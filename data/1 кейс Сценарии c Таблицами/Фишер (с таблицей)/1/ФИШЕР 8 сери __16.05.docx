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0"/>
        <w:tblpPr w:leftFromText="180" w:rightFromText="180" w:vertAnchor="text" w:horzAnchor="margin" w:tblpX="279" w:tblpY="28"/>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09"/>
      </w:tblGrid>
      <w:tr w:rsidR="007B4492" w:rsidRPr="007B4492" w14:paraId="3AA2B0B8" w14:textId="77777777" w:rsidTr="00A23752">
        <w:trPr>
          <w:trHeight w:val="2548"/>
        </w:trPr>
        <w:tc>
          <w:tcPr>
            <w:tcW w:w="9209" w:type="dxa"/>
          </w:tcPr>
          <w:p w14:paraId="014E79C8" w14:textId="77777777" w:rsidR="007B4492" w:rsidRPr="00381AA7" w:rsidRDefault="007B4492" w:rsidP="007B4492">
            <w:pPr>
              <w:jc w:val="both"/>
              <w:rPr>
                <w:rFonts w:eastAsiaTheme="minorHAnsi" w:cs="Courier New"/>
                <w:noProof/>
                <w:sz w:val="28"/>
                <w:szCs w:val="28"/>
                <w:lang w:val="ru-RU"/>
              </w:rPr>
            </w:pPr>
            <w:bookmarkStart w:id="0" w:name="_Hlk79655995"/>
            <w:bookmarkStart w:id="1" w:name="_Hlk80706254"/>
          </w:p>
        </w:tc>
      </w:tr>
      <w:tr w:rsidR="007B4492" w:rsidRPr="007B4492" w14:paraId="6C0F3F4A" w14:textId="77777777" w:rsidTr="00A23752">
        <w:trPr>
          <w:trHeight w:val="284"/>
        </w:trPr>
        <w:tc>
          <w:tcPr>
            <w:tcW w:w="9209" w:type="dxa"/>
          </w:tcPr>
          <w:p w14:paraId="0E624C21" w14:textId="77777777" w:rsidR="007B4492" w:rsidRPr="00F90D5F" w:rsidRDefault="00F90D5F" w:rsidP="007B4492">
            <w:pPr>
              <w:spacing w:after="120"/>
              <w:jc w:val="center"/>
              <w:rPr>
                <w:rFonts w:eastAsiaTheme="minorHAnsi" w:cs="Courier New"/>
                <w:caps/>
                <w:sz w:val="72"/>
                <w:szCs w:val="72"/>
                <w:lang w:val="ru-RU"/>
              </w:rPr>
            </w:pPr>
            <w:r w:rsidRPr="00F90D5F">
              <w:rPr>
                <w:rFonts w:eastAsiaTheme="minorHAnsi" w:cs="Courier New"/>
                <w:caps/>
                <w:sz w:val="72"/>
                <w:szCs w:val="72"/>
                <w:lang w:val="ru-RU"/>
              </w:rPr>
              <w:t>ФИШЕР</w:t>
            </w:r>
          </w:p>
        </w:tc>
      </w:tr>
      <w:tr w:rsidR="007B4492" w:rsidRPr="007B4492" w14:paraId="1DF2CF8E" w14:textId="77777777" w:rsidTr="00A23752">
        <w:trPr>
          <w:trHeight w:val="405"/>
        </w:trPr>
        <w:tc>
          <w:tcPr>
            <w:tcW w:w="9209" w:type="dxa"/>
          </w:tcPr>
          <w:p w14:paraId="1FFBE7A8" w14:textId="235B21C2" w:rsidR="007B4492" w:rsidRPr="00F90D5F" w:rsidRDefault="00145D59" w:rsidP="007B4492">
            <w:pPr>
              <w:jc w:val="center"/>
              <w:rPr>
                <w:rFonts w:eastAsiaTheme="minorHAnsi" w:cs="Courier New"/>
                <w:smallCaps/>
                <w:sz w:val="28"/>
                <w:lang w:val="ru-RU"/>
              </w:rPr>
            </w:pPr>
            <w:r>
              <w:rPr>
                <w:rFonts w:eastAsiaTheme="minorHAnsi" w:cs="Courier New"/>
                <w:smallCaps/>
                <w:sz w:val="28"/>
                <w:lang w:val="ru-RU"/>
              </w:rPr>
              <w:t>восьмая</w:t>
            </w:r>
            <w:r w:rsidR="00C92C3F" w:rsidRPr="00F90D5F">
              <w:rPr>
                <w:rFonts w:eastAsiaTheme="minorHAnsi" w:cs="Courier New"/>
                <w:smallCaps/>
                <w:sz w:val="28"/>
                <w:lang w:val="ru-RU"/>
              </w:rPr>
              <w:t xml:space="preserve"> </w:t>
            </w:r>
            <w:r w:rsidR="007B4492" w:rsidRPr="00F90D5F">
              <w:rPr>
                <w:rFonts w:eastAsiaTheme="minorHAnsi" w:cs="Courier New"/>
                <w:smallCaps/>
                <w:sz w:val="28"/>
                <w:lang w:val="ru-RU"/>
              </w:rPr>
              <w:t>серия</w:t>
            </w:r>
          </w:p>
        </w:tc>
      </w:tr>
      <w:tr w:rsidR="007B4492" w:rsidRPr="007B4492" w14:paraId="3C8DA60A" w14:textId="77777777" w:rsidTr="00A23752">
        <w:trPr>
          <w:trHeight w:val="8002"/>
        </w:trPr>
        <w:tc>
          <w:tcPr>
            <w:tcW w:w="9209" w:type="dxa"/>
          </w:tcPr>
          <w:p w14:paraId="071144EB" w14:textId="77777777" w:rsidR="007B4492" w:rsidRPr="007B4492" w:rsidRDefault="007B4492" w:rsidP="007B4492">
            <w:pPr>
              <w:jc w:val="center"/>
              <w:rPr>
                <w:rFonts w:eastAsiaTheme="minorHAnsi" w:cs="Courier New"/>
                <w:smallCaps/>
                <w:color w:val="000000" w:themeColor="text1"/>
                <w:sz w:val="28"/>
                <w:szCs w:val="28"/>
                <w:lang w:val="ru-RU"/>
              </w:rPr>
            </w:pPr>
          </w:p>
        </w:tc>
      </w:tr>
      <w:tr w:rsidR="006C5FB0" w:rsidRPr="007B4492" w14:paraId="0A9B2FC3" w14:textId="77777777" w:rsidTr="00A23752">
        <w:trPr>
          <w:trHeight w:val="2111"/>
        </w:trPr>
        <w:tc>
          <w:tcPr>
            <w:tcW w:w="9209" w:type="dxa"/>
          </w:tcPr>
          <w:p w14:paraId="2127B017" w14:textId="77777777" w:rsidR="006C5FB0" w:rsidRPr="007B4492" w:rsidRDefault="006C5FB0" w:rsidP="005849C7">
            <w:pPr>
              <w:pStyle w:val="a7"/>
              <w:jc w:val="center"/>
              <w:rPr>
                <w:rFonts w:eastAsiaTheme="minorHAnsi"/>
                <w:smallCaps/>
                <w:color w:val="000000" w:themeColor="text1"/>
                <w:sz w:val="28"/>
                <w:szCs w:val="28"/>
              </w:rPr>
            </w:pPr>
          </w:p>
        </w:tc>
      </w:tr>
      <w:bookmarkEnd w:id="0"/>
    </w:tbl>
    <w:p w14:paraId="7E83F14D" w14:textId="77777777" w:rsidR="007B4492" w:rsidRDefault="007B4492" w:rsidP="007B4492">
      <w:pPr>
        <w:pStyle w:val="afb"/>
        <w:jc w:val="left"/>
      </w:pPr>
    </w:p>
    <w:p w14:paraId="26CD1049" w14:textId="77777777" w:rsidR="007B4492" w:rsidRDefault="007B4492" w:rsidP="007B4492">
      <w:pPr>
        <w:pStyle w:val="afb"/>
        <w:jc w:val="left"/>
        <w:sectPr w:rsidR="007B4492" w:rsidSect="006C5FB0">
          <w:headerReference w:type="default" r:id="rId8"/>
          <w:footerReference w:type="even" r:id="rId9"/>
          <w:pgSz w:w="11900" w:h="16840"/>
          <w:pgMar w:top="1134" w:right="1134" w:bottom="1134" w:left="1134" w:header="709" w:footer="709" w:gutter="0"/>
          <w:cols w:space="708"/>
          <w:docGrid w:linePitch="360"/>
        </w:sectPr>
      </w:pP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9"/>
      </w:tblGrid>
      <w:tr w:rsidR="00AD28CC" w14:paraId="413FCA23" w14:textId="77777777" w:rsidTr="00E12C60">
        <w:trPr>
          <w:trHeight w:val="3860"/>
        </w:trPr>
        <w:tc>
          <w:tcPr>
            <w:tcW w:w="9622" w:type="dxa"/>
          </w:tcPr>
          <w:p w14:paraId="23F676FF" w14:textId="77777777" w:rsidR="00AD28CC" w:rsidRDefault="00AD28CC" w:rsidP="00AD28CC">
            <w:pPr>
              <w:pStyle w:val="a7"/>
            </w:pPr>
          </w:p>
        </w:tc>
      </w:tr>
      <w:tr w:rsidR="00AD28CC" w14:paraId="6BE6673F" w14:textId="77777777" w:rsidTr="00E12C60">
        <w:trPr>
          <w:trHeight w:val="3518"/>
        </w:trPr>
        <w:tc>
          <w:tcPr>
            <w:tcW w:w="9622" w:type="dxa"/>
          </w:tcPr>
          <w:p w14:paraId="473A6EB7" w14:textId="77777777" w:rsidR="00E12C60" w:rsidRPr="00E12C60" w:rsidRDefault="00E12C60" w:rsidP="00E12C60">
            <w:pPr>
              <w:pStyle w:val="afb"/>
              <w:spacing w:after="0" w:line="240" w:lineRule="auto"/>
              <w:contextualSpacing/>
              <w:jc w:val="center"/>
              <w:rPr>
                <w:rFonts w:ascii="Courier New" w:hAnsi="Courier New" w:cs="Courier New"/>
                <w:sz w:val="32"/>
                <w:szCs w:val="32"/>
              </w:rPr>
            </w:pPr>
            <w:r w:rsidRPr="00E12C60">
              <w:rPr>
                <w:rFonts w:ascii="Courier New" w:hAnsi="Courier New" w:cs="Courier New"/>
                <w:sz w:val="32"/>
                <w:szCs w:val="32"/>
              </w:rPr>
              <w:t>Авторы сценария</w:t>
            </w:r>
          </w:p>
          <w:p w14:paraId="27B63FB1" w14:textId="77777777" w:rsidR="00E12C60" w:rsidRPr="00E12C60" w:rsidRDefault="00E12C60" w:rsidP="00E12C60">
            <w:pPr>
              <w:pStyle w:val="afb"/>
              <w:spacing w:after="0" w:line="240" w:lineRule="auto"/>
              <w:contextualSpacing/>
              <w:jc w:val="center"/>
              <w:rPr>
                <w:rFonts w:ascii="Courier New" w:hAnsi="Courier New" w:cs="Courier New"/>
                <w:sz w:val="32"/>
                <w:szCs w:val="32"/>
              </w:rPr>
            </w:pPr>
            <w:r w:rsidRPr="00E12C60">
              <w:rPr>
                <w:rFonts w:ascii="Courier New" w:hAnsi="Courier New" w:cs="Courier New"/>
                <w:sz w:val="32"/>
                <w:szCs w:val="32"/>
              </w:rPr>
              <w:t>Наталья КАПУСТИНА</w:t>
            </w:r>
          </w:p>
          <w:p w14:paraId="15B641A5" w14:textId="77777777" w:rsidR="00E12C60" w:rsidRPr="00E12C60" w:rsidRDefault="00E12C60" w:rsidP="00E12C60">
            <w:pPr>
              <w:pStyle w:val="afb"/>
              <w:spacing w:after="0" w:line="240" w:lineRule="auto"/>
              <w:contextualSpacing/>
              <w:jc w:val="center"/>
              <w:rPr>
                <w:rFonts w:ascii="Courier New" w:hAnsi="Courier New" w:cs="Courier New"/>
                <w:sz w:val="32"/>
                <w:szCs w:val="32"/>
              </w:rPr>
            </w:pPr>
            <w:r w:rsidRPr="00E12C60">
              <w:rPr>
                <w:rFonts w:ascii="Courier New" w:hAnsi="Courier New" w:cs="Courier New"/>
                <w:sz w:val="32"/>
                <w:szCs w:val="32"/>
              </w:rPr>
              <w:t>Сергей КАЛЬВАРСКИЙ</w:t>
            </w:r>
          </w:p>
          <w:p w14:paraId="0C011057" w14:textId="77777777" w:rsidR="00E12C60" w:rsidRPr="00E12C60" w:rsidRDefault="00E12C60" w:rsidP="00E12C60">
            <w:pPr>
              <w:pStyle w:val="afb"/>
              <w:spacing w:after="0" w:line="240" w:lineRule="auto"/>
              <w:contextualSpacing/>
              <w:jc w:val="center"/>
              <w:rPr>
                <w:rFonts w:ascii="Courier New" w:hAnsi="Courier New" w:cs="Courier New"/>
                <w:sz w:val="32"/>
                <w:szCs w:val="32"/>
              </w:rPr>
            </w:pPr>
            <w:r w:rsidRPr="00E12C60">
              <w:rPr>
                <w:rFonts w:ascii="Courier New" w:hAnsi="Courier New" w:cs="Courier New"/>
                <w:sz w:val="32"/>
                <w:szCs w:val="32"/>
              </w:rPr>
              <w:t>при участии</w:t>
            </w:r>
          </w:p>
          <w:p w14:paraId="1FDC9254" w14:textId="77777777" w:rsidR="00AD28CC" w:rsidRPr="00E12C60" w:rsidRDefault="00E12C60" w:rsidP="00E12C60">
            <w:pPr>
              <w:pStyle w:val="afb"/>
              <w:spacing w:after="0" w:line="240" w:lineRule="auto"/>
              <w:contextualSpacing/>
              <w:jc w:val="center"/>
              <w:rPr>
                <w:rFonts w:ascii="Courier New" w:hAnsi="Courier New" w:cs="Courier New"/>
              </w:rPr>
            </w:pPr>
            <w:r w:rsidRPr="00E12C60">
              <w:rPr>
                <w:rFonts w:ascii="Courier New" w:hAnsi="Courier New" w:cs="Courier New"/>
                <w:sz w:val="32"/>
                <w:szCs w:val="32"/>
              </w:rPr>
              <w:t xml:space="preserve">Михаила </w:t>
            </w:r>
            <w:proofErr w:type="spellStart"/>
            <w:r w:rsidRPr="00E12C60">
              <w:rPr>
                <w:rFonts w:ascii="Courier New" w:hAnsi="Courier New" w:cs="Courier New"/>
                <w:sz w:val="32"/>
                <w:szCs w:val="32"/>
              </w:rPr>
              <w:t>БАРКАНа</w:t>
            </w:r>
            <w:proofErr w:type="spellEnd"/>
          </w:p>
        </w:tc>
      </w:tr>
    </w:tbl>
    <w:p w14:paraId="13F8C191" w14:textId="2D999876" w:rsidR="00680D34" w:rsidRDefault="00680D34" w:rsidP="00680D34">
      <w:pPr>
        <w:pStyle w:val="a7"/>
        <w:sectPr w:rsidR="00680D34" w:rsidSect="0044356A">
          <w:footerReference w:type="default" r:id="rId10"/>
          <w:pgSz w:w="11900" w:h="16840"/>
          <w:pgMar w:top="1134" w:right="850" w:bottom="1134" w:left="1701" w:header="567" w:footer="567" w:gutter="0"/>
          <w:pgNumType w:start="1"/>
          <w:cols w:space="708"/>
          <w:docGrid w:linePitch="360"/>
        </w:sectPr>
      </w:pPr>
    </w:p>
    <w:bookmarkEnd w:id="1"/>
    <w:p w14:paraId="0116AFAD" w14:textId="77777777" w:rsidR="005240AD" w:rsidRDefault="005240AD" w:rsidP="005240AD">
      <w:pPr>
        <w:pStyle w:val="1"/>
        <w:pageBreakBefore/>
        <w:spacing w:before="0"/>
      </w:pPr>
      <w:r>
        <w:lastRenderedPageBreak/>
        <w:t>Серия 8</w:t>
      </w:r>
    </w:p>
    <w:p w14:paraId="5E5E3B30" w14:textId="77777777" w:rsidR="005240AD" w:rsidRPr="005240AD" w:rsidRDefault="005240AD" w:rsidP="005240AD">
      <w:pPr>
        <w:rPr>
          <w:lang w:val="ru-RU"/>
        </w:rPr>
      </w:pPr>
      <w:r w:rsidRPr="005240AD">
        <w:rPr>
          <w:b/>
          <w:color w:val="000000"/>
          <w:lang w:val="ru-RU"/>
        </w:rPr>
        <w:t xml:space="preserve">8-1. ИНТ. ГАРАЖ.ПОДВАЛ ДЕНЬ 4. </w:t>
      </w:r>
      <w:r w:rsidRPr="005240AD">
        <w:rPr>
          <w:lang w:val="ru-RU"/>
        </w:rPr>
        <w:br/>
      </w:r>
      <w:r w:rsidRPr="005240AD">
        <w:rPr>
          <w:b/>
          <w:color w:val="000000"/>
          <w:lang w:val="ru-RU"/>
        </w:rPr>
        <w:t>ДОБРОВОЛЬСКАЯ, ВИТЯ, ПЕТЯ, САША (00:20)</w:t>
      </w:r>
      <w:r w:rsidRPr="005240AD">
        <w:rPr>
          <w:lang w:val="ru-RU"/>
        </w:rPr>
        <w:br/>
      </w:r>
    </w:p>
    <w:p w14:paraId="60119B3F" w14:textId="77777777" w:rsidR="005240AD" w:rsidRPr="005240AD" w:rsidRDefault="005240AD" w:rsidP="005240AD">
      <w:pPr>
        <w:rPr>
          <w:lang w:val="ru-RU"/>
        </w:rPr>
      </w:pPr>
      <w:r w:rsidRPr="005240AD">
        <w:rPr>
          <w:color w:val="000000"/>
          <w:lang w:val="ru-RU"/>
        </w:rPr>
        <w:t>Мальчик делает шаг с табуретки, но в последний момент - передумал. Пытается вернуть равновесие. Но табуретка уже потеряла баланс. Он ещё касается носком ботинка края, но вот-вот опора уйдёт у него из-под ног. Добровольская перекатывается к табуретке и прижимает её к стене своим телом.</w:t>
      </w:r>
    </w:p>
    <w:p w14:paraId="1E7D9A07" w14:textId="77777777" w:rsidR="005240AD" w:rsidRPr="005240AD" w:rsidRDefault="005240AD" w:rsidP="005240AD">
      <w:pPr>
        <w:rPr>
          <w:lang w:val="ru-RU"/>
        </w:rPr>
      </w:pPr>
    </w:p>
    <w:p w14:paraId="538AC5B9" w14:textId="77777777" w:rsidR="005240AD" w:rsidRPr="00E962F4" w:rsidRDefault="005240AD" w:rsidP="005240AD">
      <w:pPr>
        <w:rPr>
          <w:lang w:val="ru-RU"/>
        </w:rPr>
      </w:pPr>
      <w:r w:rsidRPr="005240AD">
        <w:rPr>
          <w:b/>
          <w:color w:val="000000"/>
          <w:lang w:val="ru-RU"/>
        </w:rPr>
        <w:t xml:space="preserve">8-2. ИНТ. ИНСТИТУТ КРОВИ.ЛАБОРАТОРИЯ ДЕНЬ 4. </w:t>
      </w:r>
      <w:r w:rsidRPr="005240AD">
        <w:rPr>
          <w:lang w:val="ru-RU"/>
        </w:rPr>
        <w:br/>
      </w:r>
      <w:r w:rsidRPr="00E962F4">
        <w:rPr>
          <w:b/>
          <w:color w:val="000000"/>
          <w:lang w:val="ru-RU"/>
        </w:rPr>
        <w:t>БОКОВ, КОЗЫРЕВ, ПРОФЕССОР (02:30)</w:t>
      </w:r>
      <w:r w:rsidRPr="00E962F4">
        <w:rPr>
          <w:lang w:val="ru-RU"/>
        </w:rPr>
        <w:br/>
      </w:r>
    </w:p>
    <w:p w14:paraId="0DD0397B" w14:textId="77777777" w:rsidR="005240AD" w:rsidRPr="00E962F4" w:rsidRDefault="005240AD" w:rsidP="005240AD">
      <w:pPr>
        <w:rPr>
          <w:lang w:val="ru-RU"/>
        </w:rPr>
      </w:pPr>
      <w:r w:rsidRPr="00E962F4">
        <w:rPr>
          <w:color w:val="000000"/>
          <w:lang w:val="ru-RU"/>
        </w:rPr>
        <w:t>Боков и Козырев заходят в лаборатория, ПРОФЕССОР работает.</w:t>
      </w:r>
      <w:r w:rsidRPr="00E962F4">
        <w:rPr>
          <w:lang w:val="ru-RU"/>
        </w:rPr>
        <w:br/>
      </w:r>
      <w:r w:rsidRPr="00E962F4">
        <w:rPr>
          <w:color w:val="000000"/>
          <w:lang w:val="ru-RU"/>
        </w:rPr>
        <w:t>КОЗЫРЕВ</w:t>
      </w:r>
      <w:r w:rsidRPr="00E962F4">
        <w:rPr>
          <w:lang w:val="ru-RU"/>
        </w:rPr>
        <w:br/>
      </w:r>
      <w:r w:rsidRPr="00E962F4">
        <w:rPr>
          <w:color w:val="000000"/>
          <w:lang w:val="ru-RU"/>
        </w:rPr>
        <w:t>Прокуратура. Надо срочно сделать анализ. Наш эксперт считает, что это не человеческая кровь, нужно понять, чья.</w:t>
      </w:r>
      <w:r w:rsidRPr="00E962F4">
        <w:rPr>
          <w:lang w:val="ru-RU"/>
        </w:rPr>
        <w:br/>
      </w:r>
      <w:r w:rsidRPr="00E962F4">
        <w:rPr>
          <w:color w:val="000000"/>
          <w:lang w:val="ru-RU"/>
        </w:rPr>
        <w:t>ПРОФЕССОР</w:t>
      </w:r>
      <w:r w:rsidRPr="00E962F4">
        <w:rPr>
          <w:lang w:val="ru-RU"/>
        </w:rPr>
        <w:br/>
      </w:r>
      <w:r w:rsidRPr="00E962F4">
        <w:rPr>
          <w:color w:val="000000"/>
          <w:lang w:val="ru-RU"/>
        </w:rPr>
        <w:t>Здравствуйте. А почему сразу с порога и в таком тоне?</w:t>
      </w:r>
      <w:r w:rsidRPr="00E962F4">
        <w:rPr>
          <w:lang w:val="ru-RU"/>
        </w:rPr>
        <w:br/>
      </w:r>
      <w:r w:rsidRPr="00E962F4">
        <w:rPr>
          <w:color w:val="000000"/>
          <w:lang w:val="ru-RU"/>
        </w:rPr>
        <w:t>Разговор приобретает явно напряжённый характер.</w:t>
      </w:r>
      <w:r w:rsidRPr="00E962F4">
        <w:rPr>
          <w:lang w:val="ru-RU"/>
        </w:rPr>
        <w:br/>
      </w:r>
      <w:r w:rsidRPr="00E962F4">
        <w:rPr>
          <w:color w:val="000000"/>
          <w:lang w:val="ru-RU"/>
        </w:rPr>
        <w:t>КОЗЫРЕВ</w:t>
      </w:r>
      <w:r w:rsidRPr="00E962F4">
        <w:rPr>
          <w:lang w:val="ru-RU"/>
        </w:rPr>
        <w:br/>
      </w:r>
      <w:r w:rsidRPr="00E962F4">
        <w:rPr>
          <w:color w:val="000000"/>
          <w:lang w:val="ru-RU"/>
        </w:rPr>
        <w:t>Потому что нет времени на раскачку. Вот образец.</w:t>
      </w:r>
      <w:r w:rsidRPr="00E962F4">
        <w:rPr>
          <w:lang w:val="ru-RU"/>
        </w:rPr>
        <w:br/>
      </w:r>
      <w:r w:rsidRPr="00E962F4">
        <w:rPr>
          <w:color w:val="000000"/>
          <w:lang w:val="ru-RU"/>
        </w:rPr>
        <w:t>Протягивает контейнер. Но профессор не берёт его.</w:t>
      </w:r>
      <w:r w:rsidRPr="00E962F4">
        <w:rPr>
          <w:lang w:val="ru-RU"/>
        </w:rPr>
        <w:br/>
      </w:r>
      <w:r w:rsidRPr="00E962F4">
        <w:rPr>
          <w:color w:val="000000"/>
          <w:lang w:val="ru-RU"/>
        </w:rPr>
        <w:t>ПРОФЕССОР</w:t>
      </w:r>
      <w:r w:rsidRPr="00E962F4">
        <w:rPr>
          <w:lang w:val="ru-RU"/>
        </w:rPr>
        <w:br/>
      </w:r>
      <w:r w:rsidRPr="00E962F4">
        <w:rPr>
          <w:color w:val="000000"/>
          <w:lang w:val="ru-RU"/>
        </w:rPr>
        <w:t>У меня научный институт, а не судебная экспертиза. И так разговор не сложится. Пишите запрос, отправляйте в министерство. Если сочтут необходимым привлечь наш институт – меня поставят в известность.</w:t>
      </w:r>
      <w:r w:rsidRPr="00E962F4">
        <w:rPr>
          <w:lang w:val="ru-RU"/>
        </w:rPr>
        <w:br/>
      </w:r>
      <w:r w:rsidRPr="00E962F4">
        <w:rPr>
          <w:color w:val="000000"/>
          <w:lang w:val="ru-RU"/>
        </w:rPr>
        <w:t>КОЗЫРЕВ</w:t>
      </w:r>
      <w:r w:rsidRPr="00E962F4">
        <w:rPr>
          <w:lang w:val="ru-RU"/>
        </w:rPr>
        <w:br/>
      </w:r>
      <w:r w:rsidRPr="00E962F4">
        <w:rPr>
          <w:color w:val="000000"/>
          <w:lang w:val="ru-RU"/>
        </w:rPr>
        <w:t>Вы понимаете, сколько времени это займёт?</w:t>
      </w:r>
      <w:r w:rsidRPr="00E962F4">
        <w:rPr>
          <w:lang w:val="ru-RU"/>
        </w:rPr>
        <w:br/>
      </w:r>
      <w:r w:rsidRPr="00E962F4">
        <w:rPr>
          <w:color w:val="000000"/>
          <w:lang w:val="ru-RU"/>
        </w:rPr>
        <w:t>Профессор разводит руками.</w:t>
      </w:r>
      <w:r w:rsidRPr="00E962F4">
        <w:rPr>
          <w:lang w:val="ru-RU"/>
        </w:rPr>
        <w:br/>
      </w:r>
      <w:r w:rsidRPr="00E962F4">
        <w:rPr>
          <w:color w:val="000000"/>
          <w:lang w:val="ru-RU"/>
        </w:rPr>
        <w:t>БОКОВ</w:t>
      </w:r>
      <w:r w:rsidRPr="00E962F4">
        <w:rPr>
          <w:lang w:val="ru-RU"/>
        </w:rPr>
        <w:br/>
      </w:r>
      <w:r w:rsidRPr="00E962F4">
        <w:rPr>
          <w:color w:val="000000"/>
          <w:lang w:val="ru-RU"/>
        </w:rPr>
        <w:t>Вы можете просто посмотреть на образец крови? Делов на минуту!</w:t>
      </w:r>
      <w:r w:rsidRPr="00E962F4">
        <w:rPr>
          <w:lang w:val="ru-RU"/>
        </w:rPr>
        <w:br/>
      </w:r>
      <w:r w:rsidRPr="00E962F4">
        <w:rPr>
          <w:color w:val="000000"/>
          <w:lang w:val="ru-RU"/>
        </w:rPr>
        <w:t>ПРОФЕССОР</w:t>
      </w:r>
      <w:r w:rsidRPr="00E962F4">
        <w:rPr>
          <w:lang w:val="ru-RU"/>
        </w:rPr>
        <w:br/>
      </w:r>
      <w:r w:rsidRPr="00E962F4">
        <w:rPr>
          <w:color w:val="000000"/>
          <w:lang w:val="ru-RU"/>
        </w:rPr>
        <w:t>Это вопрос принципа. Я всю жизнь пытаюсь бороться с вашей хамской системой. И теперь наконец-то могу в этом признаться. Для меня вы все - каратели. И у меня с вами свои счёты.</w:t>
      </w:r>
      <w:r w:rsidRPr="00E962F4">
        <w:rPr>
          <w:lang w:val="ru-RU"/>
        </w:rPr>
        <w:br/>
      </w:r>
      <w:r w:rsidRPr="00E962F4">
        <w:rPr>
          <w:color w:val="000000"/>
          <w:lang w:val="ru-RU"/>
        </w:rPr>
        <w:t>КОЗЫРЕВ</w:t>
      </w:r>
      <w:r w:rsidRPr="00E962F4">
        <w:rPr>
          <w:lang w:val="ru-RU"/>
        </w:rPr>
        <w:br/>
      </w:r>
      <w:r w:rsidRPr="00E962F4">
        <w:rPr>
          <w:color w:val="000000"/>
          <w:lang w:val="ru-RU"/>
        </w:rPr>
        <w:t>Ты сам как сейчас себя ведёшь? Как самый маленький, тупой винтик этой системы. Который хочет управлять всем маховиком. Хочется напомнить о себе в министерстве? Так это я могу устроить.</w:t>
      </w:r>
      <w:r w:rsidRPr="00E962F4">
        <w:rPr>
          <w:lang w:val="ru-RU"/>
        </w:rPr>
        <w:br/>
      </w:r>
      <w:r w:rsidRPr="00E962F4">
        <w:rPr>
          <w:color w:val="000000"/>
          <w:lang w:val="ru-RU"/>
        </w:rPr>
        <w:t>ПРОФЕССОР</w:t>
      </w:r>
      <w:r w:rsidRPr="00E962F4">
        <w:rPr>
          <w:lang w:val="ru-RU"/>
        </w:rPr>
        <w:br/>
      </w:r>
      <w:r w:rsidRPr="00E962F4">
        <w:rPr>
          <w:color w:val="000000"/>
          <w:lang w:val="ru-RU"/>
        </w:rPr>
        <w:t>Всего хорошего, вежливые люди.</w:t>
      </w:r>
      <w:r w:rsidRPr="00E962F4">
        <w:rPr>
          <w:lang w:val="ru-RU"/>
        </w:rPr>
        <w:br/>
      </w:r>
      <w:r w:rsidRPr="00E962F4">
        <w:rPr>
          <w:color w:val="000000"/>
          <w:lang w:val="ru-RU"/>
        </w:rPr>
        <w:t>БОКОВ</w:t>
      </w:r>
      <w:r w:rsidRPr="00E962F4">
        <w:rPr>
          <w:lang w:val="ru-RU"/>
        </w:rPr>
        <w:br/>
      </w:r>
      <w:r w:rsidRPr="00E962F4">
        <w:rPr>
          <w:color w:val="000000"/>
          <w:lang w:val="ru-RU"/>
        </w:rPr>
        <w:t>Я добьюсь, чтобы трупы троих пацанов, которые пока могут быть живы, описывали именно вы. И каждая минута, которую каждый ребёнок провёл в мучениях, страшных, будет на вашей совести. И всех других детей, которых он будет убивать, я буду привозить прямо к вам. И их родителей приводить.</w:t>
      </w:r>
      <w:r w:rsidRPr="00E962F4">
        <w:rPr>
          <w:lang w:val="ru-RU"/>
        </w:rPr>
        <w:br/>
      </w:r>
      <w:r w:rsidRPr="00E962F4">
        <w:rPr>
          <w:color w:val="000000"/>
          <w:lang w:val="ru-RU"/>
        </w:rPr>
        <w:t>ПРОФЕССОР</w:t>
      </w:r>
      <w:r w:rsidRPr="00E962F4">
        <w:rPr>
          <w:lang w:val="ru-RU"/>
        </w:rPr>
        <w:br/>
      </w:r>
      <w:r w:rsidRPr="00E962F4">
        <w:rPr>
          <w:color w:val="000000"/>
          <w:lang w:val="ru-RU"/>
        </w:rPr>
        <w:t>Вот в этом пылком монологе - вся ваша суть. Всегда перекладывать ответственность на других.</w:t>
      </w:r>
      <w:r w:rsidRPr="00E962F4">
        <w:rPr>
          <w:lang w:val="ru-RU"/>
        </w:rPr>
        <w:br/>
      </w:r>
      <w:r w:rsidRPr="00E962F4">
        <w:rPr>
          <w:color w:val="000000"/>
          <w:lang w:val="ru-RU"/>
        </w:rPr>
        <w:t>КОЗЫРЕВ</w:t>
      </w:r>
      <w:r w:rsidRPr="00E962F4">
        <w:rPr>
          <w:lang w:val="ru-RU"/>
        </w:rPr>
        <w:br/>
      </w:r>
      <w:r w:rsidRPr="00E962F4">
        <w:rPr>
          <w:color w:val="000000"/>
          <w:lang w:val="ru-RU"/>
        </w:rPr>
        <w:lastRenderedPageBreak/>
        <w:t>Я тебя в машине подожду. А то я его сейчас пристрелю.</w:t>
      </w:r>
      <w:r w:rsidRPr="00E962F4">
        <w:rPr>
          <w:lang w:val="ru-RU"/>
        </w:rPr>
        <w:br/>
      </w:r>
      <w:r w:rsidRPr="00E962F4">
        <w:rPr>
          <w:color w:val="000000"/>
          <w:lang w:val="ru-RU"/>
        </w:rPr>
        <w:t>Козырев выходит, хлопнув дверью.</w:t>
      </w:r>
      <w:r w:rsidRPr="00E962F4">
        <w:rPr>
          <w:lang w:val="ru-RU"/>
        </w:rPr>
        <w:br/>
      </w:r>
      <w:r w:rsidRPr="00E962F4">
        <w:rPr>
          <w:color w:val="000000"/>
          <w:lang w:val="ru-RU"/>
        </w:rPr>
        <w:t>БОКОВ</w:t>
      </w:r>
      <w:r w:rsidRPr="00E962F4">
        <w:rPr>
          <w:lang w:val="ru-RU"/>
        </w:rPr>
        <w:br/>
      </w:r>
      <w:r w:rsidRPr="00E962F4">
        <w:rPr>
          <w:color w:val="000000"/>
          <w:lang w:val="ru-RU"/>
        </w:rPr>
        <w:t>Пожалуйста, я вас очень прошу. Я не знаю, что там у вас произошло с органами. Но это наша единственная зацепка. И пацаны могут быть ещё живы. Ну просто прошу, со всем уважением.</w:t>
      </w:r>
      <w:r w:rsidRPr="00E962F4">
        <w:rPr>
          <w:lang w:val="ru-RU"/>
        </w:rPr>
        <w:br/>
      </w:r>
      <w:r w:rsidRPr="00E962F4">
        <w:rPr>
          <w:color w:val="000000"/>
          <w:lang w:val="ru-RU"/>
        </w:rPr>
        <w:t>ПРОФЕССОР</w:t>
      </w:r>
      <w:r w:rsidRPr="00E962F4">
        <w:rPr>
          <w:lang w:val="ru-RU"/>
        </w:rPr>
        <w:br/>
      </w:r>
      <w:r w:rsidRPr="00E962F4">
        <w:rPr>
          <w:color w:val="000000"/>
          <w:lang w:val="ru-RU"/>
        </w:rPr>
        <w:t xml:space="preserve">Ваши органы сначала </w:t>
      </w:r>
      <w:proofErr w:type="spellStart"/>
      <w:r w:rsidRPr="00E962F4">
        <w:rPr>
          <w:color w:val="000000"/>
          <w:lang w:val="ru-RU"/>
        </w:rPr>
        <w:t>запытали</w:t>
      </w:r>
      <w:proofErr w:type="spellEnd"/>
      <w:r w:rsidRPr="00E962F4">
        <w:rPr>
          <w:color w:val="000000"/>
          <w:lang w:val="ru-RU"/>
        </w:rPr>
        <w:t xml:space="preserve"> и убили моего отца. А неделю назад задержали и избили моего сына.</w:t>
      </w:r>
      <w:r w:rsidRPr="00E962F4">
        <w:rPr>
          <w:lang w:val="ru-RU"/>
        </w:rPr>
        <w:br/>
      </w:r>
      <w:r w:rsidRPr="00E962F4">
        <w:rPr>
          <w:color w:val="000000"/>
          <w:lang w:val="ru-RU"/>
        </w:rPr>
        <w:t>Боков снимает телефонную трубку.</w:t>
      </w:r>
      <w:r w:rsidRPr="00E962F4">
        <w:rPr>
          <w:lang w:val="ru-RU"/>
        </w:rPr>
        <w:br/>
      </w:r>
      <w:r w:rsidRPr="00E962F4">
        <w:rPr>
          <w:color w:val="000000"/>
          <w:lang w:val="ru-RU"/>
        </w:rPr>
        <w:t>БОКОВ</w:t>
      </w:r>
      <w:r w:rsidRPr="00E962F4">
        <w:rPr>
          <w:lang w:val="ru-RU"/>
        </w:rPr>
        <w:br/>
      </w:r>
      <w:r w:rsidRPr="00E962F4">
        <w:rPr>
          <w:color w:val="000000"/>
          <w:lang w:val="ru-RU"/>
        </w:rPr>
        <w:t>Как фамилия вашего сына и кто его задерживал?</w:t>
      </w:r>
      <w:r w:rsidRPr="00E962F4">
        <w:rPr>
          <w:lang w:val="ru-RU"/>
        </w:rPr>
        <w:br/>
      </w:r>
      <w:r w:rsidRPr="00E962F4">
        <w:rPr>
          <w:color w:val="000000"/>
          <w:lang w:val="ru-RU"/>
        </w:rPr>
        <w:t>Профессор смотрит на Бокова с некоторым уважением, Боков набирает номер.</w:t>
      </w:r>
      <w:r w:rsidRPr="00E962F4">
        <w:rPr>
          <w:lang w:val="ru-RU"/>
        </w:rPr>
        <w:br/>
      </w:r>
      <w:r w:rsidRPr="00E962F4">
        <w:rPr>
          <w:color w:val="000000"/>
          <w:lang w:val="ru-RU"/>
        </w:rPr>
        <w:t>ПРОФЕССОР</w:t>
      </w:r>
      <w:r w:rsidRPr="00E962F4">
        <w:rPr>
          <w:lang w:val="ru-RU"/>
        </w:rPr>
        <w:br/>
      </w:r>
      <w:r w:rsidRPr="00E962F4">
        <w:rPr>
          <w:color w:val="000000"/>
          <w:lang w:val="ru-RU"/>
        </w:rPr>
        <w:t>Марков Илья Ильич, отдел милиции района Аэропорт.</w:t>
      </w:r>
      <w:r w:rsidRPr="00E962F4">
        <w:rPr>
          <w:lang w:val="ru-RU"/>
        </w:rPr>
        <w:br/>
      </w:r>
      <w:r w:rsidRPr="00E962F4">
        <w:rPr>
          <w:color w:val="000000"/>
          <w:lang w:val="ru-RU"/>
        </w:rPr>
        <w:t>БОКОВ</w:t>
      </w:r>
      <w:r w:rsidRPr="00E962F4">
        <w:rPr>
          <w:lang w:val="ru-RU"/>
        </w:rPr>
        <w:br/>
      </w:r>
      <w:r w:rsidRPr="00E962F4">
        <w:rPr>
          <w:color w:val="000000"/>
          <w:lang w:val="ru-RU"/>
        </w:rPr>
        <w:t xml:space="preserve">Подготовь мне всё по задержанию Маркова Ильи, район Аэропорт, </w:t>
      </w:r>
      <w:proofErr w:type="spellStart"/>
      <w:r w:rsidRPr="00E962F4">
        <w:rPr>
          <w:color w:val="000000"/>
          <w:lang w:val="ru-RU"/>
        </w:rPr>
        <w:t>шоб</w:t>
      </w:r>
      <w:proofErr w:type="spellEnd"/>
      <w:r w:rsidRPr="00E962F4">
        <w:rPr>
          <w:color w:val="000000"/>
          <w:lang w:val="ru-RU"/>
        </w:rPr>
        <w:t xml:space="preserve"> завтра всё на столе у меня было.</w:t>
      </w:r>
      <w:r w:rsidRPr="00E962F4">
        <w:rPr>
          <w:lang w:val="ru-RU"/>
        </w:rPr>
        <w:br/>
      </w:r>
      <w:r w:rsidRPr="00E962F4">
        <w:rPr>
          <w:color w:val="000000"/>
          <w:lang w:val="ru-RU"/>
        </w:rPr>
        <w:t>ПРОФЕССОР</w:t>
      </w:r>
      <w:r w:rsidRPr="00E962F4">
        <w:rPr>
          <w:lang w:val="ru-RU"/>
        </w:rPr>
        <w:br/>
      </w:r>
      <w:r w:rsidRPr="00E962F4">
        <w:rPr>
          <w:color w:val="000000"/>
          <w:lang w:val="ru-RU"/>
        </w:rPr>
        <w:t>Хорошо, я посмотрю ваш образец.</w:t>
      </w:r>
      <w:r w:rsidRPr="00E962F4">
        <w:rPr>
          <w:lang w:val="ru-RU"/>
        </w:rPr>
        <w:br/>
      </w:r>
      <w:r w:rsidRPr="00E962F4">
        <w:rPr>
          <w:color w:val="000000"/>
          <w:lang w:val="ru-RU"/>
        </w:rPr>
        <w:t>Вставляет стекло в микроскоп, смотрит.</w:t>
      </w:r>
      <w:r w:rsidRPr="00E962F4">
        <w:rPr>
          <w:lang w:val="ru-RU"/>
        </w:rPr>
        <w:br/>
      </w:r>
      <w:r w:rsidRPr="00E962F4">
        <w:rPr>
          <w:color w:val="000000"/>
          <w:lang w:val="ru-RU"/>
        </w:rPr>
        <w:t>ПРОФЕССОР</w:t>
      </w:r>
      <w:r w:rsidRPr="00E962F4">
        <w:rPr>
          <w:lang w:val="ru-RU"/>
        </w:rPr>
        <w:br/>
      </w:r>
      <w:r w:rsidRPr="00E962F4">
        <w:rPr>
          <w:color w:val="000000"/>
          <w:lang w:val="ru-RU"/>
        </w:rPr>
        <w:t xml:space="preserve">Образец отвратительный. Приходите </w:t>
      </w:r>
      <w:proofErr w:type="gramStart"/>
      <w:r w:rsidRPr="00E962F4">
        <w:rPr>
          <w:color w:val="000000"/>
          <w:lang w:val="ru-RU"/>
        </w:rPr>
        <w:t>через 48 часов</w:t>
      </w:r>
      <w:proofErr w:type="gramEnd"/>
      <w:r w:rsidRPr="00E962F4">
        <w:rPr>
          <w:color w:val="000000"/>
          <w:lang w:val="ru-RU"/>
        </w:rPr>
        <w:t xml:space="preserve"> и я дам заключение.</w:t>
      </w:r>
      <w:r w:rsidRPr="00E962F4">
        <w:rPr>
          <w:lang w:val="ru-RU"/>
        </w:rPr>
        <w:br/>
      </w:r>
      <w:r w:rsidRPr="00E962F4">
        <w:rPr>
          <w:color w:val="000000"/>
          <w:lang w:val="ru-RU"/>
        </w:rPr>
        <w:t>БОКОВ</w:t>
      </w:r>
      <w:r w:rsidRPr="00E962F4">
        <w:rPr>
          <w:lang w:val="ru-RU"/>
        </w:rPr>
        <w:br/>
      </w:r>
      <w:r w:rsidRPr="00E962F4">
        <w:rPr>
          <w:color w:val="000000"/>
          <w:lang w:val="ru-RU"/>
        </w:rPr>
        <w:t>Блядь! Да нет у меня этих 48 часов! У меня счёт на минуты идёт!</w:t>
      </w:r>
      <w:r w:rsidRPr="00E962F4">
        <w:rPr>
          <w:lang w:val="ru-RU"/>
        </w:rPr>
        <w:br/>
      </w:r>
      <w:r w:rsidRPr="00E962F4">
        <w:rPr>
          <w:color w:val="000000"/>
          <w:lang w:val="ru-RU"/>
        </w:rPr>
        <w:t xml:space="preserve">Профессор разводит руками. Боков в сердцах бьёт кулаком по стене, падает </w:t>
      </w:r>
      <w:proofErr w:type="spellStart"/>
      <w:r w:rsidRPr="00E962F4">
        <w:rPr>
          <w:color w:val="000000"/>
          <w:lang w:val="ru-RU"/>
        </w:rPr>
        <w:t>портретучёного</w:t>
      </w:r>
      <w:proofErr w:type="spellEnd"/>
      <w:r w:rsidRPr="00E962F4">
        <w:rPr>
          <w:color w:val="000000"/>
          <w:lang w:val="ru-RU"/>
        </w:rPr>
        <w:t>. В последний момент оборачивается.</w:t>
      </w:r>
      <w:r w:rsidRPr="00E962F4">
        <w:rPr>
          <w:lang w:val="ru-RU"/>
        </w:rPr>
        <w:br/>
      </w:r>
      <w:r w:rsidRPr="00E962F4">
        <w:rPr>
          <w:color w:val="000000"/>
          <w:lang w:val="ru-RU"/>
        </w:rPr>
        <w:t>БОКОВ</w:t>
      </w:r>
      <w:r w:rsidRPr="00E962F4">
        <w:rPr>
          <w:lang w:val="ru-RU"/>
        </w:rPr>
        <w:br/>
      </w:r>
      <w:r w:rsidRPr="00E962F4">
        <w:rPr>
          <w:color w:val="000000"/>
          <w:lang w:val="ru-RU"/>
        </w:rPr>
        <w:t>Извините.</w:t>
      </w:r>
      <w:r w:rsidRPr="00E962F4">
        <w:rPr>
          <w:lang w:val="ru-RU"/>
        </w:rPr>
        <w:br/>
      </w:r>
      <w:r w:rsidRPr="00E962F4">
        <w:rPr>
          <w:color w:val="000000"/>
          <w:lang w:val="ru-RU"/>
        </w:rPr>
        <w:t>ПРОФЕССОР</w:t>
      </w:r>
      <w:r w:rsidRPr="00E962F4">
        <w:rPr>
          <w:lang w:val="ru-RU"/>
        </w:rPr>
        <w:br/>
      </w:r>
      <w:r w:rsidRPr="00E962F4">
        <w:rPr>
          <w:color w:val="000000"/>
          <w:lang w:val="ru-RU"/>
        </w:rPr>
        <w:t>Доказательства будут через 48 часов, но, основываясь на своём опыте, думаю, это кровь лошади.</w:t>
      </w:r>
      <w:r w:rsidRPr="00E962F4">
        <w:rPr>
          <w:lang w:val="ru-RU"/>
        </w:rPr>
        <w:br/>
      </w:r>
      <w:r w:rsidRPr="00E962F4">
        <w:rPr>
          <w:color w:val="000000"/>
          <w:lang w:val="ru-RU"/>
        </w:rPr>
        <w:t>Боков стремительно выходит из кабинета.</w:t>
      </w:r>
    </w:p>
    <w:p w14:paraId="0839CD0C" w14:textId="77777777" w:rsidR="005240AD" w:rsidRPr="00E962F4" w:rsidRDefault="005240AD" w:rsidP="005240AD">
      <w:pPr>
        <w:rPr>
          <w:lang w:val="ru-RU"/>
        </w:rPr>
      </w:pPr>
    </w:p>
    <w:p w14:paraId="2C7C0307" w14:textId="77777777" w:rsidR="005240AD" w:rsidRPr="00E962F4" w:rsidRDefault="005240AD" w:rsidP="005240AD">
      <w:pPr>
        <w:rPr>
          <w:lang w:val="ru-RU"/>
        </w:rPr>
      </w:pPr>
      <w:r w:rsidRPr="00E962F4">
        <w:rPr>
          <w:b/>
          <w:color w:val="000000"/>
          <w:lang w:val="ru-RU"/>
        </w:rPr>
        <w:t xml:space="preserve">8-3. ИНТ. ГАРАЖ.ПОДВАЛ ДЕНЬ 4. </w:t>
      </w:r>
      <w:r w:rsidRPr="00E962F4">
        <w:rPr>
          <w:lang w:val="ru-RU"/>
        </w:rPr>
        <w:br/>
      </w:r>
      <w:r w:rsidRPr="00E962F4">
        <w:rPr>
          <w:b/>
          <w:color w:val="000000"/>
          <w:lang w:val="ru-RU"/>
        </w:rPr>
        <w:t>ДОБРОВОЛЬСКАЯ, ВИТЯ, САША, ПЕТЯ (00:10)</w:t>
      </w:r>
      <w:r w:rsidRPr="00E962F4">
        <w:rPr>
          <w:lang w:val="ru-RU"/>
        </w:rPr>
        <w:br/>
      </w:r>
    </w:p>
    <w:p w14:paraId="2C8CE9D4" w14:textId="77777777" w:rsidR="005240AD" w:rsidRDefault="005240AD" w:rsidP="005240AD">
      <w:r w:rsidRPr="000F3EFB">
        <w:rPr>
          <w:color w:val="000000"/>
          <w:lang w:val="ru-RU"/>
        </w:rPr>
        <w:t xml:space="preserve">Добровольская мучительно пытается встать из положения “гусеницы”. Хочет сесть на табуретку, но едва не сталкивает ноги ребёнка. </w:t>
      </w:r>
      <w:proofErr w:type="spellStart"/>
      <w:r>
        <w:rPr>
          <w:color w:val="000000"/>
        </w:rPr>
        <w:t>Падает</w:t>
      </w:r>
      <w:proofErr w:type="spellEnd"/>
      <w:r>
        <w:rPr>
          <w:color w:val="000000"/>
        </w:rPr>
        <w:t xml:space="preserve"> </w:t>
      </w:r>
      <w:proofErr w:type="spellStart"/>
      <w:r>
        <w:rPr>
          <w:color w:val="000000"/>
        </w:rPr>
        <w:t>на</w:t>
      </w:r>
      <w:proofErr w:type="spellEnd"/>
      <w:r>
        <w:rPr>
          <w:color w:val="000000"/>
        </w:rPr>
        <w:t xml:space="preserve"> </w:t>
      </w:r>
      <w:proofErr w:type="spellStart"/>
      <w:r>
        <w:rPr>
          <w:color w:val="000000"/>
        </w:rPr>
        <w:t>пол</w:t>
      </w:r>
      <w:proofErr w:type="spellEnd"/>
      <w:r>
        <w:rPr>
          <w:color w:val="000000"/>
        </w:rPr>
        <w:t xml:space="preserve">. </w:t>
      </w:r>
      <w:proofErr w:type="spellStart"/>
      <w:r>
        <w:rPr>
          <w:color w:val="000000"/>
        </w:rPr>
        <w:t>Снова</w:t>
      </w:r>
      <w:proofErr w:type="spellEnd"/>
      <w:r>
        <w:rPr>
          <w:color w:val="000000"/>
        </w:rPr>
        <w:t xml:space="preserve"> </w:t>
      </w:r>
      <w:proofErr w:type="spellStart"/>
      <w:r>
        <w:rPr>
          <w:color w:val="000000"/>
        </w:rPr>
        <w:t>пытается</w:t>
      </w:r>
      <w:proofErr w:type="spellEnd"/>
      <w:r>
        <w:rPr>
          <w:color w:val="000000"/>
        </w:rPr>
        <w:t xml:space="preserve"> </w:t>
      </w:r>
      <w:proofErr w:type="spellStart"/>
      <w:r>
        <w:rPr>
          <w:color w:val="000000"/>
        </w:rPr>
        <w:t>встать</w:t>
      </w:r>
      <w:proofErr w:type="spellEnd"/>
      <w:r>
        <w:rPr>
          <w:color w:val="000000"/>
        </w:rPr>
        <w:t xml:space="preserve"> и </w:t>
      </w:r>
      <w:proofErr w:type="spellStart"/>
      <w:r>
        <w:rPr>
          <w:color w:val="000000"/>
        </w:rPr>
        <w:t>сесть</w:t>
      </w:r>
      <w:proofErr w:type="spellEnd"/>
      <w:r>
        <w:rPr>
          <w:color w:val="000000"/>
        </w:rPr>
        <w:t>.</w:t>
      </w:r>
    </w:p>
    <w:p w14:paraId="34F32C07" w14:textId="77777777" w:rsidR="005240AD" w:rsidRDefault="005240AD" w:rsidP="005240AD"/>
    <w:p w14:paraId="6FECE35A" w14:textId="3261B78A" w:rsidR="005240AD" w:rsidRPr="000F3EFB" w:rsidRDefault="005240AD" w:rsidP="005240AD">
      <w:pPr>
        <w:rPr>
          <w:lang w:val="ru-RU"/>
        </w:rPr>
      </w:pPr>
      <w:r w:rsidRPr="000F3EFB">
        <w:rPr>
          <w:b/>
          <w:color w:val="000000"/>
          <w:lang w:val="ru-RU"/>
        </w:rPr>
        <w:t xml:space="preserve">8-4. НАТ. КОНЕЗАВОД.КАБИНЕТ ДИРЕКТОРА КОНЕЗАВОДА ДЕНЬ 4. </w:t>
      </w:r>
      <w:r w:rsidRPr="000F3EFB">
        <w:rPr>
          <w:lang w:val="ru-RU"/>
        </w:rPr>
        <w:br/>
      </w:r>
      <w:r w:rsidRPr="000F3EFB">
        <w:rPr>
          <w:b/>
          <w:color w:val="000000"/>
          <w:lang w:val="ru-RU"/>
        </w:rPr>
        <w:t>КОЗЫРЕВ, БОКОВ, БУХГАЛТЕР КОНЕЗАВОДА</w:t>
      </w:r>
      <w:r w:rsidR="000F3EFB">
        <w:rPr>
          <w:b/>
          <w:color w:val="000000"/>
          <w:lang w:val="ru-RU"/>
        </w:rPr>
        <w:t>, сторож, ветеринар, экономист девушка 30 лет</w:t>
      </w:r>
      <w:r w:rsidRPr="000F3EFB">
        <w:rPr>
          <w:b/>
          <w:color w:val="000000"/>
          <w:lang w:val="ru-RU"/>
        </w:rPr>
        <w:t xml:space="preserve"> (01:05)</w:t>
      </w:r>
      <w:r w:rsidRPr="000F3EFB">
        <w:rPr>
          <w:lang w:val="ru-RU"/>
        </w:rPr>
        <w:br/>
      </w:r>
    </w:p>
    <w:p w14:paraId="6DDAF997" w14:textId="77777777" w:rsidR="005240AD" w:rsidRPr="000F3EFB" w:rsidRDefault="005240AD" w:rsidP="005240AD">
      <w:pPr>
        <w:rPr>
          <w:lang w:val="ru-RU"/>
        </w:rPr>
      </w:pPr>
      <w:r w:rsidRPr="000F3EFB">
        <w:rPr>
          <w:color w:val="000000"/>
          <w:lang w:val="ru-RU"/>
        </w:rPr>
        <w:t>Козырев и Боков заходят в кабинет директора конезавода. У того - празднично накрыт стол. Спирт Рояль, бутерброды, конфеты. БУХГАЛТЕР и СОТРУДНИКИ что-то отмечают, чокаются.</w:t>
      </w:r>
    </w:p>
    <w:p w14:paraId="04A6067A" w14:textId="77777777" w:rsidR="005240AD" w:rsidRPr="000F3EFB" w:rsidRDefault="005240AD" w:rsidP="005240AD">
      <w:pPr>
        <w:rPr>
          <w:lang w:val="ru-RU"/>
        </w:rPr>
      </w:pPr>
    </w:p>
    <w:p w14:paraId="70532A18" w14:textId="77777777" w:rsidR="005240AD" w:rsidRPr="000F3EFB" w:rsidRDefault="005240AD" w:rsidP="005240AD">
      <w:pPr>
        <w:ind w:left="3166"/>
        <w:rPr>
          <w:lang w:val="ru-RU"/>
        </w:rPr>
      </w:pPr>
      <w:r w:rsidRPr="000F3EFB">
        <w:rPr>
          <w:color w:val="000000"/>
          <w:lang w:val="ru-RU"/>
        </w:rPr>
        <w:t>БОКОВ</w:t>
      </w:r>
    </w:p>
    <w:p w14:paraId="4182C844" w14:textId="77777777" w:rsidR="005240AD" w:rsidRPr="000F3EFB" w:rsidRDefault="005240AD" w:rsidP="005240AD">
      <w:pPr>
        <w:ind w:left="1441" w:right="2161"/>
        <w:rPr>
          <w:lang w:val="ru-RU"/>
        </w:rPr>
      </w:pPr>
      <w:r w:rsidRPr="000F3EFB">
        <w:rPr>
          <w:color w:val="000000"/>
          <w:lang w:val="ru-RU"/>
        </w:rPr>
        <w:lastRenderedPageBreak/>
        <w:t>Прокуратура. Нам нужен ваш сотрудник Сергей.</w:t>
      </w:r>
    </w:p>
    <w:p w14:paraId="5149A1C2" w14:textId="77777777" w:rsidR="005240AD" w:rsidRPr="000F3EFB" w:rsidRDefault="005240AD" w:rsidP="005240AD">
      <w:pPr>
        <w:rPr>
          <w:lang w:val="ru-RU"/>
        </w:rPr>
      </w:pPr>
    </w:p>
    <w:p w14:paraId="10CF6D24" w14:textId="77777777" w:rsidR="005240AD" w:rsidRPr="000F3EFB" w:rsidRDefault="005240AD" w:rsidP="005240AD">
      <w:pPr>
        <w:ind w:left="3166"/>
        <w:rPr>
          <w:lang w:val="ru-RU"/>
        </w:rPr>
      </w:pPr>
      <w:r w:rsidRPr="000F3EFB">
        <w:rPr>
          <w:color w:val="000000"/>
          <w:lang w:val="ru-RU"/>
        </w:rPr>
        <w:t>БУХГАЛТЕР</w:t>
      </w:r>
    </w:p>
    <w:p w14:paraId="009AB382" w14:textId="77777777" w:rsidR="005240AD" w:rsidRPr="000F3EFB" w:rsidRDefault="005240AD" w:rsidP="005240AD">
      <w:pPr>
        <w:ind w:left="1441" w:right="2161"/>
        <w:rPr>
          <w:lang w:val="ru-RU"/>
        </w:rPr>
      </w:pPr>
      <w:r w:rsidRPr="000F3EFB">
        <w:rPr>
          <w:color w:val="000000"/>
          <w:lang w:val="ru-RU"/>
        </w:rPr>
        <w:t>Он теперь всем нужен! Мы за него и поднимаем наши бокалы сегодня!</w:t>
      </w:r>
    </w:p>
    <w:p w14:paraId="49E522E5" w14:textId="77777777" w:rsidR="005240AD" w:rsidRPr="000F3EFB" w:rsidRDefault="005240AD" w:rsidP="005240AD">
      <w:pPr>
        <w:rPr>
          <w:lang w:val="ru-RU"/>
        </w:rPr>
      </w:pPr>
    </w:p>
    <w:p w14:paraId="76788C85" w14:textId="77777777" w:rsidR="005240AD" w:rsidRPr="000F3EFB" w:rsidRDefault="005240AD" w:rsidP="005240AD">
      <w:pPr>
        <w:ind w:left="3166"/>
        <w:rPr>
          <w:lang w:val="ru-RU"/>
        </w:rPr>
      </w:pPr>
      <w:r w:rsidRPr="000F3EFB">
        <w:rPr>
          <w:color w:val="000000"/>
          <w:lang w:val="ru-RU"/>
        </w:rPr>
        <w:t>БОКОВ</w:t>
      </w:r>
    </w:p>
    <w:p w14:paraId="09B3D41D" w14:textId="77777777" w:rsidR="005240AD" w:rsidRPr="000F3EFB" w:rsidRDefault="005240AD" w:rsidP="005240AD">
      <w:pPr>
        <w:ind w:left="1441" w:right="2161"/>
        <w:rPr>
          <w:lang w:val="ru-RU"/>
        </w:rPr>
      </w:pPr>
      <w:r w:rsidRPr="000F3EFB">
        <w:rPr>
          <w:color w:val="000000"/>
          <w:lang w:val="ru-RU"/>
        </w:rPr>
        <w:t>Он у вас один Сергей? Кем работает?</w:t>
      </w:r>
    </w:p>
    <w:p w14:paraId="52DD1182" w14:textId="77777777" w:rsidR="005240AD" w:rsidRPr="000F3EFB" w:rsidRDefault="005240AD" w:rsidP="005240AD">
      <w:pPr>
        <w:rPr>
          <w:lang w:val="ru-RU"/>
        </w:rPr>
      </w:pPr>
    </w:p>
    <w:p w14:paraId="05F5922E" w14:textId="77777777" w:rsidR="005240AD" w:rsidRPr="000F3EFB" w:rsidRDefault="005240AD" w:rsidP="005240AD">
      <w:pPr>
        <w:ind w:left="3166"/>
        <w:rPr>
          <w:lang w:val="ru-RU"/>
        </w:rPr>
      </w:pPr>
      <w:r w:rsidRPr="000F3EFB">
        <w:rPr>
          <w:color w:val="000000"/>
          <w:lang w:val="ru-RU"/>
        </w:rPr>
        <w:t>БУХГАЛТЕР</w:t>
      </w:r>
    </w:p>
    <w:p w14:paraId="38F59C0B" w14:textId="77777777" w:rsidR="005240AD" w:rsidRPr="000F3EFB" w:rsidRDefault="005240AD" w:rsidP="005240AD">
      <w:pPr>
        <w:ind w:left="1441" w:right="2161"/>
        <w:rPr>
          <w:lang w:val="ru-RU"/>
        </w:rPr>
      </w:pPr>
      <w:r w:rsidRPr="000F3EFB">
        <w:rPr>
          <w:color w:val="000000"/>
          <w:lang w:val="ru-RU"/>
        </w:rPr>
        <w:t>Наш Сергей Головкин - зоотехник! И не просто, а лучший зоотехник страны! Он поехал на ВДНХ получать медаль! Выпьете с нами? Они к одиннадцати всяко вернутся, мы их ждём, директор разрешил.</w:t>
      </w:r>
    </w:p>
    <w:p w14:paraId="417027B7" w14:textId="77777777" w:rsidR="005240AD" w:rsidRPr="000F3EFB" w:rsidRDefault="005240AD" w:rsidP="005240AD">
      <w:pPr>
        <w:rPr>
          <w:lang w:val="ru-RU"/>
        </w:rPr>
      </w:pPr>
    </w:p>
    <w:p w14:paraId="06B06988" w14:textId="77777777" w:rsidR="005240AD" w:rsidRPr="000F3EFB" w:rsidRDefault="005240AD" w:rsidP="005240AD">
      <w:pPr>
        <w:ind w:left="3166"/>
        <w:rPr>
          <w:lang w:val="ru-RU"/>
        </w:rPr>
      </w:pPr>
      <w:r w:rsidRPr="000F3EFB">
        <w:rPr>
          <w:color w:val="000000"/>
          <w:lang w:val="ru-RU"/>
        </w:rPr>
        <w:t>КОЗЫРЕВ</w:t>
      </w:r>
    </w:p>
    <w:p w14:paraId="38CD35E9" w14:textId="77777777" w:rsidR="005240AD" w:rsidRPr="000F3EFB" w:rsidRDefault="005240AD" w:rsidP="005240AD">
      <w:pPr>
        <w:ind w:left="1441" w:right="2161"/>
        <w:rPr>
          <w:lang w:val="ru-RU"/>
        </w:rPr>
      </w:pPr>
      <w:r w:rsidRPr="000F3EFB">
        <w:rPr>
          <w:color w:val="000000"/>
          <w:lang w:val="ru-RU"/>
        </w:rPr>
        <w:t>Потом выпьем. Ещё Сергеи есть у вас?</w:t>
      </w:r>
    </w:p>
    <w:p w14:paraId="339A0BA1" w14:textId="77777777" w:rsidR="005240AD" w:rsidRPr="000F3EFB" w:rsidRDefault="005240AD" w:rsidP="005240AD">
      <w:pPr>
        <w:rPr>
          <w:lang w:val="ru-RU"/>
        </w:rPr>
      </w:pPr>
    </w:p>
    <w:p w14:paraId="37BCED1D" w14:textId="77777777" w:rsidR="005240AD" w:rsidRPr="000F3EFB" w:rsidRDefault="005240AD" w:rsidP="005240AD">
      <w:pPr>
        <w:ind w:left="3166"/>
        <w:rPr>
          <w:lang w:val="ru-RU"/>
        </w:rPr>
      </w:pPr>
      <w:r w:rsidRPr="000F3EFB">
        <w:rPr>
          <w:color w:val="000000"/>
          <w:lang w:val="ru-RU"/>
        </w:rPr>
        <w:t>БУХГАЛТЕР</w:t>
      </w:r>
    </w:p>
    <w:p w14:paraId="65E15244" w14:textId="77777777" w:rsidR="005240AD" w:rsidRPr="000F3EFB" w:rsidRDefault="005240AD" w:rsidP="005240AD">
      <w:pPr>
        <w:ind w:left="1441" w:right="2161"/>
        <w:rPr>
          <w:lang w:val="ru-RU"/>
        </w:rPr>
      </w:pPr>
      <w:r w:rsidRPr="000F3EFB">
        <w:rPr>
          <w:color w:val="000000"/>
          <w:lang w:val="ru-RU"/>
        </w:rPr>
        <w:t>Нет, других нету.</w:t>
      </w:r>
    </w:p>
    <w:p w14:paraId="101DE7A7" w14:textId="77777777" w:rsidR="005240AD" w:rsidRPr="000F3EFB" w:rsidRDefault="005240AD" w:rsidP="005240AD">
      <w:pPr>
        <w:rPr>
          <w:lang w:val="ru-RU"/>
        </w:rPr>
      </w:pPr>
    </w:p>
    <w:p w14:paraId="664CA930" w14:textId="77777777" w:rsidR="005240AD" w:rsidRPr="000F3EFB" w:rsidRDefault="005240AD" w:rsidP="005240AD">
      <w:pPr>
        <w:ind w:left="3166"/>
        <w:rPr>
          <w:lang w:val="ru-RU"/>
        </w:rPr>
      </w:pPr>
      <w:r w:rsidRPr="000F3EFB">
        <w:rPr>
          <w:color w:val="000000"/>
          <w:lang w:val="ru-RU"/>
        </w:rPr>
        <w:t>БОКОВ</w:t>
      </w:r>
    </w:p>
    <w:p w14:paraId="26038722" w14:textId="77777777" w:rsidR="005240AD" w:rsidRPr="000F3EFB" w:rsidRDefault="005240AD" w:rsidP="005240AD">
      <w:pPr>
        <w:ind w:left="1441" w:right="2161"/>
        <w:rPr>
          <w:lang w:val="ru-RU"/>
        </w:rPr>
      </w:pPr>
      <w:r w:rsidRPr="000F3EFB">
        <w:rPr>
          <w:color w:val="000000"/>
          <w:lang w:val="ru-RU"/>
        </w:rPr>
        <w:t>У кого из ваших сотрудников есть бежевые Жигули?</w:t>
      </w:r>
    </w:p>
    <w:p w14:paraId="7063DE05" w14:textId="77777777" w:rsidR="005240AD" w:rsidRPr="000F3EFB" w:rsidRDefault="005240AD" w:rsidP="005240AD">
      <w:pPr>
        <w:rPr>
          <w:lang w:val="ru-RU"/>
        </w:rPr>
      </w:pPr>
    </w:p>
    <w:p w14:paraId="42494846" w14:textId="77777777" w:rsidR="005240AD" w:rsidRPr="000F3EFB" w:rsidRDefault="005240AD" w:rsidP="005240AD">
      <w:pPr>
        <w:ind w:left="3166"/>
        <w:rPr>
          <w:lang w:val="ru-RU"/>
        </w:rPr>
      </w:pPr>
      <w:r w:rsidRPr="000F3EFB">
        <w:rPr>
          <w:color w:val="000000"/>
          <w:lang w:val="ru-RU"/>
        </w:rPr>
        <w:t>БУХГАЛТЕР</w:t>
      </w:r>
    </w:p>
    <w:p w14:paraId="106672FC" w14:textId="77777777" w:rsidR="005240AD" w:rsidRPr="000F3EFB" w:rsidRDefault="005240AD" w:rsidP="005240AD">
      <w:pPr>
        <w:ind w:left="1441" w:right="2161"/>
        <w:rPr>
          <w:lang w:val="ru-RU"/>
        </w:rPr>
      </w:pPr>
      <w:r w:rsidRPr="000F3EFB">
        <w:rPr>
          <w:color w:val="000000"/>
          <w:lang w:val="ru-RU"/>
        </w:rPr>
        <w:t>Да что вы злые такие?</w:t>
      </w:r>
    </w:p>
    <w:p w14:paraId="4555E0F3" w14:textId="77777777" w:rsidR="005240AD" w:rsidRPr="000F3EFB" w:rsidRDefault="005240AD" w:rsidP="005240AD">
      <w:pPr>
        <w:rPr>
          <w:lang w:val="ru-RU"/>
        </w:rPr>
      </w:pPr>
    </w:p>
    <w:p w14:paraId="0AA394FC" w14:textId="77777777" w:rsidR="005240AD" w:rsidRPr="000F3EFB" w:rsidRDefault="005240AD" w:rsidP="005240AD">
      <w:pPr>
        <w:rPr>
          <w:lang w:val="ru-RU"/>
        </w:rPr>
      </w:pPr>
      <w:r w:rsidRPr="000F3EFB">
        <w:rPr>
          <w:color w:val="000000"/>
          <w:lang w:val="ru-RU"/>
        </w:rPr>
        <w:t>У Сергея вот и есть как раз.</w:t>
      </w:r>
    </w:p>
    <w:p w14:paraId="40973EB2" w14:textId="77777777" w:rsidR="005240AD" w:rsidRPr="000F3EFB" w:rsidRDefault="005240AD" w:rsidP="005240AD">
      <w:pPr>
        <w:rPr>
          <w:lang w:val="ru-RU"/>
        </w:rPr>
      </w:pPr>
    </w:p>
    <w:p w14:paraId="054D0085" w14:textId="77777777" w:rsidR="005240AD" w:rsidRPr="000F3EFB" w:rsidRDefault="005240AD" w:rsidP="005240AD">
      <w:pPr>
        <w:ind w:left="3166"/>
        <w:rPr>
          <w:lang w:val="ru-RU"/>
        </w:rPr>
      </w:pPr>
      <w:r w:rsidRPr="000F3EFB">
        <w:rPr>
          <w:color w:val="000000"/>
          <w:lang w:val="ru-RU"/>
        </w:rPr>
        <w:t>КОЗЫРЕВ</w:t>
      </w:r>
    </w:p>
    <w:p w14:paraId="76199739" w14:textId="77777777" w:rsidR="005240AD" w:rsidRPr="000F3EFB" w:rsidRDefault="005240AD" w:rsidP="005240AD">
      <w:pPr>
        <w:ind w:left="1441" w:right="2161"/>
        <w:rPr>
          <w:lang w:val="ru-RU"/>
        </w:rPr>
      </w:pPr>
      <w:r w:rsidRPr="000F3EFB">
        <w:rPr>
          <w:color w:val="000000"/>
          <w:lang w:val="ru-RU"/>
        </w:rPr>
        <w:t>Адрес этого Сергея есть у вас?</w:t>
      </w:r>
    </w:p>
    <w:p w14:paraId="4ECB6CA7" w14:textId="77777777" w:rsidR="005240AD" w:rsidRPr="000F3EFB" w:rsidRDefault="005240AD" w:rsidP="005240AD">
      <w:pPr>
        <w:rPr>
          <w:lang w:val="ru-RU"/>
        </w:rPr>
      </w:pPr>
    </w:p>
    <w:p w14:paraId="6D1421C0" w14:textId="77777777" w:rsidR="005240AD" w:rsidRPr="000F3EFB" w:rsidRDefault="005240AD" w:rsidP="005240AD">
      <w:pPr>
        <w:ind w:left="3166"/>
        <w:rPr>
          <w:lang w:val="ru-RU"/>
        </w:rPr>
      </w:pPr>
      <w:r w:rsidRPr="000F3EFB">
        <w:rPr>
          <w:color w:val="000000"/>
          <w:lang w:val="ru-RU"/>
        </w:rPr>
        <w:t>БУХГАЛТЕР</w:t>
      </w:r>
    </w:p>
    <w:p w14:paraId="385FAFD9" w14:textId="77777777" w:rsidR="005240AD" w:rsidRPr="000F3EFB" w:rsidRDefault="005240AD" w:rsidP="005240AD">
      <w:pPr>
        <w:ind w:left="1441" w:right="2161"/>
        <w:rPr>
          <w:lang w:val="ru-RU"/>
        </w:rPr>
      </w:pPr>
      <w:proofErr w:type="gramStart"/>
      <w:r w:rsidRPr="000F3EFB">
        <w:rPr>
          <w:color w:val="000000"/>
          <w:lang w:val="ru-RU"/>
        </w:rPr>
        <w:t>Так</w:t>
      </w:r>
      <w:proofErr w:type="gramEnd"/>
      <w:r w:rsidRPr="000F3EFB">
        <w:rPr>
          <w:color w:val="000000"/>
          <w:lang w:val="ru-RU"/>
        </w:rPr>
        <w:t xml:space="preserve"> а он тут и живёт, в красном уголке. Ему выделили жилье, чтоб в Москву не мотаться!</w:t>
      </w:r>
    </w:p>
    <w:p w14:paraId="49E9DD4A" w14:textId="77777777" w:rsidR="005240AD" w:rsidRPr="000F3EFB" w:rsidRDefault="005240AD" w:rsidP="005240AD">
      <w:pPr>
        <w:rPr>
          <w:lang w:val="ru-RU"/>
        </w:rPr>
      </w:pPr>
    </w:p>
    <w:p w14:paraId="2BDB4856" w14:textId="77777777" w:rsidR="005240AD" w:rsidRPr="000F3EFB" w:rsidRDefault="005240AD" w:rsidP="005240AD">
      <w:pPr>
        <w:rPr>
          <w:lang w:val="ru-RU"/>
        </w:rPr>
      </w:pPr>
      <w:r w:rsidRPr="000F3EFB">
        <w:rPr>
          <w:color w:val="000000"/>
          <w:lang w:val="ru-RU"/>
        </w:rPr>
        <w:t>Поднимают рюмки, чокаются. Козырев хлопает по столу так, что рюмки подпрыгивают.</w:t>
      </w:r>
    </w:p>
    <w:p w14:paraId="1672C6AA" w14:textId="77777777" w:rsidR="005240AD" w:rsidRPr="000F3EFB" w:rsidRDefault="005240AD" w:rsidP="005240AD">
      <w:pPr>
        <w:rPr>
          <w:lang w:val="ru-RU"/>
        </w:rPr>
      </w:pPr>
    </w:p>
    <w:p w14:paraId="4C3C1CCE" w14:textId="77777777" w:rsidR="005240AD" w:rsidRPr="000F3EFB" w:rsidRDefault="005240AD" w:rsidP="005240AD">
      <w:pPr>
        <w:ind w:left="3166"/>
        <w:rPr>
          <w:lang w:val="ru-RU"/>
        </w:rPr>
      </w:pPr>
      <w:r w:rsidRPr="000F3EFB">
        <w:rPr>
          <w:color w:val="000000"/>
          <w:lang w:val="ru-RU"/>
        </w:rPr>
        <w:t>КОЗЫРЕВ</w:t>
      </w:r>
    </w:p>
    <w:p w14:paraId="3929FBC1" w14:textId="77777777" w:rsidR="005240AD" w:rsidRPr="000F3EFB" w:rsidRDefault="005240AD" w:rsidP="005240AD">
      <w:pPr>
        <w:ind w:left="1441" w:right="2161"/>
        <w:rPr>
          <w:lang w:val="ru-RU"/>
        </w:rPr>
      </w:pPr>
      <w:r w:rsidRPr="000F3EFB">
        <w:rPr>
          <w:color w:val="000000"/>
          <w:lang w:val="ru-RU"/>
        </w:rPr>
        <w:t>Хватит! Главный кто тут у вас?</w:t>
      </w:r>
    </w:p>
    <w:p w14:paraId="1AABEAB1" w14:textId="77777777" w:rsidR="005240AD" w:rsidRPr="000F3EFB" w:rsidRDefault="005240AD" w:rsidP="005240AD">
      <w:pPr>
        <w:rPr>
          <w:lang w:val="ru-RU"/>
        </w:rPr>
      </w:pPr>
    </w:p>
    <w:p w14:paraId="50573808" w14:textId="77777777" w:rsidR="005240AD" w:rsidRPr="000F3EFB" w:rsidRDefault="005240AD" w:rsidP="005240AD">
      <w:pPr>
        <w:ind w:left="3166"/>
        <w:rPr>
          <w:lang w:val="ru-RU"/>
        </w:rPr>
      </w:pPr>
      <w:r w:rsidRPr="000F3EFB">
        <w:rPr>
          <w:color w:val="000000"/>
          <w:lang w:val="ru-RU"/>
        </w:rPr>
        <w:t>БУХГАЛТЕР</w:t>
      </w:r>
    </w:p>
    <w:p w14:paraId="3D0D596E" w14:textId="77777777" w:rsidR="005240AD" w:rsidRPr="000F3EFB" w:rsidRDefault="005240AD" w:rsidP="005240AD">
      <w:pPr>
        <w:ind w:left="1441" w:right="2161"/>
        <w:rPr>
          <w:lang w:val="ru-RU"/>
        </w:rPr>
      </w:pPr>
      <w:r w:rsidRPr="000F3EFB">
        <w:rPr>
          <w:color w:val="000000"/>
          <w:lang w:val="ru-RU"/>
        </w:rPr>
        <w:t>Директор уехал на ВДНХ, я главный бухгалтер, выходит я - за главную.</w:t>
      </w:r>
    </w:p>
    <w:p w14:paraId="442CB896" w14:textId="77777777" w:rsidR="005240AD" w:rsidRPr="000F3EFB" w:rsidRDefault="005240AD" w:rsidP="005240AD">
      <w:pPr>
        <w:rPr>
          <w:lang w:val="ru-RU"/>
        </w:rPr>
      </w:pPr>
    </w:p>
    <w:p w14:paraId="02B2345A" w14:textId="77777777" w:rsidR="005240AD" w:rsidRPr="000F3EFB" w:rsidRDefault="005240AD" w:rsidP="005240AD">
      <w:pPr>
        <w:ind w:left="3166"/>
        <w:rPr>
          <w:lang w:val="ru-RU"/>
        </w:rPr>
      </w:pPr>
      <w:r w:rsidRPr="000F3EFB">
        <w:rPr>
          <w:color w:val="000000"/>
          <w:lang w:val="ru-RU"/>
        </w:rPr>
        <w:t>БОКОВ</w:t>
      </w:r>
    </w:p>
    <w:p w14:paraId="098F1CB7" w14:textId="77777777" w:rsidR="005240AD" w:rsidRPr="000F3EFB" w:rsidRDefault="005240AD" w:rsidP="005240AD">
      <w:pPr>
        <w:ind w:left="1441" w:right="2161"/>
        <w:rPr>
          <w:lang w:val="ru-RU"/>
        </w:rPr>
      </w:pPr>
      <w:r w:rsidRPr="000F3EFB">
        <w:rPr>
          <w:color w:val="000000"/>
          <w:lang w:val="ru-RU"/>
        </w:rPr>
        <w:t>Пройдёмте с нами.</w:t>
      </w:r>
    </w:p>
    <w:p w14:paraId="524D5EEA" w14:textId="77777777" w:rsidR="005240AD" w:rsidRPr="000F3EFB" w:rsidRDefault="005240AD" w:rsidP="005240AD">
      <w:pPr>
        <w:rPr>
          <w:lang w:val="ru-RU"/>
        </w:rPr>
      </w:pPr>
    </w:p>
    <w:p w14:paraId="7D3F1DF2" w14:textId="77777777" w:rsidR="005240AD" w:rsidRPr="000F3EFB" w:rsidRDefault="005240AD" w:rsidP="005240AD">
      <w:pPr>
        <w:rPr>
          <w:lang w:val="ru-RU"/>
        </w:rPr>
      </w:pPr>
      <w:r w:rsidRPr="000F3EFB">
        <w:rPr>
          <w:color w:val="000000"/>
          <w:lang w:val="ru-RU"/>
        </w:rPr>
        <w:t>Боков уверенно берёт под локоть женщину и выводит её в коридор.</w:t>
      </w:r>
    </w:p>
    <w:p w14:paraId="796CD3DB" w14:textId="77777777" w:rsidR="005240AD" w:rsidRPr="000F3EFB" w:rsidRDefault="005240AD" w:rsidP="005240AD">
      <w:pPr>
        <w:rPr>
          <w:lang w:val="ru-RU"/>
        </w:rPr>
      </w:pPr>
    </w:p>
    <w:p w14:paraId="5F087E01" w14:textId="15F79BAA" w:rsidR="005240AD" w:rsidRPr="000F3EFB" w:rsidRDefault="005240AD" w:rsidP="005240AD">
      <w:pPr>
        <w:rPr>
          <w:lang w:val="ru-RU"/>
        </w:rPr>
      </w:pPr>
      <w:r w:rsidRPr="000F3EFB">
        <w:rPr>
          <w:b/>
          <w:color w:val="000000"/>
          <w:lang w:val="ru-RU"/>
        </w:rPr>
        <w:t xml:space="preserve">8-5. ИНТ. ЗАЛ ТОРЖЕСТВ ВДНХ ДЕНЬ 4. </w:t>
      </w:r>
      <w:r w:rsidRPr="000F3EFB">
        <w:rPr>
          <w:lang w:val="ru-RU"/>
        </w:rPr>
        <w:br/>
      </w:r>
      <w:r w:rsidRPr="000F3EFB">
        <w:rPr>
          <w:b/>
          <w:color w:val="000000"/>
          <w:lang w:val="ru-RU"/>
        </w:rPr>
        <w:t>КОНЮХ, ВЕДУЩИЙ ЦЕРЕМОНИИ, ДИРЕКТОР КОНЕЗАВОДА</w:t>
      </w:r>
      <w:r w:rsidR="000F3EFB">
        <w:rPr>
          <w:b/>
          <w:color w:val="000000"/>
          <w:lang w:val="ru-RU"/>
        </w:rPr>
        <w:t>, доярка, зрители (100)</w:t>
      </w:r>
      <w:r w:rsidRPr="000F3EFB">
        <w:rPr>
          <w:b/>
          <w:color w:val="000000"/>
          <w:lang w:val="ru-RU"/>
        </w:rPr>
        <w:t xml:space="preserve"> (00:55)</w:t>
      </w:r>
      <w:r w:rsidRPr="000F3EFB">
        <w:rPr>
          <w:lang w:val="ru-RU"/>
        </w:rPr>
        <w:br/>
      </w:r>
    </w:p>
    <w:p w14:paraId="63D6D988" w14:textId="77777777" w:rsidR="005240AD" w:rsidRPr="000F3EFB" w:rsidRDefault="005240AD" w:rsidP="005240AD">
      <w:pPr>
        <w:rPr>
          <w:lang w:val="ru-RU"/>
        </w:rPr>
      </w:pPr>
      <w:r w:rsidRPr="000F3EFB">
        <w:rPr>
          <w:color w:val="000000"/>
          <w:lang w:val="ru-RU"/>
        </w:rPr>
        <w:t>Нарядные люди. Торжественная церемония. На сцене ВЕДУЩИЙ награждает медалью какую-то ДОЯРКУ-хохотушку.</w:t>
      </w:r>
    </w:p>
    <w:p w14:paraId="44642932" w14:textId="77777777" w:rsidR="005240AD" w:rsidRPr="000F3EFB" w:rsidRDefault="005240AD" w:rsidP="005240AD">
      <w:pPr>
        <w:rPr>
          <w:lang w:val="ru-RU"/>
        </w:rPr>
      </w:pPr>
    </w:p>
    <w:p w14:paraId="518D477E" w14:textId="77777777" w:rsidR="005240AD" w:rsidRPr="000F3EFB" w:rsidRDefault="005240AD" w:rsidP="005240AD">
      <w:pPr>
        <w:ind w:left="3166"/>
        <w:rPr>
          <w:lang w:val="ru-RU"/>
        </w:rPr>
      </w:pPr>
      <w:r w:rsidRPr="000F3EFB">
        <w:rPr>
          <w:color w:val="000000"/>
          <w:lang w:val="ru-RU"/>
        </w:rPr>
        <w:t>ВЕДУЩИЙ ЦЕРЕМОНИИ</w:t>
      </w:r>
    </w:p>
    <w:p w14:paraId="33FC8EEE" w14:textId="77777777" w:rsidR="005240AD" w:rsidRPr="000F3EFB" w:rsidRDefault="005240AD" w:rsidP="005240AD">
      <w:pPr>
        <w:ind w:left="1441" w:right="2161"/>
        <w:rPr>
          <w:lang w:val="ru-RU"/>
        </w:rPr>
      </w:pPr>
      <w:r w:rsidRPr="000F3EFB">
        <w:rPr>
          <w:color w:val="000000"/>
          <w:lang w:val="ru-RU"/>
        </w:rPr>
        <w:t>Как же, Антонина Петровна, вам удалось надоить больше всех молока в нашей огромной стране?</w:t>
      </w:r>
    </w:p>
    <w:p w14:paraId="7B041859" w14:textId="77777777" w:rsidR="005240AD" w:rsidRPr="000F3EFB" w:rsidRDefault="005240AD" w:rsidP="005240AD">
      <w:pPr>
        <w:rPr>
          <w:lang w:val="ru-RU"/>
        </w:rPr>
      </w:pPr>
    </w:p>
    <w:p w14:paraId="67271101" w14:textId="77777777" w:rsidR="005240AD" w:rsidRPr="000F3EFB" w:rsidRDefault="005240AD" w:rsidP="005240AD">
      <w:pPr>
        <w:rPr>
          <w:lang w:val="ru-RU"/>
        </w:rPr>
      </w:pPr>
      <w:r w:rsidRPr="000F3EFB">
        <w:rPr>
          <w:color w:val="000000"/>
          <w:lang w:val="ru-RU"/>
        </w:rPr>
        <w:t>Антонина Петровна изображает, как она доит двумя руками. Люди в зале хлопают и смеются. Среди присутствующих - Сергей Головкин (Конюх). Он не хлопает, а пытается оттереть пятнышко крови с брюк. Плюёт на него, размазывает. Человек, сидящий рядом (ДИРЕКТОР КОНЕЗАВОДА), обращает на него внимание.</w:t>
      </w:r>
    </w:p>
    <w:p w14:paraId="60C44B2C" w14:textId="77777777" w:rsidR="005240AD" w:rsidRPr="000F3EFB" w:rsidRDefault="005240AD" w:rsidP="005240AD">
      <w:pPr>
        <w:rPr>
          <w:lang w:val="ru-RU"/>
        </w:rPr>
      </w:pPr>
    </w:p>
    <w:p w14:paraId="6584C1D5" w14:textId="77777777" w:rsidR="005240AD" w:rsidRPr="000F3EFB" w:rsidRDefault="005240AD" w:rsidP="005240AD">
      <w:pPr>
        <w:ind w:left="3166"/>
        <w:rPr>
          <w:lang w:val="ru-RU"/>
        </w:rPr>
      </w:pPr>
      <w:r w:rsidRPr="000F3EFB">
        <w:rPr>
          <w:color w:val="000000"/>
          <w:lang w:val="ru-RU"/>
        </w:rPr>
        <w:t>ДИРЕКТОР КОНЕЗАВОДА</w:t>
      </w:r>
    </w:p>
    <w:p w14:paraId="310CE2F8" w14:textId="77777777" w:rsidR="005240AD" w:rsidRPr="000F3EFB" w:rsidRDefault="005240AD" w:rsidP="005240AD">
      <w:pPr>
        <w:ind w:left="1441" w:right="2161"/>
        <w:rPr>
          <w:lang w:val="ru-RU"/>
        </w:rPr>
      </w:pPr>
      <w:r w:rsidRPr="000F3EFB">
        <w:rPr>
          <w:color w:val="000000"/>
          <w:lang w:val="ru-RU"/>
        </w:rPr>
        <w:t>Так это вино поди? Красное? Солью надо бы посыпать. И оно отойдёт! точно вам говорю.</w:t>
      </w:r>
    </w:p>
    <w:p w14:paraId="566C0EB9" w14:textId="77777777" w:rsidR="005240AD" w:rsidRPr="000F3EFB" w:rsidRDefault="005240AD" w:rsidP="005240AD">
      <w:pPr>
        <w:rPr>
          <w:lang w:val="ru-RU"/>
        </w:rPr>
      </w:pPr>
    </w:p>
    <w:p w14:paraId="0A7DA5C1" w14:textId="77777777" w:rsidR="005240AD" w:rsidRPr="000F3EFB" w:rsidRDefault="005240AD" w:rsidP="005240AD">
      <w:pPr>
        <w:rPr>
          <w:lang w:val="ru-RU"/>
        </w:rPr>
      </w:pPr>
      <w:r w:rsidRPr="000F3EFB">
        <w:rPr>
          <w:color w:val="000000"/>
          <w:lang w:val="ru-RU"/>
        </w:rPr>
        <w:t>Конюх сконфуженно кивает. И встаёт.</w:t>
      </w:r>
    </w:p>
    <w:p w14:paraId="114C88BA" w14:textId="77777777" w:rsidR="005240AD" w:rsidRPr="000F3EFB" w:rsidRDefault="005240AD" w:rsidP="005240AD">
      <w:pPr>
        <w:rPr>
          <w:lang w:val="ru-RU"/>
        </w:rPr>
      </w:pPr>
    </w:p>
    <w:p w14:paraId="4025F01B" w14:textId="77777777" w:rsidR="005240AD" w:rsidRPr="000F3EFB" w:rsidRDefault="005240AD" w:rsidP="005240AD">
      <w:pPr>
        <w:ind w:left="3166"/>
        <w:rPr>
          <w:lang w:val="ru-RU"/>
        </w:rPr>
      </w:pPr>
      <w:r w:rsidRPr="000F3EFB">
        <w:rPr>
          <w:color w:val="000000"/>
          <w:lang w:val="ru-RU"/>
        </w:rPr>
        <w:t>ДИРЕКТОР КОНЕЗАВОДА</w:t>
      </w:r>
    </w:p>
    <w:p w14:paraId="0A791FEB" w14:textId="77777777" w:rsidR="005240AD" w:rsidRPr="000F3EFB" w:rsidRDefault="005240AD" w:rsidP="005240AD">
      <w:pPr>
        <w:ind w:left="1441" w:right="2161"/>
        <w:rPr>
          <w:lang w:val="ru-RU"/>
        </w:rPr>
      </w:pPr>
      <w:r w:rsidRPr="000F3EFB">
        <w:rPr>
          <w:color w:val="000000"/>
          <w:lang w:val="ru-RU"/>
        </w:rPr>
        <w:t>Сиди, Сергей Александрович. Я знаю, что ты человек скромный. Но сегодня такой день, когда все получают за заслуги. И ты пойдёшь на сцену и медаль получишь, и речь скажешь. Потому что заслужил!</w:t>
      </w:r>
    </w:p>
    <w:p w14:paraId="63CA2142" w14:textId="77777777" w:rsidR="005240AD" w:rsidRPr="000F3EFB" w:rsidRDefault="005240AD" w:rsidP="005240AD">
      <w:pPr>
        <w:rPr>
          <w:lang w:val="ru-RU"/>
        </w:rPr>
      </w:pPr>
    </w:p>
    <w:p w14:paraId="5C6AC53B" w14:textId="77777777" w:rsidR="005240AD" w:rsidRPr="000F3EFB" w:rsidRDefault="005240AD" w:rsidP="005240AD">
      <w:pPr>
        <w:rPr>
          <w:lang w:val="ru-RU"/>
        </w:rPr>
      </w:pPr>
      <w:r w:rsidRPr="000F3EFB">
        <w:rPr>
          <w:b/>
          <w:color w:val="000000"/>
          <w:lang w:val="ru-RU"/>
        </w:rPr>
        <w:t xml:space="preserve">8-6. ИНТ. КОНЕЗАВОД.КРАСНЫЙ УГОЛОК ДЕНЬ 4. </w:t>
      </w:r>
      <w:r w:rsidRPr="000F3EFB">
        <w:rPr>
          <w:lang w:val="ru-RU"/>
        </w:rPr>
        <w:br/>
      </w:r>
      <w:r w:rsidRPr="000F3EFB">
        <w:rPr>
          <w:b/>
          <w:color w:val="000000"/>
          <w:lang w:val="ru-RU"/>
        </w:rPr>
        <w:t>БОКОВ, КОЗЫРЕВ, БУХГАЛТЕР КОНЕЗАВОДА (01:17)</w:t>
      </w:r>
      <w:r w:rsidRPr="000F3EFB">
        <w:rPr>
          <w:lang w:val="ru-RU"/>
        </w:rPr>
        <w:br/>
      </w:r>
    </w:p>
    <w:p w14:paraId="071D43A0" w14:textId="77777777" w:rsidR="005240AD" w:rsidRPr="000F3EFB" w:rsidRDefault="005240AD" w:rsidP="005240AD">
      <w:pPr>
        <w:rPr>
          <w:lang w:val="ru-RU"/>
        </w:rPr>
      </w:pPr>
      <w:r w:rsidRPr="000F3EFB">
        <w:rPr>
          <w:color w:val="000000"/>
          <w:lang w:val="ru-RU"/>
        </w:rPr>
        <w:t>Боков и Козырев осматриваются. Как и положено в красном уголке: телевизор, флаги, бронзовая лошадь, стол, покрытый красной скатертью… очень много красного… и кровать, которая кажется здесь лишней.</w:t>
      </w:r>
    </w:p>
    <w:p w14:paraId="08B806C7" w14:textId="77777777" w:rsidR="005240AD" w:rsidRPr="000F3EFB" w:rsidRDefault="005240AD" w:rsidP="005240AD">
      <w:pPr>
        <w:rPr>
          <w:lang w:val="ru-RU"/>
        </w:rPr>
      </w:pPr>
    </w:p>
    <w:p w14:paraId="16E8B5DF" w14:textId="77777777" w:rsidR="005240AD" w:rsidRPr="000F3EFB" w:rsidRDefault="005240AD" w:rsidP="005240AD">
      <w:pPr>
        <w:ind w:left="3166"/>
        <w:rPr>
          <w:lang w:val="ru-RU"/>
        </w:rPr>
      </w:pPr>
      <w:r w:rsidRPr="000F3EFB">
        <w:rPr>
          <w:color w:val="000000"/>
          <w:lang w:val="ru-RU"/>
        </w:rPr>
        <w:t>КОЗЫРЕВ</w:t>
      </w:r>
    </w:p>
    <w:p w14:paraId="7895DA9D" w14:textId="77777777" w:rsidR="005240AD" w:rsidRPr="000F3EFB" w:rsidRDefault="005240AD" w:rsidP="005240AD">
      <w:pPr>
        <w:ind w:left="1441" w:right="2161"/>
        <w:rPr>
          <w:lang w:val="ru-RU"/>
        </w:rPr>
      </w:pPr>
      <w:r w:rsidRPr="000F3EFB">
        <w:rPr>
          <w:color w:val="000000"/>
          <w:lang w:val="ru-RU"/>
        </w:rPr>
        <w:t>Пока его там награждают, у нас есть время найти хоть какие-то улики.</w:t>
      </w:r>
    </w:p>
    <w:p w14:paraId="27F0B87D" w14:textId="77777777" w:rsidR="005240AD" w:rsidRPr="000F3EFB" w:rsidRDefault="005240AD" w:rsidP="005240AD">
      <w:pPr>
        <w:rPr>
          <w:lang w:val="ru-RU"/>
        </w:rPr>
      </w:pPr>
    </w:p>
    <w:p w14:paraId="58E26C33" w14:textId="77777777" w:rsidR="005240AD" w:rsidRPr="000F3EFB" w:rsidRDefault="005240AD" w:rsidP="005240AD">
      <w:pPr>
        <w:rPr>
          <w:lang w:val="ru-RU"/>
        </w:rPr>
      </w:pPr>
      <w:r w:rsidRPr="000F3EFB">
        <w:rPr>
          <w:color w:val="000000"/>
          <w:lang w:val="ru-RU"/>
        </w:rPr>
        <w:t>Боков берёт ботинок, смотрит на подошву.</w:t>
      </w:r>
    </w:p>
    <w:p w14:paraId="015DC3BD" w14:textId="77777777" w:rsidR="005240AD" w:rsidRPr="000F3EFB" w:rsidRDefault="005240AD" w:rsidP="005240AD">
      <w:pPr>
        <w:rPr>
          <w:lang w:val="ru-RU"/>
        </w:rPr>
      </w:pPr>
    </w:p>
    <w:p w14:paraId="052AC9A9" w14:textId="77777777" w:rsidR="005240AD" w:rsidRPr="000F3EFB" w:rsidRDefault="005240AD" w:rsidP="005240AD">
      <w:pPr>
        <w:ind w:left="3166"/>
        <w:rPr>
          <w:lang w:val="ru-RU"/>
        </w:rPr>
      </w:pPr>
      <w:r w:rsidRPr="000F3EFB">
        <w:rPr>
          <w:color w:val="000000"/>
          <w:lang w:val="ru-RU"/>
        </w:rPr>
        <w:t>БОКОВ</w:t>
      </w:r>
    </w:p>
    <w:p w14:paraId="5586FB03" w14:textId="77777777" w:rsidR="005240AD" w:rsidRPr="000F3EFB" w:rsidRDefault="005240AD" w:rsidP="005240AD">
      <w:pPr>
        <w:ind w:left="1441" w:right="2161"/>
        <w:rPr>
          <w:lang w:val="ru-RU"/>
        </w:rPr>
      </w:pPr>
      <w:r w:rsidRPr="000F3EFB">
        <w:rPr>
          <w:color w:val="000000"/>
          <w:lang w:val="ru-RU"/>
        </w:rPr>
        <w:t>Размер совпадает.</w:t>
      </w:r>
    </w:p>
    <w:p w14:paraId="36588448" w14:textId="77777777" w:rsidR="005240AD" w:rsidRPr="000F3EFB" w:rsidRDefault="005240AD" w:rsidP="005240AD">
      <w:pPr>
        <w:rPr>
          <w:lang w:val="ru-RU"/>
        </w:rPr>
      </w:pPr>
    </w:p>
    <w:p w14:paraId="7CD77EBE" w14:textId="77777777" w:rsidR="005240AD" w:rsidRPr="000F3EFB" w:rsidRDefault="005240AD" w:rsidP="005240AD">
      <w:pPr>
        <w:ind w:left="3166"/>
        <w:rPr>
          <w:lang w:val="ru-RU"/>
        </w:rPr>
      </w:pPr>
      <w:r w:rsidRPr="000F3EFB">
        <w:rPr>
          <w:color w:val="000000"/>
          <w:lang w:val="ru-RU"/>
        </w:rPr>
        <w:t>БУХГАЛТЕР</w:t>
      </w:r>
    </w:p>
    <w:p w14:paraId="72262EE3" w14:textId="77777777" w:rsidR="005240AD" w:rsidRPr="000F3EFB" w:rsidRDefault="005240AD" w:rsidP="005240AD">
      <w:pPr>
        <w:ind w:left="1441" w:right="2161"/>
        <w:rPr>
          <w:lang w:val="ru-RU"/>
        </w:rPr>
      </w:pPr>
      <w:r w:rsidRPr="000F3EFB">
        <w:rPr>
          <w:color w:val="000000"/>
          <w:lang w:val="ru-RU"/>
        </w:rPr>
        <w:lastRenderedPageBreak/>
        <w:t>Вы меня, извините, конечно. Ордер на обыск у вас есть? А то вот так врываться к заслуженному человеку… нехорошо это как-то. Он вернётся с медалью, а тут всё вверх дном будет. Без ордера нельзя.</w:t>
      </w:r>
    </w:p>
    <w:p w14:paraId="3DE1C203" w14:textId="77777777" w:rsidR="005240AD" w:rsidRPr="000F3EFB" w:rsidRDefault="005240AD" w:rsidP="005240AD">
      <w:pPr>
        <w:rPr>
          <w:lang w:val="ru-RU"/>
        </w:rPr>
      </w:pPr>
    </w:p>
    <w:p w14:paraId="18DCB732" w14:textId="77777777" w:rsidR="005240AD" w:rsidRPr="000F3EFB" w:rsidRDefault="005240AD" w:rsidP="005240AD">
      <w:pPr>
        <w:rPr>
          <w:lang w:val="ru-RU"/>
        </w:rPr>
      </w:pPr>
      <w:r w:rsidRPr="000F3EFB">
        <w:rPr>
          <w:color w:val="000000"/>
          <w:lang w:val="ru-RU"/>
        </w:rPr>
        <w:t>Боков и Козырев не обращают на её слова никакого внимания, осматривают комнату, выдвигают ящики стола.</w:t>
      </w:r>
    </w:p>
    <w:p w14:paraId="666CC54A" w14:textId="77777777" w:rsidR="005240AD" w:rsidRPr="000F3EFB" w:rsidRDefault="005240AD" w:rsidP="005240AD">
      <w:pPr>
        <w:rPr>
          <w:lang w:val="ru-RU"/>
        </w:rPr>
      </w:pPr>
    </w:p>
    <w:p w14:paraId="75D996B3" w14:textId="77777777" w:rsidR="005240AD" w:rsidRPr="000F3EFB" w:rsidRDefault="005240AD" w:rsidP="005240AD">
      <w:pPr>
        <w:ind w:left="3166"/>
        <w:rPr>
          <w:lang w:val="ru-RU"/>
        </w:rPr>
      </w:pPr>
      <w:r w:rsidRPr="000F3EFB">
        <w:rPr>
          <w:color w:val="000000"/>
          <w:lang w:val="ru-RU"/>
        </w:rPr>
        <w:t>БОКОВ</w:t>
      </w:r>
    </w:p>
    <w:p w14:paraId="377743AB" w14:textId="77777777" w:rsidR="005240AD" w:rsidRPr="000F3EFB" w:rsidRDefault="005240AD" w:rsidP="005240AD">
      <w:pPr>
        <w:ind w:left="1441" w:right="2161"/>
        <w:rPr>
          <w:lang w:val="ru-RU"/>
        </w:rPr>
      </w:pPr>
      <w:r w:rsidRPr="000F3EFB">
        <w:rPr>
          <w:color w:val="000000"/>
          <w:lang w:val="ru-RU"/>
        </w:rPr>
        <w:t>Погреб здесь есть?</w:t>
      </w:r>
    </w:p>
    <w:p w14:paraId="756BCDA9" w14:textId="77777777" w:rsidR="005240AD" w:rsidRPr="000F3EFB" w:rsidRDefault="005240AD" w:rsidP="005240AD">
      <w:pPr>
        <w:rPr>
          <w:lang w:val="ru-RU"/>
        </w:rPr>
      </w:pPr>
    </w:p>
    <w:p w14:paraId="43BDC4BB" w14:textId="77777777" w:rsidR="005240AD" w:rsidRPr="000F3EFB" w:rsidRDefault="005240AD" w:rsidP="005240AD">
      <w:pPr>
        <w:ind w:left="3166"/>
        <w:rPr>
          <w:lang w:val="ru-RU"/>
        </w:rPr>
      </w:pPr>
      <w:r w:rsidRPr="000F3EFB">
        <w:rPr>
          <w:color w:val="000000"/>
          <w:lang w:val="ru-RU"/>
        </w:rPr>
        <w:t>БУХГАЛТЕР</w:t>
      </w:r>
    </w:p>
    <w:p w14:paraId="623108FB" w14:textId="77777777" w:rsidR="005240AD" w:rsidRPr="000F3EFB" w:rsidRDefault="005240AD" w:rsidP="005240AD">
      <w:pPr>
        <w:ind w:left="1441" w:right="2161"/>
        <w:rPr>
          <w:lang w:val="ru-RU"/>
        </w:rPr>
      </w:pPr>
      <w:r w:rsidRPr="000F3EFB">
        <w:rPr>
          <w:color w:val="000000"/>
          <w:lang w:val="ru-RU"/>
        </w:rPr>
        <w:t>Это ж красный уголок! Какой погреб? Ну сказали так сказали.</w:t>
      </w:r>
    </w:p>
    <w:p w14:paraId="0E32773A" w14:textId="77777777" w:rsidR="005240AD" w:rsidRPr="000F3EFB" w:rsidRDefault="005240AD" w:rsidP="005240AD">
      <w:pPr>
        <w:rPr>
          <w:lang w:val="ru-RU"/>
        </w:rPr>
      </w:pPr>
    </w:p>
    <w:p w14:paraId="4114B114" w14:textId="77777777" w:rsidR="005240AD" w:rsidRPr="000F3EFB" w:rsidRDefault="005240AD" w:rsidP="005240AD">
      <w:pPr>
        <w:ind w:left="3166"/>
        <w:rPr>
          <w:lang w:val="ru-RU"/>
        </w:rPr>
      </w:pPr>
      <w:r w:rsidRPr="000F3EFB">
        <w:rPr>
          <w:color w:val="000000"/>
          <w:lang w:val="ru-RU"/>
        </w:rPr>
        <w:t>БОКОВ</w:t>
      </w:r>
    </w:p>
    <w:p w14:paraId="51DA3145" w14:textId="77777777" w:rsidR="005240AD" w:rsidRPr="000F3EFB" w:rsidRDefault="005240AD" w:rsidP="005240AD">
      <w:pPr>
        <w:ind w:left="1441" w:right="2161"/>
        <w:rPr>
          <w:lang w:val="ru-RU"/>
        </w:rPr>
      </w:pPr>
      <w:r w:rsidRPr="000F3EFB">
        <w:rPr>
          <w:color w:val="000000"/>
          <w:lang w:val="ru-RU"/>
        </w:rPr>
        <w:t>Машина его где стоит?</w:t>
      </w:r>
    </w:p>
    <w:p w14:paraId="3AA0F836" w14:textId="77777777" w:rsidR="005240AD" w:rsidRPr="000F3EFB" w:rsidRDefault="005240AD" w:rsidP="005240AD">
      <w:pPr>
        <w:rPr>
          <w:lang w:val="ru-RU"/>
        </w:rPr>
      </w:pPr>
    </w:p>
    <w:p w14:paraId="4C5F08C8" w14:textId="77777777" w:rsidR="005240AD" w:rsidRPr="000F3EFB" w:rsidRDefault="005240AD" w:rsidP="005240AD">
      <w:pPr>
        <w:ind w:left="3166"/>
        <w:rPr>
          <w:lang w:val="ru-RU"/>
        </w:rPr>
      </w:pPr>
      <w:r w:rsidRPr="000F3EFB">
        <w:rPr>
          <w:color w:val="000000"/>
          <w:lang w:val="ru-RU"/>
        </w:rPr>
        <w:t>БУХГАЛТЕР</w:t>
      </w:r>
    </w:p>
    <w:p w14:paraId="74E0C056" w14:textId="77777777" w:rsidR="005240AD" w:rsidRPr="000F3EFB" w:rsidRDefault="005240AD" w:rsidP="005240AD">
      <w:pPr>
        <w:ind w:left="1441" w:right="2161"/>
        <w:rPr>
          <w:lang w:val="ru-RU"/>
        </w:rPr>
      </w:pPr>
      <w:r w:rsidRPr="000F3EFB">
        <w:rPr>
          <w:color w:val="000000"/>
          <w:lang w:val="ru-RU"/>
        </w:rPr>
        <w:t>Он уехал на ней на ВДНХ, заслуженный человек, могли бы и водителя ему уже выделить.</w:t>
      </w:r>
    </w:p>
    <w:p w14:paraId="6D3FA1B8" w14:textId="77777777" w:rsidR="005240AD" w:rsidRPr="000F3EFB" w:rsidRDefault="005240AD" w:rsidP="005240AD">
      <w:pPr>
        <w:rPr>
          <w:lang w:val="ru-RU"/>
        </w:rPr>
      </w:pPr>
    </w:p>
    <w:p w14:paraId="3D2C0110" w14:textId="77777777" w:rsidR="005240AD" w:rsidRPr="000F3EFB" w:rsidRDefault="005240AD" w:rsidP="005240AD">
      <w:pPr>
        <w:rPr>
          <w:lang w:val="ru-RU"/>
        </w:rPr>
      </w:pPr>
      <w:r w:rsidRPr="000F3EFB">
        <w:rPr>
          <w:color w:val="000000"/>
          <w:lang w:val="ru-RU"/>
        </w:rPr>
        <w:t>Не успевает договорить, Козырев грубо её перебивает.</w:t>
      </w:r>
    </w:p>
    <w:p w14:paraId="5C3187F8" w14:textId="77777777" w:rsidR="005240AD" w:rsidRPr="000F3EFB" w:rsidRDefault="005240AD" w:rsidP="005240AD">
      <w:pPr>
        <w:rPr>
          <w:lang w:val="ru-RU"/>
        </w:rPr>
      </w:pPr>
    </w:p>
    <w:p w14:paraId="733A2808" w14:textId="77777777" w:rsidR="005240AD" w:rsidRPr="000F3EFB" w:rsidRDefault="005240AD" w:rsidP="005240AD">
      <w:pPr>
        <w:ind w:left="3166"/>
        <w:rPr>
          <w:lang w:val="ru-RU"/>
        </w:rPr>
      </w:pPr>
      <w:r w:rsidRPr="000F3EFB">
        <w:rPr>
          <w:color w:val="000000"/>
          <w:lang w:val="ru-RU"/>
        </w:rPr>
        <w:t>КОЗЫРЕВ</w:t>
      </w:r>
    </w:p>
    <w:p w14:paraId="191EAD2D" w14:textId="77777777" w:rsidR="005240AD" w:rsidRPr="000F3EFB" w:rsidRDefault="005240AD" w:rsidP="005240AD">
      <w:pPr>
        <w:ind w:left="1441" w:right="2161"/>
        <w:rPr>
          <w:lang w:val="ru-RU"/>
        </w:rPr>
      </w:pPr>
      <w:r w:rsidRPr="000F3EFB">
        <w:rPr>
          <w:color w:val="000000"/>
          <w:lang w:val="ru-RU"/>
        </w:rPr>
        <w:t>Гараж уже выделили?</w:t>
      </w:r>
    </w:p>
    <w:p w14:paraId="48E64AF9" w14:textId="77777777" w:rsidR="005240AD" w:rsidRPr="000F3EFB" w:rsidRDefault="005240AD" w:rsidP="005240AD">
      <w:pPr>
        <w:rPr>
          <w:lang w:val="ru-RU"/>
        </w:rPr>
      </w:pPr>
    </w:p>
    <w:p w14:paraId="45D71211" w14:textId="77777777" w:rsidR="005240AD" w:rsidRPr="000F3EFB" w:rsidRDefault="005240AD" w:rsidP="005240AD">
      <w:pPr>
        <w:ind w:left="3166"/>
        <w:rPr>
          <w:lang w:val="ru-RU"/>
        </w:rPr>
      </w:pPr>
      <w:r w:rsidRPr="000F3EFB">
        <w:rPr>
          <w:color w:val="000000"/>
          <w:lang w:val="ru-RU"/>
        </w:rPr>
        <w:t>БУХГАЛТЕР</w:t>
      </w:r>
    </w:p>
    <w:p w14:paraId="66DCE752" w14:textId="77777777" w:rsidR="005240AD" w:rsidRPr="000F3EFB" w:rsidRDefault="005240AD" w:rsidP="005240AD">
      <w:pPr>
        <w:ind w:left="1441" w:right="2161"/>
        <w:rPr>
          <w:lang w:val="ru-RU"/>
        </w:rPr>
      </w:pPr>
      <w:r w:rsidRPr="000F3EFB">
        <w:rPr>
          <w:color w:val="000000"/>
          <w:lang w:val="ru-RU"/>
        </w:rPr>
        <w:t>Конечно. Обязательно. Ещё когда Москвич был у него, выделили.</w:t>
      </w:r>
    </w:p>
    <w:p w14:paraId="43A32A20" w14:textId="77777777" w:rsidR="005240AD" w:rsidRPr="000F3EFB" w:rsidRDefault="005240AD" w:rsidP="005240AD">
      <w:pPr>
        <w:rPr>
          <w:lang w:val="ru-RU"/>
        </w:rPr>
      </w:pPr>
    </w:p>
    <w:p w14:paraId="6593F8B2" w14:textId="77777777" w:rsidR="005240AD" w:rsidRPr="000F3EFB" w:rsidRDefault="005240AD" w:rsidP="005240AD">
      <w:pPr>
        <w:ind w:left="3166"/>
        <w:rPr>
          <w:lang w:val="ru-RU"/>
        </w:rPr>
      </w:pPr>
      <w:r w:rsidRPr="000F3EFB">
        <w:rPr>
          <w:color w:val="000000"/>
          <w:lang w:val="ru-RU"/>
        </w:rPr>
        <w:t>БОКОВ</w:t>
      </w:r>
    </w:p>
    <w:p w14:paraId="78B8B427" w14:textId="77777777" w:rsidR="005240AD" w:rsidRPr="000F3EFB" w:rsidRDefault="005240AD" w:rsidP="005240AD">
      <w:pPr>
        <w:ind w:left="1441" w:right="2161"/>
        <w:rPr>
          <w:lang w:val="ru-RU"/>
        </w:rPr>
      </w:pPr>
      <w:r w:rsidRPr="000F3EFB">
        <w:rPr>
          <w:color w:val="000000"/>
          <w:lang w:val="ru-RU"/>
        </w:rPr>
        <w:t>Красный?</w:t>
      </w:r>
    </w:p>
    <w:p w14:paraId="60E44729" w14:textId="77777777" w:rsidR="005240AD" w:rsidRPr="000F3EFB" w:rsidRDefault="005240AD" w:rsidP="005240AD">
      <w:pPr>
        <w:rPr>
          <w:lang w:val="ru-RU"/>
        </w:rPr>
      </w:pPr>
    </w:p>
    <w:p w14:paraId="308AC7A3" w14:textId="77777777" w:rsidR="005240AD" w:rsidRPr="000F3EFB" w:rsidRDefault="005240AD" w:rsidP="005240AD">
      <w:pPr>
        <w:ind w:left="3166"/>
        <w:rPr>
          <w:lang w:val="ru-RU"/>
        </w:rPr>
      </w:pPr>
      <w:r w:rsidRPr="000F3EFB">
        <w:rPr>
          <w:color w:val="000000"/>
          <w:lang w:val="ru-RU"/>
        </w:rPr>
        <w:t>БУХГАЛТЕР</w:t>
      </w:r>
    </w:p>
    <w:p w14:paraId="57198697" w14:textId="77777777" w:rsidR="005240AD" w:rsidRPr="000F3EFB" w:rsidRDefault="005240AD" w:rsidP="005240AD">
      <w:pPr>
        <w:ind w:left="1441" w:right="2161"/>
        <w:rPr>
          <w:lang w:val="ru-RU"/>
        </w:rPr>
      </w:pPr>
      <w:r w:rsidRPr="000F3EFB">
        <w:rPr>
          <w:color w:val="000000"/>
          <w:lang w:val="ru-RU"/>
        </w:rPr>
        <w:t>Красный, красивый такой, прямо алый!</w:t>
      </w:r>
    </w:p>
    <w:p w14:paraId="094D288C" w14:textId="77777777" w:rsidR="005240AD" w:rsidRPr="000F3EFB" w:rsidRDefault="005240AD" w:rsidP="005240AD">
      <w:pPr>
        <w:rPr>
          <w:lang w:val="ru-RU"/>
        </w:rPr>
      </w:pPr>
    </w:p>
    <w:p w14:paraId="70194698" w14:textId="77777777" w:rsidR="005240AD" w:rsidRPr="000F3EFB" w:rsidRDefault="005240AD" w:rsidP="005240AD">
      <w:pPr>
        <w:ind w:left="3166"/>
        <w:rPr>
          <w:lang w:val="ru-RU"/>
        </w:rPr>
      </w:pPr>
      <w:r w:rsidRPr="000F3EFB">
        <w:rPr>
          <w:color w:val="000000"/>
          <w:lang w:val="ru-RU"/>
        </w:rPr>
        <w:t>КОЗЫРЕВ</w:t>
      </w:r>
    </w:p>
    <w:p w14:paraId="14B616DA" w14:textId="77777777" w:rsidR="005240AD" w:rsidRPr="000F3EFB" w:rsidRDefault="005240AD" w:rsidP="005240AD">
      <w:pPr>
        <w:ind w:left="1441" w:right="2161"/>
        <w:rPr>
          <w:lang w:val="ru-RU"/>
        </w:rPr>
      </w:pPr>
      <w:r w:rsidRPr="000F3EFB">
        <w:rPr>
          <w:color w:val="000000"/>
          <w:lang w:val="ru-RU"/>
        </w:rPr>
        <w:t>Показывайте гараж.</w:t>
      </w:r>
    </w:p>
    <w:p w14:paraId="289776BF" w14:textId="77777777" w:rsidR="005240AD" w:rsidRPr="000F3EFB" w:rsidRDefault="005240AD" w:rsidP="005240AD">
      <w:pPr>
        <w:rPr>
          <w:lang w:val="ru-RU"/>
        </w:rPr>
      </w:pPr>
    </w:p>
    <w:p w14:paraId="55B35726" w14:textId="77777777" w:rsidR="005240AD" w:rsidRPr="000F3EFB" w:rsidRDefault="005240AD" w:rsidP="005240AD">
      <w:pPr>
        <w:ind w:left="3166"/>
        <w:rPr>
          <w:lang w:val="ru-RU"/>
        </w:rPr>
      </w:pPr>
      <w:r w:rsidRPr="000F3EFB">
        <w:rPr>
          <w:color w:val="000000"/>
          <w:lang w:val="ru-RU"/>
        </w:rPr>
        <w:t>БУХГАЛТЕР</w:t>
      </w:r>
    </w:p>
    <w:p w14:paraId="5C233DDF" w14:textId="77777777" w:rsidR="005240AD" w:rsidRPr="000F3EFB" w:rsidRDefault="005240AD" w:rsidP="005240AD">
      <w:pPr>
        <w:ind w:left="1441" w:right="2161"/>
        <w:rPr>
          <w:lang w:val="ru-RU"/>
        </w:rPr>
      </w:pPr>
      <w:r w:rsidRPr="000F3EFB">
        <w:rPr>
          <w:color w:val="000000"/>
          <w:lang w:val="ru-RU"/>
        </w:rPr>
        <w:t>От гаража у меня нету ключей. Замок ломать не дам. Хоть стреляйте в меня.</w:t>
      </w:r>
    </w:p>
    <w:p w14:paraId="4F097186" w14:textId="77777777" w:rsidR="005240AD" w:rsidRPr="000F3EFB" w:rsidRDefault="005240AD" w:rsidP="005240AD">
      <w:pPr>
        <w:rPr>
          <w:lang w:val="ru-RU"/>
        </w:rPr>
      </w:pPr>
    </w:p>
    <w:p w14:paraId="3854EF88" w14:textId="77777777" w:rsidR="005240AD" w:rsidRPr="000F3EFB" w:rsidRDefault="005240AD" w:rsidP="005240AD">
      <w:pPr>
        <w:ind w:left="3166"/>
        <w:rPr>
          <w:lang w:val="ru-RU"/>
        </w:rPr>
      </w:pPr>
      <w:r w:rsidRPr="000F3EFB">
        <w:rPr>
          <w:color w:val="000000"/>
          <w:lang w:val="ru-RU"/>
        </w:rPr>
        <w:t>БОКОВ</w:t>
      </w:r>
    </w:p>
    <w:p w14:paraId="2D7603AF" w14:textId="77777777" w:rsidR="005240AD" w:rsidRPr="000F3EFB" w:rsidRDefault="005240AD" w:rsidP="005240AD">
      <w:pPr>
        <w:ind w:left="1441" w:right="2161"/>
        <w:rPr>
          <w:lang w:val="ru-RU"/>
        </w:rPr>
      </w:pPr>
      <w:r w:rsidRPr="000F3EFB">
        <w:rPr>
          <w:color w:val="000000"/>
          <w:lang w:val="ru-RU"/>
        </w:rPr>
        <w:t>Вы бы так зря словами не бросались. Взрослый, вроде, человек, опытный.</w:t>
      </w:r>
    </w:p>
    <w:p w14:paraId="23780ACC" w14:textId="77777777" w:rsidR="005240AD" w:rsidRPr="000F3EFB" w:rsidRDefault="005240AD" w:rsidP="005240AD">
      <w:pPr>
        <w:rPr>
          <w:lang w:val="ru-RU"/>
        </w:rPr>
      </w:pPr>
    </w:p>
    <w:p w14:paraId="4F42ECC1" w14:textId="77777777" w:rsidR="005240AD" w:rsidRPr="000F3EFB" w:rsidRDefault="005240AD" w:rsidP="005240AD">
      <w:pPr>
        <w:rPr>
          <w:lang w:val="ru-RU"/>
        </w:rPr>
      </w:pPr>
      <w:r w:rsidRPr="000F3EFB">
        <w:rPr>
          <w:color w:val="000000"/>
          <w:lang w:val="ru-RU"/>
        </w:rPr>
        <w:t>Теперь уже Козырев, и куда жёстче, берёт женщину за локоть.</w:t>
      </w:r>
    </w:p>
    <w:p w14:paraId="55818E3D" w14:textId="77777777" w:rsidR="005240AD" w:rsidRPr="000F3EFB" w:rsidRDefault="005240AD" w:rsidP="005240AD">
      <w:pPr>
        <w:rPr>
          <w:lang w:val="ru-RU"/>
        </w:rPr>
      </w:pPr>
    </w:p>
    <w:p w14:paraId="663AAA1A" w14:textId="77777777" w:rsidR="005240AD" w:rsidRPr="000F3EFB" w:rsidRDefault="005240AD" w:rsidP="005240AD">
      <w:pPr>
        <w:ind w:left="3166"/>
        <w:rPr>
          <w:lang w:val="ru-RU"/>
        </w:rPr>
      </w:pPr>
      <w:r w:rsidRPr="000F3EFB">
        <w:rPr>
          <w:color w:val="000000"/>
          <w:lang w:val="ru-RU"/>
        </w:rPr>
        <w:lastRenderedPageBreak/>
        <w:t>КОЗЫРЕВ</w:t>
      </w:r>
    </w:p>
    <w:p w14:paraId="739C8F85" w14:textId="77777777" w:rsidR="005240AD" w:rsidRPr="000F3EFB" w:rsidRDefault="005240AD" w:rsidP="005240AD">
      <w:pPr>
        <w:ind w:left="1441" w:right="2161"/>
        <w:rPr>
          <w:lang w:val="ru-RU"/>
        </w:rPr>
      </w:pPr>
      <w:r w:rsidRPr="000F3EFB">
        <w:rPr>
          <w:color w:val="000000"/>
          <w:lang w:val="ru-RU"/>
        </w:rPr>
        <w:t>Покажи гараж.</w:t>
      </w:r>
    </w:p>
    <w:p w14:paraId="583AC69E" w14:textId="77777777" w:rsidR="005240AD" w:rsidRPr="000F3EFB" w:rsidRDefault="005240AD" w:rsidP="005240AD">
      <w:pPr>
        <w:rPr>
          <w:lang w:val="ru-RU"/>
        </w:rPr>
      </w:pPr>
    </w:p>
    <w:p w14:paraId="61E28B6A" w14:textId="77777777" w:rsidR="005240AD" w:rsidRPr="000F3EFB" w:rsidRDefault="005240AD" w:rsidP="005240AD">
      <w:pPr>
        <w:rPr>
          <w:lang w:val="ru-RU"/>
        </w:rPr>
      </w:pPr>
      <w:r w:rsidRPr="000F3EFB">
        <w:rPr>
          <w:b/>
          <w:color w:val="000000"/>
          <w:lang w:val="ru-RU"/>
        </w:rPr>
        <w:t xml:space="preserve">8-7. НАТ. ГАРАЖ ДЕНЬ 4. </w:t>
      </w:r>
      <w:r w:rsidRPr="000F3EFB">
        <w:rPr>
          <w:lang w:val="ru-RU"/>
        </w:rPr>
        <w:br/>
      </w:r>
      <w:r w:rsidRPr="000F3EFB">
        <w:rPr>
          <w:b/>
          <w:color w:val="000000"/>
          <w:lang w:val="ru-RU"/>
        </w:rPr>
        <w:t>КОЗЫРЕВ, БОКОВ, БУХГАЛТЕР (00:34)</w:t>
      </w:r>
      <w:r w:rsidRPr="000F3EFB">
        <w:rPr>
          <w:lang w:val="ru-RU"/>
        </w:rPr>
        <w:br/>
      </w:r>
    </w:p>
    <w:p w14:paraId="4B0B508D" w14:textId="77777777" w:rsidR="005240AD" w:rsidRPr="000F3EFB" w:rsidRDefault="005240AD" w:rsidP="005240AD">
      <w:pPr>
        <w:rPr>
          <w:lang w:val="ru-RU"/>
        </w:rPr>
      </w:pPr>
      <w:r w:rsidRPr="000F3EFB">
        <w:rPr>
          <w:color w:val="000000"/>
          <w:lang w:val="ru-RU"/>
        </w:rPr>
        <w:t>Козырев, Боков и Бухгалтер обходят гараж по периметру. Прислушиваются.</w:t>
      </w:r>
    </w:p>
    <w:p w14:paraId="0C1E1268" w14:textId="77777777" w:rsidR="005240AD" w:rsidRPr="000F3EFB" w:rsidRDefault="005240AD" w:rsidP="005240AD">
      <w:pPr>
        <w:rPr>
          <w:lang w:val="ru-RU"/>
        </w:rPr>
      </w:pPr>
    </w:p>
    <w:p w14:paraId="78B4E9CF" w14:textId="77777777" w:rsidR="005240AD" w:rsidRPr="000F3EFB" w:rsidRDefault="005240AD" w:rsidP="005240AD">
      <w:pPr>
        <w:ind w:left="3166"/>
        <w:rPr>
          <w:lang w:val="ru-RU"/>
        </w:rPr>
      </w:pPr>
      <w:r w:rsidRPr="000F3EFB">
        <w:rPr>
          <w:color w:val="000000"/>
          <w:lang w:val="ru-RU"/>
        </w:rPr>
        <w:t>КОЗЫРЕВ</w:t>
      </w:r>
    </w:p>
    <w:p w14:paraId="4F7A95B9" w14:textId="77777777" w:rsidR="005240AD" w:rsidRPr="000F3EFB" w:rsidRDefault="005240AD" w:rsidP="005240AD">
      <w:pPr>
        <w:ind w:left="1441" w:right="2161"/>
        <w:rPr>
          <w:lang w:val="ru-RU"/>
        </w:rPr>
      </w:pPr>
      <w:r w:rsidRPr="000F3EFB">
        <w:rPr>
          <w:color w:val="000000"/>
          <w:lang w:val="ru-RU"/>
        </w:rPr>
        <w:t>Подвал в гараже есть?</w:t>
      </w:r>
    </w:p>
    <w:p w14:paraId="2CCEA6DC" w14:textId="77777777" w:rsidR="005240AD" w:rsidRPr="000F3EFB" w:rsidRDefault="005240AD" w:rsidP="005240AD">
      <w:pPr>
        <w:rPr>
          <w:lang w:val="ru-RU"/>
        </w:rPr>
      </w:pPr>
    </w:p>
    <w:p w14:paraId="0EE418CC" w14:textId="77777777" w:rsidR="005240AD" w:rsidRPr="000F3EFB" w:rsidRDefault="005240AD" w:rsidP="005240AD">
      <w:pPr>
        <w:ind w:left="3166"/>
        <w:rPr>
          <w:lang w:val="ru-RU"/>
        </w:rPr>
      </w:pPr>
      <w:r w:rsidRPr="000F3EFB">
        <w:rPr>
          <w:color w:val="000000"/>
          <w:lang w:val="ru-RU"/>
        </w:rPr>
        <w:t>БУХГАЛТЕР</w:t>
      </w:r>
    </w:p>
    <w:p w14:paraId="5F97F98A" w14:textId="77777777" w:rsidR="005240AD" w:rsidRPr="000F3EFB" w:rsidRDefault="005240AD" w:rsidP="005240AD">
      <w:pPr>
        <w:ind w:left="1441" w:right="2161"/>
        <w:rPr>
          <w:lang w:val="ru-RU"/>
        </w:rPr>
      </w:pPr>
      <w:r w:rsidRPr="000F3EFB">
        <w:rPr>
          <w:color w:val="000000"/>
          <w:lang w:val="ru-RU"/>
        </w:rPr>
        <w:t>Дался вам это подвал. Нету. Нету у нас тут ни одного ни погреба, ни подвала.</w:t>
      </w:r>
    </w:p>
    <w:p w14:paraId="644CFC25" w14:textId="77777777" w:rsidR="005240AD" w:rsidRPr="000F3EFB" w:rsidRDefault="005240AD" w:rsidP="005240AD">
      <w:pPr>
        <w:rPr>
          <w:lang w:val="ru-RU"/>
        </w:rPr>
      </w:pPr>
    </w:p>
    <w:p w14:paraId="78720F8C" w14:textId="77777777" w:rsidR="005240AD" w:rsidRPr="000F3EFB" w:rsidRDefault="005240AD" w:rsidP="005240AD">
      <w:pPr>
        <w:ind w:left="3166"/>
        <w:rPr>
          <w:lang w:val="ru-RU"/>
        </w:rPr>
      </w:pPr>
      <w:r w:rsidRPr="000F3EFB">
        <w:rPr>
          <w:color w:val="000000"/>
          <w:lang w:val="ru-RU"/>
        </w:rPr>
        <w:t>БОКОВ</w:t>
      </w:r>
    </w:p>
    <w:p w14:paraId="4ACB7495" w14:textId="77777777" w:rsidR="005240AD" w:rsidRPr="000F3EFB" w:rsidRDefault="005240AD" w:rsidP="005240AD">
      <w:pPr>
        <w:ind w:left="1441" w:right="2161"/>
        <w:rPr>
          <w:lang w:val="ru-RU"/>
        </w:rPr>
      </w:pPr>
      <w:r w:rsidRPr="000F3EFB">
        <w:rPr>
          <w:color w:val="000000"/>
          <w:lang w:val="ru-RU"/>
        </w:rPr>
        <w:t>Вы внутри когда были?</w:t>
      </w:r>
    </w:p>
    <w:p w14:paraId="7A444261" w14:textId="77777777" w:rsidR="005240AD" w:rsidRPr="000F3EFB" w:rsidRDefault="005240AD" w:rsidP="005240AD">
      <w:pPr>
        <w:rPr>
          <w:lang w:val="ru-RU"/>
        </w:rPr>
      </w:pPr>
    </w:p>
    <w:p w14:paraId="27B383AB" w14:textId="77777777" w:rsidR="005240AD" w:rsidRPr="000F3EFB" w:rsidRDefault="005240AD" w:rsidP="005240AD">
      <w:pPr>
        <w:ind w:left="3166"/>
        <w:rPr>
          <w:lang w:val="ru-RU"/>
        </w:rPr>
      </w:pPr>
      <w:r w:rsidRPr="000F3EFB">
        <w:rPr>
          <w:color w:val="000000"/>
          <w:lang w:val="ru-RU"/>
        </w:rPr>
        <w:t>БУХГАЛТЕР</w:t>
      </w:r>
    </w:p>
    <w:p w14:paraId="2CCEF77C" w14:textId="77777777" w:rsidR="005240AD" w:rsidRPr="000F3EFB" w:rsidRDefault="005240AD" w:rsidP="005240AD">
      <w:pPr>
        <w:ind w:left="1441" w:right="2161"/>
        <w:rPr>
          <w:lang w:val="ru-RU"/>
        </w:rPr>
      </w:pPr>
      <w:r w:rsidRPr="000F3EFB">
        <w:rPr>
          <w:color w:val="000000"/>
          <w:lang w:val="ru-RU"/>
        </w:rPr>
        <w:t>Сегодня заглядывала, когда Сергей Александрович уезжал. Нету там никакого подвала. Чисто там, аккуратно, ничего лишнего.</w:t>
      </w:r>
    </w:p>
    <w:p w14:paraId="1AF92B03" w14:textId="77777777" w:rsidR="005240AD" w:rsidRPr="000F3EFB" w:rsidRDefault="005240AD" w:rsidP="005240AD">
      <w:pPr>
        <w:rPr>
          <w:lang w:val="ru-RU"/>
        </w:rPr>
      </w:pPr>
    </w:p>
    <w:p w14:paraId="63F3D932" w14:textId="77777777" w:rsidR="005240AD" w:rsidRPr="000F3EFB" w:rsidRDefault="005240AD" w:rsidP="005240AD">
      <w:pPr>
        <w:ind w:left="3166"/>
        <w:rPr>
          <w:lang w:val="ru-RU"/>
        </w:rPr>
      </w:pPr>
      <w:r w:rsidRPr="000F3EFB">
        <w:rPr>
          <w:color w:val="000000"/>
          <w:lang w:val="ru-RU"/>
        </w:rPr>
        <w:t>КОЗЫРЕВ</w:t>
      </w:r>
    </w:p>
    <w:p w14:paraId="1CE03B77" w14:textId="77777777" w:rsidR="005240AD" w:rsidRPr="000F3EFB" w:rsidRDefault="005240AD" w:rsidP="005240AD">
      <w:pPr>
        <w:ind w:left="1441" w:right="2161"/>
        <w:rPr>
          <w:lang w:val="ru-RU"/>
        </w:rPr>
      </w:pPr>
      <w:r w:rsidRPr="000F3EFB">
        <w:rPr>
          <w:color w:val="000000"/>
          <w:lang w:val="ru-RU"/>
        </w:rPr>
        <w:t>Ничего подозрительного не заметили?</w:t>
      </w:r>
    </w:p>
    <w:p w14:paraId="61561813" w14:textId="77777777" w:rsidR="005240AD" w:rsidRPr="000F3EFB" w:rsidRDefault="005240AD" w:rsidP="005240AD">
      <w:pPr>
        <w:rPr>
          <w:lang w:val="ru-RU"/>
        </w:rPr>
      </w:pPr>
    </w:p>
    <w:p w14:paraId="3EE6748F" w14:textId="77777777" w:rsidR="005240AD" w:rsidRPr="000F3EFB" w:rsidRDefault="005240AD" w:rsidP="005240AD">
      <w:pPr>
        <w:ind w:left="3166"/>
        <w:rPr>
          <w:lang w:val="ru-RU"/>
        </w:rPr>
      </w:pPr>
      <w:r w:rsidRPr="000F3EFB">
        <w:rPr>
          <w:color w:val="000000"/>
          <w:lang w:val="ru-RU"/>
        </w:rPr>
        <w:t>БУХГАЛТЕР</w:t>
      </w:r>
    </w:p>
    <w:p w14:paraId="2A125BC1" w14:textId="77777777" w:rsidR="005240AD" w:rsidRPr="000F3EFB" w:rsidRDefault="005240AD" w:rsidP="005240AD">
      <w:pPr>
        <w:ind w:left="1441" w:right="2161"/>
        <w:rPr>
          <w:lang w:val="ru-RU"/>
        </w:rPr>
      </w:pPr>
      <w:r w:rsidRPr="000F3EFB">
        <w:rPr>
          <w:color w:val="000000"/>
          <w:lang w:val="ru-RU"/>
        </w:rPr>
        <w:t>Нет, ничего подозрительного.</w:t>
      </w:r>
    </w:p>
    <w:p w14:paraId="1D56D1BC" w14:textId="77777777" w:rsidR="005240AD" w:rsidRPr="000F3EFB" w:rsidRDefault="005240AD" w:rsidP="005240AD">
      <w:pPr>
        <w:rPr>
          <w:lang w:val="ru-RU"/>
        </w:rPr>
      </w:pPr>
    </w:p>
    <w:p w14:paraId="26B8CBE0" w14:textId="77777777" w:rsidR="005240AD" w:rsidRPr="000F3EFB" w:rsidRDefault="005240AD" w:rsidP="005240AD">
      <w:pPr>
        <w:ind w:left="3166"/>
        <w:rPr>
          <w:lang w:val="ru-RU"/>
        </w:rPr>
      </w:pPr>
      <w:r w:rsidRPr="000F3EFB">
        <w:rPr>
          <w:color w:val="000000"/>
          <w:lang w:val="ru-RU"/>
        </w:rPr>
        <w:t>БОКОВ</w:t>
      </w:r>
    </w:p>
    <w:p w14:paraId="1A721B28" w14:textId="77777777" w:rsidR="005240AD" w:rsidRPr="000F3EFB" w:rsidRDefault="005240AD" w:rsidP="005240AD">
      <w:pPr>
        <w:ind w:left="1441" w:right="2161"/>
        <w:rPr>
          <w:lang w:val="ru-RU"/>
        </w:rPr>
      </w:pPr>
      <w:r w:rsidRPr="000F3EFB">
        <w:rPr>
          <w:color w:val="000000"/>
          <w:lang w:val="ru-RU"/>
        </w:rPr>
        <w:t xml:space="preserve">ну </w:t>
      </w:r>
      <w:proofErr w:type="spellStart"/>
      <w:r w:rsidRPr="000F3EFB">
        <w:rPr>
          <w:color w:val="000000"/>
          <w:lang w:val="ru-RU"/>
        </w:rPr>
        <w:t>шо</w:t>
      </w:r>
      <w:proofErr w:type="spellEnd"/>
      <w:r w:rsidRPr="000F3EFB">
        <w:rPr>
          <w:color w:val="000000"/>
          <w:lang w:val="ru-RU"/>
        </w:rPr>
        <w:t>, замок ломать будем или ключ дадите?</w:t>
      </w:r>
    </w:p>
    <w:p w14:paraId="26888BA6" w14:textId="77777777" w:rsidR="005240AD" w:rsidRPr="000F3EFB" w:rsidRDefault="005240AD" w:rsidP="005240AD">
      <w:pPr>
        <w:rPr>
          <w:lang w:val="ru-RU"/>
        </w:rPr>
      </w:pPr>
    </w:p>
    <w:p w14:paraId="5F622908" w14:textId="77777777" w:rsidR="005240AD" w:rsidRPr="000F3EFB" w:rsidRDefault="005240AD" w:rsidP="005240AD">
      <w:pPr>
        <w:ind w:left="3166"/>
        <w:rPr>
          <w:lang w:val="ru-RU"/>
        </w:rPr>
      </w:pPr>
      <w:r w:rsidRPr="000F3EFB">
        <w:rPr>
          <w:color w:val="000000"/>
          <w:lang w:val="ru-RU"/>
        </w:rPr>
        <w:t>БУХГАЛТЕР</w:t>
      </w:r>
    </w:p>
    <w:p w14:paraId="53CD0DEB" w14:textId="77777777" w:rsidR="005240AD" w:rsidRPr="000F3EFB" w:rsidRDefault="005240AD" w:rsidP="005240AD">
      <w:pPr>
        <w:ind w:left="1441" w:right="2161"/>
        <w:rPr>
          <w:lang w:val="ru-RU"/>
        </w:rPr>
      </w:pPr>
      <w:r w:rsidRPr="000F3EFB">
        <w:rPr>
          <w:color w:val="000000"/>
          <w:lang w:val="ru-RU"/>
        </w:rPr>
        <w:t>Да ну нету у меня ключа, говорю же вам.</w:t>
      </w:r>
    </w:p>
    <w:p w14:paraId="7C9BCD6E" w14:textId="77777777" w:rsidR="005240AD" w:rsidRPr="000F3EFB" w:rsidRDefault="005240AD" w:rsidP="005240AD">
      <w:pPr>
        <w:rPr>
          <w:lang w:val="ru-RU"/>
        </w:rPr>
      </w:pPr>
    </w:p>
    <w:p w14:paraId="0024E5BB" w14:textId="77777777" w:rsidR="005240AD" w:rsidRPr="000F3EFB" w:rsidRDefault="005240AD" w:rsidP="005240AD">
      <w:pPr>
        <w:rPr>
          <w:lang w:val="ru-RU"/>
        </w:rPr>
      </w:pPr>
      <w:r w:rsidRPr="000F3EFB">
        <w:rPr>
          <w:color w:val="000000"/>
          <w:lang w:val="ru-RU"/>
        </w:rPr>
        <w:t>Боков поднимает здоровый камень и в несколько ударов сбивает замок.</w:t>
      </w:r>
    </w:p>
    <w:p w14:paraId="228DF8A6" w14:textId="77777777" w:rsidR="005240AD" w:rsidRPr="000F3EFB" w:rsidRDefault="005240AD" w:rsidP="005240AD">
      <w:pPr>
        <w:rPr>
          <w:lang w:val="ru-RU"/>
        </w:rPr>
      </w:pPr>
    </w:p>
    <w:p w14:paraId="3B88B73F" w14:textId="77777777" w:rsidR="005240AD" w:rsidRPr="000F3EFB" w:rsidRDefault="005240AD" w:rsidP="005240AD">
      <w:pPr>
        <w:rPr>
          <w:lang w:val="ru-RU"/>
        </w:rPr>
      </w:pPr>
      <w:r w:rsidRPr="000F3EFB">
        <w:rPr>
          <w:b/>
          <w:color w:val="000000"/>
          <w:lang w:val="ru-RU"/>
        </w:rPr>
        <w:t xml:space="preserve">8-8. ИНТ. ГАРАЖ.ПОДВАЛ ДЕНЬ 4. </w:t>
      </w:r>
      <w:r w:rsidRPr="000F3EFB">
        <w:rPr>
          <w:lang w:val="ru-RU"/>
        </w:rPr>
        <w:br/>
      </w:r>
      <w:r w:rsidRPr="000F3EFB">
        <w:rPr>
          <w:b/>
          <w:color w:val="000000"/>
          <w:lang w:val="ru-RU"/>
        </w:rPr>
        <w:t>ДОБРОВОЛЬСКАЯ, ВИТЯ, ПЕТЯ, САША (00:35)</w:t>
      </w:r>
      <w:r w:rsidRPr="000F3EFB">
        <w:rPr>
          <w:lang w:val="ru-RU"/>
        </w:rPr>
        <w:br/>
      </w:r>
    </w:p>
    <w:p w14:paraId="06EAC3EE" w14:textId="77777777" w:rsidR="005240AD" w:rsidRPr="000F3EFB" w:rsidRDefault="005240AD" w:rsidP="005240AD">
      <w:pPr>
        <w:rPr>
          <w:lang w:val="ru-RU"/>
        </w:rPr>
      </w:pPr>
      <w:r w:rsidRPr="000F3EFB">
        <w:rPr>
          <w:color w:val="000000"/>
          <w:lang w:val="ru-RU"/>
        </w:rPr>
        <w:t>Добровольская выглядит практически как княжна Тараканова. Она смогла встать во весь рост и прислониться к стене, но руки за спиной, ноги связаны, а к ногам подбирается крыса. Добровольская наблюдает за ней, стараясь не привлекать внимания мальчика к происходящему. Это молчаливая дуэль. Наконец, крыса теряет интерес к бывшему следователю и бежит к трупу мальчика. Добровольская прыгает в её сторону, пытаясь спугнуть, но тут животное замечает Витя и снова начинает паниковать. Добровольская “бросается” к нему.</w:t>
      </w:r>
    </w:p>
    <w:p w14:paraId="776B4558" w14:textId="77777777" w:rsidR="005240AD" w:rsidRPr="000F3EFB" w:rsidRDefault="005240AD" w:rsidP="005240AD">
      <w:pPr>
        <w:rPr>
          <w:lang w:val="ru-RU"/>
        </w:rPr>
      </w:pPr>
    </w:p>
    <w:p w14:paraId="69503089" w14:textId="77777777" w:rsidR="005240AD" w:rsidRPr="000F3EFB" w:rsidRDefault="005240AD" w:rsidP="005240AD">
      <w:pPr>
        <w:rPr>
          <w:lang w:val="ru-RU"/>
        </w:rPr>
      </w:pPr>
      <w:r w:rsidRPr="000F3EFB">
        <w:rPr>
          <w:b/>
          <w:color w:val="000000"/>
          <w:lang w:val="ru-RU"/>
        </w:rPr>
        <w:t xml:space="preserve">8-9. ИНТ. ГАРАЖ ДЕНЬ 4. </w:t>
      </w:r>
      <w:r w:rsidRPr="000F3EFB">
        <w:rPr>
          <w:lang w:val="ru-RU"/>
        </w:rPr>
        <w:br/>
      </w:r>
      <w:r w:rsidRPr="000F3EFB">
        <w:rPr>
          <w:b/>
          <w:color w:val="000000"/>
          <w:lang w:val="ru-RU"/>
        </w:rPr>
        <w:t>БОКОВ, КОЗЫРЕВ, БУХГАЛТЕР (00:38)</w:t>
      </w:r>
      <w:r w:rsidRPr="000F3EFB">
        <w:rPr>
          <w:lang w:val="ru-RU"/>
        </w:rPr>
        <w:br/>
      </w:r>
    </w:p>
    <w:p w14:paraId="4462E371" w14:textId="77777777" w:rsidR="005240AD" w:rsidRPr="000F3EFB" w:rsidRDefault="005240AD" w:rsidP="005240AD">
      <w:pPr>
        <w:rPr>
          <w:lang w:val="ru-RU"/>
        </w:rPr>
      </w:pPr>
      <w:r w:rsidRPr="000F3EFB">
        <w:rPr>
          <w:color w:val="000000"/>
          <w:lang w:val="ru-RU"/>
        </w:rPr>
        <w:t>Боков и Козырев заходят в гараж. Пытаются включить свет, но выключатель не срабатывает. Зажигают спички. Гараж практически пустой. Ничего подозрительного.</w:t>
      </w:r>
    </w:p>
    <w:p w14:paraId="20BC4091" w14:textId="77777777" w:rsidR="005240AD" w:rsidRPr="000F3EFB" w:rsidRDefault="005240AD" w:rsidP="005240AD">
      <w:pPr>
        <w:rPr>
          <w:lang w:val="ru-RU"/>
        </w:rPr>
      </w:pPr>
    </w:p>
    <w:p w14:paraId="7105BE55" w14:textId="77777777" w:rsidR="005240AD" w:rsidRPr="000F3EFB" w:rsidRDefault="005240AD" w:rsidP="005240AD">
      <w:pPr>
        <w:ind w:left="3166"/>
        <w:rPr>
          <w:lang w:val="ru-RU"/>
        </w:rPr>
      </w:pPr>
      <w:r w:rsidRPr="000F3EFB">
        <w:rPr>
          <w:color w:val="000000"/>
          <w:lang w:val="ru-RU"/>
        </w:rPr>
        <w:t>КОЗЫРЕВ</w:t>
      </w:r>
    </w:p>
    <w:p w14:paraId="0463C3E9" w14:textId="77777777" w:rsidR="005240AD" w:rsidRPr="000F3EFB" w:rsidRDefault="005240AD" w:rsidP="005240AD">
      <w:pPr>
        <w:ind w:left="1441" w:right="2161"/>
        <w:rPr>
          <w:lang w:val="ru-RU"/>
        </w:rPr>
      </w:pPr>
      <w:r w:rsidRPr="000F3EFB">
        <w:rPr>
          <w:color w:val="000000"/>
          <w:lang w:val="ru-RU"/>
        </w:rPr>
        <w:t>Так мы ничего не увидим.</w:t>
      </w:r>
    </w:p>
    <w:p w14:paraId="025F6D08" w14:textId="77777777" w:rsidR="005240AD" w:rsidRPr="000F3EFB" w:rsidRDefault="005240AD" w:rsidP="005240AD">
      <w:pPr>
        <w:rPr>
          <w:lang w:val="ru-RU"/>
        </w:rPr>
      </w:pPr>
    </w:p>
    <w:p w14:paraId="21E685E7" w14:textId="77777777" w:rsidR="005240AD" w:rsidRPr="000F3EFB" w:rsidRDefault="005240AD" w:rsidP="005240AD">
      <w:pPr>
        <w:ind w:left="3166"/>
        <w:rPr>
          <w:lang w:val="ru-RU"/>
        </w:rPr>
      </w:pPr>
      <w:r w:rsidRPr="000F3EFB">
        <w:rPr>
          <w:color w:val="000000"/>
          <w:lang w:val="ru-RU"/>
        </w:rPr>
        <w:t>БОКОВ</w:t>
      </w:r>
    </w:p>
    <w:p w14:paraId="23ABB907" w14:textId="77777777" w:rsidR="005240AD" w:rsidRPr="000F3EFB" w:rsidRDefault="005240AD" w:rsidP="005240AD">
      <w:pPr>
        <w:ind w:left="1441" w:right="2161"/>
        <w:rPr>
          <w:lang w:val="ru-RU"/>
        </w:rPr>
      </w:pPr>
      <w:r w:rsidRPr="000F3EFB">
        <w:rPr>
          <w:color w:val="000000"/>
          <w:lang w:val="ru-RU"/>
        </w:rPr>
        <w:t>Ну детей увидим.</w:t>
      </w:r>
    </w:p>
    <w:p w14:paraId="0DE5FE50" w14:textId="77777777" w:rsidR="005240AD" w:rsidRPr="000F3EFB" w:rsidRDefault="005240AD" w:rsidP="005240AD">
      <w:pPr>
        <w:rPr>
          <w:lang w:val="ru-RU"/>
        </w:rPr>
      </w:pPr>
    </w:p>
    <w:p w14:paraId="4B5A0274" w14:textId="77777777" w:rsidR="005240AD" w:rsidRPr="000F3EFB" w:rsidRDefault="005240AD" w:rsidP="005240AD">
      <w:pPr>
        <w:rPr>
          <w:lang w:val="ru-RU"/>
        </w:rPr>
      </w:pPr>
      <w:r w:rsidRPr="000F3EFB">
        <w:rPr>
          <w:color w:val="000000"/>
          <w:lang w:val="ru-RU"/>
        </w:rPr>
        <w:t>Светит по всем углам - ничего. Козырев внимательно светит на пол.</w:t>
      </w:r>
    </w:p>
    <w:p w14:paraId="571CE93E" w14:textId="77777777" w:rsidR="005240AD" w:rsidRPr="000F3EFB" w:rsidRDefault="005240AD" w:rsidP="005240AD">
      <w:pPr>
        <w:rPr>
          <w:lang w:val="ru-RU"/>
        </w:rPr>
      </w:pPr>
    </w:p>
    <w:p w14:paraId="0B2CC5D8" w14:textId="77777777" w:rsidR="005240AD" w:rsidRPr="000F3EFB" w:rsidRDefault="005240AD" w:rsidP="005240AD">
      <w:pPr>
        <w:ind w:left="3166"/>
        <w:rPr>
          <w:lang w:val="ru-RU"/>
        </w:rPr>
      </w:pPr>
      <w:r w:rsidRPr="000F3EFB">
        <w:rPr>
          <w:color w:val="000000"/>
          <w:lang w:val="ru-RU"/>
        </w:rPr>
        <w:t>КОЗЫРЕВ</w:t>
      </w:r>
    </w:p>
    <w:p w14:paraId="4FAEAC89" w14:textId="77777777" w:rsidR="005240AD" w:rsidRPr="000F3EFB" w:rsidRDefault="005240AD" w:rsidP="005240AD">
      <w:pPr>
        <w:ind w:left="1441" w:right="2161"/>
        <w:rPr>
          <w:lang w:val="ru-RU"/>
        </w:rPr>
      </w:pPr>
      <w:r w:rsidRPr="000F3EFB">
        <w:rPr>
          <w:color w:val="000000"/>
          <w:lang w:val="ru-RU"/>
        </w:rPr>
        <w:t>Кровь должна хотя бы быть?</w:t>
      </w:r>
    </w:p>
    <w:p w14:paraId="7B1DDF07" w14:textId="77777777" w:rsidR="005240AD" w:rsidRPr="000F3EFB" w:rsidRDefault="005240AD" w:rsidP="005240AD">
      <w:pPr>
        <w:rPr>
          <w:lang w:val="ru-RU"/>
        </w:rPr>
      </w:pPr>
    </w:p>
    <w:p w14:paraId="440218E3" w14:textId="77777777" w:rsidR="005240AD" w:rsidRPr="000F3EFB" w:rsidRDefault="005240AD" w:rsidP="005240AD">
      <w:pPr>
        <w:rPr>
          <w:lang w:val="ru-RU"/>
        </w:rPr>
      </w:pPr>
      <w:r w:rsidRPr="000F3EFB">
        <w:rPr>
          <w:color w:val="000000"/>
          <w:lang w:val="ru-RU"/>
        </w:rPr>
        <w:t>Ничего. Тут что-то яркое, невозможно яркое для серого гаража, мелькает в свете спички. Козырев наклоняется, присматривается: жвачка! Та самая розовая жвачка.</w:t>
      </w:r>
    </w:p>
    <w:p w14:paraId="1F81945C" w14:textId="77777777" w:rsidR="005240AD" w:rsidRPr="000F3EFB" w:rsidRDefault="005240AD" w:rsidP="005240AD">
      <w:pPr>
        <w:rPr>
          <w:lang w:val="ru-RU"/>
        </w:rPr>
      </w:pPr>
    </w:p>
    <w:p w14:paraId="4925435F" w14:textId="77777777" w:rsidR="005240AD" w:rsidRPr="000F3EFB" w:rsidRDefault="005240AD" w:rsidP="005240AD">
      <w:pPr>
        <w:ind w:left="3166"/>
        <w:rPr>
          <w:lang w:val="ru-RU"/>
        </w:rPr>
      </w:pPr>
      <w:r w:rsidRPr="000F3EFB">
        <w:rPr>
          <w:color w:val="000000"/>
          <w:lang w:val="ru-RU"/>
        </w:rPr>
        <w:t>БОКОВ</w:t>
      </w:r>
    </w:p>
    <w:p w14:paraId="359664F6" w14:textId="77777777" w:rsidR="005240AD" w:rsidRPr="000F3EFB" w:rsidRDefault="005240AD" w:rsidP="005240AD">
      <w:pPr>
        <w:ind w:left="1441" w:right="2161"/>
        <w:rPr>
          <w:lang w:val="ru-RU"/>
        </w:rPr>
      </w:pPr>
      <w:r w:rsidRPr="000F3EFB">
        <w:rPr>
          <w:color w:val="000000"/>
          <w:lang w:val="ru-RU"/>
        </w:rPr>
        <w:t>Есть кто живой?</w:t>
      </w:r>
    </w:p>
    <w:p w14:paraId="65ABF5DA" w14:textId="77777777" w:rsidR="005240AD" w:rsidRPr="000F3EFB" w:rsidRDefault="005240AD" w:rsidP="005240AD">
      <w:pPr>
        <w:rPr>
          <w:lang w:val="ru-RU"/>
        </w:rPr>
      </w:pPr>
    </w:p>
    <w:p w14:paraId="110386C9" w14:textId="77777777" w:rsidR="005240AD" w:rsidRPr="000F3EFB" w:rsidRDefault="005240AD" w:rsidP="005240AD">
      <w:pPr>
        <w:rPr>
          <w:lang w:val="ru-RU"/>
        </w:rPr>
      </w:pPr>
      <w:r w:rsidRPr="000F3EFB">
        <w:rPr>
          <w:color w:val="000000"/>
          <w:lang w:val="ru-RU"/>
        </w:rPr>
        <w:t>Прислушивается. Тишина.</w:t>
      </w:r>
    </w:p>
    <w:p w14:paraId="4F5697A6" w14:textId="77777777" w:rsidR="005240AD" w:rsidRPr="000F3EFB" w:rsidRDefault="005240AD" w:rsidP="005240AD">
      <w:pPr>
        <w:rPr>
          <w:lang w:val="ru-RU"/>
        </w:rPr>
      </w:pPr>
    </w:p>
    <w:p w14:paraId="480491D9" w14:textId="77777777" w:rsidR="005240AD" w:rsidRPr="000F3EFB" w:rsidRDefault="005240AD" w:rsidP="005240AD">
      <w:pPr>
        <w:ind w:left="3166"/>
        <w:rPr>
          <w:lang w:val="ru-RU"/>
        </w:rPr>
      </w:pPr>
      <w:r w:rsidRPr="000F3EFB">
        <w:rPr>
          <w:color w:val="000000"/>
          <w:lang w:val="ru-RU"/>
        </w:rPr>
        <w:t>КОЗЫРЕВ</w:t>
      </w:r>
    </w:p>
    <w:p w14:paraId="725C03CD" w14:textId="77777777" w:rsidR="005240AD" w:rsidRPr="000F3EFB" w:rsidRDefault="005240AD" w:rsidP="005240AD">
      <w:pPr>
        <w:ind w:left="2303"/>
        <w:rPr>
          <w:lang w:val="ru-RU"/>
        </w:rPr>
      </w:pPr>
      <w:r w:rsidRPr="000F3EFB">
        <w:rPr>
          <w:color w:val="000000"/>
          <w:lang w:val="ru-RU"/>
        </w:rPr>
        <w:t>(в рацию)</w:t>
      </w:r>
    </w:p>
    <w:p w14:paraId="4F0AC4BC" w14:textId="77777777" w:rsidR="005240AD" w:rsidRPr="000F3EFB" w:rsidRDefault="005240AD" w:rsidP="005240AD">
      <w:pPr>
        <w:ind w:left="1441" w:right="2161"/>
        <w:rPr>
          <w:lang w:val="ru-RU"/>
        </w:rPr>
      </w:pPr>
      <w:r w:rsidRPr="000F3EFB">
        <w:rPr>
          <w:color w:val="000000"/>
          <w:lang w:val="ru-RU"/>
        </w:rPr>
        <w:t>Группу в гараж на конезавод пришлите.</w:t>
      </w:r>
    </w:p>
    <w:p w14:paraId="6B2A4479" w14:textId="77777777" w:rsidR="005240AD" w:rsidRPr="000F3EFB" w:rsidRDefault="005240AD" w:rsidP="005240AD">
      <w:pPr>
        <w:rPr>
          <w:lang w:val="ru-RU"/>
        </w:rPr>
      </w:pPr>
    </w:p>
    <w:p w14:paraId="4F91D08A" w14:textId="77777777" w:rsidR="005240AD" w:rsidRPr="000F3EFB" w:rsidRDefault="005240AD" w:rsidP="005240AD">
      <w:pPr>
        <w:rPr>
          <w:lang w:val="ru-RU"/>
        </w:rPr>
      </w:pPr>
      <w:r w:rsidRPr="000F3EFB">
        <w:rPr>
          <w:color w:val="000000"/>
          <w:lang w:val="ru-RU"/>
        </w:rPr>
        <w:t>В рации помехи и он буквально орёт.</w:t>
      </w:r>
    </w:p>
    <w:p w14:paraId="27FA1E45" w14:textId="77777777" w:rsidR="005240AD" w:rsidRPr="000F3EFB" w:rsidRDefault="005240AD" w:rsidP="005240AD">
      <w:pPr>
        <w:rPr>
          <w:lang w:val="ru-RU"/>
        </w:rPr>
      </w:pPr>
    </w:p>
    <w:p w14:paraId="4167F244" w14:textId="77777777" w:rsidR="005240AD" w:rsidRPr="000F3EFB" w:rsidRDefault="005240AD" w:rsidP="005240AD">
      <w:pPr>
        <w:ind w:left="3166"/>
        <w:rPr>
          <w:lang w:val="ru-RU"/>
        </w:rPr>
      </w:pPr>
      <w:r w:rsidRPr="000F3EFB">
        <w:rPr>
          <w:color w:val="000000"/>
          <w:lang w:val="ru-RU"/>
        </w:rPr>
        <w:t>КОЗЫРЕВ</w:t>
      </w:r>
    </w:p>
    <w:p w14:paraId="4BC5F331" w14:textId="77777777" w:rsidR="005240AD" w:rsidRPr="000F3EFB" w:rsidRDefault="005240AD" w:rsidP="005240AD">
      <w:pPr>
        <w:ind w:left="1441" w:right="2161"/>
        <w:rPr>
          <w:lang w:val="ru-RU"/>
        </w:rPr>
      </w:pPr>
      <w:r w:rsidRPr="000F3EFB">
        <w:rPr>
          <w:color w:val="000000"/>
          <w:lang w:val="ru-RU"/>
        </w:rPr>
        <w:t>Группу в гараж на конезавод! Внимательно пусть разберут на кирпичи его. Мы на ВДНХ.</w:t>
      </w:r>
    </w:p>
    <w:p w14:paraId="040F8C80" w14:textId="77777777" w:rsidR="005240AD" w:rsidRPr="000F3EFB" w:rsidRDefault="005240AD" w:rsidP="005240AD">
      <w:pPr>
        <w:rPr>
          <w:lang w:val="ru-RU"/>
        </w:rPr>
      </w:pPr>
    </w:p>
    <w:p w14:paraId="638DBAFA" w14:textId="77777777" w:rsidR="005240AD" w:rsidRPr="000F3EFB" w:rsidRDefault="005240AD" w:rsidP="005240AD">
      <w:pPr>
        <w:rPr>
          <w:lang w:val="ru-RU"/>
        </w:rPr>
      </w:pPr>
      <w:r w:rsidRPr="000F3EFB">
        <w:rPr>
          <w:b/>
          <w:color w:val="000000"/>
          <w:lang w:val="ru-RU"/>
        </w:rPr>
        <w:t xml:space="preserve">8-10. ИНТ. ГАРАЖ.ПОДВАЛ ДЕНЬ 4. </w:t>
      </w:r>
      <w:r w:rsidRPr="000F3EFB">
        <w:rPr>
          <w:lang w:val="ru-RU"/>
        </w:rPr>
        <w:br/>
      </w:r>
      <w:r w:rsidRPr="000F3EFB">
        <w:rPr>
          <w:b/>
          <w:color w:val="000000"/>
          <w:lang w:val="ru-RU"/>
        </w:rPr>
        <w:t>ДОБРОВОЛЬСКАЯ, ВИТЯ, САША, ПЕТЯ (00:08)</w:t>
      </w:r>
      <w:r w:rsidRPr="000F3EFB">
        <w:rPr>
          <w:lang w:val="ru-RU"/>
        </w:rPr>
        <w:br/>
      </w:r>
    </w:p>
    <w:p w14:paraId="4F4AF6AA" w14:textId="77777777" w:rsidR="005240AD" w:rsidRPr="000F3EFB" w:rsidRDefault="005240AD" w:rsidP="005240AD">
      <w:pPr>
        <w:rPr>
          <w:lang w:val="ru-RU"/>
        </w:rPr>
      </w:pPr>
      <w:r w:rsidRPr="000F3EFB">
        <w:rPr>
          <w:color w:val="000000"/>
          <w:lang w:val="ru-RU"/>
        </w:rPr>
        <w:t>Добровольская слышит голос Козырева, совсем как будто далеко. Пытается кричать, но получается только тихое мычание. Она осматривается.</w:t>
      </w:r>
    </w:p>
    <w:p w14:paraId="09E5BC8A" w14:textId="77777777" w:rsidR="005240AD" w:rsidRPr="000F3EFB" w:rsidRDefault="005240AD" w:rsidP="005240AD">
      <w:pPr>
        <w:rPr>
          <w:lang w:val="ru-RU"/>
        </w:rPr>
      </w:pPr>
    </w:p>
    <w:p w14:paraId="4D7EB95F" w14:textId="77777777" w:rsidR="005240AD" w:rsidRPr="000F3EFB" w:rsidRDefault="005240AD" w:rsidP="005240AD">
      <w:pPr>
        <w:rPr>
          <w:lang w:val="ru-RU"/>
        </w:rPr>
      </w:pPr>
      <w:r w:rsidRPr="000F3EFB">
        <w:rPr>
          <w:b/>
          <w:color w:val="000000"/>
          <w:lang w:val="ru-RU"/>
        </w:rPr>
        <w:t xml:space="preserve">8-11. НАТ. ЗАГОРОДНАЯ ДОРОГА.МАШИНА БОКОВА ДЕНЬ 4. </w:t>
      </w:r>
      <w:r w:rsidRPr="000F3EFB">
        <w:rPr>
          <w:lang w:val="ru-RU"/>
        </w:rPr>
        <w:br/>
      </w:r>
      <w:r w:rsidRPr="000F3EFB">
        <w:rPr>
          <w:b/>
          <w:color w:val="000000"/>
          <w:lang w:val="ru-RU"/>
        </w:rPr>
        <w:t>БОКОВ, КОЗЫРЕВ (01:07)</w:t>
      </w:r>
      <w:r w:rsidRPr="000F3EFB">
        <w:rPr>
          <w:lang w:val="ru-RU"/>
        </w:rPr>
        <w:br/>
      </w:r>
    </w:p>
    <w:p w14:paraId="119A570B" w14:textId="77777777" w:rsidR="005240AD" w:rsidRPr="000F3EFB" w:rsidRDefault="005240AD" w:rsidP="005240AD">
      <w:pPr>
        <w:rPr>
          <w:lang w:val="ru-RU"/>
        </w:rPr>
      </w:pPr>
      <w:r w:rsidRPr="000F3EFB">
        <w:rPr>
          <w:color w:val="000000"/>
          <w:lang w:val="ru-RU"/>
        </w:rPr>
        <w:t>Боков за рулём, Козырев рядом.</w:t>
      </w:r>
    </w:p>
    <w:p w14:paraId="6909F931" w14:textId="77777777" w:rsidR="005240AD" w:rsidRPr="000F3EFB" w:rsidRDefault="005240AD" w:rsidP="005240AD">
      <w:pPr>
        <w:rPr>
          <w:lang w:val="ru-RU"/>
        </w:rPr>
      </w:pPr>
    </w:p>
    <w:p w14:paraId="3EA9AF7B" w14:textId="77777777" w:rsidR="005240AD" w:rsidRPr="000F3EFB" w:rsidRDefault="005240AD" w:rsidP="005240AD">
      <w:pPr>
        <w:ind w:left="3166"/>
        <w:rPr>
          <w:lang w:val="ru-RU"/>
        </w:rPr>
      </w:pPr>
      <w:r w:rsidRPr="000F3EFB">
        <w:rPr>
          <w:color w:val="000000"/>
          <w:lang w:val="ru-RU"/>
        </w:rPr>
        <w:t>КОЗЫРЕВ</w:t>
      </w:r>
    </w:p>
    <w:p w14:paraId="0EBDE3FE" w14:textId="77777777" w:rsidR="005240AD" w:rsidRPr="000F3EFB" w:rsidRDefault="005240AD" w:rsidP="005240AD">
      <w:pPr>
        <w:ind w:left="1441" w:right="2161"/>
        <w:rPr>
          <w:lang w:val="ru-RU"/>
        </w:rPr>
      </w:pPr>
      <w:r w:rsidRPr="000F3EFB">
        <w:rPr>
          <w:color w:val="000000"/>
          <w:lang w:val="ru-RU"/>
        </w:rPr>
        <w:lastRenderedPageBreak/>
        <w:t>Надо вызвать группу на ВДНХ тоже.</w:t>
      </w:r>
    </w:p>
    <w:p w14:paraId="25E046BD" w14:textId="77777777" w:rsidR="005240AD" w:rsidRPr="000F3EFB" w:rsidRDefault="005240AD" w:rsidP="005240AD">
      <w:pPr>
        <w:rPr>
          <w:lang w:val="ru-RU"/>
        </w:rPr>
      </w:pPr>
    </w:p>
    <w:p w14:paraId="280694BB" w14:textId="77777777" w:rsidR="005240AD" w:rsidRPr="000F3EFB" w:rsidRDefault="005240AD" w:rsidP="005240AD">
      <w:pPr>
        <w:ind w:left="3166"/>
        <w:rPr>
          <w:lang w:val="ru-RU"/>
        </w:rPr>
      </w:pPr>
      <w:r w:rsidRPr="000F3EFB">
        <w:rPr>
          <w:color w:val="000000"/>
          <w:lang w:val="ru-RU"/>
        </w:rPr>
        <w:t>БОКОВ</w:t>
      </w:r>
    </w:p>
    <w:p w14:paraId="1F849C22" w14:textId="77777777" w:rsidR="005240AD" w:rsidRPr="000F3EFB" w:rsidRDefault="005240AD" w:rsidP="005240AD">
      <w:pPr>
        <w:ind w:left="1441" w:right="2161"/>
        <w:rPr>
          <w:lang w:val="ru-RU"/>
        </w:rPr>
      </w:pPr>
      <w:r w:rsidRPr="000F3EFB">
        <w:rPr>
          <w:color w:val="000000"/>
          <w:lang w:val="ru-RU"/>
        </w:rPr>
        <w:t>Пока они соберутся… Ты видел, кто там вообще работает сейчас?! Сами мы с тобой его упустили, сами будем и расхлёбывать. Права на ошибку у нас больше нету.</w:t>
      </w:r>
    </w:p>
    <w:p w14:paraId="3D6681CB" w14:textId="77777777" w:rsidR="005240AD" w:rsidRPr="000F3EFB" w:rsidRDefault="005240AD" w:rsidP="005240AD">
      <w:pPr>
        <w:rPr>
          <w:lang w:val="ru-RU"/>
        </w:rPr>
      </w:pPr>
    </w:p>
    <w:p w14:paraId="208E207D" w14:textId="77777777" w:rsidR="005240AD" w:rsidRPr="000F3EFB" w:rsidRDefault="005240AD" w:rsidP="005240AD">
      <w:pPr>
        <w:ind w:left="3166"/>
        <w:rPr>
          <w:lang w:val="ru-RU"/>
        </w:rPr>
      </w:pPr>
      <w:r w:rsidRPr="000F3EFB">
        <w:rPr>
          <w:color w:val="000000"/>
          <w:lang w:val="ru-RU"/>
        </w:rPr>
        <w:t>КОЗЫРЕВ</w:t>
      </w:r>
    </w:p>
    <w:p w14:paraId="078129CA" w14:textId="77777777" w:rsidR="005240AD" w:rsidRPr="000F3EFB" w:rsidRDefault="005240AD" w:rsidP="005240AD">
      <w:pPr>
        <w:ind w:left="1441" w:right="2161"/>
        <w:rPr>
          <w:lang w:val="ru-RU"/>
        </w:rPr>
      </w:pPr>
      <w:r w:rsidRPr="000F3EFB">
        <w:rPr>
          <w:color w:val="000000"/>
          <w:lang w:val="ru-RU"/>
        </w:rPr>
        <w:t>Послушай меня, Женя. И разум свой.</w:t>
      </w:r>
    </w:p>
    <w:p w14:paraId="012CDDB6" w14:textId="77777777" w:rsidR="005240AD" w:rsidRPr="000F3EFB" w:rsidRDefault="005240AD" w:rsidP="005240AD">
      <w:pPr>
        <w:rPr>
          <w:lang w:val="ru-RU"/>
        </w:rPr>
      </w:pPr>
    </w:p>
    <w:p w14:paraId="314252DB" w14:textId="77777777" w:rsidR="005240AD" w:rsidRPr="000F3EFB" w:rsidRDefault="005240AD" w:rsidP="005240AD">
      <w:pPr>
        <w:ind w:left="3166"/>
        <w:rPr>
          <w:lang w:val="ru-RU"/>
        </w:rPr>
      </w:pPr>
      <w:r w:rsidRPr="000F3EFB">
        <w:rPr>
          <w:color w:val="000000"/>
          <w:lang w:val="ru-RU"/>
        </w:rPr>
        <w:t>БОКОВ</w:t>
      </w:r>
    </w:p>
    <w:p w14:paraId="587156D4" w14:textId="77777777" w:rsidR="005240AD" w:rsidRPr="000F3EFB" w:rsidRDefault="005240AD" w:rsidP="005240AD">
      <w:pPr>
        <w:ind w:left="1441" w:right="2161"/>
        <w:rPr>
          <w:lang w:val="ru-RU"/>
        </w:rPr>
      </w:pPr>
      <w:r w:rsidRPr="000F3EFB">
        <w:rPr>
          <w:color w:val="000000"/>
          <w:lang w:val="ru-RU"/>
        </w:rPr>
        <w:t xml:space="preserve">Я тебя уже послушал один раз, когда ты конюха допросил и мне сказал, </w:t>
      </w:r>
      <w:proofErr w:type="spellStart"/>
      <w:r w:rsidRPr="000F3EFB">
        <w:rPr>
          <w:color w:val="000000"/>
          <w:lang w:val="ru-RU"/>
        </w:rPr>
        <w:t>шо</w:t>
      </w:r>
      <w:proofErr w:type="spellEnd"/>
      <w:r w:rsidRPr="000F3EFB">
        <w:rPr>
          <w:color w:val="000000"/>
          <w:lang w:val="ru-RU"/>
        </w:rPr>
        <w:t xml:space="preserve"> всё нормально. А я послушал. И допрашивать его не стал. И ты, сука, виноват и в смерти Лаваля, и в смерти пацанов, и в том, </w:t>
      </w:r>
      <w:proofErr w:type="spellStart"/>
      <w:r w:rsidRPr="000F3EFB">
        <w:rPr>
          <w:color w:val="000000"/>
          <w:lang w:val="ru-RU"/>
        </w:rPr>
        <w:t>шо</w:t>
      </w:r>
      <w:proofErr w:type="spellEnd"/>
      <w:r w:rsidRPr="000F3EFB">
        <w:rPr>
          <w:color w:val="000000"/>
          <w:lang w:val="ru-RU"/>
        </w:rPr>
        <w:t xml:space="preserve"> Добровольская с ума сошла. И нихуя ты уже, Валера, не исправишь.</w:t>
      </w:r>
    </w:p>
    <w:p w14:paraId="0F1CDBFF" w14:textId="77777777" w:rsidR="005240AD" w:rsidRPr="000F3EFB" w:rsidRDefault="005240AD" w:rsidP="005240AD">
      <w:pPr>
        <w:rPr>
          <w:lang w:val="ru-RU"/>
        </w:rPr>
      </w:pPr>
    </w:p>
    <w:p w14:paraId="613080AE" w14:textId="77777777" w:rsidR="005240AD" w:rsidRPr="000F3EFB" w:rsidRDefault="005240AD" w:rsidP="005240AD">
      <w:pPr>
        <w:ind w:left="3166"/>
        <w:rPr>
          <w:lang w:val="ru-RU"/>
        </w:rPr>
      </w:pPr>
      <w:r w:rsidRPr="000F3EFB">
        <w:rPr>
          <w:color w:val="000000"/>
          <w:lang w:val="ru-RU"/>
        </w:rPr>
        <w:t>КОЗЫРЕВ</w:t>
      </w:r>
    </w:p>
    <w:p w14:paraId="1CC57226" w14:textId="77777777" w:rsidR="005240AD" w:rsidRPr="000F3EFB" w:rsidRDefault="005240AD" w:rsidP="005240AD">
      <w:pPr>
        <w:ind w:left="1441" w:right="2161"/>
        <w:rPr>
          <w:lang w:val="ru-RU"/>
        </w:rPr>
      </w:pPr>
      <w:r w:rsidRPr="000F3EFB">
        <w:rPr>
          <w:color w:val="000000"/>
          <w:lang w:val="ru-RU"/>
        </w:rPr>
        <w:t>Раз ты, Женя, меня послушал — значит и твоя вина в этом есть. Никто тебя не заставлял. И ты заблуждаешься, что такой у чистенький.</w:t>
      </w:r>
    </w:p>
    <w:p w14:paraId="5DB8D499" w14:textId="77777777" w:rsidR="005240AD" w:rsidRPr="000F3EFB" w:rsidRDefault="005240AD" w:rsidP="005240AD">
      <w:pPr>
        <w:ind w:left="2303"/>
        <w:rPr>
          <w:lang w:val="ru-RU"/>
        </w:rPr>
      </w:pPr>
      <w:r w:rsidRPr="000F3EFB">
        <w:rPr>
          <w:color w:val="000000"/>
          <w:lang w:val="ru-RU"/>
        </w:rPr>
        <w:t>(пауза)</w:t>
      </w:r>
    </w:p>
    <w:p w14:paraId="16C0E5A6" w14:textId="77777777" w:rsidR="005240AD" w:rsidRPr="000F3EFB" w:rsidRDefault="005240AD" w:rsidP="005240AD">
      <w:pPr>
        <w:ind w:left="1441" w:right="2161"/>
        <w:rPr>
          <w:lang w:val="ru-RU"/>
        </w:rPr>
      </w:pPr>
      <w:r w:rsidRPr="000F3EFB">
        <w:rPr>
          <w:color w:val="000000"/>
          <w:lang w:val="ru-RU"/>
        </w:rPr>
        <w:t>А я заплатил за свои ошибки. У меня вся жизнь рухнула. Жена ушла, Наташка двинулась.</w:t>
      </w:r>
    </w:p>
    <w:p w14:paraId="0136D2A5" w14:textId="77777777" w:rsidR="005240AD" w:rsidRPr="000F3EFB" w:rsidRDefault="005240AD" w:rsidP="005240AD">
      <w:pPr>
        <w:rPr>
          <w:lang w:val="ru-RU"/>
        </w:rPr>
      </w:pPr>
    </w:p>
    <w:p w14:paraId="2F3BC667" w14:textId="77777777" w:rsidR="005240AD" w:rsidRPr="000F3EFB" w:rsidRDefault="005240AD" w:rsidP="005240AD">
      <w:pPr>
        <w:ind w:left="3166"/>
        <w:rPr>
          <w:lang w:val="ru-RU"/>
        </w:rPr>
      </w:pPr>
      <w:r w:rsidRPr="000F3EFB">
        <w:rPr>
          <w:color w:val="000000"/>
          <w:lang w:val="ru-RU"/>
        </w:rPr>
        <w:t>БОКОВ</w:t>
      </w:r>
    </w:p>
    <w:p w14:paraId="23373BAE" w14:textId="77777777" w:rsidR="005240AD" w:rsidRPr="000F3EFB" w:rsidRDefault="005240AD" w:rsidP="005240AD">
      <w:pPr>
        <w:ind w:left="1441" w:right="2161"/>
        <w:rPr>
          <w:lang w:val="ru-RU"/>
        </w:rPr>
      </w:pPr>
      <w:r w:rsidRPr="000F3EFB">
        <w:rPr>
          <w:color w:val="000000"/>
          <w:lang w:val="ru-RU"/>
        </w:rPr>
        <w:t>А потому что надо было работать тогда, Валера! Я говорил, что это не Лаваль! А вы чего?!</w:t>
      </w:r>
    </w:p>
    <w:p w14:paraId="18F95486" w14:textId="77777777" w:rsidR="005240AD" w:rsidRPr="000F3EFB" w:rsidRDefault="005240AD" w:rsidP="005240AD">
      <w:pPr>
        <w:rPr>
          <w:lang w:val="ru-RU"/>
        </w:rPr>
      </w:pPr>
    </w:p>
    <w:p w14:paraId="302C4D65" w14:textId="77777777" w:rsidR="005240AD" w:rsidRPr="000F3EFB" w:rsidRDefault="005240AD" w:rsidP="005240AD">
      <w:pPr>
        <w:ind w:left="3166"/>
        <w:rPr>
          <w:lang w:val="ru-RU"/>
        </w:rPr>
      </w:pPr>
      <w:r w:rsidRPr="000F3EFB">
        <w:rPr>
          <w:color w:val="000000"/>
          <w:lang w:val="ru-RU"/>
        </w:rPr>
        <w:t>КОЗЫРЕВ</w:t>
      </w:r>
    </w:p>
    <w:p w14:paraId="2EA1DA12" w14:textId="77777777" w:rsidR="005240AD" w:rsidRPr="000F3EFB" w:rsidRDefault="005240AD" w:rsidP="005240AD">
      <w:pPr>
        <w:ind w:left="1441" w:right="2161"/>
        <w:rPr>
          <w:lang w:val="ru-RU"/>
        </w:rPr>
      </w:pPr>
      <w:r w:rsidRPr="000F3EFB">
        <w:rPr>
          <w:color w:val="000000"/>
          <w:lang w:val="ru-RU"/>
        </w:rPr>
        <w:t>Ты этого конюха сто раз видел, нигде не ёкнуло ничего! Как мы могли его найти?</w:t>
      </w:r>
    </w:p>
    <w:p w14:paraId="1237B37B" w14:textId="77777777" w:rsidR="005240AD" w:rsidRPr="000F3EFB" w:rsidRDefault="005240AD" w:rsidP="005240AD">
      <w:pPr>
        <w:rPr>
          <w:lang w:val="ru-RU"/>
        </w:rPr>
      </w:pPr>
    </w:p>
    <w:p w14:paraId="7DED23B9" w14:textId="77777777" w:rsidR="005240AD" w:rsidRPr="000F3EFB" w:rsidRDefault="005240AD" w:rsidP="005240AD">
      <w:pPr>
        <w:rPr>
          <w:lang w:val="ru-RU"/>
        </w:rPr>
      </w:pPr>
      <w:r w:rsidRPr="000F3EFB">
        <w:rPr>
          <w:color w:val="000000"/>
          <w:lang w:val="ru-RU"/>
        </w:rPr>
        <w:t>Боков жмёт на газ. Машина мчится, нарушая правила.</w:t>
      </w:r>
    </w:p>
    <w:p w14:paraId="0D8074F2" w14:textId="77777777" w:rsidR="005240AD" w:rsidRPr="000F3EFB" w:rsidRDefault="005240AD" w:rsidP="005240AD">
      <w:pPr>
        <w:rPr>
          <w:lang w:val="ru-RU"/>
        </w:rPr>
      </w:pPr>
    </w:p>
    <w:p w14:paraId="14132608" w14:textId="73F63329" w:rsidR="005240AD" w:rsidRPr="000F3EFB" w:rsidRDefault="005240AD" w:rsidP="005240AD">
      <w:pPr>
        <w:rPr>
          <w:lang w:val="ru-RU"/>
        </w:rPr>
      </w:pPr>
      <w:r w:rsidRPr="000F3EFB">
        <w:rPr>
          <w:b/>
          <w:color w:val="000000"/>
          <w:lang w:val="ru-RU"/>
        </w:rPr>
        <w:t xml:space="preserve">8-12. ИНТ. ЗАЛ ТОРЖЕСТВ ВДНХ.СЦЕНА ДЕНЬ 4. </w:t>
      </w:r>
      <w:r w:rsidRPr="000F3EFB">
        <w:rPr>
          <w:lang w:val="ru-RU"/>
        </w:rPr>
        <w:br/>
      </w:r>
      <w:r w:rsidRPr="000F3EFB">
        <w:rPr>
          <w:b/>
          <w:color w:val="000000"/>
          <w:lang w:val="ru-RU"/>
        </w:rPr>
        <w:t>ВЕДУЩИЙ ЦЕРЕМОНИИ</w:t>
      </w:r>
      <w:r w:rsidR="000F3EFB">
        <w:rPr>
          <w:b/>
          <w:color w:val="000000"/>
          <w:lang w:val="ru-RU"/>
        </w:rPr>
        <w:t>, зрители (100)</w:t>
      </w:r>
      <w:r w:rsidRPr="000F3EFB">
        <w:rPr>
          <w:b/>
          <w:color w:val="000000"/>
          <w:lang w:val="ru-RU"/>
        </w:rPr>
        <w:t xml:space="preserve"> (00:06)</w:t>
      </w:r>
      <w:r w:rsidRPr="000F3EFB">
        <w:rPr>
          <w:lang w:val="ru-RU"/>
        </w:rPr>
        <w:br/>
      </w:r>
    </w:p>
    <w:p w14:paraId="3DA6CAA3" w14:textId="77777777" w:rsidR="005240AD" w:rsidRPr="000F3EFB" w:rsidRDefault="005240AD" w:rsidP="005240AD">
      <w:pPr>
        <w:rPr>
          <w:lang w:val="ru-RU"/>
        </w:rPr>
      </w:pPr>
      <w:r w:rsidRPr="000F3EFB">
        <w:rPr>
          <w:color w:val="000000"/>
          <w:lang w:val="ru-RU"/>
        </w:rPr>
        <w:t>Ведущий хлопает в ладоши.</w:t>
      </w:r>
    </w:p>
    <w:p w14:paraId="42B89EDD" w14:textId="77777777" w:rsidR="005240AD" w:rsidRPr="000F3EFB" w:rsidRDefault="005240AD" w:rsidP="005240AD">
      <w:pPr>
        <w:rPr>
          <w:lang w:val="ru-RU"/>
        </w:rPr>
      </w:pPr>
    </w:p>
    <w:p w14:paraId="3FB36159" w14:textId="77777777" w:rsidR="005240AD" w:rsidRPr="000F3EFB" w:rsidRDefault="005240AD" w:rsidP="005240AD">
      <w:pPr>
        <w:ind w:left="3166"/>
        <w:rPr>
          <w:lang w:val="ru-RU"/>
        </w:rPr>
      </w:pPr>
      <w:r w:rsidRPr="000F3EFB">
        <w:rPr>
          <w:color w:val="000000"/>
          <w:lang w:val="ru-RU"/>
        </w:rPr>
        <w:t>ВЕДУЩИЙ ЦЕРЕМОНИИ</w:t>
      </w:r>
    </w:p>
    <w:p w14:paraId="5FAA5DBC" w14:textId="77777777" w:rsidR="005240AD" w:rsidRPr="000F3EFB" w:rsidRDefault="005240AD" w:rsidP="005240AD">
      <w:pPr>
        <w:ind w:left="1441" w:right="2161"/>
        <w:rPr>
          <w:lang w:val="ru-RU"/>
        </w:rPr>
      </w:pPr>
      <w:r w:rsidRPr="000F3EFB">
        <w:rPr>
          <w:color w:val="000000"/>
          <w:lang w:val="ru-RU"/>
        </w:rPr>
        <w:t xml:space="preserve">А сейчас наши аплодисменты самым лучшим комбайнёрам! И </w:t>
      </w:r>
      <w:proofErr w:type="spellStart"/>
      <w:r w:rsidRPr="000F3EFB">
        <w:rPr>
          <w:color w:val="000000"/>
          <w:lang w:val="ru-RU"/>
        </w:rPr>
        <w:t>комбайнёршам</w:t>
      </w:r>
      <w:proofErr w:type="spellEnd"/>
      <w:r w:rsidRPr="000F3EFB">
        <w:rPr>
          <w:color w:val="000000"/>
          <w:lang w:val="ru-RU"/>
        </w:rPr>
        <w:t>! И мы переходим к чествованию трактористов!</w:t>
      </w:r>
    </w:p>
    <w:p w14:paraId="25DADD4D" w14:textId="77777777" w:rsidR="005240AD" w:rsidRPr="000F3EFB" w:rsidRDefault="005240AD" w:rsidP="005240AD">
      <w:pPr>
        <w:rPr>
          <w:lang w:val="ru-RU"/>
        </w:rPr>
      </w:pPr>
    </w:p>
    <w:p w14:paraId="58688AF1" w14:textId="77777777" w:rsidR="005240AD" w:rsidRPr="000F3EFB" w:rsidRDefault="005240AD" w:rsidP="005240AD">
      <w:pPr>
        <w:rPr>
          <w:lang w:val="ru-RU"/>
        </w:rPr>
      </w:pPr>
      <w:r w:rsidRPr="000F3EFB">
        <w:rPr>
          <w:b/>
          <w:color w:val="000000"/>
          <w:lang w:val="ru-RU"/>
        </w:rPr>
        <w:lastRenderedPageBreak/>
        <w:t xml:space="preserve">8-13. НАТ. ГАРАЖ ДЕНЬ 4. </w:t>
      </w:r>
      <w:r w:rsidRPr="000F3EFB">
        <w:rPr>
          <w:lang w:val="ru-RU"/>
        </w:rPr>
        <w:br/>
      </w:r>
      <w:r w:rsidRPr="000F3EFB">
        <w:rPr>
          <w:b/>
          <w:color w:val="000000"/>
          <w:lang w:val="ru-RU"/>
        </w:rPr>
        <w:t>МИЛИЦИОНЕР 12, МИЛИЦИОНЕР 13 (00:57)</w:t>
      </w:r>
      <w:r w:rsidRPr="000F3EFB">
        <w:rPr>
          <w:lang w:val="ru-RU"/>
        </w:rPr>
        <w:br/>
      </w:r>
    </w:p>
    <w:p w14:paraId="3DA733B1" w14:textId="77777777" w:rsidR="005240AD" w:rsidRPr="000F3EFB" w:rsidRDefault="005240AD" w:rsidP="005240AD">
      <w:pPr>
        <w:rPr>
          <w:lang w:val="ru-RU"/>
        </w:rPr>
      </w:pPr>
      <w:r w:rsidRPr="000F3EFB">
        <w:rPr>
          <w:color w:val="000000"/>
          <w:lang w:val="ru-RU"/>
        </w:rPr>
        <w:t>Группа входит в гараж. Ищут щиток, переключают пробки-автомат. Включают свет. Гараж практически стерилен. Пару мешков картошки и инструменты. Ничего подозрительного. Опера перебирают предметы на стеллаже с инструментами. Простукивают стены, изучают пол.</w:t>
      </w:r>
    </w:p>
    <w:p w14:paraId="5276D59B" w14:textId="77777777" w:rsidR="005240AD" w:rsidRPr="000F3EFB" w:rsidRDefault="005240AD" w:rsidP="005240AD">
      <w:pPr>
        <w:ind w:left="1441" w:right="2161"/>
        <w:rPr>
          <w:lang w:val="ru-RU"/>
        </w:rPr>
      </w:pPr>
      <w:r w:rsidRPr="000F3EFB">
        <w:rPr>
          <w:color w:val="000000"/>
          <w:lang w:val="ru-RU"/>
        </w:rPr>
        <w:t>МИЛИЦИОНЕР 12</w:t>
      </w:r>
    </w:p>
    <w:p w14:paraId="33ED8003" w14:textId="77777777" w:rsidR="005240AD" w:rsidRPr="000F3EFB" w:rsidRDefault="005240AD" w:rsidP="005240AD">
      <w:pPr>
        <w:ind w:left="1441" w:right="2161"/>
        <w:rPr>
          <w:lang w:val="ru-RU"/>
        </w:rPr>
      </w:pPr>
      <w:r w:rsidRPr="000F3EFB">
        <w:rPr>
          <w:color w:val="000000"/>
          <w:lang w:val="ru-RU"/>
        </w:rPr>
        <w:t>А они что хотят, чтоб мы здесь нашли?</w:t>
      </w:r>
    </w:p>
    <w:p w14:paraId="3954D1BA" w14:textId="77777777" w:rsidR="005240AD" w:rsidRPr="000F3EFB" w:rsidRDefault="005240AD" w:rsidP="005240AD">
      <w:pPr>
        <w:ind w:left="1441" w:right="2161"/>
        <w:rPr>
          <w:lang w:val="ru-RU"/>
        </w:rPr>
      </w:pPr>
      <w:r w:rsidRPr="000F3EFB">
        <w:rPr>
          <w:color w:val="000000"/>
          <w:lang w:val="ru-RU"/>
        </w:rPr>
        <w:t>МИЛИЦИОНЕР 13</w:t>
      </w:r>
    </w:p>
    <w:p w14:paraId="05FE8FDC" w14:textId="77777777" w:rsidR="005240AD" w:rsidRPr="000F3EFB" w:rsidRDefault="005240AD" w:rsidP="005240AD">
      <w:pPr>
        <w:ind w:left="1441" w:right="2161"/>
        <w:rPr>
          <w:lang w:val="ru-RU"/>
        </w:rPr>
      </w:pPr>
      <w:r w:rsidRPr="000F3EFB">
        <w:rPr>
          <w:color w:val="000000"/>
          <w:lang w:val="ru-RU"/>
        </w:rPr>
        <w:t>Сказали внимательно всё осмотреть. Давай ты с того угла начинай, я с этого.</w:t>
      </w:r>
    </w:p>
    <w:p w14:paraId="11E1A2BF" w14:textId="77777777" w:rsidR="005240AD" w:rsidRPr="000F3EFB" w:rsidRDefault="005240AD" w:rsidP="005240AD">
      <w:pPr>
        <w:ind w:left="1441" w:right="2161"/>
        <w:rPr>
          <w:lang w:val="ru-RU"/>
        </w:rPr>
      </w:pPr>
      <w:r w:rsidRPr="000F3EFB">
        <w:rPr>
          <w:color w:val="000000"/>
          <w:lang w:val="ru-RU"/>
        </w:rPr>
        <w:t>МИЛИЦИОНЕР 12</w:t>
      </w:r>
    </w:p>
    <w:p w14:paraId="182D393A" w14:textId="77777777" w:rsidR="005240AD" w:rsidRPr="000F3EFB" w:rsidRDefault="005240AD" w:rsidP="005240AD">
      <w:pPr>
        <w:ind w:left="1441" w:right="2161"/>
        <w:rPr>
          <w:lang w:val="ru-RU"/>
        </w:rPr>
      </w:pPr>
      <w:r w:rsidRPr="000F3EFB">
        <w:rPr>
          <w:color w:val="000000"/>
          <w:lang w:val="ru-RU"/>
        </w:rPr>
        <w:t>Да что тут начинать? Ты не видишь, что ли, что здесь нет ни крови, ни детей, ни мешков, ни ящиков.</w:t>
      </w:r>
    </w:p>
    <w:p w14:paraId="19F9369F" w14:textId="77777777" w:rsidR="005240AD" w:rsidRPr="000F3EFB" w:rsidRDefault="005240AD" w:rsidP="005240AD">
      <w:pPr>
        <w:rPr>
          <w:lang w:val="ru-RU"/>
        </w:rPr>
      </w:pPr>
    </w:p>
    <w:p w14:paraId="08B12F5B" w14:textId="77777777" w:rsidR="005240AD" w:rsidRPr="000F3EFB" w:rsidRDefault="005240AD" w:rsidP="005240AD">
      <w:pPr>
        <w:rPr>
          <w:lang w:val="ru-RU"/>
        </w:rPr>
      </w:pPr>
      <w:r w:rsidRPr="000F3EFB">
        <w:rPr>
          <w:color w:val="000000"/>
          <w:lang w:val="ru-RU"/>
        </w:rPr>
        <w:t>Милиционер 13 развязывает мешок с картошкой, высыпает на пол. Второй. Обыкновенная мелкая картошка.</w:t>
      </w:r>
    </w:p>
    <w:p w14:paraId="10727560" w14:textId="77777777" w:rsidR="005240AD" w:rsidRPr="000F3EFB" w:rsidRDefault="005240AD" w:rsidP="005240AD">
      <w:pPr>
        <w:ind w:left="1441" w:right="2161"/>
        <w:rPr>
          <w:lang w:val="ru-RU"/>
        </w:rPr>
      </w:pPr>
      <w:r w:rsidRPr="000F3EFB">
        <w:rPr>
          <w:color w:val="000000"/>
          <w:lang w:val="ru-RU"/>
        </w:rPr>
        <w:t>МИЛИЦИОНЕР 12</w:t>
      </w:r>
    </w:p>
    <w:p w14:paraId="120DAA03" w14:textId="77777777" w:rsidR="005240AD" w:rsidRPr="000F3EFB" w:rsidRDefault="005240AD" w:rsidP="005240AD">
      <w:pPr>
        <w:ind w:left="1441" w:right="2161"/>
        <w:rPr>
          <w:lang w:val="ru-RU"/>
        </w:rPr>
      </w:pPr>
      <w:proofErr w:type="spellStart"/>
      <w:r w:rsidRPr="000F3EFB">
        <w:rPr>
          <w:color w:val="000000"/>
          <w:lang w:val="ru-RU"/>
        </w:rPr>
        <w:t>Нахера</w:t>
      </w:r>
      <w:proofErr w:type="spellEnd"/>
      <w:r w:rsidRPr="000F3EFB">
        <w:rPr>
          <w:color w:val="000000"/>
          <w:lang w:val="ru-RU"/>
        </w:rPr>
        <w:t xml:space="preserve"> ты её рассыпал?</w:t>
      </w:r>
    </w:p>
    <w:p w14:paraId="313FE92B" w14:textId="77777777" w:rsidR="005240AD" w:rsidRPr="000F3EFB" w:rsidRDefault="005240AD" w:rsidP="005240AD">
      <w:pPr>
        <w:ind w:left="1441" w:right="2161"/>
        <w:rPr>
          <w:lang w:val="ru-RU"/>
        </w:rPr>
      </w:pPr>
      <w:r w:rsidRPr="000F3EFB">
        <w:rPr>
          <w:color w:val="000000"/>
          <w:lang w:val="ru-RU"/>
        </w:rPr>
        <w:t>МИЛИЦИОНЕР 13</w:t>
      </w:r>
    </w:p>
    <w:p w14:paraId="7BE0D34F" w14:textId="77777777" w:rsidR="005240AD" w:rsidRPr="000F3EFB" w:rsidRDefault="005240AD" w:rsidP="005240AD">
      <w:pPr>
        <w:ind w:left="1441" w:right="2161"/>
        <w:rPr>
          <w:lang w:val="ru-RU"/>
        </w:rPr>
      </w:pPr>
      <w:r w:rsidRPr="000F3EFB">
        <w:rPr>
          <w:color w:val="000000"/>
          <w:lang w:val="ru-RU"/>
        </w:rPr>
        <w:t>Ну мало ли, думал, может там в картошке что-то спрятано.</w:t>
      </w:r>
    </w:p>
    <w:p w14:paraId="7B1782D8" w14:textId="77777777" w:rsidR="005240AD" w:rsidRPr="000F3EFB" w:rsidRDefault="005240AD" w:rsidP="005240AD">
      <w:pPr>
        <w:ind w:left="1441" w:right="2161"/>
        <w:rPr>
          <w:lang w:val="ru-RU"/>
        </w:rPr>
      </w:pPr>
      <w:r w:rsidRPr="000F3EFB">
        <w:rPr>
          <w:color w:val="000000"/>
          <w:lang w:val="ru-RU"/>
        </w:rPr>
        <w:t>МИЛИЦИОНЕР 12</w:t>
      </w:r>
    </w:p>
    <w:p w14:paraId="50039021" w14:textId="77777777" w:rsidR="005240AD" w:rsidRPr="000F3EFB" w:rsidRDefault="005240AD" w:rsidP="005240AD">
      <w:pPr>
        <w:ind w:left="1441" w:right="2161"/>
        <w:rPr>
          <w:lang w:val="ru-RU"/>
        </w:rPr>
      </w:pPr>
      <w:r w:rsidRPr="000F3EFB">
        <w:rPr>
          <w:color w:val="000000"/>
          <w:lang w:val="ru-RU"/>
        </w:rPr>
        <w:t>Закатилась теперь в сток этот, скандал будет, что запасы на зиму уничтожили.</w:t>
      </w:r>
    </w:p>
    <w:p w14:paraId="33BD1EFA" w14:textId="77777777" w:rsidR="005240AD" w:rsidRPr="000F3EFB" w:rsidRDefault="005240AD" w:rsidP="005240AD">
      <w:pPr>
        <w:rPr>
          <w:lang w:val="ru-RU"/>
        </w:rPr>
      </w:pPr>
    </w:p>
    <w:p w14:paraId="795A2041" w14:textId="77777777" w:rsidR="005240AD" w:rsidRPr="000F3EFB" w:rsidRDefault="005240AD" w:rsidP="005240AD">
      <w:pPr>
        <w:rPr>
          <w:lang w:val="ru-RU"/>
        </w:rPr>
      </w:pPr>
      <w:r w:rsidRPr="000F3EFB">
        <w:rPr>
          <w:color w:val="000000"/>
          <w:lang w:val="ru-RU"/>
        </w:rPr>
        <w:t>Никакое мычание Добровольской оперативники не слышат. Люк надёжно хранит тишину.</w:t>
      </w:r>
    </w:p>
    <w:p w14:paraId="119449BD" w14:textId="77777777" w:rsidR="005240AD" w:rsidRPr="000F3EFB" w:rsidRDefault="005240AD" w:rsidP="005240AD">
      <w:pPr>
        <w:rPr>
          <w:lang w:val="ru-RU"/>
        </w:rPr>
      </w:pPr>
    </w:p>
    <w:p w14:paraId="00DD8F56" w14:textId="77777777" w:rsidR="005240AD" w:rsidRPr="000F3EFB" w:rsidRDefault="005240AD" w:rsidP="005240AD">
      <w:pPr>
        <w:rPr>
          <w:lang w:val="ru-RU"/>
        </w:rPr>
      </w:pPr>
      <w:r w:rsidRPr="000F3EFB">
        <w:rPr>
          <w:b/>
          <w:color w:val="000000"/>
          <w:lang w:val="ru-RU"/>
        </w:rPr>
        <w:t xml:space="preserve">8-14. ИНТ. ГАРАЖ.ПОДВАЛ ДЕНЬ 4. </w:t>
      </w:r>
      <w:r w:rsidRPr="000F3EFB">
        <w:rPr>
          <w:lang w:val="ru-RU"/>
        </w:rPr>
        <w:br/>
      </w:r>
      <w:r w:rsidRPr="000F3EFB">
        <w:rPr>
          <w:b/>
          <w:color w:val="000000"/>
          <w:lang w:val="ru-RU"/>
        </w:rPr>
        <w:t>ДОБРОВОЛЬСКАЯ, ВИТЯ, САША, ПЕТЯ (00:25)</w:t>
      </w:r>
      <w:r w:rsidRPr="000F3EFB">
        <w:rPr>
          <w:lang w:val="ru-RU"/>
        </w:rPr>
        <w:br/>
      </w:r>
    </w:p>
    <w:p w14:paraId="4ED08825" w14:textId="77777777" w:rsidR="005240AD" w:rsidRPr="000F3EFB" w:rsidRDefault="005240AD" w:rsidP="005240AD">
      <w:pPr>
        <w:rPr>
          <w:lang w:val="ru-RU"/>
        </w:rPr>
      </w:pPr>
      <w:r w:rsidRPr="000F3EFB">
        <w:rPr>
          <w:color w:val="000000"/>
          <w:lang w:val="ru-RU"/>
        </w:rPr>
        <w:t>Витя, кажется, уже ни на что не реагирует. Добровольская видит ванночку и железное ведро. Пытается дотянуться и пнуть по железякам ногой. Но и ведро, и ванночка, довольно далеко.</w:t>
      </w:r>
    </w:p>
    <w:p w14:paraId="3103CC3C" w14:textId="77777777" w:rsidR="005240AD" w:rsidRPr="000F3EFB" w:rsidRDefault="005240AD" w:rsidP="005240AD">
      <w:pPr>
        <w:rPr>
          <w:lang w:val="ru-RU"/>
        </w:rPr>
      </w:pPr>
    </w:p>
    <w:p w14:paraId="79BEE219" w14:textId="77777777" w:rsidR="005240AD" w:rsidRPr="000F3EFB" w:rsidRDefault="005240AD" w:rsidP="005240AD">
      <w:pPr>
        <w:rPr>
          <w:lang w:val="ru-RU"/>
        </w:rPr>
      </w:pPr>
      <w:r w:rsidRPr="000F3EFB">
        <w:rPr>
          <w:color w:val="000000"/>
          <w:lang w:val="ru-RU"/>
        </w:rPr>
        <w:t>Добровольская как женщина-змея, дотягивается до лома, с трудом, не с первой попытки поднимает его ногами, пытается ударить по ведру, но роняет лом, и он падает практически без звука. Крысы начинают объедать труп Саши.</w:t>
      </w:r>
    </w:p>
    <w:p w14:paraId="2AF4E427" w14:textId="77777777" w:rsidR="005240AD" w:rsidRPr="000F3EFB" w:rsidRDefault="005240AD" w:rsidP="005240AD">
      <w:pPr>
        <w:rPr>
          <w:lang w:val="ru-RU"/>
        </w:rPr>
      </w:pPr>
    </w:p>
    <w:p w14:paraId="0FE16471" w14:textId="08B3F844" w:rsidR="005240AD" w:rsidRPr="000F3EFB" w:rsidRDefault="005240AD" w:rsidP="005240AD">
      <w:pPr>
        <w:rPr>
          <w:lang w:val="ru-RU"/>
        </w:rPr>
      </w:pPr>
      <w:r w:rsidRPr="000F3EFB">
        <w:rPr>
          <w:b/>
          <w:color w:val="000000"/>
          <w:lang w:val="ru-RU"/>
        </w:rPr>
        <w:t xml:space="preserve">8-15. ИНТ. ЗАЛ ТОРЖЕСТВ ВДНХ ДЕНЬ 4. </w:t>
      </w:r>
      <w:r w:rsidRPr="000F3EFB">
        <w:rPr>
          <w:lang w:val="ru-RU"/>
        </w:rPr>
        <w:br/>
      </w:r>
      <w:r w:rsidRPr="000F3EFB">
        <w:rPr>
          <w:b/>
          <w:color w:val="000000"/>
          <w:lang w:val="ru-RU"/>
        </w:rPr>
        <w:t>КОЗЫРЕВ, БОКОВ, КОНЮХ, ВЕДУЩИЙ ЦЕРЕМОНИИ</w:t>
      </w:r>
      <w:r w:rsidR="000F3EFB">
        <w:rPr>
          <w:b/>
          <w:color w:val="000000"/>
          <w:lang w:val="ru-RU"/>
        </w:rPr>
        <w:t>, рабочий 1, рабочий 2, девушка, человек в костюме, зрители (100)</w:t>
      </w:r>
      <w:r w:rsidRPr="000F3EFB">
        <w:rPr>
          <w:b/>
          <w:color w:val="000000"/>
          <w:lang w:val="ru-RU"/>
        </w:rPr>
        <w:t xml:space="preserve"> (01:10)</w:t>
      </w:r>
      <w:r w:rsidRPr="000F3EFB">
        <w:rPr>
          <w:lang w:val="ru-RU"/>
        </w:rPr>
        <w:br/>
      </w:r>
    </w:p>
    <w:p w14:paraId="54D70656" w14:textId="77777777" w:rsidR="005240AD" w:rsidRPr="000F3EFB" w:rsidRDefault="005240AD" w:rsidP="005240AD">
      <w:pPr>
        <w:rPr>
          <w:lang w:val="ru-RU"/>
        </w:rPr>
      </w:pPr>
      <w:r w:rsidRPr="000F3EFB">
        <w:rPr>
          <w:color w:val="000000"/>
          <w:lang w:val="ru-RU"/>
        </w:rPr>
        <w:t>Козырев и Боков входят в зал. Козырев обращается к человеку в костюме.</w:t>
      </w:r>
    </w:p>
    <w:p w14:paraId="581AEF6D" w14:textId="77777777" w:rsidR="005240AD" w:rsidRPr="000F3EFB" w:rsidRDefault="005240AD" w:rsidP="005240AD">
      <w:pPr>
        <w:rPr>
          <w:lang w:val="ru-RU"/>
        </w:rPr>
      </w:pPr>
    </w:p>
    <w:p w14:paraId="1C600ECD" w14:textId="77777777" w:rsidR="005240AD" w:rsidRPr="000F3EFB" w:rsidRDefault="005240AD" w:rsidP="005240AD">
      <w:pPr>
        <w:ind w:left="3166"/>
        <w:rPr>
          <w:lang w:val="ru-RU"/>
        </w:rPr>
      </w:pPr>
      <w:r w:rsidRPr="000F3EFB">
        <w:rPr>
          <w:color w:val="000000"/>
          <w:lang w:val="ru-RU"/>
        </w:rPr>
        <w:t>КОЗЫРЕВ</w:t>
      </w:r>
    </w:p>
    <w:p w14:paraId="2C249F06" w14:textId="77777777" w:rsidR="005240AD" w:rsidRPr="000F3EFB" w:rsidRDefault="005240AD" w:rsidP="005240AD">
      <w:pPr>
        <w:ind w:left="1441" w:right="2161"/>
        <w:rPr>
          <w:lang w:val="ru-RU"/>
        </w:rPr>
      </w:pPr>
      <w:r w:rsidRPr="000F3EFB">
        <w:rPr>
          <w:color w:val="000000"/>
          <w:lang w:val="ru-RU"/>
        </w:rPr>
        <w:t>А зоотехников наградили уже?</w:t>
      </w:r>
    </w:p>
    <w:p w14:paraId="13F566C6" w14:textId="77777777" w:rsidR="005240AD" w:rsidRPr="000F3EFB" w:rsidRDefault="005240AD" w:rsidP="005240AD">
      <w:pPr>
        <w:rPr>
          <w:lang w:val="ru-RU"/>
        </w:rPr>
      </w:pPr>
    </w:p>
    <w:p w14:paraId="4874793E" w14:textId="77777777" w:rsidR="005240AD" w:rsidRPr="000F3EFB" w:rsidRDefault="005240AD" w:rsidP="005240AD">
      <w:pPr>
        <w:ind w:left="3166"/>
        <w:rPr>
          <w:lang w:val="ru-RU"/>
        </w:rPr>
      </w:pPr>
      <w:r w:rsidRPr="000F3EFB">
        <w:rPr>
          <w:color w:val="000000"/>
          <w:lang w:val="ru-RU"/>
        </w:rPr>
        <w:t>ЧЕЛОВЕК В КОСТЮМЕ</w:t>
      </w:r>
    </w:p>
    <w:p w14:paraId="375C2C05" w14:textId="77777777" w:rsidR="005240AD" w:rsidRPr="000F3EFB" w:rsidRDefault="005240AD" w:rsidP="005240AD">
      <w:pPr>
        <w:ind w:left="1441" w:right="2161"/>
        <w:rPr>
          <w:lang w:val="ru-RU"/>
        </w:rPr>
      </w:pPr>
      <w:r w:rsidRPr="000F3EFB">
        <w:rPr>
          <w:color w:val="000000"/>
          <w:lang w:val="ru-RU"/>
        </w:rPr>
        <w:t>Да, вот только что.</w:t>
      </w:r>
    </w:p>
    <w:p w14:paraId="66119641" w14:textId="77777777" w:rsidR="005240AD" w:rsidRPr="000F3EFB" w:rsidRDefault="005240AD" w:rsidP="005240AD">
      <w:pPr>
        <w:rPr>
          <w:lang w:val="ru-RU"/>
        </w:rPr>
      </w:pPr>
    </w:p>
    <w:p w14:paraId="4BBE1EAB" w14:textId="77777777" w:rsidR="005240AD" w:rsidRPr="000F3EFB" w:rsidRDefault="005240AD" w:rsidP="005240AD">
      <w:pPr>
        <w:rPr>
          <w:lang w:val="ru-RU"/>
        </w:rPr>
      </w:pPr>
      <w:r w:rsidRPr="000F3EFB">
        <w:rPr>
          <w:color w:val="000000"/>
          <w:lang w:val="ru-RU"/>
        </w:rPr>
        <w:t>Боков и Козырев всматриваются в людей на сцене. Один из них высокий, сутулый Конюх.</w:t>
      </w:r>
    </w:p>
    <w:p w14:paraId="57AB64E7" w14:textId="77777777" w:rsidR="005240AD" w:rsidRPr="000F3EFB" w:rsidRDefault="005240AD" w:rsidP="005240AD">
      <w:pPr>
        <w:rPr>
          <w:lang w:val="ru-RU"/>
        </w:rPr>
      </w:pPr>
    </w:p>
    <w:p w14:paraId="654AE980" w14:textId="77777777" w:rsidR="005240AD" w:rsidRPr="000F3EFB" w:rsidRDefault="005240AD" w:rsidP="005240AD">
      <w:pPr>
        <w:ind w:left="3166"/>
        <w:rPr>
          <w:lang w:val="ru-RU"/>
        </w:rPr>
      </w:pPr>
      <w:r w:rsidRPr="000F3EFB">
        <w:rPr>
          <w:color w:val="000000"/>
          <w:lang w:val="ru-RU"/>
        </w:rPr>
        <w:t>ВЕДУЩИЙ ЦЕРЕМОНИИ</w:t>
      </w:r>
    </w:p>
    <w:p w14:paraId="05ECCFCF" w14:textId="77777777" w:rsidR="005240AD" w:rsidRPr="000F3EFB" w:rsidRDefault="005240AD" w:rsidP="005240AD">
      <w:pPr>
        <w:ind w:left="1441" w:right="2161"/>
        <w:rPr>
          <w:lang w:val="ru-RU"/>
        </w:rPr>
      </w:pPr>
      <w:r w:rsidRPr="000F3EFB">
        <w:rPr>
          <w:color w:val="000000"/>
          <w:lang w:val="ru-RU"/>
        </w:rPr>
        <w:t>Глядя на этих людей, можно сразу и не понять, кто они. А они - герои! Скромные, трудолюбивые, настоящие граждане новой России. Мы гордимся вами! Каждым из вас! На вас равняемся и пусть наши дети будут вас достойны!</w:t>
      </w:r>
    </w:p>
    <w:p w14:paraId="68ECF8C9" w14:textId="77777777" w:rsidR="005240AD" w:rsidRPr="000F3EFB" w:rsidRDefault="005240AD" w:rsidP="005240AD">
      <w:pPr>
        <w:rPr>
          <w:lang w:val="ru-RU"/>
        </w:rPr>
      </w:pPr>
    </w:p>
    <w:p w14:paraId="661126E3" w14:textId="77777777" w:rsidR="005240AD" w:rsidRPr="000F3EFB" w:rsidRDefault="005240AD" w:rsidP="005240AD">
      <w:pPr>
        <w:rPr>
          <w:lang w:val="ru-RU"/>
        </w:rPr>
      </w:pPr>
      <w:r w:rsidRPr="000F3EFB">
        <w:rPr>
          <w:color w:val="000000"/>
          <w:lang w:val="ru-RU"/>
        </w:rPr>
        <w:t>Козырев и Боков протолкнулись к самой сцене, стоят у лестницы. Зал хлопает, победителям несут цветы.</w:t>
      </w:r>
    </w:p>
    <w:p w14:paraId="3B0DB393" w14:textId="77777777" w:rsidR="005240AD" w:rsidRPr="000F3EFB" w:rsidRDefault="005240AD" w:rsidP="005240AD">
      <w:pPr>
        <w:rPr>
          <w:lang w:val="ru-RU"/>
        </w:rPr>
      </w:pPr>
    </w:p>
    <w:p w14:paraId="17AED177" w14:textId="77777777" w:rsidR="005240AD" w:rsidRPr="000F3EFB" w:rsidRDefault="005240AD" w:rsidP="005240AD">
      <w:pPr>
        <w:rPr>
          <w:lang w:val="ru-RU"/>
        </w:rPr>
      </w:pPr>
      <w:r w:rsidRPr="000F3EFB">
        <w:rPr>
          <w:color w:val="000000"/>
          <w:lang w:val="ru-RU"/>
        </w:rPr>
        <w:t>Какая-то девушка с большим букетом просачивается между следователями, закрывая им обзор на мгновение и, когда она растворяется в глубине сцены, Конюха уже нет.</w:t>
      </w:r>
    </w:p>
    <w:p w14:paraId="28A68B83" w14:textId="77777777" w:rsidR="005240AD" w:rsidRPr="000F3EFB" w:rsidRDefault="005240AD" w:rsidP="005240AD">
      <w:pPr>
        <w:rPr>
          <w:lang w:val="ru-RU"/>
        </w:rPr>
      </w:pPr>
    </w:p>
    <w:p w14:paraId="1842ECCB" w14:textId="77777777" w:rsidR="005240AD" w:rsidRPr="000F3EFB" w:rsidRDefault="005240AD" w:rsidP="005240AD">
      <w:pPr>
        <w:ind w:left="3166"/>
        <w:rPr>
          <w:lang w:val="ru-RU"/>
        </w:rPr>
      </w:pPr>
      <w:r w:rsidRPr="000F3EFB">
        <w:rPr>
          <w:color w:val="000000"/>
          <w:lang w:val="ru-RU"/>
        </w:rPr>
        <w:t>БОКОВ</w:t>
      </w:r>
    </w:p>
    <w:p w14:paraId="5A82F72B" w14:textId="77777777" w:rsidR="005240AD" w:rsidRPr="000F3EFB" w:rsidRDefault="005240AD" w:rsidP="005240AD">
      <w:pPr>
        <w:ind w:left="1441" w:right="2161"/>
        <w:rPr>
          <w:lang w:val="ru-RU"/>
        </w:rPr>
      </w:pPr>
      <w:r w:rsidRPr="000F3EFB">
        <w:rPr>
          <w:color w:val="000000"/>
          <w:lang w:val="ru-RU"/>
        </w:rPr>
        <w:t>Блядь! Он нас узнал!</w:t>
      </w:r>
    </w:p>
    <w:p w14:paraId="6D511B23" w14:textId="77777777" w:rsidR="005240AD" w:rsidRPr="000F3EFB" w:rsidRDefault="005240AD" w:rsidP="005240AD">
      <w:pPr>
        <w:rPr>
          <w:lang w:val="ru-RU"/>
        </w:rPr>
      </w:pPr>
    </w:p>
    <w:p w14:paraId="5B8B0AD8" w14:textId="77777777" w:rsidR="005240AD" w:rsidRPr="000F3EFB" w:rsidRDefault="005240AD" w:rsidP="005240AD">
      <w:pPr>
        <w:rPr>
          <w:lang w:val="ru-RU"/>
        </w:rPr>
      </w:pPr>
      <w:r w:rsidRPr="000F3EFB">
        <w:rPr>
          <w:color w:val="000000"/>
          <w:lang w:val="ru-RU"/>
        </w:rPr>
        <w:t>Боков выскакивает на сцену, Козырев за ним. Выход за кулисы в 2 стороны, следователи разделяются и бегут в разные стороны. Козырев останавливается у рабочих сцены.</w:t>
      </w:r>
    </w:p>
    <w:p w14:paraId="002BE780" w14:textId="77777777" w:rsidR="005240AD" w:rsidRPr="000F3EFB" w:rsidRDefault="005240AD" w:rsidP="005240AD">
      <w:pPr>
        <w:rPr>
          <w:lang w:val="ru-RU"/>
        </w:rPr>
      </w:pPr>
    </w:p>
    <w:p w14:paraId="2F5CC39C" w14:textId="77777777" w:rsidR="005240AD" w:rsidRPr="000F3EFB" w:rsidRDefault="005240AD" w:rsidP="005240AD">
      <w:pPr>
        <w:ind w:left="3166"/>
        <w:rPr>
          <w:lang w:val="ru-RU"/>
        </w:rPr>
      </w:pPr>
      <w:r w:rsidRPr="000F3EFB">
        <w:rPr>
          <w:color w:val="000000"/>
          <w:lang w:val="ru-RU"/>
        </w:rPr>
        <w:t>КОЗЫРЕВ</w:t>
      </w:r>
    </w:p>
    <w:p w14:paraId="14C914AA" w14:textId="77777777" w:rsidR="005240AD" w:rsidRPr="000F3EFB" w:rsidRDefault="005240AD" w:rsidP="005240AD">
      <w:pPr>
        <w:ind w:left="1441" w:right="2161"/>
        <w:rPr>
          <w:lang w:val="ru-RU"/>
        </w:rPr>
      </w:pPr>
      <w:r w:rsidRPr="000F3EFB">
        <w:rPr>
          <w:color w:val="000000"/>
          <w:lang w:val="ru-RU"/>
        </w:rPr>
        <w:t>Зоотехник, высокий такой, в коричневом свитере, не проходил здесь?</w:t>
      </w:r>
    </w:p>
    <w:p w14:paraId="012A6938" w14:textId="77777777" w:rsidR="005240AD" w:rsidRPr="000F3EFB" w:rsidRDefault="005240AD" w:rsidP="005240AD">
      <w:pPr>
        <w:ind w:left="1441" w:right="2161"/>
        <w:rPr>
          <w:lang w:val="ru-RU"/>
        </w:rPr>
      </w:pPr>
      <w:r w:rsidRPr="000F3EFB">
        <w:rPr>
          <w:color w:val="000000"/>
          <w:lang w:val="ru-RU"/>
        </w:rPr>
        <w:t>РАБОЧИЙ 1</w:t>
      </w:r>
    </w:p>
    <w:p w14:paraId="53134A4E" w14:textId="77777777" w:rsidR="005240AD" w:rsidRPr="000F3EFB" w:rsidRDefault="005240AD" w:rsidP="005240AD">
      <w:pPr>
        <w:ind w:left="1441" w:right="2161"/>
        <w:rPr>
          <w:lang w:val="ru-RU"/>
        </w:rPr>
      </w:pPr>
      <w:r w:rsidRPr="000F3EFB">
        <w:rPr>
          <w:color w:val="000000"/>
          <w:lang w:val="ru-RU"/>
        </w:rPr>
        <w:t>Не видел, не знаю.</w:t>
      </w:r>
    </w:p>
    <w:p w14:paraId="26167EAF" w14:textId="77777777" w:rsidR="005240AD" w:rsidRPr="000F3EFB" w:rsidRDefault="005240AD" w:rsidP="005240AD">
      <w:pPr>
        <w:ind w:left="1441" w:right="2161"/>
        <w:rPr>
          <w:lang w:val="ru-RU"/>
        </w:rPr>
      </w:pPr>
      <w:r w:rsidRPr="000F3EFB">
        <w:rPr>
          <w:color w:val="000000"/>
          <w:lang w:val="ru-RU"/>
        </w:rPr>
        <w:t>РАБОЧИЙ 2</w:t>
      </w:r>
    </w:p>
    <w:p w14:paraId="4806D78A" w14:textId="77777777" w:rsidR="005240AD" w:rsidRPr="000F3EFB" w:rsidRDefault="005240AD" w:rsidP="005240AD">
      <w:pPr>
        <w:ind w:left="1441" w:right="2161"/>
        <w:rPr>
          <w:lang w:val="ru-RU"/>
        </w:rPr>
      </w:pPr>
      <w:r w:rsidRPr="000F3EFB">
        <w:rPr>
          <w:color w:val="000000"/>
          <w:lang w:val="ru-RU"/>
        </w:rPr>
        <w:t>Не знаю.</w:t>
      </w:r>
    </w:p>
    <w:p w14:paraId="4987AC6A" w14:textId="77777777" w:rsidR="005240AD" w:rsidRPr="000F3EFB" w:rsidRDefault="005240AD" w:rsidP="005240AD">
      <w:pPr>
        <w:rPr>
          <w:lang w:val="ru-RU"/>
        </w:rPr>
      </w:pPr>
    </w:p>
    <w:p w14:paraId="74EE2BD5" w14:textId="77777777" w:rsidR="005240AD" w:rsidRPr="000F3EFB" w:rsidRDefault="005240AD" w:rsidP="005240AD">
      <w:pPr>
        <w:ind w:left="3166"/>
        <w:rPr>
          <w:lang w:val="ru-RU"/>
        </w:rPr>
      </w:pPr>
      <w:r w:rsidRPr="000F3EFB">
        <w:rPr>
          <w:color w:val="000000"/>
          <w:lang w:val="ru-RU"/>
        </w:rPr>
        <w:t>ДЕВУШКА</w:t>
      </w:r>
    </w:p>
    <w:p w14:paraId="70147599" w14:textId="77777777" w:rsidR="005240AD" w:rsidRPr="000F3EFB" w:rsidRDefault="005240AD" w:rsidP="005240AD">
      <w:pPr>
        <w:ind w:left="1441" w:right="2161"/>
        <w:rPr>
          <w:lang w:val="ru-RU"/>
        </w:rPr>
      </w:pPr>
      <w:r w:rsidRPr="000F3EFB">
        <w:rPr>
          <w:color w:val="000000"/>
          <w:lang w:val="ru-RU"/>
        </w:rPr>
        <w:t>Он наверх пошёл, вон по той служебной лестнице.</w:t>
      </w:r>
    </w:p>
    <w:p w14:paraId="5BF06C16" w14:textId="77777777" w:rsidR="005240AD" w:rsidRPr="000F3EFB" w:rsidRDefault="005240AD" w:rsidP="005240AD">
      <w:pPr>
        <w:rPr>
          <w:lang w:val="ru-RU"/>
        </w:rPr>
      </w:pPr>
    </w:p>
    <w:p w14:paraId="316F6B6C" w14:textId="77777777" w:rsidR="005240AD" w:rsidRPr="000F3EFB" w:rsidRDefault="005240AD" w:rsidP="005240AD">
      <w:pPr>
        <w:rPr>
          <w:lang w:val="ru-RU"/>
        </w:rPr>
      </w:pPr>
      <w:r w:rsidRPr="000F3EFB">
        <w:rPr>
          <w:color w:val="000000"/>
          <w:lang w:val="ru-RU"/>
        </w:rPr>
        <w:t>Лестница больше похожа на пожарную, Козырев добегает на неё и поднимается наверх.</w:t>
      </w:r>
    </w:p>
    <w:p w14:paraId="1A78E980" w14:textId="77777777" w:rsidR="005240AD" w:rsidRPr="000F3EFB" w:rsidRDefault="005240AD" w:rsidP="005240AD">
      <w:pPr>
        <w:rPr>
          <w:lang w:val="ru-RU"/>
        </w:rPr>
      </w:pPr>
    </w:p>
    <w:p w14:paraId="2BA2901E" w14:textId="22EE469C" w:rsidR="005240AD" w:rsidRPr="000F3EFB" w:rsidRDefault="005240AD" w:rsidP="005240AD">
      <w:pPr>
        <w:rPr>
          <w:lang w:val="ru-RU"/>
        </w:rPr>
      </w:pPr>
      <w:r w:rsidRPr="000F3EFB">
        <w:rPr>
          <w:b/>
          <w:color w:val="000000"/>
          <w:lang w:val="ru-RU"/>
        </w:rPr>
        <w:t xml:space="preserve">8-16. НАТ. ВДНХ ВЕЧЕР 4. </w:t>
      </w:r>
      <w:r w:rsidRPr="000F3EFB">
        <w:rPr>
          <w:lang w:val="ru-RU"/>
        </w:rPr>
        <w:br/>
      </w:r>
      <w:r w:rsidRPr="000F3EFB">
        <w:rPr>
          <w:b/>
          <w:color w:val="000000"/>
          <w:lang w:val="ru-RU"/>
        </w:rPr>
        <w:t>КОНЮХ, БОКОВ</w:t>
      </w:r>
      <w:r w:rsidR="00E962F4">
        <w:rPr>
          <w:b/>
          <w:color w:val="000000"/>
          <w:lang w:val="ru-RU"/>
        </w:rPr>
        <w:t>, водитель- каскадер</w:t>
      </w:r>
      <w:r w:rsidRPr="000F3EFB">
        <w:rPr>
          <w:b/>
          <w:color w:val="000000"/>
          <w:lang w:val="ru-RU"/>
        </w:rPr>
        <w:t xml:space="preserve"> (00:30)</w:t>
      </w:r>
      <w:r w:rsidRPr="000F3EFB">
        <w:rPr>
          <w:lang w:val="ru-RU"/>
        </w:rPr>
        <w:br/>
      </w:r>
    </w:p>
    <w:p w14:paraId="167FA6B8" w14:textId="77777777" w:rsidR="005240AD" w:rsidRPr="000F3EFB" w:rsidRDefault="005240AD" w:rsidP="005240AD">
      <w:pPr>
        <w:rPr>
          <w:lang w:val="ru-RU"/>
        </w:rPr>
      </w:pPr>
      <w:r w:rsidRPr="000F3EFB">
        <w:rPr>
          <w:color w:val="000000"/>
          <w:lang w:val="ru-RU"/>
        </w:rPr>
        <w:t>Конюх выскакивает на улицу. Стараясь не привлекать внимания пересекает огромную стоянку. В честь праздника всё ярко освещено и, несмотря на вечер, Конюха очень хорошо видно. Из служебного входа выскакивает Боков. Он видит Конюха уже довольно далеко и бежит за ним.</w:t>
      </w:r>
    </w:p>
    <w:p w14:paraId="3A2B8FD3" w14:textId="77777777" w:rsidR="005240AD" w:rsidRPr="000F3EFB" w:rsidRDefault="005240AD" w:rsidP="005240AD">
      <w:pPr>
        <w:rPr>
          <w:lang w:val="ru-RU"/>
        </w:rPr>
      </w:pPr>
    </w:p>
    <w:p w14:paraId="34396739" w14:textId="77777777" w:rsidR="005240AD" w:rsidRPr="000F3EFB" w:rsidRDefault="005240AD" w:rsidP="005240AD">
      <w:pPr>
        <w:rPr>
          <w:lang w:val="ru-RU"/>
        </w:rPr>
      </w:pPr>
      <w:r w:rsidRPr="000F3EFB">
        <w:rPr>
          <w:color w:val="000000"/>
          <w:lang w:val="ru-RU"/>
        </w:rPr>
        <w:lastRenderedPageBreak/>
        <w:t>Конюх намного впереди. Вот он уже садится в свою машину. Боков подбегает к ближайшей машине с ВОДИТЕЛЕМ, показывает удостоверение.</w:t>
      </w:r>
    </w:p>
    <w:p w14:paraId="1939B9D2" w14:textId="77777777" w:rsidR="005240AD" w:rsidRPr="000F3EFB" w:rsidRDefault="005240AD" w:rsidP="005240AD">
      <w:pPr>
        <w:rPr>
          <w:lang w:val="ru-RU"/>
        </w:rPr>
      </w:pPr>
    </w:p>
    <w:p w14:paraId="569A6509" w14:textId="77777777" w:rsidR="005240AD" w:rsidRPr="000F3EFB" w:rsidRDefault="005240AD" w:rsidP="005240AD">
      <w:pPr>
        <w:ind w:left="3166"/>
        <w:rPr>
          <w:lang w:val="ru-RU"/>
        </w:rPr>
      </w:pPr>
      <w:r w:rsidRPr="000F3EFB">
        <w:rPr>
          <w:color w:val="000000"/>
          <w:lang w:val="ru-RU"/>
        </w:rPr>
        <w:t>БОКОВ</w:t>
      </w:r>
    </w:p>
    <w:p w14:paraId="7C22E980" w14:textId="77777777" w:rsidR="005240AD" w:rsidRPr="000F3EFB" w:rsidRDefault="005240AD" w:rsidP="005240AD">
      <w:pPr>
        <w:ind w:left="1441" w:right="2161"/>
        <w:rPr>
          <w:lang w:val="ru-RU"/>
        </w:rPr>
      </w:pPr>
      <w:r w:rsidRPr="000F3EFB">
        <w:rPr>
          <w:color w:val="000000"/>
          <w:lang w:val="ru-RU"/>
        </w:rPr>
        <w:t>Прокуратура. Машина будет временно изъята в интересах государства.</w:t>
      </w:r>
    </w:p>
    <w:p w14:paraId="6264CE88" w14:textId="77777777" w:rsidR="005240AD" w:rsidRPr="000F3EFB" w:rsidRDefault="005240AD" w:rsidP="005240AD">
      <w:pPr>
        <w:rPr>
          <w:lang w:val="ru-RU"/>
        </w:rPr>
      </w:pPr>
    </w:p>
    <w:p w14:paraId="50541B23" w14:textId="77777777" w:rsidR="005240AD" w:rsidRPr="000F3EFB" w:rsidRDefault="005240AD" w:rsidP="005240AD">
      <w:pPr>
        <w:rPr>
          <w:lang w:val="ru-RU"/>
        </w:rPr>
      </w:pPr>
      <w:r w:rsidRPr="000F3EFB">
        <w:rPr>
          <w:color w:val="000000"/>
          <w:lang w:val="ru-RU"/>
        </w:rPr>
        <w:t>Практически вышвыривает Водителя и садится за руль.</w:t>
      </w:r>
    </w:p>
    <w:p w14:paraId="45A1DE7D" w14:textId="77777777" w:rsidR="005240AD" w:rsidRPr="000F3EFB" w:rsidRDefault="005240AD" w:rsidP="005240AD">
      <w:pPr>
        <w:rPr>
          <w:lang w:val="ru-RU"/>
        </w:rPr>
      </w:pPr>
    </w:p>
    <w:p w14:paraId="6DE133E7" w14:textId="5C473CA9" w:rsidR="005240AD" w:rsidRPr="000F3EFB" w:rsidRDefault="005240AD" w:rsidP="005240AD">
      <w:pPr>
        <w:rPr>
          <w:lang w:val="ru-RU"/>
        </w:rPr>
      </w:pPr>
      <w:r w:rsidRPr="000F3EFB">
        <w:rPr>
          <w:b/>
          <w:color w:val="000000"/>
          <w:lang w:val="ru-RU"/>
        </w:rPr>
        <w:t xml:space="preserve">8-17. НАТ. УЛИЦЫ ГОРОДА НОЧЬ 4. </w:t>
      </w:r>
      <w:r w:rsidRPr="000F3EFB">
        <w:rPr>
          <w:lang w:val="ru-RU"/>
        </w:rPr>
        <w:br/>
      </w:r>
      <w:r w:rsidRPr="000F3EFB">
        <w:rPr>
          <w:b/>
          <w:color w:val="000000"/>
          <w:lang w:val="ru-RU"/>
        </w:rPr>
        <w:t>БОКОВ, КОНЮХ</w:t>
      </w:r>
      <w:r w:rsidR="00270D29">
        <w:rPr>
          <w:b/>
          <w:color w:val="000000"/>
          <w:lang w:val="ru-RU"/>
        </w:rPr>
        <w:t>, человек на парковке- каскадер</w:t>
      </w:r>
      <w:r w:rsidRPr="000F3EFB">
        <w:rPr>
          <w:b/>
          <w:color w:val="000000"/>
          <w:lang w:val="ru-RU"/>
        </w:rPr>
        <w:t xml:space="preserve"> (00:37)</w:t>
      </w:r>
      <w:r w:rsidRPr="000F3EFB">
        <w:rPr>
          <w:lang w:val="ru-RU"/>
        </w:rPr>
        <w:br/>
      </w:r>
    </w:p>
    <w:p w14:paraId="73912498" w14:textId="77777777" w:rsidR="005240AD" w:rsidRPr="000F3EFB" w:rsidRDefault="005240AD" w:rsidP="005240AD">
      <w:pPr>
        <w:rPr>
          <w:lang w:val="ru-RU"/>
        </w:rPr>
      </w:pPr>
      <w:r w:rsidRPr="000F3EFB">
        <w:rPr>
          <w:color w:val="000000"/>
          <w:lang w:val="ru-RU"/>
        </w:rPr>
        <w:t>Погоня, Боков преследует Конюха. Тот выезжает за территорию ВДНХ не через главный вход, а через технический выезд, ныряет во двор. Ровно за ним на паркинге человек нелепо пытается парковаться и перекрывает движение Бокову, тот отчаянно сигналит, высовывается из машины.</w:t>
      </w:r>
      <w:r w:rsidRPr="000F3EFB">
        <w:rPr>
          <w:lang w:val="ru-RU"/>
        </w:rPr>
        <w:br/>
      </w:r>
      <w:r w:rsidRPr="000F3EFB">
        <w:rPr>
          <w:color w:val="000000"/>
          <w:lang w:val="ru-RU"/>
        </w:rPr>
        <w:t>БОКОВ</w:t>
      </w:r>
      <w:r w:rsidRPr="000F3EFB">
        <w:rPr>
          <w:lang w:val="ru-RU"/>
        </w:rPr>
        <w:br/>
      </w:r>
      <w:r w:rsidRPr="000F3EFB">
        <w:rPr>
          <w:color w:val="000000"/>
          <w:lang w:val="ru-RU"/>
        </w:rPr>
        <w:t>Милиция! Освободите проезд!</w:t>
      </w:r>
      <w:r w:rsidRPr="000F3EFB">
        <w:rPr>
          <w:lang w:val="ru-RU"/>
        </w:rPr>
        <w:br/>
      </w:r>
      <w:r w:rsidRPr="000F3EFB">
        <w:rPr>
          <w:color w:val="000000"/>
          <w:lang w:val="ru-RU"/>
        </w:rPr>
        <w:t>Человек явно не испытывает уважения к услышанному и не торопится. Боков выхватывает пистолет, человек молниеносно заезжает на газон, но Конюх уже выскочил из двора через арку. Боков мчит за ним, замешкался на секунду, сообразил, поехал в сторону МКАДА. Заметил Конюха на следующем светофоре, проскочил на красный.</w:t>
      </w:r>
    </w:p>
    <w:p w14:paraId="2235C8D7" w14:textId="77777777" w:rsidR="005240AD" w:rsidRPr="000F3EFB" w:rsidRDefault="005240AD" w:rsidP="005240AD">
      <w:pPr>
        <w:rPr>
          <w:lang w:val="ru-RU"/>
        </w:rPr>
      </w:pPr>
    </w:p>
    <w:p w14:paraId="0466B00F" w14:textId="77777777" w:rsidR="005240AD" w:rsidRPr="000F3EFB" w:rsidRDefault="005240AD" w:rsidP="005240AD">
      <w:pPr>
        <w:rPr>
          <w:lang w:val="ru-RU"/>
        </w:rPr>
      </w:pPr>
      <w:r w:rsidRPr="000F3EFB">
        <w:rPr>
          <w:b/>
          <w:color w:val="000000"/>
          <w:lang w:val="ru-RU"/>
        </w:rPr>
        <w:t xml:space="preserve">8-17-А. НАТ. ДОРОГА НОЧЬ 4. </w:t>
      </w:r>
      <w:r w:rsidRPr="000F3EFB">
        <w:rPr>
          <w:lang w:val="ru-RU"/>
        </w:rPr>
        <w:br/>
      </w:r>
      <w:r w:rsidRPr="000F3EFB">
        <w:rPr>
          <w:b/>
          <w:color w:val="000000"/>
          <w:lang w:val="ru-RU"/>
        </w:rPr>
        <w:t xml:space="preserve">БОКОВ, ХВАН </w:t>
      </w:r>
      <w:r w:rsidRPr="000F3EFB">
        <w:rPr>
          <w:lang w:val="ru-RU"/>
        </w:rPr>
        <w:br/>
      </w:r>
    </w:p>
    <w:p w14:paraId="727CDBA7" w14:textId="77777777" w:rsidR="005240AD" w:rsidRPr="000F3EFB" w:rsidRDefault="005240AD" w:rsidP="005240AD">
      <w:pPr>
        <w:rPr>
          <w:lang w:val="ru-RU"/>
        </w:rPr>
      </w:pPr>
      <w:r w:rsidRPr="000F3EFB">
        <w:rPr>
          <w:color w:val="000000"/>
          <w:lang w:val="ru-RU"/>
        </w:rPr>
        <w:t>На МКАДе - большая стройка: расширяют кольцевую дорогу за счёт газона посередине МКАД. Движение медленное.</w:t>
      </w:r>
      <w:r w:rsidRPr="000F3EFB">
        <w:rPr>
          <w:lang w:val="ru-RU"/>
        </w:rPr>
        <w:br/>
      </w:r>
      <w:r w:rsidRPr="000F3EFB">
        <w:rPr>
          <w:color w:val="000000"/>
          <w:lang w:val="ru-RU"/>
        </w:rPr>
        <w:t>Конюх выскакивает на разделительный газон, Боков - за ним, сворачивают на Рублёвку, догоняет, подрезает, наконец, на переезде, таранит его на всей скорости.</w:t>
      </w:r>
    </w:p>
    <w:p w14:paraId="3B039C51" w14:textId="77777777" w:rsidR="005240AD" w:rsidRPr="000F3EFB" w:rsidRDefault="005240AD" w:rsidP="005240AD">
      <w:pPr>
        <w:rPr>
          <w:lang w:val="ru-RU"/>
        </w:rPr>
      </w:pPr>
    </w:p>
    <w:p w14:paraId="149092A4" w14:textId="77777777" w:rsidR="005240AD" w:rsidRPr="000F3EFB" w:rsidRDefault="005240AD" w:rsidP="005240AD">
      <w:pPr>
        <w:rPr>
          <w:lang w:val="ru-RU"/>
        </w:rPr>
      </w:pPr>
      <w:r w:rsidRPr="000F3EFB">
        <w:rPr>
          <w:b/>
          <w:color w:val="000000"/>
          <w:lang w:val="ru-RU"/>
        </w:rPr>
        <w:t xml:space="preserve">8-18. НАТ. ПЕРЕЕЗД НОЧЬ 4. </w:t>
      </w:r>
      <w:r w:rsidRPr="000F3EFB">
        <w:rPr>
          <w:lang w:val="ru-RU"/>
        </w:rPr>
        <w:br/>
      </w:r>
      <w:r w:rsidRPr="000F3EFB">
        <w:rPr>
          <w:b/>
          <w:color w:val="000000"/>
          <w:lang w:val="ru-RU"/>
        </w:rPr>
        <w:t>БОКОВ, КОНЮХ (01:22)</w:t>
      </w:r>
      <w:r w:rsidRPr="000F3EFB">
        <w:rPr>
          <w:lang w:val="ru-RU"/>
        </w:rPr>
        <w:br/>
      </w:r>
    </w:p>
    <w:p w14:paraId="09564E6F" w14:textId="77777777" w:rsidR="005240AD" w:rsidRPr="000F3EFB" w:rsidRDefault="005240AD" w:rsidP="005240AD">
      <w:pPr>
        <w:rPr>
          <w:lang w:val="ru-RU"/>
        </w:rPr>
      </w:pPr>
      <w:r w:rsidRPr="000F3EFB">
        <w:rPr>
          <w:color w:val="000000"/>
          <w:lang w:val="ru-RU"/>
        </w:rPr>
        <w:t>Боков выбирается из машины. лицо в крови. Из бежевого ВАЗа никто не выходит. Боков пытается открыть дверь, но от удара она повреждена и не поддаётся. Человек в машине лежит в классической для ДТП позе головой на руле. Боков выбивает окно, проверяет пульс на шее пострадавшего, поднимает голову к спинке сидения. Конюх открывает глаза. Стонет.</w:t>
      </w:r>
    </w:p>
    <w:p w14:paraId="4F0BBC49" w14:textId="77777777" w:rsidR="005240AD" w:rsidRPr="000F3EFB" w:rsidRDefault="005240AD" w:rsidP="005240AD">
      <w:pPr>
        <w:rPr>
          <w:lang w:val="ru-RU"/>
        </w:rPr>
      </w:pPr>
    </w:p>
    <w:p w14:paraId="10430CB2" w14:textId="77777777" w:rsidR="005240AD" w:rsidRPr="000F3EFB" w:rsidRDefault="005240AD" w:rsidP="005240AD">
      <w:pPr>
        <w:ind w:left="3166"/>
        <w:rPr>
          <w:lang w:val="ru-RU"/>
        </w:rPr>
      </w:pPr>
      <w:r w:rsidRPr="000F3EFB">
        <w:rPr>
          <w:color w:val="000000"/>
          <w:lang w:val="ru-RU"/>
        </w:rPr>
        <w:t>КОНЮХ</w:t>
      </w:r>
    </w:p>
    <w:p w14:paraId="774AC9C6" w14:textId="77777777" w:rsidR="005240AD" w:rsidRPr="000F3EFB" w:rsidRDefault="005240AD" w:rsidP="005240AD">
      <w:pPr>
        <w:ind w:left="1441" w:right="2161"/>
        <w:rPr>
          <w:lang w:val="ru-RU"/>
        </w:rPr>
      </w:pPr>
      <w:r w:rsidRPr="000F3EFB">
        <w:rPr>
          <w:color w:val="000000"/>
          <w:lang w:val="ru-RU"/>
        </w:rPr>
        <w:t>Я не могу пошевелиться.</w:t>
      </w:r>
    </w:p>
    <w:p w14:paraId="0B2BAB37" w14:textId="77777777" w:rsidR="005240AD" w:rsidRPr="000F3EFB" w:rsidRDefault="005240AD" w:rsidP="005240AD">
      <w:pPr>
        <w:rPr>
          <w:lang w:val="ru-RU"/>
        </w:rPr>
      </w:pPr>
    </w:p>
    <w:p w14:paraId="2554213E" w14:textId="77777777" w:rsidR="005240AD" w:rsidRPr="000F3EFB" w:rsidRDefault="005240AD" w:rsidP="005240AD">
      <w:pPr>
        <w:ind w:left="3166"/>
        <w:rPr>
          <w:lang w:val="ru-RU"/>
        </w:rPr>
      </w:pPr>
      <w:r w:rsidRPr="000F3EFB">
        <w:rPr>
          <w:color w:val="000000"/>
          <w:lang w:val="ru-RU"/>
        </w:rPr>
        <w:t>БОКОВ</w:t>
      </w:r>
    </w:p>
    <w:p w14:paraId="278C0D35" w14:textId="77777777" w:rsidR="005240AD" w:rsidRPr="000F3EFB" w:rsidRDefault="005240AD" w:rsidP="005240AD">
      <w:pPr>
        <w:ind w:left="1441" w:right="2161"/>
        <w:rPr>
          <w:lang w:val="ru-RU"/>
        </w:rPr>
      </w:pPr>
      <w:r w:rsidRPr="000F3EFB">
        <w:rPr>
          <w:color w:val="000000"/>
          <w:lang w:val="ru-RU"/>
        </w:rPr>
        <w:t>Где дети?</w:t>
      </w:r>
    </w:p>
    <w:p w14:paraId="42E3813F" w14:textId="77777777" w:rsidR="005240AD" w:rsidRPr="000F3EFB" w:rsidRDefault="005240AD" w:rsidP="005240AD">
      <w:pPr>
        <w:rPr>
          <w:lang w:val="ru-RU"/>
        </w:rPr>
      </w:pPr>
    </w:p>
    <w:p w14:paraId="2CE2234E" w14:textId="77777777" w:rsidR="005240AD" w:rsidRPr="000F3EFB" w:rsidRDefault="005240AD" w:rsidP="005240AD">
      <w:pPr>
        <w:ind w:left="3166"/>
        <w:rPr>
          <w:lang w:val="ru-RU"/>
        </w:rPr>
      </w:pPr>
      <w:r w:rsidRPr="000F3EFB">
        <w:rPr>
          <w:color w:val="000000"/>
          <w:lang w:val="ru-RU"/>
        </w:rPr>
        <w:t>КОНЮХ</w:t>
      </w:r>
    </w:p>
    <w:p w14:paraId="7A7143DE" w14:textId="77777777" w:rsidR="005240AD" w:rsidRPr="000F3EFB" w:rsidRDefault="005240AD" w:rsidP="005240AD">
      <w:pPr>
        <w:ind w:left="1441" w:right="2161"/>
        <w:rPr>
          <w:lang w:val="ru-RU"/>
        </w:rPr>
      </w:pPr>
      <w:r w:rsidRPr="000F3EFB">
        <w:rPr>
          <w:color w:val="000000"/>
          <w:lang w:val="ru-RU"/>
        </w:rPr>
        <w:lastRenderedPageBreak/>
        <w:t>Мне очень больно.</w:t>
      </w:r>
    </w:p>
    <w:p w14:paraId="6645A85D" w14:textId="77777777" w:rsidR="005240AD" w:rsidRPr="000F3EFB" w:rsidRDefault="005240AD" w:rsidP="005240AD">
      <w:pPr>
        <w:rPr>
          <w:lang w:val="ru-RU"/>
        </w:rPr>
      </w:pPr>
    </w:p>
    <w:p w14:paraId="1958D66C" w14:textId="77777777" w:rsidR="005240AD" w:rsidRPr="000F3EFB" w:rsidRDefault="005240AD" w:rsidP="005240AD">
      <w:pPr>
        <w:ind w:left="3166"/>
        <w:rPr>
          <w:lang w:val="ru-RU"/>
        </w:rPr>
      </w:pPr>
      <w:r w:rsidRPr="000F3EFB">
        <w:rPr>
          <w:color w:val="000000"/>
          <w:lang w:val="ru-RU"/>
        </w:rPr>
        <w:t>БОКОВ</w:t>
      </w:r>
    </w:p>
    <w:p w14:paraId="0026B086" w14:textId="77777777" w:rsidR="005240AD" w:rsidRPr="000F3EFB" w:rsidRDefault="005240AD" w:rsidP="005240AD">
      <w:pPr>
        <w:ind w:left="1441" w:right="2161"/>
        <w:rPr>
          <w:lang w:val="ru-RU"/>
        </w:rPr>
      </w:pPr>
      <w:r w:rsidRPr="000F3EFB">
        <w:rPr>
          <w:color w:val="000000"/>
          <w:lang w:val="ru-RU"/>
        </w:rPr>
        <w:t>Есть 2 варианта облегчить эту боль: поехать в больницу или получить пулю в башку. Где дети?</w:t>
      </w:r>
    </w:p>
    <w:p w14:paraId="674EBC80" w14:textId="77777777" w:rsidR="005240AD" w:rsidRPr="000F3EFB" w:rsidRDefault="005240AD" w:rsidP="005240AD">
      <w:pPr>
        <w:rPr>
          <w:lang w:val="ru-RU"/>
        </w:rPr>
      </w:pPr>
    </w:p>
    <w:p w14:paraId="52A260B4" w14:textId="77777777" w:rsidR="005240AD" w:rsidRPr="000F3EFB" w:rsidRDefault="005240AD" w:rsidP="005240AD">
      <w:pPr>
        <w:ind w:left="3166"/>
        <w:rPr>
          <w:lang w:val="ru-RU"/>
        </w:rPr>
      </w:pPr>
      <w:r w:rsidRPr="000F3EFB">
        <w:rPr>
          <w:color w:val="000000"/>
          <w:lang w:val="ru-RU"/>
        </w:rPr>
        <w:t>КОНЮХ</w:t>
      </w:r>
    </w:p>
    <w:p w14:paraId="3A64B853" w14:textId="77777777" w:rsidR="005240AD" w:rsidRPr="000F3EFB" w:rsidRDefault="005240AD" w:rsidP="005240AD">
      <w:pPr>
        <w:ind w:left="1441" w:right="2161"/>
        <w:rPr>
          <w:lang w:val="ru-RU"/>
        </w:rPr>
      </w:pPr>
      <w:r w:rsidRPr="000F3EFB">
        <w:rPr>
          <w:color w:val="000000"/>
          <w:lang w:val="ru-RU"/>
        </w:rPr>
        <w:t>Вы можете меня застрелить. Или я сам умру, я чувствую, что умираю. В последний момент своей жизни я хочу признаться во всём.</w:t>
      </w:r>
    </w:p>
    <w:p w14:paraId="45002750" w14:textId="77777777" w:rsidR="005240AD" w:rsidRPr="000F3EFB" w:rsidRDefault="005240AD" w:rsidP="005240AD">
      <w:pPr>
        <w:ind w:left="2303"/>
        <w:rPr>
          <w:lang w:val="ru-RU"/>
        </w:rPr>
      </w:pPr>
      <w:r w:rsidRPr="000F3EFB">
        <w:rPr>
          <w:color w:val="000000"/>
          <w:lang w:val="ru-RU"/>
        </w:rPr>
        <w:t>(пауза)</w:t>
      </w:r>
    </w:p>
    <w:p w14:paraId="31F0F5C4" w14:textId="77777777" w:rsidR="005240AD" w:rsidRPr="000F3EFB" w:rsidRDefault="005240AD" w:rsidP="005240AD">
      <w:pPr>
        <w:ind w:left="1441" w:right="2161"/>
        <w:rPr>
          <w:lang w:val="ru-RU"/>
        </w:rPr>
      </w:pPr>
      <w:r w:rsidRPr="000F3EFB">
        <w:rPr>
          <w:color w:val="000000"/>
          <w:lang w:val="ru-RU"/>
        </w:rPr>
        <w:t>Но мне не в чем. Я никого не обидел, я всем помогал. Я клянусь мамой, я не сделал ничего плохого.</w:t>
      </w:r>
    </w:p>
    <w:p w14:paraId="0411218B" w14:textId="77777777" w:rsidR="005240AD" w:rsidRPr="000F3EFB" w:rsidRDefault="005240AD" w:rsidP="005240AD">
      <w:pPr>
        <w:rPr>
          <w:lang w:val="ru-RU"/>
        </w:rPr>
      </w:pPr>
    </w:p>
    <w:p w14:paraId="204093F6" w14:textId="77777777" w:rsidR="005240AD" w:rsidRPr="000F3EFB" w:rsidRDefault="005240AD" w:rsidP="005240AD">
      <w:pPr>
        <w:rPr>
          <w:lang w:val="ru-RU"/>
        </w:rPr>
      </w:pPr>
      <w:r w:rsidRPr="000F3EFB">
        <w:rPr>
          <w:color w:val="000000"/>
          <w:lang w:val="ru-RU"/>
        </w:rPr>
        <w:t>Конюх искренен, в его глазах - боль и отчаяние.</w:t>
      </w:r>
    </w:p>
    <w:p w14:paraId="6878FC43" w14:textId="77777777" w:rsidR="005240AD" w:rsidRPr="000F3EFB" w:rsidRDefault="005240AD" w:rsidP="005240AD">
      <w:pPr>
        <w:rPr>
          <w:lang w:val="ru-RU"/>
        </w:rPr>
      </w:pPr>
    </w:p>
    <w:p w14:paraId="04728384" w14:textId="77777777" w:rsidR="005240AD" w:rsidRPr="000F3EFB" w:rsidRDefault="005240AD" w:rsidP="005240AD">
      <w:pPr>
        <w:ind w:left="3166"/>
        <w:rPr>
          <w:lang w:val="ru-RU"/>
        </w:rPr>
      </w:pPr>
      <w:r w:rsidRPr="000F3EFB">
        <w:rPr>
          <w:color w:val="000000"/>
          <w:lang w:val="ru-RU"/>
        </w:rPr>
        <w:t>БОКОВ</w:t>
      </w:r>
    </w:p>
    <w:p w14:paraId="382C0504" w14:textId="77777777" w:rsidR="005240AD" w:rsidRPr="000F3EFB" w:rsidRDefault="005240AD" w:rsidP="005240AD">
      <w:pPr>
        <w:ind w:left="1441" w:right="2161"/>
        <w:rPr>
          <w:lang w:val="ru-RU"/>
        </w:rPr>
      </w:pPr>
      <w:r w:rsidRPr="000F3EFB">
        <w:rPr>
          <w:color w:val="000000"/>
          <w:lang w:val="ru-RU"/>
        </w:rPr>
        <w:t>Ты посадил в машину детей позавчера возле вокзала.</w:t>
      </w:r>
    </w:p>
    <w:p w14:paraId="0BC94EC9" w14:textId="77777777" w:rsidR="005240AD" w:rsidRPr="000F3EFB" w:rsidRDefault="005240AD" w:rsidP="005240AD">
      <w:pPr>
        <w:rPr>
          <w:lang w:val="ru-RU"/>
        </w:rPr>
      </w:pPr>
    </w:p>
    <w:p w14:paraId="44E030D0" w14:textId="77777777" w:rsidR="005240AD" w:rsidRPr="000F3EFB" w:rsidRDefault="005240AD" w:rsidP="005240AD">
      <w:pPr>
        <w:ind w:left="3166"/>
        <w:rPr>
          <w:lang w:val="ru-RU"/>
        </w:rPr>
      </w:pPr>
      <w:r w:rsidRPr="000F3EFB">
        <w:rPr>
          <w:color w:val="000000"/>
          <w:lang w:val="ru-RU"/>
        </w:rPr>
        <w:t>КОНЮХ</w:t>
      </w:r>
    </w:p>
    <w:p w14:paraId="67BD7374" w14:textId="77777777" w:rsidR="005240AD" w:rsidRPr="000F3EFB" w:rsidRDefault="005240AD" w:rsidP="005240AD">
      <w:pPr>
        <w:ind w:left="1441" w:right="2161"/>
        <w:rPr>
          <w:lang w:val="ru-RU"/>
        </w:rPr>
      </w:pPr>
      <w:r w:rsidRPr="000F3EFB">
        <w:rPr>
          <w:color w:val="000000"/>
          <w:lang w:val="ru-RU"/>
        </w:rPr>
        <w:t>Да, троих. Они промокли, ночь, я их довёз до памятника и высадил. Клянусь. Честное слово. Как на духу. Мне очень больно. Я умираю. Поверьте, мне не в чем сознаваться.</w:t>
      </w:r>
    </w:p>
    <w:p w14:paraId="6A030573" w14:textId="77777777" w:rsidR="005240AD" w:rsidRPr="000F3EFB" w:rsidRDefault="005240AD" w:rsidP="005240AD">
      <w:pPr>
        <w:rPr>
          <w:lang w:val="ru-RU"/>
        </w:rPr>
      </w:pPr>
    </w:p>
    <w:p w14:paraId="10F50497" w14:textId="77777777" w:rsidR="005240AD" w:rsidRPr="000F3EFB" w:rsidRDefault="005240AD" w:rsidP="005240AD">
      <w:pPr>
        <w:rPr>
          <w:lang w:val="ru-RU"/>
        </w:rPr>
      </w:pPr>
      <w:r w:rsidRPr="000F3EFB">
        <w:rPr>
          <w:color w:val="000000"/>
          <w:lang w:val="ru-RU"/>
        </w:rPr>
        <w:t>Место аварии освещается синими всполохами мигалок, слышны звуки сирены.</w:t>
      </w:r>
    </w:p>
    <w:p w14:paraId="22BDD958" w14:textId="77777777" w:rsidR="005240AD" w:rsidRPr="000F3EFB" w:rsidRDefault="005240AD" w:rsidP="005240AD">
      <w:pPr>
        <w:rPr>
          <w:lang w:val="ru-RU"/>
        </w:rPr>
      </w:pPr>
    </w:p>
    <w:p w14:paraId="6847B931" w14:textId="77777777" w:rsidR="005240AD" w:rsidRPr="000F3EFB" w:rsidRDefault="005240AD" w:rsidP="005240AD">
      <w:pPr>
        <w:ind w:left="3166"/>
        <w:rPr>
          <w:lang w:val="ru-RU"/>
        </w:rPr>
      </w:pPr>
      <w:r w:rsidRPr="000F3EFB">
        <w:rPr>
          <w:color w:val="000000"/>
          <w:lang w:val="ru-RU"/>
        </w:rPr>
        <w:t>БОКОВ</w:t>
      </w:r>
    </w:p>
    <w:p w14:paraId="22987DCB" w14:textId="77777777" w:rsidR="005240AD" w:rsidRPr="000F3EFB" w:rsidRDefault="005240AD" w:rsidP="005240AD">
      <w:pPr>
        <w:ind w:left="1441" w:right="2161"/>
        <w:rPr>
          <w:lang w:val="ru-RU"/>
        </w:rPr>
      </w:pPr>
      <w:r w:rsidRPr="000F3EFB">
        <w:rPr>
          <w:color w:val="000000"/>
          <w:lang w:val="ru-RU"/>
        </w:rPr>
        <w:t>Почему ты убегал?</w:t>
      </w:r>
    </w:p>
    <w:p w14:paraId="4F1EAB4A" w14:textId="77777777" w:rsidR="005240AD" w:rsidRPr="000F3EFB" w:rsidRDefault="005240AD" w:rsidP="005240AD">
      <w:pPr>
        <w:rPr>
          <w:lang w:val="ru-RU"/>
        </w:rPr>
      </w:pPr>
    </w:p>
    <w:p w14:paraId="669E07DA" w14:textId="77777777" w:rsidR="005240AD" w:rsidRPr="000F3EFB" w:rsidRDefault="005240AD" w:rsidP="005240AD">
      <w:pPr>
        <w:ind w:left="3166"/>
        <w:rPr>
          <w:lang w:val="ru-RU"/>
        </w:rPr>
      </w:pPr>
      <w:r w:rsidRPr="000F3EFB">
        <w:rPr>
          <w:color w:val="000000"/>
          <w:lang w:val="ru-RU"/>
        </w:rPr>
        <w:t>КОНЮХ</w:t>
      </w:r>
    </w:p>
    <w:p w14:paraId="57A02B75" w14:textId="77777777" w:rsidR="005240AD" w:rsidRPr="000F3EFB" w:rsidRDefault="005240AD" w:rsidP="005240AD">
      <w:pPr>
        <w:ind w:left="1441" w:right="2161"/>
        <w:rPr>
          <w:lang w:val="ru-RU"/>
        </w:rPr>
      </w:pPr>
      <w:r w:rsidRPr="000F3EFB">
        <w:rPr>
          <w:color w:val="000000"/>
          <w:lang w:val="ru-RU"/>
        </w:rPr>
        <w:t xml:space="preserve">Потому что вы догоняли. А я с детства знаю, </w:t>
      </w:r>
      <w:proofErr w:type="gramStart"/>
      <w:r w:rsidRPr="000F3EFB">
        <w:rPr>
          <w:color w:val="000000"/>
          <w:lang w:val="ru-RU"/>
        </w:rPr>
        <w:t>что</w:t>
      </w:r>
      <w:proofErr w:type="gramEnd"/>
      <w:r w:rsidRPr="000F3EFB">
        <w:rPr>
          <w:color w:val="000000"/>
          <w:lang w:val="ru-RU"/>
        </w:rPr>
        <w:t xml:space="preserve"> если тебя догоняют - тебя бьют. Просто так. Ни за что. Для веселья.</w:t>
      </w:r>
    </w:p>
    <w:p w14:paraId="36B00B9C" w14:textId="77777777" w:rsidR="005240AD" w:rsidRPr="000F3EFB" w:rsidRDefault="005240AD" w:rsidP="005240AD">
      <w:pPr>
        <w:rPr>
          <w:lang w:val="ru-RU"/>
        </w:rPr>
      </w:pPr>
    </w:p>
    <w:p w14:paraId="1ABA2CED" w14:textId="77777777" w:rsidR="005240AD" w:rsidRPr="000F3EFB" w:rsidRDefault="005240AD" w:rsidP="005240AD">
      <w:pPr>
        <w:rPr>
          <w:lang w:val="ru-RU"/>
        </w:rPr>
      </w:pPr>
      <w:r w:rsidRPr="000F3EFB">
        <w:rPr>
          <w:b/>
          <w:color w:val="000000"/>
          <w:lang w:val="ru-RU"/>
        </w:rPr>
        <w:t xml:space="preserve">8-19. ИНТ. ГАРАЖ.ПОДВАЛ НОЧЬ 4. </w:t>
      </w:r>
      <w:r w:rsidRPr="000F3EFB">
        <w:rPr>
          <w:lang w:val="ru-RU"/>
        </w:rPr>
        <w:br/>
      </w:r>
      <w:r w:rsidRPr="000F3EFB">
        <w:rPr>
          <w:b/>
          <w:color w:val="000000"/>
          <w:lang w:val="ru-RU"/>
        </w:rPr>
        <w:t>ДОБРОВОЛЬСКАЯ, ВИТЯ, САША, ПЕТЯ (00:20)</w:t>
      </w:r>
      <w:r w:rsidRPr="000F3EFB">
        <w:rPr>
          <w:lang w:val="ru-RU"/>
        </w:rPr>
        <w:br/>
      </w:r>
    </w:p>
    <w:p w14:paraId="735A3DFC" w14:textId="77777777" w:rsidR="005240AD" w:rsidRPr="000F3EFB" w:rsidRDefault="005240AD" w:rsidP="005240AD">
      <w:pPr>
        <w:rPr>
          <w:lang w:val="ru-RU"/>
        </w:rPr>
      </w:pPr>
      <w:r w:rsidRPr="000F3EFB">
        <w:rPr>
          <w:color w:val="000000"/>
          <w:lang w:val="ru-RU"/>
        </w:rPr>
        <w:t>Добровольская сползает с табуретки, пытаясь что-то сказать мальчику. Она “обходит” его со спины и в дико неудобной позе прижимается замотанным ртом к рукам мальчика, которые хоть и связаны, не потеряли подвижность пальцев. Мальчик пытается отодрать несколько слоёв изоленты. У него затекли пальцы и соскальзывают.</w:t>
      </w:r>
    </w:p>
    <w:p w14:paraId="6808EE19" w14:textId="77777777" w:rsidR="005240AD" w:rsidRPr="000F3EFB" w:rsidRDefault="005240AD" w:rsidP="005240AD">
      <w:pPr>
        <w:rPr>
          <w:lang w:val="ru-RU"/>
        </w:rPr>
      </w:pPr>
    </w:p>
    <w:p w14:paraId="39A3112B" w14:textId="77777777" w:rsidR="005240AD" w:rsidRPr="000F3EFB" w:rsidRDefault="005240AD" w:rsidP="005240AD">
      <w:pPr>
        <w:rPr>
          <w:lang w:val="ru-RU"/>
        </w:rPr>
      </w:pPr>
      <w:r w:rsidRPr="000F3EFB">
        <w:rPr>
          <w:b/>
          <w:color w:val="000000"/>
          <w:lang w:val="ru-RU"/>
        </w:rPr>
        <w:lastRenderedPageBreak/>
        <w:t xml:space="preserve">8-20. НАТ. ГАРАЖ НОЧЬ 4. </w:t>
      </w:r>
      <w:r w:rsidRPr="000F3EFB">
        <w:rPr>
          <w:lang w:val="ru-RU"/>
        </w:rPr>
        <w:br/>
      </w:r>
      <w:r w:rsidRPr="000F3EFB">
        <w:rPr>
          <w:b/>
          <w:color w:val="000000"/>
          <w:lang w:val="ru-RU"/>
        </w:rPr>
        <w:t>МИЛИЦИОНЕР 12, МИЛИЦИОНЕР 13 (00:16)</w:t>
      </w:r>
      <w:r w:rsidRPr="000F3EFB">
        <w:rPr>
          <w:lang w:val="ru-RU"/>
        </w:rPr>
        <w:br/>
      </w:r>
    </w:p>
    <w:p w14:paraId="3FD68187" w14:textId="77777777" w:rsidR="005240AD" w:rsidRPr="000F3EFB" w:rsidRDefault="005240AD" w:rsidP="005240AD">
      <w:pPr>
        <w:rPr>
          <w:lang w:val="ru-RU"/>
        </w:rPr>
      </w:pPr>
      <w:r w:rsidRPr="000F3EFB">
        <w:rPr>
          <w:color w:val="000000"/>
          <w:lang w:val="ru-RU"/>
        </w:rPr>
        <w:t>Группа закрывает гараж и опечатывает дверь.</w:t>
      </w:r>
    </w:p>
    <w:p w14:paraId="2333E8E5" w14:textId="77777777" w:rsidR="005240AD" w:rsidRPr="000F3EFB" w:rsidRDefault="005240AD" w:rsidP="005240AD">
      <w:pPr>
        <w:ind w:left="1441" w:right="2161"/>
        <w:rPr>
          <w:lang w:val="ru-RU"/>
        </w:rPr>
      </w:pPr>
      <w:r w:rsidRPr="000F3EFB">
        <w:rPr>
          <w:color w:val="000000"/>
          <w:lang w:val="ru-RU"/>
        </w:rPr>
        <w:t>МИЛИЦИОНЕР 12</w:t>
      </w:r>
    </w:p>
    <w:p w14:paraId="197A4C4C" w14:textId="77777777" w:rsidR="005240AD" w:rsidRPr="000F3EFB" w:rsidRDefault="005240AD" w:rsidP="005240AD">
      <w:pPr>
        <w:ind w:left="1441" w:right="2161"/>
        <w:rPr>
          <w:lang w:val="ru-RU"/>
        </w:rPr>
      </w:pPr>
      <w:r w:rsidRPr="000F3EFB">
        <w:rPr>
          <w:color w:val="000000"/>
          <w:lang w:val="ru-RU"/>
        </w:rPr>
        <w:t>Я вообще ничего подозрительного не вижу.</w:t>
      </w:r>
    </w:p>
    <w:p w14:paraId="03CDAE72" w14:textId="77777777" w:rsidR="005240AD" w:rsidRPr="000F3EFB" w:rsidRDefault="005240AD" w:rsidP="005240AD">
      <w:pPr>
        <w:ind w:left="1441" w:right="2161"/>
        <w:rPr>
          <w:lang w:val="ru-RU"/>
        </w:rPr>
      </w:pPr>
      <w:r w:rsidRPr="000F3EFB">
        <w:rPr>
          <w:color w:val="000000"/>
          <w:lang w:val="ru-RU"/>
        </w:rPr>
        <w:t>МИЛИЦИОНЕР 13</w:t>
      </w:r>
    </w:p>
    <w:p w14:paraId="04A9ECB0" w14:textId="77777777" w:rsidR="005240AD" w:rsidRPr="000F3EFB" w:rsidRDefault="005240AD" w:rsidP="005240AD">
      <w:pPr>
        <w:ind w:left="1441" w:right="2161"/>
        <w:rPr>
          <w:lang w:val="ru-RU"/>
        </w:rPr>
      </w:pPr>
      <w:r w:rsidRPr="000F3EFB">
        <w:rPr>
          <w:color w:val="000000"/>
          <w:lang w:val="ru-RU"/>
        </w:rPr>
        <w:t>А что тут можно увидеть? Стены вон из листов железа, в них не спрячешь ничего, пол простукали, нормально там всё. Че ещё можно сделать-то?</w:t>
      </w:r>
    </w:p>
    <w:p w14:paraId="05E9C1EE" w14:textId="77777777" w:rsidR="005240AD" w:rsidRPr="000F3EFB" w:rsidRDefault="005240AD" w:rsidP="005240AD">
      <w:pPr>
        <w:rPr>
          <w:lang w:val="ru-RU"/>
        </w:rPr>
      </w:pPr>
    </w:p>
    <w:p w14:paraId="73C17E75" w14:textId="77777777" w:rsidR="005240AD" w:rsidRPr="000F3EFB" w:rsidRDefault="005240AD" w:rsidP="005240AD">
      <w:pPr>
        <w:rPr>
          <w:lang w:val="ru-RU"/>
        </w:rPr>
      </w:pPr>
      <w:r w:rsidRPr="000F3EFB">
        <w:rPr>
          <w:b/>
          <w:color w:val="000000"/>
          <w:lang w:val="ru-RU"/>
        </w:rPr>
        <w:t xml:space="preserve">8-21. ИНТ. ГАРАЖ.ПОДВАЛ НОЧЬ 4. </w:t>
      </w:r>
      <w:r w:rsidRPr="000F3EFB">
        <w:rPr>
          <w:lang w:val="ru-RU"/>
        </w:rPr>
        <w:br/>
      </w:r>
      <w:r w:rsidRPr="000F3EFB">
        <w:rPr>
          <w:b/>
          <w:color w:val="000000"/>
          <w:lang w:val="ru-RU"/>
        </w:rPr>
        <w:t>ДОБРОВОЛЬСКАЯ, ВИТЯ, САША, ПЕТЯ (00:56)</w:t>
      </w:r>
      <w:r w:rsidRPr="000F3EFB">
        <w:rPr>
          <w:lang w:val="ru-RU"/>
        </w:rPr>
        <w:br/>
      </w:r>
    </w:p>
    <w:p w14:paraId="611D34C8" w14:textId="77777777" w:rsidR="005240AD" w:rsidRPr="000F3EFB" w:rsidRDefault="005240AD" w:rsidP="005240AD">
      <w:pPr>
        <w:rPr>
          <w:lang w:val="ru-RU"/>
        </w:rPr>
      </w:pPr>
      <w:r w:rsidRPr="000F3EFB">
        <w:rPr>
          <w:color w:val="000000"/>
          <w:lang w:val="ru-RU"/>
        </w:rPr>
        <w:t>Мальчику, наконец, удаётся избавить Добровольскую от кляпа.</w:t>
      </w:r>
    </w:p>
    <w:p w14:paraId="387EB440" w14:textId="77777777" w:rsidR="005240AD" w:rsidRPr="000F3EFB" w:rsidRDefault="005240AD" w:rsidP="005240AD">
      <w:pPr>
        <w:rPr>
          <w:lang w:val="ru-RU"/>
        </w:rPr>
      </w:pPr>
    </w:p>
    <w:p w14:paraId="6FD5BBB0" w14:textId="77777777" w:rsidR="005240AD" w:rsidRPr="000F3EFB" w:rsidRDefault="005240AD" w:rsidP="005240AD">
      <w:pPr>
        <w:ind w:left="3166"/>
        <w:rPr>
          <w:lang w:val="ru-RU"/>
        </w:rPr>
      </w:pPr>
      <w:r w:rsidRPr="000F3EFB">
        <w:rPr>
          <w:color w:val="000000"/>
          <w:lang w:val="ru-RU"/>
        </w:rPr>
        <w:t>ДОБРОВОЛЬСКАЯ</w:t>
      </w:r>
    </w:p>
    <w:p w14:paraId="758E30DE" w14:textId="77777777" w:rsidR="005240AD" w:rsidRPr="000F3EFB" w:rsidRDefault="005240AD" w:rsidP="005240AD">
      <w:pPr>
        <w:ind w:left="1441" w:right="2161"/>
        <w:rPr>
          <w:lang w:val="ru-RU"/>
        </w:rPr>
      </w:pPr>
      <w:r w:rsidRPr="000F3EFB">
        <w:rPr>
          <w:color w:val="000000"/>
          <w:lang w:val="ru-RU"/>
        </w:rPr>
        <w:t xml:space="preserve">Эй! Кто-нибудь!!! Мы </w:t>
      </w:r>
      <w:proofErr w:type="spellStart"/>
      <w:r w:rsidRPr="000F3EFB">
        <w:rPr>
          <w:color w:val="000000"/>
          <w:lang w:val="ru-RU"/>
        </w:rPr>
        <w:t>здеееесь</w:t>
      </w:r>
      <w:proofErr w:type="spellEnd"/>
      <w:r w:rsidRPr="000F3EFB">
        <w:rPr>
          <w:color w:val="000000"/>
          <w:lang w:val="ru-RU"/>
        </w:rPr>
        <w:t xml:space="preserve">!!! </w:t>
      </w:r>
      <w:proofErr w:type="spellStart"/>
      <w:r w:rsidRPr="000F3EFB">
        <w:rPr>
          <w:color w:val="000000"/>
          <w:lang w:val="ru-RU"/>
        </w:rPr>
        <w:t>Помогитееее</w:t>
      </w:r>
      <w:proofErr w:type="spellEnd"/>
      <w:r w:rsidRPr="000F3EFB">
        <w:rPr>
          <w:color w:val="000000"/>
          <w:lang w:val="ru-RU"/>
        </w:rPr>
        <w:t>!</w:t>
      </w:r>
    </w:p>
    <w:p w14:paraId="6AF59E12" w14:textId="77777777" w:rsidR="005240AD" w:rsidRPr="000F3EFB" w:rsidRDefault="005240AD" w:rsidP="005240AD">
      <w:pPr>
        <w:rPr>
          <w:lang w:val="ru-RU"/>
        </w:rPr>
      </w:pPr>
    </w:p>
    <w:p w14:paraId="6BBE0841" w14:textId="77777777" w:rsidR="005240AD" w:rsidRPr="000F3EFB" w:rsidRDefault="005240AD" w:rsidP="005240AD">
      <w:pPr>
        <w:rPr>
          <w:lang w:val="ru-RU"/>
        </w:rPr>
      </w:pPr>
      <w:r w:rsidRPr="000F3EFB">
        <w:rPr>
          <w:color w:val="000000"/>
          <w:lang w:val="ru-RU"/>
        </w:rPr>
        <w:t>В ответ тишина.</w:t>
      </w:r>
    </w:p>
    <w:p w14:paraId="744F9F38" w14:textId="77777777" w:rsidR="005240AD" w:rsidRPr="000F3EFB" w:rsidRDefault="005240AD" w:rsidP="005240AD">
      <w:pPr>
        <w:rPr>
          <w:lang w:val="ru-RU"/>
        </w:rPr>
      </w:pPr>
    </w:p>
    <w:p w14:paraId="2D9C200E" w14:textId="77777777" w:rsidR="005240AD" w:rsidRPr="000F3EFB" w:rsidRDefault="005240AD" w:rsidP="005240AD">
      <w:pPr>
        <w:ind w:left="3166"/>
        <w:rPr>
          <w:lang w:val="ru-RU"/>
        </w:rPr>
      </w:pPr>
      <w:r w:rsidRPr="000F3EFB">
        <w:rPr>
          <w:color w:val="000000"/>
          <w:lang w:val="ru-RU"/>
        </w:rPr>
        <w:t>ДОБРОВОЛЬСКАЯ</w:t>
      </w:r>
    </w:p>
    <w:p w14:paraId="5986848A" w14:textId="77777777" w:rsidR="005240AD" w:rsidRPr="000F3EFB" w:rsidRDefault="005240AD" w:rsidP="005240AD">
      <w:pPr>
        <w:ind w:left="1441" w:right="2161"/>
        <w:rPr>
          <w:lang w:val="ru-RU"/>
        </w:rPr>
      </w:pPr>
      <w:r w:rsidRPr="000F3EFB">
        <w:rPr>
          <w:color w:val="000000"/>
          <w:lang w:val="ru-RU"/>
        </w:rPr>
        <w:t>Ты большой молодец. Ты настоящий герой, сейчас главное не сдаваться и не бояться. Я обещаю, я не дам тебя в обиду, всё плохое уже закончилось. Теперь всё будет хорошо.</w:t>
      </w:r>
    </w:p>
    <w:p w14:paraId="1897789A" w14:textId="77777777" w:rsidR="005240AD" w:rsidRPr="000F3EFB" w:rsidRDefault="005240AD" w:rsidP="005240AD">
      <w:pPr>
        <w:rPr>
          <w:lang w:val="ru-RU"/>
        </w:rPr>
      </w:pPr>
    </w:p>
    <w:p w14:paraId="05FA76F4" w14:textId="77777777" w:rsidR="005240AD" w:rsidRPr="000F3EFB" w:rsidRDefault="005240AD" w:rsidP="005240AD">
      <w:pPr>
        <w:rPr>
          <w:lang w:val="ru-RU"/>
        </w:rPr>
      </w:pPr>
      <w:r w:rsidRPr="000F3EFB">
        <w:rPr>
          <w:color w:val="000000"/>
          <w:lang w:val="ru-RU"/>
        </w:rPr>
        <w:t>По лицу мальчика катятся слезы, но сам он как будто замер: не издаёт звуков и не шевелится. Добровольская наконец заглядывает ему в лицо.</w:t>
      </w:r>
    </w:p>
    <w:p w14:paraId="74B21B4C" w14:textId="77777777" w:rsidR="005240AD" w:rsidRPr="000F3EFB" w:rsidRDefault="005240AD" w:rsidP="005240AD">
      <w:pPr>
        <w:rPr>
          <w:lang w:val="ru-RU"/>
        </w:rPr>
      </w:pPr>
    </w:p>
    <w:p w14:paraId="6FCE1656" w14:textId="77777777" w:rsidR="005240AD" w:rsidRPr="000F3EFB" w:rsidRDefault="005240AD" w:rsidP="005240AD">
      <w:pPr>
        <w:ind w:left="3166"/>
        <w:rPr>
          <w:lang w:val="ru-RU"/>
        </w:rPr>
      </w:pPr>
      <w:r w:rsidRPr="000F3EFB">
        <w:rPr>
          <w:color w:val="000000"/>
          <w:lang w:val="ru-RU"/>
        </w:rPr>
        <w:t>ДОБРОВОЛЬСКАЯ</w:t>
      </w:r>
    </w:p>
    <w:p w14:paraId="503BD874" w14:textId="77777777" w:rsidR="005240AD" w:rsidRPr="000F3EFB" w:rsidRDefault="005240AD" w:rsidP="005240AD">
      <w:pPr>
        <w:ind w:left="1441" w:right="2161"/>
        <w:rPr>
          <w:lang w:val="ru-RU"/>
        </w:rPr>
      </w:pPr>
      <w:r w:rsidRPr="000F3EFB">
        <w:rPr>
          <w:color w:val="000000"/>
          <w:lang w:val="ru-RU"/>
        </w:rPr>
        <w:t>Сейчас я освобожу тебе руки, ты снимешь петлю, и мы выберемся отсюда.</w:t>
      </w:r>
    </w:p>
    <w:p w14:paraId="22EBB3AF" w14:textId="77777777" w:rsidR="005240AD" w:rsidRPr="000F3EFB" w:rsidRDefault="005240AD" w:rsidP="005240AD">
      <w:pPr>
        <w:rPr>
          <w:lang w:val="ru-RU"/>
        </w:rPr>
      </w:pPr>
    </w:p>
    <w:p w14:paraId="4758F65F" w14:textId="77777777" w:rsidR="005240AD" w:rsidRPr="000F3EFB" w:rsidRDefault="005240AD" w:rsidP="005240AD">
      <w:pPr>
        <w:rPr>
          <w:lang w:val="ru-RU"/>
        </w:rPr>
      </w:pPr>
      <w:r w:rsidRPr="000F3EFB">
        <w:rPr>
          <w:color w:val="000000"/>
          <w:lang w:val="ru-RU"/>
        </w:rPr>
        <w:t>Мальчик отчаянно мотает головой и угрожающе делает шаг с табуретки. Добровольская отпрыгивает назад. Озирается по сторонам. Под трупом одного из мальчиков - нож. Прыгает в сторону ножа, садится на пол, наклоняется, берёт нож в зубы, пытается дотянуться ножом до связанных ног, но нож выскальзывает изо рта и проваливается под низкую нижнюю ступеньку лестницы. Вытащить его оттуда кажется невозможным.</w:t>
      </w:r>
    </w:p>
    <w:p w14:paraId="3AF08463" w14:textId="77777777" w:rsidR="005240AD" w:rsidRPr="000F3EFB" w:rsidRDefault="005240AD" w:rsidP="005240AD">
      <w:pPr>
        <w:rPr>
          <w:lang w:val="ru-RU"/>
        </w:rPr>
      </w:pPr>
    </w:p>
    <w:p w14:paraId="381396B1" w14:textId="77777777" w:rsidR="005240AD" w:rsidRPr="000F3EFB" w:rsidRDefault="005240AD" w:rsidP="005240AD">
      <w:pPr>
        <w:rPr>
          <w:lang w:val="ru-RU"/>
        </w:rPr>
      </w:pPr>
      <w:r w:rsidRPr="000F3EFB">
        <w:rPr>
          <w:b/>
          <w:color w:val="000000"/>
          <w:lang w:val="ru-RU"/>
        </w:rPr>
        <w:t xml:space="preserve">8-22. ИНТ. ОТДЕЛЕНИЕ МИЛИЦИИ ОДИНЦОВО.КАБИНЕТ СЛЕДОВАТЕЛЕЙ НОЧЬ 4. </w:t>
      </w:r>
      <w:r w:rsidRPr="000F3EFB">
        <w:rPr>
          <w:lang w:val="ru-RU"/>
        </w:rPr>
        <w:br/>
      </w:r>
      <w:r w:rsidRPr="000F3EFB">
        <w:rPr>
          <w:b/>
          <w:color w:val="000000"/>
          <w:lang w:val="ru-RU"/>
        </w:rPr>
        <w:t>КОЗЫРЕВ, БОКОВ, ДЕЖУРНЫЙ (01:40)</w:t>
      </w:r>
      <w:r w:rsidRPr="000F3EFB">
        <w:rPr>
          <w:lang w:val="ru-RU"/>
        </w:rPr>
        <w:br/>
      </w:r>
    </w:p>
    <w:p w14:paraId="6288DE23" w14:textId="77777777" w:rsidR="005240AD" w:rsidRPr="000F3EFB" w:rsidRDefault="005240AD" w:rsidP="005240AD">
      <w:pPr>
        <w:rPr>
          <w:lang w:val="ru-RU"/>
        </w:rPr>
      </w:pPr>
      <w:r w:rsidRPr="000F3EFB">
        <w:rPr>
          <w:color w:val="000000"/>
          <w:lang w:val="ru-RU"/>
        </w:rPr>
        <w:t>Козырев разговаривает по телефону.</w:t>
      </w:r>
      <w:r w:rsidRPr="000F3EFB">
        <w:rPr>
          <w:lang w:val="ru-RU"/>
        </w:rPr>
        <w:br/>
      </w:r>
      <w:r w:rsidRPr="000F3EFB">
        <w:rPr>
          <w:color w:val="000000"/>
          <w:lang w:val="ru-RU"/>
        </w:rPr>
        <w:t>КОЗЫРЕВ</w:t>
      </w:r>
      <w:r w:rsidRPr="000F3EFB">
        <w:rPr>
          <w:lang w:val="ru-RU"/>
        </w:rPr>
        <w:br/>
      </w:r>
      <w:r w:rsidRPr="000F3EFB">
        <w:rPr>
          <w:color w:val="000000"/>
          <w:lang w:val="ru-RU"/>
        </w:rPr>
        <w:lastRenderedPageBreak/>
        <w:t>Ты вообще соображаешь, что звонишь мне на рабочий телефон и я следователь? Ты вообще думаешь немного головой? Иногда хотя бы?</w:t>
      </w:r>
      <w:r w:rsidRPr="000F3EFB">
        <w:rPr>
          <w:lang w:val="ru-RU"/>
        </w:rPr>
        <w:br/>
      </w:r>
      <w:r w:rsidRPr="000F3EFB">
        <w:rPr>
          <w:color w:val="000000"/>
          <w:lang w:val="ru-RU"/>
        </w:rPr>
        <w:t>(пауза)</w:t>
      </w:r>
      <w:r w:rsidRPr="000F3EFB">
        <w:rPr>
          <w:lang w:val="ru-RU"/>
        </w:rPr>
        <w:br/>
      </w:r>
      <w:r w:rsidRPr="000F3EFB">
        <w:rPr>
          <w:color w:val="000000"/>
          <w:lang w:val="ru-RU"/>
        </w:rPr>
        <w:t>Да, это преступление. И оправдывать его как ты говоришь “материнской любовью” - нельзя.</w:t>
      </w:r>
      <w:r w:rsidRPr="000F3EFB">
        <w:rPr>
          <w:lang w:val="ru-RU"/>
        </w:rPr>
        <w:br/>
      </w:r>
      <w:r w:rsidRPr="000F3EFB">
        <w:rPr>
          <w:color w:val="000000"/>
          <w:lang w:val="ru-RU"/>
        </w:rPr>
        <w:t>Звонит второй телефон.</w:t>
      </w:r>
      <w:r w:rsidRPr="000F3EFB">
        <w:rPr>
          <w:lang w:val="ru-RU"/>
        </w:rPr>
        <w:br/>
      </w:r>
      <w:r w:rsidRPr="000F3EFB">
        <w:rPr>
          <w:color w:val="000000"/>
          <w:lang w:val="ru-RU"/>
        </w:rPr>
        <w:t>КОЗЫРЕВ</w:t>
      </w:r>
      <w:r w:rsidRPr="000F3EFB">
        <w:rPr>
          <w:lang w:val="ru-RU"/>
        </w:rPr>
        <w:br/>
      </w:r>
      <w:r w:rsidRPr="000F3EFB">
        <w:rPr>
          <w:color w:val="000000"/>
          <w:lang w:val="ru-RU"/>
        </w:rPr>
        <w:t>Подожди, прекрати орать.</w:t>
      </w:r>
      <w:r w:rsidRPr="000F3EFB">
        <w:rPr>
          <w:lang w:val="ru-RU"/>
        </w:rPr>
        <w:br/>
      </w:r>
      <w:r w:rsidRPr="000F3EFB">
        <w:rPr>
          <w:color w:val="000000"/>
          <w:lang w:val="ru-RU"/>
        </w:rPr>
        <w:t>Кладёт трубку рядом с телефоном и отвечает по второму аппарату.</w:t>
      </w:r>
      <w:r w:rsidRPr="000F3EFB">
        <w:rPr>
          <w:lang w:val="ru-RU"/>
        </w:rPr>
        <w:br/>
      </w:r>
      <w:r w:rsidRPr="000F3EFB">
        <w:rPr>
          <w:color w:val="000000"/>
          <w:lang w:val="ru-RU"/>
        </w:rPr>
        <w:t>КОЗЫРЕВ</w:t>
      </w:r>
      <w:r w:rsidRPr="000F3EFB">
        <w:rPr>
          <w:lang w:val="ru-RU"/>
        </w:rPr>
        <w:br/>
      </w:r>
      <w:proofErr w:type="spellStart"/>
      <w:r w:rsidRPr="000F3EFB">
        <w:rPr>
          <w:color w:val="000000"/>
          <w:lang w:val="ru-RU"/>
        </w:rPr>
        <w:t>Козырев</w:t>
      </w:r>
      <w:proofErr w:type="spellEnd"/>
      <w:r w:rsidRPr="000F3EFB">
        <w:rPr>
          <w:color w:val="000000"/>
          <w:lang w:val="ru-RU"/>
        </w:rPr>
        <w:t>, слушаю.</w:t>
      </w:r>
      <w:r w:rsidRPr="000F3EFB">
        <w:rPr>
          <w:lang w:val="ru-RU"/>
        </w:rPr>
        <w:br/>
      </w:r>
      <w:r w:rsidRPr="000F3EFB">
        <w:rPr>
          <w:color w:val="000000"/>
          <w:lang w:val="ru-RU"/>
        </w:rPr>
        <w:t>(пауза)</w:t>
      </w:r>
      <w:r w:rsidRPr="000F3EFB">
        <w:rPr>
          <w:lang w:val="ru-RU"/>
        </w:rPr>
        <w:br/>
      </w:r>
      <w:r w:rsidRPr="000F3EFB">
        <w:rPr>
          <w:color w:val="000000"/>
          <w:lang w:val="ru-RU"/>
        </w:rPr>
        <w:t>Уверен, с ней всё хорошо. Она взрослая женщина. Мало ли куда она могла пойти. Успокойтесь, пожалуйста, не стоит так волноваться. И Эллу успокойте. Придёт ваша Наташа. Если что - сразу звоните.</w:t>
      </w:r>
      <w:r w:rsidRPr="000F3EFB">
        <w:rPr>
          <w:lang w:val="ru-RU"/>
        </w:rPr>
        <w:br/>
      </w:r>
      <w:r w:rsidRPr="000F3EFB">
        <w:rPr>
          <w:color w:val="000000"/>
          <w:lang w:val="ru-RU"/>
        </w:rPr>
        <w:t>Кладёт трубку, снова возвращается к первому разговору. Но не успевает сказать ничего, потому что из трубки - пронзительный женский голос практически в диапазоне ультразвука.</w:t>
      </w:r>
      <w:r w:rsidRPr="000F3EFB">
        <w:rPr>
          <w:lang w:val="ru-RU"/>
        </w:rPr>
        <w:br/>
      </w:r>
      <w:r w:rsidRPr="000F3EFB">
        <w:rPr>
          <w:color w:val="000000"/>
          <w:lang w:val="ru-RU"/>
        </w:rPr>
        <w:t>КОЗЫРЕВА (ЗК)</w:t>
      </w:r>
      <w:r w:rsidRPr="000F3EFB">
        <w:rPr>
          <w:lang w:val="ru-RU"/>
        </w:rPr>
        <w:br/>
      </w:r>
      <w:r w:rsidRPr="000F3EFB">
        <w:rPr>
          <w:color w:val="000000"/>
          <w:lang w:val="ru-RU"/>
        </w:rPr>
        <w:t xml:space="preserve">Опять эта сука со своей черномазой Эллочкой?! У тебя сына родного в армию забирают, а ты </w:t>
      </w:r>
      <w:proofErr w:type="spellStart"/>
      <w:r w:rsidRPr="000F3EFB">
        <w:rPr>
          <w:color w:val="000000"/>
          <w:lang w:val="ru-RU"/>
        </w:rPr>
        <w:t>толькохуеми</w:t>
      </w:r>
      <w:proofErr w:type="spellEnd"/>
      <w:r w:rsidRPr="000F3EFB">
        <w:rPr>
          <w:color w:val="000000"/>
          <w:lang w:val="ru-RU"/>
        </w:rPr>
        <w:t xml:space="preserve"> можешь думать!!!</w:t>
      </w:r>
      <w:r w:rsidRPr="000F3EFB">
        <w:rPr>
          <w:lang w:val="ru-RU"/>
        </w:rPr>
        <w:br/>
      </w:r>
      <w:r w:rsidRPr="000F3EFB">
        <w:rPr>
          <w:color w:val="000000"/>
          <w:lang w:val="ru-RU"/>
        </w:rPr>
        <w:t>Козырев перебивает.</w:t>
      </w:r>
      <w:r w:rsidRPr="000F3EFB">
        <w:rPr>
          <w:lang w:val="ru-RU"/>
        </w:rPr>
        <w:br/>
      </w:r>
      <w:r w:rsidRPr="000F3EFB">
        <w:rPr>
          <w:color w:val="000000"/>
          <w:lang w:val="ru-RU"/>
        </w:rPr>
        <w:t>КОЗЫРЕВ</w:t>
      </w:r>
      <w:r w:rsidRPr="000F3EFB">
        <w:rPr>
          <w:lang w:val="ru-RU"/>
        </w:rPr>
        <w:br/>
      </w:r>
      <w:r w:rsidRPr="000F3EFB">
        <w:rPr>
          <w:color w:val="000000"/>
          <w:lang w:val="ru-RU"/>
        </w:rPr>
        <w:t>Я прекрасно помню, что у меня есть сын. А о себе ты вообще ни на минуту мне забыть не даёшь! Если ты хочешь так разговаривать - то наш любимый малыш прямиком пойдёт в армию. А если хочешь попросить помочь, то подумай, так это надо делать?!</w:t>
      </w:r>
      <w:r w:rsidRPr="000F3EFB">
        <w:rPr>
          <w:lang w:val="ru-RU"/>
        </w:rPr>
        <w:br/>
      </w:r>
      <w:r w:rsidRPr="000F3EFB">
        <w:rPr>
          <w:color w:val="000000"/>
          <w:lang w:val="ru-RU"/>
        </w:rPr>
        <w:t>Входит Боков. Козырев бросает трубку. Закрывает глаза. Вдыхает-выдыхает.</w:t>
      </w:r>
      <w:r w:rsidRPr="000F3EFB">
        <w:rPr>
          <w:lang w:val="ru-RU"/>
        </w:rPr>
        <w:br/>
      </w:r>
      <w:r w:rsidRPr="000F3EFB">
        <w:rPr>
          <w:color w:val="000000"/>
          <w:lang w:val="ru-RU"/>
        </w:rPr>
        <w:t>КОЗЫРЕВ</w:t>
      </w:r>
      <w:r w:rsidRPr="000F3EFB">
        <w:rPr>
          <w:lang w:val="ru-RU"/>
        </w:rPr>
        <w:br/>
      </w:r>
      <w:r w:rsidRPr="000F3EFB">
        <w:rPr>
          <w:color w:val="000000"/>
          <w:lang w:val="ru-RU"/>
        </w:rPr>
        <w:t>Наташа пропала. Второй день не появлялась дома.</w:t>
      </w:r>
      <w:r w:rsidRPr="000F3EFB">
        <w:rPr>
          <w:lang w:val="ru-RU"/>
        </w:rPr>
        <w:br/>
      </w:r>
      <w:r w:rsidRPr="000F3EFB">
        <w:rPr>
          <w:color w:val="000000"/>
          <w:lang w:val="ru-RU"/>
        </w:rPr>
        <w:t>БОКОВ</w:t>
      </w:r>
      <w:r w:rsidRPr="000F3EFB">
        <w:rPr>
          <w:lang w:val="ru-RU"/>
        </w:rPr>
        <w:br/>
      </w:r>
      <w:r w:rsidRPr="000F3EFB">
        <w:rPr>
          <w:color w:val="000000"/>
          <w:lang w:val="ru-RU"/>
        </w:rPr>
        <w:t>Да, это важно очень, конечно.</w:t>
      </w:r>
      <w:r w:rsidRPr="000F3EFB">
        <w:rPr>
          <w:lang w:val="ru-RU"/>
        </w:rPr>
        <w:br/>
      </w:r>
      <w:r w:rsidRPr="000F3EFB">
        <w:rPr>
          <w:color w:val="000000"/>
          <w:lang w:val="ru-RU"/>
        </w:rPr>
        <w:t>КОЗЫРЕВ</w:t>
      </w:r>
      <w:r w:rsidRPr="000F3EFB">
        <w:rPr>
          <w:lang w:val="ru-RU"/>
        </w:rPr>
        <w:br/>
      </w:r>
      <w:r w:rsidRPr="000F3EFB">
        <w:rPr>
          <w:color w:val="000000"/>
          <w:lang w:val="ru-RU"/>
        </w:rPr>
        <w:t>Она на день рождения к дочери не пришла.</w:t>
      </w:r>
      <w:r w:rsidRPr="000F3EFB">
        <w:rPr>
          <w:lang w:val="ru-RU"/>
        </w:rPr>
        <w:br/>
      </w:r>
      <w:r w:rsidRPr="000F3EFB">
        <w:rPr>
          <w:color w:val="000000"/>
          <w:lang w:val="ru-RU"/>
        </w:rPr>
        <w:t>Снова звонит телефон. Козырев снимает трубку и не слушая собеседника жёстко чеканит.</w:t>
      </w:r>
      <w:r w:rsidRPr="000F3EFB">
        <w:rPr>
          <w:lang w:val="ru-RU"/>
        </w:rPr>
        <w:br/>
      </w:r>
      <w:r w:rsidRPr="000F3EFB">
        <w:rPr>
          <w:color w:val="000000"/>
          <w:lang w:val="ru-RU"/>
        </w:rPr>
        <w:t>КОЗЫРЕВ</w:t>
      </w:r>
      <w:r w:rsidRPr="000F3EFB">
        <w:rPr>
          <w:lang w:val="ru-RU"/>
        </w:rPr>
        <w:br/>
      </w:r>
      <w:r w:rsidRPr="000F3EFB">
        <w:rPr>
          <w:color w:val="000000"/>
          <w:lang w:val="ru-RU"/>
        </w:rPr>
        <w:t>Не звони мне больше на работу. Вечером заеду - поговорим.</w:t>
      </w:r>
      <w:r w:rsidRPr="000F3EFB">
        <w:rPr>
          <w:lang w:val="ru-RU"/>
        </w:rPr>
        <w:br/>
      </w:r>
      <w:r w:rsidRPr="000F3EFB">
        <w:rPr>
          <w:color w:val="000000"/>
          <w:lang w:val="ru-RU"/>
        </w:rPr>
        <w:t>(пауза)</w:t>
      </w:r>
      <w:r w:rsidRPr="000F3EFB">
        <w:rPr>
          <w:lang w:val="ru-RU"/>
        </w:rPr>
        <w:br/>
      </w:r>
      <w:r w:rsidRPr="000F3EFB">
        <w:rPr>
          <w:color w:val="000000"/>
          <w:lang w:val="ru-RU"/>
        </w:rPr>
        <w:t>Докладывайте.</w:t>
      </w:r>
      <w:r w:rsidRPr="000F3EFB">
        <w:rPr>
          <w:lang w:val="ru-RU"/>
        </w:rPr>
        <w:br/>
      </w:r>
      <w:r w:rsidRPr="000F3EFB">
        <w:rPr>
          <w:color w:val="000000"/>
          <w:lang w:val="ru-RU"/>
        </w:rPr>
        <w:t>(пауза)</w:t>
      </w:r>
      <w:r w:rsidRPr="000F3EFB">
        <w:rPr>
          <w:lang w:val="ru-RU"/>
        </w:rPr>
        <w:br/>
      </w:r>
      <w:r w:rsidRPr="000F3EFB">
        <w:rPr>
          <w:color w:val="000000"/>
          <w:lang w:val="ru-RU"/>
        </w:rPr>
        <w:t>Кладёт трубку.</w:t>
      </w:r>
      <w:r w:rsidRPr="000F3EFB">
        <w:rPr>
          <w:lang w:val="ru-RU"/>
        </w:rPr>
        <w:br/>
      </w:r>
      <w:r w:rsidRPr="000F3EFB">
        <w:rPr>
          <w:color w:val="000000"/>
          <w:lang w:val="ru-RU"/>
        </w:rPr>
        <w:t>КОЗЫРЕВ</w:t>
      </w:r>
      <w:r w:rsidRPr="000F3EFB">
        <w:rPr>
          <w:lang w:val="ru-RU"/>
        </w:rPr>
        <w:br/>
      </w:r>
      <w:r w:rsidRPr="000F3EFB">
        <w:rPr>
          <w:color w:val="000000"/>
          <w:lang w:val="ru-RU"/>
        </w:rPr>
        <w:t>В гараже ничего подозрительного не нашли. А я думал, это опять жена звонила. Всё время она от меня что-то хочет, вот всё время. Теперь ей надо, чтоб я сына от армии отмазал. А я считаю, пусть идёт. Человеком может станет.</w:t>
      </w:r>
    </w:p>
    <w:p w14:paraId="37BEDCC0" w14:textId="77777777" w:rsidR="005240AD" w:rsidRPr="000F3EFB" w:rsidRDefault="005240AD" w:rsidP="005240AD">
      <w:pPr>
        <w:rPr>
          <w:lang w:val="ru-RU"/>
        </w:rPr>
      </w:pPr>
    </w:p>
    <w:p w14:paraId="30278B24" w14:textId="77777777" w:rsidR="005240AD" w:rsidRPr="000F3EFB" w:rsidRDefault="005240AD" w:rsidP="005240AD">
      <w:pPr>
        <w:ind w:left="3166"/>
        <w:rPr>
          <w:lang w:val="ru-RU"/>
        </w:rPr>
      </w:pPr>
      <w:r w:rsidRPr="000F3EFB">
        <w:rPr>
          <w:color w:val="000000"/>
          <w:lang w:val="ru-RU"/>
        </w:rPr>
        <w:t>БОКОВ</w:t>
      </w:r>
    </w:p>
    <w:p w14:paraId="7811B24D" w14:textId="77777777" w:rsidR="005240AD" w:rsidRPr="000F3EFB" w:rsidRDefault="005240AD" w:rsidP="005240AD">
      <w:pPr>
        <w:ind w:left="1441" w:right="2161"/>
        <w:rPr>
          <w:lang w:val="ru-RU"/>
        </w:rPr>
      </w:pPr>
      <w:r w:rsidRPr="000F3EFB">
        <w:rPr>
          <w:color w:val="000000"/>
          <w:lang w:val="ru-RU"/>
        </w:rPr>
        <w:t xml:space="preserve">Я бы всё отдал, </w:t>
      </w:r>
      <w:proofErr w:type="spellStart"/>
      <w:r w:rsidRPr="000F3EFB">
        <w:rPr>
          <w:color w:val="000000"/>
          <w:lang w:val="ru-RU"/>
        </w:rPr>
        <w:t>шоб</w:t>
      </w:r>
      <w:proofErr w:type="spellEnd"/>
      <w:r w:rsidRPr="000F3EFB">
        <w:rPr>
          <w:color w:val="000000"/>
          <w:lang w:val="ru-RU"/>
        </w:rPr>
        <w:t xml:space="preserve"> мне жена позвонила. Хотя бы один раз ещё.</w:t>
      </w:r>
      <w:r w:rsidRPr="000F3EFB">
        <w:rPr>
          <w:lang w:val="ru-RU"/>
        </w:rPr>
        <w:br/>
      </w:r>
      <w:r w:rsidRPr="000F3EFB">
        <w:rPr>
          <w:color w:val="000000"/>
          <w:lang w:val="ru-RU"/>
        </w:rPr>
        <w:t>Заглядывает Дежурный.</w:t>
      </w:r>
      <w:r w:rsidRPr="000F3EFB">
        <w:rPr>
          <w:lang w:val="ru-RU"/>
        </w:rPr>
        <w:br/>
      </w:r>
      <w:r w:rsidRPr="000F3EFB">
        <w:rPr>
          <w:color w:val="000000"/>
          <w:lang w:val="ru-RU"/>
        </w:rPr>
        <w:lastRenderedPageBreak/>
        <w:t>ДЕЖУРНЫЙ</w:t>
      </w:r>
      <w:r w:rsidRPr="000F3EFB">
        <w:rPr>
          <w:lang w:val="ru-RU"/>
        </w:rPr>
        <w:br/>
      </w:r>
      <w:r w:rsidRPr="000F3EFB">
        <w:rPr>
          <w:color w:val="000000"/>
          <w:lang w:val="ru-RU"/>
        </w:rPr>
        <w:t>Гражданина Головкина доставили. В допросную.</w:t>
      </w:r>
      <w:r w:rsidRPr="000F3EFB">
        <w:rPr>
          <w:lang w:val="ru-RU"/>
        </w:rPr>
        <w:br/>
      </w:r>
      <w:r w:rsidRPr="000F3EFB">
        <w:rPr>
          <w:color w:val="000000"/>
          <w:lang w:val="ru-RU"/>
        </w:rPr>
        <w:t>Боков кивает.</w:t>
      </w:r>
    </w:p>
    <w:p w14:paraId="59F22616" w14:textId="77777777" w:rsidR="005240AD" w:rsidRPr="000F3EFB" w:rsidRDefault="005240AD" w:rsidP="005240AD">
      <w:pPr>
        <w:rPr>
          <w:lang w:val="ru-RU"/>
        </w:rPr>
      </w:pPr>
    </w:p>
    <w:p w14:paraId="39AC0C69" w14:textId="77777777" w:rsidR="005240AD" w:rsidRPr="000F3EFB" w:rsidRDefault="005240AD" w:rsidP="005240AD">
      <w:pPr>
        <w:rPr>
          <w:lang w:val="ru-RU"/>
        </w:rPr>
      </w:pPr>
    </w:p>
    <w:p w14:paraId="1864D9A2" w14:textId="77777777" w:rsidR="005240AD" w:rsidRPr="000F3EFB" w:rsidRDefault="005240AD" w:rsidP="005240AD">
      <w:pPr>
        <w:rPr>
          <w:lang w:val="ru-RU"/>
        </w:rPr>
      </w:pPr>
    </w:p>
    <w:p w14:paraId="6FFDEC3F" w14:textId="77777777" w:rsidR="005240AD" w:rsidRPr="000F3EFB" w:rsidRDefault="005240AD" w:rsidP="005240AD">
      <w:pPr>
        <w:rPr>
          <w:lang w:val="ru-RU"/>
        </w:rPr>
      </w:pPr>
      <w:r w:rsidRPr="000F3EFB">
        <w:rPr>
          <w:b/>
          <w:color w:val="000000"/>
          <w:lang w:val="ru-RU"/>
        </w:rPr>
        <w:t xml:space="preserve">8-22-А. ИНТ. ОТДЕЛЕНИЕ МИЛИЦИИ ОДИНЦОВО.ДОЗНАВАТЕЛЬНАЯ НОЧЬ 4. </w:t>
      </w:r>
      <w:r w:rsidRPr="000F3EFB">
        <w:rPr>
          <w:lang w:val="ru-RU"/>
        </w:rPr>
        <w:br/>
      </w:r>
      <w:r w:rsidRPr="000F3EFB">
        <w:rPr>
          <w:b/>
          <w:color w:val="000000"/>
          <w:lang w:val="ru-RU"/>
        </w:rPr>
        <w:t>БОКОВ, КОЗЫРЕВ, КОНЮХ, ДЕЖУРНЫЙ (01:53)</w:t>
      </w:r>
      <w:r w:rsidRPr="000F3EFB">
        <w:rPr>
          <w:lang w:val="ru-RU"/>
        </w:rPr>
        <w:br/>
      </w:r>
    </w:p>
    <w:p w14:paraId="7B5D2944" w14:textId="77777777" w:rsidR="005240AD" w:rsidRPr="000F3EFB" w:rsidRDefault="005240AD" w:rsidP="005240AD">
      <w:pPr>
        <w:rPr>
          <w:lang w:val="ru-RU"/>
        </w:rPr>
      </w:pPr>
      <w:r w:rsidRPr="005240AD">
        <w:rPr>
          <w:color w:val="000000"/>
          <w:lang w:val="ru-RU"/>
        </w:rPr>
        <w:t>Конюх стоит. Высокий, нескладный, сутулый.</w:t>
      </w:r>
      <w:r w:rsidRPr="005240AD">
        <w:rPr>
          <w:lang w:val="ru-RU"/>
        </w:rPr>
        <w:br/>
      </w:r>
      <w:r w:rsidRPr="000F3EFB">
        <w:rPr>
          <w:color w:val="000000"/>
          <w:lang w:val="ru-RU"/>
        </w:rPr>
        <w:t>КОЗЫРЕВ</w:t>
      </w:r>
      <w:r w:rsidRPr="000F3EFB">
        <w:rPr>
          <w:lang w:val="ru-RU"/>
        </w:rPr>
        <w:br/>
      </w:r>
      <w:r w:rsidRPr="000F3EFB">
        <w:rPr>
          <w:color w:val="000000"/>
          <w:lang w:val="ru-RU"/>
        </w:rPr>
        <w:t>Садись. Курить будешь?</w:t>
      </w:r>
      <w:r w:rsidRPr="000F3EFB">
        <w:rPr>
          <w:lang w:val="ru-RU"/>
        </w:rPr>
        <w:br/>
      </w:r>
      <w:r w:rsidRPr="000F3EFB">
        <w:rPr>
          <w:color w:val="000000"/>
          <w:lang w:val="ru-RU"/>
        </w:rPr>
        <w:t>Протягивает пачку сигарет. Конюх робко берёт сигарету, глубоко затягивается.</w:t>
      </w:r>
      <w:r w:rsidRPr="000F3EFB">
        <w:rPr>
          <w:lang w:val="ru-RU"/>
        </w:rPr>
        <w:br/>
      </w:r>
      <w:r w:rsidRPr="000F3EFB">
        <w:rPr>
          <w:color w:val="000000"/>
          <w:lang w:val="ru-RU"/>
        </w:rPr>
        <w:t>КОЗЫРЕВ</w:t>
      </w:r>
      <w:r w:rsidRPr="000F3EFB">
        <w:rPr>
          <w:lang w:val="ru-RU"/>
        </w:rPr>
        <w:br/>
      </w:r>
      <w:r w:rsidRPr="000F3EFB">
        <w:rPr>
          <w:color w:val="000000"/>
          <w:lang w:val="ru-RU"/>
        </w:rPr>
        <w:t>Я тебя сейчас ни в чем обвинять не буду. Давай этот разговор на потом отложим.</w:t>
      </w:r>
      <w:r w:rsidRPr="000F3EFB">
        <w:rPr>
          <w:lang w:val="ru-RU"/>
        </w:rPr>
        <w:br/>
      </w:r>
      <w:r w:rsidRPr="000F3EFB">
        <w:rPr>
          <w:color w:val="000000"/>
          <w:lang w:val="ru-RU"/>
        </w:rPr>
        <w:t>Я тебя просто попросить хочу сейчас: помоги нам найти детей, пожалуйста?</w:t>
      </w:r>
      <w:r w:rsidRPr="000F3EFB">
        <w:rPr>
          <w:lang w:val="ru-RU"/>
        </w:rPr>
        <w:br/>
      </w:r>
      <w:r w:rsidRPr="000F3EFB">
        <w:rPr>
          <w:color w:val="000000"/>
          <w:lang w:val="ru-RU"/>
        </w:rPr>
        <w:t>Конюх смотрит на него с искренним непониманием.</w:t>
      </w:r>
      <w:r w:rsidRPr="000F3EFB">
        <w:rPr>
          <w:lang w:val="ru-RU"/>
        </w:rPr>
        <w:br/>
      </w:r>
      <w:r w:rsidRPr="000F3EFB">
        <w:rPr>
          <w:color w:val="000000"/>
          <w:lang w:val="ru-RU"/>
        </w:rPr>
        <w:t>КОЗЫРЕВ</w:t>
      </w:r>
      <w:r w:rsidRPr="000F3EFB">
        <w:rPr>
          <w:lang w:val="ru-RU"/>
        </w:rPr>
        <w:br/>
      </w:r>
      <w:r w:rsidRPr="000F3EFB">
        <w:rPr>
          <w:color w:val="000000"/>
          <w:lang w:val="ru-RU"/>
        </w:rPr>
        <w:t>13 числа весь день свой расскажи?</w:t>
      </w:r>
      <w:r w:rsidRPr="000F3EFB">
        <w:rPr>
          <w:lang w:val="ru-RU"/>
        </w:rPr>
        <w:br/>
      </w:r>
      <w:r w:rsidRPr="000F3EFB">
        <w:rPr>
          <w:color w:val="000000"/>
          <w:lang w:val="ru-RU"/>
        </w:rPr>
        <w:t>КОНЮХ</w:t>
      </w:r>
      <w:r w:rsidRPr="000F3EFB">
        <w:rPr>
          <w:lang w:val="ru-RU"/>
        </w:rPr>
        <w:br/>
      </w:r>
      <w:r w:rsidRPr="000F3EFB">
        <w:rPr>
          <w:color w:val="000000"/>
          <w:lang w:val="ru-RU"/>
        </w:rPr>
        <w:t>Встал утром, позавтракал… гоголь-моголем. Почистил лошадей. Вытащил у Ленки занозу. Бог знает, где она её взяла.</w:t>
      </w:r>
      <w:r w:rsidRPr="000F3EFB">
        <w:rPr>
          <w:lang w:val="ru-RU"/>
        </w:rPr>
        <w:br/>
      </w:r>
      <w:r w:rsidRPr="000F3EFB">
        <w:rPr>
          <w:color w:val="000000"/>
          <w:lang w:val="ru-RU"/>
        </w:rPr>
        <w:t>КОЗЫРЕВ</w:t>
      </w:r>
      <w:r w:rsidRPr="000F3EFB">
        <w:rPr>
          <w:lang w:val="ru-RU"/>
        </w:rPr>
        <w:br/>
      </w:r>
      <w:r w:rsidRPr="000F3EFB">
        <w:rPr>
          <w:color w:val="000000"/>
          <w:lang w:val="ru-RU"/>
        </w:rPr>
        <w:t>Ленка — это девушка твоя?</w:t>
      </w:r>
      <w:r w:rsidRPr="000F3EFB">
        <w:rPr>
          <w:lang w:val="ru-RU"/>
        </w:rPr>
        <w:br/>
      </w:r>
      <w:r w:rsidRPr="000F3EFB">
        <w:rPr>
          <w:color w:val="000000"/>
          <w:lang w:val="ru-RU"/>
        </w:rPr>
        <w:t>КОНЮХ</w:t>
      </w:r>
      <w:r w:rsidRPr="000F3EFB">
        <w:rPr>
          <w:lang w:val="ru-RU"/>
        </w:rPr>
        <w:br/>
      </w:r>
      <w:r w:rsidRPr="000F3EFB">
        <w:rPr>
          <w:color w:val="000000"/>
          <w:lang w:val="ru-RU"/>
        </w:rPr>
        <w:t>Не, это лошадь.</w:t>
      </w:r>
      <w:r w:rsidRPr="000F3EFB">
        <w:rPr>
          <w:lang w:val="ru-RU"/>
        </w:rPr>
        <w:br/>
      </w:r>
      <w:r w:rsidRPr="000F3EFB">
        <w:rPr>
          <w:color w:val="000000"/>
          <w:lang w:val="ru-RU"/>
        </w:rPr>
        <w:t>БОКОВ</w:t>
      </w:r>
      <w:r w:rsidRPr="000F3EFB">
        <w:rPr>
          <w:lang w:val="ru-RU"/>
        </w:rPr>
        <w:br/>
      </w:r>
      <w:r w:rsidRPr="000F3EFB">
        <w:rPr>
          <w:color w:val="000000"/>
          <w:lang w:val="ru-RU"/>
        </w:rPr>
        <w:t>А девушка есть у вас?</w:t>
      </w:r>
      <w:r w:rsidRPr="000F3EFB">
        <w:rPr>
          <w:lang w:val="ru-RU"/>
        </w:rPr>
        <w:br/>
      </w:r>
      <w:r w:rsidRPr="000F3EFB">
        <w:rPr>
          <w:color w:val="000000"/>
          <w:lang w:val="ru-RU"/>
        </w:rPr>
        <w:t>Конюх отрицательно мотает головой.</w:t>
      </w:r>
      <w:r w:rsidRPr="000F3EFB">
        <w:rPr>
          <w:lang w:val="ru-RU"/>
        </w:rPr>
        <w:br/>
      </w:r>
      <w:r w:rsidRPr="000F3EFB">
        <w:rPr>
          <w:color w:val="000000"/>
          <w:lang w:val="ru-RU"/>
        </w:rPr>
        <w:t>БОКОВ</w:t>
      </w:r>
      <w:r w:rsidRPr="000F3EFB">
        <w:rPr>
          <w:lang w:val="ru-RU"/>
        </w:rPr>
        <w:br/>
      </w:r>
      <w:r w:rsidRPr="000F3EFB">
        <w:rPr>
          <w:color w:val="000000"/>
          <w:lang w:val="ru-RU"/>
        </w:rPr>
        <w:t>А почему нету? Здоровый молодой мужик.</w:t>
      </w:r>
      <w:r w:rsidRPr="000F3EFB">
        <w:rPr>
          <w:lang w:val="ru-RU"/>
        </w:rPr>
        <w:br/>
      </w:r>
      <w:r w:rsidRPr="000F3EFB">
        <w:rPr>
          <w:color w:val="000000"/>
          <w:lang w:val="ru-RU"/>
        </w:rPr>
        <w:t>КОНЮХ</w:t>
      </w:r>
      <w:r w:rsidRPr="000F3EFB">
        <w:rPr>
          <w:lang w:val="ru-RU"/>
        </w:rPr>
        <w:br/>
      </w:r>
      <w:r w:rsidRPr="000F3EFB">
        <w:rPr>
          <w:color w:val="000000"/>
          <w:lang w:val="ru-RU"/>
        </w:rPr>
        <w:t>Навозом воняю. Какой девушке понравится.</w:t>
      </w:r>
      <w:r w:rsidRPr="000F3EFB">
        <w:rPr>
          <w:lang w:val="ru-RU"/>
        </w:rPr>
        <w:br/>
      </w:r>
      <w:r w:rsidRPr="000F3EFB">
        <w:rPr>
          <w:color w:val="000000"/>
          <w:lang w:val="ru-RU"/>
        </w:rPr>
        <w:t>КОЗЫРЕВ</w:t>
      </w:r>
      <w:r w:rsidRPr="000F3EFB">
        <w:rPr>
          <w:lang w:val="ru-RU"/>
        </w:rPr>
        <w:br/>
      </w:r>
      <w:r w:rsidRPr="000F3EFB">
        <w:rPr>
          <w:color w:val="000000"/>
          <w:lang w:val="ru-RU"/>
        </w:rPr>
        <w:t>Ты занозу чем доставал?</w:t>
      </w:r>
      <w:r w:rsidRPr="000F3EFB">
        <w:rPr>
          <w:lang w:val="ru-RU"/>
        </w:rPr>
        <w:br/>
      </w:r>
      <w:r w:rsidRPr="000F3EFB">
        <w:rPr>
          <w:color w:val="000000"/>
          <w:lang w:val="ru-RU"/>
        </w:rPr>
        <w:t>КОНЮХ</w:t>
      </w:r>
      <w:r w:rsidRPr="000F3EFB">
        <w:rPr>
          <w:lang w:val="ru-RU"/>
        </w:rPr>
        <w:br/>
      </w:r>
      <w:r w:rsidRPr="000F3EFB">
        <w:rPr>
          <w:color w:val="000000"/>
          <w:lang w:val="ru-RU"/>
        </w:rPr>
        <w:t>Ножом, она, зараза, здоровая была. Тут иголкой не подденешь.</w:t>
      </w:r>
      <w:r w:rsidRPr="000F3EFB">
        <w:rPr>
          <w:lang w:val="ru-RU"/>
        </w:rPr>
        <w:br/>
      </w:r>
      <w:r w:rsidRPr="000F3EFB">
        <w:rPr>
          <w:color w:val="000000"/>
          <w:lang w:val="ru-RU"/>
        </w:rPr>
        <w:t>КОЗЫРЕВ</w:t>
      </w:r>
      <w:r w:rsidRPr="000F3EFB">
        <w:rPr>
          <w:lang w:val="ru-RU"/>
        </w:rPr>
        <w:br/>
      </w:r>
      <w:r w:rsidRPr="000F3EFB">
        <w:rPr>
          <w:color w:val="000000"/>
          <w:lang w:val="ru-RU"/>
        </w:rPr>
        <w:t>Нож какой был? Опиши.</w:t>
      </w:r>
      <w:r w:rsidRPr="000F3EFB">
        <w:rPr>
          <w:lang w:val="ru-RU"/>
        </w:rPr>
        <w:br/>
      </w:r>
      <w:r w:rsidRPr="000F3EFB">
        <w:rPr>
          <w:color w:val="000000"/>
          <w:lang w:val="ru-RU"/>
        </w:rPr>
        <w:t>КОНЮХ</w:t>
      </w:r>
      <w:r w:rsidRPr="000F3EFB">
        <w:rPr>
          <w:lang w:val="ru-RU"/>
        </w:rPr>
        <w:br/>
      </w:r>
      <w:r w:rsidRPr="000F3EFB">
        <w:rPr>
          <w:color w:val="000000"/>
          <w:lang w:val="ru-RU"/>
        </w:rPr>
        <w:t>Да обычный. Жало сантиметров 20.</w:t>
      </w:r>
      <w:r w:rsidRPr="000F3EFB">
        <w:rPr>
          <w:lang w:val="ru-RU"/>
        </w:rPr>
        <w:br/>
      </w:r>
      <w:r w:rsidRPr="000F3EFB">
        <w:rPr>
          <w:color w:val="000000"/>
          <w:lang w:val="ru-RU"/>
        </w:rPr>
        <w:t>БОКОВ</w:t>
      </w:r>
      <w:r w:rsidRPr="000F3EFB">
        <w:rPr>
          <w:lang w:val="ru-RU"/>
        </w:rPr>
        <w:br/>
      </w:r>
      <w:r w:rsidRPr="000F3EFB">
        <w:rPr>
          <w:color w:val="000000"/>
          <w:lang w:val="ru-RU"/>
        </w:rPr>
        <w:t>Нож где сейчас?</w:t>
      </w:r>
      <w:r w:rsidRPr="000F3EFB">
        <w:rPr>
          <w:lang w:val="ru-RU"/>
        </w:rPr>
        <w:br/>
      </w:r>
      <w:r w:rsidRPr="000F3EFB">
        <w:rPr>
          <w:color w:val="000000"/>
          <w:lang w:val="ru-RU"/>
        </w:rPr>
        <w:t>КОНЮХ</w:t>
      </w:r>
      <w:r w:rsidRPr="000F3EFB">
        <w:rPr>
          <w:lang w:val="ru-RU"/>
        </w:rPr>
        <w:br/>
      </w:r>
      <w:r w:rsidRPr="000F3EFB">
        <w:rPr>
          <w:color w:val="000000"/>
          <w:lang w:val="ru-RU"/>
        </w:rPr>
        <w:t>На конюшне, где ещё.</w:t>
      </w:r>
      <w:r w:rsidRPr="000F3EFB">
        <w:rPr>
          <w:lang w:val="ru-RU"/>
        </w:rPr>
        <w:br/>
      </w:r>
      <w:r w:rsidRPr="000F3EFB">
        <w:rPr>
          <w:color w:val="000000"/>
          <w:lang w:val="ru-RU"/>
        </w:rPr>
        <w:t>КОЗЫРЕВ</w:t>
      </w:r>
      <w:r w:rsidRPr="000F3EFB">
        <w:rPr>
          <w:lang w:val="ru-RU"/>
        </w:rPr>
        <w:br/>
      </w:r>
      <w:proofErr w:type="gramStart"/>
      <w:r w:rsidRPr="000F3EFB">
        <w:rPr>
          <w:color w:val="000000"/>
          <w:lang w:val="ru-RU"/>
        </w:rPr>
        <w:t>Дальше</w:t>
      </w:r>
      <w:proofErr w:type="gramEnd"/>
      <w:r w:rsidRPr="000F3EFB">
        <w:rPr>
          <w:color w:val="000000"/>
          <w:lang w:val="ru-RU"/>
        </w:rPr>
        <w:t xml:space="preserve"> что делал?</w:t>
      </w:r>
      <w:r w:rsidRPr="000F3EFB">
        <w:rPr>
          <w:lang w:val="ru-RU"/>
        </w:rPr>
        <w:br/>
      </w:r>
      <w:r w:rsidRPr="000F3EFB">
        <w:rPr>
          <w:color w:val="000000"/>
          <w:lang w:val="ru-RU"/>
        </w:rPr>
        <w:t>КОНЮХ</w:t>
      </w:r>
      <w:r w:rsidRPr="000F3EFB">
        <w:rPr>
          <w:lang w:val="ru-RU"/>
        </w:rPr>
        <w:br/>
      </w:r>
      <w:r w:rsidRPr="000F3EFB">
        <w:rPr>
          <w:color w:val="000000"/>
          <w:lang w:val="ru-RU"/>
        </w:rPr>
        <w:t>Осеменял потом кобылу. Потом обедал. Потом поспал пару часов.</w:t>
      </w:r>
      <w:r w:rsidRPr="000F3EFB">
        <w:rPr>
          <w:lang w:val="ru-RU"/>
        </w:rPr>
        <w:br/>
      </w:r>
      <w:r w:rsidRPr="000F3EFB">
        <w:rPr>
          <w:color w:val="000000"/>
          <w:lang w:val="ru-RU"/>
        </w:rPr>
        <w:lastRenderedPageBreak/>
        <w:t>БОКОВ</w:t>
      </w:r>
      <w:r w:rsidRPr="000F3EFB">
        <w:rPr>
          <w:lang w:val="ru-RU"/>
        </w:rPr>
        <w:br/>
      </w:r>
      <w:r w:rsidRPr="000F3EFB">
        <w:rPr>
          <w:color w:val="000000"/>
          <w:lang w:val="ru-RU"/>
        </w:rPr>
        <w:t>Кто-то может подтвердить?</w:t>
      </w:r>
      <w:r w:rsidRPr="000F3EFB">
        <w:rPr>
          <w:lang w:val="ru-RU"/>
        </w:rPr>
        <w:br/>
      </w:r>
      <w:r w:rsidRPr="000F3EFB">
        <w:rPr>
          <w:color w:val="000000"/>
          <w:lang w:val="ru-RU"/>
        </w:rPr>
        <w:t>КОНЮХ</w:t>
      </w:r>
      <w:r w:rsidRPr="000F3EFB">
        <w:rPr>
          <w:lang w:val="ru-RU"/>
        </w:rPr>
        <w:br/>
      </w:r>
      <w:r w:rsidRPr="000F3EFB">
        <w:rPr>
          <w:color w:val="000000"/>
          <w:lang w:val="ru-RU"/>
        </w:rPr>
        <w:t>Осеменял с помощником, спал один.</w:t>
      </w:r>
      <w:r w:rsidRPr="000F3EFB">
        <w:rPr>
          <w:lang w:val="ru-RU"/>
        </w:rPr>
        <w:br/>
      </w:r>
      <w:r w:rsidRPr="000F3EFB">
        <w:rPr>
          <w:color w:val="000000"/>
          <w:lang w:val="ru-RU"/>
        </w:rPr>
        <w:t>КОЗЫРЕВ</w:t>
      </w:r>
      <w:r w:rsidRPr="000F3EFB">
        <w:rPr>
          <w:lang w:val="ru-RU"/>
        </w:rPr>
        <w:br/>
      </w:r>
      <w:r w:rsidRPr="000F3EFB">
        <w:rPr>
          <w:color w:val="000000"/>
          <w:lang w:val="ru-RU"/>
        </w:rPr>
        <w:t>Во сколько спал?</w:t>
      </w:r>
      <w:r w:rsidRPr="000F3EFB">
        <w:rPr>
          <w:lang w:val="ru-RU"/>
        </w:rPr>
        <w:br/>
      </w:r>
      <w:r w:rsidRPr="000F3EFB">
        <w:rPr>
          <w:color w:val="000000"/>
          <w:lang w:val="ru-RU"/>
        </w:rPr>
        <w:t>КОНЮХ</w:t>
      </w:r>
      <w:r w:rsidRPr="000F3EFB">
        <w:rPr>
          <w:lang w:val="ru-RU"/>
        </w:rPr>
        <w:br/>
      </w:r>
      <w:r w:rsidRPr="000F3EFB">
        <w:rPr>
          <w:color w:val="000000"/>
          <w:lang w:val="ru-RU"/>
        </w:rPr>
        <w:t>Часов с 4 до 6. Потом выездка была. В 8 покормил всех и поехал подработать.</w:t>
      </w:r>
      <w:r w:rsidRPr="000F3EFB">
        <w:rPr>
          <w:lang w:val="ru-RU"/>
        </w:rPr>
        <w:br/>
      </w:r>
      <w:r w:rsidRPr="000F3EFB">
        <w:rPr>
          <w:color w:val="000000"/>
          <w:lang w:val="ru-RU"/>
        </w:rPr>
        <w:t>БОКОВ</w:t>
      </w:r>
      <w:r w:rsidRPr="000F3EFB">
        <w:rPr>
          <w:lang w:val="ru-RU"/>
        </w:rPr>
        <w:br/>
      </w:r>
      <w:r w:rsidRPr="000F3EFB">
        <w:rPr>
          <w:color w:val="000000"/>
          <w:lang w:val="ru-RU"/>
        </w:rPr>
        <w:t>Куда?</w:t>
      </w:r>
      <w:r w:rsidRPr="000F3EFB">
        <w:rPr>
          <w:lang w:val="ru-RU"/>
        </w:rPr>
        <w:br/>
      </w:r>
      <w:r w:rsidRPr="000F3EFB">
        <w:rPr>
          <w:color w:val="000000"/>
          <w:lang w:val="ru-RU"/>
        </w:rPr>
        <w:t>КОНЮХ</w:t>
      </w:r>
      <w:r w:rsidRPr="000F3EFB">
        <w:rPr>
          <w:lang w:val="ru-RU"/>
        </w:rPr>
        <w:br/>
      </w:r>
      <w:r w:rsidRPr="000F3EFB">
        <w:rPr>
          <w:color w:val="000000"/>
          <w:lang w:val="ru-RU"/>
        </w:rPr>
        <w:t xml:space="preserve">Ну… </w:t>
      </w:r>
      <w:proofErr w:type="spellStart"/>
      <w:r w:rsidRPr="000F3EFB">
        <w:rPr>
          <w:color w:val="000000"/>
          <w:lang w:val="ru-RU"/>
        </w:rPr>
        <w:t>таксовать</w:t>
      </w:r>
      <w:proofErr w:type="spellEnd"/>
      <w:r w:rsidRPr="000F3EFB">
        <w:rPr>
          <w:color w:val="000000"/>
          <w:lang w:val="ru-RU"/>
        </w:rPr>
        <w:t>… на Белорусском. Ждал, что с минского поезда в два люди будут, но не было никого. Были пацаны местные у “Салюта”. Забрал их, привёз в Горки, часа в три лёг спать.</w:t>
      </w:r>
      <w:r w:rsidRPr="000F3EFB">
        <w:rPr>
          <w:lang w:val="ru-RU"/>
        </w:rPr>
        <w:br/>
      </w:r>
      <w:r w:rsidRPr="000F3EFB">
        <w:rPr>
          <w:color w:val="000000"/>
          <w:lang w:val="ru-RU"/>
        </w:rPr>
        <w:t>БОКОВ</w:t>
      </w:r>
      <w:r w:rsidRPr="000F3EFB">
        <w:rPr>
          <w:lang w:val="ru-RU"/>
        </w:rPr>
        <w:br/>
      </w:r>
      <w:r w:rsidRPr="000F3EFB">
        <w:rPr>
          <w:color w:val="000000"/>
          <w:lang w:val="ru-RU"/>
        </w:rPr>
        <w:t>Кто-нибудь видел, как вы вернулись на конезавод?</w:t>
      </w:r>
      <w:r w:rsidRPr="000F3EFB">
        <w:rPr>
          <w:lang w:val="ru-RU"/>
        </w:rPr>
        <w:br/>
      </w:r>
      <w:r w:rsidRPr="000F3EFB">
        <w:rPr>
          <w:color w:val="000000"/>
          <w:lang w:val="ru-RU"/>
        </w:rPr>
        <w:t>КОНЮХ</w:t>
      </w:r>
      <w:r w:rsidRPr="000F3EFB">
        <w:rPr>
          <w:lang w:val="ru-RU"/>
        </w:rPr>
        <w:br/>
      </w:r>
      <w:r w:rsidRPr="000F3EFB">
        <w:rPr>
          <w:color w:val="000000"/>
          <w:lang w:val="ru-RU"/>
        </w:rPr>
        <w:t xml:space="preserve">Да, </w:t>
      </w:r>
      <w:proofErr w:type="spellStart"/>
      <w:r w:rsidRPr="000F3EFB">
        <w:rPr>
          <w:color w:val="000000"/>
          <w:lang w:val="ru-RU"/>
        </w:rPr>
        <w:t>Евсеич</w:t>
      </w:r>
      <w:proofErr w:type="spellEnd"/>
      <w:r w:rsidRPr="000F3EFB">
        <w:rPr>
          <w:color w:val="000000"/>
          <w:lang w:val="ru-RU"/>
        </w:rPr>
        <w:t xml:space="preserve"> видел, сторож. Он мне ворота открывал.</w:t>
      </w:r>
      <w:r w:rsidRPr="000F3EFB">
        <w:rPr>
          <w:lang w:val="ru-RU"/>
        </w:rPr>
        <w:br/>
      </w:r>
      <w:r w:rsidRPr="000F3EFB">
        <w:rPr>
          <w:color w:val="000000"/>
          <w:lang w:val="ru-RU"/>
        </w:rPr>
        <w:t>КОЗЫРЕВ</w:t>
      </w:r>
      <w:r w:rsidRPr="000F3EFB">
        <w:rPr>
          <w:lang w:val="ru-RU"/>
        </w:rPr>
        <w:br/>
      </w:r>
      <w:r w:rsidRPr="000F3EFB">
        <w:rPr>
          <w:color w:val="000000"/>
          <w:lang w:val="ru-RU"/>
        </w:rPr>
        <w:t>Смотри. С 4 до 6 был убит Ваня Логов. У тебя алиби нет. След твой по размеру совпадает со следами на месте убийства. У тебя был красный москвич в 86 - и у Фишера. Лаваля убили на конюшне - и ты мог там быть.</w:t>
      </w:r>
      <w:r w:rsidRPr="000F3EFB">
        <w:rPr>
          <w:lang w:val="ru-RU"/>
        </w:rPr>
        <w:br/>
      </w:r>
      <w:r w:rsidRPr="000F3EFB">
        <w:rPr>
          <w:color w:val="000000"/>
          <w:lang w:val="ru-RU"/>
        </w:rPr>
        <w:t>Конюх опускает голову.</w:t>
      </w:r>
      <w:r w:rsidRPr="000F3EFB">
        <w:rPr>
          <w:lang w:val="ru-RU"/>
        </w:rPr>
        <w:br/>
      </w:r>
      <w:r w:rsidRPr="000F3EFB">
        <w:rPr>
          <w:color w:val="000000"/>
          <w:lang w:val="ru-RU"/>
        </w:rPr>
        <w:t>КОНЮХ</w:t>
      </w:r>
      <w:r w:rsidRPr="000F3EFB">
        <w:rPr>
          <w:lang w:val="ru-RU"/>
        </w:rPr>
        <w:br/>
      </w:r>
      <w:r w:rsidRPr="000F3EFB">
        <w:rPr>
          <w:color w:val="000000"/>
          <w:lang w:val="ru-RU"/>
        </w:rPr>
        <w:t>Выходит, вы меня теперь виноватым сделаете?</w:t>
      </w:r>
      <w:r w:rsidRPr="000F3EFB">
        <w:rPr>
          <w:lang w:val="ru-RU"/>
        </w:rPr>
        <w:br/>
      </w:r>
      <w:r w:rsidRPr="000F3EFB">
        <w:rPr>
          <w:color w:val="000000"/>
          <w:lang w:val="ru-RU"/>
        </w:rPr>
        <w:t>БОКОВ</w:t>
      </w:r>
      <w:r w:rsidRPr="000F3EFB">
        <w:rPr>
          <w:lang w:val="ru-RU"/>
        </w:rPr>
        <w:br/>
      </w:r>
      <w:r w:rsidRPr="000F3EFB">
        <w:rPr>
          <w:color w:val="000000"/>
          <w:lang w:val="ru-RU"/>
        </w:rPr>
        <w:t>А вы не виноваты?</w:t>
      </w:r>
      <w:r w:rsidRPr="000F3EFB">
        <w:rPr>
          <w:lang w:val="ru-RU"/>
        </w:rPr>
        <w:br/>
      </w:r>
      <w:r w:rsidRPr="000F3EFB">
        <w:rPr>
          <w:color w:val="000000"/>
          <w:lang w:val="ru-RU"/>
        </w:rPr>
        <w:t>КОНЮХ</w:t>
      </w:r>
      <w:r w:rsidRPr="000F3EFB">
        <w:rPr>
          <w:lang w:val="ru-RU"/>
        </w:rPr>
        <w:br/>
      </w:r>
      <w:r w:rsidRPr="000F3EFB">
        <w:rPr>
          <w:color w:val="000000"/>
          <w:lang w:val="ru-RU"/>
        </w:rPr>
        <w:t>Нет, я же вам говорил уже. Меня всю жизнь все не любят. И чем больше доброго я делаю - тем больше меня обижают. Снова и снова.</w:t>
      </w:r>
      <w:r w:rsidRPr="000F3EFB">
        <w:rPr>
          <w:lang w:val="ru-RU"/>
        </w:rPr>
        <w:br/>
      </w:r>
      <w:r w:rsidRPr="000F3EFB">
        <w:rPr>
          <w:color w:val="000000"/>
          <w:lang w:val="ru-RU"/>
        </w:rPr>
        <w:t>КОЗЫРЕВ</w:t>
      </w:r>
      <w:r w:rsidRPr="000F3EFB">
        <w:rPr>
          <w:lang w:val="ru-RU"/>
        </w:rPr>
        <w:br/>
      </w:r>
      <w:r w:rsidRPr="000F3EFB">
        <w:rPr>
          <w:color w:val="000000"/>
          <w:lang w:val="ru-RU"/>
        </w:rPr>
        <w:t>Уведите его. И пусть в камере один не остаётся.</w:t>
      </w:r>
      <w:r w:rsidRPr="000F3EFB">
        <w:rPr>
          <w:lang w:val="ru-RU"/>
        </w:rPr>
        <w:br/>
      </w:r>
      <w:r w:rsidRPr="000F3EFB">
        <w:rPr>
          <w:color w:val="000000"/>
          <w:lang w:val="ru-RU"/>
        </w:rPr>
        <w:t>ДЕЖУРНЫЙ</w:t>
      </w:r>
      <w:r w:rsidRPr="000F3EFB">
        <w:rPr>
          <w:lang w:val="ru-RU"/>
        </w:rPr>
        <w:br/>
      </w:r>
      <w:r w:rsidRPr="000F3EFB">
        <w:rPr>
          <w:color w:val="000000"/>
          <w:lang w:val="ru-RU"/>
        </w:rPr>
        <w:t>Есть!</w:t>
      </w:r>
    </w:p>
    <w:p w14:paraId="400503A0" w14:textId="77777777" w:rsidR="005240AD" w:rsidRPr="000F3EFB" w:rsidRDefault="005240AD" w:rsidP="005240AD">
      <w:pPr>
        <w:rPr>
          <w:lang w:val="ru-RU"/>
        </w:rPr>
      </w:pPr>
    </w:p>
    <w:p w14:paraId="1B68D696" w14:textId="77777777" w:rsidR="005240AD" w:rsidRPr="000F3EFB" w:rsidRDefault="005240AD" w:rsidP="005240AD">
      <w:pPr>
        <w:rPr>
          <w:lang w:val="ru-RU"/>
        </w:rPr>
      </w:pPr>
      <w:r w:rsidRPr="000F3EFB">
        <w:rPr>
          <w:b/>
          <w:color w:val="000000"/>
          <w:lang w:val="ru-RU"/>
        </w:rPr>
        <w:t xml:space="preserve">8-23. ИНТ. ГАРАЖ.ПОДВАЛ НОЧЬ 4. </w:t>
      </w:r>
      <w:r w:rsidRPr="000F3EFB">
        <w:rPr>
          <w:lang w:val="ru-RU"/>
        </w:rPr>
        <w:br/>
      </w:r>
      <w:r w:rsidRPr="000F3EFB">
        <w:rPr>
          <w:b/>
          <w:color w:val="000000"/>
          <w:lang w:val="ru-RU"/>
        </w:rPr>
        <w:t>ДОБРОВОЛЬСКАЯ, ВИТЯ, САША, ПЕТЯ (00:36)</w:t>
      </w:r>
      <w:r w:rsidRPr="000F3EFB">
        <w:rPr>
          <w:lang w:val="ru-RU"/>
        </w:rPr>
        <w:br/>
      </w:r>
    </w:p>
    <w:p w14:paraId="1FFCFA95" w14:textId="77777777" w:rsidR="005240AD" w:rsidRPr="000F3EFB" w:rsidRDefault="005240AD" w:rsidP="005240AD">
      <w:pPr>
        <w:rPr>
          <w:lang w:val="ru-RU"/>
        </w:rPr>
      </w:pPr>
      <w:r w:rsidRPr="000F3EFB">
        <w:rPr>
          <w:color w:val="000000"/>
          <w:lang w:val="ru-RU"/>
        </w:rPr>
        <w:t>Добровольская пытается зубами разгрызть изоленту на руках ребёнка. Но она лишь скатывается в узкие давящие тонкие верёвки, мальчик выдёргивает руки. Ему больно. Он устал.</w:t>
      </w:r>
    </w:p>
    <w:p w14:paraId="4725E18C" w14:textId="77777777" w:rsidR="005240AD" w:rsidRPr="000F3EFB" w:rsidRDefault="005240AD" w:rsidP="005240AD">
      <w:pPr>
        <w:rPr>
          <w:lang w:val="ru-RU"/>
        </w:rPr>
      </w:pPr>
    </w:p>
    <w:p w14:paraId="134A9346" w14:textId="77777777" w:rsidR="005240AD" w:rsidRPr="000F3EFB" w:rsidRDefault="005240AD" w:rsidP="005240AD">
      <w:pPr>
        <w:ind w:left="3166"/>
        <w:rPr>
          <w:lang w:val="ru-RU"/>
        </w:rPr>
      </w:pPr>
      <w:r w:rsidRPr="000F3EFB">
        <w:rPr>
          <w:color w:val="000000"/>
          <w:lang w:val="ru-RU"/>
        </w:rPr>
        <w:t>ДОБРОВОЛЬСКАЯ</w:t>
      </w:r>
    </w:p>
    <w:p w14:paraId="2F00AEFC" w14:textId="77777777" w:rsidR="005240AD" w:rsidRPr="000F3EFB" w:rsidRDefault="005240AD" w:rsidP="005240AD">
      <w:pPr>
        <w:ind w:left="1441" w:right="2161"/>
        <w:rPr>
          <w:lang w:val="ru-RU"/>
        </w:rPr>
      </w:pPr>
      <w:r w:rsidRPr="000F3EFB">
        <w:rPr>
          <w:color w:val="000000"/>
          <w:lang w:val="ru-RU"/>
        </w:rPr>
        <w:t>Я понимаю, что ты очень устал. Давай я сяду на табуретку, а ты сядешь мне на плечи. Так верёвка ослабится. Ты будешь в безопасности и сможешь поспать. А когда ты проснёшься - всё уже закончится.</w:t>
      </w:r>
    </w:p>
    <w:p w14:paraId="4845C91F" w14:textId="77777777" w:rsidR="005240AD" w:rsidRPr="000F3EFB" w:rsidRDefault="005240AD" w:rsidP="005240AD">
      <w:pPr>
        <w:rPr>
          <w:lang w:val="ru-RU"/>
        </w:rPr>
      </w:pPr>
    </w:p>
    <w:p w14:paraId="3841805B" w14:textId="77777777" w:rsidR="005240AD" w:rsidRPr="000F3EFB" w:rsidRDefault="005240AD" w:rsidP="005240AD">
      <w:pPr>
        <w:rPr>
          <w:lang w:val="ru-RU"/>
        </w:rPr>
      </w:pPr>
      <w:r w:rsidRPr="000F3EFB">
        <w:rPr>
          <w:color w:val="000000"/>
          <w:lang w:val="ru-RU"/>
        </w:rPr>
        <w:lastRenderedPageBreak/>
        <w:t>Добровольская садится на табуретку. Мальчик осторожно садится ей на плечи. Верёвка у него так натянута меньше, чем когда он стоял, он в меньшей опасности. И, кажется, он расслабился. И моментально уснул.</w:t>
      </w:r>
    </w:p>
    <w:p w14:paraId="43E5F195" w14:textId="77777777" w:rsidR="005240AD" w:rsidRPr="000F3EFB" w:rsidRDefault="005240AD" w:rsidP="005240AD">
      <w:pPr>
        <w:rPr>
          <w:lang w:val="ru-RU"/>
        </w:rPr>
      </w:pPr>
    </w:p>
    <w:p w14:paraId="6771C8C1" w14:textId="237073B6" w:rsidR="005240AD" w:rsidRPr="000F3EFB" w:rsidRDefault="005240AD" w:rsidP="005240AD">
      <w:pPr>
        <w:rPr>
          <w:lang w:val="ru-RU"/>
        </w:rPr>
      </w:pPr>
      <w:r w:rsidRPr="000F3EFB">
        <w:rPr>
          <w:b/>
          <w:color w:val="000000"/>
          <w:lang w:val="ru-RU"/>
        </w:rPr>
        <w:t xml:space="preserve">8-24. ИНТ. КАМЕРА В ОТДЕЛЕНИИ МИЛИЦИИ ОДИНЦОВО НОЧЬ 4. </w:t>
      </w:r>
      <w:r w:rsidRPr="000F3EFB">
        <w:rPr>
          <w:lang w:val="ru-RU"/>
        </w:rPr>
        <w:br/>
      </w:r>
      <w:r w:rsidRPr="000F3EFB">
        <w:rPr>
          <w:b/>
          <w:color w:val="000000"/>
          <w:lang w:val="ru-RU"/>
        </w:rPr>
        <w:t>КОНЮХ, БОКОВ, КОЗЫРЕВ, ПАВЛОВ, ДЕЖУРНЫЙ</w:t>
      </w:r>
      <w:r w:rsidR="00270D29">
        <w:rPr>
          <w:b/>
          <w:color w:val="000000"/>
          <w:lang w:val="ru-RU"/>
        </w:rPr>
        <w:t>, милиционер 10, слесарь</w:t>
      </w:r>
      <w:r w:rsidRPr="000F3EFB">
        <w:rPr>
          <w:b/>
          <w:color w:val="000000"/>
          <w:lang w:val="ru-RU"/>
        </w:rPr>
        <w:t xml:space="preserve"> (03:06)</w:t>
      </w:r>
      <w:r w:rsidRPr="000F3EFB">
        <w:rPr>
          <w:lang w:val="ru-RU"/>
        </w:rPr>
        <w:br/>
      </w:r>
    </w:p>
    <w:p w14:paraId="132F75F9" w14:textId="77777777" w:rsidR="005240AD" w:rsidRPr="000F3EFB" w:rsidRDefault="005240AD" w:rsidP="005240AD">
      <w:pPr>
        <w:rPr>
          <w:lang w:val="ru-RU"/>
        </w:rPr>
      </w:pPr>
      <w:r w:rsidRPr="000F3EFB">
        <w:rPr>
          <w:color w:val="000000"/>
          <w:lang w:val="ru-RU"/>
        </w:rPr>
        <w:t>Конюх входит в камеру. Там уже спит человек.</w:t>
      </w:r>
    </w:p>
    <w:p w14:paraId="1ECD8D7A" w14:textId="77777777" w:rsidR="005240AD" w:rsidRPr="000F3EFB" w:rsidRDefault="005240AD" w:rsidP="005240AD">
      <w:pPr>
        <w:rPr>
          <w:lang w:val="ru-RU"/>
        </w:rPr>
      </w:pPr>
    </w:p>
    <w:p w14:paraId="4EB947C1" w14:textId="77777777" w:rsidR="005240AD" w:rsidRPr="000F3EFB" w:rsidRDefault="005240AD" w:rsidP="005240AD">
      <w:pPr>
        <w:ind w:left="3166"/>
        <w:rPr>
          <w:lang w:val="ru-RU"/>
        </w:rPr>
      </w:pPr>
      <w:r w:rsidRPr="000F3EFB">
        <w:rPr>
          <w:color w:val="000000"/>
          <w:lang w:val="ru-RU"/>
        </w:rPr>
        <w:t>ДЕЖУРНЫЙ</w:t>
      </w:r>
    </w:p>
    <w:p w14:paraId="35028710" w14:textId="77777777" w:rsidR="005240AD" w:rsidRPr="000F3EFB" w:rsidRDefault="005240AD" w:rsidP="005240AD">
      <w:pPr>
        <w:ind w:left="1441" w:right="2161"/>
        <w:rPr>
          <w:lang w:val="ru-RU"/>
        </w:rPr>
      </w:pPr>
      <w:r w:rsidRPr="000F3EFB">
        <w:rPr>
          <w:color w:val="000000"/>
          <w:lang w:val="ru-RU"/>
        </w:rPr>
        <w:t>Павлов, просыпайся, смотри за гражданином, чтоб не натворил чего. С тебя спрошу утром.</w:t>
      </w:r>
    </w:p>
    <w:p w14:paraId="3D044362" w14:textId="77777777" w:rsidR="005240AD" w:rsidRPr="000F3EFB" w:rsidRDefault="005240AD" w:rsidP="005240AD">
      <w:pPr>
        <w:rPr>
          <w:lang w:val="ru-RU"/>
        </w:rPr>
      </w:pPr>
    </w:p>
    <w:p w14:paraId="6799E6E2" w14:textId="77777777" w:rsidR="005240AD" w:rsidRPr="000F3EFB" w:rsidRDefault="005240AD" w:rsidP="005240AD">
      <w:pPr>
        <w:rPr>
          <w:lang w:val="ru-RU"/>
        </w:rPr>
      </w:pPr>
      <w:r w:rsidRPr="000F3EFB">
        <w:rPr>
          <w:color w:val="000000"/>
          <w:lang w:val="ru-RU"/>
        </w:rPr>
        <w:t>Павлов садится, кивает головой.</w:t>
      </w:r>
    </w:p>
    <w:p w14:paraId="163B559A" w14:textId="77777777" w:rsidR="005240AD" w:rsidRPr="000F3EFB" w:rsidRDefault="005240AD" w:rsidP="005240AD">
      <w:pPr>
        <w:rPr>
          <w:lang w:val="ru-RU"/>
        </w:rPr>
      </w:pPr>
    </w:p>
    <w:p w14:paraId="7D4FC531" w14:textId="77777777" w:rsidR="005240AD" w:rsidRPr="000F3EFB" w:rsidRDefault="005240AD" w:rsidP="005240AD">
      <w:pPr>
        <w:ind w:left="3166"/>
        <w:rPr>
          <w:lang w:val="ru-RU"/>
        </w:rPr>
      </w:pPr>
      <w:r w:rsidRPr="000F3EFB">
        <w:rPr>
          <w:color w:val="000000"/>
          <w:lang w:val="ru-RU"/>
        </w:rPr>
        <w:t>ПАВЛОВ</w:t>
      </w:r>
    </w:p>
    <w:p w14:paraId="784CD73E" w14:textId="77777777" w:rsidR="005240AD" w:rsidRPr="000F3EFB" w:rsidRDefault="005240AD" w:rsidP="005240AD">
      <w:pPr>
        <w:ind w:left="1441" w:right="2161"/>
        <w:rPr>
          <w:lang w:val="ru-RU"/>
        </w:rPr>
      </w:pPr>
      <w:r w:rsidRPr="000F3EFB">
        <w:rPr>
          <w:color w:val="000000"/>
          <w:lang w:val="ru-RU"/>
        </w:rPr>
        <w:t>Свет выключи, начальник, я ж как кошка и в темноте могу смотреть.</w:t>
      </w:r>
    </w:p>
    <w:p w14:paraId="36EA5BD6" w14:textId="77777777" w:rsidR="005240AD" w:rsidRPr="000F3EFB" w:rsidRDefault="005240AD" w:rsidP="005240AD">
      <w:pPr>
        <w:rPr>
          <w:lang w:val="ru-RU"/>
        </w:rPr>
      </w:pPr>
    </w:p>
    <w:p w14:paraId="57D1F363" w14:textId="77777777" w:rsidR="005240AD" w:rsidRPr="000F3EFB" w:rsidRDefault="005240AD" w:rsidP="005240AD">
      <w:pPr>
        <w:rPr>
          <w:lang w:val="ru-RU"/>
        </w:rPr>
      </w:pPr>
      <w:r w:rsidRPr="000F3EFB">
        <w:rPr>
          <w:color w:val="000000"/>
          <w:lang w:val="ru-RU"/>
        </w:rPr>
        <w:t>Дежурный игнорирует просьбу и, как только он выходит, Павлов отворачивается к стене и снова засыпает. Конюх садится на шконку. Крестится. Снимает нательный крест. Он с трудом проходит через голову. Павлов поворачивается.</w:t>
      </w:r>
    </w:p>
    <w:p w14:paraId="2C730438" w14:textId="77777777" w:rsidR="005240AD" w:rsidRPr="000F3EFB" w:rsidRDefault="005240AD" w:rsidP="005240AD">
      <w:pPr>
        <w:rPr>
          <w:lang w:val="ru-RU"/>
        </w:rPr>
      </w:pPr>
    </w:p>
    <w:p w14:paraId="5375975C" w14:textId="77777777" w:rsidR="005240AD" w:rsidRPr="000F3EFB" w:rsidRDefault="005240AD" w:rsidP="005240AD">
      <w:pPr>
        <w:ind w:left="3166"/>
        <w:rPr>
          <w:lang w:val="ru-RU"/>
        </w:rPr>
      </w:pPr>
      <w:r w:rsidRPr="000F3EFB">
        <w:rPr>
          <w:color w:val="000000"/>
          <w:lang w:val="ru-RU"/>
        </w:rPr>
        <w:t>ПАВЛОВ</w:t>
      </w:r>
    </w:p>
    <w:p w14:paraId="613C750B" w14:textId="77777777" w:rsidR="005240AD" w:rsidRPr="000F3EFB" w:rsidRDefault="005240AD" w:rsidP="005240AD">
      <w:pPr>
        <w:ind w:left="1441" w:right="2161"/>
        <w:rPr>
          <w:lang w:val="ru-RU"/>
        </w:rPr>
      </w:pPr>
      <w:r w:rsidRPr="000F3EFB">
        <w:rPr>
          <w:color w:val="000000"/>
          <w:lang w:val="ru-RU"/>
        </w:rPr>
        <w:t xml:space="preserve">Ложись уже, а? Хуле ты топчешься. </w:t>
      </w:r>
      <w:proofErr w:type="spellStart"/>
      <w:r w:rsidRPr="000F3EFB">
        <w:rPr>
          <w:color w:val="000000"/>
          <w:lang w:val="ru-RU"/>
        </w:rPr>
        <w:t>Чё</w:t>
      </w:r>
      <w:proofErr w:type="spellEnd"/>
      <w:r w:rsidRPr="000F3EFB">
        <w:rPr>
          <w:color w:val="000000"/>
          <w:lang w:val="ru-RU"/>
        </w:rPr>
        <w:t xml:space="preserve"> ты там </w:t>
      </w:r>
      <w:proofErr w:type="spellStart"/>
      <w:r w:rsidRPr="000F3EFB">
        <w:rPr>
          <w:color w:val="000000"/>
          <w:lang w:val="ru-RU"/>
        </w:rPr>
        <w:t>вошкаешься</w:t>
      </w:r>
      <w:proofErr w:type="spellEnd"/>
      <w:r w:rsidRPr="000F3EFB">
        <w:rPr>
          <w:color w:val="000000"/>
          <w:lang w:val="ru-RU"/>
        </w:rPr>
        <w:t>? Спать охота.</w:t>
      </w:r>
    </w:p>
    <w:p w14:paraId="676311EB" w14:textId="77777777" w:rsidR="005240AD" w:rsidRPr="000F3EFB" w:rsidRDefault="005240AD" w:rsidP="005240AD">
      <w:pPr>
        <w:rPr>
          <w:lang w:val="ru-RU"/>
        </w:rPr>
      </w:pPr>
    </w:p>
    <w:p w14:paraId="5EB345ED" w14:textId="77777777" w:rsidR="005240AD" w:rsidRPr="000F3EFB" w:rsidRDefault="005240AD" w:rsidP="005240AD">
      <w:pPr>
        <w:rPr>
          <w:lang w:val="ru-RU"/>
        </w:rPr>
      </w:pPr>
      <w:r w:rsidRPr="000F3EFB">
        <w:rPr>
          <w:color w:val="000000"/>
          <w:lang w:val="ru-RU"/>
        </w:rPr>
        <w:t>Конюх поворачивается к Павлову и смотрит совершенно бешеными глазами. Это больше не тихий робкий человек. Это СТРАШНЫЙ взгляд. Павлов отворачивается. Конюх подходит к раковине, умывается. Следит за Павловым, пытается снять крестик со шнурка. Страшные пальцы со слишком большими первыми фалангами явно не предназначены для таких упражнений на мелкую моторику. Конюх пытается разорвать верёвочку зубами, злится, рычит и плюётся, но ни разорвать шнурок, ни развязать узел - не получается. Конюх запихивает крестик в раковину, туда же проталкивает верёвочку. Но украшение всё равно не падает в трубу. Павлов вскакивает и начинает стучать ногами в дверь камеры.</w:t>
      </w:r>
    </w:p>
    <w:p w14:paraId="1E8E81F9" w14:textId="77777777" w:rsidR="005240AD" w:rsidRPr="000F3EFB" w:rsidRDefault="005240AD" w:rsidP="005240AD">
      <w:pPr>
        <w:rPr>
          <w:lang w:val="ru-RU"/>
        </w:rPr>
      </w:pPr>
    </w:p>
    <w:p w14:paraId="5C1CDE02" w14:textId="77777777" w:rsidR="005240AD" w:rsidRPr="000F3EFB" w:rsidRDefault="005240AD" w:rsidP="005240AD">
      <w:pPr>
        <w:rPr>
          <w:lang w:val="ru-RU"/>
        </w:rPr>
      </w:pPr>
      <w:r w:rsidRPr="000F3EFB">
        <w:rPr>
          <w:color w:val="000000"/>
          <w:lang w:val="ru-RU"/>
        </w:rPr>
        <w:t>Конюх включает воду в раковине на всю мощность, но в водовороте все ещё виден шнурок.</w:t>
      </w:r>
    </w:p>
    <w:p w14:paraId="5A7DE78A" w14:textId="77777777" w:rsidR="005240AD" w:rsidRPr="000F3EFB" w:rsidRDefault="005240AD" w:rsidP="005240AD">
      <w:pPr>
        <w:rPr>
          <w:lang w:val="ru-RU"/>
        </w:rPr>
      </w:pPr>
    </w:p>
    <w:p w14:paraId="2B2879CB" w14:textId="77777777" w:rsidR="005240AD" w:rsidRPr="000F3EFB" w:rsidRDefault="005240AD" w:rsidP="005240AD">
      <w:pPr>
        <w:rPr>
          <w:lang w:val="ru-RU"/>
        </w:rPr>
      </w:pPr>
      <w:r w:rsidRPr="000F3EFB">
        <w:rPr>
          <w:color w:val="000000"/>
          <w:lang w:val="ru-RU"/>
        </w:rPr>
        <w:t>Дверь открывается, входит Дежурный. Делает шаг по направлению к раковине и тут Конюх … прокусывает себе вену на руке. Брызжет кровь. Конюх капает её целенаправленно на брюки, туда, где у него было пятно от “вина”.</w:t>
      </w:r>
    </w:p>
    <w:p w14:paraId="4AD5205C" w14:textId="77777777" w:rsidR="005240AD" w:rsidRPr="000F3EFB" w:rsidRDefault="005240AD" w:rsidP="005240AD">
      <w:pPr>
        <w:rPr>
          <w:lang w:val="ru-RU"/>
        </w:rPr>
      </w:pPr>
    </w:p>
    <w:p w14:paraId="6D474B6D" w14:textId="77777777" w:rsidR="005240AD" w:rsidRPr="000F3EFB" w:rsidRDefault="005240AD" w:rsidP="005240AD">
      <w:pPr>
        <w:ind w:left="3166"/>
        <w:rPr>
          <w:lang w:val="ru-RU"/>
        </w:rPr>
      </w:pPr>
      <w:r w:rsidRPr="000F3EFB">
        <w:rPr>
          <w:color w:val="000000"/>
          <w:lang w:val="ru-RU"/>
        </w:rPr>
        <w:t>ДЕЖУРНЫЙ</w:t>
      </w:r>
    </w:p>
    <w:p w14:paraId="632584EA" w14:textId="77777777" w:rsidR="005240AD" w:rsidRPr="000F3EFB" w:rsidRDefault="005240AD" w:rsidP="005240AD">
      <w:pPr>
        <w:ind w:left="1441" w:right="2161"/>
        <w:rPr>
          <w:lang w:val="ru-RU"/>
        </w:rPr>
      </w:pPr>
      <w:r w:rsidRPr="000F3EFB">
        <w:rPr>
          <w:color w:val="000000"/>
          <w:lang w:val="ru-RU"/>
        </w:rPr>
        <w:t>Зажми руку, крепко, быстро.</w:t>
      </w:r>
    </w:p>
    <w:p w14:paraId="3168E9A3" w14:textId="77777777" w:rsidR="005240AD" w:rsidRPr="000F3EFB" w:rsidRDefault="005240AD" w:rsidP="005240AD">
      <w:pPr>
        <w:rPr>
          <w:lang w:val="ru-RU"/>
        </w:rPr>
      </w:pPr>
    </w:p>
    <w:p w14:paraId="20D7E9E2" w14:textId="77777777" w:rsidR="005240AD" w:rsidRPr="000F3EFB" w:rsidRDefault="005240AD" w:rsidP="005240AD">
      <w:pPr>
        <w:rPr>
          <w:lang w:val="ru-RU"/>
        </w:rPr>
      </w:pPr>
      <w:r w:rsidRPr="000F3EFB">
        <w:rPr>
          <w:color w:val="000000"/>
          <w:lang w:val="ru-RU"/>
        </w:rPr>
        <w:t>Вбегает ещё один сотрудник (МИЛИЦИОНЕР 10). Рвёт полотенце. Накладывает повязку. Надевает наручники, кладёт на пол и придавливает коленом. Входят Боков и Козырев.</w:t>
      </w:r>
    </w:p>
    <w:p w14:paraId="16344A83" w14:textId="77777777" w:rsidR="005240AD" w:rsidRPr="000F3EFB" w:rsidRDefault="005240AD" w:rsidP="005240AD">
      <w:pPr>
        <w:rPr>
          <w:lang w:val="ru-RU"/>
        </w:rPr>
      </w:pPr>
    </w:p>
    <w:p w14:paraId="6F1B3B09" w14:textId="77777777" w:rsidR="005240AD" w:rsidRPr="000F3EFB" w:rsidRDefault="005240AD" w:rsidP="005240AD">
      <w:pPr>
        <w:ind w:left="3166"/>
        <w:rPr>
          <w:lang w:val="ru-RU"/>
        </w:rPr>
      </w:pPr>
      <w:r w:rsidRPr="000F3EFB">
        <w:rPr>
          <w:color w:val="000000"/>
          <w:lang w:val="ru-RU"/>
        </w:rPr>
        <w:t>ПАВЛОВ</w:t>
      </w:r>
    </w:p>
    <w:p w14:paraId="02B4B1FF" w14:textId="77777777" w:rsidR="005240AD" w:rsidRPr="000F3EFB" w:rsidRDefault="005240AD" w:rsidP="005240AD">
      <w:pPr>
        <w:ind w:left="1441" w:right="2161"/>
        <w:rPr>
          <w:lang w:val="ru-RU"/>
        </w:rPr>
      </w:pPr>
      <w:r w:rsidRPr="000F3EFB">
        <w:rPr>
          <w:color w:val="000000"/>
          <w:lang w:val="ru-RU"/>
        </w:rPr>
        <w:t>Начальник, он чёта в раковину скинул.</w:t>
      </w:r>
    </w:p>
    <w:p w14:paraId="691D4280" w14:textId="77777777" w:rsidR="005240AD" w:rsidRPr="000F3EFB" w:rsidRDefault="005240AD" w:rsidP="005240AD">
      <w:pPr>
        <w:rPr>
          <w:lang w:val="ru-RU"/>
        </w:rPr>
      </w:pPr>
    </w:p>
    <w:p w14:paraId="228D118E" w14:textId="77777777" w:rsidR="005240AD" w:rsidRPr="000F3EFB" w:rsidRDefault="005240AD" w:rsidP="005240AD">
      <w:pPr>
        <w:rPr>
          <w:lang w:val="ru-RU"/>
        </w:rPr>
      </w:pPr>
      <w:r w:rsidRPr="000F3EFB">
        <w:rPr>
          <w:color w:val="000000"/>
          <w:lang w:val="ru-RU"/>
        </w:rPr>
        <w:t>Козырев отталкивает Конюха, закрывает кран. Шнурка уже не видно.</w:t>
      </w:r>
    </w:p>
    <w:p w14:paraId="18E73208" w14:textId="77777777" w:rsidR="005240AD" w:rsidRPr="000F3EFB" w:rsidRDefault="005240AD" w:rsidP="005240AD">
      <w:pPr>
        <w:rPr>
          <w:lang w:val="ru-RU"/>
        </w:rPr>
      </w:pPr>
    </w:p>
    <w:p w14:paraId="78770E48" w14:textId="77777777" w:rsidR="005240AD" w:rsidRPr="000F3EFB" w:rsidRDefault="005240AD" w:rsidP="005240AD">
      <w:pPr>
        <w:ind w:left="3166"/>
        <w:rPr>
          <w:lang w:val="ru-RU"/>
        </w:rPr>
      </w:pPr>
      <w:r w:rsidRPr="000F3EFB">
        <w:rPr>
          <w:color w:val="000000"/>
          <w:lang w:val="ru-RU"/>
        </w:rPr>
        <w:t>КОЗЫРЕВ</w:t>
      </w:r>
    </w:p>
    <w:p w14:paraId="0A6BD4E6" w14:textId="77777777" w:rsidR="005240AD" w:rsidRPr="000F3EFB" w:rsidRDefault="005240AD" w:rsidP="005240AD">
      <w:pPr>
        <w:ind w:left="1441" w:right="2161"/>
        <w:rPr>
          <w:lang w:val="ru-RU"/>
        </w:rPr>
      </w:pPr>
      <w:r w:rsidRPr="000F3EFB">
        <w:rPr>
          <w:color w:val="000000"/>
          <w:lang w:val="ru-RU"/>
        </w:rPr>
        <w:t>Что скинул?</w:t>
      </w:r>
    </w:p>
    <w:p w14:paraId="65D32F07" w14:textId="77777777" w:rsidR="005240AD" w:rsidRPr="000F3EFB" w:rsidRDefault="005240AD" w:rsidP="005240AD">
      <w:pPr>
        <w:rPr>
          <w:lang w:val="ru-RU"/>
        </w:rPr>
      </w:pPr>
    </w:p>
    <w:p w14:paraId="71C01793" w14:textId="77777777" w:rsidR="005240AD" w:rsidRPr="000F3EFB" w:rsidRDefault="005240AD" w:rsidP="005240AD">
      <w:pPr>
        <w:ind w:left="3166"/>
        <w:rPr>
          <w:lang w:val="ru-RU"/>
        </w:rPr>
      </w:pPr>
      <w:r w:rsidRPr="000F3EFB">
        <w:rPr>
          <w:color w:val="000000"/>
          <w:lang w:val="ru-RU"/>
        </w:rPr>
        <w:t>КОНЮХ</w:t>
      </w:r>
    </w:p>
    <w:p w14:paraId="71556227" w14:textId="77777777" w:rsidR="005240AD" w:rsidRPr="000F3EFB" w:rsidRDefault="005240AD" w:rsidP="005240AD">
      <w:pPr>
        <w:ind w:left="1441" w:right="2161"/>
        <w:rPr>
          <w:lang w:val="ru-RU"/>
        </w:rPr>
      </w:pPr>
      <w:r w:rsidRPr="000F3EFB">
        <w:rPr>
          <w:color w:val="000000"/>
          <w:lang w:val="ru-RU"/>
        </w:rPr>
        <w:t>Жизнь свою смыл в унитаз.</w:t>
      </w:r>
    </w:p>
    <w:p w14:paraId="73A366D4" w14:textId="77777777" w:rsidR="005240AD" w:rsidRPr="000F3EFB" w:rsidRDefault="005240AD" w:rsidP="005240AD">
      <w:pPr>
        <w:rPr>
          <w:lang w:val="ru-RU"/>
        </w:rPr>
      </w:pPr>
    </w:p>
    <w:p w14:paraId="5EACCC2C" w14:textId="77777777" w:rsidR="005240AD" w:rsidRPr="000F3EFB" w:rsidRDefault="005240AD" w:rsidP="005240AD">
      <w:pPr>
        <w:ind w:left="3166"/>
        <w:rPr>
          <w:lang w:val="ru-RU"/>
        </w:rPr>
      </w:pPr>
      <w:r w:rsidRPr="000F3EFB">
        <w:rPr>
          <w:color w:val="000000"/>
          <w:lang w:val="ru-RU"/>
        </w:rPr>
        <w:t>БОКОВ</w:t>
      </w:r>
    </w:p>
    <w:p w14:paraId="2621A940" w14:textId="77777777" w:rsidR="005240AD" w:rsidRPr="000F3EFB" w:rsidRDefault="005240AD" w:rsidP="005240AD">
      <w:pPr>
        <w:ind w:left="1441" w:right="2161"/>
        <w:rPr>
          <w:lang w:val="ru-RU"/>
        </w:rPr>
      </w:pPr>
      <w:r w:rsidRPr="000F3EFB">
        <w:rPr>
          <w:color w:val="000000"/>
          <w:lang w:val="ru-RU"/>
        </w:rPr>
        <w:t>Что стоят все? Давай разбирай здесь все трубы, может зацепилось где-то, застряло.</w:t>
      </w:r>
    </w:p>
    <w:p w14:paraId="7466B9FD" w14:textId="77777777" w:rsidR="005240AD" w:rsidRPr="000F3EFB" w:rsidRDefault="005240AD" w:rsidP="005240AD">
      <w:pPr>
        <w:rPr>
          <w:lang w:val="ru-RU"/>
        </w:rPr>
      </w:pPr>
    </w:p>
    <w:p w14:paraId="23FA1287" w14:textId="77777777" w:rsidR="005240AD" w:rsidRPr="000F3EFB" w:rsidRDefault="005240AD" w:rsidP="005240AD">
      <w:pPr>
        <w:ind w:left="3166"/>
        <w:rPr>
          <w:lang w:val="ru-RU"/>
        </w:rPr>
      </w:pPr>
      <w:r w:rsidRPr="000F3EFB">
        <w:rPr>
          <w:color w:val="000000"/>
          <w:lang w:val="ru-RU"/>
        </w:rPr>
        <w:t>КОЗЫРЕВ</w:t>
      </w:r>
    </w:p>
    <w:p w14:paraId="4BA58302" w14:textId="77777777" w:rsidR="005240AD" w:rsidRPr="000F3EFB" w:rsidRDefault="005240AD" w:rsidP="005240AD">
      <w:pPr>
        <w:ind w:left="1441" w:right="2161"/>
        <w:rPr>
          <w:lang w:val="ru-RU"/>
        </w:rPr>
      </w:pPr>
      <w:r w:rsidRPr="000F3EFB">
        <w:rPr>
          <w:color w:val="000000"/>
          <w:lang w:val="ru-RU"/>
        </w:rPr>
        <w:t>Перекрыть воду всю в здании, быстро!</w:t>
      </w:r>
    </w:p>
    <w:p w14:paraId="279FC5E2" w14:textId="77777777" w:rsidR="005240AD" w:rsidRPr="000F3EFB" w:rsidRDefault="005240AD" w:rsidP="005240AD">
      <w:pPr>
        <w:rPr>
          <w:lang w:val="ru-RU"/>
        </w:rPr>
      </w:pPr>
    </w:p>
    <w:p w14:paraId="377746FE" w14:textId="77777777" w:rsidR="005240AD" w:rsidRPr="000F3EFB" w:rsidRDefault="005240AD" w:rsidP="005240AD">
      <w:pPr>
        <w:ind w:left="3166"/>
        <w:rPr>
          <w:lang w:val="ru-RU"/>
        </w:rPr>
      </w:pPr>
      <w:r w:rsidRPr="000F3EFB">
        <w:rPr>
          <w:color w:val="000000"/>
          <w:lang w:val="ru-RU"/>
        </w:rPr>
        <w:t>ДЕЖУРНЫЙ</w:t>
      </w:r>
    </w:p>
    <w:p w14:paraId="75EB5A95" w14:textId="77777777" w:rsidR="005240AD" w:rsidRPr="000F3EFB" w:rsidRDefault="005240AD" w:rsidP="005240AD">
      <w:pPr>
        <w:ind w:left="1441" w:right="2161"/>
        <w:rPr>
          <w:lang w:val="ru-RU"/>
        </w:rPr>
      </w:pPr>
      <w:r w:rsidRPr="000F3EFB">
        <w:rPr>
          <w:color w:val="000000"/>
          <w:lang w:val="ru-RU"/>
        </w:rPr>
        <w:t>Есть!</w:t>
      </w:r>
    </w:p>
    <w:p w14:paraId="60FEFDF0" w14:textId="77777777" w:rsidR="005240AD" w:rsidRPr="000F3EFB" w:rsidRDefault="005240AD" w:rsidP="005240AD">
      <w:pPr>
        <w:rPr>
          <w:lang w:val="ru-RU"/>
        </w:rPr>
      </w:pPr>
    </w:p>
    <w:p w14:paraId="3160CB1D" w14:textId="77777777" w:rsidR="005240AD" w:rsidRPr="000F3EFB" w:rsidRDefault="005240AD" w:rsidP="005240AD">
      <w:pPr>
        <w:rPr>
          <w:lang w:val="ru-RU"/>
        </w:rPr>
      </w:pPr>
      <w:r w:rsidRPr="000F3EFB">
        <w:rPr>
          <w:color w:val="000000"/>
          <w:lang w:val="ru-RU"/>
        </w:rPr>
        <w:t>Выходит. Козырев осматривает конструкцию.</w:t>
      </w:r>
    </w:p>
    <w:p w14:paraId="695CD2BA" w14:textId="77777777" w:rsidR="005240AD" w:rsidRPr="000F3EFB" w:rsidRDefault="005240AD" w:rsidP="005240AD">
      <w:pPr>
        <w:rPr>
          <w:lang w:val="ru-RU"/>
        </w:rPr>
      </w:pPr>
    </w:p>
    <w:p w14:paraId="290D1671" w14:textId="77777777" w:rsidR="005240AD" w:rsidRPr="000F3EFB" w:rsidRDefault="005240AD" w:rsidP="005240AD">
      <w:pPr>
        <w:ind w:left="3166"/>
        <w:rPr>
          <w:lang w:val="ru-RU"/>
        </w:rPr>
      </w:pPr>
      <w:r w:rsidRPr="000F3EFB">
        <w:rPr>
          <w:color w:val="000000"/>
          <w:lang w:val="ru-RU"/>
        </w:rPr>
        <w:t>КОЗЫРЕВ</w:t>
      </w:r>
    </w:p>
    <w:p w14:paraId="7622C3F7" w14:textId="77777777" w:rsidR="005240AD" w:rsidRPr="000F3EFB" w:rsidRDefault="005240AD" w:rsidP="005240AD">
      <w:pPr>
        <w:ind w:left="1441" w:right="2161"/>
        <w:rPr>
          <w:lang w:val="ru-RU"/>
        </w:rPr>
      </w:pPr>
      <w:r w:rsidRPr="000F3EFB">
        <w:rPr>
          <w:color w:val="000000"/>
          <w:lang w:val="ru-RU"/>
        </w:rPr>
        <w:t>Немного у нас шансов.</w:t>
      </w:r>
    </w:p>
    <w:p w14:paraId="2EC4CF8C" w14:textId="77777777" w:rsidR="005240AD" w:rsidRPr="000F3EFB" w:rsidRDefault="005240AD" w:rsidP="005240AD">
      <w:pPr>
        <w:rPr>
          <w:lang w:val="ru-RU"/>
        </w:rPr>
      </w:pPr>
    </w:p>
    <w:p w14:paraId="4F5AE83A" w14:textId="77777777" w:rsidR="005240AD" w:rsidRPr="000F3EFB" w:rsidRDefault="005240AD" w:rsidP="005240AD">
      <w:pPr>
        <w:ind w:left="3166"/>
        <w:rPr>
          <w:lang w:val="ru-RU"/>
        </w:rPr>
      </w:pPr>
      <w:r w:rsidRPr="000F3EFB">
        <w:rPr>
          <w:color w:val="000000"/>
          <w:lang w:val="ru-RU"/>
        </w:rPr>
        <w:t>БОКОВ</w:t>
      </w:r>
    </w:p>
    <w:p w14:paraId="6D8BE603" w14:textId="77777777" w:rsidR="005240AD" w:rsidRPr="000F3EFB" w:rsidRDefault="005240AD" w:rsidP="005240AD">
      <w:pPr>
        <w:ind w:left="1441" w:right="2161"/>
        <w:rPr>
          <w:lang w:val="ru-RU"/>
        </w:rPr>
      </w:pPr>
      <w:r w:rsidRPr="000F3EFB">
        <w:rPr>
          <w:color w:val="000000"/>
          <w:lang w:val="ru-RU"/>
        </w:rPr>
        <w:t>Павлов, что он скинул?</w:t>
      </w:r>
    </w:p>
    <w:p w14:paraId="2B040557" w14:textId="77777777" w:rsidR="005240AD" w:rsidRPr="000F3EFB" w:rsidRDefault="005240AD" w:rsidP="005240AD">
      <w:pPr>
        <w:rPr>
          <w:lang w:val="ru-RU"/>
        </w:rPr>
      </w:pPr>
    </w:p>
    <w:p w14:paraId="544DA502" w14:textId="77777777" w:rsidR="005240AD" w:rsidRPr="000F3EFB" w:rsidRDefault="005240AD" w:rsidP="005240AD">
      <w:pPr>
        <w:ind w:left="3166"/>
        <w:rPr>
          <w:lang w:val="ru-RU"/>
        </w:rPr>
      </w:pPr>
      <w:r w:rsidRPr="000F3EFB">
        <w:rPr>
          <w:color w:val="000000"/>
          <w:lang w:val="ru-RU"/>
        </w:rPr>
        <w:t>ПАВЛОВ</w:t>
      </w:r>
    </w:p>
    <w:p w14:paraId="41C025BA" w14:textId="77777777" w:rsidR="005240AD" w:rsidRPr="000F3EFB" w:rsidRDefault="005240AD" w:rsidP="005240AD">
      <w:pPr>
        <w:ind w:left="1441" w:right="2161"/>
        <w:rPr>
          <w:lang w:val="ru-RU"/>
        </w:rPr>
      </w:pPr>
      <w:r w:rsidRPr="000F3EFB">
        <w:rPr>
          <w:color w:val="000000"/>
          <w:lang w:val="ru-RU"/>
        </w:rPr>
        <w:t>Да не знаю. Крест у него вроде был, а теперь нету.</w:t>
      </w:r>
    </w:p>
    <w:p w14:paraId="03742EE9" w14:textId="77777777" w:rsidR="005240AD" w:rsidRPr="000F3EFB" w:rsidRDefault="005240AD" w:rsidP="005240AD">
      <w:pPr>
        <w:rPr>
          <w:lang w:val="ru-RU"/>
        </w:rPr>
      </w:pPr>
    </w:p>
    <w:p w14:paraId="1B38480F" w14:textId="77777777" w:rsidR="005240AD" w:rsidRPr="000F3EFB" w:rsidRDefault="005240AD" w:rsidP="005240AD">
      <w:pPr>
        <w:ind w:left="3166"/>
        <w:rPr>
          <w:lang w:val="ru-RU"/>
        </w:rPr>
      </w:pPr>
      <w:r w:rsidRPr="000F3EFB">
        <w:rPr>
          <w:color w:val="000000"/>
          <w:lang w:val="ru-RU"/>
        </w:rPr>
        <w:t>КОЗЫРЕВ</w:t>
      </w:r>
    </w:p>
    <w:p w14:paraId="59312FC1" w14:textId="77777777" w:rsidR="005240AD" w:rsidRPr="000F3EFB" w:rsidRDefault="005240AD" w:rsidP="005240AD">
      <w:pPr>
        <w:ind w:left="1441" w:right="2161"/>
        <w:rPr>
          <w:lang w:val="ru-RU"/>
        </w:rPr>
      </w:pPr>
      <w:r w:rsidRPr="000F3EFB">
        <w:rPr>
          <w:color w:val="000000"/>
          <w:lang w:val="ru-RU"/>
        </w:rPr>
        <w:t>Крест – хорошо, мог зацепиться.</w:t>
      </w:r>
    </w:p>
    <w:p w14:paraId="4F01E3D1" w14:textId="77777777" w:rsidR="005240AD" w:rsidRPr="000F3EFB" w:rsidRDefault="005240AD" w:rsidP="005240AD">
      <w:pPr>
        <w:rPr>
          <w:lang w:val="ru-RU"/>
        </w:rPr>
      </w:pPr>
    </w:p>
    <w:p w14:paraId="168DA790" w14:textId="77777777" w:rsidR="005240AD" w:rsidRPr="000F3EFB" w:rsidRDefault="005240AD" w:rsidP="005240AD">
      <w:pPr>
        <w:rPr>
          <w:lang w:val="ru-RU"/>
        </w:rPr>
      </w:pPr>
      <w:r w:rsidRPr="000F3EFB">
        <w:rPr>
          <w:color w:val="000000"/>
          <w:lang w:val="ru-RU"/>
        </w:rPr>
        <w:t>Входит сотрудник с инструментами. Отвёрткой откручивает болт на сетке в раковине, опускает туда проволоку, ищет, цепляет, брезгливо вытаскивает всякую грязь и слизь. Начинает раскручивать сифон, трубу. Похоже, её никогда не чистили. Никакого креста.</w:t>
      </w:r>
    </w:p>
    <w:p w14:paraId="53620299" w14:textId="77777777" w:rsidR="005240AD" w:rsidRPr="000F3EFB" w:rsidRDefault="005240AD" w:rsidP="005240AD">
      <w:pPr>
        <w:rPr>
          <w:lang w:val="ru-RU"/>
        </w:rPr>
      </w:pPr>
    </w:p>
    <w:p w14:paraId="720A85C4" w14:textId="77777777" w:rsidR="005240AD" w:rsidRPr="000F3EFB" w:rsidRDefault="005240AD" w:rsidP="005240AD">
      <w:pPr>
        <w:ind w:left="3166"/>
        <w:rPr>
          <w:lang w:val="ru-RU"/>
        </w:rPr>
      </w:pPr>
      <w:r w:rsidRPr="000F3EFB">
        <w:rPr>
          <w:color w:val="000000"/>
          <w:lang w:val="ru-RU"/>
        </w:rPr>
        <w:t>ДЕЖУРНЫЙ</w:t>
      </w:r>
    </w:p>
    <w:p w14:paraId="18BA9668" w14:textId="77777777" w:rsidR="005240AD" w:rsidRPr="000F3EFB" w:rsidRDefault="005240AD" w:rsidP="005240AD">
      <w:pPr>
        <w:ind w:left="1441" w:right="2161"/>
        <w:rPr>
          <w:lang w:val="ru-RU"/>
        </w:rPr>
      </w:pPr>
      <w:r w:rsidRPr="000F3EFB">
        <w:rPr>
          <w:color w:val="000000"/>
          <w:lang w:val="ru-RU"/>
        </w:rPr>
        <w:t>В колене ничего.</w:t>
      </w:r>
    </w:p>
    <w:p w14:paraId="4928E454" w14:textId="77777777" w:rsidR="005240AD" w:rsidRPr="000F3EFB" w:rsidRDefault="005240AD" w:rsidP="005240AD">
      <w:pPr>
        <w:rPr>
          <w:lang w:val="ru-RU"/>
        </w:rPr>
      </w:pPr>
    </w:p>
    <w:p w14:paraId="40CC4E78" w14:textId="77777777" w:rsidR="005240AD" w:rsidRPr="000F3EFB" w:rsidRDefault="005240AD" w:rsidP="005240AD">
      <w:pPr>
        <w:ind w:left="3166"/>
        <w:rPr>
          <w:lang w:val="ru-RU"/>
        </w:rPr>
      </w:pPr>
      <w:r w:rsidRPr="000F3EFB">
        <w:rPr>
          <w:color w:val="000000"/>
          <w:lang w:val="ru-RU"/>
        </w:rPr>
        <w:t>БОКОВ</w:t>
      </w:r>
    </w:p>
    <w:p w14:paraId="78EB3745" w14:textId="77777777" w:rsidR="005240AD" w:rsidRPr="000F3EFB" w:rsidRDefault="005240AD" w:rsidP="005240AD">
      <w:pPr>
        <w:ind w:left="1441" w:right="2161"/>
        <w:rPr>
          <w:lang w:val="ru-RU"/>
        </w:rPr>
      </w:pPr>
      <w:r w:rsidRPr="000F3EFB">
        <w:rPr>
          <w:color w:val="000000"/>
          <w:lang w:val="ru-RU"/>
        </w:rPr>
        <w:t>Дальше давай разбирай.</w:t>
      </w:r>
    </w:p>
    <w:p w14:paraId="72B43E8F" w14:textId="77777777" w:rsidR="005240AD" w:rsidRPr="000F3EFB" w:rsidRDefault="005240AD" w:rsidP="005240AD">
      <w:pPr>
        <w:rPr>
          <w:lang w:val="ru-RU"/>
        </w:rPr>
      </w:pPr>
    </w:p>
    <w:p w14:paraId="07D0F4C1" w14:textId="77777777" w:rsidR="005240AD" w:rsidRPr="000F3EFB" w:rsidRDefault="005240AD" w:rsidP="005240AD">
      <w:pPr>
        <w:rPr>
          <w:lang w:val="ru-RU"/>
        </w:rPr>
      </w:pPr>
      <w:r w:rsidRPr="000F3EFB">
        <w:rPr>
          <w:color w:val="000000"/>
          <w:lang w:val="ru-RU"/>
        </w:rPr>
        <w:t>Козырев подсаживается к Конюху.</w:t>
      </w:r>
    </w:p>
    <w:p w14:paraId="764A4CE1" w14:textId="77777777" w:rsidR="005240AD" w:rsidRPr="000F3EFB" w:rsidRDefault="005240AD" w:rsidP="005240AD">
      <w:pPr>
        <w:rPr>
          <w:lang w:val="ru-RU"/>
        </w:rPr>
      </w:pPr>
    </w:p>
    <w:p w14:paraId="1B74397E" w14:textId="77777777" w:rsidR="005240AD" w:rsidRPr="000F3EFB" w:rsidRDefault="005240AD" w:rsidP="005240AD">
      <w:pPr>
        <w:ind w:left="3166"/>
        <w:rPr>
          <w:lang w:val="ru-RU"/>
        </w:rPr>
      </w:pPr>
      <w:r w:rsidRPr="000F3EFB">
        <w:rPr>
          <w:color w:val="000000"/>
          <w:lang w:val="ru-RU"/>
        </w:rPr>
        <w:t>КОЗЫРЕВ</w:t>
      </w:r>
    </w:p>
    <w:p w14:paraId="54CE6406" w14:textId="77777777" w:rsidR="005240AD" w:rsidRPr="000F3EFB" w:rsidRDefault="005240AD" w:rsidP="005240AD">
      <w:pPr>
        <w:ind w:left="1441" w:right="2161"/>
        <w:rPr>
          <w:lang w:val="ru-RU"/>
        </w:rPr>
      </w:pPr>
      <w:r w:rsidRPr="000F3EFB">
        <w:rPr>
          <w:color w:val="000000"/>
          <w:lang w:val="ru-RU"/>
        </w:rPr>
        <w:t>Ты как чувствуешь себя?</w:t>
      </w:r>
    </w:p>
    <w:p w14:paraId="0CE01E70" w14:textId="77777777" w:rsidR="005240AD" w:rsidRPr="000F3EFB" w:rsidRDefault="005240AD" w:rsidP="005240AD">
      <w:pPr>
        <w:rPr>
          <w:lang w:val="ru-RU"/>
        </w:rPr>
      </w:pPr>
    </w:p>
    <w:p w14:paraId="0CFC6384" w14:textId="77777777" w:rsidR="005240AD" w:rsidRPr="000F3EFB" w:rsidRDefault="005240AD" w:rsidP="005240AD">
      <w:pPr>
        <w:ind w:left="3166"/>
        <w:rPr>
          <w:lang w:val="ru-RU"/>
        </w:rPr>
      </w:pPr>
      <w:r w:rsidRPr="000F3EFB">
        <w:rPr>
          <w:color w:val="000000"/>
          <w:lang w:val="ru-RU"/>
        </w:rPr>
        <w:t>КОНЮХ</w:t>
      </w:r>
    </w:p>
    <w:p w14:paraId="4982749A" w14:textId="77777777" w:rsidR="005240AD" w:rsidRPr="000F3EFB" w:rsidRDefault="005240AD" w:rsidP="005240AD">
      <w:pPr>
        <w:ind w:left="1441" w:right="2161"/>
        <w:rPr>
          <w:lang w:val="ru-RU"/>
        </w:rPr>
      </w:pPr>
      <w:r w:rsidRPr="000F3EFB">
        <w:rPr>
          <w:color w:val="000000"/>
          <w:lang w:val="ru-RU"/>
        </w:rPr>
        <w:t>Нормально.</w:t>
      </w:r>
    </w:p>
    <w:p w14:paraId="2CC013E2" w14:textId="77777777" w:rsidR="005240AD" w:rsidRPr="000F3EFB" w:rsidRDefault="005240AD" w:rsidP="005240AD">
      <w:pPr>
        <w:rPr>
          <w:lang w:val="ru-RU"/>
        </w:rPr>
      </w:pPr>
    </w:p>
    <w:p w14:paraId="5FC79A12" w14:textId="77777777" w:rsidR="005240AD" w:rsidRPr="000F3EFB" w:rsidRDefault="005240AD" w:rsidP="005240AD">
      <w:pPr>
        <w:ind w:left="3166"/>
        <w:rPr>
          <w:lang w:val="ru-RU"/>
        </w:rPr>
      </w:pPr>
      <w:r w:rsidRPr="000F3EFB">
        <w:rPr>
          <w:color w:val="000000"/>
          <w:lang w:val="ru-RU"/>
        </w:rPr>
        <w:t>КОЗЫРЕВ</w:t>
      </w:r>
    </w:p>
    <w:p w14:paraId="076E7DA2" w14:textId="77777777" w:rsidR="005240AD" w:rsidRPr="000F3EFB" w:rsidRDefault="005240AD" w:rsidP="005240AD">
      <w:pPr>
        <w:ind w:left="1441" w:right="2161"/>
        <w:rPr>
          <w:lang w:val="ru-RU"/>
        </w:rPr>
      </w:pPr>
      <w:r w:rsidRPr="000F3EFB">
        <w:rPr>
          <w:color w:val="000000"/>
          <w:lang w:val="ru-RU"/>
        </w:rPr>
        <w:t>Серёжа, мы всё равно найдём. Хватит уже. Где дети?</w:t>
      </w:r>
    </w:p>
    <w:p w14:paraId="34D66234" w14:textId="77777777" w:rsidR="005240AD" w:rsidRPr="000F3EFB" w:rsidRDefault="005240AD" w:rsidP="005240AD">
      <w:pPr>
        <w:rPr>
          <w:lang w:val="ru-RU"/>
        </w:rPr>
      </w:pPr>
    </w:p>
    <w:p w14:paraId="1F824121" w14:textId="77777777" w:rsidR="005240AD" w:rsidRPr="000F3EFB" w:rsidRDefault="005240AD" w:rsidP="005240AD">
      <w:pPr>
        <w:rPr>
          <w:lang w:val="ru-RU"/>
        </w:rPr>
      </w:pPr>
      <w:r w:rsidRPr="000F3EFB">
        <w:rPr>
          <w:color w:val="000000"/>
          <w:lang w:val="ru-RU"/>
        </w:rPr>
        <w:t>Боков светит в трубу фонариком. Забирает проволоку у дежурного и сам засовывает её в трубу. Цепляет за что-то, упускает, подхватывает и, наконец, вытаскивает крест. Распятие всё покрытом слоем грязи. Трясёт крестом прямо у лица Конюха, тот пытается отстраниться, но за спиной стена.</w:t>
      </w:r>
    </w:p>
    <w:p w14:paraId="63095977" w14:textId="77777777" w:rsidR="005240AD" w:rsidRPr="000F3EFB" w:rsidRDefault="005240AD" w:rsidP="005240AD">
      <w:pPr>
        <w:rPr>
          <w:lang w:val="ru-RU"/>
        </w:rPr>
      </w:pPr>
    </w:p>
    <w:p w14:paraId="78BA1932" w14:textId="77777777" w:rsidR="005240AD" w:rsidRPr="000F3EFB" w:rsidRDefault="005240AD" w:rsidP="005240AD">
      <w:pPr>
        <w:ind w:left="3166"/>
        <w:rPr>
          <w:lang w:val="ru-RU"/>
        </w:rPr>
      </w:pPr>
      <w:r w:rsidRPr="000F3EFB">
        <w:rPr>
          <w:color w:val="000000"/>
          <w:lang w:val="ru-RU"/>
        </w:rPr>
        <w:t>БОКОВ</w:t>
      </w:r>
    </w:p>
    <w:p w14:paraId="166593BE" w14:textId="77777777" w:rsidR="005240AD" w:rsidRPr="000F3EFB" w:rsidRDefault="005240AD" w:rsidP="005240AD">
      <w:pPr>
        <w:ind w:left="1441" w:right="2161"/>
        <w:rPr>
          <w:lang w:val="ru-RU"/>
        </w:rPr>
      </w:pPr>
      <w:r w:rsidRPr="000F3EFB">
        <w:rPr>
          <w:color w:val="000000"/>
          <w:lang w:val="ru-RU"/>
        </w:rPr>
        <w:t>Чей это крест?</w:t>
      </w:r>
    </w:p>
    <w:p w14:paraId="51E1AE2C" w14:textId="77777777" w:rsidR="005240AD" w:rsidRPr="000F3EFB" w:rsidRDefault="005240AD" w:rsidP="005240AD">
      <w:pPr>
        <w:rPr>
          <w:lang w:val="ru-RU"/>
        </w:rPr>
      </w:pPr>
    </w:p>
    <w:p w14:paraId="59E3B921" w14:textId="77777777" w:rsidR="005240AD" w:rsidRPr="000F3EFB" w:rsidRDefault="005240AD" w:rsidP="005240AD">
      <w:pPr>
        <w:ind w:left="3166"/>
        <w:rPr>
          <w:lang w:val="ru-RU"/>
        </w:rPr>
      </w:pPr>
      <w:r w:rsidRPr="000F3EFB">
        <w:rPr>
          <w:color w:val="000000"/>
          <w:lang w:val="ru-RU"/>
        </w:rPr>
        <w:t>КЛНЮХ</w:t>
      </w:r>
    </w:p>
    <w:p w14:paraId="10421D74" w14:textId="77777777" w:rsidR="005240AD" w:rsidRPr="000F3EFB" w:rsidRDefault="005240AD" w:rsidP="005240AD">
      <w:pPr>
        <w:ind w:left="1441" w:right="2161"/>
        <w:rPr>
          <w:lang w:val="ru-RU"/>
        </w:rPr>
      </w:pPr>
      <w:r w:rsidRPr="000F3EFB">
        <w:rPr>
          <w:color w:val="000000"/>
          <w:lang w:val="ru-RU"/>
        </w:rPr>
        <w:t>Мой крест. И мне его нести.</w:t>
      </w:r>
    </w:p>
    <w:p w14:paraId="5370A549" w14:textId="77777777" w:rsidR="005240AD" w:rsidRPr="000F3EFB" w:rsidRDefault="005240AD" w:rsidP="005240AD">
      <w:pPr>
        <w:rPr>
          <w:lang w:val="ru-RU"/>
        </w:rPr>
      </w:pPr>
    </w:p>
    <w:p w14:paraId="2381B990" w14:textId="77777777" w:rsidR="005240AD" w:rsidRPr="000F3EFB" w:rsidRDefault="005240AD" w:rsidP="005240AD">
      <w:pPr>
        <w:rPr>
          <w:lang w:val="ru-RU"/>
        </w:rPr>
      </w:pPr>
      <w:r w:rsidRPr="000F3EFB">
        <w:rPr>
          <w:color w:val="000000"/>
          <w:lang w:val="ru-RU"/>
        </w:rPr>
        <w:t>Резким движениям хватает крест ртом и пытается проглотить. Козырев бьёт его в челюсть, крест выпадает.</w:t>
      </w:r>
    </w:p>
    <w:p w14:paraId="42B88D33" w14:textId="77777777" w:rsidR="005240AD" w:rsidRPr="000F3EFB" w:rsidRDefault="005240AD" w:rsidP="005240AD">
      <w:pPr>
        <w:rPr>
          <w:lang w:val="ru-RU"/>
        </w:rPr>
      </w:pPr>
    </w:p>
    <w:p w14:paraId="3D0DA6BC" w14:textId="77777777" w:rsidR="005240AD" w:rsidRPr="000F3EFB" w:rsidRDefault="005240AD" w:rsidP="005240AD">
      <w:pPr>
        <w:rPr>
          <w:lang w:val="ru-RU"/>
        </w:rPr>
      </w:pPr>
      <w:r w:rsidRPr="000F3EFB">
        <w:rPr>
          <w:b/>
          <w:color w:val="000000"/>
          <w:lang w:val="ru-RU"/>
        </w:rPr>
        <w:t xml:space="preserve">8-25. ИНТ. ГАРАЖ.ПОДВАЛ НОЧЬ 4. </w:t>
      </w:r>
      <w:r w:rsidRPr="000F3EFB">
        <w:rPr>
          <w:lang w:val="ru-RU"/>
        </w:rPr>
        <w:br/>
      </w:r>
      <w:r w:rsidRPr="000F3EFB">
        <w:rPr>
          <w:b/>
          <w:color w:val="000000"/>
          <w:lang w:val="ru-RU"/>
        </w:rPr>
        <w:t>ДОБРОВОЛЬСКАЯ, ВИТЯ, САША, ПЕТЯ (01:01)</w:t>
      </w:r>
      <w:r w:rsidRPr="000F3EFB">
        <w:rPr>
          <w:lang w:val="ru-RU"/>
        </w:rPr>
        <w:br/>
      </w:r>
    </w:p>
    <w:p w14:paraId="4FC23F88" w14:textId="77777777" w:rsidR="005240AD" w:rsidRPr="000F3EFB" w:rsidRDefault="005240AD" w:rsidP="005240AD">
      <w:pPr>
        <w:rPr>
          <w:lang w:val="ru-RU"/>
        </w:rPr>
      </w:pPr>
      <w:r w:rsidRPr="000F3EFB">
        <w:rPr>
          <w:color w:val="000000"/>
          <w:lang w:val="ru-RU"/>
        </w:rPr>
        <w:t>Добровольская положила голову на ногу сидящего у неё на шее мальчика и тоже прикорнула. Мальчик резко вздрагивает. Похоже, ему приснился кошмар. И едва не падает с Добровольской.</w:t>
      </w:r>
    </w:p>
    <w:p w14:paraId="6A0C17F3" w14:textId="77777777" w:rsidR="005240AD" w:rsidRPr="000F3EFB" w:rsidRDefault="005240AD" w:rsidP="005240AD">
      <w:pPr>
        <w:rPr>
          <w:lang w:val="ru-RU"/>
        </w:rPr>
      </w:pPr>
    </w:p>
    <w:p w14:paraId="6CFFB36B" w14:textId="77777777" w:rsidR="005240AD" w:rsidRPr="000F3EFB" w:rsidRDefault="005240AD" w:rsidP="005240AD">
      <w:pPr>
        <w:ind w:left="3166"/>
        <w:rPr>
          <w:lang w:val="ru-RU"/>
        </w:rPr>
      </w:pPr>
      <w:r w:rsidRPr="000F3EFB">
        <w:rPr>
          <w:color w:val="000000"/>
          <w:lang w:val="ru-RU"/>
        </w:rPr>
        <w:t>ДОБРОВОЛЬСКАЯ</w:t>
      </w:r>
    </w:p>
    <w:p w14:paraId="28931086" w14:textId="77777777" w:rsidR="005240AD" w:rsidRPr="000F3EFB" w:rsidRDefault="005240AD" w:rsidP="005240AD">
      <w:pPr>
        <w:rPr>
          <w:lang w:val="ru-RU"/>
        </w:rPr>
      </w:pPr>
    </w:p>
    <w:p w14:paraId="2CEDB9E0" w14:textId="77777777" w:rsidR="005240AD" w:rsidRPr="000F3EFB" w:rsidRDefault="005240AD" w:rsidP="005240AD">
      <w:pPr>
        <w:rPr>
          <w:lang w:val="ru-RU"/>
        </w:rPr>
      </w:pPr>
      <w:r w:rsidRPr="000F3EFB">
        <w:rPr>
          <w:color w:val="000000"/>
          <w:lang w:val="ru-RU"/>
        </w:rPr>
        <w:t>Всё хорошо. Это просто сон. Всё это сон. Ты всё это забудешь, когда проснёшься. У нас знаешь какие следователи! Они точно нас найдут. Хоть мы сами и не можем спастись пока, нам помогут. Давай ты немного постой, а я попробую ещё поискать что-нибудь острое. Только я тебя очень прошу… Я понимаю, что ты пережил ужасный кошмар. Но ты жив. И это самый драгоценный дар. А если ты сделаешь всего один шаг - всё кончится. Навсегда. Не только плохое, которое уже и так кончилось. Но и хорошее. Не надо недооценивать окончательность смерти. Это навсегда. И маму твою это убьёт. И близких. Можешь просто постоять сам немного? Дашь мне время?</w:t>
      </w:r>
    </w:p>
    <w:p w14:paraId="37008E02" w14:textId="77777777" w:rsidR="005240AD" w:rsidRPr="000F3EFB" w:rsidRDefault="005240AD" w:rsidP="005240AD">
      <w:pPr>
        <w:rPr>
          <w:lang w:val="ru-RU"/>
        </w:rPr>
      </w:pPr>
    </w:p>
    <w:p w14:paraId="2B54AF15" w14:textId="77777777" w:rsidR="005240AD" w:rsidRPr="000F3EFB" w:rsidRDefault="005240AD" w:rsidP="005240AD">
      <w:pPr>
        <w:rPr>
          <w:lang w:val="ru-RU"/>
        </w:rPr>
      </w:pPr>
      <w:r w:rsidRPr="000F3EFB">
        <w:rPr>
          <w:color w:val="000000"/>
          <w:lang w:val="ru-RU"/>
        </w:rPr>
        <w:t>Мальчик кивает.</w:t>
      </w:r>
    </w:p>
    <w:p w14:paraId="6ACD6FA0" w14:textId="77777777" w:rsidR="005240AD" w:rsidRPr="000F3EFB" w:rsidRDefault="005240AD" w:rsidP="005240AD">
      <w:pPr>
        <w:rPr>
          <w:lang w:val="ru-RU"/>
        </w:rPr>
      </w:pPr>
    </w:p>
    <w:p w14:paraId="66403366" w14:textId="77777777" w:rsidR="005240AD" w:rsidRPr="000F3EFB" w:rsidRDefault="005240AD" w:rsidP="005240AD">
      <w:pPr>
        <w:rPr>
          <w:lang w:val="ru-RU"/>
        </w:rPr>
      </w:pPr>
      <w:r w:rsidRPr="000F3EFB">
        <w:rPr>
          <w:b/>
          <w:color w:val="000000"/>
          <w:lang w:val="ru-RU"/>
        </w:rPr>
        <w:lastRenderedPageBreak/>
        <w:t xml:space="preserve">8-26. НАТ. ОТДЕЛЕНИЕ МИЛИЦИИ ОДИНЦОВО.ДВОР УТРО 5. </w:t>
      </w:r>
      <w:r w:rsidRPr="000F3EFB">
        <w:rPr>
          <w:lang w:val="ru-RU"/>
        </w:rPr>
        <w:br/>
      </w:r>
      <w:r w:rsidRPr="000F3EFB">
        <w:rPr>
          <w:b/>
          <w:color w:val="000000"/>
          <w:lang w:val="ru-RU"/>
        </w:rPr>
        <w:t>МАМА ВАНИ (00:08)</w:t>
      </w:r>
      <w:r w:rsidRPr="000F3EFB">
        <w:rPr>
          <w:lang w:val="ru-RU"/>
        </w:rPr>
        <w:br/>
      </w:r>
    </w:p>
    <w:p w14:paraId="4800CE02" w14:textId="77777777" w:rsidR="005240AD" w:rsidRPr="000F3EFB" w:rsidRDefault="005240AD" w:rsidP="005240AD">
      <w:pPr>
        <w:rPr>
          <w:lang w:val="ru-RU"/>
        </w:rPr>
      </w:pPr>
      <w:r w:rsidRPr="000F3EFB">
        <w:rPr>
          <w:color w:val="000000"/>
          <w:lang w:val="ru-RU"/>
        </w:rPr>
        <w:t>Мама Вани бежит, не разбирая дороги, по лицу льются слезы. Кажется, она постарела на 10 лет.</w:t>
      </w:r>
    </w:p>
    <w:p w14:paraId="61EC0987" w14:textId="77777777" w:rsidR="005240AD" w:rsidRPr="000F3EFB" w:rsidRDefault="005240AD" w:rsidP="005240AD">
      <w:pPr>
        <w:rPr>
          <w:lang w:val="ru-RU"/>
        </w:rPr>
      </w:pPr>
    </w:p>
    <w:p w14:paraId="373661FA" w14:textId="77777777" w:rsidR="005240AD" w:rsidRPr="000F3EFB" w:rsidRDefault="005240AD" w:rsidP="005240AD">
      <w:pPr>
        <w:rPr>
          <w:lang w:val="ru-RU"/>
        </w:rPr>
      </w:pPr>
      <w:r w:rsidRPr="000F3EFB">
        <w:rPr>
          <w:b/>
          <w:color w:val="000000"/>
          <w:lang w:val="ru-RU"/>
        </w:rPr>
        <w:t xml:space="preserve">8-27. ИНТ. ОТДЕЛЕНИЕ МИЛИЦИИ ОДИНЦОВО.КАБИНЕТ СЛЕДОВАТЕЛЕЙ УТРО 5. </w:t>
      </w:r>
      <w:r w:rsidRPr="000F3EFB">
        <w:rPr>
          <w:lang w:val="ru-RU"/>
        </w:rPr>
        <w:br/>
      </w:r>
      <w:r w:rsidRPr="000F3EFB">
        <w:rPr>
          <w:b/>
          <w:color w:val="000000"/>
          <w:lang w:val="ru-RU"/>
        </w:rPr>
        <w:t>БОКОВ, КОЗЫРЕВ, ЭКСПЕРТ 3, МАМА ВАНИ (01:13)</w:t>
      </w:r>
      <w:r w:rsidRPr="000F3EFB">
        <w:rPr>
          <w:lang w:val="ru-RU"/>
        </w:rPr>
        <w:br/>
      </w:r>
    </w:p>
    <w:p w14:paraId="3C5976CF" w14:textId="77777777" w:rsidR="005240AD" w:rsidRPr="000F3EFB" w:rsidRDefault="005240AD" w:rsidP="005240AD">
      <w:pPr>
        <w:rPr>
          <w:lang w:val="ru-RU"/>
        </w:rPr>
      </w:pPr>
      <w:r w:rsidRPr="000F3EFB">
        <w:rPr>
          <w:color w:val="000000"/>
          <w:lang w:val="ru-RU"/>
        </w:rPr>
        <w:t xml:space="preserve">Боков, Козырев и Эксперт 3 рассматривают в микроскоп крестик. </w:t>
      </w:r>
      <w:proofErr w:type="gramStart"/>
      <w:r w:rsidRPr="000F3EFB">
        <w:rPr>
          <w:color w:val="000000"/>
          <w:lang w:val="ru-RU"/>
        </w:rPr>
        <w:t>Картина</w:t>
      </w:r>
      <w:proofErr w:type="gramEnd"/>
      <w:r w:rsidRPr="000F3EFB">
        <w:rPr>
          <w:color w:val="000000"/>
          <w:lang w:val="ru-RU"/>
        </w:rPr>
        <w:t xml:space="preserve"> впечатляющая: Иисус на распятье снова в крови. Эксперт берёт образец крови.</w:t>
      </w:r>
      <w:r w:rsidRPr="000F3EFB">
        <w:rPr>
          <w:lang w:val="ru-RU"/>
        </w:rPr>
        <w:br/>
      </w:r>
      <w:r w:rsidRPr="000F3EFB">
        <w:rPr>
          <w:color w:val="000000"/>
          <w:lang w:val="ru-RU"/>
        </w:rPr>
        <w:t>КОЗЫРЕВ</w:t>
      </w:r>
      <w:r w:rsidRPr="000F3EFB">
        <w:rPr>
          <w:lang w:val="ru-RU"/>
        </w:rPr>
        <w:br/>
      </w:r>
      <w:r w:rsidRPr="000F3EFB">
        <w:rPr>
          <w:color w:val="000000"/>
          <w:lang w:val="ru-RU"/>
        </w:rPr>
        <w:t>Хватит, чтобы сравнить с образцами убитых?</w:t>
      </w:r>
      <w:r w:rsidRPr="000F3EFB">
        <w:rPr>
          <w:lang w:val="ru-RU"/>
        </w:rPr>
        <w:br/>
      </w:r>
      <w:r w:rsidRPr="000F3EFB">
        <w:rPr>
          <w:color w:val="000000"/>
          <w:lang w:val="ru-RU"/>
        </w:rPr>
        <w:t>ЭКСПЕРТ 3</w:t>
      </w:r>
      <w:r w:rsidRPr="000F3EFB">
        <w:rPr>
          <w:lang w:val="ru-RU"/>
        </w:rPr>
        <w:br/>
      </w:r>
      <w:r w:rsidRPr="000F3EFB">
        <w:rPr>
          <w:color w:val="000000"/>
          <w:lang w:val="ru-RU"/>
        </w:rPr>
        <w:t>Сейчас буду пробовать.</w:t>
      </w:r>
      <w:r w:rsidRPr="000F3EFB">
        <w:rPr>
          <w:lang w:val="ru-RU"/>
        </w:rPr>
        <w:br/>
      </w:r>
      <w:r w:rsidRPr="000F3EFB">
        <w:rPr>
          <w:color w:val="000000"/>
          <w:lang w:val="ru-RU"/>
        </w:rPr>
        <w:t>Дверь распахивается и вбегает Мама Вани.</w:t>
      </w:r>
      <w:r w:rsidRPr="000F3EFB">
        <w:rPr>
          <w:lang w:val="ru-RU"/>
        </w:rPr>
        <w:br/>
      </w:r>
      <w:r w:rsidRPr="000F3EFB">
        <w:rPr>
          <w:color w:val="000000"/>
          <w:lang w:val="ru-RU"/>
        </w:rPr>
        <w:t>МАМА ВАНИ</w:t>
      </w:r>
      <w:r w:rsidRPr="000F3EFB">
        <w:rPr>
          <w:lang w:val="ru-RU"/>
        </w:rPr>
        <w:br/>
      </w:r>
      <w:r w:rsidRPr="000F3EFB">
        <w:rPr>
          <w:color w:val="000000"/>
          <w:lang w:val="ru-RU"/>
        </w:rPr>
        <w:t>Это правда, что вы нашли его? Покажите мне его! Покажите мне убийцу моего сына. Я прошу вас.</w:t>
      </w:r>
      <w:r w:rsidRPr="000F3EFB">
        <w:rPr>
          <w:lang w:val="ru-RU"/>
        </w:rPr>
        <w:br/>
      </w:r>
      <w:r w:rsidRPr="000F3EFB">
        <w:rPr>
          <w:color w:val="000000"/>
          <w:lang w:val="ru-RU"/>
        </w:rPr>
        <w:t>Боков мягко берёт её за плечи.</w:t>
      </w:r>
      <w:r w:rsidRPr="000F3EFB">
        <w:rPr>
          <w:lang w:val="ru-RU"/>
        </w:rPr>
        <w:br/>
      </w:r>
      <w:r w:rsidRPr="000F3EFB">
        <w:rPr>
          <w:color w:val="000000"/>
          <w:lang w:val="ru-RU"/>
        </w:rPr>
        <w:t>БОКОВ</w:t>
      </w:r>
      <w:r w:rsidRPr="000F3EFB">
        <w:rPr>
          <w:lang w:val="ru-RU"/>
        </w:rPr>
        <w:br/>
      </w:r>
      <w:r w:rsidRPr="000F3EFB">
        <w:rPr>
          <w:color w:val="000000"/>
          <w:lang w:val="ru-RU"/>
        </w:rPr>
        <w:t>Посмотрите, пожалуйста, это Ванин крестик?</w:t>
      </w:r>
      <w:r w:rsidRPr="000F3EFB">
        <w:rPr>
          <w:lang w:val="ru-RU"/>
        </w:rPr>
        <w:br/>
      </w:r>
      <w:r w:rsidRPr="000F3EFB">
        <w:rPr>
          <w:color w:val="000000"/>
          <w:lang w:val="ru-RU"/>
        </w:rPr>
        <w:t>Показывает маме крест. Она кивает головой.</w:t>
      </w:r>
      <w:r w:rsidRPr="000F3EFB">
        <w:rPr>
          <w:lang w:val="ru-RU"/>
        </w:rPr>
        <w:br/>
      </w:r>
      <w:r w:rsidRPr="000F3EFB">
        <w:rPr>
          <w:color w:val="000000"/>
          <w:lang w:val="ru-RU"/>
        </w:rPr>
        <w:t>МАМА ВАНИ</w:t>
      </w:r>
      <w:r w:rsidRPr="000F3EFB">
        <w:rPr>
          <w:lang w:val="ru-RU"/>
        </w:rPr>
        <w:br/>
      </w:r>
      <w:r w:rsidRPr="000F3EFB">
        <w:rPr>
          <w:color w:val="000000"/>
          <w:lang w:val="ru-RU"/>
        </w:rPr>
        <w:t>Да, я ему говорила, никогда не снимать. И он не снимал. Значит, вы нашли того, кто снял. Я просто хочу посмотреть ему в глаза.</w:t>
      </w:r>
      <w:r w:rsidRPr="000F3EFB">
        <w:rPr>
          <w:lang w:val="ru-RU"/>
        </w:rPr>
        <w:br/>
      </w:r>
      <w:r w:rsidRPr="000F3EFB">
        <w:rPr>
          <w:color w:val="000000"/>
          <w:lang w:val="ru-RU"/>
        </w:rPr>
        <w:t>Боков выводит мать из лаборатории.</w:t>
      </w:r>
      <w:r w:rsidRPr="000F3EFB">
        <w:rPr>
          <w:lang w:val="ru-RU"/>
        </w:rPr>
        <w:br/>
      </w:r>
      <w:r w:rsidRPr="000F3EFB">
        <w:rPr>
          <w:color w:val="000000"/>
          <w:lang w:val="ru-RU"/>
        </w:rPr>
        <w:t>БОКОВ</w:t>
      </w:r>
      <w:r w:rsidRPr="000F3EFB">
        <w:rPr>
          <w:lang w:val="ru-RU"/>
        </w:rPr>
        <w:br/>
      </w:r>
      <w:r w:rsidRPr="000F3EFB">
        <w:rPr>
          <w:color w:val="000000"/>
          <w:lang w:val="ru-RU"/>
        </w:rPr>
        <w:t>Пожалуйста, не просите меня об этом. Вы увидите его - обыкновенного человека и не сможете поверить, что чудовище может быть таким обыкновенным. Эта встреча не облегчит ваши страдания, я знаю, что говорю. Я понимаю, вы хотите отомстить. Но, поверьте, вы ничего не сможете сделать, и от этой беспомощности вам будет только хуже. Я обещаю, что сделаю всё, чтобы его расстреляли и он больше никому не принесёт горя.</w:t>
      </w:r>
      <w:r w:rsidRPr="000F3EFB">
        <w:rPr>
          <w:lang w:val="ru-RU"/>
        </w:rPr>
        <w:br/>
      </w:r>
      <w:r w:rsidRPr="000F3EFB">
        <w:rPr>
          <w:color w:val="000000"/>
          <w:lang w:val="ru-RU"/>
        </w:rPr>
        <w:t>Мать плачет.</w:t>
      </w:r>
      <w:r w:rsidRPr="000F3EFB">
        <w:rPr>
          <w:lang w:val="ru-RU"/>
        </w:rPr>
        <w:br/>
      </w:r>
      <w:r w:rsidRPr="000F3EFB">
        <w:rPr>
          <w:color w:val="000000"/>
          <w:lang w:val="ru-RU"/>
        </w:rPr>
        <w:t>МАМА ВАНИ</w:t>
      </w:r>
      <w:r w:rsidRPr="000F3EFB">
        <w:rPr>
          <w:lang w:val="ru-RU"/>
        </w:rPr>
        <w:br/>
      </w:r>
      <w:r w:rsidRPr="000F3EFB">
        <w:rPr>
          <w:color w:val="000000"/>
          <w:lang w:val="ru-RU"/>
        </w:rPr>
        <w:t>Он ведь тоже чей-то сын. Как же так получается с людьми…</w:t>
      </w:r>
      <w:r w:rsidRPr="000F3EFB">
        <w:rPr>
          <w:lang w:val="ru-RU"/>
        </w:rPr>
        <w:br/>
      </w:r>
      <w:r w:rsidRPr="000F3EFB">
        <w:rPr>
          <w:color w:val="000000"/>
          <w:lang w:val="ru-RU"/>
        </w:rPr>
        <w:t>БОКОВ</w:t>
      </w:r>
      <w:r w:rsidRPr="000F3EFB">
        <w:rPr>
          <w:lang w:val="ru-RU"/>
        </w:rPr>
        <w:br/>
      </w:r>
      <w:r w:rsidRPr="000F3EFB">
        <w:rPr>
          <w:color w:val="000000"/>
          <w:lang w:val="ru-RU"/>
        </w:rPr>
        <w:t>Наш сотрудник отвезёт вас домой. Здесь вам сейчас нечего делать. Простите.</w:t>
      </w:r>
    </w:p>
    <w:p w14:paraId="4F2FA583" w14:textId="77777777" w:rsidR="005240AD" w:rsidRPr="000F3EFB" w:rsidRDefault="005240AD" w:rsidP="005240AD">
      <w:pPr>
        <w:rPr>
          <w:lang w:val="ru-RU"/>
        </w:rPr>
      </w:pPr>
    </w:p>
    <w:p w14:paraId="71ED62E9" w14:textId="77777777" w:rsidR="005240AD" w:rsidRPr="000F3EFB" w:rsidRDefault="005240AD" w:rsidP="005240AD">
      <w:pPr>
        <w:rPr>
          <w:lang w:val="ru-RU"/>
        </w:rPr>
      </w:pPr>
      <w:r w:rsidRPr="000F3EFB">
        <w:rPr>
          <w:b/>
          <w:color w:val="000000"/>
          <w:lang w:val="ru-RU"/>
        </w:rPr>
        <w:t xml:space="preserve">8-28. ИНТ. ГАРАЖ.ПОДВАЛ УТРО 5. </w:t>
      </w:r>
      <w:r w:rsidRPr="000F3EFB">
        <w:rPr>
          <w:lang w:val="ru-RU"/>
        </w:rPr>
        <w:br/>
      </w:r>
      <w:r w:rsidRPr="000F3EFB">
        <w:rPr>
          <w:b/>
          <w:color w:val="000000"/>
          <w:lang w:val="ru-RU"/>
        </w:rPr>
        <w:t>ДОБРОВОЛЬСКАЯ, ВИТЯ, ПЕТЯ, САША (01:03)</w:t>
      </w:r>
      <w:r w:rsidRPr="000F3EFB">
        <w:rPr>
          <w:lang w:val="ru-RU"/>
        </w:rPr>
        <w:br/>
      </w:r>
    </w:p>
    <w:p w14:paraId="3AF87A0F" w14:textId="77777777" w:rsidR="005240AD" w:rsidRPr="000F3EFB" w:rsidRDefault="005240AD" w:rsidP="005240AD">
      <w:pPr>
        <w:rPr>
          <w:lang w:val="ru-RU"/>
        </w:rPr>
      </w:pPr>
      <w:r w:rsidRPr="000F3EFB">
        <w:rPr>
          <w:color w:val="000000"/>
          <w:lang w:val="ru-RU"/>
        </w:rPr>
        <w:t>Добровольская осматривается в подвале и исследует лестницу, прикреплённую крюками к стене. Одна из ступенек кажется довольно острой. Но расположена она высоко и дотянуться связанными руками Добровольская не может. Она ложится на пол у лестницы и практически “в берёзке” дотягивается ногами до ступеньки. Начинает тереть изолентой о ступеньку.</w:t>
      </w:r>
    </w:p>
    <w:p w14:paraId="696F5D33" w14:textId="77777777" w:rsidR="005240AD" w:rsidRPr="000F3EFB" w:rsidRDefault="005240AD" w:rsidP="005240AD">
      <w:pPr>
        <w:rPr>
          <w:lang w:val="ru-RU"/>
        </w:rPr>
      </w:pPr>
    </w:p>
    <w:p w14:paraId="70575FDE" w14:textId="77777777" w:rsidR="005240AD" w:rsidRPr="000F3EFB" w:rsidRDefault="005240AD" w:rsidP="005240AD">
      <w:pPr>
        <w:ind w:left="3166"/>
        <w:rPr>
          <w:lang w:val="ru-RU"/>
        </w:rPr>
      </w:pPr>
      <w:r w:rsidRPr="000F3EFB">
        <w:rPr>
          <w:color w:val="000000"/>
          <w:lang w:val="ru-RU"/>
        </w:rPr>
        <w:t>ДОБРОВОЛЬСКАЯ</w:t>
      </w:r>
    </w:p>
    <w:p w14:paraId="6305A887" w14:textId="77777777" w:rsidR="005240AD" w:rsidRPr="000F3EFB" w:rsidRDefault="005240AD" w:rsidP="005240AD">
      <w:pPr>
        <w:ind w:left="1441" w:right="2161"/>
        <w:rPr>
          <w:lang w:val="ru-RU"/>
        </w:rPr>
      </w:pPr>
      <w:r w:rsidRPr="000F3EFB">
        <w:rPr>
          <w:color w:val="000000"/>
          <w:lang w:val="ru-RU"/>
        </w:rPr>
        <w:t>Давай я попробую угадать, как тебя зовут? На “А”?</w:t>
      </w:r>
    </w:p>
    <w:p w14:paraId="6B1F3DFF" w14:textId="77777777" w:rsidR="005240AD" w:rsidRPr="000F3EFB" w:rsidRDefault="005240AD" w:rsidP="005240AD">
      <w:pPr>
        <w:rPr>
          <w:lang w:val="ru-RU"/>
        </w:rPr>
      </w:pPr>
    </w:p>
    <w:p w14:paraId="289A629D" w14:textId="77777777" w:rsidR="005240AD" w:rsidRPr="000F3EFB" w:rsidRDefault="005240AD" w:rsidP="005240AD">
      <w:pPr>
        <w:rPr>
          <w:lang w:val="ru-RU"/>
        </w:rPr>
      </w:pPr>
      <w:r w:rsidRPr="000F3EFB">
        <w:rPr>
          <w:color w:val="000000"/>
          <w:lang w:val="ru-RU"/>
        </w:rPr>
        <w:t>Мальчик отрицательно качает головой.</w:t>
      </w:r>
    </w:p>
    <w:p w14:paraId="45C5E7FE" w14:textId="77777777" w:rsidR="005240AD" w:rsidRPr="000F3EFB" w:rsidRDefault="005240AD" w:rsidP="005240AD">
      <w:pPr>
        <w:rPr>
          <w:lang w:val="ru-RU"/>
        </w:rPr>
      </w:pPr>
    </w:p>
    <w:p w14:paraId="5461D5A3" w14:textId="77777777" w:rsidR="005240AD" w:rsidRPr="000F3EFB" w:rsidRDefault="005240AD" w:rsidP="005240AD">
      <w:pPr>
        <w:ind w:left="3166"/>
        <w:rPr>
          <w:lang w:val="ru-RU"/>
        </w:rPr>
      </w:pPr>
      <w:r w:rsidRPr="000F3EFB">
        <w:rPr>
          <w:color w:val="000000"/>
          <w:lang w:val="ru-RU"/>
        </w:rPr>
        <w:t>ДОБРОВОЛЬСКАЯ</w:t>
      </w:r>
    </w:p>
    <w:p w14:paraId="484DAA4D" w14:textId="77777777" w:rsidR="005240AD" w:rsidRPr="000F3EFB" w:rsidRDefault="005240AD" w:rsidP="005240AD">
      <w:pPr>
        <w:ind w:left="1441" w:right="2161"/>
        <w:rPr>
          <w:lang w:val="ru-RU"/>
        </w:rPr>
      </w:pPr>
      <w:r w:rsidRPr="000F3EFB">
        <w:rPr>
          <w:color w:val="000000"/>
          <w:lang w:val="ru-RU"/>
        </w:rPr>
        <w:t>На “Б”?</w:t>
      </w:r>
    </w:p>
    <w:p w14:paraId="668B2EE0" w14:textId="77777777" w:rsidR="005240AD" w:rsidRPr="000F3EFB" w:rsidRDefault="005240AD" w:rsidP="005240AD">
      <w:pPr>
        <w:rPr>
          <w:lang w:val="ru-RU"/>
        </w:rPr>
      </w:pPr>
    </w:p>
    <w:p w14:paraId="04923E97" w14:textId="77777777" w:rsidR="005240AD" w:rsidRPr="000F3EFB" w:rsidRDefault="005240AD" w:rsidP="005240AD">
      <w:pPr>
        <w:rPr>
          <w:lang w:val="ru-RU"/>
        </w:rPr>
      </w:pPr>
      <w:r w:rsidRPr="000F3EFB">
        <w:rPr>
          <w:color w:val="000000"/>
          <w:lang w:val="ru-RU"/>
        </w:rPr>
        <w:t>Снова неверно.</w:t>
      </w:r>
    </w:p>
    <w:p w14:paraId="7977D9F4" w14:textId="77777777" w:rsidR="005240AD" w:rsidRPr="000F3EFB" w:rsidRDefault="005240AD" w:rsidP="005240AD">
      <w:pPr>
        <w:rPr>
          <w:lang w:val="ru-RU"/>
        </w:rPr>
      </w:pPr>
    </w:p>
    <w:p w14:paraId="05F16134" w14:textId="77777777" w:rsidR="005240AD" w:rsidRPr="000F3EFB" w:rsidRDefault="005240AD" w:rsidP="005240AD">
      <w:pPr>
        <w:ind w:left="3166"/>
        <w:rPr>
          <w:lang w:val="ru-RU"/>
        </w:rPr>
      </w:pPr>
      <w:r w:rsidRPr="000F3EFB">
        <w:rPr>
          <w:color w:val="000000"/>
          <w:lang w:val="ru-RU"/>
        </w:rPr>
        <w:t>ДОБРОВОЛЬСКАЯ</w:t>
      </w:r>
    </w:p>
    <w:p w14:paraId="182AA93D" w14:textId="77777777" w:rsidR="005240AD" w:rsidRPr="000F3EFB" w:rsidRDefault="005240AD" w:rsidP="005240AD">
      <w:pPr>
        <w:ind w:left="1441" w:right="2161"/>
        <w:rPr>
          <w:lang w:val="ru-RU"/>
        </w:rPr>
      </w:pPr>
      <w:r w:rsidRPr="000F3EFB">
        <w:rPr>
          <w:color w:val="000000"/>
          <w:lang w:val="ru-RU"/>
        </w:rPr>
        <w:t>На “В”?</w:t>
      </w:r>
    </w:p>
    <w:p w14:paraId="37AB361E" w14:textId="77777777" w:rsidR="005240AD" w:rsidRPr="000F3EFB" w:rsidRDefault="005240AD" w:rsidP="005240AD">
      <w:pPr>
        <w:rPr>
          <w:lang w:val="ru-RU"/>
        </w:rPr>
      </w:pPr>
    </w:p>
    <w:p w14:paraId="3E47F623" w14:textId="77777777" w:rsidR="005240AD" w:rsidRPr="000F3EFB" w:rsidRDefault="005240AD" w:rsidP="005240AD">
      <w:pPr>
        <w:rPr>
          <w:lang w:val="ru-RU"/>
        </w:rPr>
      </w:pPr>
      <w:r w:rsidRPr="000F3EFB">
        <w:rPr>
          <w:color w:val="000000"/>
          <w:lang w:val="ru-RU"/>
        </w:rPr>
        <w:t>Мальчик кивает утвердительно.</w:t>
      </w:r>
    </w:p>
    <w:p w14:paraId="69BA835D" w14:textId="77777777" w:rsidR="005240AD" w:rsidRPr="000F3EFB" w:rsidRDefault="005240AD" w:rsidP="005240AD">
      <w:pPr>
        <w:rPr>
          <w:lang w:val="ru-RU"/>
        </w:rPr>
      </w:pPr>
    </w:p>
    <w:p w14:paraId="334E8125" w14:textId="77777777" w:rsidR="005240AD" w:rsidRPr="000F3EFB" w:rsidRDefault="005240AD" w:rsidP="005240AD">
      <w:pPr>
        <w:ind w:left="3166"/>
        <w:rPr>
          <w:lang w:val="ru-RU"/>
        </w:rPr>
      </w:pPr>
      <w:r w:rsidRPr="000F3EFB">
        <w:rPr>
          <w:color w:val="000000"/>
          <w:lang w:val="ru-RU"/>
        </w:rPr>
        <w:t>ДОБРОВОЛЬСКАЯ</w:t>
      </w:r>
    </w:p>
    <w:p w14:paraId="65BD33AB" w14:textId="77777777" w:rsidR="005240AD" w:rsidRPr="000F3EFB" w:rsidRDefault="005240AD" w:rsidP="005240AD">
      <w:pPr>
        <w:ind w:left="1441" w:right="2161"/>
        <w:rPr>
          <w:lang w:val="ru-RU"/>
        </w:rPr>
      </w:pPr>
      <w:r w:rsidRPr="000F3EFB">
        <w:rPr>
          <w:color w:val="000000"/>
          <w:lang w:val="ru-RU"/>
        </w:rPr>
        <w:t>Вова? Валя? Вася? Вадим? Витя?</w:t>
      </w:r>
    </w:p>
    <w:p w14:paraId="26740F0C" w14:textId="77777777" w:rsidR="005240AD" w:rsidRPr="000F3EFB" w:rsidRDefault="005240AD" w:rsidP="005240AD">
      <w:pPr>
        <w:rPr>
          <w:lang w:val="ru-RU"/>
        </w:rPr>
      </w:pPr>
    </w:p>
    <w:p w14:paraId="4D7216BA" w14:textId="77777777" w:rsidR="005240AD" w:rsidRPr="000F3EFB" w:rsidRDefault="005240AD" w:rsidP="005240AD">
      <w:pPr>
        <w:rPr>
          <w:lang w:val="ru-RU"/>
        </w:rPr>
      </w:pPr>
      <w:r w:rsidRPr="000F3EFB">
        <w:rPr>
          <w:color w:val="000000"/>
          <w:lang w:val="ru-RU"/>
        </w:rPr>
        <w:t>Мальчик соглашается.</w:t>
      </w:r>
    </w:p>
    <w:p w14:paraId="2CDEAF78" w14:textId="77777777" w:rsidR="005240AD" w:rsidRPr="000F3EFB" w:rsidRDefault="005240AD" w:rsidP="005240AD">
      <w:pPr>
        <w:rPr>
          <w:lang w:val="ru-RU"/>
        </w:rPr>
      </w:pPr>
    </w:p>
    <w:p w14:paraId="75FE5686" w14:textId="77777777" w:rsidR="005240AD" w:rsidRPr="000F3EFB" w:rsidRDefault="005240AD" w:rsidP="005240AD">
      <w:pPr>
        <w:ind w:left="3166"/>
        <w:rPr>
          <w:lang w:val="ru-RU"/>
        </w:rPr>
      </w:pPr>
      <w:r w:rsidRPr="000F3EFB">
        <w:rPr>
          <w:color w:val="000000"/>
          <w:lang w:val="ru-RU"/>
        </w:rPr>
        <w:t>ДОБРОВОЛЬСКАЯ</w:t>
      </w:r>
    </w:p>
    <w:p w14:paraId="394A3AE8" w14:textId="77777777" w:rsidR="005240AD" w:rsidRPr="000F3EFB" w:rsidRDefault="005240AD" w:rsidP="005240AD">
      <w:pPr>
        <w:ind w:left="1441" w:right="2161"/>
        <w:rPr>
          <w:lang w:val="ru-RU"/>
        </w:rPr>
      </w:pPr>
      <w:r w:rsidRPr="000F3EFB">
        <w:rPr>
          <w:color w:val="000000"/>
          <w:lang w:val="ru-RU"/>
        </w:rPr>
        <w:t>Витя, ты мороженое любишь?</w:t>
      </w:r>
    </w:p>
    <w:p w14:paraId="6FC2A33B" w14:textId="77777777" w:rsidR="005240AD" w:rsidRPr="000F3EFB" w:rsidRDefault="005240AD" w:rsidP="005240AD">
      <w:pPr>
        <w:rPr>
          <w:lang w:val="ru-RU"/>
        </w:rPr>
      </w:pPr>
    </w:p>
    <w:p w14:paraId="18FCFD2E" w14:textId="77777777" w:rsidR="005240AD" w:rsidRPr="000F3EFB" w:rsidRDefault="005240AD" w:rsidP="005240AD">
      <w:pPr>
        <w:rPr>
          <w:lang w:val="ru-RU"/>
        </w:rPr>
      </w:pPr>
      <w:r w:rsidRPr="000F3EFB">
        <w:rPr>
          <w:color w:val="000000"/>
          <w:lang w:val="ru-RU"/>
        </w:rPr>
        <w:t>Витя кивает.</w:t>
      </w:r>
    </w:p>
    <w:p w14:paraId="3C89932C" w14:textId="77777777" w:rsidR="005240AD" w:rsidRPr="000F3EFB" w:rsidRDefault="005240AD" w:rsidP="005240AD">
      <w:pPr>
        <w:rPr>
          <w:lang w:val="ru-RU"/>
        </w:rPr>
      </w:pPr>
    </w:p>
    <w:p w14:paraId="04DFC113" w14:textId="77777777" w:rsidR="005240AD" w:rsidRPr="000F3EFB" w:rsidRDefault="005240AD" w:rsidP="005240AD">
      <w:pPr>
        <w:ind w:left="3166"/>
        <w:rPr>
          <w:lang w:val="ru-RU"/>
        </w:rPr>
      </w:pPr>
      <w:r w:rsidRPr="000F3EFB">
        <w:rPr>
          <w:color w:val="000000"/>
          <w:lang w:val="ru-RU"/>
        </w:rPr>
        <w:t>ДОБРОВОЛЬСКАЯ</w:t>
      </w:r>
    </w:p>
    <w:p w14:paraId="16FEB153" w14:textId="77777777" w:rsidR="005240AD" w:rsidRPr="000F3EFB" w:rsidRDefault="005240AD" w:rsidP="005240AD">
      <w:pPr>
        <w:ind w:left="1441" w:right="2161"/>
        <w:rPr>
          <w:lang w:val="ru-RU"/>
        </w:rPr>
      </w:pPr>
      <w:r w:rsidRPr="000F3EFB">
        <w:rPr>
          <w:color w:val="000000"/>
          <w:lang w:val="ru-RU"/>
        </w:rPr>
        <w:t>У меня дочь почти такая, как ты, вот выберемся отсюда и пойдём вместе все в кафе “Пингвин”. Возьмём по шарику шоколадного, ванильного и польём клубничным сиропом.</w:t>
      </w:r>
    </w:p>
    <w:p w14:paraId="43E57234" w14:textId="77777777" w:rsidR="005240AD" w:rsidRPr="000F3EFB" w:rsidRDefault="005240AD" w:rsidP="005240AD">
      <w:pPr>
        <w:rPr>
          <w:lang w:val="ru-RU"/>
        </w:rPr>
      </w:pPr>
    </w:p>
    <w:p w14:paraId="545AFF72" w14:textId="77777777" w:rsidR="005240AD" w:rsidRPr="000F3EFB" w:rsidRDefault="005240AD" w:rsidP="005240AD">
      <w:pPr>
        <w:rPr>
          <w:lang w:val="ru-RU"/>
        </w:rPr>
      </w:pPr>
      <w:r w:rsidRPr="000F3EFB">
        <w:rPr>
          <w:color w:val="000000"/>
          <w:lang w:val="ru-RU"/>
        </w:rPr>
        <w:t>Взгляд мальчика падает на залитый кровью пол и его начинает тошнить. Но сквозь заклеенный рот — это получается не очень. Мальчик начинает задыхаться. Добровольская резким движением разрывает путы на ногах. Вскакивает, бежит к мальчику, забирается на табуретку и зубами отрывает изоленту от его рта. Мальчика тошнит.</w:t>
      </w:r>
    </w:p>
    <w:p w14:paraId="420687FD" w14:textId="77777777" w:rsidR="005240AD" w:rsidRPr="000F3EFB" w:rsidRDefault="005240AD" w:rsidP="005240AD">
      <w:pPr>
        <w:rPr>
          <w:lang w:val="ru-RU"/>
        </w:rPr>
      </w:pPr>
    </w:p>
    <w:p w14:paraId="0F9BCB02" w14:textId="77777777" w:rsidR="005240AD" w:rsidRPr="000F3EFB" w:rsidRDefault="005240AD" w:rsidP="005240AD">
      <w:pPr>
        <w:rPr>
          <w:lang w:val="ru-RU"/>
        </w:rPr>
      </w:pPr>
      <w:r w:rsidRPr="000F3EFB">
        <w:rPr>
          <w:b/>
          <w:color w:val="000000"/>
          <w:lang w:val="ru-RU"/>
        </w:rPr>
        <w:t xml:space="preserve">8-29. ИНТ. ОТДЕЛЕНИЕ МИЛИЦИИ ОДИНЦОВО.ДОЗНАВАТЕЛЬНАЯ УТРО 5. </w:t>
      </w:r>
      <w:r w:rsidRPr="000F3EFB">
        <w:rPr>
          <w:lang w:val="ru-RU"/>
        </w:rPr>
        <w:br/>
      </w:r>
      <w:r w:rsidRPr="000F3EFB">
        <w:rPr>
          <w:b/>
          <w:color w:val="000000"/>
          <w:lang w:val="ru-RU"/>
        </w:rPr>
        <w:t>КОНЮХ, БОКОВ, КОЗЫРЕВ (02:11)</w:t>
      </w:r>
      <w:r w:rsidRPr="000F3EFB">
        <w:rPr>
          <w:lang w:val="ru-RU"/>
        </w:rPr>
        <w:br/>
      </w:r>
    </w:p>
    <w:p w14:paraId="66C7B3E3" w14:textId="77777777" w:rsidR="005240AD" w:rsidRPr="000F3EFB" w:rsidRDefault="005240AD" w:rsidP="005240AD">
      <w:pPr>
        <w:rPr>
          <w:lang w:val="ru-RU"/>
        </w:rPr>
      </w:pPr>
      <w:r w:rsidRPr="000F3EFB">
        <w:rPr>
          <w:color w:val="000000"/>
          <w:lang w:val="ru-RU"/>
        </w:rPr>
        <w:t>Конюх сидит у стола, курит страшными пальцами. По другую сторону стола - Козырев и Боков.</w:t>
      </w:r>
    </w:p>
    <w:p w14:paraId="164CF318" w14:textId="77777777" w:rsidR="005240AD" w:rsidRPr="000F3EFB" w:rsidRDefault="005240AD" w:rsidP="005240AD">
      <w:pPr>
        <w:rPr>
          <w:lang w:val="ru-RU"/>
        </w:rPr>
      </w:pPr>
    </w:p>
    <w:p w14:paraId="21169B37" w14:textId="77777777" w:rsidR="005240AD" w:rsidRPr="000F3EFB" w:rsidRDefault="005240AD" w:rsidP="005240AD">
      <w:pPr>
        <w:ind w:left="3166"/>
        <w:rPr>
          <w:lang w:val="ru-RU"/>
        </w:rPr>
      </w:pPr>
      <w:r w:rsidRPr="000F3EFB">
        <w:rPr>
          <w:color w:val="000000"/>
          <w:lang w:val="ru-RU"/>
        </w:rPr>
        <w:t>КОЗЫРЕВ</w:t>
      </w:r>
    </w:p>
    <w:p w14:paraId="7B4D48FF" w14:textId="77777777" w:rsidR="005240AD" w:rsidRPr="000F3EFB" w:rsidRDefault="005240AD" w:rsidP="005240AD">
      <w:pPr>
        <w:ind w:left="1441" w:right="2161"/>
        <w:rPr>
          <w:lang w:val="ru-RU"/>
        </w:rPr>
      </w:pPr>
      <w:r w:rsidRPr="000F3EFB">
        <w:rPr>
          <w:color w:val="000000"/>
          <w:lang w:val="ru-RU"/>
        </w:rPr>
        <w:t xml:space="preserve">У нас есть доказательства, которые точно приведут тебя к высшей мере. Рассказывай всё, как есть. </w:t>
      </w:r>
      <w:proofErr w:type="gramStart"/>
      <w:r w:rsidRPr="000F3EFB">
        <w:rPr>
          <w:color w:val="000000"/>
          <w:lang w:val="ru-RU"/>
        </w:rPr>
        <w:t>И может быть</w:t>
      </w:r>
      <w:proofErr w:type="gramEnd"/>
      <w:r w:rsidRPr="000F3EFB">
        <w:rPr>
          <w:color w:val="000000"/>
          <w:lang w:val="ru-RU"/>
        </w:rPr>
        <w:t xml:space="preserve"> удастся что-то смягчить.</w:t>
      </w:r>
    </w:p>
    <w:p w14:paraId="5EF64B6E" w14:textId="77777777" w:rsidR="005240AD" w:rsidRPr="000F3EFB" w:rsidRDefault="005240AD" w:rsidP="005240AD">
      <w:pPr>
        <w:rPr>
          <w:lang w:val="ru-RU"/>
        </w:rPr>
      </w:pPr>
    </w:p>
    <w:p w14:paraId="29B8B146" w14:textId="77777777" w:rsidR="005240AD" w:rsidRPr="000F3EFB" w:rsidRDefault="005240AD" w:rsidP="005240AD">
      <w:pPr>
        <w:ind w:left="3166"/>
        <w:rPr>
          <w:lang w:val="ru-RU"/>
        </w:rPr>
      </w:pPr>
      <w:r w:rsidRPr="000F3EFB">
        <w:rPr>
          <w:color w:val="000000"/>
          <w:lang w:val="ru-RU"/>
        </w:rPr>
        <w:lastRenderedPageBreak/>
        <w:t>КОНЮХ</w:t>
      </w:r>
    </w:p>
    <w:p w14:paraId="2D759D01" w14:textId="77777777" w:rsidR="005240AD" w:rsidRPr="000F3EFB" w:rsidRDefault="005240AD" w:rsidP="005240AD">
      <w:pPr>
        <w:ind w:left="1441" w:right="2161"/>
        <w:rPr>
          <w:lang w:val="ru-RU"/>
        </w:rPr>
      </w:pPr>
      <w:r w:rsidRPr="000F3EFB">
        <w:rPr>
          <w:color w:val="000000"/>
          <w:lang w:val="ru-RU"/>
        </w:rPr>
        <w:t>Никого я не убивал.</w:t>
      </w:r>
    </w:p>
    <w:p w14:paraId="1414E949" w14:textId="77777777" w:rsidR="005240AD" w:rsidRPr="000F3EFB" w:rsidRDefault="005240AD" w:rsidP="005240AD">
      <w:pPr>
        <w:rPr>
          <w:lang w:val="ru-RU"/>
        </w:rPr>
      </w:pPr>
    </w:p>
    <w:p w14:paraId="014658A9" w14:textId="77777777" w:rsidR="005240AD" w:rsidRPr="000F3EFB" w:rsidRDefault="005240AD" w:rsidP="005240AD">
      <w:pPr>
        <w:ind w:left="3166"/>
        <w:rPr>
          <w:lang w:val="ru-RU"/>
        </w:rPr>
      </w:pPr>
      <w:r w:rsidRPr="000F3EFB">
        <w:rPr>
          <w:color w:val="000000"/>
          <w:lang w:val="ru-RU"/>
        </w:rPr>
        <w:t>БОКОВ</w:t>
      </w:r>
    </w:p>
    <w:p w14:paraId="02C3F549" w14:textId="77777777" w:rsidR="005240AD" w:rsidRPr="000F3EFB" w:rsidRDefault="005240AD" w:rsidP="005240AD">
      <w:pPr>
        <w:ind w:left="1441" w:right="2161"/>
        <w:rPr>
          <w:lang w:val="ru-RU"/>
        </w:rPr>
      </w:pPr>
      <w:r w:rsidRPr="000F3EFB">
        <w:rPr>
          <w:color w:val="000000"/>
          <w:lang w:val="ru-RU"/>
        </w:rPr>
        <w:t>Вы пытались выбросить крестик, на котором обнаружена кровь Вани Логова. Там в коридоре ждёт мать.</w:t>
      </w:r>
    </w:p>
    <w:p w14:paraId="32A5933D" w14:textId="77777777" w:rsidR="005240AD" w:rsidRPr="000F3EFB" w:rsidRDefault="005240AD" w:rsidP="005240AD">
      <w:pPr>
        <w:rPr>
          <w:lang w:val="ru-RU"/>
        </w:rPr>
      </w:pPr>
    </w:p>
    <w:p w14:paraId="150E6676" w14:textId="77777777" w:rsidR="005240AD" w:rsidRPr="000F3EFB" w:rsidRDefault="005240AD" w:rsidP="005240AD">
      <w:pPr>
        <w:rPr>
          <w:lang w:val="ru-RU"/>
        </w:rPr>
      </w:pPr>
      <w:r w:rsidRPr="000F3EFB">
        <w:rPr>
          <w:color w:val="000000"/>
          <w:lang w:val="ru-RU"/>
        </w:rPr>
        <w:t>Конюх внезапно весь как будто сжимается.</w:t>
      </w:r>
    </w:p>
    <w:p w14:paraId="647D7925" w14:textId="77777777" w:rsidR="005240AD" w:rsidRPr="000F3EFB" w:rsidRDefault="005240AD" w:rsidP="005240AD">
      <w:pPr>
        <w:rPr>
          <w:lang w:val="ru-RU"/>
        </w:rPr>
      </w:pPr>
    </w:p>
    <w:p w14:paraId="3C9D7272" w14:textId="77777777" w:rsidR="005240AD" w:rsidRPr="000F3EFB" w:rsidRDefault="005240AD" w:rsidP="005240AD">
      <w:pPr>
        <w:ind w:left="3166"/>
        <w:rPr>
          <w:lang w:val="ru-RU"/>
        </w:rPr>
      </w:pPr>
      <w:r w:rsidRPr="000F3EFB">
        <w:rPr>
          <w:color w:val="000000"/>
          <w:lang w:val="ru-RU"/>
        </w:rPr>
        <w:t>БОКОВ</w:t>
      </w:r>
    </w:p>
    <w:p w14:paraId="7F3C5414" w14:textId="77777777" w:rsidR="005240AD" w:rsidRPr="000F3EFB" w:rsidRDefault="005240AD" w:rsidP="005240AD">
      <w:pPr>
        <w:ind w:left="1441" w:right="2161"/>
        <w:rPr>
          <w:lang w:val="ru-RU"/>
        </w:rPr>
      </w:pPr>
      <w:r w:rsidRPr="000F3EFB">
        <w:rPr>
          <w:color w:val="000000"/>
          <w:lang w:val="ru-RU"/>
        </w:rPr>
        <w:t>Мать Вани. Она опознала крестик, как принадлежащий её сыну.</w:t>
      </w:r>
    </w:p>
    <w:p w14:paraId="48728D35" w14:textId="77777777" w:rsidR="005240AD" w:rsidRPr="000F3EFB" w:rsidRDefault="005240AD" w:rsidP="005240AD">
      <w:pPr>
        <w:rPr>
          <w:lang w:val="ru-RU"/>
        </w:rPr>
      </w:pPr>
    </w:p>
    <w:p w14:paraId="6DA01387" w14:textId="77777777" w:rsidR="005240AD" w:rsidRPr="000F3EFB" w:rsidRDefault="005240AD" w:rsidP="005240AD">
      <w:pPr>
        <w:ind w:left="3166"/>
        <w:rPr>
          <w:lang w:val="ru-RU"/>
        </w:rPr>
      </w:pPr>
      <w:r w:rsidRPr="000F3EFB">
        <w:rPr>
          <w:color w:val="000000"/>
          <w:lang w:val="ru-RU"/>
        </w:rPr>
        <w:t>КОНЮХ</w:t>
      </w:r>
    </w:p>
    <w:p w14:paraId="311A03C0" w14:textId="77777777" w:rsidR="005240AD" w:rsidRPr="000F3EFB" w:rsidRDefault="005240AD" w:rsidP="005240AD">
      <w:pPr>
        <w:ind w:left="1441" w:right="2161"/>
        <w:rPr>
          <w:lang w:val="ru-RU"/>
        </w:rPr>
      </w:pPr>
      <w:r w:rsidRPr="000F3EFB">
        <w:rPr>
          <w:color w:val="000000"/>
          <w:lang w:val="ru-RU"/>
        </w:rPr>
        <w:t>Крестик этот в машине я нашёл, после того как я мальчишек высадил. Надо было выбросить его сразу. Я к нему никакого отношения не имею, честное слово.</w:t>
      </w:r>
    </w:p>
    <w:p w14:paraId="4E0EB132" w14:textId="77777777" w:rsidR="005240AD" w:rsidRPr="000F3EFB" w:rsidRDefault="005240AD" w:rsidP="005240AD">
      <w:pPr>
        <w:rPr>
          <w:lang w:val="ru-RU"/>
        </w:rPr>
      </w:pPr>
    </w:p>
    <w:p w14:paraId="24B099D7" w14:textId="77777777" w:rsidR="005240AD" w:rsidRPr="000F3EFB" w:rsidRDefault="005240AD" w:rsidP="005240AD">
      <w:pPr>
        <w:ind w:left="3166"/>
        <w:rPr>
          <w:lang w:val="ru-RU"/>
        </w:rPr>
      </w:pPr>
      <w:r w:rsidRPr="000F3EFB">
        <w:rPr>
          <w:color w:val="000000"/>
          <w:lang w:val="ru-RU"/>
        </w:rPr>
        <w:t>КОЗЫРЕВ</w:t>
      </w:r>
    </w:p>
    <w:p w14:paraId="260A9C4E" w14:textId="77777777" w:rsidR="005240AD" w:rsidRPr="000F3EFB" w:rsidRDefault="005240AD" w:rsidP="005240AD">
      <w:pPr>
        <w:ind w:left="1441" w:right="2161"/>
        <w:rPr>
          <w:lang w:val="ru-RU"/>
        </w:rPr>
      </w:pPr>
      <w:r w:rsidRPr="000F3EFB">
        <w:rPr>
          <w:color w:val="000000"/>
          <w:lang w:val="ru-RU"/>
        </w:rPr>
        <w:t xml:space="preserve">Слушай, ну не бывает таких совпадений. Ты же умный человек. Должен понимать, </w:t>
      </w:r>
      <w:proofErr w:type="gramStart"/>
      <w:r w:rsidRPr="000F3EFB">
        <w:rPr>
          <w:color w:val="000000"/>
          <w:lang w:val="ru-RU"/>
        </w:rPr>
        <w:t>что</w:t>
      </w:r>
      <w:proofErr w:type="gramEnd"/>
      <w:r w:rsidRPr="000F3EFB">
        <w:rPr>
          <w:color w:val="000000"/>
          <w:lang w:val="ru-RU"/>
        </w:rPr>
        <w:t xml:space="preserve"> если уж мы взялись за тебя - улики будут.</w:t>
      </w:r>
    </w:p>
    <w:p w14:paraId="001B35F4" w14:textId="77777777" w:rsidR="005240AD" w:rsidRPr="000F3EFB" w:rsidRDefault="005240AD" w:rsidP="005240AD">
      <w:pPr>
        <w:rPr>
          <w:lang w:val="ru-RU"/>
        </w:rPr>
      </w:pPr>
    </w:p>
    <w:p w14:paraId="2EF18E69" w14:textId="77777777" w:rsidR="005240AD" w:rsidRPr="000F3EFB" w:rsidRDefault="005240AD" w:rsidP="005240AD">
      <w:pPr>
        <w:ind w:left="3166"/>
        <w:rPr>
          <w:lang w:val="ru-RU"/>
        </w:rPr>
      </w:pPr>
      <w:r w:rsidRPr="000F3EFB">
        <w:rPr>
          <w:color w:val="000000"/>
          <w:lang w:val="ru-RU"/>
        </w:rPr>
        <w:t>БОКОВ</w:t>
      </w:r>
    </w:p>
    <w:p w14:paraId="03F1118A" w14:textId="77777777" w:rsidR="005240AD" w:rsidRPr="000F3EFB" w:rsidRDefault="005240AD" w:rsidP="005240AD">
      <w:pPr>
        <w:ind w:left="1441" w:right="2161"/>
        <w:rPr>
          <w:lang w:val="ru-RU"/>
        </w:rPr>
      </w:pPr>
      <w:r w:rsidRPr="000F3EFB">
        <w:rPr>
          <w:color w:val="000000"/>
          <w:lang w:val="ru-RU"/>
        </w:rPr>
        <w:t>А сомнений в том, что это вы - у нас нет.</w:t>
      </w:r>
    </w:p>
    <w:p w14:paraId="523A9042" w14:textId="77777777" w:rsidR="005240AD" w:rsidRPr="000F3EFB" w:rsidRDefault="005240AD" w:rsidP="005240AD">
      <w:pPr>
        <w:rPr>
          <w:lang w:val="ru-RU"/>
        </w:rPr>
      </w:pPr>
    </w:p>
    <w:p w14:paraId="2BBD0580" w14:textId="77777777" w:rsidR="005240AD" w:rsidRPr="000F3EFB" w:rsidRDefault="005240AD" w:rsidP="005240AD">
      <w:pPr>
        <w:ind w:left="3166"/>
        <w:rPr>
          <w:lang w:val="ru-RU"/>
        </w:rPr>
      </w:pPr>
      <w:r w:rsidRPr="000F3EFB">
        <w:rPr>
          <w:color w:val="000000"/>
          <w:lang w:val="ru-RU"/>
        </w:rPr>
        <w:t>КОЗЫРЕВ</w:t>
      </w:r>
    </w:p>
    <w:p w14:paraId="0D88CAF5" w14:textId="77777777" w:rsidR="005240AD" w:rsidRPr="000F3EFB" w:rsidRDefault="005240AD" w:rsidP="005240AD">
      <w:pPr>
        <w:ind w:left="1441" w:right="2161"/>
        <w:rPr>
          <w:lang w:val="ru-RU"/>
        </w:rPr>
      </w:pPr>
      <w:r w:rsidRPr="000F3EFB">
        <w:rPr>
          <w:color w:val="000000"/>
          <w:lang w:val="ru-RU"/>
        </w:rPr>
        <w:t>Ты же не такой плохой человек. Ну просто не повезло в жизни, пошло что-то не так. Сделай доброе дело, дай себе шанс. Скажи, где мальчишки?</w:t>
      </w:r>
    </w:p>
    <w:p w14:paraId="53DEC91B" w14:textId="77777777" w:rsidR="005240AD" w:rsidRPr="000F3EFB" w:rsidRDefault="005240AD" w:rsidP="005240AD">
      <w:pPr>
        <w:rPr>
          <w:lang w:val="ru-RU"/>
        </w:rPr>
      </w:pPr>
    </w:p>
    <w:p w14:paraId="24D6022D" w14:textId="77777777" w:rsidR="005240AD" w:rsidRPr="000F3EFB" w:rsidRDefault="005240AD" w:rsidP="005240AD">
      <w:pPr>
        <w:ind w:left="3166"/>
        <w:rPr>
          <w:lang w:val="ru-RU"/>
        </w:rPr>
      </w:pPr>
      <w:r w:rsidRPr="000F3EFB">
        <w:rPr>
          <w:color w:val="000000"/>
          <w:lang w:val="ru-RU"/>
        </w:rPr>
        <w:t>КОНЮХ</w:t>
      </w:r>
    </w:p>
    <w:p w14:paraId="411E4B5E" w14:textId="77777777" w:rsidR="005240AD" w:rsidRPr="000F3EFB" w:rsidRDefault="005240AD" w:rsidP="005240AD">
      <w:pPr>
        <w:ind w:left="1441" w:right="2161"/>
        <w:rPr>
          <w:lang w:val="ru-RU"/>
        </w:rPr>
      </w:pPr>
      <w:r w:rsidRPr="000F3EFB">
        <w:rPr>
          <w:color w:val="000000"/>
          <w:lang w:val="ru-RU"/>
        </w:rPr>
        <w:t>На площади я их высадил.</w:t>
      </w:r>
    </w:p>
    <w:p w14:paraId="423E38E1" w14:textId="77777777" w:rsidR="005240AD" w:rsidRPr="000F3EFB" w:rsidRDefault="005240AD" w:rsidP="005240AD">
      <w:pPr>
        <w:rPr>
          <w:lang w:val="ru-RU"/>
        </w:rPr>
      </w:pPr>
    </w:p>
    <w:p w14:paraId="6818E082" w14:textId="77777777" w:rsidR="005240AD" w:rsidRPr="000F3EFB" w:rsidRDefault="005240AD" w:rsidP="005240AD">
      <w:pPr>
        <w:rPr>
          <w:lang w:val="ru-RU"/>
        </w:rPr>
      </w:pPr>
      <w:r w:rsidRPr="000F3EFB">
        <w:rPr>
          <w:color w:val="000000"/>
          <w:lang w:val="ru-RU"/>
        </w:rPr>
        <w:t>Боков двигает к себе телефон.</w:t>
      </w:r>
    </w:p>
    <w:p w14:paraId="1D69D417" w14:textId="77777777" w:rsidR="005240AD" w:rsidRPr="000F3EFB" w:rsidRDefault="005240AD" w:rsidP="005240AD">
      <w:pPr>
        <w:rPr>
          <w:lang w:val="ru-RU"/>
        </w:rPr>
      </w:pPr>
    </w:p>
    <w:p w14:paraId="7FFA294E" w14:textId="77777777" w:rsidR="005240AD" w:rsidRPr="000F3EFB" w:rsidRDefault="005240AD" w:rsidP="005240AD">
      <w:pPr>
        <w:ind w:left="3166"/>
        <w:rPr>
          <w:lang w:val="ru-RU"/>
        </w:rPr>
      </w:pPr>
      <w:r w:rsidRPr="000F3EFB">
        <w:rPr>
          <w:color w:val="000000"/>
          <w:lang w:val="ru-RU"/>
        </w:rPr>
        <w:t>БОКОВ</w:t>
      </w:r>
    </w:p>
    <w:p w14:paraId="3B0F82F5" w14:textId="77777777" w:rsidR="005240AD" w:rsidRPr="000F3EFB" w:rsidRDefault="005240AD" w:rsidP="005240AD">
      <w:pPr>
        <w:ind w:left="1441" w:right="2161"/>
        <w:rPr>
          <w:lang w:val="ru-RU"/>
        </w:rPr>
      </w:pPr>
      <w:r w:rsidRPr="000F3EFB">
        <w:rPr>
          <w:color w:val="000000"/>
          <w:lang w:val="ru-RU"/>
        </w:rPr>
        <w:t>Значит, звоню вашей матери сейчас, прошу её приехать. И помочь нам понять, когда вы врёте, а когда говорите правду. Мать - лучше любого следователя разберётся.</w:t>
      </w:r>
    </w:p>
    <w:p w14:paraId="5D1FC0F3" w14:textId="77777777" w:rsidR="005240AD" w:rsidRPr="000F3EFB" w:rsidRDefault="005240AD" w:rsidP="005240AD">
      <w:pPr>
        <w:rPr>
          <w:lang w:val="ru-RU"/>
        </w:rPr>
      </w:pPr>
    </w:p>
    <w:p w14:paraId="263A2337" w14:textId="77777777" w:rsidR="005240AD" w:rsidRPr="000F3EFB" w:rsidRDefault="005240AD" w:rsidP="005240AD">
      <w:pPr>
        <w:rPr>
          <w:lang w:val="ru-RU"/>
        </w:rPr>
      </w:pPr>
      <w:r w:rsidRPr="000F3EFB">
        <w:rPr>
          <w:color w:val="000000"/>
          <w:lang w:val="ru-RU"/>
        </w:rPr>
        <w:t>Набирает номер.</w:t>
      </w:r>
    </w:p>
    <w:p w14:paraId="1F65AEE7" w14:textId="77777777" w:rsidR="005240AD" w:rsidRPr="000F3EFB" w:rsidRDefault="005240AD" w:rsidP="005240AD">
      <w:pPr>
        <w:rPr>
          <w:lang w:val="ru-RU"/>
        </w:rPr>
      </w:pPr>
    </w:p>
    <w:p w14:paraId="1AF3970E" w14:textId="77777777" w:rsidR="005240AD" w:rsidRPr="000F3EFB" w:rsidRDefault="005240AD" w:rsidP="005240AD">
      <w:pPr>
        <w:ind w:left="3166"/>
        <w:rPr>
          <w:lang w:val="ru-RU"/>
        </w:rPr>
      </w:pPr>
      <w:r w:rsidRPr="000F3EFB">
        <w:rPr>
          <w:color w:val="000000"/>
          <w:lang w:val="ru-RU"/>
        </w:rPr>
        <w:t>БОКОВ</w:t>
      </w:r>
    </w:p>
    <w:p w14:paraId="0DF6C456" w14:textId="77777777" w:rsidR="005240AD" w:rsidRPr="000F3EFB" w:rsidRDefault="005240AD" w:rsidP="005240AD">
      <w:pPr>
        <w:ind w:left="1441" w:right="2161"/>
        <w:rPr>
          <w:lang w:val="ru-RU"/>
        </w:rPr>
      </w:pPr>
      <w:r w:rsidRPr="000F3EFB">
        <w:rPr>
          <w:color w:val="000000"/>
          <w:lang w:val="ru-RU"/>
        </w:rPr>
        <w:lastRenderedPageBreak/>
        <w:t>Там в коридоре её мама Вани ждёт, я ей скажу, что она убийцу родила, посмотрим, что дальше будет.</w:t>
      </w:r>
    </w:p>
    <w:p w14:paraId="4ED6DF53" w14:textId="77777777" w:rsidR="005240AD" w:rsidRPr="000F3EFB" w:rsidRDefault="005240AD" w:rsidP="005240AD">
      <w:pPr>
        <w:rPr>
          <w:lang w:val="ru-RU"/>
        </w:rPr>
      </w:pPr>
    </w:p>
    <w:p w14:paraId="244242F4" w14:textId="77777777" w:rsidR="005240AD" w:rsidRPr="000F3EFB" w:rsidRDefault="005240AD" w:rsidP="005240AD">
      <w:pPr>
        <w:ind w:left="3166"/>
        <w:rPr>
          <w:lang w:val="ru-RU"/>
        </w:rPr>
      </w:pPr>
      <w:r w:rsidRPr="000F3EFB">
        <w:rPr>
          <w:color w:val="000000"/>
          <w:lang w:val="ru-RU"/>
        </w:rPr>
        <w:t>КОНЮХ</w:t>
      </w:r>
    </w:p>
    <w:p w14:paraId="1D0F4F47" w14:textId="77777777" w:rsidR="005240AD" w:rsidRPr="000F3EFB" w:rsidRDefault="005240AD" w:rsidP="005240AD">
      <w:pPr>
        <w:ind w:left="1441" w:right="2161"/>
        <w:rPr>
          <w:lang w:val="ru-RU"/>
        </w:rPr>
      </w:pPr>
      <w:r w:rsidRPr="000F3EFB">
        <w:rPr>
          <w:color w:val="000000"/>
          <w:lang w:val="ru-RU"/>
        </w:rPr>
        <w:t>Не надо мать трогать.</w:t>
      </w:r>
    </w:p>
    <w:p w14:paraId="6F6118F4" w14:textId="77777777" w:rsidR="005240AD" w:rsidRPr="000F3EFB" w:rsidRDefault="005240AD" w:rsidP="005240AD">
      <w:pPr>
        <w:rPr>
          <w:lang w:val="ru-RU"/>
        </w:rPr>
      </w:pPr>
    </w:p>
    <w:p w14:paraId="7B073163" w14:textId="77777777" w:rsidR="005240AD" w:rsidRPr="000F3EFB" w:rsidRDefault="005240AD" w:rsidP="005240AD">
      <w:pPr>
        <w:ind w:left="3166"/>
        <w:rPr>
          <w:lang w:val="ru-RU"/>
        </w:rPr>
      </w:pPr>
      <w:r w:rsidRPr="000F3EFB">
        <w:rPr>
          <w:color w:val="000000"/>
          <w:lang w:val="ru-RU"/>
        </w:rPr>
        <w:t>БОКОВ</w:t>
      </w:r>
    </w:p>
    <w:p w14:paraId="5DFEA0C5" w14:textId="77777777" w:rsidR="005240AD" w:rsidRPr="000F3EFB" w:rsidRDefault="005240AD" w:rsidP="005240AD">
      <w:pPr>
        <w:ind w:left="2303"/>
        <w:rPr>
          <w:lang w:val="ru-RU"/>
        </w:rPr>
      </w:pPr>
      <w:r w:rsidRPr="000F3EFB">
        <w:rPr>
          <w:color w:val="000000"/>
          <w:lang w:val="ru-RU"/>
        </w:rPr>
        <w:t>(в трубку)</w:t>
      </w:r>
    </w:p>
    <w:p w14:paraId="0C6A7E82" w14:textId="77777777" w:rsidR="005240AD" w:rsidRPr="000F3EFB" w:rsidRDefault="005240AD" w:rsidP="005240AD">
      <w:pPr>
        <w:ind w:left="1441" w:right="2161"/>
        <w:rPr>
          <w:lang w:val="ru-RU"/>
        </w:rPr>
      </w:pPr>
      <w:r w:rsidRPr="000F3EFB">
        <w:rPr>
          <w:color w:val="000000"/>
          <w:lang w:val="ru-RU"/>
        </w:rPr>
        <w:t>Валентина Михайловна? Здравствуйте.</w:t>
      </w:r>
    </w:p>
    <w:p w14:paraId="6C840C01" w14:textId="77777777" w:rsidR="005240AD" w:rsidRPr="000F3EFB" w:rsidRDefault="005240AD" w:rsidP="005240AD">
      <w:pPr>
        <w:rPr>
          <w:lang w:val="ru-RU"/>
        </w:rPr>
      </w:pPr>
    </w:p>
    <w:p w14:paraId="20CD66D8" w14:textId="77777777" w:rsidR="005240AD" w:rsidRPr="000F3EFB" w:rsidRDefault="005240AD" w:rsidP="005240AD">
      <w:pPr>
        <w:ind w:left="3166"/>
        <w:rPr>
          <w:lang w:val="ru-RU"/>
        </w:rPr>
      </w:pPr>
      <w:r w:rsidRPr="000F3EFB">
        <w:rPr>
          <w:color w:val="000000"/>
          <w:lang w:val="ru-RU"/>
        </w:rPr>
        <w:t>КОНЮХ</w:t>
      </w:r>
    </w:p>
    <w:p w14:paraId="02EF3647" w14:textId="77777777" w:rsidR="005240AD" w:rsidRPr="000F3EFB" w:rsidRDefault="005240AD" w:rsidP="005240AD">
      <w:pPr>
        <w:ind w:left="1441" w:right="2161"/>
        <w:rPr>
          <w:lang w:val="ru-RU"/>
        </w:rPr>
      </w:pPr>
      <w:r w:rsidRPr="000F3EFB">
        <w:rPr>
          <w:color w:val="000000"/>
          <w:lang w:val="ru-RU"/>
        </w:rPr>
        <w:t>Я скажу всё, не надо, пожалуйста.</w:t>
      </w:r>
    </w:p>
    <w:p w14:paraId="2E01F20C" w14:textId="77777777" w:rsidR="005240AD" w:rsidRPr="000F3EFB" w:rsidRDefault="005240AD" w:rsidP="005240AD">
      <w:pPr>
        <w:rPr>
          <w:lang w:val="ru-RU"/>
        </w:rPr>
      </w:pPr>
    </w:p>
    <w:p w14:paraId="1BAF8F4E" w14:textId="77777777" w:rsidR="005240AD" w:rsidRPr="000F3EFB" w:rsidRDefault="005240AD" w:rsidP="005240AD">
      <w:pPr>
        <w:rPr>
          <w:lang w:val="ru-RU"/>
        </w:rPr>
      </w:pPr>
      <w:r w:rsidRPr="000F3EFB">
        <w:rPr>
          <w:color w:val="000000"/>
          <w:lang w:val="ru-RU"/>
        </w:rPr>
        <w:t>Боков кладёт трубку.</w:t>
      </w:r>
    </w:p>
    <w:p w14:paraId="39195EC1" w14:textId="77777777" w:rsidR="005240AD" w:rsidRPr="000F3EFB" w:rsidRDefault="005240AD" w:rsidP="005240AD">
      <w:pPr>
        <w:rPr>
          <w:lang w:val="ru-RU"/>
        </w:rPr>
      </w:pPr>
    </w:p>
    <w:p w14:paraId="1D54ED87" w14:textId="77777777" w:rsidR="005240AD" w:rsidRPr="000F3EFB" w:rsidRDefault="005240AD" w:rsidP="005240AD">
      <w:pPr>
        <w:ind w:left="3166"/>
        <w:rPr>
          <w:lang w:val="ru-RU"/>
        </w:rPr>
      </w:pPr>
      <w:r w:rsidRPr="000F3EFB">
        <w:rPr>
          <w:color w:val="000000"/>
          <w:lang w:val="ru-RU"/>
        </w:rPr>
        <w:t>БОКОВ</w:t>
      </w:r>
    </w:p>
    <w:p w14:paraId="5E291E98" w14:textId="77777777" w:rsidR="005240AD" w:rsidRPr="000F3EFB" w:rsidRDefault="005240AD" w:rsidP="005240AD">
      <w:pPr>
        <w:ind w:left="1441" w:right="2161"/>
        <w:rPr>
          <w:lang w:val="ru-RU"/>
        </w:rPr>
      </w:pPr>
      <w:r w:rsidRPr="000F3EFB">
        <w:rPr>
          <w:color w:val="000000"/>
          <w:lang w:val="ru-RU"/>
        </w:rPr>
        <w:t>Где дети?</w:t>
      </w:r>
    </w:p>
    <w:p w14:paraId="6A87A327" w14:textId="77777777" w:rsidR="005240AD" w:rsidRPr="000F3EFB" w:rsidRDefault="005240AD" w:rsidP="005240AD">
      <w:pPr>
        <w:rPr>
          <w:lang w:val="ru-RU"/>
        </w:rPr>
      </w:pPr>
    </w:p>
    <w:p w14:paraId="708B0B9F" w14:textId="77777777" w:rsidR="005240AD" w:rsidRPr="000F3EFB" w:rsidRDefault="005240AD" w:rsidP="005240AD">
      <w:pPr>
        <w:ind w:left="3166"/>
        <w:rPr>
          <w:lang w:val="ru-RU"/>
        </w:rPr>
      </w:pPr>
      <w:r w:rsidRPr="000F3EFB">
        <w:rPr>
          <w:color w:val="000000"/>
          <w:lang w:val="ru-RU"/>
        </w:rPr>
        <w:t>КОНЮХ</w:t>
      </w:r>
    </w:p>
    <w:p w14:paraId="2149C7A7" w14:textId="77777777" w:rsidR="005240AD" w:rsidRPr="000F3EFB" w:rsidRDefault="005240AD" w:rsidP="005240AD">
      <w:pPr>
        <w:ind w:left="1441" w:right="2161"/>
        <w:rPr>
          <w:lang w:val="ru-RU"/>
        </w:rPr>
      </w:pPr>
      <w:r w:rsidRPr="000F3EFB">
        <w:rPr>
          <w:color w:val="000000"/>
          <w:lang w:val="ru-RU"/>
        </w:rPr>
        <w:t>Я их убил. Всех.</w:t>
      </w:r>
    </w:p>
    <w:p w14:paraId="267D12EF" w14:textId="77777777" w:rsidR="005240AD" w:rsidRPr="000F3EFB" w:rsidRDefault="005240AD" w:rsidP="005240AD">
      <w:pPr>
        <w:rPr>
          <w:lang w:val="ru-RU"/>
        </w:rPr>
      </w:pPr>
    </w:p>
    <w:p w14:paraId="274C1652" w14:textId="77777777" w:rsidR="005240AD" w:rsidRPr="000F3EFB" w:rsidRDefault="005240AD" w:rsidP="005240AD">
      <w:pPr>
        <w:ind w:left="3166"/>
        <w:rPr>
          <w:lang w:val="ru-RU"/>
        </w:rPr>
      </w:pPr>
      <w:r w:rsidRPr="000F3EFB">
        <w:rPr>
          <w:color w:val="000000"/>
          <w:lang w:val="ru-RU"/>
        </w:rPr>
        <w:t>КОЗЫРЕВ</w:t>
      </w:r>
    </w:p>
    <w:p w14:paraId="2D0103CF" w14:textId="77777777" w:rsidR="005240AD" w:rsidRPr="000F3EFB" w:rsidRDefault="005240AD" w:rsidP="005240AD">
      <w:pPr>
        <w:ind w:left="1441" w:right="2161"/>
        <w:rPr>
          <w:lang w:val="ru-RU"/>
        </w:rPr>
      </w:pPr>
      <w:r w:rsidRPr="000F3EFB">
        <w:rPr>
          <w:color w:val="000000"/>
          <w:lang w:val="ru-RU"/>
        </w:rPr>
        <w:t>Но сначала ты убил Ваню, правильно?</w:t>
      </w:r>
    </w:p>
    <w:p w14:paraId="1AFBE2A2" w14:textId="77777777" w:rsidR="005240AD" w:rsidRPr="000F3EFB" w:rsidRDefault="005240AD" w:rsidP="005240AD">
      <w:pPr>
        <w:rPr>
          <w:lang w:val="ru-RU"/>
        </w:rPr>
      </w:pPr>
    </w:p>
    <w:p w14:paraId="4C3230CD" w14:textId="77777777" w:rsidR="005240AD" w:rsidRPr="000F3EFB" w:rsidRDefault="005240AD" w:rsidP="005240AD">
      <w:pPr>
        <w:ind w:left="3166"/>
        <w:rPr>
          <w:lang w:val="ru-RU"/>
        </w:rPr>
      </w:pPr>
      <w:r w:rsidRPr="000F3EFB">
        <w:rPr>
          <w:color w:val="000000"/>
          <w:lang w:val="ru-RU"/>
        </w:rPr>
        <w:t>КОНЮХ</w:t>
      </w:r>
    </w:p>
    <w:p w14:paraId="3C86FB0B" w14:textId="77777777" w:rsidR="005240AD" w:rsidRPr="000F3EFB" w:rsidRDefault="005240AD" w:rsidP="005240AD">
      <w:pPr>
        <w:ind w:left="1441" w:right="2161"/>
        <w:rPr>
          <w:lang w:val="ru-RU"/>
        </w:rPr>
      </w:pPr>
      <w:r w:rsidRPr="000F3EFB">
        <w:rPr>
          <w:color w:val="000000"/>
          <w:lang w:val="ru-RU"/>
        </w:rPr>
        <w:t>Да я не знаю, как его звали.</w:t>
      </w:r>
    </w:p>
    <w:p w14:paraId="2159B548" w14:textId="77777777" w:rsidR="005240AD" w:rsidRPr="000F3EFB" w:rsidRDefault="005240AD" w:rsidP="005240AD">
      <w:pPr>
        <w:rPr>
          <w:lang w:val="ru-RU"/>
        </w:rPr>
      </w:pPr>
    </w:p>
    <w:p w14:paraId="098C4E4C" w14:textId="77777777" w:rsidR="005240AD" w:rsidRPr="000F3EFB" w:rsidRDefault="005240AD" w:rsidP="005240AD">
      <w:pPr>
        <w:ind w:left="3166"/>
        <w:rPr>
          <w:lang w:val="ru-RU"/>
        </w:rPr>
      </w:pPr>
      <w:r w:rsidRPr="000F3EFB">
        <w:rPr>
          <w:color w:val="000000"/>
          <w:lang w:val="ru-RU"/>
        </w:rPr>
        <w:t>КОЗЫРЕВ</w:t>
      </w:r>
    </w:p>
    <w:p w14:paraId="66A4637E" w14:textId="77777777" w:rsidR="005240AD" w:rsidRPr="000F3EFB" w:rsidRDefault="005240AD" w:rsidP="005240AD">
      <w:pPr>
        <w:ind w:left="1441" w:right="2161"/>
        <w:rPr>
          <w:lang w:val="ru-RU"/>
        </w:rPr>
      </w:pPr>
      <w:r w:rsidRPr="000F3EFB">
        <w:rPr>
          <w:color w:val="000000"/>
          <w:lang w:val="ru-RU"/>
        </w:rPr>
        <w:t>Ваня его звали. Расскажи, как и зачем ты его убил?</w:t>
      </w:r>
    </w:p>
    <w:p w14:paraId="4B89C738" w14:textId="77777777" w:rsidR="005240AD" w:rsidRPr="000F3EFB" w:rsidRDefault="005240AD" w:rsidP="005240AD">
      <w:pPr>
        <w:rPr>
          <w:lang w:val="ru-RU"/>
        </w:rPr>
      </w:pPr>
    </w:p>
    <w:p w14:paraId="7FAC7F24" w14:textId="77777777" w:rsidR="005240AD" w:rsidRPr="000F3EFB" w:rsidRDefault="005240AD" w:rsidP="005240AD">
      <w:pPr>
        <w:rPr>
          <w:lang w:val="ru-RU"/>
        </w:rPr>
      </w:pPr>
      <w:r w:rsidRPr="000F3EFB">
        <w:rPr>
          <w:color w:val="000000"/>
          <w:lang w:val="ru-RU"/>
        </w:rPr>
        <w:t>Конюх бросает на него быстрый взгляд.</w:t>
      </w:r>
    </w:p>
    <w:p w14:paraId="17967314" w14:textId="77777777" w:rsidR="005240AD" w:rsidRPr="000F3EFB" w:rsidRDefault="005240AD" w:rsidP="005240AD">
      <w:pPr>
        <w:rPr>
          <w:lang w:val="ru-RU"/>
        </w:rPr>
      </w:pPr>
    </w:p>
    <w:p w14:paraId="01C9886E" w14:textId="77777777" w:rsidR="005240AD" w:rsidRPr="000F3EFB" w:rsidRDefault="005240AD" w:rsidP="005240AD">
      <w:pPr>
        <w:ind w:left="3166"/>
        <w:rPr>
          <w:lang w:val="ru-RU"/>
        </w:rPr>
      </w:pPr>
      <w:r w:rsidRPr="000F3EFB">
        <w:rPr>
          <w:color w:val="000000"/>
          <w:lang w:val="ru-RU"/>
        </w:rPr>
        <w:t>КОНЮХ</w:t>
      </w:r>
    </w:p>
    <w:p w14:paraId="2B83A659" w14:textId="77777777" w:rsidR="005240AD" w:rsidRPr="000F3EFB" w:rsidRDefault="005240AD" w:rsidP="005240AD">
      <w:pPr>
        <w:ind w:left="1441" w:right="2161"/>
        <w:rPr>
          <w:lang w:val="ru-RU"/>
        </w:rPr>
      </w:pPr>
      <w:r w:rsidRPr="000F3EFB">
        <w:rPr>
          <w:color w:val="000000"/>
          <w:lang w:val="ru-RU"/>
        </w:rPr>
        <w:t>А ты сына своего приведи, покажу.</w:t>
      </w:r>
    </w:p>
    <w:p w14:paraId="74917B9F" w14:textId="77777777" w:rsidR="005240AD" w:rsidRPr="000F3EFB" w:rsidRDefault="005240AD" w:rsidP="005240AD">
      <w:pPr>
        <w:rPr>
          <w:lang w:val="ru-RU"/>
        </w:rPr>
      </w:pPr>
    </w:p>
    <w:p w14:paraId="0C408B0F" w14:textId="77777777" w:rsidR="005240AD" w:rsidRPr="000F3EFB" w:rsidRDefault="005240AD" w:rsidP="005240AD">
      <w:pPr>
        <w:rPr>
          <w:lang w:val="ru-RU"/>
        </w:rPr>
      </w:pPr>
      <w:r w:rsidRPr="000F3EFB">
        <w:rPr>
          <w:color w:val="000000"/>
          <w:lang w:val="ru-RU"/>
        </w:rPr>
        <w:t>Боков делает резкое движение вперёд, как будто хочет ударить Конюха, но сдерживается.</w:t>
      </w:r>
    </w:p>
    <w:p w14:paraId="23238183" w14:textId="77777777" w:rsidR="005240AD" w:rsidRPr="000F3EFB" w:rsidRDefault="005240AD" w:rsidP="005240AD">
      <w:pPr>
        <w:rPr>
          <w:lang w:val="ru-RU"/>
        </w:rPr>
      </w:pPr>
    </w:p>
    <w:p w14:paraId="242C47DF" w14:textId="77777777" w:rsidR="005240AD" w:rsidRPr="000F3EFB" w:rsidRDefault="005240AD" w:rsidP="005240AD">
      <w:pPr>
        <w:ind w:left="3166"/>
        <w:rPr>
          <w:lang w:val="ru-RU"/>
        </w:rPr>
      </w:pPr>
      <w:r w:rsidRPr="000F3EFB">
        <w:rPr>
          <w:color w:val="000000"/>
          <w:lang w:val="ru-RU"/>
        </w:rPr>
        <w:t>КОЗЫРЕВ</w:t>
      </w:r>
    </w:p>
    <w:p w14:paraId="51CE0237" w14:textId="77777777" w:rsidR="005240AD" w:rsidRPr="000F3EFB" w:rsidRDefault="005240AD" w:rsidP="005240AD">
      <w:pPr>
        <w:ind w:left="1441" w:right="2161"/>
        <w:rPr>
          <w:lang w:val="ru-RU"/>
        </w:rPr>
      </w:pPr>
      <w:r w:rsidRPr="000F3EFB">
        <w:rPr>
          <w:color w:val="000000"/>
          <w:lang w:val="ru-RU"/>
        </w:rPr>
        <w:t>Почему ты хотел убить себя?</w:t>
      </w:r>
    </w:p>
    <w:p w14:paraId="6737C767" w14:textId="77777777" w:rsidR="005240AD" w:rsidRPr="000F3EFB" w:rsidRDefault="005240AD" w:rsidP="005240AD">
      <w:pPr>
        <w:rPr>
          <w:lang w:val="ru-RU"/>
        </w:rPr>
      </w:pPr>
    </w:p>
    <w:p w14:paraId="61E9A8EF" w14:textId="77777777" w:rsidR="005240AD" w:rsidRPr="000F3EFB" w:rsidRDefault="005240AD" w:rsidP="005240AD">
      <w:pPr>
        <w:ind w:left="3166"/>
        <w:rPr>
          <w:lang w:val="ru-RU"/>
        </w:rPr>
      </w:pPr>
      <w:r w:rsidRPr="000F3EFB">
        <w:rPr>
          <w:color w:val="000000"/>
          <w:lang w:val="ru-RU"/>
        </w:rPr>
        <w:t>КОНЮХ</w:t>
      </w:r>
    </w:p>
    <w:p w14:paraId="5C02D5F4" w14:textId="77777777" w:rsidR="005240AD" w:rsidRPr="000F3EFB" w:rsidRDefault="005240AD" w:rsidP="005240AD">
      <w:pPr>
        <w:ind w:left="1441" w:right="2161"/>
        <w:rPr>
          <w:lang w:val="ru-RU"/>
        </w:rPr>
      </w:pPr>
      <w:r w:rsidRPr="000F3EFB">
        <w:rPr>
          <w:color w:val="000000"/>
          <w:lang w:val="ru-RU"/>
        </w:rPr>
        <w:t>Не, не хотел. Это я хотел своей кровью кровь пацана залить, чтоб вы не нашли. И ещё чтоб крест успел уплыть. А умирать я не хочу.</w:t>
      </w:r>
    </w:p>
    <w:p w14:paraId="73D6D884" w14:textId="77777777" w:rsidR="005240AD" w:rsidRPr="000F3EFB" w:rsidRDefault="005240AD" w:rsidP="005240AD">
      <w:pPr>
        <w:rPr>
          <w:lang w:val="ru-RU"/>
        </w:rPr>
      </w:pPr>
    </w:p>
    <w:p w14:paraId="143D28DB" w14:textId="77777777" w:rsidR="005240AD" w:rsidRPr="000F3EFB" w:rsidRDefault="005240AD" w:rsidP="005240AD">
      <w:pPr>
        <w:ind w:left="3166"/>
        <w:rPr>
          <w:lang w:val="ru-RU"/>
        </w:rPr>
      </w:pPr>
      <w:r w:rsidRPr="000F3EFB">
        <w:rPr>
          <w:color w:val="000000"/>
          <w:lang w:val="ru-RU"/>
        </w:rPr>
        <w:t>КОЗЫРЕВ</w:t>
      </w:r>
    </w:p>
    <w:p w14:paraId="0955186D" w14:textId="77777777" w:rsidR="005240AD" w:rsidRPr="000F3EFB" w:rsidRDefault="005240AD" w:rsidP="005240AD">
      <w:pPr>
        <w:ind w:left="1441" w:right="2161"/>
        <w:rPr>
          <w:lang w:val="ru-RU"/>
        </w:rPr>
      </w:pPr>
      <w:r w:rsidRPr="000F3EFB">
        <w:rPr>
          <w:color w:val="000000"/>
          <w:lang w:val="ru-RU"/>
        </w:rPr>
        <w:t>То есть я правильно понимаю, что у тебя на брюках кровь мальчика?</w:t>
      </w:r>
    </w:p>
    <w:p w14:paraId="2096D049" w14:textId="77777777" w:rsidR="005240AD" w:rsidRPr="000F3EFB" w:rsidRDefault="005240AD" w:rsidP="005240AD">
      <w:pPr>
        <w:rPr>
          <w:lang w:val="ru-RU"/>
        </w:rPr>
      </w:pPr>
    </w:p>
    <w:p w14:paraId="54C14D52" w14:textId="77777777" w:rsidR="005240AD" w:rsidRPr="000F3EFB" w:rsidRDefault="005240AD" w:rsidP="005240AD">
      <w:pPr>
        <w:ind w:left="3166"/>
        <w:rPr>
          <w:lang w:val="ru-RU"/>
        </w:rPr>
      </w:pPr>
      <w:r w:rsidRPr="000F3EFB">
        <w:rPr>
          <w:color w:val="000000"/>
          <w:lang w:val="ru-RU"/>
        </w:rPr>
        <w:lastRenderedPageBreak/>
        <w:t>КОНЮХ</w:t>
      </w:r>
    </w:p>
    <w:p w14:paraId="16C02399" w14:textId="77777777" w:rsidR="005240AD" w:rsidRPr="005240AD" w:rsidRDefault="005240AD" w:rsidP="005240AD">
      <w:pPr>
        <w:ind w:left="1441" w:right="2161"/>
        <w:rPr>
          <w:lang w:val="ru-RU"/>
        </w:rPr>
      </w:pPr>
      <w:r w:rsidRPr="005240AD">
        <w:rPr>
          <w:color w:val="000000"/>
          <w:lang w:val="ru-RU"/>
        </w:rPr>
        <w:t>Да, шкуру с него снимал и забрызгался.</w:t>
      </w:r>
    </w:p>
    <w:p w14:paraId="64227222" w14:textId="77777777" w:rsidR="005240AD" w:rsidRPr="005240AD" w:rsidRDefault="005240AD" w:rsidP="005240AD">
      <w:pPr>
        <w:rPr>
          <w:lang w:val="ru-RU"/>
        </w:rPr>
      </w:pPr>
    </w:p>
    <w:p w14:paraId="18815C1E" w14:textId="77777777" w:rsidR="005240AD" w:rsidRPr="000F3EFB" w:rsidRDefault="005240AD" w:rsidP="005240AD">
      <w:pPr>
        <w:ind w:left="3166"/>
        <w:rPr>
          <w:lang w:val="ru-RU"/>
        </w:rPr>
      </w:pPr>
      <w:r w:rsidRPr="000F3EFB">
        <w:rPr>
          <w:color w:val="000000"/>
          <w:lang w:val="ru-RU"/>
        </w:rPr>
        <w:t>БОКОВ</w:t>
      </w:r>
    </w:p>
    <w:p w14:paraId="35B7B59A" w14:textId="77777777" w:rsidR="005240AD" w:rsidRPr="000F3EFB" w:rsidRDefault="005240AD" w:rsidP="005240AD">
      <w:pPr>
        <w:ind w:left="1441" w:right="2161"/>
        <w:rPr>
          <w:lang w:val="ru-RU"/>
        </w:rPr>
      </w:pPr>
      <w:r w:rsidRPr="000F3EFB">
        <w:rPr>
          <w:color w:val="000000"/>
          <w:lang w:val="ru-RU"/>
        </w:rPr>
        <w:t>Вы сняли с него кожу?</w:t>
      </w:r>
    </w:p>
    <w:p w14:paraId="63BEB274" w14:textId="77777777" w:rsidR="005240AD" w:rsidRPr="000F3EFB" w:rsidRDefault="005240AD" w:rsidP="005240AD">
      <w:pPr>
        <w:rPr>
          <w:lang w:val="ru-RU"/>
        </w:rPr>
      </w:pPr>
    </w:p>
    <w:p w14:paraId="25D1005B" w14:textId="77777777" w:rsidR="005240AD" w:rsidRPr="000F3EFB" w:rsidRDefault="005240AD" w:rsidP="005240AD">
      <w:pPr>
        <w:ind w:left="3166"/>
        <w:rPr>
          <w:lang w:val="ru-RU"/>
        </w:rPr>
      </w:pPr>
      <w:r w:rsidRPr="000F3EFB">
        <w:rPr>
          <w:color w:val="000000"/>
          <w:lang w:val="ru-RU"/>
        </w:rPr>
        <w:t>КОНЮХ</w:t>
      </w:r>
    </w:p>
    <w:p w14:paraId="5E077255" w14:textId="77777777" w:rsidR="005240AD" w:rsidRPr="000F3EFB" w:rsidRDefault="005240AD" w:rsidP="005240AD">
      <w:pPr>
        <w:ind w:left="1441" w:right="2161"/>
        <w:rPr>
          <w:lang w:val="ru-RU"/>
        </w:rPr>
      </w:pPr>
      <w:r w:rsidRPr="000F3EFB">
        <w:rPr>
          <w:color w:val="000000"/>
          <w:lang w:val="ru-RU"/>
        </w:rPr>
        <w:t>Ну да.</w:t>
      </w:r>
    </w:p>
    <w:p w14:paraId="5EBA0776" w14:textId="77777777" w:rsidR="005240AD" w:rsidRPr="000F3EFB" w:rsidRDefault="005240AD" w:rsidP="005240AD">
      <w:pPr>
        <w:rPr>
          <w:lang w:val="ru-RU"/>
        </w:rPr>
      </w:pPr>
    </w:p>
    <w:p w14:paraId="21BD18E1" w14:textId="77777777" w:rsidR="005240AD" w:rsidRPr="000F3EFB" w:rsidRDefault="005240AD" w:rsidP="005240AD">
      <w:pPr>
        <w:ind w:left="3166"/>
        <w:rPr>
          <w:lang w:val="ru-RU"/>
        </w:rPr>
      </w:pPr>
      <w:r w:rsidRPr="000F3EFB">
        <w:rPr>
          <w:color w:val="000000"/>
          <w:lang w:val="ru-RU"/>
        </w:rPr>
        <w:t>БОКОВ</w:t>
      </w:r>
    </w:p>
    <w:p w14:paraId="6E702F80" w14:textId="77777777" w:rsidR="005240AD" w:rsidRPr="000F3EFB" w:rsidRDefault="005240AD" w:rsidP="005240AD">
      <w:pPr>
        <w:ind w:left="1441" w:right="2161"/>
        <w:rPr>
          <w:lang w:val="ru-RU"/>
        </w:rPr>
      </w:pPr>
      <w:r w:rsidRPr="000F3EFB">
        <w:rPr>
          <w:color w:val="000000"/>
          <w:lang w:val="ru-RU"/>
        </w:rPr>
        <w:t>Где и когда? Где тело?</w:t>
      </w:r>
    </w:p>
    <w:p w14:paraId="60DB3171" w14:textId="77777777" w:rsidR="005240AD" w:rsidRPr="000F3EFB" w:rsidRDefault="005240AD" w:rsidP="005240AD">
      <w:pPr>
        <w:rPr>
          <w:lang w:val="ru-RU"/>
        </w:rPr>
      </w:pPr>
    </w:p>
    <w:p w14:paraId="5404A446" w14:textId="77777777" w:rsidR="005240AD" w:rsidRPr="000F3EFB" w:rsidRDefault="005240AD" w:rsidP="005240AD">
      <w:pPr>
        <w:ind w:left="3166"/>
        <w:rPr>
          <w:lang w:val="ru-RU"/>
        </w:rPr>
      </w:pPr>
      <w:r w:rsidRPr="000F3EFB">
        <w:rPr>
          <w:color w:val="000000"/>
          <w:lang w:val="ru-RU"/>
        </w:rPr>
        <w:t>КОНЮХ</w:t>
      </w:r>
    </w:p>
    <w:p w14:paraId="511F04AB" w14:textId="77777777" w:rsidR="005240AD" w:rsidRPr="000F3EFB" w:rsidRDefault="005240AD" w:rsidP="005240AD">
      <w:pPr>
        <w:ind w:left="1441" w:right="2161"/>
        <w:rPr>
          <w:lang w:val="ru-RU"/>
        </w:rPr>
      </w:pPr>
      <w:r w:rsidRPr="000F3EFB">
        <w:rPr>
          <w:color w:val="000000"/>
          <w:lang w:val="ru-RU"/>
        </w:rPr>
        <w:t>Поехали покажу.</w:t>
      </w:r>
    </w:p>
    <w:p w14:paraId="2E02FBE6" w14:textId="77777777" w:rsidR="005240AD" w:rsidRPr="000F3EFB" w:rsidRDefault="005240AD" w:rsidP="005240AD">
      <w:pPr>
        <w:rPr>
          <w:lang w:val="ru-RU"/>
        </w:rPr>
      </w:pPr>
    </w:p>
    <w:p w14:paraId="43866FFC" w14:textId="1EBE2756" w:rsidR="005240AD" w:rsidRPr="000F3EFB" w:rsidRDefault="005240AD" w:rsidP="005240AD">
      <w:pPr>
        <w:rPr>
          <w:lang w:val="ru-RU"/>
        </w:rPr>
      </w:pPr>
      <w:r w:rsidRPr="000F3EFB">
        <w:rPr>
          <w:b/>
          <w:color w:val="000000"/>
          <w:lang w:val="ru-RU"/>
        </w:rPr>
        <w:t xml:space="preserve">8-30. НАТ. МИЛИЦЕЙСКАЯ МАШИНА УТРО 5. </w:t>
      </w:r>
      <w:r w:rsidRPr="000F3EFB">
        <w:rPr>
          <w:lang w:val="ru-RU"/>
        </w:rPr>
        <w:br/>
      </w:r>
      <w:r w:rsidRPr="000F3EFB">
        <w:rPr>
          <w:b/>
          <w:color w:val="000000"/>
          <w:lang w:val="ru-RU"/>
        </w:rPr>
        <w:t>МАМА ВАНИ</w:t>
      </w:r>
      <w:r w:rsidR="00270D29">
        <w:rPr>
          <w:b/>
          <w:color w:val="000000"/>
          <w:lang w:val="ru-RU"/>
        </w:rPr>
        <w:t>, милиционер 14</w:t>
      </w:r>
      <w:r w:rsidRPr="000F3EFB">
        <w:rPr>
          <w:b/>
          <w:color w:val="000000"/>
          <w:lang w:val="ru-RU"/>
        </w:rPr>
        <w:t xml:space="preserve"> (00:54)</w:t>
      </w:r>
      <w:r w:rsidRPr="000F3EFB">
        <w:rPr>
          <w:lang w:val="ru-RU"/>
        </w:rPr>
        <w:br/>
      </w:r>
    </w:p>
    <w:p w14:paraId="1782F0B0" w14:textId="77777777" w:rsidR="005240AD" w:rsidRPr="000F3EFB" w:rsidRDefault="005240AD" w:rsidP="005240AD">
      <w:pPr>
        <w:rPr>
          <w:lang w:val="ru-RU"/>
        </w:rPr>
      </w:pPr>
      <w:r w:rsidRPr="000F3EFB">
        <w:rPr>
          <w:color w:val="000000"/>
          <w:lang w:val="ru-RU"/>
        </w:rPr>
        <w:t>Мать Вани плачет, даже не пытаясь вытирать слезы. Оперативник добавляет газ, ему хочется скорее избавиться от несчастной женщины.</w:t>
      </w:r>
    </w:p>
    <w:p w14:paraId="1558571F" w14:textId="77777777" w:rsidR="005240AD" w:rsidRPr="000F3EFB" w:rsidRDefault="005240AD" w:rsidP="005240AD">
      <w:pPr>
        <w:rPr>
          <w:lang w:val="ru-RU"/>
        </w:rPr>
      </w:pPr>
    </w:p>
    <w:p w14:paraId="7913092A" w14:textId="77777777" w:rsidR="005240AD" w:rsidRPr="000F3EFB" w:rsidRDefault="005240AD" w:rsidP="005240AD">
      <w:pPr>
        <w:ind w:left="3166"/>
        <w:rPr>
          <w:lang w:val="ru-RU"/>
        </w:rPr>
      </w:pPr>
      <w:r w:rsidRPr="000F3EFB">
        <w:rPr>
          <w:color w:val="000000"/>
          <w:lang w:val="ru-RU"/>
        </w:rPr>
        <w:t>МАМА ВАНИ</w:t>
      </w:r>
    </w:p>
    <w:p w14:paraId="6A538658" w14:textId="77777777" w:rsidR="005240AD" w:rsidRPr="000F3EFB" w:rsidRDefault="005240AD" w:rsidP="005240AD">
      <w:pPr>
        <w:ind w:left="1441" w:right="2161"/>
        <w:rPr>
          <w:lang w:val="ru-RU"/>
        </w:rPr>
      </w:pPr>
      <w:r w:rsidRPr="000F3EFB">
        <w:rPr>
          <w:color w:val="000000"/>
          <w:lang w:val="ru-RU"/>
        </w:rPr>
        <w:t>Скажите, вы видели его? Убийцу? Расскажите, какой он.</w:t>
      </w:r>
    </w:p>
    <w:p w14:paraId="2155C200" w14:textId="77777777" w:rsidR="005240AD" w:rsidRPr="000F3EFB" w:rsidRDefault="005240AD" w:rsidP="005240AD">
      <w:pPr>
        <w:ind w:left="1441" w:right="2161"/>
        <w:rPr>
          <w:lang w:val="ru-RU"/>
        </w:rPr>
      </w:pPr>
      <w:r w:rsidRPr="000F3EFB">
        <w:rPr>
          <w:color w:val="000000"/>
          <w:lang w:val="ru-RU"/>
        </w:rPr>
        <w:t>МИЛИЦИОНЕР 14</w:t>
      </w:r>
    </w:p>
    <w:p w14:paraId="72004048" w14:textId="77777777" w:rsidR="005240AD" w:rsidRPr="000F3EFB" w:rsidRDefault="005240AD" w:rsidP="005240AD">
      <w:pPr>
        <w:ind w:left="1441" w:right="2161"/>
        <w:rPr>
          <w:lang w:val="ru-RU"/>
        </w:rPr>
      </w:pPr>
      <w:r w:rsidRPr="000F3EFB">
        <w:rPr>
          <w:color w:val="000000"/>
          <w:lang w:val="ru-RU"/>
        </w:rPr>
        <w:t>Да, видел. Обычный мужик, на улице встретил бы - в жизни не подумал. Грязный. Хмурый. Одним словом - конюх. И ведь как пропустили?! Столько лет вокруг конюшни ходили.</w:t>
      </w:r>
    </w:p>
    <w:p w14:paraId="0EAEF289" w14:textId="77777777" w:rsidR="005240AD" w:rsidRPr="000F3EFB" w:rsidRDefault="005240AD" w:rsidP="005240AD">
      <w:pPr>
        <w:rPr>
          <w:lang w:val="ru-RU"/>
        </w:rPr>
      </w:pPr>
    </w:p>
    <w:p w14:paraId="689B264B" w14:textId="77777777" w:rsidR="005240AD" w:rsidRPr="000F3EFB" w:rsidRDefault="005240AD" w:rsidP="005240AD">
      <w:pPr>
        <w:ind w:left="3166"/>
        <w:rPr>
          <w:lang w:val="ru-RU"/>
        </w:rPr>
      </w:pPr>
      <w:r w:rsidRPr="000F3EFB">
        <w:rPr>
          <w:color w:val="000000"/>
          <w:lang w:val="ru-RU"/>
        </w:rPr>
        <w:t>МАМА ВАНИ</w:t>
      </w:r>
    </w:p>
    <w:p w14:paraId="2318F1C0" w14:textId="77777777" w:rsidR="005240AD" w:rsidRPr="000F3EFB" w:rsidRDefault="005240AD" w:rsidP="005240AD">
      <w:pPr>
        <w:ind w:left="1441" w:right="2161"/>
        <w:rPr>
          <w:lang w:val="ru-RU"/>
        </w:rPr>
      </w:pPr>
      <w:r w:rsidRPr="000F3EFB">
        <w:rPr>
          <w:color w:val="000000"/>
          <w:lang w:val="ru-RU"/>
        </w:rPr>
        <w:t>С нашего конезавода, что ли?</w:t>
      </w:r>
    </w:p>
    <w:p w14:paraId="0EFF18D0" w14:textId="77777777" w:rsidR="005240AD" w:rsidRPr="000F3EFB" w:rsidRDefault="005240AD" w:rsidP="005240AD">
      <w:pPr>
        <w:ind w:left="1441" w:right="2161"/>
        <w:rPr>
          <w:lang w:val="ru-RU"/>
        </w:rPr>
      </w:pPr>
      <w:r w:rsidRPr="000F3EFB">
        <w:rPr>
          <w:color w:val="000000"/>
          <w:lang w:val="ru-RU"/>
        </w:rPr>
        <w:t>МИЛИЦИОНЕР 14</w:t>
      </w:r>
    </w:p>
    <w:p w14:paraId="6B6790AB" w14:textId="77777777" w:rsidR="005240AD" w:rsidRPr="000F3EFB" w:rsidRDefault="005240AD" w:rsidP="005240AD">
      <w:pPr>
        <w:ind w:left="1441" w:right="2161"/>
        <w:rPr>
          <w:lang w:val="ru-RU"/>
        </w:rPr>
      </w:pPr>
      <w:r w:rsidRPr="000F3EFB">
        <w:rPr>
          <w:color w:val="000000"/>
          <w:lang w:val="ru-RU"/>
        </w:rPr>
        <w:t>Ага. И ведь дети его любили. Тянулись к нему. Как так?! Не понимаю. Говорят, у него прописка была московская, а жил он в красном уголке на конезаводе. Ну и в списки местных не попадал, когда всех проверяли. Вот такая случайность – а сколько жизней. У него там и гараж, и машина. Хорошо жил.</w:t>
      </w:r>
    </w:p>
    <w:p w14:paraId="7F25D74B" w14:textId="77777777" w:rsidR="005240AD" w:rsidRPr="000F3EFB" w:rsidRDefault="005240AD" w:rsidP="005240AD">
      <w:pPr>
        <w:rPr>
          <w:lang w:val="ru-RU"/>
        </w:rPr>
      </w:pPr>
    </w:p>
    <w:p w14:paraId="69C15D17" w14:textId="77777777" w:rsidR="005240AD" w:rsidRPr="000F3EFB" w:rsidRDefault="005240AD" w:rsidP="005240AD">
      <w:pPr>
        <w:ind w:left="3166"/>
        <w:rPr>
          <w:lang w:val="ru-RU"/>
        </w:rPr>
      </w:pPr>
      <w:r w:rsidRPr="000F3EFB">
        <w:rPr>
          <w:color w:val="000000"/>
          <w:lang w:val="ru-RU"/>
        </w:rPr>
        <w:t>МАМА ВАНИ</w:t>
      </w:r>
    </w:p>
    <w:p w14:paraId="3A1D3D82" w14:textId="77777777" w:rsidR="005240AD" w:rsidRPr="000F3EFB" w:rsidRDefault="005240AD" w:rsidP="005240AD">
      <w:pPr>
        <w:ind w:left="1441" w:right="2161"/>
        <w:rPr>
          <w:lang w:val="ru-RU"/>
        </w:rPr>
      </w:pPr>
      <w:r w:rsidRPr="000F3EFB">
        <w:rPr>
          <w:color w:val="000000"/>
          <w:lang w:val="ru-RU"/>
        </w:rPr>
        <w:t>Как же так?</w:t>
      </w:r>
    </w:p>
    <w:p w14:paraId="0ECD6B43" w14:textId="77777777" w:rsidR="005240AD" w:rsidRPr="000F3EFB" w:rsidRDefault="005240AD" w:rsidP="005240AD">
      <w:pPr>
        <w:ind w:left="1441" w:right="2161"/>
        <w:rPr>
          <w:lang w:val="ru-RU"/>
        </w:rPr>
      </w:pPr>
      <w:r w:rsidRPr="000F3EFB">
        <w:rPr>
          <w:color w:val="000000"/>
          <w:lang w:val="ru-RU"/>
        </w:rPr>
        <w:t>МИЛИЦИОНЕР 14</w:t>
      </w:r>
    </w:p>
    <w:p w14:paraId="7998A44E" w14:textId="77777777" w:rsidR="005240AD" w:rsidRPr="000F3EFB" w:rsidRDefault="005240AD" w:rsidP="005240AD">
      <w:pPr>
        <w:ind w:left="1441" w:right="2161"/>
        <w:rPr>
          <w:lang w:val="ru-RU"/>
        </w:rPr>
      </w:pPr>
      <w:r w:rsidRPr="000F3EFB">
        <w:rPr>
          <w:color w:val="000000"/>
          <w:lang w:val="ru-RU"/>
        </w:rPr>
        <w:t>Я думаю, он людей ненавидит. Только и любил, что лошадей и машину свою.</w:t>
      </w:r>
    </w:p>
    <w:p w14:paraId="6FE442AA" w14:textId="77777777" w:rsidR="005240AD" w:rsidRPr="000F3EFB" w:rsidRDefault="005240AD" w:rsidP="005240AD">
      <w:pPr>
        <w:rPr>
          <w:lang w:val="ru-RU"/>
        </w:rPr>
      </w:pPr>
    </w:p>
    <w:p w14:paraId="22DE5731" w14:textId="2B28F2C7" w:rsidR="005240AD" w:rsidRPr="000F3EFB" w:rsidRDefault="005240AD" w:rsidP="005240AD">
      <w:pPr>
        <w:rPr>
          <w:lang w:val="ru-RU"/>
        </w:rPr>
      </w:pPr>
      <w:r w:rsidRPr="000F3EFB">
        <w:rPr>
          <w:b/>
          <w:color w:val="000000"/>
          <w:lang w:val="ru-RU"/>
        </w:rPr>
        <w:t xml:space="preserve">8-31. НАТ. ЛЕС.БОЛОТО УТРО 5. </w:t>
      </w:r>
      <w:r w:rsidRPr="000F3EFB">
        <w:rPr>
          <w:lang w:val="ru-RU"/>
        </w:rPr>
        <w:br/>
      </w:r>
      <w:r w:rsidRPr="000F3EFB">
        <w:rPr>
          <w:b/>
          <w:color w:val="000000"/>
          <w:lang w:val="ru-RU"/>
        </w:rPr>
        <w:t xml:space="preserve">КОЗЫРЕВ, БОКОВ, КОНЮХ, ОПЕРАТИВНИК 4, ЭКСПЕРТ 3, ЭКСПЕРТ 4, </w:t>
      </w:r>
      <w:r w:rsidR="00966D10">
        <w:rPr>
          <w:b/>
          <w:color w:val="000000"/>
          <w:lang w:val="ru-RU"/>
        </w:rPr>
        <w:lastRenderedPageBreak/>
        <w:t xml:space="preserve">Милиционер 15- </w:t>
      </w:r>
      <w:proofErr w:type="gramStart"/>
      <w:r w:rsidR="00966D10">
        <w:rPr>
          <w:b/>
          <w:color w:val="000000"/>
          <w:lang w:val="ru-RU"/>
        </w:rPr>
        <w:t>каскадер</w:t>
      </w:r>
      <w:r w:rsidRPr="000F3EFB">
        <w:rPr>
          <w:b/>
          <w:color w:val="000000"/>
          <w:lang w:val="ru-RU"/>
        </w:rPr>
        <w:t xml:space="preserve">  (</w:t>
      </w:r>
      <w:proofErr w:type="gramEnd"/>
      <w:r w:rsidRPr="000F3EFB">
        <w:rPr>
          <w:b/>
          <w:color w:val="000000"/>
          <w:lang w:val="ru-RU"/>
        </w:rPr>
        <w:t>00:50)</w:t>
      </w:r>
      <w:r w:rsidRPr="000F3EFB">
        <w:rPr>
          <w:lang w:val="ru-RU"/>
        </w:rPr>
        <w:br/>
      </w:r>
    </w:p>
    <w:p w14:paraId="46C3A7C6" w14:textId="77777777" w:rsidR="005240AD" w:rsidRPr="000F3EFB" w:rsidRDefault="005240AD" w:rsidP="005240AD">
      <w:pPr>
        <w:rPr>
          <w:lang w:val="ru-RU"/>
        </w:rPr>
      </w:pPr>
      <w:r w:rsidRPr="000F3EFB">
        <w:rPr>
          <w:color w:val="000000"/>
          <w:lang w:val="ru-RU"/>
        </w:rPr>
        <w:t>Козырев, Боков, Конюх в наручниках и оперативники пробираются по лесу и выходят на край болота. Там та же картина, которая свела с ума Добровольскую.</w:t>
      </w:r>
      <w:r w:rsidRPr="000F3EFB">
        <w:rPr>
          <w:lang w:val="ru-RU"/>
        </w:rPr>
        <w:br/>
      </w:r>
      <w:r w:rsidRPr="000F3EFB">
        <w:rPr>
          <w:color w:val="000000"/>
          <w:lang w:val="ru-RU"/>
        </w:rPr>
        <w:t>КОНЮХ</w:t>
      </w:r>
      <w:r w:rsidRPr="000F3EFB">
        <w:rPr>
          <w:lang w:val="ru-RU"/>
        </w:rPr>
        <w:br/>
      </w:r>
      <w:r w:rsidRPr="000F3EFB">
        <w:rPr>
          <w:color w:val="000000"/>
          <w:lang w:val="ru-RU"/>
        </w:rPr>
        <w:t>Сюда я всех и скидывал. Болото оно всё съедает.</w:t>
      </w:r>
      <w:r w:rsidRPr="000F3EFB">
        <w:rPr>
          <w:lang w:val="ru-RU"/>
        </w:rPr>
        <w:br/>
      </w:r>
      <w:r w:rsidRPr="000F3EFB">
        <w:rPr>
          <w:color w:val="000000"/>
          <w:lang w:val="ru-RU"/>
        </w:rPr>
        <w:t>Боков подходит к краю болота и видит голову мальчика. Он садится на корточки и обхватывает руками собственную голову.</w:t>
      </w:r>
      <w:r w:rsidRPr="000F3EFB">
        <w:rPr>
          <w:lang w:val="ru-RU"/>
        </w:rPr>
        <w:br/>
      </w:r>
      <w:r w:rsidRPr="000F3EFB">
        <w:rPr>
          <w:color w:val="000000"/>
          <w:lang w:val="ru-RU"/>
        </w:rPr>
        <w:t>БОКОВ</w:t>
      </w:r>
      <w:r w:rsidRPr="000F3EFB">
        <w:rPr>
          <w:lang w:val="ru-RU"/>
        </w:rPr>
        <w:br/>
      </w:r>
      <w:r w:rsidRPr="000F3EFB">
        <w:rPr>
          <w:color w:val="000000"/>
          <w:lang w:val="ru-RU"/>
        </w:rPr>
        <w:t>Прошло 6 лет. А он как живой. Как это вообще возможно?!</w:t>
      </w:r>
      <w:r w:rsidRPr="000F3EFB">
        <w:rPr>
          <w:lang w:val="ru-RU"/>
        </w:rPr>
        <w:br/>
      </w:r>
      <w:r w:rsidRPr="000F3EFB">
        <w:rPr>
          <w:color w:val="000000"/>
          <w:lang w:val="ru-RU"/>
        </w:rPr>
        <w:t>КОЗЫРЕВ</w:t>
      </w:r>
      <w:r w:rsidRPr="000F3EFB">
        <w:rPr>
          <w:lang w:val="ru-RU"/>
        </w:rPr>
        <w:br/>
      </w:r>
      <w:r w:rsidRPr="000F3EFB">
        <w:rPr>
          <w:color w:val="000000"/>
          <w:lang w:val="ru-RU"/>
        </w:rPr>
        <w:t>В болоте нет доступа кислорода к телам. И они практически не разлагаются за сотни лет. Но иногда случается выброс газа со дна. И тогда всё всплывает.</w:t>
      </w:r>
      <w:r w:rsidRPr="000F3EFB">
        <w:rPr>
          <w:lang w:val="ru-RU"/>
        </w:rPr>
        <w:br/>
      </w:r>
      <w:r w:rsidRPr="000F3EFB">
        <w:rPr>
          <w:color w:val="000000"/>
          <w:lang w:val="ru-RU"/>
        </w:rPr>
        <w:t>БОКОВ</w:t>
      </w:r>
      <w:r w:rsidRPr="000F3EFB">
        <w:rPr>
          <w:lang w:val="ru-RU"/>
        </w:rPr>
        <w:br/>
      </w:r>
      <w:r w:rsidRPr="000F3EFB">
        <w:rPr>
          <w:color w:val="000000"/>
          <w:lang w:val="ru-RU"/>
        </w:rPr>
        <w:t>А я правильно думаю, если бы здесь были новые тела, они были бы сверху?</w:t>
      </w:r>
      <w:r w:rsidRPr="000F3EFB">
        <w:rPr>
          <w:lang w:val="ru-RU"/>
        </w:rPr>
        <w:br/>
      </w:r>
      <w:r w:rsidRPr="000F3EFB">
        <w:rPr>
          <w:color w:val="000000"/>
          <w:lang w:val="ru-RU"/>
        </w:rPr>
        <w:t>Козырев кивает. Боков подходит к Конюху.</w:t>
      </w:r>
      <w:r w:rsidRPr="000F3EFB">
        <w:rPr>
          <w:lang w:val="ru-RU"/>
        </w:rPr>
        <w:br/>
      </w:r>
      <w:r w:rsidRPr="000F3EFB">
        <w:rPr>
          <w:color w:val="000000"/>
          <w:lang w:val="ru-RU"/>
        </w:rPr>
        <w:t>БОКОВ</w:t>
      </w:r>
      <w:r w:rsidRPr="000F3EFB">
        <w:rPr>
          <w:lang w:val="ru-RU"/>
        </w:rPr>
        <w:br/>
      </w:r>
      <w:r w:rsidRPr="000F3EFB">
        <w:rPr>
          <w:color w:val="000000"/>
          <w:lang w:val="ru-RU"/>
        </w:rPr>
        <w:t>Покажи мне, куда конкретно ты выбросил тела.</w:t>
      </w:r>
      <w:r w:rsidRPr="000F3EFB">
        <w:rPr>
          <w:lang w:val="ru-RU"/>
        </w:rPr>
        <w:br/>
      </w:r>
      <w:r w:rsidRPr="000F3EFB">
        <w:rPr>
          <w:color w:val="000000"/>
          <w:lang w:val="ru-RU"/>
        </w:rPr>
        <w:t>Конюх смотрит на него с недоумением.</w:t>
      </w:r>
      <w:r w:rsidRPr="000F3EFB">
        <w:rPr>
          <w:lang w:val="ru-RU"/>
        </w:rPr>
        <w:br/>
      </w:r>
      <w:r w:rsidRPr="000F3EFB">
        <w:rPr>
          <w:color w:val="000000"/>
          <w:lang w:val="ru-RU"/>
        </w:rPr>
        <w:t>КОНЮХ</w:t>
      </w:r>
      <w:r w:rsidRPr="000F3EFB">
        <w:rPr>
          <w:lang w:val="ru-RU"/>
        </w:rPr>
        <w:br/>
      </w:r>
      <w:r w:rsidRPr="000F3EFB">
        <w:rPr>
          <w:color w:val="000000"/>
          <w:lang w:val="ru-RU"/>
        </w:rPr>
        <w:t>Да тут подходил, где бревна вон, и скидывал.</w:t>
      </w:r>
      <w:r w:rsidRPr="000F3EFB">
        <w:rPr>
          <w:lang w:val="ru-RU"/>
        </w:rPr>
        <w:br/>
      </w:r>
      <w:r w:rsidRPr="000F3EFB">
        <w:rPr>
          <w:color w:val="000000"/>
          <w:lang w:val="ru-RU"/>
        </w:rPr>
        <w:t>БОКОВ</w:t>
      </w:r>
      <w:r w:rsidRPr="000F3EFB">
        <w:rPr>
          <w:lang w:val="ru-RU"/>
        </w:rPr>
        <w:br/>
      </w:r>
      <w:r w:rsidRPr="000F3EFB">
        <w:rPr>
          <w:color w:val="000000"/>
          <w:lang w:val="ru-RU"/>
        </w:rPr>
        <w:t>Ну и почему я их тут не вижу? А?</w:t>
      </w:r>
      <w:r w:rsidRPr="000F3EFB">
        <w:rPr>
          <w:lang w:val="ru-RU"/>
        </w:rPr>
        <w:br/>
      </w:r>
      <w:r w:rsidRPr="000F3EFB">
        <w:rPr>
          <w:color w:val="000000"/>
          <w:lang w:val="ru-RU"/>
        </w:rPr>
        <w:t>(обращается к операм)</w:t>
      </w:r>
      <w:r w:rsidRPr="000F3EFB">
        <w:rPr>
          <w:lang w:val="ru-RU"/>
        </w:rPr>
        <w:br/>
      </w:r>
      <w:r w:rsidRPr="000F3EFB">
        <w:rPr>
          <w:color w:val="000000"/>
          <w:lang w:val="ru-RU"/>
        </w:rPr>
        <w:t>Сюда подойдите! Всех сюда давай! Водолазов тоже.</w:t>
      </w:r>
    </w:p>
    <w:p w14:paraId="5B0840E1" w14:textId="77777777" w:rsidR="005240AD" w:rsidRPr="000F3EFB" w:rsidRDefault="005240AD" w:rsidP="005240AD">
      <w:pPr>
        <w:rPr>
          <w:lang w:val="ru-RU"/>
        </w:rPr>
      </w:pPr>
    </w:p>
    <w:p w14:paraId="66ADCB6E" w14:textId="7A6BEDB6" w:rsidR="005240AD" w:rsidRPr="000F3EFB" w:rsidRDefault="005240AD" w:rsidP="005240AD">
      <w:pPr>
        <w:rPr>
          <w:lang w:val="ru-RU"/>
        </w:rPr>
      </w:pPr>
      <w:r w:rsidRPr="000F3EFB">
        <w:rPr>
          <w:b/>
          <w:color w:val="000000"/>
          <w:lang w:val="ru-RU"/>
        </w:rPr>
        <w:t xml:space="preserve">8-33. НАТ. ЛЕС.БОЛОТО УТРО 5. </w:t>
      </w:r>
      <w:r w:rsidRPr="000F3EFB">
        <w:rPr>
          <w:lang w:val="ru-RU"/>
        </w:rPr>
        <w:br/>
      </w:r>
      <w:r w:rsidRPr="000F3EFB">
        <w:rPr>
          <w:b/>
          <w:color w:val="000000"/>
          <w:lang w:val="ru-RU"/>
        </w:rPr>
        <w:t xml:space="preserve">БОКОВ, КОЗЫРЕВ, КОНЮХ, ОПЕРАТИВНИК 4, </w:t>
      </w:r>
      <w:r w:rsidR="00966D10">
        <w:rPr>
          <w:b/>
          <w:color w:val="000000"/>
          <w:lang w:val="ru-RU"/>
        </w:rPr>
        <w:t>Милиционер 15- каскадер</w:t>
      </w:r>
      <w:r w:rsidRPr="000F3EFB">
        <w:rPr>
          <w:b/>
          <w:color w:val="000000"/>
          <w:lang w:val="ru-RU"/>
        </w:rPr>
        <w:t>, ЭКСПЕРТ 3, ЭКСПЕРТ 4</w:t>
      </w:r>
      <w:r w:rsidR="00270D29">
        <w:rPr>
          <w:b/>
          <w:color w:val="000000"/>
          <w:lang w:val="ru-RU"/>
        </w:rPr>
        <w:t>, водолазы – каскадеры (3)</w:t>
      </w:r>
      <w:r w:rsidRPr="000F3EFB">
        <w:rPr>
          <w:b/>
          <w:color w:val="000000"/>
          <w:lang w:val="ru-RU"/>
        </w:rPr>
        <w:t xml:space="preserve"> (00:30)</w:t>
      </w:r>
      <w:r w:rsidRPr="000F3EFB">
        <w:rPr>
          <w:lang w:val="ru-RU"/>
        </w:rPr>
        <w:br/>
      </w:r>
    </w:p>
    <w:p w14:paraId="3462370B" w14:textId="77777777" w:rsidR="005240AD" w:rsidRPr="000F3EFB" w:rsidRDefault="005240AD" w:rsidP="005240AD">
      <w:pPr>
        <w:rPr>
          <w:lang w:val="ru-RU"/>
        </w:rPr>
      </w:pPr>
      <w:r w:rsidRPr="000F3EFB">
        <w:rPr>
          <w:color w:val="000000"/>
          <w:lang w:val="ru-RU"/>
        </w:rPr>
        <w:t>Водолазы прочёсывают болото, вытаскивают велосипед, ещё какие-то предметы.</w:t>
      </w:r>
      <w:r w:rsidRPr="000F3EFB">
        <w:rPr>
          <w:lang w:val="ru-RU"/>
        </w:rPr>
        <w:br/>
      </w:r>
      <w:r w:rsidRPr="000F3EFB">
        <w:rPr>
          <w:color w:val="000000"/>
          <w:lang w:val="ru-RU"/>
        </w:rPr>
        <w:t>Наконец, вылавливают 2 сумки, в каждой - части тела.</w:t>
      </w:r>
      <w:r w:rsidRPr="000F3EFB">
        <w:rPr>
          <w:lang w:val="ru-RU"/>
        </w:rPr>
        <w:br/>
      </w:r>
      <w:r w:rsidRPr="000F3EFB">
        <w:rPr>
          <w:color w:val="000000"/>
          <w:lang w:val="ru-RU"/>
        </w:rPr>
        <w:t>ОПЕРАТИВНИК 4</w:t>
      </w:r>
      <w:r w:rsidRPr="000F3EFB">
        <w:rPr>
          <w:lang w:val="ru-RU"/>
        </w:rPr>
        <w:br/>
      </w:r>
      <w:r w:rsidRPr="000F3EFB">
        <w:rPr>
          <w:color w:val="000000"/>
          <w:lang w:val="ru-RU"/>
        </w:rPr>
        <w:t>Ещё тело.</w:t>
      </w:r>
      <w:r w:rsidRPr="000F3EFB">
        <w:rPr>
          <w:lang w:val="ru-RU"/>
        </w:rPr>
        <w:br/>
      </w:r>
      <w:r w:rsidRPr="000F3EFB">
        <w:rPr>
          <w:color w:val="000000"/>
          <w:lang w:val="ru-RU"/>
        </w:rPr>
        <w:t>Боков, Козырев и Конюх подходят к сумкам.</w:t>
      </w:r>
      <w:r w:rsidRPr="000F3EFB">
        <w:rPr>
          <w:lang w:val="ru-RU"/>
        </w:rPr>
        <w:br/>
      </w:r>
      <w:r w:rsidRPr="000F3EFB">
        <w:rPr>
          <w:color w:val="000000"/>
          <w:lang w:val="ru-RU"/>
        </w:rPr>
        <w:t>КОЗЫРЕВ</w:t>
      </w:r>
      <w:r w:rsidRPr="000F3EFB">
        <w:rPr>
          <w:lang w:val="ru-RU"/>
        </w:rPr>
        <w:br/>
      </w:r>
      <w:r w:rsidRPr="000F3EFB">
        <w:rPr>
          <w:color w:val="000000"/>
          <w:lang w:val="ru-RU"/>
        </w:rPr>
        <w:t>Это кто?</w:t>
      </w:r>
      <w:r w:rsidRPr="000F3EFB">
        <w:rPr>
          <w:lang w:val="ru-RU"/>
        </w:rPr>
        <w:br/>
      </w:r>
      <w:r w:rsidRPr="000F3EFB">
        <w:rPr>
          <w:color w:val="000000"/>
          <w:lang w:val="ru-RU"/>
        </w:rPr>
        <w:t>КОНЮХ</w:t>
      </w:r>
      <w:r w:rsidRPr="000F3EFB">
        <w:rPr>
          <w:lang w:val="ru-RU"/>
        </w:rPr>
        <w:br/>
      </w:r>
      <w:r w:rsidRPr="000F3EFB">
        <w:rPr>
          <w:color w:val="000000"/>
          <w:lang w:val="ru-RU"/>
        </w:rPr>
        <w:t>Не помню, как его звали. Приезжий какой-то. я по дороге ехал, а он голосовал. Я подумал, если развернусь, а он будет ещё стоять, я его посажу в машину.</w:t>
      </w:r>
      <w:r w:rsidRPr="000F3EFB">
        <w:rPr>
          <w:lang w:val="ru-RU"/>
        </w:rPr>
        <w:br/>
      </w:r>
      <w:r w:rsidRPr="000F3EFB">
        <w:rPr>
          <w:color w:val="000000"/>
          <w:lang w:val="ru-RU"/>
        </w:rPr>
        <w:t>КОЗЫРЕВ</w:t>
      </w:r>
      <w:r w:rsidRPr="000F3EFB">
        <w:rPr>
          <w:lang w:val="ru-RU"/>
        </w:rPr>
        <w:br/>
      </w:r>
      <w:r w:rsidRPr="000F3EFB">
        <w:rPr>
          <w:color w:val="000000"/>
          <w:lang w:val="ru-RU"/>
        </w:rPr>
        <w:t>Почему ты положил его в две сумки?</w:t>
      </w:r>
      <w:r w:rsidRPr="000F3EFB">
        <w:rPr>
          <w:lang w:val="ru-RU"/>
        </w:rPr>
        <w:br/>
      </w:r>
      <w:r w:rsidRPr="000F3EFB">
        <w:rPr>
          <w:color w:val="000000"/>
          <w:lang w:val="ru-RU"/>
        </w:rPr>
        <w:t>Конюх пожимает плечами.</w:t>
      </w:r>
      <w:r w:rsidRPr="000F3EFB">
        <w:rPr>
          <w:lang w:val="ru-RU"/>
        </w:rPr>
        <w:br/>
      </w:r>
      <w:r w:rsidRPr="000F3EFB">
        <w:rPr>
          <w:color w:val="000000"/>
          <w:lang w:val="ru-RU"/>
        </w:rPr>
        <w:t>КОНЮХ</w:t>
      </w:r>
      <w:r w:rsidRPr="000F3EFB">
        <w:rPr>
          <w:lang w:val="ru-RU"/>
        </w:rPr>
        <w:br/>
      </w:r>
      <w:r w:rsidRPr="000F3EFB">
        <w:rPr>
          <w:color w:val="000000"/>
          <w:lang w:val="ru-RU"/>
        </w:rPr>
        <w:t>Тяжёлый был человек.</w:t>
      </w:r>
      <w:r w:rsidRPr="000F3EFB">
        <w:rPr>
          <w:lang w:val="ru-RU"/>
        </w:rPr>
        <w:br/>
      </w:r>
      <w:r w:rsidRPr="000F3EFB">
        <w:rPr>
          <w:color w:val="000000"/>
          <w:lang w:val="ru-RU"/>
        </w:rPr>
        <w:t>БОКОВ</w:t>
      </w:r>
      <w:r w:rsidRPr="000F3EFB">
        <w:rPr>
          <w:lang w:val="ru-RU"/>
        </w:rPr>
        <w:br/>
      </w:r>
      <w:r w:rsidRPr="000F3EFB">
        <w:rPr>
          <w:color w:val="000000"/>
          <w:lang w:val="ru-RU"/>
        </w:rPr>
        <w:t>Кто ещё здесь?</w:t>
      </w:r>
      <w:r w:rsidRPr="000F3EFB">
        <w:rPr>
          <w:lang w:val="ru-RU"/>
        </w:rPr>
        <w:br/>
      </w:r>
      <w:r w:rsidRPr="000F3EFB">
        <w:rPr>
          <w:color w:val="000000"/>
          <w:lang w:val="ru-RU"/>
        </w:rPr>
        <w:t>Обводит рукой болото.</w:t>
      </w:r>
      <w:r w:rsidRPr="000F3EFB">
        <w:rPr>
          <w:lang w:val="ru-RU"/>
        </w:rPr>
        <w:br/>
      </w:r>
      <w:r w:rsidRPr="000F3EFB">
        <w:rPr>
          <w:color w:val="000000"/>
          <w:lang w:val="ru-RU"/>
        </w:rPr>
        <w:lastRenderedPageBreak/>
        <w:t>КОНЮХ</w:t>
      </w:r>
      <w:r w:rsidRPr="000F3EFB">
        <w:rPr>
          <w:lang w:val="ru-RU"/>
        </w:rPr>
        <w:br/>
      </w:r>
      <w:r w:rsidRPr="000F3EFB">
        <w:rPr>
          <w:color w:val="000000"/>
          <w:lang w:val="ru-RU"/>
        </w:rPr>
        <w:t>Следовательница эта ваша.</w:t>
      </w:r>
      <w:r w:rsidRPr="000F3EFB">
        <w:rPr>
          <w:lang w:val="ru-RU"/>
        </w:rPr>
        <w:br/>
      </w:r>
      <w:r w:rsidRPr="000F3EFB">
        <w:rPr>
          <w:color w:val="000000"/>
          <w:lang w:val="ru-RU"/>
        </w:rPr>
        <w:t>Козырев меняется в лице.</w:t>
      </w:r>
      <w:r w:rsidRPr="000F3EFB">
        <w:rPr>
          <w:lang w:val="ru-RU"/>
        </w:rPr>
        <w:br/>
      </w:r>
      <w:r w:rsidRPr="000F3EFB">
        <w:rPr>
          <w:color w:val="000000"/>
          <w:lang w:val="ru-RU"/>
        </w:rPr>
        <w:t>КОЗЫРЕВ</w:t>
      </w:r>
      <w:r w:rsidRPr="000F3EFB">
        <w:rPr>
          <w:lang w:val="ru-RU"/>
        </w:rPr>
        <w:br/>
      </w:r>
      <w:r w:rsidRPr="000F3EFB">
        <w:rPr>
          <w:color w:val="000000"/>
          <w:lang w:val="ru-RU"/>
        </w:rPr>
        <w:t>Когда?</w:t>
      </w:r>
      <w:r w:rsidRPr="000F3EFB">
        <w:rPr>
          <w:lang w:val="ru-RU"/>
        </w:rPr>
        <w:br/>
      </w:r>
      <w:r w:rsidRPr="000F3EFB">
        <w:rPr>
          <w:color w:val="000000"/>
          <w:lang w:val="ru-RU"/>
        </w:rPr>
        <w:t>КОНЮХ</w:t>
      </w:r>
      <w:r w:rsidRPr="000F3EFB">
        <w:rPr>
          <w:lang w:val="ru-RU"/>
        </w:rPr>
        <w:br/>
      </w:r>
      <w:r w:rsidRPr="000F3EFB">
        <w:rPr>
          <w:color w:val="000000"/>
          <w:lang w:val="ru-RU"/>
        </w:rPr>
        <w:t>Вчера.</w:t>
      </w:r>
      <w:r w:rsidRPr="000F3EFB">
        <w:rPr>
          <w:lang w:val="ru-RU"/>
        </w:rPr>
        <w:br/>
      </w:r>
      <w:r w:rsidRPr="000F3EFB">
        <w:rPr>
          <w:color w:val="000000"/>
          <w:lang w:val="ru-RU"/>
        </w:rPr>
        <w:t>КОЗЫРЕВ</w:t>
      </w:r>
      <w:r w:rsidRPr="000F3EFB">
        <w:rPr>
          <w:lang w:val="ru-RU"/>
        </w:rPr>
        <w:br/>
      </w:r>
      <w:r w:rsidRPr="000F3EFB">
        <w:rPr>
          <w:color w:val="000000"/>
          <w:lang w:val="ru-RU"/>
        </w:rPr>
        <w:t>Где она?</w:t>
      </w:r>
      <w:r w:rsidRPr="000F3EFB">
        <w:rPr>
          <w:lang w:val="ru-RU"/>
        </w:rPr>
        <w:br/>
      </w:r>
      <w:r w:rsidRPr="000F3EFB">
        <w:rPr>
          <w:color w:val="000000"/>
          <w:lang w:val="ru-RU"/>
        </w:rPr>
        <w:t>Переходит на крик.</w:t>
      </w:r>
      <w:r w:rsidRPr="000F3EFB">
        <w:rPr>
          <w:lang w:val="ru-RU"/>
        </w:rPr>
        <w:br/>
      </w:r>
      <w:r w:rsidRPr="000F3EFB">
        <w:rPr>
          <w:color w:val="000000"/>
          <w:lang w:val="ru-RU"/>
        </w:rPr>
        <w:t>КОЗЫРЕВ</w:t>
      </w:r>
      <w:r w:rsidRPr="000F3EFB">
        <w:rPr>
          <w:lang w:val="ru-RU"/>
        </w:rPr>
        <w:br/>
      </w:r>
      <w:r w:rsidRPr="000F3EFB">
        <w:rPr>
          <w:color w:val="000000"/>
          <w:lang w:val="ru-RU"/>
        </w:rPr>
        <w:t>Давай, показывай.</w:t>
      </w:r>
      <w:r w:rsidRPr="000F3EFB">
        <w:rPr>
          <w:lang w:val="ru-RU"/>
        </w:rPr>
        <w:br/>
      </w:r>
      <w:r w:rsidRPr="000F3EFB">
        <w:rPr>
          <w:color w:val="000000"/>
          <w:lang w:val="ru-RU"/>
        </w:rPr>
        <w:t>Угрожающе надвигается на Конюха, тот отступает в болото.</w:t>
      </w:r>
      <w:r w:rsidRPr="000F3EFB">
        <w:rPr>
          <w:lang w:val="ru-RU"/>
        </w:rPr>
        <w:br/>
      </w:r>
      <w:r w:rsidRPr="000F3EFB">
        <w:rPr>
          <w:color w:val="000000"/>
          <w:lang w:val="ru-RU"/>
        </w:rPr>
        <w:t>КОЗЫРЕВ</w:t>
      </w:r>
      <w:r w:rsidRPr="000F3EFB">
        <w:rPr>
          <w:lang w:val="ru-RU"/>
        </w:rPr>
        <w:br/>
      </w:r>
      <w:r w:rsidRPr="000F3EFB">
        <w:rPr>
          <w:color w:val="000000"/>
          <w:lang w:val="ru-RU"/>
        </w:rPr>
        <w:t>Где? Здесь? Или здесь?</w:t>
      </w:r>
      <w:r w:rsidRPr="000F3EFB">
        <w:rPr>
          <w:lang w:val="ru-RU"/>
        </w:rPr>
        <w:br/>
      </w:r>
      <w:r w:rsidRPr="000F3EFB">
        <w:rPr>
          <w:color w:val="000000"/>
          <w:lang w:val="ru-RU"/>
        </w:rPr>
        <w:t>Загоняет Конюха всё глубже в болото.</w:t>
      </w:r>
      <w:r w:rsidRPr="000F3EFB">
        <w:rPr>
          <w:lang w:val="ru-RU"/>
        </w:rPr>
        <w:br/>
      </w:r>
      <w:r w:rsidRPr="000F3EFB">
        <w:rPr>
          <w:color w:val="000000"/>
          <w:lang w:val="ru-RU"/>
        </w:rPr>
        <w:t>КОЗЫРЕВ</w:t>
      </w:r>
      <w:r w:rsidRPr="000F3EFB">
        <w:rPr>
          <w:lang w:val="ru-RU"/>
        </w:rPr>
        <w:br/>
      </w:r>
      <w:r w:rsidRPr="000F3EFB">
        <w:rPr>
          <w:color w:val="000000"/>
          <w:lang w:val="ru-RU"/>
        </w:rPr>
        <w:t>Говори!</w:t>
      </w:r>
    </w:p>
    <w:p w14:paraId="36E6730B" w14:textId="77777777" w:rsidR="005240AD" w:rsidRPr="000F3EFB" w:rsidRDefault="005240AD" w:rsidP="005240AD">
      <w:pPr>
        <w:rPr>
          <w:lang w:val="ru-RU"/>
        </w:rPr>
      </w:pPr>
    </w:p>
    <w:p w14:paraId="41D842DD" w14:textId="77777777" w:rsidR="005240AD" w:rsidRPr="000F3EFB" w:rsidRDefault="005240AD" w:rsidP="005240AD">
      <w:pPr>
        <w:rPr>
          <w:lang w:val="ru-RU"/>
        </w:rPr>
      </w:pPr>
      <w:r w:rsidRPr="000F3EFB">
        <w:rPr>
          <w:b/>
          <w:color w:val="000000"/>
          <w:lang w:val="ru-RU"/>
        </w:rPr>
        <w:t xml:space="preserve">8-34. НАТ. ГАРАЖ УТРО 5. </w:t>
      </w:r>
      <w:r w:rsidRPr="000F3EFB">
        <w:rPr>
          <w:lang w:val="ru-RU"/>
        </w:rPr>
        <w:br/>
      </w:r>
      <w:r w:rsidRPr="000F3EFB">
        <w:rPr>
          <w:b/>
          <w:color w:val="000000"/>
          <w:lang w:val="ru-RU"/>
        </w:rPr>
        <w:t>МАМА ВАНИ (00:06)</w:t>
      </w:r>
      <w:r w:rsidRPr="000F3EFB">
        <w:rPr>
          <w:lang w:val="ru-RU"/>
        </w:rPr>
        <w:br/>
      </w:r>
    </w:p>
    <w:p w14:paraId="2089F845" w14:textId="77777777" w:rsidR="005240AD" w:rsidRPr="000F3EFB" w:rsidRDefault="005240AD" w:rsidP="005240AD">
      <w:pPr>
        <w:rPr>
          <w:lang w:val="ru-RU"/>
        </w:rPr>
      </w:pPr>
      <w:r w:rsidRPr="000F3EFB">
        <w:rPr>
          <w:color w:val="000000"/>
          <w:lang w:val="ru-RU"/>
        </w:rPr>
        <w:t xml:space="preserve">Мать Вани с канистрой бензина обливает гараж Конюха. Она явно не в себе. Но сосредоточена и </w:t>
      </w:r>
      <w:proofErr w:type="spellStart"/>
      <w:proofErr w:type="gramStart"/>
      <w:r w:rsidRPr="000F3EFB">
        <w:rPr>
          <w:color w:val="000000"/>
          <w:lang w:val="ru-RU"/>
        </w:rPr>
        <w:t>целеустремлена.Поджигает</w:t>
      </w:r>
      <w:proofErr w:type="spellEnd"/>
      <w:proofErr w:type="gramEnd"/>
      <w:r w:rsidRPr="000F3EFB">
        <w:rPr>
          <w:color w:val="000000"/>
          <w:lang w:val="ru-RU"/>
        </w:rPr>
        <w:t xml:space="preserve"> гараж.</w:t>
      </w:r>
    </w:p>
    <w:p w14:paraId="68063CB1" w14:textId="77777777" w:rsidR="005240AD" w:rsidRPr="000F3EFB" w:rsidRDefault="005240AD" w:rsidP="005240AD">
      <w:pPr>
        <w:rPr>
          <w:lang w:val="ru-RU"/>
        </w:rPr>
      </w:pPr>
    </w:p>
    <w:p w14:paraId="52533308" w14:textId="77777777" w:rsidR="005240AD" w:rsidRPr="000F3EFB" w:rsidRDefault="005240AD" w:rsidP="005240AD">
      <w:pPr>
        <w:rPr>
          <w:lang w:val="ru-RU"/>
        </w:rPr>
      </w:pPr>
      <w:r w:rsidRPr="000F3EFB">
        <w:rPr>
          <w:b/>
          <w:color w:val="000000"/>
          <w:lang w:val="ru-RU"/>
        </w:rPr>
        <w:t xml:space="preserve">8-35. ИНТ. ГАРАЖ.ПОДВАЛ УТРО 5. </w:t>
      </w:r>
      <w:r w:rsidRPr="000F3EFB">
        <w:rPr>
          <w:lang w:val="ru-RU"/>
        </w:rPr>
        <w:br/>
      </w:r>
      <w:r w:rsidRPr="000F3EFB">
        <w:rPr>
          <w:b/>
          <w:color w:val="000000"/>
          <w:lang w:val="ru-RU"/>
        </w:rPr>
        <w:t>ДОБРОВОЛЬСКАЯ, ВИТЯ, ПЕТЯ, САША (00:10)</w:t>
      </w:r>
      <w:r w:rsidRPr="000F3EFB">
        <w:rPr>
          <w:lang w:val="ru-RU"/>
        </w:rPr>
        <w:br/>
      </w:r>
    </w:p>
    <w:p w14:paraId="5CD9A6DA" w14:textId="77777777" w:rsidR="005240AD" w:rsidRPr="000F3EFB" w:rsidRDefault="005240AD" w:rsidP="005240AD">
      <w:pPr>
        <w:rPr>
          <w:lang w:val="ru-RU"/>
        </w:rPr>
      </w:pPr>
      <w:r w:rsidRPr="000F3EFB">
        <w:rPr>
          <w:color w:val="000000"/>
          <w:lang w:val="ru-RU"/>
        </w:rPr>
        <w:t>Добровольская принюхивается.</w:t>
      </w:r>
    </w:p>
    <w:p w14:paraId="24E2D715" w14:textId="77777777" w:rsidR="005240AD" w:rsidRPr="000F3EFB" w:rsidRDefault="005240AD" w:rsidP="005240AD">
      <w:pPr>
        <w:rPr>
          <w:lang w:val="ru-RU"/>
        </w:rPr>
      </w:pPr>
    </w:p>
    <w:p w14:paraId="2D620AF6" w14:textId="77777777" w:rsidR="005240AD" w:rsidRPr="000F3EFB" w:rsidRDefault="005240AD" w:rsidP="005240AD">
      <w:pPr>
        <w:ind w:left="3166"/>
        <w:rPr>
          <w:lang w:val="ru-RU"/>
        </w:rPr>
      </w:pPr>
      <w:r w:rsidRPr="000F3EFB">
        <w:rPr>
          <w:color w:val="000000"/>
          <w:lang w:val="ru-RU"/>
        </w:rPr>
        <w:t>ВИТЯ</w:t>
      </w:r>
    </w:p>
    <w:p w14:paraId="254B3A0A" w14:textId="77777777" w:rsidR="005240AD" w:rsidRPr="000F3EFB" w:rsidRDefault="005240AD" w:rsidP="005240AD">
      <w:pPr>
        <w:ind w:left="1441" w:right="2161"/>
        <w:rPr>
          <w:lang w:val="ru-RU"/>
        </w:rPr>
      </w:pPr>
      <w:r w:rsidRPr="000F3EFB">
        <w:rPr>
          <w:color w:val="000000"/>
          <w:lang w:val="ru-RU"/>
        </w:rPr>
        <w:t>Пахнет так, как будто опять мозги лампой выжигают.</w:t>
      </w:r>
    </w:p>
    <w:p w14:paraId="51FE4DB9" w14:textId="77777777" w:rsidR="005240AD" w:rsidRPr="000F3EFB" w:rsidRDefault="005240AD" w:rsidP="005240AD">
      <w:pPr>
        <w:rPr>
          <w:lang w:val="ru-RU"/>
        </w:rPr>
      </w:pPr>
    </w:p>
    <w:p w14:paraId="23F8A5F9" w14:textId="77777777" w:rsidR="005240AD" w:rsidRPr="000F3EFB" w:rsidRDefault="005240AD" w:rsidP="005240AD">
      <w:pPr>
        <w:ind w:left="3166"/>
        <w:rPr>
          <w:lang w:val="ru-RU"/>
        </w:rPr>
      </w:pPr>
      <w:r w:rsidRPr="000F3EFB">
        <w:rPr>
          <w:color w:val="000000"/>
          <w:lang w:val="ru-RU"/>
        </w:rPr>
        <w:t>ДОБРОВОЛЬСКАЯ</w:t>
      </w:r>
    </w:p>
    <w:p w14:paraId="15040D4A" w14:textId="77777777" w:rsidR="005240AD" w:rsidRPr="000F3EFB" w:rsidRDefault="005240AD" w:rsidP="005240AD">
      <w:pPr>
        <w:ind w:left="1441" w:right="2161"/>
        <w:rPr>
          <w:lang w:val="ru-RU"/>
        </w:rPr>
      </w:pPr>
      <w:r w:rsidRPr="000F3EFB">
        <w:rPr>
          <w:color w:val="000000"/>
          <w:lang w:val="ru-RU"/>
        </w:rPr>
        <w:t>Нет, это просто костёр кто-то разводит.</w:t>
      </w:r>
    </w:p>
    <w:p w14:paraId="577E7C77" w14:textId="77777777" w:rsidR="005240AD" w:rsidRPr="000F3EFB" w:rsidRDefault="005240AD" w:rsidP="005240AD">
      <w:pPr>
        <w:rPr>
          <w:lang w:val="ru-RU"/>
        </w:rPr>
      </w:pPr>
    </w:p>
    <w:p w14:paraId="2A79BDFE" w14:textId="77777777" w:rsidR="005240AD" w:rsidRPr="000F3EFB" w:rsidRDefault="005240AD" w:rsidP="005240AD">
      <w:pPr>
        <w:ind w:left="3166"/>
        <w:rPr>
          <w:lang w:val="ru-RU"/>
        </w:rPr>
      </w:pPr>
      <w:r w:rsidRPr="000F3EFB">
        <w:rPr>
          <w:color w:val="000000"/>
          <w:lang w:val="ru-RU"/>
        </w:rPr>
        <w:t>ДОБРОВОЛЬСКАЯ</w:t>
      </w:r>
    </w:p>
    <w:p w14:paraId="1B7A8E2B" w14:textId="77777777" w:rsidR="005240AD" w:rsidRPr="000F3EFB" w:rsidRDefault="005240AD" w:rsidP="005240AD">
      <w:pPr>
        <w:ind w:left="1441" w:right="2161"/>
        <w:rPr>
          <w:lang w:val="ru-RU"/>
        </w:rPr>
      </w:pPr>
      <w:r w:rsidRPr="000F3EFB">
        <w:rPr>
          <w:color w:val="000000"/>
          <w:lang w:val="ru-RU"/>
        </w:rPr>
        <w:t>ПОМОГИТЕ!!! МЫ ЗДЕЕЕСЬ!!!!</w:t>
      </w:r>
    </w:p>
    <w:p w14:paraId="47ACD9BE" w14:textId="77777777" w:rsidR="005240AD" w:rsidRPr="000F3EFB" w:rsidRDefault="005240AD" w:rsidP="005240AD">
      <w:pPr>
        <w:rPr>
          <w:lang w:val="ru-RU"/>
        </w:rPr>
      </w:pPr>
    </w:p>
    <w:p w14:paraId="4D2A2ADC" w14:textId="77777777" w:rsidR="005240AD" w:rsidRPr="000F3EFB" w:rsidRDefault="005240AD" w:rsidP="005240AD">
      <w:pPr>
        <w:ind w:left="3166"/>
        <w:rPr>
          <w:lang w:val="ru-RU"/>
        </w:rPr>
      </w:pPr>
      <w:r w:rsidRPr="000F3EFB">
        <w:rPr>
          <w:color w:val="000000"/>
          <w:lang w:val="ru-RU"/>
        </w:rPr>
        <w:t>ВИТЯ</w:t>
      </w:r>
    </w:p>
    <w:p w14:paraId="65BB15C8" w14:textId="77777777" w:rsidR="005240AD" w:rsidRPr="000F3EFB" w:rsidRDefault="005240AD" w:rsidP="005240AD">
      <w:pPr>
        <w:ind w:left="2303"/>
        <w:rPr>
          <w:lang w:val="ru-RU"/>
        </w:rPr>
      </w:pPr>
      <w:r w:rsidRPr="000F3EFB">
        <w:rPr>
          <w:color w:val="000000"/>
          <w:lang w:val="ru-RU"/>
        </w:rPr>
        <w:t>(пронзительно)</w:t>
      </w:r>
    </w:p>
    <w:p w14:paraId="553F8E05" w14:textId="77777777" w:rsidR="005240AD" w:rsidRPr="000F3EFB" w:rsidRDefault="005240AD" w:rsidP="005240AD">
      <w:pPr>
        <w:ind w:left="1441" w:right="2161"/>
        <w:rPr>
          <w:lang w:val="ru-RU"/>
        </w:rPr>
      </w:pPr>
      <w:r w:rsidRPr="000F3EFB">
        <w:rPr>
          <w:color w:val="000000"/>
          <w:lang w:val="ru-RU"/>
        </w:rPr>
        <w:t>Помогите!</w:t>
      </w:r>
    </w:p>
    <w:p w14:paraId="02383308" w14:textId="77777777" w:rsidR="005240AD" w:rsidRPr="000F3EFB" w:rsidRDefault="005240AD" w:rsidP="005240AD">
      <w:pPr>
        <w:rPr>
          <w:lang w:val="ru-RU"/>
        </w:rPr>
      </w:pPr>
    </w:p>
    <w:p w14:paraId="410A6BE2" w14:textId="5C9E4AF9" w:rsidR="005240AD" w:rsidRPr="000F3EFB" w:rsidRDefault="005240AD" w:rsidP="005240AD">
      <w:pPr>
        <w:rPr>
          <w:lang w:val="ru-RU"/>
        </w:rPr>
      </w:pPr>
      <w:r w:rsidRPr="000F3EFB">
        <w:rPr>
          <w:b/>
          <w:color w:val="000000"/>
          <w:lang w:val="ru-RU"/>
        </w:rPr>
        <w:t xml:space="preserve">8-36. НАТ. ГАРАЖ УТРО 5. </w:t>
      </w:r>
      <w:r w:rsidRPr="000F3EFB">
        <w:rPr>
          <w:lang w:val="ru-RU"/>
        </w:rPr>
        <w:br/>
      </w:r>
      <w:r w:rsidRPr="000F3EFB">
        <w:rPr>
          <w:b/>
          <w:color w:val="000000"/>
          <w:lang w:val="ru-RU"/>
        </w:rPr>
        <w:t>МАМА ВАНИ, БУХГАЛТЕР КОНЕЗАВОДА</w:t>
      </w:r>
      <w:r w:rsidR="00270D29">
        <w:rPr>
          <w:b/>
          <w:color w:val="000000"/>
          <w:lang w:val="ru-RU"/>
        </w:rPr>
        <w:t xml:space="preserve">, сторож, экономист девушка 30 лет, </w:t>
      </w:r>
      <w:proofErr w:type="gramStart"/>
      <w:r w:rsidR="00966D10">
        <w:rPr>
          <w:b/>
          <w:color w:val="000000"/>
          <w:lang w:val="ru-RU"/>
        </w:rPr>
        <w:t xml:space="preserve">ветеринар </w:t>
      </w:r>
      <w:r w:rsidRPr="000F3EFB">
        <w:rPr>
          <w:b/>
          <w:color w:val="000000"/>
          <w:lang w:val="ru-RU"/>
        </w:rPr>
        <w:t xml:space="preserve"> (</w:t>
      </w:r>
      <w:proofErr w:type="gramEnd"/>
      <w:r w:rsidRPr="000F3EFB">
        <w:rPr>
          <w:b/>
          <w:color w:val="000000"/>
          <w:lang w:val="ru-RU"/>
        </w:rPr>
        <w:t>00:40)</w:t>
      </w:r>
      <w:r w:rsidRPr="000F3EFB">
        <w:rPr>
          <w:lang w:val="ru-RU"/>
        </w:rPr>
        <w:br/>
      </w:r>
    </w:p>
    <w:p w14:paraId="47D99CDD" w14:textId="77777777" w:rsidR="005240AD" w:rsidRPr="000F3EFB" w:rsidRDefault="005240AD" w:rsidP="005240AD">
      <w:pPr>
        <w:rPr>
          <w:lang w:val="ru-RU"/>
        </w:rPr>
      </w:pPr>
      <w:r w:rsidRPr="000F3EFB">
        <w:rPr>
          <w:color w:val="000000"/>
          <w:lang w:val="ru-RU"/>
        </w:rPr>
        <w:t>Мать Вани замирает.</w:t>
      </w:r>
    </w:p>
    <w:p w14:paraId="02639A03" w14:textId="77777777" w:rsidR="005240AD" w:rsidRPr="000F3EFB" w:rsidRDefault="005240AD" w:rsidP="005240AD">
      <w:pPr>
        <w:rPr>
          <w:lang w:val="ru-RU"/>
        </w:rPr>
      </w:pPr>
    </w:p>
    <w:p w14:paraId="421822C2" w14:textId="77777777" w:rsidR="005240AD" w:rsidRPr="000F3EFB" w:rsidRDefault="005240AD" w:rsidP="005240AD">
      <w:pPr>
        <w:ind w:left="3166"/>
        <w:rPr>
          <w:lang w:val="ru-RU"/>
        </w:rPr>
      </w:pPr>
      <w:r w:rsidRPr="000F3EFB">
        <w:rPr>
          <w:color w:val="000000"/>
          <w:lang w:val="ru-RU"/>
        </w:rPr>
        <w:t>МАМА ВАНИ</w:t>
      </w:r>
    </w:p>
    <w:p w14:paraId="32FA32C3" w14:textId="77777777" w:rsidR="005240AD" w:rsidRPr="000F3EFB" w:rsidRDefault="005240AD" w:rsidP="005240AD">
      <w:pPr>
        <w:ind w:left="1441" w:right="2161"/>
        <w:rPr>
          <w:lang w:val="ru-RU"/>
        </w:rPr>
      </w:pPr>
      <w:r w:rsidRPr="000F3EFB">
        <w:rPr>
          <w:color w:val="000000"/>
          <w:lang w:val="ru-RU"/>
        </w:rPr>
        <w:t>Господи, мальчик, ты где? Я тебя слышу. Я иду, иду.</w:t>
      </w:r>
    </w:p>
    <w:p w14:paraId="437A3BDB" w14:textId="77777777" w:rsidR="005240AD" w:rsidRPr="000F3EFB" w:rsidRDefault="005240AD" w:rsidP="005240AD">
      <w:pPr>
        <w:rPr>
          <w:lang w:val="ru-RU"/>
        </w:rPr>
      </w:pPr>
    </w:p>
    <w:p w14:paraId="4357124E" w14:textId="77777777" w:rsidR="005240AD" w:rsidRPr="000F3EFB" w:rsidRDefault="005240AD" w:rsidP="005240AD">
      <w:pPr>
        <w:rPr>
          <w:lang w:val="ru-RU"/>
        </w:rPr>
      </w:pPr>
      <w:r w:rsidRPr="000F3EFB">
        <w:rPr>
          <w:color w:val="000000"/>
          <w:lang w:val="ru-RU"/>
        </w:rPr>
        <w:t>Снимает куртку и начинает сбивать вспыхнувшее пламя.</w:t>
      </w:r>
    </w:p>
    <w:p w14:paraId="7E661AB1" w14:textId="77777777" w:rsidR="005240AD" w:rsidRPr="000F3EFB" w:rsidRDefault="005240AD" w:rsidP="005240AD">
      <w:pPr>
        <w:rPr>
          <w:lang w:val="ru-RU"/>
        </w:rPr>
      </w:pPr>
    </w:p>
    <w:p w14:paraId="2E1AE8C5" w14:textId="77777777" w:rsidR="005240AD" w:rsidRPr="000F3EFB" w:rsidRDefault="005240AD" w:rsidP="005240AD">
      <w:pPr>
        <w:rPr>
          <w:lang w:val="ru-RU"/>
        </w:rPr>
      </w:pPr>
      <w:r w:rsidRPr="000F3EFB">
        <w:rPr>
          <w:color w:val="000000"/>
          <w:lang w:val="ru-RU"/>
        </w:rPr>
        <w:t>Со стороны конюшни бегут люди (*мы видели их на празднике на конезаводе)</w:t>
      </w:r>
    </w:p>
    <w:p w14:paraId="596099C4" w14:textId="77777777" w:rsidR="005240AD" w:rsidRPr="000F3EFB" w:rsidRDefault="005240AD" w:rsidP="005240AD">
      <w:pPr>
        <w:rPr>
          <w:lang w:val="ru-RU"/>
        </w:rPr>
      </w:pPr>
    </w:p>
    <w:p w14:paraId="69F7E9FD" w14:textId="77777777" w:rsidR="005240AD" w:rsidRPr="000F3EFB" w:rsidRDefault="005240AD" w:rsidP="005240AD">
      <w:pPr>
        <w:ind w:left="3166"/>
        <w:rPr>
          <w:lang w:val="ru-RU"/>
        </w:rPr>
      </w:pPr>
      <w:r w:rsidRPr="000F3EFB">
        <w:rPr>
          <w:color w:val="000000"/>
          <w:lang w:val="ru-RU"/>
        </w:rPr>
        <w:t>СТОРОЖ</w:t>
      </w:r>
    </w:p>
    <w:p w14:paraId="66D87D6D" w14:textId="77777777" w:rsidR="005240AD" w:rsidRPr="000F3EFB" w:rsidRDefault="005240AD" w:rsidP="005240AD">
      <w:pPr>
        <w:ind w:left="1441" w:right="2161"/>
        <w:rPr>
          <w:lang w:val="ru-RU"/>
        </w:rPr>
      </w:pPr>
      <w:r w:rsidRPr="000F3EFB">
        <w:rPr>
          <w:color w:val="000000"/>
          <w:lang w:val="ru-RU"/>
        </w:rPr>
        <w:t>Да твою ж мать! Воду! Воду несите!!!</w:t>
      </w:r>
    </w:p>
    <w:p w14:paraId="1A50BBBB" w14:textId="77777777" w:rsidR="005240AD" w:rsidRPr="000F3EFB" w:rsidRDefault="005240AD" w:rsidP="005240AD">
      <w:pPr>
        <w:rPr>
          <w:lang w:val="ru-RU"/>
        </w:rPr>
      </w:pPr>
    </w:p>
    <w:p w14:paraId="263EB573" w14:textId="77777777" w:rsidR="005240AD" w:rsidRPr="000F3EFB" w:rsidRDefault="005240AD" w:rsidP="005240AD">
      <w:pPr>
        <w:rPr>
          <w:lang w:val="ru-RU"/>
        </w:rPr>
      </w:pPr>
      <w:r w:rsidRPr="000F3EFB">
        <w:rPr>
          <w:color w:val="000000"/>
          <w:lang w:val="ru-RU"/>
        </w:rPr>
        <w:t>Молодой парень бежит с ведром воды. Бухгалтерша набрасывается на Мать Вани.</w:t>
      </w:r>
    </w:p>
    <w:p w14:paraId="4EC3BF50" w14:textId="77777777" w:rsidR="005240AD" w:rsidRPr="000F3EFB" w:rsidRDefault="005240AD" w:rsidP="005240AD">
      <w:pPr>
        <w:rPr>
          <w:lang w:val="ru-RU"/>
        </w:rPr>
      </w:pPr>
    </w:p>
    <w:p w14:paraId="468F454A" w14:textId="77777777" w:rsidR="005240AD" w:rsidRPr="000F3EFB" w:rsidRDefault="005240AD" w:rsidP="005240AD">
      <w:pPr>
        <w:ind w:left="3166"/>
        <w:rPr>
          <w:lang w:val="ru-RU"/>
        </w:rPr>
      </w:pPr>
      <w:r w:rsidRPr="000F3EFB">
        <w:rPr>
          <w:color w:val="000000"/>
          <w:lang w:val="ru-RU"/>
        </w:rPr>
        <w:t>БУХГАЛТЕР</w:t>
      </w:r>
    </w:p>
    <w:p w14:paraId="016210F0" w14:textId="77777777" w:rsidR="005240AD" w:rsidRPr="000F3EFB" w:rsidRDefault="005240AD" w:rsidP="005240AD">
      <w:pPr>
        <w:ind w:left="1441" w:right="2161"/>
        <w:rPr>
          <w:lang w:val="ru-RU"/>
        </w:rPr>
      </w:pPr>
      <w:r w:rsidRPr="000F3EFB">
        <w:rPr>
          <w:color w:val="000000"/>
          <w:lang w:val="ru-RU"/>
        </w:rPr>
        <w:t>Совсем сдурела? В тюрьму сядешь!</w:t>
      </w:r>
    </w:p>
    <w:p w14:paraId="2A306DA1" w14:textId="77777777" w:rsidR="005240AD" w:rsidRPr="000F3EFB" w:rsidRDefault="005240AD" w:rsidP="005240AD">
      <w:pPr>
        <w:rPr>
          <w:lang w:val="ru-RU"/>
        </w:rPr>
      </w:pPr>
    </w:p>
    <w:p w14:paraId="1EEA73F0" w14:textId="77777777" w:rsidR="005240AD" w:rsidRPr="000F3EFB" w:rsidRDefault="005240AD" w:rsidP="005240AD">
      <w:pPr>
        <w:ind w:left="3166"/>
        <w:rPr>
          <w:lang w:val="ru-RU"/>
        </w:rPr>
      </w:pPr>
      <w:r w:rsidRPr="000F3EFB">
        <w:rPr>
          <w:color w:val="000000"/>
          <w:lang w:val="ru-RU"/>
        </w:rPr>
        <w:t>МАТЬ ВАНИ</w:t>
      </w:r>
    </w:p>
    <w:p w14:paraId="236E70E1" w14:textId="77777777" w:rsidR="005240AD" w:rsidRPr="000F3EFB" w:rsidRDefault="005240AD" w:rsidP="005240AD">
      <w:pPr>
        <w:ind w:left="1441" w:right="2161"/>
        <w:rPr>
          <w:lang w:val="ru-RU"/>
        </w:rPr>
      </w:pPr>
      <w:r w:rsidRPr="000F3EFB">
        <w:rPr>
          <w:color w:val="000000"/>
          <w:lang w:val="ru-RU"/>
        </w:rPr>
        <w:t>Там мальчик кричит, я слышу.</w:t>
      </w:r>
    </w:p>
    <w:p w14:paraId="5EED29C9" w14:textId="77777777" w:rsidR="005240AD" w:rsidRPr="000F3EFB" w:rsidRDefault="005240AD" w:rsidP="005240AD">
      <w:pPr>
        <w:rPr>
          <w:lang w:val="ru-RU"/>
        </w:rPr>
      </w:pPr>
    </w:p>
    <w:p w14:paraId="4B68F580" w14:textId="77777777" w:rsidR="005240AD" w:rsidRPr="000F3EFB" w:rsidRDefault="005240AD" w:rsidP="005240AD">
      <w:pPr>
        <w:ind w:left="3166"/>
        <w:rPr>
          <w:lang w:val="ru-RU"/>
        </w:rPr>
      </w:pPr>
      <w:r w:rsidRPr="000F3EFB">
        <w:rPr>
          <w:color w:val="000000"/>
          <w:lang w:val="ru-RU"/>
        </w:rPr>
        <w:t>БУХГАЛТЕР</w:t>
      </w:r>
    </w:p>
    <w:p w14:paraId="149EF9D5" w14:textId="77777777" w:rsidR="005240AD" w:rsidRPr="000F3EFB" w:rsidRDefault="005240AD" w:rsidP="005240AD">
      <w:pPr>
        <w:ind w:left="1441" w:right="2161"/>
        <w:rPr>
          <w:lang w:val="ru-RU"/>
        </w:rPr>
      </w:pPr>
      <w:r w:rsidRPr="000F3EFB">
        <w:rPr>
          <w:color w:val="000000"/>
          <w:lang w:val="ru-RU"/>
        </w:rPr>
        <w:t>Какой мальчик, женщина?</w:t>
      </w:r>
    </w:p>
    <w:p w14:paraId="31E31B0D" w14:textId="77777777" w:rsidR="005240AD" w:rsidRPr="000F3EFB" w:rsidRDefault="005240AD" w:rsidP="005240AD">
      <w:pPr>
        <w:rPr>
          <w:lang w:val="ru-RU"/>
        </w:rPr>
      </w:pPr>
    </w:p>
    <w:p w14:paraId="70917DD0" w14:textId="77777777" w:rsidR="005240AD" w:rsidRPr="000F3EFB" w:rsidRDefault="005240AD" w:rsidP="005240AD">
      <w:pPr>
        <w:ind w:left="3166"/>
        <w:rPr>
          <w:lang w:val="ru-RU"/>
        </w:rPr>
      </w:pPr>
      <w:r w:rsidRPr="000F3EFB">
        <w:rPr>
          <w:color w:val="000000"/>
          <w:lang w:val="ru-RU"/>
        </w:rPr>
        <w:t>БУХГАЛТЕР</w:t>
      </w:r>
    </w:p>
    <w:p w14:paraId="18948854" w14:textId="77777777" w:rsidR="005240AD" w:rsidRPr="000F3EFB" w:rsidRDefault="005240AD" w:rsidP="005240AD">
      <w:pPr>
        <w:ind w:left="1441" w:right="2161"/>
        <w:rPr>
          <w:lang w:val="ru-RU"/>
        </w:rPr>
      </w:pPr>
      <w:r w:rsidRPr="000F3EFB">
        <w:rPr>
          <w:color w:val="000000"/>
          <w:lang w:val="ru-RU"/>
        </w:rPr>
        <w:t>Конюх Ванечку моего убил, а здесь мальчик кричит.</w:t>
      </w:r>
    </w:p>
    <w:p w14:paraId="153ECA6C" w14:textId="77777777" w:rsidR="005240AD" w:rsidRPr="000F3EFB" w:rsidRDefault="005240AD" w:rsidP="005240AD">
      <w:pPr>
        <w:rPr>
          <w:lang w:val="ru-RU"/>
        </w:rPr>
      </w:pPr>
    </w:p>
    <w:p w14:paraId="24E844C9" w14:textId="77777777" w:rsidR="005240AD" w:rsidRPr="000F3EFB" w:rsidRDefault="005240AD" w:rsidP="005240AD">
      <w:pPr>
        <w:rPr>
          <w:lang w:val="ru-RU"/>
        </w:rPr>
      </w:pPr>
      <w:r w:rsidRPr="000F3EFB">
        <w:rPr>
          <w:color w:val="000000"/>
          <w:lang w:val="ru-RU"/>
        </w:rPr>
        <w:t>В общем шуме, конечно же, не слышно никакого голоса из подземелья.</w:t>
      </w:r>
    </w:p>
    <w:p w14:paraId="7DA3ABA8" w14:textId="77777777" w:rsidR="005240AD" w:rsidRPr="000F3EFB" w:rsidRDefault="005240AD" w:rsidP="005240AD">
      <w:pPr>
        <w:rPr>
          <w:lang w:val="ru-RU"/>
        </w:rPr>
      </w:pPr>
    </w:p>
    <w:p w14:paraId="0AFD47AB" w14:textId="77777777" w:rsidR="005240AD" w:rsidRPr="000F3EFB" w:rsidRDefault="005240AD" w:rsidP="005240AD">
      <w:pPr>
        <w:ind w:left="3166"/>
        <w:rPr>
          <w:lang w:val="ru-RU"/>
        </w:rPr>
      </w:pPr>
      <w:r w:rsidRPr="000F3EFB">
        <w:rPr>
          <w:color w:val="000000"/>
          <w:lang w:val="ru-RU"/>
        </w:rPr>
        <w:t>БУХГАЛТЕР</w:t>
      </w:r>
    </w:p>
    <w:p w14:paraId="31B31382" w14:textId="77777777" w:rsidR="005240AD" w:rsidRPr="000F3EFB" w:rsidRDefault="005240AD" w:rsidP="005240AD">
      <w:pPr>
        <w:ind w:left="1441" w:right="2161"/>
        <w:rPr>
          <w:lang w:val="ru-RU"/>
        </w:rPr>
      </w:pPr>
      <w:r w:rsidRPr="000F3EFB">
        <w:rPr>
          <w:color w:val="000000"/>
          <w:lang w:val="ru-RU"/>
        </w:rPr>
        <w:t>Ой, миленькая моя, горе какое, господи!</w:t>
      </w:r>
    </w:p>
    <w:p w14:paraId="3E003865" w14:textId="77777777" w:rsidR="005240AD" w:rsidRPr="000F3EFB" w:rsidRDefault="005240AD" w:rsidP="005240AD">
      <w:pPr>
        <w:rPr>
          <w:lang w:val="ru-RU"/>
        </w:rPr>
      </w:pPr>
    </w:p>
    <w:p w14:paraId="29805030" w14:textId="77777777" w:rsidR="005240AD" w:rsidRPr="000F3EFB" w:rsidRDefault="005240AD" w:rsidP="005240AD">
      <w:pPr>
        <w:rPr>
          <w:lang w:val="ru-RU"/>
        </w:rPr>
      </w:pPr>
      <w:r w:rsidRPr="000F3EFB">
        <w:rPr>
          <w:color w:val="000000"/>
          <w:lang w:val="ru-RU"/>
        </w:rPr>
        <w:t>Бухгалтерша обнимает мать Вани за плечи и уводит её. Мать Вани плачет. Бегут люди с вёдрами, тушат пожар.</w:t>
      </w:r>
    </w:p>
    <w:p w14:paraId="3A90FE94" w14:textId="77777777" w:rsidR="005240AD" w:rsidRPr="000F3EFB" w:rsidRDefault="005240AD" w:rsidP="005240AD">
      <w:pPr>
        <w:rPr>
          <w:lang w:val="ru-RU"/>
        </w:rPr>
      </w:pPr>
    </w:p>
    <w:p w14:paraId="678355FF" w14:textId="314FCB2F" w:rsidR="005240AD" w:rsidRPr="000F3EFB" w:rsidRDefault="005240AD" w:rsidP="005240AD">
      <w:pPr>
        <w:rPr>
          <w:lang w:val="ru-RU"/>
        </w:rPr>
      </w:pPr>
      <w:r w:rsidRPr="000F3EFB">
        <w:rPr>
          <w:b/>
          <w:color w:val="000000"/>
          <w:lang w:val="ru-RU"/>
        </w:rPr>
        <w:t xml:space="preserve">8-37. НАТ. ЛЕС.БОЛОТО УТРО 5. </w:t>
      </w:r>
      <w:r w:rsidRPr="000F3EFB">
        <w:rPr>
          <w:lang w:val="ru-RU"/>
        </w:rPr>
        <w:br/>
      </w:r>
      <w:r w:rsidRPr="000F3EFB">
        <w:rPr>
          <w:b/>
          <w:color w:val="000000"/>
          <w:lang w:val="ru-RU"/>
        </w:rPr>
        <w:t>КОЗЫРЕВ, БОКОВ, КОНЮХ, ОПЕРАТИВНИК 4, ОПЕРАТИВНИК 3, ЭКСПЕРТ 3, ЭКСПЕРТ 4</w:t>
      </w:r>
      <w:r w:rsidR="00966D10">
        <w:rPr>
          <w:b/>
          <w:color w:val="000000"/>
          <w:lang w:val="ru-RU"/>
        </w:rPr>
        <w:t>, водолазы – каскадеры (3)</w:t>
      </w:r>
      <w:r w:rsidRPr="000F3EFB">
        <w:rPr>
          <w:b/>
          <w:color w:val="000000"/>
          <w:lang w:val="ru-RU"/>
        </w:rPr>
        <w:t xml:space="preserve"> (00:20)</w:t>
      </w:r>
      <w:r w:rsidRPr="000F3EFB">
        <w:rPr>
          <w:lang w:val="ru-RU"/>
        </w:rPr>
        <w:br/>
      </w:r>
    </w:p>
    <w:p w14:paraId="3486F67F" w14:textId="77777777" w:rsidR="005240AD" w:rsidRPr="000F3EFB" w:rsidRDefault="005240AD" w:rsidP="005240AD">
      <w:pPr>
        <w:rPr>
          <w:lang w:val="ru-RU"/>
        </w:rPr>
      </w:pPr>
      <w:r w:rsidRPr="000F3EFB">
        <w:rPr>
          <w:color w:val="000000"/>
          <w:lang w:val="ru-RU"/>
        </w:rPr>
        <w:t>Конюх увязает в болоте. На его лице испуг. Болото начинает засасывать его.</w:t>
      </w:r>
      <w:r w:rsidRPr="000F3EFB">
        <w:rPr>
          <w:lang w:val="ru-RU"/>
        </w:rPr>
        <w:br/>
      </w:r>
      <w:r w:rsidRPr="000F3EFB">
        <w:rPr>
          <w:color w:val="000000"/>
          <w:lang w:val="ru-RU"/>
        </w:rPr>
        <w:t>КОЗЫРЕВ</w:t>
      </w:r>
      <w:r w:rsidRPr="000F3EFB">
        <w:rPr>
          <w:lang w:val="ru-RU"/>
        </w:rPr>
        <w:br/>
      </w:r>
      <w:r w:rsidRPr="000F3EFB">
        <w:rPr>
          <w:color w:val="000000"/>
          <w:lang w:val="ru-RU"/>
        </w:rPr>
        <w:t>Будешь нырять, пока не найдёшь тело.</w:t>
      </w:r>
      <w:r w:rsidRPr="000F3EFB">
        <w:rPr>
          <w:lang w:val="ru-RU"/>
        </w:rPr>
        <w:br/>
      </w:r>
      <w:r w:rsidRPr="000F3EFB">
        <w:rPr>
          <w:color w:val="000000"/>
          <w:lang w:val="ru-RU"/>
        </w:rPr>
        <w:t>Толкает Конюха в жижу. Кажется, он уже не всплывёт, но голова вновь показывается над болотом.</w:t>
      </w:r>
      <w:r w:rsidRPr="000F3EFB">
        <w:rPr>
          <w:lang w:val="ru-RU"/>
        </w:rPr>
        <w:br/>
      </w:r>
      <w:r w:rsidRPr="000F3EFB">
        <w:rPr>
          <w:color w:val="000000"/>
          <w:lang w:val="ru-RU"/>
        </w:rPr>
        <w:t>КОНЮХ</w:t>
      </w:r>
      <w:r w:rsidRPr="000F3EFB">
        <w:rPr>
          <w:lang w:val="ru-RU"/>
        </w:rPr>
        <w:br/>
      </w:r>
      <w:r w:rsidRPr="000F3EFB">
        <w:rPr>
          <w:color w:val="000000"/>
          <w:lang w:val="ru-RU"/>
        </w:rPr>
        <w:t>Хорошо, я покажу, покажу, здесь близко.</w:t>
      </w:r>
      <w:r w:rsidRPr="000F3EFB">
        <w:rPr>
          <w:lang w:val="ru-RU"/>
        </w:rPr>
        <w:br/>
      </w:r>
      <w:r w:rsidRPr="000F3EFB">
        <w:rPr>
          <w:color w:val="000000"/>
          <w:lang w:val="ru-RU"/>
        </w:rPr>
        <w:t>Ещё несколько раз он уходит головой в жижу и снова всплывает. Оперативники вытаскивают Конюха из болота.</w:t>
      </w:r>
      <w:r w:rsidRPr="000F3EFB">
        <w:rPr>
          <w:lang w:val="ru-RU"/>
        </w:rPr>
        <w:br/>
      </w:r>
      <w:r w:rsidRPr="000F3EFB">
        <w:rPr>
          <w:color w:val="000000"/>
          <w:lang w:val="ru-RU"/>
        </w:rPr>
        <w:t>Довольно грубо закидывают в отсек машины для задержанных.</w:t>
      </w:r>
    </w:p>
    <w:p w14:paraId="38AB3E54" w14:textId="77777777" w:rsidR="005240AD" w:rsidRPr="000F3EFB" w:rsidRDefault="005240AD" w:rsidP="005240AD">
      <w:pPr>
        <w:rPr>
          <w:lang w:val="ru-RU"/>
        </w:rPr>
      </w:pPr>
    </w:p>
    <w:p w14:paraId="1C82EE57" w14:textId="77777777" w:rsidR="005240AD" w:rsidRPr="000F3EFB" w:rsidRDefault="005240AD" w:rsidP="005240AD">
      <w:pPr>
        <w:rPr>
          <w:lang w:val="ru-RU"/>
        </w:rPr>
      </w:pPr>
      <w:r w:rsidRPr="000F3EFB">
        <w:rPr>
          <w:b/>
          <w:color w:val="000000"/>
          <w:lang w:val="ru-RU"/>
        </w:rPr>
        <w:t xml:space="preserve">8-38. НАТ. МИЛИЦЕЙСКИЙ АВТОМОБИЛЬ ДЕНЬ 5. </w:t>
      </w:r>
      <w:r w:rsidRPr="000F3EFB">
        <w:rPr>
          <w:lang w:val="ru-RU"/>
        </w:rPr>
        <w:br/>
      </w:r>
      <w:r w:rsidRPr="000F3EFB">
        <w:rPr>
          <w:b/>
          <w:color w:val="000000"/>
          <w:lang w:val="ru-RU"/>
        </w:rPr>
        <w:t>БОКОВ, КОЗЫРЕВ, КОНЮХ (00:16)</w:t>
      </w:r>
      <w:r w:rsidRPr="000F3EFB">
        <w:rPr>
          <w:lang w:val="ru-RU"/>
        </w:rPr>
        <w:br/>
      </w:r>
    </w:p>
    <w:p w14:paraId="65FE4091" w14:textId="77777777" w:rsidR="005240AD" w:rsidRPr="000F3EFB" w:rsidRDefault="005240AD" w:rsidP="005240AD">
      <w:pPr>
        <w:rPr>
          <w:lang w:val="ru-RU"/>
        </w:rPr>
      </w:pPr>
      <w:r w:rsidRPr="000F3EFB">
        <w:rPr>
          <w:color w:val="000000"/>
          <w:lang w:val="ru-RU"/>
        </w:rPr>
        <w:lastRenderedPageBreak/>
        <w:t>Боков за рулём, Козырев рядом. Конюх из-за ограничительной решётки машет рукой направо.</w:t>
      </w:r>
    </w:p>
    <w:p w14:paraId="65FFE705" w14:textId="77777777" w:rsidR="005240AD" w:rsidRPr="000F3EFB" w:rsidRDefault="005240AD" w:rsidP="005240AD">
      <w:pPr>
        <w:rPr>
          <w:lang w:val="ru-RU"/>
        </w:rPr>
      </w:pPr>
    </w:p>
    <w:p w14:paraId="254E9DAF" w14:textId="77777777" w:rsidR="005240AD" w:rsidRPr="000F3EFB" w:rsidRDefault="005240AD" w:rsidP="005240AD">
      <w:pPr>
        <w:ind w:left="3166"/>
        <w:rPr>
          <w:lang w:val="ru-RU"/>
        </w:rPr>
      </w:pPr>
      <w:r w:rsidRPr="000F3EFB">
        <w:rPr>
          <w:color w:val="000000"/>
          <w:lang w:val="ru-RU"/>
        </w:rPr>
        <w:t>КОНЮХ</w:t>
      </w:r>
    </w:p>
    <w:p w14:paraId="54040782" w14:textId="77777777" w:rsidR="005240AD" w:rsidRPr="000F3EFB" w:rsidRDefault="005240AD" w:rsidP="005240AD">
      <w:pPr>
        <w:ind w:left="1441" w:right="2161"/>
        <w:rPr>
          <w:lang w:val="ru-RU"/>
        </w:rPr>
      </w:pPr>
      <w:r w:rsidRPr="000F3EFB">
        <w:rPr>
          <w:color w:val="000000"/>
          <w:lang w:val="ru-RU"/>
        </w:rPr>
        <w:t xml:space="preserve">Вдоль </w:t>
      </w:r>
      <w:proofErr w:type="spellStart"/>
      <w:r w:rsidRPr="000F3EFB">
        <w:rPr>
          <w:color w:val="000000"/>
          <w:lang w:val="ru-RU"/>
        </w:rPr>
        <w:t>защитки</w:t>
      </w:r>
      <w:proofErr w:type="spellEnd"/>
      <w:r w:rsidRPr="000F3EFB">
        <w:rPr>
          <w:color w:val="000000"/>
          <w:lang w:val="ru-RU"/>
        </w:rPr>
        <w:t xml:space="preserve"> по грунтовке, так быстрее будет.</w:t>
      </w:r>
    </w:p>
    <w:p w14:paraId="39A0E443" w14:textId="77777777" w:rsidR="005240AD" w:rsidRPr="000F3EFB" w:rsidRDefault="005240AD" w:rsidP="005240AD">
      <w:pPr>
        <w:rPr>
          <w:lang w:val="ru-RU"/>
        </w:rPr>
      </w:pPr>
    </w:p>
    <w:p w14:paraId="6C61B69A" w14:textId="77777777" w:rsidR="005240AD" w:rsidRPr="000F3EFB" w:rsidRDefault="005240AD" w:rsidP="005240AD">
      <w:pPr>
        <w:ind w:left="3166"/>
        <w:rPr>
          <w:lang w:val="ru-RU"/>
        </w:rPr>
      </w:pPr>
      <w:r w:rsidRPr="000F3EFB">
        <w:rPr>
          <w:color w:val="000000"/>
          <w:lang w:val="ru-RU"/>
        </w:rPr>
        <w:t>КОЗЫРЕВ</w:t>
      </w:r>
    </w:p>
    <w:p w14:paraId="7BA73118" w14:textId="77777777" w:rsidR="005240AD" w:rsidRPr="000F3EFB" w:rsidRDefault="005240AD" w:rsidP="005240AD">
      <w:pPr>
        <w:ind w:left="1441" w:right="2161"/>
        <w:rPr>
          <w:lang w:val="ru-RU"/>
        </w:rPr>
      </w:pPr>
      <w:r w:rsidRPr="000F3EFB">
        <w:rPr>
          <w:color w:val="000000"/>
          <w:lang w:val="ru-RU"/>
        </w:rPr>
        <w:t>ЧТО?</w:t>
      </w:r>
    </w:p>
    <w:p w14:paraId="58136F5C" w14:textId="77777777" w:rsidR="005240AD" w:rsidRPr="000F3EFB" w:rsidRDefault="005240AD" w:rsidP="005240AD">
      <w:pPr>
        <w:rPr>
          <w:lang w:val="ru-RU"/>
        </w:rPr>
      </w:pPr>
    </w:p>
    <w:p w14:paraId="7CA4102F" w14:textId="77777777" w:rsidR="005240AD" w:rsidRPr="000F3EFB" w:rsidRDefault="005240AD" w:rsidP="005240AD">
      <w:pPr>
        <w:ind w:left="3166"/>
        <w:rPr>
          <w:lang w:val="ru-RU"/>
        </w:rPr>
      </w:pPr>
      <w:r w:rsidRPr="000F3EFB">
        <w:rPr>
          <w:color w:val="000000"/>
          <w:lang w:val="ru-RU"/>
        </w:rPr>
        <w:t>БОКОВ</w:t>
      </w:r>
    </w:p>
    <w:p w14:paraId="3D0DCD44" w14:textId="77777777" w:rsidR="005240AD" w:rsidRPr="000F3EFB" w:rsidRDefault="005240AD" w:rsidP="005240AD">
      <w:pPr>
        <w:ind w:left="1441" w:right="2161"/>
        <w:rPr>
          <w:lang w:val="ru-RU"/>
        </w:rPr>
      </w:pPr>
      <w:r w:rsidRPr="000F3EFB">
        <w:rPr>
          <w:color w:val="000000"/>
          <w:lang w:val="ru-RU"/>
        </w:rPr>
        <w:t>Да понятно всё.</w:t>
      </w:r>
    </w:p>
    <w:p w14:paraId="55887CA6" w14:textId="77777777" w:rsidR="005240AD" w:rsidRPr="000F3EFB" w:rsidRDefault="005240AD" w:rsidP="005240AD">
      <w:pPr>
        <w:rPr>
          <w:lang w:val="ru-RU"/>
        </w:rPr>
      </w:pPr>
    </w:p>
    <w:p w14:paraId="7022C910" w14:textId="77777777" w:rsidR="005240AD" w:rsidRPr="000F3EFB" w:rsidRDefault="005240AD" w:rsidP="005240AD">
      <w:pPr>
        <w:rPr>
          <w:lang w:val="ru-RU"/>
        </w:rPr>
      </w:pPr>
      <w:r w:rsidRPr="000F3EFB">
        <w:rPr>
          <w:color w:val="000000"/>
          <w:lang w:val="ru-RU"/>
        </w:rPr>
        <w:t>Добавляет газ.</w:t>
      </w:r>
    </w:p>
    <w:p w14:paraId="01886613" w14:textId="77777777" w:rsidR="005240AD" w:rsidRPr="000F3EFB" w:rsidRDefault="005240AD" w:rsidP="005240AD">
      <w:pPr>
        <w:rPr>
          <w:lang w:val="ru-RU"/>
        </w:rPr>
      </w:pPr>
    </w:p>
    <w:p w14:paraId="68C092BC" w14:textId="77777777" w:rsidR="005240AD" w:rsidRPr="000F3EFB" w:rsidRDefault="005240AD" w:rsidP="005240AD">
      <w:pPr>
        <w:ind w:left="3166"/>
        <w:rPr>
          <w:lang w:val="ru-RU"/>
        </w:rPr>
      </w:pPr>
      <w:r w:rsidRPr="000F3EFB">
        <w:rPr>
          <w:color w:val="000000"/>
          <w:lang w:val="ru-RU"/>
        </w:rPr>
        <w:t>КОЗЫРЕВ</w:t>
      </w:r>
    </w:p>
    <w:p w14:paraId="3ECA1A1A" w14:textId="77777777" w:rsidR="005240AD" w:rsidRPr="000F3EFB" w:rsidRDefault="005240AD" w:rsidP="005240AD">
      <w:pPr>
        <w:ind w:left="1441" w:right="2161"/>
        <w:rPr>
          <w:lang w:val="ru-RU"/>
        </w:rPr>
      </w:pPr>
      <w:r w:rsidRPr="000F3EFB">
        <w:rPr>
          <w:color w:val="000000"/>
          <w:lang w:val="ru-RU"/>
        </w:rPr>
        <w:t>Если мы не успеем, я тебя сам застрелю, без всякого приговора. Понял меня?</w:t>
      </w:r>
    </w:p>
    <w:p w14:paraId="6A583AA6" w14:textId="77777777" w:rsidR="005240AD" w:rsidRPr="000F3EFB" w:rsidRDefault="005240AD" w:rsidP="005240AD">
      <w:pPr>
        <w:rPr>
          <w:lang w:val="ru-RU"/>
        </w:rPr>
      </w:pPr>
    </w:p>
    <w:p w14:paraId="55CEDF06" w14:textId="77777777" w:rsidR="005240AD" w:rsidRPr="000F3EFB" w:rsidRDefault="005240AD" w:rsidP="005240AD">
      <w:pPr>
        <w:rPr>
          <w:lang w:val="ru-RU"/>
        </w:rPr>
      </w:pPr>
      <w:r w:rsidRPr="000F3EFB">
        <w:rPr>
          <w:b/>
          <w:color w:val="000000"/>
          <w:lang w:val="ru-RU"/>
        </w:rPr>
        <w:t xml:space="preserve">8-39. ИНТ. ГАРАЖ.ПОДВАЛ ДЕНЬ 5. </w:t>
      </w:r>
      <w:r w:rsidRPr="000F3EFB">
        <w:rPr>
          <w:lang w:val="ru-RU"/>
        </w:rPr>
        <w:br/>
      </w:r>
      <w:r w:rsidRPr="000F3EFB">
        <w:rPr>
          <w:b/>
          <w:color w:val="000000"/>
          <w:lang w:val="ru-RU"/>
        </w:rPr>
        <w:t>ДОБРОВОЛЬСКАЯ, ВИТЯ, САША, ПЕТЯ (00:30)</w:t>
      </w:r>
      <w:r w:rsidRPr="000F3EFB">
        <w:rPr>
          <w:lang w:val="ru-RU"/>
        </w:rPr>
        <w:br/>
      </w:r>
    </w:p>
    <w:p w14:paraId="7C4ED885" w14:textId="77777777" w:rsidR="005240AD" w:rsidRPr="000F3EFB" w:rsidRDefault="005240AD" w:rsidP="005240AD">
      <w:pPr>
        <w:rPr>
          <w:lang w:val="ru-RU"/>
        </w:rPr>
      </w:pPr>
      <w:r w:rsidRPr="000F3EFB">
        <w:rPr>
          <w:color w:val="000000"/>
          <w:lang w:val="ru-RU"/>
        </w:rPr>
        <w:t>Витя снова сидит на плечах Добровольской.</w:t>
      </w:r>
    </w:p>
    <w:p w14:paraId="77D5635E" w14:textId="77777777" w:rsidR="005240AD" w:rsidRPr="000F3EFB" w:rsidRDefault="005240AD" w:rsidP="005240AD">
      <w:pPr>
        <w:rPr>
          <w:lang w:val="ru-RU"/>
        </w:rPr>
      </w:pPr>
    </w:p>
    <w:p w14:paraId="5052137F" w14:textId="77777777" w:rsidR="005240AD" w:rsidRPr="000F3EFB" w:rsidRDefault="005240AD" w:rsidP="005240AD">
      <w:pPr>
        <w:ind w:left="3166"/>
        <w:rPr>
          <w:lang w:val="ru-RU"/>
        </w:rPr>
      </w:pPr>
      <w:r w:rsidRPr="000F3EFB">
        <w:rPr>
          <w:color w:val="000000"/>
          <w:lang w:val="ru-RU"/>
        </w:rPr>
        <w:t>ВИТЯ</w:t>
      </w:r>
    </w:p>
    <w:p w14:paraId="77C2BCD6" w14:textId="77777777" w:rsidR="005240AD" w:rsidRPr="000F3EFB" w:rsidRDefault="005240AD" w:rsidP="005240AD">
      <w:pPr>
        <w:ind w:left="1441" w:right="2161"/>
        <w:rPr>
          <w:lang w:val="ru-RU"/>
        </w:rPr>
      </w:pPr>
      <w:r w:rsidRPr="000F3EFB">
        <w:rPr>
          <w:color w:val="000000"/>
          <w:lang w:val="ru-RU"/>
        </w:rPr>
        <w:t>Не отходи от меня, пожалуйста.</w:t>
      </w:r>
    </w:p>
    <w:p w14:paraId="04D34572" w14:textId="77777777" w:rsidR="005240AD" w:rsidRPr="000F3EFB" w:rsidRDefault="005240AD" w:rsidP="005240AD">
      <w:pPr>
        <w:rPr>
          <w:lang w:val="ru-RU"/>
        </w:rPr>
      </w:pPr>
    </w:p>
    <w:p w14:paraId="381BE8E0" w14:textId="77777777" w:rsidR="005240AD" w:rsidRPr="000F3EFB" w:rsidRDefault="005240AD" w:rsidP="005240AD">
      <w:pPr>
        <w:ind w:left="3166"/>
        <w:rPr>
          <w:lang w:val="ru-RU"/>
        </w:rPr>
      </w:pPr>
      <w:r w:rsidRPr="000F3EFB">
        <w:rPr>
          <w:color w:val="000000"/>
          <w:lang w:val="ru-RU"/>
        </w:rPr>
        <w:t>ДОБРОВОЛЬСКАЯ</w:t>
      </w:r>
    </w:p>
    <w:p w14:paraId="21C1B7A3" w14:textId="77777777" w:rsidR="005240AD" w:rsidRPr="000F3EFB" w:rsidRDefault="005240AD" w:rsidP="005240AD">
      <w:pPr>
        <w:ind w:left="1441" w:right="2161"/>
        <w:rPr>
          <w:lang w:val="ru-RU"/>
        </w:rPr>
      </w:pPr>
      <w:r w:rsidRPr="000F3EFB">
        <w:rPr>
          <w:color w:val="000000"/>
          <w:lang w:val="ru-RU"/>
        </w:rPr>
        <w:t>Я буду здесь, рядом. Просто попробую освободить руки и освободить тебя.</w:t>
      </w:r>
    </w:p>
    <w:p w14:paraId="1FAEAF06" w14:textId="77777777" w:rsidR="005240AD" w:rsidRPr="000F3EFB" w:rsidRDefault="005240AD" w:rsidP="005240AD">
      <w:pPr>
        <w:rPr>
          <w:lang w:val="ru-RU"/>
        </w:rPr>
      </w:pPr>
    </w:p>
    <w:p w14:paraId="0B7D459C" w14:textId="77777777" w:rsidR="005240AD" w:rsidRPr="00E962F4" w:rsidRDefault="005240AD" w:rsidP="005240AD">
      <w:pPr>
        <w:ind w:left="3166"/>
        <w:rPr>
          <w:lang w:val="ru-RU"/>
        </w:rPr>
      </w:pPr>
      <w:r w:rsidRPr="00E962F4">
        <w:rPr>
          <w:color w:val="000000"/>
          <w:lang w:val="ru-RU"/>
        </w:rPr>
        <w:t>ВИТЯ</w:t>
      </w:r>
    </w:p>
    <w:p w14:paraId="5FE42FA3" w14:textId="77777777" w:rsidR="005240AD" w:rsidRPr="00E962F4" w:rsidRDefault="005240AD" w:rsidP="005240AD">
      <w:pPr>
        <w:ind w:left="1441" w:right="2161"/>
        <w:rPr>
          <w:lang w:val="ru-RU"/>
        </w:rPr>
      </w:pPr>
      <w:r w:rsidRPr="00E962F4">
        <w:rPr>
          <w:color w:val="000000"/>
          <w:lang w:val="ru-RU"/>
        </w:rPr>
        <w:t>Мне страшно.</w:t>
      </w:r>
    </w:p>
    <w:p w14:paraId="5004625F" w14:textId="77777777" w:rsidR="005240AD" w:rsidRPr="00E962F4" w:rsidRDefault="005240AD" w:rsidP="005240AD">
      <w:pPr>
        <w:rPr>
          <w:lang w:val="ru-RU"/>
        </w:rPr>
      </w:pPr>
    </w:p>
    <w:p w14:paraId="533EAE67" w14:textId="77777777" w:rsidR="005240AD" w:rsidRPr="00E962F4" w:rsidRDefault="005240AD" w:rsidP="005240AD">
      <w:pPr>
        <w:ind w:left="3166"/>
        <w:rPr>
          <w:lang w:val="ru-RU"/>
        </w:rPr>
      </w:pPr>
      <w:r w:rsidRPr="00E962F4">
        <w:rPr>
          <w:color w:val="000000"/>
          <w:lang w:val="ru-RU"/>
        </w:rPr>
        <w:t>ДОБРОВОЛЬСКАЯ</w:t>
      </w:r>
    </w:p>
    <w:p w14:paraId="26B581BB" w14:textId="77777777" w:rsidR="005240AD" w:rsidRPr="00E962F4" w:rsidRDefault="005240AD" w:rsidP="005240AD">
      <w:pPr>
        <w:ind w:left="1441" w:right="2161"/>
        <w:rPr>
          <w:lang w:val="ru-RU"/>
        </w:rPr>
      </w:pPr>
      <w:r w:rsidRPr="00E962F4">
        <w:rPr>
          <w:color w:val="000000"/>
          <w:lang w:val="ru-RU"/>
        </w:rPr>
        <w:t>Страх - ужасная вещь. Но можно научиться с ним бороться. Может быть не сейчас, но со временем ты справишься. Обещаю тебе.</w:t>
      </w:r>
    </w:p>
    <w:p w14:paraId="1C3EB462" w14:textId="77777777" w:rsidR="005240AD" w:rsidRPr="00E962F4" w:rsidRDefault="005240AD" w:rsidP="005240AD">
      <w:pPr>
        <w:rPr>
          <w:lang w:val="ru-RU"/>
        </w:rPr>
      </w:pPr>
    </w:p>
    <w:p w14:paraId="2C9AD816" w14:textId="77777777" w:rsidR="005240AD" w:rsidRPr="00E962F4" w:rsidRDefault="005240AD" w:rsidP="005240AD">
      <w:pPr>
        <w:ind w:left="3166"/>
        <w:rPr>
          <w:lang w:val="ru-RU"/>
        </w:rPr>
      </w:pPr>
      <w:r w:rsidRPr="00E962F4">
        <w:rPr>
          <w:color w:val="000000"/>
          <w:lang w:val="ru-RU"/>
        </w:rPr>
        <w:t>ВИТЯ</w:t>
      </w:r>
    </w:p>
    <w:p w14:paraId="4B609E95" w14:textId="77777777" w:rsidR="005240AD" w:rsidRPr="00E962F4" w:rsidRDefault="005240AD" w:rsidP="005240AD">
      <w:pPr>
        <w:ind w:left="1441" w:right="2161"/>
        <w:rPr>
          <w:lang w:val="ru-RU"/>
        </w:rPr>
      </w:pPr>
      <w:r w:rsidRPr="00E962F4">
        <w:rPr>
          <w:color w:val="000000"/>
          <w:lang w:val="ru-RU"/>
        </w:rPr>
        <w:t>Я убил своего друга.</w:t>
      </w:r>
    </w:p>
    <w:p w14:paraId="54B084C2" w14:textId="77777777" w:rsidR="005240AD" w:rsidRPr="00E962F4" w:rsidRDefault="005240AD" w:rsidP="005240AD">
      <w:pPr>
        <w:rPr>
          <w:lang w:val="ru-RU"/>
        </w:rPr>
      </w:pPr>
    </w:p>
    <w:p w14:paraId="12E1DD06" w14:textId="77777777" w:rsidR="005240AD" w:rsidRPr="00E962F4" w:rsidRDefault="005240AD" w:rsidP="005240AD">
      <w:pPr>
        <w:ind w:left="3166"/>
        <w:rPr>
          <w:lang w:val="ru-RU"/>
        </w:rPr>
      </w:pPr>
      <w:r w:rsidRPr="00E962F4">
        <w:rPr>
          <w:color w:val="000000"/>
          <w:lang w:val="ru-RU"/>
        </w:rPr>
        <w:t>ДОБРОВОЛЬСКАЯ</w:t>
      </w:r>
    </w:p>
    <w:p w14:paraId="7DE8DAC9" w14:textId="77777777" w:rsidR="005240AD" w:rsidRPr="00E962F4" w:rsidRDefault="005240AD" w:rsidP="005240AD">
      <w:pPr>
        <w:ind w:left="1441" w:right="2161"/>
        <w:rPr>
          <w:lang w:val="ru-RU"/>
        </w:rPr>
      </w:pPr>
      <w:r w:rsidRPr="00E962F4">
        <w:rPr>
          <w:color w:val="000000"/>
          <w:lang w:val="ru-RU"/>
        </w:rPr>
        <w:t>Нет, что ты. Это тебе от страха показалось. Ничего такого не было. Это Фишер его убил.</w:t>
      </w:r>
    </w:p>
    <w:p w14:paraId="691E4648" w14:textId="77777777" w:rsidR="005240AD" w:rsidRPr="00E962F4" w:rsidRDefault="005240AD" w:rsidP="005240AD">
      <w:pPr>
        <w:rPr>
          <w:lang w:val="ru-RU"/>
        </w:rPr>
      </w:pPr>
    </w:p>
    <w:p w14:paraId="497B1C56" w14:textId="77777777" w:rsidR="005240AD" w:rsidRPr="00E962F4" w:rsidRDefault="005240AD" w:rsidP="005240AD">
      <w:pPr>
        <w:ind w:left="3166"/>
        <w:rPr>
          <w:lang w:val="ru-RU"/>
        </w:rPr>
      </w:pPr>
      <w:r w:rsidRPr="00E962F4">
        <w:rPr>
          <w:color w:val="000000"/>
          <w:lang w:val="ru-RU"/>
        </w:rPr>
        <w:t>ВАНЯ</w:t>
      </w:r>
    </w:p>
    <w:p w14:paraId="12FAE377" w14:textId="77777777" w:rsidR="005240AD" w:rsidRPr="00E962F4" w:rsidRDefault="005240AD" w:rsidP="005240AD">
      <w:pPr>
        <w:ind w:left="1441" w:right="2161"/>
        <w:rPr>
          <w:lang w:val="ru-RU"/>
        </w:rPr>
      </w:pPr>
      <w:r w:rsidRPr="00E962F4">
        <w:rPr>
          <w:color w:val="000000"/>
          <w:lang w:val="ru-RU"/>
        </w:rPr>
        <w:t>Он вернётся и убьёт меня.</w:t>
      </w:r>
    </w:p>
    <w:p w14:paraId="3DF50600" w14:textId="77777777" w:rsidR="005240AD" w:rsidRPr="00E962F4" w:rsidRDefault="005240AD" w:rsidP="005240AD">
      <w:pPr>
        <w:rPr>
          <w:lang w:val="ru-RU"/>
        </w:rPr>
      </w:pPr>
    </w:p>
    <w:p w14:paraId="7BF4098F" w14:textId="77777777" w:rsidR="005240AD" w:rsidRPr="00E962F4" w:rsidRDefault="005240AD" w:rsidP="005240AD">
      <w:pPr>
        <w:ind w:left="3166"/>
        <w:rPr>
          <w:lang w:val="ru-RU"/>
        </w:rPr>
      </w:pPr>
      <w:r w:rsidRPr="00E962F4">
        <w:rPr>
          <w:color w:val="000000"/>
          <w:lang w:val="ru-RU"/>
        </w:rPr>
        <w:t>ДОБРОВОЛЬСКАЯ</w:t>
      </w:r>
    </w:p>
    <w:p w14:paraId="5C1FB1CD" w14:textId="77777777" w:rsidR="005240AD" w:rsidRPr="00E962F4" w:rsidRDefault="005240AD" w:rsidP="005240AD">
      <w:pPr>
        <w:ind w:left="1441" w:right="2161"/>
        <w:rPr>
          <w:lang w:val="ru-RU"/>
        </w:rPr>
      </w:pPr>
      <w:r w:rsidRPr="00E962F4">
        <w:rPr>
          <w:color w:val="000000"/>
          <w:lang w:val="ru-RU"/>
        </w:rPr>
        <w:lastRenderedPageBreak/>
        <w:t>Вместо него вернутся наши друзья. И нас спасут. И я тоже смогу тебя защитить.</w:t>
      </w:r>
    </w:p>
    <w:p w14:paraId="46F4F33E" w14:textId="77777777" w:rsidR="005240AD" w:rsidRPr="00E962F4" w:rsidRDefault="005240AD" w:rsidP="005240AD">
      <w:pPr>
        <w:rPr>
          <w:lang w:val="ru-RU"/>
        </w:rPr>
      </w:pPr>
    </w:p>
    <w:p w14:paraId="3E246F56" w14:textId="04139034" w:rsidR="005240AD" w:rsidRPr="00E962F4" w:rsidRDefault="005240AD" w:rsidP="005240AD">
      <w:pPr>
        <w:rPr>
          <w:lang w:val="ru-RU"/>
        </w:rPr>
      </w:pPr>
      <w:r w:rsidRPr="00E962F4">
        <w:rPr>
          <w:b/>
          <w:color w:val="000000"/>
          <w:lang w:val="ru-RU"/>
        </w:rPr>
        <w:t xml:space="preserve">8-40. НАТ. ГАРАЖ ДЕНЬ 5. </w:t>
      </w:r>
      <w:r w:rsidRPr="00E962F4">
        <w:rPr>
          <w:lang w:val="ru-RU"/>
        </w:rPr>
        <w:br/>
      </w:r>
      <w:r w:rsidRPr="00E962F4">
        <w:rPr>
          <w:b/>
          <w:color w:val="000000"/>
          <w:lang w:val="ru-RU"/>
        </w:rPr>
        <w:t>КОЗЫРЕВ, БОКОВ, КОНЮХ</w:t>
      </w:r>
      <w:r w:rsidR="00966D10">
        <w:rPr>
          <w:b/>
          <w:color w:val="000000"/>
          <w:lang w:val="ru-RU"/>
        </w:rPr>
        <w:t xml:space="preserve">, </w:t>
      </w:r>
      <w:r w:rsidR="00966D10">
        <w:rPr>
          <w:b/>
          <w:color w:val="000000"/>
          <w:lang w:val="ru-RU"/>
        </w:rPr>
        <w:t>сторож, экономист девушка 30 лет, ветеринар</w:t>
      </w:r>
      <w:r w:rsidR="00966D10">
        <w:rPr>
          <w:b/>
          <w:color w:val="000000"/>
          <w:lang w:val="ru-RU"/>
        </w:rPr>
        <w:t>, зеваки (5)</w:t>
      </w:r>
      <w:r w:rsidRPr="00E962F4">
        <w:rPr>
          <w:b/>
          <w:color w:val="000000"/>
          <w:lang w:val="ru-RU"/>
        </w:rPr>
        <w:t xml:space="preserve"> (00:30)</w:t>
      </w:r>
      <w:r w:rsidRPr="00E962F4">
        <w:rPr>
          <w:lang w:val="ru-RU"/>
        </w:rPr>
        <w:br/>
      </w:r>
    </w:p>
    <w:p w14:paraId="16CFF99B" w14:textId="77777777" w:rsidR="005240AD" w:rsidRPr="00E962F4" w:rsidRDefault="005240AD" w:rsidP="005240AD">
      <w:pPr>
        <w:rPr>
          <w:lang w:val="ru-RU"/>
        </w:rPr>
      </w:pPr>
      <w:r w:rsidRPr="00E962F4">
        <w:rPr>
          <w:color w:val="000000"/>
          <w:lang w:val="ru-RU"/>
        </w:rPr>
        <w:t>Подъезжает машина, из которой выскакивают Боков и Козырев, вытаскивают Конюха.</w:t>
      </w:r>
    </w:p>
    <w:p w14:paraId="43A76E19" w14:textId="77777777" w:rsidR="005240AD" w:rsidRPr="00E962F4" w:rsidRDefault="005240AD" w:rsidP="005240AD">
      <w:pPr>
        <w:rPr>
          <w:lang w:val="ru-RU"/>
        </w:rPr>
      </w:pPr>
    </w:p>
    <w:p w14:paraId="0937972B" w14:textId="77777777" w:rsidR="005240AD" w:rsidRPr="00E962F4" w:rsidRDefault="005240AD" w:rsidP="005240AD">
      <w:pPr>
        <w:ind w:left="3166"/>
        <w:rPr>
          <w:lang w:val="ru-RU"/>
        </w:rPr>
      </w:pPr>
      <w:r w:rsidRPr="00E962F4">
        <w:rPr>
          <w:color w:val="000000"/>
          <w:lang w:val="ru-RU"/>
        </w:rPr>
        <w:t>КОЗЫРЕВ</w:t>
      </w:r>
    </w:p>
    <w:p w14:paraId="34AEF72E" w14:textId="77777777" w:rsidR="005240AD" w:rsidRPr="00E962F4" w:rsidRDefault="005240AD" w:rsidP="005240AD">
      <w:pPr>
        <w:ind w:left="1441" w:right="2161"/>
        <w:rPr>
          <w:lang w:val="ru-RU"/>
        </w:rPr>
      </w:pPr>
      <w:r w:rsidRPr="00E962F4">
        <w:rPr>
          <w:color w:val="000000"/>
          <w:lang w:val="ru-RU"/>
        </w:rPr>
        <w:t>Где она?</w:t>
      </w:r>
    </w:p>
    <w:p w14:paraId="374D8025" w14:textId="77777777" w:rsidR="005240AD" w:rsidRPr="00E962F4" w:rsidRDefault="005240AD" w:rsidP="005240AD">
      <w:pPr>
        <w:rPr>
          <w:lang w:val="ru-RU"/>
        </w:rPr>
      </w:pPr>
    </w:p>
    <w:p w14:paraId="3339DC84" w14:textId="77777777" w:rsidR="005240AD" w:rsidRPr="00E962F4" w:rsidRDefault="005240AD" w:rsidP="005240AD">
      <w:pPr>
        <w:ind w:left="3166"/>
        <w:rPr>
          <w:lang w:val="ru-RU"/>
        </w:rPr>
      </w:pPr>
      <w:r w:rsidRPr="00E962F4">
        <w:rPr>
          <w:color w:val="000000"/>
          <w:lang w:val="ru-RU"/>
        </w:rPr>
        <w:t>КОНЮХ</w:t>
      </w:r>
    </w:p>
    <w:p w14:paraId="4DCD7BF5" w14:textId="77777777" w:rsidR="005240AD" w:rsidRPr="00E962F4" w:rsidRDefault="005240AD" w:rsidP="005240AD">
      <w:pPr>
        <w:ind w:left="1441" w:right="2161"/>
        <w:rPr>
          <w:lang w:val="ru-RU"/>
        </w:rPr>
      </w:pPr>
      <w:r w:rsidRPr="00E962F4">
        <w:rPr>
          <w:color w:val="000000"/>
          <w:lang w:val="ru-RU"/>
        </w:rPr>
        <w:t>В гараже она.</w:t>
      </w:r>
    </w:p>
    <w:p w14:paraId="5F195532" w14:textId="77777777" w:rsidR="005240AD" w:rsidRPr="00E962F4" w:rsidRDefault="005240AD" w:rsidP="005240AD">
      <w:pPr>
        <w:rPr>
          <w:lang w:val="ru-RU"/>
        </w:rPr>
      </w:pPr>
    </w:p>
    <w:p w14:paraId="69E64E48" w14:textId="77777777" w:rsidR="005240AD" w:rsidRPr="00E962F4" w:rsidRDefault="005240AD" w:rsidP="005240AD">
      <w:pPr>
        <w:ind w:left="3166"/>
        <w:rPr>
          <w:lang w:val="ru-RU"/>
        </w:rPr>
      </w:pPr>
      <w:r w:rsidRPr="00E962F4">
        <w:rPr>
          <w:color w:val="000000"/>
          <w:lang w:val="ru-RU"/>
        </w:rPr>
        <w:t>КОЗЫРЕВ</w:t>
      </w:r>
    </w:p>
    <w:p w14:paraId="4356084F" w14:textId="77777777" w:rsidR="005240AD" w:rsidRPr="00E962F4" w:rsidRDefault="005240AD" w:rsidP="005240AD">
      <w:pPr>
        <w:ind w:left="1441" w:right="2161"/>
        <w:rPr>
          <w:lang w:val="ru-RU"/>
        </w:rPr>
      </w:pPr>
      <w:r w:rsidRPr="00E962F4">
        <w:rPr>
          <w:color w:val="000000"/>
          <w:lang w:val="ru-RU"/>
        </w:rPr>
        <w:t>Я был там, нет там никого.</w:t>
      </w:r>
    </w:p>
    <w:p w14:paraId="5689849B" w14:textId="77777777" w:rsidR="005240AD" w:rsidRPr="00E962F4" w:rsidRDefault="005240AD" w:rsidP="005240AD">
      <w:pPr>
        <w:rPr>
          <w:lang w:val="ru-RU"/>
        </w:rPr>
      </w:pPr>
    </w:p>
    <w:p w14:paraId="74B11A34" w14:textId="77777777" w:rsidR="005240AD" w:rsidRPr="00E962F4" w:rsidRDefault="005240AD" w:rsidP="005240AD">
      <w:pPr>
        <w:rPr>
          <w:lang w:val="ru-RU"/>
        </w:rPr>
      </w:pPr>
      <w:r w:rsidRPr="00E962F4">
        <w:rPr>
          <w:color w:val="000000"/>
          <w:lang w:val="ru-RU"/>
        </w:rPr>
        <w:t>Конюх ухмыляется.</w:t>
      </w:r>
    </w:p>
    <w:p w14:paraId="49472C4F" w14:textId="77777777" w:rsidR="005240AD" w:rsidRPr="00E962F4" w:rsidRDefault="005240AD" w:rsidP="005240AD">
      <w:pPr>
        <w:rPr>
          <w:lang w:val="ru-RU"/>
        </w:rPr>
      </w:pPr>
    </w:p>
    <w:p w14:paraId="4A7BB06F" w14:textId="77777777" w:rsidR="005240AD" w:rsidRPr="00E962F4" w:rsidRDefault="005240AD" w:rsidP="005240AD">
      <w:pPr>
        <w:ind w:left="3166"/>
        <w:rPr>
          <w:lang w:val="ru-RU"/>
        </w:rPr>
      </w:pPr>
      <w:r w:rsidRPr="00E962F4">
        <w:rPr>
          <w:color w:val="000000"/>
          <w:lang w:val="ru-RU"/>
        </w:rPr>
        <w:t>КОНЮХ</w:t>
      </w:r>
    </w:p>
    <w:p w14:paraId="062C7515" w14:textId="77777777" w:rsidR="005240AD" w:rsidRPr="00E962F4" w:rsidRDefault="005240AD" w:rsidP="005240AD">
      <w:pPr>
        <w:ind w:left="1441" w:right="2161"/>
        <w:rPr>
          <w:lang w:val="ru-RU"/>
        </w:rPr>
      </w:pPr>
      <w:r w:rsidRPr="00E962F4">
        <w:rPr>
          <w:color w:val="000000"/>
          <w:lang w:val="ru-RU"/>
        </w:rPr>
        <w:t>А давайте поспорим, если они там - вы меня отпустите?</w:t>
      </w:r>
    </w:p>
    <w:p w14:paraId="7294698A" w14:textId="77777777" w:rsidR="005240AD" w:rsidRPr="00E962F4" w:rsidRDefault="005240AD" w:rsidP="005240AD">
      <w:pPr>
        <w:rPr>
          <w:lang w:val="ru-RU"/>
        </w:rPr>
      </w:pPr>
    </w:p>
    <w:p w14:paraId="42A1B4D7" w14:textId="77777777" w:rsidR="005240AD" w:rsidRPr="00E962F4" w:rsidRDefault="005240AD" w:rsidP="005240AD">
      <w:pPr>
        <w:rPr>
          <w:lang w:val="ru-RU"/>
        </w:rPr>
      </w:pPr>
      <w:r w:rsidRPr="00E962F4">
        <w:rPr>
          <w:color w:val="000000"/>
          <w:lang w:val="ru-RU"/>
        </w:rPr>
        <w:t>Козырев срывает пломбу с гаража и срывает замок. Толкает Конюха в гараж. Боков обращает внимание на людей вокруг гаража.</w:t>
      </w:r>
    </w:p>
    <w:p w14:paraId="50A3708D" w14:textId="77777777" w:rsidR="005240AD" w:rsidRPr="00E962F4" w:rsidRDefault="005240AD" w:rsidP="005240AD">
      <w:pPr>
        <w:rPr>
          <w:lang w:val="ru-RU"/>
        </w:rPr>
      </w:pPr>
    </w:p>
    <w:p w14:paraId="29219FE6" w14:textId="77777777" w:rsidR="005240AD" w:rsidRPr="00E962F4" w:rsidRDefault="005240AD" w:rsidP="005240AD">
      <w:pPr>
        <w:ind w:left="3166"/>
        <w:rPr>
          <w:lang w:val="ru-RU"/>
        </w:rPr>
      </w:pPr>
      <w:r w:rsidRPr="00E962F4">
        <w:rPr>
          <w:color w:val="000000"/>
          <w:lang w:val="ru-RU"/>
        </w:rPr>
        <w:t>БОКОВ</w:t>
      </w:r>
    </w:p>
    <w:p w14:paraId="0A0009C2" w14:textId="77777777" w:rsidR="005240AD" w:rsidRPr="00E962F4" w:rsidRDefault="005240AD" w:rsidP="005240AD">
      <w:pPr>
        <w:ind w:left="1441" w:right="2161"/>
        <w:rPr>
          <w:lang w:val="ru-RU"/>
        </w:rPr>
      </w:pPr>
      <w:r w:rsidRPr="00E962F4">
        <w:rPr>
          <w:color w:val="000000"/>
          <w:lang w:val="ru-RU"/>
        </w:rPr>
        <w:t>Что здесь происходит?</w:t>
      </w:r>
    </w:p>
    <w:p w14:paraId="3E830ABA" w14:textId="77777777" w:rsidR="005240AD" w:rsidRPr="00E962F4" w:rsidRDefault="005240AD" w:rsidP="005240AD">
      <w:pPr>
        <w:rPr>
          <w:lang w:val="ru-RU"/>
        </w:rPr>
      </w:pPr>
    </w:p>
    <w:p w14:paraId="443F64B3" w14:textId="77777777" w:rsidR="005240AD" w:rsidRPr="00E962F4" w:rsidRDefault="005240AD" w:rsidP="005240AD">
      <w:pPr>
        <w:ind w:left="3166"/>
        <w:rPr>
          <w:lang w:val="ru-RU"/>
        </w:rPr>
      </w:pPr>
      <w:r w:rsidRPr="00E962F4">
        <w:rPr>
          <w:color w:val="000000"/>
          <w:lang w:val="ru-RU"/>
        </w:rPr>
        <w:t xml:space="preserve">СОТРУДНИК </w:t>
      </w:r>
      <w:proofErr w:type="spellStart"/>
      <w:r w:rsidRPr="00E962F4">
        <w:rPr>
          <w:color w:val="000000"/>
          <w:lang w:val="ru-RU"/>
        </w:rPr>
        <w:t>КОнезавода</w:t>
      </w:r>
      <w:proofErr w:type="spellEnd"/>
    </w:p>
    <w:p w14:paraId="4F070CC8" w14:textId="77777777" w:rsidR="005240AD" w:rsidRPr="00E962F4" w:rsidRDefault="005240AD" w:rsidP="005240AD">
      <w:pPr>
        <w:ind w:left="1441" w:right="2161"/>
        <w:rPr>
          <w:lang w:val="ru-RU"/>
        </w:rPr>
      </w:pPr>
      <w:r w:rsidRPr="00E962F4">
        <w:rPr>
          <w:color w:val="000000"/>
          <w:lang w:val="ru-RU"/>
        </w:rPr>
        <w:t>Мать мальчика убитого поджечь гараж хотела, а потом говорит: «Там мальчик где-то кричит!»</w:t>
      </w:r>
    </w:p>
    <w:p w14:paraId="5C8221C2" w14:textId="77777777" w:rsidR="005240AD" w:rsidRPr="00E962F4" w:rsidRDefault="005240AD" w:rsidP="005240AD">
      <w:pPr>
        <w:rPr>
          <w:lang w:val="ru-RU"/>
        </w:rPr>
      </w:pPr>
    </w:p>
    <w:p w14:paraId="0755E5CC" w14:textId="0EB58570" w:rsidR="005240AD" w:rsidRPr="00E962F4" w:rsidRDefault="005240AD" w:rsidP="005240AD">
      <w:pPr>
        <w:rPr>
          <w:lang w:val="ru-RU"/>
        </w:rPr>
      </w:pPr>
      <w:r w:rsidRPr="00E962F4">
        <w:rPr>
          <w:b/>
          <w:color w:val="000000"/>
          <w:lang w:val="ru-RU"/>
        </w:rPr>
        <w:t xml:space="preserve">8-41. ИНТ. ГАРАЖ ДЕНЬ 5. </w:t>
      </w:r>
      <w:r w:rsidRPr="00E962F4">
        <w:rPr>
          <w:lang w:val="ru-RU"/>
        </w:rPr>
        <w:br/>
      </w:r>
      <w:r w:rsidRPr="00E962F4">
        <w:rPr>
          <w:b/>
          <w:color w:val="000000"/>
          <w:lang w:val="ru-RU"/>
        </w:rPr>
        <w:t xml:space="preserve">КОЗЫРЕВ, БОКОВ, КОНЮХ, ОПЕРАТИВНИК 4, </w:t>
      </w:r>
      <w:r w:rsidR="0048356D">
        <w:rPr>
          <w:b/>
          <w:color w:val="000000"/>
          <w:lang w:val="ru-RU"/>
        </w:rPr>
        <w:t>Милиционер 15- каскадер</w:t>
      </w:r>
      <w:r w:rsidR="0048356D" w:rsidRPr="00E962F4">
        <w:rPr>
          <w:b/>
          <w:color w:val="000000"/>
          <w:lang w:val="ru-RU"/>
        </w:rPr>
        <w:t xml:space="preserve"> </w:t>
      </w:r>
      <w:r w:rsidRPr="00E962F4">
        <w:rPr>
          <w:b/>
          <w:color w:val="000000"/>
          <w:lang w:val="ru-RU"/>
        </w:rPr>
        <w:t>(01:08)</w:t>
      </w:r>
      <w:r w:rsidRPr="00E962F4">
        <w:rPr>
          <w:lang w:val="ru-RU"/>
        </w:rPr>
        <w:br/>
      </w:r>
    </w:p>
    <w:p w14:paraId="055D802E" w14:textId="77777777" w:rsidR="005240AD" w:rsidRPr="00E962F4" w:rsidRDefault="005240AD" w:rsidP="005240AD">
      <w:pPr>
        <w:rPr>
          <w:lang w:val="ru-RU"/>
        </w:rPr>
      </w:pPr>
      <w:r w:rsidRPr="00E962F4">
        <w:rPr>
          <w:color w:val="000000"/>
          <w:lang w:val="ru-RU"/>
        </w:rPr>
        <w:t>Боков врывается в гараж. Козырев вталкивает Конюха.</w:t>
      </w:r>
    </w:p>
    <w:p w14:paraId="6F0B199C" w14:textId="77777777" w:rsidR="005240AD" w:rsidRPr="00E962F4" w:rsidRDefault="005240AD" w:rsidP="005240AD">
      <w:pPr>
        <w:rPr>
          <w:lang w:val="ru-RU"/>
        </w:rPr>
      </w:pPr>
    </w:p>
    <w:p w14:paraId="17E258A8" w14:textId="77777777" w:rsidR="005240AD" w:rsidRPr="00E962F4" w:rsidRDefault="005240AD" w:rsidP="005240AD">
      <w:pPr>
        <w:ind w:left="3166"/>
        <w:rPr>
          <w:lang w:val="ru-RU"/>
        </w:rPr>
      </w:pPr>
      <w:r w:rsidRPr="00E962F4">
        <w:rPr>
          <w:color w:val="000000"/>
          <w:lang w:val="ru-RU"/>
        </w:rPr>
        <w:t>КОЗЫРЕВ</w:t>
      </w:r>
    </w:p>
    <w:p w14:paraId="616FD68F" w14:textId="77777777" w:rsidR="005240AD" w:rsidRPr="00E962F4" w:rsidRDefault="005240AD" w:rsidP="005240AD">
      <w:pPr>
        <w:ind w:left="1441" w:right="2161"/>
        <w:rPr>
          <w:lang w:val="ru-RU"/>
        </w:rPr>
      </w:pPr>
      <w:r w:rsidRPr="00E962F4">
        <w:rPr>
          <w:color w:val="000000"/>
          <w:lang w:val="ru-RU"/>
        </w:rPr>
        <w:t>Где?</w:t>
      </w:r>
    </w:p>
    <w:p w14:paraId="1A870843" w14:textId="77777777" w:rsidR="005240AD" w:rsidRPr="00E962F4" w:rsidRDefault="005240AD" w:rsidP="005240AD">
      <w:pPr>
        <w:rPr>
          <w:lang w:val="ru-RU"/>
        </w:rPr>
      </w:pPr>
    </w:p>
    <w:p w14:paraId="4954C3C9" w14:textId="77777777" w:rsidR="005240AD" w:rsidRPr="00E962F4" w:rsidRDefault="005240AD" w:rsidP="005240AD">
      <w:pPr>
        <w:ind w:left="3166"/>
        <w:rPr>
          <w:lang w:val="ru-RU"/>
        </w:rPr>
      </w:pPr>
      <w:r w:rsidRPr="00E962F4">
        <w:rPr>
          <w:color w:val="000000"/>
          <w:lang w:val="ru-RU"/>
        </w:rPr>
        <w:t>КОНЮХ</w:t>
      </w:r>
    </w:p>
    <w:p w14:paraId="53E7E0DE" w14:textId="77777777" w:rsidR="005240AD" w:rsidRPr="00E962F4" w:rsidRDefault="005240AD" w:rsidP="005240AD">
      <w:pPr>
        <w:ind w:left="1441" w:right="2161"/>
        <w:rPr>
          <w:lang w:val="ru-RU"/>
        </w:rPr>
      </w:pPr>
      <w:r w:rsidRPr="00E962F4">
        <w:rPr>
          <w:color w:val="000000"/>
          <w:lang w:val="ru-RU"/>
        </w:rPr>
        <w:t>А все говорили, конюх тупой, конюх тупой. А я школу с золотой медалью окончил.</w:t>
      </w:r>
    </w:p>
    <w:p w14:paraId="01AA7F3E" w14:textId="77777777" w:rsidR="005240AD" w:rsidRPr="00E962F4" w:rsidRDefault="005240AD" w:rsidP="005240AD">
      <w:pPr>
        <w:rPr>
          <w:lang w:val="ru-RU"/>
        </w:rPr>
      </w:pPr>
    </w:p>
    <w:p w14:paraId="04E011CB" w14:textId="77777777" w:rsidR="005240AD" w:rsidRPr="00E962F4" w:rsidRDefault="005240AD" w:rsidP="005240AD">
      <w:pPr>
        <w:rPr>
          <w:lang w:val="ru-RU"/>
        </w:rPr>
      </w:pPr>
      <w:r w:rsidRPr="00E962F4">
        <w:rPr>
          <w:color w:val="000000"/>
          <w:lang w:val="ru-RU"/>
        </w:rPr>
        <w:t>Улыбается гордо.</w:t>
      </w:r>
    </w:p>
    <w:p w14:paraId="231748EE" w14:textId="77777777" w:rsidR="005240AD" w:rsidRPr="00E962F4" w:rsidRDefault="005240AD" w:rsidP="005240AD">
      <w:pPr>
        <w:rPr>
          <w:lang w:val="ru-RU"/>
        </w:rPr>
      </w:pPr>
    </w:p>
    <w:p w14:paraId="4F559510" w14:textId="77777777" w:rsidR="005240AD" w:rsidRPr="00E962F4" w:rsidRDefault="005240AD" w:rsidP="005240AD">
      <w:pPr>
        <w:ind w:left="3166"/>
        <w:rPr>
          <w:lang w:val="ru-RU"/>
        </w:rPr>
      </w:pPr>
      <w:r w:rsidRPr="00E962F4">
        <w:rPr>
          <w:color w:val="000000"/>
          <w:lang w:val="ru-RU"/>
        </w:rPr>
        <w:t>КОЗЫРЕВ</w:t>
      </w:r>
    </w:p>
    <w:p w14:paraId="214463C3" w14:textId="77777777" w:rsidR="005240AD" w:rsidRPr="00E962F4" w:rsidRDefault="005240AD" w:rsidP="005240AD">
      <w:pPr>
        <w:ind w:left="1441" w:right="2161"/>
        <w:rPr>
          <w:lang w:val="ru-RU"/>
        </w:rPr>
      </w:pPr>
      <w:r w:rsidRPr="00E962F4">
        <w:rPr>
          <w:color w:val="000000"/>
          <w:lang w:val="ru-RU"/>
        </w:rPr>
        <w:lastRenderedPageBreak/>
        <w:t>Прекрати уже. Ну нет же здесь никого!</w:t>
      </w:r>
    </w:p>
    <w:p w14:paraId="57B40302" w14:textId="77777777" w:rsidR="005240AD" w:rsidRPr="00E962F4" w:rsidRDefault="005240AD" w:rsidP="005240AD">
      <w:pPr>
        <w:rPr>
          <w:lang w:val="ru-RU"/>
        </w:rPr>
      </w:pPr>
    </w:p>
    <w:p w14:paraId="2FE45565" w14:textId="77777777" w:rsidR="005240AD" w:rsidRPr="00E962F4" w:rsidRDefault="005240AD" w:rsidP="005240AD">
      <w:pPr>
        <w:ind w:left="3166"/>
        <w:rPr>
          <w:lang w:val="ru-RU"/>
        </w:rPr>
      </w:pPr>
      <w:r w:rsidRPr="00E962F4">
        <w:rPr>
          <w:color w:val="000000"/>
          <w:lang w:val="ru-RU"/>
        </w:rPr>
        <w:t>КОНЮХ</w:t>
      </w:r>
    </w:p>
    <w:p w14:paraId="65ACCC38" w14:textId="77777777" w:rsidR="005240AD" w:rsidRPr="00E962F4" w:rsidRDefault="005240AD" w:rsidP="005240AD">
      <w:pPr>
        <w:ind w:left="1441" w:right="2161"/>
        <w:rPr>
          <w:lang w:val="ru-RU"/>
        </w:rPr>
      </w:pPr>
      <w:r w:rsidRPr="00E962F4">
        <w:rPr>
          <w:color w:val="000000"/>
          <w:lang w:val="ru-RU"/>
        </w:rPr>
        <w:t>А я говорю есть! Ищите!</w:t>
      </w:r>
    </w:p>
    <w:p w14:paraId="312379F4" w14:textId="77777777" w:rsidR="005240AD" w:rsidRPr="00E962F4" w:rsidRDefault="005240AD" w:rsidP="005240AD">
      <w:pPr>
        <w:rPr>
          <w:lang w:val="ru-RU"/>
        </w:rPr>
      </w:pPr>
    </w:p>
    <w:p w14:paraId="390A57EA" w14:textId="77777777" w:rsidR="005240AD" w:rsidRPr="00E962F4" w:rsidRDefault="005240AD" w:rsidP="005240AD">
      <w:pPr>
        <w:rPr>
          <w:lang w:val="ru-RU"/>
        </w:rPr>
      </w:pPr>
      <w:r w:rsidRPr="00E962F4">
        <w:rPr>
          <w:color w:val="000000"/>
          <w:lang w:val="ru-RU"/>
        </w:rPr>
        <w:t>Козырев пристёгивает Конюха наручником к железной трубе. Заходят оперативники. Боков подзывает одного из них жестом.</w:t>
      </w:r>
    </w:p>
    <w:p w14:paraId="5CDB706A" w14:textId="77777777" w:rsidR="005240AD" w:rsidRPr="00E962F4" w:rsidRDefault="005240AD" w:rsidP="005240AD">
      <w:pPr>
        <w:rPr>
          <w:lang w:val="ru-RU"/>
        </w:rPr>
      </w:pPr>
    </w:p>
    <w:p w14:paraId="69748C7D" w14:textId="77777777" w:rsidR="005240AD" w:rsidRPr="00E962F4" w:rsidRDefault="005240AD" w:rsidP="005240AD">
      <w:pPr>
        <w:ind w:left="3166"/>
        <w:rPr>
          <w:lang w:val="ru-RU"/>
        </w:rPr>
      </w:pPr>
      <w:r w:rsidRPr="00E962F4">
        <w:rPr>
          <w:color w:val="000000"/>
          <w:lang w:val="ru-RU"/>
        </w:rPr>
        <w:t>БОКОВ</w:t>
      </w:r>
    </w:p>
    <w:p w14:paraId="373E8C86" w14:textId="77777777" w:rsidR="005240AD" w:rsidRPr="00E962F4" w:rsidRDefault="005240AD" w:rsidP="005240AD">
      <w:pPr>
        <w:ind w:left="2303"/>
        <w:rPr>
          <w:lang w:val="ru-RU"/>
        </w:rPr>
      </w:pPr>
      <w:r w:rsidRPr="00E962F4">
        <w:rPr>
          <w:color w:val="000000"/>
          <w:lang w:val="ru-RU"/>
        </w:rPr>
        <w:t>(Оперативнику 4)</w:t>
      </w:r>
    </w:p>
    <w:p w14:paraId="75A1C6D8" w14:textId="77777777" w:rsidR="005240AD" w:rsidRPr="00E962F4" w:rsidRDefault="005240AD" w:rsidP="005240AD">
      <w:pPr>
        <w:ind w:left="1441" w:right="2161"/>
        <w:rPr>
          <w:lang w:val="ru-RU"/>
        </w:rPr>
      </w:pPr>
      <w:r w:rsidRPr="00E962F4">
        <w:rPr>
          <w:color w:val="000000"/>
          <w:lang w:val="ru-RU"/>
        </w:rPr>
        <w:t>Езжай привези родителей Головкина, будем вместе с ними здесь всё обыскивать.</w:t>
      </w:r>
    </w:p>
    <w:p w14:paraId="5A564853" w14:textId="77777777" w:rsidR="005240AD" w:rsidRPr="00E962F4" w:rsidRDefault="005240AD" w:rsidP="005240AD">
      <w:pPr>
        <w:rPr>
          <w:lang w:val="ru-RU"/>
        </w:rPr>
      </w:pPr>
    </w:p>
    <w:p w14:paraId="3B217BBC" w14:textId="77777777" w:rsidR="005240AD" w:rsidRPr="00E962F4" w:rsidRDefault="005240AD" w:rsidP="005240AD">
      <w:pPr>
        <w:ind w:left="3166"/>
        <w:rPr>
          <w:lang w:val="ru-RU"/>
        </w:rPr>
      </w:pPr>
      <w:r w:rsidRPr="00E962F4">
        <w:rPr>
          <w:color w:val="000000"/>
          <w:lang w:val="ru-RU"/>
        </w:rPr>
        <w:t>КОНЮХ</w:t>
      </w:r>
    </w:p>
    <w:p w14:paraId="0E949E23" w14:textId="77777777" w:rsidR="005240AD" w:rsidRPr="00E962F4" w:rsidRDefault="005240AD" w:rsidP="005240AD">
      <w:pPr>
        <w:ind w:left="1441" w:right="2161"/>
        <w:rPr>
          <w:lang w:val="ru-RU"/>
        </w:rPr>
      </w:pPr>
      <w:r w:rsidRPr="00E962F4">
        <w:rPr>
          <w:color w:val="000000"/>
          <w:lang w:val="ru-RU"/>
        </w:rPr>
        <w:t>Не надо мать впутывать, я просил же.</w:t>
      </w:r>
    </w:p>
    <w:p w14:paraId="76835916" w14:textId="77777777" w:rsidR="005240AD" w:rsidRPr="00E962F4" w:rsidRDefault="005240AD" w:rsidP="005240AD">
      <w:pPr>
        <w:rPr>
          <w:lang w:val="ru-RU"/>
        </w:rPr>
      </w:pPr>
    </w:p>
    <w:p w14:paraId="27FD9FEC" w14:textId="77777777" w:rsidR="005240AD" w:rsidRPr="00E962F4" w:rsidRDefault="005240AD" w:rsidP="005240AD">
      <w:pPr>
        <w:ind w:left="3166"/>
        <w:rPr>
          <w:lang w:val="ru-RU"/>
        </w:rPr>
      </w:pPr>
      <w:r w:rsidRPr="00E962F4">
        <w:rPr>
          <w:color w:val="000000"/>
          <w:lang w:val="ru-RU"/>
        </w:rPr>
        <w:t>БОКОВ</w:t>
      </w:r>
    </w:p>
    <w:p w14:paraId="47ECEF2F" w14:textId="77777777" w:rsidR="005240AD" w:rsidRPr="00E962F4" w:rsidRDefault="005240AD" w:rsidP="005240AD">
      <w:pPr>
        <w:ind w:left="1441" w:right="2161"/>
        <w:rPr>
          <w:lang w:val="ru-RU"/>
        </w:rPr>
      </w:pPr>
      <w:r w:rsidRPr="00E962F4">
        <w:rPr>
          <w:color w:val="000000"/>
          <w:lang w:val="ru-RU"/>
        </w:rPr>
        <w:t>Ты обещал всё делать нормально. И чего?</w:t>
      </w:r>
    </w:p>
    <w:p w14:paraId="67A0BEBB" w14:textId="77777777" w:rsidR="005240AD" w:rsidRPr="00E962F4" w:rsidRDefault="005240AD" w:rsidP="005240AD">
      <w:pPr>
        <w:rPr>
          <w:lang w:val="ru-RU"/>
        </w:rPr>
      </w:pPr>
    </w:p>
    <w:p w14:paraId="1CC1F1EA" w14:textId="77777777" w:rsidR="005240AD" w:rsidRPr="00E962F4" w:rsidRDefault="005240AD" w:rsidP="005240AD">
      <w:pPr>
        <w:rPr>
          <w:lang w:val="ru-RU"/>
        </w:rPr>
      </w:pPr>
      <w:r w:rsidRPr="00E962F4">
        <w:rPr>
          <w:color w:val="000000"/>
          <w:lang w:val="ru-RU"/>
        </w:rPr>
        <w:t>Конюх показывает на яму в гараже.</w:t>
      </w:r>
    </w:p>
    <w:p w14:paraId="576A59A6" w14:textId="77777777" w:rsidR="005240AD" w:rsidRPr="00E962F4" w:rsidRDefault="005240AD" w:rsidP="005240AD">
      <w:pPr>
        <w:rPr>
          <w:lang w:val="ru-RU"/>
        </w:rPr>
      </w:pPr>
    </w:p>
    <w:p w14:paraId="25FE25A0" w14:textId="77777777" w:rsidR="005240AD" w:rsidRPr="00E962F4" w:rsidRDefault="005240AD" w:rsidP="005240AD">
      <w:pPr>
        <w:ind w:left="3166"/>
        <w:rPr>
          <w:lang w:val="ru-RU"/>
        </w:rPr>
      </w:pPr>
      <w:r w:rsidRPr="00E962F4">
        <w:rPr>
          <w:color w:val="000000"/>
          <w:lang w:val="ru-RU"/>
        </w:rPr>
        <w:t>КОНЮХ</w:t>
      </w:r>
    </w:p>
    <w:p w14:paraId="21F62951" w14:textId="77777777" w:rsidR="005240AD" w:rsidRPr="00E962F4" w:rsidRDefault="005240AD" w:rsidP="005240AD">
      <w:pPr>
        <w:ind w:left="1441" w:right="2161"/>
        <w:rPr>
          <w:lang w:val="ru-RU"/>
        </w:rPr>
      </w:pPr>
      <w:r w:rsidRPr="00E962F4">
        <w:rPr>
          <w:color w:val="000000"/>
          <w:lang w:val="ru-RU"/>
        </w:rPr>
        <w:t>Там секретный подвал и очень мало воздуха, вы уж побыстрее открывайте, а то они там уже синие может быть.</w:t>
      </w:r>
    </w:p>
    <w:p w14:paraId="7B9BD91F" w14:textId="77777777" w:rsidR="005240AD" w:rsidRPr="00E962F4" w:rsidRDefault="005240AD" w:rsidP="005240AD">
      <w:pPr>
        <w:rPr>
          <w:lang w:val="ru-RU"/>
        </w:rPr>
      </w:pPr>
    </w:p>
    <w:p w14:paraId="24E56C28" w14:textId="77777777" w:rsidR="005240AD" w:rsidRPr="00E962F4" w:rsidRDefault="005240AD" w:rsidP="005240AD">
      <w:pPr>
        <w:rPr>
          <w:lang w:val="ru-RU"/>
        </w:rPr>
      </w:pPr>
      <w:r w:rsidRPr="00E962F4">
        <w:rPr>
          <w:color w:val="000000"/>
          <w:lang w:val="ru-RU"/>
        </w:rPr>
        <w:t>Конюх показывает на сливную решётку в углу.</w:t>
      </w:r>
    </w:p>
    <w:p w14:paraId="1072F19B" w14:textId="77777777" w:rsidR="005240AD" w:rsidRPr="00E962F4" w:rsidRDefault="005240AD" w:rsidP="005240AD">
      <w:pPr>
        <w:rPr>
          <w:lang w:val="ru-RU"/>
        </w:rPr>
      </w:pPr>
    </w:p>
    <w:p w14:paraId="24AB8E31" w14:textId="77777777" w:rsidR="005240AD" w:rsidRPr="00E962F4" w:rsidRDefault="005240AD" w:rsidP="005240AD">
      <w:pPr>
        <w:ind w:left="3166"/>
        <w:rPr>
          <w:lang w:val="ru-RU"/>
        </w:rPr>
      </w:pPr>
      <w:r w:rsidRPr="00E962F4">
        <w:rPr>
          <w:color w:val="000000"/>
          <w:lang w:val="ru-RU"/>
        </w:rPr>
        <w:t>КОНЮХ</w:t>
      </w:r>
    </w:p>
    <w:p w14:paraId="647AC132" w14:textId="77777777" w:rsidR="005240AD" w:rsidRPr="00E962F4" w:rsidRDefault="005240AD" w:rsidP="005240AD">
      <w:pPr>
        <w:ind w:left="1441" w:right="2161"/>
        <w:rPr>
          <w:lang w:val="ru-RU"/>
        </w:rPr>
      </w:pPr>
      <w:r w:rsidRPr="00E962F4">
        <w:rPr>
          <w:color w:val="000000"/>
          <w:lang w:val="ru-RU"/>
        </w:rPr>
        <w:t>Вон эту решётку надо снять, там будет люк. Резко дёргаешь и откроется.</w:t>
      </w:r>
    </w:p>
    <w:p w14:paraId="54527B5F" w14:textId="77777777" w:rsidR="005240AD" w:rsidRPr="00E962F4" w:rsidRDefault="005240AD" w:rsidP="005240AD">
      <w:pPr>
        <w:rPr>
          <w:lang w:val="ru-RU"/>
        </w:rPr>
      </w:pPr>
    </w:p>
    <w:p w14:paraId="7B53CE0A" w14:textId="77777777" w:rsidR="005240AD" w:rsidRPr="00E962F4" w:rsidRDefault="005240AD" w:rsidP="005240AD">
      <w:pPr>
        <w:rPr>
          <w:lang w:val="ru-RU"/>
        </w:rPr>
      </w:pPr>
      <w:r w:rsidRPr="00E962F4">
        <w:rPr>
          <w:color w:val="000000"/>
          <w:lang w:val="ru-RU"/>
        </w:rPr>
        <w:t>Козырев хватает решётку, она в грязи и каких-то листьях, дёргает её вверх резким движением. Люк незаметен.</w:t>
      </w:r>
    </w:p>
    <w:p w14:paraId="5914505D" w14:textId="77777777" w:rsidR="005240AD" w:rsidRPr="00E962F4" w:rsidRDefault="005240AD" w:rsidP="005240AD">
      <w:pPr>
        <w:rPr>
          <w:lang w:val="ru-RU"/>
        </w:rPr>
      </w:pPr>
    </w:p>
    <w:p w14:paraId="7B5BEE00" w14:textId="77777777" w:rsidR="005240AD" w:rsidRPr="00E962F4" w:rsidRDefault="005240AD" w:rsidP="005240AD">
      <w:pPr>
        <w:rPr>
          <w:lang w:val="ru-RU"/>
        </w:rPr>
      </w:pPr>
      <w:r w:rsidRPr="00E962F4">
        <w:rPr>
          <w:color w:val="000000"/>
          <w:lang w:val="ru-RU"/>
        </w:rPr>
        <w:t>Боков обращается к Оперативнику 4.</w:t>
      </w:r>
    </w:p>
    <w:p w14:paraId="10C67DA0" w14:textId="77777777" w:rsidR="005240AD" w:rsidRPr="00E962F4" w:rsidRDefault="005240AD" w:rsidP="005240AD">
      <w:pPr>
        <w:rPr>
          <w:lang w:val="ru-RU"/>
        </w:rPr>
      </w:pPr>
    </w:p>
    <w:p w14:paraId="29CE0DE9" w14:textId="77777777" w:rsidR="005240AD" w:rsidRPr="00E962F4" w:rsidRDefault="005240AD" w:rsidP="005240AD">
      <w:pPr>
        <w:ind w:left="3166"/>
        <w:rPr>
          <w:lang w:val="ru-RU"/>
        </w:rPr>
      </w:pPr>
      <w:r w:rsidRPr="00E962F4">
        <w:rPr>
          <w:color w:val="000000"/>
          <w:lang w:val="ru-RU"/>
        </w:rPr>
        <w:t>БОКОВ</w:t>
      </w:r>
    </w:p>
    <w:p w14:paraId="60F8729E" w14:textId="77777777" w:rsidR="005240AD" w:rsidRPr="00E962F4" w:rsidRDefault="005240AD" w:rsidP="005240AD">
      <w:pPr>
        <w:ind w:left="1441" w:right="2161"/>
        <w:rPr>
          <w:lang w:val="ru-RU"/>
        </w:rPr>
      </w:pPr>
      <w:r w:rsidRPr="00E962F4">
        <w:rPr>
          <w:color w:val="000000"/>
          <w:lang w:val="ru-RU"/>
        </w:rPr>
        <w:t>Чего стоишь? Выполняй.</w:t>
      </w:r>
    </w:p>
    <w:p w14:paraId="36520279" w14:textId="77777777" w:rsidR="005240AD" w:rsidRPr="00E962F4" w:rsidRDefault="005240AD" w:rsidP="005240AD">
      <w:pPr>
        <w:rPr>
          <w:lang w:val="ru-RU"/>
        </w:rPr>
      </w:pPr>
    </w:p>
    <w:p w14:paraId="0335A517" w14:textId="77777777" w:rsidR="005240AD" w:rsidRPr="00E962F4" w:rsidRDefault="005240AD" w:rsidP="005240AD">
      <w:pPr>
        <w:rPr>
          <w:lang w:val="ru-RU"/>
        </w:rPr>
      </w:pPr>
      <w:r w:rsidRPr="00E962F4">
        <w:rPr>
          <w:color w:val="000000"/>
          <w:lang w:val="ru-RU"/>
        </w:rPr>
        <w:t>Оперативник 4 выходит. Козырев нащупывает ручку. Прислушивается, слышит женский и детский крик.</w:t>
      </w:r>
    </w:p>
    <w:p w14:paraId="3C0B219F" w14:textId="77777777" w:rsidR="005240AD" w:rsidRPr="00E962F4" w:rsidRDefault="005240AD" w:rsidP="005240AD">
      <w:pPr>
        <w:rPr>
          <w:lang w:val="ru-RU"/>
        </w:rPr>
      </w:pPr>
    </w:p>
    <w:p w14:paraId="1215A86F" w14:textId="77777777" w:rsidR="005240AD" w:rsidRPr="00E962F4" w:rsidRDefault="005240AD" w:rsidP="005240AD">
      <w:pPr>
        <w:ind w:left="3166"/>
        <w:rPr>
          <w:lang w:val="ru-RU"/>
        </w:rPr>
      </w:pPr>
      <w:r w:rsidRPr="00E962F4">
        <w:rPr>
          <w:color w:val="000000"/>
          <w:lang w:val="ru-RU"/>
        </w:rPr>
        <w:t>КОНЮХ</w:t>
      </w:r>
    </w:p>
    <w:p w14:paraId="63EB625E" w14:textId="77777777" w:rsidR="005240AD" w:rsidRPr="00E962F4" w:rsidRDefault="005240AD" w:rsidP="005240AD">
      <w:pPr>
        <w:ind w:left="1441" w:right="2161"/>
        <w:rPr>
          <w:lang w:val="ru-RU"/>
        </w:rPr>
      </w:pPr>
      <w:r w:rsidRPr="00E962F4">
        <w:rPr>
          <w:color w:val="000000"/>
          <w:lang w:val="ru-RU"/>
        </w:rPr>
        <w:t>Сильнее дёргай, резко! А то не получится!</w:t>
      </w:r>
    </w:p>
    <w:p w14:paraId="5829AB41" w14:textId="77777777" w:rsidR="005240AD" w:rsidRPr="00E962F4" w:rsidRDefault="005240AD" w:rsidP="005240AD">
      <w:pPr>
        <w:rPr>
          <w:lang w:val="ru-RU"/>
        </w:rPr>
      </w:pPr>
    </w:p>
    <w:p w14:paraId="519BC729" w14:textId="77777777" w:rsidR="005240AD" w:rsidRPr="00E962F4" w:rsidRDefault="005240AD" w:rsidP="005240AD">
      <w:pPr>
        <w:rPr>
          <w:lang w:val="ru-RU"/>
        </w:rPr>
      </w:pPr>
      <w:r w:rsidRPr="00E962F4">
        <w:rPr>
          <w:color w:val="000000"/>
          <w:lang w:val="ru-RU"/>
        </w:rPr>
        <w:t>Козырев дёргает, но люк не поддаётся.</w:t>
      </w:r>
    </w:p>
    <w:p w14:paraId="603454F9" w14:textId="77777777" w:rsidR="005240AD" w:rsidRPr="00E962F4" w:rsidRDefault="005240AD" w:rsidP="005240AD">
      <w:pPr>
        <w:rPr>
          <w:lang w:val="ru-RU"/>
        </w:rPr>
      </w:pPr>
    </w:p>
    <w:p w14:paraId="52ACAF92" w14:textId="77777777" w:rsidR="005240AD" w:rsidRPr="00E962F4" w:rsidRDefault="005240AD" w:rsidP="005240AD">
      <w:pPr>
        <w:ind w:left="3166"/>
        <w:rPr>
          <w:lang w:val="ru-RU"/>
        </w:rPr>
      </w:pPr>
      <w:r w:rsidRPr="00E962F4">
        <w:rPr>
          <w:color w:val="000000"/>
          <w:lang w:val="ru-RU"/>
        </w:rPr>
        <w:t>КОЗЫРЕВ</w:t>
      </w:r>
    </w:p>
    <w:p w14:paraId="45D84915" w14:textId="77777777" w:rsidR="005240AD" w:rsidRPr="00E962F4" w:rsidRDefault="005240AD" w:rsidP="005240AD">
      <w:pPr>
        <w:ind w:left="1441" w:right="2161"/>
        <w:rPr>
          <w:lang w:val="ru-RU"/>
        </w:rPr>
      </w:pPr>
      <w:r w:rsidRPr="00E962F4">
        <w:rPr>
          <w:color w:val="000000"/>
          <w:lang w:val="ru-RU"/>
        </w:rPr>
        <w:t>Наташа! Держись! Сейчас, моя хорошая!</w:t>
      </w:r>
    </w:p>
    <w:p w14:paraId="15788AB1" w14:textId="77777777" w:rsidR="005240AD" w:rsidRPr="00E962F4" w:rsidRDefault="005240AD" w:rsidP="005240AD">
      <w:pPr>
        <w:rPr>
          <w:lang w:val="ru-RU"/>
        </w:rPr>
      </w:pPr>
    </w:p>
    <w:p w14:paraId="4C6D5688" w14:textId="77777777" w:rsidR="005240AD" w:rsidRPr="00E962F4" w:rsidRDefault="005240AD" w:rsidP="005240AD">
      <w:pPr>
        <w:rPr>
          <w:lang w:val="ru-RU"/>
        </w:rPr>
      </w:pPr>
      <w:r w:rsidRPr="00E962F4">
        <w:rPr>
          <w:b/>
          <w:color w:val="000000"/>
          <w:lang w:val="ru-RU"/>
        </w:rPr>
        <w:lastRenderedPageBreak/>
        <w:t xml:space="preserve">8-42. ИНТ. ГАРАЖ.ПОДВАЛ ДЕНЬ 5. </w:t>
      </w:r>
      <w:r w:rsidRPr="00E962F4">
        <w:rPr>
          <w:lang w:val="ru-RU"/>
        </w:rPr>
        <w:br/>
      </w:r>
      <w:r w:rsidRPr="00E962F4">
        <w:rPr>
          <w:b/>
          <w:color w:val="000000"/>
          <w:lang w:val="ru-RU"/>
        </w:rPr>
        <w:t>ДОБРОВОЛЬСКАЯ, ВИТЯ, САША (00:05)</w:t>
      </w:r>
      <w:r w:rsidRPr="00E962F4">
        <w:rPr>
          <w:lang w:val="ru-RU"/>
        </w:rPr>
        <w:br/>
      </w:r>
    </w:p>
    <w:p w14:paraId="199D7C05" w14:textId="77777777" w:rsidR="005240AD" w:rsidRPr="00E962F4" w:rsidRDefault="005240AD" w:rsidP="005240AD">
      <w:pPr>
        <w:rPr>
          <w:lang w:val="ru-RU"/>
        </w:rPr>
      </w:pPr>
      <w:r w:rsidRPr="00E962F4">
        <w:rPr>
          <w:color w:val="000000"/>
          <w:lang w:val="ru-RU"/>
        </w:rPr>
        <w:t>Добровольская сажает Витю на плечи.</w:t>
      </w:r>
    </w:p>
    <w:p w14:paraId="49AB92C6" w14:textId="77777777" w:rsidR="005240AD" w:rsidRPr="00E962F4" w:rsidRDefault="005240AD" w:rsidP="005240AD">
      <w:pPr>
        <w:rPr>
          <w:lang w:val="ru-RU"/>
        </w:rPr>
      </w:pPr>
    </w:p>
    <w:p w14:paraId="562A904B" w14:textId="77777777" w:rsidR="005240AD" w:rsidRPr="00E962F4" w:rsidRDefault="005240AD" w:rsidP="005240AD">
      <w:pPr>
        <w:ind w:left="3166"/>
        <w:rPr>
          <w:lang w:val="ru-RU"/>
        </w:rPr>
      </w:pPr>
      <w:r w:rsidRPr="00E962F4">
        <w:rPr>
          <w:color w:val="000000"/>
          <w:lang w:val="ru-RU"/>
        </w:rPr>
        <w:t>ДОБРОВОЛЬСКАЯ</w:t>
      </w:r>
    </w:p>
    <w:p w14:paraId="39EE6955" w14:textId="77777777" w:rsidR="005240AD" w:rsidRPr="00E962F4" w:rsidRDefault="005240AD" w:rsidP="005240AD">
      <w:pPr>
        <w:ind w:left="1441" w:right="2161"/>
        <w:rPr>
          <w:lang w:val="ru-RU"/>
        </w:rPr>
      </w:pPr>
      <w:r w:rsidRPr="00E962F4">
        <w:rPr>
          <w:color w:val="000000"/>
          <w:lang w:val="ru-RU"/>
        </w:rPr>
        <w:t>Ничего не бойся, я тебя подниму, всё будет хорошо.</w:t>
      </w:r>
    </w:p>
    <w:p w14:paraId="0A4BC4CA" w14:textId="77777777" w:rsidR="005240AD" w:rsidRPr="00E962F4" w:rsidRDefault="005240AD" w:rsidP="005240AD">
      <w:pPr>
        <w:rPr>
          <w:lang w:val="ru-RU"/>
        </w:rPr>
      </w:pPr>
    </w:p>
    <w:p w14:paraId="17C923DF" w14:textId="5324DCAB" w:rsidR="005240AD" w:rsidRPr="00E962F4" w:rsidRDefault="005240AD" w:rsidP="005240AD">
      <w:pPr>
        <w:rPr>
          <w:lang w:val="ru-RU"/>
        </w:rPr>
      </w:pPr>
      <w:r w:rsidRPr="00E962F4">
        <w:rPr>
          <w:b/>
          <w:color w:val="000000"/>
          <w:lang w:val="ru-RU"/>
        </w:rPr>
        <w:t xml:space="preserve">8-43. ИНТ. ГАРАЖ ДЕНЬ 5. </w:t>
      </w:r>
      <w:r w:rsidRPr="00E962F4">
        <w:rPr>
          <w:lang w:val="ru-RU"/>
        </w:rPr>
        <w:br/>
      </w:r>
      <w:r w:rsidRPr="00E962F4">
        <w:rPr>
          <w:b/>
          <w:color w:val="000000"/>
          <w:lang w:val="ru-RU"/>
        </w:rPr>
        <w:t xml:space="preserve">БОКОВ, КОЗЫРЕВ, КОНЮХ, </w:t>
      </w:r>
      <w:r w:rsidR="0048356D">
        <w:rPr>
          <w:b/>
          <w:color w:val="000000"/>
          <w:lang w:val="ru-RU"/>
        </w:rPr>
        <w:t>Милиционер 15- каскадер</w:t>
      </w:r>
      <w:r w:rsidR="0048356D" w:rsidRPr="00E962F4">
        <w:rPr>
          <w:b/>
          <w:color w:val="000000"/>
          <w:lang w:val="ru-RU"/>
        </w:rPr>
        <w:t xml:space="preserve"> </w:t>
      </w:r>
      <w:r w:rsidRPr="00E962F4">
        <w:rPr>
          <w:b/>
          <w:color w:val="000000"/>
          <w:lang w:val="ru-RU"/>
        </w:rPr>
        <w:t>(00:05)</w:t>
      </w:r>
      <w:r w:rsidRPr="00E962F4">
        <w:rPr>
          <w:lang w:val="ru-RU"/>
        </w:rPr>
        <w:br/>
      </w:r>
    </w:p>
    <w:p w14:paraId="1A71D51E" w14:textId="77777777" w:rsidR="005240AD" w:rsidRPr="00E962F4" w:rsidRDefault="005240AD" w:rsidP="005240AD">
      <w:pPr>
        <w:rPr>
          <w:lang w:val="ru-RU"/>
        </w:rPr>
      </w:pPr>
      <w:r w:rsidRPr="00E962F4">
        <w:rPr>
          <w:color w:val="000000"/>
          <w:lang w:val="ru-RU"/>
        </w:rPr>
        <w:t>Боков и Козырев вдвоём дёргают ручку люка, слышат крик Добровольской.</w:t>
      </w:r>
    </w:p>
    <w:p w14:paraId="1C098EBB" w14:textId="77777777" w:rsidR="005240AD" w:rsidRPr="00E962F4" w:rsidRDefault="005240AD" w:rsidP="005240AD">
      <w:pPr>
        <w:rPr>
          <w:lang w:val="ru-RU"/>
        </w:rPr>
      </w:pPr>
    </w:p>
    <w:p w14:paraId="35B56391" w14:textId="77777777" w:rsidR="005240AD" w:rsidRPr="00E962F4" w:rsidRDefault="005240AD" w:rsidP="005240AD">
      <w:pPr>
        <w:ind w:left="3166"/>
        <w:rPr>
          <w:lang w:val="ru-RU"/>
        </w:rPr>
      </w:pPr>
      <w:r w:rsidRPr="00E962F4">
        <w:rPr>
          <w:color w:val="000000"/>
          <w:lang w:val="ru-RU"/>
        </w:rPr>
        <w:t>ДОБРОВОЛЬСКАЯ (ЗК)</w:t>
      </w:r>
    </w:p>
    <w:p w14:paraId="0AB97E08" w14:textId="77777777" w:rsidR="005240AD" w:rsidRPr="00E962F4" w:rsidRDefault="005240AD" w:rsidP="005240AD">
      <w:pPr>
        <w:ind w:left="1441" w:right="2161"/>
        <w:rPr>
          <w:lang w:val="ru-RU"/>
        </w:rPr>
      </w:pPr>
      <w:r w:rsidRPr="00E962F4">
        <w:rPr>
          <w:color w:val="000000"/>
          <w:lang w:val="ru-RU"/>
        </w:rPr>
        <w:t>НЕТ! НЕТ!!!!!</w:t>
      </w:r>
    </w:p>
    <w:p w14:paraId="0924AFE8" w14:textId="77777777" w:rsidR="005240AD" w:rsidRPr="00E962F4" w:rsidRDefault="005240AD" w:rsidP="005240AD">
      <w:pPr>
        <w:rPr>
          <w:lang w:val="ru-RU"/>
        </w:rPr>
      </w:pPr>
    </w:p>
    <w:p w14:paraId="5F7D1732" w14:textId="0D4B6B0B" w:rsidR="005240AD" w:rsidRPr="00E962F4" w:rsidRDefault="005240AD" w:rsidP="005240AD">
      <w:pPr>
        <w:rPr>
          <w:lang w:val="ru-RU"/>
        </w:rPr>
      </w:pPr>
      <w:r w:rsidRPr="00E962F4">
        <w:rPr>
          <w:b/>
          <w:color w:val="000000"/>
          <w:lang w:val="ru-RU"/>
        </w:rPr>
        <w:t xml:space="preserve">8-44. ИНТ. ГАРАЖ ДЕНЬ 5. </w:t>
      </w:r>
      <w:r w:rsidRPr="00E962F4">
        <w:rPr>
          <w:lang w:val="ru-RU"/>
        </w:rPr>
        <w:br/>
      </w:r>
      <w:r w:rsidRPr="00E962F4">
        <w:rPr>
          <w:b/>
          <w:color w:val="000000"/>
          <w:lang w:val="ru-RU"/>
        </w:rPr>
        <w:t xml:space="preserve">ДОБРОВОЛЬСКАЯ, КОЗЫРЕВ, БОКОВ, КОНЮХ, ВИТЯ, ПЕТЯ, САША, </w:t>
      </w:r>
      <w:r w:rsidR="0048356D">
        <w:rPr>
          <w:b/>
          <w:color w:val="000000"/>
          <w:lang w:val="ru-RU"/>
        </w:rPr>
        <w:t>Милиционер 15- каскадер</w:t>
      </w:r>
      <w:r w:rsidR="0048356D" w:rsidRPr="00E962F4">
        <w:rPr>
          <w:b/>
          <w:color w:val="000000"/>
          <w:lang w:val="ru-RU"/>
        </w:rPr>
        <w:t xml:space="preserve"> </w:t>
      </w:r>
      <w:r w:rsidRPr="00E962F4">
        <w:rPr>
          <w:b/>
          <w:color w:val="000000"/>
          <w:lang w:val="ru-RU"/>
        </w:rPr>
        <w:t>3 (00:58)</w:t>
      </w:r>
      <w:r w:rsidRPr="00E962F4">
        <w:rPr>
          <w:lang w:val="ru-RU"/>
        </w:rPr>
        <w:br/>
      </w:r>
    </w:p>
    <w:p w14:paraId="5CEFB0AE" w14:textId="77777777" w:rsidR="005240AD" w:rsidRPr="00E962F4" w:rsidRDefault="005240AD" w:rsidP="005240AD">
      <w:pPr>
        <w:rPr>
          <w:lang w:val="ru-RU"/>
        </w:rPr>
      </w:pPr>
      <w:r w:rsidRPr="00E962F4">
        <w:rPr>
          <w:color w:val="000000"/>
          <w:lang w:val="ru-RU"/>
        </w:rPr>
        <w:t>Тело мальчика дёргается вверх, Добровольская распрямляется вместе с ним, встаёт на цыпочки. непонятно, жив ли мальчик. Появляется голова Козырева, он видит верёвку.</w:t>
      </w:r>
    </w:p>
    <w:p w14:paraId="7259E30B" w14:textId="77777777" w:rsidR="005240AD" w:rsidRPr="00E962F4" w:rsidRDefault="005240AD" w:rsidP="005240AD">
      <w:pPr>
        <w:rPr>
          <w:lang w:val="ru-RU"/>
        </w:rPr>
      </w:pPr>
    </w:p>
    <w:p w14:paraId="7D68030C" w14:textId="77777777" w:rsidR="005240AD" w:rsidRPr="00E962F4" w:rsidRDefault="005240AD" w:rsidP="005240AD">
      <w:pPr>
        <w:ind w:left="3166"/>
        <w:rPr>
          <w:lang w:val="ru-RU"/>
        </w:rPr>
      </w:pPr>
      <w:r w:rsidRPr="00E962F4">
        <w:rPr>
          <w:color w:val="000000"/>
          <w:lang w:val="ru-RU"/>
        </w:rPr>
        <w:t>КОЗЫРЕВ</w:t>
      </w:r>
    </w:p>
    <w:p w14:paraId="1A49CC7D" w14:textId="77777777" w:rsidR="005240AD" w:rsidRPr="00E962F4" w:rsidRDefault="005240AD" w:rsidP="005240AD">
      <w:pPr>
        <w:ind w:left="1441" w:right="2161"/>
        <w:rPr>
          <w:lang w:val="ru-RU"/>
        </w:rPr>
      </w:pPr>
      <w:r w:rsidRPr="00E962F4">
        <w:rPr>
          <w:color w:val="000000"/>
          <w:lang w:val="ru-RU"/>
        </w:rPr>
        <w:t>Стоп! Не двигайся! Нож! Дайте нож!</w:t>
      </w:r>
    </w:p>
    <w:p w14:paraId="1C3684E5" w14:textId="77777777" w:rsidR="005240AD" w:rsidRPr="00E962F4" w:rsidRDefault="005240AD" w:rsidP="005240AD">
      <w:pPr>
        <w:rPr>
          <w:lang w:val="ru-RU"/>
        </w:rPr>
      </w:pPr>
    </w:p>
    <w:p w14:paraId="7295027B" w14:textId="77777777" w:rsidR="005240AD" w:rsidRPr="00E962F4" w:rsidRDefault="005240AD" w:rsidP="005240AD">
      <w:pPr>
        <w:rPr>
          <w:lang w:val="ru-RU"/>
        </w:rPr>
      </w:pPr>
      <w:r w:rsidRPr="00E962F4">
        <w:rPr>
          <w:color w:val="000000"/>
          <w:lang w:val="ru-RU"/>
        </w:rPr>
        <w:t>Конюх улыбается.</w:t>
      </w:r>
    </w:p>
    <w:p w14:paraId="598D18DA" w14:textId="77777777" w:rsidR="005240AD" w:rsidRPr="00E962F4" w:rsidRDefault="005240AD" w:rsidP="005240AD">
      <w:pPr>
        <w:rPr>
          <w:lang w:val="ru-RU"/>
        </w:rPr>
      </w:pPr>
    </w:p>
    <w:p w14:paraId="14FF39E4" w14:textId="77777777" w:rsidR="005240AD" w:rsidRPr="00E962F4" w:rsidRDefault="005240AD" w:rsidP="005240AD">
      <w:pPr>
        <w:ind w:left="3166"/>
        <w:rPr>
          <w:lang w:val="ru-RU"/>
        </w:rPr>
      </w:pPr>
      <w:r w:rsidRPr="00E962F4">
        <w:rPr>
          <w:color w:val="000000"/>
          <w:lang w:val="ru-RU"/>
        </w:rPr>
        <w:t>КОНЮХ</w:t>
      </w:r>
    </w:p>
    <w:p w14:paraId="1E5C9960" w14:textId="77777777" w:rsidR="005240AD" w:rsidRPr="00E962F4" w:rsidRDefault="005240AD" w:rsidP="005240AD">
      <w:pPr>
        <w:ind w:left="1441" w:right="2161"/>
        <w:rPr>
          <w:lang w:val="ru-RU"/>
        </w:rPr>
      </w:pPr>
      <w:r w:rsidRPr="00E962F4">
        <w:rPr>
          <w:color w:val="000000"/>
          <w:lang w:val="ru-RU"/>
        </w:rPr>
        <w:t>Я же говорил, Фишер не уйдёт, пока 11 не убьёт! а я 10 убил! А 11-го вы убили сами.</w:t>
      </w:r>
    </w:p>
    <w:p w14:paraId="6174BE88" w14:textId="77777777" w:rsidR="005240AD" w:rsidRPr="00E962F4" w:rsidRDefault="005240AD" w:rsidP="005240AD">
      <w:pPr>
        <w:rPr>
          <w:lang w:val="ru-RU"/>
        </w:rPr>
      </w:pPr>
    </w:p>
    <w:p w14:paraId="56BE4C42" w14:textId="77777777" w:rsidR="005240AD" w:rsidRPr="00E962F4" w:rsidRDefault="005240AD" w:rsidP="005240AD">
      <w:pPr>
        <w:rPr>
          <w:lang w:val="ru-RU"/>
        </w:rPr>
      </w:pPr>
      <w:r w:rsidRPr="00E962F4">
        <w:rPr>
          <w:color w:val="000000"/>
          <w:lang w:val="ru-RU"/>
        </w:rPr>
        <w:t>Конюх сильно возбуждён.</w:t>
      </w:r>
    </w:p>
    <w:p w14:paraId="5D806C8C" w14:textId="77777777" w:rsidR="005240AD" w:rsidRPr="00E962F4" w:rsidRDefault="005240AD" w:rsidP="005240AD">
      <w:pPr>
        <w:rPr>
          <w:lang w:val="ru-RU"/>
        </w:rPr>
      </w:pPr>
    </w:p>
    <w:p w14:paraId="22D11845" w14:textId="77777777" w:rsidR="005240AD" w:rsidRPr="00E962F4" w:rsidRDefault="005240AD" w:rsidP="005240AD">
      <w:pPr>
        <w:ind w:left="3166"/>
        <w:rPr>
          <w:lang w:val="ru-RU"/>
        </w:rPr>
      </w:pPr>
      <w:r w:rsidRPr="00E962F4">
        <w:rPr>
          <w:color w:val="000000"/>
          <w:lang w:val="ru-RU"/>
        </w:rPr>
        <w:t>КОНЮХ</w:t>
      </w:r>
    </w:p>
    <w:p w14:paraId="4A9CC7A3" w14:textId="77777777" w:rsidR="005240AD" w:rsidRPr="00E962F4" w:rsidRDefault="005240AD" w:rsidP="005240AD">
      <w:pPr>
        <w:ind w:left="1441" w:right="2161"/>
        <w:rPr>
          <w:lang w:val="ru-RU"/>
        </w:rPr>
      </w:pPr>
      <w:r w:rsidRPr="00E962F4">
        <w:rPr>
          <w:color w:val="000000"/>
          <w:lang w:val="ru-RU"/>
        </w:rPr>
        <w:t>Теперь вы как собака, которая попробовала кровь. Вы ребёнка убили. И перешли красные линии. Теперь вы тоже за чертой. И только вопрос времени, когда вас это сладкое чувство догонит. Облегчение, да? Чувствуете?</w:t>
      </w:r>
    </w:p>
    <w:p w14:paraId="7BA3975F" w14:textId="77777777" w:rsidR="005240AD" w:rsidRPr="00E962F4" w:rsidRDefault="005240AD" w:rsidP="005240AD">
      <w:pPr>
        <w:rPr>
          <w:lang w:val="ru-RU"/>
        </w:rPr>
      </w:pPr>
    </w:p>
    <w:p w14:paraId="4DF30B93" w14:textId="77777777" w:rsidR="005240AD" w:rsidRPr="00E962F4" w:rsidRDefault="005240AD" w:rsidP="005240AD">
      <w:pPr>
        <w:rPr>
          <w:lang w:val="ru-RU"/>
        </w:rPr>
      </w:pPr>
      <w:r w:rsidRPr="00E962F4">
        <w:rPr>
          <w:color w:val="000000"/>
          <w:lang w:val="ru-RU"/>
        </w:rPr>
        <w:t xml:space="preserve">Конюх улыбается и </w:t>
      </w:r>
      <w:proofErr w:type="spellStart"/>
      <w:r w:rsidRPr="00E962F4">
        <w:rPr>
          <w:color w:val="000000"/>
          <w:lang w:val="ru-RU"/>
        </w:rPr>
        <w:t>подрачивает</w:t>
      </w:r>
      <w:proofErr w:type="spellEnd"/>
      <w:r w:rsidRPr="00E962F4">
        <w:rPr>
          <w:color w:val="000000"/>
          <w:lang w:val="ru-RU"/>
        </w:rPr>
        <w:t xml:space="preserve"> через брюки.</w:t>
      </w:r>
    </w:p>
    <w:p w14:paraId="454FA88B" w14:textId="19ACCB45" w:rsidR="0048356D" w:rsidRDefault="0048356D" w:rsidP="005240AD">
      <w:pPr>
        <w:ind w:left="1441" w:right="2161"/>
        <w:rPr>
          <w:color w:val="000000"/>
          <w:lang w:val="ru-RU"/>
        </w:rPr>
      </w:pPr>
      <w:r>
        <w:rPr>
          <w:b/>
          <w:color w:val="000000"/>
          <w:lang w:val="ru-RU"/>
        </w:rPr>
        <w:t>Милиционер 15</w:t>
      </w:r>
      <w:r w:rsidRPr="00E962F4">
        <w:rPr>
          <w:color w:val="000000"/>
          <w:lang w:val="ru-RU"/>
        </w:rPr>
        <w:t xml:space="preserve"> </w:t>
      </w:r>
    </w:p>
    <w:p w14:paraId="7E312423" w14:textId="1F4215EB" w:rsidR="005240AD" w:rsidRPr="00E962F4" w:rsidRDefault="005240AD" w:rsidP="005240AD">
      <w:pPr>
        <w:ind w:left="1441" w:right="2161"/>
        <w:rPr>
          <w:lang w:val="ru-RU"/>
        </w:rPr>
      </w:pPr>
      <w:r w:rsidRPr="00E962F4">
        <w:rPr>
          <w:color w:val="000000"/>
          <w:lang w:val="ru-RU"/>
        </w:rPr>
        <w:t xml:space="preserve">Ты </w:t>
      </w:r>
      <w:proofErr w:type="spellStart"/>
      <w:r w:rsidRPr="00E962F4">
        <w:rPr>
          <w:color w:val="000000"/>
          <w:lang w:val="ru-RU"/>
        </w:rPr>
        <w:t>чё</w:t>
      </w:r>
      <w:proofErr w:type="spellEnd"/>
      <w:r w:rsidRPr="00E962F4">
        <w:rPr>
          <w:color w:val="000000"/>
          <w:lang w:val="ru-RU"/>
        </w:rPr>
        <w:t xml:space="preserve"> делаешь?!</w:t>
      </w:r>
    </w:p>
    <w:p w14:paraId="3E445338" w14:textId="77777777" w:rsidR="005240AD" w:rsidRPr="00E962F4" w:rsidRDefault="005240AD" w:rsidP="005240AD">
      <w:pPr>
        <w:rPr>
          <w:lang w:val="ru-RU"/>
        </w:rPr>
      </w:pPr>
    </w:p>
    <w:p w14:paraId="5E39603C" w14:textId="77777777" w:rsidR="005240AD" w:rsidRPr="00E962F4" w:rsidRDefault="005240AD" w:rsidP="005240AD">
      <w:pPr>
        <w:ind w:left="3166"/>
        <w:rPr>
          <w:lang w:val="ru-RU"/>
        </w:rPr>
      </w:pPr>
      <w:r w:rsidRPr="00E962F4">
        <w:rPr>
          <w:color w:val="000000"/>
          <w:lang w:val="ru-RU"/>
        </w:rPr>
        <w:t>КОНЮХ</w:t>
      </w:r>
    </w:p>
    <w:p w14:paraId="5A2DD648" w14:textId="77777777" w:rsidR="005240AD" w:rsidRPr="00E962F4" w:rsidRDefault="005240AD" w:rsidP="005240AD">
      <w:pPr>
        <w:ind w:left="1441" w:right="2161"/>
        <w:rPr>
          <w:lang w:val="ru-RU"/>
        </w:rPr>
      </w:pPr>
      <w:r w:rsidRPr="00E962F4">
        <w:rPr>
          <w:color w:val="000000"/>
          <w:lang w:val="ru-RU"/>
        </w:rPr>
        <w:t>Дрочу.</w:t>
      </w:r>
    </w:p>
    <w:p w14:paraId="4AFA883D" w14:textId="5CA5D565" w:rsidR="0048356D" w:rsidRDefault="0048356D" w:rsidP="005240AD">
      <w:pPr>
        <w:ind w:left="1441" w:right="2161"/>
        <w:rPr>
          <w:color w:val="000000"/>
          <w:lang w:val="ru-RU"/>
        </w:rPr>
      </w:pPr>
      <w:r>
        <w:rPr>
          <w:b/>
          <w:color w:val="000000"/>
          <w:lang w:val="ru-RU"/>
        </w:rPr>
        <w:t>Милиционер 15</w:t>
      </w:r>
      <w:r w:rsidRPr="00E962F4">
        <w:rPr>
          <w:color w:val="000000"/>
          <w:lang w:val="ru-RU"/>
        </w:rPr>
        <w:t xml:space="preserve"> </w:t>
      </w:r>
    </w:p>
    <w:p w14:paraId="44694023" w14:textId="702B5F79" w:rsidR="005240AD" w:rsidRPr="00E962F4" w:rsidRDefault="005240AD" w:rsidP="005240AD">
      <w:pPr>
        <w:ind w:left="1441" w:right="2161"/>
        <w:rPr>
          <w:lang w:val="ru-RU"/>
        </w:rPr>
      </w:pPr>
      <w:r w:rsidRPr="00E962F4">
        <w:rPr>
          <w:color w:val="000000"/>
          <w:lang w:val="ru-RU"/>
        </w:rPr>
        <w:lastRenderedPageBreak/>
        <w:t>Ты зачем это делаешь?!</w:t>
      </w:r>
    </w:p>
    <w:p w14:paraId="14CE4CB8" w14:textId="77777777" w:rsidR="005240AD" w:rsidRPr="00E962F4" w:rsidRDefault="005240AD" w:rsidP="005240AD">
      <w:pPr>
        <w:rPr>
          <w:lang w:val="ru-RU"/>
        </w:rPr>
      </w:pPr>
    </w:p>
    <w:p w14:paraId="4961E5B1" w14:textId="77777777" w:rsidR="005240AD" w:rsidRPr="00E962F4" w:rsidRDefault="005240AD" w:rsidP="005240AD">
      <w:pPr>
        <w:ind w:left="3166"/>
        <w:rPr>
          <w:lang w:val="ru-RU"/>
        </w:rPr>
      </w:pPr>
      <w:r w:rsidRPr="00E962F4">
        <w:rPr>
          <w:color w:val="000000"/>
          <w:lang w:val="ru-RU"/>
        </w:rPr>
        <w:t>КОНЮХ</w:t>
      </w:r>
    </w:p>
    <w:p w14:paraId="4BB58FA4" w14:textId="77777777" w:rsidR="005240AD" w:rsidRPr="00E962F4" w:rsidRDefault="005240AD" w:rsidP="005240AD">
      <w:pPr>
        <w:ind w:left="1441" w:right="2161"/>
        <w:rPr>
          <w:lang w:val="ru-RU"/>
        </w:rPr>
      </w:pPr>
      <w:r w:rsidRPr="00E962F4">
        <w:rPr>
          <w:color w:val="000000"/>
          <w:lang w:val="ru-RU"/>
        </w:rPr>
        <w:t>Кончить хочу.</w:t>
      </w:r>
    </w:p>
    <w:p w14:paraId="0F546657" w14:textId="77777777" w:rsidR="005240AD" w:rsidRPr="00E962F4" w:rsidRDefault="005240AD" w:rsidP="005240AD">
      <w:pPr>
        <w:rPr>
          <w:lang w:val="ru-RU"/>
        </w:rPr>
      </w:pPr>
    </w:p>
    <w:p w14:paraId="33E6D054" w14:textId="77777777" w:rsidR="005240AD" w:rsidRPr="00E962F4" w:rsidRDefault="005240AD" w:rsidP="005240AD">
      <w:pPr>
        <w:rPr>
          <w:lang w:val="ru-RU"/>
        </w:rPr>
      </w:pPr>
      <w:r w:rsidRPr="00E962F4">
        <w:rPr>
          <w:color w:val="000000"/>
          <w:lang w:val="ru-RU"/>
        </w:rPr>
        <w:t>Боков обрезает верёвку в приоткрытом люке и поднимает его до конца, Витя падает с Добровольской, она тоже теряет равновесие. Козырев заглядывает в подвал и видит два распростёртых тела. Он кубарем скатывается вниз.</w:t>
      </w:r>
    </w:p>
    <w:p w14:paraId="38D2ED40" w14:textId="77777777" w:rsidR="005240AD" w:rsidRPr="00E962F4" w:rsidRDefault="005240AD" w:rsidP="005240AD">
      <w:pPr>
        <w:rPr>
          <w:lang w:val="ru-RU"/>
        </w:rPr>
      </w:pPr>
    </w:p>
    <w:p w14:paraId="0EE475B6" w14:textId="77777777" w:rsidR="005240AD" w:rsidRPr="00E962F4" w:rsidRDefault="005240AD" w:rsidP="005240AD">
      <w:pPr>
        <w:rPr>
          <w:lang w:val="ru-RU"/>
        </w:rPr>
      </w:pPr>
      <w:r w:rsidRPr="00E962F4">
        <w:rPr>
          <w:b/>
          <w:color w:val="000000"/>
          <w:lang w:val="ru-RU"/>
        </w:rPr>
        <w:t xml:space="preserve">8-45. ИНТ. ГАРАЖ.ПОДВАЛ ДЕНЬ 5. </w:t>
      </w:r>
      <w:r w:rsidRPr="00E962F4">
        <w:rPr>
          <w:lang w:val="ru-RU"/>
        </w:rPr>
        <w:br/>
      </w:r>
      <w:r w:rsidRPr="00E962F4">
        <w:rPr>
          <w:b/>
          <w:color w:val="000000"/>
          <w:lang w:val="ru-RU"/>
        </w:rPr>
        <w:t>БОКОВ, КОЗЫРЕВ, ДОБРОВОЛЬСКАЯ, ВИТЯ, САША, ПЕТЯ (01:13)</w:t>
      </w:r>
      <w:r w:rsidRPr="00E962F4">
        <w:rPr>
          <w:lang w:val="ru-RU"/>
        </w:rPr>
        <w:br/>
      </w:r>
    </w:p>
    <w:p w14:paraId="6D848934" w14:textId="77777777" w:rsidR="005240AD" w:rsidRPr="00E962F4" w:rsidRDefault="005240AD" w:rsidP="005240AD">
      <w:pPr>
        <w:rPr>
          <w:lang w:val="ru-RU"/>
        </w:rPr>
      </w:pPr>
      <w:r w:rsidRPr="00E962F4">
        <w:rPr>
          <w:color w:val="000000"/>
          <w:lang w:val="ru-RU"/>
        </w:rPr>
        <w:t>Боков снимает петлю с шеи мальчика. Начинает делать ему искусственное дыхание. Козырев разрезает верёвки на руках Добровольской. Целует её и прижимает к себе.</w:t>
      </w:r>
    </w:p>
    <w:p w14:paraId="109071AD" w14:textId="77777777" w:rsidR="005240AD" w:rsidRPr="00E962F4" w:rsidRDefault="005240AD" w:rsidP="005240AD">
      <w:pPr>
        <w:rPr>
          <w:lang w:val="ru-RU"/>
        </w:rPr>
      </w:pPr>
    </w:p>
    <w:p w14:paraId="1065AEFA" w14:textId="77777777" w:rsidR="005240AD" w:rsidRPr="00E962F4" w:rsidRDefault="005240AD" w:rsidP="005240AD">
      <w:pPr>
        <w:ind w:left="3166"/>
        <w:rPr>
          <w:lang w:val="ru-RU"/>
        </w:rPr>
      </w:pPr>
      <w:r w:rsidRPr="00E962F4">
        <w:rPr>
          <w:color w:val="000000"/>
          <w:lang w:val="ru-RU"/>
        </w:rPr>
        <w:t>ДОБРОВОЛЬСКАЯ</w:t>
      </w:r>
    </w:p>
    <w:p w14:paraId="27F657FB" w14:textId="77777777" w:rsidR="005240AD" w:rsidRPr="00E962F4" w:rsidRDefault="005240AD" w:rsidP="005240AD">
      <w:pPr>
        <w:ind w:left="1441" w:right="2161"/>
        <w:rPr>
          <w:lang w:val="ru-RU"/>
        </w:rPr>
      </w:pPr>
      <w:r w:rsidRPr="00E962F4">
        <w:rPr>
          <w:color w:val="000000"/>
          <w:lang w:val="ru-RU"/>
        </w:rPr>
        <w:t>Это конюх! Он здесь, на конюшне работает!</w:t>
      </w:r>
    </w:p>
    <w:p w14:paraId="309A03A3" w14:textId="77777777" w:rsidR="005240AD" w:rsidRPr="00E962F4" w:rsidRDefault="005240AD" w:rsidP="005240AD">
      <w:pPr>
        <w:rPr>
          <w:lang w:val="ru-RU"/>
        </w:rPr>
      </w:pPr>
    </w:p>
    <w:p w14:paraId="1F8A5AAF" w14:textId="77777777" w:rsidR="005240AD" w:rsidRPr="00E962F4" w:rsidRDefault="005240AD" w:rsidP="005240AD">
      <w:pPr>
        <w:ind w:left="3166"/>
        <w:rPr>
          <w:lang w:val="ru-RU"/>
        </w:rPr>
      </w:pPr>
      <w:r w:rsidRPr="00E962F4">
        <w:rPr>
          <w:color w:val="000000"/>
          <w:lang w:val="ru-RU"/>
        </w:rPr>
        <w:t>КОЗЫРЕВ</w:t>
      </w:r>
    </w:p>
    <w:p w14:paraId="19C5B695" w14:textId="77777777" w:rsidR="005240AD" w:rsidRPr="00E962F4" w:rsidRDefault="005240AD" w:rsidP="005240AD">
      <w:pPr>
        <w:ind w:left="1441" w:right="2161"/>
        <w:rPr>
          <w:lang w:val="ru-RU"/>
        </w:rPr>
      </w:pPr>
      <w:r w:rsidRPr="00E962F4">
        <w:rPr>
          <w:color w:val="000000"/>
          <w:lang w:val="ru-RU"/>
        </w:rPr>
        <w:t>Мы взяли его. Ты ранена?</w:t>
      </w:r>
    </w:p>
    <w:p w14:paraId="50FA1EC9" w14:textId="77777777" w:rsidR="005240AD" w:rsidRPr="00E962F4" w:rsidRDefault="005240AD" w:rsidP="005240AD">
      <w:pPr>
        <w:rPr>
          <w:lang w:val="ru-RU"/>
        </w:rPr>
      </w:pPr>
    </w:p>
    <w:p w14:paraId="267BE8C0" w14:textId="77777777" w:rsidR="005240AD" w:rsidRPr="00E962F4" w:rsidRDefault="005240AD" w:rsidP="005240AD">
      <w:pPr>
        <w:rPr>
          <w:lang w:val="ru-RU"/>
        </w:rPr>
      </w:pPr>
      <w:r w:rsidRPr="00E962F4">
        <w:rPr>
          <w:color w:val="000000"/>
          <w:lang w:val="ru-RU"/>
        </w:rPr>
        <w:t>Убирает волосы с лица Добровольской.</w:t>
      </w:r>
    </w:p>
    <w:p w14:paraId="7A9CDE85" w14:textId="77777777" w:rsidR="005240AD" w:rsidRPr="00E962F4" w:rsidRDefault="005240AD" w:rsidP="005240AD">
      <w:pPr>
        <w:rPr>
          <w:lang w:val="ru-RU"/>
        </w:rPr>
      </w:pPr>
    </w:p>
    <w:p w14:paraId="6F118D2C" w14:textId="77777777" w:rsidR="005240AD" w:rsidRPr="00E962F4" w:rsidRDefault="005240AD" w:rsidP="005240AD">
      <w:pPr>
        <w:ind w:left="3166"/>
        <w:rPr>
          <w:lang w:val="ru-RU"/>
        </w:rPr>
      </w:pPr>
      <w:r w:rsidRPr="00E962F4">
        <w:rPr>
          <w:color w:val="000000"/>
          <w:lang w:val="ru-RU"/>
        </w:rPr>
        <w:t>ДОБРОВОЛЬСКАЯ</w:t>
      </w:r>
    </w:p>
    <w:p w14:paraId="0F61D0BE" w14:textId="77777777" w:rsidR="005240AD" w:rsidRPr="00E962F4" w:rsidRDefault="005240AD" w:rsidP="005240AD">
      <w:pPr>
        <w:ind w:left="1441" w:right="2161"/>
        <w:rPr>
          <w:lang w:val="ru-RU"/>
        </w:rPr>
      </w:pPr>
      <w:r w:rsidRPr="00E962F4">
        <w:rPr>
          <w:color w:val="000000"/>
          <w:lang w:val="ru-RU"/>
        </w:rPr>
        <w:t>У меня всё хорошо.</w:t>
      </w:r>
    </w:p>
    <w:p w14:paraId="3691B0F6" w14:textId="77777777" w:rsidR="005240AD" w:rsidRPr="00E962F4" w:rsidRDefault="005240AD" w:rsidP="005240AD">
      <w:pPr>
        <w:rPr>
          <w:lang w:val="ru-RU"/>
        </w:rPr>
      </w:pPr>
    </w:p>
    <w:p w14:paraId="0E3EA017" w14:textId="77777777" w:rsidR="005240AD" w:rsidRPr="00E962F4" w:rsidRDefault="005240AD" w:rsidP="005240AD">
      <w:pPr>
        <w:rPr>
          <w:lang w:val="ru-RU"/>
        </w:rPr>
      </w:pPr>
      <w:r w:rsidRPr="00E962F4">
        <w:rPr>
          <w:color w:val="000000"/>
          <w:lang w:val="ru-RU"/>
        </w:rPr>
        <w:t>Отстраняется от Козырева, подходит к мальчику Вите. Тот открывает глаза. Маленький седой ребёнок. Добровольская помогает ему сесть и обнимает, прижимает к себе.</w:t>
      </w:r>
    </w:p>
    <w:p w14:paraId="13905A37" w14:textId="77777777" w:rsidR="005240AD" w:rsidRPr="00E962F4" w:rsidRDefault="005240AD" w:rsidP="005240AD">
      <w:pPr>
        <w:rPr>
          <w:lang w:val="ru-RU"/>
        </w:rPr>
      </w:pPr>
    </w:p>
    <w:p w14:paraId="23E1AAE0" w14:textId="77777777" w:rsidR="005240AD" w:rsidRPr="00E962F4" w:rsidRDefault="005240AD" w:rsidP="005240AD">
      <w:pPr>
        <w:ind w:left="3166"/>
        <w:rPr>
          <w:lang w:val="ru-RU"/>
        </w:rPr>
      </w:pPr>
      <w:r w:rsidRPr="00E962F4">
        <w:rPr>
          <w:color w:val="000000"/>
          <w:lang w:val="ru-RU"/>
        </w:rPr>
        <w:t>ДОБРОВОЛЬСКАЯ</w:t>
      </w:r>
    </w:p>
    <w:p w14:paraId="23652460" w14:textId="77777777" w:rsidR="005240AD" w:rsidRPr="00E962F4" w:rsidRDefault="005240AD" w:rsidP="005240AD">
      <w:pPr>
        <w:ind w:left="1441" w:right="2161"/>
        <w:rPr>
          <w:lang w:val="ru-RU"/>
        </w:rPr>
      </w:pPr>
      <w:r w:rsidRPr="00E962F4">
        <w:rPr>
          <w:color w:val="000000"/>
          <w:lang w:val="ru-RU"/>
        </w:rPr>
        <w:t>Вот и всё, малыш. Вот всё и закончилось. Я горжусь тобой, Витя, горжусь. Ты смог. Всё хорошо, всё хорошо.</w:t>
      </w:r>
    </w:p>
    <w:p w14:paraId="7A3137E9" w14:textId="77777777" w:rsidR="005240AD" w:rsidRPr="00E962F4" w:rsidRDefault="005240AD" w:rsidP="005240AD">
      <w:pPr>
        <w:rPr>
          <w:lang w:val="ru-RU"/>
        </w:rPr>
      </w:pPr>
    </w:p>
    <w:p w14:paraId="4D3AD8F5" w14:textId="77777777" w:rsidR="005240AD" w:rsidRPr="00E962F4" w:rsidRDefault="005240AD" w:rsidP="005240AD">
      <w:pPr>
        <w:rPr>
          <w:lang w:val="ru-RU"/>
        </w:rPr>
      </w:pPr>
      <w:r w:rsidRPr="00E962F4">
        <w:rPr>
          <w:color w:val="000000"/>
          <w:lang w:val="ru-RU"/>
        </w:rPr>
        <w:t>Мальчик наконец-то даёт волю слезам и рыдает взахлёб.</w:t>
      </w:r>
    </w:p>
    <w:p w14:paraId="65A21DD2" w14:textId="77777777" w:rsidR="005240AD" w:rsidRPr="00E962F4" w:rsidRDefault="005240AD" w:rsidP="005240AD">
      <w:pPr>
        <w:rPr>
          <w:lang w:val="ru-RU"/>
        </w:rPr>
      </w:pPr>
    </w:p>
    <w:p w14:paraId="175EF3EF" w14:textId="77777777" w:rsidR="005240AD" w:rsidRPr="00E962F4" w:rsidRDefault="005240AD" w:rsidP="005240AD">
      <w:pPr>
        <w:ind w:left="3166"/>
        <w:rPr>
          <w:lang w:val="ru-RU"/>
        </w:rPr>
      </w:pPr>
      <w:r w:rsidRPr="00E962F4">
        <w:rPr>
          <w:color w:val="000000"/>
          <w:lang w:val="ru-RU"/>
        </w:rPr>
        <w:t>ДОБРОВОЛЬСКАЯ</w:t>
      </w:r>
    </w:p>
    <w:p w14:paraId="30C0C7DB" w14:textId="77777777" w:rsidR="005240AD" w:rsidRPr="00E962F4" w:rsidRDefault="005240AD" w:rsidP="005240AD">
      <w:pPr>
        <w:ind w:left="1441" w:right="2161"/>
        <w:rPr>
          <w:lang w:val="ru-RU"/>
        </w:rPr>
      </w:pPr>
      <w:r w:rsidRPr="00E962F4">
        <w:rPr>
          <w:color w:val="000000"/>
          <w:lang w:val="ru-RU"/>
        </w:rPr>
        <w:t>Давай выбираться отсюда, тебе здесь не место.</w:t>
      </w:r>
    </w:p>
    <w:p w14:paraId="6EBFE097" w14:textId="77777777" w:rsidR="005240AD" w:rsidRPr="00E962F4" w:rsidRDefault="005240AD" w:rsidP="005240AD">
      <w:pPr>
        <w:rPr>
          <w:lang w:val="ru-RU"/>
        </w:rPr>
      </w:pPr>
    </w:p>
    <w:p w14:paraId="5217FE5C" w14:textId="77777777" w:rsidR="005240AD" w:rsidRPr="00E962F4" w:rsidRDefault="005240AD" w:rsidP="005240AD">
      <w:pPr>
        <w:rPr>
          <w:lang w:val="ru-RU"/>
        </w:rPr>
      </w:pPr>
      <w:r w:rsidRPr="00E962F4">
        <w:rPr>
          <w:color w:val="000000"/>
          <w:lang w:val="ru-RU"/>
        </w:rPr>
        <w:t>Добровольская хочет взять Витю на руки, но Боков мягко забирает мальчика.</w:t>
      </w:r>
    </w:p>
    <w:p w14:paraId="7D85F2D9" w14:textId="77777777" w:rsidR="005240AD" w:rsidRPr="00E962F4" w:rsidRDefault="005240AD" w:rsidP="005240AD">
      <w:pPr>
        <w:rPr>
          <w:lang w:val="ru-RU"/>
        </w:rPr>
      </w:pPr>
    </w:p>
    <w:p w14:paraId="16C27076" w14:textId="77777777" w:rsidR="005240AD" w:rsidRPr="00E962F4" w:rsidRDefault="005240AD" w:rsidP="005240AD">
      <w:pPr>
        <w:ind w:left="3166"/>
        <w:rPr>
          <w:lang w:val="ru-RU"/>
        </w:rPr>
      </w:pPr>
      <w:r w:rsidRPr="00E962F4">
        <w:rPr>
          <w:color w:val="000000"/>
          <w:lang w:val="ru-RU"/>
        </w:rPr>
        <w:t>БОКОВ</w:t>
      </w:r>
    </w:p>
    <w:p w14:paraId="3C611BA2" w14:textId="77777777" w:rsidR="005240AD" w:rsidRPr="00E962F4" w:rsidRDefault="005240AD" w:rsidP="005240AD">
      <w:pPr>
        <w:ind w:left="1441" w:right="2161"/>
        <w:rPr>
          <w:lang w:val="ru-RU"/>
        </w:rPr>
      </w:pPr>
      <w:r w:rsidRPr="00E962F4">
        <w:rPr>
          <w:color w:val="000000"/>
          <w:lang w:val="ru-RU"/>
        </w:rPr>
        <w:t>Иди ко мне, дадим Наташе отдохнуть, я тебя отнесу к маме.</w:t>
      </w:r>
    </w:p>
    <w:p w14:paraId="746DFB9A" w14:textId="77777777" w:rsidR="005240AD" w:rsidRPr="00E962F4" w:rsidRDefault="005240AD" w:rsidP="005240AD">
      <w:pPr>
        <w:rPr>
          <w:lang w:val="ru-RU"/>
        </w:rPr>
      </w:pPr>
    </w:p>
    <w:p w14:paraId="3A5A3669" w14:textId="77777777" w:rsidR="005240AD" w:rsidRPr="00E962F4" w:rsidRDefault="005240AD" w:rsidP="005240AD">
      <w:pPr>
        <w:rPr>
          <w:lang w:val="ru-RU"/>
        </w:rPr>
      </w:pPr>
      <w:r w:rsidRPr="00E962F4">
        <w:rPr>
          <w:color w:val="000000"/>
          <w:lang w:val="ru-RU"/>
        </w:rPr>
        <w:t>Витя не хочет отпускать Добровольскую.</w:t>
      </w:r>
    </w:p>
    <w:p w14:paraId="31E6308A" w14:textId="77777777" w:rsidR="005240AD" w:rsidRPr="00E962F4" w:rsidRDefault="005240AD" w:rsidP="005240AD">
      <w:pPr>
        <w:rPr>
          <w:lang w:val="ru-RU"/>
        </w:rPr>
      </w:pPr>
    </w:p>
    <w:p w14:paraId="66E0E22A" w14:textId="77777777" w:rsidR="005240AD" w:rsidRPr="00E962F4" w:rsidRDefault="005240AD" w:rsidP="005240AD">
      <w:pPr>
        <w:ind w:left="3166"/>
        <w:rPr>
          <w:lang w:val="ru-RU"/>
        </w:rPr>
      </w:pPr>
      <w:r w:rsidRPr="00E962F4">
        <w:rPr>
          <w:color w:val="000000"/>
          <w:lang w:val="ru-RU"/>
        </w:rPr>
        <w:t>ДОБРОВОЛЬСКАЯ</w:t>
      </w:r>
    </w:p>
    <w:p w14:paraId="5C5162C3" w14:textId="77777777" w:rsidR="005240AD" w:rsidRPr="00E962F4" w:rsidRDefault="005240AD" w:rsidP="005240AD">
      <w:pPr>
        <w:ind w:left="1441" w:right="2161"/>
        <w:rPr>
          <w:lang w:val="ru-RU"/>
        </w:rPr>
      </w:pPr>
      <w:r w:rsidRPr="00E962F4">
        <w:rPr>
          <w:color w:val="000000"/>
          <w:lang w:val="ru-RU"/>
        </w:rPr>
        <w:t>Он хороший, ему можно доверять.</w:t>
      </w:r>
    </w:p>
    <w:p w14:paraId="3946B632" w14:textId="77777777" w:rsidR="005240AD" w:rsidRPr="00E962F4" w:rsidRDefault="005240AD" w:rsidP="005240AD">
      <w:pPr>
        <w:rPr>
          <w:lang w:val="ru-RU"/>
        </w:rPr>
      </w:pPr>
    </w:p>
    <w:p w14:paraId="68C87075" w14:textId="77777777" w:rsidR="005240AD" w:rsidRPr="00E962F4" w:rsidRDefault="005240AD" w:rsidP="005240AD">
      <w:pPr>
        <w:rPr>
          <w:lang w:val="ru-RU"/>
        </w:rPr>
      </w:pPr>
      <w:r w:rsidRPr="00E962F4">
        <w:rPr>
          <w:color w:val="000000"/>
          <w:lang w:val="ru-RU"/>
        </w:rPr>
        <w:t>Витя обнимает за шею Бокова и Боков поднимается с ним по неудобной лестнице.</w:t>
      </w:r>
    </w:p>
    <w:p w14:paraId="6C8F1F9A" w14:textId="77777777" w:rsidR="005240AD" w:rsidRPr="00E962F4" w:rsidRDefault="005240AD" w:rsidP="005240AD">
      <w:pPr>
        <w:rPr>
          <w:lang w:val="ru-RU"/>
        </w:rPr>
      </w:pPr>
    </w:p>
    <w:p w14:paraId="49BC54C0" w14:textId="77777777" w:rsidR="005240AD" w:rsidRPr="00E962F4" w:rsidRDefault="005240AD" w:rsidP="005240AD">
      <w:pPr>
        <w:rPr>
          <w:lang w:val="ru-RU"/>
        </w:rPr>
      </w:pPr>
      <w:r w:rsidRPr="00E962F4">
        <w:rPr>
          <w:color w:val="000000"/>
          <w:lang w:val="ru-RU"/>
        </w:rPr>
        <w:t>Добровольская оглядывается. Козырев смотрит на ванночку с детской кровью, на крюк с подвешенным мальчиком, на истерзанный второй труп. Добровольская подходит к нему. Берёт за руку.</w:t>
      </w:r>
    </w:p>
    <w:p w14:paraId="590C22B0" w14:textId="77777777" w:rsidR="005240AD" w:rsidRPr="00E962F4" w:rsidRDefault="005240AD" w:rsidP="005240AD">
      <w:pPr>
        <w:rPr>
          <w:lang w:val="ru-RU"/>
        </w:rPr>
      </w:pPr>
    </w:p>
    <w:p w14:paraId="419BAB14" w14:textId="77777777" w:rsidR="005240AD" w:rsidRPr="00E962F4" w:rsidRDefault="005240AD" w:rsidP="005240AD">
      <w:pPr>
        <w:ind w:left="3166"/>
        <w:rPr>
          <w:lang w:val="ru-RU"/>
        </w:rPr>
      </w:pPr>
      <w:r w:rsidRPr="00E962F4">
        <w:rPr>
          <w:color w:val="000000"/>
          <w:lang w:val="ru-RU"/>
        </w:rPr>
        <w:t>КОЗЫРЕВ</w:t>
      </w:r>
    </w:p>
    <w:p w14:paraId="0BFF02BF" w14:textId="77777777" w:rsidR="005240AD" w:rsidRPr="00E962F4" w:rsidRDefault="005240AD" w:rsidP="005240AD">
      <w:pPr>
        <w:ind w:left="1441" w:right="2161"/>
        <w:rPr>
          <w:lang w:val="ru-RU"/>
        </w:rPr>
      </w:pPr>
      <w:r w:rsidRPr="00E962F4">
        <w:rPr>
          <w:color w:val="000000"/>
          <w:lang w:val="ru-RU"/>
        </w:rPr>
        <w:t>Прости.</w:t>
      </w:r>
    </w:p>
    <w:p w14:paraId="5119231E" w14:textId="77777777" w:rsidR="005240AD" w:rsidRPr="00E962F4" w:rsidRDefault="005240AD" w:rsidP="005240AD">
      <w:pPr>
        <w:rPr>
          <w:lang w:val="ru-RU"/>
        </w:rPr>
      </w:pPr>
    </w:p>
    <w:p w14:paraId="4C65058C" w14:textId="77777777" w:rsidR="005240AD" w:rsidRPr="00E962F4" w:rsidRDefault="005240AD" w:rsidP="005240AD">
      <w:pPr>
        <w:rPr>
          <w:lang w:val="ru-RU"/>
        </w:rPr>
      </w:pPr>
      <w:r w:rsidRPr="00E962F4">
        <w:rPr>
          <w:color w:val="000000"/>
          <w:lang w:val="ru-RU"/>
        </w:rPr>
        <w:t>Он не успевает договорить, слышен пронзительный, нечеловеческий крик ребёнка. Добровольская и Козырев бросаются к лестнице.</w:t>
      </w:r>
    </w:p>
    <w:p w14:paraId="5A92A8EB" w14:textId="77777777" w:rsidR="005240AD" w:rsidRPr="00E962F4" w:rsidRDefault="005240AD" w:rsidP="005240AD">
      <w:pPr>
        <w:rPr>
          <w:lang w:val="ru-RU"/>
        </w:rPr>
      </w:pPr>
    </w:p>
    <w:p w14:paraId="47673023" w14:textId="63E22159" w:rsidR="005240AD" w:rsidRPr="00E962F4" w:rsidRDefault="005240AD" w:rsidP="005240AD">
      <w:pPr>
        <w:rPr>
          <w:lang w:val="ru-RU"/>
        </w:rPr>
      </w:pPr>
      <w:r w:rsidRPr="00E962F4">
        <w:rPr>
          <w:b/>
          <w:color w:val="000000"/>
          <w:lang w:val="ru-RU"/>
        </w:rPr>
        <w:t xml:space="preserve">8-46. ИНТ. ГАРАЖ ДЕНЬ 5. </w:t>
      </w:r>
      <w:r w:rsidRPr="00E962F4">
        <w:rPr>
          <w:lang w:val="ru-RU"/>
        </w:rPr>
        <w:br/>
      </w:r>
      <w:r w:rsidRPr="00E962F4">
        <w:rPr>
          <w:b/>
          <w:color w:val="000000"/>
          <w:lang w:val="ru-RU"/>
        </w:rPr>
        <w:t xml:space="preserve">КОЗЫРЕВ, ДОБРОВОЛЬСКАЯ, БОКОВ, КОНЮХ, ВИТЯ, </w:t>
      </w:r>
      <w:r w:rsidR="00D428A2">
        <w:rPr>
          <w:b/>
          <w:color w:val="000000"/>
          <w:lang w:val="ru-RU"/>
        </w:rPr>
        <w:t>Милиционер 15- каскадер</w:t>
      </w:r>
      <w:r w:rsidR="00D428A2" w:rsidRPr="00E962F4">
        <w:rPr>
          <w:b/>
          <w:color w:val="000000"/>
          <w:lang w:val="ru-RU"/>
        </w:rPr>
        <w:t xml:space="preserve"> </w:t>
      </w:r>
      <w:r w:rsidRPr="00E962F4">
        <w:rPr>
          <w:b/>
          <w:color w:val="000000"/>
          <w:lang w:val="ru-RU"/>
        </w:rPr>
        <w:t>(00:42)</w:t>
      </w:r>
      <w:r w:rsidRPr="00E962F4">
        <w:rPr>
          <w:lang w:val="ru-RU"/>
        </w:rPr>
        <w:br/>
      </w:r>
    </w:p>
    <w:p w14:paraId="5CAE96B7" w14:textId="225C85FB" w:rsidR="005240AD" w:rsidRPr="00E962F4" w:rsidRDefault="005240AD" w:rsidP="005240AD">
      <w:pPr>
        <w:rPr>
          <w:lang w:val="ru-RU"/>
        </w:rPr>
      </w:pPr>
      <w:r w:rsidRPr="00E962F4">
        <w:rPr>
          <w:color w:val="000000"/>
          <w:lang w:val="ru-RU"/>
        </w:rPr>
        <w:t>Боков отворачивает голову мальчика, пытается прижать его к себе, но мальчик страшно кричит: он увидел в гараже Конюха. Конюх ухмыляется.</w:t>
      </w:r>
      <w:r w:rsidRPr="00E962F4">
        <w:rPr>
          <w:lang w:val="ru-RU"/>
        </w:rPr>
        <w:br/>
      </w:r>
      <w:r w:rsidRPr="00E962F4">
        <w:rPr>
          <w:color w:val="000000"/>
          <w:lang w:val="ru-RU"/>
        </w:rPr>
        <w:t>КОНЮХ</w:t>
      </w:r>
      <w:r w:rsidRPr="00E962F4">
        <w:rPr>
          <w:lang w:val="ru-RU"/>
        </w:rPr>
        <w:br/>
      </w:r>
      <w:r w:rsidRPr="00E962F4">
        <w:rPr>
          <w:color w:val="000000"/>
          <w:lang w:val="ru-RU"/>
        </w:rPr>
        <w:t>Вот и встретились, да? Давно не виделись.</w:t>
      </w:r>
      <w:r w:rsidRPr="00E962F4">
        <w:rPr>
          <w:lang w:val="ru-RU"/>
        </w:rPr>
        <w:br/>
      </w:r>
      <w:r w:rsidRPr="00E962F4">
        <w:rPr>
          <w:color w:val="000000"/>
          <w:lang w:val="ru-RU"/>
        </w:rPr>
        <w:t xml:space="preserve">Боков отворачивает мальчика от маньяка, прижимает его крепче к себе, гладит по </w:t>
      </w:r>
      <w:proofErr w:type="spellStart"/>
      <w:proofErr w:type="gramStart"/>
      <w:r w:rsidRPr="00E962F4">
        <w:rPr>
          <w:color w:val="000000"/>
          <w:lang w:val="ru-RU"/>
        </w:rPr>
        <w:t>голове.И</w:t>
      </w:r>
      <w:proofErr w:type="spellEnd"/>
      <w:proofErr w:type="gramEnd"/>
      <w:r w:rsidRPr="00E962F4">
        <w:rPr>
          <w:color w:val="000000"/>
          <w:lang w:val="ru-RU"/>
        </w:rPr>
        <w:t xml:space="preserve"> выносит из гаража.</w:t>
      </w:r>
      <w:r w:rsidRPr="00E962F4">
        <w:rPr>
          <w:lang w:val="ru-RU"/>
        </w:rPr>
        <w:br/>
      </w:r>
      <w:r w:rsidRPr="00E962F4">
        <w:rPr>
          <w:color w:val="000000"/>
          <w:lang w:val="ru-RU"/>
        </w:rPr>
        <w:t>КОНЮХ</w:t>
      </w:r>
      <w:r w:rsidRPr="00E962F4">
        <w:rPr>
          <w:lang w:val="ru-RU"/>
        </w:rPr>
        <w:br/>
      </w:r>
      <w:r w:rsidRPr="00E962F4">
        <w:rPr>
          <w:color w:val="000000"/>
          <w:lang w:val="ru-RU"/>
        </w:rPr>
        <w:t>Фишер не уйдёт, пока 11 …</w:t>
      </w:r>
      <w:r w:rsidRPr="00E962F4">
        <w:rPr>
          <w:lang w:val="ru-RU"/>
        </w:rPr>
        <w:br/>
      </w:r>
      <w:r w:rsidRPr="00E962F4">
        <w:rPr>
          <w:color w:val="000000"/>
          <w:lang w:val="ru-RU"/>
        </w:rPr>
        <w:t>Он не успевает договорить. Выскочившая из подвала Добровольская хватает разводной ключ, бросается и, прежде чем кто-нибудь успел что-то сообразить, начинает лупить его, не разбирая куда.</w:t>
      </w:r>
      <w:r w:rsidR="00D428A2">
        <w:rPr>
          <w:color w:val="000000"/>
          <w:lang w:val="ru-RU"/>
        </w:rPr>
        <w:t xml:space="preserve"> Милиционер</w:t>
      </w:r>
      <w:r w:rsidRPr="00E962F4">
        <w:rPr>
          <w:color w:val="000000"/>
          <w:lang w:val="ru-RU"/>
        </w:rPr>
        <w:t xml:space="preserve"> пытается вмешаться, но Козырев буквально выталкивает его из гаража </w:t>
      </w:r>
      <w:proofErr w:type="spellStart"/>
      <w:r w:rsidRPr="00E962F4">
        <w:rPr>
          <w:color w:val="000000"/>
          <w:lang w:val="ru-RU"/>
        </w:rPr>
        <w:t>изакрывает</w:t>
      </w:r>
      <w:proofErr w:type="spellEnd"/>
      <w:r w:rsidRPr="00E962F4">
        <w:rPr>
          <w:color w:val="000000"/>
          <w:lang w:val="ru-RU"/>
        </w:rPr>
        <w:t xml:space="preserve"> дверь на щеколду.</w:t>
      </w:r>
      <w:r w:rsidRPr="00E962F4">
        <w:rPr>
          <w:lang w:val="ru-RU"/>
        </w:rPr>
        <w:br/>
      </w:r>
      <w:r w:rsidRPr="00E962F4">
        <w:rPr>
          <w:color w:val="000000"/>
          <w:lang w:val="ru-RU"/>
        </w:rPr>
        <w:t>Конюх прикрывает голову, Добровольская наносит удар за ударом. Добровольская буквально брызжет яростью, пена собирается в уголках рта. Конюх воет.</w:t>
      </w:r>
      <w:r w:rsidRPr="00E962F4">
        <w:rPr>
          <w:lang w:val="ru-RU"/>
        </w:rPr>
        <w:br/>
      </w:r>
      <w:r w:rsidRPr="00E962F4">
        <w:rPr>
          <w:color w:val="000000"/>
          <w:lang w:val="ru-RU"/>
        </w:rPr>
        <w:t>Дверь начинают дёргать с той стороны.</w:t>
      </w:r>
    </w:p>
    <w:p w14:paraId="30D8C8D1" w14:textId="77777777" w:rsidR="005240AD" w:rsidRPr="00E962F4" w:rsidRDefault="005240AD" w:rsidP="005240AD">
      <w:pPr>
        <w:rPr>
          <w:lang w:val="ru-RU"/>
        </w:rPr>
      </w:pPr>
    </w:p>
    <w:p w14:paraId="079CC7B5" w14:textId="4301D756" w:rsidR="005240AD" w:rsidRPr="00E962F4" w:rsidRDefault="005240AD" w:rsidP="005240AD">
      <w:pPr>
        <w:rPr>
          <w:lang w:val="ru-RU"/>
        </w:rPr>
      </w:pPr>
      <w:r w:rsidRPr="00E962F4">
        <w:rPr>
          <w:b/>
          <w:color w:val="000000"/>
          <w:lang w:val="ru-RU"/>
        </w:rPr>
        <w:t xml:space="preserve">8-47. НАТ. ГАРАЖ ДЕНЬ 5. </w:t>
      </w:r>
      <w:r w:rsidRPr="00E962F4">
        <w:rPr>
          <w:lang w:val="ru-RU"/>
        </w:rPr>
        <w:br/>
      </w:r>
      <w:r w:rsidRPr="00E962F4">
        <w:rPr>
          <w:b/>
          <w:color w:val="000000"/>
          <w:lang w:val="ru-RU"/>
        </w:rPr>
        <w:t xml:space="preserve">БОКОВ, </w:t>
      </w:r>
      <w:r w:rsidR="00E600D6">
        <w:rPr>
          <w:b/>
          <w:color w:val="000000"/>
          <w:lang w:val="ru-RU"/>
        </w:rPr>
        <w:t>Милиционер 15- каскадер</w:t>
      </w:r>
      <w:r w:rsidR="00E600D6">
        <w:rPr>
          <w:b/>
          <w:color w:val="000000"/>
          <w:lang w:val="ru-RU"/>
        </w:rPr>
        <w:t>, бригада скорой помощи (3), зеваки (5), сотрудники милиции (4), экономист девушка 30 лет, ветеринар</w:t>
      </w:r>
      <w:r w:rsidRPr="00E962F4">
        <w:rPr>
          <w:b/>
          <w:color w:val="000000"/>
          <w:lang w:val="ru-RU"/>
        </w:rPr>
        <w:t xml:space="preserve"> (00:10)</w:t>
      </w:r>
      <w:r w:rsidRPr="00E962F4">
        <w:rPr>
          <w:lang w:val="ru-RU"/>
        </w:rPr>
        <w:br/>
      </w:r>
    </w:p>
    <w:p w14:paraId="24A60CB3" w14:textId="77777777" w:rsidR="005240AD" w:rsidRPr="00E962F4" w:rsidRDefault="005240AD" w:rsidP="005240AD">
      <w:pPr>
        <w:rPr>
          <w:lang w:val="ru-RU"/>
        </w:rPr>
      </w:pPr>
      <w:r w:rsidRPr="00E962F4">
        <w:rPr>
          <w:color w:val="000000"/>
          <w:lang w:val="ru-RU"/>
        </w:rPr>
        <w:t>Боков дергает дверь, бесполезно.</w:t>
      </w:r>
      <w:r w:rsidRPr="00E962F4">
        <w:rPr>
          <w:lang w:val="ru-RU"/>
        </w:rPr>
        <w:br/>
      </w:r>
      <w:r w:rsidRPr="00E962F4">
        <w:rPr>
          <w:color w:val="000000"/>
          <w:lang w:val="ru-RU"/>
        </w:rPr>
        <w:t>БОКОВ</w:t>
      </w:r>
      <w:r>
        <w:rPr>
          <w:color w:val="000000"/>
        </w:rPr>
        <w:t> </w:t>
      </w:r>
      <w:r w:rsidRPr="00E962F4">
        <w:rPr>
          <w:lang w:val="ru-RU"/>
        </w:rPr>
        <w:br/>
      </w:r>
      <w:r w:rsidRPr="00E962F4">
        <w:rPr>
          <w:color w:val="000000"/>
          <w:lang w:val="ru-RU"/>
        </w:rPr>
        <w:t>Валера! Открой дверь! Валера!</w:t>
      </w:r>
      <w:r w:rsidRPr="00E962F4">
        <w:rPr>
          <w:lang w:val="ru-RU"/>
        </w:rPr>
        <w:br/>
      </w:r>
      <w:r w:rsidRPr="00E962F4">
        <w:rPr>
          <w:color w:val="000000"/>
          <w:lang w:val="ru-RU"/>
        </w:rPr>
        <w:t>Боков все ещё в отличной форме и несколькими ударами ноги выбивает хлипкую защёлку.</w:t>
      </w:r>
    </w:p>
    <w:p w14:paraId="1141ED5F" w14:textId="77777777" w:rsidR="005240AD" w:rsidRPr="00E962F4" w:rsidRDefault="005240AD" w:rsidP="005240AD">
      <w:pPr>
        <w:rPr>
          <w:lang w:val="ru-RU"/>
        </w:rPr>
      </w:pPr>
    </w:p>
    <w:p w14:paraId="293C0DC9" w14:textId="101C7EEE" w:rsidR="005240AD" w:rsidRPr="00E962F4" w:rsidRDefault="005240AD" w:rsidP="005240AD">
      <w:pPr>
        <w:rPr>
          <w:lang w:val="ru-RU"/>
        </w:rPr>
      </w:pPr>
      <w:r w:rsidRPr="00E962F4">
        <w:rPr>
          <w:b/>
          <w:color w:val="000000"/>
          <w:lang w:val="ru-RU"/>
        </w:rPr>
        <w:t xml:space="preserve">8-48. ИНТ. ГАРАЖ ДЕНЬ 5. </w:t>
      </w:r>
      <w:r w:rsidRPr="00E962F4">
        <w:rPr>
          <w:lang w:val="ru-RU"/>
        </w:rPr>
        <w:br/>
      </w:r>
      <w:r w:rsidRPr="00E962F4">
        <w:rPr>
          <w:b/>
          <w:color w:val="000000"/>
          <w:lang w:val="ru-RU"/>
        </w:rPr>
        <w:t xml:space="preserve">КОЗЫРЕВ, ДОБРОВОЛЬСКАЯ, КОНЮХ, БОКОВ, </w:t>
      </w:r>
      <w:r w:rsidR="00104876">
        <w:rPr>
          <w:b/>
          <w:color w:val="000000"/>
          <w:lang w:val="ru-RU"/>
        </w:rPr>
        <w:t>Милиционер 15- каскадер</w:t>
      </w:r>
      <w:r w:rsidRPr="00E962F4">
        <w:rPr>
          <w:b/>
          <w:color w:val="000000"/>
          <w:lang w:val="ru-RU"/>
        </w:rPr>
        <w:t xml:space="preserve"> </w:t>
      </w:r>
      <w:r w:rsidRPr="00E962F4">
        <w:rPr>
          <w:b/>
          <w:color w:val="000000"/>
          <w:lang w:val="ru-RU"/>
        </w:rPr>
        <w:lastRenderedPageBreak/>
        <w:t>(01:20)</w:t>
      </w:r>
      <w:r w:rsidRPr="00E962F4">
        <w:rPr>
          <w:lang w:val="ru-RU"/>
        </w:rPr>
        <w:br/>
      </w:r>
    </w:p>
    <w:p w14:paraId="7FE99B4D" w14:textId="6D8DDC02" w:rsidR="005240AD" w:rsidRPr="00E962F4" w:rsidRDefault="005240AD" w:rsidP="005240AD">
      <w:pPr>
        <w:rPr>
          <w:lang w:val="ru-RU"/>
        </w:rPr>
      </w:pPr>
      <w:r w:rsidRPr="00E962F4">
        <w:rPr>
          <w:color w:val="000000"/>
          <w:lang w:val="ru-RU"/>
        </w:rPr>
        <w:t>Козырев</w:t>
      </w:r>
      <w:r w:rsidR="00104876">
        <w:rPr>
          <w:color w:val="000000"/>
          <w:lang w:val="ru-RU"/>
        </w:rPr>
        <w:t xml:space="preserve"> </w:t>
      </w:r>
      <w:r w:rsidRPr="00E962F4">
        <w:rPr>
          <w:color w:val="000000"/>
          <w:lang w:val="ru-RU"/>
        </w:rPr>
        <w:t>держит дверь руками. Но Боков сильнее. Он влетает, отталкивает Козырева. Подбегает к Добровольской,</w:t>
      </w:r>
      <w:r w:rsidR="00104876">
        <w:rPr>
          <w:color w:val="000000"/>
          <w:lang w:val="ru-RU"/>
        </w:rPr>
        <w:t xml:space="preserve"> </w:t>
      </w:r>
      <w:r w:rsidRPr="00E962F4">
        <w:rPr>
          <w:color w:val="000000"/>
          <w:lang w:val="ru-RU"/>
        </w:rPr>
        <w:t>обездвиживает её и крепко сжимает.</w:t>
      </w:r>
      <w:r w:rsidRPr="00E962F4">
        <w:rPr>
          <w:lang w:val="ru-RU"/>
        </w:rPr>
        <w:br/>
      </w:r>
      <w:r w:rsidRPr="00E962F4">
        <w:rPr>
          <w:color w:val="000000"/>
          <w:lang w:val="ru-RU"/>
        </w:rPr>
        <w:t>ДОБРОВОЛЬСКАЯ</w:t>
      </w:r>
      <w:r w:rsidRPr="00E962F4">
        <w:rPr>
          <w:lang w:val="ru-RU"/>
        </w:rPr>
        <w:br/>
      </w:r>
      <w:r w:rsidRPr="00E962F4">
        <w:rPr>
          <w:color w:val="000000"/>
          <w:lang w:val="ru-RU"/>
        </w:rPr>
        <w:t>Он не должен выйти отсюда живым. Его надо подвесить на крюке и снять с него кожу. А потом разрезать на части и скормить крысам.</w:t>
      </w:r>
      <w:r w:rsidRPr="00E962F4">
        <w:rPr>
          <w:lang w:val="ru-RU"/>
        </w:rPr>
        <w:br/>
      </w:r>
      <w:r w:rsidRPr="00E962F4">
        <w:rPr>
          <w:color w:val="000000"/>
          <w:lang w:val="ru-RU"/>
        </w:rPr>
        <w:t>БОКОВ</w:t>
      </w:r>
      <w:r w:rsidRPr="00E962F4">
        <w:rPr>
          <w:lang w:val="ru-RU"/>
        </w:rPr>
        <w:br/>
      </w:r>
      <w:r w:rsidRPr="00E962F4">
        <w:rPr>
          <w:color w:val="000000"/>
          <w:lang w:val="ru-RU"/>
        </w:rPr>
        <w:t>Наташ, это не ты сейчас говоришь. Это страх твой говорит. Дыши, дыши глубоко. Мы закончим следствие, суд вынесет приговор.</w:t>
      </w:r>
      <w:r w:rsidRPr="00E962F4">
        <w:rPr>
          <w:lang w:val="ru-RU"/>
        </w:rPr>
        <w:br/>
      </w:r>
      <w:r w:rsidRPr="00E962F4">
        <w:rPr>
          <w:color w:val="000000"/>
          <w:lang w:val="ru-RU"/>
        </w:rPr>
        <w:t>КОЗЫРЕВ</w:t>
      </w:r>
      <w:r w:rsidRPr="00E962F4">
        <w:rPr>
          <w:lang w:val="ru-RU"/>
        </w:rPr>
        <w:br/>
      </w:r>
      <w:r w:rsidRPr="00E962F4">
        <w:rPr>
          <w:color w:val="000000"/>
          <w:lang w:val="ru-RU"/>
        </w:rPr>
        <w:t>А ты слышал, что новая власть смертную казнь отменять собирается? Я согласен с Наташей. Надо просто убить его здесь и сейчас. Пока не поздно.</w:t>
      </w:r>
      <w:r w:rsidRPr="00E962F4">
        <w:rPr>
          <w:lang w:val="ru-RU"/>
        </w:rPr>
        <w:br/>
      </w:r>
      <w:r w:rsidRPr="00E962F4">
        <w:rPr>
          <w:color w:val="000000"/>
          <w:lang w:val="ru-RU"/>
        </w:rPr>
        <w:t>БОКОВ</w:t>
      </w:r>
      <w:r w:rsidRPr="00E962F4">
        <w:rPr>
          <w:lang w:val="ru-RU"/>
        </w:rPr>
        <w:br/>
      </w:r>
      <w:r w:rsidRPr="00E962F4">
        <w:rPr>
          <w:color w:val="000000"/>
          <w:lang w:val="ru-RU"/>
        </w:rPr>
        <w:t xml:space="preserve">Валера, ну ладно Наташа. Но ты </w:t>
      </w:r>
      <w:proofErr w:type="spellStart"/>
      <w:r w:rsidRPr="00E962F4">
        <w:rPr>
          <w:color w:val="000000"/>
          <w:lang w:val="ru-RU"/>
        </w:rPr>
        <w:t>шо</w:t>
      </w:r>
      <w:proofErr w:type="spellEnd"/>
      <w:r w:rsidRPr="00E962F4">
        <w:rPr>
          <w:color w:val="000000"/>
          <w:lang w:val="ru-RU"/>
        </w:rPr>
        <w:t xml:space="preserve"> несёшь?! Какое убить? Вы с ума </w:t>
      </w:r>
      <w:proofErr w:type="spellStart"/>
      <w:r w:rsidRPr="00E962F4">
        <w:rPr>
          <w:color w:val="000000"/>
          <w:lang w:val="ru-RU"/>
        </w:rPr>
        <w:t>посходили</w:t>
      </w:r>
      <w:proofErr w:type="spellEnd"/>
      <w:r w:rsidRPr="00E962F4">
        <w:rPr>
          <w:color w:val="000000"/>
          <w:lang w:val="ru-RU"/>
        </w:rPr>
        <w:t xml:space="preserve"> совсем?! Ты чем от него отличаться будешь тогда?</w:t>
      </w:r>
      <w:r w:rsidRPr="00E962F4">
        <w:rPr>
          <w:lang w:val="ru-RU"/>
        </w:rPr>
        <w:br/>
      </w:r>
      <w:r w:rsidRPr="00E962F4">
        <w:rPr>
          <w:color w:val="000000"/>
          <w:lang w:val="ru-RU"/>
        </w:rPr>
        <w:t>КОЗЫРЕВ</w:t>
      </w:r>
      <w:r w:rsidRPr="00E962F4">
        <w:rPr>
          <w:lang w:val="ru-RU"/>
        </w:rPr>
        <w:br/>
      </w:r>
      <w:r w:rsidRPr="00E962F4">
        <w:rPr>
          <w:color w:val="000000"/>
          <w:lang w:val="ru-RU"/>
        </w:rPr>
        <w:t>Знаешь, когда борешься со злом, ты становишься злом для зла, а это просто… бездонное зло. Но я не согласен, что такая мразь останется жить. Ты видел, что там у него в подвале?!</w:t>
      </w:r>
      <w:r w:rsidRPr="00E962F4">
        <w:rPr>
          <w:lang w:val="ru-RU"/>
        </w:rPr>
        <w:br/>
      </w:r>
      <w:r w:rsidRPr="00E962F4">
        <w:rPr>
          <w:color w:val="000000"/>
          <w:lang w:val="ru-RU"/>
        </w:rPr>
        <w:t>БОКОВ</w:t>
      </w:r>
      <w:r w:rsidRPr="00E962F4">
        <w:rPr>
          <w:lang w:val="ru-RU"/>
        </w:rPr>
        <w:br/>
      </w:r>
      <w:r w:rsidRPr="00E962F4">
        <w:rPr>
          <w:color w:val="000000"/>
          <w:lang w:val="ru-RU"/>
        </w:rPr>
        <w:t xml:space="preserve">Я всё видел. Но убивать эту мразь не дам. Есть закон. И мы ему служим. так вышло. И </w:t>
      </w:r>
      <w:proofErr w:type="spellStart"/>
      <w:r w:rsidRPr="00E962F4">
        <w:rPr>
          <w:color w:val="000000"/>
          <w:lang w:val="ru-RU"/>
        </w:rPr>
        <w:t>шо</w:t>
      </w:r>
      <w:proofErr w:type="spellEnd"/>
      <w:r w:rsidRPr="00E962F4">
        <w:rPr>
          <w:color w:val="000000"/>
          <w:lang w:val="ru-RU"/>
        </w:rPr>
        <w:t xml:space="preserve"> бы ты там не думал - будет, как решит суд.</w:t>
      </w:r>
      <w:r w:rsidRPr="00E962F4">
        <w:rPr>
          <w:lang w:val="ru-RU"/>
        </w:rPr>
        <w:br/>
      </w:r>
      <w:r w:rsidRPr="00E962F4">
        <w:rPr>
          <w:color w:val="000000"/>
          <w:lang w:val="ru-RU"/>
        </w:rPr>
        <w:t>Буквально вручает Добровольскую Козыреву. Она вдруг обмякла, как будто из неё выдернули сетевой шнур.</w:t>
      </w:r>
      <w:r w:rsidRPr="00E962F4">
        <w:rPr>
          <w:lang w:val="ru-RU"/>
        </w:rPr>
        <w:br/>
      </w:r>
      <w:r w:rsidRPr="00E962F4">
        <w:rPr>
          <w:color w:val="000000"/>
          <w:lang w:val="ru-RU"/>
        </w:rPr>
        <w:t>БОКОВ</w:t>
      </w:r>
      <w:r w:rsidRPr="00E962F4">
        <w:rPr>
          <w:lang w:val="ru-RU"/>
        </w:rPr>
        <w:br/>
      </w:r>
      <w:r w:rsidRPr="00E962F4">
        <w:rPr>
          <w:color w:val="000000"/>
          <w:lang w:val="ru-RU"/>
        </w:rPr>
        <w:t>Отведи уже Наташу в скорую и работать давай начнём. Хватит истерить.</w:t>
      </w:r>
      <w:r w:rsidRPr="00E962F4">
        <w:rPr>
          <w:lang w:val="ru-RU"/>
        </w:rPr>
        <w:br/>
      </w:r>
      <w:r w:rsidRPr="00E962F4">
        <w:rPr>
          <w:color w:val="000000"/>
          <w:lang w:val="ru-RU"/>
        </w:rPr>
        <w:t>Козырев выводит Добровольскую.</w:t>
      </w:r>
      <w:r w:rsidRPr="00E962F4">
        <w:rPr>
          <w:lang w:val="ru-RU"/>
        </w:rPr>
        <w:br/>
      </w:r>
      <w:r w:rsidRPr="00E962F4">
        <w:rPr>
          <w:color w:val="000000"/>
          <w:lang w:val="ru-RU"/>
        </w:rPr>
        <w:t>КОНЮХ</w:t>
      </w:r>
      <w:r w:rsidRPr="00E962F4">
        <w:rPr>
          <w:lang w:val="ru-RU"/>
        </w:rPr>
        <w:br/>
      </w:r>
      <w:r w:rsidRPr="00E962F4">
        <w:rPr>
          <w:color w:val="000000"/>
          <w:lang w:val="ru-RU"/>
        </w:rPr>
        <w:t>А когда смертную казнь отменят?</w:t>
      </w:r>
      <w:r w:rsidRPr="00E962F4">
        <w:rPr>
          <w:lang w:val="ru-RU"/>
        </w:rPr>
        <w:br/>
      </w:r>
      <w:r w:rsidRPr="00E962F4">
        <w:rPr>
          <w:color w:val="000000"/>
          <w:lang w:val="ru-RU"/>
        </w:rPr>
        <w:t>Боков отстёгивает его от трубы и пристёгивает к себе.</w:t>
      </w:r>
      <w:r w:rsidRPr="00E962F4">
        <w:rPr>
          <w:lang w:val="ru-RU"/>
        </w:rPr>
        <w:br/>
      </w:r>
      <w:r w:rsidRPr="00E962F4">
        <w:rPr>
          <w:color w:val="000000"/>
          <w:lang w:val="ru-RU"/>
        </w:rPr>
        <w:t>БОКОВ</w:t>
      </w:r>
      <w:r w:rsidRPr="00E962F4">
        <w:rPr>
          <w:lang w:val="ru-RU"/>
        </w:rPr>
        <w:br/>
      </w:r>
      <w:r w:rsidRPr="00E962F4">
        <w:rPr>
          <w:color w:val="000000"/>
          <w:lang w:val="ru-RU"/>
        </w:rPr>
        <w:t>Как только тебя расстреляют, так и отменят.</w:t>
      </w:r>
    </w:p>
    <w:p w14:paraId="3FF7DD85" w14:textId="77777777" w:rsidR="005240AD" w:rsidRPr="00E962F4" w:rsidRDefault="005240AD" w:rsidP="005240AD">
      <w:pPr>
        <w:rPr>
          <w:lang w:val="ru-RU"/>
        </w:rPr>
      </w:pPr>
    </w:p>
    <w:p w14:paraId="22FA1D98" w14:textId="266D970F" w:rsidR="005240AD" w:rsidRPr="00E962F4" w:rsidRDefault="005240AD" w:rsidP="005240AD">
      <w:pPr>
        <w:rPr>
          <w:lang w:val="ru-RU"/>
        </w:rPr>
      </w:pPr>
      <w:r w:rsidRPr="00E962F4">
        <w:rPr>
          <w:b/>
          <w:color w:val="000000"/>
          <w:lang w:val="ru-RU"/>
        </w:rPr>
        <w:t xml:space="preserve">8-49. НАТ. ГАРАЖ ВЕЧЕР 5. </w:t>
      </w:r>
      <w:r w:rsidRPr="00E962F4">
        <w:rPr>
          <w:lang w:val="ru-RU"/>
        </w:rPr>
        <w:br/>
      </w:r>
      <w:r w:rsidRPr="00E962F4">
        <w:rPr>
          <w:b/>
          <w:color w:val="000000"/>
          <w:lang w:val="ru-RU"/>
        </w:rPr>
        <w:t xml:space="preserve">КОЗЫРЕВ, БОКОВ, ДОБРОВОЛЬСКАЯ, КОНЮХ, ЭКСПЕРТ-ФОТОГРАФ, </w:t>
      </w:r>
      <w:r w:rsidR="00D47A06">
        <w:rPr>
          <w:b/>
          <w:color w:val="000000"/>
          <w:lang w:val="ru-RU"/>
        </w:rPr>
        <w:t>Милиционер 15- каскадер</w:t>
      </w:r>
      <w:r w:rsidRPr="00E962F4">
        <w:rPr>
          <w:b/>
          <w:color w:val="000000"/>
          <w:lang w:val="ru-RU"/>
        </w:rPr>
        <w:t>, МАТЬ КОНЮХА</w:t>
      </w:r>
      <w:r w:rsidR="00D47A06">
        <w:rPr>
          <w:b/>
          <w:color w:val="000000"/>
          <w:lang w:val="ru-RU"/>
        </w:rPr>
        <w:t>- каскадер</w:t>
      </w:r>
      <w:r w:rsidRPr="00E962F4">
        <w:rPr>
          <w:b/>
          <w:color w:val="000000"/>
          <w:lang w:val="ru-RU"/>
        </w:rPr>
        <w:t>, МАМА САШИ, МАТЬ ДОБРОВОЛЬСКОЙ, ЭЛЛА 10 ЛЕТ</w:t>
      </w:r>
      <w:r w:rsidR="00D47A06">
        <w:rPr>
          <w:b/>
          <w:color w:val="000000"/>
          <w:lang w:val="ru-RU"/>
        </w:rPr>
        <w:t xml:space="preserve">, сотрудники милиции (5), зеваки (15), зеваки-каскадеры (5), бригада скорой помощи (3), ветеринар, экономист девушка 30 лет, голос из толпы </w:t>
      </w:r>
      <w:r w:rsidRPr="00E962F4">
        <w:rPr>
          <w:b/>
          <w:color w:val="000000"/>
          <w:lang w:val="ru-RU"/>
        </w:rPr>
        <w:t xml:space="preserve"> (02:20)</w:t>
      </w:r>
      <w:r w:rsidRPr="00E962F4">
        <w:rPr>
          <w:lang w:val="ru-RU"/>
        </w:rPr>
        <w:br/>
      </w:r>
    </w:p>
    <w:p w14:paraId="704E27BB" w14:textId="77777777" w:rsidR="005240AD" w:rsidRDefault="005240AD" w:rsidP="005240AD">
      <w:r w:rsidRPr="005240AD">
        <w:rPr>
          <w:color w:val="000000"/>
          <w:lang w:val="ru-RU"/>
        </w:rPr>
        <w:t>Вокруг гаража уже большая толпа и народ всё прибывает. Толпа напирает на гараж. Милиционеры пока сдерживают натиск, но уже с трудом. Козырев и Добровольская выходят. Из толпы слышны крики.</w:t>
      </w:r>
      <w:r w:rsidRPr="005240AD">
        <w:rPr>
          <w:lang w:val="ru-RU"/>
        </w:rPr>
        <w:br/>
      </w:r>
      <w:r w:rsidRPr="005240AD">
        <w:rPr>
          <w:color w:val="000000"/>
          <w:lang w:val="ru-RU"/>
        </w:rPr>
        <w:t>ГОЛОС ИЗ ТОЛПЫ 1</w:t>
      </w:r>
      <w:r w:rsidRPr="005240AD">
        <w:rPr>
          <w:lang w:val="ru-RU"/>
        </w:rPr>
        <w:br/>
      </w:r>
      <w:r w:rsidRPr="005240AD">
        <w:rPr>
          <w:color w:val="000000"/>
          <w:lang w:val="ru-RU"/>
        </w:rPr>
        <w:t>Где наши дети?</w:t>
      </w:r>
      <w:r w:rsidRPr="005240AD">
        <w:rPr>
          <w:lang w:val="ru-RU"/>
        </w:rPr>
        <w:br/>
      </w:r>
      <w:r w:rsidRPr="005240AD">
        <w:rPr>
          <w:color w:val="000000"/>
          <w:lang w:val="ru-RU"/>
        </w:rPr>
        <w:t>ГОЛОС ИЗ ТОЛПЫ 2</w:t>
      </w:r>
      <w:r w:rsidRPr="005240AD">
        <w:rPr>
          <w:lang w:val="ru-RU"/>
        </w:rPr>
        <w:br/>
      </w:r>
      <w:r w:rsidRPr="005240AD">
        <w:rPr>
          <w:color w:val="000000"/>
          <w:lang w:val="ru-RU"/>
        </w:rPr>
        <w:t>Пропустите нас! Вы не имеете права нас не пускать.</w:t>
      </w:r>
      <w:r w:rsidRPr="005240AD">
        <w:rPr>
          <w:lang w:val="ru-RU"/>
        </w:rPr>
        <w:br/>
      </w:r>
      <w:r w:rsidRPr="00E962F4">
        <w:rPr>
          <w:color w:val="000000"/>
          <w:lang w:val="ru-RU"/>
        </w:rPr>
        <w:t>КОЗЫРЕВ</w:t>
      </w:r>
      <w:r w:rsidRPr="00E962F4">
        <w:rPr>
          <w:lang w:val="ru-RU"/>
        </w:rPr>
        <w:br/>
      </w:r>
      <w:r w:rsidRPr="00E962F4">
        <w:rPr>
          <w:color w:val="000000"/>
          <w:lang w:val="ru-RU"/>
        </w:rPr>
        <w:lastRenderedPageBreak/>
        <w:t>Это место преступления. Проход закрыт и будет закрыт до окончания следственных действий. Пожалуйста, расходитесь.</w:t>
      </w:r>
      <w:r w:rsidRPr="00E962F4">
        <w:rPr>
          <w:lang w:val="ru-RU"/>
        </w:rPr>
        <w:br/>
      </w:r>
      <w:r w:rsidRPr="00E962F4">
        <w:rPr>
          <w:color w:val="000000"/>
          <w:lang w:val="ru-RU"/>
        </w:rPr>
        <w:t>ГОЛОС ИЗ ТОЛПЫ 1</w:t>
      </w:r>
      <w:r w:rsidRPr="00E962F4">
        <w:rPr>
          <w:lang w:val="ru-RU"/>
        </w:rPr>
        <w:br/>
      </w:r>
      <w:r w:rsidRPr="00E962F4">
        <w:rPr>
          <w:color w:val="000000"/>
          <w:lang w:val="ru-RU"/>
        </w:rPr>
        <w:t>Вы врёте всё! Отмазать его хотите! Пропускай!</w:t>
      </w:r>
      <w:r w:rsidRPr="00E962F4">
        <w:rPr>
          <w:lang w:val="ru-RU"/>
        </w:rPr>
        <w:br/>
      </w:r>
      <w:r w:rsidRPr="00E962F4">
        <w:rPr>
          <w:color w:val="000000"/>
          <w:lang w:val="ru-RU"/>
        </w:rPr>
        <w:t>КОЗЫРЕВ</w:t>
      </w:r>
      <w:r w:rsidRPr="00E962F4">
        <w:rPr>
          <w:lang w:val="ru-RU"/>
        </w:rPr>
        <w:br/>
      </w:r>
      <w:r w:rsidRPr="00E962F4">
        <w:rPr>
          <w:color w:val="000000"/>
          <w:lang w:val="ru-RU"/>
        </w:rPr>
        <w:t>Успокойтесь! Имейте уважение к погибшим!</w:t>
      </w:r>
      <w:r w:rsidRPr="00E962F4">
        <w:rPr>
          <w:lang w:val="ru-RU"/>
        </w:rPr>
        <w:br/>
      </w:r>
      <w:r w:rsidRPr="00E962F4">
        <w:rPr>
          <w:color w:val="000000"/>
          <w:lang w:val="ru-RU"/>
        </w:rPr>
        <w:t>Довольно грубо пробирается сквозь толпу, милиционеры организуют ему коридор. Козырев ведёт Добровольскую к Скорой помощи. Какая-то женщина протягивает руку сквозь кордон и дёргает за рукав Добровольскую.</w:t>
      </w:r>
      <w:r w:rsidRPr="00E962F4">
        <w:rPr>
          <w:lang w:val="ru-RU"/>
        </w:rPr>
        <w:br/>
      </w:r>
      <w:r w:rsidRPr="00E962F4">
        <w:rPr>
          <w:color w:val="000000"/>
          <w:lang w:val="ru-RU"/>
        </w:rPr>
        <w:t>МАТЬ КОНЮХА</w:t>
      </w:r>
      <w:r w:rsidRPr="00E962F4">
        <w:rPr>
          <w:lang w:val="ru-RU"/>
        </w:rPr>
        <w:br/>
      </w:r>
      <w:r w:rsidRPr="00E962F4">
        <w:rPr>
          <w:color w:val="000000"/>
          <w:lang w:val="ru-RU"/>
        </w:rPr>
        <w:t>Там мой сын. Пожалуйста, помогите мне.</w:t>
      </w:r>
      <w:r w:rsidRPr="00E962F4">
        <w:rPr>
          <w:lang w:val="ru-RU"/>
        </w:rPr>
        <w:br/>
      </w:r>
      <w:r w:rsidRPr="00E962F4">
        <w:rPr>
          <w:color w:val="000000"/>
          <w:lang w:val="ru-RU"/>
        </w:rPr>
        <w:t>Добровольская бережно берёт её за руку.</w:t>
      </w:r>
      <w:r w:rsidRPr="00E962F4">
        <w:rPr>
          <w:lang w:val="ru-RU"/>
        </w:rPr>
        <w:br/>
      </w:r>
      <w:r w:rsidRPr="00E962F4">
        <w:rPr>
          <w:color w:val="000000"/>
          <w:lang w:val="ru-RU"/>
        </w:rPr>
        <w:t>ДОБРОВОЛЬСКАЯ</w:t>
      </w:r>
      <w:r w:rsidRPr="00E962F4">
        <w:rPr>
          <w:lang w:val="ru-RU"/>
        </w:rPr>
        <w:br/>
      </w:r>
      <w:r w:rsidRPr="00E962F4">
        <w:rPr>
          <w:color w:val="000000"/>
          <w:lang w:val="ru-RU"/>
        </w:rPr>
        <w:t>Простите, простите, пожалуйста, туда нельзя.</w:t>
      </w:r>
      <w:r w:rsidRPr="00E962F4">
        <w:rPr>
          <w:lang w:val="ru-RU"/>
        </w:rPr>
        <w:br/>
      </w:r>
      <w:r w:rsidRPr="00E962F4">
        <w:rPr>
          <w:color w:val="000000"/>
          <w:lang w:val="ru-RU"/>
        </w:rPr>
        <w:t>Козырев отстраняет женщину и практически тащит Добровольскую вперёд.</w:t>
      </w:r>
      <w:r w:rsidRPr="00E962F4">
        <w:rPr>
          <w:lang w:val="ru-RU"/>
        </w:rPr>
        <w:br/>
      </w:r>
      <w:r w:rsidRPr="00E962F4">
        <w:rPr>
          <w:color w:val="000000"/>
          <w:lang w:val="ru-RU"/>
        </w:rPr>
        <w:t>ДОБРОВОЛЬСКАЯ</w:t>
      </w:r>
      <w:r w:rsidRPr="00E962F4">
        <w:rPr>
          <w:lang w:val="ru-RU"/>
        </w:rPr>
        <w:br/>
      </w:r>
      <w:r w:rsidRPr="00E962F4">
        <w:rPr>
          <w:color w:val="000000"/>
          <w:lang w:val="ru-RU"/>
        </w:rPr>
        <w:t>Как зовут вашего сына?</w:t>
      </w:r>
      <w:r w:rsidRPr="00E962F4">
        <w:rPr>
          <w:lang w:val="ru-RU"/>
        </w:rPr>
        <w:br/>
      </w:r>
      <w:r w:rsidRPr="00E962F4">
        <w:rPr>
          <w:color w:val="000000"/>
          <w:lang w:val="ru-RU"/>
        </w:rPr>
        <w:t>Но толпа уже оттеснила женщину.</w:t>
      </w:r>
      <w:r w:rsidRPr="00E962F4">
        <w:rPr>
          <w:lang w:val="ru-RU"/>
        </w:rPr>
        <w:br/>
      </w:r>
      <w:r w:rsidRPr="00E962F4">
        <w:rPr>
          <w:color w:val="000000"/>
          <w:lang w:val="ru-RU"/>
        </w:rPr>
        <w:t>ГОЛОС ИЗ ТОЛПЫ 1</w:t>
      </w:r>
      <w:r w:rsidRPr="00E962F4">
        <w:rPr>
          <w:lang w:val="ru-RU"/>
        </w:rPr>
        <w:br/>
      </w:r>
      <w:r w:rsidRPr="00E962F4">
        <w:rPr>
          <w:color w:val="000000"/>
          <w:lang w:val="ru-RU"/>
        </w:rPr>
        <w:t>Убийца тоже там? Отвечайте!</w:t>
      </w:r>
      <w:r w:rsidRPr="00E962F4">
        <w:rPr>
          <w:lang w:val="ru-RU"/>
        </w:rPr>
        <w:br/>
      </w:r>
      <w:r w:rsidRPr="00E962F4">
        <w:rPr>
          <w:color w:val="000000"/>
          <w:lang w:val="ru-RU"/>
        </w:rPr>
        <w:t>К женщине подходит Мама Саши.</w:t>
      </w:r>
      <w:r w:rsidRPr="00E962F4">
        <w:rPr>
          <w:lang w:val="ru-RU"/>
        </w:rPr>
        <w:br/>
      </w:r>
      <w:r w:rsidRPr="00E962F4">
        <w:rPr>
          <w:color w:val="000000"/>
          <w:lang w:val="ru-RU"/>
        </w:rPr>
        <w:t>МАМА САШИ</w:t>
      </w:r>
      <w:r w:rsidRPr="00E962F4">
        <w:rPr>
          <w:lang w:val="ru-RU"/>
        </w:rPr>
        <w:br/>
      </w:r>
      <w:r w:rsidRPr="00E962F4">
        <w:rPr>
          <w:color w:val="000000"/>
          <w:lang w:val="ru-RU"/>
        </w:rPr>
        <w:t>У меня тоже сын там. Господи, как это вынести всё?! Как пережить?!</w:t>
      </w:r>
      <w:r w:rsidRPr="00E962F4">
        <w:rPr>
          <w:lang w:val="ru-RU"/>
        </w:rPr>
        <w:br/>
      </w:r>
      <w:r w:rsidRPr="00E962F4">
        <w:rPr>
          <w:color w:val="000000"/>
          <w:lang w:val="ru-RU"/>
        </w:rPr>
        <w:t>Женщины обнимаются.</w:t>
      </w:r>
      <w:r w:rsidRPr="00E962F4">
        <w:rPr>
          <w:lang w:val="ru-RU"/>
        </w:rPr>
        <w:br/>
      </w:r>
      <w:r w:rsidRPr="00E962F4">
        <w:rPr>
          <w:color w:val="000000"/>
          <w:lang w:val="ru-RU"/>
        </w:rPr>
        <w:t xml:space="preserve">Боков бегом выводит Конюха, милиционеры держат оцепление, организуя </w:t>
      </w:r>
      <w:proofErr w:type="spellStart"/>
      <w:proofErr w:type="gramStart"/>
      <w:r w:rsidRPr="00E962F4">
        <w:rPr>
          <w:color w:val="000000"/>
          <w:lang w:val="ru-RU"/>
        </w:rPr>
        <w:t>коридор.Мать</w:t>
      </w:r>
      <w:proofErr w:type="spellEnd"/>
      <w:proofErr w:type="gramEnd"/>
      <w:r w:rsidRPr="00E962F4">
        <w:rPr>
          <w:color w:val="000000"/>
          <w:lang w:val="ru-RU"/>
        </w:rPr>
        <w:t xml:space="preserve"> Конюха бросается к сыну.</w:t>
      </w:r>
      <w:r w:rsidRPr="00E962F4">
        <w:rPr>
          <w:lang w:val="ru-RU"/>
        </w:rPr>
        <w:br/>
      </w:r>
      <w:r w:rsidRPr="00E962F4">
        <w:rPr>
          <w:color w:val="000000"/>
          <w:lang w:val="ru-RU"/>
        </w:rPr>
        <w:t>МАТЬ КОНЮХА</w:t>
      </w:r>
      <w:r w:rsidRPr="00E962F4">
        <w:rPr>
          <w:lang w:val="ru-RU"/>
        </w:rPr>
        <w:br/>
      </w:r>
      <w:r w:rsidRPr="00E962F4">
        <w:rPr>
          <w:color w:val="000000"/>
          <w:lang w:val="ru-RU"/>
        </w:rPr>
        <w:t>Сынок! Сынок! я здесь!</w:t>
      </w:r>
      <w:r w:rsidRPr="00E962F4">
        <w:rPr>
          <w:lang w:val="ru-RU"/>
        </w:rPr>
        <w:br/>
      </w:r>
      <w:r w:rsidRPr="00E962F4">
        <w:rPr>
          <w:color w:val="000000"/>
          <w:lang w:val="ru-RU"/>
        </w:rPr>
        <w:t>Толпа с ненавистью смотрит на пожилую женщину, кажется, её сейчас разорвут. Конюх оборачивается.</w:t>
      </w:r>
      <w:r w:rsidRPr="00E962F4">
        <w:rPr>
          <w:lang w:val="ru-RU"/>
        </w:rPr>
        <w:br/>
      </w:r>
      <w:r w:rsidRPr="00E962F4">
        <w:rPr>
          <w:color w:val="000000"/>
          <w:lang w:val="ru-RU"/>
        </w:rPr>
        <w:t>КОНЮХ</w:t>
      </w:r>
      <w:r w:rsidRPr="00E962F4">
        <w:rPr>
          <w:lang w:val="ru-RU"/>
        </w:rPr>
        <w:br/>
      </w:r>
      <w:r w:rsidRPr="00E962F4">
        <w:rPr>
          <w:color w:val="000000"/>
          <w:lang w:val="ru-RU"/>
        </w:rPr>
        <w:t>Мама!</w:t>
      </w:r>
      <w:r>
        <w:rPr>
          <w:color w:val="000000"/>
        </w:rPr>
        <w:t> </w:t>
      </w:r>
      <w:r w:rsidRPr="00E962F4">
        <w:rPr>
          <w:lang w:val="ru-RU"/>
        </w:rPr>
        <w:br/>
      </w:r>
      <w:r w:rsidRPr="00E962F4">
        <w:rPr>
          <w:color w:val="000000"/>
          <w:lang w:val="ru-RU"/>
        </w:rPr>
        <w:t xml:space="preserve">Боков заталкивает маньяка в </w:t>
      </w:r>
      <w:proofErr w:type="spellStart"/>
      <w:proofErr w:type="gramStart"/>
      <w:r w:rsidRPr="00E962F4">
        <w:rPr>
          <w:color w:val="000000"/>
          <w:lang w:val="ru-RU"/>
        </w:rPr>
        <w:t>машину.Толпа</w:t>
      </w:r>
      <w:proofErr w:type="spellEnd"/>
      <w:proofErr w:type="gramEnd"/>
      <w:r w:rsidRPr="00E962F4">
        <w:rPr>
          <w:color w:val="000000"/>
          <w:lang w:val="ru-RU"/>
        </w:rPr>
        <w:t xml:space="preserve"> пытается разорвать мать </w:t>
      </w:r>
      <w:proofErr w:type="spellStart"/>
      <w:r w:rsidRPr="00E962F4">
        <w:rPr>
          <w:color w:val="000000"/>
          <w:lang w:val="ru-RU"/>
        </w:rPr>
        <w:t>Головкина.Милиционеры</w:t>
      </w:r>
      <w:proofErr w:type="spellEnd"/>
      <w:r w:rsidRPr="00E962F4">
        <w:rPr>
          <w:color w:val="000000"/>
          <w:lang w:val="ru-RU"/>
        </w:rPr>
        <w:t xml:space="preserve"> оттаскивают мать от толпы. Она совершенно </w:t>
      </w:r>
      <w:proofErr w:type="spellStart"/>
      <w:proofErr w:type="gramStart"/>
      <w:r w:rsidRPr="00E962F4">
        <w:rPr>
          <w:color w:val="000000"/>
          <w:lang w:val="ru-RU"/>
        </w:rPr>
        <w:t>растеряна.Эксперт</w:t>
      </w:r>
      <w:proofErr w:type="spellEnd"/>
      <w:proofErr w:type="gramEnd"/>
      <w:r w:rsidRPr="00E962F4">
        <w:rPr>
          <w:color w:val="000000"/>
          <w:lang w:val="ru-RU"/>
        </w:rPr>
        <w:t>-фотограф снимает происходящее на видео. Изображение становится похожим на</w:t>
      </w:r>
      <w:r>
        <w:rPr>
          <w:color w:val="000000"/>
        </w:rPr>
        <w:t>VHS</w:t>
      </w:r>
      <w:r w:rsidRPr="00E962F4">
        <w:rPr>
          <w:color w:val="000000"/>
          <w:lang w:val="ru-RU"/>
        </w:rPr>
        <w:t>, все как будто немного нереально.</w:t>
      </w:r>
      <w:r w:rsidRPr="00E962F4">
        <w:rPr>
          <w:lang w:val="ru-RU"/>
        </w:rPr>
        <w:br/>
      </w:r>
      <w:r w:rsidRPr="00E962F4">
        <w:rPr>
          <w:color w:val="000000"/>
          <w:lang w:val="ru-RU"/>
        </w:rPr>
        <w:t>ЭЛЛОЧКА (ЗК)</w:t>
      </w:r>
      <w:r w:rsidRPr="00E962F4">
        <w:rPr>
          <w:lang w:val="ru-RU"/>
        </w:rPr>
        <w:br/>
      </w:r>
      <w:r w:rsidRPr="00E962F4">
        <w:rPr>
          <w:color w:val="000000"/>
          <w:lang w:val="ru-RU"/>
        </w:rPr>
        <w:t xml:space="preserve">Мама! </w:t>
      </w:r>
      <w:proofErr w:type="spellStart"/>
      <w:r w:rsidRPr="00E962F4">
        <w:rPr>
          <w:color w:val="000000"/>
          <w:lang w:val="ru-RU"/>
        </w:rPr>
        <w:t>Мамааа</w:t>
      </w:r>
      <w:proofErr w:type="spellEnd"/>
      <w:r w:rsidRPr="00E962F4">
        <w:rPr>
          <w:color w:val="000000"/>
          <w:lang w:val="ru-RU"/>
        </w:rPr>
        <w:t>!</w:t>
      </w:r>
      <w:r w:rsidRPr="00E962F4">
        <w:rPr>
          <w:lang w:val="ru-RU"/>
        </w:rPr>
        <w:br/>
      </w:r>
      <w:r w:rsidRPr="00E962F4">
        <w:rPr>
          <w:color w:val="000000"/>
          <w:lang w:val="ru-RU"/>
        </w:rPr>
        <w:t xml:space="preserve">Добровольская видит Эллочку, протискивающуюся через толпу. Бабушка крепко держит её за руку и пытается бежать вместе с </w:t>
      </w:r>
      <w:proofErr w:type="spellStart"/>
      <w:proofErr w:type="gramStart"/>
      <w:r w:rsidRPr="00E962F4">
        <w:rPr>
          <w:color w:val="000000"/>
          <w:lang w:val="ru-RU"/>
        </w:rPr>
        <w:t>ней.Добровольская</w:t>
      </w:r>
      <w:proofErr w:type="spellEnd"/>
      <w:proofErr w:type="gramEnd"/>
      <w:r w:rsidRPr="00E962F4">
        <w:rPr>
          <w:color w:val="000000"/>
          <w:lang w:val="ru-RU"/>
        </w:rPr>
        <w:t xml:space="preserve"> бежит им навстречу из последних сил. Она в крови </w:t>
      </w:r>
      <w:proofErr w:type="spellStart"/>
      <w:r w:rsidRPr="00E962F4">
        <w:rPr>
          <w:color w:val="000000"/>
          <w:lang w:val="ru-RU"/>
        </w:rPr>
        <w:t>Конюха.Бабушка</w:t>
      </w:r>
      <w:proofErr w:type="spellEnd"/>
      <w:r w:rsidRPr="00E962F4">
        <w:rPr>
          <w:color w:val="000000"/>
          <w:lang w:val="ru-RU"/>
        </w:rPr>
        <w:t xml:space="preserve"> отпускает Эллочку, и она мчится к маме. Запрыгивает на неё, практически сбивая с </w:t>
      </w:r>
      <w:proofErr w:type="spellStart"/>
      <w:proofErr w:type="gramStart"/>
      <w:r w:rsidRPr="00E962F4">
        <w:rPr>
          <w:color w:val="000000"/>
          <w:lang w:val="ru-RU"/>
        </w:rPr>
        <w:t>ног.Добровольская</w:t>
      </w:r>
      <w:proofErr w:type="spellEnd"/>
      <w:proofErr w:type="gramEnd"/>
      <w:r w:rsidRPr="00E962F4">
        <w:rPr>
          <w:color w:val="000000"/>
          <w:lang w:val="ru-RU"/>
        </w:rPr>
        <w:t xml:space="preserve"> сжимает дочь в объятиях, мы никогда не видели её такой тёплой и эмоционально открытой. Гладит Эллочку по кудрявым волосам.</w:t>
      </w:r>
      <w:r w:rsidRPr="00E962F4">
        <w:rPr>
          <w:lang w:val="ru-RU"/>
        </w:rPr>
        <w:br/>
      </w:r>
      <w:r w:rsidRPr="00E962F4">
        <w:rPr>
          <w:color w:val="000000"/>
          <w:lang w:val="ru-RU"/>
        </w:rPr>
        <w:t xml:space="preserve">Мать Добровольской утирает </w:t>
      </w:r>
      <w:proofErr w:type="spellStart"/>
      <w:proofErr w:type="gramStart"/>
      <w:r w:rsidRPr="00E962F4">
        <w:rPr>
          <w:color w:val="000000"/>
          <w:lang w:val="ru-RU"/>
        </w:rPr>
        <w:t>слезу.Козырев</w:t>
      </w:r>
      <w:proofErr w:type="spellEnd"/>
      <w:proofErr w:type="gramEnd"/>
      <w:r w:rsidRPr="00E962F4">
        <w:rPr>
          <w:color w:val="000000"/>
          <w:lang w:val="ru-RU"/>
        </w:rPr>
        <w:t xml:space="preserve"> обнимает и Наташу, и дочь. Они как будто </w:t>
      </w:r>
      <w:proofErr w:type="spellStart"/>
      <w:proofErr w:type="gramStart"/>
      <w:r w:rsidRPr="00E962F4">
        <w:rPr>
          <w:color w:val="000000"/>
          <w:lang w:val="ru-RU"/>
        </w:rPr>
        <w:t>семья.Сцена</w:t>
      </w:r>
      <w:proofErr w:type="spellEnd"/>
      <w:proofErr w:type="gramEnd"/>
      <w:r w:rsidRPr="00E962F4">
        <w:rPr>
          <w:color w:val="000000"/>
          <w:lang w:val="ru-RU"/>
        </w:rPr>
        <w:t xml:space="preserve"> всепрощения и примирения.</w:t>
      </w:r>
      <w:r w:rsidRPr="00E962F4">
        <w:rPr>
          <w:lang w:val="ru-RU"/>
        </w:rPr>
        <w:br/>
      </w:r>
      <w:r w:rsidRPr="00E962F4">
        <w:rPr>
          <w:color w:val="000000"/>
          <w:lang w:val="ru-RU"/>
        </w:rPr>
        <w:t xml:space="preserve">Боков чуть в стороне. Как будто камера эксперта настигла его в какой-то интимный момент. Он достаёт сигарету, руки трясутся. </w:t>
      </w:r>
      <w:r w:rsidRPr="00E962F4">
        <w:rPr>
          <w:color w:val="000000"/>
          <w:lang w:val="ru-RU"/>
        </w:rPr>
        <w:lastRenderedPageBreak/>
        <w:t xml:space="preserve">Несколько раз пытается прикурить. Наконец ему это удаётся, и он как будто заметил камеру и смотрит прямо в </w:t>
      </w:r>
      <w:proofErr w:type="spellStart"/>
      <w:proofErr w:type="gramStart"/>
      <w:r w:rsidRPr="00E962F4">
        <w:rPr>
          <w:color w:val="000000"/>
          <w:lang w:val="ru-RU"/>
        </w:rPr>
        <w:t>объектив.Он</w:t>
      </w:r>
      <w:proofErr w:type="spellEnd"/>
      <w:proofErr w:type="gramEnd"/>
      <w:r w:rsidRPr="00E962F4">
        <w:rPr>
          <w:color w:val="000000"/>
          <w:lang w:val="ru-RU"/>
        </w:rPr>
        <w:t xml:space="preserve"> внезапно благородный, сентиментальный и очень красивый.</w:t>
      </w:r>
      <w:r w:rsidRPr="00E962F4">
        <w:rPr>
          <w:lang w:val="ru-RU"/>
        </w:rPr>
        <w:br/>
      </w:r>
      <w:r>
        <w:rPr>
          <w:color w:val="000000"/>
        </w:rPr>
        <w:t>КОНЕЦ</w:t>
      </w:r>
    </w:p>
    <w:p w14:paraId="01573722" w14:textId="77777777" w:rsidR="005240AD" w:rsidRDefault="005240AD" w:rsidP="005240AD"/>
    <w:p w14:paraId="2B0CC743" w14:textId="146E1B30" w:rsidR="00F11CF2" w:rsidRPr="00F11CF2" w:rsidRDefault="00F11CF2" w:rsidP="00F11CF2">
      <w:pPr>
        <w:pStyle w:val="aff3"/>
      </w:pPr>
      <w:r>
        <w:t>КОНЕЦ</w:t>
      </w:r>
    </w:p>
    <w:sectPr w:rsidR="00F11CF2" w:rsidRPr="00F11CF2" w:rsidSect="004F54F6">
      <w:footerReference w:type="default" r:id="rId11"/>
      <w:pgSz w:w="11900" w:h="16840"/>
      <w:pgMar w:top="1134" w:right="850" w:bottom="1134" w:left="1701"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B0C8B" w14:textId="77777777" w:rsidR="002B3E25" w:rsidRDefault="002B3E25" w:rsidP="0031048D">
      <w:r>
        <w:separator/>
      </w:r>
    </w:p>
    <w:p w14:paraId="20FD1221" w14:textId="77777777" w:rsidR="002B3E25" w:rsidRDefault="002B3E25"/>
    <w:p w14:paraId="27AD4977" w14:textId="77777777" w:rsidR="002B3E25" w:rsidRDefault="002B3E25"/>
  </w:endnote>
  <w:endnote w:type="continuationSeparator" w:id="0">
    <w:p w14:paraId="0F14345F" w14:textId="77777777" w:rsidR="002B3E25" w:rsidRDefault="002B3E25" w:rsidP="0031048D">
      <w:r>
        <w:continuationSeparator/>
      </w:r>
    </w:p>
    <w:p w14:paraId="1529D74A" w14:textId="77777777" w:rsidR="002B3E25" w:rsidRDefault="002B3E25"/>
    <w:p w14:paraId="0134DCE5" w14:textId="77777777" w:rsidR="002B3E25" w:rsidRDefault="002B3E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CC"/>
    <w:family w:val="swiss"/>
    <w:pitch w:val="variable"/>
    <w:sig w:usb0="E0002EFF" w:usb1="C000785B" w:usb2="00000009" w:usb3="00000000" w:csb0="000001FF" w:csb1="00000000"/>
  </w:font>
  <w:font w:name="Sylfaen">
    <w:panose1 w:val="010A0502050306030303"/>
    <w:charset w:val="CC"/>
    <w:family w:val="roman"/>
    <w:pitch w:val="variable"/>
    <w:sig w:usb0="040006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b"/>
      </w:rPr>
      <w:id w:val="-538907223"/>
      <w:docPartObj>
        <w:docPartGallery w:val="Page Numbers (Bottom of Page)"/>
        <w:docPartUnique/>
      </w:docPartObj>
    </w:sdtPr>
    <w:sdtEndPr>
      <w:rPr>
        <w:rStyle w:val="ab"/>
      </w:rPr>
    </w:sdtEndPr>
    <w:sdtContent>
      <w:p w14:paraId="017812A9" w14:textId="77777777" w:rsidR="00381AA7" w:rsidRDefault="00381AA7" w:rsidP="00ED7C7B">
        <w:pPr>
          <w:framePr w:wrap="none" w:vAnchor="text" w:hAnchor="margin" w:xAlign="right" w:y="1"/>
          <w:rPr>
            <w:rStyle w:val="ab"/>
          </w:rPr>
        </w:pPr>
        <w:r>
          <w:rPr>
            <w:rStyle w:val="ab"/>
          </w:rPr>
          <w:fldChar w:fldCharType="begin"/>
        </w:r>
        <w:r>
          <w:rPr>
            <w:rStyle w:val="ab"/>
          </w:rPr>
          <w:instrText xml:space="preserve"> PAGE </w:instrText>
        </w:r>
        <w:r>
          <w:rPr>
            <w:rStyle w:val="ab"/>
          </w:rPr>
          <w:fldChar w:fldCharType="separate"/>
        </w:r>
        <w:r>
          <w:rPr>
            <w:rStyle w:val="ab"/>
            <w:noProof/>
          </w:rPr>
          <w:t>26</w:t>
        </w:r>
        <w:r>
          <w:rPr>
            <w:rStyle w:val="ab"/>
          </w:rPr>
          <w:fldChar w:fldCharType="end"/>
        </w:r>
      </w:p>
    </w:sdtContent>
  </w:sdt>
  <w:p w14:paraId="76708315" w14:textId="77777777" w:rsidR="00381AA7" w:rsidRDefault="00381AA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8D06E" w14:textId="4253F8E4" w:rsidR="00381AA7" w:rsidRPr="0044356A" w:rsidRDefault="00381AA7">
    <w:pPr>
      <w:pStyle w:val="afe"/>
      <w:jc w:val="right"/>
      <w:rPr>
        <w:color w:val="3B3838" w:themeColor="background2" w:themeShade="40"/>
        <w:lang w:val="ru-R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67171" w:themeColor="background2" w:themeShade="80"/>
      </w:rPr>
      <w:id w:val="-2127604174"/>
      <w:docPartObj>
        <w:docPartGallery w:val="Page Numbers (Bottom of Page)"/>
        <w:docPartUnique/>
      </w:docPartObj>
    </w:sdtPr>
    <w:sdtEndPr/>
    <w:sdtContent>
      <w:p w14:paraId="4B4F75A8" w14:textId="77777777" w:rsidR="00381AA7" w:rsidRPr="004F54F6" w:rsidRDefault="00381AA7">
        <w:pPr>
          <w:pStyle w:val="afe"/>
          <w:jc w:val="right"/>
          <w:rPr>
            <w:color w:val="767171" w:themeColor="background2" w:themeShade="80"/>
          </w:rPr>
        </w:pPr>
        <w:r w:rsidRPr="0044356A">
          <w:rPr>
            <w:color w:val="3B3838" w:themeColor="background2" w:themeShade="40"/>
          </w:rPr>
          <w:fldChar w:fldCharType="begin"/>
        </w:r>
        <w:r w:rsidRPr="0044356A">
          <w:rPr>
            <w:color w:val="3B3838" w:themeColor="background2" w:themeShade="40"/>
          </w:rPr>
          <w:instrText>PAGE   \* MERGEFORMAT</w:instrText>
        </w:r>
        <w:r w:rsidRPr="0044356A">
          <w:rPr>
            <w:color w:val="3B3838" w:themeColor="background2" w:themeShade="40"/>
          </w:rPr>
          <w:fldChar w:fldCharType="separate"/>
        </w:r>
        <w:r w:rsidRPr="0044356A">
          <w:rPr>
            <w:color w:val="3B3838" w:themeColor="background2" w:themeShade="40"/>
            <w:lang w:val="ru-RU"/>
          </w:rPr>
          <w:t>2</w:t>
        </w:r>
        <w:r w:rsidRPr="0044356A">
          <w:rPr>
            <w:color w:val="3B3838" w:themeColor="background2" w:themeShade="4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72F10" w14:textId="77777777" w:rsidR="002B3E25" w:rsidRDefault="002B3E25" w:rsidP="0031048D">
      <w:r>
        <w:separator/>
      </w:r>
    </w:p>
    <w:p w14:paraId="7DC55053" w14:textId="77777777" w:rsidR="002B3E25" w:rsidRDefault="002B3E25"/>
    <w:p w14:paraId="15A7865A" w14:textId="77777777" w:rsidR="002B3E25" w:rsidRDefault="002B3E25"/>
  </w:footnote>
  <w:footnote w:type="continuationSeparator" w:id="0">
    <w:p w14:paraId="01047A73" w14:textId="77777777" w:rsidR="002B3E25" w:rsidRDefault="002B3E25" w:rsidP="0031048D">
      <w:r>
        <w:continuationSeparator/>
      </w:r>
    </w:p>
    <w:p w14:paraId="23DA4F7E" w14:textId="77777777" w:rsidR="002B3E25" w:rsidRDefault="002B3E25"/>
    <w:p w14:paraId="092853B8" w14:textId="77777777" w:rsidR="002B3E25" w:rsidRDefault="002B3E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ADBFF" w14:textId="77777777" w:rsidR="00680D34" w:rsidRDefault="00680D34" w:rsidP="00680D34">
    <w:pPr>
      <w:pStyle w:val="afc"/>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42487"/>
    <w:multiLevelType w:val="hybridMultilevel"/>
    <w:tmpl w:val="F0383D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CFA1722"/>
    <w:multiLevelType w:val="hybridMultilevel"/>
    <w:tmpl w:val="65E0D11E"/>
    <w:lvl w:ilvl="0" w:tplc="43F6C076">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0D961D4"/>
    <w:multiLevelType w:val="hybridMultilevel"/>
    <w:tmpl w:val="749855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8C13084"/>
    <w:multiLevelType w:val="hybridMultilevel"/>
    <w:tmpl w:val="749855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08929A3"/>
    <w:multiLevelType w:val="hybridMultilevel"/>
    <w:tmpl w:val="749855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7237BCB"/>
    <w:multiLevelType w:val="hybridMultilevel"/>
    <w:tmpl w:val="749855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AF62B1A"/>
    <w:multiLevelType w:val="hybridMultilevel"/>
    <w:tmpl w:val="9A2AB8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7D644A83"/>
    <w:multiLevelType w:val="hybridMultilevel"/>
    <w:tmpl w:val="749855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503205477">
    <w:abstractNumId w:val="7"/>
  </w:num>
  <w:num w:numId="2" w16cid:durableId="361366564">
    <w:abstractNumId w:val="0"/>
  </w:num>
  <w:num w:numId="3" w16cid:durableId="533664108">
    <w:abstractNumId w:val="3"/>
  </w:num>
  <w:num w:numId="4" w16cid:durableId="1985045103">
    <w:abstractNumId w:val="4"/>
  </w:num>
  <w:num w:numId="5" w16cid:durableId="1490368073">
    <w:abstractNumId w:val="1"/>
  </w:num>
  <w:num w:numId="6" w16cid:durableId="245117638">
    <w:abstractNumId w:val="6"/>
  </w:num>
  <w:num w:numId="7" w16cid:durableId="703598579">
    <w:abstractNumId w:val="5"/>
  </w:num>
  <w:num w:numId="8" w16cid:durableId="767118207">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99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EF2"/>
    <w:rsid w:val="000004E3"/>
    <w:rsid w:val="00000984"/>
    <w:rsid w:val="000018A7"/>
    <w:rsid w:val="000038D1"/>
    <w:rsid w:val="00004FC6"/>
    <w:rsid w:val="00006A34"/>
    <w:rsid w:val="000118D7"/>
    <w:rsid w:val="00012213"/>
    <w:rsid w:val="00016F9A"/>
    <w:rsid w:val="00017A87"/>
    <w:rsid w:val="000203ED"/>
    <w:rsid w:val="00020F04"/>
    <w:rsid w:val="00021ADD"/>
    <w:rsid w:val="00025899"/>
    <w:rsid w:val="00025EF4"/>
    <w:rsid w:val="00026809"/>
    <w:rsid w:val="000309CF"/>
    <w:rsid w:val="00036279"/>
    <w:rsid w:val="00040EDE"/>
    <w:rsid w:val="00042E92"/>
    <w:rsid w:val="00046B4A"/>
    <w:rsid w:val="000529C4"/>
    <w:rsid w:val="00056F08"/>
    <w:rsid w:val="0006293F"/>
    <w:rsid w:val="000651A5"/>
    <w:rsid w:val="000653B9"/>
    <w:rsid w:val="000725FB"/>
    <w:rsid w:val="000727DC"/>
    <w:rsid w:val="00080A2B"/>
    <w:rsid w:val="00086DD3"/>
    <w:rsid w:val="000873E8"/>
    <w:rsid w:val="00094E2A"/>
    <w:rsid w:val="00097440"/>
    <w:rsid w:val="000A1946"/>
    <w:rsid w:val="000A2F17"/>
    <w:rsid w:val="000A4D88"/>
    <w:rsid w:val="000B4FA1"/>
    <w:rsid w:val="000B751C"/>
    <w:rsid w:val="000C0D6A"/>
    <w:rsid w:val="000C265B"/>
    <w:rsid w:val="000C2A12"/>
    <w:rsid w:val="000C2DAB"/>
    <w:rsid w:val="000C3C1D"/>
    <w:rsid w:val="000D19C2"/>
    <w:rsid w:val="000D375D"/>
    <w:rsid w:val="000D4067"/>
    <w:rsid w:val="000E09E9"/>
    <w:rsid w:val="000E3B94"/>
    <w:rsid w:val="000E53D9"/>
    <w:rsid w:val="000F3EFB"/>
    <w:rsid w:val="000F545B"/>
    <w:rsid w:val="000F7D8E"/>
    <w:rsid w:val="00103708"/>
    <w:rsid w:val="00104876"/>
    <w:rsid w:val="00110780"/>
    <w:rsid w:val="00111990"/>
    <w:rsid w:val="00111A57"/>
    <w:rsid w:val="00112EFF"/>
    <w:rsid w:val="00113467"/>
    <w:rsid w:val="0011499B"/>
    <w:rsid w:val="00121E3B"/>
    <w:rsid w:val="00121FF4"/>
    <w:rsid w:val="00122B19"/>
    <w:rsid w:val="00127383"/>
    <w:rsid w:val="00127411"/>
    <w:rsid w:val="00137405"/>
    <w:rsid w:val="00145D59"/>
    <w:rsid w:val="00154D93"/>
    <w:rsid w:val="0016705E"/>
    <w:rsid w:val="00170356"/>
    <w:rsid w:val="00183675"/>
    <w:rsid w:val="00185998"/>
    <w:rsid w:val="00187093"/>
    <w:rsid w:val="001927F5"/>
    <w:rsid w:val="00192B72"/>
    <w:rsid w:val="001A0A4A"/>
    <w:rsid w:val="001A3248"/>
    <w:rsid w:val="001A344F"/>
    <w:rsid w:val="001A52AC"/>
    <w:rsid w:val="001A75A1"/>
    <w:rsid w:val="001B6133"/>
    <w:rsid w:val="001B68B3"/>
    <w:rsid w:val="001C15C7"/>
    <w:rsid w:val="001C394C"/>
    <w:rsid w:val="001C5149"/>
    <w:rsid w:val="001C5922"/>
    <w:rsid w:val="001D58F8"/>
    <w:rsid w:val="001D7C93"/>
    <w:rsid w:val="001E04E3"/>
    <w:rsid w:val="001E5C01"/>
    <w:rsid w:val="001E74A0"/>
    <w:rsid w:val="001F439C"/>
    <w:rsid w:val="001F6110"/>
    <w:rsid w:val="00201072"/>
    <w:rsid w:val="00204C62"/>
    <w:rsid w:val="00205DC9"/>
    <w:rsid w:val="00206871"/>
    <w:rsid w:val="00207323"/>
    <w:rsid w:val="0021035D"/>
    <w:rsid w:val="00211F0B"/>
    <w:rsid w:val="00212054"/>
    <w:rsid w:val="00214BC4"/>
    <w:rsid w:val="00215677"/>
    <w:rsid w:val="00222795"/>
    <w:rsid w:val="00225889"/>
    <w:rsid w:val="0023490C"/>
    <w:rsid w:val="00236B8B"/>
    <w:rsid w:val="00240DDD"/>
    <w:rsid w:val="00242958"/>
    <w:rsid w:val="00255D8A"/>
    <w:rsid w:val="00255E2E"/>
    <w:rsid w:val="00261068"/>
    <w:rsid w:val="002668A0"/>
    <w:rsid w:val="002707EA"/>
    <w:rsid w:val="002709AD"/>
    <w:rsid w:val="00270D29"/>
    <w:rsid w:val="00273D43"/>
    <w:rsid w:val="0027576D"/>
    <w:rsid w:val="00282C49"/>
    <w:rsid w:val="00295157"/>
    <w:rsid w:val="002959C5"/>
    <w:rsid w:val="002967CD"/>
    <w:rsid w:val="002971CF"/>
    <w:rsid w:val="002A2E6F"/>
    <w:rsid w:val="002A2ED0"/>
    <w:rsid w:val="002A6845"/>
    <w:rsid w:val="002B0511"/>
    <w:rsid w:val="002B3E25"/>
    <w:rsid w:val="002C5E84"/>
    <w:rsid w:val="002C72A0"/>
    <w:rsid w:val="002D3870"/>
    <w:rsid w:val="002D3F9C"/>
    <w:rsid w:val="002E1521"/>
    <w:rsid w:val="002E1945"/>
    <w:rsid w:val="002E356F"/>
    <w:rsid w:val="002E5A3E"/>
    <w:rsid w:val="002E606C"/>
    <w:rsid w:val="002F0D1C"/>
    <w:rsid w:val="0030055B"/>
    <w:rsid w:val="003005E2"/>
    <w:rsid w:val="00301108"/>
    <w:rsid w:val="003068F9"/>
    <w:rsid w:val="0031048D"/>
    <w:rsid w:val="003104DD"/>
    <w:rsid w:val="00311A90"/>
    <w:rsid w:val="0031308B"/>
    <w:rsid w:val="00317444"/>
    <w:rsid w:val="003207CA"/>
    <w:rsid w:val="003258F3"/>
    <w:rsid w:val="003301FB"/>
    <w:rsid w:val="00336FA7"/>
    <w:rsid w:val="00337C71"/>
    <w:rsid w:val="00341090"/>
    <w:rsid w:val="00341E05"/>
    <w:rsid w:val="00346D25"/>
    <w:rsid w:val="00347D7C"/>
    <w:rsid w:val="00354C74"/>
    <w:rsid w:val="00360162"/>
    <w:rsid w:val="003620EB"/>
    <w:rsid w:val="00362335"/>
    <w:rsid w:val="00362C97"/>
    <w:rsid w:val="00362E94"/>
    <w:rsid w:val="00365F2E"/>
    <w:rsid w:val="00370990"/>
    <w:rsid w:val="00370997"/>
    <w:rsid w:val="003731D6"/>
    <w:rsid w:val="0037453D"/>
    <w:rsid w:val="003774AE"/>
    <w:rsid w:val="00381AA7"/>
    <w:rsid w:val="003828DF"/>
    <w:rsid w:val="00387513"/>
    <w:rsid w:val="00387B5A"/>
    <w:rsid w:val="0039074F"/>
    <w:rsid w:val="00392C88"/>
    <w:rsid w:val="00393D73"/>
    <w:rsid w:val="00395763"/>
    <w:rsid w:val="00397605"/>
    <w:rsid w:val="003A14A8"/>
    <w:rsid w:val="003A1D21"/>
    <w:rsid w:val="003A6261"/>
    <w:rsid w:val="003B0C03"/>
    <w:rsid w:val="003B40D4"/>
    <w:rsid w:val="003B7A3E"/>
    <w:rsid w:val="003C18BE"/>
    <w:rsid w:val="003C23FF"/>
    <w:rsid w:val="003C24EE"/>
    <w:rsid w:val="003C76A2"/>
    <w:rsid w:val="003D16A5"/>
    <w:rsid w:val="003D4D31"/>
    <w:rsid w:val="003D5FEC"/>
    <w:rsid w:val="003E2BD0"/>
    <w:rsid w:val="003E5547"/>
    <w:rsid w:val="003F1900"/>
    <w:rsid w:val="003F51F9"/>
    <w:rsid w:val="004031C8"/>
    <w:rsid w:val="004038AA"/>
    <w:rsid w:val="004145CE"/>
    <w:rsid w:val="00415BA5"/>
    <w:rsid w:val="004160D8"/>
    <w:rsid w:val="00416229"/>
    <w:rsid w:val="00420037"/>
    <w:rsid w:val="00420CCF"/>
    <w:rsid w:val="00423D84"/>
    <w:rsid w:val="00424114"/>
    <w:rsid w:val="004261BC"/>
    <w:rsid w:val="00426937"/>
    <w:rsid w:val="00432221"/>
    <w:rsid w:val="00433DD8"/>
    <w:rsid w:val="0044356A"/>
    <w:rsid w:val="00444174"/>
    <w:rsid w:val="00446969"/>
    <w:rsid w:val="00452066"/>
    <w:rsid w:val="00452F51"/>
    <w:rsid w:val="004551FB"/>
    <w:rsid w:val="00455AB0"/>
    <w:rsid w:val="004633E7"/>
    <w:rsid w:val="00466470"/>
    <w:rsid w:val="00474079"/>
    <w:rsid w:val="00475447"/>
    <w:rsid w:val="00477544"/>
    <w:rsid w:val="0048356D"/>
    <w:rsid w:val="0048588D"/>
    <w:rsid w:val="00485FEE"/>
    <w:rsid w:val="00486729"/>
    <w:rsid w:val="00487775"/>
    <w:rsid w:val="00491AE9"/>
    <w:rsid w:val="00492C8F"/>
    <w:rsid w:val="00493259"/>
    <w:rsid w:val="0049683D"/>
    <w:rsid w:val="004A04FE"/>
    <w:rsid w:val="004A3251"/>
    <w:rsid w:val="004A44B3"/>
    <w:rsid w:val="004A472C"/>
    <w:rsid w:val="004A4E2D"/>
    <w:rsid w:val="004A4E48"/>
    <w:rsid w:val="004B1238"/>
    <w:rsid w:val="004B20BC"/>
    <w:rsid w:val="004C12F9"/>
    <w:rsid w:val="004C23CD"/>
    <w:rsid w:val="004C2F0B"/>
    <w:rsid w:val="004C302F"/>
    <w:rsid w:val="004C7388"/>
    <w:rsid w:val="004C7D1B"/>
    <w:rsid w:val="004D1182"/>
    <w:rsid w:val="004D1D54"/>
    <w:rsid w:val="004D1E91"/>
    <w:rsid w:val="004D2EE4"/>
    <w:rsid w:val="004D4FD9"/>
    <w:rsid w:val="004D6BBE"/>
    <w:rsid w:val="004E1362"/>
    <w:rsid w:val="004E1E0F"/>
    <w:rsid w:val="004E2F2B"/>
    <w:rsid w:val="004E31E5"/>
    <w:rsid w:val="004E45EB"/>
    <w:rsid w:val="004E5B2A"/>
    <w:rsid w:val="004E75BD"/>
    <w:rsid w:val="004E78B2"/>
    <w:rsid w:val="004F4C5C"/>
    <w:rsid w:val="004F54F6"/>
    <w:rsid w:val="004F7C1B"/>
    <w:rsid w:val="005001C9"/>
    <w:rsid w:val="00502DAA"/>
    <w:rsid w:val="005139BB"/>
    <w:rsid w:val="005159FF"/>
    <w:rsid w:val="00522944"/>
    <w:rsid w:val="005240AD"/>
    <w:rsid w:val="00524406"/>
    <w:rsid w:val="00524BF5"/>
    <w:rsid w:val="005301F8"/>
    <w:rsid w:val="0053148E"/>
    <w:rsid w:val="00541BCA"/>
    <w:rsid w:val="00544B21"/>
    <w:rsid w:val="00550CE0"/>
    <w:rsid w:val="00550E1A"/>
    <w:rsid w:val="00552AF4"/>
    <w:rsid w:val="005548F6"/>
    <w:rsid w:val="0055677E"/>
    <w:rsid w:val="00561BB3"/>
    <w:rsid w:val="00563DDF"/>
    <w:rsid w:val="00563E74"/>
    <w:rsid w:val="005741CE"/>
    <w:rsid w:val="00576748"/>
    <w:rsid w:val="005778E9"/>
    <w:rsid w:val="00580DFA"/>
    <w:rsid w:val="00582822"/>
    <w:rsid w:val="005829DF"/>
    <w:rsid w:val="005849C7"/>
    <w:rsid w:val="00584EAE"/>
    <w:rsid w:val="005853B5"/>
    <w:rsid w:val="005879EB"/>
    <w:rsid w:val="00592F6F"/>
    <w:rsid w:val="0059338F"/>
    <w:rsid w:val="005974EE"/>
    <w:rsid w:val="005A24A2"/>
    <w:rsid w:val="005A306A"/>
    <w:rsid w:val="005A49FB"/>
    <w:rsid w:val="005A5628"/>
    <w:rsid w:val="005A7311"/>
    <w:rsid w:val="005B2418"/>
    <w:rsid w:val="005B275F"/>
    <w:rsid w:val="005B2956"/>
    <w:rsid w:val="005B3296"/>
    <w:rsid w:val="005C5FFB"/>
    <w:rsid w:val="005D6AB0"/>
    <w:rsid w:val="005F2A26"/>
    <w:rsid w:val="005F655E"/>
    <w:rsid w:val="00600656"/>
    <w:rsid w:val="006018E2"/>
    <w:rsid w:val="006034A7"/>
    <w:rsid w:val="00606669"/>
    <w:rsid w:val="006208B1"/>
    <w:rsid w:val="006316FA"/>
    <w:rsid w:val="006401A3"/>
    <w:rsid w:val="00642A97"/>
    <w:rsid w:val="00642F2D"/>
    <w:rsid w:val="00644914"/>
    <w:rsid w:val="006508EF"/>
    <w:rsid w:val="0065115D"/>
    <w:rsid w:val="00654FAB"/>
    <w:rsid w:val="006554AF"/>
    <w:rsid w:val="00660309"/>
    <w:rsid w:val="006631B7"/>
    <w:rsid w:val="00664FFB"/>
    <w:rsid w:val="00666AD2"/>
    <w:rsid w:val="0068019B"/>
    <w:rsid w:val="00680D34"/>
    <w:rsid w:val="00681445"/>
    <w:rsid w:val="0068533D"/>
    <w:rsid w:val="00686033"/>
    <w:rsid w:val="00686CEF"/>
    <w:rsid w:val="006939BC"/>
    <w:rsid w:val="00693BB8"/>
    <w:rsid w:val="006A00D5"/>
    <w:rsid w:val="006A07BF"/>
    <w:rsid w:val="006A133B"/>
    <w:rsid w:val="006A370E"/>
    <w:rsid w:val="006B40CF"/>
    <w:rsid w:val="006B60E0"/>
    <w:rsid w:val="006C1C3C"/>
    <w:rsid w:val="006C1F8D"/>
    <w:rsid w:val="006C2D1B"/>
    <w:rsid w:val="006C5FB0"/>
    <w:rsid w:val="006C65D3"/>
    <w:rsid w:val="006C732B"/>
    <w:rsid w:val="006D1603"/>
    <w:rsid w:val="006D1A1D"/>
    <w:rsid w:val="006D1C71"/>
    <w:rsid w:val="006D22E0"/>
    <w:rsid w:val="006D51F7"/>
    <w:rsid w:val="006E133F"/>
    <w:rsid w:val="006E48BF"/>
    <w:rsid w:val="006E7A7F"/>
    <w:rsid w:val="006E7EE0"/>
    <w:rsid w:val="006F3DE6"/>
    <w:rsid w:val="006F473C"/>
    <w:rsid w:val="006F4FAA"/>
    <w:rsid w:val="006F6414"/>
    <w:rsid w:val="007108A3"/>
    <w:rsid w:val="00717297"/>
    <w:rsid w:val="007201A2"/>
    <w:rsid w:val="0072146E"/>
    <w:rsid w:val="00730294"/>
    <w:rsid w:val="00730C02"/>
    <w:rsid w:val="00735023"/>
    <w:rsid w:val="0073780B"/>
    <w:rsid w:val="0074064C"/>
    <w:rsid w:val="00744136"/>
    <w:rsid w:val="00750FB3"/>
    <w:rsid w:val="00752F9E"/>
    <w:rsid w:val="00753396"/>
    <w:rsid w:val="00753E1E"/>
    <w:rsid w:val="007578F9"/>
    <w:rsid w:val="00757B1C"/>
    <w:rsid w:val="00761D6D"/>
    <w:rsid w:val="007746F1"/>
    <w:rsid w:val="00774911"/>
    <w:rsid w:val="00776610"/>
    <w:rsid w:val="00777BDC"/>
    <w:rsid w:val="00777DAA"/>
    <w:rsid w:val="00781B1D"/>
    <w:rsid w:val="007829D3"/>
    <w:rsid w:val="007829FD"/>
    <w:rsid w:val="00785F3F"/>
    <w:rsid w:val="007900A8"/>
    <w:rsid w:val="00797874"/>
    <w:rsid w:val="007A1D31"/>
    <w:rsid w:val="007A296A"/>
    <w:rsid w:val="007A4898"/>
    <w:rsid w:val="007B0CE4"/>
    <w:rsid w:val="007B4492"/>
    <w:rsid w:val="007B4D13"/>
    <w:rsid w:val="007B6E8A"/>
    <w:rsid w:val="007C1A97"/>
    <w:rsid w:val="007C1E45"/>
    <w:rsid w:val="007C22F7"/>
    <w:rsid w:val="007C47A6"/>
    <w:rsid w:val="007C54A4"/>
    <w:rsid w:val="007C7925"/>
    <w:rsid w:val="007D1F41"/>
    <w:rsid w:val="007D61F8"/>
    <w:rsid w:val="007E1D46"/>
    <w:rsid w:val="007E2536"/>
    <w:rsid w:val="007E43BA"/>
    <w:rsid w:val="007E446C"/>
    <w:rsid w:val="007E70E3"/>
    <w:rsid w:val="007F136B"/>
    <w:rsid w:val="007F1F7A"/>
    <w:rsid w:val="007F73F8"/>
    <w:rsid w:val="008058B7"/>
    <w:rsid w:val="00806DC7"/>
    <w:rsid w:val="00807EE4"/>
    <w:rsid w:val="00811190"/>
    <w:rsid w:val="00817252"/>
    <w:rsid w:val="00823DB1"/>
    <w:rsid w:val="00824790"/>
    <w:rsid w:val="008256A4"/>
    <w:rsid w:val="00832096"/>
    <w:rsid w:val="0083331C"/>
    <w:rsid w:val="00843115"/>
    <w:rsid w:val="00847FB1"/>
    <w:rsid w:val="00851CE6"/>
    <w:rsid w:val="008527A7"/>
    <w:rsid w:val="00853850"/>
    <w:rsid w:val="00853E3F"/>
    <w:rsid w:val="00854646"/>
    <w:rsid w:val="00854FCA"/>
    <w:rsid w:val="00870599"/>
    <w:rsid w:val="00870C63"/>
    <w:rsid w:val="00873B80"/>
    <w:rsid w:val="00875B8D"/>
    <w:rsid w:val="00876DA2"/>
    <w:rsid w:val="00881BFA"/>
    <w:rsid w:val="008828CF"/>
    <w:rsid w:val="008A2EAE"/>
    <w:rsid w:val="008A4380"/>
    <w:rsid w:val="008B2854"/>
    <w:rsid w:val="008B6ED9"/>
    <w:rsid w:val="008C0AF6"/>
    <w:rsid w:val="008C1749"/>
    <w:rsid w:val="008C5A2A"/>
    <w:rsid w:val="008C6B0B"/>
    <w:rsid w:val="008D200F"/>
    <w:rsid w:val="008D46DE"/>
    <w:rsid w:val="008D7A0D"/>
    <w:rsid w:val="008E0E42"/>
    <w:rsid w:val="008E3AC0"/>
    <w:rsid w:val="008E48A9"/>
    <w:rsid w:val="008F0315"/>
    <w:rsid w:val="008F26D4"/>
    <w:rsid w:val="008F4636"/>
    <w:rsid w:val="008F67EE"/>
    <w:rsid w:val="008F6D77"/>
    <w:rsid w:val="008F6EBF"/>
    <w:rsid w:val="009023D9"/>
    <w:rsid w:val="009026B5"/>
    <w:rsid w:val="00906A69"/>
    <w:rsid w:val="009144E0"/>
    <w:rsid w:val="009162A1"/>
    <w:rsid w:val="0091773B"/>
    <w:rsid w:val="00917BB6"/>
    <w:rsid w:val="00924B48"/>
    <w:rsid w:val="00927978"/>
    <w:rsid w:val="00927B67"/>
    <w:rsid w:val="00930CDA"/>
    <w:rsid w:val="00933FD0"/>
    <w:rsid w:val="009346FD"/>
    <w:rsid w:val="00940159"/>
    <w:rsid w:val="0094188C"/>
    <w:rsid w:val="00944A39"/>
    <w:rsid w:val="00964052"/>
    <w:rsid w:val="00966D10"/>
    <w:rsid w:val="009671C3"/>
    <w:rsid w:val="00971033"/>
    <w:rsid w:val="0097126E"/>
    <w:rsid w:val="00973394"/>
    <w:rsid w:val="00973B7F"/>
    <w:rsid w:val="00975E65"/>
    <w:rsid w:val="00980D3B"/>
    <w:rsid w:val="00981EE8"/>
    <w:rsid w:val="00985128"/>
    <w:rsid w:val="0098654C"/>
    <w:rsid w:val="00987713"/>
    <w:rsid w:val="00992CC1"/>
    <w:rsid w:val="009937AD"/>
    <w:rsid w:val="00994A7E"/>
    <w:rsid w:val="00996643"/>
    <w:rsid w:val="009A2D16"/>
    <w:rsid w:val="009B3C82"/>
    <w:rsid w:val="009B595A"/>
    <w:rsid w:val="009B634E"/>
    <w:rsid w:val="009B66B5"/>
    <w:rsid w:val="009B670E"/>
    <w:rsid w:val="009B72BD"/>
    <w:rsid w:val="009B7876"/>
    <w:rsid w:val="009C48C0"/>
    <w:rsid w:val="009D323A"/>
    <w:rsid w:val="009D4FD1"/>
    <w:rsid w:val="009D50E6"/>
    <w:rsid w:val="009D64AC"/>
    <w:rsid w:val="009E3197"/>
    <w:rsid w:val="009E37E9"/>
    <w:rsid w:val="009F2670"/>
    <w:rsid w:val="009F5B3D"/>
    <w:rsid w:val="009F64AE"/>
    <w:rsid w:val="009F6F53"/>
    <w:rsid w:val="009F78D0"/>
    <w:rsid w:val="009F7A43"/>
    <w:rsid w:val="00A00F93"/>
    <w:rsid w:val="00A04FD9"/>
    <w:rsid w:val="00A06BBE"/>
    <w:rsid w:val="00A06EB1"/>
    <w:rsid w:val="00A16188"/>
    <w:rsid w:val="00A21734"/>
    <w:rsid w:val="00A219E6"/>
    <w:rsid w:val="00A21F48"/>
    <w:rsid w:val="00A23752"/>
    <w:rsid w:val="00A30521"/>
    <w:rsid w:val="00A32611"/>
    <w:rsid w:val="00A34B9B"/>
    <w:rsid w:val="00A41007"/>
    <w:rsid w:val="00A419D6"/>
    <w:rsid w:val="00A4270A"/>
    <w:rsid w:val="00A43DB1"/>
    <w:rsid w:val="00A43E4F"/>
    <w:rsid w:val="00A44153"/>
    <w:rsid w:val="00A470A9"/>
    <w:rsid w:val="00A54EF2"/>
    <w:rsid w:val="00A55B85"/>
    <w:rsid w:val="00A57741"/>
    <w:rsid w:val="00A6184D"/>
    <w:rsid w:val="00A64029"/>
    <w:rsid w:val="00A641F2"/>
    <w:rsid w:val="00A65B7A"/>
    <w:rsid w:val="00A739AB"/>
    <w:rsid w:val="00A73CF3"/>
    <w:rsid w:val="00A76019"/>
    <w:rsid w:val="00A8550C"/>
    <w:rsid w:val="00A87D43"/>
    <w:rsid w:val="00A90010"/>
    <w:rsid w:val="00A9149A"/>
    <w:rsid w:val="00A916D7"/>
    <w:rsid w:val="00A93892"/>
    <w:rsid w:val="00AA45FA"/>
    <w:rsid w:val="00AB01B9"/>
    <w:rsid w:val="00AB2B36"/>
    <w:rsid w:val="00AB5A80"/>
    <w:rsid w:val="00AC2609"/>
    <w:rsid w:val="00AD0E68"/>
    <w:rsid w:val="00AD28CC"/>
    <w:rsid w:val="00AD36CA"/>
    <w:rsid w:val="00AD3B10"/>
    <w:rsid w:val="00AD6C93"/>
    <w:rsid w:val="00AD71E4"/>
    <w:rsid w:val="00AD7DC0"/>
    <w:rsid w:val="00AE0752"/>
    <w:rsid w:val="00AE6E44"/>
    <w:rsid w:val="00AE73FA"/>
    <w:rsid w:val="00AF723D"/>
    <w:rsid w:val="00B10315"/>
    <w:rsid w:val="00B1039B"/>
    <w:rsid w:val="00B136BB"/>
    <w:rsid w:val="00B15E50"/>
    <w:rsid w:val="00B167EB"/>
    <w:rsid w:val="00B17ADF"/>
    <w:rsid w:val="00B222E0"/>
    <w:rsid w:val="00B257FA"/>
    <w:rsid w:val="00B26B8C"/>
    <w:rsid w:val="00B330E5"/>
    <w:rsid w:val="00B3383F"/>
    <w:rsid w:val="00B3485D"/>
    <w:rsid w:val="00B41718"/>
    <w:rsid w:val="00B43279"/>
    <w:rsid w:val="00B50DCD"/>
    <w:rsid w:val="00B51C51"/>
    <w:rsid w:val="00B521AF"/>
    <w:rsid w:val="00B53212"/>
    <w:rsid w:val="00B54E79"/>
    <w:rsid w:val="00B567A5"/>
    <w:rsid w:val="00B62178"/>
    <w:rsid w:val="00B62E35"/>
    <w:rsid w:val="00B723DD"/>
    <w:rsid w:val="00B7310C"/>
    <w:rsid w:val="00B83535"/>
    <w:rsid w:val="00B85B1A"/>
    <w:rsid w:val="00B862D7"/>
    <w:rsid w:val="00B87D88"/>
    <w:rsid w:val="00B93018"/>
    <w:rsid w:val="00BA10CD"/>
    <w:rsid w:val="00BA7FDD"/>
    <w:rsid w:val="00BB1EC3"/>
    <w:rsid w:val="00BB494B"/>
    <w:rsid w:val="00BC0C61"/>
    <w:rsid w:val="00BC1BA0"/>
    <w:rsid w:val="00BC2ED0"/>
    <w:rsid w:val="00BC7417"/>
    <w:rsid w:val="00BD2F9A"/>
    <w:rsid w:val="00BD41B3"/>
    <w:rsid w:val="00BD5EE5"/>
    <w:rsid w:val="00BD7A1C"/>
    <w:rsid w:val="00BE006D"/>
    <w:rsid w:val="00BE0F2F"/>
    <w:rsid w:val="00BE2738"/>
    <w:rsid w:val="00BE34E0"/>
    <w:rsid w:val="00BE5EF0"/>
    <w:rsid w:val="00BF01C3"/>
    <w:rsid w:val="00BF1750"/>
    <w:rsid w:val="00BF2210"/>
    <w:rsid w:val="00BF2774"/>
    <w:rsid w:val="00BF35C3"/>
    <w:rsid w:val="00BF68D9"/>
    <w:rsid w:val="00C004F0"/>
    <w:rsid w:val="00C0199F"/>
    <w:rsid w:val="00C06F70"/>
    <w:rsid w:val="00C11889"/>
    <w:rsid w:val="00C1191F"/>
    <w:rsid w:val="00C1342E"/>
    <w:rsid w:val="00C1751F"/>
    <w:rsid w:val="00C17BF3"/>
    <w:rsid w:val="00C21060"/>
    <w:rsid w:val="00C35A64"/>
    <w:rsid w:val="00C37214"/>
    <w:rsid w:val="00C443F2"/>
    <w:rsid w:val="00C50C09"/>
    <w:rsid w:val="00C523F2"/>
    <w:rsid w:val="00C53335"/>
    <w:rsid w:val="00C66B2F"/>
    <w:rsid w:val="00C66E0D"/>
    <w:rsid w:val="00C67289"/>
    <w:rsid w:val="00C72E29"/>
    <w:rsid w:val="00C75097"/>
    <w:rsid w:val="00C84E30"/>
    <w:rsid w:val="00C8566F"/>
    <w:rsid w:val="00C8577C"/>
    <w:rsid w:val="00C85871"/>
    <w:rsid w:val="00C92C3F"/>
    <w:rsid w:val="00C94FD6"/>
    <w:rsid w:val="00C956D5"/>
    <w:rsid w:val="00CA0669"/>
    <w:rsid w:val="00CA3074"/>
    <w:rsid w:val="00CA58B3"/>
    <w:rsid w:val="00CA7789"/>
    <w:rsid w:val="00CB1391"/>
    <w:rsid w:val="00CC0779"/>
    <w:rsid w:val="00CC1F64"/>
    <w:rsid w:val="00CC4BD0"/>
    <w:rsid w:val="00CC5211"/>
    <w:rsid w:val="00CD1B75"/>
    <w:rsid w:val="00CD31F1"/>
    <w:rsid w:val="00CD43DD"/>
    <w:rsid w:val="00CD59F5"/>
    <w:rsid w:val="00CE4377"/>
    <w:rsid w:val="00CE43D0"/>
    <w:rsid w:val="00CF0219"/>
    <w:rsid w:val="00CF444A"/>
    <w:rsid w:val="00CF765C"/>
    <w:rsid w:val="00D00744"/>
    <w:rsid w:val="00D01AF6"/>
    <w:rsid w:val="00D02962"/>
    <w:rsid w:val="00D05227"/>
    <w:rsid w:val="00D13739"/>
    <w:rsid w:val="00D145B8"/>
    <w:rsid w:val="00D151CF"/>
    <w:rsid w:val="00D2274B"/>
    <w:rsid w:val="00D25AA5"/>
    <w:rsid w:val="00D260C2"/>
    <w:rsid w:val="00D265AF"/>
    <w:rsid w:val="00D30D6A"/>
    <w:rsid w:val="00D31384"/>
    <w:rsid w:val="00D31F1A"/>
    <w:rsid w:val="00D32C0D"/>
    <w:rsid w:val="00D40E81"/>
    <w:rsid w:val="00D428A2"/>
    <w:rsid w:val="00D44437"/>
    <w:rsid w:val="00D47A06"/>
    <w:rsid w:val="00D47AAE"/>
    <w:rsid w:val="00D5120C"/>
    <w:rsid w:val="00D527F5"/>
    <w:rsid w:val="00D53A57"/>
    <w:rsid w:val="00D53F4A"/>
    <w:rsid w:val="00D5659C"/>
    <w:rsid w:val="00D57C62"/>
    <w:rsid w:val="00D60F60"/>
    <w:rsid w:val="00D612C0"/>
    <w:rsid w:val="00D61305"/>
    <w:rsid w:val="00D63A88"/>
    <w:rsid w:val="00D6407B"/>
    <w:rsid w:val="00D741B5"/>
    <w:rsid w:val="00D75F40"/>
    <w:rsid w:val="00D765E9"/>
    <w:rsid w:val="00D77345"/>
    <w:rsid w:val="00D778EE"/>
    <w:rsid w:val="00D803C3"/>
    <w:rsid w:val="00D831E0"/>
    <w:rsid w:val="00D836B5"/>
    <w:rsid w:val="00D847C4"/>
    <w:rsid w:val="00D87932"/>
    <w:rsid w:val="00D922DE"/>
    <w:rsid w:val="00D9290D"/>
    <w:rsid w:val="00D95EB1"/>
    <w:rsid w:val="00DA0462"/>
    <w:rsid w:val="00DA278E"/>
    <w:rsid w:val="00DA4EE7"/>
    <w:rsid w:val="00DA539D"/>
    <w:rsid w:val="00DA53AA"/>
    <w:rsid w:val="00DB315C"/>
    <w:rsid w:val="00DB63CA"/>
    <w:rsid w:val="00DC4B8A"/>
    <w:rsid w:val="00DC5B48"/>
    <w:rsid w:val="00DC6B4D"/>
    <w:rsid w:val="00DC7641"/>
    <w:rsid w:val="00DC7726"/>
    <w:rsid w:val="00DD197B"/>
    <w:rsid w:val="00DE21EE"/>
    <w:rsid w:val="00DE2D85"/>
    <w:rsid w:val="00DE4F45"/>
    <w:rsid w:val="00DE7098"/>
    <w:rsid w:val="00DF170F"/>
    <w:rsid w:val="00DF67C0"/>
    <w:rsid w:val="00DF757A"/>
    <w:rsid w:val="00DF7E95"/>
    <w:rsid w:val="00E00627"/>
    <w:rsid w:val="00E024B1"/>
    <w:rsid w:val="00E024DC"/>
    <w:rsid w:val="00E12C60"/>
    <w:rsid w:val="00E15FAC"/>
    <w:rsid w:val="00E2101B"/>
    <w:rsid w:val="00E244E4"/>
    <w:rsid w:val="00E36774"/>
    <w:rsid w:val="00E36976"/>
    <w:rsid w:val="00E36BB5"/>
    <w:rsid w:val="00E37149"/>
    <w:rsid w:val="00E42D8B"/>
    <w:rsid w:val="00E43C2D"/>
    <w:rsid w:val="00E44073"/>
    <w:rsid w:val="00E4563A"/>
    <w:rsid w:val="00E4638E"/>
    <w:rsid w:val="00E46F2A"/>
    <w:rsid w:val="00E474EE"/>
    <w:rsid w:val="00E51282"/>
    <w:rsid w:val="00E52B74"/>
    <w:rsid w:val="00E533DE"/>
    <w:rsid w:val="00E53B26"/>
    <w:rsid w:val="00E53BC5"/>
    <w:rsid w:val="00E5440E"/>
    <w:rsid w:val="00E5567F"/>
    <w:rsid w:val="00E5663E"/>
    <w:rsid w:val="00E57B33"/>
    <w:rsid w:val="00E600D6"/>
    <w:rsid w:val="00E6093B"/>
    <w:rsid w:val="00E60BA9"/>
    <w:rsid w:val="00E62837"/>
    <w:rsid w:val="00E71928"/>
    <w:rsid w:val="00E8047E"/>
    <w:rsid w:val="00E81BE1"/>
    <w:rsid w:val="00E873D2"/>
    <w:rsid w:val="00E921CA"/>
    <w:rsid w:val="00E962F4"/>
    <w:rsid w:val="00E977D3"/>
    <w:rsid w:val="00E97E57"/>
    <w:rsid w:val="00EA058E"/>
    <w:rsid w:val="00EA1425"/>
    <w:rsid w:val="00EB37D1"/>
    <w:rsid w:val="00EB4905"/>
    <w:rsid w:val="00EB75D6"/>
    <w:rsid w:val="00EC2E4F"/>
    <w:rsid w:val="00EC53BD"/>
    <w:rsid w:val="00EC7DDC"/>
    <w:rsid w:val="00ED4637"/>
    <w:rsid w:val="00ED6580"/>
    <w:rsid w:val="00ED79D4"/>
    <w:rsid w:val="00ED7C7B"/>
    <w:rsid w:val="00EF0E91"/>
    <w:rsid w:val="00EF3050"/>
    <w:rsid w:val="00F00108"/>
    <w:rsid w:val="00F00306"/>
    <w:rsid w:val="00F0254E"/>
    <w:rsid w:val="00F05640"/>
    <w:rsid w:val="00F073AD"/>
    <w:rsid w:val="00F07AA6"/>
    <w:rsid w:val="00F11CF2"/>
    <w:rsid w:val="00F1249C"/>
    <w:rsid w:val="00F21F11"/>
    <w:rsid w:val="00F24CF1"/>
    <w:rsid w:val="00F25EBE"/>
    <w:rsid w:val="00F336BC"/>
    <w:rsid w:val="00F41996"/>
    <w:rsid w:val="00F46769"/>
    <w:rsid w:val="00F5312E"/>
    <w:rsid w:val="00F539FD"/>
    <w:rsid w:val="00F53BFD"/>
    <w:rsid w:val="00F548F3"/>
    <w:rsid w:val="00F55796"/>
    <w:rsid w:val="00F577B9"/>
    <w:rsid w:val="00F57A52"/>
    <w:rsid w:val="00F608BF"/>
    <w:rsid w:val="00F60CC2"/>
    <w:rsid w:val="00F615DD"/>
    <w:rsid w:val="00F67437"/>
    <w:rsid w:val="00F7491F"/>
    <w:rsid w:val="00F769A0"/>
    <w:rsid w:val="00F7717D"/>
    <w:rsid w:val="00F7759C"/>
    <w:rsid w:val="00F8030A"/>
    <w:rsid w:val="00F81392"/>
    <w:rsid w:val="00F8494D"/>
    <w:rsid w:val="00F84DB2"/>
    <w:rsid w:val="00F8605D"/>
    <w:rsid w:val="00F90D5F"/>
    <w:rsid w:val="00F92735"/>
    <w:rsid w:val="00F94574"/>
    <w:rsid w:val="00F95267"/>
    <w:rsid w:val="00F95F1F"/>
    <w:rsid w:val="00F96781"/>
    <w:rsid w:val="00F975D9"/>
    <w:rsid w:val="00F97EAC"/>
    <w:rsid w:val="00FA394C"/>
    <w:rsid w:val="00FB00CA"/>
    <w:rsid w:val="00FB1689"/>
    <w:rsid w:val="00FB1D05"/>
    <w:rsid w:val="00FB3424"/>
    <w:rsid w:val="00FB3BFD"/>
    <w:rsid w:val="00FB5D3D"/>
    <w:rsid w:val="00FC33DF"/>
    <w:rsid w:val="00FC5A9D"/>
    <w:rsid w:val="00FD31F4"/>
    <w:rsid w:val="00FD3788"/>
    <w:rsid w:val="00FE3555"/>
    <w:rsid w:val="00FF0D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5ABF8"/>
  <w15:chartTrackingRefBased/>
  <w15:docId w15:val="{8F380262-7C34-4D23-A6FE-7D330EAFE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8"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8"/>
    <w:semiHidden/>
    <w:qFormat/>
    <w:rsid w:val="006F4FAA"/>
    <w:rPr>
      <w:rFonts w:ascii="Courier New" w:eastAsia="Yu Mincho" w:hAnsi="Courier New" w:cs="Times New Roman"/>
      <w:lang w:val="en-US"/>
    </w:rPr>
  </w:style>
  <w:style w:type="paragraph" w:styleId="1">
    <w:name w:val="heading 1"/>
    <w:basedOn w:val="a"/>
    <w:next w:val="a"/>
    <w:link w:val="10"/>
    <w:uiPriority w:val="9"/>
    <w:qFormat/>
    <w:rsid w:val="00C8577C"/>
    <w:pPr>
      <w:keepNext/>
      <w:spacing w:before="240" w:after="60"/>
      <w:outlineLvl w:val="0"/>
    </w:pPr>
    <w:rPr>
      <w:rFonts w:ascii="Arial" w:eastAsia="Times New Roman" w:hAnsi="Arial" w:cs="Arial"/>
      <w:b/>
      <w:bCs/>
      <w:kern w:val="32"/>
      <w:sz w:val="32"/>
      <w:szCs w:val="32"/>
      <w:lang w:val="ru-RU" w:eastAsia="ru-RU"/>
    </w:rPr>
  </w:style>
  <w:style w:type="paragraph" w:styleId="2">
    <w:name w:val="heading 2"/>
    <w:basedOn w:val="a"/>
    <w:next w:val="a"/>
    <w:link w:val="20"/>
    <w:uiPriority w:val="9"/>
    <w:qFormat/>
    <w:rsid w:val="00C8577C"/>
    <w:pPr>
      <w:keepNext/>
      <w:spacing w:before="240" w:after="60"/>
      <w:outlineLvl w:val="1"/>
    </w:pPr>
    <w:rPr>
      <w:rFonts w:ascii="Arial" w:eastAsia="Times New Roman" w:hAnsi="Arial" w:cs="Arial"/>
      <w:b/>
      <w:bCs/>
      <w:i/>
      <w:iCs/>
      <w:sz w:val="28"/>
      <w:szCs w:val="28"/>
      <w:lang w:val="ru-RU" w:eastAsia="ru-RU"/>
    </w:rPr>
  </w:style>
  <w:style w:type="paragraph" w:styleId="3">
    <w:name w:val="heading 3"/>
    <w:basedOn w:val="a"/>
    <w:next w:val="a"/>
    <w:link w:val="30"/>
    <w:uiPriority w:val="9"/>
    <w:qFormat/>
    <w:rsid w:val="00C8577C"/>
    <w:pPr>
      <w:keepNext/>
      <w:spacing w:before="240" w:after="60"/>
      <w:outlineLvl w:val="2"/>
    </w:pPr>
    <w:rPr>
      <w:rFonts w:ascii="Arial" w:eastAsia="Times New Roman" w:hAnsi="Arial" w:cs="Arial"/>
      <w:b/>
      <w:bCs/>
      <w:sz w:val="26"/>
      <w:szCs w:val="26"/>
      <w:lang w:val="ru-RU" w:eastAsia="ru-RU"/>
    </w:rPr>
  </w:style>
  <w:style w:type="paragraph" w:styleId="4">
    <w:name w:val="heading 4"/>
    <w:basedOn w:val="a"/>
    <w:next w:val="a"/>
    <w:link w:val="40"/>
    <w:uiPriority w:val="9"/>
    <w:qFormat/>
    <w:rsid w:val="00C8577C"/>
    <w:pPr>
      <w:keepNext/>
      <w:spacing w:before="240" w:after="60"/>
      <w:outlineLvl w:val="3"/>
    </w:pPr>
    <w:rPr>
      <w:rFonts w:eastAsia="Times New Roman"/>
      <w:b/>
      <w:bCs/>
      <w:sz w:val="28"/>
      <w:szCs w:val="28"/>
      <w:lang w:val="ru-RU" w:eastAsia="ru-RU"/>
    </w:rPr>
  </w:style>
  <w:style w:type="paragraph" w:styleId="5">
    <w:name w:val="heading 5"/>
    <w:basedOn w:val="a"/>
    <w:next w:val="a"/>
    <w:link w:val="50"/>
    <w:uiPriority w:val="9"/>
    <w:semiHidden/>
    <w:qFormat/>
    <w:rsid w:val="00C8577C"/>
    <w:pPr>
      <w:spacing w:before="240" w:after="60"/>
      <w:outlineLvl w:val="4"/>
    </w:pPr>
    <w:rPr>
      <w:rFonts w:eastAsia="Times New Roman"/>
      <w:b/>
      <w:bCs/>
      <w:i/>
      <w:iCs/>
      <w:sz w:val="26"/>
      <w:szCs w:val="26"/>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Сцена"/>
    <w:next w:val="a4"/>
    <w:qFormat/>
    <w:rsid w:val="00927B67"/>
    <w:pPr>
      <w:keepNext/>
      <w:keepLines/>
      <w:tabs>
        <w:tab w:val="left" w:pos="992"/>
      </w:tabs>
      <w:suppressAutoHyphens/>
      <w:spacing w:before="360"/>
      <w:outlineLvl w:val="0"/>
    </w:pPr>
    <w:rPr>
      <w:rFonts w:ascii="Courier New" w:eastAsia="Times New Roman" w:hAnsi="Courier New" w:cs="Times New Roman"/>
      <w:b/>
      <w:bCs/>
      <w:lang w:eastAsia="ja-JP"/>
    </w:rPr>
  </w:style>
  <w:style w:type="paragraph" w:customStyle="1" w:styleId="a5">
    <w:name w:val="Имя персонажа"/>
    <w:next w:val="a6"/>
    <w:uiPriority w:val="3"/>
    <w:qFormat/>
    <w:rsid w:val="00F60CC2"/>
    <w:pPr>
      <w:keepNext/>
      <w:widowControl w:val="0"/>
      <w:suppressAutoHyphens/>
      <w:spacing w:before="240"/>
      <w:ind w:left="2126" w:right="2126"/>
      <w:jc w:val="center"/>
    </w:pPr>
    <w:rPr>
      <w:rFonts w:ascii="Courier New" w:eastAsia="Times New Roman" w:hAnsi="Courier New" w:cs="Times New Roman"/>
      <w:caps/>
      <w:lang w:eastAsia="ja-JP"/>
    </w:rPr>
  </w:style>
  <w:style w:type="paragraph" w:customStyle="1" w:styleId="a7">
    <w:name w:val="Описание действия"/>
    <w:next w:val="a5"/>
    <w:uiPriority w:val="2"/>
    <w:qFormat/>
    <w:rsid w:val="00824790"/>
    <w:pPr>
      <w:keepLines/>
      <w:suppressAutoHyphens/>
      <w:spacing w:before="240"/>
      <w:contextualSpacing/>
      <w:jc w:val="both"/>
    </w:pPr>
    <w:rPr>
      <w:rFonts w:ascii="Courier New" w:eastAsia="Times New Roman" w:hAnsi="Courier New" w:cs="Courier New"/>
      <w:szCs w:val="20"/>
      <w:lang w:eastAsia="ar-SA"/>
    </w:rPr>
  </w:style>
  <w:style w:type="paragraph" w:customStyle="1" w:styleId="a8">
    <w:name w:val="Ремарка"/>
    <w:next w:val="a6"/>
    <w:uiPriority w:val="5"/>
    <w:qFormat/>
    <w:rsid w:val="00F60CC2"/>
    <w:pPr>
      <w:keepNext/>
      <w:suppressAutoHyphens/>
      <w:ind w:left="2126" w:right="2126"/>
      <w:jc w:val="center"/>
    </w:pPr>
    <w:rPr>
      <w:rFonts w:ascii="Courier New" w:eastAsia="Times New Roman" w:hAnsi="Courier New" w:cs="Courier New"/>
      <w:szCs w:val="20"/>
      <w:lang w:eastAsia="ar-SA"/>
    </w:rPr>
  </w:style>
  <w:style w:type="paragraph" w:customStyle="1" w:styleId="a6">
    <w:name w:val="Реплика персонажа"/>
    <w:uiPriority w:val="4"/>
    <w:qFormat/>
    <w:rsid w:val="000E3B94"/>
    <w:pPr>
      <w:keepLines/>
      <w:suppressAutoHyphens/>
      <w:ind w:left="2126" w:right="2126"/>
      <w:jc w:val="both"/>
    </w:pPr>
    <w:rPr>
      <w:rFonts w:ascii="Courier New" w:eastAsia="Times New Roman" w:hAnsi="Courier New" w:cs="Courier New"/>
      <w:szCs w:val="20"/>
      <w:lang w:eastAsia="ar-SA"/>
    </w:rPr>
  </w:style>
  <w:style w:type="paragraph" w:styleId="a9">
    <w:name w:val="Balloon Text"/>
    <w:basedOn w:val="a"/>
    <w:link w:val="aa"/>
    <w:uiPriority w:val="99"/>
    <w:semiHidden/>
    <w:unhideWhenUsed/>
    <w:rsid w:val="00466470"/>
    <w:rPr>
      <w:rFonts w:ascii="Times New Roman" w:hAnsi="Times New Roman"/>
      <w:sz w:val="18"/>
      <w:szCs w:val="18"/>
    </w:rPr>
  </w:style>
  <w:style w:type="character" w:customStyle="1" w:styleId="aa">
    <w:name w:val="Текст выноски Знак"/>
    <w:basedOn w:val="a0"/>
    <w:link w:val="a9"/>
    <w:uiPriority w:val="99"/>
    <w:semiHidden/>
    <w:rsid w:val="00466470"/>
    <w:rPr>
      <w:rFonts w:ascii="Times New Roman" w:eastAsia="Yu Mincho" w:hAnsi="Times New Roman" w:cs="Times New Roman"/>
      <w:sz w:val="18"/>
      <w:szCs w:val="18"/>
      <w:lang w:val="en-US"/>
    </w:rPr>
  </w:style>
  <w:style w:type="character" w:styleId="ab">
    <w:name w:val="page number"/>
    <w:basedOn w:val="a0"/>
    <w:uiPriority w:val="99"/>
    <w:semiHidden/>
    <w:unhideWhenUsed/>
    <w:rsid w:val="00432221"/>
  </w:style>
  <w:style w:type="paragraph" w:customStyle="1" w:styleId="ac">
    <w:name w:val="НАЗВАНИЕ СЕРИАЛА"/>
    <w:basedOn w:val="a"/>
    <w:uiPriority w:val="6"/>
    <w:semiHidden/>
    <w:qFormat/>
    <w:rsid w:val="00261068"/>
    <w:pPr>
      <w:spacing w:after="360"/>
      <w:jc w:val="center"/>
      <w:outlineLvl w:val="0"/>
    </w:pPr>
    <w:rPr>
      <w:rFonts w:ascii="Sylfaen" w:hAnsi="Sylfaen" w:cs="Courier New"/>
      <w:sz w:val="28"/>
      <w:szCs w:val="28"/>
      <w:lang w:val="ru-RU"/>
    </w:rPr>
  </w:style>
  <w:style w:type="paragraph" w:customStyle="1" w:styleId="ad">
    <w:name w:val="ЭПИЗОД"/>
    <w:basedOn w:val="a"/>
    <w:uiPriority w:val="6"/>
    <w:semiHidden/>
    <w:qFormat/>
    <w:rsid w:val="00261068"/>
    <w:pPr>
      <w:contextualSpacing/>
      <w:jc w:val="center"/>
    </w:pPr>
    <w:rPr>
      <w:rFonts w:ascii="Sylfaen" w:hAnsi="Sylfaen" w:cs="Courier New"/>
      <w:smallCaps/>
      <w:sz w:val="28"/>
      <w:szCs w:val="28"/>
      <w:lang w:val="ru-RU"/>
    </w:rPr>
  </w:style>
  <w:style w:type="paragraph" w:customStyle="1" w:styleId="ae">
    <w:name w:val="НАЗВАНИЕ СЕРИИ"/>
    <w:basedOn w:val="a"/>
    <w:uiPriority w:val="7"/>
    <w:semiHidden/>
    <w:qFormat/>
    <w:rsid w:val="00261068"/>
    <w:pPr>
      <w:spacing w:before="240" w:after="360"/>
      <w:jc w:val="center"/>
      <w:outlineLvl w:val="0"/>
    </w:pPr>
    <w:rPr>
      <w:rFonts w:ascii="Sylfaen" w:hAnsi="Sylfaen" w:cs="Courier New"/>
      <w:sz w:val="28"/>
      <w:szCs w:val="28"/>
      <w:u w:val="single"/>
      <w:lang w:val="ru-RU"/>
    </w:rPr>
  </w:style>
  <w:style w:type="character" w:customStyle="1" w:styleId="10">
    <w:name w:val="Заголовок 1 Знак"/>
    <w:basedOn w:val="a0"/>
    <w:link w:val="1"/>
    <w:uiPriority w:val="9"/>
    <w:rsid w:val="00204C62"/>
    <w:rPr>
      <w:rFonts w:ascii="Arial" w:eastAsia="Times New Roman" w:hAnsi="Arial" w:cs="Arial"/>
      <w:b/>
      <w:bCs/>
      <w:kern w:val="32"/>
      <w:sz w:val="32"/>
      <w:szCs w:val="32"/>
      <w:lang w:eastAsia="ru-RU"/>
    </w:rPr>
  </w:style>
  <w:style w:type="character" w:customStyle="1" w:styleId="20">
    <w:name w:val="Заголовок 2 Знак"/>
    <w:basedOn w:val="a0"/>
    <w:link w:val="2"/>
    <w:uiPriority w:val="9"/>
    <w:rsid w:val="00204C62"/>
    <w:rPr>
      <w:rFonts w:ascii="Arial" w:eastAsia="Times New Roman" w:hAnsi="Arial" w:cs="Arial"/>
      <w:b/>
      <w:bCs/>
      <w:i/>
      <w:iCs/>
      <w:sz w:val="28"/>
      <w:szCs w:val="28"/>
      <w:lang w:eastAsia="ru-RU"/>
    </w:rPr>
  </w:style>
  <w:style w:type="character" w:customStyle="1" w:styleId="30">
    <w:name w:val="Заголовок 3 Знак"/>
    <w:basedOn w:val="a0"/>
    <w:link w:val="3"/>
    <w:uiPriority w:val="9"/>
    <w:rsid w:val="00204C62"/>
    <w:rPr>
      <w:rFonts w:ascii="Arial" w:eastAsia="Times New Roman" w:hAnsi="Arial" w:cs="Arial"/>
      <w:b/>
      <w:bCs/>
      <w:sz w:val="26"/>
      <w:szCs w:val="26"/>
      <w:lang w:eastAsia="ru-RU"/>
    </w:rPr>
  </w:style>
  <w:style w:type="character" w:customStyle="1" w:styleId="40">
    <w:name w:val="Заголовок 4 Знак"/>
    <w:basedOn w:val="a0"/>
    <w:link w:val="4"/>
    <w:uiPriority w:val="9"/>
    <w:rsid w:val="00204C62"/>
    <w:rPr>
      <w:rFonts w:ascii="Calibri" w:eastAsia="Times New Roman" w:hAnsi="Calibri" w:cs="Times New Roman"/>
      <w:b/>
      <w:bCs/>
      <w:sz w:val="28"/>
      <w:szCs w:val="28"/>
      <w:lang w:eastAsia="ru-RU"/>
    </w:rPr>
  </w:style>
  <w:style w:type="character" w:customStyle="1" w:styleId="50">
    <w:name w:val="Заголовок 5 Знак"/>
    <w:basedOn w:val="a0"/>
    <w:link w:val="5"/>
    <w:uiPriority w:val="9"/>
    <w:semiHidden/>
    <w:rsid w:val="00204C62"/>
    <w:rPr>
      <w:rFonts w:ascii="Calibri" w:eastAsia="Times New Roman" w:hAnsi="Calibri" w:cs="Times New Roman"/>
      <w:b/>
      <w:bCs/>
      <w:i/>
      <w:iCs/>
      <w:sz w:val="26"/>
      <w:szCs w:val="26"/>
      <w:lang w:eastAsia="ru-RU"/>
    </w:rPr>
  </w:style>
  <w:style w:type="paragraph" w:customStyle="1" w:styleId="af">
    <w:name w:val="коментарий"/>
    <w:basedOn w:val="a"/>
    <w:uiPriority w:val="8"/>
    <w:semiHidden/>
    <w:rsid w:val="00C8577C"/>
    <w:pPr>
      <w:ind w:left="3119" w:right="2552"/>
    </w:pPr>
    <w:rPr>
      <w:rFonts w:eastAsia="Times New Roman" w:cs="Courier New"/>
      <w:lang w:val="ru-RU" w:eastAsia="ru-RU"/>
    </w:rPr>
  </w:style>
  <w:style w:type="paragraph" w:customStyle="1" w:styleId="af0">
    <w:name w:val="ИМЯ"/>
    <w:basedOn w:val="a"/>
    <w:uiPriority w:val="8"/>
    <w:semiHidden/>
    <w:rsid w:val="00C8577C"/>
    <w:pPr>
      <w:ind w:left="3827"/>
    </w:pPr>
    <w:rPr>
      <w:rFonts w:eastAsia="Times New Roman" w:cs="Courier New"/>
      <w:lang w:val="ru-RU" w:eastAsia="ru-RU"/>
    </w:rPr>
  </w:style>
  <w:style w:type="paragraph" w:customStyle="1" w:styleId="af1">
    <w:name w:val="Реплика"/>
    <w:basedOn w:val="a"/>
    <w:uiPriority w:val="8"/>
    <w:semiHidden/>
    <w:rsid w:val="00C8577C"/>
    <w:pPr>
      <w:ind w:left="2126" w:right="2126"/>
    </w:pPr>
    <w:rPr>
      <w:rFonts w:eastAsia="Times New Roman" w:cs="Courier New"/>
      <w:lang w:val="ru-RU" w:eastAsia="ru-RU"/>
    </w:rPr>
  </w:style>
  <w:style w:type="paragraph" w:customStyle="1" w:styleId="21">
    <w:name w:val="Стиль2"/>
    <w:basedOn w:val="a"/>
    <w:uiPriority w:val="8"/>
    <w:semiHidden/>
    <w:rsid w:val="00040EDE"/>
    <w:pPr>
      <w:ind w:right="-510"/>
    </w:pPr>
    <w:rPr>
      <w:rFonts w:ascii="Arial" w:hAnsi="Arial" w:cs="Arial"/>
      <w:bCs/>
      <w:sz w:val="28"/>
      <w:szCs w:val="28"/>
      <w:lang w:eastAsia="ru-RU"/>
    </w:rPr>
  </w:style>
  <w:style w:type="paragraph" w:customStyle="1" w:styleId="31">
    <w:name w:val="Стиль3"/>
    <w:basedOn w:val="a"/>
    <w:uiPriority w:val="8"/>
    <w:semiHidden/>
    <w:rsid w:val="00040EDE"/>
    <w:pPr>
      <w:ind w:right="-510"/>
    </w:pPr>
    <w:rPr>
      <w:rFonts w:cs="Arial"/>
    </w:rPr>
  </w:style>
  <w:style w:type="paragraph" w:customStyle="1" w:styleId="41">
    <w:name w:val="Стиль4"/>
    <w:basedOn w:val="a"/>
    <w:uiPriority w:val="8"/>
    <w:semiHidden/>
    <w:rsid w:val="00040EDE"/>
    <w:pPr>
      <w:ind w:right="2325"/>
    </w:pPr>
  </w:style>
  <w:style w:type="paragraph" w:customStyle="1" w:styleId="51">
    <w:name w:val="Стиль5"/>
    <w:basedOn w:val="a"/>
    <w:uiPriority w:val="8"/>
    <w:semiHidden/>
    <w:rsid w:val="00040EDE"/>
    <w:rPr>
      <w:b/>
    </w:rPr>
  </w:style>
  <w:style w:type="paragraph" w:customStyle="1" w:styleId="---">
    <w:name w:val="Д---КИНО"/>
    <w:basedOn w:val="af2"/>
    <w:uiPriority w:val="8"/>
    <w:semiHidden/>
    <w:rsid w:val="00C8577C"/>
    <w:pPr>
      <w:jc w:val="both"/>
    </w:pPr>
  </w:style>
  <w:style w:type="paragraph" w:customStyle="1" w:styleId="---0">
    <w:name w:val="Реп---КИНО"/>
    <w:basedOn w:val="a"/>
    <w:uiPriority w:val="8"/>
    <w:semiHidden/>
    <w:rsid w:val="00C8577C"/>
    <w:pPr>
      <w:ind w:left="2126" w:right="2126"/>
    </w:pPr>
    <w:rPr>
      <w:rFonts w:eastAsia="Times New Roman" w:cs="Courier New"/>
      <w:lang w:val="ru-RU" w:eastAsia="ru-RU"/>
    </w:rPr>
  </w:style>
  <w:style w:type="paragraph" w:customStyle="1" w:styleId="af2">
    <w:name w:val="действие"/>
    <w:basedOn w:val="a"/>
    <w:uiPriority w:val="8"/>
    <w:semiHidden/>
    <w:rsid w:val="00C8577C"/>
    <w:rPr>
      <w:rFonts w:eastAsia="Times New Roman" w:cs="Courier New"/>
      <w:lang w:val="ru-RU" w:eastAsia="ru-RU"/>
    </w:rPr>
  </w:style>
  <w:style w:type="paragraph" w:customStyle="1" w:styleId="af3">
    <w:name w:val="Имя"/>
    <w:basedOn w:val="a"/>
    <w:uiPriority w:val="8"/>
    <w:semiHidden/>
    <w:rsid w:val="00C8577C"/>
    <w:pPr>
      <w:ind w:left="3827"/>
    </w:pPr>
    <w:rPr>
      <w:rFonts w:eastAsia="Times New Roman" w:cs="Courier New"/>
      <w:lang w:val="ru-RU" w:eastAsia="ru-RU"/>
    </w:rPr>
  </w:style>
  <w:style w:type="paragraph" w:customStyle="1" w:styleId="af4">
    <w:name w:val="Имя героя"/>
    <w:basedOn w:val="a"/>
    <w:uiPriority w:val="8"/>
    <w:semiHidden/>
    <w:rsid w:val="00C8577C"/>
    <w:pPr>
      <w:ind w:left="3827"/>
    </w:pPr>
    <w:rPr>
      <w:rFonts w:eastAsia="Times New Roman" w:cs="Courier New"/>
      <w:lang w:val="ru-RU" w:eastAsia="ru-RU"/>
    </w:rPr>
  </w:style>
  <w:style w:type="paragraph" w:customStyle="1" w:styleId="---1">
    <w:name w:val="ИМЯ---КИНО"/>
    <w:basedOn w:val="af3"/>
    <w:uiPriority w:val="8"/>
    <w:semiHidden/>
    <w:rsid w:val="00C8577C"/>
  </w:style>
  <w:style w:type="paragraph" w:customStyle="1" w:styleId="---2">
    <w:name w:val="КОМ---КИНО"/>
    <w:basedOn w:val="af"/>
    <w:uiPriority w:val="8"/>
    <w:semiHidden/>
    <w:rsid w:val="00C8577C"/>
  </w:style>
  <w:style w:type="paragraph" w:customStyle="1" w:styleId="af5">
    <w:name w:val="комментарий"/>
    <w:basedOn w:val="a"/>
    <w:uiPriority w:val="8"/>
    <w:semiHidden/>
    <w:rsid w:val="00C8577C"/>
    <w:pPr>
      <w:ind w:left="3119" w:right="2552"/>
    </w:pPr>
    <w:rPr>
      <w:rFonts w:eastAsia="Times New Roman" w:cs="Courier New"/>
      <w:lang w:val="ru-RU" w:eastAsia="ru-RU"/>
    </w:rPr>
  </w:style>
  <w:style w:type="paragraph" w:customStyle="1" w:styleId="af6">
    <w:name w:val="прямая речь"/>
    <w:basedOn w:val="a"/>
    <w:uiPriority w:val="8"/>
    <w:semiHidden/>
    <w:rsid w:val="00C8577C"/>
    <w:pPr>
      <w:ind w:left="2126" w:right="2126"/>
      <w:jc w:val="both"/>
    </w:pPr>
    <w:rPr>
      <w:rFonts w:eastAsia="Times New Roman" w:cs="Courier New"/>
      <w:lang w:val="ru-RU" w:eastAsia="ru-RU"/>
    </w:rPr>
  </w:style>
  <w:style w:type="paragraph" w:customStyle="1" w:styleId="---3">
    <w:name w:val="РЕП---КИНО"/>
    <w:basedOn w:val="af6"/>
    <w:uiPriority w:val="8"/>
    <w:semiHidden/>
    <w:rsid w:val="00C8577C"/>
    <w:pPr>
      <w:jc w:val="left"/>
    </w:pPr>
  </w:style>
  <w:style w:type="paragraph" w:styleId="af7">
    <w:name w:val="footnote text"/>
    <w:basedOn w:val="a"/>
    <w:link w:val="af8"/>
    <w:uiPriority w:val="99"/>
    <w:semiHidden/>
    <w:unhideWhenUsed/>
    <w:rsid w:val="00C8577C"/>
    <w:rPr>
      <w:rFonts w:ascii="Times New Roman" w:eastAsia="Times New Roman" w:hAnsi="Times New Roman"/>
      <w:sz w:val="20"/>
      <w:szCs w:val="20"/>
      <w:lang w:val="ru-RU" w:eastAsia="ru-RU"/>
    </w:rPr>
  </w:style>
  <w:style w:type="character" w:customStyle="1" w:styleId="af8">
    <w:name w:val="Текст сноски Знак"/>
    <w:basedOn w:val="a0"/>
    <w:link w:val="af7"/>
    <w:uiPriority w:val="99"/>
    <w:semiHidden/>
    <w:rsid w:val="00C8577C"/>
    <w:rPr>
      <w:rFonts w:ascii="Times New Roman" w:eastAsia="Times New Roman" w:hAnsi="Times New Roman" w:cs="Times New Roman"/>
      <w:sz w:val="20"/>
      <w:szCs w:val="20"/>
      <w:lang w:eastAsia="ru-RU"/>
    </w:rPr>
  </w:style>
  <w:style w:type="character" w:styleId="af9">
    <w:name w:val="footnote reference"/>
    <w:uiPriority w:val="99"/>
    <w:semiHidden/>
    <w:unhideWhenUsed/>
    <w:rsid w:val="00C8577C"/>
    <w:rPr>
      <w:vertAlign w:val="superscript"/>
    </w:rPr>
  </w:style>
  <w:style w:type="paragraph" w:styleId="HTML">
    <w:name w:val="HTML Preformatted"/>
    <w:basedOn w:val="a"/>
    <w:link w:val="HTML0"/>
    <w:uiPriority w:val="99"/>
    <w:semiHidden/>
    <w:unhideWhenUsed/>
    <w:rsid w:val="00C8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eastAsia="Times New Roman" w:cs="Courier New"/>
      <w:sz w:val="20"/>
      <w:szCs w:val="20"/>
      <w:lang w:val="ru-RU" w:eastAsia="ru-RU"/>
    </w:rPr>
  </w:style>
  <w:style w:type="character" w:customStyle="1" w:styleId="HTML0">
    <w:name w:val="Стандартный HTML Знак"/>
    <w:basedOn w:val="a0"/>
    <w:link w:val="HTML"/>
    <w:uiPriority w:val="99"/>
    <w:semiHidden/>
    <w:rsid w:val="00C8577C"/>
    <w:rPr>
      <w:rFonts w:ascii="Courier New" w:eastAsia="Times New Roman" w:hAnsi="Courier New" w:cs="Courier New"/>
      <w:sz w:val="20"/>
      <w:szCs w:val="20"/>
      <w:lang w:eastAsia="ru-RU"/>
    </w:rPr>
  </w:style>
  <w:style w:type="character" w:styleId="afa">
    <w:name w:val="FollowedHyperlink"/>
    <w:uiPriority w:val="99"/>
    <w:semiHidden/>
    <w:unhideWhenUsed/>
    <w:rsid w:val="00C8577C"/>
    <w:rPr>
      <w:color w:val="800080"/>
      <w:u w:val="single"/>
    </w:rPr>
  </w:style>
  <w:style w:type="paragraph" w:customStyle="1" w:styleId="a4">
    <w:name w:val="Персонажи"/>
    <w:basedOn w:val="a"/>
    <w:next w:val="a7"/>
    <w:uiPriority w:val="1"/>
    <w:semiHidden/>
    <w:qFormat/>
    <w:rsid w:val="00DD197B"/>
    <w:pPr>
      <w:keepNext/>
      <w:suppressAutoHyphens/>
      <w:outlineLvl w:val="1"/>
    </w:pPr>
    <w:rPr>
      <w:caps/>
      <w:u w:val="single"/>
      <w:lang w:val="ru-RU"/>
    </w:rPr>
  </w:style>
  <w:style w:type="paragraph" w:customStyle="1" w:styleId="afb">
    <w:name w:val="Автор"/>
    <w:basedOn w:val="a"/>
    <w:uiPriority w:val="8"/>
    <w:semiHidden/>
    <w:qFormat/>
    <w:rsid w:val="001D7C93"/>
    <w:pPr>
      <w:spacing w:after="240" w:line="480" w:lineRule="auto"/>
      <w:jc w:val="right"/>
    </w:pPr>
    <w:rPr>
      <w:rFonts w:ascii="Sylfaen" w:hAnsi="Sylfaen"/>
      <w:lang w:val="ru-RU"/>
    </w:rPr>
  </w:style>
  <w:style w:type="paragraph" w:styleId="afc">
    <w:name w:val="header"/>
    <w:basedOn w:val="a"/>
    <w:link w:val="afd"/>
    <w:uiPriority w:val="99"/>
    <w:rsid w:val="000E3B94"/>
    <w:pPr>
      <w:tabs>
        <w:tab w:val="center" w:pos="4677"/>
        <w:tab w:val="right" w:pos="9355"/>
      </w:tabs>
    </w:pPr>
  </w:style>
  <w:style w:type="character" w:customStyle="1" w:styleId="afd">
    <w:name w:val="Верхний колонтитул Знак"/>
    <w:basedOn w:val="a0"/>
    <w:link w:val="afc"/>
    <w:uiPriority w:val="99"/>
    <w:rsid w:val="004C2F0B"/>
    <w:rPr>
      <w:rFonts w:ascii="Courier New" w:eastAsia="Yu Mincho" w:hAnsi="Courier New" w:cs="Times New Roman"/>
      <w:lang w:val="en-US"/>
    </w:rPr>
  </w:style>
  <w:style w:type="paragraph" w:styleId="afe">
    <w:name w:val="footer"/>
    <w:basedOn w:val="a"/>
    <w:link w:val="aff"/>
    <w:uiPriority w:val="99"/>
    <w:semiHidden/>
    <w:rsid w:val="000E3B94"/>
    <w:pPr>
      <w:tabs>
        <w:tab w:val="center" w:pos="4677"/>
        <w:tab w:val="right" w:pos="9355"/>
      </w:tabs>
    </w:pPr>
  </w:style>
  <w:style w:type="character" w:customStyle="1" w:styleId="aff">
    <w:name w:val="Нижний колонтитул Знак"/>
    <w:basedOn w:val="a0"/>
    <w:link w:val="afe"/>
    <w:uiPriority w:val="99"/>
    <w:semiHidden/>
    <w:rsid w:val="004C2F0B"/>
    <w:rPr>
      <w:rFonts w:ascii="Courier New" w:eastAsia="Yu Mincho" w:hAnsi="Courier New" w:cs="Times New Roman"/>
      <w:lang w:val="en-US"/>
    </w:rPr>
  </w:style>
  <w:style w:type="table" w:styleId="aff0">
    <w:name w:val="Table Grid"/>
    <w:basedOn w:val="a1"/>
    <w:uiPriority w:val="59"/>
    <w:rsid w:val="007B44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1">
    <w:name w:val="ДИАЛОГИ"/>
    <w:basedOn w:val="a"/>
    <w:next w:val="af4"/>
    <w:link w:val="aff2"/>
    <w:uiPriority w:val="7"/>
    <w:semiHidden/>
    <w:qFormat/>
    <w:rsid w:val="007B4492"/>
    <w:pPr>
      <w:keepLines/>
      <w:ind w:left="1701" w:right="2268"/>
      <w:jc w:val="both"/>
    </w:pPr>
    <w:rPr>
      <w:rFonts w:ascii="Arial" w:eastAsia="Times New Roman" w:hAnsi="Arial"/>
      <w:b/>
      <w:sz w:val="28"/>
      <w:szCs w:val="28"/>
      <w:lang w:val="x-none" w:eastAsia="x-none"/>
    </w:rPr>
  </w:style>
  <w:style w:type="character" w:customStyle="1" w:styleId="aff2">
    <w:name w:val="ДИАЛОГИ Знак"/>
    <w:link w:val="aff1"/>
    <w:uiPriority w:val="7"/>
    <w:semiHidden/>
    <w:rsid w:val="004C2F0B"/>
    <w:rPr>
      <w:rFonts w:ascii="Arial" w:eastAsia="Times New Roman" w:hAnsi="Arial" w:cs="Times New Roman"/>
      <w:b/>
      <w:sz w:val="28"/>
      <w:szCs w:val="28"/>
      <w:lang w:val="x-none" w:eastAsia="x-none"/>
    </w:rPr>
  </w:style>
  <w:style w:type="paragraph" w:styleId="22">
    <w:name w:val="toc 2"/>
    <w:basedOn w:val="a"/>
    <w:next w:val="a"/>
    <w:autoRedefine/>
    <w:uiPriority w:val="39"/>
    <w:semiHidden/>
    <w:rsid w:val="00C956D5"/>
    <w:pPr>
      <w:spacing w:before="240"/>
    </w:pPr>
    <w:rPr>
      <w:rFonts w:asciiTheme="minorHAnsi" w:hAnsiTheme="minorHAnsi" w:cstheme="minorHAnsi"/>
      <w:b/>
      <w:bCs/>
      <w:sz w:val="20"/>
      <w:szCs w:val="20"/>
    </w:rPr>
  </w:style>
  <w:style w:type="paragraph" w:styleId="11">
    <w:name w:val="toc 1"/>
    <w:next w:val="a7"/>
    <w:uiPriority w:val="39"/>
    <w:semiHidden/>
    <w:rsid w:val="00870C63"/>
    <w:pPr>
      <w:spacing w:before="360"/>
      <w:ind w:left="992" w:hanging="992"/>
    </w:pPr>
    <w:rPr>
      <w:rFonts w:ascii="Courier New" w:eastAsia="Yu Mincho" w:hAnsi="Courier New" w:cstheme="majorHAnsi"/>
      <w:bCs/>
      <w:lang w:val="en-US"/>
    </w:rPr>
  </w:style>
  <w:style w:type="paragraph" w:customStyle="1" w:styleId="aff3">
    <w:name w:val="технический"/>
    <w:basedOn w:val="a7"/>
    <w:uiPriority w:val="6"/>
    <w:qFormat/>
    <w:rsid w:val="00F53BFD"/>
    <w:rPr>
      <w:caps/>
    </w:rPr>
  </w:style>
  <w:style w:type="character" w:styleId="aff4">
    <w:name w:val="annotation reference"/>
    <w:basedOn w:val="a0"/>
    <w:uiPriority w:val="99"/>
    <w:semiHidden/>
    <w:unhideWhenUsed/>
    <w:rsid w:val="00824790"/>
    <w:rPr>
      <w:sz w:val="16"/>
      <w:szCs w:val="16"/>
    </w:rPr>
  </w:style>
  <w:style w:type="paragraph" w:styleId="aff5">
    <w:name w:val="annotation text"/>
    <w:basedOn w:val="a"/>
    <w:link w:val="aff6"/>
    <w:uiPriority w:val="99"/>
    <w:semiHidden/>
    <w:unhideWhenUsed/>
    <w:rsid w:val="00824790"/>
    <w:rPr>
      <w:sz w:val="20"/>
      <w:szCs w:val="20"/>
    </w:rPr>
  </w:style>
  <w:style w:type="character" w:customStyle="1" w:styleId="aff6">
    <w:name w:val="Текст примечания Знак"/>
    <w:basedOn w:val="a0"/>
    <w:link w:val="aff5"/>
    <w:uiPriority w:val="99"/>
    <w:semiHidden/>
    <w:rsid w:val="00824790"/>
    <w:rPr>
      <w:rFonts w:ascii="Courier New" w:eastAsia="Yu Mincho" w:hAnsi="Courier New" w:cs="Times New Roman"/>
      <w:sz w:val="20"/>
      <w:szCs w:val="20"/>
      <w:lang w:val="en-US"/>
    </w:rPr>
  </w:style>
  <w:style w:type="paragraph" w:styleId="aff7">
    <w:name w:val="annotation subject"/>
    <w:basedOn w:val="aff5"/>
    <w:next w:val="aff5"/>
    <w:link w:val="aff8"/>
    <w:uiPriority w:val="99"/>
    <w:semiHidden/>
    <w:unhideWhenUsed/>
    <w:rsid w:val="00824790"/>
    <w:rPr>
      <w:b/>
      <w:bCs/>
    </w:rPr>
  </w:style>
  <w:style w:type="character" w:customStyle="1" w:styleId="aff8">
    <w:name w:val="Тема примечания Знак"/>
    <w:basedOn w:val="aff6"/>
    <w:link w:val="aff7"/>
    <w:uiPriority w:val="99"/>
    <w:semiHidden/>
    <w:rsid w:val="00824790"/>
    <w:rPr>
      <w:rFonts w:ascii="Courier New" w:eastAsia="Yu Mincho" w:hAnsi="Courier New" w:cs="Times New Roman"/>
      <w:b/>
      <w:bCs/>
      <w:sz w:val="20"/>
      <w:szCs w:val="20"/>
      <w:lang w:val="en-US"/>
    </w:rPr>
  </w:style>
  <w:style w:type="character" w:styleId="aff9">
    <w:name w:val="Hyperlink"/>
    <w:basedOn w:val="a0"/>
    <w:uiPriority w:val="99"/>
    <w:rsid w:val="003E2BD0"/>
    <w:rPr>
      <w:color w:val="0563C1" w:themeColor="hyperlink"/>
      <w:u w:val="single"/>
    </w:rPr>
  </w:style>
  <w:style w:type="character" w:customStyle="1" w:styleId="affa">
    <w:name w:val="мат"/>
    <w:uiPriority w:val="7"/>
    <w:qFormat/>
    <w:rsid w:val="00111990"/>
  </w:style>
  <w:style w:type="paragraph" w:styleId="32">
    <w:name w:val="toc 3"/>
    <w:basedOn w:val="a"/>
    <w:next w:val="a"/>
    <w:autoRedefine/>
    <w:uiPriority w:val="39"/>
    <w:semiHidden/>
    <w:rsid w:val="00870C63"/>
    <w:pPr>
      <w:ind w:left="240"/>
    </w:pPr>
    <w:rPr>
      <w:rFonts w:asciiTheme="minorHAnsi" w:hAnsiTheme="minorHAnsi" w:cstheme="minorHAnsi"/>
      <w:sz w:val="20"/>
      <w:szCs w:val="20"/>
    </w:rPr>
  </w:style>
  <w:style w:type="paragraph" w:styleId="42">
    <w:name w:val="toc 4"/>
    <w:basedOn w:val="a"/>
    <w:next w:val="a"/>
    <w:autoRedefine/>
    <w:uiPriority w:val="39"/>
    <w:semiHidden/>
    <w:rsid w:val="00870C63"/>
    <w:pPr>
      <w:ind w:left="480"/>
    </w:pPr>
    <w:rPr>
      <w:rFonts w:asciiTheme="minorHAnsi" w:hAnsiTheme="minorHAnsi" w:cstheme="minorHAnsi"/>
      <w:sz w:val="20"/>
      <w:szCs w:val="20"/>
    </w:rPr>
  </w:style>
  <w:style w:type="paragraph" w:styleId="52">
    <w:name w:val="toc 5"/>
    <w:basedOn w:val="a"/>
    <w:next w:val="a"/>
    <w:autoRedefine/>
    <w:uiPriority w:val="39"/>
    <w:semiHidden/>
    <w:rsid w:val="00870C63"/>
    <w:pPr>
      <w:ind w:left="720"/>
    </w:pPr>
    <w:rPr>
      <w:rFonts w:asciiTheme="minorHAnsi" w:hAnsiTheme="minorHAnsi" w:cstheme="minorHAnsi"/>
      <w:sz w:val="20"/>
      <w:szCs w:val="20"/>
    </w:rPr>
  </w:style>
  <w:style w:type="paragraph" w:styleId="6">
    <w:name w:val="toc 6"/>
    <w:basedOn w:val="a"/>
    <w:next w:val="a"/>
    <w:autoRedefine/>
    <w:uiPriority w:val="39"/>
    <w:semiHidden/>
    <w:rsid w:val="00870C63"/>
    <w:pPr>
      <w:ind w:left="960"/>
    </w:pPr>
    <w:rPr>
      <w:rFonts w:asciiTheme="minorHAnsi" w:hAnsiTheme="minorHAnsi" w:cstheme="minorHAnsi"/>
      <w:sz w:val="20"/>
      <w:szCs w:val="20"/>
    </w:rPr>
  </w:style>
  <w:style w:type="paragraph" w:styleId="7">
    <w:name w:val="toc 7"/>
    <w:basedOn w:val="a"/>
    <w:next w:val="a"/>
    <w:autoRedefine/>
    <w:uiPriority w:val="39"/>
    <w:semiHidden/>
    <w:rsid w:val="00870C63"/>
    <w:pPr>
      <w:ind w:left="1200"/>
    </w:pPr>
    <w:rPr>
      <w:rFonts w:asciiTheme="minorHAnsi" w:hAnsiTheme="minorHAnsi" w:cstheme="minorHAnsi"/>
      <w:sz w:val="20"/>
      <w:szCs w:val="20"/>
    </w:rPr>
  </w:style>
  <w:style w:type="paragraph" w:styleId="8">
    <w:name w:val="toc 8"/>
    <w:basedOn w:val="a"/>
    <w:next w:val="a"/>
    <w:autoRedefine/>
    <w:uiPriority w:val="39"/>
    <w:semiHidden/>
    <w:rsid w:val="00870C63"/>
    <w:pPr>
      <w:ind w:left="1440"/>
    </w:pPr>
    <w:rPr>
      <w:rFonts w:asciiTheme="minorHAnsi" w:hAnsiTheme="minorHAnsi" w:cstheme="minorHAnsi"/>
      <w:sz w:val="20"/>
      <w:szCs w:val="20"/>
    </w:rPr>
  </w:style>
  <w:style w:type="paragraph" w:styleId="9">
    <w:name w:val="toc 9"/>
    <w:basedOn w:val="a"/>
    <w:next w:val="a"/>
    <w:autoRedefine/>
    <w:uiPriority w:val="39"/>
    <w:semiHidden/>
    <w:rsid w:val="00870C63"/>
    <w:pPr>
      <w:ind w:left="1680"/>
    </w:pPr>
    <w:rPr>
      <w:rFonts w:asciiTheme="minorHAnsi" w:hAnsiTheme="minorHAnsi" w:cstheme="minorHAnsi"/>
      <w:sz w:val="20"/>
      <w:szCs w:val="20"/>
    </w:rPr>
  </w:style>
  <w:style w:type="paragraph" w:customStyle="1" w:styleId="874f64e174a5ef80a">
    <w:name w:val="874f64e174a5ef80a"/>
    <w:basedOn w:val="a"/>
    <w:rsid w:val="00BC7417"/>
    <w:pPr>
      <w:spacing w:before="100" w:beforeAutospacing="1" w:after="100" w:afterAutospacing="1"/>
    </w:pPr>
    <w:rPr>
      <w:rFonts w:ascii="Times New Roman" w:eastAsia="Times New Roman" w:hAnsi="Times New Roman"/>
      <w:lang w:val="ru-GR" w:eastAsia="ru-RU"/>
    </w:rPr>
  </w:style>
  <w:style w:type="paragraph" w:customStyle="1" w:styleId="62367800d8d5159a1">
    <w:name w:val="62367800d8d5159a1"/>
    <w:basedOn w:val="a"/>
    <w:rsid w:val="00BC7417"/>
    <w:pPr>
      <w:spacing w:before="100" w:beforeAutospacing="1" w:after="100" w:afterAutospacing="1"/>
    </w:pPr>
    <w:rPr>
      <w:rFonts w:ascii="Times New Roman" w:eastAsia="Times New Roman" w:hAnsi="Times New Roman"/>
      <w:lang w:val="ru-GR" w:eastAsia="ru-RU"/>
    </w:rPr>
  </w:style>
  <w:style w:type="paragraph" w:customStyle="1" w:styleId="c9e585a5c2d3c116a0">
    <w:name w:val="c9e585a5c2d3c116a0"/>
    <w:basedOn w:val="a"/>
    <w:rsid w:val="00BC7417"/>
    <w:pPr>
      <w:spacing w:before="100" w:beforeAutospacing="1" w:after="100" w:afterAutospacing="1"/>
    </w:pPr>
    <w:rPr>
      <w:rFonts w:ascii="Times New Roman" w:eastAsia="Times New Roman" w:hAnsi="Times New Roman"/>
      <w:lang w:val="ru-GR" w:eastAsia="ru-RU"/>
    </w:rPr>
  </w:style>
  <w:style w:type="paragraph" w:customStyle="1" w:styleId="c5847321bd722813a3">
    <w:name w:val="c5847321bd722813a3"/>
    <w:basedOn w:val="a"/>
    <w:rsid w:val="00BC7417"/>
    <w:pPr>
      <w:spacing w:before="100" w:beforeAutospacing="1" w:after="100" w:afterAutospacing="1"/>
    </w:pPr>
    <w:rPr>
      <w:rFonts w:ascii="Times New Roman" w:eastAsia="Times New Roman" w:hAnsi="Times New Roman"/>
      <w:lang w:val="ru-GR" w:eastAsia="ru-RU"/>
    </w:rPr>
  </w:style>
  <w:style w:type="paragraph" w:customStyle="1" w:styleId="2a659cda9068c8f0a2">
    <w:name w:val="2a659cda9068c8f0a2"/>
    <w:basedOn w:val="a"/>
    <w:rsid w:val="00BC7417"/>
    <w:pPr>
      <w:spacing w:before="100" w:beforeAutospacing="1" w:after="100" w:afterAutospacing="1"/>
    </w:pPr>
    <w:rPr>
      <w:rFonts w:ascii="Times New Roman" w:eastAsia="Times New Roman" w:hAnsi="Times New Roman"/>
      <w:lang w:val="ru-GR" w:eastAsia="ru-RU"/>
    </w:rPr>
  </w:style>
  <w:style w:type="character" w:customStyle="1" w:styleId="apple-converted-space">
    <w:name w:val="apple-converted-space"/>
    <w:basedOn w:val="a0"/>
    <w:rsid w:val="00BC7417"/>
  </w:style>
  <w:style w:type="character" w:customStyle="1" w:styleId="dae9793ea5572e7aa4">
    <w:name w:val="dae9793ea5572e7aa4"/>
    <w:basedOn w:val="a0"/>
    <w:rsid w:val="00BC7417"/>
  </w:style>
  <w:style w:type="paragraph" w:customStyle="1" w:styleId="55f4ef4b7b417953a1">
    <w:name w:val="55f4ef4b7b417953a1"/>
    <w:basedOn w:val="a"/>
    <w:rsid w:val="00BC7417"/>
    <w:pPr>
      <w:spacing w:before="100" w:beforeAutospacing="1" w:after="100" w:afterAutospacing="1"/>
    </w:pPr>
    <w:rPr>
      <w:rFonts w:ascii="Times New Roman" w:eastAsia="Times New Roman" w:hAnsi="Times New Roman"/>
      <w:lang w:val="ru-GR" w:eastAsia="ru-RU"/>
    </w:rPr>
  </w:style>
  <w:style w:type="paragraph" w:customStyle="1" w:styleId="4fd1b253fa87c814a1">
    <w:name w:val="4fd1b253fa87c814a1"/>
    <w:basedOn w:val="a"/>
    <w:rsid w:val="00BC7417"/>
    <w:pPr>
      <w:spacing w:before="100" w:beforeAutospacing="1" w:after="100" w:afterAutospacing="1"/>
    </w:pPr>
    <w:rPr>
      <w:rFonts w:ascii="Times New Roman" w:eastAsia="Times New Roman" w:hAnsi="Times New Roman"/>
      <w:lang w:val="ru-GR" w:eastAsia="ru-RU"/>
    </w:rPr>
  </w:style>
  <w:style w:type="paragraph" w:customStyle="1" w:styleId="f7b40bd466af9df9a1">
    <w:name w:val="f7b40bd466af9df9a1"/>
    <w:basedOn w:val="a"/>
    <w:rsid w:val="00BC7417"/>
    <w:pPr>
      <w:spacing w:before="100" w:beforeAutospacing="1" w:after="100" w:afterAutospacing="1"/>
    </w:pPr>
    <w:rPr>
      <w:rFonts w:ascii="Times New Roman" w:eastAsia="Times New Roman" w:hAnsi="Times New Roman"/>
      <w:lang w:val="ru-GR" w:eastAsia="ru-RU"/>
    </w:rPr>
  </w:style>
  <w:style w:type="paragraph" w:styleId="affb">
    <w:name w:val="Normal Indent"/>
    <w:basedOn w:val="a"/>
    <w:uiPriority w:val="99"/>
    <w:unhideWhenUsed/>
    <w:rsid w:val="005240AD"/>
    <w:pPr>
      <w:spacing w:after="200" w:line="276" w:lineRule="auto"/>
      <w:ind w:left="720"/>
    </w:pPr>
    <w:rPr>
      <w:rFonts w:eastAsiaTheme="minorHAnsi" w:cstheme="minorBidi"/>
      <w:sz w:val="22"/>
      <w:szCs w:val="22"/>
      <w:lang w:val="ru-RU"/>
    </w:rPr>
  </w:style>
  <w:style w:type="paragraph" w:styleId="affc">
    <w:name w:val="Subtitle"/>
    <w:basedOn w:val="a"/>
    <w:next w:val="a"/>
    <w:link w:val="affd"/>
    <w:uiPriority w:val="11"/>
    <w:qFormat/>
    <w:rsid w:val="005240AD"/>
    <w:pPr>
      <w:numPr>
        <w:ilvl w:val="1"/>
      </w:numPr>
      <w:spacing w:after="200" w:line="276" w:lineRule="auto"/>
      <w:ind w:left="86"/>
    </w:pPr>
    <w:rPr>
      <w:rFonts w:eastAsiaTheme="minorHAnsi" w:cstheme="minorBidi"/>
      <w:sz w:val="22"/>
      <w:szCs w:val="22"/>
      <w:lang w:val="ru-RU"/>
    </w:rPr>
  </w:style>
  <w:style w:type="character" w:customStyle="1" w:styleId="affd">
    <w:name w:val="Подзаголовок Знак"/>
    <w:basedOn w:val="a0"/>
    <w:link w:val="affc"/>
    <w:uiPriority w:val="11"/>
    <w:rsid w:val="005240AD"/>
    <w:rPr>
      <w:rFonts w:ascii="Courier New" w:hAnsi="Courier New"/>
      <w:sz w:val="22"/>
      <w:szCs w:val="22"/>
    </w:rPr>
  </w:style>
  <w:style w:type="paragraph" w:styleId="affe">
    <w:name w:val="Title"/>
    <w:basedOn w:val="a"/>
    <w:next w:val="a"/>
    <w:link w:val="afff"/>
    <w:uiPriority w:val="10"/>
    <w:qFormat/>
    <w:rsid w:val="005240AD"/>
    <w:pPr>
      <w:pBdr>
        <w:bottom w:val="single" w:sz="8" w:space="4" w:color="4472C4" w:themeColor="accent1"/>
      </w:pBdr>
      <w:spacing w:after="300" w:line="276" w:lineRule="auto"/>
      <w:contextualSpacing/>
    </w:pPr>
    <w:rPr>
      <w:rFonts w:eastAsiaTheme="minorHAnsi" w:cstheme="minorBidi"/>
      <w:sz w:val="22"/>
      <w:szCs w:val="22"/>
      <w:lang w:val="ru-RU"/>
    </w:rPr>
  </w:style>
  <w:style w:type="character" w:customStyle="1" w:styleId="afff">
    <w:name w:val="Заголовок Знак"/>
    <w:basedOn w:val="a0"/>
    <w:link w:val="affe"/>
    <w:uiPriority w:val="10"/>
    <w:rsid w:val="005240AD"/>
    <w:rPr>
      <w:rFonts w:ascii="Courier New" w:hAnsi="Courier New"/>
      <w:sz w:val="22"/>
      <w:szCs w:val="22"/>
    </w:rPr>
  </w:style>
  <w:style w:type="character" w:styleId="afff0">
    <w:name w:val="Emphasis"/>
    <w:basedOn w:val="a0"/>
    <w:uiPriority w:val="20"/>
    <w:qFormat/>
    <w:rsid w:val="005240AD"/>
    <w:rPr>
      <w:rFonts w:ascii="Courier New" w:hAnsi="Courier New"/>
      <w:lang w:val="ru-RU"/>
    </w:rPr>
  </w:style>
  <w:style w:type="paragraph" w:styleId="afff1">
    <w:name w:val="caption"/>
    <w:basedOn w:val="a"/>
    <w:next w:val="a"/>
    <w:uiPriority w:val="35"/>
    <w:semiHidden/>
    <w:unhideWhenUsed/>
    <w:qFormat/>
    <w:rsid w:val="005240AD"/>
    <w:pPr>
      <w:spacing w:after="200"/>
    </w:pPr>
    <w:rPr>
      <w:rFonts w:eastAsiaTheme="minorHAnsi" w:cstheme="minorBidi"/>
      <w:sz w:val="22"/>
      <w:szCs w:val="22"/>
      <w:lang w:val="ru-RU"/>
    </w:rPr>
  </w:style>
  <w:style w:type="paragraph" w:customStyle="1" w:styleId="DocDefaults">
    <w:name w:val="DocDefaults"/>
    <w:rsid w:val="005240AD"/>
    <w:pPr>
      <w:spacing w:after="200" w:line="276" w:lineRule="auto"/>
    </w:pPr>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634611">
      <w:bodyDiv w:val="1"/>
      <w:marLeft w:val="0"/>
      <w:marRight w:val="0"/>
      <w:marTop w:val="0"/>
      <w:marBottom w:val="0"/>
      <w:divBdr>
        <w:top w:val="none" w:sz="0" w:space="0" w:color="auto"/>
        <w:left w:val="none" w:sz="0" w:space="0" w:color="auto"/>
        <w:bottom w:val="none" w:sz="0" w:space="0" w:color="auto"/>
        <w:right w:val="none" w:sz="0" w:space="0" w:color="auto"/>
      </w:divBdr>
    </w:div>
    <w:div w:id="745959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sha\Desktop\&#1060;&#1080;&#1096;&#1077;&#1088;\&#1043;&#1086;&#1090;&#1086;&#1074;&#1086;&#1077;\&#1064;&#1040;&#1041;&#1051;&#1054;&#1053;_&#1060;&#1048;&#1064;&#1045;&#1056;.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5BF49-D900-4467-830E-D556EFFF0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C:\Users\Pasha\Desktop\Фишер\Готовое\ШАБЛОН_ФИШЕР.dotx</Template>
  <TotalTime>43</TotalTime>
  <Pages>38</Pages>
  <Words>7256</Words>
  <Characters>41363</Characters>
  <Application>Microsoft Office Word</Application>
  <DocSecurity>0</DocSecurity>
  <Lines>344</Lines>
  <Paragraphs>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Pasha</dc:creator>
  <cp:keywords/>
  <dc:description/>
  <cp:lastModifiedBy>Microsoft Office User</cp:lastModifiedBy>
  <cp:revision>24</cp:revision>
  <cp:lastPrinted>2022-03-18T12:09:00Z</cp:lastPrinted>
  <dcterms:created xsi:type="dcterms:W3CDTF">2022-05-13T05:37:00Z</dcterms:created>
  <dcterms:modified xsi:type="dcterms:W3CDTF">2022-05-16T21:37:00Z</dcterms:modified>
</cp:coreProperties>
</file>