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pPr w:leftFromText="180" w:rightFromText="180" w:vertAnchor="text" w:horzAnchor="margin" w:tblpX="279" w:tblpY="28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</w:tblGrid>
      <w:tr w:rsidR="007B4492" w:rsidRPr="007B4492" w14:paraId="3AA2B0B8" w14:textId="77777777" w:rsidTr="00A23752">
        <w:trPr>
          <w:trHeight w:val="2548"/>
        </w:trPr>
        <w:tc>
          <w:tcPr>
            <w:tcW w:w="9209" w:type="dxa"/>
          </w:tcPr>
          <w:p w14:paraId="014E79C8" w14:textId="77777777" w:rsidR="007B4492" w:rsidRPr="007B4492" w:rsidRDefault="007B4492" w:rsidP="007B4492">
            <w:pPr>
              <w:jc w:val="both"/>
              <w:rPr>
                <w:rFonts w:ascii="Arial" w:eastAsiaTheme="minorHAnsi" w:hAnsi="Arial" w:cstheme="minorBidi"/>
                <w:noProof/>
                <w:sz w:val="28"/>
                <w:szCs w:val="28"/>
                <w:lang w:val="ru-RU"/>
              </w:rPr>
            </w:pPr>
            <w:bookmarkStart w:id="0" w:name="_Hlk79655995"/>
            <w:bookmarkStart w:id="1" w:name="_Hlk80706254"/>
          </w:p>
        </w:tc>
      </w:tr>
      <w:tr w:rsidR="007B4492" w:rsidRPr="007B4492" w14:paraId="6C0F3F4A" w14:textId="77777777" w:rsidTr="00A23752">
        <w:trPr>
          <w:trHeight w:val="284"/>
        </w:trPr>
        <w:tc>
          <w:tcPr>
            <w:tcW w:w="9209" w:type="dxa"/>
          </w:tcPr>
          <w:p w14:paraId="0E624C21" w14:textId="77777777" w:rsidR="007B4492" w:rsidRPr="00F90D5F" w:rsidRDefault="00F90D5F" w:rsidP="007B4492">
            <w:pPr>
              <w:spacing w:after="120"/>
              <w:jc w:val="center"/>
              <w:rPr>
                <w:rFonts w:eastAsiaTheme="minorHAnsi" w:cs="Courier New"/>
                <w:caps/>
                <w:sz w:val="72"/>
                <w:szCs w:val="72"/>
                <w:lang w:val="ru-RU"/>
              </w:rPr>
            </w:pPr>
            <w:r w:rsidRPr="00F90D5F">
              <w:rPr>
                <w:rFonts w:eastAsiaTheme="minorHAnsi" w:cs="Courier New"/>
                <w:caps/>
                <w:sz w:val="72"/>
                <w:szCs w:val="72"/>
                <w:lang w:val="ru-RU"/>
              </w:rPr>
              <w:t>ФИШЕР</w:t>
            </w:r>
          </w:p>
        </w:tc>
      </w:tr>
      <w:tr w:rsidR="007B4492" w:rsidRPr="007B4492" w14:paraId="1DF2CF8E" w14:textId="77777777" w:rsidTr="00A23752">
        <w:trPr>
          <w:trHeight w:val="405"/>
        </w:trPr>
        <w:tc>
          <w:tcPr>
            <w:tcW w:w="9209" w:type="dxa"/>
          </w:tcPr>
          <w:p w14:paraId="1FFBE7A8" w14:textId="51FFE1CE" w:rsidR="007B4492" w:rsidRPr="00F90D5F" w:rsidRDefault="003939C5" w:rsidP="007B4492">
            <w:pPr>
              <w:jc w:val="center"/>
              <w:rPr>
                <w:rFonts w:eastAsiaTheme="minorHAnsi" w:cs="Courier New"/>
                <w:smallCaps/>
                <w:sz w:val="28"/>
                <w:lang w:val="ru-RU"/>
              </w:rPr>
            </w:pPr>
            <w:r>
              <w:rPr>
                <w:rFonts w:eastAsiaTheme="minorHAnsi" w:cs="Courier New"/>
                <w:smallCaps/>
                <w:sz w:val="28"/>
                <w:lang w:val="ru-RU"/>
              </w:rPr>
              <w:t>четвёртая</w:t>
            </w:r>
            <w:r w:rsidR="00C92C3F" w:rsidRPr="00F90D5F">
              <w:rPr>
                <w:rFonts w:eastAsiaTheme="minorHAnsi" w:cs="Courier New"/>
                <w:smallCaps/>
                <w:sz w:val="28"/>
                <w:lang w:val="ru-RU"/>
              </w:rPr>
              <w:t xml:space="preserve"> </w:t>
            </w:r>
            <w:r w:rsidR="007B4492" w:rsidRPr="00F90D5F">
              <w:rPr>
                <w:rFonts w:eastAsiaTheme="minorHAnsi" w:cs="Courier New"/>
                <w:smallCaps/>
                <w:sz w:val="28"/>
                <w:lang w:val="ru-RU"/>
              </w:rPr>
              <w:t>серия</w:t>
            </w:r>
          </w:p>
        </w:tc>
      </w:tr>
      <w:tr w:rsidR="007B4492" w:rsidRPr="007B4492" w14:paraId="3C8DA60A" w14:textId="77777777" w:rsidTr="00A23752">
        <w:trPr>
          <w:trHeight w:val="8002"/>
        </w:trPr>
        <w:tc>
          <w:tcPr>
            <w:tcW w:w="9209" w:type="dxa"/>
          </w:tcPr>
          <w:p w14:paraId="071144EB" w14:textId="77777777" w:rsidR="007B4492" w:rsidRPr="007B4492" w:rsidRDefault="007B4492" w:rsidP="007B4492">
            <w:pPr>
              <w:jc w:val="center"/>
              <w:rPr>
                <w:rFonts w:eastAsiaTheme="minorHAnsi" w:cs="Courier New"/>
                <w:smallCaps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6C5FB0" w:rsidRPr="007B4492" w14:paraId="0A9B2FC3" w14:textId="77777777" w:rsidTr="00A23752">
        <w:trPr>
          <w:trHeight w:val="2111"/>
        </w:trPr>
        <w:tc>
          <w:tcPr>
            <w:tcW w:w="9209" w:type="dxa"/>
          </w:tcPr>
          <w:p w14:paraId="2127B017" w14:textId="77777777" w:rsidR="006C5FB0" w:rsidRPr="007B4492" w:rsidRDefault="006C5FB0" w:rsidP="005849C7">
            <w:pPr>
              <w:pStyle w:val="a7"/>
              <w:jc w:val="center"/>
              <w:rPr>
                <w:rFonts w:eastAsiaTheme="minorHAnsi"/>
                <w:smallCaps/>
                <w:color w:val="000000" w:themeColor="text1"/>
                <w:sz w:val="28"/>
                <w:szCs w:val="28"/>
              </w:rPr>
            </w:pPr>
          </w:p>
        </w:tc>
      </w:tr>
      <w:bookmarkEnd w:id="0"/>
    </w:tbl>
    <w:p w14:paraId="7E83F14D" w14:textId="77777777" w:rsidR="007B4492" w:rsidRDefault="007B4492" w:rsidP="007B4492">
      <w:pPr>
        <w:pStyle w:val="afb"/>
        <w:jc w:val="left"/>
      </w:pPr>
    </w:p>
    <w:p w14:paraId="26CD1049" w14:textId="77777777" w:rsidR="007B4492" w:rsidRDefault="007B4492" w:rsidP="007B4492">
      <w:pPr>
        <w:pStyle w:val="afb"/>
        <w:jc w:val="left"/>
        <w:sectPr w:rsidR="007B4492" w:rsidSect="006C5FB0">
          <w:headerReference w:type="default" r:id="rId8"/>
          <w:footerReference w:type="even" r:id="rId9"/>
          <w:pgSz w:w="11900" w:h="16840"/>
          <w:pgMar w:top="1134" w:right="1134" w:bottom="1134" w:left="1134" w:header="709" w:footer="709" w:gutter="0"/>
          <w:cols w:space="708"/>
          <w:docGrid w:linePitch="360"/>
        </w:sect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D28CC" w14:paraId="413FCA23" w14:textId="77777777" w:rsidTr="00E12C60">
        <w:trPr>
          <w:trHeight w:val="3860"/>
        </w:trPr>
        <w:tc>
          <w:tcPr>
            <w:tcW w:w="9622" w:type="dxa"/>
          </w:tcPr>
          <w:p w14:paraId="23F676FF" w14:textId="77777777" w:rsidR="00AD28CC" w:rsidRDefault="00AD28CC" w:rsidP="00AD28CC">
            <w:pPr>
              <w:pStyle w:val="a7"/>
            </w:pPr>
          </w:p>
        </w:tc>
      </w:tr>
      <w:tr w:rsidR="00AD28CC" w14:paraId="6BE6673F" w14:textId="77777777" w:rsidTr="00B91122">
        <w:trPr>
          <w:trHeight w:val="2094"/>
        </w:trPr>
        <w:tc>
          <w:tcPr>
            <w:tcW w:w="9622" w:type="dxa"/>
          </w:tcPr>
          <w:p w14:paraId="473A6EB7" w14:textId="77777777" w:rsidR="00E12C60" w:rsidRPr="00E12C60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E12C60">
              <w:rPr>
                <w:rFonts w:ascii="Courier New" w:hAnsi="Courier New" w:cs="Courier New"/>
                <w:sz w:val="32"/>
                <w:szCs w:val="32"/>
              </w:rPr>
              <w:t>Авторы сценария</w:t>
            </w:r>
          </w:p>
          <w:p w14:paraId="27B63FB1" w14:textId="77777777" w:rsidR="00E12C60" w:rsidRPr="00E12C60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E12C60">
              <w:rPr>
                <w:rFonts w:ascii="Courier New" w:hAnsi="Courier New" w:cs="Courier New"/>
                <w:sz w:val="32"/>
                <w:szCs w:val="32"/>
              </w:rPr>
              <w:t>Наталья КАПУСТИНА</w:t>
            </w:r>
          </w:p>
          <w:p w14:paraId="15B641A5" w14:textId="77777777" w:rsidR="00E12C60" w:rsidRPr="00E12C60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E12C60">
              <w:rPr>
                <w:rFonts w:ascii="Courier New" w:hAnsi="Courier New" w:cs="Courier New"/>
                <w:sz w:val="32"/>
                <w:szCs w:val="32"/>
              </w:rPr>
              <w:t>Сергей КАЛЬВАРСКИЙ</w:t>
            </w:r>
          </w:p>
          <w:p w14:paraId="0C011057" w14:textId="77777777" w:rsidR="00E12C60" w:rsidRPr="00E12C60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E12C60">
              <w:rPr>
                <w:rFonts w:ascii="Courier New" w:hAnsi="Courier New" w:cs="Courier New"/>
                <w:sz w:val="32"/>
                <w:szCs w:val="32"/>
              </w:rPr>
              <w:t>при участии</w:t>
            </w:r>
          </w:p>
          <w:p w14:paraId="52A8C91A" w14:textId="77777777" w:rsidR="00AD28CC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E12C60">
              <w:rPr>
                <w:rFonts w:ascii="Courier New" w:hAnsi="Courier New" w:cs="Courier New"/>
                <w:sz w:val="32"/>
                <w:szCs w:val="32"/>
              </w:rPr>
              <w:t xml:space="preserve">Михаила </w:t>
            </w:r>
            <w:proofErr w:type="spellStart"/>
            <w:r w:rsidRPr="00E12C60">
              <w:rPr>
                <w:rFonts w:ascii="Courier New" w:hAnsi="Courier New" w:cs="Courier New"/>
                <w:sz w:val="32"/>
                <w:szCs w:val="32"/>
              </w:rPr>
              <w:t>БАРКАНа</w:t>
            </w:r>
            <w:proofErr w:type="spellEnd"/>
          </w:p>
          <w:p w14:paraId="1FDC9254" w14:textId="6257857C" w:rsidR="00B91122" w:rsidRPr="00E12C60" w:rsidRDefault="00B91122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</w:rPr>
            </w:pPr>
          </w:p>
        </w:tc>
      </w:tr>
    </w:tbl>
    <w:p w14:paraId="047B7C68" w14:textId="499B1917" w:rsidR="00613FA6" w:rsidRDefault="00613FA6" w:rsidP="00AD28CC">
      <w:pPr>
        <w:pStyle w:val="a7"/>
        <w:sectPr w:rsidR="00613FA6" w:rsidSect="0044356A">
          <w:footerReference w:type="default" r:id="rId10"/>
          <w:pgSz w:w="11900" w:h="16840"/>
          <w:pgMar w:top="1134" w:right="850" w:bottom="1134" w:left="1701" w:header="567" w:footer="567" w:gutter="0"/>
          <w:pgNumType w:start="1"/>
          <w:cols w:space="708"/>
          <w:docGrid w:linePitch="360"/>
        </w:sectPr>
      </w:pPr>
    </w:p>
    <w:bookmarkEnd w:id="1"/>
    <w:p w14:paraId="0295E909" w14:textId="77777777" w:rsidR="00401749" w:rsidRDefault="00401749" w:rsidP="00401749">
      <w:pPr>
        <w:pStyle w:val="1"/>
        <w:pageBreakBefore/>
        <w:spacing w:before="0"/>
      </w:pPr>
      <w:r>
        <w:lastRenderedPageBreak/>
        <w:t>Серия 4</w:t>
      </w:r>
    </w:p>
    <w:p w14:paraId="4C19B318" w14:textId="77777777" w:rsidR="00401749" w:rsidRDefault="00401749" w:rsidP="00401749">
      <w:r w:rsidRPr="004D1B87">
        <w:rPr>
          <w:b/>
          <w:color w:val="000000"/>
          <w:lang w:val="ru-RU"/>
        </w:rPr>
        <w:t xml:space="preserve">4-1. ИНТ. КРАСНЫЙ МОСКВИЧ.БАГАЖНИК НОЧЬ 8. </w:t>
      </w:r>
      <w:r w:rsidRPr="004D1B87">
        <w:rPr>
          <w:lang w:val="ru-RU"/>
        </w:rPr>
        <w:br/>
      </w:r>
      <w:r>
        <w:rPr>
          <w:b/>
          <w:color w:val="000000"/>
        </w:rPr>
        <w:t>ЛЁША (00:29)</w:t>
      </w:r>
      <w:r>
        <w:br/>
      </w:r>
    </w:p>
    <w:p w14:paraId="10F87BBC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В багажнике автомобиля – ЛЁША, мальчик лет 14. Его лицо распухло от слёз, оставляющих полоски на грязных щеках. Рот заклеен изолентой. Он упирается ногами в багажник, в узкой щели багажника появляется тонкая полоска света. Видно, что автомобиль – красного цвета. Мальчик собирается с силами и бьёт ногами в железную крышку своей тюрьмы. Гулкий звук ударов по железу. Но дверь багажника и не думает поддаваться.</w:t>
      </w:r>
    </w:p>
    <w:p w14:paraId="27AFA7E0" w14:textId="77777777" w:rsidR="00401749" w:rsidRPr="004D1B87" w:rsidRDefault="00401749" w:rsidP="00401749">
      <w:pPr>
        <w:rPr>
          <w:lang w:val="ru-RU"/>
        </w:rPr>
      </w:pPr>
    </w:p>
    <w:p w14:paraId="18C80848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4-2. ИНТ. ДОМ ОТДЫХА.БАР УТРО 9.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БОКОВ, КОЗЫРЕВ, ДОБРОВОЛЬСКАЯ, ОФИЦИАНТКА (04:00)</w:t>
      </w:r>
      <w:r w:rsidRPr="004D1B87">
        <w:rPr>
          <w:lang w:val="ru-RU"/>
        </w:rPr>
        <w:br/>
      </w:r>
    </w:p>
    <w:p w14:paraId="4CF265B5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Гулкий пустой мраморный холл со столиками. Боков, Козырев и Добровольская сидят за одним из них. Добровольская - с ожогами и гипсом на руке, Козырев с разбитой губой, Боков - с припухлостью от удара в челюсть. Возле столика - ОФИЦИАНТКА в униформе советского санатория. Посетителей, кроме наших героев - нет. Боков смотрит в меню, отпечатанное на машинке.</w:t>
      </w:r>
    </w:p>
    <w:p w14:paraId="0A34A966" w14:textId="77777777" w:rsidR="00401749" w:rsidRPr="004D1B87" w:rsidRDefault="00401749" w:rsidP="00401749">
      <w:pPr>
        <w:rPr>
          <w:lang w:val="ru-RU"/>
        </w:rPr>
      </w:pPr>
    </w:p>
    <w:p w14:paraId="21535CF6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162217F8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Бутылку “Столичной”, пару Жигулёвского, томатный сок и солянку.</w:t>
      </w:r>
    </w:p>
    <w:p w14:paraId="34FE4D53" w14:textId="77777777" w:rsidR="00401749" w:rsidRPr="004D1B87" w:rsidRDefault="00401749" w:rsidP="00401749">
      <w:pPr>
        <w:rPr>
          <w:lang w:val="ru-RU"/>
        </w:rPr>
      </w:pPr>
    </w:p>
    <w:p w14:paraId="1AE946E4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Передаёт меню Добровольской.</w:t>
      </w:r>
    </w:p>
    <w:p w14:paraId="02515539" w14:textId="77777777" w:rsidR="00401749" w:rsidRPr="004D1B87" w:rsidRDefault="00401749" w:rsidP="00401749">
      <w:pPr>
        <w:rPr>
          <w:lang w:val="ru-RU"/>
        </w:rPr>
      </w:pPr>
    </w:p>
    <w:p w14:paraId="053F2E9F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63EC451B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Можно мне блинчики с творогом и рябиновую на коньяке?</w:t>
      </w:r>
    </w:p>
    <w:p w14:paraId="7A24083E" w14:textId="77777777" w:rsidR="00401749" w:rsidRPr="004D1B87" w:rsidRDefault="00401749" w:rsidP="00401749">
      <w:pPr>
        <w:rPr>
          <w:lang w:val="ru-RU"/>
        </w:rPr>
      </w:pPr>
    </w:p>
    <w:p w14:paraId="535D3592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ОФИЦИАНТКА</w:t>
      </w:r>
    </w:p>
    <w:p w14:paraId="39DD1667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Рябиновой сколько?</w:t>
      </w:r>
    </w:p>
    <w:p w14:paraId="71B14AA0" w14:textId="77777777" w:rsidR="00401749" w:rsidRPr="004D1B87" w:rsidRDefault="00401749" w:rsidP="00401749">
      <w:pPr>
        <w:rPr>
          <w:lang w:val="ru-RU"/>
        </w:rPr>
      </w:pPr>
    </w:p>
    <w:p w14:paraId="3988DAD4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523FD6D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Бутылку. А «Столичную» тогда не надо. Любишь ты, Наталья, поперёк коллектива вечно.</w:t>
      </w:r>
    </w:p>
    <w:p w14:paraId="762228E2" w14:textId="77777777" w:rsidR="00401749" w:rsidRPr="004D1B87" w:rsidRDefault="00401749" w:rsidP="00401749">
      <w:pPr>
        <w:rPr>
          <w:lang w:val="ru-RU"/>
        </w:rPr>
      </w:pPr>
    </w:p>
    <w:p w14:paraId="17874F14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3CF1782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Мне сосиски с горошком и кофе.</w:t>
      </w:r>
    </w:p>
    <w:p w14:paraId="169C1BE2" w14:textId="77777777" w:rsidR="00401749" w:rsidRPr="004D1B87" w:rsidRDefault="00401749" w:rsidP="00401749">
      <w:pPr>
        <w:rPr>
          <w:lang w:val="ru-RU"/>
        </w:rPr>
      </w:pPr>
    </w:p>
    <w:p w14:paraId="7DE67627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ОФИЦИАНТКА</w:t>
      </w:r>
    </w:p>
    <w:p w14:paraId="0D4FBA32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Жигулёвское оставляем?</w:t>
      </w:r>
    </w:p>
    <w:p w14:paraId="46A6C5BD" w14:textId="77777777" w:rsidR="00401749" w:rsidRPr="004D1B87" w:rsidRDefault="00401749" w:rsidP="00401749">
      <w:pPr>
        <w:rPr>
          <w:lang w:val="ru-RU"/>
        </w:rPr>
      </w:pPr>
    </w:p>
    <w:p w14:paraId="06FCB8A2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2843D19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Не, я ягодное с зерновым не мешаю.</w:t>
      </w:r>
    </w:p>
    <w:p w14:paraId="4CCBF37B" w14:textId="77777777" w:rsidR="00401749" w:rsidRPr="004D1B87" w:rsidRDefault="00401749" w:rsidP="00401749">
      <w:pPr>
        <w:rPr>
          <w:lang w:val="ru-RU"/>
        </w:rPr>
      </w:pPr>
    </w:p>
    <w:p w14:paraId="474891EC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Официантка забирает меню и уходит.</w:t>
      </w:r>
    </w:p>
    <w:p w14:paraId="4612D537" w14:textId="77777777" w:rsidR="00401749" w:rsidRPr="004D1B87" w:rsidRDefault="00401749" w:rsidP="00401749">
      <w:pPr>
        <w:rPr>
          <w:lang w:val="ru-RU"/>
        </w:rPr>
      </w:pPr>
    </w:p>
    <w:p w14:paraId="5B8A6796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67B4BFB4" w14:textId="77777777" w:rsidR="00401749" w:rsidRPr="00AA6792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lastRenderedPageBreak/>
        <w:t xml:space="preserve">Ну </w:t>
      </w:r>
      <w:proofErr w:type="spellStart"/>
      <w:r w:rsidRPr="004D1B87">
        <w:rPr>
          <w:color w:val="000000"/>
          <w:lang w:val="ru-RU"/>
        </w:rPr>
        <w:t>шо</w:t>
      </w:r>
      <w:proofErr w:type="spellEnd"/>
      <w:r w:rsidRPr="004D1B87">
        <w:rPr>
          <w:color w:val="000000"/>
          <w:lang w:val="ru-RU"/>
        </w:rPr>
        <w:t xml:space="preserve">? Поработал с вами, как говна поел. Нас всех собрали в следственную группу, чтоб мы нашли </w:t>
      </w:r>
      <w:proofErr w:type="spellStart"/>
      <w:r w:rsidRPr="004D1B87">
        <w:rPr>
          <w:color w:val="000000"/>
          <w:lang w:val="ru-RU"/>
        </w:rPr>
        <w:t>серийника</w:t>
      </w:r>
      <w:proofErr w:type="spellEnd"/>
      <w:r w:rsidRPr="004D1B87">
        <w:rPr>
          <w:color w:val="000000"/>
          <w:lang w:val="ru-RU"/>
        </w:rPr>
        <w:t xml:space="preserve">. Но мы не следственная группа, мы какой-то цирк. Какое-то ебаное шапито. Потому что каждый </w:t>
      </w:r>
      <w:proofErr w:type="spellStart"/>
      <w:r w:rsidRPr="004D1B87">
        <w:rPr>
          <w:color w:val="000000"/>
          <w:lang w:val="ru-RU"/>
        </w:rPr>
        <w:t>жеж</w:t>
      </w:r>
      <w:proofErr w:type="spellEnd"/>
      <w:r w:rsidRPr="004D1B87">
        <w:rPr>
          <w:color w:val="000000"/>
          <w:lang w:val="ru-RU"/>
        </w:rPr>
        <w:t xml:space="preserve"> сам очень умный. Одна устроила самоуправство и чуть не померла. Другой смотался на Сливко посмотреть, как в зоопарке, отдал преступнику табельное в церкви, а потом на начальника руки распустил. Молодцы! Были б мы в </w:t>
      </w:r>
      <w:proofErr w:type="spellStart"/>
      <w:r w:rsidRPr="004D1B87">
        <w:rPr>
          <w:color w:val="000000"/>
          <w:lang w:val="ru-RU"/>
        </w:rPr>
        <w:t>Ростове</w:t>
      </w:r>
      <w:proofErr w:type="spellEnd"/>
      <w:r w:rsidRPr="004D1B87">
        <w:rPr>
          <w:color w:val="000000"/>
          <w:lang w:val="ru-RU"/>
        </w:rPr>
        <w:t xml:space="preserve"> - я б вас уже уволил за несоответствие, обоих. </w:t>
      </w:r>
      <w:r w:rsidRPr="00AA6792">
        <w:rPr>
          <w:color w:val="000000"/>
          <w:lang w:val="ru-RU"/>
        </w:rPr>
        <w:t>Но тут таких полномочий у меня нету. Жалко.</w:t>
      </w:r>
    </w:p>
    <w:p w14:paraId="1C2B50E8" w14:textId="77777777" w:rsidR="00401749" w:rsidRPr="00AA6792" w:rsidRDefault="00401749" w:rsidP="00401749">
      <w:pPr>
        <w:rPr>
          <w:lang w:val="ru-RU"/>
        </w:rPr>
      </w:pPr>
    </w:p>
    <w:p w14:paraId="44CB9911" w14:textId="77777777" w:rsidR="00401749" w:rsidRPr="00AA6792" w:rsidRDefault="00401749" w:rsidP="00401749">
      <w:pPr>
        <w:rPr>
          <w:lang w:val="ru-RU"/>
        </w:rPr>
      </w:pPr>
      <w:r w:rsidRPr="00AA6792">
        <w:rPr>
          <w:color w:val="000000"/>
          <w:lang w:val="ru-RU"/>
        </w:rPr>
        <w:t>Закуривает.</w:t>
      </w:r>
    </w:p>
    <w:p w14:paraId="51BBF146" w14:textId="77777777" w:rsidR="00401749" w:rsidRPr="00AA6792" w:rsidRDefault="00401749" w:rsidP="00401749">
      <w:pPr>
        <w:rPr>
          <w:lang w:val="ru-RU"/>
        </w:rPr>
      </w:pPr>
    </w:p>
    <w:p w14:paraId="3223EAF0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БОКОВ</w:t>
      </w:r>
    </w:p>
    <w:p w14:paraId="26F8D13B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 xml:space="preserve">Но всё равно мы </w:t>
      </w:r>
      <w:proofErr w:type="spellStart"/>
      <w:r w:rsidRPr="00AA6792">
        <w:rPr>
          <w:color w:val="000000"/>
          <w:lang w:val="ru-RU"/>
        </w:rPr>
        <w:t>серийника</w:t>
      </w:r>
      <w:proofErr w:type="spellEnd"/>
      <w:r w:rsidRPr="00AA6792">
        <w:rPr>
          <w:color w:val="000000"/>
          <w:lang w:val="ru-RU"/>
        </w:rPr>
        <w:t xml:space="preserve"> нашли. И предлагаю это отметить. А зла держать не хочу.</w:t>
      </w:r>
    </w:p>
    <w:p w14:paraId="327F8852" w14:textId="77777777" w:rsidR="00401749" w:rsidRPr="00AA6792" w:rsidRDefault="00401749" w:rsidP="00401749">
      <w:pPr>
        <w:rPr>
          <w:lang w:val="ru-RU"/>
        </w:rPr>
      </w:pPr>
    </w:p>
    <w:p w14:paraId="619D7AFE" w14:textId="77777777" w:rsidR="00401749" w:rsidRPr="00AA6792" w:rsidRDefault="00401749" w:rsidP="00401749">
      <w:pPr>
        <w:rPr>
          <w:lang w:val="ru-RU"/>
        </w:rPr>
      </w:pPr>
      <w:r w:rsidRPr="00AA6792">
        <w:rPr>
          <w:color w:val="000000"/>
          <w:lang w:val="ru-RU"/>
        </w:rPr>
        <w:t>Приносят рябиновку и рюмки, хлеб. Боков разливает. Поднимает рюмку, чтобы чокнуться, но Козырев и Добровольская сидят молча и не прикасаются к своим напиткам.</w:t>
      </w:r>
    </w:p>
    <w:p w14:paraId="71844DDE" w14:textId="77777777" w:rsidR="00401749" w:rsidRPr="00AA6792" w:rsidRDefault="00401749" w:rsidP="00401749">
      <w:pPr>
        <w:rPr>
          <w:lang w:val="ru-RU"/>
        </w:rPr>
      </w:pPr>
    </w:p>
    <w:p w14:paraId="7BAC378E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БОКОВ</w:t>
      </w:r>
    </w:p>
    <w:p w14:paraId="18DC30CF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>Ага. Бунт.</w:t>
      </w:r>
    </w:p>
    <w:p w14:paraId="5249302B" w14:textId="77777777" w:rsidR="00401749" w:rsidRPr="00AA6792" w:rsidRDefault="00401749" w:rsidP="00401749">
      <w:pPr>
        <w:rPr>
          <w:lang w:val="ru-RU"/>
        </w:rPr>
      </w:pPr>
    </w:p>
    <w:p w14:paraId="5CC9B996" w14:textId="77777777" w:rsidR="00401749" w:rsidRPr="00AA6792" w:rsidRDefault="00401749" w:rsidP="00401749">
      <w:pPr>
        <w:rPr>
          <w:lang w:val="ru-RU"/>
        </w:rPr>
      </w:pPr>
      <w:r w:rsidRPr="00AA6792">
        <w:rPr>
          <w:color w:val="000000"/>
          <w:lang w:val="ru-RU"/>
        </w:rPr>
        <w:t>Выпивает.</w:t>
      </w:r>
    </w:p>
    <w:p w14:paraId="41E192C6" w14:textId="77777777" w:rsidR="00401749" w:rsidRPr="00AA6792" w:rsidRDefault="00401749" w:rsidP="00401749">
      <w:pPr>
        <w:rPr>
          <w:lang w:val="ru-RU"/>
        </w:rPr>
      </w:pPr>
    </w:p>
    <w:p w14:paraId="05C88342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ДОБРОВОЛЬСКАЯ</w:t>
      </w:r>
    </w:p>
    <w:p w14:paraId="78603FD5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 xml:space="preserve">У меня тоже есть вопросы к нашей группе и к вам в первую очередь. Почему вы считаете, что вы взяли </w:t>
      </w:r>
      <w:proofErr w:type="spellStart"/>
      <w:r w:rsidRPr="00AA6792">
        <w:rPr>
          <w:color w:val="000000"/>
          <w:lang w:val="ru-RU"/>
        </w:rPr>
        <w:t>серийника</w:t>
      </w:r>
      <w:proofErr w:type="spellEnd"/>
      <w:r w:rsidRPr="00AA6792">
        <w:rPr>
          <w:color w:val="000000"/>
          <w:lang w:val="ru-RU"/>
        </w:rPr>
        <w:t xml:space="preserve">? Ни одного доказательства вины </w:t>
      </w:r>
      <w:proofErr w:type="spellStart"/>
      <w:r w:rsidRPr="00AA6792">
        <w:rPr>
          <w:color w:val="000000"/>
          <w:lang w:val="ru-RU"/>
        </w:rPr>
        <w:t>Макурина</w:t>
      </w:r>
      <w:proofErr w:type="spellEnd"/>
      <w:r w:rsidRPr="00AA6792">
        <w:rPr>
          <w:color w:val="000000"/>
          <w:lang w:val="ru-RU"/>
        </w:rPr>
        <w:t xml:space="preserve"> у нас нет. И праздновать нечего.</w:t>
      </w:r>
    </w:p>
    <w:p w14:paraId="1F7DCBD0" w14:textId="77777777" w:rsidR="00401749" w:rsidRPr="00AA6792" w:rsidRDefault="00401749" w:rsidP="00401749">
      <w:pPr>
        <w:rPr>
          <w:lang w:val="ru-RU"/>
        </w:rPr>
      </w:pPr>
    </w:p>
    <w:p w14:paraId="3800A0BD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БОКОВ</w:t>
      </w:r>
    </w:p>
    <w:p w14:paraId="0B2332A7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 xml:space="preserve">А кого, по-твоему, мы взяли? Первого какого-то попавшегося бродягу? Ну так я тебе доказательства покажу. Записывай. Первое: взять запаховый след с сандаля, раз отпечатков нет. Кинологам я сказал. Второе: сравнить </w:t>
      </w:r>
      <w:proofErr w:type="spellStart"/>
      <w:r w:rsidRPr="00AA6792">
        <w:rPr>
          <w:color w:val="000000"/>
          <w:lang w:val="ru-RU"/>
        </w:rPr>
        <w:t>макуринские</w:t>
      </w:r>
      <w:proofErr w:type="spellEnd"/>
      <w:r w:rsidRPr="00AA6792">
        <w:rPr>
          <w:color w:val="000000"/>
          <w:lang w:val="ru-RU"/>
        </w:rPr>
        <w:t xml:space="preserve"> ножи с ранами на теле. Я экспертам задачу поставил, но их надо теребить. Третье: допросить </w:t>
      </w:r>
      <w:proofErr w:type="spellStart"/>
      <w:r w:rsidRPr="00AA6792">
        <w:rPr>
          <w:color w:val="000000"/>
          <w:lang w:val="ru-RU"/>
        </w:rPr>
        <w:t>Макурина</w:t>
      </w:r>
      <w:proofErr w:type="spellEnd"/>
      <w:r w:rsidRPr="00AA6792">
        <w:rPr>
          <w:color w:val="000000"/>
          <w:lang w:val="ru-RU"/>
        </w:rPr>
        <w:t xml:space="preserve"> с уликами, чтоб было чистосердечное.</w:t>
      </w:r>
    </w:p>
    <w:p w14:paraId="605AE8CA" w14:textId="77777777" w:rsidR="00401749" w:rsidRPr="00AA6792" w:rsidRDefault="00401749" w:rsidP="00401749">
      <w:pPr>
        <w:rPr>
          <w:lang w:val="ru-RU"/>
        </w:rPr>
      </w:pPr>
    </w:p>
    <w:p w14:paraId="1AA16919" w14:textId="77777777" w:rsidR="00401749" w:rsidRPr="00AA6792" w:rsidRDefault="00401749" w:rsidP="00401749">
      <w:pPr>
        <w:rPr>
          <w:lang w:val="ru-RU"/>
        </w:rPr>
      </w:pPr>
      <w:r w:rsidRPr="00AA6792">
        <w:rPr>
          <w:color w:val="000000"/>
          <w:lang w:val="ru-RU"/>
        </w:rPr>
        <w:t>Приносят еду. Боков зачерпывает солянку и морщится от боли: удар по челюсти был сильным.</w:t>
      </w:r>
    </w:p>
    <w:p w14:paraId="3D49A425" w14:textId="77777777" w:rsidR="00401749" w:rsidRPr="00AA6792" w:rsidRDefault="00401749" w:rsidP="00401749">
      <w:pPr>
        <w:rPr>
          <w:lang w:val="ru-RU"/>
        </w:rPr>
      </w:pPr>
    </w:p>
    <w:p w14:paraId="4D2B04E5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lastRenderedPageBreak/>
        <w:t>КОЗЫРЕВ</w:t>
      </w:r>
    </w:p>
    <w:p w14:paraId="06679CC9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>На допросах пытать, товарищ начальник? На экспертов давить?</w:t>
      </w:r>
    </w:p>
    <w:p w14:paraId="4FF68B75" w14:textId="77777777" w:rsidR="00401749" w:rsidRPr="00AA6792" w:rsidRDefault="00401749" w:rsidP="00401749">
      <w:pPr>
        <w:rPr>
          <w:lang w:val="ru-RU"/>
        </w:rPr>
      </w:pPr>
    </w:p>
    <w:p w14:paraId="4050E96F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БОКОВ</w:t>
      </w:r>
    </w:p>
    <w:p w14:paraId="7B1830AC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 xml:space="preserve">Я те просто рассказываю, как мысль летит у меня. И </w:t>
      </w:r>
      <w:proofErr w:type="spellStart"/>
      <w:r w:rsidRPr="00AA6792">
        <w:rPr>
          <w:color w:val="000000"/>
          <w:lang w:val="ru-RU"/>
        </w:rPr>
        <w:t>шо</w:t>
      </w:r>
      <w:proofErr w:type="spellEnd"/>
      <w:r w:rsidRPr="00AA6792">
        <w:rPr>
          <w:color w:val="000000"/>
          <w:lang w:val="ru-RU"/>
        </w:rPr>
        <w:t xml:space="preserve"> надо делать, </w:t>
      </w:r>
      <w:proofErr w:type="spellStart"/>
      <w:r w:rsidRPr="00AA6792">
        <w:rPr>
          <w:color w:val="000000"/>
          <w:lang w:val="ru-RU"/>
        </w:rPr>
        <w:t>шоб</w:t>
      </w:r>
      <w:proofErr w:type="spellEnd"/>
      <w:r w:rsidRPr="00AA6792">
        <w:rPr>
          <w:color w:val="000000"/>
          <w:lang w:val="ru-RU"/>
        </w:rPr>
        <w:t xml:space="preserve"> </w:t>
      </w:r>
      <w:proofErr w:type="gramStart"/>
      <w:r w:rsidRPr="00AA6792">
        <w:rPr>
          <w:color w:val="000000"/>
          <w:lang w:val="ru-RU"/>
        </w:rPr>
        <w:t>дело это</w:t>
      </w:r>
      <w:proofErr w:type="gramEnd"/>
      <w:r w:rsidRPr="00AA6792">
        <w:rPr>
          <w:color w:val="000000"/>
          <w:lang w:val="ru-RU"/>
        </w:rPr>
        <w:t xml:space="preserve"> закрыть. А дальше ты сам смотри.</w:t>
      </w:r>
    </w:p>
    <w:p w14:paraId="6A101F28" w14:textId="77777777" w:rsidR="00401749" w:rsidRPr="00AA6792" w:rsidRDefault="00401749" w:rsidP="00401749">
      <w:pPr>
        <w:rPr>
          <w:lang w:val="ru-RU"/>
        </w:rPr>
      </w:pPr>
    </w:p>
    <w:p w14:paraId="0788384C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КОЗЫРЕВ</w:t>
      </w:r>
    </w:p>
    <w:p w14:paraId="0FE46B44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 xml:space="preserve">Всё должно быть по закону. И по закону </w:t>
      </w:r>
      <w:proofErr w:type="spellStart"/>
      <w:r w:rsidRPr="00AA6792">
        <w:rPr>
          <w:color w:val="000000"/>
          <w:lang w:val="ru-RU"/>
        </w:rPr>
        <w:t>Макурин</w:t>
      </w:r>
      <w:proofErr w:type="spellEnd"/>
      <w:r w:rsidRPr="00AA6792">
        <w:rPr>
          <w:color w:val="000000"/>
          <w:lang w:val="ru-RU"/>
        </w:rPr>
        <w:t xml:space="preserve"> пока – не </w:t>
      </w:r>
      <w:proofErr w:type="spellStart"/>
      <w:r w:rsidRPr="00AA6792">
        <w:rPr>
          <w:color w:val="000000"/>
          <w:lang w:val="ru-RU"/>
        </w:rPr>
        <w:t>серийник</w:t>
      </w:r>
      <w:proofErr w:type="spellEnd"/>
      <w:r w:rsidRPr="00AA6792">
        <w:rPr>
          <w:color w:val="000000"/>
          <w:lang w:val="ru-RU"/>
        </w:rPr>
        <w:t>, а подозреваемый.</w:t>
      </w:r>
    </w:p>
    <w:p w14:paraId="48F3D742" w14:textId="77777777" w:rsidR="00401749" w:rsidRPr="00AA6792" w:rsidRDefault="00401749" w:rsidP="00401749">
      <w:pPr>
        <w:rPr>
          <w:lang w:val="ru-RU"/>
        </w:rPr>
      </w:pPr>
    </w:p>
    <w:p w14:paraId="4D95EAB9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БОКОВ</w:t>
      </w:r>
    </w:p>
    <w:p w14:paraId="0B5A9CB1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 xml:space="preserve">А ты-то чего за него впрягаешься? </w:t>
      </w:r>
      <w:proofErr w:type="spellStart"/>
      <w:r w:rsidRPr="00AA6792">
        <w:rPr>
          <w:color w:val="000000"/>
          <w:lang w:val="ru-RU"/>
        </w:rPr>
        <w:t>шо</w:t>
      </w:r>
      <w:proofErr w:type="spellEnd"/>
      <w:r w:rsidRPr="00AA6792">
        <w:rPr>
          <w:color w:val="000000"/>
          <w:lang w:val="ru-RU"/>
        </w:rPr>
        <w:t xml:space="preserve">-то я не заметил, </w:t>
      </w:r>
      <w:proofErr w:type="spellStart"/>
      <w:r w:rsidRPr="00AA6792">
        <w:rPr>
          <w:color w:val="000000"/>
          <w:lang w:val="ru-RU"/>
        </w:rPr>
        <w:t>шоб</w:t>
      </w:r>
      <w:proofErr w:type="spellEnd"/>
      <w:r w:rsidRPr="00AA6792">
        <w:rPr>
          <w:color w:val="000000"/>
          <w:lang w:val="ru-RU"/>
        </w:rPr>
        <w:t xml:space="preserve"> ты тогда был не рад, </w:t>
      </w:r>
      <w:proofErr w:type="spellStart"/>
      <w:r w:rsidRPr="00AA6792">
        <w:rPr>
          <w:color w:val="000000"/>
          <w:lang w:val="ru-RU"/>
        </w:rPr>
        <w:t>шо</w:t>
      </w:r>
      <w:proofErr w:type="spellEnd"/>
      <w:r w:rsidRPr="00AA6792">
        <w:rPr>
          <w:color w:val="000000"/>
          <w:lang w:val="ru-RU"/>
        </w:rPr>
        <w:t xml:space="preserve"> я выстрелил в такого хорошего подозреваемого.</w:t>
      </w:r>
    </w:p>
    <w:p w14:paraId="2E39F1D7" w14:textId="77777777" w:rsidR="00401749" w:rsidRPr="00AA6792" w:rsidRDefault="00401749" w:rsidP="00401749">
      <w:pPr>
        <w:rPr>
          <w:lang w:val="ru-RU"/>
        </w:rPr>
      </w:pPr>
    </w:p>
    <w:p w14:paraId="7FFFA024" w14:textId="77777777" w:rsidR="00401749" w:rsidRPr="00AA6792" w:rsidRDefault="00401749" w:rsidP="00401749">
      <w:pPr>
        <w:rPr>
          <w:lang w:val="ru-RU"/>
        </w:rPr>
      </w:pPr>
      <w:r w:rsidRPr="00AA6792">
        <w:rPr>
          <w:color w:val="000000"/>
          <w:lang w:val="ru-RU"/>
        </w:rPr>
        <w:t>Ест ещё ложку солянки, хлеб.</w:t>
      </w:r>
    </w:p>
    <w:p w14:paraId="0CAF7985" w14:textId="77777777" w:rsidR="00401749" w:rsidRPr="00AA6792" w:rsidRDefault="00401749" w:rsidP="00401749">
      <w:pPr>
        <w:rPr>
          <w:lang w:val="ru-RU"/>
        </w:rPr>
      </w:pPr>
    </w:p>
    <w:p w14:paraId="42D5A148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ДОБРОВОЛЬСКАЯ</w:t>
      </w:r>
    </w:p>
    <w:p w14:paraId="18992951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>Вы специально передёргиваете. То, что уместно в экстремальной ситуации – не должно превращаться в систему.</w:t>
      </w:r>
    </w:p>
    <w:p w14:paraId="46D2B9F4" w14:textId="77777777" w:rsidR="00401749" w:rsidRPr="00AA6792" w:rsidRDefault="00401749" w:rsidP="00401749">
      <w:pPr>
        <w:rPr>
          <w:lang w:val="ru-RU"/>
        </w:rPr>
      </w:pPr>
    </w:p>
    <w:p w14:paraId="1D34A1F4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БОКОВ</w:t>
      </w:r>
    </w:p>
    <w:p w14:paraId="0735DF17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 xml:space="preserve">Система – это у </w:t>
      </w:r>
      <w:proofErr w:type="spellStart"/>
      <w:r w:rsidRPr="00AA6792">
        <w:rPr>
          <w:color w:val="000000"/>
          <w:lang w:val="ru-RU"/>
        </w:rPr>
        <w:t>Макурина</w:t>
      </w:r>
      <w:proofErr w:type="spellEnd"/>
      <w:r w:rsidRPr="00AA6792">
        <w:rPr>
          <w:color w:val="000000"/>
          <w:lang w:val="ru-RU"/>
        </w:rPr>
        <w:t xml:space="preserve"> - мальчиков насиловать, вот это система. Напомнить, за </w:t>
      </w:r>
      <w:proofErr w:type="spellStart"/>
      <w:r w:rsidRPr="00AA6792">
        <w:rPr>
          <w:color w:val="000000"/>
          <w:lang w:val="ru-RU"/>
        </w:rPr>
        <w:t>шо</w:t>
      </w:r>
      <w:proofErr w:type="spellEnd"/>
      <w:r w:rsidRPr="00AA6792">
        <w:rPr>
          <w:color w:val="000000"/>
          <w:lang w:val="ru-RU"/>
        </w:rPr>
        <w:t xml:space="preserve"> у него прошлая ходка была?</w:t>
      </w:r>
    </w:p>
    <w:p w14:paraId="38BC39D7" w14:textId="77777777" w:rsidR="00401749" w:rsidRPr="00AA6792" w:rsidRDefault="00401749" w:rsidP="00401749">
      <w:pPr>
        <w:rPr>
          <w:lang w:val="ru-RU"/>
        </w:rPr>
      </w:pPr>
    </w:p>
    <w:p w14:paraId="2803C7B2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ДОБРОВОЛЬСКАЯ</w:t>
      </w:r>
    </w:p>
    <w:p w14:paraId="3410C24B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>Сейчас он – обычный человек и имеет право на справедливость.</w:t>
      </w:r>
    </w:p>
    <w:p w14:paraId="01FA8DCB" w14:textId="77777777" w:rsidR="00401749" w:rsidRPr="00AA6792" w:rsidRDefault="00401749" w:rsidP="00401749">
      <w:pPr>
        <w:rPr>
          <w:lang w:val="ru-RU"/>
        </w:rPr>
      </w:pPr>
    </w:p>
    <w:p w14:paraId="041E505C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БОКОВ</w:t>
      </w:r>
    </w:p>
    <w:p w14:paraId="19FD81F7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 xml:space="preserve">Нет, он не человек, Наташа, он нелюдь! Уродом родился, уродом и помрёт. И я всё сделаю, </w:t>
      </w:r>
      <w:proofErr w:type="spellStart"/>
      <w:r w:rsidRPr="00AA6792">
        <w:rPr>
          <w:color w:val="000000"/>
          <w:lang w:val="ru-RU"/>
        </w:rPr>
        <w:t>шоб</w:t>
      </w:r>
      <w:proofErr w:type="spellEnd"/>
      <w:r w:rsidRPr="00AA6792">
        <w:rPr>
          <w:color w:val="000000"/>
          <w:lang w:val="ru-RU"/>
        </w:rPr>
        <w:t xml:space="preserve"> это случилось скорее.</w:t>
      </w:r>
    </w:p>
    <w:p w14:paraId="2D6F8F1A" w14:textId="77777777" w:rsidR="00401749" w:rsidRPr="00AA6792" w:rsidRDefault="00401749" w:rsidP="00401749">
      <w:pPr>
        <w:rPr>
          <w:lang w:val="ru-RU"/>
        </w:rPr>
      </w:pPr>
    </w:p>
    <w:p w14:paraId="2BD1B3BF" w14:textId="77777777" w:rsidR="00401749" w:rsidRPr="00AA6792" w:rsidRDefault="00401749" w:rsidP="00401749">
      <w:pPr>
        <w:rPr>
          <w:lang w:val="ru-RU"/>
        </w:rPr>
      </w:pPr>
      <w:r w:rsidRPr="00AA6792">
        <w:rPr>
          <w:color w:val="000000"/>
          <w:lang w:val="ru-RU"/>
        </w:rPr>
        <w:t>Выпивает.</w:t>
      </w:r>
    </w:p>
    <w:p w14:paraId="26E979AC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>Простите, если кого обидел. Если есть ещё вопросы, претензии, непонятки, мнения может - давайте щас всё скажем и больше к этому не возвращаемся.</w:t>
      </w:r>
    </w:p>
    <w:p w14:paraId="65ED7E0E" w14:textId="77777777" w:rsidR="00401749" w:rsidRPr="00AA6792" w:rsidRDefault="00401749" w:rsidP="00401749">
      <w:pPr>
        <w:rPr>
          <w:lang w:val="ru-RU"/>
        </w:rPr>
      </w:pPr>
    </w:p>
    <w:p w14:paraId="6309DAFA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ДОБРОВОЛЬСКАЯ</w:t>
      </w:r>
    </w:p>
    <w:p w14:paraId="0C22A2F5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 xml:space="preserve">Я считаю, что убийца не </w:t>
      </w:r>
      <w:proofErr w:type="spellStart"/>
      <w:r w:rsidRPr="00AA6792">
        <w:rPr>
          <w:color w:val="000000"/>
          <w:lang w:val="ru-RU"/>
        </w:rPr>
        <w:t>Макурин</w:t>
      </w:r>
      <w:proofErr w:type="spellEnd"/>
      <w:r w:rsidRPr="00AA6792">
        <w:rPr>
          <w:color w:val="000000"/>
          <w:lang w:val="ru-RU"/>
        </w:rPr>
        <w:t>. Я пока не могу доказать, но я соберу материалы.</w:t>
      </w:r>
    </w:p>
    <w:p w14:paraId="27D24754" w14:textId="77777777" w:rsidR="00401749" w:rsidRPr="00AA6792" w:rsidRDefault="00401749" w:rsidP="00401749">
      <w:pPr>
        <w:rPr>
          <w:lang w:val="ru-RU"/>
        </w:rPr>
      </w:pPr>
    </w:p>
    <w:p w14:paraId="49072F71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lastRenderedPageBreak/>
        <w:t>БОКОВ</w:t>
      </w:r>
    </w:p>
    <w:p w14:paraId="33B3D84B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 xml:space="preserve">Собирай. И ты, Валера, собирай. </w:t>
      </w:r>
      <w:proofErr w:type="spellStart"/>
      <w:r w:rsidRPr="00AA6792">
        <w:rPr>
          <w:color w:val="000000"/>
          <w:lang w:val="ru-RU"/>
        </w:rPr>
        <w:t>Шоб</w:t>
      </w:r>
      <w:proofErr w:type="spellEnd"/>
      <w:r w:rsidRPr="00AA6792">
        <w:rPr>
          <w:color w:val="000000"/>
          <w:lang w:val="ru-RU"/>
        </w:rPr>
        <w:t xml:space="preserve"> к моему приезду дело можно было закрывать. Вернусь через 2 дня. Козырев за старшего.</w:t>
      </w:r>
    </w:p>
    <w:p w14:paraId="157D91B6" w14:textId="77777777" w:rsidR="00401749" w:rsidRPr="00AA6792" w:rsidRDefault="00401749" w:rsidP="00401749">
      <w:pPr>
        <w:rPr>
          <w:lang w:val="ru-RU"/>
        </w:rPr>
      </w:pPr>
    </w:p>
    <w:p w14:paraId="0D4BAC24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КОЗЫРЕВ</w:t>
      </w:r>
    </w:p>
    <w:p w14:paraId="2B179D52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>На мой взгляд, уезжать сейчас – безответственно. Надо нормально закончить дело. Понятно, по жене соскучился. Но она же может подождать пару дней?</w:t>
      </w:r>
    </w:p>
    <w:p w14:paraId="43FB2E20" w14:textId="77777777" w:rsidR="00401749" w:rsidRPr="00AA6792" w:rsidRDefault="00401749" w:rsidP="00401749">
      <w:pPr>
        <w:rPr>
          <w:lang w:val="ru-RU"/>
        </w:rPr>
      </w:pPr>
    </w:p>
    <w:p w14:paraId="16256B94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БОКОВ</w:t>
      </w:r>
    </w:p>
    <w:p w14:paraId="349CBA19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>Она умирает, Валера. Так понятно?</w:t>
      </w:r>
    </w:p>
    <w:p w14:paraId="7B9C26CC" w14:textId="77777777" w:rsidR="00401749" w:rsidRPr="00AA6792" w:rsidRDefault="00401749" w:rsidP="00401749">
      <w:pPr>
        <w:rPr>
          <w:lang w:val="ru-RU"/>
        </w:rPr>
      </w:pPr>
    </w:p>
    <w:p w14:paraId="30895885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КОЗЫРЕВ</w:t>
      </w:r>
    </w:p>
    <w:p w14:paraId="2015BC43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>Извини. Я не знал.</w:t>
      </w:r>
    </w:p>
    <w:p w14:paraId="7CE416ED" w14:textId="77777777" w:rsidR="00401749" w:rsidRPr="00AA6792" w:rsidRDefault="00401749" w:rsidP="00401749">
      <w:pPr>
        <w:rPr>
          <w:lang w:val="ru-RU"/>
        </w:rPr>
      </w:pPr>
    </w:p>
    <w:p w14:paraId="555071F7" w14:textId="77777777" w:rsidR="00401749" w:rsidRPr="00AA6792" w:rsidRDefault="00401749" w:rsidP="00401749">
      <w:pPr>
        <w:rPr>
          <w:lang w:val="ru-RU"/>
        </w:rPr>
      </w:pPr>
      <w:r w:rsidRPr="00AA6792">
        <w:rPr>
          <w:color w:val="000000"/>
          <w:lang w:val="ru-RU"/>
        </w:rPr>
        <w:t>Наливает в три рюмки.</w:t>
      </w:r>
    </w:p>
    <w:p w14:paraId="0A30F1EB" w14:textId="77777777" w:rsidR="00401749" w:rsidRPr="00AA6792" w:rsidRDefault="00401749" w:rsidP="00401749">
      <w:pPr>
        <w:rPr>
          <w:lang w:val="ru-RU"/>
        </w:rPr>
      </w:pPr>
    </w:p>
    <w:p w14:paraId="12BD680A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КОЗЫРЕВ</w:t>
      </w:r>
    </w:p>
    <w:p w14:paraId="074D0CCC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>И извини за вспыльчивость. И спасибо, что спас мне жизнь. И ты, Наташа, извини, что не прикрыли.</w:t>
      </w:r>
    </w:p>
    <w:p w14:paraId="31F09453" w14:textId="77777777" w:rsidR="00401749" w:rsidRPr="00AA6792" w:rsidRDefault="00401749" w:rsidP="00401749">
      <w:pPr>
        <w:rPr>
          <w:lang w:val="ru-RU"/>
        </w:rPr>
      </w:pPr>
    </w:p>
    <w:p w14:paraId="7577000D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ДОБРОВОЛЬСКАЯ</w:t>
      </w:r>
    </w:p>
    <w:p w14:paraId="7149F2FF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>Евгений Афанасьевич, может быть, нужна какая-то помощь?</w:t>
      </w:r>
    </w:p>
    <w:p w14:paraId="3CFC1FA4" w14:textId="77777777" w:rsidR="00401749" w:rsidRPr="00AA6792" w:rsidRDefault="00401749" w:rsidP="00401749">
      <w:pPr>
        <w:rPr>
          <w:lang w:val="ru-RU"/>
        </w:rPr>
      </w:pPr>
    </w:p>
    <w:p w14:paraId="2F56ABEC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БОКОВ</w:t>
      </w:r>
    </w:p>
    <w:p w14:paraId="2B0E524E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t xml:space="preserve">Делами </w:t>
      </w:r>
      <w:proofErr w:type="spellStart"/>
      <w:r w:rsidRPr="00AA6792">
        <w:rPr>
          <w:color w:val="000000"/>
          <w:lang w:val="ru-RU"/>
        </w:rPr>
        <w:t>Макурина</w:t>
      </w:r>
      <w:proofErr w:type="spellEnd"/>
      <w:r w:rsidRPr="00AA6792">
        <w:rPr>
          <w:color w:val="000000"/>
          <w:lang w:val="ru-RU"/>
        </w:rPr>
        <w:t xml:space="preserve"> займитесь. Оформляйте всё, </w:t>
      </w:r>
      <w:proofErr w:type="spellStart"/>
      <w:r w:rsidRPr="00AA6792">
        <w:rPr>
          <w:color w:val="000000"/>
          <w:lang w:val="ru-RU"/>
        </w:rPr>
        <w:t>шоб</w:t>
      </w:r>
      <w:proofErr w:type="spellEnd"/>
      <w:r w:rsidRPr="00AA6792">
        <w:rPr>
          <w:color w:val="000000"/>
          <w:lang w:val="ru-RU"/>
        </w:rPr>
        <w:t xml:space="preserve"> в суд передавать и начальству докладывать.</w:t>
      </w:r>
    </w:p>
    <w:p w14:paraId="5F783E72" w14:textId="77777777" w:rsidR="00401749" w:rsidRPr="00AA6792" w:rsidRDefault="00401749" w:rsidP="00401749">
      <w:pPr>
        <w:rPr>
          <w:lang w:val="ru-RU"/>
        </w:rPr>
      </w:pPr>
    </w:p>
    <w:p w14:paraId="23007987" w14:textId="77777777" w:rsidR="00401749" w:rsidRPr="00AA6792" w:rsidRDefault="00401749" w:rsidP="00401749">
      <w:pPr>
        <w:rPr>
          <w:lang w:val="ru-RU"/>
        </w:rPr>
      </w:pPr>
      <w:r w:rsidRPr="00AA6792">
        <w:rPr>
          <w:color w:val="000000"/>
          <w:lang w:val="ru-RU"/>
        </w:rPr>
        <w:t>Выпивают.</w:t>
      </w:r>
    </w:p>
    <w:p w14:paraId="6442E8E9" w14:textId="77777777" w:rsidR="00401749" w:rsidRPr="00AA6792" w:rsidRDefault="00401749" w:rsidP="00401749">
      <w:pPr>
        <w:rPr>
          <w:lang w:val="ru-RU"/>
        </w:rPr>
      </w:pPr>
    </w:p>
    <w:p w14:paraId="75EE2DAC" w14:textId="77777777" w:rsidR="00401749" w:rsidRPr="00AA6792" w:rsidRDefault="00401749" w:rsidP="00401749">
      <w:pPr>
        <w:rPr>
          <w:lang w:val="ru-RU"/>
        </w:rPr>
      </w:pPr>
      <w:r w:rsidRPr="00AA6792">
        <w:rPr>
          <w:b/>
          <w:color w:val="000000"/>
          <w:lang w:val="ru-RU"/>
        </w:rPr>
        <w:t xml:space="preserve">4-3. НАТ. ЛЕС.ШАЛАШ ИГОРЯ УТРО 9. </w:t>
      </w:r>
      <w:r w:rsidRPr="00AA6792">
        <w:rPr>
          <w:lang w:val="ru-RU"/>
        </w:rPr>
        <w:br/>
      </w:r>
      <w:r w:rsidRPr="00AA6792">
        <w:rPr>
          <w:b/>
          <w:color w:val="000000"/>
          <w:lang w:val="ru-RU"/>
        </w:rPr>
        <w:t>ИГОРЬ (00:52)</w:t>
      </w:r>
      <w:r w:rsidRPr="00AA6792">
        <w:rPr>
          <w:lang w:val="ru-RU"/>
        </w:rPr>
        <w:br/>
      </w:r>
    </w:p>
    <w:p w14:paraId="4D5B296D" w14:textId="77777777" w:rsidR="00401749" w:rsidRPr="00AA6792" w:rsidRDefault="00401749" w:rsidP="00401749">
      <w:pPr>
        <w:rPr>
          <w:lang w:val="ru-RU"/>
        </w:rPr>
      </w:pPr>
      <w:r w:rsidRPr="00AA6792">
        <w:rPr>
          <w:color w:val="000000"/>
          <w:lang w:val="ru-RU"/>
        </w:rPr>
        <w:t xml:space="preserve">Игорь строит в лесу шалаш. Внутри - что-то среднее между мемориалом и детективным агентством: Фотографии </w:t>
      </w:r>
      <w:proofErr w:type="spellStart"/>
      <w:r w:rsidRPr="00AA6792">
        <w:rPr>
          <w:color w:val="000000"/>
          <w:lang w:val="ru-RU"/>
        </w:rPr>
        <w:t>Макурина</w:t>
      </w:r>
      <w:proofErr w:type="spellEnd"/>
      <w:r w:rsidRPr="00AA6792">
        <w:rPr>
          <w:color w:val="000000"/>
          <w:lang w:val="ru-RU"/>
        </w:rPr>
        <w:t xml:space="preserve"> с объявлений, Игорь обводит их фломастером как бы колючей проволокой, фотографии с похорон первого мальчика. Рисунки с кинжалом и змеёй. Поляроид с Артёмом. Игорь берёт большого мёртвого жука и отрезает ему голову. Перочинный нож соскакивает, и Игорь режет палец. Смотрит, как течёт кровь. Озирается, находит подорожник. Срывает и прикладывает к порезу. Открывает блокнот, пишет.</w:t>
      </w:r>
    </w:p>
    <w:p w14:paraId="3D5123DF" w14:textId="77777777" w:rsidR="00401749" w:rsidRPr="00AA6792" w:rsidRDefault="00401749" w:rsidP="00401749">
      <w:pPr>
        <w:rPr>
          <w:lang w:val="ru-RU"/>
        </w:rPr>
      </w:pPr>
    </w:p>
    <w:p w14:paraId="6CDA03B7" w14:textId="77777777" w:rsidR="00401749" w:rsidRPr="00AA6792" w:rsidRDefault="00401749" w:rsidP="00401749">
      <w:pPr>
        <w:ind w:left="3166"/>
        <w:rPr>
          <w:lang w:val="ru-RU"/>
        </w:rPr>
      </w:pPr>
      <w:r w:rsidRPr="00AA6792">
        <w:rPr>
          <w:color w:val="000000"/>
          <w:lang w:val="ru-RU"/>
        </w:rPr>
        <w:t>ИГОРЬ</w:t>
      </w:r>
    </w:p>
    <w:p w14:paraId="02CD7E4B" w14:textId="77777777" w:rsidR="00401749" w:rsidRPr="00AA6792" w:rsidRDefault="00401749" w:rsidP="00401749">
      <w:pPr>
        <w:ind w:left="2303"/>
        <w:rPr>
          <w:lang w:val="ru-RU"/>
        </w:rPr>
      </w:pPr>
      <w:r w:rsidRPr="00AA6792">
        <w:rPr>
          <w:color w:val="000000"/>
          <w:lang w:val="ru-RU"/>
        </w:rPr>
        <w:t>(читает вслух то, что пишет)</w:t>
      </w:r>
    </w:p>
    <w:p w14:paraId="2072ABA2" w14:textId="77777777" w:rsidR="00401749" w:rsidRPr="00AA6792" w:rsidRDefault="00401749" w:rsidP="00401749">
      <w:pPr>
        <w:ind w:left="1441" w:right="2161"/>
        <w:rPr>
          <w:lang w:val="ru-RU"/>
        </w:rPr>
      </w:pPr>
      <w:r w:rsidRPr="00AA6792">
        <w:rPr>
          <w:color w:val="000000"/>
          <w:lang w:val="ru-RU"/>
        </w:rPr>
        <w:lastRenderedPageBreak/>
        <w:t>У меня есть тайна, которую я не могу рассказать никому. И даже здесь написать не могу. Мама говорит, что совсем скоро мы уедем в Лондон, и всё забудется как страшный сон. Но я знаю, что всё ужасное только начинается.</w:t>
      </w:r>
    </w:p>
    <w:p w14:paraId="6A2F3C05" w14:textId="77777777" w:rsidR="00401749" w:rsidRPr="00AA6792" w:rsidRDefault="00401749" w:rsidP="00401749">
      <w:pPr>
        <w:rPr>
          <w:lang w:val="ru-RU"/>
        </w:rPr>
      </w:pPr>
    </w:p>
    <w:p w14:paraId="311E7850" w14:textId="77777777" w:rsidR="00401749" w:rsidRPr="00AA6792" w:rsidRDefault="00401749" w:rsidP="00401749">
      <w:pPr>
        <w:rPr>
          <w:lang w:val="ru-RU"/>
        </w:rPr>
      </w:pPr>
      <w:r w:rsidRPr="00AA6792">
        <w:rPr>
          <w:color w:val="000000"/>
          <w:lang w:val="ru-RU"/>
        </w:rPr>
        <w:t>Отклеивает подорожник, слизывает кровь с руки.</w:t>
      </w:r>
    </w:p>
    <w:p w14:paraId="78FA6F7F" w14:textId="77777777" w:rsidR="00401749" w:rsidRPr="00AA6792" w:rsidRDefault="00401749" w:rsidP="00401749">
      <w:pPr>
        <w:rPr>
          <w:lang w:val="ru-RU"/>
        </w:rPr>
      </w:pPr>
    </w:p>
    <w:p w14:paraId="3A94648E" w14:textId="32855086" w:rsidR="00401749" w:rsidRDefault="00401749" w:rsidP="00401749">
      <w:r w:rsidRPr="004D1B87">
        <w:rPr>
          <w:b/>
          <w:color w:val="000000"/>
          <w:lang w:val="ru-RU"/>
        </w:rPr>
        <w:t>4-4. ИНТ. РЕДАКЦИЯ «ИЗВЕСТИЯ</w:t>
      </w:r>
      <w:proofErr w:type="gramStart"/>
      <w:r w:rsidRPr="004D1B87">
        <w:rPr>
          <w:b/>
          <w:color w:val="000000"/>
          <w:lang w:val="ru-RU"/>
        </w:rPr>
        <w:t>».КОРИДОР</w:t>
      </w:r>
      <w:proofErr w:type="gramEnd"/>
      <w:r w:rsidRPr="004D1B87">
        <w:rPr>
          <w:b/>
          <w:color w:val="000000"/>
          <w:lang w:val="ru-RU"/>
        </w:rPr>
        <w:t xml:space="preserve"> ДЕНЬ 9. </w:t>
      </w:r>
      <w:r w:rsidRPr="004D1B87">
        <w:rPr>
          <w:lang w:val="ru-RU"/>
        </w:rPr>
        <w:br/>
      </w:r>
      <w:r>
        <w:rPr>
          <w:b/>
          <w:color w:val="000000"/>
        </w:rPr>
        <w:t>МАЛЬЦЕВ</w:t>
      </w:r>
      <w:r w:rsidR="004D1B87">
        <w:rPr>
          <w:b/>
          <w:color w:val="000000"/>
          <w:lang w:val="ru-RU"/>
        </w:rPr>
        <w:t>, девушки (2)</w:t>
      </w:r>
      <w:r>
        <w:rPr>
          <w:b/>
          <w:color w:val="000000"/>
        </w:rPr>
        <w:t xml:space="preserve"> (00:05)</w:t>
      </w:r>
      <w:r>
        <w:br/>
      </w:r>
    </w:p>
    <w:p w14:paraId="69E27A85" w14:textId="77777777" w:rsidR="00401749" w:rsidRPr="004D1B87" w:rsidRDefault="00401749" w:rsidP="00401749">
      <w:pPr>
        <w:rPr>
          <w:lang w:val="ru-RU"/>
        </w:rPr>
      </w:pPr>
      <w:proofErr w:type="gramStart"/>
      <w:r w:rsidRPr="004D1B87">
        <w:rPr>
          <w:color w:val="000000"/>
          <w:lang w:val="ru-RU"/>
        </w:rPr>
        <w:t xml:space="preserve">Мальцев </w:t>
      </w:r>
      <w:r>
        <w:rPr>
          <w:color w:val="000000"/>
        </w:rPr>
        <w:t> </w:t>
      </w:r>
      <w:r w:rsidRPr="004D1B87">
        <w:rPr>
          <w:color w:val="000000"/>
          <w:lang w:val="ru-RU"/>
        </w:rPr>
        <w:t>идёт</w:t>
      </w:r>
      <w:proofErr w:type="gramEnd"/>
      <w:r w:rsidRPr="004D1B87">
        <w:rPr>
          <w:color w:val="000000"/>
          <w:lang w:val="ru-RU"/>
        </w:rPr>
        <w:t xml:space="preserve"> в кабинет главного редактора. Несет статью, улыбаясь навстречу идущим девушкам.</w:t>
      </w:r>
    </w:p>
    <w:p w14:paraId="30831F7A" w14:textId="77777777" w:rsidR="00401749" w:rsidRPr="004D1B87" w:rsidRDefault="00401749" w:rsidP="00401749">
      <w:pPr>
        <w:rPr>
          <w:lang w:val="ru-RU"/>
        </w:rPr>
      </w:pPr>
    </w:p>
    <w:p w14:paraId="315B5906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>4-5. ИНТ. РЕДАКЦИЯ «ИЗВЕСТИЯ</w:t>
      </w:r>
      <w:proofErr w:type="gramStart"/>
      <w:r w:rsidRPr="004D1B87">
        <w:rPr>
          <w:b/>
          <w:color w:val="000000"/>
          <w:lang w:val="ru-RU"/>
        </w:rPr>
        <w:t>».КАБИНЕТ</w:t>
      </w:r>
      <w:proofErr w:type="gramEnd"/>
      <w:r w:rsidRPr="004D1B87">
        <w:rPr>
          <w:b/>
          <w:color w:val="000000"/>
          <w:lang w:val="ru-RU"/>
        </w:rPr>
        <w:t xml:space="preserve"> ДЕНЬ 9.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МАЛЬЦЕВ, РЕДАКТОР (01:37)</w:t>
      </w:r>
      <w:r w:rsidRPr="004D1B87">
        <w:rPr>
          <w:lang w:val="ru-RU"/>
        </w:rPr>
        <w:br/>
      </w:r>
    </w:p>
    <w:p w14:paraId="1872FC85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МАЛЬЦЕВ</w:t>
      </w:r>
    </w:p>
    <w:p w14:paraId="0E4E3CC8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Можно?</w:t>
      </w:r>
    </w:p>
    <w:p w14:paraId="6A7E7C8D" w14:textId="77777777" w:rsidR="00401749" w:rsidRPr="004D1B87" w:rsidRDefault="00401749" w:rsidP="00401749">
      <w:pPr>
        <w:rPr>
          <w:lang w:val="ru-RU"/>
        </w:rPr>
      </w:pPr>
    </w:p>
    <w:p w14:paraId="117D1A65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РЕДАКТОР, не вставая из кресла, кивает.</w:t>
      </w:r>
    </w:p>
    <w:p w14:paraId="076A611F" w14:textId="77777777" w:rsidR="00401749" w:rsidRPr="004D1B87" w:rsidRDefault="00401749" w:rsidP="00401749">
      <w:pPr>
        <w:rPr>
          <w:lang w:val="ru-RU"/>
        </w:rPr>
      </w:pPr>
    </w:p>
    <w:p w14:paraId="171CA03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МАЛЬЦЕВ</w:t>
      </w:r>
    </w:p>
    <w:p w14:paraId="403BB33A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Я набросал тут темы на первый квартал в Лондоне.</w:t>
      </w:r>
    </w:p>
    <w:p w14:paraId="4D578FF6" w14:textId="77777777" w:rsidR="00401749" w:rsidRPr="004D1B87" w:rsidRDefault="00401749" w:rsidP="00401749">
      <w:pPr>
        <w:rPr>
          <w:lang w:val="ru-RU"/>
        </w:rPr>
      </w:pPr>
    </w:p>
    <w:p w14:paraId="333AACAE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Протягивает лист бумаги редактору. Редактор смотрит поверх бумаги. Откладывает её в сторону.</w:t>
      </w:r>
    </w:p>
    <w:p w14:paraId="6CFF60A8" w14:textId="77777777" w:rsidR="00401749" w:rsidRPr="004D1B87" w:rsidRDefault="00401749" w:rsidP="00401749">
      <w:pPr>
        <w:rPr>
          <w:lang w:val="ru-RU"/>
        </w:rPr>
      </w:pPr>
    </w:p>
    <w:p w14:paraId="1C2BF7E2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РЕДАКТОР</w:t>
      </w:r>
    </w:p>
    <w:p w14:paraId="5DD14D7A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Ты хороший международник, Гена. Был. Но работа за границей - не только писать. Но и вести себя нормально. А ты не умеешь пить. Начинаешь говорить лишнее, вести себя излишне, тебя вообще становится много. Колосов вот… прослужил в Италии 15 лет! На завтрак пил коктейль, в обед вино, а вечером граппу. И ни разу ни слова лишнего! А ты уже за завтраком начинал нести чушь. Никакого Лондона у тебя не будет. Если хочешь быть журналистом - докажи, что можешь. Прекрати гулять каждый день и напиши что-нибудь, что будет читать вся страна. Как Колосов.</w:t>
      </w:r>
    </w:p>
    <w:p w14:paraId="419619E3" w14:textId="77777777" w:rsidR="00401749" w:rsidRPr="004D1B87" w:rsidRDefault="00401749" w:rsidP="00401749">
      <w:pPr>
        <w:rPr>
          <w:lang w:val="ru-RU"/>
        </w:rPr>
      </w:pPr>
    </w:p>
    <w:p w14:paraId="366BE7C4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Мальцев слушает речь Редактора с опущенной головой. В какой-то момент встаёт и наливает себе стакан воды из графина.</w:t>
      </w:r>
    </w:p>
    <w:p w14:paraId="64A71CEC" w14:textId="77777777" w:rsidR="00401749" w:rsidRPr="004D1B87" w:rsidRDefault="00401749" w:rsidP="00401749">
      <w:pPr>
        <w:rPr>
          <w:lang w:val="ru-RU"/>
        </w:rPr>
      </w:pPr>
    </w:p>
    <w:p w14:paraId="7A0D77F3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МАЛЬЦЕВ</w:t>
      </w:r>
    </w:p>
    <w:p w14:paraId="71BFACE5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Владимир </w:t>
      </w:r>
      <w:proofErr w:type="spellStart"/>
      <w:r w:rsidRPr="004D1B87">
        <w:rPr>
          <w:color w:val="000000"/>
          <w:lang w:val="ru-RU"/>
        </w:rPr>
        <w:t>Алексеич</w:t>
      </w:r>
      <w:proofErr w:type="spellEnd"/>
      <w:r w:rsidRPr="004D1B87">
        <w:rPr>
          <w:color w:val="000000"/>
          <w:lang w:val="ru-RU"/>
        </w:rPr>
        <w:t>… Мне очень нужно уехать. Иначе убьют моего сына.</w:t>
      </w:r>
    </w:p>
    <w:p w14:paraId="6158C4B3" w14:textId="77777777" w:rsidR="00401749" w:rsidRPr="004D1B87" w:rsidRDefault="00401749" w:rsidP="00401749">
      <w:pPr>
        <w:rPr>
          <w:lang w:val="ru-RU"/>
        </w:rPr>
      </w:pPr>
    </w:p>
    <w:p w14:paraId="257EFC71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РЕДАКТОР</w:t>
      </w:r>
    </w:p>
    <w:p w14:paraId="13A746BB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У тебя белая горячка что ли?</w:t>
      </w:r>
    </w:p>
    <w:p w14:paraId="135138F2" w14:textId="77777777" w:rsidR="00401749" w:rsidRPr="004D1B87" w:rsidRDefault="00401749" w:rsidP="00401749">
      <w:pPr>
        <w:rPr>
          <w:lang w:val="ru-RU"/>
        </w:rPr>
      </w:pPr>
    </w:p>
    <w:p w14:paraId="2E025A8E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Отец Игоря продолжает манипулировать и врать.</w:t>
      </w:r>
    </w:p>
    <w:p w14:paraId="2B58CDBB" w14:textId="77777777" w:rsidR="00401749" w:rsidRPr="004D1B87" w:rsidRDefault="00401749" w:rsidP="00401749">
      <w:pPr>
        <w:rPr>
          <w:lang w:val="ru-RU"/>
        </w:rPr>
      </w:pPr>
    </w:p>
    <w:p w14:paraId="08D9581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МАЛЬЦЕВ</w:t>
      </w:r>
    </w:p>
    <w:p w14:paraId="151596C5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У меня на сына охотится маньяк.</w:t>
      </w:r>
    </w:p>
    <w:p w14:paraId="7845B551" w14:textId="77777777" w:rsidR="00401749" w:rsidRPr="004D1B87" w:rsidRDefault="00401749" w:rsidP="00401749">
      <w:pPr>
        <w:rPr>
          <w:lang w:val="ru-RU"/>
        </w:rPr>
      </w:pPr>
    </w:p>
    <w:p w14:paraId="2549D5A5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РЕДАКТОР</w:t>
      </w:r>
    </w:p>
    <w:p w14:paraId="1C95E01A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 СССР - маньяков нет.</w:t>
      </w:r>
    </w:p>
    <w:p w14:paraId="3CC31206" w14:textId="77777777" w:rsidR="00401749" w:rsidRPr="004D1B87" w:rsidRDefault="00401749" w:rsidP="00401749">
      <w:pPr>
        <w:rPr>
          <w:lang w:val="ru-RU"/>
        </w:rPr>
      </w:pPr>
    </w:p>
    <w:p w14:paraId="22973C16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МАЛЬЦЕВ</w:t>
      </w:r>
    </w:p>
    <w:p w14:paraId="1EE8CB8C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Есть! И я докажу! Это будет сенсация!</w:t>
      </w:r>
    </w:p>
    <w:p w14:paraId="63D56C22" w14:textId="77777777" w:rsidR="00401749" w:rsidRPr="004D1B87" w:rsidRDefault="00401749" w:rsidP="00401749">
      <w:pPr>
        <w:rPr>
          <w:lang w:val="ru-RU"/>
        </w:rPr>
      </w:pPr>
    </w:p>
    <w:p w14:paraId="0DA24FFD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РЕДАКТОР</w:t>
      </w:r>
    </w:p>
    <w:p w14:paraId="26E3452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И сенсаций в нашей стране нет! У нас все чётко и по плану!</w:t>
      </w:r>
    </w:p>
    <w:p w14:paraId="77E08B08" w14:textId="77777777" w:rsidR="00401749" w:rsidRPr="004D1B87" w:rsidRDefault="00401749" w:rsidP="00401749">
      <w:pPr>
        <w:rPr>
          <w:lang w:val="ru-RU"/>
        </w:rPr>
      </w:pPr>
    </w:p>
    <w:p w14:paraId="7C42B600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МАЛЬЦЕВ</w:t>
      </w:r>
    </w:p>
    <w:p w14:paraId="264D2732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Ну и поставьте в план. Историю про маньяка, который убивает детей, а милиция мало того, что ничего сделать не может, так ещё и скрывает всё происходящее от людей. Вот о чём писать надо! Иначе… У нас у всех дети, внуки, кто их защитит?!</w:t>
      </w:r>
    </w:p>
    <w:p w14:paraId="78E5731D" w14:textId="77777777" w:rsidR="00401749" w:rsidRPr="004D1B87" w:rsidRDefault="00401749" w:rsidP="00401749">
      <w:pPr>
        <w:rPr>
          <w:lang w:val="ru-RU"/>
        </w:rPr>
      </w:pPr>
    </w:p>
    <w:p w14:paraId="157E2A75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РЕДАКТОР</w:t>
      </w:r>
    </w:p>
    <w:p w14:paraId="242F74FE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Хорошо, напиши. А там посмотрим.</w:t>
      </w:r>
    </w:p>
    <w:p w14:paraId="4BA7E760" w14:textId="77777777" w:rsidR="00401749" w:rsidRPr="004D1B87" w:rsidRDefault="00401749" w:rsidP="00401749">
      <w:pPr>
        <w:rPr>
          <w:lang w:val="ru-RU"/>
        </w:rPr>
      </w:pPr>
    </w:p>
    <w:p w14:paraId="03642313" w14:textId="48FF6604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4-6. ИНТ. БОЛЬНИЦА РОСТОВА.КОРИДОР НОЧЬ 9.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БОКОВ</w:t>
      </w:r>
      <w:r w:rsidR="004D1B87">
        <w:rPr>
          <w:b/>
          <w:color w:val="000000"/>
          <w:lang w:val="ru-RU"/>
        </w:rPr>
        <w:t>, медсестра</w:t>
      </w:r>
      <w:r w:rsidRPr="004D1B87">
        <w:rPr>
          <w:b/>
          <w:color w:val="000000"/>
          <w:lang w:val="ru-RU"/>
        </w:rPr>
        <w:t xml:space="preserve"> (00:25)</w:t>
      </w:r>
      <w:r w:rsidRPr="004D1B87">
        <w:rPr>
          <w:lang w:val="ru-RU"/>
        </w:rPr>
        <w:br/>
      </w:r>
    </w:p>
    <w:p w14:paraId="33A2312C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Боков с мандаринами и цветами быстрым шагом идёт по коридору. У “сестринской” дорогу ему преграждает Медсестра.</w:t>
      </w:r>
    </w:p>
    <w:p w14:paraId="70453155" w14:textId="77777777" w:rsidR="00401749" w:rsidRPr="004D1B87" w:rsidRDefault="00401749" w:rsidP="00401749">
      <w:pPr>
        <w:rPr>
          <w:lang w:val="ru-RU"/>
        </w:rPr>
      </w:pPr>
    </w:p>
    <w:p w14:paraId="29828D9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МЕДСЕСТРА (РОСТОВ)</w:t>
      </w:r>
    </w:p>
    <w:p w14:paraId="107F3360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Это куда это вы </w:t>
      </w:r>
      <w:proofErr w:type="spellStart"/>
      <w:r w:rsidRPr="004D1B87">
        <w:rPr>
          <w:color w:val="000000"/>
          <w:lang w:val="ru-RU"/>
        </w:rPr>
        <w:t>жеж</w:t>
      </w:r>
      <w:proofErr w:type="spellEnd"/>
      <w:r w:rsidRPr="004D1B87">
        <w:rPr>
          <w:color w:val="000000"/>
          <w:lang w:val="ru-RU"/>
        </w:rPr>
        <w:t xml:space="preserve"> так маршируете? Приёмные часы кончились </w:t>
      </w:r>
      <w:proofErr w:type="spellStart"/>
      <w:r w:rsidRPr="004D1B87">
        <w:rPr>
          <w:color w:val="000000"/>
          <w:lang w:val="ru-RU"/>
        </w:rPr>
        <w:t>ужеж</w:t>
      </w:r>
      <w:proofErr w:type="spellEnd"/>
      <w:r w:rsidRPr="004D1B87">
        <w:rPr>
          <w:color w:val="000000"/>
          <w:lang w:val="ru-RU"/>
        </w:rPr>
        <w:t>.</w:t>
      </w:r>
    </w:p>
    <w:p w14:paraId="7AE2A8F6" w14:textId="77777777" w:rsidR="00401749" w:rsidRPr="004D1B87" w:rsidRDefault="00401749" w:rsidP="00401749">
      <w:pPr>
        <w:rPr>
          <w:lang w:val="ru-RU"/>
        </w:rPr>
      </w:pPr>
    </w:p>
    <w:p w14:paraId="6478E352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Боков вытаскивает из кармана удостоверение.</w:t>
      </w:r>
    </w:p>
    <w:p w14:paraId="0CB5A7AB" w14:textId="77777777" w:rsidR="00401749" w:rsidRPr="004D1B87" w:rsidRDefault="00401749" w:rsidP="00401749">
      <w:pPr>
        <w:rPr>
          <w:lang w:val="ru-RU"/>
        </w:rPr>
      </w:pPr>
    </w:p>
    <w:p w14:paraId="2FEE0DA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5A8ECB42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 какой палате Марина Бокова?</w:t>
      </w:r>
    </w:p>
    <w:p w14:paraId="33188C07" w14:textId="77777777" w:rsidR="00401749" w:rsidRPr="004D1B87" w:rsidRDefault="00401749" w:rsidP="00401749">
      <w:pPr>
        <w:rPr>
          <w:lang w:val="ru-RU"/>
        </w:rPr>
      </w:pPr>
    </w:p>
    <w:p w14:paraId="4FC0B558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Медсестра отступает.</w:t>
      </w:r>
    </w:p>
    <w:p w14:paraId="2EF9D1C7" w14:textId="77777777" w:rsidR="00401749" w:rsidRPr="004D1B87" w:rsidRDefault="00401749" w:rsidP="00401749">
      <w:pPr>
        <w:rPr>
          <w:lang w:val="ru-RU"/>
        </w:rPr>
      </w:pPr>
    </w:p>
    <w:p w14:paraId="40F18CD8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МЕДСЕСТРА (РОСТОВ)</w:t>
      </w:r>
    </w:p>
    <w:p w14:paraId="0DB5143C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 17-ой. В конце по коридору. Только ей мандарины нельзя.</w:t>
      </w:r>
    </w:p>
    <w:p w14:paraId="76D60C7F" w14:textId="77777777" w:rsidR="00401749" w:rsidRPr="004D1B87" w:rsidRDefault="00401749" w:rsidP="00401749">
      <w:pPr>
        <w:rPr>
          <w:lang w:val="ru-RU"/>
        </w:rPr>
      </w:pPr>
    </w:p>
    <w:p w14:paraId="0CAA6804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Боков отдаёт мандарины Медсестре и быстро идёт к палате.</w:t>
      </w:r>
    </w:p>
    <w:p w14:paraId="006508F2" w14:textId="77777777" w:rsidR="00401749" w:rsidRPr="004D1B87" w:rsidRDefault="00401749" w:rsidP="00401749">
      <w:pPr>
        <w:rPr>
          <w:lang w:val="ru-RU"/>
        </w:rPr>
      </w:pPr>
    </w:p>
    <w:p w14:paraId="3F14D4D3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4-7. ИНТ. БОЛЬНИЦА РОСТОВА.ПАЛАТА НОЧЬ 9.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БОКОВ, МАРИНА (01:52)</w:t>
      </w:r>
      <w:r w:rsidRPr="004D1B87">
        <w:rPr>
          <w:lang w:val="ru-RU"/>
        </w:rPr>
        <w:br/>
      </w:r>
    </w:p>
    <w:p w14:paraId="1D35833D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Боков открывает дверь и из-за образовавшегося сквозняка с грохотом захлопывается окно. В палате пусто, кровати застелены. Он не сразу понимает, что женщина с капельницей и в платке - его жена. Медленно подходит, опускается на колени. Марина с закрытыми глазами. Он гладит её по щеке. Марина открывает глаза и как рыба беззвучно говорит. Слышен только какой-то хрип и клёкот.</w:t>
      </w:r>
    </w:p>
    <w:p w14:paraId="28F88232" w14:textId="77777777" w:rsidR="00401749" w:rsidRPr="004D1B87" w:rsidRDefault="00401749" w:rsidP="00401749">
      <w:pPr>
        <w:rPr>
          <w:lang w:val="ru-RU"/>
        </w:rPr>
      </w:pPr>
    </w:p>
    <w:p w14:paraId="60A77322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12F8B752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Миленькая моя, хорошенькая моя, </w:t>
      </w:r>
      <w:proofErr w:type="spellStart"/>
      <w:r w:rsidRPr="004D1B87">
        <w:rPr>
          <w:color w:val="000000"/>
          <w:lang w:val="ru-RU"/>
        </w:rPr>
        <w:t>Марусечка</w:t>
      </w:r>
      <w:proofErr w:type="spellEnd"/>
      <w:r w:rsidRPr="004D1B87">
        <w:rPr>
          <w:color w:val="000000"/>
          <w:lang w:val="ru-RU"/>
        </w:rPr>
        <w:t xml:space="preserve"> моя, ты какая у меня красавица. Я </w:t>
      </w:r>
      <w:proofErr w:type="spellStart"/>
      <w:r w:rsidRPr="004D1B87">
        <w:rPr>
          <w:color w:val="000000"/>
          <w:lang w:val="ru-RU"/>
        </w:rPr>
        <w:t>жеж</w:t>
      </w:r>
      <w:proofErr w:type="spellEnd"/>
      <w:r w:rsidRPr="004D1B87">
        <w:rPr>
          <w:color w:val="000000"/>
          <w:lang w:val="ru-RU"/>
        </w:rPr>
        <w:t xml:space="preserve"> думал, не узнаю тебя. А ты не изменилась </w:t>
      </w:r>
      <w:proofErr w:type="spellStart"/>
      <w:r w:rsidRPr="004D1B87">
        <w:rPr>
          <w:color w:val="000000"/>
          <w:lang w:val="ru-RU"/>
        </w:rPr>
        <w:t>жеж</w:t>
      </w:r>
      <w:proofErr w:type="spellEnd"/>
      <w:r w:rsidRPr="004D1B87">
        <w:rPr>
          <w:color w:val="000000"/>
          <w:lang w:val="ru-RU"/>
        </w:rPr>
        <w:t xml:space="preserve"> совсем. Молодец.</w:t>
      </w:r>
    </w:p>
    <w:p w14:paraId="6A9D81B4" w14:textId="77777777" w:rsidR="00401749" w:rsidRPr="004D1B87" w:rsidRDefault="00401749" w:rsidP="00401749">
      <w:pPr>
        <w:rPr>
          <w:lang w:val="ru-RU"/>
        </w:rPr>
      </w:pPr>
    </w:p>
    <w:p w14:paraId="3785CA15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Марина сжимает его руку. Лицо искажается гримасой боли.</w:t>
      </w:r>
    </w:p>
    <w:p w14:paraId="22A64C7D" w14:textId="77777777" w:rsidR="00401749" w:rsidRPr="004D1B87" w:rsidRDefault="00401749" w:rsidP="00401749">
      <w:pPr>
        <w:rPr>
          <w:lang w:val="ru-RU"/>
        </w:rPr>
      </w:pPr>
    </w:p>
    <w:p w14:paraId="60D12E7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53F0DAB5" w14:textId="77777777" w:rsidR="00401749" w:rsidRPr="004D1B87" w:rsidRDefault="00401749" w:rsidP="00401749">
      <w:pPr>
        <w:ind w:left="1441" w:right="2161"/>
        <w:rPr>
          <w:lang w:val="ru-RU"/>
        </w:rPr>
      </w:pPr>
      <w:proofErr w:type="spellStart"/>
      <w:r w:rsidRPr="004D1B87">
        <w:rPr>
          <w:color w:val="000000"/>
          <w:lang w:val="ru-RU"/>
        </w:rPr>
        <w:t>Марусечка</w:t>
      </w:r>
      <w:proofErr w:type="spellEnd"/>
      <w:r w:rsidRPr="004D1B87">
        <w:rPr>
          <w:color w:val="000000"/>
          <w:lang w:val="ru-RU"/>
        </w:rPr>
        <w:t>, что? Больно тебе? Врача сейчас позову.</w:t>
      </w:r>
    </w:p>
    <w:p w14:paraId="5A032A2B" w14:textId="77777777" w:rsidR="00401749" w:rsidRPr="004D1B87" w:rsidRDefault="00401749" w:rsidP="00401749">
      <w:pPr>
        <w:rPr>
          <w:lang w:val="ru-RU"/>
        </w:rPr>
      </w:pPr>
    </w:p>
    <w:p w14:paraId="46759A59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Вскакивает, но жена удерживает его за руку и отрицательно качает головой. Подносит его руку к лицу, целует.</w:t>
      </w:r>
    </w:p>
    <w:p w14:paraId="28AF234C" w14:textId="77777777" w:rsidR="00401749" w:rsidRPr="004D1B87" w:rsidRDefault="00401749" w:rsidP="00401749">
      <w:pPr>
        <w:rPr>
          <w:lang w:val="ru-RU"/>
        </w:rPr>
      </w:pPr>
    </w:p>
    <w:p w14:paraId="61E9E1B7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648511C7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Щас я всё порешаю, щас ты у меня на поправку быстро пойдёшь.</w:t>
      </w:r>
    </w:p>
    <w:p w14:paraId="6007F980" w14:textId="77777777" w:rsidR="00401749" w:rsidRPr="004D1B87" w:rsidRDefault="00401749" w:rsidP="00401749">
      <w:pPr>
        <w:rPr>
          <w:lang w:val="ru-RU"/>
        </w:rPr>
      </w:pPr>
    </w:p>
    <w:p w14:paraId="2CFB8728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Жена нащупывает блокнот и ручку и пишет: “УХОДИ”</w:t>
      </w:r>
    </w:p>
    <w:p w14:paraId="487CD356" w14:textId="77777777" w:rsidR="00401749" w:rsidRPr="004D1B87" w:rsidRDefault="00401749" w:rsidP="00401749">
      <w:pPr>
        <w:rPr>
          <w:lang w:val="ru-RU"/>
        </w:rPr>
      </w:pPr>
    </w:p>
    <w:p w14:paraId="77C460D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43C4B0D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Ты мне это давай </w:t>
      </w:r>
      <w:proofErr w:type="spellStart"/>
      <w:r w:rsidRPr="004D1B87">
        <w:rPr>
          <w:color w:val="000000"/>
          <w:lang w:val="ru-RU"/>
        </w:rPr>
        <w:t>жеж</w:t>
      </w:r>
      <w:proofErr w:type="spellEnd"/>
      <w:r w:rsidRPr="004D1B87">
        <w:rPr>
          <w:color w:val="000000"/>
          <w:lang w:val="ru-RU"/>
        </w:rPr>
        <w:t xml:space="preserve"> прекращай. Никуда я не уйду, даже не думай.</w:t>
      </w:r>
    </w:p>
    <w:p w14:paraId="6BC1D923" w14:textId="77777777" w:rsidR="00401749" w:rsidRPr="004D1B87" w:rsidRDefault="00401749" w:rsidP="00401749">
      <w:pPr>
        <w:rPr>
          <w:lang w:val="ru-RU"/>
        </w:rPr>
      </w:pPr>
    </w:p>
    <w:p w14:paraId="06B3FF2A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Марина пишет: «я не могу тебя бросить. Брось меня сам».</w:t>
      </w:r>
    </w:p>
    <w:p w14:paraId="4250B404" w14:textId="77777777" w:rsidR="00401749" w:rsidRPr="004D1B87" w:rsidRDefault="00401749" w:rsidP="00401749">
      <w:pPr>
        <w:rPr>
          <w:lang w:val="ru-RU"/>
        </w:rPr>
      </w:pPr>
    </w:p>
    <w:p w14:paraId="2D16DB6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60EC42CE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Да что </w:t>
      </w:r>
      <w:proofErr w:type="spellStart"/>
      <w:r w:rsidRPr="004D1B87">
        <w:rPr>
          <w:color w:val="000000"/>
          <w:lang w:val="ru-RU"/>
        </w:rPr>
        <w:t>жеж</w:t>
      </w:r>
      <w:proofErr w:type="spellEnd"/>
      <w:r w:rsidRPr="004D1B87">
        <w:rPr>
          <w:color w:val="000000"/>
          <w:lang w:val="ru-RU"/>
        </w:rPr>
        <w:t xml:space="preserve"> ты такое говоришь! Малышка, я же люблю тебя. Я без тебя умру! А я жить хочу! А тогда надо, чтоб ты жила! Я только с тобой могу!</w:t>
      </w:r>
    </w:p>
    <w:p w14:paraId="62CBB5BF" w14:textId="77777777" w:rsidR="00401749" w:rsidRPr="004D1B87" w:rsidRDefault="00401749" w:rsidP="00401749">
      <w:pPr>
        <w:rPr>
          <w:lang w:val="ru-RU"/>
        </w:rPr>
      </w:pPr>
    </w:p>
    <w:p w14:paraId="3C084338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Марина пишет: “Я боюсь”.</w:t>
      </w:r>
    </w:p>
    <w:p w14:paraId="2407853A" w14:textId="77777777" w:rsidR="00401749" w:rsidRPr="004D1B87" w:rsidRDefault="00401749" w:rsidP="00401749">
      <w:pPr>
        <w:rPr>
          <w:lang w:val="ru-RU"/>
        </w:rPr>
      </w:pPr>
    </w:p>
    <w:p w14:paraId="4F8EB94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31674711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Ну ты трусиха же у меня. Мышей боишься. На самолёте летать боишься. Ты мне помнишь говорила, что когда я работаю - ты меня боишься…</w:t>
      </w:r>
    </w:p>
    <w:p w14:paraId="621E2254" w14:textId="77777777" w:rsidR="00401749" w:rsidRPr="004D1B87" w:rsidRDefault="00401749" w:rsidP="00401749">
      <w:pPr>
        <w:ind w:left="2303"/>
        <w:rPr>
          <w:lang w:val="ru-RU"/>
        </w:rPr>
      </w:pPr>
      <w:r w:rsidRPr="004D1B87">
        <w:rPr>
          <w:color w:val="000000"/>
          <w:lang w:val="ru-RU"/>
        </w:rPr>
        <w:t>(пауза)</w:t>
      </w:r>
    </w:p>
    <w:p w14:paraId="3917D17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lastRenderedPageBreak/>
        <w:t>Я теперь я себя сам боюсь. Я без тебя как зверь. Я человека вчера пытал. Первый раз в жизни… Зачем я это тебе сказал? А кому ещё? У меня никого нету кроме тебя.</w:t>
      </w:r>
    </w:p>
    <w:p w14:paraId="61CBEA71" w14:textId="77777777" w:rsidR="00401749" w:rsidRPr="004D1B87" w:rsidRDefault="00401749" w:rsidP="00401749">
      <w:pPr>
        <w:rPr>
          <w:lang w:val="ru-RU"/>
        </w:rPr>
      </w:pPr>
    </w:p>
    <w:p w14:paraId="66EDE8EF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Марина, боровшаяся всё это время с болью, не может больше терпеть. Впивается ногтями в руку Бокова и кричит немым криком. Боков вскакивает и выбегает в коридор.</w:t>
      </w:r>
    </w:p>
    <w:p w14:paraId="500E0AA4" w14:textId="77777777" w:rsidR="00401749" w:rsidRPr="004D1B87" w:rsidRDefault="00401749" w:rsidP="00401749">
      <w:pPr>
        <w:rPr>
          <w:lang w:val="ru-RU"/>
        </w:rPr>
      </w:pPr>
    </w:p>
    <w:p w14:paraId="45BB0C0C" w14:textId="13BD9B11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4-8. ИНТ. БОЛЬНИЦА РОСТОВА.КОРИДОР НОЧЬ 9.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БОКОВ</w:t>
      </w:r>
      <w:r w:rsidR="004D1B87">
        <w:rPr>
          <w:b/>
          <w:color w:val="000000"/>
          <w:lang w:val="ru-RU"/>
        </w:rPr>
        <w:t>, медсестра</w:t>
      </w:r>
      <w:r w:rsidRPr="004D1B87">
        <w:rPr>
          <w:b/>
          <w:color w:val="000000"/>
          <w:lang w:val="ru-RU"/>
        </w:rPr>
        <w:t xml:space="preserve"> (00:20)</w:t>
      </w:r>
      <w:r w:rsidRPr="004D1B87">
        <w:rPr>
          <w:lang w:val="ru-RU"/>
        </w:rPr>
        <w:br/>
      </w:r>
    </w:p>
    <w:p w14:paraId="33C9F35D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658A09CE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Врача! Врача позовите!!</w:t>
      </w:r>
    </w:p>
    <w:p w14:paraId="7BA70790" w14:textId="77777777" w:rsidR="00401749" w:rsidRPr="004D1B87" w:rsidRDefault="00401749" w:rsidP="00401749">
      <w:pPr>
        <w:rPr>
          <w:lang w:val="ru-RU"/>
        </w:rPr>
      </w:pPr>
    </w:p>
    <w:p w14:paraId="51DA1673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Навстречу ему от поста движется медсестра. Руки в боки.</w:t>
      </w:r>
    </w:p>
    <w:p w14:paraId="369C0C6D" w14:textId="77777777" w:rsidR="00401749" w:rsidRPr="004D1B87" w:rsidRDefault="00401749" w:rsidP="00401749">
      <w:pPr>
        <w:rPr>
          <w:lang w:val="ru-RU"/>
        </w:rPr>
      </w:pPr>
    </w:p>
    <w:p w14:paraId="1B95727D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МЕДСЕСТРА (РОСТОВ)</w:t>
      </w:r>
    </w:p>
    <w:p w14:paraId="4F55E46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Орать не надо! Нету врача, ушёл уже!</w:t>
      </w:r>
    </w:p>
    <w:p w14:paraId="2D28FA39" w14:textId="77777777" w:rsidR="00401749" w:rsidRPr="004D1B87" w:rsidRDefault="00401749" w:rsidP="00401749">
      <w:pPr>
        <w:rPr>
          <w:lang w:val="ru-RU"/>
        </w:rPr>
      </w:pPr>
    </w:p>
    <w:p w14:paraId="18142145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Боков в 3 прыжка оказывается рядом с Медсестрой и сильно сжимает ей руку выше локтя.</w:t>
      </w:r>
    </w:p>
    <w:p w14:paraId="574D0F42" w14:textId="77777777" w:rsidR="00401749" w:rsidRPr="004D1B87" w:rsidRDefault="00401749" w:rsidP="00401749">
      <w:pPr>
        <w:rPr>
          <w:lang w:val="ru-RU"/>
        </w:rPr>
      </w:pPr>
    </w:p>
    <w:p w14:paraId="424F43D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МЕДСЕСТРА (РОСТОВ)</w:t>
      </w:r>
    </w:p>
    <w:p w14:paraId="75EAB2BF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Ау! Больно!</w:t>
      </w:r>
    </w:p>
    <w:p w14:paraId="47D83E33" w14:textId="77777777" w:rsidR="00401749" w:rsidRPr="004D1B87" w:rsidRDefault="00401749" w:rsidP="00401749">
      <w:pPr>
        <w:rPr>
          <w:lang w:val="ru-RU"/>
        </w:rPr>
      </w:pPr>
    </w:p>
    <w:p w14:paraId="4DD70B42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4DD7CFEC" w14:textId="77777777" w:rsidR="00401749" w:rsidRPr="004D1B87" w:rsidRDefault="00401749" w:rsidP="00401749">
      <w:pPr>
        <w:ind w:left="2303"/>
        <w:rPr>
          <w:lang w:val="ru-RU"/>
        </w:rPr>
      </w:pPr>
      <w:r w:rsidRPr="004D1B87">
        <w:rPr>
          <w:color w:val="000000"/>
          <w:lang w:val="ru-RU"/>
        </w:rPr>
        <w:t>(шипит)</w:t>
      </w:r>
    </w:p>
    <w:p w14:paraId="6B506E9E" w14:textId="77777777" w:rsidR="00401749" w:rsidRDefault="00401749" w:rsidP="00401749">
      <w:pPr>
        <w:ind w:left="1441" w:right="2161"/>
      </w:pPr>
      <w:r w:rsidRPr="004D1B87">
        <w:rPr>
          <w:color w:val="000000"/>
          <w:lang w:val="ru-RU"/>
        </w:rPr>
        <w:t xml:space="preserve">Больно моей жене. И будет всем здесь, если быстро </w:t>
      </w:r>
      <w:proofErr w:type="spellStart"/>
      <w:r w:rsidRPr="004D1B87">
        <w:rPr>
          <w:color w:val="000000"/>
          <w:lang w:val="ru-RU"/>
        </w:rPr>
        <w:t>блять</w:t>
      </w:r>
      <w:proofErr w:type="spellEnd"/>
      <w:r w:rsidRPr="004D1B87">
        <w:rPr>
          <w:color w:val="000000"/>
          <w:lang w:val="ru-RU"/>
        </w:rPr>
        <w:t xml:space="preserve"> врача мне не найдёшь. </w:t>
      </w:r>
      <w:proofErr w:type="spellStart"/>
      <w:r>
        <w:rPr>
          <w:color w:val="000000"/>
        </w:rPr>
        <w:t>Быстро</w:t>
      </w:r>
      <w:proofErr w:type="spellEnd"/>
      <w:r>
        <w:rPr>
          <w:color w:val="000000"/>
        </w:rPr>
        <w:t xml:space="preserve"> я </w:t>
      </w:r>
      <w:proofErr w:type="spellStart"/>
      <w:r>
        <w:rPr>
          <w:color w:val="000000"/>
        </w:rPr>
        <w:t>сказал</w:t>
      </w:r>
      <w:proofErr w:type="spellEnd"/>
      <w:r>
        <w:rPr>
          <w:color w:val="000000"/>
        </w:rPr>
        <w:t>!</w:t>
      </w:r>
    </w:p>
    <w:p w14:paraId="07B09418" w14:textId="77777777" w:rsidR="00401749" w:rsidRDefault="00401749" w:rsidP="00401749"/>
    <w:p w14:paraId="1C2E1764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4-9. НАТ. ЛЕС.КРАСНЫЙ МОСКВИЧ УТРО 10.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ЛЁША (00:24)</w:t>
      </w:r>
      <w:r w:rsidRPr="004D1B87">
        <w:rPr>
          <w:lang w:val="ru-RU"/>
        </w:rPr>
        <w:br/>
      </w:r>
    </w:p>
    <w:p w14:paraId="2F44136C" w14:textId="77777777" w:rsidR="00401749" w:rsidRDefault="00401749" w:rsidP="00401749">
      <w:r w:rsidRPr="004D1B87">
        <w:rPr>
          <w:color w:val="000000"/>
          <w:lang w:val="ru-RU"/>
        </w:rPr>
        <w:t xml:space="preserve">Мальчик в багажнике снимает ногами кеды. Они высокие и плотно зашнурованы, но подросток старается. Наконец, ему удаётся справиться. Пальцами ног он стаскивает носки, шарит по багажнику и нащупывает монтировку. Зажимает её ступнями и пытается протолкнуть в тонкую щель багажника. Безрезультатно. Багажник красного цвета резко открывается. Мальчик получает сильный удар в голову. </w:t>
      </w:r>
      <w:r>
        <w:rPr>
          <w:color w:val="000000"/>
        </w:rPr>
        <w:t>ЗТМ.</w:t>
      </w:r>
    </w:p>
    <w:p w14:paraId="61A9E3A2" w14:textId="77777777" w:rsidR="00401749" w:rsidRDefault="00401749" w:rsidP="00401749"/>
    <w:p w14:paraId="4D8EB00B" w14:textId="4897BF7D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4-10. НАТ. ОТДЕЛЕНИЕ МИЛИЦИИ ОДИНЦОВО.ДВОР УТРО 10.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КОЗЫРЕВ, ДОБРОВОЛЬСКАЯ, МАКУРИН, ЭКСПЕРТ-ФОТОГРАФ, КИНОЛОГ</w:t>
      </w:r>
      <w:r w:rsidR="004D1B87">
        <w:rPr>
          <w:b/>
          <w:color w:val="000000"/>
          <w:lang w:val="ru-RU"/>
        </w:rPr>
        <w:t xml:space="preserve">, подозреваемые (5), сотрудники милиции (2), немецкая </w:t>
      </w:r>
      <w:proofErr w:type="gramStart"/>
      <w:r w:rsidR="004D1B87">
        <w:rPr>
          <w:b/>
          <w:color w:val="000000"/>
          <w:lang w:val="ru-RU"/>
        </w:rPr>
        <w:t>овчарка</w:t>
      </w:r>
      <w:r w:rsidRPr="004D1B87">
        <w:rPr>
          <w:b/>
          <w:color w:val="000000"/>
          <w:lang w:val="ru-RU"/>
        </w:rPr>
        <w:t>(</w:t>
      </w:r>
      <w:proofErr w:type="gramEnd"/>
      <w:r w:rsidRPr="004D1B87">
        <w:rPr>
          <w:b/>
          <w:color w:val="000000"/>
          <w:lang w:val="ru-RU"/>
        </w:rPr>
        <w:t>00:45)</w:t>
      </w:r>
      <w:r w:rsidRPr="004D1B87">
        <w:rPr>
          <w:lang w:val="ru-RU"/>
        </w:rPr>
        <w:br/>
      </w:r>
    </w:p>
    <w:p w14:paraId="760468F0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 xml:space="preserve">В ряд выстроены 5 человек, напротив - Кинолог с собакой, ОПЕРАТОР с камерой. Выходят Козырев, Добровольская, Милиционер 5 ведёт </w:t>
      </w:r>
      <w:proofErr w:type="spellStart"/>
      <w:r w:rsidRPr="004D1B87">
        <w:rPr>
          <w:color w:val="000000"/>
          <w:lang w:val="ru-RU"/>
        </w:rPr>
        <w:t>Макурина</w:t>
      </w:r>
      <w:proofErr w:type="spellEnd"/>
      <w:r w:rsidRPr="004D1B87">
        <w:rPr>
          <w:color w:val="000000"/>
          <w:lang w:val="ru-RU"/>
        </w:rPr>
        <w:t xml:space="preserve"> и ставит его в один ряд с 5 другими “подозреваемыми”. Он весь в “холодном поту”, крупными каплями.</w:t>
      </w:r>
    </w:p>
    <w:p w14:paraId="223AC250" w14:textId="77777777" w:rsidR="00401749" w:rsidRPr="004D1B87" w:rsidRDefault="00401749" w:rsidP="00401749">
      <w:pPr>
        <w:rPr>
          <w:lang w:val="ru-RU"/>
        </w:rPr>
      </w:pPr>
    </w:p>
    <w:p w14:paraId="433D4C1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219D87DE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Следственный эксперимент. Определение запахового следа, совпадающего </w:t>
      </w:r>
      <w:proofErr w:type="gramStart"/>
      <w:r w:rsidRPr="004D1B87">
        <w:rPr>
          <w:color w:val="000000"/>
          <w:lang w:val="ru-RU"/>
        </w:rPr>
        <w:t>с запаховым следом</w:t>
      </w:r>
      <w:proofErr w:type="gramEnd"/>
      <w:r w:rsidRPr="004D1B87">
        <w:rPr>
          <w:color w:val="000000"/>
          <w:lang w:val="ru-RU"/>
        </w:rPr>
        <w:t xml:space="preserve"> сандалия Андрея Гурченко.</w:t>
      </w:r>
    </w:p>
    <w:p w14:paraId="3372243E" w14:textId="77777777" w:rsidR="00401749" w:rsidRPr="004D1B87" w:rsidRDefault="00401749" w:rsidP="00401749">
      <w:pPr>
        <w:rPr>
          <w:lang w:val="ru-RU"/>
        </w:rPr>
      </w:pPr>
    </w:p>
    <w:p w14:paraId="3CE53B23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 xml:space="preserve">Кинолог вынимает из пластикового пакета для улик сандалий, даёт понюхать собаке. Направляется к строю из “подозреваемых”, собака обнюхивает, первого, проходит, второго, проходит, третьего, проходит, четвёртый в этой очереди - </w:t>
      </w:r>
      <w:proofErr w:type="spellStart"/>
      <w:r w:rsidRPr="004D1B87">
        <w:rPr>
          <w:color w:val="000000"/>
          <w:lang w:val="ru-RU"/>
        </w:rPr>
        <w:t>Макурин</w:t>
      </w:r>
      <w:proofErr w:type="spellEnd"/>
      <w:r w:rsidRPr="004D1B87">
        <w:rPr>
          <w:color w:val="000000"/>
          <w:lang w:val="ru-RU"/>
        </w:rPr>
        <w:t xml:space="preserve">. Собака резко прыгает, бьёт его лапами в грудь и начинает лаять. </w:t>
      </w:r>
      <w:proofErr w:type="spellStart"/>
      <w:r w:rsidRPr="004D1B87">
        <w:rPr>
          <w:color w:val="000000"/>
          <w:lang w:val="ru-RU"/>
        </w:rPr>
        <w:t>Макурин</w:t>
      </w:r>
      <w:proofErr w:type="spellEnd"/>
      <w:r w:rsidRPr="004D1B87">
        <w:rPr>
          <w:color w:val="000000"/>
          <w:lang w:val="ru-RU"/>
        </w:rPr>
        <w:t xml:space="preserve"> падает и теряет сознание.</w:t>
      </w:r>
    </w:p>
    <w:p w14:paraId="411A74AC" w14:textId="77777777" w:rsidR="00401749" w:rsidRPr="004D1B87" w:rsidRDefault="00401749" w:rsidP="00401749">
      <w:pPr>
        <w:rPr>
          <w:lang w:val="ru-RU"/>
        </w:rPr>
      </w:pPr>
    </w:p>
    <w:p w14:paraId="2EFAC4D9" w14:textId="20C3E009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4-10-А. НАТ. ОТДЕЛЕНИЕ МИЛИЦИИ ОДИНЦОВО.ДВОР УТРО 10.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КОЗЫРЕВ, ДОБРОВОЛЬСКАЯ, МАКУРИН, ЭКСПЕРТ-ФОТОГРАФ, КИНОЛОГ</w:t>
      </w:r>
      <w:r w:rsidR="004D1B87">
        <w:rPr>
          <w:b/>
          <w:color w:val="000000"/>
          <w:lang w:val="ru-RU"/>
        </w:rPr>
        <w:t>, подозреваемые (5), сотрудники милиции, немецкая овчарка</w:t>
      </w:r>
      <w:r w:rsidRPr="004D1B87">
        <w:rPr>
          <w:b/>
          <w:color w:val="000000"/>
          <w:lang w:val="ru-RU"/>
        </w:rPr>
        <w:t xml:space="preserve"> (00:04)</w:t>
      </w:r>
      <w:r w:rsidRPr="004D1B87">
        <w:rPr>
          <w:lang w:val="ru-RU"/>
        </w:rPr>
        <w:br/>
      </w:r>
    </w:p>
    <w:p w14:paraId="655E94EB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Сцена следственного эксперимента 4-10, снятая Оператором.</w:t>
      </w:r>
    </w:p>
    <w:p w14:paraId="7883DE46" w14:textId="77777777" w:rsidR="00401749" w:rsidRPr="004D1B87" w:rsidRDefault="00401749" w:rsidP="00401749">
      <w:pPr>
        <w:rPr>
          <w:lang w:val="ru-RU"/>
        </w:rPr>
      </w:pPr>
    </w:p>
    <w:p w14:paraId="75F31AA3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4-11. НАТ. ПАРК ГОРЬКОГО.КОЛЕСО ОБОЗРЕНИЯ ДЕНЬ 10.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МАЛЬЦЕВ, ИГОРЬ (00:48)</w:t>
      </w:r>
      <w:r w:rsidRPr="004D1B87">
        <w:rPr>
          <w:lang w:val="ru-RU"/>
        </w:rPr>
        <w:br/>
      </w:r>
    </w:p>
    <w:p w14:paraId="0A51DF1F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Отец и Игорь на колесе обозрения. Игорь счастлив, ест мороженое.</w:t>
      </w:r>
    </w:p>
    <w:p w14:paraId="01E95E24" w14:textId="77777777" w:rsidR="00401749" w:rsidRPr="004D1B87" w:rsidRDefault="00401749" w:rsidP="00401749">
      <w:pPr>
        <w:rPr>
          <w:lang w:val="ru-RU"/>
        </w:rPr>
      </w:pPr>
    </w:p>
    <w:p w14:paraId="70CD2F31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МАЛЬЦЕВ</w:t>
      </w:r>
    </w:p>
    <w:p w14:paraId="0A9859C7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Ты извини, я что-то в последнее время был так занят, что мы совсем с тобой не общались. Я соскучился.</w:t>
      </w:r>
    </w:p>
    <w:p w14:paraId="11B8CBC9" w14:textId="77777777" w:rsidR="00401749" w:rsidRPr="004D1B87" w:rsidRDefault="00401749" w:rsidP="00401749">
      <w:pPr>
        <w:rPr>
          <w:lang w:val="ru-RU"/>
        </w:rPr>
      </w:pPr>
    </w:p>
    <w:p w14:paraId="796EA31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ИГОРЬ</w:t>
      </w:r>
    </w:p>
    <w:p w14:paraId="2474086B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Я тоже. Очень.</w:t>
      </w:r>
    </w:p>
    <w:p w14:paraId="1273C0F9" w14:textId="77777777" w:rsidR="00401749" w:rsidRPr="004D1B87" w:rsidRDefault="00401749" w:rsidP="00401749">
      <w:pPr>
        <w:rPr>
          <w:lang w:val="ru-RU"/>
        </w:rPr>
      </w:pPr>
    </w:p>
    <w:p w14:paraId="7DBECA9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МАЛЬЦЕВ</w:t>
      </w:r>
    </w:p>
    <w:p w14:paraId="1B6F4DF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А ведь у тебя ужасное лето. Катастрофическое просто. Как ты это выдерживаешь?</w:t>
      </w:r>
    </w:p>
    <w:p w14:paraId="180FA6DF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Ты же видел настоящего убийцу!</w:t>
      </w:r>
    </w:p>
    <w:p w14:paraId="2B818930" w14:textId="77777777" w:rsidR="00401749" w:rsidRPr="004D1B87" w:rsidRDefault="00401749" w:rsidP="00401749">
      <w:pPr>
        <w:rPr>
          <w:lang w:val="ru-RU"/>
        </w:rPr>
      </w:pPr>
    </w:p>
    <w:p w14:paraId="2378B78D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ИГОРЬ</w:t>
      </w:r>
    </w:p>
    <w:p w14:paraId="6926702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Мне очень страшно.</w:t>
      </w:r>
    </w:p>
    <w:p w14:paraId="02A8FFB5" w14:textId="77777777" w:rsidR="00401749" w:rsidRPr="004D1B87" w:rsidRDefault="00401749" w:rsidP="00401749">
      <w:pPr>
        <w:rPr>
          <w:lang w:val="ru-RU"/>
        </w:rPr>
      </w:pPr>
    </w:p>
    <w:p w14:paraId="28666213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МАЛЬЦЕВ</w:t>
      </w:r>
    </w:p>
    <w:p w14:paraId="7ACD49E5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Ну ты же последний, кто видел Андрея. И с ним был какой-то мужик.</w:t>
      </w:r>
    </w:p>
    <w:p w14:paraId="3098C29D" w14:textId="77777777" w:rsidR="00401749" w:rsidRPr="004D1B87" w:rsidRDefault="00401749" w:rsidP="00401749">
      <w:pPr>
        <w:rPr>
          <w:lang w:val="ru-RU"/>
        </w:rPr>
      </w:pPr>
    </w:p>
    <w:p w14:paraId="6F6ED494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ИГОРЬ</w:t>
      </w:r>
    </w:p>
    <w:p w14:paraId="09DE1FEA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Пап, я очень боюсь.</w:t>
      </w:r>
    </w:p>
    <w:p w14:paraId="297B0816" w14:textId="77777777" w:rsidR="00401749" w:rsidRPr="004D1B87" w:rsidRDefault="00401749" w:rsidP="00401749">
      <w:pPr>
        <w:rPr>
          <w:lang w:val="ru-RU"/>
        </w:rPr>
      </w:pPr>
    </w:p>
    <w:p w14:paraId="6FF1F0AE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МАЛЬЦЕВ</w:t>
      </w:r>
    </w:p>
    <w:p w14:paraId="2FAB485C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А потом тебе же его на мясокомбинате показывали, чтоб ты его узнал, да?</w:t>
      </w:r>
    </w:p>
    <w:p w14:paraId="5903C2B8" w14:textId="77777777" w:rsidR="00401749" w:rsidRPr="004D1B87" w:rsidRDefault="00401749" w:rsidP="00401749">
      <w:pPr>
        <w:rPr>
          <w:lang w:val="ru-RU"/>
        </w:rPr>
      </w:pPr>
    </w:p>
    <w:p w14:paraId="0051E9C2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lastRenderedPageBreak/>
        <w:t>ИГОРЬ</w:t>
      </w:r>
    </w:p>
    <w:p w14:paraId="618173F1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Пап, я же уже рассказывал. Ты меня никогда не слушаешь.</w:t>
      </w:r>
    </w:p>
    <w:p w14:paraId="3E49D4CC" w14:textId="77777777" w:rsidR="00401749" w:rsidRPr="004D1B87" w:rsidRDefault="00401749" w:rsidP="00401749">
      <w:pPr>
        <w:rPr>
          <w:lang w:val="ru-RU"/>
        </w:rPr>
      </w:pPr>
    </w:p>
    <w:p w14:paraId="31755BB8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МАЛЬЦЕВ</w:t>
      </w:r>
    </w:p>
    <w:p w14:paraId="7E4C71D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Да, извини. я что-то старый уже просто, память подводит. А что там ещё было?</w:t>
      </w:r>
    </w:p>
    <w:p w14:paraId="55B92B30" w14:textId="77777777" w:rsidR="00401749" w:rsidRPr="004D1B87" w:rsidRDefault="00401749" w:rsidP="00401749">
      <w:pPr>
        <w:rPr>
          <w:lang w:val="ru-RU"/>
        </w:rPr>
      </w:pPr>
    </w:p>
    <w:p w14:paraId="3BBAACAD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ИГОРЬ</w:t>
      </w:r>
    </w:p>
    <w:p w14:paraId="037F3355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Он голову Андрею отрезал, вот что там было.</w:t>
      </w:r>
    </w:p>
    <w:p w14:paraId="41E0E61F" w14:textId="77777777" w:rsidR="00401749" w:rsidRPr="004D1B87" w:rsidRDefault="00401749" w:rsidP="00401749">
      <w:pPr>
        <w:rPr>
          <w:lang w:val="ru-RU"/>
        </w:rPr>
      </w:pPr>
    </w:p>
    <w:p w14:paraId="6BE90D7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МАЛЬЦЕВ</w:t>
      </w:r>
    </w:p>
    <w:p w14:paraId="66B6CF78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А фамилию Андрея помнишь? Может, знаешь, где он живёт? Жил.</w:t>
      </w:r>
    </w:p>
    <w:p w14:paraId="0E4219D2" w14:textId="77777777" w:rsidR="00401749" w:rsidRPr="004D1B87" w:rsidRDefault="00401749" w:rsidP="00401749">
      <w:pPr>
        <w:rPr>
          <w:lang w:val="ru-RU"/>
        </w:rPr>
      </w:pPr>
    </w:p>
    <w:p w14:paraId="18E53DFF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ИГОРЬ</w:t>
      </w:r>
    </w:p>
    <w:p w14:paraId="2D8815A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Знаю. А в тир пойдём.</w:t>
      </w:r>
    </w:p>
    <w:p w14:paraId="58B3CCCF" w14:textId="77777777" w:rsidR="00401749" w:rsidRPr="004D1B87" w:rsidRDefault="00401749" w:rsidP="00401749">
      <w:pPr>
        <w:rPr>
          <w:lang w:val="ru-RU"/>
        </w:rPr>
      </w:pPr>
    </w:p>
    <w:p w14:paraId="04C507EE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МАЛЬЦЕВ</w:t>
      </w:r>
    </w:p>
    <w:p w14:paraId="15CDEA10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Да. И мороженое еще купим.</w:t>
      </w:r>
    </w:p>
    <w:p w14:paraId="17992EEC" w14:textId="77777777" w:rsidR="00401749" w:rsidRPr="004D1B87" w:rsidRDefault="00401749" w:rsidP="00401749">
      <w:pPr>
        <w:rPr>
          <w:lang w:val="ru-RU"/>
        </w:rPr>
      </w:pPr>
    </w:p>
    <w:p w14:paraId="6AA9D5AB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4-12. ИНТ. ОТДЕЛЕНИЕ МИЛИЦИИ ОДИНЦОВО.КОМНАТА ДЛЯ СОСТАВЛЕНИЯ ФОТОРОБОТА ДЕНЬ 10.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ДОБРОВОЛЬСКАЯ, КОЗЫРЕВ (00:46)</w:t>
      </w:r>
      <w:r w:rsidRPr="004D1B87">
        <w:rPr>
          <w:lang w:val="ru-RU"/>
        </w:rPr>
        <w:br/>
      </w:r>
    </w:p>
    <w:p w14:paraId="1076FB55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Добровольская смотрит (4-10-А): видео следственного эксперимента. В темноте, на проекторе. Заходит Козырев, в руках у него зелёная тетрадка.</w:t>
      </w:r>
    </w:p>
    <w:p w14:paraId="3F94A92C" w14:textId="77777777" w:rsidR="00401749" w:rsidRPr="004D1B87" w:rsidRDefault="00401749" w:rsidP="00401749">
      <w:pPr>
        <w:rPr>
          <w:lang w:val="ru-RU"/>
        </w:rPr>
      </w:pPr>
    </w:p>
    <w:p w14:paraId="452AC6C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15190A01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Спасибо, что пришли. Я пишу отчёт по эксперименту, посмотрите, пожалуйста.</w:t>
      </w:r>
    </w:p>
    <w:p w14:paraId="7CA17AF0" w14:textId="77777777" w:rsidR="00401749" w:rsidRPr="004D1B87" w:rsidRDefault="00401749" w:rsidP="00401749">
      <w:pPr>
        <w:rPr>
          <w:lang w:val="ru-RU"/>
        </w:rPr>
      </w:pPr>
    </w:p>
    <w:p w14:paraId="59F63A54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 xml:space="preserve">Включает видео с момента, когда собака подходит к </w:t>
      </w:r>
      <w:proofErr w:type="spellStart"/>
      <w:r w:rsidRPr="004D1B87">
        <w:rPr>
          <w:color w:val="000000"/>
          <w:lang w:val="ru-RU"/>
        </w:rPr>
        <w:t>Макурину</w:t>
      </w:r>
      <w:proofErr w:type="spellEnd"/>
      <w:r w:rsidRPr="004D1B87">
        <w:rPr>
          <w:color w:val="000000"/>
          <w:lang w:val="ru-RU"/>
        </w:rPr>
        <w:t xml:space="preserve"> и прыгает на него.</w:t>
      </w:r>
    </w:p>
    <w:p w14:paraId="56288D25" w14:textId="77777777" w:rsidR="00401749" w:rsidRPr="004D1B87" w:rsidRDefault="00401749" w:rsidP="00401749">
      <w:pPr>
        <w:rPr>
          <w:lang w:val="ru-RU"/>
        </w:rPr>
      </w:pPr>
    </w:p>
    <w:p w14:paraId="6CBB9C1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7460A593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Ещё раз.</w:t>
      </w:r>
    </w:p>
    <w:p w14:paraId="3ABCFCA7" w14:textId="77777777" w:rsidR="00401749" w:rsidRPr="004D1B87" w:rsidRDefault="00401749" w:rsidP="00401749">
      <w:pPr>
        <w:rPr>
          <w:lang w:val="ru-RU"/>
        </w:rPr>
      </w:pPr>
    </w:p>
    <w:p w14:paraId="7F355D11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Добровольская перематывает ещё раз.</w:t>
      </w:r>
    </w:p>
    <w:p w14:paraId="3D40638A" w14:textId="77777777" w:rsidR="00401749" w:rsidRPr="004D1B87" w:rsidRDefault="00401749" w:rsidP="00401749">
      <w:pPr>
        <w:rPr>
          <w:lang w:val="ru-RU"/>
        </w:rPr>
      </w:pPr>
    </w:p>
    <w:p w14:paraId="6A378377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6EBB605E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Обратите внимание, как ведёт себя кинолог. Он дёргает за поводок ровно напротив </w:t>
      </w:r>
      <w:proofErr w:type="spellStart"/>
      <w:r w:rsidRPr="004D1B87">
        <w:rPr>
          <w:color w:val="000000"/>
          <w:lang w:val="ru-RU"/>
        </w:rPr>
        <w:t>Макурина</w:t>
      </w:r>
      <w:proofErr w:type="spellEnd"/>
      <w:r w:rsidRPr="004D1B87">
        <w:rPr>
          <w:color w:val="000000"/>
          <w:lang w:val="ru-RU"/>
        </w:rPr>
        <w:t>. Видите? Совсем коротко, резко, но явно даёт ей команду.</w:t>
      </w:r>
    </w:p>
    <w:p w14:paraId="256CE4D2" w14:textId="77777777" w:rsidR="00401749" w:rsidRPr="004D1B87" w:rsidRDefault="00401749" w:rsidP="00401749">
      <w:pPr>
        <w:rPr>
          <w:lang w:val="ru-RU"/>
        </w:rPr>
      </w:pPr>
    </w:p>
    <w:p w14:paraId="5D930AB4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6D0E80FE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Давайте честно. Вы считаете, что мы это подстроили?</w:t>
      </w:r>
    </w:p>
    <w:p w14:paraId="607775CD" w14:textId="77777777" w:rsidR="00401749" w:rsidRPr="004D1B87" w:rsidRDefault="00401749" w:rsidP="00401749">
      <w:pPr>
        <w:rPr>
          <w:lang w:val="ru-RU"/>
        </w:rPr>
      </w:pPr>
    </w:p>
    <w:p w14:paraId="61EF181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lastRenderedPageBreak/>
        <w:t>ДОБРОВОЛЬСКАЯ</w:t>
      </w:r>
    </w:p>
    <w:p w14:paraId="2C7CAD7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Я не знаю.</w:t>
      </w:r>
    </w:p>
    <w:p w14:paraId="46173FB0" w14:textId="77777777" w:rsidR="00401749" w:rsidRPr="004D1B87" w:rsidRDefault="00401749" w:rsidP="00401749">
      <w:pPr>
        <w:rPr>
          <w:lang w:val="ru-RU"/>
        </w:rPr>
      </w:pPr>
    </w:p>
    <w:p w14:paraId="04F32925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7F7E1A9F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Я когда </w:t>
      </w:r>
      <w:proofErr w:type="spellStart"/>
      <w:r w:rsidRPr="004D1B87">
        <w:rPr>
          <w:color w:val="000000"/>
          <w:lang w:val="ru-RU"/>
        </w:rPr>
        <w:t>Макурина</w:t>
      </w:r>
      <w:proofErr w:type="spellEnd"/>
      <w:r w:rsidRPr="004D1B87">
        <w:rPr>
          <w:color w:val="000000"/>
          <w:lang w:val="ru-RU"/>
        </w:rPr>
        <w:t xml:space="preserve"> в церкви с ножом увидел - перестал сомневаться.</w:t>
      </w:r>
    </w:p>
    <w:p w14:paraId="23D05015" w14:textId="77777777" w:rsidR="00401749" w:rsidRPr="004D1B87" w:rsidRDefault="00401749" w:rsidP="00401749">
      <w:pPr>
        <w:rPr>
          <w:lang w:val="ru-RU"/>
        </w:rPr>
      </w:pPr>
    </w:p>
    <w:p w14:paraId="099CF51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65736DC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Что не отменяет странности эксперимента. Надо всё выяснить. Я не могу приобщить такое к материалам дела.</w:t>
      </w:r>
    </w:p>
    <w:p w14:paraId="1847B095" w14:textId="77777777" w:rsidR="00401749" w:rsidRPr="004D1B87" w:rsidRDefault="00401749" w:rsidP="00401749">
      <w:pPr>
        <w:rPr>
          <w:lang w:val="ru-RU"/>
        </w:rPr>
      </w:pPr>
    </w:p>
    <w:p w14:paraId="114E0193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789F15C7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Хорошо. Я разберусь.</w:t>
      </w:r>
    </w:p>
    <w:p w14:paraId="0A136809" w14:textId="77777777" w:rsidR="00401749" w:rsidRPr="004D1B87" w:rsidRDefault="00401749" w:rsidP="00401749">
      <w:pPr>
        <w:rPr>
          <w:lang w:val="ru-RU"/>
        </w:rPr>
      </w:pPr>
    </w:p>
    <w:p w14:paraId="258AD4BF" w14:textId="6FDB12C8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4-13. ИНТ. ОТДЕЛЕНИЕ МИЛИЦИИ ОДИНЦОВО.КОРИДОР ДЕНЬ 10.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МАКУРИН</w:t>
      </w:r>
      <w:r w:rsidR="004D1B87">
        <w:rPr>
          <w:b/>
          <w:color w:val="000000"/>
          <w:lang w:val="ru-RU"/>
        </w:rPr>
        <w:t>, 2 пузатых милиционера - каскадеры</w:t>
      </w:r>
      <w:r w:rsidRPr="004D1B87">
        <w:rPr>
          <w:b/>
          <w:color w:val="000000"/>
          <w:lang w:val="ru-RU"/>
        </w:rPr>
        <w:t xml:space="preserve"> (00:20)</w:t>
      </w:r>
      <w:r w:rsidRPr="004D1B87">
        <w:rPr>
          <w:lang w:val="ru-RU"/>
        </w:rPr>
        <w:br/>
      </w:r>
    </w:p>
    <w:p w14:paraId="5A10750F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 xml:space="preserve">Крепкие пузатые милиционеры тащат тщедушного </w:t>
      </w:r>
      <w:proofErr w:type="spellStart"/>
      <w:r w:rsidRPr="004D1B87">
        <w:rPr>
          <w:color w:val="000000"/>
          <w:lang w:val="ru-RU"/>
        </w:rPr>
        <w:t>Макурина</w:t>
      </w:r>
      <w:proofErr w:type="spellEnd"/>
      <w:r w:rsidRPr="004D1B87">
        <w:rPr>
          <w:color w:val="000000"/>
          <w:lang w:val="ru-RU"/>
        </w:rPr>
        <w:t>. Он трепыхается, падает на пол, ползёт.</w:t>
      </w:r>
    </w:p>
    <w:p w14:paraId="446799D7" w14:textId="77777777" w:rsidR="00401749" w:rsidRPr="004D1B87" w:rsidRDefault="00401749" w:rsidP="00401749">
      <w:pPr>
        <w:rPr>
          <w:lang w:val="ru-RU"/>
        </w:rPr>
      </w:pPr>
    </w:p>
    <w:p w14:paraId="55859B54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МАКУРИН</w:t>
      </w:r>
    </w:p>
    <w:p w14:paraId="01A4D7A3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Я не хочу в «хату». Я не виноват.</w:t>
      </w:r>
    </w:p>
    <w:p w14:paraId="2BF12DD5" w14:textId="77777777" w:rsidR="00401749" w:rsidRPr="004D1B87" w:rsidRDefault="00401749" w:rsidP="00401749">
      <w:pPr>
        <w:rPr>
          <w:lang w:val="ru-RU"/>
        </w:rPr>
      </w:pPr>
    </w:p>
    <w:p w14:paraId="5E77FEE6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 xml:space="preserve">Одному из милиционеров надоедает этот спектакль, и он бьёт лежащего </w:t>
      </w:r>
      <w:proofErr w:type="spellStart"/>
      <w:r w:rsidRPr="004D1B87">
        <w:rPr>
          <w:color w:val="000000"/>
          <w:lang w:val="ru-RU"/>
        </w:rPr>
        <w:t>Макурина</w:t>
      </w:r>
      <w:proofErr w:type="spellEnd"/>
      <w:r w:rsidRPr="004D1B87">
        <w:rPr>
          <w:color w:val="000000"/>
          <w:lang w:val="ru-RU"/>
        </w:rPr>
        <w:t xml:space="preserve"> ногой в лицо. ЗТМ. </w:t>
      </w:r>
      <w:proofErr w:type="spellStart"/>
      <w:r w:rsidRPr="004D1B87">
        <w:rPr>
          <w:color w:val="000000"/>
          <w:lang w:val="ru-RU"/>
        </w:rPr>
        <w:t>Макурина</w:t>
      </w:r>
      <w:proofErr w:type="spellEnd"/>
      <w:r w:rsidRPr="004D1B87">
        <w:rPr>
          <w:color w:val="000000"/>
          <w:lang w:val="ru-RU"/>
        </w:rPr>
        <w:t xml:space="preserve"> как мешок забрасывают в камеру и закрывают за ним дверь.</w:t>
      </w:r>
    </w:p>
    <w:p w14:paraId="3C7A9D93" w14:textId="77777777" w:rsidR="00401749" w:rsidRPr="004D1B87" w:rsidRDefault="00401749" w:rsidP="00401749">
      <w:pPr>
        <w:rPr>
          <w:lang w:val="ru-RU"/>
        </w:rPr>
      </w:pPr>
    </w:p>
    <w:p w14:paraId="46FBF4A8" w14:textId="01964EAB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4-14. НАТ. БАЗА КИНОЛОГОВ ДЕНЬ 10.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КОЗЫРЕВ, ЧЕЛОВЕК В ВАТНОМ КОСТЮМЕ, КИНОЛОГ</w:t>
      </w:r>
      <w:r w:rsidR="004D1B87">
        <w:rPr>
          <w:b/>
          <w:color w:val="000000"/>
          <w:lang w:val="ru-RU"/>
        </w:rPr>
        <w:t>, немецкая овчарка</w:t>
      </w:r>
      <w:r w:rsidRPr="004D1B87">
        <w:rPr>
          <w:b/>
          <w:color w:val="000000"/>
          <w:lang w:val="ru-RU"/>
        </w:rPr>
        <w:t xml:space="preserve"> (00:50)</w:t>
      </w:r>
      <w:r w:rsidRPr="004D1B87">
        <w:rPr>
          <w:lang w:val="ru-RU"/>
        </w:rPr>
        <w:br/>
      </w:r>
    </w:p>
    <w:p w14:paraId="4AE5AC38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Кинолог тренирует собаку. Человек в ватном костюме (Фигурант) бежит, собака по команде бросается на него и буквально рвёт. Козырев с интересом наблюдает.</w:t>
      </w:r>
    </w:p>
    <w:p w14:paraId="680CBC5B" w14:textId="77777777" w:rsidR="00401749" w:rsidRPr="004D1B87" w:rsidRDefault="00401749" w:rsidP="00401749">
      <w:pPr>
        <w:rPr>
          <w:lang w:val="ru-RU"/>
        </w:rPr>
      </w:pPr>
    </w:p>
    <w:p w14:paraId="4BA2CAFF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3F526D9B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А есть какие-то сигналы для собаки, кроме голоса?</w:t>
      </w:r>
    </w:p>
    <w:p w14:paraId="5843AC66" w14:textId="77777777" w:rsidR="00401749" w:rsidRPr="004D1B87" w:rsidRDefault="00401749" w:rsidP="00401749">
      <w:pPr>
        <w:rPr>
          <w:lang w:val="ru-RU"/>
        </w:rPr>
      </w:pPr>
    </w:p>
    <w:p w14:paraId="37399DC5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КИНОЛОГ</w:t>
      </w:r>
    </w:p>
    <w:p w14:paraId="38666ACE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Конечно. Щелчок пальцами - голос. Вот так свистну - замрёт</w:t>
      </w:r>
    </w:p>
    <w:p w14:paraId="4C1C2B50" w14:textId="77777777" w:rsidR="00401749" w:rsidRPr="004D1B87" w:rsidRDefault="00401749" w:rsidP="00401749">
      <w:pPr>
        <w:rPr>
          <w:lang w:val="ru-RU"/>
        </w:rPr>
      </w:pPr>
    </w:p>
    <w:p w14:paraId="6FB68B07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Свистит - собака замирает.</w:t>
      </w:r>
    </w:p>
    <w:p w14:paraId="49008C1F" w14:textId="77777777" w:rsidR="00401749" w:rsidRPr="004D1B87" w:rsidRDefault="00401749" w:rsidP="00401749">
      <w:pPr>
        <w:rPr>
          <w:lang w:val="ru-RU"/>
        </w:rPr>
      </w:pPr>
    </w:p>
    <w:p w14:paraId="350C4F6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344F5A4B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А у команды “фас” есть специальный жест?</w:t>
      </w:r>
    </w:p>
    <w:p w14:paraId="6347BF58" w14:textId="77777777" w:rsidR="00401749" w:rsidRPr="004D1B87" w:rsidRDefault="00401749" w:rsidP="00401749">
      <w:pPr>
        <w:rPr>
          <w:lang w:val="ru-RU"/>
        </w:rPr>
      </w:pPr>
    </w:p>
    <w:p w14:paraId="5284737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КИНОЛОГ</w:t>
      </w:r>
    </w:p>
    <w:p w14:paraId="3E4EE75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Да, вот так резко поддёргиваешь поводок…</w:t>
      </w:r>
    </w:p>
    <w:p w14:paraId="740E9EAB" w14:textId="77777777" w:rsidR="00401749" w:rsidRPr="004D1B87" w:rsidRDefault="00401749" w:rsidP="00401749">
      <w:pPr>
        <w:rPr>
          <w:lang w:val="ru-RU"/>
        </w:rPr>
      </w:pPr>
    </w:p>
    <w:p w14:paraId="6FE9F5B0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Кинолог дёргает коротко поводок, собака прыгает и лает.</w:t>
      </w:r>
    </w:p>
    <w:p w14:paraId="7D834C9B" w14:textId="77777777" w:rsidR="00401749" w:rsidRPr="004D1B87" w:rsidRDefault="00401749" w:rsidP="00401749">
      <w:pPr>
        <w:rPr>
          <w:lang w:val="ru-RU"/>
        </w:rPr>
      </w:pPr>
    </w:p>
    <w:p w14:paraId="311ED743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0734F00C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Боков тебя попросил на следственном эксперименте с </w:t>
      </w:r>
      <w:proofErr w:type="spellStart"/>
      <w:r w:rsidRPr="004D1B87">
        <w:rPr>
          <w:color w:val="000000"/>
          <w:lang w:val="ru-RU"/>
        </w:rPr>
        <w:t>Макуриным</w:t>
      </w:r>
      <w:proofErr w:type="spellEnd"/>
      <w:r w:rsidRPr="004D1B87">
        <w:rPr>
          <w:color w:val="000000"/>
          <w:lang w:val="ru-RU"/>
        </w:rPr>
        <w:t xml:space="preserve"> так сделать?</w:t>
      </w:r>
    </w:p>
    <w:p w14:paraId="14E9B382" w14:textId="77777777" w:rsidR="00401749" w:rsidRPr="004D1B87" w:rsidRDefault="00401749" w:rsidP="00401749">
      <w:pPr>
        <w:rPr>
          <w:lang w:val="ru-RU"/>
        </w:rPr>
      </w:pPr>
    </w:p>
    <w:p w14:paraId="64985013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Кинолог делает знак собаке, и та ложится.</w:t>
      </w:r>
    </w:p>
    <w:p w14:paraId="4244DE8A" w14:textId="77777777" w:rsidR="00401749" w:rsidRPr="004D1B87" w:rsidRDefault="00401749" w:rsidP="00401749">
      <w:pPr>
        <w:rPr>
          <w:lang w:val="ru-RU"/>
        </w:rPr>
      </w:pPr>
    </w:p>
    <w:p w14:paraId="671A34B7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КИНОЛОГ</w:t>
      </w:r>
    </w:p>
    <w:p w14:paraId="73652F7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Нет.</w:t>
      </w:r>
    </w:p>
    <w:p w14:paraId="0BDBB48A" w14:textId="77777777" w:rsidR="00401749" w:rsidRPr="004D1B87" w:rsidRDefault="00401749" w:rsidP="00401749">
      <w:pPr>
        <w:rPr>
          <w:lang w:val="ru-RU"/>
        </w:rPr>
      </w:pPr>
    </w:p>
    <w:p w14:paraId="06A9DBC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3D619D10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Но ты же сделал так?</w:t>
      </w:r>
    </w:p>
    <w:p w14:paraId="64D34FFE" w14:textId="77777777" w:rsidR="00401749" w:rsidRPr="004D1B87" w:rsidRDefault="00401749" w:rsidP="00401749">
      <w:pPr>
        <w:rPr>
          <w:lang w:val="ru-RU"/>
        </w:rPr>
      </w:pPr>
    </w:p>
    <w:p w14:paraId="19B0B3A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КИНОЛОГ</w:t>
      </w:r>
    </w:p>
    <w:p w14:paraId="2AE96C48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Нет.</w:t>
      </w:r>
    </w:p>
    <w:p w14:paraId="57EBD2BB" w14:textId="77777777" w:rsidR="00401749" w:rsidRPr="004D1B87" w:rsidRDefault="00401749" w:rsidP="00401749">
      <w:pPr>
        <w:rPr>
          <w:lang w:val="ru-RU"/>
        </w:rPr>
      </w:pPr>
    </w:p>
    <w:p w14:paraId="0D004234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5DF87871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Ну пойдём посмотрим запись. И рапорт готовься писать.</w:t>
      </w:r>
    </w:p>
    <w:p w14:paraId="20315FB1" w14:textId="77777777" w:rsidR="00401749" w:rsidRPr="004D1B87" w:rsidRDefault="00401749" w:rsidP="00401749">
      <w:pPr>
        <w:rPr>
          <w:lang w:val="ru-RU"/>
        </w:rPr>
      </w:pPr>
    </w:p>
    <w:p w14:paraId="2130DE92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Собака начинает поскуливать. Все молчат.</w:t>
      </w:r>
    </w:p>
    <w:p w14:paraId="6AD755A3" w14:textId="77777777" w:rsidR="00401749" w:rsidRPr="004D1B87" w:rsidRDefault="00401749" w:rsidP="00401749">
      <w:pPr>
        <w:rPr>
          <w:lang w:val="ru-RU"/>
        </w:rPr>
      </w:pPr>
    </w:p>
    <w:p w14:paraId="61FD3CCF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КИНОЛОГ</w:t>
      </w:r>
    </w:p>
    <w:p w14:paraId="4B12AEEF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Тут… дело такого случая. Тут меня просить не надо было. Сам хотел помочь этого гада укатать. Понятно же, что это он. Ну и вот.</w:t>
      </w:r>
    </w:p>
    <w:p w14:paraId="26CDE995" w14:textId="77777777" w:rsidR="00401749" w:rsidRPr="004D1B87" w:rsidRDefault="00401749" w:rsidP="00401749">
      <w:pPr>
        <w:rPr>
          <w:lang w:val="ru-RU"/>
        </w:rPr>
      </w:pPr>
    </w:p>
    <w:p w14:paraId="4486BC0A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4-15. ИНТ. БОЛЬНИЦА РОСТОВА.ОРДИНАТОРСКАЯ ДЕНЬ 10.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БОКОВ, ВРАЧ МАРИНЫ (01:16)</w:t>
      </w:r>
      <w:r w:rsidRPr="004D1B87">
        <w:rPr>
          <w:lang w:val="ru-RU"/>
        </w:rPr>
        <w:br/>
      </w:r>
    </w:p>
    <w:p w14:paraId="7FE8AD56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Боков плохо выглядит. Он осунулся, глаза красные, щетина. Локтем он давит на горло доктора, прижатого к стене.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БОКОВ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 xml:space="preserve">Как тебе </w:t>
      </w:r>
      <w:proofErr w:type="spellStart"/>
      <w:proofErr w:type="gramStart"/>
      <w:r w:rsidRPr="004D1B87">
        <w:rPr>
          <w:color w:val="000000"/>
          <w:lang w:val="ru-RU"/>
        </w:rPr>
        <w:t>ещё,блять</w:t>
      </w:r>
      <w:proofErr w:type="gramEnd"/>
      <w:r w:rsidRPr="004D1B87">
        <w:rPr>
          <w:color w:val="000000"/>
          <w:lang w:val="ru-RU"/>
        </w:rPr>
        <w:t>,объяснить</w:t>
      </w:r>
      <w:proofErr w:type="spellEnd"/>
      <w:r w:rsidRPr="004D1B87">
        <w:rPr>
          <w:color w:val="000000"/>
          <w:lang w:val="ru-RU"/>
        </w:rPr>
        <w:t>, чтоб понятно было?! Если моей жене будет больно - тебе будет в 10 раз больнее.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ВРАЧ МАРИНЫ (РОСТОВ)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Никому не может быть больнее, чем ей сейчас.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БОКОВ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 xml:space="preserve">Это тебе так кажется. Ты меня просто плохо </w:t>
      </w:r>
      <w:proofErr w:type="spellStart"/>
      <w:proofErr w:type="gramStart"/>
      <w:r w:rsidRPr="004D1B87">
        <w:rPr>
          <w:color w:val="000000"/>
          <w:lang w:val="ru-RU"/>
        </w:rPr>
        <w:t>знаешь.Морфию</w:t>
      </w:r>
      <w:proofErr w:type="spellEnd"/>
      <w:proofErr w:type="gramEnd"/>
      <w:r w:rsidRPr="004D1B87">
        <w:rPr>
          <w:color w:val="000000"/>
          <w:lang w:val="ru-RU"/>
        </w:rPr>
        <w:t>, хотя бы, можно ей дать?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ВРАЧ МАРИНЫ (РОСТОВ)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Морфий у нас обычно в цыганском посёлке родственники больных покупают. Правда, вы их потом сажаете… А у меня морфия нету. Физически нету, понимаете?!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БОКОВ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Пожалуйста, ну будьте вы человеком. Ну она же мучается. А я ничем помочь, выходит, не могу. А я её люблю больше жизни.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ВРАЧ МАРИНЫ (РОСТОВ)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 xml:space="preserve">Если б вы её любили, вы б не врачам морды били, а пытались что-то сделать. У вас же связи в Москве. Вы же можете выбить квоту, </w:t>
      </w:r>
      <w:r w:rsidRPr="004D1B87">
        <w:rPr>
          <w:color w:val="000000"/>
          <w:lang w:val="ru-RU"/>
        </w:rPr>
        <w:lastRenderedPageBreak/>
        <w:t xml:space="preserve">документы я подготовлю. Хотите, чтобы у Марины был шанс - переводите её в Москву. И как можно быстрее. А кулаками тут у нас в </w:t>
      </w:r>
      <w:proofErr w:type="spellStart"/>
      <w:r w:rsidRPr="004D1B87">
        <w:rPr>
          <w:color w:val="000000"/>
          <w:lang w:val="ru-RU"/>
        </w:rPr>
        <w:t>Ростове</w:t>
      </w:r>
      <w:proofErr w:type="spellEnd"/>
      <w:r w:rsidRPr="004D1B87">
        <w:rPr>
          <w:color w:val="000000"/>
          <w:lang w:val="ru-RU"/>
        </w:rPr>
        <w:t xml:space="preserve"> каждый дурак махать может. Если б я вас всех боялся - врачом бы не работал.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Открывает ящик стола, вытаскивает коробку с ампулами, кладёт на стол.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ВРАЧ МАРИНЫ (РОСТОВ)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Последние на всю больницу. На пару дней ей хватит, но это всё. Весь мой золотой запас.</w:t>
      </w:r>
    </w:p>
    <w:p w14:paraId="1C4EB70D" w14:textId="77777777" w:rsidR="00401749" w:rsidRPr="004D1B87" w:rsidRDefault="00401749" w:rsidP="00401749">
      <w:pPr>
        <w:rPr>
          <w:lang w:val="ru-RU"/>
        </w:rPr>
      </w:pPr>
    </w:p>
    <w:p w14:paraId="12D13C7A" w14:textId="4E1E2B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4-16. НАТ. ОТДЕЛЕНИЕ МИЛИЦИИ ОДИНЦОВО ДЕНЬ 10.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КОЗЫРЕВ, ДОБРОВОЛЬСКАЯ</w:t>
      </w:r>
      <w:r w:rsidR="00AA6792">
        <w:rPr>
          <w:b/>
          <w:color w:val="000000"/>
          <w:lang w:val="ru-RU"/>
        </w:rPr>
        <w:t xml:space="preserve">, сотрудники милиции (2), </w:t>
      </w:r>
      <w:proofErr w:type="gramStart"/>
      <w:r w:rsidR="00AA6792">
        <w:rPr>
          <w:b/>
          <w:color w:val="000000"/>
          <w:lang w:val="ru-RU"/>
        </w:rPr>
        <w:t xml:space="preserve">задержанный </w:t>
      </w:r>
      <w:r w:rsidRPr="004D1B87">
        <w:rPr>
          <w:b/>
          <w:color w:val="000000"/>
          <w:lang w:val="ru-RU"/>
        </w:rPr>
        <w:t xml:space="preserve"> (</w:t>
      </w:r>
      <w:proofErr w:type="gramEnd"/>
      <w:r w:rsidRPr="004D1B87">
        <w:rPr>
          <w:b/>
          <w:color w:val="000000"/>
          <w:lang w:val="ru-RU"/>
        </w:rPr>
        <w:t>01:04)</w:t>
      </w:r>
      <w:r w:rsidRPr="004D1B87">
        <w:rPr>
          <w:lang w:val="ru-RU"/>
        </w:rPr>
        <w:br/>
      </w:r>
    </w:p>
    <w:p w14:paraId="0009C421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Козырев и Добровольская курят у входа в отделение.</w:t>
      </w:r>
    </w:p>
    <w:p w14:paraId="11B5D51F" w14:textId="77777777" w:rsidR="00401749" w:rsidRPr="004D1B87" w:rsidRDefault="00401749" w:rsidP="00401749">
      <w:pPr>
        <w:rPr>
          <w:lang w:val="ru-RU"/>
        </w:rPr>
      </w:pPr>
    </w:p>
    <w:p w14:paraId="07BDC36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15FE364F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Наташ, давай на ты?</w:t>
      </w:r>
    </w:p>
    <w:p w14:paraId="54762798" w14:textId="77777777" w:rsidR="00401749" w:rsidRPr="004D1B87" w:rsidRDefault="00401749" w:rsidP="00401749">
      <w:pPr>
        <w:rPr>
          <w:lang w:val="ru-RU"/>
        </w:rPr>
      </w:pPr>
    </w:p>
    <w:p w14:paraId="53D9D105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66349C88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Давайте.</w:t>
      </w:r>
    </w:p>
    <w:p w14:paraId="0B6606F2" w14:textId="77777777" w:rsidR="00401749" w:rsidRPr="004D1B87" w:rsidRDefault="00401749" w:rsidP="00401749">
      <w:pPr>
        <w:rPr>
          <w:lang w:val="ru-RU"/>
        </w:rPr>
      </w:pPr>
    </w:p>
    <w:p w14:paraId="642516D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7DEA981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Ты была совершенно права. Кинолог дёрнул собаку.</w:t>
      </w:r>
    </w:p>
    <w:p w14:paraId="2BD97D9A" w14:textId="77777777" w:rsidR="00401749" w:rsidRPr="004D1B87" w:rsidRDefault="00401749" w:rsidP="00401749">
      <w:pPr>
        <w:rPr>
          <w:lang w:val="ru-RU"/>
        </w:rPr>
      </w:pPr>
    </w:p>
    <w:p w14:paraId="51B44F4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0D52BBA1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А других улик у нас, в общем-то, нет. Я не знаю, с чем вы собираетесь выходить в суд.</w:t>
      </w:r>
    </w:p>
    <w:p w14:paraId="39F4B8A0" w14:textId="77777777" w:rsidR="00401749" w:rsidRPr="004D1B87" w:rsidRDefault="00401749" w:rsidP="00401749">
      <w:pPr>
        <w:rPr>
          <w:lang w:val="ru-RU"/>
        </w:rPr>
      </w:pPr>
    </w:p>
    <w:p w14:paraId="7C5BA13F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6245E6E5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Мы. Собираемся. И, как это не неприятно, соглашусь с Боковым – доказательства нужно искать. Я прочитал тетрадку Сливко, и он чётко пишет: “после каждого убийства я забирал что-то для коллекции. Если ты коллекционер — это навсегда.” А дома у </w:t>
      </w:r>
      <w:proofErr w:type="spellStart"/>
      <w:r w:rsidRPr="004D1B87">
        <w:rPr>
          <w:color w:val="000000"/>
          <w:lang w:val="ru-RU"/>
        </w:rPr>
        <w:t>Макурина</w:t>
      </w:r>
      <w:proofErr w:type="spellEnd"/>
      <w:r w:rsidRPr="004D1B87">
        <w:rPr>
          <w:color w:val="000000"/>
          <w:lang w:val="ru-RU"/>
        </w:rPr>
        <w:t xml:space="preserve"> - только один сандалий. И всё.</w:t>
      </w:r>
    </w:p>
    <w:p w14:paraId="2EB7C685" w14:textId="77777777" w:rsidR="00401749" w:rsidRPr="004D1B87" w:rsidRDefault="00401749" w:rsidP="00401749">
      <w:pPr>
        <w:rPr>
          <w:lang w:val="ru-RU"/>
        </w:rPr>
      </w:pPr>
    </w:p>
    <w:p w14:paraId="5B47A24C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662A307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При этом вещи пропали у всех жертв.</w:t>
      </w:r>
    </w:p>
    <w:p w14:paraId="7B927D40" w14:textId="77777777" w:rsidR="00401749" w:rsidRPr="004D1B87" w:rsidRDefault="00401749" w:rsidP="00401749">
      <w:pPr>
        <w:rPr>
          <w:lang w:val="ru-RU"/>
        </w:rPr>
      </w:pPr>
    </w:p>
    <w:p w14:paraId="3DDC04A6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3CAB2CA5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Значит, они должны где-то храниться. Дома у него я лично перевернул каждый миллиметр. Ничего. Огород, сарай - ничего.</w:t>
      </w:r>
    </w:p>
    <w:p w14:paraId="0DDC95B4" w14:textId="77777777" w:rsidR="00401749" w:rsidRPr="004D1B87" w:rsidRDefault="00401749" w:rsidP="00401749">
      <w:pPr>
        <w:rPr>
          <w:lang w:val="ru-RU"/>
        </w:rPr>
      </w:pPr>
    </w:p>
    <w:p w14:paraId="6267D31C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441AC64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Мать его на порог не пускала. Друзей не было. Может, где-то в лесу?</w:t>
      </w:r>
    </w:p>
    <w:p w14:paraId="52350A86" w14:textId="77777777" w:rsidR="00401749" w:rsidRPr="004D1B87" w:rsidRDefault="00401749" w:rsidP="00401749">
      <w:pPr>
        <w:rPr>
          <w:lang w:val="ru-RU"/>
        </w:rPr>
      </w:pPr>
    </w:p>
    <w:p w14:paraId="57E19F21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05A296C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Ну лес мы прочесать вряд ли сможем, тут только если чистосердечное. Коллекция эта нам очень нужна!</w:t>
      </w:r>
    </w:p>
    <w:p w14:paraId="497EDEFB" w14:textId="77777777" w:rsidR="00401749" w:rsidRPr="004D1B87" w:rsidRDefault="00401749" w:rsidP="00401749">
      <w:pPr>
        <w:rPr>
          <w:lang w:val="ru-RU"/>
        </w:rPr>
      </w:pPr>
    </w:p>
    <w:p w14:paraId="233D0DBD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7844DB3B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Я хочу проверить алиби </w:t>
      </w:r>
      <w:proofErr w:type="spellStart"/>
      <w:r w:rsidRPr="004D1B87">
        <w:rPr>
          <w:color w:val="000000"/>
          <w:lang w:val="ru-RU"/>
        </w:rPr>
        <w:t>Макурина</w:t>
      </w:r>
      <w:proofErr w:type="spellEnd"/>
      <w:r w:rsidRPr="004D1B87">
        <w:rPr>
          <w:color w:val="000000"/>
          <w:lang w:val="ru-RU"/>
        </w:rPr>
        <w:t>. По всем убийствам. Поговорить на мясокомбинате, может, там отмечали его приходы-уходы.</w:t>
      </w:r>
    </w:p>
    <w:p w14:paraId="049B62E5" w14:textId="77777777" w:rsidR="00401749" w:rsidRPr="004D1B87" w:rsidRDefault="00401749" w:rsidP="00401749">
      <w:pPr>
        <w:rPr>
          <w:lang w:val="ru-RU"/>
        </w:rPr>
      </w:pPr>
    </w:p>
    <w:p w14:paraId="582D936D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677DAB31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Погоди… А что, если он хранит коллекцию на работе?! Точно! Мясокомбинат – идеальное место!</w:t>
      </w:r>
    </w:p>
    <w:p w14:paraId="5B1D5489" w14:textId="77777777" w:rsidR="00401749" w:rsidRPr="004D1B87" w:rsidRDefault="00401749" w:rsidP="00401749">
      <w:pPr>
        <w:rPr>
          <w:lang w:val="ru-RU"/>
        </w:rPr>
      </w:pPr>
    </w:p>
    <w:p w14:paraId="0F40EE87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4-17. ИНТ. МЯСОКОМБИНАТ.КОРИДОР ДЕНЬ 10.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КОЗЫРЕВ, ДОБРОВОЛЬСКАЯ, РАБОТЯГА, ДИРЕКТОР МЯСОКОМБИНАТА (02:05)</w:t>
      </w:r>
      <w:r w:rsidRPr="004D1B87">
        <w:rPr>
          <w:lang w:val="ru-RU"/>
        </w:rPr>
        <w:br/>
      </w:r>
    </w:p>
    <w:p w14:paraId="490B73F4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Козырев и Добровольская в сопровождении ДИРЕКТОРА, вороватого мужичка с золотой печаткой, готового оказать любую помощь, идут по мясокомбинату.</w:t>
      </w:r>
    </w:p>
    <w:p w14:paraId="576C3959" w14:textId="77777777" w:rsidR="00401749" w:rsidRPr="004D1B87" w:rsidRDefault="00401749" w:rsidP="00401749">
      <w:pPr>
        <w:rPr>
          <w:lang w:val="ru-RU"/>
        </w:rPr>
      </w:pPr>
    </w:p>
    <w:p w14:paraId="6DE0DFC6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ДИРЕКТОР</w:t>
      </w:r>
    </w:p>
    <w:p w14:paraId="66F5A3F7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Работа у нас тяжёлая, неблагодарная. Тут и запах, и кровь. И зарплаты совсем, совсем маленькие. Поэтому приходится всякую шваль брать на работу.</w:t>
      </w:r>
    </w:p>
    <w:p w14:paraId="78A03071" w14:textId="77777777" w:rsidR="00401749" w:rsidRPr="004D1B87" w:rsidRDefault="00401749" w:rsidP="00401749">
      <w:pPr>
        <w:rPr>
          <w:lang w:val="ru-RU"/>
        </w:rPr>
      </w:pPr>
    </w:p>
    <w:p w14:paraId="346F469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2BF45CFC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А по кольцу так и не скажешь.</w:t>
      </w:r>
    </w:p>
    <w:p w14:paraId="589FFD9F" w14:textId="77777777" w:rsidR="00401749" w:rsidRPr="004D1B87" w:rsidRDefault="00401749" w:rsidP="00401749">
      <w:pPr>
        <w:rPr>
          <w:lang w:val="ru-RU"/>
        </w:rPr>
      </w:pPr>
    </w:p>
    <w:p w14:paraId="0CD1A0F2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Директор начинает снимать кольцо с пальца, но оно не поддаётся.</w:t>
      </w:r>
    </w:p>
    <w:p w14:paraId="611811C5" w14:textId="77777777" w:rsidR="00401749" w:rsidRPr="004D1B87" w:rsidRDefault="00401749" w:rsidP="00401749">
      <w:pPr>
        <w:rPr>
          <w:lang w:val="ru-RU"/>
        </w:rPr>
      </w:pPr>
    </w:p>
    <w:p w14:paraId="736E92B2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ДИРЕКТОР</w:t>
      </w:r>
    </w:p>
    <w:p w14:paraId="73FEB89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Ой, ну что вы, это старое-старое кольцо, обручальное ещё.</w:t>
      </w:r>
    </w:p>
    <w:p w14:paraId="0DFC5180" w14:textId="77777777" w:rsidR="00401749" w:rsidRPr="004D1B87" w:rsidRDefault="00401749" w:rsidP="00401749">
      <w:pPr>
        <w:rPr>
          <w:lang w:val="ru-RU"/>
        </w:rPr>
      </w:pPr>
    </w:p>
    <w:p w14:paraId="23CF4A7B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Убирает руку с кольцом в карман халата.</w:t>
      </w:r>
    </w:p>
    <w:p w14:paraId="62692640" w14:textId="77777777" w:rsidR="00401749" w:rsidRPr="004D1B87" w:rsidRDefault="00401749" w:rsidP="00401749">
      <w:pPr>
        <w:rPr>
          <w:lang w:val="ru-RU"/>
        </w:rPr>
      </w:pPr>
    </w:p>
    <w:p w14:paraId="76ED4FB8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ДИРЕКТОР</w:t>
      </w:r>
    </w:p>
    <w:p w14:paraId="09184A52" w14:textId="77777777" w:rsidR="00401749" w:rsidRPr="004D1B87" w:rsidRDefault="00401749" w:rsidP="00401749">
      <w:pPr>
        <w:ind w:left="1441" w:right="2161"/>
        <w:rPr>
          <w:lang w:val="ru-RU"/>
        </w:rPr>
      </w:pPr>
      <w:proofErr w:type="spellStart"/>
      <w:r w:rsidRPr="004D1B87">
        <w:rPr>
          <w:color w:val="000000"/>
          <w:lang w:val="ru-RU"/>
        </w:rPr>
        <w:t>Макурина</w:t>
      </w:r>
      <w:proofErr w:type="spellEnd"/>
      <w:r w:rsidRPr="004D1B87">
        <w:rPr>
          <w:color w:val="000000"/>
          <w:lang w:val="ru-RU"/>
        </w:rPr>
        <w:t xml:space="preserve"> я лично не знал, я бы заметил и предотвратил. Но все его рабочие дни у меня записаны в отчётности, мы вам всё проверим. Рабочий шкафчик тоже сейчас покажу.</w:t>
      </w:r>
    </w:p>
    <w:p w14:paraId="03E7E4AA" w14:textId="77777777" w:rsidR="00401749" w:rsidRPr="004D1B87" w:rsidRDefault="00401749" w:rsidP="00401749">
      <w:pPr>
        <w:rPr>
          <w:lang w:val="ru-RU"/>
        </w:rPr>
      </w:pPr>
    </w:p>
    <w:p w14:paraId="723BFC10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Проходят в подсобные помещения. Директор брезгливо морщится: там довольно антисанитарно. Выглядывает в коридор.</w:t>
      </w:r>
    </w:p>
    <w:p w14:paraId="0241D565" w14:textId="77777777" w:rsidR="00401749" w:rsidRPr="004D1B87" w:rsidRDefault="00401749" w:rsidP="00401749">
      <w:pPr>
        <w:rPr>
          <w:lang w:val="ru-RU"/>
        </w:rPr>
      </w:pPr>
    </w:p>
    <w:p w14:paraId="32A4469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ДИРЕКТОР</w:t>
      </w:r>
    </w:p>
    <w:p w14:paraId="633563A7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lastRenderedPageBreak/>
        <w:t>Эй, ты, а ну-ка, подойди!</w:t>
      </w:r>
    </w:p>
    <w:p w14:paraId="123CE91E" w14:textId="77777777" w:rsidR="00401749" w:rsidRPr="004D1B87" w:rsidRDefault="00401749" w:rsidP="00401749">
      <w:pPr>
        <w:rPr>
          <w:lang w:val="ru-RU"/>
        </w:rPr>
      </w:pPr>
    </w:p>
    <w:p w14:paraId="45C7E982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 xml:space="preserve">Входит РАБОТЯГА, такой же невзрачный и забитый как </w:t>
      </w:r>
      <w:proofErr w:type="spellStart"/>
      <w:r w:rsidRPr="004D1B87">
        <w:rPr>
          <w:color w:val="000000"/>
          <w:lang w:val="ru-RU"/>
        </w:rPr>
        <w:t>Макурин</w:t>
      </w:r>
      <w:proofErr w:type="spellEnd"/>
      <w:r w:rsidRPr="004D1B87">
        <w:rPr>
          <w:color w:val="000000"/>
          <w:lang w:val="ru-RU"/>
        </w:rPr>
        <w:t>.</w:t>
      </w:r>
    </w:p>
    <w:p w14:paraId="2155F041" w14:textId="77777777" w:rsidR="00401749" w:rsidRPr="004D1B87" w:rsidRDefault="00401749" w:rsidP="00401749">
      <w:pPr>
        <w:rPr>
          <w:lang w:val="ru-RU"/>
        </w:rPr>
      </w:pPr>
    </w:p>
    <w:p w14:paraId="78EEA0C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ДИРЕКТОР</w:t>
      </w:r>
    </w:p>
    <w:p w14:paraId="759B418B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Какой шкафчик </w:t>
      </w:r>
      <w:proofErr w:type="spellStart"/>
      <w:r w:rsidRPr="004D1B87">
        <w:rPr>
          <w:color w:val="000000"/>
          <w:lang w:val="ru-RU"/>
        </w:rPr>
        <w:t>Макуринский</w:t>
      </w:r>
      <w:proofErr w:type="spellEnd"/>
      <w:r w:rsidRPr="004D1B87">
        <w:rPr>
          <w:color w:val="000000"/>
          <w:lang w:val="ru-RU"/>
        </w:rPr>
        <w:t>, знаешь?</w:t>
      </w:r>
    </w:p>
    <w:p w14:paraId="602E5B85" w14:textId="77777777" w:rsidR="00401749" w:rsidRPr="004D1B87" w:rsidRDefault="00401749" w:rsidP="00401749">
      <w:pPr>
        <w:rPr>
          <w:lang w:val="ru-RU"/>
        </w:rPr>
      </w:pPr>
    </w:p>
    <w:p w14:paraId="6D79D80D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Мужик молча подходит и показывает на шкафчик. Садится на лавку и внимательно смотрит.</w:t>
      </w:r>
    </w:p>
    <w:p w14:paraId="766269A6" w14:textId="77777777" w:rsidR="00401749" w:rsidRPr="004D1B87" w:rsidRDefault="00401749" w:rsidP="00401749">
      <w:pPr>
        <w:rPr>
          <w:lang w:val="ru-RU"/>
        </w:rPr>
      </w:pPr>
    </w:p>
    <w:p w14:paraId="387BFA1E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ДИРЕКТОР</w:t>
      </w:r>
    </w:p>
    <w:p w14:paraId="073731A2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Я пойду тогда даты проверять, какие вам надо, а вы чувствуйте себя как дома.</w:t>
      </w:r>
    </w:p>
    <w:p w14:paraId="6B77DA6F" w14:textId="77777777" w:rsidR="00401749" w:rsidRPr="004D1B87" w:rsidRDefault="00401749" w:rsidP="00401749">
      <w:pPr>
        <w:rPr>
          <w:lang w:val="ru-RU"/>
        </w:rPr>
      </w:pPr>
    </w:p>
    <w:p w14:paraId="7003B235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58D88C05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Не хотелось бы такого дома.</w:t>
      </w:r>
    </w:p>
    <w:p w14:paraId="068083E5" w14:textId="77777777" w:rsidR="00401749" w:rsidRPr="004D1B87" w:rsidRDefault="00401749" w:rsidP="00401749">
      <w:pPr>
        <w:rPr>
          <w:lang w:val="ru-RU"/>
        </w:rPr>
      </w:pPr>
    </w:p>
    <w:p w14:paraId="0B50A722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Козырев открывает шкафчик. Там грязный комбинезон. Выворачивает карманы, там просыпавшийся табак и какая-то грязь. Ещё есть ботинки.</w:t>
      </w:r>
    </w:p>
    <w:p w14:paraId="30288D02" w14:textId="77777777" w:rsidR="00401749" w:rsidRPr="004D1B87" w:rsidRDefault="00401749" w:rsidP="00401749">
      <w:pPr>
        <w:rPr>
          <w:lang w:val="ru-RU"/>
        </w:rPr>
      </w:pPr>
    </w:p>
    <w:p w14:paraId="1EB64E6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52EACCF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Ботинки можно экспертам отдать, пусть сравнят с первым следом.</w:t>
      </w:r>
    </w:p>
    <w:p w14:paraId="14C5E9C3" w14:textId="77777777" w:rsidR="00401749" w:rsidRPr="004D1B87" w:rsidRDefault="00401749" w:rsidP="00401749">
      <w:pPr>
        <w:rPr>
          <w:lang w:val="ru-RU"/>
        </w:rPr>
      </w:pPr>
    </w:p>
    <w:p w14:paraId="07A5A301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Обшаривают весь шкафчик, где-то в щели между стеной и полкой находят порнографическую карту.</w:t>
      </w:r>
    </w:p>
    <w:p w14:paraId="786B0393" w14:textId="77777777" w:rsidR="00401749" w:rsidRPr="004D1B87" w:rsidRDefault="00401749" w:rsidP="00401749">
      <w:pPr>
        <w:rPr>
          <w:lang w:val="ru-RU"/>
        </w:rPr>
      </w:pPr>
    </w:p>
    <w:p w14:paraId="3C7510A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720D4A1B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А вот это уже интересно.</w:t>
      </w:r>
    </w:p>
    <w:p w14:paraId="02E0F3C9" w14:textId="77777777" w:rsidR="00401749" w:rsidRPr="004D1B87" w:rsidRDefault="00401749" w:rsidP="00401749">
      <w:pPr>
        <w:rPr>
          <w:lang w:val="ru-RU"/>
        </w:rPr>
      </w:pPr>
    </w:p>
    <w:p w14:paraId="0AF510CF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76927DCF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Да, похожая была у убитого Андрея.</w:t>
      </w:r>
    </w:p>
    <w:p w14:paraId="6CF17043" w14:textId="77777777" w:rsidR="00401749" w:rsidRPr="004D1B87" w:rsidRDefault="00401749" w:rsidP="00401749">
      <w:pPr>
        <w:rPr>
          <w:lang w:val="ru-RU"/>
        </w:rPr>
      </w:pPr>
    </w:p>
    <w:p w14:paraId="056CB800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Рассматривают карту. Внезапно мужик, сидящий на скамейке, вскакивает.</w:t>
      </w:r>
    </w:p>
    <w:p w14:paraId="36DB7CA4" w14:textId="77777777" w:rsidR="00401749" w:rsidRPr="004D1B87" w:rsidRDefault="00401749" w:rsidP="00401749">
      <w:pPr>
        <w:rPr>
          <w:lang w:val="ru-RU"/>
        </w:rPr>
      </w:pPr>
    </w:p>
    <w:p w14:paraId="1D49729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РАБОТЯГА</w:t>
      </w:r>
    </w:p>
    <w:p w14:paraId="25BE3B50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Это моя! Вот же пидор. А я искал её. Думал, кто взял?</w:t>
      </w:r>
    </w:p>
    <w:p w14:paraId="0DF63CD7" w14:textId="77777777" w:rsidR="00401749" w:rsidRPr="004D1B87" w:rsidRDefault="00401749" w:rsidP="00401749">
      <w:pPr>
        <w:rPr>
          <w:lang w:val="ru-RU"/>
        </w:rPr>
      </w:pPr>
    </w:p>
    <w:p w14:paraId="3A88B03D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28DDED7A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Откуда она у вас?</w:t>
      </w:r>
    </w:p>
    <w:p w14:paraId="64EC2893" w14:textId="77777777" w:rsidR="00401749" w:rsidRPr="004D1B87" w:rsidRDefault="00401749" w:rsidP="00401749">
      <w:pPr>
        <w:rPr>
          <w:lang w:val="ru-RU"/>
        </w:rPr>
      </w:pPr>
    </w:p>
    <w:p w14:paraId="52DD85A3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РАБОТЯГА</w:t>
      </w:r>
    </w:p>
    <w:p w14:paraId="175CB02F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На вокзале купил. А </w:t>
      </w:r>
      <w:proofErr w:type="spellStart"/>
      <w:r w:rsidRPr="004D1B87">
        <w:rPr>
          <w:color w:val="000000"/>
          <w:lang w:val="ru-RU"/>
        </w:rPr>
        <w:t>чё</w:t>
      </w:r>
      <w:proofErr w:type="spellEnd"/>
      <w:r w:rsidRPr="004D1B87">
        <w:rPr>
          <w:color w:val="000000"/>
          <w:lang w:val="ru-RU"/>
        </w:rPr>
        <w:t>, не отдадите?</w:t>
      </w:r>
    </w:p>
    <w:p w14:paraId="59DFB91D" w14:textId="77777777" w:rsidR="00401749" w:rsidRPr="004D1B87" w:rsidRDefault="00401749" w:rsidP="00401749">
      <w:pPr>
        <w:rPr>
          <w:lang w:val="ru-RU"/>
        </w:rPr>
      </w:pPr>
    </w:p>
    <w:p w14:paraId="76CD76A8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434E052A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Нет, не отдадим. Это, возможно, улика. Причём, единственная.</w:t>
      </w:r>
    </w:p>
    <w:p w14:paraId="2328F919" w14:textId="77777777" w:rsidR="00401749" w:rsidRPr="004D1B87" w:rsidRDefault="00401749" w:rsidP="00401749">
      <w:pPr>
        <w:rPr>
          <w:lang w:val="ru-RU"/>
        </w:rPr>
      </w:pPr>
    </w:p>
    <w:p w14:paraId="75E8E994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РАБОТЯГА</w:t>
      </w:r>
    </w:p>
    <w:p w14:paraId="0355C722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lastRenderedPageBreak/>
        <w:t>А вы у него в кладовой были? Может там чево?</w:t>
      </w:r>
    </w:p>
    <w:p w14:paraId="0CC51A47" w14:textId="77777777" w:rsidR="00401749" w:rsidRPr="004D1B87" w:rsidRDefault="00401749" w:rsidP="00401749">
      <w:pPr>
        <w:rPr>
          <w:lang w:val="ru-RU"/>
        </w:rPr>
      </w:pPr>
    </w:p>
    <w:p w14:paraId="008DCEBE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5B41044C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 какой кладовой?</w:t>
      </w:r>
    </w:p>
    <w:p w14:paraId="684EB711" w14:textId="77777777" w:rsidR="00401749" w:rsidRPr="004D1B87" w:rsidRDefault="00401749" w:rsidP="00401749">
      <w:pPr>
        <w:rPr>
          <w:lang w:val="ru-RU"/>
        </w:rPr>
      </w:pPr>
    </w:p>
    <w:p w14:paraId="2ED1FC37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РАБОТЯГА</w:t>
      </w:r>
    </w:p>
    <w:p w14:paraId="48C5992E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Да там </w:t>
      </w:r>
      <w:proofErr w:type="spellStart"/>
      <w:r w:rsidRPr="004D1B87">
        <w:rPr>
          <w:color w:val="000000"/>
          <w:lang w:val="ru-RU"/>
        </w:rPr>
        <w:t>сараюга</w:t>
      </w:r>
      <w:proofErr w:type="spellEnd"/>
      <w:r w:rsidRPr="004D1B87">
        <w:rPr>
          <w:color w:val="000000"/>
          <w:lang w:val="ru-RU"/>
        </w:rPr>
        <w:t xml:space="preserve"> у него. Он её звал кладовая. Как будто там у него клад какой. Он ножи там делал, а директор их продавал задорого и дал ему даже эту халупу на замок закрывать. Показать?</w:t>
      </w:r>
    </w:p>
    <w:p w14:paraId="5F925353" w14:textId="77777777" w:rsidR="00401749" w:rsidRPr="004D1B87" w:rsidRDefault="00401749" w:rsidP="00401749">
      <w:pPr>
        <w:rPr>
          <w:lang w:val="ru-RU"/>
        </w:rPr>
      </w:pPr>
    </w:p>
    <w:p w14:paraId="0B937A4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33C701E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Да ты прям сам как клад для нас! Показывай!</w:t>
      </w:r>
    </w:p>
    <w:p w14:paraId="74A114BE" w14:textId="77777777" w:rsidR="00401749" w:rsidRPr="004D1B87" w:rsidRDefault="00401749" w:rsidP="00401749">
      <w:pPr>
        <w:rPr>
          <w:lang w:val="ru-RU"/>
        </w:rPr>
      </w:pPr>
    </w:p>
    <w:p w14:paraId="62A5B9B4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РАБОТЯГА</w:t>
      </w:r>
    </w:p>
    <w:p w14:paraId="0AD211D3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Вы уж только фотку мне тогда отдайте, если чего там найдёте нужного.</w:t>
      </w:r>
    </w:p>
    <w:p w14:paraId="3802808D" w14:textId="77777777" w:rsidR="00401749" w:rsidRPr="004D1B87" w:rsidRDefault="00401749" w:rsidP="00401749">
      <w:pPr>
        <w:rPr>
          <w:lang w:val="ru-RU"/>
        </w:rPr>
      </w:pPr>
    </w:p>
    <w:p w14:paraId="530A8434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4-18. НАТ. МЯСОКОМБИНАТ.У КЛАДОВКИ ДЕНЬ 10.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КОЗЫРЕВ, ДОБРОВОЛЬСКАЯ, РАБОТЯГА (00:28)</w:t>
      </w:r>
      <w:r w:rsidRPr="004D1B87">
        <w:rPr>
          <w:lang w:val="ru-RU"/>
        </w:rPr>
        <w:br/>
      </w:r>
    </w:p>
    <w:p w14:paraId="557E96B5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Идут по улице, на задворках мясокомбината - подсобки, Работяга показывает на одну из них.</w:t>
      </w:r>
    </w:p>
    <w:p w14:paraId="74687318" w14:textId="77777777" w:rsidR="00401749" w:rsidRPr="004D1B87" w:rsidRDefault="00401749" w:rsidP="00401749">
      <w:pPr>
        <w:rPr>
          <w:lang w:val="ru-RU"/>
        </w:rPr>
      </w:pPr>
    </w:p>
    <w:p w14:paraId="66145BA6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РАБОТЯГА</w:t>
      </w:r>
    </w:p>
    <w:p w14:paraId="360CD9EE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Вот!</w:t>
      </w:r>
    </w:p>
    <w:p w14:paraId="26114525" w14:textId="77777777" w:rsidR="00401749" w:rsidRPr="004D1B87" w:rsidRDefault="00401749" w:rsidP="00401749">
      <w:pPr>
        <w:rPr>
          <w:lang w:val="ru-RU"/>
        </w:rPr>
      </w:pPr>
    </w:p>
    <w:p w14:paraId="7F96736E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На двери висит амбарный замок.</w:t>
      </w:r>
    </w:p>
    <w:p w14:paraId="49D73EBE" w14:textId="77777777" w:rsidR="00401749" w:rsidRPr="004D1B87" w:rsidRDefault="00401749" w:rsidP="00401749">
      <w:pPr>
        <w:rPr>
          <w:lang w:val="ru-RU"/>
        </w:rPr>
      </w:pPr>
    </w:p>
    <w:p w14:paraId="618EDB8F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4089E34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А ключ у кого может быть?</w:t>
      </w:r>
    </w:p>
    <w:p w14:paraId="04E1DF76" w14:textId="77777777" w:rsidR="00401749" w:rsidRPr="004D1B87" w:rsidRDefault="00401749" w:rsidP="00401749">
      <w:pPr>
        <w:rPr>
          <w:lang w:val="ru-RU"/>
        </w:rPr>
      </w:pPr>
    </w:p>
    <w:p w14:paraId="68466737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МУЖИК</w:t>
      </w:r>
    </w:p>
    <w:p w14:paraId="6FF28F68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У </w:t>
      </w:r>
      <w:proofErr w:type="spellStart"/>
      <w:r w:rsidRPr="004D1B87">
        <w:rPr>
          <w:color w:val="000000"/>
          <w:lang w:val="ru-RU"/>
        </w:rPr>
        <w:t>Макурина</w:t>
      </w:r>
      <w:proofErr w:type="spellEnd"/>
      <w:r w:rsidRPr="004D1B87">
        <w:rPr>
          <w:color w:val="000000"/>
          <w:lang w:val="ru-RU"/>
        </w:rPr>
        <w:t xml:space="preserve">. Он за него прям трясся. Думал, ножи </w:t>
      </w:r>
      <w:proofErr w:type="spellStart"/>
      <w:r w:rsidRPr="004D1B87">
        <w:rPr>
          <w:color w:val="000000"/>
          <w:lang w:val="ru-RU"/>
        </w:rPr>
        <w:t>потырят</w:t>
      </w:r>
      <w:proofErr w:type="spellEnd"/>
      <w:r w:rsidRPr="004D1B87">
        <w:rPr>
          <w:color w:val="000000"/>
          <w:lang w:val="ru-RU"/>
        </w:rPr>
        <w:t xml:space="preserve"> или ручки. Всегда ключ домой забирал.</w:t>
      </w:r>
    </w:p>
    <w:p w14:paraId="47746E3C" w14:textId="77777777" w:rsidR="00401749" w:rsidRPr="004D1B87" w:rsidRDefault="00401749" w:rsidP="00401749">
      <w:pPr>
        <w:rPr>
          <w:lang w:val="ru-RU"/>
        </w:rPr>
      </w:pPr>
    </w:p>
    <w:p w14:paraId="58B5CB8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514E3B82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Но дома у него никакого ключа не нашли, правильно? Я опись 5 раз перечитывала.</w:t>
      </w:r>
    </w:p>
    <w:p w14:paraId="414DC3EA" w14:textId="77777777" w:rsidR="00401749" w:rsidRPr="004D1B87" w:rsidRDefault="00401749" w:rsidP="00401749">
      <w:pPr>
        <w:rPr>
          <w:lang w:val="ru-RU"/>
        </w:rPr>
      </w:pPr>
    </w:p>
    <w:p w14:paraId="5F61D21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46C63771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Да, ключа не было. Надо вызывать экспертов, понятых и вскрывать. Там, я думаю, коллекцию и найдём.</w:t>
      </w:r>
    </w:p>
    <w:p w14:paraId="3D49B787" w14:textId="77777777" w:rsidR="00401749" w:rsidRPr="004D1B87" w:rsidRDefault="00401749" w:rsidP="00401749">
      <w:pPr>
        <w:rPr>
          <w:lang w:val="ru-RU"/>
        </w:rPr>
      </w:pPr>
    </w:p>
    <w:p w14:paraId="501288D7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4-19. ИНТ. МЯСОКОМБИНАТ.КЛАДОВКА ДЕНЬ 10.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КОЗЫРЕВ, ДОБРОВОЛЬСКАЯ, ЭКСПЕРТ, ЭКСПЕРТ 1, ЭКСПЕРТ-ФОТОГРАФ, ЛЁША (00:45)</w:t>
      </w:r>
      <w:r w:rsidRPr="004D1B87">
        <w:rPr>
          <w:lang w:val="ru-RU"/>
        </w:rPr>
        <w:br/>
      </w:r>
    </w:p>
    <w:p w14:paraId="72186EED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lastRenderedPageBreak/>
        <w:t xml:space="preserve">Посреди подсобки, - стол, на нём - неоконченная шахматная партия. На шахматных часах - упал флажок: время истекло, кто-то проиграл. А вот и сам проигравший - обнажённый мальчик из багажника, склонившийся над доской. На лице - выражение не </w:t>
      </w:r>
      <w:proofErr w:type="gramStart"/>
      <w:r w:rsidRPr="004D1B87">
        <w:rPr>
          <w:color w:val="000000"/>
          <w:lang w:val="ru-RU"/>
        </w:rPr>
        <w:t>то</w:t>
      </w:r>
      <w:proofErr w:type="gramEnd"/>
      <w:r w:rsidRPr="004D1B87">
        <w:rPr>
          <w:color w:val="000000"/>
          <w:lang w:val="ru-RU"/>
        </w:rPr>
        <w:t xml:space="preserve"> чтобы ужаса, но какой-то скорби. Руки привязаны к перекладине на потолке, ноги - к стулу. Только эта конструкция из верёвок поддерживает его в сидячем положении. Петля на шее и вывалившийся язык не оставляют сомнений - мальчик мёртв. Эксперт подходит с градусником, меряет убитому температуру.</w:t>
      </w:r>
    </w:p>
    <w:p w14:paraId="2E647D99" w14:textId="77777777" w:rsidR="00401749" w:rsidRPr="004D1B87" w:rsidRDefault="00401749" w:rsidP="00401749">
      <w:pPr>
        <w:rPr>
          <w:lang w:val="ru-RU"/>
        </w:rPr>
      </w:pPr>
    </w:p>
    <w:p w14:paraId="60332807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ЭКСПЕРТ</w:t>
      </w:r>
    </w:p>
    <w:p w14:paraId="25937F65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Смерть наступила 6-7</w:t>
      </w:r>
      <w:r>
        <w:rPr>
          <w:color w:val="000000"/>
        </w:rPr>
        <w:t> </w:t>
      </w:r>
      <w:r w:rsidRPr="004D1B87">
        <w:rPr>
          <w:color w:val="000000"/>
          <w:lang w:val="ru-RU"/>
        </w:rPr>
        <w:t>часов</w:t>
      </w:r>
      <w:r>
        <w:rPr>
          <w:color w:val="000000"/>
        </w:rPr>
        <w:t> </w:t>
      </w:r>
      <w:r w:rsidRPr="004D1B87">
        <w:rPr>
          <w:color w:val="000000"/>
          <w:lang w:val="ru-RU"/>
        </w:rPr>
        <w:t>назад.</w:t>
      </w:r>
    </w:p>
    <w:p w14:paraId="268AF9EB" w14:textId="77777777" w:rsidR="00401749" w:rsidRPr="004D1B87" w:rsidRDefault="00401749" w:rsidP="00401749">
      <w:pPr>
        <w:rPr>
          <w:lang w:val="ru-RU"/>
        </w:rPr>
      </w:pPr>
    </w:p>
    <w:p w14:paraId="3CA27700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3FBC118B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А значит, это точно не </w:t>
      </w:r>
      <w:proofErr w:type="spellStart"/>
      <w:r w:rsidRPr="004D1B87">
        <w:rPr>
          <w:color w:val="000000"/>
          <w:lang w:val="ru-RU"/>
        </w:rPr>
        <w:t>Макурин</w:t>
      </w:r>
      <w:proofErr w:type="spellEnd"/>
      <w:r w:rsidRPr="004D1B87">
        <w:rPr>
          <w:color w:val="000000"/>
          <w:lang w:val="ru-RU"/>
        </w:rPr>
        <w:t>.</w:t>
      </w:r>
    </w:p>
    <w:p w14:paraId="2CF9D378" w14:textId="77777777" w:rsidR="00401749" w:rsidRPr="004D1B87" w:rsidRDefault="00401749" w:rsidP="00401749">
      <w:pPr>
        <w:rPr>
          <w:lang w:val="ru-RU"/>
        </w:rPr>
      </w:pPr>
    </w:p>
    <w:p w14:paraId="0732717F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Козырев выходит из подсобки и практически бежит через двор.</w:t>
      </w:r>
    </w:p>
    <w:p w14:paraId="3538D2E1" w14:textId="77777777" w:rsidR="00401749" w:rsidRPr="004D1B87" w:rsidRDefault="00401749" w:rsidP="00401749">
      <w:pPr>
        <w:rPr>
          <w:lang w:val="ru-RU"/>
        </w:rPr>
      </w:pPr>
    </w:p>
    <w:p w14:paraId="5FFECEFD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4-20. НАТ. МЯСОКОМБИНАТ.ПОСТ ОХРАНЫ ДЕНЬ 10.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КОЗЫРЕВ, ДЕД-ОХРАННИК (00:30)</w:t>
      </w:r>
      <w:r w:rsidRPr="004D1B87">
        <w:rPr>
          <w:lang w:val="ru-RU"/>
        </w:rPr>
        <w:br/>
      </w:r>
    </w:p>
    <w:p w14:paraId="4D57A42A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Пост охраны, ворота открыты. Прибегает Козырев, показывает удостоверение ДЕДУ-ОХРАННИКУ.</w:t>
      </w:r>
    </w:p>
    <w:p w14:paraId="3641BA72" w14:textId="77777777" w:rsidR="00401749" w:rsidRPr="004D1B87" w:rsidRDefault="00401749" w:rsidP="00401749">
      <w:pPr>
        <w:rPr>
          <w:lang w:val="ru-RU"/>
        </w:rPr>
      </w:pPr>
    </w:p>
    <w:p w14:paraId="129A836E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4CB0C88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Вы записываете номера машин, которые заезжают?</w:t>
      </w:r>
    </w:p>
    <w:p w14:paraId="350A04B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ДЕД-ОХРАННИК</w:t>
      </w:r>
    </w:p>
    <w:p w14:paraId="5C649FC0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Почему это?</w:t>
      </w:r>
    </w:p>
    <w:p w14:paraId="1B516178" w14:textId="77777777" w:rsidR="00401749" w:rsidRPr="004D1B87" w:rsidRDefault="00401749" w:rsidP="00401749">
      <w:pPr>
        <w:rPr>
          <w:lang w:val="ru-RU"/>
        </w:rPr>
      </w:pPr>
    </w:p>
    <w:p w14:paraId="1C14EE78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6A0D3C12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По инструкции. Есть список машин за последние 2 дня?</w:t>
      </w:r>
    </w:p>
    <w:p w14:paraId="18C66D83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ДЕД-ОХРАННИК</w:t>
      </w:r>
    </w:p>
    <w:p w14:paraId="0F63EE72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Нету. А он почему </w:t>
      </w:r>
      <w:proofErr w:type="spellStart"/>
      <w:r w:rsidRPr="004D1B87">
        <w:rPr>
          <w:color w:val="000000"/>
          <w:lang w:val="ru-RU"/>
        </w:rPr>
        <w:t>нужон</w:t>
      </w:r>
      <w:proofErr w:type="spellEnd"/>
      <w:r w:rsidRPr="004D1B87">
        <w:rPr>
          <w:color w:val="000000"/>
          <w:lang w:val="ru-RU"/>
        </w:rPr>
        <w:t xml:space="preserve">? Не </w:t>
      </w:r>
      <w:proofErr w:type="spellStart"/>
      <w:r w:rsidRPr="004D1B87">
        <w:rPr>
          <w:color w:val="000000"/>
          <w:lang w:val="ru-RU"/>
        </w:rPr>
        <w:t>нужон</w:t>
      </w:r>
      <w:proofErr w:type="spellEnd"/>
      <w:r w:rsidRPr="004D1B87">
        <w:rPr>
          <w:color w:val="000000"/>
          <w:lang w:val="ru-RU"/>
        </w:rPr>
        <w:t xml:space="preserve"> никому.</w:t>
      </w:r>
    </w:p>
    <w:p w14:paraId="07BF3334" w14:textId="77777777" w:rsidR="00401749" w:rsidRPr="004D1B87" w:rsidRDefault="00401749" w:rsidP="00401749">
      <w:pPr>
        <w:rPr>
          <w:lang w:val="ru-RU"/>
        </w:rPr>
      </w:pPr>
    </w:p>
    <w:p w14:paraId="4D1C16AD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499EBAF2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Какие машины сегодня выезжали?</w:t>
      </w:r>
    </w:p>
    <w:p w14:paraId="6976B66B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ДЕД-ОХРАННИК</w:t>
      </w:r>
    </w:p>
    <w:p w14:paraId="0A412547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Да разные, </w:t>
      </w:r>
      <w:proofErr w:type="spellStart"/>
      <w:r w:rsidRPr="004D1B87">
        <w:rPr>
          <w:color w:val="000000"/>
          <w:lang w:val="ru-RU"/>
        </w:rPr>
        <w:t>хто</w:t>
      </w:r>
      <w:proofErr w:type="spellEnd"/>
      <w:r w:rsidRPr="004D1B87">
        <w:rPr>
          <w:color w:val="000000"/>
          <w:lang w:val="ru-RU"/>
        </w:rPr>
        <w:t xml:space="preserve"> его знает.</w:t>
      </w:r>
    </w:p>
    <w:p w14:paraId="003FD8AF" w14:textId="77777777" w:rsidR="00401749" w:rsidRPr="004D1B87" w:rsidRDefault="00401749" w:rsidP="00401749">
      <w:pPr>
        <w:rPr>
          <w:lang w:val="ru-RU"/>
        </w:rPr>
      </w:pPr>
    </w:p>
    <w:p w14:paraId="2C68546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397B521B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Ты пьяный что ли?</w:t>
      </w:r>
    </w:p>
    <w:p w14:paraId="4B09B7B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ДЕД-ОХРАННИК</w:t>
      </w:r>
    </w:p>
    <w:p w14:paraId="4EDAB702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Зачем? Нет</w:t>
      </w:r>
    </w:p>
    <w:p w14:paraId="37ABB067" w14:textId="77777777" w:rsidR="00401749" w:rsidRPr="004D1B87" w:rsidRDefault="00401749" w:rsidP="00401749">
      <w:pPr>
        <w:rPr>
          <w:lang w:val="ru-RU"/>
        </w:rPr>
      </w:pPr>
    </w:p>
    <w:p w14:paraId="509B2FBE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Козырев наклоняется ближе и морщится от запаха перегара.</w:t>
      </w:r>
    </w:p>
    <w:p w14:paraId="6C835B12" w14:textId="77777777" w:rsidR="00401749" w:rsidRPr="004D1B87" w:rsidRDefault="00401749" w:rsidP="00401749">
      <w:pPr>
        <w:rPr>
          <w:lang w:val="ru-RU"/>
        </w:rPr>
      </w:pPr>
    </w:p>
    <w:p w14:paraId="0649B395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547B204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Ворота открыл и спал?</w:t>
      </w:r>
    </w:p>
    <w:p w14:paraId="1292837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ДЕД-ОХРАННИК</w:t>
      </w:r>
    </w:p>
    <w:p w14:paraId="19CA11C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Зачем это?</w:t>
      </w:r>
    </w:p>
    <w:p w14:paraId="78188C7A" w14:textId="77777777" w:rsidR="00401749" w:rsidRPr="004D1B87" w:rsidRDefault="00401749" w:rsidP="00401749">
      <w:pPr>
        <w:rPr>
          <w:lang w:val="ru-RU"/>
        </w:rPr>
      </w:pPr>
    </w:p>
    <w:p w14:paraId="60D22352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Козырев досадливо бьёт кулаком по стене и отходит.</w:t>
      </w:r>
    </w:p>
    <w:p w14:paraId="78A1FC7E" w14:textId="77777777" w:rsidR="00401749" w:rsidRPr="004D1B87" w:rsidRDefault="00401749" w:rsidP="00401749">
      <w:pPr>
        <w:rPr>
          <w:lang w:val="ru-RU"/>
        </w:rPr>
      </w:pPr>
    </w:p>
    <w:p w14:paraId="796069B4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4-21. ИНТ. МЯСОКОМБИНАТ.КЛАДОВКА ДЕНЬ 10.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КОЗЫРЕВ, ДОБРОВОЛЬСКАЯ, ХВАН, ЭКСПЕРТ, ЭКСПЕРТ 1, ЭКСПЕРТ-ФОТОГРАФ, ЛЁША (01:34)</w:t>
      </w:r>
      <w:r w:rsidRPr="004D1B87">
        <w:rPr>
          <w:lang w:val="ru-RU"/>
        </w:rPr>
        <w:br/>
      </w:r>
    </w:p>
    <w:p w14:paraId="02C40905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 xml:space="preserve">Добровольская, Эксперты, </w:t>
      </w:r>
      <w:proofErr w:type="spellStart"/>
      <w:r w:rsidRPr="004D1B87">
        <w:rPr>
          <w:color w:val="000000"/>
          <w:lang w:val="ru-RU"/>
        </w:rPr>
        <w:t>Хван</w:t>
      </w:r>
      <w:proofErr w:type="spellEnd"/>
      <w:r w:rsidRPr="004D1B87">
        <w:rPr>
          <w:color w:val="000000"/>
          <w:lang w:val="ru-RU"/>
        </w:rPr>
        <w:t xml:space="preserve"> исследуют место преступления, фотографируют детали.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КОЗЫРЕВ (ВПЗ)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Витя, опроси всех. Ну не может быть, чтоб никто ничего не видел. Ну просто не может.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ХВАН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 xml:space="preserve">Сделаем, Валерий </w:t>
      </w:r>
      <w:proofErr w:type="spellStart"/>
      <w:r w:rsidRPr="004D1B87">
        <w:rPr>
          <w:color w:val="000000"/>
          <w:lang w:val="ru-RU"/>
        </w:rPr>
        <w:t>Евграфыч</w:t>
      </w:r>
      <w:proofErr w:type="spellEnd"/>
      <w:r w:rsidRPr="004D1B87">
        <w:rPr>
          <w:color w:val="000000"/>
          <w:lang w:val="ru-RU"/>
        </w:rPr>
        <w:t>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Козырев обходит вокруг стола, рассматривает детали. Все молчат. Козырев смотрит на доску. Все смотрят на Козырева. У Добровольской дрожат губы.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ДОБРОВОЛЬСКАЯ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Я не понимаю, зачем он так рисковал? И как он привёл сюда мальчика?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КОЗЫРЕВ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 xml:space="preserve">Думаю, он следил за </w:t>
      </w:r>
      <w:proofErr w:type="spellStart"/>
      <w:r w:rsidRPr="004D1B87">
        <w:rPr>
          <w:color w:val="000000"/>
          <w:lang w:val="ru-RU"/>
        </w:rPr>
        <w:t>Макуриным</w:t>
      </w:r>
      <w:proofErr w:type="spellEnd"/>
      <w:r w:rsidRPr="004D1B87">
        <w:rPr>
          <w:color w:val="000000"/>
          <w:lang w:val="ru-RU"/>
        </w:rPr>
        <w:t>, знал, что у него есть эта мастерская. Когда подбрасывал сандалий – взял ключ. Мальчика привёз на машине, заехал прямо внутрь. Понимая, какой на мясокомбинате бардак с охраной, спокойно закрылся и был уверен, что никто его не потревожит.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ДОБРОВОЛЬСКАЯ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 xml:space="preserve">Да, похоже, он хотел закопать </w:t>
      </w:r>
      <w:proofErr w:type="spellStart"/>
      <w:r w:rsidRPr="004D1B87">
        <w:rPr>
          <w:color w:val="000000"/>
          <w:lang w:val="ru-RU"/>
        </w:rPr>
        <w:t>Макурина</w:t>
      </w:r>
      <w:proofErr w:type="spellEnd"/>
      <w:r w:rsidRPr="004D1B87">
        <w:rPr>
          <w:color w:val="000000"/>
          <w:lang w:val="ru-RU"/>
        </w:rPr>
        <w:t xml:space="preserve"> окончательно.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КОЗЫРЕВ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 xml:space="preserve">Пытался просчитать все </w:t>
      </w:r>
      <w:proofErr w:type="spellStart"/>
      <w:r w:rsidRPr="004D1B87">
        <w:rPr>
          <w:color w:val="000000"/>
          <w:lang w:val="ru-RU"/>
        </w:rPr>
        <w:t>по-шахматному</w:t>
      </w:r>
      <w:proofErr w:type="spellEnd"/>
      <w:r w:rsidRPr="004D1B87">
        <w:rPr>
          <w:color w:val="000000"/>
          <w:lang w:val="ru-RU"/>
        </w:rPr>
        <w:t>. Но просчитался со временем смерти.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Козырев делает ещё один круг вокруг стола, медленно, как в медитации.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КОЗЫРЕВ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(очень тихо)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Я знаю эту партию. Это 6 партия Фишер - Спасский, Спасский был вынужден сдаться, а Фишер в этой партии совершил легендарную жертву пешкой, которая и решила исход дела.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ДОБРОВОЛЬСКАЯ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То есть он Фишером, как будто, неспроста себя называет.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КОЗЫРЕВ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 xml:space="preserve">Возможно, Фишер считает пешкой </w:t>
      </w:r>
      <w:proofErr w:type="spellStart"/>
      <w:r w:rsidRPr="004D1B87">
        <w:rPr>
          <w:color w:val="000000"/>
          <w:lang w:val="ru-RU"/>
        </w:rPr>
        <w:t>Макурина</w:t>
      </w:r>
      <w:proofErr w:type="spellEnd"/>
      <w:r w:rsidRPr="004D1B87">
        <w:rPr>
          <w:color w:val="000000"/>
          <w:lang w:val="ru-RU"/>
        </w:rPr>
        <w:t xml:space="preserve"> и именно его нам пожертвовал, когда подбросил сандалий.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ДОБРОВОЛЬСКАЯ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Эта шахматная партия как-то связана с Жениной книжкой про шахматы?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КОЗЫРЕВ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 xml:space="preserve">Хорошая </w:t>
      </w:r>
      <w:proofErr w:type="spellStart"/>
      <w:r w:rsidRPr="004D1B87">
        <w:rPr>
          <w:color w:val="000000"/>
          <w:lang w:val="ru-RU"/>
        </w:rPr>
        <w:t>идея.Займись.А</w:t>
      </w:r>
      <w:proofErr w:type="spellEnd"/>
      <w:r w:rsidRPr="004D1B87">
        <w:rPr>
          <w:color w:val="000000"/>
          <w:lang w:val="ru-RU"/>
        </w:rPr>
        <w:t xml:space="preserve"> мне нужно срочно установить личность мальчика.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ДОБРОВОЛЬСКАЯ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Никаких заявлений не поступало. Может, он не местный?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ЭКСПЕРТ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 xml:space="preserve">Мне надо снять его с этой голгофы, придётся резать сухожилия, он </w:t>
      </w:r>
      <w:r w:rsidRPr="004D1B87">
        <w:rPr>
          <w:color w:val="000000"/>
          <w:lang w:val="ru-RU"/>
        </w:rPr>
        <w:lastRenderedPageBreak/>
        <w:t>уже окоченел.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КОЗЫРЕВ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Подожди, давай чуть позже. Наталья сейчас сознание потеряет. Давай мы выйдем щас, а вы начнёте.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Выводит Добровольскую.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Эксперты распутывают конструкцию, перерезают сухожилия, чтобы придать трупу горизонтальное положение, подходящее для носилок.</w:t>
      </w:r>
    </w:p>
    <w:p w14:paraId="359AA436" w14:textId="77777777" w:rsidR="00401749" w:rsidRPr="004D1B87" w:rsidRDefault="00401749" w:rsidP="00401749">
      <w:pPr>
        <w:rPr>
          <w:lang w:val="ru-RU"/>
        </w:rPr>
      </w:pPr>
    </w:p>
    <w:p w14:paraId="089A8995" w14:textId="0D2EAC5A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4-22. ИНТ. МЯСОКОМБИНАТ.КОРИДОР У КАБИНЕТА ДЕНЬ 10.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ХВАН</w:t>
      </w:r>
      <w:r w:rsidR="001012E3">
        <w:rPr>
          <w:b/>
          <w:color w:val="000000"/>
          <w:lang w:val="ru-RU"/>
        </w:rPr>
        <w:t>, сотрудники мясокомбината (20)</w:t>
      </w:r>
      <w:r w:rsidRPr="004D1B87">
        <w:rPr>
          <w:b/>
          <w:color w:val="000000"/>
          <w:lang w:val="ru-RU"/>
        </w:rPr>
        <w:t xml:space="preserve"> (00:25)</w:t>
      </w:r>
      <w:r w:rsidRPr="004D1B87">
        <w:rPr>
          <w:lang w:val="ru-RU"/>
        </w:rPr>
        <w:br/>
      </w:r>
    </w:p>
    <w:p w14:paraId="2B9CDB11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 xml:space="preserve">Весь коридор у кабинета забит сотрудниками. Дверь открывается, выходит человек в грязной спецовке, за ним - </w:t>
      </w:r>
      <w:proofErr w:type="spellStart"/>
      <w:r w:rsidRPr="004D1B87">
        <w:rPr>
          <w:color w:val="000000"/>
          <w:lang w:val="ru-RU"/>
        </w:rPr>
        <w:t>Хван</w:t>
      </w:r>
      <w:proofErr w:type="spellEnd"/>
      <w:r w:rsidRPr="004D1B87">
        <w:rPr>
          <w:color w:val="000000"/>
          <w:lang w:val="ru-RU"/>
        </w:rPr>
        <w:t>.</w:t>
      </w:r>
    </w:p>
    <w:p w14:paraId="3B8CEF05" w14:textId="77777777" w:rsidR="00401749" w:rsidRPr="004D1B87" w:rsidRDefault="00401749" w:rsidP="00401749">
      <w:pPr>
        <w:rPr>
          <w:lang w:val="ru-RU"/>
        </w:rPr>
      </w:pPr>
    </w:p>
    <w:p w14:paraId="28BA767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ХВАН</w:t>
      </w:r>
    </w:p>
    <w:p w14:paraId="145FC9C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Большая просьба! Сосредоточьтесь, подумайте, вспомните, может кто-то вертелся возле подсобки </w:t>
      </w:r>
      <w:proofErr w:type="spellStart"/>
      <w:r w:rsidRPr="004D1B87">
        <w:rPr>
          <w:color w:val="000000"/>
          <w:lang w:val="ru-RU"/>
        </w:rPr>
        <w:t>Макурина</w:t>
      </w:r>
      <w:proofErr w:type="spellEnd"/>
      <w:r w:rsidRPr="004D1B87">
        <w:rPr>
          <w:color w:val="000000"/>
          <w:lang w:val="ru-RU"/>
        </w:rPr>
        <w:t>, или заезжал туда, или открывал замок. Кто-нибудь что-нибудь видел?</w:t>
      </w:r>
    </w:p>
    <w:p w14:paraId="39CC1475" w14:textId="77777777" w:rsidR="00401749" w:rsidRPr="004D1B87" w:rsidRDefault="00401749" w:rsidP="00401749">
      <w:pPr>
        <w:rPr>
          <w:lang w:val="ru-RU"/>
        </w:rPr>
      </w:pPr>
    </w:p>
    <w:p w14:paraId="6539A571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Все отрицательно качают головами.</w:t>
      </w:r>
    </w:p>
    <w:p w14:paraId="6F8CD131" w14:textId="77777777" w:rsidR="00401749" w:rsidRPr="004D1B87" w:rsidRDefault="00401749" w:rsidP="00401749">
      <w:pPr>
        <w:rPr>
          <w:lang w:val="ru-RU"/>
        </w:rPr>
      </w:pPr>
    </w:p>
    <w:p w14:paraId="0842294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ХВАН</w:t>
      </w:r>
    </w:p>
    <w:p w14:paraId="6D3678F5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Тогда продолжим по одному. Следующий!</w:t>
      </w:r>
    </w:p>
    <w:p w14:paraId="5DCB4BFC" w14:textId="77777777" w:rsidR="00401749" w:rsidRPr="004D1B87" w:rsidRDefault="00401749" w:rsidP="00401749">
      <w:pPr>
        <w:rPr>
          <w:lang w:val="ru-RU"/>
        </w:rPr>
      </w:pPr>
    </w:p>
    <w:p w14:paraId="5B2EDB7C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Пропускает в кабинет очередного сотрудника.</w:t>
      </w:r>
    </w:p>
    <w:p w14:paraId="2FA71531" w14:textId="77777777" w:rsidR="00401749" w:rsidRPr="004D1B87" w:rsidRDefault="00401749" w:rsidP="00401749">
      <w:pPr>
        <w:rPr>
          <w:lang w:val="ru-RU"/>
        </w:rPr>
      </w:pPr>
    </w:p>
    <w:p w14:paraId="37E4B6EB" w14:textId="38C75FC1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4-23. ИНТ. БОЛЬНИЦА РОСТОВА.ПАЛАТА ДЕНЬ 10.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БОКОВ, МАРИНА, ВРАЧ МАРИНЫ</w:t>
      </w:r>
      <w:r w:rsidR="001012E3">
        <w:rPr>
          <w:b/>
          <w:color w:val="000000"/>
          <w:lang w:val="ru-RU"/>
        </w:rPr>
        <w:t>, медсестра</w:t>
      </w:r>
      <w:r w:rsidRPr="004D1B87">
        <w:rPr>
          <w:b/>
          <w:color w:val="000000"/>
          <w:lang w:val="ru-RU"/>
        </w:rPr>
        <w:t xml:space="preserve"> (00:55)</w:t>
      </w:r>
      <w:r w:rsidRPr="004D1B87">
        <w:rPr>
          <w:lang w:val="ru-RU"/>
        </w:rPr>
        <w:br/>
      </w:r>
    </w:p>
    <w:p w14:paraId="5C4A1F19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Боков держит за руку жену. Медсестра вставляет ей в другую руку иглу. Без жгута, зажимая вену пальцем. Не может попасть. Раз, другой. Втыкает снова - мимо. Боков забирает у неё иголку.</w:t>
      </w:r>
    </w:p>
    <w:p w14:paraId="2297F819" w14:textId="77777777" w:rsidR="00401749" w:rsidRPr="004D1B87" w:rsidRDefault="00401749" w:rsidP="00401749">
      <w:pPr>
        <w:rPr>
          <w:lang w:val="ru-RU"/>
        </w:rPr>
      </w:pPr>
    </w:p>
    <w:p w14:paraId="3B158DC8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44ECFC0F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Да что </w:t>
      </w:r>
      <w:proofErr w:type="spellStart"/>
      <w:r w:rsidRPr="004D1B87">
        <w:rPr>
          <w:color w:val="000000"/>
          <w:lang w:val="ru-RU"/>
        </w:rPr>
        <w:t>жеж</w:t>
      </w:r>
      <w:proofErr w:type="spellEnd"/>
      <w:r w:rsidRPr="004D1B87">
        <w:rPr>
          <w:color w:val="000000"/>
          <w:lang w:val="ru-RU"/>
        </w:rPr>
        <w:t xml:space="preserve"> вы мучаете её?! Дайте сюда!</w:t>
      </w:r>
    </w:p>
    <w:p w14:paraId="528EB373" w14:textId="77777777" w:rsidR="00401749" w:rsidRPr="004D1B87" w:rsidRDefault="00401749" w:rsidP="00401749">
      <w:pPr>
        <w:rPr>
          <w:lang w:val="ru-RU"/>
        </w:rPr>
      </w:pPr>
    </w:p>
    <w:p w14:paraId="4787211D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Берёт платок, лежащий рядом с подушкой, перетягивает руку выше локтя, нежно хлопает по вене и с первого раза попадает. Капля крови в трубочке не оставляет сомнений.</w:t>
      </w:r>
    </w:p>
    <w:p w14:paraId="260E2350" w14:textId="77777777" w:rsidR="00401749" w:rsidRPr="004D1B87" w:rsidRDefault="00401749" w:rsidP="00401749">
      <w:pPr>
        <w:rPr>
          <w:lang w:val="ru-RU"/>
        </w:rPr>
      </w:pPr>
    </w:p>
    <w:p w14:paraId="076D7C5F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0E4906DB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Миленькая моя, сейчас тебе станет так хорошо, что аж немного может быть страшно. Но точно не больно. Но ты не бойся. Я </w:t>
      </w:r>
      <w:proofErr w:type="spellStart"/>
      <w:r w:rsidRPr="004D1B87">
        <w:rPr>
          <w:color w:val="000000"/>
          <w:lang w:val="ru-RU"/>
        </w:rPr>
        <w:t>жеж</w:t>
      </w:r>
      <w:proofErr w:type="spellEnd"/>
      <w:r w:rsidRPr="004D1B87">
        <w:rPr>
          <w:color w:val="000000"/>
          <w:lang w:val="ru-RU"/>
        </w:rPr>
        <w:t xml:space="preserve"> рядом буду. Я никуда не уйду.</w:t>
      </w:r>
    </w:p>
    <w:p w14:paraId="2298B7D5" w14:textId="77777777" w:rsidR="00401749" w:rsidRPr="004D1B87" w:rsidRDefault="00401749" w:rsidP="00401749">
      <w:pPr>
        <w:rPr>
          <w:lang w:val="ru-RU"/>
        </w:rPr>
      </w:pPr>
    </w:p>
    <w:p w14:paraId="57D129AA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Медсестра открывает доступ препарата в капельницу, жена Бокова расслабляется и закрывает глаза. Её измученное лицо разглаживается, гримаса боли отступает. Боков гладит её по лицу и плачет. Дверь открывается, входит Врач Марины.</w:t>
      </w:r>
    </w:p>
    <w:p w14:paraId="0E383CF2" w14:textId="77777777" w:rsidR="00401749" w:rsidRPr="004D1B87" w:rsidRDefault="00401749" w:rsidP="00401749">
      <w:pPr>
        <w:rPr>
          <w:lang w:val="ru-RU"/>
        </w:rPr>
      </w:pPr>
    </w:p>
    <w:p w14:paraId="1E86CFC1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ВРАЧ МАРИНЫ</w:t>
      </w:r>
    </w:p>
    <w:p w14:paraId="34DCEFAA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Вас к телефону. Из Москвы. Срочно.</w:t>
      </w:r>
    </w:p>
    <w:p w14:paraId="1AE30A5A" w14:textId="77777777" w:rsidR="00401749" w:rsidRPr="004D1B87" w:rsidRDefault="00401749" w:rsidP="00401749">
      <w:pPr>
        <w:rPr>
          <w:lang w:val="ru-RU"/>
        </w:rPr>
      </w:pPr>
    </w:p>
    <w:p w14:paraId="1310DE03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>4-24. ИНТ. РЕДАКЦИЯ «ИЗВЕСТИЯ</w:t>
      </w:r>
      <w:proofErr w:type="gramStart"/>
      <w:r w:rsidRPr="004D1B87">
        <w:rPr>
          <w:b/>
          <w:color w:val="000000"/>
          <w:lang w:val="ru-RU"/>
        </w:rPr>
        <w:t>».КАБИНЕТ</w:t>
      </w:r>
      <w:proofErr w:type="gramEnd"/>
      <w:r w:rsidRPr="004D1B87">
        <w:rPr>
          <w:b/>
          <w:color w:val="000000"/>
          <w:lang w:val="ru-RU"/>
        </w:rPr>
        <w:t xml:space="preserve"> РЕДАКТОРА НОЧЬ 10.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МАЛЬЦЕВ, РЕДАКТОР (00:27)</w:t>
      </w:r>
      <w:r w:rsidRPr="004D1B87">
        <w:rPr>
          <w:lang w:val="ru-RU"/>
        </w:rPr>
        <w:br/>
      </w:r>
    </w:p>
    <w:p w14:paraId="0921DF3A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Редактор читает текст. Мальцев сидит, забросив нога на ногу, с видом победителя.</w:t>
      </w:r>
    </w:p>
    <w:p w14:paraId="737D6825" w14:textId="77777777" w:rsidR="00401749" w:rsidRPr="004D1B87" w:rsidRDefault="00401749" w:rsidP="00401749">
      <w:pPr>
        <w:rPr>
          <w:lang w:val="ru-RU"/>
        </w:rPr>
      </w:pPr>
    </w:p>
    <w:p w14:paraId="2D113680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РЕДАКТОР</w:t>
      </w:r>
    </w:p>
    <w:p w14:paraId="08648513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Интервью с матерью, как ей не отдавали ребёнка похоронить, просто рвёт сердце. Сын твой тоже про отрезанную голову очень хорошо, на контрапункте. А главное - нет вот этой американской жёлтой прессы, скандал ради скандала, все чётко, по делу, понятно, кто виноват и что делать. Молодец, Мальцев. Просто молодец!</w:t>
      </w:r>
    </w:p>
    <w:p w14:paraId="1351E2B3" w14:textId="77777777" w:rsidR="00401749" w:rsidRPr="004D1B87" w:rsidRDefault="00401749" w:rsidP="00401749">
      <w:pPr>
        <w:rPr>
          <w:lang w:val="ru-RU"/>
        </w:rPr>
      </w:pPr>
    </w:p>
    <w:p w14:paraId="4772BABA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4-25. ИНТ. ОТДЕЛЕНИЕ МИЛИЦИИ ОДИНЦОВО.КАБИНЕТ СЛЕДОВАТЕЛЕЙ УТРО 11.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КОЗЫРЕВ, БОКОВ, ДОБРОВОЛЬСКАЯ, ХВАН, ЭКСПЕРТ, ДЕЖУРНЫЙ 1 (01:37)</w:t>
      </w:r>
      <w:r w:rsidRPr="004D1B87">
        <w:rPr>
          <w:lang w:val="ru-RU"/>
        </w:rPr>
        <w:br/>
      </w:r>
    </w:p>
    <w:p w14:paraId="17725946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 xml:space="preserve">В кабинете следователей - большое совещание. Козырев, Добровольская, Боков, </w:t>
      </w:r>
      <w:proofErr w:type="spellStart"/>
      <w:r w:rsidRPr="004D1B87">
        <w:rPr>
          <w:color w:val="000000"/>
          <w:lang w:val="ru-RU"/>
        </w:rPr>
        <w:t>Хван</w:t>
      </w:r>
      <w:proofErr w:type="spellEnd"/>
      <w:r w:rsidRPr="004D1B87">
        <w:rPr>
          <w:color w:val="000000"/>
          <w:lang w:val="ru-RU"/>
        </w:rPr>
        <w:t>, Эксперт. Боков плохо выглядит.</w:t>
      </w:r>
    </w:p>
    <w:p w14:paraId="18D794E5" w14:textId="77777777" w:rsidR="00401749" w:rsidRPr="004D1B87" w:rsidRDefault="00401749" w:rsidP="00401749">
      <w:pPr>
        <w:rPr>
          <w:lang w:val="ru-RU"/>
        </w:rPr>
      </w:pPr>
    </w:p>
    <w:p w14:paraId="2177CD17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ХВАН</w:t>
      </w:r>
    </w:p>
    <w:p w14:paraId="0C03B22B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С приездом, Евгений Афанасьевич. Может вам кофе сделать?</w:t>
      </w:r>
    </w:p>
    <w:p w14:paraId="04D6C1B0" w14:textId="77777777" w:rsidR="00401749" w:rsidRPr="004D1B87" w:rsidRDefault="00401749" w:rsidP="00401749">
      <w:pPr>
        <w:rPr>
          <w:lang w:val="ru-RU"/>
        </w:rPr>
      </w:pPr>
    </w:p>
    <w:p w14:paraId="3DD13AE7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1ECD921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Давай. Я, кажется, первый раз поспал в самолёте за эти дни. Докладывайте.</w:t>
      </w:r>
    </w:p>
    <w:p w14:paraId="4F69BACB" w14:textId="77777777" w:rsidR="00401749" w:rsidRPr="004D1B87" w:rsidRDefault="00401749" w:rsidP="00401749">
      <w:pPr>
        <w:rPr>
          <w:lang w:val="ru-RU"/>
        </w:rPr>
      </w:pPr>
    </w:p>
    <w:p w14:paraId="262FDA0F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ХВАН</w:t>
      </w:r>
    </w:p>
    <w:p w14:paraId="14CD42E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На мясокомбинате никто ничего не видел, кажется невероятным, это же не призрак пришёл и ушёл. Но на самом деле ничего удивительного. Они там все: кто пьяный, кто с похмелья, дальше своего носа не видят ничего.</w:t>
      </w:r>
    </w:p>
    <w:p w14:paraId="218C360B" w14:textId="77777777" w:rsidR="00401749" w:rsidRPr="004D1B87" w:rsidRDefault="00401749" w:rsidP="00401749">
      <w:pPr>
        <w:rPr>
          <w:lang w:val="ru-RU"/>
        </w:rPr>
      </w:pPr>
    </w:p>
    <w:p w14:paraId="1B01F83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359C6D5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Очень плохо.</w:t>
      </w:r>
    </w:p>
    <w:p w14:paraId="4D1B52C9" w14:textId="77777777" w:rsidR="00401749" w:rsidRPr="004D1B87" w:rsidRDefault="00401749" w:rsidP="00401749">
      <w:pPr>
        <w:rPr>
          <w:lang w:val="ru-RU"/>
        </w:rPr>
      </w:pPr>
    </w:p>
    <w:p w14:paraId="2C43BAFE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ЭКСПЕРТ</w:t>
      </w:r>
    </w:p>
    <w:p w14:paraId="3D69712C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Мальчика насиловали, у него отсутствуют половые органы. Смерть наступила в результате асфиксии, то есть он его повесил просто.</w:t>
      </w:r>
    </w:p>
    <w:p w14:paraId="11278917" w14:textId="77777777" w:rsidR="00401749" w:rsidRPr="004D1B87" w:rsidRDefault="00401749" w:rsidP="00401749">
      <w:pPr>
        <w:rPr>
          <w:lang w:val="ru-RU"/>
        </w:rPr>
      </w:pPr>
    </w:p>
    <w:p w14:paraId="34C3049C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lastRenderedPageBreak/>
        <w:t>БОКОВ</w:t>
      </w:r>
    </w:p>
    <w:p w14:paraId="38949290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Я так понимаю, что </w:t>
      </w:r>
      <w:proofErr w:type="spellStart"/>
      <w:r w:rsidRPr="004D1B87">
        <w:rPr>
          <w:color w:val="000000"/>
          <w:lang w:val="ru-RU"/>
        </w:rPr>
        <w:t>Макурин</w:t>
      </w:r>
      <w:proofErr w:type="spellEnd"/>
      <w:r w:rsidRPr="004D1B87">
        <w:rPr>
          <w:color w:val="000000"/>
          <w:lang w:val="ru-RU"/>
        </w:rPr>
        <w:t xml:space="preserve"> не причём. Но настоящий Фишер - из его близкого окружения, так? Иначе как бы он подбросил этот сандаль? И как знал, </w:t>
      </w:r>
      <w:proofErr w:type="spellStart"/>
      <w:r w:rsidRPr="004D1B87">
        <w:rPr>
          <w:color w:val="000000"/>
          <w:lang w:val="ru-RU"/>
        </w:rPr>
        <w:t>шо</w:t>
      </w:r>
      <w:proofErr w:type="spellEnd"/>
      <w:r w:rsidRPr="004D1B87">
        <w:rPr>
          <w:color w:val="000000"/>
          <w:lang w:val="ru-RU"/>
        </w:rPr>
        <w:t xml:space="preserve"> такой бардак на мясокомбинате? Может, он там работает? Ко всем присмотрелись?</w:t>
      </w:r>
    </w:p>
    <w:p w14:paraId="36C77980" w14:textId="77777777" w:rsidR="00401749" w:rsidRPr="004D1B87" w:rsidRDefault="00401749" w:rsidP="00401749">
      <w:pPr>
        <w:rPr>
          <w:lang w:val="ru-RU"/>
        </w:rPr>
      </w:pPr>
    </w:p>
    <w:p w14:paraId="1D8CFF84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ХВАН</w:t>
      </w:r>
    </w:p>
    <w:p w14:paraId="45332087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Вроде да. Будем ещё шерстить.</w:t>
      </w:r>
    </w:p>
    <w:p w14:paraId="5573B003" w14:textId="77777777" w:rsidR="00401749" w:rsidRPr="004D1B87" w:rsidRDefault="00401749" w:rsidP="00401749">
      <w:pPr>
        <w:rPr>
          <w:lang w:val="ru-RU"/>
        </w:rPr>
      </w:pPr>
    </w:p>
    <w:p w14:paraId="52343C2E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38F5896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Срочно нужно пацана опознать. Срочно. По горячим следам прям.</w:t>
      </w:r>
    </w:p>
    <w:p w14:paraId="3EA5F6D6" w14:textId="77777777" w:rsidR="00401749" w:rsidRPr="004D1B87" w:rsidRDefault="00401749" w:rsidP="00401749">
      <w:pPr>
        <w:rPr>
          <w:lang w:val="ru-RU"/>
        </w:rPr>
      </w:pPr>
    </w:p>
    <w:p w14:paraId="7FFB3A38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63F56550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За последнюю неделю в Москве и области никаких сведений о пропавших детях нет. По стране запросила, жду ответа.</w:t>
      </w:r>
    </w:p>
    <w:p w14:paraId="583C885A" w14:textId="77777777" w:rsidR="00401749" w:rsidRPr="004D1B87" w:rsidRDefault="00401749" w:rsidP="00401749">
      <w:pPr>
        <w:rPr>
          <w:lang w:val="ru-RU"/>
        </w:rPr>
      </w:pPr>
    </w:p>
    <w:p w14:paraId="2547B9D1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4BB04797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У меня есть одна идея.</w:t>
      </w:r>
    </w:p>
    <w:p w14:paraId="44B73C54" w14:textId="77777777" w:rsidR="00401749" w:rsidRPr="004D1B87" w:rsidRDefault="00401749" w:rsidP="00401749">
      <w:pPr>
        <w:rPr>
          <w:lang w:val="ru-RU"/>
        </w:rPr>
      </w:pPr>
    </w:p>
    <w:p w14:paraId="44923F80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Боков не даёт договорить.</w:t>
      </w:r>
    </w:p>
    <w:p w14:paraId="399AFB4D" w14:textId="77777777" w:rsidR="00401749" w:rsidRPr="004D1B87" w:rsidRDefault="00401749" w:rsidP="00401749">
      <w:pPr>
        <w:rPr>
          <w:lang w:val="ru-RU"/>
        </w:rPr>
      </w:pPr>
    </w:p>
    <w:p w14:paraId="09A77EBC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79B5A9E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Ну так действуй, Валера, хули ты сидишь?!</w:t>
      </w:r>
    </w:p>
    <w:p w14:paraId="4943877D" w14:textId="77777777" w:rsidR="00401749" w:rsidRPr="004D1B87" w:rsidRDefault="00401749" w:rsidP="00401749">
      <w:pPr>
        <w:rPr>
          <w:lang w:val="ru-RU"/>
        </w:rPr>
      </w:pPr>
    </w:p>
    <w:p w14:paraId="3EB1A366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Козырев снимает трубку, звонит.</w:t>
      </w:r>
    </w:p>
    <w:p w14:paraId="3FD6437E" w14:textId="77777777" w:rsidR="00401749" w:rsidRPr="004D1B87" w:rsidRDefault="00401749" w:rsidP="00401749">
      <w:pPr>
        <w:rPr>
          <w:lang w:val="ru-RU"/>
        </w:rPr>
      </w:pPr>
    </w:p>
    <w:p w14:paraId="19E7FE8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741C855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Витя, </w:t>
      </w:r>
      <w:proofErr w:type="spellStart"/>
      <w:r w:rsidRPr="004D1B87">
        <w:rPr>
          <w:color w:val="000000"/>
          <w:lang w:val="ru-RU"/>
        </w:rPr>
        <w:t>Макурина</w:t>
      </w:r>
      <w:proofErr w:type="spellEnd"/>
      <w:r w:rsidRPr="004D1B87">
        <w:rPr>
          <w:color w:val="000000"/>
          <w:lang w:val="ru-RU"/>
        </w:rPr>
        <w:t xml:space="preserve"> давай на допрос.</w:t>
      </w:r>
    </w:p>
    <w:p w14:paraId="05353873" w14:textId="77777777" w:rsidR="00401749" w:rsidRPr="004D1B87" w:rsidRDefault="00401749" w:rsidP="00401749">
      <w:pPr>
        <w:rPr>
          <w:lang w:val="ru-RU"/>
        </w:rPr>
      </w:pPr>
    </w:p>
    <w:p w14:paraId="65C34A66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Козырев наконец дозвонился.</w:t>
      </w:r>
    </w:p>
    <w:p w14:paraId="100A14DB" w14:textId="77777777" w:rsidR="00401749" w:rsidRPr="004D1B87" w:rsidRDefault="00401749" w:rsidP="00401749">
      <w:pPr>
        <w:rPr>
          <w:lang w:val="ru-RU"/>
        </w:rPr>
      </w:pPr>
    </w:p>
    <w:p w14:paraId="6DCEDB50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33C09063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Сына, это папа. Ты можешь мне привезти свой свитер, с горлом который?</w:t>
      </w:r>
    </w:p>
    <w:p w14:paraId="7D6FF769" w14:textId="77777777" w:rsidR="00401749" w:rsidRPr="004D1B87" w:rsidRDefault="00401749" w:rsidP="00401749">
      <w:pPr>
        <w:ind w:left="2303"/>
        <w:rPr>
          <w:lang w:val="ru-RU"/>
        </w:rPr>
      </w:pPr>
      <w:r w:rsidRPr="004D1B87">
        <w:rPr>
          <w:color w:val="000000"/>
          <w:lang w:val="ru-RU"/>
        </w:rPr>
        <w:t>(слушает)</w:t>
      </w:r>
    </w:p>
    <w:p w14:paraId="4B7361FE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Ну или не свитер, кофту, которая с молнией. Да, прямо сейчас. Выручишь. спасибо. Пиши адрес.</w:t>
      </w:r>
    </w:p>
    <w:p w14:paraId="24832803" w14:textId="77777777" w:rsidR="00401749" w:rsidRPr="004D1B87" w:rsidRDefault="00401749" w:rsidP="00401749">
      <w:pPr>
        <w:rPr>
          <w:lang w:val="ru-RU"/>
        </w:rPr>
      </w:pPr>
    </w:p>
    <w:p w14:paraId="56A2D3A7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Дверь открывается, входит Дежурный 1. За дверью слышен топот ног, мат и шум голосов.</w:t>
      </w:r>
    </w:p>
    <w:p w14:paraId="3F9EA255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ДЕЖУРНЫЙ 1</w:t>
      </w:r>
    </w:p>
    <w:p w14:paraId="43C6699A" w14:textId="77777777" w:rsidR="00401749" w:rsidRPr="004D1B87" w:rsidRDefault="00401749" w:rsidP="00401749">
      <w:pPr>
        <w:ind w:left="1441" w:right="2161"/>
        <w:rPr>
          <w:lang w:val="ru-RU"/>
        </w:rPr>
      </w:pPr>
      <w:proofErr w:type="spellStart"/>
      <w:r w:rsidRPr="004D1B87">
        <w:rPr>
          <w:color w:val="000000"/>
          <w:lang w:val="ru-RU"/>
        </w:rPr>
        <w:t>Убилси</w:t>
      </w:r>
      <w:proofErr w:type="spellEnd"/>
      <w:r w:rsidRPr="004D1B87">
        <w:rPr>
          <w:color w:val="000000"/>
          <w:lang w:val="ru-RU"/>
        </w:rPr>
        <w:t>!</w:t>
      </w:r>
    </w:p>
    <w:p w14:paraId="2DCE00CE" w14:textId="77777777" w:rsidR="00401749" w:rsidRPr="004D1B87" w:rsidRDefault="00401749" w:rsidP="00401749">
      <w:pPr>
        <w:rPr>
          <w:lang w:val="ru-RU"/>
        </w:rPr>
      </w:pPr>
    </w:p>
    <w:p w14:paraId="530199B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7F736BED" w14:textId="77777777" w:rsidR="00401749" w:rsidRPr="004D1B87" w:rsidRDefault="00401749" w:rsidP="00401749">
      <w:pPr>
        <w:ind w:left="1441" w:right="2161"/>
        <w:rPr>
          <w:lang w:val="ru-RU"/>
        </w:rPr>
      </w:pPr>
      <w:proofErr w:type="spellStart"/>
      <w:r w:rsidRPr="004D1B87">
        <w:rPr>
          <w:color w:val="000000"/>
          <w:lang w:val="ru-RU"/>
        </w:rPr>
        <w:t>Хто</w:t>
      </w:r>
      <w:proofErr w:type="spellEnd"/>
      <w:r w:rsidRPr="004D1B87">
        <w:rPr>
          <w:color w:val="000000"/>
          <w:lang w:val="ru-RU"/>
        </w:rPr>
        <w:t xml:space="preserve"> </w:t>
      </w:r>
      <w:proofErr w:type="spellStart"/>
      <w:r w:rsidRPr="004D1B87">
        <w:rPr>
          <w:color w:val="000000"/>
          <w:lang w:val="ru-RU"/>
        </w:rPr>
        <w:t>убилси</w:t>
      </w:r>
      <w:proofErr w:type="spellEnd"/>
      <w:r w:rsidRPr="004D1B87">
        <w:rPr>
          <w:color w:val="000000"/>
          <w:lang w:val="ru-RU"/>
        </w:rPr>
        <w:t>?</w:t>
      </w:r>
    </w:p>
    <w:p w14:paraId="0A0070DE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ДЕЖУРНЫЙ 1</w:t>
      </w:r>
    </w:p>
    <w:p w14:paraId="4DF69B3C" w14:textId="77777777" w:rsidR="00401749" w:rsidRPr="004D1B87" w:rsidRDefault="00401749" w:rsidP="00401749">
      <w:pPr>
        <w:ind w:left="1441" w:right="2161"/>
        <w:rPr>
          <w:lang w:val="ru-RU"/>
        </w:rPr>
      </w:pPr>
      <w:proofErr w:type="spellStart"/>
      <w:r w:rsidRPr="004D1B87">
        <w:rPr>
          <w:color w:val="000000"/>
          <w:lang w:val="ru-RU"/>
        </w:rPr>
        <w:t>Макурин</w:t>
      </w:r>
      <w:proofErr w:type="spellEnd"/>
      <w:r w:rsidRPr="004D1B87">
        <w:rPr>
          <w:color w:val="000000"/>
          <w:lang w:val="ru-RU"/>
        </w:rPr>
        <w:t xml:space="preserve"> </w:t>
      </w:r>
      <w:proofErr w:type="spellStart"/>
      <w:r w:rsidRPr="004D1B87">
        <w:rPr>
          <w:color w:val="000000"/>
          <w:lang w:val="ru-RU"/>
        </w:rPr>
        <w:t>убилси</w:t>
      </w:r>
      <w:proofErr w:type="spellEnd"/>
      <w:r w:rsidRPr="004D1B87">
        <w:rPr>
          <w:color w:val="000000"/>
          <w:lang w:val="ru-RU"/>
        </w:rPr>
        <w:t>.</w:t>
      </w:r>
    </w:p>
    <w:p w14:paraId="08AE3B8B" w14:textId="77777777" w:rsidR="00401749" w:rsidRPr="004D1B87" w:rsidRDefault="00401749" w:rsidP="00401749">
      <w:pPr>
        <w:rPr>
          <w:lang w:val="ru-RU"/>
        </w:rPr>
      </w:pPr>
    </w:p>
    <w:p w14:paraId="1F2F08CF" w14:textId="5757A2CE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4-26. ИНТ. ОТДЕЛЕНИЕ МИЛИЦИИ ОДИНЦОВО.КОРИДОР УТРО 11.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КОЗЫРЕВ, БОКОВ, ДОБРОВОЛЬСКАЯ, ХВАН, ЭКСПЕРТ, ДЕЖУРНЫЙ 1</w:t>
      </w:r>
      <w:r w:rsidR="001012E3">
        <w:rPr>
          <w:b/>
          <w:color w:val="000000"/>
          <w:lang w:val="ru-RU"/>
        </w:rPr>
        <w:t>, сотрудники милиции (2)</w:t>
      </w:r>
      <w:r w:rsidRPr="004D1B87">
        <w:rPr>
          <w:b/>
          <w:color w:val="000000"/>
          <w:lang w:val="ru-RU"/>
        </w:rPr>
        <w:t xml:space="preserve"> (00:09)</w:t>
      </w:r>
      <w:r w:rsidRPr="004D1B87">
        <w:rPr>
          <w:lang w:val="ru-RU"/>
        </w:rPr>
        <w:br/>
      </w:r>
    </w:p>
    <w:p w14:paraId="6A71A159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 xml:space="preserve">Боков выбегает в коридор, за ним Добровольская, Козырев, </w:t>
      </w:r>
      <w:proofErr w:type="spellStart"/>
      <w:r w:rsidRPr="004D1B87">
        <w:rPr>
          <w:color w:val="000000"/>
          <w:lang w:val="ru-RU"/>
        </w:rPr>
        <w:t>Хван</w:t>
      </w:r>
      <w:proofErr w:type="spellEnd"/>
      <w:r w:rsidRPr="004D1B87">
        <w:rPr>
          <w:color w:val="000000"/>
          <w:lang w:val="ru-RU"/>
        </w:rPr>
        <w:t xml:space="preserve"> Дежурный 1. Бегут по коридору, впереди - распахнутая дверь КПЗ и милиционеры.</w:t>
      </w:r>
    </w:p>
    <w:p w14:paraId="2447BD5C" w14:textId="77777777" w:rsidR="00401749" w:rsidRPr="004D1B87" w:rsidRDefault="00401749" w:rsidP="00401749">
      <w:pPr>
        <w:rPr>
          <w:lang w:val="ru-RU"/>
        </w:rPr>
      </w:pPr>
    </w:p>
    <w:p w14:paraId="6F3826B8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4-27. ИНТ. ОТДЕЛЕНИЕ МИЛИЦИИ ОДИНЦОВО.КАМЕРА УТРО 11.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КОЗЫРЕВ, БОКОВ, ДОБРОВОЛЬСКАЯ, ХВАН, МАКУРИН, ДЕЖУРНЫЙ 1 (00:30)</w:t>
      </w:r>
      <w:r w:rsidRPr="004D1B87">
        <w:rPr>
          <w:lang w:val="ru-RU"/>
        </w:rPr>
        <w:br/>
      </w:r>
    </w:p>
    <w:p w14:paraId="583258CE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 xml:space="preserve">Камера залита кровью. Пол, стена. На стене размашисто написано кровью: “НЕ Я”. Под надписью - </w:t>
      </w:r>
      <w:proofErr w:type="spellStart"/>
      <w:r w:rsidRPr="004D1B87">
        <w:rPr>
          <w:color w:val="000000"/>
          <w:lang w:val="ru-RU"/>
        </w:rPr>
        <w:t>Макурин</w:t>
      </w:r>
      <w:proofErr w:type="spellEnd"/>
      <w:r w:rsidRPr="004D1B87">
        <w:rPr>
          <w:color w:val="000000"/>
          <w:lang w:val="ru-RU"/>
        </w:rPr>
        <w:t xml:space="preserve"> с разорванной артерией на горле. Фоном звучит голос Дежурного 1.</w:t>
      </w:r>
    </w:p>
    <w:p w14:paraId="1E85A95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ДЕЖУРНЫЙ 1 (ЗК)</w:t>
      </w:r>
    </w:p>
    <w:p w14:paraId="08BDFB32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Гвоздь где-то взял сука.</w:t>
      </w:r>
    </w:p>
    <w:p w14:paraId="7B5A746B" w14:textId="77777777" w:rsidR="00401749" w:rsidRPr="004D1B87" w:rsidRDefault="00401749" w:rsidP="00401749">
      <w:pPr>
        <w:rPr>
          <w:lang w:val="ru-RU"/>
        </w:rPr>
      </w:pPr>
    </w:p>
    <w:p w14:paraId="5831231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701CB4EC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Вышли все посторонние отсюда.</w:t>
      </w:r>
    </w:p>
    <w:p w14:paraId="1855B414" w14:textId="77777777" w:rsidR="00401749" w:rsidRPr="004D1B87" w:rsidRDefault="00401749" w:rsidP="00401749">
      <w:pPr>
        <w:rPr>
          <w:lang w:val="ru-RU"/>
        </w:rPr>
      </w:pPr>
    </w:p>
    <w:p w14:paraId="2AEA1DF0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728B3C47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Врача вызвали?</w:t>
      </w:r>
    </w:p>
    <w:p w14:paraId="6294638E" w14:textId="77777777" w:rsidR="00401749" w:rsidRPr="004D1B87" w:rsidRDefault="00401749" w:rsidP="00401749">
      <w:pPr>
        <w:rPr>
          <w:lang w:val="ru-RU"/>
        </w:rPr>
      </w:pPr>
    </w:p>
    <w:p w14:paraId="71BC30D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ХВАН</w:t>
      </w:r>
    </w:p>
    <w:p w14:paraId="5BAAF51C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Вызвали, Наталья, ждём.</w:t>
      </w:r>
    </w:p>
    <w:p w14:paraId="488A0BD0" w14:textId="77777777" w:rsidR="00401749" w:rsidRPr="004D1B87" w:rsidRDefault="00401749" w:rsidP="00401749">
      <w:pPr>
        <w:rPr>
          <w:lang w:val="ru-RU"/>
        </w:rPr>
      </w:pPr>
    </w:p>
    <w:p w14:paraId="72F3FFD4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“Лишние” выходят.</w:t>
      </w:r>
    </w:p>
    <w:p w14:paraId="15AA5CFB" w14:textId="77777777" w:rsidR="00401749" w:rsidRPr="004D1B87" w:rsidRDefault="00401749" w:rsidP="00401749">
      <w:pPr>
        <w:rPr>
          <w:lang w:val="ru-RU"/>
        </w:rPr>
      </w:pPr>
    </w:p>
    <w:p w14:paraId="43BDD17D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641A8D1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Я тебе и без врача могу сказать, </w:t>
      </w:r>
      <w:proofErr w:type="spellStart"/>
      <w:r w:rsidRPr="004D1B87">
        <w:rPr>
          <w:color w:val="000000"/>
          <w:lang w:val="ru-RU"/>
        </w:rPr>
        <w:t>шо</w:t>
      </w:r>
      <w:proofErr w:type="spellEnd"/>
      <w:r w:rsidRPr="004D1B87">
        <w:rPr>
          <w:color w:val="000000"/>
          <w:lang w:val="ru-RU"/>
        </w:rPr>
        <w:t xml:space="preserve"> он мёртвый.</w:t>
      </w:r>
    </w:p>
    <w:p w14:paraId="69A4702B" w14:textId="77777777" w:rsidR="00401749" w:rsidRPr="004D1B87" w:rsidRDefault="00401749" w:rsidP="00401749">
      <w:pPr>
        <w:rPr>
          <w:lang w:val="ru-RU"/>
        </w:rPr>
      </w:pPr>
    </w:p>
    <w:p w14:paraId="64700B45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 xml:space="preserve">Боков подходит к </w:t>
      </w:r>
      <w:proofErr w:type="spellStart"/>
      <w:r w:rsidRPr="004D1B87">
        <w:rPr>
          <w:color w:val="000000"/>
          <w:lang w:val="ru-RU"/>
        </w:rPr>
        <w:t>Макурину</w:t>
      </w:r>
      <w:proofErr w:type="spellEnd"/>
      <w:r w:rsidRPr="004D1B87">
        <w:rPr>
          <w:color w:val="000000"/>
          <w:lang w:val="ru-RU"/>
        </w:rPr>
        <w:t xml:space="preserve"> и закрывает ему глаза.</w:t>
      </w:r>
    </w:p>
    <w:p w14:paraId="396D3441" w14:textId="77777777" w:rsidR="00401749" w:rsidRPr="004D1B87" w:rsidRDefault="00401749" w:rsidP="00401749">
      <w:pPr>
        <w:rPr>
          <w:lang w:val="ru-RU"/>
        </w:rPr>
      </w:pPr>
    </w:p>
    <w:p w14:paraId="2D7A6174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4-28. ИНТ. ОТДЕЛЕНИЕ МИЛИЦИИ ОДИНЦОВО.КОРИДОР УТРО 11.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КОЗЫРЕВ, БОКОВ, ДОБРОВОЛЬСКАЯ, ДЕЖУРНЫЙ 1 (00:39)</w:t>
      </w:r>
      <w:r w:rsidRPr="004D1B87">
        <w:rPr>
          <w:lang w:val="ru-RU"/>
        </w:rPr>
        <w:br/>
      </w:r>
    </w:p>
    <w:p w14:paraId="4AF96FB0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Козырев, Боков и Добровольская идут по коридору.</w:t>
      </w:r>
    </w:p>
    <w:p w14:paraId="5E3E96E4" w14:textId="77777777" w:rsidR="00401749" w:rsidRPr="004D1B87" w:rsidRDefault="00401749" w:rsidP="00401749">
      <w:pPr>
        <w:rPr>
          <w:lang w:val="ru-RU"/>
        </w:rPr>
      </w:pPr>
    </w:p>
    <w:p w14:paraId="222F8E82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157AD75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Какая чудовищная смерть. Насколько надо было нас бояться и не верить в справедливость, чтобы вот так...</w:t>
      </w:r>
    </w:p>
    <w:p w14:paraId="24A4BEDD" w14:textId="77777777" w:rsidR="00401749" w:rsidRPr="004D1B87" w:rsidRDefault="00401749" w:rsidP="00401749">
      <w:pPr>
        <w:rPr>
          <w:lang w:val="ru-RU"/>
        </w:rPr>
      </w:pPr>
    </w:p>
    <w:p w14:paraId="5F3AE0F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70D5B59A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Он не нас боялся, он знал, что только за заложника получит лет 15, даже если выяснится, что убивал не он. Я бы на его месте сделал то же самое.</w:t>
      </w:r>
    </w:p>
    <w:p w14:paraId="51A4CC88" w14:textId="77777777" w:rsidR="00401749" w:rsidRPr="004D1B87" w:rsidRDefault="00401749" w:rsidP="00401749">
      <w:pPr>
        <w:rPr>
          <w:lang w:val="ru-RU"/>
        </w:rPr>
      </w:pPr>
    </w:p>
    <w:p w14:paraId="3A47535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5D556448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lastRenderedPageBreak/>
        <w:t>Но ведь это мы его загнали и, считай, убили.</w:t>
      </w:r>
    </w:p>
    <w:p w14:paraId="2FF50E07" w14:textId="77777777" w:rsidR="00401749" w:rsidRPr="004D1B87" w:rsidRDefault="00401749" w:rsidP="00401749">
      <w:pPr>
        <w:rPr>
          <w:lang w:val="ru-RU"/>
        </w:rPr>
      </w:pPr>
    </w:p>
    <w:p w14:paraId="6727DD4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7F6122F1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Ну точно не ты. Ты в это время спасала ребёнка, так что твоя-то совесть чиста. Я. Я мудак. Я его убил, забудьте про него, пацана надо опознавать.</w:t>
      </w:r>
    </w:p>
    <w:p w14:paraId="4C866732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ДЕЖУРНЫЙ 1</w:t>
      </w:r>
    </w:p>
    <w:p w14:paraId="5B31B58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Товарищ Боков, вас к телефону. Начальство.</w:t>
      </w:r>
    </w:p>
    <w:p w14:paraId="1D0D6651" w14:textId="77777777" w:rsidR="00401749" w:rsidRPr="004D1B87" w:rsidRDefault="00401749" w:rsidP="00401749">
      <w:pPr>
        <w:rPr>
          <w:lang w:val="ru-RU"/>
        </w:rPr>
      </w:pPr>
    </w:p>
    <w:p w14:paraId="261AF157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4-29. ИНТ. ОТДЕЛЕНИЕ МИЛИЦИИ ОДИНЦОВО.КАБИНЕТ СЛЕДОВАТЕЛЕЙ УТРО 11.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БОКОВ, КОЗЫРЕВ, ДОБРОВОЛЬСКАЯ (01:49)</w:t>
      </w:r>
      <w:r w:rsidRPr="004D1B87">
        <w:rPr>
          <w:lang w:val="ru-RU"/>
        </w:rPr>
        <w:br/>
      </w:r>
    </w:p>
    <w:p w14:paraId="72A96E1E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Боков слушает трубку.</w:t>
      </w:r>
    </w:p>
    <w:p w14:paraId="68F27B18" w14:textId="77777777" w:rsidR="00401749" w:rsidRPr="004D1B87" w:rsidRDefault="00401749" w:rsidP="00401749">
      <w:pPr>
        <w:rPr>
          <w:lang w:val="ru-RU"/>
        </w:rPr>
      </w:pPr>
    </w:p>
    <w:p w14:paraId="39692DD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ГЕНПРОКУРОР (ЗК)</w:t>
      </w:r>
    </w:p>
    <w:p w14:paraId="1310A76A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Ты статью видел?! Это как вообще возможно?!</w:t>
      </w:r>
    </w:p>
    <w:p w14:paraId="00F34F3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Вы допустили утечку информации, посеяли панику… мне из ЦК звонили! Давайте пулей закрывайте дело и в суд этого Фишера! Три дня даю!</w:t>
      </w:r>
    </w:p>
    <w:p w14:paraId="1132FCA6" w14:textId="77777777" w:rsidR="00401749" w:rsidRPr="004D1B87" w:rsidRDefault="00401749" w:rsidP="00401749">
      <w:pPr>
        <w:rPr>
          <w:lang w:val="ru-RU"/>
        </w:rPr>
      </w:pPr>
    </w:p>
    <w:p w14:paraId="6C1335F5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3809F28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Простите, товарищ генпрокурор, он только что убился.</w:t>
      </w:r>
    </w:p>
    <w:p w14:paraId="70AAD4BA" w14:textId="77777777" w:rsidR="00401749" w:rsidRPr="004D1B87" w:rsidRDefault="00401749" w:rsidP="00401749">
      <w:pPr>
        <w:rPr>
          <w:lang w:val="ru-RU"/>
        </w:rPr>
      </w:pPr>
    </w:p>
    <w:p w14:paraId="64AFC4AD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ГЕНПРОКУРОР (ЗК)</w:t>
      </w:r>
    </w:p>
    <w:p w14:paraId="46190A4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Кто убился?! Ты пьяный, что ли, уже?</w:t>
      </w:r>
    </w:p>
    <w:p w14:paraId="49ABE8B6" w14:textId="77777777" w:rsidR="00401749" w:rsidRPr="004D1B87" w:rsidRDefault="00401749" w:rsidP="00401749">
      <w:pPr>
        <w:rPr>
          <w:lang w:val="ru-RU"/>
        </w:rPr>
      </w:pPr>
    </w:p>
    <w:p w14:paraId="630B5A51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4594CB37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Подозреваемый. В камере, артерию перерезал.</w:t>
      </w:r>
    </w:p>
    <w:p w14:paraId="7844C522" w14:textId="77777777" w:rsidR="00401749" w:rsidRPr="004D1B87" w:rsidRDefault="00401749" w:rsidP="00401749">
      <w:pPr>
        <w:rPr>
          <w:lang w:val="ru-RU"/>
        </w:rPr>
      </w:pPr>
    </w:p>
    <w:p w14:paraId="014BA67C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ГЕНПРОКУРОР (ЗК)</w:t>
      </w:r>
    </w:p>
    <w:p w14:paraId="4E3EA3B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Вот и хорошо! Закрывайте в связи со смертью обвиняемого. От сердечного приступа или хрен знает чего. И не </w:t>
      </w:r>
      <w:proofErr w:type="gramStart"/>
      <w:r w:rsidRPr="004D1B87">
        <w:rPr>
          <w:color w:val="000000"/>
          <w:lang w:val="ru-RU"/>
        </w:rPr>
        <w:t>дай</w:t>
      </w:r>
      <w:proofErr w:type="gramEnd"/>
      <w:r w:rsidRPr="004D1B87">
        <w:rPr>
          <w:color w:val="000000"/>
          <w:lang w:val="ru-RU"/>
        </w:rPr>
        <w:t xml:space="preserve"> </w:t>
      </w:r>
      <w:proofErr w:type="spellStart"/>
      <w:r w:rsidRPr="004D1B87">
        <w:rPr>
          <w:color w:val="000000"/>
          <w:lang w:val="ru-RU"/>
        </w:rPr>
        <w:t>БожЕ</w:t>
      </w:r>
      <w:proofErr w:type="spellEnd"/>
      <w:r w:rsidRPr="004D1B87">
        <w:rPr>
          <w:color w:val="000000"/>
          <w:lang w:val="ru-RU"/>
        </w:rPr>
        <w:t>, кто узнает про это! Поедете на Урал, в конвой.</w:t>
      </w:r>
    </w:p>
    <w:p w14:paraId="541B4D97" w14:textId="77777777" w:rsidR="00401749" w:rsidRPr="004D1B87" w:rsidRDefault="00401749" w:rsidP="00401749">
      <w:pPr>
        <w:rPr>
          <w:lang w:val="ru-RU"/>
        </w:rPr>
      </w:pPr>
    </w:p>
    <w:p w14:paraId="367C824E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619FCC1E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Но это не он. У нас ещё один труп ребёнка. Свежий.</w:t>
      </w:r>
    </w:p>
    <w:p w14:paraId="4A667650" w14:textId="77777777" w:rsidR="00401749" w:rsidRPr="004D1B87" w:rsidRDefault="00401749" w:rsidP="00401749">
      <w:pPr>
        <w:rPr>
          <w:lang w:val="ru-RU"/>
        </w:rPr>
      </w:pPr>
    </w:p>
    <w:p w14:paraId="57D5A59D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ГЕНПРОКУРОР (ЗК)</w:t>
      </w:r>
    </w:p>
    <w:p w14:paraId="3A3F6DF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Что </w:t>
      </w:r>
      <w:proofErr w:type="spellStart"/>
      <w:r w:rsidRPr="004D1B87">
        <w:rPr>
          <w:color w:val="000000"/>
          <w:lang w:val="ru-RU"/>
        </w:rPr>
        <w:t>блять</w:t>
      </w:r>
      <w:proofErr w:type="spellEnd"/>
      <w:r w:rsidRPr="004D1B87">
        <w:rPr>
          <w:color w:val="000000"/>
          <w:lang w:val="ru-RU"/>
        </w:rPr>
        <w:t>?!!! Я вам головы поотрываю. Лично! Своими руками!!!</w:t>
      </w:r>
    </w:p>
    <w:p w14:paraId="2E6ABF8D" w14:textId="77777777" w:rsidR="00401749" w:rsidRPr="004D1B87" w:rsidRDefault="00401749" w:rsidP="00401749">
      <w:pPr>
        <w:rPr>
          <w:lang w:val="ru-RU"/>
        </w:rPr>
      </w:pPr>
    </w:p>
    <w:p w14:paraId="504352BF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41CA5103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lastRenderedPageBreak/>
        <w:t>Я найду! За 3 дня найду! Всё сделаю! Разрешите обратиться?</w:t>
      </w:r>
    </w:p>
    <w:p w14:paraId="0992C1F3" w14:textId="77777777" w:rsidR="00401749" w:rsidRPr="004D1B87" w:rsidRDefault="00401749" w:rsidP="00401749">
      <w:pPr>
        <w:rPr>
          <w:lang w:val="ru-RU"/>
        </w:rPr>
      </w:pPr>
    </w:p>
    <w:p w14:paraId="5E27434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ГЕНПРОКУРОР (ЗК)</w:t>
      </w:r>
    </w:p>
    <w:p w14:paraId="234D810B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Что?</w:t>
      </w:r>
    </w:p>
    <w:p w14:paraId="6F5C52F1" w14:textId="77777777" w:rsidR="00401749" w:rsidRPr="004D1B87" w:rsidRDefault="00401749" w:rsidP="00401749">
      <w:pPr>
        <w:rPr>
          <w:lang w:val="ru-RU"/>
        </w:rPr>
      </w:pPr>
    </w:p>
    <w:p w14:paraId="43E6E07C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0B3ED57C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Я понимаю, что не вовремя. Личное у меня. Важное. И выхода нету. Ж-жена тяжело больна. Она в </w:t>
      </w:r>
      <w:proofErr w:type="spellStart"/>
      <w:r w:rsidRPr="004D1B87">
        <w:rPr>
          <w:color w:val="000000"/>
          <w:lang w:val="ru-RU"/>
        </w:rPr>
        <w:t>Ростове</w:t>
      </w:r>
      <w:proofErr w:type="spellEnd"/>
      <w:r w:rsidRPr="004D1B87">
        <w:rPr>
          <w:color w:val="000000"/>
          <w:lang w:val="ru-RU"/>
        </w:rPr>
        <w:t xml:space="preserve">. А помочь ей могут только в Москве. Если бы вы могли выделить квоту. </w:t>
      </w:r>
      <w:proofErr w:type="spellStart"/>
      <w:r w:rsidRPr="004D1B87">
        <w:rPr>
          <w:color w:val="000000"/>
          <w:lang w:val="ru-RU"/>
        </w:rPr>
        <w:t>Шоб</w:t>
      </w:r>
      <w:proofErr w:type="spellEnd"/>
      <w:r w:rsidRPr="004D1B87">
        <w:rPr>
          <w:color w:val="000000"/>
          <w:lang w:val="ru-RU"/>
        </w:rPr>
        <w:t xml:space="preserve"> её сюда перевести.</w:t>
      </w:r>
    </w:p>
    <w:p w14:paraId="0490A0C3" w14:textId="77777777" w:rsidR="00401749" w:rsidRPr="004D1B87" w:rsidRDefault="00401749" w:rsidP="00401749">
      <w:pPr>
        <w:rPr>
          <w:lang w:val="ru-RU"/>
        </w:rPr>
      </w:pPr>
    </w:p>
    <w:p w14:paraId="3B73FA7C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В трубке короткие гудки. Боков кладёт трубку. Берёт в руки газету. Читает статью. Сминает газету и швыряет в урну.</w:t>
      </w:r>
    </w:p>
    <w:p w14:paraId="6B5D2FE0" w14:textId="77777777" w:rsidR="00401749" w:rsidRPr="004D1B87" w:rsidRDefault="00401749" w:rsidP="00401749">
      <w:pPr>
        <w:rPr>
          <w:lang w:val="ru-RU"/>
        </w:rPr>
      </w:pPr>
    </w:p>
    <w:p w14:paraId="7102937E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0AE13101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Убью эту суку.</w:t>
      </w:r>
    </w:p>
    <w:p w14:paraId="7C2199F3" w14:textId="77777777" w:rsidR="00401749" w:rsidRPr="004D1B87" w:rsidRDefault="00401749" w:rsidP="00401749">
      <w:pPr>
        <w:rPr>
          <w:lang w:val="ru-RU"/>
        </w:rPr>
      </w:pPr>
    </w:p>
    <w:p w14:paraId="301BEE06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3A8721A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Я, наверное, тоже не вовремя. Извините, я хотела совета спросить.</w:t>
      </w:r>
    </w:p>
    <w:p w14:paraId="6D2252AA" w14:textId="77777777" w:rsidR="00401749" w:rsidRPr="004D1B87" w:rsidRDefault="00401749" w:rsidP="00401749">
      <w:pPr>
        <w:rPr>
          <w:lang w:val="ru-RU"/>
        </w:rPr>
      </w:pPr>
    </w:p>
    <w:p w14:paraId="58CA258A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Достаёт Женину шахматную книжку.</w:t>
      </w:r>
    </w:p>
    <w:p w14:paraId="5E0EFA9E" w14:textId="77777777" w:rsidR="00401749" w:rsidRPr="004D1B87" w:rsidRDefault="00401749" w:rsidP="00401749">
      <w:pPr>
        <w:rPr>
          <w:lang w:val="ru-RU"/>
        </w:rPr>
      </w:pPr>
    </w:p>
    <w:p w14:paraId="7FB17748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5639F6F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Эта книжка по шахматам, из детского дома. Я считаю, что она может стать нашей зацепкой и вывести на Фишера. Только не понимаю, с какой стороны подступиться.</w:t>
      </w:r>
    </w:p>
    <w:p w14:paraId="08C48501" w14:textId="77777777" w:rsidR="00401749" w:rsidRPr="004D1B87" w:rsidRDefault="00401749" w:rsidP="00401749">
      <w:pPr>
        <w:rPr>
          <w:lang w:val="ru-RU"/>
        </w:rPr>
      </w:pPr>
    </w:p>
    <w:p w14:paraId="762F22F8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095D795C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Думай, Наташа, думай! У нас 3 дня </w:t>
      </w:r>
      <w:proofErr w:type="spellStart"/>
      <w:r w:rsidRPr="004D1B87">
        <w:rPr>
          <w:color w:val="000000"/>
          <w:lang w:val="ru-RU"/>
        </w:rPr>
        <w:t>шоб</w:t>
      </w:r>
      <w:proofErr w:type="spellEnd"/>
      <w:r w:rsidRPr="004D1B87">
        <w:rPr>
          <w:color w:val="000000"/>
          <w:lang w:val="ru-RU"/>
        </w:rPr>
        <w:t xml:space="preserve"> закрыть дело. Иначе пиздец! Дай посмотреть.</w:t>
      </w:r>
    </w:p>
    <w:p w14:paraId="62057C3C" w14:textId="77777777" w:rsidR="00401749" w:rsidRPr="004D1B87" w:rsidRDefault="00401749" w:rsidP="00401749">
      <w:pPr>
        <w:rPr>
          <w:lang w:val="ru-RU"/>
        </w:rPr>
      </w:pPr>
    </w:p>
    <w:p w14:paraId="077C0462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Листает. Видит какие-то пометки, разбор партий, надписи.</w:t>
      </w:r>
    </w:p>
    <w:p w14:paraId="3BC0DD5F" w14:textId="77777777" w:rsidR="00401749" w:rsidRPr="004D1B87" w:rsidRDefault="00401749" w:rsidP="00401749">
      <w:pPr>
        <w:rPr>
          <w:lang w:val="ru-RU"/>
        </w:rPr>
      </w:pPr>
    </w:p>
    <w:p w14:paraId="70F96112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2A0DEE65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Это кто-то её Жене подарил не из детдома, правильно?</w:t>
      </w:r>
    </w:p>
    <w:p w14:paraId="737F6018" w14:textId="77777777" w:rsidR="00401749" w:rsidRPr="004D1B87" w:rsidRDefault="00401749" w:rsidP="00401749">
      <w:pPr>
        <w:rPr>
          <w:lang w:val="ru-RU"/>
        </w:rPr>
      </w:pPr>
    </w:p>
    <w:p w14:paraId="78967CE4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4042208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Да. Я посмотрела, это второе издание, специально допечатывали для шахматных школ и кружков.</w:t>
      </w:r>
    </w:p>
    <w:p w14:paraId="43E7A673" w14:textId="77777777" w:rsidR="00401749" w:rsidRPr="004D1B87" w:rsidRDefault="00401749" w:rsidP="00401749">
      <w:pPr>
        <w:rPr>
          <w:lang w:val="ru-RU"/>
        </w:rPr>
      </w:pPr>
    </w:p>
    <w:p w14:paraId="28E972D4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1EE6FBD2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В </w:t>
      </w:r>
      <w:proofErr w:type="spellStart"/>
      <w:r w:rsidRPr="004D1B87">
        <w:rPr>
          <w:color w:val="000000"/>
          <w:lang w:val="ru-RU"/>
        </w:rPr>
        <w:t>Ростове</w:t>
      </w:r>
      <w:proofErr w:type="spellEnd"/>
      <w:r w:rsidRPr="004D1B87">
        <w:rPr>
          <w:color w:val="000000"/>
          <w:lang w:val="ru-RU"/>
        </w:rPr>
        <w:t xml:space="preserve"> я бы пошёл в Центральную шахматную школу и всё выяснил. Есть у вас такая в Москве? Найди мне.</w:t>
      </w:r>
    </w:p>
    <w:p w14:paraId="1E5761BC" w14:textId="77777777" w:rsidR="00401749" w:rsidRPr="004D1B87" w:rsidRDefault="00401749" w:rsidP="00401749">
      <w:pPr>
        <w:rPr>
          <w:lang w:val="ru-RU"/>
        </w:rPr>
      </w:pPr>
    </w:p>
    <w:p w14:paraId="194D36DA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4-29-А. ИНТ. ГЕНПРОКУРАТУРА МОСКВА.КАБИНЕТ ГЕНПРОКУРОРА СССР УТРО 11.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ГЕНПРОКУРОР (01:01)</w:t>
      </w:r>
      <w:r w:rsidRPr="004D1B87">
        <w:rPr>
          <w:lang w:val="ru-RU"/>
        </w:rPr>
        <w:br/>
      </w:r>
    </w:p>
    <w:p w14:paraId="423DFC99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Боков слушает трубку.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ГЕНПРОКУРОР (ЗК)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Ты статью видел?! Это как вообще возможно?!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Вы допустили утечку информации, посеяли панику… мне из ЦК звонили! Давайте пулей закрывайте дело и в суд этого Фишера! Три дня даю!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БОКОВ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Простите, товарищ генпрокурор, он только что убился.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ГЕНПРОКУРОР (ЗК)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Кто убился?! Ты пьяный, что ли, уже?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БОКОВ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Подозреваемый. В камере, артерию перерезал.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ГЕНПРОКУРОР (ЗК)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 xml:space="preserve">Вот и хорошо! Закрывайте в связи со смертью обвиняемого. От сердечного приступа или хрен знает чего. И не </w:t>
      </w:r>
      <w:proofErr w:type="gramStart"/>
      <w:r w:rsidRPr="004D1B87">
        <w:rPr>
          <w:color w:val="000000"/>
          <w:lang w:val="ru-RU"/>
        </w:rPr>
        <w:t>дай</w:t>
      </w:r>
      <w:proofErr w:type="gramEnd"/>
      <w:r w:rsidRPr="004D1B87">
        <w:rPr>
          <w:color w:val="000000"/>
          <w:lang w:val="ru-RU"/>
        </w:rPr>
        <w:t xml:space="preserve"> </w:t>
      </w:r>
      <w:proofErr w:type="spellStart"/>
      <w:r w:rsidRPr="004D1B87">
        <w:rPr>
          <w:color w:val="000000"/>
          <w:lang w:val="ru-RU"/>
        </w:rPr>
        <w:t>БожЕ</w:t>
      </w:r>
      <w:proofErr w:type="spellEnd"/>
      <w:r w:rsidRPr="004D1B87">
        <w:rPr>
          <w:color w:val="000000"/>
          <w:lang w:val="ru-RU"/>
        </w:rPr>
        <w:t>, кто узнает про это! Поедете на Урал, в конвой.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БОКОВ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Но это не он. У нас ещё один труп ребёнка. Свежий.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ГЕНПРОКУРОР (ЗК)</w:t>
      </w:r>
      <w:r w:rsidRPr="004D1B87">
        <w:rPr>
          <w:lang w:val="ru-RU"/>
        </w:rPr>
        <w:br/>
      </w:r>
      <w:proofErr w:type="spellStart"/>
      <w:r w:rsidRPr="004D1B87">
        <w:rPr>
          <w:color w:val="000000"/>
          <w:lang w:val="ru-RU"/>
        </w:rPr>
        <w:t>Чтоблять</w:t>
      </w:r>
      <w:proofErr w:type="spellEnd"/>
      <w:r w:rsidRPr="004D1B87">
        <w:rPr>
          <w:color w:val="000000"/>
          <w:lang w:val="ru-RU"/>
        </w:rPr>
        <w:t>?!!! Я вам головы поотрываю. Лично! Своими руками!!!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БОКОВ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Я найду! За 3 дня найду! Всё сделаю! Разрешите обратиться?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ГЕНПРОКУРОР (ЗК)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Что?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БОКОВ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 xml:space="preserve">Я понимаю, что не вовремя. Личное у меня. Важное. И выхода нету. Ж-жена тяжело больна. Она в </w:t>
      </w:r>
      <w:proofErr w:type="spellStart"/>
      <w:r w:rsidRPr="004D1B87">
        <w:rPr>
          <w:color w:val="000000"/>
          <w:lang w:val="ru-RU"/>
        </w:rPr>
        <w:t>Ростове</w:t>
      </w:r>
      <w:proofErr w:type="spellEnd"/>
      <w:r w:rsidRPr="004D1B87">
        <w:rPr>
          <w:color w:val="000000"/>
          <w:lang w:val="ru-RU"/>
        </w:rPr>
        <w:t xml:space="preserve">. А помочь ей могут только в Москве. Если бы вы могли выделить квоту. </w:t>
      </w:r>
      <w:proofErr w:type="spellStart"/>
      <w:r w:rsidRPr="004D1B87">
        <w:rPr>
          <w:color w:val="000000"/>
          <w:lang w:val="ru-RU"/>
        </w:rPr>
        <w:t>Шоб</w:t>
      </w:r>
      <w:proofErr w:type="spellEnd"/>
      <w:r w:rsidRPr="004D1B87">
        <w:rPr>
          <w:color w:val="000000"/>
          <w:lang w:val="ru-RU"/>
        </w:rPr>
        <w:t xml:space="preserve"> её сюда перевести.</w:t>
      </w:r>
    </w:p>
    <w:p w14:paraId="5F104449" w14:textId="77777777" w:rsidR="00401749" w:rsidRPr="004D1B87" w:rsidRDefault="00401749" w:rsidP="00401749">
      <w:pPr>
        <w:rPr>
          <w:lang w:val="ru-RU"/>
        </w:rPr>
      </w:pPr>
    </w:p>
    <w:p w14:paraId="0E188209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4-30. ИНТ. МОРГ.КОРИДОР ДЕНЬ 11.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КОЗЫРЕВ, СТЕПАН (00:10)</w:t>
      </w:r>
      <w:r w:rsidRPr="004D1B87">
        <w:rPr>
          <w:lang w:val="ru-RU"/>
        </w:rPr>
        <w:br/>
      </w:r>
    </w:p>
    <w:p w14:paraId="5D413AC1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Сын подходит к Козыреву, даёт ему пакет. Козырев обнимает сына.</w:t>
      </w:r>
    </w:p>
    <w:p w14:paraId="2A77F3C1" w14:textId="77777777" w:rsidR="00401749" w:rsidRPr="004D1B87" w:rsidRDefault="00401749" w:rsidP="00401749">
      <w:pPr>
        <w:rPr>
          <w:lang w:val="ru-RU"/>
        </w:rPr>
      </w:pPr>
    </w:p>
    <w:p w14:paraId="56CEED55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5B73B4E3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Спасибо. Ты в порядке?</w:t>
      </w:r>
    </w:p>
    <w:p w14:paraId="00EF4E99" w14:textId="77777777" w:rsidR="00401749" w:rsidRPr="004D1B87" w:rsidRDefault="00401749" w:rsidP="00401749">
      <w:pPr>
        <w:rPr>
          <w:lang w:val="ru-RU"/>
        </w:rPr>
      </w:pPr>
    </w:p>
    <w:p w14:paraId="77A6E6CC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СТЕПАН</w:t>
      </w:r>
    </w:p>
    <w:p w14:paraId="58F1082F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Да. Подожду тебя.</w:t>
      </w:r>
    </w:p>
    <w:p w14:paraId="31D3E3FE" w14:textId="77777777" w:rsidR="00401749" w:rsidRPr="004D1B87" w:rsidRDefault="00401749" w:rsidP="00401749">
      <w:pPr>
        <w:rPr>
          <w:lang w:val="ru-RU"/>
        </w:rPr>
      </w:pPr>
    </w:p>
    <w:p w14:paraId="28DE56D9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Козырев молча бережно обнимает сына ещё раз и уходит.</w:t>
      </w:r>
    </w:p>
    <w:p w14:paraId="74B698EC" w14:textId="77777777" w:rsidR="00401749" w:rsidRPr="004D1B87" w:rsidRDefault="00401749" w:rsidP="00401749">
      <w:pPr>
        <w:rPr>
          <w:lang w:val="ru-RU"/>
        </w:rPr>
      </w:pPr>
    </w:p>
    <w:p w14:paraId="1C158AA0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4-31. ИНТ. МОРГ.ПРОЗЕКТОРСКАЯ ДЕНЬ 11.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КОЗЫРЕВ, ЭКСПЕРТ-ФОТОГРАФ, СТЕПАН, САНИТАР, ЛЁША (00:55)</w:t>
      </w:r>
      <w:r w:rsidRPr="004D1B87">
        <w:rPr>
          <w:lang w:val="ru-RU"/>
        </w:rPr>
        <w:br/>
      </w:r>
    </w:p>
    <w:p w14:paraId="0173DD64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 xml:space="preserve">На прозекторском столе - тело мальчика (Лёша). Козырев держит в руках “олимпийку” с горлом. Над мальчиком склонился медик, рядом разложен тональный крем Балет, румяна и прочий нехитрый </w:t>
      </w:r>
      <w:r w:rsidRPr="004D1B87">
        <w:rPr>
          <w:color w:val="000000"/>
          <w:lang w:val="ru-RU"/>
        </w:rPr>
        <w:lastRenderedPageBreak/>
        <w:t>советский грим.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САНИТАР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Ну не будет он похож на живого, никак. У него уже зрачки подсохли, губы, слизистые все. Ну видно же.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КОЗЫРЕВ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Давай свитер наденем, чтоб шрама на шее не было. Румяна ему сделай, не знаю, придумай что-нибудь.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Обращается к Фотографу.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КОЗЫРЕВ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А тебе нужно будет снять как-то, чтоб был похож на живого.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Санитар продолжает гримировать мальчика.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САНИТАР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Каким-</w:t>
      </w:r>
      <w:proofErr w:type="spellStart"/>
      <w:proofErr w:type="gramStart"/>
      <w:r w:rsidRPr="004D1B87">
        <w:rPr>
          <w:color w:val="000000"/>
          <w:lang w:val="ru-RU"/>
        </w:rPr>
        <w:t>то,блять</w:t>
      </w:r>
      <w:proofErr w:type="gramEnd"/>
      <w:r w:rsidRPr="004D1B87">
        <w:rPr>
          <w:color w:val="000000"/>
          <w:lang w:val="ru-RU"/>
        </w:rPr>
        <w:t>,извращенцем</w:t>
      </w:r>
      <w:proofErr w:type="spellEnd"/>
      <w:r w:rsidRPr="004D1B87">
        <w:rPr>
          <w:color w:val="000000"/>
          <w:lang w:val="ru-RU"/>
        </w:rPr>
        <w:t xml:space="preserve"> я себя чувствую, прости господи.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Мальчика одевают в свитер, делают грим, закапывают в глаза капли. Фотограф выходит и возвращается с куском обоев, подкладывает под голову мальчика. Меняют поворот головы, ставят свет. Снимают.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ФОТОГРАФ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Через час будут готовы фотографии.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Дверь открывается и заходит сын Козырева.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СТЕПАН</w:t>
      </w:r>
      <w:r w:rsidRPr="004D1B87">
        <w:rPr>
          <w:lang w:val="ru-RU"/>
        </w:rPr>
        <w:br/>
      </w:r>
      <w:proofErr w:type="spellStart"/>
      <w:r w:rsidRPr="004D1B87">
        <w:rPr>
          <w:color w:val="000000"/>
          <w:lang w:val="ru-RU"/>
        </w:rPr>
        <w:t>Паааап</w:t>
      </w:r>
      <w:proofErr w:type="spellEnd"/>
      <w:r w:rsidRPr="004D1B87">
        <w:rPr>
          <w:color w:val="000000"/>
          <w:lang w:val="ru-RU"/>
        </w:rPr>
        <w:t>…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Тут он видит, что происходит, видит мальчика в своей одежде.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СТЕПАН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Вы что делаете?!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КОЗЫРЕВ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Выйди, выйди.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Выводит сына и выходит с ним вместе, пытаясь обнять за плечи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КОЗЫРЕВ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Прости, я всё объясню</w:t>
      </w:r>
      <w:r w:rsidRPr="004D1B87">
        <w:rPr>
          <w:lang w:val="ru-RU"/>
        </w:rPr>
        <w:br/>
      </w:r>
      <w:proofErr w:type="spellStart"/>
      <w:r w:rsidRPr="004D1B87">
        <w:rPr>
          <w:color w:val="000000"/>
          <w:lang w:val="ru-RU"/>
        </w:rPr>
        <w:t>Степпан</w:t>
      </w:r>
      <w:proofErr w:type="spellEnd"/>
      <w:r w:rsidRPr="004D1B87">
        <w:rPr>
          <w:color w:val="000000"/>
          <w:lang w:val="ru-RU"/>
        </w:rPr>
        <w:t xml:space="preserve"> вырывается и убегает.</w:t>
      </w:r>
    </w:p>
    <w:p w14:paraId="550100D2" w14:textId="77777777" w:rsidR="00401749" w:rsidRPr="004D1B87" w:rsidRDefault="00401749" w:rsidP="00401749">
      <w:pPr>
        <w:rPr>
          <w:lang w:val="ru-RU"/>
        </w:rPr>
      </w:pPr>
    </w:p>
    <w:p w14:paraId="22895AAC" w14:textId="7F14ED12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4-32. НАТ. УЛИЦЫ ДЕНЬ 11.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 xml:space="preserve"> </w:t>
      </w:r>
      <w:r w:rsidR="00821472">
        <w:rPr>
          <w:b/>
          <w:color w:val="000000"/>
          <w:lang w:val="ru-RU"/>
        </w:rPr>
        <w:t>Сотрудники милиции (</w:t>
      </w:r>
      <w:proofErr w:type="gramStart"/>
      <w:r w:rsidR="00821472">
        <w:rPr>
          <w:b/>
          <w:color w:val="000000"/>
          <w:lang w:val="ru-RU"/>
        </w:rPr>
        <w:t>4)</w:t>
      </w:r>
      <w:r w:rsidRPr="004D1B87">
        <w:rPr>
          <w:b/>
          <w:color w:val="000000"/>
          <w:lang w:val="ru-RU"/>
        </w:rPr>
        <w:t>(</w:t>
      </w:r>
      <w:proofErr w:type="gramEnd"/>
      <w:r w:rsidRPr="004D1B87">
        <w:rPr>
          <w:b/>
          <w:color w:val="000000"/>
          <w:lang w:val="ru-RU"/>
        </w:rPr>
        <w:t>00:10)</w:t>
      </w:r>
      <w:r w:rsidRPr="004D1B87">
        <w:rPr>
          <w:lang w:val="ru-RU"/>
        </w:rPr>
        <w:br/>
      </w:r>
    </w:p>
    <w:p w14:paraId="0A684A62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На досках объявлений, досках почёта, на кинотеатре и почте, на школе и дворце культуры - расклеивают листовки с портретом мальчика в олимпийке и надписью “Разыскивается”.</w:t>
      </w:r>
    </w:p>
    <w:p w14:paraId="5DFA5988" w14:textId="77777777" w:rsidR="00401749" w:rsidRPr="004D1B87" w:rsidRDefault="00401749" w:rsidP="00401749">
      <w:pPr>
        <w:rPr>
          <w:lang w:val="ru-RU"/>
        </w:rPr>
      </w:pPr>
    </w:p>
    <w:p w14:paraId="68499EA1" w14:textId="04D5F2CF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>4-32-</w:t>
      </w:r>
      <w:r>
        <w:rPr>
          <w:b/>
          <w:color w:val="000000"/>
        </w:rPr>
        <w:t>A</w:t>
      </w:r>
      <w:r w:rsidRPr="004D1B87">
        <w:rPr>
          <w:b/>
          <w:color w:val="000000"/>
          <w:lang w:val="ru-RU"/>
        </w:rPr>
        <w:t xml:space="preserve">. НАТ. ДОМ КУЛЬТУРЫ ДЕНЬ 11.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 xml:space="preserve"> </w:t>
      </w:r>
      <w:r w:rsidR="00821472">
        <w:rPr>
          <w:b/>
          <w:color w:val="000000"/>
          <w:lang w:val="ru-RU"/>
        </w:rPr>
        <w:t>Сотрудники милиции (</w:t>
      </w:r>
      <w:r w:rsidR="00821472">
        <w:rPr>
          <w:b/>
          <w:color w:val="000000"/>
          <w:lang w:val="ru-RU"/>
        </w:rPr>
        <w:t>2</w:t>
      </w:r>
      <w:r w:rsidR="00821472">
        <w:rPr>
          <w:b/>
          <w:color w:val="000000"/>
          <w:lang w:val="ru-RU"/>
        </w:rPr>
        <w:t>)</w:t>
      </w:r>
      <w:r w:rsidR="00821472" w:rsidRPr="004D1B87">
        <w:rPr>
          <w:b/>
          <w:color w:val="000000"/>
          <w:lang w:val="ru-RU"/>
        </w:rPr>
        <w:t xml:space="preserve"> </w:t>
      </w:r>
      <w:r w:rsidRPr="004D1B87">
        <w:rPr>
          <w:b/>
          <w:color w:val="000000"/>
          <w:lang w:val="ru-RU"/>
        </w:rPr>
        <w:t>(00:10)</w:t>
      </w:r>
      <w:r w:rsidRPr="004D1B87">
        <w:rPr>
          <w:lang w:val="ru-RU"/>
        </w:rPr>
        <w:br/>
      </w:r>
    </w:p>
    <w:p w14:paraId="6B5779BA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На досках объявлений, досках почёта, на кинотеатре и почте, на школе и дворце культуры - расклеивают листовки с портретом мальчика в олимпийке и надписью “Разыскивается”.</w:t>
      </w:r>
    </w:p>
    <w:p w14:paraId="15E5BC59" w14:textId="77777777" w:rsidR="00401749" w:rsidRPr="004D1B87" w:rsidRDefault="00401749" w:rsidP="00401749">
      <w:pPr>
        <w:rPr>
          <w:lang w:val="ru-RU"/>
        </w:rPr>
      </w:pPr>
    </w:p>
    <w:p w14:paraId="29776BD7" w14:textId="4BA5E042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>4-32-</w:t>
      </w:r>
      <w:r>
        <w:rPr>
          <w:b/>
          <w:color w:val="000000"/>
        </w:rPr>
        <w:t>B</w:t>
      </w:r>
      <w:r w:rsidRPr="004D1B87">
        <w:rPr>
          <w:b/>
          <w:color w:val="000000"/>
          <w:lang w:val="ru-RU"/>
        </w:rPr>
        <w:t xml:space="preserve">. НАТ. ПЛОЩАДЬ.У ПАМЯТНИКА ДЕНЬ 11. </w:t>
      </w:r>
      <w:r w:rsidRPr="004D1B87">
        <w:rPr>
          <w:lang w:val="ru-RU"/>
        </w:rPr>
        <w:br/>
      </w:r>
      <w:r w:rsidR="00821472">
        <w:rPr>
          <w:b/>
          <w:color w:val="000000"/>
          <w:lang w:val="ru-RU"/>
        </w:rPr>
        <w:t>Сотрудники милиции (</w:t>
      </w:r>
      <w:r w:rsidR="00821472">
        <w:rPr>
          <w:b/>
          <w:color w:val="000000"/>
          <w:lang w:val="ru-RU"/>
        </w:rPr>
        <w:t>2</w:t>
      </w:r>
      <w:r w:rsidR="00821472">
        <w:rPr>
          <w:b/>
          <w:color w:val="000000"/>
          <w:lang w:val="ru-RU"/>
        </w:rPr>
        <w:t>)</w:t>
      </w:r>
      <w:r w:rsidRPr="004D1B87">
        <w:rPr>
          <w:lang w:val="ru-RU"/>
        </w:rPr>
        <w:br/>
      </w:r>
    </w:p>
    <w:p w14:paraId="6570D1D9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На досках объявлений, досках почёта, на кинотеатре и почте, на школе и дворце культуры - расклеивают листовки с портретом мальчика в олимпийке и надписью “Разыскивается”.</w:t>
      </w:r>
    </w:p>
    <w:p w14:paraId="342F5B42" w14:textId="77777777" w:rsidR="00401749" w:rsidRPr="004D1B87" w:rsidRDefault="00401749" w:rsidP="00401749">
      <w:pPr>
        <w:rPr>
          <w:lang w:val="ru-RU"/>
        </w:rPr>
      </w:pPr>
    </w:p>
    <w:p w14:paraId="17CCBC42" w14:textId="78B9C5F6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lastRenderedPageBreak/>
        <w:t xml:space="preserve">4-33. НАТ. ДОМ КУЛЬТУРЫ ДЕНЬ 11.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ДОБРОВОЛЬСКАЯ, ПОДРОСТОК 1, ПОДРОСТОК 2</w:t>
      </w:r>
      <w:r w:rsidR="00FC748B">
        <w:rPr>
          <w:b/>
          <w:color w:val="000000"/>
          <w:lang w:val="ru-RU"/>
        </w:rPr>
        <w:t>, подросток 3</w:t>
      </w:r>
      <w:r w:rsidRPr="004D1B87">
        <w:rPr>
          <w:b/>
          <w:color w:val="000000"/>
          <w:lang w:val="ru-RU"/>
        </w:rPr>
        <w:t xml:space="preserve"> (00:46)</w:t>
      </w:r>
      <w:r w:rsidRPr="004D1B87">
        <w:rPr>
          <w:lang w:val="ru-RU"/>
        </w:rPr>
        <w:br/>
      </w:r>
    </w:p>
    <w:p w14:paraId="245EFC2E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Добровольская в окружении подростков. Кто-то курит. Один из мальчиков держит листовку с надписью “РАЗЫСКИВАЕТСЯ” и фотографией убитого подростка, которую делал Козырев.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ПОДРОСТОК 1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Это Лёха, он из Свердловска, каждое лето сюда приезжает на каникулы.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ДОБРОВОЛЬСКАЯ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Ты когда его видел последний раз?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ПОДРОСТОК 1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Да дня 3 назад. Он собирался к девчонке куда-то ехать.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ПОДРОСТОК 2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А че его разыскивают? Че он сделал-то?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ДОБРОВОЛЬСКАЯ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Не могу пока вам сказать.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ПОДРОСТОК 1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Да дачу наверно ломанул. Дурак. Я ему говорил, что стремно. А он типа нормально.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ДОБРОВОЛЬСКАЯ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То есть он воровал?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ПОДРОСТОК 2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 xml:space="preserve">Да не, не </w:t>
      </w:r>
      <w:proofErr w:type="gramStart"/>
      <w:r w:rsidRPr="004D1B87">
        <w:rPr>
          <w:color w:val="000000"/>
          <w:lang w:val="ru-RU"/>
        </w:rPr>
        <w:t>то</w:t>
      </w:r>
      <w:proofErr w:type="gramEnd"/>
      <w:r w:rsidRPr="004D1B87">
        <w:rPr>
          <w:color w:val="000000"/>
          <w:lang w:val="ru-RU"/>
        </w:rPr>
        <w:t xml:space="preserve"> чтобы воровал, так мог залезть в окно ну там сигареты или по мелочи че-то взять. Но вообще он классный.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ДОБРОВОЛЬСКАЯ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Адрес Лёхи знаете?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ПОДРОСТОК 1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Да, там за кинотеатром дом, могу показать.</w:t>
      </w:r>
    </w:p>
    <w:p w14:paraId="6AFD4022" w14:textId="77777777" w:rsidR="00401749" w:rsidRPr="004D1B87" w:rsidRDefault="00401749" w:rsidP="00401749">
      <w:pPr>
        <w:rPr>
          <w:lang w:val="ru-RU"/>
        </w:rPr>
      </w:pPr>
    </w:p>
    <w:p w14:paraId="109246E0" w14:textId="2C0821C9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4-34. НАТ. ДВОР МНОГОЭТАЖКИ ДЕНЬ 11.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ДОБРОВОЛЬСКАЯ, ПОДРОСТОК 1, БАБУШКА ЛЁШИ, СТАРУХА 1</w:t>
      </w:r>
      <w:r w:rsidR="00FC748B">
        <w:rPr>
          <w:b/>
          <w:color w:val="000000"/>
          <w:lang w:val="ru-RU"/>
        </w:rPr>
        <w:t>, девочки 10 лет (3), женщина с коляской</w:t>
      </w:r>
      <w:r w:rsidRPr="004D1B87">
        <w:rPr>
          <w:b/>
          <w:color w:val="000000"/>
          <w:lang w:val="ru-RU"/>
        </w:rPr>
        <w:t xml:space="preserve"> (01:15)</w:t>
      </w:r>
      <w:r w:rsidRPr="004D1B87">
        <w:rPr>
          <w:lang w:val="ru-RU"/>
        </w:rPr>
        <w:br/>
      </w:r>
    </w:p>
    <w:p w14:paraId="56B5AFDA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На скамейке сидят бабки. Подросток 1 показывает Добровольской пальцем на одну из них.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ПОДРОСТОК 1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Вон Лехина бабушка.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ДОБРОВОЛЬСКАЯ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Спасибо.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Подходит к скамейке.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ДОБРОВОЛЬСКАЯ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Здравствуйте. Я из милиции. Ищу вашего внука Лёшу.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Бабка теребит уголки платка.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БАБУШКА ЛЁШИ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Что опять он натворил? Ну чёрт, а не парень. Ну чистый чёрт.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Добровольская показывает листовку.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ДОБРОВОЛЬСКАЯ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Это он?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Бабка внимательно смотрит, подносит к глазам, отдаляет.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БАБУШКА ЛЁШИ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Он. А кофты такой нету у него. Украл, что ли?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ДОБРОВОЛЬСКАЯ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lastRenderedPageBreak/>
        <w:t>Вы когда его видели последний раз?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БАБУШКА ЛЁШИ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Позавчера. Я с ним ругалась днями, а он сказал, я домой поеду, в Свердловск! И купил билет, и собрал рюкзак, и поехал. Он в поезде сейчас едет. Там что-то натворил?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ДОБРОВОЛЬСКАЯ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Ничего он не натворил. Вы его провожали? В поезд посадили?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БАБУШКА ЛЁШИ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Нет, конечно. На автобус он пошёл. Дверью хлопнул и пошёл.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СТАРУХА 1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Не поехал он на автобусе! Я на остановке как раз сидела, так он сказал, что на автобусе пусть ездят колхозники, а он попутку ловить будет.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БАБУШКА ЛЁШИ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 xml:space="preserve">Все </w:t>
      </w:r>
      <w:proofErr w:type="spellStart"/>
      <w:r w:rsidRPr="004D1B87">
        <w:rPr>
          <w:color w:val="000000"/>
          <w:lang w:val="ru-RU"/>
        </w:rPr>
        <w:t>форсИт</w:t>
      </w:r>
      <w:proofErr w:type="spellEnd"/>
      <w:r w:rsidRPr="004D1B87">
        <w:rPr>
          <w:color w:val="000000"/>
          <w:lang w:val="ru-RU"/>
        </w:rPr>
        <w:t>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СТАРУХА 1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И пошёл на дороге руку поднял. А потом смотрю - нету его уже, видать уехал.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ДОБРОВОЛЬСКАЯ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Видели на чём?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СТАРУХА 1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Что на чём?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ДОБРОВОЛЬСКАЯ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Уехал на чём?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СТАРУХА 1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Не видела. Быстро он как-то уехал.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БАБУШКА ЛЁШИ</w:t>
      </w:r>
      <w:r w:rsidRPr="004D1B87">
        <w:rPr>
          <w:lang w:val="ru-RU"/>
        </w:rPr>
        <w:br/>
      </w:r>
      <w:proofErr w:type="gramStart"/>
      <w:r w:rsidRPr="004D1B87">
        <w:rPr>
          <w:color w:val="000000"/>
          <w:lang w:val="ru-RU"/>
        </w:rPr>
        <w:t>Так</w:t>
      </w:r>
      <w:proofErr w:type="gramEnd"/>
      <w:r w:rsidRPr="004D1B87">
        <w:rPr>
          <w:color w:val="000000"/>
          <w:lang w:val="ru-RU"/>
        </w:rPr>
        <w:t xml:space="preserve"> а он в милиции, что ли? Не пойму…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ДОБРОВОЛЬСКАЯ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Вы не волнуйтесь, пойдёмте в дом? Там спокойно поговорим.</w:t>
      </w:r>
    </w:p>
    <w:p w14:paraId="13282C0B" w14:textId="77777777" w:rsidR="00401749" w:rsidRPr="004D1B87" w:rsidRDefault="00401749" w:rsidP="00401749">
      <w:pPr>
        <w:rPr>
          <w:lang w:val="ru-RU"/>
        </w:rPr>
      </w:pPr>
    </w:p>
    <w:p w14:paraId="072E606A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4-35. ИНТ. КВАРТИРА КОЗЫРЕВА.КОРИДОР КОМНАТА СТЕПАНА НОЧЬ 11.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КОЗЫРЕВ, КОЗЫРЕВА, СТЕПАН (01:07)</w:t>
      </w:r>
      <w:r w:rsidRPr="004D1B87">
        <w:rPr>
          <w:lang w:val="ru-RU"/>
        </w:rPr>
        <w:br/>
      </w:r>
    </w:p>
    <w:p w14:paraId="193581C0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Козырев и жена стучатся в комнату сына. Оттуда - громкая музыка, дверь никто не открывает.</w:t>
      </w:r>
    </w:p>
    <w:p w14:paraId="34BF61EA" w14:textId="77777777" w:rsidR="00401749" w:rsidRPr="004D1B87" w:rsidRDefault="00401749" w:rsidP="00401749">
      <w:pPr>
        <w:rPr>
          <w:lang w:val="ru-RU"/>
        </w:rPr>
      </w:pPr>
    </w:p>
    <w:p w14:paraId="2D1C2C92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КОЗЫРЕВА</w:t>
      </w:r>
    </w:p>
    <w:p w14:paraId="2CE6995C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Сынок, открой!</w:t>
      </w:r>
    </w:p>
    <w:p w14:paraId="25961A5E" w14:textId="77777777" w:rsidR="00401749" w:rsidRPr="004D1B87" w:rsidRDefault="00401749" w:rsidP="00401749">
      <w:pPr>
        <w:rPr>
          <w:lang w:val="ru-RU"/>
        </w:rPr>
      </w:pPr>
    </w:p>
    <w:p w14:paraId="0A7E479E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Тишина.</w:t>
      </w:r>
    </w:p>
    <w:p w14:paraId="298E261B" w14:textId="77777777" w:rsidR="00401749" w:rsidRPr="004D1B87" w:rsidRDefault="00401749" w:rsidP="00401749">
      <w:pPr>
        <w:rPr>
          <w:lang w:val="ru-RU"/>
        </w:rPr>
      </w:pPr>
    </w:p>
    <w:p w14:paraId="4D58AC01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КОЗЫРЕВА</w:t>
      </w:r>
    </w:p>
    <w:p w14:paraId="5DCB862B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Поговори с папой, пожалуйста!</w:t>
      </w:r>
    </w:p>
    <w:p w14:paraId="63E6F75C" w14:textId="77777777" w:rsidR="00401749" w:rsidRPr="004D1B87" w:rsidRDefault="00401749" w:rsidP="00401749">
      <w:pPr>
        <w:rPr>
          <w:lang w:val="ru-RU"/>
        </w:rPr>
      </w:pPr>
    </w:p>
    <w:p w14:paraId="2EAC7929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Подаёт Козыреву знаки, чтобы он делал что-нибудь.</w:t>
      </w:r>
    </w:p>
    <w:p w14:paraId="29B0F396" w14:textId="77777777" w:rsidR="00401749" w:rsidRPr="004D1B87" w:rsidRDefault="00401749" w:rsidP="00401749">
      <w:pPr>
        <w:rPr>
          <w:lang w:val="ru-RU"/>
        </w:rPr>
      </w:pPr>
    </w:p>
    <w:p w14:paraId="047D853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5E6CE3B3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Я не понимаю, ты живой там вообще?!</w:t>
      </w:r>
    </w:p>
    <w:p w14:paraId="12683DDF" w14:textId="77777777" w:rsidR="00401749" w:rsidRPr="004D1B87" w:rsidRDefault="00401749" w:rsidP="00401749">
      <w:pPr>
        <w:rPr>
          <w:lang w:val="ru-RU"/>
        </w:rPr>
      </w:pPr>
    </w:p>
    <w:p w14:paraId="441A4072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Жена крутит пальцем у виска, давая понять, что это не лучший текст для переговоров.</w:t>
      </w:r>
    </w:p>
    <w:p w14:paraId="3E27243D" w14:textId="77777777" w:rsidR="00401749" w:rsidRPr="004D1B87" w:rsidRDefault="00401749" w:rsidP="00401749">
      <w:pPr>
        <w:rPr>
          <w:lang w:val="ru-RU"/>
        </w:rPr>
      </w:pPr>
    </w:p>
    <w:p w14:paraId="7EA6154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lastRenderedPageBreak/>
        <w:t>КОЗЫРЕВА</w:t>
      </w:r>
    </w:p>
    <w:p w14:paraId="448BD5FB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Он прочитал статью эту в “Известиях” и сказал, что ненавидит тебя.</w:t>
      </w:r>
    </w:p>
    <w:p w14:paraId="439CE237" w14:textId="77777777" w:rsidR="00401749" w:rsidRPr="004D1B87" w:rsidRDefault="00401749" w:rsidP="00401749">
      <w:pPr>
        <w:rPr>
          <w:lang w:val="ru-RU"/>
        </w:rPr>
      </w:pPr>
    </w:p>
    <w:p w14:paraId="749F1E43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Козырев бьёт ногой по двери и выбивает её с одного удара. Сын, как и положено подростку - в полном бардаке.</w:t>
      </w:r>
    </w:p>
    <w:p w14:paraId="1758D8B8" w14:textId="77777777" w:rsidR="00401749" w:rsidRPr="004D1B87" w:rsidRDefault="00401749" w:rsidP="00401749">
      <w:pPr>
        <w:rPr>
          <w:lang w:val="ru-RU"/>
        </w:rPr>
      </w:pPr>
    </w:p>
    <w:p w14:paraId="467EBF5E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07805FA7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Слушай, извини, что так всё выходит. Но, поверь, я пытаюсь всё делать правильно. А то, как это оценили журналисты - полная херня.</w:t>
      </w:r>
    </w:p>
    <w:p w14:paraId="62E24FB9" w14:textId="77777777" w:rsidR="00401749" w:rsidRPr="004D1B87" w:rsidRDefault="00401749" w:rsidP="00401749">
      <w:pPr>
        <w:rPr>
          <w:lang w:val="ru-RU"/>
        </w:rPr>
      </w:pPr>
    </w:p>
    <w:p w14:paraId="1F19660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СТЕПАН</w:t>
      </w:r>
    </w:p>
    <w:p w14:paraId="2C6C74D0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Да ты фашист! Я прочитал, как ты матери тело сына не отдавал, она похоронить его не могла. Как мальчика часами допрашивал. А потом ещё мою кофту на мертвеца надел!!</w:t>
      </w:r>
    </w:p>
    <w:p w14:paraId="57CA079C" w14:textId="77777777" w:rsidR="00401749" w:rsidRPr="004D1B87" w:rsidRDefault="00401749" w:rsidP="00401749">
      <w:pPr>
        <w:rPr>
          <w:lang w:val="ru-RU"/>
        </w:rPr>
      </w:pPr>
    </w:p>
    <w:p w14:paraId="7C92C06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24EC8D0F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Это всё - вранье!</w:t>
      </w:r>
    </w:p>
    <w:p w14:paraId="21EC3751" w14:textId="77777777" w:rsidR="00401749" w:rsidRPr="004D1B87" w:rsidRDefault="00401749" w:rsidP="00401749">
      <w:pPr>
        <w:rPr>
          <w:lang w:val="ru-RU"/>
        </w:rPr>
      </w:pPr>
    </w:p>
    <w:p w14:paraId="7E12E11C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Козырев всматривается в сына и замечает, что у него в ухе - серьга.</w:t>
      </w:r>
    </w:p>
    <w:p w14:paraId="3552E256" w14:textId="77777777" w:rsidR="00401749" w:rsidRPr="004D1B87" w:rsidRDefault="00401749" w:rsidP="00401749">
      <w:pPr>
        <w:rPr>
          <w:lang w:val="ru-RU"/>
        </w:rPr>
      </w:pPr>
    </w:p>
    <w:p w14:paraId="47C1DE20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7373462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Ты зачем это сделал?</w:t>
      </w:r>
    </w:p>
    <w:p w14:paraId="2856CF16" w14:textId="77777777" w:rsidR="00401749" w:rsidRPr="004D1B87" w:rsidRDefault="00401749" w:rsidP="00401749">
      <w:pPr>
        <w:rPr>
          <w:lang w:val="ru-RU"/>
        </w:rPr>
      </w:pPr>
    </w:p>
    <w:p w14:paraId="25534A26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Сын молчит.</w:t>
      </w:r>
    </w:p>
    <w:p w14:paraId="07504E67" w14:textId="77777777" w:rsidR="00401749" w:rsidRPr="004D1B87" w:rsidRDefault="00401749" w:rsidP="00401749">
      <w:pPr>
        <w:rPr>
          <w:lang w:val="ru-RU"/>
        </w:rPr>
      </w:pPr>
    </w:p>
    <w:p w14:paraId="2EDC7A8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5B55F80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Я не ругаюсь, я просто понять хочу. Это обозначает что-то?</w:t>
      </w:r>
    </w:p>
    <w:p w14:paraId="0C18A346" w14:textId="77777777" w:rsidR="00401749" w:rsidRPr="004D1B87" w:rsidRDefault="00401749" w:rsidP="00401749">
      <w:pPr>
        <w:rPr>
          <w:lang w:val="ru-RU"/>
        </w:rPr>
      </w:pPr>
    </w:p>
    <w:p w14:paraId="283C648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СТЕПАН</w:t>
      </w:r>
    </w:p>
    <w:p w14:paraId="2FE9A6C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Это обозначает, что я хочу быть не таким как ты! Я другой! Понятно?!</w:t>
      </w:r>
    </w:p>
    <w:p w14:paraId="31AFCCF4" w14:textId="77777777" w:rsidR="00401749" w:rsidRPr="004D1B87" w:rsidRDefault="00401749" w:rsidP="00401749">
      <w:pPr>
        <w:rPr>
          <w:lang w:val="ru-RU"/>
        </w:rPr>
      </w:pPr>
    </w:p>
    <w:p w14:paraId="40566A02" w14:textId="589F86DC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4-36. ИНТ. ШАХМАТНАЯ ШКОЛА УТРО 12.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БОКОВ, ШАХМАТИСТ 1, ШАХМАТИСТ 2</w:t>
      </w:r>
      <w:r w:rsidR="00FC748B">
        <w:rPr>
          <w:b/>
          <w:color w:val="000000"/>
          <w:lang w:val="ru-RU"/>
        </w:rPr>
        <w:t>, шахматисты (6)</w:t>
      </w:r>
      <w:r w:rsidRPr="004D1B87">
        <w:rPr>
          <w:b/>
          <w:color w:val="000000"/>
          <w:lang w:val="ru-RU"/>
        </w:rPr>
        <w:t xml:space="preserve"> (01:20)</w:t>
      </w:r>
      <w:r w:rsidRPr="004D1B87">
        <w:rPr>
          <w:lang w:val="ru-RU"/>
        </w:rPr>
        <w:br/>
      </w:r>
    </w:p>
    <w:p w14:paraId="4E2D9F80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Боков с книжкой Жени Куракина в окружении нескольких шахматистов.</w:t>
      </w:r>
    </w:p>
    <w:p w14:paraId="474CC3FF" w14:textId="77777777" w:rsidR="00401749" w:rsidRPr="004D1B87" w:rsidRDefault="00401749" w:rsidP="00401749">
      <w:pPr>
        <w:rPr>
          <w:lang w:val="ru-RU"/>
        </w:rPr>
      </w:pPr>
    </w:p>
    <w:p w14:paraId="6707E6F3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3533E5E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Мне нужно найти владельца этой книги.</w:t>
      </w:r>
    </w:p>
    <w:p w14:paraId="2307786E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ШАХМАТИСТ 1</w:t>
      </w:r>
    </w:p>
    <w:p w14:paraId="70A3DF90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Давайте сыграем партию? Выиграете - я вам помогу.</w:t>
      </w:r>
    </w:p>
    <w:p w14:paraId="59C47BB7" w14:textId="77777777" w:rsidR="00401749" w:rsidRPr="004D1B87" w:rsidRDefault="00401749" w:rsidP="00401749">
      <w:pPr>
        <w:rPr>
          <w:lang w:val="ru-RU"/>
        </w:rPr>
      </w:pPr>
    </w:p>
    <w:p w14:paraId="61CB049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447C821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Давай. В Чапаева.</w:t>
      </w:r>
    </w:p>
    <w:p w14:paraId="779715F3" w14:textId="77777777" w:rsidR="00401749" w:rsidRPr="004D1B87" w:rsidRDefault="00401749" w:rsidP="00401749">
      <w:pPr>
        <w:rPr>
          <w:lang w:val="ru-RU"/>
        </w:rPr>
      </w:pPr>
    </w:p>
    <w:p w14:paraId="7A31FF90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Щелбаном сбивает фигуры.</w:t>
      </w:r>
    </w:p>
    <w:p w14:paraId="6B2633EA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ШАХМАТИСТ 1</w:t>
      </w:r>
    </w:p>
    <w:p w14:paraId="33A29AE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Грубо.</w:t>
      </w:r>
    </w:p>
    <w:p w14:paraId="001D9CB6" w14:textId="77777777" w:rsidR="00401749" w:rsidRPr="004D1B87" w:rsidRDefault="00401749" w:rsidP="00401749">
      <w:pPr>
        <w:rPr>
          <w:lang w:val="ru-RU"/>
        </w:rPr>
      </w:pPr>
    </w:p>
    <w:p w14:paraId="0B11B136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40C815D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Работа такая.</w:t>
      </w:r>
    </w:p>
    <w:p w14:paraId="56FAF4A5" w14:textId="77777777" w:rsidR="00401749" w:rsidRPr="004D1B87" w:rsidRDefault="00401749" w:rsidP="00401749">
      <w:pPr>
        <w:rPr>
          <w:lang w:val="ru-RU"/>
        </w:rPr>
      </w:pPr>
    </w:p>
    <w:p w14:paraId="74885227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Шахматист 1 возвращает книжку Бокову.</w:t>
      </w:r>
    </w:p>
    <w:p w14:paraId="2CC497CF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ШАХМАТИСТ 1</w:t>
      </w:r>
    </w:p>
    <w:p w14:paraId="0D009A92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У нас считается, что одна эта книга превращает человека, ничего не знающего про шахматы, в неплохого игрока. По ней учатся в шахматных школах всего Союза.</w:t>
      </w:r>
    </w:p>
    <w:p w14:paraId="6B36999F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ШАХМАТИСТ 2</w:t>
      </w:r>
    </w:p>
    <w:p w14:paraId="28B046A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Вы тираж видели? В каждой нормальной семье такая книга есть. Она просто гениальная!</w:t>
      </w:r>
    </w:p>
    <w:p w14:paraId="0D9318B6" w14:textId="77777777" w:rsidR="00401749" w:rsidRPr="004D1B87" w:rsidRDefault="00401749" w:rsidP="00401749">
      <w:pPr>
        <w:rPr>
          <w:lang w:val="ru-RU"/>
        </w:rPr>
      </w:pPr>
    </w:p>
    <w:p w14:paraId="5F27BFC1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Протягивает руку к книге.</w:t>
      </w:r>
    </w:p>
    <w:p w14:paraId="12F42D73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ШАХМАТИСТ 2</w:t>
      </w:r>
    </w:p>
    <w:p w14:paraId="3C80628E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Сейчас своё любимое найду.</w:t>
      </w:r>
    </w:p>
    <w:p w14:paraId="2451A9E5" w14:textId="77777777" w:rsidR="00401749" w:rsidRPr="004D1B87" w:rsidRDefault="00401749" w:rsidP="00401749">
      <w:pPr>
        <w:rPr>
          <w:lang w:val="ru-RU"/>
        </w:rPr>
      </w:pPr>
    </w:p>
    <w:p w14:paraId="6BEF7488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Листает. Но не особо смотрит в книжку.</w:t>
      </w:r>
    </w:p>
    <w:p w14:paraId="5C56640A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ШАХМАТИСТ 2</w:t>
      </w:r>
    </w:p>
    <w:p w14:paraId="7948BD5A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 смятении и тот, и этот строй,</w:t>
      </w:r>
    </w:p>
    <w:p w14:paraId="76953135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И разгорается всё жарче бой.</w:t>
      </w:r>
    </w:p>
    <w:p w14:paraId="548DC6D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Ладьи всё время сыплют стрелы с башен,</w:t>
      </w:r>
    </w:p>
    <w:p w14:paraId="5E1251C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Удар слонов безжалостен и страшен.</w:t>
      </w:r>
    </w:p>
    <w:p w14:paraId="7FD7AB5C" w14:textId="77777777" w:rsidR="00401749" w:rsidRPr="004D1B87" w:rsidRDefault="00401749" w:rsidP="00401749">
      <w:pPr>
        <w:rPr>
          <w:lang w:val="ru-RU"/>
        </w:rPr>
      </w:pPr>
    </w:p>
    <w:p w14:paraId="0FD5DC7D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1A7868D3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Понятно. Слон ладье не товарищ!</w:t>
      </w:r>
    </w:p>
    <w:p w14:paraId="185A3016" w14:textId="77777777" w:rsidR="00401749" w:rsidRPr="004D1B87" w:rsidRDefault="00401749" w:rsidP="00401749">
      <w:pPr>
        <w:rPr>
          <w:lang w:val="ru-RU"/>
        </w:rPr>
      </w:pPr>
    </w:p>
    <w:p w14:paraId="56F36FC4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ШАХМАТИСТ</w:t>
      </w:r>
    </w:p>
    <w:p w14:paraId="54139FBF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Ого! Вы с целым </w:t>
      </w:r>
      <w:proofErr w:type="spellStart"/>
      <w:r w:rsidRPr="004D1B87">
        <w:rPr>
          <w:color w:val="000000"/>
          <w:lang w:val="ru-RU"/>
        </w:rPr>
        <w:t>Корчаевым</w:t>
      </w:r>
      <w:proofErr w:type="spellEnd"/>
      <w:r w:rsidRPr="004D1B87">
        <w:rPr>
          <w:color w:val="000000"/>
          <w:lang w:val="ru-RU"/>
        </w:rPr>
        <w:t xml:space="preserve"> знакомы?! А говорите, в Чапаева.</w:t>
      </w:r>
    </w:p>
    <w:p w14:paraId="0FE451A9" w14:textId="77777777" w:rsidR="00401749" w:rsidRPr="004D1B87" w:rsidRDefault="00401749" w:rsidP="00401749">
      <w:pPr>
        <w:rPr>
          <w:lang w:val="ru-RU"/>
        </w:rPr>
      </w:pPr>
    </w:p>
    <w:p w14:paraId="451D69C1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146EF525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С каким </w:t>
      </w:r>
      <w:proofErr w:type="spellStart"/>
      <w:r w:rsidRPr="004D1B87">
        <w:rPr>
          <w:color w:val="000000"/>
          <w:lang w:val="ru-RU"/>
        </w:rPr>
        <w:t>Корчаевым</w:t>
      </w:r>
      <w:proofErr w:type="spellEnd"/>
      <w:r w:rsidRPr="004D1B87">
        <w:rPr>
          <w:color w:val="000000"/>
          <w:lang w:val="ru-RU"/>
        </w:rPr>
        <w:t>?</w:t>
      </w:r>
    </w:p>
    <w:p w14:paraId="7FBF52B8" w14:textId="77777777" w:rsidR="00401749" w:rsidRPr="004D1B87" w:rsidRDefault="00401749" w:rsidP="00401749">
      <w:pPr>
        <w:rPr>
          <w:lang w:val="ru-RU"/>
        </w:rPr>
      </w:pPr>
    </w:p>
    <w:p w14:paraId="69D56B94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ШАХМАТИСТ</w:t>
      </w:r>
    </w:p>
    <w:p w14:paraId="3B8D0E0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Виталий Николаич, легенда, гроссмейстер, гениальный теоретик шахмат! Это его теория про сдвоенные фигуры.</w:t>
      </w:r>
    </w:p>
    <w:p w14:paraId="2D5F95F5" w14:textId="77777777" w:rsidR="00401749" w:rsidRPr="004D1B87" w:rsidRDefault="00401749" w:rsidP="00401749">
      <w:pPr>
        <w:rPr>
          <w:lang w:val="ru-RU"/>
        </w:rPr>
      </w:pPr>
    </w:p>
    <w:p w14:paraId="47089E10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30A49F4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Он здесь бывает?</w:t>
      </w:r>
    </w:p>
    <w:p w14:paraId="367F7455" w14:textId="77777777" w:rsidR="00401749" w:rsidRPr="004D1B87" w:rsidRDefault="00401749" w:rsidP="00401749">
      <w:pPr>
        <w:rPr>
          <w:lang w:val="ru-RU"/>
        </w:rPr>
      </w:pPr>
    </w:p>
    <w:p w14:paraId="529EBF4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ШАХМАТИСТ</w:t>
      </w:r>
    </w:p>
    <w:p w14:paraId="2F1D4EA1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Нет, он нигде уже не бывает, ему 83 года, он болеет сильно и, говорят, что </w:t>
      </w:r>
      <w:r w:rsidRPr="004D1B87">
        <w:rPr>
          <w:color w:val="000000"/>
          <w:lang w:val="ru-RU"/>
        </w:rPr>
        <w:lastRenderedPageBreak/>
        <w:t>кроме шахматных партий ничего уже не помнит.</w:t>
      </w:r>
    </w:p>
    <w:p w14:paraId="125E3AAD" w14:textId="77777777" w:rsidR="00401749" w:rsidRPr="004D1B87" w:rsidRDefault="00401749" w:rsidP="00401749">
      <w:pPr>
        <w:rPr>
          <w:lang w:val="ru-RU"/>
        </w:rPr>
      </w:pPr>
    </w:p>
    <w:p w14:paraId="43FDBD90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785E186C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Спасибо. Зайду к вам как-нибудь, сыграем ещё в Чапаева.</w:t>
      </w:r>
    </w:p>
    <w:p w14:paraId="4CDBE2A4" w14:textId="77777777" w:rsidR="00401749" w:rsidRPr="004D1B87" w:rsidRDefault="00401749" w:rsidP="00401749">
      <w:pPr>
        <w:rPr>
          <w:lang w:val="ru-RU"/>
        </w:rPr>
      </w:pPr>
    </w:p>
    <w:p w14:paraId="2A928DB6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4-37. НАТ. МОСКВА.МИЛИЦЕЙСКИЙ АВТОМОБИЛЬ. ТУНЕЛЬ ДЕНЬ 12.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БОКОВ, ХВАН (00:20)</w:t>
      </w:r>
      <w:r w:rsidRPr="004D1B87">
        <w:rPr>
          <w:lang w:val="ru-RU"/>
        </w:rPr>
        <w:br/>
      </w:r>
    </w:p>
    <w:p w14:paraId="53535AAE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Боков едет в машине, листает книжку, внимательно, находит надпись “Слон ладье не товарищ!!!”, двойное подчёркивание. Боков берёт рацию в автомобиле.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БОКОВ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 xml:space="preserve">Дежурный! Адресное бюро запросите! </w:t>
      </w:r>
      <w:proofErr w:type="spellStart"/>
      <w:r w:rsidRPr="004D1B87">
        <w:rPr>
          <w:color w:val="000000"/>
          <w:lang w:val="ru-RU"/>
        </w:rPr>
        <w:t>Корчаев</w:t>
      </w:r>
      <w:proofErr w:type="spellEnd"/>
      <w:r w:rsidRPr="004D1B87">
        <w:rPr>
          <w:color w:val="000000"/>
          <w:lang w:val="ru-RU"/>
        </w:rPr>
        <w:t xml:space="preserve"> Виталий Николаевич, 1903 года рождения. Жду!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 xml:space="preserve">Поворачивается к </w:t>
      </w:r>
      <w:proofErr w:type="spellStart"/>
      <w:r w:rsidRPr="004D1B87">
        <w:rPr>
          <w:color w:val="000000"/>
          <w:lang w:val="ru-RU"/>
        </w:rPr>
        <w:t>Хвану</w:t>
      </w:r>
      <w:proofErr w:type="spellEnd"/>
      <w:r w:rsidRPr="004D1B87">
        <w:rPr>
          <w:color w:val="000000"/>
          <w:lang w:val="ru-RU"/>
        </w:rPr>
        <w:t>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БОКОВ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Вот это называется “ментовской фарт”! Главное, чтоб не помер, пока мы приедем.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Дождь.</w:t>
      </w:r>
    </w:p>
    <w:p w14:paraId="3FCA9DB4" w14:textId="77777777" w:rsidR="00401749" w:rsidRPr="004D1B87" w:rsidRDefault="00401749" w:rsidP="00401749">
      <w:pPr>
        <w:rPr>
          <w:lang w:val="ru-RU"/>
        </w:rPr>
      </w:pPr>
    </w:p>
    <w:p w14:paraId="5B10C9B9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4-38. ИНТ. ДАЧА КОРЧАЕВА.ГОСТИНАЯ ДЕНЬ 12.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БОКОВ, КОРЧАЕВА, КОРЧАЕВ (02:57)</w:t>
      </w:r>
      <w:r w:rsidRPr="004D1B87">
        <w:rPr>
          <w:lang w:val="ru-RU"/>
        </w:rPr>
        <w:br/>
      </w:r>
    </w:p>
    <w:p w14:paraId="2E17950D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Боков в прихожей. Жена КОРЧАЕВА забирает у него мокрый плащ.</w:t>
      </w:r>
    </w:p>
    <w:p w14:paraId="59BDDB34" w14:textId="77777777" w:rsidR="00401749" w:rsidRPr="004D1B87" w:rsidRDefault="00401749" w:rsidP="00401749">
      <w:pPr>
        <w:rPr>
          <w:lang w:val="ru-RU"/>
        </w:rPr>
      </w:pPr>
    </w:p>
    <w:p w14:paraId="638F3EA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КОРЧАЕВА</w:t>
      </w:r>
    </w:p>
    <w:p w14:paraId="09640BBA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Надо же, как льёт. Прям насквозь. Чай будете?</w:t>
      </w:r>
    </w:p>
    <w:p w14:paraId="5E229DBC" w14:textId="77777777" w:rsidR="00401749" w:rsidRPr="004D1B87" w:rsidRDefault="00401749" w:rsidP="00401749">
      <w:pPr>
        <w:rPr>
          <w:lang w:val="ru-RU"/>
        </w:rPr>
      </w:pPr>
    </w:p>
    <w:p w14:paraId="710A13D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2AA89B3E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Спасибо. Я бы лучше кофе, если можно.</w:t>
      </w:r>
    </w:p>
    <w:p w14:paraId="2158558B" w14:textId="77777777" w:rsidR="00401749" w:rsidRPr="004D1B87" w:rsidRDefault="00401749" w:rsidP="00401749">
      <w:pPr>
        <w:rPr>
          <w:lang w:val="ru-RU"/>
        </w:rPr>
      </w:pPr>
    </w:p>
    <w:p w14:paraId="54D67BEE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КОРЧАЕВА</w:t>
      </w:r>
    </w:p>
    <w:p w14:paraId="435D296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Только ячменный. Подойдёт?</w:t>
      </w:r>
    </w:p>
    <w:p w14:paraId="680A73B7" w14:textId="77777777" w:rsidR="00401749" w:rsidRPr="004D1B87" w:rsidRDefault="00401749" w:rsidP="00401749">
      <w:pPr>
        <w:rPr>
          <w:lang w:val="ru-RU"/>
        </w:rPr>
      </w:pPr>
    </w:p>
    <w:p w14:paraId="740613C3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28310957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Да.</w:t>
      </w:r>
    </w:p>
    <w:p w14:paraId="7C401EDA" w14:textId="77777777" w:rsidR="00401749" w:rsidRPr="004D1B87" w:rsidRDefault="00401749" w:rsidP="00401749">
      <w:pPr>
        <w:rPr>
          <w:lang w:val="ru-RU"/>
        </w:rPr>
      </w:pPr>
    </w:p>
    <w:p w14:paraId="42EC7FA4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Жена приглашает его в комнату. В кресле-качалке полулежит сухой высокий старик (КОРЧАЕВ). Не просто сухой, буквально высохший. Рядом - шахматная доска с неоконченной партией.</w:t>
      </w:r>
    </w:p>
    <w:p w14:paraId="05E98688" w14:textId="77777777" w:rsidR="00401749" w:rsidRPr="004D1B87" w:rsidRDefault="00401749" w:rsidP="00401749">
      <w:pPr>
        <w:rPr>
          <w:lang w:val="ru-RU"/>
        </w:rPr>
      </w:pPr>
    </w:p>
    <w:p w14:paraId="6ADABB9D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КОРЧАЕВА</w:t>
      </w:r>
    </w:p>
    <w:p w14:paraId="645C5651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Виталий Николаевич, к тебе пришли.</w:t>
      </w:r>
    </w:p>
    <w:p w14:paraId="45684B00" w14:textId="77777777" w:rsidR="00401749" w:rsidRPr="004D1B87" w:rsidRDefault="00401749" w:rsidP="00401749">
      <w:pPr>
        <w:rPr>
          <w:lang w:val="ru-RU"/>
        </w:rPr>
      </w:pPr>
    </w:p>
    <w:p w14:paraId="4D121637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Виталий Николаевич смотрит рассеянным взглядом и ничего не говорит.</w:t>
      </w:r>
    </w:p>
    <w:p w14:paraId="49EB264E" w14:textId="77777777" w:rsidR="00401749" w:rsidRPr="004D1B87" w:rsidRDefault="00401749" w:rsidP="00401749">
      <w:pPr>
        <w:rPr>
          <w:lang w:val="ru-RU"/>
        </w:rPr>
      </w:pPr>
    </w:p>
    <w:p w14:paraId="5D294E82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КОРЧАЕВА</w:t>
      </w:r>
    </w:p>
    <w:p w14:paraId="14B5B8B5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Вы посидите с ним, попробуйте поговорить. У него иногда бывают </w:t>
      </w:r>
      <w:r w:rsidRPr="004D1B87">
        <w:rPr>
          <w:color w:val="000000"/>
          <w:lang w:val="ru-RU"/>
        </w:rPr>
        <w:lastRenderedPageBreak/>
        <w:t>проблески. Он тогда говорит, что мир как будто рассыпается на части, и он хватается за его остатки, а собрать вместе не может. Очень, говорит, страшно. Но в последнее время всё реже и реже возвращается. В основном он там, в своём шахматном королевстве.</w:t>
      </w:r>
    </w:p>
    <w:p w14:paraId="1A7BA550" w14:textId="77777777" w:rsidR="00401749" w:rsidRPr="004D1B87" w:rsidRDefault="00401749" w:rsidP="00401749">
      <w:pPr>
        <w:rPr>
          <w:lang w:val="ru-RU"/>
        </w:rPr>
      </w:pPr>
    </w:p>
    <w:p w14:paraId="1481B253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Жена выходит. Боков присаживается на корточки возле старика, заглядывает ему в глаза.</w:t>
      </w:r>
    </w:p>
    <w:p w14:paraId="4EA2DFD6" w14:textId="77777777" w:rsidR="00401749" w:rsidRPr="004D1B87" w:rsidRDefault="00401749" w:rsidP="00401749">
      <w:pPr>
        <w:rPr>
          <w:lang w:val="ru-RU"/>
        </w:rPr>
      </w:pPr>
    </w:p>
    <w:p w14:paraId="5971EBBC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026D60B8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Слон ладье не товарищ?</w:t>
      </w:r>
    </w:p>
    <w:p w14:paraId="39242905" w14:textId="77777777" w:rsidR="00401749" w:rsidRPr="004D1B87" w:rsidRDefault="00401749" w:rsidP="00401749">
      <w:pPr>
        <w:rPr>
          <w:lang w:val="ru-RU"/>
        </w:rPr>
      </w:pPr>
    </w:p>
    <w:p w14:paraId="3B4664CF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Старик никак не реагирует и смотрит вдаль. Боков показывает книжку.</w:t>
      </w:r>
    </w:p>
    <w:p w14:paraId="16962854" w14:textId="77777777" w:rsidR="00401749" w:rsidRPr="004D1B87" w:rsidRDefault="00401749" w:rsidP="00401749">
      <w:pPr>
        <w:rPr>
          <w:lang w:val="ru-RU"/>
        </w:rPr>
      </w:pPr>
    </w:p>
    <w:p w14:paraId="1995CACD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2291DB5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Виталий Николаевич, ваша книга?</w:t>
      </w:r>
    </w:p>
    <w:p w14:paraId="50993DCD" w14:textId="77777777" w:rsidR="00401749" w:rsidRPr="004D1B87" w:rsidRDefault="00401749" w:rsidP="00401749">
      <w:pPr>
        <w:rPr>
          <w:lang w:val="ru-RU"/>
        </w:rPr>
      </w:pPr>
    </w:p>
    <w:p w14:paraId="21E4B219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Старик вдруг тревожится. Протягивает руку. Берёт книгу.</w:t>
      </w:r>
    </w:p>
    <w:p w14:paraId="5D912DA4" w14:textId="77777777" w:rsidR="00401749" w:rsidRPr="004D1B87" w:rsidRDefault="00401749" w:rsidP="00401749">
      <w:pPr>
        <w:rPr>
          <w:lang w:val="ru-RU"/>
        </w:rPr>
      </w:pPr>
    </w:p>
    <w:p w14:paraId="2590CE23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Листает, тревожится всё больше и бросает её в сторону. Кажется, злится.</w:t>
      </w:r>
    </w:p>
    <w:p w14:paraId="3F40DB39" w14:textId="77777777" w:rsidR="00401749" w:rsidRPr="004D1B87" w:rsidRDefault="00401749" w:rsidP="00401749">
      <w:pPr>
        <w:rPr>
          <w:lang w:val="ru-RU"/>
        </w:rPr>
      </w:pPr>
    </w:p>
    <w:p w14:paraId="3626F0A0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0EE9F89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А вы знаете партию Фишер-Спасский?</w:t>
      </w:r>
    </w:p>
    <w:p w14:paraId="40F2000F" w14:textId="77777777" w:rsidR="00401749" w:rsidRPr="004D1B87" w:rsidRDefault="00401749" w:rsidP="00401749">
      <w:pPr>
        <w:rPr>
          <w:lang w:val="ru-RU"/>
        </w:rPr>
      </w:pPr>
    </w:p>
    <w:p w14:paraId="1EF9256E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Старик внезапно улыбается.</w:t>
      </w:r>
    </w:p>
    <w:p w14:paraId="571DA89A" w14:textId="77777777" w:rsidR="00401749" w:rsidRPr="004D1B87" w:rsidRDefault="00401749" w:rsidP="00401749">
      <w:pPr>
        <w:rPr>
          <w:lang w:val="ru-RU"/>
        </w:rPr>
      </w:pPr>
    </w:p>
    <w:p w14:paraId="27DA0C44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КОРЧАЕВ</w:t>
      </w:r>
    </w:p>
    <w:p w14:paraId="73154AE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Фишер - гений! Все говорят, Фишер плохой, Фишер сумасшедший, а он - гений!</w:t>
      </w:r>
    </w:p>
    <w:p w14:paraId="12E703E4" w14:textId="77777777" w:rsidR="00401749" w:rsidRPr="004D1B87" w:rsidRDefault="00401749" w:rsidP="00401749">
      <w:pPr>
        <w:rPr>
          <w:lang w:val="ru-RU"/>
        </w:rPr>
      </w:pPr>
    </w:p>
    <w:p w14:paraId="438D0D6E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Входит жена.</w:t>
      </w:r>
    </w:p>
    <w:p w14:paraId="1549195E" w14:textId="77777777" w:rsidR="00401749" w:rsidRPr="004D1B87" w:rsidRDefault="00401749" w:rsidP="00401749">
      <w:pPr>
        <w:rPr>
          <w:lang w:val="ru-RU"/>
        </w:rPr>
      </w:pPr>
    </w:p>
    <w:p w14:paraId="305EEDE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КОРЧАЕВА</w:t>
      </w:r>
    </w:p>
    <w:p w14:paraId="44D9D76A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Фишер гений, да-да. Всё хорошо.</w:t>
      </w:r>
    </w:p>
    <w:p w14:paraId="7429DA31" w14:textId="77777777" w:rsidR="00401749" w:rsidRPr="004D1B87" w:rsidRDefault="00401749" w:rsidP="00401749">
      <w:pPr>
        <w:rPr>
          <w:lang w:val="ru-RU"/>
        </w:rPr>
      </w:pPr>
    </w:p>
    <w:p w14:paraId="04A47E18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 xml:space="preserve">Старик бормочет. Какие-то а5 на </w:t>
      </w:r>
      <w:r>
        <w:rPr>
          <w:color w:val="000000"/>
        </w:rPr>
        <w:t>b</w:t>
      </w:r>
      <w:r w:rsidRPr="004D1B87">
        <w:rPr>
          <w:color w:val="000000"/>
          <w:lang w:val="ru-RU"/>
        </w:rPr>
        <w:t xml:space="preserve">6, конь на </w:t>
      </w:r>
      <w:r>
        <w:rPr>
          <w:color w:val="000000"/>
        </w:rPr>
        <w:t>f</w:t>
      </w:r>
      <w:r w:rsidRPr="004D1B87">
        <w:rPr>
          <w:color w:val="000000"/>
          <w:lang w:val="ru-RU"/>
        </w:rPr>
        <w:t>1 и прочий бессвязный набор слов.</w:t>
      </w:r>
    </w:p>
    <w:p w14:paraId="35860E99" w14:textId="77777777" w:rsidR="00401749" w:rsidRPr="004D1B87" w:rsidRDefault="00401749" w:rsidP="00401749">
      <w:pPr>
        <w:rPr>
          <w:lang w:val="ru-RU"/>
        </w:rPr>
      </w:pPr>
    </w:p>
    <w:p w14:paraId="72EAE00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КОРЧАЕВА</w:t>
      </w:r>
    </w:p>
    <w:p w14:paraId="37A1E561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Удивительно, но Фишер в его мозге всегда откликается. Как какой-то сигнал. Но вряд ли он сейчас ещё что-то вам расскажет. Давайте к столу.</w:t>
      </w:r>
    </w:p>
    <w:p w14:paraId="58E99CEB" w14:textId="77777777" w:rsidR="00401749" w:rsidRPr="004D1B87" w:rsidRDefault="00401749" w:rsidP="00401749">
      <w:pPr>
        <w:rPr>
          <w:lang w:val="ru-RU"/>
        </w:rPr>
      </w:pPr>
    </w:p>
    <w:p w14:paraId="1535C5AE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4AED63A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Да я поеду, дел </w:t>
      </w:r>
      <w:proofErr w:type="spellStart"/>
      <w:r w:rsidRPr="004D1B87">
        <w:rPr>
          <w:color w:val="000000"/>
          <w:lang w:val="ru-RU"/>
        </w:rPr>
        <w:t>жеж</w:t>
      </w:r>
      <w:proofErr w:type="spellEnd"/>
      <w:r w:rsidRPr="004D1B87">
        <w:rPr>
          <w:color w:val="000000"/>
          <w:lang w:val="ru-RU"/>
        </w:rPr>
        <w:t xml:space="preserve"> много.</w:t>
      </w:r>
    </w:p>
    <w:p w14:paraId="1015B7EC" w14:textId="77777777" w:rsidR="00401749" w:rsidRPr="004D1B87" w:rsidRDefault="00401749" w:rsidP="00401749">
      <w:pPr>
        <w:rPr>
          <w:lang w:val="ru-RU"/>
        </w:rPr>
      </w:pPr>
    </w:p>
    <w:p w14:paraId="2C3D8492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КОРЧАЕВА</w:t>
      </w:r>
    </w:p>
    <w:p w14:paraId="4F13927B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lastRenderedPageBreak/>
        <w:t>Дела 15 минут подождут.</w:t>
      </w:r>
    </w:p>
    <w:p w14:paraId="3CE7506D" w14:textId="77777777" w:rsidR="00401749" w:rsidRPr="004D1B87" w:rsidRDefault="00401749" w:rsidP="00401749">
      <w:pPr>
        <w:rPr>
          <w:lang w:val="ru-RU"/>
        </w:rPr>
      </w:pPr>
    </w:p>
    <w:p w14:paraId="110533FA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На столе - печенье, варенье, мармелад, чай и кофейный напиток.</w:t>
      </w:r>
    </w:p>
    <w:p w14:paraId="0FA7B126" w14:textId="77777777" w:rsidR="00401749" w:rsidRPr="004D1B87" w:rsidRDefault="00401749" w:rsidP="00401749">
      <w:pPr>
        <w:rPr>
          <w:lang w:val="ru-RU"/>
        </w:rPr>
      </w:pPr>
    </w:p>
    <w:p w14:paraId="2F43C28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558B09C3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Прасковья Ильинична, </w:t>
      </w:r>
      <w:proofErr w:type="gramStart"/>
      <w:r w:rsidRPr="004D1B87">
        <w:rPr>
          <w:color w:val="000000"/>
          <w:lang w:val="ru-RU"/>
        </w:rPr>
        <w:t>может быть</w:t>
      </w:r>
      <w:proofErr w:type="gramEnd"/>
      <w:r w:rsidRPr="004D1B87">
        <w:rPr>
          <w:color w:val="000000"/>
          <w:lang w:val="ru-RU"/>
        </w:rPr>
        <w:t xml:space="preserve"> вы можете мне помочь? Эта книга принадлежит вашему мужу?</w:t>
      </w:r>
    </w:p>
    <w:p w14:paraId="520271AE" w14:textId="77777777" w:rsidR="00401749" w:rsidRPr="004D1B87" w:rsidRDefault="00401749" w:rsidP="00401749">
      <w:pPr>
        <w:rPr>
          <w:lang w:val="ru-RU"/>
        </w:rPr>
      </w:pPr>
    </w:p>
    <w:p w14:paraId="42CFF302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 xml:space="preserve">Жена </w:t>
      </w:r>
      <w:proofErr w:type="spellStart"/>
      <w:r w:rsidRPr="004D1B87">
        <w:rPr>
          <w:color w:val="000000"/>
          <w:lang w:val="ru-RU"/>
        </w:rPr>
        <w:t>Корчаева</w:t>
      </w:r>
      <w:proofErr w:type="spellEnd"/>
      <w:r w:rsidRPr="004D1B87">
        <w:rPr>
          <w:color w:val="000000"/>
          <w:lang w:val="ru-RU"/>
        </w:rPr>
        <w:t xml:space="preserve"> просматривает книгу.</w:t>
      </w:r>
    </w:p>
    <w:p w14:paraId="3EAA628D" w14:textId="77777777" w:rsidR="00401749" w:rsidRPr="004D1B87" w:rsidRDefault="00401749" w:rsidP="00401749">
      <w:pPr>
        <w:rPr>
          <w:lang w:val="ru-RU"/>
        </w:rPr>
      </w:pPr>
    </w:p>
    <w:p w14:paraId="2993985C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КОРЧАЕВА</w:t>
      </w:r>
    </w:p>
    <w:p w14:paraId="1E48D2CC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Да, это книга Виталика. Его пометки.</w:t>
      </w:r>
    </w:p>
    <w:p w14:paraId="6ACB99A0" w14:textId="77777777" w:rsidR="00401749" w:rsidRPr="004D1B87" w:rsidRDefault="00401749" w:rsidP="00401749">
      <w:pPr>
        <w:rPr>
          <w:lang w:val="ru-RU"/>
        </w:rPr>
      </w:pPr>
    </w:p>
    <w:p w14:paraId="1FD16DD6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406F74FF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А мог он кому-нибудь её отдать, подарить?</w:t>
      </w:r>
    </w:p>
    <w:p w14:paraId="0EE834B4" w14:textId="77777777" w:rsidR="00401749" w:rsidRPr="004D1B87" w:rsidRDefault="00401749" w:rsidP="00401749">
      <w:pPr>
        <w:rPr>
          <w:lang w:val="ru-RU"/>
        </w:rPr>
      </w:pPr>
    </w:p>
    <w:p w14:paraId="7D3A9D9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КОРЧАЕВА</w:t>
      </w:r>
    </w:p>
    <w:p w14:paraId="4CBD105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Любому из своих учеников.</w:t>
      </w:r>
    </w:p>
    <w:p w14:paraId="0C288298" w14:textId="77777777" w:rsidR="00401749" w:rsidRPr="004D1B87" w:rsidRDefault="00401749" w:rsidP="00401749">
      <w:pPr>
        <w:rPr>
          <w:lang w:val="ru-RU"/>
        </w:rPr>
      </w:pPr>
    </w:p>
    <w:p w14:paraId="0926C26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2EFCEAAC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А это, конечно </w:t>
      </w:r>
      <w:proofErr w:type="spellStart"/>
      <w:r w:rsidRPr="004D1B87">
        <w:rPr>
          <w:color w:val="000000"/>
          <w:lang w:val="ru-RU"/>
        </w:rPr>
        <w:t>жеж</w:t>
      </w:r>
      <w:proofErr w:type="spellEnd"/>
      <w:r w:rsidRPr="004D1B87">
        <w:rPr>
          <w:color w:val="000000"/>
          <w:lang w:val="ru-RU"/>
        </w:rPr>
        <w:t>, сотни и тысячи человек?</w:t>
      </w:r>
    </w:p>
    <w:p w14:paraId="37C388A0" w14:textId="77777777" w:rsidR="00401749" w:rsidRPr="004D1B87" w:rsidRDefault="00401749" w:rsidP="00401749">
      <w:pPr>
        <w:rPr>
          <w:lang w:val="ru-RU"/>
        </w:rPr>
      </w:pPr>
    </w:p>
    <w:p w14:paraId="635D282E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КОРЧАЕВА</w:t>
      </w:r>
    </w:p>
    <w:p w14:paraId="07DB668C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Нет, что вы. Виталий Николаевич только талантливых учил. Их было пятеро.</w:t>
      </w:r>
    </w:p>
    <w:p w14:paraId="06F9C9AD" w14:textId="77777777" w:rsidR="00401749" w:rsidRPr="004D1B87" w:rsidRDefault="00401749" w:rsidP="00401749">
      <w:pPr>
        <w:rPr>
          <w:lang w:val="ru-RU"/>
        </w:rPr>
      </w:pPr>
    </w:p>
    <w:p w14:paraId="37BAA9E5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0F148AF0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И вы их всех знаете?</w:t>
      </w:r>
    </w:p>
    <w:p w14:paraId="2222DD60" w14:textId="77777777" w:rsidR="00401749" w:rsidRPr="004D1B87" w:rsidRDefault="00401749" w:rsidP="00401749">
      <w:pPr>
        <w:rPr>
          <w:lang w:val="ru-RU"/>
        </w:rPr>
      </w:pPr>
    </w:p>
    <w:p w14:paraId="2E936A97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КОРЧАЕВА</w:t>
      </w:r>
    </w:p>
    <w:p w14:paraId="686CFDF7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Конечно.</w:t>
      </w:r>
    </w:p>
    <w:p w14:paraId="3857E823" w14:textId="77777777" w:rsidR="00401749" w:rsidRPr="004D1B87" w:rsidRDefault="00401749" w:rsidP="00401749">
      <w:pPr>
        <w:rPr>
          <w:lang w:val="ru-RU"/>
        </w:rPr>
      </w:pPr>
    </w:p>
    <w:p w14:paraId="1F7166C6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Встаёт, подходит к “стенке”, достаёт фотоальбом.</w:t>
      </w:r>
    </w:p>
    <w:p w14:paraId="5C808E86" w14:textId="77777777" w:rsidR="00401749" w:rsidRPr="004D1B87" w:rsidRDefault="00401749" w:rsidP="00401749">
      <w:pPr>
        <w:rPr>
          <w:lang w:val="ru-RU"/>
        </w:rPr>
      </w:pPr>
    </w:p>
    <w:p w14:paraId="4AE8874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КОРЧАЕВА</w:t>
      </w:r>
    </w:p>
    <w:p w14:paraId="559B0F3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Я вам сейчас всех покажу.</w:t>
      </w:r>
    </w:p>
    <w:p w14:paraId="38A31841" w14:textId="77777777" w:rsidR="00401749" w:rsidRPr="004D1B87" w:rsidRDefault="00401749" w:rsidP="00401749">
      <w:pPr>
        <w:rPr>
          <w:lang w:val="ru-RU"/>
        </w:rPr>
      </w:pPr>
    </w:p>
    <w:p w14:paraId="63E651B3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Листает альбом. Показывает фотографии.</w:t>
      </w:r>
    </w:p>
    <w:p w14:paraId="15D922F0" w14:textId="77777777" w:rsidR="00401749" w:rsidRPr="004D1B87" w:rsidRDefault="00401749" w:rsidP="00401749">
      <w:pPr>
        <w:rPr>
          <w:lang w:val="ru-RU"/>
        </w:rPr>
      </w:pPr>
    </w:p>
    <w:p w14:paraId="461DFBAC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КОРЧАЕВА</w:t>
      </w:r>
    </w:p>
    <w:p w14:paraId="074CCEF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Вот это Лёва. Очень большая умница. Уехал в Израиль лет 5 назад, но каждый раз на Новый год шлёт открытки. Вот это </w:t>
      </w:r>
      <w:proofErr w:type="spellStart"/>
      <w:r w:rsidRPr="004D1B87">
        <w:rPr>
          <w:color w:val="000000"/>
          <w:lang w:val="ru-RU"/>
        </w:rPr>
        <w:t>Жанночка</w:t>
      </w:r>
      <w:proofErr w:type="spellEnd"/>
      <w:r w:rsidRPr="004D1B87">
        <w:rPr>
          <w:color w:val="000000"/>
          <w:lang w:val="ru-RU"/>
        </w:rPr>
        <w:t xml:space="preserve">, умничка, но вышла замуж и с шахматами покончила. Вот она с близнецами. Вот Дима. В медицинский поступил и куда-то пропал. Красивый очень мальчик был, интересно даже, в кого вырос. Миша трагически погиб. Проходил мимо пьяных и его толкнули, а </w:t>
      </w:r>
      <w:r w:rsidRPr="004D1B87">
        <w:rPr>
          <w:color w:val="000000"/>
          <w:lang w:val="ru-RU"/>
        </w:rPr>
        <w:lastRenderedPageBreak/>
        <w:t>он ударился головой и умер. И гордость наша - гроссмейстер Петров. Единственный, кто играет.</w:t>
      </w:r>
    </w:p>
    <w:p w14:paraId="28AC1579" w14:textId="77777777" w:rsidR="00401749" w:rsidRPr="004D1B87" w:rsidRDefault="00401749" w:rsidP="00401749">
      <w:pPr>
        <w:rPr>
          <w:lang w:val="ru-RU"/>
        </w:rPr>
      </w:pPr>
    </w:p>
    <w:p w14:paraId="6CC08A96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31918F35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А у Димы как фамилия?</w:t>
      </w:r>
    </w:p>
    <w:p w14:paraId="382FC1B1" w14:textId="77777777" w:rsidR="00401749" w:rsidRPr="004D1B87" w:rsidRDefault="00401749" w:rsidP="00401749">
      <w:pPr>
        <w:rPr>
          <w:lang w:val="ru-RU"/>
        </w:rPr>
      </w:pPr>
    </w:p>
    <w:p w14:paraId="1B266A2F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КОРЧАЕВА</w:t>
      </w:r>
    </w:p>
    <w:p w14:paraId="2BC4607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Вылетело из головы. Красивая такая фамилия. Да что ж такое… Лаваль! Дима Лаваль!</w:t>
      </w:r>
    </w:p>
    <w:p w14:paraId="27B5BBCE" w14:textId="77777777" w:rsidR="00401749" w:rsidRPr="004D1B87" w:rsidRDefault="00401749" w:rsidP="00401749">
      <w:pPr>
        <w:rPr>
          <w:lang w:val="ru-RU"/>
        </w:rPr>
      </w:pPr>
    </w:p>
    <w:p w14:paraId="01F28A02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50A51CBB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А можно я пару фотографий возьму? Обещаю вернуть.</w:t>
      </w:r>
    </w:p>
    <w:p w14:paraId="694C2001" w14:textId="77777777" w:rsidR="00401749" w:rsidRPr="004D1B87" w:rsidRDefault="00401749" w:rsidP="00401749">
      <w:pPr>
        <w:rPr>
          <w:lang w:val="ru-RU"/>
        </w:rPr>
      </w:pPr>
    </w:p>
    <w:p w14:paraId="2874B0B0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Жена кивает.</w:t>
      </w:r>
    </w:p>
    <w:p w14:paraId="1FAB201D" w14:textId="77777777" w:rsidR="00401749" w:rsidRPr="004D1B87" w:rsidRDefault="00401749" w:rsidP="00401749">
      <w:pPr>
        <w:rPr>
          <w:lang w:val="ru-RU"/>
        </w:rPr>
      </w:pPr>
    </w:p>
    <w:p w14:paraId="02FBB9A7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0E0DE93A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И мне позвонить надо.</w:t>
      </w:r>
    </w:p>
    <w:p w14:paraId="46B91A55" w14:textId="77777777" w:rsidR="00401749" w:rsidRPr="004D1B87" w:rsidRDefault="00401749" w:rsidP="00401749">
      <w:pPr>
        <w:rPr>
          <w:lang w:val="ru-RU"/>
        </w:rPr>
      </w:pPr>
    </w:p>
    <w:p w14:paraId="46340B91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КОРЧАЕВА</w:t>
      </w:r>
    </w:p>
    <w:p w14:paraId="55AC879A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Конечно, из кабинета.</w:t>
      </w:r>
    </w:p>
    <w:p w14:paraId="56DAF530" w14:textId="77777777" w:rsidR="00401749" w:rsidRPr="004D1B87" w:rsidRDefault="00401749" w:rsidP="00401749">
      <w:pPr>
        <w:rPr>
          <w:lang w:val="ru-RU"/>
        </w:rPr>
      </w:pPr>
    </w:p>
    <w:p w14:paraId="28FD0EE7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Боков выходит из гостиной, проходит в кабинет.</w:t>
      </w:r>
    </w:p>
    <w:p w14:paraId="0F316CF1" w14:textId="77777777" w:rsidR="00401749" w:rsidRPr="004D1B87" w:rsidRDefault="00401749" w:rsidP="00401749">
      <w:pPr>
        <w:rPr>
          <w:lang w:val="ru-RU"/>
        </w:rPr>
      </w:pPr>
    </w:p>
    <w:p w14:paraId="762D15CA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4-39. ИНТ. ДАЧА КОРЧАЕВА.КАБИНЕТ ДЕНЬ 12.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БОКОВ (00:11)</w:t>
      </w:r>
      <w:r w:rsidRPr="004D1B87">
        <w:rPr>
          <w:lang w:val="ru-RU"/>
        </w:rPr>
        <w:br/>
      </w:r>
    </w:p>
    <w:p w14:paraId="3AA9E816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 xml:space="preserve">Боков рассматривает фотографии на столе и звонит. На фото - </w:t>
      </w:r>
      <w:proofErr w:type="spellStart"/>
      <w:r w:rsidRPr="004D1B87">
        <w:rPr>
          <w:color w:val="000000"/>
          <w:lang w:val="ru-RU"/>
        </w:rPr>
        <w:t>Корчаев</w:t>
      </w:r>
      <w:proofErr w:type="spellEnd"/>
      <w:r w:rsidRPr="004D1B87">
        <w:rPr>
          <w:color w:val="000000"/>
          <w:lang w:val="ru-RU"/>
        </w:rPr>
        <w:t xml:space="preserve"> сильный и бодрый человек.</w:t>
      </w:r>
    </w:p>
    <w:p w14:paraId="233957A8" w14:textId="77777777" w:rsidR="00401749" w:rsidRPr="004D1B87" w:rsidRDefault="00401749" w:rsidP="00401749">
      <w:pPr>
        <w:rPr>
          <w:lang w:val="ru-RU"/>
        </w:rPr>
      </w:pPr>
    </w:p>
    <w:p w14:paraId="69E47C54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7D829A7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Наташа, найди мне всё про Дмитрия Лаваля, студента мединститута. И про гроссмейстера Петрова.</w:t>
      </w:r>
    </w:p>
    <w:p w14:paraId="166D0CBF" w14:textId="77777777" w:rsidR="00401749" w:rsidRPr="004D1B87" w:rsidRDefault="00401749" w:rsidP="00401749">
      <w:pPr>
        <w:rPr>
          <w:lang w:val="ru-RU"/>
        </w:rPr>
      </w:pPr>
    </w:p>
    <w:p w14:paraId="708EA75E" w14:textId="3152CAAF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4-40. НАТ. ЛЕС.ШАЛАШ ИГОРЯ ДЕНЬ 12.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ИГОРЬ</w:t>
      </w:r>
      <w:r w:rsidR="00FC748B">
        <w:rPr>
          <w:b/>
          <w:color w:val="000000"/>
          <w:lang w:val="ru-RU"/>
        </w:rPr>
        <w:t>, неясный силуэт</w:t>
      </w:r>
      <w:r w:rsidRPr="004D1B87">
        <w:rPr>
          <w:b/>
          <w:color w:val="000000"/>
          <w:lang w:val="ru-RU"/>
        </w:rPr>
        <w:t xml:space="preserve"> (01:10)</w:t>
      </w:r>
      <w:r w:rsidRPr="004D1B87">
        <w:rPr>
          <w:lang w:val="ru-RU"/>
        </w:rPr>
        <w:br/>
      </w:r>
    </w:p>
    <w:p w14:paraId="2BB7B2E4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Игорь строит шалаш. Он всё больше похож на логово маньяка. Игорь вырезает статью отца из «Известий». Красной ручкой закрашивает момент, где речь идёт о нем:</w:t>
      </w:r>
    </w:p>
    <w:p w14:paraId="4156A47A" w14:textId="77777777" w:rsidR="00401749" w:rsidRPr="004D1B87" w:rsidRDefault="00401749" w:rsidP="00401749">
      <w:pPr>
        <w:rPr>
          <w:lang w:val="ru-RU"/>
        </w:rPr>
      </w:pPr>
    </w:p>
    <w:p w14:paraId="33F0B962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“Мой сын Игорь оказался единственным свидетелем и рассказал страшные вещи”.</w:t>
      </w:r>
    </w:p>
    <w:p w14:paraId="3504AF02" w14:textId="77777777" w:rsidR="00401749" w:rsidRPr="004D1B87" w:rsidRDefault="00401749" w:rsidP="00401749">
      <w:pPr>
        <w:rPr>
          <w:lang w:val="ru-RU"/>
        </w:rPr>
      </w:pPr>
    </w:p>
    <w:p w14:paraId="0FBAA15E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Прикрепляет газету на стену. Перочинным ножом режет себе руку. Смотрит, как течёт кровь. Капает ей на фотографию мальчика с листовки. Тоже вешает на стену. Слизывает кровь с руки, пишет в дневнике.</w:t>
      </w:r>
    </w:p>
    <w:p w14:paraId="05CD4B20" w14:textId="77777777" w:rsidR="00401749" w:rsidRPr="004D1B87" w:rsidRDefault="00401749" w:rsidP="00401749">
      <w:pPr>
        <w:rPr>
          <w:lang w:val="ru-RU"/>
        </w:rPr>
      </w:pPr>
    </w:p>
    <w:p w14:paraId="2FC7B20A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ИГОРЬ (ЗК)</w:t>
      </w:r>
    </w:p>
    <w:p w14:paraId="1B05F1F1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lastRenderedPageBreak/>
        <w:t>Я хотел бы рассказать папе всё, что я видел. Но я не могу ему больше доверять.</w:t>
      </w:r>
    </w:p>
    <w:p w14:paraId="4E1F68E4" w14:textId="77777777" w:rsidR="00401749" w:rsidRPr="004D1B87" w:rsidRDefault="00401749" w:rsidP="00401749">
      <w:pPr>
        <w:rPr>
          <w:lang w:val="ru-RU"/>
        </w:rPr>
      </w:pPr>
    </w:p>
    <w:p w14:paraId="2607D177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Внезапно раздаётся треск веток. Игорь выглядывает из шалаша и видит вдалеке в кустах НЕЯСНЫЙ СИЛУЭТ. Он выбирается из секретного логова и тихонько крадётся подальше. Оглядывается и понимает, что силуэт движется за ним. Игорь ускоряет шаг, человек тоже ускоряется, Игорь бежит, и человек бежит за ним! Игорь прячется за корнями поваленного дерева, прислушивается к шагам, они все ближе, совсем рядом, Игорь слизывает кровь из пореза на руке и боится шелохнуться. Шаги удаляются. Игорь выжидает ещё немного и бросается через лес на дачу.</w:t>
      </w:r>
    </w:p>
    <w:p w14:paraId="14FB8585" w14:textId="77777777" w:rsidR="00401749" w:rsidRPr="004D1B87" w:rsidRDefault="00401749" w:rsidP="00401749">
      <w:pPr>
        <w:rPr>
          <w:lang w:val="ru-RU"/>
        </w:rPr>
      </w:pPr>
    </w:p>
    <w:p w14:paraId="103DF724" w14:textId="5AA60B93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4-41. НАТ. ДАЧА МАЛЬЦЕВЫХ.ДВОР НОЧЬ 12.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БОКОВ, КОЗЫРЕВ, МАЛЬЦЕВА, МАЛЬЦЕВ, ИГОРЬ</w:t>
      </w:r>
      <w:r w:rsidR="00FC748B">
        <w:rPr>
          <w:b/>
          <w:color w:val="000000"/>
          <w:lang w:val="ru-RU"/>
        </w:rPr>
        <w:t>, сотрудники милиции (2)</w:t>
      </w:r>
      <w:r w:rsidRPr="004D1B87">
        <w:rPr>
          <w:b/>
          <w:color w:val="000000"/>
          <w:lang w:val="ru-RU"/>
        </w:rPr>
        <w:t xml:space="preserve"> (00:59)</w:t>
      </w:r>
      <w:r w:rsidRPr="004D1B87">
        <w:rPr>
          <w:lang w:val="ru-RU"/>
        </w:rPr>
        <w:br/>
      </w:r>
    </w:p>
    <w:p w14:paraId="343EDFEB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Милицейские машины с мигалками. Много. Весь двор - полон милиции. Соседи смотрят через заборы. В центре круга - мать Игоря. Она негодует. При этом она не кричит, а говорит тоном обиженной девочки.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МАЛЬЦЕВА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Из-за того, что вы втянули моего сына в эту историю, на него сегодня напали, и пытались убить! У него порезаны ручки! Будьте вы прокляты!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В окне дома появляется Игорь.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ИГОРЬ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Я сам порезался, случайно! Он просто гнался за мной!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МАЛЬЦЕВ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Вот про это всё будет моя следующая статья, как вы подставили моего сына!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БОКОВ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 xml:space="preserve">Ты сам, мразь, его подставил. Что </w:t>
      </w:r>
      <w:proofErr w:type="spellStart"/>
      <w:proofErr w:type="gramStart"/>
      <w:r w:rsidRPr="004D1B87">
        <w:rPr>
          <w:color w:val="000000"/>
          <w:lang w:val="ru-RU"/>
        </w:rPr>
        <w:t>ты,сука</w:t>
      </w:r>
      <w:proofErr w:type="spellEnd"/>
      <w:proofErr w:type="gramEnd"/>
      <w:r w:rsidRPr="004D1B87">
        <w:rPr>
          <w:color w:val="000000"/>
          <w:lang w:val="ru-RU"/>
        </w:rPr>
        <w:t xml:space="preserve">, за человек такой, </w:t>
      </w:r>
      <w:proofErr w:type="spellStart"/>
      <w:r w:rsidRPr="004D1B87">
        <w:rPr>
          <w:color w:val="000000"/>
          <w:lang w:val="ru-RU"/>
        </w:rPr>
        <w:t>шо</w:t>
      </w:r>
      <w:proofErr w:type="spellEnd"/>
      <w:r w:rsidRPr="004D1B87">
        <w:rPr>
          <w:color w:val="000000"/>
          <w:lang w:val="ru-RU"/>
        </w:rPr>
        <w:t xml:space="preserve"> ради этой славы объявил мальчишку убийце!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МАЛЬЦЕВ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Что ты сказал?!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Боков толкает его в грудь.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БОКОВ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Правду сказал.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Козырев встаёт между Боковым и отцом Игоря.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КОЗЫРЕВ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Так, хватит!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МАЛЬЦЕВ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Пошли вон отсюда! Без ордера чтоб ноги вашей здесь не было! Это вам не убогого уголовника до смерти довести! Вон пошли, я сказал!!!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Козырев уводит Бокова.</w:t>
      </w:r>
    </w:p>
    <w:p w14:paraId="6B210AEB" w14:textId="77777777" w:rsidR="00401749" w:rsidRPr="004D1B87" w:rsidRDefault="00401749" w:rsidP="00401749">
      <w:pPr>
        <w:rPr>
          <w:lang w:val="ru-RU"/>
        </w:rPr>
      </w:pPr>
    </w:p>
    <w:p w14:paraId="6DACBD53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4-42. НАТ. МИЛИЦЕЙСКИЙ АВТОМОБИЛЬ НОЧЬ 12.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ДОБРОВОЛЬСКАЯ, БОКОВ, КОЗЫРЕВ (00:42)</w:t>
      </w:r>
      <w:r w:rsidRPr="004D1B87">
        <w:rPr>
          <w:lang w:val="ru-RU"/>
        </w:rPr>
        <w:br/>
      </w:r>
    </w:p>
    <w:p w14:paraId="16E7FEFC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5D2DB75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lastRenderedPageBreak/>
        <w:t>Оперативники нашли водителя такси, который видел, как Лёша садился в попутку. Красный Москвич. На номер не посмотрел, водителя не видел. Запросили все посты ДПС по трассе – пока информации больше никакой.</w:t>
      </w:r>
    </w:p>
    <w:p w14:paraId="3DDEEAAE" w14:textId="77777777" w:rsidR="00401749" w:rsidRPr="004D1B87" w:rsidRDefault="00401749" w:rsidP="00401749">
      <w:pPr>
        <w:rPr>
          <w:lang w:val="ru-RU"/>
        </w:rPr>
      </w:pPr>
    </w:p>
    <w:p w14:paraId="2BDDF4E5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7D08CD4E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Ну хоть так. А что там с этими шахматистами?</w:t>
      </w:r>
    </w:p>
    <w:p w14:paraId="55B91A8D" w14:textId="77777777" w:rsidR="00401749" w:rsidRPr="004D1B87" w:rsidRDefault="00401749" w:rsidP="00401749">
      <w:pPr>
        <w:rPr>
          <w:lang w:val="ru-RU"/>
        </w:rPr>
      </w:pPr>
    </w:p>
    <w:p w14:paraId="393C7EBF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ДОБРОВОЛЬСКАЯ</w:t>
      </w:r>
    </w:p>
    <w:p w14:paraId="60D731F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Гроссмейстер Петров живёт уже второй год в Чехословацкой республике, атташе по культуре. В СССР последний раз был полгода назад. А вот с Лавалем всё интереснее. Учился на хирурга. Из института его выгнали. Информации о нём пока мало. Сейчас живёт на Рублёвке. Работает в библиотеке.</w:t>
      </w:r>
    </w:p>
    <w:p w14:paraId="3AA49CA2" w14:textId="77777777" w:rsidR="00401749" w:rsidRPr="004D1B87" w:rsidRDefault="00401749" w:rsidP="00401749">
      <w:pPr>
        <w:rPr>
          <w:lang w:val="ru-RU"/>
        </w:rPr>
      </w:pPr>
    </w:p>
    <w:p w14:paraId="5819CCC4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70D153D7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Козырев, ты наружку поставил?</w:t>
      </w:r>
    </w:p>
    <w:p w14:paraId="298A5ABD" w14:textId="77777777" w:rsidR="00401749" w:rsidRPr="004D1B87" w:rsidRDefault="00401749" w:rsidP="00401749">
      <w:pPr>
        <w:rPr>
          <w:lang w:val="ru-RU"/>
        </w:rPr>
      </w:pPr>
    </w:p>
    <w:p w14:paraId="3BC7D36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7C06394F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 Чехословацкой республике?</w:t>
      </w:r>
    </w:p>
    <w:p w14:paraId="15D1878F" w14:textId="77777777" w:rsidR="00401749" w:rsidRPr="004D1B87" w:rsidRDefault="00401749" w:rsidP="00401749">
      <w:pPr>
        <w:rPr>
          <w:lang w:val="ru-RU"/>
        </w:rPr>
      </w:pPr>
    </w:p>
    <w:p w14:paraId="224A362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БОКОВ</w:t>
      </w:r>
    </w:p>
    <w:p w14:paraId="140CD276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За хирургом-недоучкой, </w:t>
      </w:r>
      <w:proofErr w:type="spellStart"/>
      <w:r w:rsidRPr="004D1B87">
        <w:rPr>
          <w:color w:val="000000"/>
          <w:lang w:val="ru-RU"/>
        </w:rPr>
        <w:t>ёпта</w:t>
      </w:r>
      <w:proofErr w:type="spellEnd"/>
      <w:r w:rsidRPr="004D1B87">
        <w:rPr>
          <w:color w:val="000000"/>
          <w:lang w:val="ru-RU"/>
        </w:rPr>
        <w:t>! Самому думать надо хоть иногда!</w:t>
      </w:r>
    </w:p>
    <w:p w14:paraId="4AF2AD3E" w14:textId="77777777" w:rsidR="00401749" w:rsidRPr="004D1B87" w:rsidRDefault="00401749" w:rsidP="00401749">
      <w:pPr>
        <w:rPr>
          <w:lang w:val="ru-RU"/>
        </w:rPr>
      </w:pPr>
    </w:p>
    <w:p w14:paraId="5AECFC16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4-43. ИНТ. ГЕНПРОКУРАТУРА МОСКВА.КАБИНЕТ ГЕНПРОКУРОРА СССР УТРО 13.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КОЗЫРЕВ, ГЕНПРОКУРОР (00:41)</w:t>
      </w:r>
      <w:r w:rsidRPr="004D1B87">
        <w:rPr>
          <w:lang w:val="ru-RU"/>
        </w:rPr>
        <w:br/>
      </w:r>
    </w:p>
    <w:p w14:paraId="508FCCA8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Козырев стоит по стойке смирно.</w:t>
      </w:r>
    </w:p>
    <w:p w14:paraId="37AB1BC1" w14:textId="77777777" w:rsidR="00401749" w:rsidRPr="004D1B87" w:rsidRDefault="00401749" w:rsidP="00401749">
      <w:pPr>
        <w:rPr>
          <w:lang w:val="ru-RU"/>
        </w:rPr>
      </w:pPr>
    </w:p>
    <w:p w14:paraId="3A5482F8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ГЕНПРОКУРОР</w:t>
      </w:r>
    </w:p>
    <w:p w14:paraId="5731455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Мне только что звонили из ЦК. Требуют санкций. И заменить следственную группу. Готов возглавить?</w:t>
      </w:r>
    </w:p>
    <w:p w14:paraId="183E5EB2" w14:textId="77777777" w:rsidR="00401749" w:rsidRPr="004D1B87" w:rsidRDefault="00401749" w:rsidP="00401749">
      <w:pPr>
        <w:rPr>
          <w:lang w:val="ru-RU"/>
        </w:rPr>
      </w:pPr>
    </w:p>
    <w:p w14:paraId="2BC393B4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09062D58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Готов, конечно, но Боков хороший следователь. Лучше, чем я.</w:t>
      </w:r>
    </w:p>
    <w:p w14:paraId="4D065159" w14:textId="77777777" w:rsidR="00401749" w:rsidRPr="004D1B87" w:rsidRDefault="00401749" w:rsidP="00401749">
      <w:pPr>
        <w:rPr>
          <w:lang w:val="ru-RU"/>
        </w:rPr>
      </w:pPr>
    </w:p>
    <w:p w14:paraId="066BAF02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ГЕНПРОКУРОР</w:t>
      </w:r>
    </w:p>
    <w:p w14:paraId="6C2593E0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Ну ты видишь, что с ним происходит?! Я по-человечески понимаю, что у него с женой там проблемы, голова не тем занята. Но с такой работой никто никакую квоту на жену ему сейчас не даст. И надо как-то сказать ему об </w:t>
      </w:r>
      <w:r w:rsidRPr="004D1B87">
        <w:rPr>
          <w:color w:val="000000"/>
          <w:lang w:val="ru-RU"/>
        </w:rPr>
        <w:lastRenderedPageBreak/>
        <w:t>этом, но так, чтоб совсем не завалить дело. А то психанёт и напортачит ещё больше чем. Выбери сам момент.</w:t>
      </w:r>
    </w:p>
    <w:p w14:paraId="78A6E265" w14:textId="77777777" w:rsidR="00401749" w:rsidRPr="004D1B87" w:rsidRDefault="00401749" w:rsidP="00401749">
      <w:pPr>
        <w:rPr>
          <w:lang w:val="ru-RU"/>
        </w:rPr>
      </w:pPr>
    </w:p>
    <w:p w14:paraId="35483DC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2F776D63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У Бокова есть подозреваемый.</w:t>
      </w:r>
    </w:p>
    <w:p w14:paraId="13AC443C" w14:textId="77777777" w:rsidR="00401749" w:rsidRPr="004D1B87" w:rsidRDefault="00401749" w:rsidP="00401749">
      <w:pPr>
        <w:rPr>
          <w:lang w:val="ru-RU"/>
        </w:rPr>
      </w:pPr>
    </w:p>
    <w:p w14:paraId="52C28065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ГЕНПРОКУРОР</w:t>
      </w:r>
    </w:p>
    <w:p w14:paraId="0AC4914A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Ты мне тут благородство не включай. Иди пока, но будь готов в любой момент.</w:t>
      </w:r>
    </w:p>
    <w:p w14:paraId="32067B42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Свободен!</w:t>
      </w:r>
    </w:p>
    <w:p w14:paraId="3DB34F5F" w14:textId="77777777" w:rsidR="00401749" w:rsidRPr="004D1B87" w:rsidRDefault="00401749" w:rsidP="00401749">
      <w:pPr>
        <w:rPr>
          <w:lang w:val="ru-RU"/>
        </w:rPr>
      </w:pPr>
    </w:p>
    <w:p w14:paraId="22F8B26D" w14:textId="091CFE3A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4-44. НАТ. АПТЕКА ДЕНЬ 13.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ДИМА, ТОПТУН 1, ТОПТУН 2</w:t>
      </w:r>
      <w:r w:rsidR="00FC748B">
        <w:rPr>
          <w:b/>
          <w:color w:val="000000"/>
          <w:lang w:val="ru-RU"/>
        </w:rPr>
        <w:t>, прохожие</w:t>
      </w:r>
      <w:r w:rsidRPr="004D1B87">
        <w:rPr>
          <w:b/>
          <w:color w:val="000000"/>
          <w:lang w:val="ru-RU"/>
        </w:rPr>
        <w:t xml:space="preserve"> (00:17)</w:t>
      </w:r>
      <w:r w:rsidRPr="004D1B87">
        <w:rPr>
          <w:lang w:val="ru-RU"/>
        </w:rPr>
        <w:br/>
      </w:r>
    </w:p>
    <w:p w14:paraId="39E1BAF1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По улице идёт Дима Лаваль, которого мы видели только на детских фотографиях, но узнать его можно. Наружка следит за ним. Дима заходит в аптеку, наружка ждёт на улице. Дима выходит, один из наблюдающих отправляется за ним, другой заходит в аптеку.</w:t>
      </w:r>
    </w:p>
    <w:p w14:paraId="23CD83FF" w14:textId="77777777" w:rsidR="00401749" w:rsidRPr="004D1B87" w:rsidRDefault="00401749" w:rsidP="00401749">
      <w:pPr>
        <w:rPr>
          <w:lang w:val="ru-RU"/>
        </w:rPr>
      </w:pPr>
    </w:p>
    <w:p w14:paraId="1E4D9C50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4-45. НАТ. АПТЕКА ДЕНЬ 13.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АПТЕКАРША, ТОПТУН 1 (00:15)</w:t>
      </w:r>
      <w:r w:rsidRPr="004D1B87">
        <w:rPr>
          <w:lang w:val="ru-RU"/>
        </w:rPr>
        <w:br/>
      </w:r>
    </w:p>
    <w:p w14:paraId="22727844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Топтун 1 подходит к Аптекарше.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ТОПТУН 1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Что парень этот купил?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АПТЕКАРША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А вам какое дело?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ТОПТУН 1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Милиция, быстро!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АПТЕКАРША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Феназепаму 5 пачек и эти…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ТОПТУН 1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Что эти?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Аптекарша мнётся.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АПТЕКАРША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Резиновые изделия.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ТОПТУН 1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Гондоны, что ли?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АПТЕКАРША</w:t>
      </w:r>
      <w:r w:rsidRPr="004D1B87">
        <w:rPr>
          <w:lang w:val="ru-RU"/>
        </w:rPr>
        <w:br/>
      </w:r>
      <w:r w:rsidRPr="004D1B87">
        <w:rPr>
          <w:color w:val="000000"/>
          <w:lang w:val="ru-RU"/>
        </w:rPr>
        <w:t>Ну да.</w:t>
      </w:r>
    </w:p>
    <w:p w14:paraId="1C7C7BF5" w14:textId="77777777" w:rsidR="00401749" w:rsidRPr="004D1B87" w:rsidRDefault="00401749" w:rsidP="00401749">
      <w:pPr>
        <w:rPr>
          <w:lang w:val="ru-RU"/>
        </w:rPr>
      </w:pPr>
    </w:p>
    <w:p w14:paraId="6EAC22C5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4-46. ИНТ. ОНКОЛОГИЧЕСКАЯ КЛИНИКА.КАБИНЕТ ЧЕРНЫШОВА/ КОРИДОР ДЕНЬ 13.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КОЗЫРЕВ, ЧЕРНЫШОВ (01:20)</w:t>
      </w:r>
      <w:r w:rsidRPr="004D1B87">
        <w:rPr>
          <w:lang w:val="ru-RU"/>
        </w:rPr>
        <w:br/>
      </w:r>
    </w:p>
    <w:p w14:paraId="5CBEC551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Козырев открывает дверь с надписью “</w:t>
      </w:r>
      <w:proofErr w:type="spellStart"/>
      <w:proofErr w:type="gramStart"/>
      <w:r w:rsidRPr="004D1B87">
        <w:rPr>
          <w:color w:val="000000"/>
          <w:lang w:val="ru-RU"/>
        </w:rPr>
        <w:t>зав.отделением</w:t>
      </w:r>
      <w:proofErr w:type="spellEnd"/>
      <w:proofErr w:type="gramEnd"/>
      <w:r w:rsidRPr="004D1B87">
        <w:rPr>
          <w:color w:val="000000"/>
          <w:lang w:val="ru-RU"/>
        </w:rPr>
        <w:t xml:space="preserve"> онкологии Чернышов С.А.”. За столом сидит человек средних лет (ЧЕРНЫШОВ) и что-то пишет.</w:t>
      </w:r>
    </w:p>
    <w:p w14:paraId="1DA4A80B" w14:textId="77777777" w:rsidR="00401749" w:rsidRPr="004D1B87" w:rsidRDefault="00401749" w:rsidP="00401749">
      <w:pPr>
        <w:rPr>
          <w:lang w:val="ru-RU"/>
        </w:rPr>
      </w:pPr>
    </w:p>
    <w:p w14:paraId="50CF6BE3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406ABEA7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Здравствуйте, меня к вам направил профессор Белоусов. Меня зовут Валерий </w:t>
      </w:r>
      <w:r w:rsidRPr="004D1B87">
        <w:rPr>
          <w:color w:val="000000"/>
          <w:lang w:val="ru-RU"/>
        </w:rPr>
        <w:lastRenderedPageBreak/>
        <w:t>и у меня к вам очень деликатный разговор.</w:t>
      </w:r>
    </w:p>
    <w:p w14:paraId="5A20E8AE" w14:textId="77777777" w:rsidR="00401749" w:rsidRPr="004D1B87" w:rsidRDefault="00401749" w:rsidP="00401749">
      <w:pPr>
        <w:rPr>
          <w:lang w:val="ru-RU"/>
        </w:rPr>
      </w:pPr>
    </w:p>
    <w:p w14:paraId="3B8B3726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ЧЕРНЫШОВ</w:t>
      </w:r>
    </w:p>
    <w:p w14:paraId="66CF81C5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При всем уважении к профессору, я не смогу взять ещё одного пациента.</w:t>
      </w:r>
    </w:p>
    <w:p w14:paraId="41B26205" w14:textId="77777777" w:rsidR="00401749" w:rsidRPr="004D1B87" w:rsidRDefault="00401749" w:rsidP="00401749">
      <w:pPr>
        <w:rPr>
          <w:lang w:val="ru-RU"/>
        </w:rPr>
      </w:pPr>
    </w:p>
    <w:p w14:paraId="73673287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590A67A4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Просто выслушайте меня, пожалуйста. Я следователь по особо важным делам прокуратуры СССР.</w:t>
      </w:r>
    </w:p>
    <w:p w14:paraId="7F36EF7E" w14:textId="77777777" w:rsidR="00401749" w:rsidRPr="004D1B87" w:rsidRDefault="00401749" w:rsidP="00401749">
      <w:pPr>
        <w:rPr>
          <w:lang w:val="ru-RU"/>
        </w:rPr>
      </w:pPr>
    </w:p>
    <w:p w14:paraId="798EAAB5" w14:textId="77777777" w:rsidR="00401749" w:rsidRPr="004D1B87" w:rsidRDefault="00401749" w:rsidP="00401749">
      <w:pPr>
        <w:rPr>
          <w:lang w:val="ru-RU"/>
        </w:rPr>
      </w:pPr>
      <w:r w:rsidRPr="004D1B87">
        <w:rPr>
          <w:color w:val="000000"/>
          <w:lang w:val="ru-RU"/>
        </w:rPr>
        <w:t>Чернышов откладывает ручку и внимательно смотрит на Козырева.</w:t>
      </w:r>
    </w:p>
    <w:p w14:paraId="7137DE5B" w14:textId="77777777" w:rsidR="00401749" w:rsidRPr="004D1B87" w:rsidRDefault="00401749" w:rsidP="00401749">
      <w:pPr>
        <w:rPr>
          <w:lang w:val="ru-RU"/>
        </w:rPr>
      </w:pPr>
    </w:p>
    <w:p w14:paraId="075A4BF6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2E20DC6F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Мы расследуем дело Фишера, если вы слышали о таком.</w:t>
      </w:r>
    </w:p>
    <w:p w14:paraId="3DB54D6A" w14:textId="77777777" w:rsidR="00401749" w:rsidRPr="004D1B87" w:rsidRDefault="00401749" w:rsidP="00401749">
      <w:pPr>
        <w:rPr>
          <w:lang w:val="ru-RU"/>
        </w:rPr>
      </w:pPr>
    </w:p>
    <w:p w14:paraId="6F67B319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ЧЕРНЫШОВ</w:t>
      </w:r>
    </w:p>
    <w:p w14:paraId="784EACE1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Конечно, против вас ополчилась вся центральная пресса.</w:t>
      </w:r>
    </w:p>
    <w:p w14:paraId="7D4B3C08" w14:textId="77777777" w:rsidR="00401749" w:rsidRPr="004D1B87" w:rsidRDefault="00401749" w:rsidP="00401749">
      <w:pPr>
        <w:rPr>
          <w:lang w:val="ru-RU"/>
        </w:rPr>
      </w:pPr>
    </w:p>
    <w:p w14:paraId="4A4AE854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36BFCE3C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Фишер убивает детей. Страшными, садистскими методами. Насилует мальчиков, отрезает им головы.</w:t>
      </w:r>
    </w:p>
    <w:p w14:paraId="7757A6F7" w14:textId="77777777" w:rsidR="00401749" w:rsidRPr="004D1B87" w:rsidRDefault="00401749" w:rsidP="00401749">
      <w:pPr>
        <w:rPr>
          <w:lang w:val="ru-RU"/>
        </w:rPr>
      </w:pPr>
    </w:p>
    <w:p w14:paraId="78AD4365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ЧЕРНЫШОВ</w:t>
      </w:r>
    </w:p>
    <w:p w14:paraId="29FF68A9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Я тоже могу рассказать вам массу страшных историй с неприятными подробностями. И?</w:t>
      </w:r>
    </w:p>
    <w:p w14:paraId="465EF5AF" w14:textId="77777777" w:rsidR="00401749" w:rsidRPr="004D1B87" w:rsidRDefault="00401749" w:rsidP="00401749">
      <w:pPr>
        <w:rPr>
          <w:lang w:val="ru-RU"/>
        </w:rPr>
      </w:pPr>
    </w:p>
    <w:p w14:paraId="44040FB1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6ADAE053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Единственный человек в стране, который может поймать Фишера -следователь Евгений Боков.</w:t>
      </w:r>
    </w:p>
    <w:p w14:paraId="69DCC6FD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 xml:space="preserve">Но он не может сосредоточиться, потому что его жена - умирает в </w:t>
      </w:r>
      <w:proofErr w:type="spellStart"/>
      <w:r w:rsidRPr="004D1B87">
        <w:rPr>
          <w:color w:val="000000"/>
          <w:lang w:val="ru-RU"/>
        </w:rPr>
        <w:t>Ростове</w:t>
      </w:r>
      <w:proofErr w:type="spellEnd"/>
      <w:r w:rsidRPr="004D1B87">
        <w:rPr>
          <w:color w:val="000000"/>
          <w:lang w:val="ru-RU"/>
        </w:rPr>
        <w:t xml:space="preserve"> от рака. А значит, в ваших руках жизнь бог знает скольких детей, которые могут погибнуть в страшных мучениях.</w:t>
      </w:r>
    </w:p>
    <w:p w14:paraId="55CAB50C" w14:textId="77777777" w:rsidR="00401749" w:rsidRPr="004D1B87" w:rsidRDefault="00401749" w:rsidP="00401749">
      <w:pPr>
        <w:rPr>
          <w:lang w:val="ru-RU"/>
        </w:rPr>
      </w:pPr>
    </w:p>
    <w:p w14:paraId="5C905EBB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ЧЕРНЫШОВ</w:t>
      </w:r>
    </w:p>
    <w:p w14:paraId="298F0FD1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Вы же вроде из прокуратуры. А формулируете как суд. Обвинение мне вынесли. И ответственность. Я хочу вам помочь. Но я не могу. По закону не могу без квоты.</w:t>
      </w:r>
    </w:p>
    <w:p w14:paraId="705E7D45" w14:textId="77777777" w:rsidR="00401749" w:rsidRPr="004D1B87" w:rsidRDefault="00401749" w:rsidP="00401749">
      <w:pPr>
        <w:rPr>
          <w:lang w:val="ru-RU"/>
        </w:rPr>
      </w:pPr>
    </w:p>
    <w:p w14:paraId="73F8B0AE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КОЗЫРЕВ</w:t>
      </w:r>
    </w:p>
    <w:p w14:paraId="269F03B7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t>Боюсь, вы на грани роковой ошибки.</w:t>
      </w:r>
    </w:p>
    <w:p w14:paraId="3D5E4ABD" w14:textId="77777777" w:rsidR="00401749" w:rsidRPr="004D1B87" w:rsidRDefault="00401749" w:rsidP="00401749">
      <w:pPr>
        <w:rPr>
          <w:lang w:val="ru-RU"/>
        </w:rPr>
      </w:pPr>
    </w:p>
    <w:p w14:paraId="65660488" w14:textId="77777777" w:rsidR="00401749" w:rsidRPr="004D1B87" w:rsidRDefault="00401749" w:rsidP="00401749">
      <w:pPr>
        <w:ind w:left="3166"/>
        <w:rPr>
          <w:lang w:val="ru-RU"/>
        </w:rPr>
      </w:pPr>
      <w:r w:rsidRPr="004D1B87">
        <w:rPr>
          <w:color w:val="000000"/>
          <w:lang w:val="ru-RU"/>
        </w:rPr>
        <w:t>ЧЕРНЫШОВ</w:t>
      </w:r>
    </w:p>
    <w:p w14:paraId="15C8C760" w14:textId="77777777" w:rsidR="00401749" w:rsidRPr="004D1B87" w:rsidRDefault="00401749" w:rsidP="00401749">
      <w:pPr>
        <w:ind w:left="1441" w:right="2161"/>
        <w:rPr>
          <w:lang w:val="ru-RU"/>
        </w:rPr>
      </w:pPr>
      <w:r w:rsidRPr="004D1B87">
        <w:rPr>
          <w:color w:val="000000"/>
          <w:lang w:val="ru-RU"/>
        </w:rPr>
        <w:lastRenderedPageBreak/>
        <w:t>Все, что я могу для вас сделать - написать письмо в Минздрав. Но без поддержки в Минздраве - моему письму грош цена.</w:t>
      </w:r>
    </w:p>
    <w:p w14:paraId="52956BEA" w14:textId="77777777" w:rsidR="00401749" w:rsidRPr="004D1B87" w:rsidRDefault="00401749" w:rsidP="00401749">
      <w:pPr>
        <w:rPr>
          <w:lang w:val="ru-RU"/>
        </w:rPr>
      </w:pPr>
    </w:p>
    <w:p w14:paraId="4959D922" w14:textId="77777777" w:rsidR="00401749" w:rsidRPr="004D1B87" w:rsidRDefault="00401749" w:rsidP="00401749">
      <w:pPr>
        <w:rPr>
          <w:lang w:val="ru-RU"/>
        </w:rPr>
      </w:pPr>
      <w:r w:rsidRPr="004D1B87">
        <w:rPr>
          <w:b/>
          <w:color w:val="000000"/>
          <w:lang w:val="ru-RU"/>
        </w:rPr>
        <w:t xml:space="preserve">4-47. НАТ. ДОРОГА.У ЛЕСА ДЕНЬ 13. </w:t>
      </w:r>
      <w:r w:rsidRPr="004D1B87">
        <w:rPr>
          <w:lang w:val="ru-RU"/>
        </w:rPr>
        <w:br/>
      </w:r>
      <w:r w:rsidRPr="004D1B87">
        <w:rPr>
          <w:b/>
          <w:color w:val="000000"/>
          <w:lang w:val="ru-RU"/>
        </w:rPr>
        <w:t>ДИМА, СЛАВА, ТОПТУН 1, ТОПТУН 2 (00:15)</w:t>
      </w:r>
      <w:r w:rsidRPr="004D1B87">
        <w:rPr>
          <w:lang w:val="ru-RU"/>
        </w:rPr>
        <w:br/>
      </w:r>
    </w:p>
    <w:p w14:paraId="16EBC120" w14:textId="77777777" w:rsidR="00401749" w:rsidRPr="00401749" w:rsidRDefault="00401749" w:rsidP="00401749">
      <w:pPr>
        <w:rPr>
          <w:lang w:val="ru-RU"/>
        </w:rPr>
      </w:pPr>
      <w:r w:rsidRPr="00401749">
        <w:rPr>
          <w:color w:val="000000"/>
          <w:lang w:val="ru-RU"/>
        </w:rPr>
        <w:t>Дороги Рублёвки. Наружка наблюдает за Димой Лаваль, который сидит за рулём автомобиля Москвич красного цвета. В машине пассажир (СЛАВА) Машина сворачивает на лесную дорогу и останавливается на полянке. Наружка осторожно паркуется, крадётся по кустам.</w:t>
      </w:r>
    </w:p>
    <w:p w14:paraId="6D5C9EF2" w14:textId="77777777" w:rsidR="00401749" w:rsidRPr="00401749" w:rsidRDefault="00401749" w:rsidP="00401749">
      <w:pPr>
        <w:rPr>
          <w:lang w:val="ru-RU"/>
        </w:rPr>
      </w:pPr>
    </w:p>
    <w:p w14:paraId="154A9E35" w14:textId="77777777" w:rsidR="00401749" w:rsidRPr="00401749" w:rsidRDefault="00401749" w:rsidP="00401749">
      <w:pPr>
        <w:rPr>
          <w:lang w:val="ru-RU"/>
        </w:rPr>
      </w:pPr>
      <w:r w:rsidRPr="00401749">
        <w:rPr>
          <w:b/>
          <w:color w:val="000000"/>
          <w:lang w:val="ru-RU"/>
        </w:rPr>
        <w:t xml:space="preserve">4-48. НАТ. ПОЛЯНА У ЛЕСНОЙ ДОРОГИ ДЕНЬ 13. </w:t>
      </w:r>
      <w:r w:rsidRPr="00401749">
        <w:rPr>
          <w:lang w:val="ru-RU"/>
        </w:rPr>
        <w:br/>
      </w:r>
      <w:r w:rsidRPr="00401749">
        <w:rPr>
          <w:b/>
          <w:color w:val="000000"/>
          <w:lang w:val="ru-RU"/>
        </w:rPr>
        <w:t>ДИМА, СЛАВА, ТОПТУН 1, ТОПТУН 2 (00:20)</w:t>
      </w:r>
      <w:r w:rsidRPr="00401749">
        <w:rPr>
          <w:lang w:val="ru-RU"/>
        </w:rPr>
        <w:br/>
      </w:r>
    </w:p>
    <w:p w14:paraId="6AA40721" w14:textId="77777777" w:rsidR="00401749" w:rsidRPr="00401749" w:rsidRDefault="00401749" w:rsidP="00401749">
      <w:pPr>
        <w:rPr>
          <w:lang w:val="ru-RU"/>
        </w:rPr>
      </w:pPr>
      <w:r w:rsidRPr="00401749">
        <w:rPr>
          <w:color w:val="000000"/>
          <w:lang w:val="ru-RU"/>
        </w:rPr>
        <w:t>Наружка наблюдает романтическую сцену в автомобиле. Дима и Слава целуются.</w:t>
      </w:r>
    </w:p>
    <w:p w14:paraId="31B27FD0" w14:textId="77777777" w:rsidR="00401749" w:rsidRPr="00401749" w:rsidRDefault="00401749" w:rsidP="00401749">
      <w:pPr>
        <w:rPr>
          <w:lang w:val="ru-RU"/>
        </w:rPr>
      </w:pPr>
    </w:p>
    <w:p w14:paraId="27DE2DF3" w14:textId="77777777" w:rsidR="00401749" w:rsidRDefault="00401749" w:rsidP="00401749">
      <w:r w:rsidRPr="00401749">
        <w:rPr>
          <w:color w:val="000000"/>
          <w:lang w:val="ru-RU"/>
        </w:rPr>
        <w:t xml:space="preserve">Слава расстёгивает Диме ширинку и наклоняется к нему. Дима отклоняет его обратно на сидение и садится сверху, продолжая целовать. Объятия становятся всё более страстными. Один из офицеров наружки сплёвывает и отворачивается. </w:t>
      </w:r>
      <w:r>
        <w:rPr>
          <w:color w:val="000000"/>
        </w:rPr>
        <w:t xml:space="preserve">И </w:t>
      </w:r>
      <w:proofErr w:type="spellStart"/>
      <w:r>
        <w:rPr>
          <w:color w:val="000000"/>
        </w:rPr>
        <w:t>напрасно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Дима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внезапно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начинает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душить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партнёра</w:t>
      </w:r>
      <w:proofErr w:type="spellEnd"/>
      <w:r>
        <w:rPr>
          <w:color w:val="000000"/>
        </w:rPr>
        <w:t>.</w:t>
      </w:r>
    </w:p>
    <w:p w14:paraId="11957F86" w14:textId="77777777" w:rsidR="00401749" w:rsidRDefault="00401749" w:rsidP="00401749"/>
    <w:p w14:paraId="2455B3EC" w14:textId="2123D2D9" w:rsidR="000309CF" w:rsidRDefault="000309CF" w:rsidP="003939C5">
      <w:pPr>
        <w:pStyle w:val="a7"/>
      </w:pPr>
    </w:p>
    <w:sectPr w:rsidR="000309CF" w:rsidSect="004F54F6">
      <w:footerReference w:type="default" r:id="rId11"/>
      <w:pgSz w:w="11900" w:h="16840"/>
      <w:pgMar w:top="1134" w:right="850" w:bottom="1134" w:left="1701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0F659" w14:textId="77777777" w:rsidR="00CA5A91" w:rsidRDefault="00CA5A91" w:rsidP="0031048D">
      <w:r>
        <w:separator/>
      </w:r>
    </w:p>
    <w:p w14:paraId="03F7809D" w14:textId="77777777" w:rsidR="00CA5A91" w:rsidRDefault="00CA5A91"/>
    <w:p w14:paraId="490DB710" w14:textId="77777777" w:rsidR="00CA5A91" w:rsidRDefault="00CA5A91"/>
  </w:endnote>
  <w:endnote w:type="continuationSeparator" w:id="0">
    <w:p w14:paraId="3A64ADC2" w14:textId="77777777" w:rsidR="00CA5A91" w:rsidRDefault="00CA5A91" w:rsidP="0031048D">
      <w:r>
        <w:continuationSeparator/>
      </w:r>
    </w:p>
    <w:p w14:paraId="436ACED5" w14:textId="77777777" w:rsidR="00CA5A91" w:rsidRDefault="00CA5A91"/>
    <w:p w14:paraId="738D95AC" w14:textId="77777777" w:rsidR="00CA5A91" w:rsidRDefault="00CA5A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403846161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0FB0CF52" w14:textId="77777777" w:rsidR="007C7339" w:rsidRDefault="007C7339" w:rsidP="00ED7C7B">
        <w:pPr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26</w:t>
        </w:r>
        <w:r>
          <w:rPr>
            <w:rStyle w:val="ab"/>
          </w:rPr>
          <w:fldChar w:fldCharType="end"/>
        </w:r>
      </w:p>
    </w:sdtContent>
  </w:sdt>
  <w:p w14:paraId="76708315" w14:textId="4FBFE494" w:rsidR="007C7339" w:rsidRDefault="007C733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8D06E" w14:textId="3A0EA377" w:rsidR="007C7339" w:rsidRPr="00613FA6" w:rsidRDefault="007C7339" w:rsidP="00613FA6">
    <w:pPr>
      <w:pStyle w:val="af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67171" w:themeColor="background2" w:themeShade="80"/>
      </w:rPr>
      <w:id w:val="1036399609"/>
      <w:docPartObj>
        <w:docPartGallery w:val="Page Numbers (Bottom of Page)"/>
        <w:docPartUnique/>
      </w:docPartObj>
    </w:sdtPr>
    <w:sdtEndPr/>
    <w:sdtContent>
      <w:p w14:paraId="1D0A486E" w14:textId="77777777" w:rsidR="007C7339" w:rsidRPr="004F54F6" w:rsidRDefault="007C7339">
        <w:pPr>
          <w:pStyle w:val="afe"/>
          <w:jc w:val="right"/>
          <w:rPr>
            <w:color w:val="767171" w:themeColor="background2" w:themeShade="80"/>
          </w:rPr>
        </w:pPr>
        <w:r w:rsidRPr="0044356A">
          <w:rPr>
            <w:color w:val="3B3838" w:themeColor="background2" w:themeShade="40"/>
          </w:rPr>
          <w:fldChar w:fldCharType="begin"/>
        </w:r>
        <w:r w:rsidRPr="0044356A">
          <w:rPr>
            <w:color w:val="3B3838" w:themeColor="background2" w:themeShade="40"/>
          </w:rPr>
          <w:instrText>PAGE   \* MERGEFORMAT</w:instrText>
        </w:r>
        <w:r w:rsidRPr="0044356A">
          <w:rPr>
            <w:color w:val="3B3838" w:themeColor="background2" w:themeShade="40"/>
          </w:rPr>
          <w:fldChar w:fldCharType="separate"/>
        </w:r>
        <w:r w:rsidRPr="0044356A">
          <w:rPr>
            <w:color w:val="3B3838" w:themeColor="background2" w:themeShade="40"/>
            <w:lang w:val="ru-RU"/>
          </w:rPr>
          <w:t>2</w:t>
        </w:r>
        <w:r w:rsidRPr="0044356A">
          <w:rPr>
            <w:color w:val="3B3838" w:themeColor="background2" w:themeShade="4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0FD02" w14:textId="77777777" w:rsidR="00CA5A91" w:rsidRDefault="00CA5A91" w:rsidP="0031048D">
      <w:r>
        <w:separator/>
      </w:r>
    </w:p>
    <w:p w14:paraId="4BE7103D" w14:textId="77777777" w:rsidR="00CA5A91" w:rsidRDefault="00CA5A91"/>
    <w:p w14:paraId="7A66DE2E" w14:textId="77777777" w:rsidR="00CA5A91" w:rsidRDefault="00CA5A91"/>
  </w:footnote>
  <w:footnote w:type="continuationSeparator" w:id="0">
    <w:p w14:paraId="140BA369" w14:textId="77777777" w:rsidR="00CA5A91" w:rsidRDefault="00CA5A91" w:rsidP="0031048D">
      <w:r>
        <w:continuationSeparator/>
      </w:r>
    </w:p>
    <w:p w14:paraId="1D88AD24" w14:textId="77777777" w:rsidR="00CA5A91" w:rsidRDefault="00CA5A91"/>
    <w:p w14:paraId="1F67082F" w14:textId="77777777" w:rsidR="00CA5A91" w:rsidRDefault="00CA5A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D511" w14:textId="688108E8" w:rsidR="007C7339" w:rsidRPr="00613FA6" w:rsidRDefault="007C7339" w:rsidP="00613FA6">
    <w:pPr>
      <w:pStyle w:val="afc"/>
      <w:jc w:val="right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2487"/>
    <w:multiLevelType w:val="hybridMultilevel"/>
    <w:tmpl w:val="F0383D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A1722"/>
    <w:multiLevelType w:val="hybridMultilevel"/>
    <w:tmpl w:val="65E0D11E"/>
    <w:lvl w:ilvl="0" w:tplc="43F6C07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A54C8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D961D4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13084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929A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EB0E3E"/>
    <w:multiLevelType w:val="multilevel"/>
    <w:tmpl w:val="01F8DC2E"/>
    <w:lvl w:ilvl="0">
      <w:start w:val="4"/>
      <w:numFmt w:val="decimal"/>
      <w:lvlText w:val="%1-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67237BCB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F62B1A"/>
    <w:multiLevelType w:val="hybridMultilevel"/>
    <w:tmpl w:val="9A2AB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324F23"/>
    <w:multiLevelType w:val="hybridMultilevel"/>
    <w:tmpl w:val="31CCEDCC"/>
    <w:lvl w:ilvl="0" w:tplc="BE94CFEC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363207">
    <w:abstractNumId w:val="10"/>
  </w:num>
  <w:num w:numId="2" w16cid:durableId="312174830">
    <w:abstractNumId w:val="0"/>
  </w:num>
  <w:num w:numId="3" w16cid:durableId="163009270">
    <w:abstractNumId w:val="4"/>
  </w:num>
  <w:num w:numId="4" w16cid:durableId="889074778">
    <w:abstractNumId w:val="5"/>
  </w:num>
  <w:num w:numId="5" w16cid:durableId="1435635514">
    <w:abstractNumId w:val="1"/>
  </w:num>
  <w:num w:numId="6" w16cid:durableId="1087533278">
    <w:abstractNumId w:val="8"/>
  </w:num>
  <w:num w:numId="7" w16cid:durableId="1067845175">
    <w:abstractNumId w:val="7"/>
  </w:num>
  <w:num w:numId="8" w16cid:durableId="732431105">
    <w:abstractNumId w:val="3"/>
  </w:num>
  <w:num w:numId="9" w16cid:durableId="1658530210">
    <w:abstractNumId w:val="9"/>
  </w:num>
  <w:num w:numId="10" w16cid:durableId="1284773978">
    <w:abstractNumId w:val="6"/>
  </w:num>
  <w:num w:numId="11" w16cid:durableId="202559157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99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F2"/>
    <w:rsid w:val="000004E3"/>
    <w:rsid w:val="00000984"/>
    <w:rsid w:val="000018A7"/>
    <w:rsid w:val="00004FC6"/>
    <w:rsid w:val="00006A34"/>
    <w:rsid w:val="00006C56"/>
    <w:rsid w:val="000118D7"/>
    <w:rsid w:val="00012213"/>
    <w:rsid w:val="000158FE"/>
    <w:rsid w:val="00016F9A"/>
    <w:rsid w:val="00017A87"/>
    <w:rsid w:val="000203ED"/>
    <w:rsid w:val="00020F04"/>
    <w:rsid w:val="00021ADD"/>
    <w:rsid w:val="00025899"/>
    <w:rsid w:val="00026809"/>
    <w:rsid w:val="000309CF"/>
    <w:rsid w:val="00036279"/>
    <w:rsid w:val="00040EDE"/>
    <w:rsid w:val="00042E92"/>
    <w:rsid w:val="000529C4"/>
    <w:rsid w:val="00056F08"/>
    <w:rsid w:val="0006293F"/>
    <w:rsid w:val="00064AFA"/>
    <w:rsid w:val="000651A5"/>
    <w:rsid w:val="000725FB"/>
    <w:rsid w:val="000727DC"/>
    <w:rsid w:val="000771BA"/>
    <w:rsid w:val="00080A2B"/>
    <w:rsid w:val="00086DD3"/>
    <w:rsid w:val="000873E8"/>
    <w:rsid w:val="00094E2A"/>
    <w:rsid w:val="000A1946"/>
    <w:rsid w:val="000A2F17"/>
    <w:rsid w:val="000A4D88"/>
    <w:rsid w:val="000B10AE"/>
    <w:rsid w:val="000B24B4"/>
    <w:rsid w:val="000B4FA1"/>
    <w:rsid w:val="000B751C"/>
    <w:rsid w:val="000C0D6A"/>
    <w:rsid w:val="000C265B"/>
    <w:rsid w:val="000C2A12"/>
    <w:rsid w:val="000C2DAB"/>
    <w:rsid w:val="000C3C1D"/>
    <w:rsid w:val="000C3CDA"/>
    <w:rsid w:val="000D19C2"/>
    <w:rsid w:val="000D1E90"/>
    <w:rsid w:val="000D375D"/>
    <w:rsid w:val="000D4067"/>
    <w:rsid w:val="000E3B94"/>
    <w:rsid w:val="000F44F9"/>
    <w:rsid w:val="000F545B"/>
    <w:rsid w:val="000F7194"/>
    <w:rsid w:val="000F7D8E"/>
    <w:rsid w:val="001012E3"/>
    <w:rsid w:val="00103708"/>
    <w:rsid w:val="00110780"/>
    <w:rsid w:val="00111990"/>
    <w:rsid w:val="00111A57"/>
    <w:rsid w:val="00112EFF"/>
    <w:rsid w:val="00113467"/>
    <w:rsid w:val="00114170"/>
    <w:rsid w:val="0011499B"/>
    <w:rsid w:val="00121FF4"/>
    <w:rsid w:val="00122B19"/>
    <w:rsid w:val="00127383"/>
    <w:rsid w:val="00127411"/>
    <w:rsid w:val="001325BF"/>
    <w:rsid w:val="00137405"/>
    <w:rsid w:val="001522EE"/>
    <w:rsid w:val="00154D93"/>
    <w:rsid w:val="0016705E"/>
    <w:rsid w:val="00170356"/>
    <w:rsid w:val="001722A5"/>
    <w:rsid w:val="00172DF4"/>
    <w:rsid w:val="00183675"/>
    <w:rsid w:val="00185998"/>
    <w:rsid w:val="00187093"/>
    <w:rsid w:val="00190CF3"/>
    <w:rsid w:val="001927F5"/>
    <w:rsid w:val="00192B72"/>
    <w:rsid w:val="001A0A4A"/>
    <w:rsid w:val="001A3248"/>
    <w:rsid w:val="001A344F"/>
    <w:rsid w:val="001A52AC"/>
    <w:rsid w:val="001A75A1"/>
    <w:rsid w:val="001B6133"/>
    <w:rsid w:val="001B68B3"/>
    <w:rsid w:val="001C15C7"/>
    <w:rsid w:val="001C394C"/>
    <w:rsid w:val="001C5149"/>
    <w:rsid w:val="001D094C"/>
    <w:rsid w:val="001D3AE4"/>
    <w:rsid w:val="001D58F8"/>
    <w:rsid w:val="001D7C93"/>
    <w:rsid w:val="001E04E3"/>
    <w:rsid w:val="001E17ED"/>
    <w:rsid w:val="001E5C01"/>
    <w:rsid w:val="001E74A0"/>
    <w:rsid w:val="001F439C"/>
    <w:rsid w:val="001F5B73"/>
    <w:rsid w:val="001F6110"/>
    <w:rsid w:val="00201072"/>
    <w:rsid w:val="00204C62"/>
    <w:rsid w:val="00205DC9"/>
    <w:rsid w:val="00206871"/>
    <w:rsid w:val="00207323"/>
    <w:rsid w:val="0021032E"/>
    <w:rsid w:val="0021035D"/>
    <w:rsid w:val="00211F0B"/>
    <w:rsid w:val="00212054"/>
    <w:rsid w:val="00213F01"/>
    <w:rsid w:val="00214BC4"/>
    <w:rsid w:val="00215677"/>
    <w:rsid w:val="00222795"/>
    <w:rsid w:val="00225889"/>
    <w:rsid w:val="0023054A"/>
    <w:rsid w:val="0023490C"/>
    <w:rsid w:val="00236B8B"/>
    <w:rsid w:val="00240DDD"/>
    <w:rsid w:val="00242958"/>
    <w:rsid w:val="00255D8A"/>
    <w:rsid w:val="00255E2E"/>
    <w:rsid w:val="00261068"/>
    <w:rsid w:val="002668A0"/>
    <w:rsid w:val="002707EA"/>
    <w:rsid w:val="002709AD"/>
    <w:rsid w:val="00273D43"/>
    <w:rsid w:val="0027576D"/>
    <w:rsid w:val="00295157"/>
    <w:rsid w:val="002959C5"/>
    <w:rsid w:val="002967CD"/>
    <w:rsid w:val="002971CF"/>
    <w:rsid w:val="002A2E6F"/>
    <w:rsid w:val="002A2ED0"/>
    <w:rsid w:val="002A6845"/>
    <w:rsid w:val="002B0511"/>
    <w:rsid w:val="002C5E84"/>
    <w:rsid w:val="002C72A0"/>
    <w:rsid w:val="002C7970"/>
    <w:rsid w:val="002D3870"/>
    <w:rsid w:val="002D3F9C"/>
    <w:rsid w:val="002E1521"/>
    <w:rsid w:val="002E1945"/>
    <w:rsid w:val="002E356F"/>
    <w:rsid w:val="002E5A3E"/>
    <w:rsid w:val="002E606C"/>
    <w:rsid w:val="002F0D1C"/>
    <w:rsid w:val="0030055B"/>
    <w:rsid w:val="003005E2"/>
    <w:rsid w:val="00301108"/>
    <w:rsid w:val="003068F9"/>
    <w:rsid w:val="0031048D"/>
    <w:rsid w:val="003104DD"/>
    <w:rsid w:val="00311A3C"/>
    <w:rsid w:val="00311A90"/>
    <w:rsid w:val="0031308B"/>
    <w:rsid w:val="00317444"/>
    <w:rsid w:val="003207CA"/>
    <w:rsid w:val="003242E1"/>
    <w:rsid w:val="003258F3"/>
    <w:rsid w:val="003301FB"/>
    <w:rsid w:val="00336FA7"/>
    <w:rsid w:val="00337C71"/>
    <w:rsid w:val="00341090"/>
    <w:rsid w:val="00341E05"/>
    <w:rsid w:val="00346D25"/>
    <w:rsid w:val="00360162"/>
    <w:rsid w:val="00362335"/>
    <w:rsid w:val="00362C97"/>
    <w:rsid w:val="00362E94"/>
    <w:rsid w:val="00365F2E"/>
    <w:rsid w:val="00370990"/>
    <w:rsid w:val="00370997"/>
    <w:rsid w:val="003731D6"/>
    <w:rsid w:val="003763BB"/>
    <w:rsid w:val="003774AE"/>
    <w:rsid w:val="003828DF"/>
    <w:rsid w:val="00387513"/>
    <w:rsid w:val="00387D54"/>
    <w:rsid w:val="0039074F"/>
    <w:rsid w:val="00392C88"/>
    <w:rsid w:val="003939C5"/>
    <w:rsid w:val="00393D73"/>
    <w:rsid w:val="00395763"/>
    <w:rsid w:val="00397605"/>
    <w:rsid w:val="003A14A8"/>
    <w:rsid w:val="003A1D21"/>
    <w:rsid w:val="003A6261"/>
    <w:rsid w:val="003B0C03"/>
    <w:rsid w:val="003B0F65"/>
    <w:rsid w:val="003B40D4"/>
    <w:rsid w:val="003C18BE"/>
    <w:rsid w:val="003C23FF"/>
    <w:rsid w:val="003C76A2"/>
    <w:rsid w:val="003D4D31"/>
    <w:rsid w:val="003D5FEC"/>
    <w:rsid w:val="003E2BD0"/>
    <w:rsid w:val="003E5547"/>
    <w:rsid w:val="003F08E1"/>
    <w:rsid w:val="003F1900"/>
    <w:rsid w:val="003F40F2"/>
    <w:rsid w:val="00401749"/>
    <w:rsid w:val="004031C8"/>
    <w:rsid w:val="004038AA"/>
    <w:rsid w:val="00412BCC"/>
    <w:rsid w:val="0041344E"/>
    <w:rsid w:val="00415BA5"/>
    <w:rsid w:val="004160D8"/>
    <w:rsid w:val="00416229"/>
    <w:rsid w:val="00420037"/>
    <w:rsid w:val="00423D84"/>
    <w:rsid w:val="00424114"/>
    <w:rsid w:val="004261BC"/>
    <w:rsid w:val="0042651E"/>
    <w:rsid w:val="00432221"/>
    <w:rsid w:val="00435E23"/>
    <w:rsid w:val="00436E27"/>
    <w:rsid w:val="00440DC8"/>
    <w:rsid w:val="0044356A"/>
    <w:rsid w:val="00444174"/>
    <w:rsid w:val="00446969"/>
    <w:rsid w:val="00452066"/>
    <w:rsid w:val="00452F51"/>
    <w:rsid w:val="004551FB"/>
    <w:rsid w:val="00455427"/>
    <w:rsid w:val="00455AB0"/>
    <w:rsid w:val="004633E7"/>
    <w:rsid w:val="00466470"/>
    <w:rsid w:val="004669D2"/>
    <w:rsid w:val="0047298C"/>
    <w:rsid w:val="00474079"/>
    <w:rsid w:val="00475447"/>
    <w:rsid w:val="00481C53"/>
    <w:rsid w:val="0048488A"/>
    <w:rsid w:val="0048588D"/>
    <w:rsid w:val="00485FEE"/>
    <w:rsid w:val="00486729"/>
    <w:rsid w:val="00491AE9"/>
    <w:rsid w:val="00492C8F"/>
    <w:rsid w:val="00493259"/>
    <w:rsid w:val="00495E00"/>
    <w:rsid w:val="0049683D"/>
    <w:rsid w:val="004A04FE"/>
    <w:rsid w:val="004A3251"/>
    <w:rsid w:val="004A44B3"/>
    <w:rsid w:val="004A472C"/>
    <w:rsid w:val="004A4E2D"/>
    <w:rsid w:val="004A4E48"/>
    <w:rsid w:val="004A6B66"/>
    <w:rsid w:val="004B1238"/>
    <w:rsid w:val="004C23CD"/>
    <w:rsid w:val="004C2F0B"/>
    <w:rsid w:val="004C302F"/>
    <w:rsid w:val="004C7D1B"/>
    <w:rsid w:val="004D1182"/>
    <w:rsid w:val="004D1B87"/>
    <w:rsid w:val="004D1D54"/>
    <w:rsid w:val="004D1E91"/>
    <w:rsid w:val="004D2EE4"/>
    <w:rsid w:val="004D4FD9"/>
    <w:rsid w:val="004D6BBE"/>
    <w:rsid w:val="004E1E0F"/>
    <w:rsid w:val="004E2F2B"/>
    <w:rsid w:val="004E45EB"/>
    <w:rsid w:val="004E5B2A"/>
    <w:rsid w:val="004E75BD"/>
    <w:rsid w:val="004E78B2"/>
    <w:rsid w:val="004F4C5C"/>
    <w:rsid w:val="004F54F6"/>
    <w:rsid w:val="004F69C8"/>
    <w:rsid w:val="004F7C1B"/>
    <w:rsid w:val="005001C9"/>
    <w:rsid w:val="00502D9C"/>
    <w:rsid w:val="00502DAA"/>
    <w:rsid w:val="005139BB"/>
    <w:rsid w:val="005159FF"/>
    <w:rsid w:val="00522944"/>
    <w:rsid w:val="00524406"/>
    <w:rsid w:val="00524BF5"/>
    <w:rsid w:val="005301F8"/>
    <w:rsid w:val="00541BCA"/>
    <w:rsid w:val="00542ED4"/>
    <w:rsid w:val="00544B21"/>
    <w:rsid w:val="005507BA"/>
    <w:rsid w:val="00550CE0"/>
    <w:rsid w:val="00550E1A"/>
    <w:rsid w:val="00552AF4"/>
    <w:rsid w:val="005548F6"/>
    <w:rsid w:val="0055677E"/>
    <w:rsid w:val="00563DDF"/>
    <w:rsid w:val="00563E74"/>
    <w:rsid w:val="005741CE"/>
    <w:rsid w:val="00576748"/>
    <w:rsid w:val="005778E9"/>
    <w:rsid w:val="00580DFA"/>
    <w:rsid w:val="00581969"/>
    <w:rsid w:val="00582822"/>
    <w:rsid w:val="005829DF"/>
    <w:rsid w:val="005849C7"/>
    <w:rsid w:val="00584EAE"/>
    <w:rsid w:val="005879EB"/>
    <w:rsid w:val="00592F6F"/>
    <w:rsid w:val="0059338F"/>
    <w:rsid w:val="005974EE"/>
    <w:rsid w:val="005A24A2"/>
    <w:rsid w:val="005A49FB"/>
    <w:rsid w:val="005A5628"/>
    <w:rsid w:val="005A7311"/>
    <w:rsid w:val="005B2418"/>
    <w:rsid w:val="005B275F"/>
    <w:rsid w:val="005B2956"/>
    <w:rsid w:val="005C5FFB"/>
    <w:rsid w:val="005D0445"/>
    <w:rsid w:val="005D6AB0"/>
    <w:rsid w:val="005E1E42"/>
    <w:rsid w:val="005F2A26"/>
    <w:rsid w:val="006018E2"/>
    <w:rsid w:val="006034A7"/>
    <w:rsid w:val="00606669"/>
    <w:rsid w:val="00612B6D"/>
    <w:rsid w:val="00613892"/>
    <w:rsid w:val="00613FA6"/>
    <w:rsid w:val="00617280"/>
    <w:rsid w:val="006208B1"/>
    <w:rsid w:val="006263EA"/>
    <w:rsid w:val="006316FA"/>
    <w:rsid w:val="006401A3"/>
    <w:rsid w:val="006411B6"/>
    <w:rsid w:val="00642A97"/>
    <w:rsid w:val="00642F2D"/>
    <w:rsid w:val="00644914"/>
    <w:rsid w:val="006508EF"/>
    <w:rsid w:val="00650A1B"/>
    <w:rsid w:val="00654FAB"/>
    <w:rsid w:val="006554AF"/>
    <w:rsid w:val="00660309"/>
    <w:rsid w:val="00660F9D"/>
    <w:rsid w:val="006631B7"/>
    <w:rsid w:val="00664FFB"/>
    <w:rsid w:val="00666AD2"/>
    <w:rsid w:val="0067073B"/>
    <w:rsid w:val="0068019B"/>
    <w:rsid w:val="00681445"/>
    <w:rsid w:val="0068533D"/>
    <w:rsid w:val="00686033"/>
    <w:rsid w:val="00686CEF"/>
    <w:rsid w:val="006939BC"/>
    <w:rsid w:val="006A00D5"/>
    <w:rsid w:val="006A07BF"/>
    <w:rsid w:val="006A133B"/>
    <w:rsid w:val="006A370E"/>
    <w:rsid w:val="006B40CF"/>
    <w:rsid w:val="006B60E0"/>
    <w:rsid w:val="006C1C3C"/>
    <w:rsid w:val="006C1F8D"/>
    <w:rsid w:val="006C5FB0"/>
    <w:rsid w:val="006C65D3"/>
    <w:rsid w:val="006C732B"/>
    <w:rsid w:val="006C772C"/>
    <w:rsid w:val="006C787A"/>
    <w:rsid w:val="006D1603"/>
    <w:rsid w:val="006D1A1D"/>
    <w:rsid w:val="006D1C71"/>
    <w:rsid w:val="006D22E0"/>
    <w:rsid w:val="006D51F7"/>
    <w:rsid w:val="006E133F"/>
    <w:rsid w:val="006E48BF"/>
    <w:rsid w:val="006E7322"/>
    <w:rsid w:val="006E7A7F"/>
    <w:rsid w:val="006E7EE0"/>
    <w:rsid w:val="006F3DE6"/>
    <w:rsid w:val="006F473C"/>
    <w:rsid w:val="006F6414"/>
    <w:rsid w:val="007108A3"/>
    <w:rsid w:val="00717297"/>
    <w:rsid w:val="007201A2"/>
    <w:rsid w:val="0072146E"/>
    <w:rsid w:val="00730294"/>
    <w:rsid w:val="00730C02"/>
    <w:rsid w:val="00733CFB"/>
    <w:rsid w:val="00735023"/>
    <w:rsid w:val="0073780B"/>
    <w:rsid w:val="0074064C"/>
    <w:rsid w:val="00744136"/>
    <w:rsid w:val="00750FB3"/>
    <w:rsid w:val="00752F9E"/>
    <w:rsid w:val="00753396"/>
    <w:rsid w:val="00753E1E"/>
    <w:rsid w:val="007578F9"/>
    <w:rsid w:val="00757B1C"/>
    <w:rsid w:val="00761D6D"/>
    <w:rsid w:val="00767A2D"/>
    <w:rsid w:val="007746F1"/>
    <w:rsid w:val="00774911"/>
    <w:rsid w:val="00774E67"/>
    <w:rsid w:val="00776610"/>
    <w:rsid w:val="00777BDC"/>
    <w:rsid w:val="00777DAA"/>
    <w:rsid w:val="00781B1D"/>
    <w:rsid w:val="007829FD"/>
    <w:rsid w:val="00785F3F"/>
    <w:rsid w:val="00797874"/>
    <w:rsid w:val="007A0FDC"/>
    <w:rsid w:val="007A1D31"/>
    <w:rsid w:val="007A296A"/>
    <w:rsid w:val="007A4898"/>
    <w:rsid w:val="007B0CE4"/>
    <w:rsid w:val="007B4492"/>
    <w:rsid w:val="007B4D13"/>
    <w:rsid w:val="007C1E45"/>
    <w:rsid w:val="007C22F7"/>
    <w:rsid w:val="007C47A6"/>
    <w:rsid w:val="007C54A4"/>
    <w:rsid w:val="007C7339"/>
    <w:rsid w:val="007C7925"/>
    <w:rsid w:val="007D61F8"/>
    <w:rsid w:val="007E1D46"/>
    <w:rsid w:val="007E43BA"/>
    <w:rsid w:val="007E446C"/>
    <w:rsid w:val="007E70E3"/>
    <w:rsid w:val="007E73CD"/>
    <w:rsid w:val="007F1F7A"/>
    <w:rsid w:val="007F73F8"/>
    <w:rsid w:val="008058B7"/>
    <w:rsid w:val="00806DC7"/>
    <w:rsid w:val="00807EE4"/>
    <w:rsid w:val="00811190"/>
    <w:rsid w:val="00821472"/>
    <w:rsid w:val="00822837"/>
    <w:rsid w:val="00824790"/>
    <w:rsid w:val="008256A4"/>
    <w:rsid w:val="00831A10"/>
    <w:rsid w:val="00832096"/>
    <w:rsid w:val="0083230B"/>
    <w:rsid w:val="00843115"/>
    <w:rsid w:val="00845971"/>
    <w:rsid w:val="008474FC"/>
    <w:rsid w:val="00847FB1"/>
    <w:rsid w:val="00851CE6"/>
    <w:rsid w:val="00853E3F"/>
    <w:rsid w:val="00854646"/>
    <w:rsid w:val="00854FCA"/>
    <w:rsid w:val="00856EC6"/>
    <w:rsid w:val="00866224"/>
    <w:rsid w:val="00870599"/>
    <w:rsid w:val="00870C63"/>
    <w:rsid w:val="0087359A"/>
    <w:rsid w:val="00873B80"/>
    <w:rsid w:val="00875B8D"/>
    <w:rsid w:val="00876DA2"/>
    <w:rsid w:val="00881BFA"/>
    <w:rsid w:val="008828CF"/>
    <w:rsid w:val="008A2EAE"/>
    <w:rsid w:val="008A4380"/>
    <w:rsid w:val="008B2854"/>
    <w:rsid w:val="008B3636"/>
    <w:rsid w:val="008B6ED9"/>
    <w:rsid w:val="008B7243"/>
    <w:rsid w:val="008C0AF6"/>
    <w:rsid w:val="008C1749"/>
    <w:rsid w:val="008C5A2A"/>
    <w:rsid w:val="008C6B0B"/>
    <w:rsid w:val="008D0DF9"/>
    <w:rsid w:val="008D200F"/>
    <w:rsid w:val="008D46DE"/>
    <w:rsid w:val="008E3AC0"/>
    <w:rsid w:val="008E48A9"/>
    <w:rsid w:val="008F0315"/>
    <w:rsid w:val="008F26D4"/>
    <w:rsid w:val="008F4636"/>
    <w:rsid w:val="008F67EE"/>
    <w:rsid w:val="008F6D77"/>
    <w:rsid w:val="008F6EBF"/>
    <w:rsid w:val="00904075"/>
    <w:rsid w:val="00906637"/>
    <w:rsid w:val="00906A69"/>
    <w:rsid w:val="009144E0"/>
    <w:rsid w:val="009162A1"/>
    <w:rsid w:val="0091773B"/>
    <w:rsid w:val="00917BB6"/>
    <w:rsid w:val="00924B48"/>
    <w:rsid w:val="00927690"/>
    <w:rsid w:val="00927978"/>
    <w:rsid w:val="00927B67"/>
    <w:rsid w:val="00933123"/>
    <w:rsid w:val="009346FD"/>
    <w:rsid w:val="00940159"/>
    <w:rsid w:val="0094188C"/>
    <w:rsid w:val="00944A39"/>
    <w:rsid w:val="00950543"/>
    <w:rsid w:val="009549E4"/>
    <w:rsid w:val="00964052"/>
    <w:rsid w:val="009671C3"/>
    <w:rsid w:val="00971033"/>
    <w:rsid w:val="0097126E"/>
    <w:rsid w:val="00972BCF"/>
    <w:rsid w:val="00973394"/>
    <w:rsid w:val="00975E65"/>
    <w:rsid w:val="00980D3B"/>
    <w:rsid w:val="00981EE8"/>
    <w:rsid w:val="00985128"/>
    <w:rsid w:val="0098654C"/>
    <w:rsid w:val="00987713"/>
    <w:rsid w:val="00992CC1"/>
    <w:rsid w:val="009937AD"/>
    <w:rsid w:val="00994A7E"/>
    <w:rsid w:val="009A2D16"/>
    <w:rsid w:val="009B3C82"/>
    <w:rsid w:val="009B595A"/>
    <w:rsid w:val="009B634E"/>
    <w:rsid w:val="009B66B5"/>
    <w:rsid w:val="009B670E"/>
    <w:rsid w:val="009B72BD"/>
    <w:rsid w:val="009B7876"/>
    <w:rsid w:val="009C48C0"/>
    <w:rsid w:val="009D323A"/>
    <w:rsid w:val="009D4FD1"/>
    <w:rsid w:val="009D50E6"/>
    <w:rsid w:val="009E3197"/>
    <w:rsid w:val="009E37E9"/>
    <w:rsid w:val="009F2670"/>
    <w:rsid w:val="009F5B3D"/>
    <w:rsid w:val="009F64AE"/>
    <w:rsid w:val="009F6F53"/>
    <w:rsid w:val="009F78D0"/>
    <w:rsid w:val="009F7A43"/>
    <w:rsid w:val="00A00F93"/>
    <w:rsid w:val="00A04FD9"/>
    <w:rsid w:val="00A06BBE"/>
    <w:rsid w:val="00A06EB1"/>
    <w:rsid w:val="00A16188"/>
    <w:rsid w:val="00A219E6"/>
    <w:rsid w:val="00A21F48"/>
    <w:rsid w:val="00A23752"/>
    <w:rsid w:val="00A262B3"/>
    <w:rsid w:val="00A30521"/>
    <w:rsid w:val="00A32611"/>
    <w:rsid w:val="00A33841"/>
    <w:rsid w:val="00A34B9B"/>
    <w:rsid w:val="00A41007"/>
    <w:rsid w:val="00A419D6"/>
    <w:rsid w:val="00A4270A"/>
    <w:rsid w:val="00A43DB1"/>
    <w:rsid w:val="00A43E4F"/>
    <w:rsid w:val="00A44153"/>
    <w:rsid w:val="00A5237F"/>
    <w:rsid w:val="00A54EF2"/>
    <w:rsid w:val="00A57741"/>
    <w:rsid w:val="00A6184D"/>
    <w:rsid w:val="00A64029"/>
    <w:rsid w:val="00A641F2"/>
    <w:rsid w:val="00A65B7A"/>
    <w:rsid w:val="00A73CF3"/>
    <w:rsid w:val="00A76019"/>
    <w:rsid w:val="00A81417"/>
    <w:rsid w:val="00A84A95"/>
    <w:rsid w:val="00A8550C"/>
    <w:rsid w:val="00A87D43"/>
    <w:rsid w:val="00A90010"/>
    <w:rsid w:val="00A9149A"/>
    <w:rsid w:val="00A916D7"/>
    <w:rsid w:val="00A93892"/>
    <w:rsid w:val="00AA45FA"/>
    <w:rsid w:val="00AA6792"/>
    <w:rsid w:val="00AB01B9"/>
    <w:rsid w:val="00AB2B36"/>
    <w:rsid w:val="00AB5A80"/>
    <w:rsid w:val="00AB5FA6"/>
    <w:rsid w:val="00AB6DA9"/>
    <w:rsid w:val="00AC2609"/>
    <w:rsid w:val="00AC7FE3"/>
    <w:rsid w:val="00AD0E68"/>
    <w:rsid w:val="00AD1B23"/>
    <w:rsid w:val="00AD28CC"/>
    <w:rsid w:val="00AD36CA"/>
    <w:rsid w:val="00AD3B10"/>
    <w:rsid w:val="00AD6C93"/>
    <w:rsid w:val="00AD71E4"/>
    <w:rsid w:val="00AD7DC0"/>
    <w:rsid w:val="00AE6E44"/>
    <w:rsid w:val="00AE73FA"/>
    <w:rsid w:val="00AF723D"/>
    <w:rsid w:val="00AF774A"/>
    <w:rsid w:val="00B10315"/>
    <w:rsid w:val="00B1039B"/>
    <w:rsid w:val="00B143E5"/>
    <w:rsid w:val="00B15E50"/>
    <w:rsid w:val="00B167EB"/>
    <w:rsid w:val="00B17ADF"/>
    <w:rsid w:val="00B222E0"/>
    <w:rsid w:val="00B2276E"/>
    <w:rsid w:val="00B257FA"/>
    <w:rsid w:val="00B26822"/>
    <w:rsid w:val="00B26B8C"/>
    <w:rsid w:val="00B330E5"/>
    <w:rsid w:val="00B3383F"/>
    <w:rsid w:val="00B3485D"/>
    <w:rsid w:val="00B35BE8"/>
    <w:rsid w:val="00B41718"/>
    <w:rsid w:val="00B43279"/>
    <w:rsid w:val="00B505A6"/>
    <w:rsid w:val="00B50810"/>
    <w:rsid w:val="00B50DCD"/>
    <w:rsid w:val="00B521AF"/>
    <w:rsid w:val="00B53212"/>
    <w:rsid w:val="00B53505"/>
    <w:rsid w:val="00B54E79"/>
    <w:rsid w:val="00B567A5"/>
    <w:rsid w:val="00B62178"/>
    <w:rsid w:val="00B62E35"/>
    <w:rsid w:val="00B6542C"/>
    <w:rsid w:val="00B67A57"/>
    <w:rsid w:val="00B723DD"/>
    <w:rsid w:val="00B7310C"/>
    <w:rsid w:val="00B8109D"/>
    <w:rsid w:val="00B83535"/>
    <w:rsid w:val="00B84401"/>
    <w:rsid w:val="00B85B1A"/>
    <w:rsid w:val="00B862D7"/>
    <w:rsid w:val="00B87D88"/>
    <w:rsid w:val="00B91122"/>
    <w:rsid w:val="00B93018"/>
    <w:rsid w:val="00BA10CD"/>
    <w:rsid w:val="00BA7FDD"/>
    <w:rsid w:val="00BB19F7"/>
    <w:rsid w:val="00BB1EC3"/>
    <w:rsid w:val="00BB494B"/>
    <w:rsid w:val="00BC0C61"/>
    <w:rsid w:val="00BC1BA0"/>
    <w:rsid w:val="00BC2ED0"/>
    <w:rsid w:val="00BC30D4"/>
    <w:rsid w:val="00BC48F1"/>
    <w:rsid w:val="00BD41B3"/>
    <w:rsid w:val="00BD5691"/>
    <w:rsid w:val="00BD5EE5"/>
    <w:rsid w:val="00BD7499"/>
    <w:rsid w:val="00BD7A1C"/>
    <w:rsid w:val="00BE006D"/>
    <w:rsid w:val="00BE0F2F"/>
    <w:rsid w:val="00BE2738"/>
    <w:rsid w:val="00BE34E0"/>
    <w:rsid w:val="00BE5EF0"/>
    <w:rsid w:val="00BF01C3"/>
    <w:rsid w:val="00BF1750"/>
    <w:rsid w:val="00BF2210"/>
    <w:rsid w:val="00BF2774"/>
    <w:rsid w:val="00BF35C3"/>
    <w:rsid w:val="00BF4A82"/>
    <w:rsid w:val="00C0001D"/>
    <w:rsid w:val="00C004F0"/>
    <w:rsid w:val="00C0199F"/>
    <w:rsid w:val="00C06F70"/>
    <w:rsid w:val="00C11889"/>
    <w:rsid w:val="00C1191F"/>
    <w:rsid w:val="00C1342E"/>
    <w:rsid w:val="00C1751F"/>
    <w:rsid w:val="00C17BF3"/>
    <w:rsid w:val="00C21060"/>
    <w:rsid w:val="00C2504C"/>
    <w:rsid w:val="00C35A64"/>
    <w:rsid w:val="00C37214"/>
    <w:rsid w:val="00C443F2"/>
    <w:rsid w:val="00C45897"/>
    <w:rsid w:val="00C50C09"/>
    <w:rsid w:val="00C523F2"/>
    <w:rsid w:val="00C53335"/>
    <w:rsid w:val="00C66B2F"/>
    <w:rsid w:val="00C66E0D"/>
    <w:rsid w:val="00C67289"/>
    <w:rsid w:val="00C72E29"/>
    <w:rsid w:val="00C75097"/>
    <w:rsid w:val="00C757B2"/>
    <w:rsid w:val="00C84E30"/>
    <w:rsid w:val="00C8566F"/>
    <w:rsid w:val="00C8577C"/>
    <w:rsid w:val="00C85871"/>
    <w:rsid w:val="00C92C3F"/>
    <w:rsid w:val="00C94FD6"/>
    <w:rsid w:val="00C956D5"/>
    <w:rsid w:val="00C96B51"/>
    <w:rsid w:val="00C97565"/>
    <w:rsid w:val="00CA0669"/>
    <w:rsid w:val="00CA3074"/>
    <w:rsid w:val="00CA58B3"/>
    <w:rsid w:val="00CA5A91"/>
    <w:rsid w:val="00CA7789"/>
    <w:rsid w:val="00CB0674"/>
    <w:rsid w:val="00CC0779"/>
    <w:rsid w:val="00CC1F64"/>
    <w:rsid w:val="00CC3EEB"/>
    <w:rsid w:val="00CC4BD0"/>
    <w:rsid w:val="00CC5211"/>
    <w:rsid w:val="00CD1B75"/>
    <w:rsid w:val="00CD31F1"/>
    <w:rsid w:val="00CD43DD"/>
    <w:rsid w:val="00CD59F5"/>
    <w:rsid w:val="00CE12F4"/>
    <w:rsid w:val="00CE4377"/>
    <w:rsid w:val="00CE43D0"/>
    <w:rsid w:val="00CF0219"/>
    <w:rsid w:val="00CF665C"/>
    <w:rsid w:val="00CF765C"/>
    <w:rsid w:val="00D00744"/>
    <w:rsid w:val="00D02962"/>
    <w:rsid w:val="00D05227"/>
    <w:rsid w:val="00D119AA"/>
    <w:rsid w:val="00D13739"/>
    <w:rsid w:val="00D145B8"/>
    <w:rsid w:val="00D151CF"/>
    <w:rsid w:val="00D1763A"/>
    <w:rsid w:val="00D2274B"/>
    <w:rsid w:val="00D25AA5"/>
    <w:rsid w:val="00D260C2"/>
    <w:rsid w:val="00D265AF"/>
    <w:rsid w:val="00D30D6A"/>
    <w:rsid w:val="00D31384"/>
    <w:rsid w:val="00D31F1A"/>
    <w:rsid w:val="00D32C0D"/>
    <w:rsid w:val="00D352EC"/>
    <w:rsid w:val="00D40E81"/>
    <w:rsid w:val="00D42943"/>
    <w:rsid w:val="00D44437"/>
    <w:rsid w:val="00D47AAE"/>
    <w:rsid w:val="00D5120C"/>
    <w:rsid w:val="00D527F5"/>
    <w:rsid w:val="00D53A57"/>
    <w:rsid w:val="00D53D4F"/>
    <w:rsid w:val="00D53F4A"/>
    <w:rsid w:val="00D55EA5"/>
    <w:rsid w:val="00D5659C"/>
    <w:rsid w:val="00D57C62"/>
    <w:rsid w:val="00D60F60"/>
    <w:rsid w:val="00D612C0"/>
    <w:rsid w:val="00D61305"/>
    <w:rsid w:val="00D619CC"/>
    <w:rsid w:val="00D61A37"/>
    <w:rsid w:val="00D63A88"/>
    <w:rsid w:val="00D6407B"/>
    <w:rsid w:val="00D741B5"/>
    <w:rsid w:val="00D75F40"/>
    <w:rsid w:val="00D765E9"/>
    <w:rsid w:val="00D77345"/>
    <w:rsid w:val="00D778EE"/>
    <w:rsid w:val="00D77D08"/>
    <w:rsid w:val="00D803C3"/>
    <w:rsid w:val="00D831E0"/>
    <w:rsid w:val="00D836B5"/>
    <w:rsid w:val="00D847C4"/>
    <w:rsid w:val="00D85F76"/>
    <w:rsid w:val="00D87932"/>
    <w:rsid w:val="00D922DE"/>
    <w:rsid w:val="00D9290D"/>
    <w:rsid w:val="00D92A02"/>
    <w:rsid w:val="00D95EB1"/>
    <w:rsid w:val="00DA0462"/>
    <w:rsid w:val="00DA31FD"/>
    <w:rsid w:val="00DA4EE7"/>
    <w:rsid w:val="00DA539D"/>
    <w:rsid w:val="00DA53AA"/>
    <w:rsid w:val="00DB189E"/>
    <w:rsid w:val="00DB315C"/>
    <w:rsid w:val="00DB63CA"/>
    <w:rsid w:val="00DC4B8A"/>
    <w:rsid w:val="00DC5B48"/>
    <w:rsid w:val="00DC6B4D"/>
    <w:rsid w:val="00DC7641"/>
    <w:rsid w:val="00DC7726"/>
    <w:rsid w:val="00DD197B"/>
    <w:rsid w:val="00DE17F9"/>
    <w:rsid w:val="00DE21EE"/>
    <w:rsid w:val="00DE2D85"/>
    <w:rsid w:val="00DE4F45"/>
    <w:rsid w:val="00DE59D8"/>
    <w:rsid w:val="00DE6576"/>
    <w:rsid w:val="00DE7098"/>
    <w:rsid w:val="00DF170F"/>
    <w:rsid w:val="00DF33FB"/>
    <w:rsid w:val="00DF67C0"/>
    <w:rsid w:val="00DF757A"/>
    <w:rsid w:val="00DF7E95"/>
    <w:rsid w:val="00E00627"/>
    <w:rsid w:val="00E024B1"/>
    <w:rsid w:val="00E024DC"/>
    <w:rsid w:val="00E03E17"/>
    <w:rsid w:val="00E12C60"/>
    <w:rsid w:val="00E15FAC"/>
    <w:rsid w:val="00E2019F"/>
    <w:rsid w:val="00E2101B"/>
    <w:rsid w:val="00E244E4"/>
    <w:rsid w:val="00E27518"/>
    <w:rsid w:val="00E31FD6"/>
    <w:rsid w:val="00E36774"/>
    <w:rsid w:val="00E36976"/>
    <w:rsid w:val="00E36BB5"/>
    <w:rsid w:val="00E37149"/>
    <w:rsid w:val="00E44073"/>
    <w:rsid w:val="00E4563A"/>
    <w:rsid w:val="00E4638E"/>
    <w:rsid w:val="00E46F2A"/>
    <w:rsid w:val="00E474EE"/>
    <w:rsid w:val="00E51282"/>
    <w:rsid w:val="00E533DE"/>
    <w:rsid w:val="00E53B26"/>
    <w:rsid w:val="00E53BC5"/>
    <w:rsid w:val="00E5440E"/>
    <w:rsid w:val="00E5567F"/>
    <w:rsid w:val="00E5663E"/>
    <w:rsid w:val="00E57B33"/>
    <w:rsid w:val="00E6093B"/>
    <w:rsid w:val="00E60BA9"/>
    <w:rsid w:val="00E60F1E"/>
    <w:rsid w:val="00E62837"/>
    <w:rsid w:val="00E64D70"/>
    <w:rsid w:val="00E71928"/>
    <w:rsid w:val="00E75284"/>
    <w:rsid w:val="00E8047E"/>
    <w:rsid w:val="00E81710"/>
    <w:rsid w:val="00E81BE1"/>
    <w:rsid w:val="00E873D2"/>
    <w:rsid w:val="00E87EBD"/>
    <w:rsid w:val="00E921CA"/>
    <w:rsid w:val="00E977D3"/>
    <w:rsid w:val="00E97E57"/>
    <w:rsid w:val="00EA058E"/>
    <w:rsid w:val="00EA1425"/>
    <w:rsid w:val="00EB37D1"/>
    <w:rsid w:val="00EB4905"/>
    <w:rsid w:val="00EB75D6"/>
    <w:rsid w:val="00EC2E4F"/>
    <w:rsid w:val="00EC53BD"/>
    <w:rsid w:val="00EC7DDC"/>
    <w:rsid w:val="00ED79D4"/>
    <w:rsid w:val="00ED7C7B"/>
    <w:rsid w:val="00EF0E91"/>
    <w:rsid w:val="00EF3050"/>
    <w:rsid w:val="00F00108"/>
    <w:rsid w:val="00F00306"/>
    <w:rsid w:val="00F0254E"/>
    <w:rsid w:val="00F05640"/>
    <w:rsid w:val="00F073AD"/>
    <w:rsid w:val="00F07AA6"/>
    <w:rsid w:val="00F1249C"/>
    <w:rsid w:val="00F165A5"/>
    <w:rsid w:val="00F21F11"/>
    <w:rsid w:val="00F24CF1"/>
    <w:rsid w:val="00F25EBE"/>
    <w:rsid w:val="00F326E7"/>
    <w:rsid w:val="00F3353D"/>
    <w:rsid w:val="00F40810"/>
    <w:rsid w:val="00F41996"/>
    <w:rsid w:val="00F46769"/>
    <w:rsid w:val="00F47CFD"/>
    <w:rsid w:val="00F5196A"/>
    <w:rsid w:val="00F5312E"/>
    <w:rsid w:val="00F539FD"/>
    <w:rsid w:val="00F53BFD"/>
    <w:rsid w:val="00F548F3"/>
    <w:rsid w:val="00F55796"/>
    <w:rsid w:val="00F577B9"/>
    <w:rsid w:val="00F57A52"/>
    <w:rsid w:val="00F608BF"/>
    <w:rsid w:val="00F60CC2"/>
    <w:rsid w:val="00F615DD"/>
    <w:rsid w:val="00F67437"/>
    <w:rsid w:val="00F7491F"/>
    <w:rsid w:val="00F769A0"/>
    <w:rsid w:val="00F7717D"/>
    <w:rsid w:val="00F7759C"/>
    <w:rsid w:val="00F81392"/>
    <w:rsid w:val="00F8494D"/>
    <w:rsid w:val="00F84DB2"/>
    <w:rsid w:val="00F8605D"/>
    <w:rsid w:val="00F90D5F"/>
    <w:rsid w:val="00F92735"/>
    <w:rsid w:val="00F9498C"/>
    <w:rsid w:val="00F95267"/>
    <w:rsid w:val="00F95F1F"/>
    <w:rsid w:val="00F96781"/>
    <w:rsid w:val="00F975D9"/>
    <w:rsid w:val="00F97EAC"/>
    <w:rsid w:val="00FA394C"/>
    <w:rsid w:val="00FB00CA"/>
    <w:rsid w:val="00FB1689"/>
    <w:rsid w:val="00FB1D05"/>
    <w:rsid w:val="00FB3424"/>
    <w:rsid w:val="00FB3BFD"/>
    <w:rsid w:val="00FB5D3D"/>
    <w:rsid w:val="00FC5A9D"/>
    <w:rsid w:val="00FC6E4C"/>
    <w:rsid w:val="00FC748B"/>
    <w:rsid w:val="00FD31F4"/>
    <w:rsid w:val="00FD3788"/>
    <w:rsid w:val="00FE3555"/>
    <w:rsid w:val="00FE523A"/>
    <w:rsid w:val="00FF0743"/>
    <w:rsid w:val="00FF0D62"/>
    <w:rsid w:val="00FF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85ABF8"/>
  <w15:chartTrackingRefBased/>
  <w15:docId w15:val="{8C75DC78-1846-4A07-BBF5-5A1D45AD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8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8"/>
    <w:semiHidden/>
    <w:qFormat/>
    <w:rsid w:val="00845971"/>
    <w:rPr>
      <w:rFonts w:ascii="Courier New" w:eastAsia="Yu Mincho" w:hAnsi="Courier New" w:cs="Times New Roman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C8577C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"/>
    <w:next w:val="a"/>
    <w:link w:val="20"/>
    <w:uiPriority w:val="9"/>
    <w:qFormat/>
    <w:rsid w:val="00C8577C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"/>
    <w:next w:val="a"/>
    <w:link w:val="30"/>
    <w:uiPriority w:val="9"/>
    <w:qFormat/>
    <w:rsid w:val="00C8577C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"/>
    <w:next w:val="a"/>
    <w:link w:val="40"/>
    <w:uiPriority w:val="9"/>
    <w:qFormat/>
    <w:rsid w:val="00C8577C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val="ru-RU" w:eastAsia="ru-RU"/>
    </w:rPr>
  </w:style>
  <w:style w:type="paragraph" w:styleId="5">
    <w:name w:val="heading 5"/>
    <w:basedOn w:val="a"/>
    <w:next w:val="a"/>
    <w:link w:val="50"/>
    <w:uiPriority w:val="9"/>
    <w:semiHidden/>
    <w:qFormat/>
    <w:rsid w:val="00C8577C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цена"/>
    <w:next w:val="a4"/>
    <w:qFormat/>
    <w:rsid w:val="00927B67"/>
    <w:pPr>
      <w:keepNext/>
      <w:keepLines/>
      <w:tabs>
        <w:tab w:val="left" w:pos="992"/>
      </w:tabs>
      <w:suppressAutoHyphens/>
      <w:spacing w:before="360"/>
      <w:outlineLvl w:val="0"/>
    </w:pPr>
    <w:rPr>
      <w:rFonts w:ascii="Courier New" w:eastAsia="Times New Roman" w:hAnsi="Courier New" w:cs="Times New Roman"/>
      <w:b/>
      <w:bCs/>
      <w:lang w:eastAsia="ja-JP"/>
    </w:rPr>
  </w:style>
  <w:style w:type="paragraph" w:customStyle="1" w:styleId="a5">
    <w:name w:val="Имя персонажа"/>
    <w:next w:val="a6"/>
    <w:uiPriority w:val="3"/>
    <w:qFormat/>
    <w:rsid w:val="00F60CC2"/>
    <w:pPr>
      <w:keepNext/>
      <w:widowControl w:val="0"/>
      <w:suppressAutoHyphens/>
      <w:spacing w:before="240"/>
      <w:ind w:left="2126" w:right="2126"/>
      <w:jc w:val="center"/>
    </w:pPr>
    <w:rPr>
      <w:rFonts w:ascii="Courier New" w:eastAsia="Times New Roman" w:hAnsi="Courier New" w:cs="Times New Roman"/>
      <w:caps/>
      <w:lang w:eastAsia="ja-JP"/>
    </w:rPr>
  </w:style>
  <w:style w:type="paragraph" w:customStyle="1" w:styleId="a7">
    <w:name w:val="Описание действия"/>
    <w:next w:val="a5"/>
    <w:uiPriority w:val="2"/>
    <w:qFormat/>
    <w:rsid w:val="00824790"/>
    <w:pPr>
      <w:keepLines/>
      <w:suppressAutoHyphens/>
      <w:spacing w:before="240"/>
      <w:contextualSpacing/>
      <w:jc w:val="both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8">
    <w:name w:val="Ремарка"/>
    <w:next w:val="a6"/>
    <w:uiPriority w:val="5"/>
    <w:qFormat/>
    <w:rsid w:val="00F60CC2"/>
    <w:pPr>
      <w:keepNext/>
      <w:suppressAutoHyphens/>
      <w:ind w:left="2126" w:right="2126"/>
      <w:jc w:val="center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6">
    <w:name w:val="Реплика персонажа"/>
    <w:uiPriority w:val="4"/>
    <w:qFormat/>
    <w:rsid w:val="000E3B94"/>
    <w:pPr>
      <w:keepLines/>
      <w:suppressAutoHyphens/>
      <w:ind w:left="2126" w:right="2126"/>
      <w:jc w:val="both"/>
    </w:pPr>
    <w:rPr>
      <w:rFonts w:ascii="Courier New" w:eastAsia="Times New Roman" w:hAnsi="Courier New" w:cs="Courier New"/>
      <w:szCs w:val="20"/>
      <w:lang w:eastAsia="ar-SA"/>
    </w:rPr>
  </w:style>
  <w:style w:type="paragraph" w:styleId="a9">
    <w:name w:val="Balloon Text"/>
    <w:basedOn w:val="a"/>
    <w:link w:val="aa"/>
    <w:uiPriority w:val="99"/>
    <w:semiHidden/>
    <w:unhideWhenUsed/>
    <w:rsid w:val="00466470"/>
    <w:rPr>
      <w:rFonts w:ascii="Times New Roman" w:hAnsi="Times New Roman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66470"/>
    <w:rPr>
      <w:rFonts w:ascii="Times New Roman" w:eastAsia="Yu Mincho" w:hAnsi="Times New Roman" w:cs="Times New Roman"/>
      <w:sz w:val="18"/>
      <w:szCs w:val="18"/>
      <w:lang w:val="en-US"/>
    </w:rPr>
  </w:style>
  <w:style w:type="character" w:styleId="ab">
    <w:name w:val="page number"/>
    <w:basedOn w:val="a0"/>
    <w:uiPriority w:val="99"/>
    <w:semiHidden/>
    <w:unhideWhenUsed/>
    <w:rsid w:val="00432221"/>
  </w:style>
  <w:style w:type="paragraph" w:customStyle="1" w:styleId="ac">
    <w:name w:val="НАЗВАНИЕ СЕРИАЛА"/>
    <w:basedOn w:val="a"/>
    <w:uiPriority w:val="6"/>
    <w:semiHidden/>
    <w:qFormat/>
    <w:rsid w:val="00261068"/>
    <w:pPr>
      <w:spacing w:after="360"/>
      <w:jc w:val="center"/>
      <w:outlineLvl w:val="0"/>
    </w:pPr>
    <w:rPr>
      <w:rFonts w:ascii="Sylfaen" w:hAnsi="Sylfaen" w:cs="Courier New"/>
      <w:sz w:val="28"/>
      <w:szCs w:val="28"/>
      <w:lang w:val="ru-RU"/>
    </w:rPr>
  </w:style>
  <w:style w:type="paragraph" w:customStyle="1" w:styleId="ad">
    <w:name w:val="ЭПИЗОД"/>
    <w:basedOn w:val="a"/>
    <w:uiPriority w:val="6"/>
    <w:semiHidden/>
    <w:qFormat/>
    <w:rsid w:val="00261068"/>
    <w:pPr>
      <w:contextualSpacing/>
      <w:jc w:val="center"/>
    </w:pPr>
    <w:rPr>
      <w:rFonts w:ascii="Sylfaen" w:hAnsi="Sylfaen" w:cs="Courier New"/>
      <w:smallCaps/>
      <w:sz w:val="28"/>
      <w:szCs w:val="28"/>
      <w:lang w:val="ru-RU"/>
    </w:rPr>
  </w:style>
  <w:style w:type="paragraph" w:customStyle="1" w:styleId="ae">
    <w:name w:val="НАЗВАНИЕ СЕРИИ"/>
    <w:basedOn w:val="a"/>
    <w:uiPriority w:val="7"/>
    <w:semiHidden/>
    <w:qFormat/>
    <w:rsid w:val="00261068"/>
    <w:pPr>
      <w:spacing w:before="240" w:after="360"/>
      <w:jc w:val="center"/>
      <w:outlineLvl w:val="0"/>
    </w:pPr>
    <w:rPr>
      <w:rFonts w:ascii="Sylfaen" w:hAnsi="Sylfaen" w:cs="Courier New"/>
      <w:sz w:val="28"/>
      <w:szCs w:val="28"/>
      <w:u w:val="single"/>
      <w:lang w:val="ru-RU"/>
    </w:rPr>
  </w:style>
  <w:style w:type="character" w:customStyle="1" w:styleId="10">
    <w:name w:val="Заголовок 1 Знак"/>
    <w:basedOn w:val="a0"/>
    <w:link w:val="1"/>
    <w:uiPriority w:val="9"/>
    <w:rsid w:val="00204C6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04C6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4C62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04C62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204C62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C8577C"/>
  </w:style>
  <w:style w:type="paragraph" w:customStyle="1" w:styleId="af">
    <w:name w:val="коментарий"/>
    <w:basedOn w:val="a"/>
    <w:uiPriority w:val="8"/>
    <w:semiHidden/>
    <w:rsid w:val="00C8577C"/>
    <w:pPr>
      <w:ind w:left="3119" w:right="2552"/>
    </w:pPr>
    <w:rPr>
      <w:rFonts w:eastAsia="Times New Roman" w:cs="Courier New"/>
      <w:lang w:val="ru-RU" w:eastAsia="ru-RU"/>
    </w:rPr>
  </w:style>
  <w:style w:type="paragraph" w:customStyle="1" w:styleId="af0">
    <w:name w:val="ИМЯ"/>
    <w:basedOn w:val="a"/>
    <w:uiPriority w:val="8"/>
    <w:semiHidden/>
    <w:rsid w:val="00C8577C"/>
    <w:pPr>
      <w:ind w:left="3827"/>
    </w:pPr>
    <w:rPr>
      <w:rFonts w:eastAsia="Times New Roman" w:cs="Courier New"/>
      <w:lang w:val="ru-RU" w:eastAsia="ru-RU"/>
    </w:rPr>
  </w:style>
  <w:style w:type="paragraph" w:customStyle="1" w:styleId="af1">
    <w:name w:val="Реплика"/>
    <w:basedOn w:val="a"/>
    <w:uiPriority w:val="8"/>
    <w:semiHidden/>
    <w:rsid w:val="00C8577C"/>
    <w:pPr>
      <w:ind w:left="2126" w:right="2126"/>
    </w:pPr>
    <w:rPr>
      <w:rFonts w:eastAsia="Times New Roman" w:cs="Courier New"/>
      <w:lang w:val="ru-RU" w:eastAsia="ru-RU"/>
    </w:rPr>
  </w:style>
  <w:style w:type="paragraph" w:customStyle="1" w:styleId="21">
    <w:name w:val="Стиль2"/>
    <w:basedOn w:val="a"/>
    <w:uiPriority w:val="8"/>
    <w:semiHidden/>
    <w:rsid w:val="00040EDE"/>
    <w:pPr>
      <w:ind w:right="-510"/>
    </w:pPr>
    <w:rPr>
      <w:rFonts w:ascii="Arial" w:hAnsi="Arial" w:cs="Arial"/>
      <w:bCs/>
      <w:sz w:val="28"/>
      <w:szCs w:val="28"/>
      <w:lang w:eastAsia="ru-RU"/>
    </w:rPr>
  </w:style>
  <w:style w:type="paragraph" w:customStyle="1" w:styleId="31">
    <w:name w:val="Стиль3"/>
    <w:basedOn w:val="a"/>
    <w:uiPriority w:val="8"/>
    <w:semiHidden/>
    <w:rsid w:val="00040EDE"/>
    <w:pPr>
      <w:ind w:right="-510"/>
    </w:pPr>
    <w:rPr>
      <w:rFonts w:cs="Arial"/>
    </w:rPr>
  </w:style>
  <w:style w:type="paragraph" w:customStyle="1" w:styleId="41">
    <w:name w:val="Стиль4"/>
    <w:basedOn w:val="a"/>
    <w:uiPriority w:val="8"/>
    <w:semiHidden/>
    <w:rsid w:val="00040EDE"/>
    <w:pPr>
      <w:ind w:right="2325"/>
    </w:pPr>
  </w:style>
  <w:style w:type="paragraph" w:customStyle="1" w:styleId="51">
    <w:name w:val="Стиль5"/>
    <w:basedOn w:val="a"/>
    <w:uiPriority w:val="8"/>
    <w:semiHidden/>
    <w:rsid w:val="00040EDE"/>
    <w:rPr>
      <w:b/>
    </w:rPr>
  </w:style>
  <w:style w:type="paragraph" w:customStyle="1" w:styleId="---">
    <w:name w:val="Д---КИНО"/>
    <w:basedOn w:val="af2"/>
    <w:uiPriority w:val="8"/>
    <w:semiHidden/>
    <w:rsid w:val="00C8577C"/>
    <w:pPr>
      <w:jc w:val="both"/>
    </w:pPr>
  </w:style>
  <w:style w:type="paragraph" w:customStyle="1" w:styleId="---0">
    <w:name w:val="Реп---КИНО"/>
    <w:basedOn w:val="a"/>
    <w:uiPriority w:val="8"/>
    <w:semiHidden/>
    <w:rsid w:val="00C8577C"/>
    <w:pPr>
      <w:ind w:left="2126" w:right="2126"/>
    </w:pPr>
    <w:rPr>
      <w:rFonts w:eastAsia="Times New Roman" w:cs="Courier New"/>
      <w:lang w:val="ru-RU" w:eastAsia="ru-RU"/>
    </w:rPr>
  </w:style>
  <w:style w:type="paragraph" w:customStyle="1" w:styleId="af2">
    <w:name w:val="действие"/>
    <w:basedOn w:val="a"/>
    <w:uiPriority w:val="8"/>
    <w:semiHidden/>
    <w:rsid w:val="00C8577C"/>
    <w:rPr>
      <w:rFonts w:eastAsia="Times New Roman" w:cs="Courier New"/>
      <w:lang w:val="ru-RU" w:eastAsia="ru-RU"/>
    </w:rPr>
  </w:style>
  <w:style w:type="paragraph" w:customStyle="1" w:styleId="af3">
    <w:name w:val="Имя"/>
    <w:basedOn w:val="a"/>
    <w:uiPriority w:val="8"/>
    <w:semiHidden/>
    <w:rsid w:val="00C8577C"/>
    <w:pPr>
      <w:ind w:left="3827"/>
    </w:pPr>
    <w:rPr>
      <w:rFonts w:eastAsia="Times New Roman" w:cs="Courier New"/>
      <w:lang w:val="ru-RU" w:eastAsia="ru-RU"/>
    </w:rPr>
  </w:style>
  <w:style w:type="paragraph" w:customStyle="1" w:styleId="af4">
    <w:name w:val="Имя героя"/>
    <w:basedOn w:val="a"/>
    <w:uiPriority w:val="8"/>
    <w:semiHidden/>
    <w:rsid w:val="00C8577C"/>
    <w:pPr>
      <w:ind w:left="3827"/>
    </w:pPr>
    <w:rPr>
      <w:rFonts w:eastAsia="Times New Roman" w:cs="Courier New"/>
      <w:lang w:val="ru-RU" w:eastAsia="ru-RU"/>
    </w:rPr>
  </w:style>
  <w:style w:type="paragraph" w:customStyle="1" w:styleId="---1">
    <w:name w:val="ИМЯ---КИНО"/>
    <w:basedOn w:val="af3"/>
    <w:uiPriority w:val="8"/>
    <w:semiHidden/>
    <w:rsid w:val="00C8577C"/>
  </w:style>
  <w:style w:type="paragraph" w:customStyle="1" w:styleId="---2">
    <w:name w:val="КОМ---КИНО"/>
    <w:basedOn w:val="af"/>
    <w:uiPriority w:val="8"/>
    <w:semiHidden/>
    <w:rsid w:val="00C8577C"/>
  </w:style>
  <w:style w:type="paragraph" w:customStyle="1" w:styleId="af5">
    <w:name w:val="комментарий"/>
    <w:basedOn w:val="a"/>
    <w:uiPriority w:val="8"/>
    <w:semiHidden/>
    <w:rsid w:val="00C8577C"/>
    <w:pPr>
      <w:ind w:left="3119" w:right="2552"/>
    </w:pPr>
    <w:rPr>
      <w:rFonts w:eastAsia="Times New Roman" w:cs="Courier New"/>
      <w:lang w:val="ru-RU" w:eastAsia="ru-RU"/>
    </w:rPr>
  </w:style>
  <w:style w:type="paragraph" w:customStyle="1" w:styleId="af6">
    <w:name w:val="прямая речь"/>
    <w:basedOn w:val="a"/>
    <w:uiPriority w:val="8"/>
    <w:semiHidden/>
    <w:rsid w:val="00C8577C"/>
    <w:pPr>
      <w:ind w:left="2126" w:right="2126"/>
      <w:jc w:val="both"/>
    </w:pPr>
    <w:rPr>
      <w:rFonts w:eastAsia="Times New Roman" w:cs="Courier New"/>
      <w:lang w:val="ru-RU" w:eastAsia="ru-RU"/>
    </w:rPr>
  </w:style>
  <w:style w:type="paragraph" w:customStyle="1" w:styleId="---3">
    <w:name w:val="РЕП---КИНО"/>
    <w:basedOn w:val="af6"/>
    <w:uiPriority w:val="8"/>
    <w:semiHidden/>
    <w:rsid w:val="00C8577C"/>
    <w:pPr>
      <w:jc w:val="left"/>
    </w:pPr>
  </w:style>
  <w:style w:type="paragraph" w:styleId="af7">
    <w:name w:val="footnote text"/>
    <w:basedOn w:val="a"/>
    <w:link w:val="af8"/>
    <w:uiPriority w:val="99"/>
    <w:semiHidden/>
    <w:unhideWhenUsed/>
    <w:rsid w:val="00C8577C"/>
    <w:rPr>
      <w:rFonts w:ascii="Times New Roman" w:eastAsia="Times New Roman" w:hAnsi="Times New Roman"/>
      <w:sz w:val="20"/>
      <w:szCs w:val="20"/>
      <w:lang w:val="ru-RU" w:eastAsia="ru-RU"/>
    </w:rPr>
  </w:style>
  <w:style w:type="character" w:customStyle="1" w:styleId="af8">
    <w:name w:val="Текст сноски Знак"/>
    <w:basedOn w:val="a0"/>
    <w:link w:val="af7"/>
    <w:uiPriority w:val="99"/>
    <w:semiHidden/>
    <w:rsid w:val="00C8577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uiPriority w:val="99"/>
    <w:semiHidden/>
    <w:unhideWhenUsed/>
    <w:rsid w:val="00C8577C"/>
    <w:rPr>
      <w:vertAlign w:val="superscript"/>
    </w:rPr>
  </w:style>
  <w:style w:type="paragraph" w:styleId="HTML">
    <w:name w:val="HTML Preformatted"/>
    <w:basedOn w:val="a"/>
    <w:link w:val="HTML0"/>
    <w:uiPriority w:val="99"/>
    <w:semiHidden/>
    <w:unhideWhenUsed/>
    <w:rsid w:val="00C85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 New Roman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577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a">
    <w:name w:val="FollowedHyperlink"/>
    <w:uiPriority w:val="99"/>
    <w:semiHidden/>
    <w:unhideWhenUsed/>
    <w:rsid w:val="00C8577C"/>
    <w:rPr>
      <w:color w:val="800080"/>
      <w:u w:val="single"/>
    </w:rPr>
  </w:style>
  <w:style w:type="paragraph" w:customStyle="1" w:styleId="a4">
    <w:name w:val="Персонажи"/>
    <w:basedOn w:val="a"/>
    <w:next w:val="a7"/>
    <w:uiPriority w:val="1"/>
    <w:semiHidden/>
    <w:qFormat/>
    <w:rsid w:val="00DD197B"/>
    <w:pPr>
      <w:keepNext/>
      <w:suppressAutoHyphens/>
      <w:outlineLvl w:val="1"/>
    </w:pPr>
    <w:rPr>
      <w:caps/>
      <w:u w:val="single"/>
      <w:lang w:val="ru-RU"/>
    </w:rPr>
  </w:style>
  <w:style w:type="paragraph" w:customStyle="1" w:styleId="afb">
    <w:name w:val="Автор"/>
    <w:basedOn w:val="a"/>
    <w:uiPriority w:val="8"/>
    <w:semiHidden/>
    <w:qFormat/>
    <w:rsid w:val="001D7C93"/>
    <w:pPr>
      <w:spacing w:after="240" w:line="480" w:lineRule="auto"/>
      <w:jc w:val="right"/>
    </w:pPr>
    <w:rPr>
      <w:rFonts w:ascii="Sylfaen" w:hAnsi="Sylfaen"/>
      <w:lang w:val="ru-RU"/>
    </w:rPr>
  </w:style>
  <w:style w:type="paragraph" w:styleId="afc">
    <w:name w:val="header"/>
    <w:basedOn w:val="a"/>
    <w:link w:val="afd"/>
    <w:uiPriority w:val="99"/>
    <w:rsid w:val="000E3B94"/>
    <w:pPr>
      <w:tabs>
        <w:tab w:val="center" w:pos="4677"/>
        <w:tab w:val="right" w:pos="9355"/>
      </w:tabs>
    </w:pPr>
  </w:style>
  <w:style w:type="character" w:customStyle="1" w:styleId="afd">
    <w:name w:val="Верхний колонтитул Знак"/>
    <w:basedOn w:val="a0"/>
    <w:link w:val="afc"/>
    <w:uiPriority w:val="99"/>
    <w:rsid w:val="004C2F0B"/>
    <w:rPr>
      <w:rFonts w:ascii="Courier New" w:eastAsia="Yu Mincho" w:hAnsi="Courier New" w:cs="Times New Roman"/>
      <w:lang w:val="en-US"/>
    </w:rPr>
  </w:style>
  <w:style w:type="paragraph" w:styleId="afe">
    <w:name w:val="footer"/>
    <w:basedOn w:val="a"/>
    <w:link w:val="aff"/>
    <w:uiPriority w:val="99"/>
    <w:semiHidden/>
    <w:rsid w:val="000E3B94"/>
    <w:pPr>
      <w:tabs>
        <w:tab w:val="center" w:pos="4677"/>
        <w:tab w:val="right" w:pos="9355"/>
      </w:tabs>
    </w:pPr>
  </w:style>
  <w:style w:type="character" w:customStyle="1" w:styleId="aff">
    <w:name w:val="Нижний колонтитул Знак"/>
    <w:basedOn w:val="a0"/>
    <w:link w:val="afe"/>
    <w:uiPriority w:val="99"/>
    <w:semiHidden/>
    <w:rsid w:val="004C2F0B"/>
    <w:rPr>
      <w:rFonts w:ascii="Courier New" w:eastAsia="Yu Mincho" w:hAnsi="Courier New" w:cs="Times New Roman"/>
      <w:lang w:val="en-US"/>
    </w:rPr>
  </w:style>
  <w:style w:type="table" w:styleId="aff0">
    <w:name w:val="Table Grid"/>
    <w:basedOn w:val="a1"/>
    <w:uiPriority w:val="59"/>
    <w:rsid w:val="007B44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1">
    <w:name w:val="ДИАЛОГИ"/>
    <w:basedOn w:val="a"/>
    <w:next w:val="af4"/>
    <w:link w:val="aff2"/>
    <w:uiPriority w:val="7"/>
    <w:semiHidden/>
    <w:qFormat/>
    <w:rsid w:val="007B4492"/>
    <w:pPr>
      <w:keepLines/>
      <w:ind w:left="1701" w:right="2268"/>
      <w:jc w:val="both"/>
    </w:pPr>
    <w:rPr>
      <w:rFonts w:ascii="Arial" w:eastAsia="Times New Roman" w:hAnsi="Arial"/>
      <w:b/>
      <w:sz w:val="28"/>
      <w:szCs w:val="28"/>
      <w:lang w:val="x-none" w:eastAsia="x-none"/>
    </w:rPr>
  </w:style>
  <w:style w:type="character" w:customStyle="1" w:styleId="aff2">
    <w:name w:val="ДИАЛОГИ Знак"/>
    <w:link w:val="aff1"/>
    <w:uiPriority w:val="7"/>
    <w:semiHidden/>
    <w:rsid w:val="004C2F0B"/>
    <w:rPr>
      <w:rFonts w:ascii="Arial" w:eastAsia="Times New Roman" w:hAnsi="Arial" w:cs="Times New Roman"/>
      <w:b/>
      <w:sz w:val="28"/>
      <w:szCs w:val="28"/>
      <w:lang w:val="x-none" w:eastAsia="x-none"/>
    </w:rPr>
  </w:style>
  <w:style w:type="paragraph" w:styleId="22">
    <w:name w:val="toc 2"/>
    <w:basedOn w:val="a"/>
    <w:next w:val="a"/>
    <w:autoRedefine/>
    <w:uiPriority w:val="39"/>
    <w:semiHidden/>
    <w:rsid w:val="00C956D5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12">
    <w:name w:val="toc 1"/>
    <w:next w:val="a7"/>
    <w:uiPriority w:val="39"/>
    <w:semiHidden/>
    <w:rsid w:val="00870C63"/>
    <w:pPr>
      <w:spacing w:before="360"/>
      <w:ind w:left="992" w:hanging="992"/>
    </w:pPr>
    <w:rPr>
      <w:rFonts w:ascii="Courier New" w:eastAsia="Yu Mincho" w:hAnsi="Courier New" w:cstheme="majorHAnsi"/>
      <w:bCs/>
      <w:lang w:val="en-US"/>
    </w:rPr>
  </w:style>
  <w:style w:type="paragraph" w:customStyle="1" w:styleId="aff3">
    <w:name w:val="технический"/>
    <w:basedOn w:val="a7"/>
    <w:uiPriority w:val="6"/>
    <w:qFormat/>
    <w:rsid w:val="00F53BFD"/>
    <w:rPr>
      <w:caps/>
    </w:rPr>
  </w:style>
  <w:style w:type="character" w:styleId="aff4">
    <w:name w:val="annotation reference"/>
    <w:basedOn w:val="a0"/>
    <w:uiPriority w:val="99"/>
    <w:semiHidden/>
    <w:unhideWhenUsed/>
    <w:rsid w:val="00824790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824790"/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uiPriority w:val="99"/>
    <w:semiHidden/>
    <w:rsid w:val="00824790"/>
    <w:rPr>
      <w:rFonts w:ascii="Courier New" w:eastAsia="Yu Mincho" w:hAnsi="Courier New" w:cs="Times New Roman"/>
      <w:sz w:val="20"/>
      <w:szCs w:val="20"/>
      <w:lang w:val="en-US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824790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824790"/>
    <w:rPr>
      <w:rFonts w:ascii="Courier New" w:eastAsia="Yu Mincho" w:hAnsi="Courier New" w:cs="Times New Roman"/>
      <w:b/>
      <w:bCs/>
      <w:sz w:val="20"/>
      <w:szCs w:val="20"/>
      <w:lang w:val="en-US"/>
    </w:rPr>
  </w:style>
  <w:style w:type="character" w:styleId="aff9">
    <w:name w:val="Hyperlink"/>
    <w:basedOn w:val="a0"/>
    <w:uiPriority w:val="99"/>
    <w:rsid w:val="003E2BD0"/>
    <w:rPr>
      <w:color w:val="0563C1" w:themeColor="hyperlink"/>
      <w:u w:val="single"/>
    </w:rPr>
  </w:style>
  <w:style w:type="character" w:customStyle="1" w:styleId="affa">
    <w:name w:val="мат"/>
    <w:uiPriority w:val="7"/>
    <w:qFormat/>
    <w:rsid w:val="00111990"/>
  </w:style>
  <w:style w:type="paragraph" w:styleId="32">
    <w:name w:val="toc 3"/>
    <w:basedOn w:val="a"/>
    <w:next w:val="a"/>
    <w:autoRedefine/>
    <w:uiPriority w:val="39"/>
    <w:semiHidden/>
    <w:rsid w:val="00870C63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"/>
    <w:next w:val="a"/>
    <w:autoRedefine/>
    <w:uiPriority w:val="39"/>
    <w:semiHidden/>
    <w:rsid w:val="00870C63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"/>
    <w:next w:val="a"/>
    <w:autoRedefine/>
    <w:uiPriority w:val="39"/>
    <w:semiHidden/>
    <w:rsid w:val="00870C6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rsid w:val="00870C6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rsid w:val="00870C6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rsid w:val="00870C6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rsid w:val="00870C6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affb">
    <w:name w:val="Normal Indent"/>
    <w:basedOn w:val="a"/>
    <w:uiPriority w:val="99"/>
    <w:unhideWhenUsed/>
    <w:rsid w:val="00401749"/>
    <w:pPr>
      <w:spacing w:after="200" w:line="276" w:lineRule="auto"/>
      <w:ind w:left="720"/>
    </w:pPr>
    <w:rPr>
      <w:rFonts w:eastAsiaTheme="minorHAnsi" w:cstheme="minorBidi"/>
      <w:sz w:val="22"/>
      <w:szCs w:val="22"/>
      <w:lang w:val="ru-RU"/>
    </w:rPr>
  </w:style>
  <w:style w:type="paragraph" w:styleId="affc">
    <w:name w:val="Subtitle"/>
    <w:basedOn w:val="a"/>
    <w:next w:val="a"/>
    <w:link w:val="affd"/>
    <w:uiPriority w:val="11"/>
    <w:qFormat/>
    <w:rsid w:val="00401749"/>
    <w:pPr>
      <w:numPr>
        <w:ilvl w:val="1"/>
      </w:numPr>
      <w:spacing w:after="200" w:line="276" w:lineRule="auto"/>
      <w:ind w:left="86"/>
    </w:pPr>
    <w:rPr>
      <w:rFonts w:eastAsiaTheme="minorHAnsi" w:cstheme="minorBidi"/>
      <w:sz w:val="22"/>
      <w:szCs w:val="22"/>
      <w:lang w:val="ru-RU"/>
    </w:rPr>
  </w:style>
  <w:style w:type="character" w:customStyle="1" w:styleId="affd">
    <w:name w:val="Подзаголовок Знак"/>
    <w:basedOn w:val="a0"/>
    <w:link w:val="affc"/>
    <w:uiPriority w:val="11"/>
    <w:rsid w:val="00401749"/>
    <w:rPr>
      <w:rFonts w:ascii="Courier New" w:hAnsi="Courier New"/>
      <w:sz w:val="22"/>
      <w:szCs w:val="22"/>
    </w:rPr>
  </w:style>
  <w:style w:type="paragraph" w:styleId="affe">
    <w:name w:val="Title"/>
    <w:basedOn w:val="a"/>
    <w:next w:val="a"/>
    <w:link w:val="afff"/>
    <w:uiPriority w:val="10"/>
    <w:qFormat/>
    <w:rsid w:val="00401749"/>
    <w:pPr>
      <w:pBdr>
        <w:bottom w:val="single" w:sz="8" w:space="4" w:color="4472C4" w:themeColor="accent1"/>
      </w:pBdr>
      <w:spacing w:after="300" w:line="276" w:lineRule="auto"/>
      <w:contextualSpacing/>
    </w:pPr>
    <w:rPr>
      <w:rFonts w:eastAsiaTheme="minorHAnsi" w:cstheme="minorBidi"/>
      <w:sz w:val="22"/>
      <w:szCs w:val="22"/>
      <w:lang w:val="ru-RU"/>
    </w:rPr>
  </w:style>
  <w:style w:type="character" w:customStyle="1" w:styleId="afff">
    <w:name w:val="Заголовок Знак"/>
    <w:basedOn w:val="a0"/>
    <w:link w:val="affe"/>
    <w:uiPriority w:val="10"/>
    <w:rsid w:val="00401749"/>
    <w:rPr>
      <w:rFonts w:ascii="Courier New" w:hAnsi="Courier New"/>
      <w:sz w:val="22"/>
      <w:szCs w:val="22"/>
    </w:rPr>
  </w:style>
  <w:style w:type="character" w:styleId="afff0">
    <w:name w:val="Emphasis"/>
    <w:basedOn w:val="a0"/>
    <w:uiPriority w:val="20"/>
    <w:qFormat/>
    <w:rsid w:val="00401749"/>
    <w:rPr>
      <w:rFonts w:ascii="Courier New" w:hAnsi="Courier New"/>
      <w:lang w:val="ru-RU"/>
    </w:rPr>
  </w:style>
  <w:style w:type="paragraph" w:styleId="afff1">
    <w:name w:val="caption"/>
    <w:basedOn w:val="a"/>
    <w:next w:val="a"/>
    <w:uiPriority w:val="35"/>
    <w:semiHidden/>
    <w:unhideWhenUsed/>
    <w:qFormat/>
    <w:rsid w:val="00401749"/>
    <w:pPr>
      <w:spacing w:after="200"/>
    </w:pPr>
    <w:rPr>
      <w:rFonts w:eastAsiaTheme="minorHAnsi" w:cstheme="minorBidi"/>
      <w:sz w:val="22"/>
      <w:szCs w:val="22"/>
      <w:lang w:val="ru-RU"/>
    </w:rPr>
  </w:style>
  <w:style w:type="paragraph" w:customStyle="1" w:styleId="DocDefaults">
    <w:name w:val="DocDefaults"/>
    <w:rsid w:val="00401749"/>
    <w:pPr>
      <w:spacing w:after="200" w:line="276" w:lineRule="auto"/>
    </w:pPr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60;&#1080;&#1096;&#1077;&#1088;\&#1043;&#1086;&#1090;&#1086;&#1074;&#1086;&#1077;\&#1064;&#1040;&#1041;&#1051;&#1054;&#1053;_&#1060;&#1048;&#1064;&#1045;&#1056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016F6-1D23-4D8B-82F3-87C8AF017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C:\Users\Pasha\Desktop\Фишер\Готовое\ШАБЛОН_ФИШЕР.dotx</Template>
  <TotalTime>119</TotalTime>
  <Pages>41</Pages>
  <Words>7436</Words>
  <Characters>42391</Characters>
  <Application>Microsoft Office Word</Application>
  <DocSecurity>0</DocSecurity>
  <Lines>353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Microsoft Office User</cp:lastModifiedBy>
  <cp:revision>15</cp:revision>
  <cp:lastPrinted>2022-03-10T09:08:00Z</cp:lastPrinted>
  <dcterms:created xsi:type="dcterms:W3CDTF">2022-05-11T20:07:00Z</dcterms:created>
  <dcterms:modified xsi:type="dcterms:W3CDTF">2022-05-16T20:47:00Z</dcterms:modified>
</cp:coreProperties>
</file>