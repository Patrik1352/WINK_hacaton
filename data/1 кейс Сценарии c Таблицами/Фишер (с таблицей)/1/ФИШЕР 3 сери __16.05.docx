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ff0"/>
        <w:tblpPr w:leftFromText="180" w:rightFromText="180" w:vertAnchor="text" w:horzAnchor="margin" w:tblpX="279" w:tblpY="28"/>
        <w:tblW w:w="92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09"/>
      </w:tblGrid>
      <w:tr w:rsidR="007B4492" w:rsidRPr="007B4492" w14:paraId="3AA2B0B8" w14:textId="77777777" w:rsidTr="00A23752">
        <w:trPr>
          <w:trHeight w:val="2548"/>
        </w:trPr>
        <w:tc>
          <w:tcPr>
            <w:tcW w:w="9209" w:type="dxa"/>
          </w:tcPr>
          <w:p w14:paraId="014E79C8" w14:textId="77777777" w:rsidR="007B4492" w:rsidRPr="007E0331" w:rsidRDefault="007B4492" w:rsidP="007B4492">
            <w:pPr>
              <w:jc w:val="both"/>
              <w:rPr>
                <w:rFonts w:eastAsiaTheme="minorHAnsi" w:cs="Courier New"/>
                <w:noProof/>
                <w:sz w:val="28"/>
                <w:szCs w:val="28"/>
                <w:lang w:val="ru-RU"/>
              </w:rPr>
            </w:pPr>
            <w:bookmarkStart w:id="0" w:name="_Hlk79655995"/>
            <w:bookmarkStart w:id="1" w:name="_Hlk80706254"/>
          </w:p>
        </w:tc>
      </w:tr>
      <w:tr w:rsidR="007B4492" w:rsidRPr="007B4492" w14:paraId="6C0F3F4A" w14:textId="77777777" w:rsidTr="00A23752">
        <w:trPr>
          <w:trHeight w:val="284"/>
        </w:trPr>
        <w:tc>
          <w:tcPr>
            <w:tcW w:w="9209" w:type="dxa"/>
          </w:tcPr>
          <w:p w14:paraId="0E624C21" w14:textId="77777777" w:rsidR="007B4492" w:rsidRPr="00F90D5F" w:rsidRDefault="00F90D5F" w:rsidP="007B4492">
            <w:pPr>
              <w:spacing w:after="120"/>
              <w:jc w:val="center"/>
              <w:rPr>
                <w:rFonts w:eastAsiaTheme="minorHAnsi" w:cs="Courier New"/>
                <w:caps/>
                <w:sz w:val="72"/>
                <w:szCs w:val="72"/>
                <w:lang w:val="ru-RU"/>
              </w:rPr>
            </w:pPr>
            <w:r w:rsidRPr="00F90D5F">
              <w:rPr>
                <w:rFonts w:eastAsiaTheme="minorHAnsi" w:cs="Courier New"/>
                <w:caps/>
                <w:sz w:val="72"/>
                <w:szCs w:val="72"/>
                <w:lang w:val="ru-RU"/>
              </w:rPr>
              <w:t>ФИШЕР</w:t>
            </w:r>
          </w:p>
        </w:tc>
      </w:tr>
      <w:tr w:rsidR="007B4492" w:rsidRPr="007B4492" w14:paraId="1DF2CF8E" w14:textId="77777777" w:rsidTr="00A23752">
        <w:trPr>
          <w:trHeight w:val="405"/>
        </w:trPr>
        <w:tc>
          <w:tcPr>
            <w:tcW w:w="9209" w:type="dxa"/>
          </w:tcPr>
          <w:p w14:paraId="1FFBE7A8" w14:textId="77777777" w:rsidR="007B4492" w:rsidRPr="00F90D5F" w:rsidRDefault="00CC0779" w:rsidP="007B4492">
            <w:pPr>
              <w:jc w:val="center"/>
              <w:rPr>
                <w:rFonts w:eastAsiaTheme="minorHAnsi" w:cs="Courier New"/>
                <w:smallCaps/>
                <w:sz w:val="28"/>
                <w:lang w:val="ru-RU"/>
              </w:rPr>
            </w:pPr>
            <w:r w:rsidRPr="004E5B2A">
              <w:rPr>
                <w:rFonts w:eastAsiaTheme="minorHAnsi" w:cs="Courier New"/>
                <w:smallCaps/>
                <w:sz w:val="28"/>
                <w:lang w:val="ru-RU"/>
              </w:rPr>
              <w:t>третья</w:t>
            </w:r>
            <w:r w:rsidR="00C92C3F" w:rsidRPr="00F90D5F">
              <w:rPr>
                <w:rFonts w:eastAsiaTheme="minorHAnsi" w:cs="Courier New"/>
                <w:smallCaps/>
                <w:sz w:val="28"/>
                <w:lang w:val="ru-RU"/>
              </w:rPr>
              <w:t xml:space="preserve"> </w:t>
            </w:r>
            <w:r w:rsidR="007B4492" w:rsidRPr="00F90D5F">
              <w:rPr>
                <w:rFonts w:eastAsiaTheme="minorHAnsi" w:cs="Courier New"/>
                <w:smallCaps/>
                <w:sz w:val="28"/>
                <w:lang w:val="ru-RU"/>
              </w:rPr>
              <w:t>серия</w:t>
            </w:r>
          </w:p>
        </w:tc>
      </w:tr>
      <w:tr w:rsidR="007B4492" w:rsidRPr="007B4492" w14:paraId="3C8DA60A" w14:textId="77777777" w:rsidTr="00A23752">
        <w:trPr>
          <w:trHeight w:val="8002"/>
        </w:trPr>
        <w:tc>
          <w:tcPr>
            <w:tcW w:w="9209" w:type="dxa"/>
          </w:tcPr>
          <w:p w14:paraId="071144EB" w14:textId="77777777" w:rsidR="007B4492" w:rsidRPr="007B4492" w:rsidRDefault="007B4492" w:rsidP="007B4492">
            <w:pPr>
              <w:jc w:val="center"/>
              <w:rPr>
                <w:rFonts w:eastAsiaTheme="minorHAnsi" w:cs="Courier New"/>
                <w:smallCaps/>
                <w:color w:val="000000" w:themeColor="text1"/>
                <w:sz w:val="28"/>
                <w:szCs w:val="28"/>
                <w:lang w:val="ru-RU"/>
              </w:rPr>
            </w:pPr>
          </w:p>
        </w:tc>
      </w:tr>
      <w:tr w:rsidR="006C5FB0" w:rsidRPr="007B4492" w14:paraId="0A9B2FC3" w14:textId="77777777" w:rsidTr="00A23752">
        <w:trPr>
          <w:trHeight w:val="2111"/>
        </w:trPr>
        <w:tc>
          <w:tcPr>
            <w:tcW w:w="9209" w:type="dxa"/>
          </w:tcPr>
          <w:p w14:paraId="2127B017" w14:textId="77777777" w:rsidR="006C5FB0" w:rsidRPr="007B4492" w:rsidRDefault="006C5FB0" w:rsidP="005849C7">
            <w:pPr>
              <w:pStyle w:val="a7"/>
              <w:jc w:val="center"/>
              <w:rPr>
                <w:rFonts w:eastAsiaTheme="minorHAnsi"/>
                <w:smallCaps/>
                <w:color w:val="000000" w:themeColor="text1"/>
                <w:sz w:val="28"/>
                <w:szCs w:val="28"/>
              </w:rPr>
            </w:pPr>
          </w:p>
        </w:tc>
      </w:tr>
      <w:bookmarkEnd w:id="0"/>
    </w:tbl>
    <w:p w14:paraId="7E83F14D" w14:textId="77777777" w:rsidR="007B4492" w:rsidRDefault="007B4492" w:rsidP="007B4492">
      <w:pPr>
        <w:pStyle w:val="afb"/>
        <w:jc w:val="left"/>
      </w:pPr>
    </w:p>
    <w:p w14:paraId="26CD1049" w14:textId="77777777" w:rsidR="007B4492" w:rsidRDefault="007B4492" w:rsidP="007B4492">
      <w:pPr>
        <w:pStyle w:val="afb"/>
        <w:jc w:val="left"/>
        <w:sectPr w:rsidR="007B4492" w:rsidSect="006C5FB0">
          <w:headerReference w:type="default" r:id="rId8"/>
          <w:footerReference w:type="even" r:id="rId9"/>
          <w:pgSz w:w="11900" w:h="16840"/>
          <w:pgMar w:top="1134" w:right="1134" w:bottom="1134" w:left="1134" w:header="709" w:footer="709" w:gutter="0"/>
          <w:cols w:space="708"/>
          <w:docGrid w:linePitch="360"/>
        </w:sectPr>
      </w:pPr>
    </w:p>
    <w:tbl>
      <w:tblPr>
        <w:tblStyle w:val="af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9"/>
      </w:tblGrid>
      <w:tr w:rsidR="00AD28CC" w14:paraId="413FCA23" w14:textId="77777777" w:rsidTr="00E12C60">
        <w:trPr>
          <w:trHeight w:val="3860"/>
        </w:trPr>
        <w:tc>
          <w:tcPr>
            <w:tcW w:w="9622" w:type="dxa"/>
          </w:tcPr>
          <w:p w14:paraId="23F676FF" w14:textId="77777777" w:rsidR="00AD28CC" w:rsidRDefault="00AD28CC" w:rsidP="00AD28CC">
            <w:pPr>
              <w:pStyle w:val="a7"/>
            </w:pPr>
          </w:p>
        </w:tc>
      </w:tr>
      <w:tr w:rsidR="00AD28CC" w14:paraId="6BE6673F" w14:textId="77777777" w:rsidTr="00E12C60">
        <w:trPr>
          <w:trHeight w:val="3518"/>
        </w:trPr>
        <w:tc>
          <w:tcPr>
            <w:tcW w:w="9622" w:type="dxa"/>
          </w:tcPr>
          <w:p w14:paraId="473A6EB7" w14:textId="77777777" w:rsidR="00E12C60" w:rsidRPr="00E12C60" w:rsidRDefault="00E12C60" w:rsidP="00E12C60">
            <w:pPr>
              <w:pStyle w:val="afb"/>
              <w:spacing w:after="0" w:line="240" w:lineRule="auto"/>
              <w:contextualSpacing/>
              <w:jc w:val="center"/>
              <w:rPr>
                <w:rFonts w:ascii="Courier New" w:hAnsi="Courier New" w:cs="Courier New"/>
                <w:sz w:val="32"/>
                <w:szCs w:val="32"/>
              </w:rPr>
            </w:pPr>
            <w:r w:rsidRPr="00E12C60">
              <w:rPr>
                <w:rFonts w:ascii="Courier New" w:hAnsi="Courier New" w:cs="Courier New"/>
                <w:sz w:val="32"/>
                <w:szCs w:val="32"/>
              </w:rPr>
              <w:t>Авторы сценария</w:t>
            </w:r>
          </w:p>
          <w:p w14:paraId="27B63FB1" w14:textId="77777777" w:rsidR="00E12C60" w:rsidRPr="00E12C60" w:rsidRDefault="00E12C60" w:rsidP="00E12C60">
            <w:pPr>
              <w:pStyle w:val="afb"/>
              <w:spacing w:after="0" w:line="240" w:lineRule="auto"/>
              <w:contextualSpacing/>
              <w:jc w:val="center"/>
              <w:rPr>
                <w:rFonts w:ascii="Courier New" w:hAnsi="Courier New" w:cs="Courier New"/>
                <w:sz w:val="32"/>
                <w:szCs w:val="32"/>
              </w:rPr>
            </w:pPr>
            <w:r w:rsidRPr="00E12C60">
              <w:rPr>
                <w:rFonts w:ascii="Courier New" w:hAnsi="Courier New" w:cs="Courier New"/>
                <w:sz w:val="32"/>
                <w:szCs w:val="32"/>
              </w:rPr>
              <w:t>Наталья КАПУСТИНА</w:t>
            </w:r>
          </w:p>
          <w:p w14:paraId="15B641A5" w14:textId="77777777" w:rsidR="00E12C60" w:rsidRPr="00E12C60" w:rsidRDefault="00E12C60" w:rsidP="00E12C60">
            <w:pPr>
              <w:pStyle w:val="afb"/>
              <w:spacing w:after="0" w:line="240" w:lineRule="auto"/>
              <w:contextualSpacing/>
              <w:jc w:val="center"/>
              <w:rPr>
                <w:rFonts w:ascii="Courier New" w:hAnsi="Courier New" w:cs="Courier New"/>
                <w:sz w:val="32"/>
                <w:szCs w:val="32"/>
              </w:rPr>
            </w:pPr>
            <w:r w:rsidRPr="00E12C60">
              <w:rPr>
                <w:rFonts w:ascii="Courier New" w:hAnsi="Courier New" w:cs="Courier New"/>
                <w:sz w:val="32"/>
                <w:szCs w:val="32"/>
              </w:rPr>
              <w:t>Сергей КАЛЬВАРСКИЙ</w:t>
            </w:r>
          </w:p>
          <w:p w14:paraId="0C011057" w14:textId="77777777" w:rsidR="00E12C60" w:rsidRPr="00E12C60" w:rsidRDefault="00E12C60" w:rsidP="00E12C60">
            <w:pPr>
              <w:pStyle w:val="afb"/>
              <w:spacing w:after="0" w:line="240" w:lineRule="auto"/>
              <w:contextualSpacing/>
              <w:jc w:val="center"/>
              <w:rPr>
                <w:rFonts w:ascii="Courier New" w:hAnsi="Courier New" w:cs="Courier New"/>
                <w:sz w:val="32"/>
                <w:szCs w:val="32"/>
              </w:rPr>
            </w:pPr>
            <w:r w:rsidRPr="00E12C60">
              <w:rPr>
                <w:rFonts w:ascii="Courier New" w:hAnsi="Courier New" w:cs="Courier New"/>
                <w:sz w:val="32"/>
                <w:szCs w:val="32"/>
              </w:rPr>
              <w:t>при участии</w:t>
            </w:r>
          </w:p>
          <w:p w14:paraId="1FDC9254" w14:textId="77777777" w:rsidR="00AD28CC" w:rsidRPr="00E12C60" w:rsidRDefault="00E12C60" w:rsidP="00E12C60">
            <w:pPr>
              <w:pStyle w:val="afb"/>
              <w:spacing w:after="0" w:line="240" w:lineRule="auto"/>
              <w:contextualSpacing/>
              <w:jc w:val="center"/>
              <w:rPr>
                <w:rFonts w:ascii="Courier New" w:hAnsi="Courier New" w:cs="Courier New"/>
              </w:rPr>
            </w:pPr>
            <w:r w:rsidRPr="00E12C60">
              <w:rPr>
                <w:rFonts w:ascii="Courier New" w:hAnsi="Courier New" w:cs="Courier New"/>
                <w:sz w:val="32"/>
                <w:szCs w:val="32"/>
              </w:rPr>
              <w:t xml:space="preserve">Михаила </w:t>
            </w:r>
            <w:proofErr w:type="spellStart"/>
            <w:r w:rsidRPr="00E12C60">
              <w:rPr>
                <w:rFonts w:ascii="Courier New" w:hAnsi="Courier New" w:cs="Courier New"/>
                <w:sz w:val="32"/>
                <w:szCs w:val="32"/>
              </w:rPr>
              <w:t>БАРКАНа</w:t>
            </w:r>
            <w:proofErr w:type="spellEnd"/>
          </w:p>
        </w:tc>
      </w:tr>
    </w:tbl>
    <w:p w14:paraId="0113C7B6" w14:textId="2A2B1064" w:rsidR="008F0315" w:rsidRDefault="008F0315" w:rsidP="00AD28CC">
      <w:pPr>
        <w:pStyle w:val="a7"/>
      </w:pPr>
    </w:p>
    <w:p w14:paraId="5761061A" w14:textId="78BE6DE5" w:rsidR="004031C8" w:rsidRPr="004031C8" w:rsidRDefault="004031C8" w:rsidP="004031C8">
      <w:pPr>
        <w:pStyle w:val="a7"/>
        <w:sectPr w:rsidR="004031C8" w:rsidRPr="004031C8" w:rsidSect="0044356A">
          <w:footerReference w:type="default" r:id="rId10"/>
          <w:pgSz w:w="11900" w:h="16840"/>
          <w:pgMar w:top="1134" w:right="850" w:bottom="1134" w:left="1701" w:header="567" w:footer="567" w:gutter="0"/>
          <w:pgNumType w:start="1"/>
          <w:cols w:space="708"/>
          <w:docGrid w:linePitch="360"/>
        </w:sectPr>
      </w:pPr>
    </w:p>
    <w:p w14:paraId="67645AA6" w14:textId="77777777" w:rsidR="00536A5A" w:rsidRDefault="00536A5A" w:rsidP="00536A5A">
      <w:pPr>
        <w:pStyle w:val="1"/>
        <w:pageBreakBefore/>
        <w:spacing w:before="0"/>
      </w:pPr>
      <w:bookmarkStart w:id="2" w:name="_Hlk102577602"/>
      <w:bookmarkEnd w:id="1"/>
      <w:r>
        <w:lastRenderedPageBreak/>
        <w:t>Серия 3</w:t>
      </w:r>
    </w:p>
    <w:p w14:paraId="0FF67956" w14:textId="65C4C59E" w:rsidR="00536A5A" w:rsidRPr="00536A5A" w:rsidRDefault="00536A5A" w:rsidP="00536A5A">
      <w:pPr>
        <w:rPr>
          <w:lang w:val="ru-RU"/>
        </w:rPr>
      </w:pPr>
      <w:r w:rsidRPr="00536A5A">
        <w:rPr>
          <w:b/>
          <w:color w:val="000000"/>
          <w:lang w:val="ru-RU"/>
        </w:rPr>
        <w:t xml:space="preserve">3-1. НАТ. МЯСОКОМБИНАТ.АВТОМОБИЛЬ НАРУЖКИ УТРО 7. </w:t>
      </w:r>
      <w:r w:rsidRPr="00536A5A">
        <w:rPr>
          <w:lang w:val="ru-RU"/>
        </w:rPr>
        <w:br/>
      </w:r>
      <w:r w:rsidRPr="00536A5A">
        <w:rPr>
          <w:b/>
          <w:color w:val="000000"/>
          <w:lang w:val="ru-RU"/>
        </w:rPr>
        <w:t>БОКОВ, ХВАН</w:t>
      </w:r>
      <w:r w:rsidR="00485995">
        <w:rPr>
          <w:b/>
          <w:color w:val="000000"/>
          <w:lang w:val="ru-RU"/>
        </w:rPr>
        <w:t>. Каскадер Оперативник 1, работники мясокомбината (2)</w:t>
      </w:r>
      <w:r w:rsidRPr="00536A5A">
        <w:rPr>
          <w:b/>
          <w:color w:val="000000"/>
          <w:lang w:val="ru-RU"/>
        </w:rPr>
        <w:t xml:space="preserve"> (00:06)</w:t>
      </w:r>
      <w:r w:rsidRPr="00536A5A">
        <w:rPr>
          <w:lang w:val="ru-RU"/>
        </w:rPr>
        <w:br/>
      </w:r>
    </w:p>
    <w:p w14:paraId="7D998259" w14:textId="77777777" w:rsidR="00536A5A" w:rsidRPr="00536A5A" w:rsidRDefault="00536A5A" w:rsidP="00536A5A">
      <w:pPr>
        <w:rPr>
          <w:lang w:val="ru-RU"/>
        </w:rPr>
      </w:pPr>
      <w:r w:rsidRPr="00536A5A">
        <w:rPr>
          <w:color w:val="000000"/>
          <w:lang w:val="ru-RU"/>
        </w:rPr>
        <w:t>Боков и оперативники (</w:t>
      </w:r>
      <w:proofErr w:type="spellStart"/>
      <w:r w:rsidRPr="00536A5A">
        <w:rPr>
          <w:color w:val="000000"/>
          <w:lang w:val="ru-RU"/>
        </w:rPr>
        <w:t>Хван</w:t>
      </w:r>
      <w:proofErr w:type="spellEnd"/>
      <w:r w:rsidRPr="00536A5A">
        <w:rPr>
          <w:color w:val="000000"/>
          <w:lang w:val="ru-RU"/>
        </w:rPr>
        <w:t xml:space="preserve"> и Оперативник 1) сидят в машине, курят, наблюдают за погрузкой на мясокомбинате.</w:t>
      </w:r>
    </w:p>
    <w:p w14:paraId="052A93AF" w14:textId="77777777" w:rsidR="00536A5A" w:rsidRPr="00536A5A" w:rsidRDefault="00536A5A" w:rsidP="00536A5A">
      <w:pPr>
        <w:rPr>
          <w:lang w:val="ru-RU"/>
        </w:rPr>
      </w:pPr>
    </w:p>
    <w:p w14:paraId="4D706416" w14:textId="77777777" w:rsidR="00536A5A" w:rsidRPr="00536A5A" w:rsidRDefault="00536A5A" w:rsidP="00536A5A">
      <w:pPr>
        <w:rPr>
          <w:lang w:val="ru-RU"/>
        </w:rPr>
      </w:pPr>
      <w:r w:rsidRPr="00536A5A">
        <w:rPr>
          <w:b/>
          <w:color w:val="000000"/>
          <w:lang w:val="ru-RU"/>
        </w:rPr>
        <w:t xml:space="preserve">3-2. НАТ/ИНТ. МЯСОКОМБИНАТ.МОРОЗИЛЬНИК УТРО 7. </w:t>
      </w:r>
      <w:r w:rsidRPr="00536A5A">
        <w:rPr>
          <w:lang w:val="ru-RU"/>
        </w:rPr>
        <w:br/>
      </w:r>
      <w:r w:rsidRPr="00536A5A">
        <w:rPr>
          <w:b/>
          <w:color w:val="000000"/>
          <w:lang w:val="ru-RU"/>
        </w:rPr>
        <w:t>МАКУРИН, ГАЧЕЧИЛАДЗЕ (00:55)</w:t>
      </w:r>
      <w:r w:rsidRPr="00536A5A">
        <w:rPr>
          <w:lang w:val="ru-RU"/>
        </w:rPr>
        <w:br/>
      </w:r>
    </w:p>
    <w:p w14:paraId="6BBC6CB7" w14:textId="77777777" w:rsidR="00536A5A" w:rsidRPr="00536A5A" w:rsidRDefault="00536A5A" w:rsidP="00536A5A">
      <w:pPr>
        <w:rPr>
          <w:lang w:val="ru-RU"/>
        </w:rPr>
      </w:pPr>
      <w:r w:rsidRPr="00536A5A">
        <w:rPr>
          <w:color w:val="000000"/>
          <w:lang w:val="ru-RU"/>
        </w:rPr>
        <w:t xml:space="preserve">Струйка крови вытекает из-под двери. В дверях того самого морозильника, который мы видели во время визита Бокова на мясокомбинат, </w:t>
      </w:r>
      <w:proofErr w:type="spellStart"/>
      <w:r w:rsidRPr="00536A5A">
        <w:rPr>
          <w:color w:val="000000"/>
          <w:lang w:val="ru-RU"/>
        </w:rPr>
        <w:t>Макурин</w:t>
      </w:r>
      <w:proofErr w:type="spellEnd"/>
      <w:r w:rsidRPr="00536A5A">
        <w:rPr>
          <w:color w:val="000000"/>
          <w:lang w:val="ru-RU"/>
        </w:rPr>
        <w:t xml:space="preserve"> вместе с подельником (ГАЧЕЧИЛАДЗЕ) выносит и грузит в фургон </w:t>
      </w:r>
      <w:proofErr w:type="spellStart"/>
      <w:r w:rsidRPr="00536A5A">
        <w:rPr>
          <w:color w:val="000000"/>
          <w:lang w:val="ru-RU"/>
        </w:rPr>
        <w:t>Гачечиладзе</w:t>
      </w:r>
      <w:proofErr w:type="spellEnd"/>
      <w:r w:rsidRPr="00536A5A">
        <w:rPr>
          <w:color w:val="000000"/>
          <w:lang w:val="ru-RU"/>
        </w:rPr>
        <w:t xml:space="preserve"> свиные туши. Подельник - крепкий коренастый грузин. Они торопятся, оглядываются, суетятся. </w:t>
      </w:r>
      <w:proofErr w:type="spellStart"/>
      <w:r w:rsidRPr="00536A5A">
        <w:rPr>
          <w:color w:val="000000"/>
          <w:lang w:val="ru-RU"/>
        </w:rPr>
        <w:t>Макурин</w:t>
      </w:r>
      <w:proofErr w:type="spellEnd"/>
      <w:r w:rsidRPr="00536A5A">
        <w:rPr>
          <w:color w:val="000000"/>
          <w:lang w:val="ru-RU"/>
        </w:rPr>
        <w:t xml:space="preserve"> все в той же спецовке и в перчатках.</w:t>
      </w:r>
    </w:p>
    <w:p w14:paraId="36A3A8AF" w14:textId="77777777" w:rsidR="00536A5A" w:rsidRPr="00536A5A" w:rsidRDefault="00536A5A" w:rsidP="00536A5A">
      <w:pPr>
        <w:rPr>
          <w:lang w:val="ru-RU"/>
        </w:rPr>
      </w:pPr>
    </w:p>
    <w:p w14:paraId="3F8B1352" w14:textId="77777777" w:rsidR="00536A5A" w:rsidRPr="00536A5A" w:rsidRDefault="00536A5A" w:rsidP="00536A5A">
      <w:pPr>
        <w:ind w:left="3166"/>
        <w:rPr>
          <w:lang w:val="ru-RU"/>
        </w:rPr>
      </w:pPr>
      <w:r w:rsidRPr="00536A5A">
        <w:rPr>
          <w:color w:val="000000"/>
          <w:lang w:val="ru-RU"/>
        </w:rPr>
        <w:t>ГАЧЕЧИЛАДЗЕ</w:t>
      </w:r>
    </w:p>
    <w:p w14:paraId="55711125" w14:textId="77777777" w:rsidR="00536A5A" w:rsidRPr="00536A5A" w:rsidRDefault="00536A5A" w:rsidP="00536A5A">
      <w:pPr>
        <w:ind w:left="1441" w:right="2161"/>
        <w:rPr>
          <w:lang w:val="ru-RU"/>
        </w:rPr>
      </w:pPr>
      <w:r w:rsidRPr="00536A5A">
        <w:rPr>
          <w:color w:val="000000"/>
          <w:lang w:val="ru-RU"/>
        </w:rPr>
        <w:t>А кровь откуда течёт, я не понял?</w:t>
      </w:r>
    </w:p>
    <w:p w14:paraId="6DABA8E8" w14:textId="77777777" w:rsidR="00536A5A" w:rsidRPr="00536A5A" w:rsidRDefault="00536A5A" w:rsidP="00536A5A">
      <w:pPr>
        <w:rPr>
          <w:lang w:val="ru-RU"/>
        </w:rPr>
      </w:pPr>
    </w:p>
    <w:p w14:paraId="6D7BBEC5" w14:textId="77777777" w:rsidR="00536A5A" w:rsidRPr="00536A5A" w:rsidRDefault="00536A5A" w:rsidP="00536A5A">
      <w:pPr>
        <w:ind w:left="3166"/>
        <w:rPr>
          <w:lang w:val="ru-RU"/>
        </w:rPr>
      </w:pPr>
      <w:r w:rsidRPr="00536A5A">
        <w:rPr>
          <w:color w:val="000000"/>
          <w:lang w:val="ru-RU"/>
        </w:rPr>
        <w:t>МАКУРИН</w:t>
      </w:r>
    </w:p>
    <w:p w14:paraId="3F527A63" w14:textId="77777777" w:rsidR="00536A5A" w:rsidRPr="00536A5A" w:rsidRDefault="00536A5A" w:rsidP="00536A5A">
      <w:pPr>
        <w:ind w:left="1441" w:right="2161"/>
        <w:rPr>
          <w:lang w:val="ru-RU"/>
        </w:rPr>
      </w:pPr>
      <w:r w:rsidRPr="00536A5A">
        <w:rPr>
          <w:color w:val="000000"/>
          <w:lang w:val="ru-RU"/>
        </w:rPr>
        <w:t xml:space="preserve">Тоже не понял. Но примета хуёвая. У нас в отряде говорили, кровь с утра в пятницу увидел - до вечера сдохнешь. А </w:t>
      </w:r>
      <w:proofErr w:type="spellStart"/>
      <w:r w:rsidRPr="00536A5A">
        <w:rPr>
          <w:color w:val="000000"/>
          <w:lang w:val="ru-RU"/>
        </w:rPr>
        <w:t>сёдня</w:t>
      </w:r>
      <w:proofErr w:type="spellEnd"/>
      <w:r w:rsidRPr="00536A5A">
        <w:rPr>
          <w:color w:val="000000"/>
          <w:lang w:val="ru-RU"/>
        </w:rPr>
        <w:t xml:space="preserve"> у нас </w:t>
      </w:r>
      <w:proofErr w:type="spellStart"/>
      <w:r w:rsidRPr="00536A5A">
        <w:rPr>
          <w:color w:val="000000"/>
          <w:lang w:val="ru-RU"/>
        </w:rPr>
        <w:t>чё</w:t>
      </w:r>
      <w:proofErr w:type="spellEnd"/>
      <w:r w:rsidRPr="00536A5A">
        <w:rPr>
          <w:color w:val="000000"/>
          <w:lang w:val="ru-RU"/>
        </w:rPr>
        <w:t>?</w:t>
      </w:r>
    </w:p>
    <w:p w14:paraId="5A2DF451" w14:textId="77777777" w:rsidR="00536A5A" w:rsidRPr="00536A5A" w:rsidRDefault="00536A5A" w:rsidP="00536A5A">
      <w:pPr>
        <w:rPr>
          <w:lang w:val="ru-RU"/>
        </w:rPr>
      </w:pPr>
    </w:p>
    <w:p w14:paraId="3002A4CA" w14:textId="77777777" w:rsidR="00536A5A" w:rsidRPr="00536A5A" w:rsidRDefault="00536A5A" w:rsidP="00536A5A">
      <w:pPr>
        <w:ind w:left="3166"/>
        <w:rPr>
          <w:lang w:val="ru-RU"/>
        </w:rPr>
      </w:pPr>
      <w:r w:rsidRPr="00536A5A">
        <w:rPr>
          <w:color w:val="000000"/>
          <w:lang w:val="ru-RU"/>
        </w:rPr>
        <w:t>ГАЧЕЧИЛАДЗЕ</w:t>
      </w:r>
    </w:p>
    <w:p w14:paraId="7078994B" w14:textId="77777777" w:rsidR="00536A5A" w:rsidRPr="00536A5A" w:rsidRDefault="00536A5A" w:rsidP="00536A5A">
      <w:pPr>
        <w:ind w:left="1441" w:right="2161"/>
        <w:rPr>
          <w:lang w:val="ru-RU"/>
        </w:rPr>
      </w:pPr>
      <w:r w:rsidRPr="00536A5A">
        <w:rPr>
          <w:color w:val="000000"/>
          <w:lang w:val="ru-RU"/>
        </w:rPr>
        <w:t>Пятница. Бля вот ты гонишь.</w:t>
      </w:r>
    </w:p>
    <w:p w14:paraId="5D9DD020" w14:textId="77777777" w:rsidR="00536A5A" w:rsidRPr="00536A5A" w:rsidRDefault="00536A5A" w:rsidP="00536A5A">
      <w:pPr>
        <w:rPr>
          <w:lang w:val="ru-RU"/>
        </w:rPr>
      </w:pPr>
    </w:p>
    <w:p w14:paraId="0A463B76" w14:textId="77777777" w:rsidR="00536A5A" w:rsidRPr="00536A5A" w:rsidRDefault="00536A5A" w:rsidP="00536A5A">
      <w:pPr>
        <w:rPr>
          <w:lang w:val="ru-RU"/>
        </w:rPr>
      </w:pPr>
      <w:proofErr w:type="spellStart"/>
      <w:r w:rsidRPr="00536A5A">
        <w:rPr>
          <w:color w:val="000000"/>
          <w:lang w:val="ru-RU"/>
        </w:rPr>
        <w:t>Макурин</w:t>
      </w:r>
      <w:proofErr w:type="spellEnd"/>
      <w:r w:rsidRPr="00536A5A">
        <w:rPr>
          <w:color w:val="000000"/>
          <w:lang w:val="ru-RU"/>
        </w:rPr>
        <w:t>, один, закидывает здоровый кусок туши.</w:t>
      </w:r>
    </w:p>
    <w:p w14:paraId="4363DD8E" w14:textId="77777777" w:rsidR="00536A5A" w:rsidRPr="00536A5A" w:rsidRDefault="00536A5A" w:rsidP="00536A5A">
      <w:pPr>
        <w:rPr>
          <w:lang w:val="ru-RU"/>
        </w:rPr>
      </w:pPr>
    </w:p>
    <w:p w14:paraId="6937798F" w14:textId="77777777" w:rsidR="00536A5A" w:rsidRPr="00536A5A" w:rsidRDefault="00536A5A" w:rsidP="00536A5A">
      <w:pPr>
        <w:ind w:left="3166"/>
        <w:rPr>
          <w:lang w:val="ru-RU"/>
        </w:rPr>
      </w:pPr>
      <w:r w:rsidRPr="00536A5A">
        <w:rPr>
          <w:color w:val="000000"/>
          <w:lang w:val="ru-RU"/>
        </w:rPr>
        <w:t>ГАЧЕЧИЛАДЗЕ</w:t>
      </w:r>
    </w:p>
    <w:p w14:paraId="103F4F26" w14:textId="77777777" w:rsidR="00536A5A" w:rsidRPr="00536A5A" w:rsidRDefault="00536A5A" w:rsidP="00536A5A">
      <w:pPr>
        <w:ind w:left="1441" w:right="2161"/>
        <w:rPr>
          <w:lang w:val="ru-RU"/>
        </w:rPr>
      </w:pPr>
      <w:r w:rsidRPr="00536A5A">
        <w:rPr>
          <w:color w:val="000000"/>
          <w:lang w:val="ru-RU"/>
        </w:rPr>
        <w:t>Тощий такой, а сильный.</w:t>
      </w:r>
    </w:p>
    <w:p w14:paraId="67CC235E" w14:textId="77777777" w:rsidR="00536A5A" w:rsidRPr="00536A5A" w:rsidRDefault="00536A5A" w:rsidP="00536A5A">
      <w:pPr>
        <w:rPr>
          <w:lang w:val="ru-RU"/>
        </w:rPr>
      </w:pPr>
    </w:p>
    <w:p w14:paraId="1D75C0B1" w14:textId="77777777" w:rsidR="00536A5A" w:rsidRPr="00536A5A" w:rsidRDefault="00536A5A" w:rsidP="00536A5A">
      <w:pPr>
        <w:ind w:left="3166"/>
        <w:rPr>
          <w:lang w:val="ru-RU"/>
        </w:rPr>
      </w:pPr>
      <w:r w:rsidRPr="00536A5A">
        <w:rPr>
          <w:color w:val="000000"/>
          <w:lang w:val="ru-RU"/>
        </w:rPr>
        <w:t>МАКУРИН</w:t>
      </w:r>
    </w:p>
    <w:p w14:paraId="496DFD39" w14:textId="77777777" w:rsidR="00536A5A" w:rsidRPr="00536A5A" w:rsidRDefault="00536A5A" w:rsidP="00536A5A">
      <w:pPr>
        <w:ind w:left="1441" w:right="2161"/>
        <w:rPr>
          <w:lang w:val="ru-RU"/>
        </w:rPr>
      </w:pPr>
      <w:r w:rsidRPr="00536A5A">
        <w:rPr>
          <w:color w:val="000000"/>
          <w:lang w:val="ru-RU"/>
        </w:rPr>
        <w:t>А худому слабым быть нельзя. Выебут.</w:t>
      </w:r>
    </w:p>
    <w:p w14:paraId="1B985305" w14:textId="77777777" w:rsidR="00536A5A" w:rsidRPr="00536A5A" w:rsidRDefault="00536A5A" w:rsidP="00536A5A">
      <w:pPr>
        <w:rPr>
          <w:lang w:val="ru-RU"/>
        </w:rPr>
      </w:pPr>
    </w:p>
    <w:p w14:paraId="3DB59C17" w14:textId="77777777" w:rsidR="00536A5A" w:rsidRPr="00536A5A" w:rsidRDefault="00536A5A" w:rsidP="00536A5A">
      <w:pPr>
        <w:rPr>
          <w:lang w:val="ru-RU"/>
        </w:rPr>
      </w:pPr>
      <w:r w:rsidRPr="00536A5A">
        <w:rPr>
          <w:color w:val="000000"/>
          <w:lang w:val="ru-RU"/>
        </w:rPr>
        <w:t>Смеются.</w:t>
      </w:r>
    </w:p>
    <w:p w14:paraId="7B31FDD0" w14:textId="77777777" w:rsidR="00536A5A" w:rsidRPr="00536A5A" w:rsidRDefault="00536A5A" w:rsidP="00536A5A">
      <w:pPr>
        <w:rPr>
          <w:lang w:val="ru-RU"/>
        </w:rPr>
      </w:pPr>
    </w:p>
    <w:p w14:paraId="47E2FE23" w14:textId="77777777" w:rsidR="00536A5A" w:rsidRPr="00536A5A" w:rsidRDefault="00536A5A" w:rsidP="00536A5A">
      <w:pPr>
        <w:ind w:left="3166"/>
        <w:rPr>
          <w:lang w:val="ru-RU"/>
        </w:rPr>
      </w:pPr>
      <w:r w:rsidRPr="00536A5A">
        <w:rPr>
          <w:color w:val="000000"/>
          <w:lang w:val="ru-RU"/>
        </w:rPr>
        <w:t>МАКУРИН</w:t>
      </w:r>
    </w:p>
    <w:p w14:paraId="6A3C5C01" w14:textId="77777777" w:rsidR="00536A5A" w:rsidRPr="00536A5A" w:rsidRDefault="00536A5A" w:rsidP="00536A5A">
      <w:pPr>
        <w:ind w:left="1441" w:right="2161"/>
        <w:rPr>
          <w:lang w:val="ru-RU"/>
        </w:rPr>
      </w:pPr>
      <w:r w:rsidRPr="00536A5A">
        <w:rPr>
          <w:color w:val="000000"/>
          <w:lang w:val="ru-RU"/>
        </w:rPr>
        <w:t>А про кровь шуткую. Это я нож проверял новый.</w:t>
      </w:r>
    </w:p>
    <w:p w14:paraId="28A283A8" w14:textId="77777777" w:rsidR="00536A5A" w:rsidRPr="00536A5A" w:rsidRDefault="00536A5A" w:rsidP="00536A5A">
      <w:pPr>
        <w:rPr>
          <w:lang w:val="ru-RU"/>
        </w:rPr>
      </w:pPr>
    </w:p>
    <w:p w14:paraId="7DA19014" w14:textId="77777777" w:rsidR="00536A5A" w:rsidRPr="00536A5A" w:rsidRDefault="00536A5A" w:rsidP="00536A5A">
      <w:pPr>
        <w:rPr>
          <w:lang w:val="ru-RU"/>
        </w:rPr>
      </w:pPr>
      <w:r w:rsidRPr="00536A5A">
        <w:rPr>
          <w:color w:val="000000"/>
          <w:lang w:val="ru-RU"/>
        </w:rPr>
        <w:t>Выносит отрезанную свиную голову, показывает.</w:t>
      </w:r>
    </w:p>
    <w:p w14:paraId="3A215D7B" w14:textId="77777777" w:rsidR="00536A5A" w:rsidRPr="00536A5A" w:rsidRDefault="00536A5A" w:rsidP="00536A5A">
      <w:pPr>
        <w:rPr>
          <w:lang w:val="ru-RU"/>
        </w:rPr>
      </w:pPr>
    </w:p>
    <w:p w14:paraId="2D0C083C" w14:textId="77777777" w:rsidR="00536A5A" w:rsidRPr="00536A5A" w:rsidRDefault="00536A5A" w:rsidP="00536A5A">
      <w:pPr>
        <w:ind w:left="3166"/>
        <w:rPr>
          <w:lang w:val="ru-RU"/>
        </w:rPr>
      </w:pPr>
      <w:r w:rsidRPr="00536A5A">
        <w:rPr>
          <w:color w:val="000000"/>
          <w:lang w:val="ru-RU"/>
        </w:rPr>
        <w:t>МАКУРИН</w:t>
      </w:r>
    </w:p>
    <w:p w14:paraId="41A4A363" w14:textId="77777777" w:rsidR="00536A5A" w:rsidRPr="00536A5A" w:rsidRDefault="00536A5A" w:rsidP="00536A5A">
      <w:pPr>
        <w:ind w:left="1441" w:right="2161"/>
        <w:rPr>
          <w:lang w:val="ru-RU"/>
        </w:rPr>
      </w:pPr>
      <w:r w:rsidRPr="00536A5A">
        <w:rPr>
          <w:color w:val="000000"/>
          <w:lang w:val="ru-RU"/>
        </w:rPr>
        <w:t xml:space="preserve">Хороший получился, </w:t>
      </w:r>
      <w:proofErr w:type="spellStart"/>
      <w:r w:rsidRPr="00536A5A">
        <w:rPr>
          <w:color w:val="000000"/>
          <w:lang w:val="ru-RU"/>
        </w:rPr>
        <w:t>вжух</w:t>
      </w:r>
      <w:proofErr w:type="spellEnd"/>
      <w:r w:rsidRPr="00536A5A">
        <w:rPr>
          <w:color w:val="000000"/>
          <w:lang w:val="ru-RU"/>
        </w:rPr>
        <w:t xml:space="preserve"> - и нету головы.</w:t>
      </w:r>
    </w:p>
    <w:p w14:paraId="641CF2A4" w14:textId="77777777" w:rsidR="00536A5A" w:rsidRPr="00536A5A" w:rsidRDefault="00536A5A" w:rsidP="00536A5A">
      <w:pPr>
        <w:rPr>
          <w:lang w:val="ru-RU"/>
        </w:rPr>
      </w:pPr>
    </w:p>
    <w:p w14:paraId="45956A13" w14:textId="77777777" w:rsidR="00536A5A" w:rsidRPr="00536A5A" w:rsidRDefault="00536A5A" w:rsidP="00536A5A">
      <w:pPr>
        <w:rPr>
          <w:lang w:val="ru-RU"/>
        </w:rPr>
      </w:pPr>
      <w:r w:rsidRPr="00536A5A">
        <w:rPr>
          <w:color w:val="000000"/>
          <w:lang w:val="ru-RU"/>
        </w:rPr>
        <w:t>Смеётся. Закидывает в фургон голову. Достаёт из кармана нож, гордо показывает, подельник закрывает дверь. Идут к кабине.</w:t>
      </w:r>
    </w:p>
    <w:p w14:paraId="10133558" w14:textId="77777777" w:rsidR="00536A5A" w:rsidRPr="00536A5A" w:rsidRDefault="00536A5A" w:rsidP="00536A5A">
      <w:pPr>
        <w:rPr>
          <w:lang w:val="ru-RU"/>
        </w:rPr>
      </w:pPr>
    </w:p>
    <w:p w14:paraId="4BF22DA9" w14:textId="0FFB47A8" w:rsidR="00536A5A" w:rsidRPr="00536A5A" w:rsidRDefault="00536A5A" w:rsidP="00536A5A">
      <w:pPr>
        <w:rPr>
          <w:lang w:val="ru-RU"/>
        </w:rPr>
      </w:pPr>
      <w:r w:rsidRPr="00536A5A">
        <w:rPr>
          <w:b/>
          <w:color w:val="000000"/>
          <w:lang w:val="ru-RU"/>
        </w:rPr>
        <w:lastRenderedPageBreak/>
        <w:t xml:space="preserve">3-3. НАТ. МЯСОКОМБИНАТ.АВТОМОБИЛЬ НАРУЖКИ УТРО 7. </w:t>
      </w:r>
      <w:r w:rsidRPr="00536A5A">
        <w:rPr>
          <w:lang w:val="ru-RU"/>
        </w:rPr>
        <w:br/>
      </w:r>
      <w:r w:rsidRPr="00536A5A">
        <w:rPr>
          <w:b/>
          <w:color w:val="000000"/>
          <w:lang w:val="ru-RU"/>
        </w:rPr>
        <w:t>БОКОВ, ХВАН</w:t>
      </w:r>
      <w:r w:rsidR="00485995">
        <w:rPr>
          <w:b/>
          <w:color w:val="000000"/>
          <w:lang w:val="ru-RU"/>
        </w:rPr>
        <w:t>, каскадер – оперативник 1</w:t>
      </w:r>
      <w:r w:rsidRPr="00536A5A">
        <w:rPr>
          <w:b/>
          <w:color w:val="000000"/>
          <w:lang w:val="ru-RU"/>
        </w:rPr>
        <w:t xml:space="preserve"> (00:10)</w:t>
      </w:r>
      <w:r w:rsidRPr="00536A5A">
        <w:rPr>
          <w:lang w:val="ru-RU"/>
        </w:rPr>
        <w:br/>
      </w:r>
    </w:p>
    <w:p w14:paraId="24CE8B2E" w14:textId="77777777" w:rsidR="00536A5A" w:rsidRPr="00536A5A" w:rsidRDefault="00536A5A" w:rsidP="00536A5A">
      <w:pPr>
        <w:rPr>
          <w:lang w:val="ru-RU"/>
        </w:rPr>
      </w:pPr>
      <w:r w:rsidRPr="00536A5A">
        <w:rPr>
          <w:color w:val="000000"/>
          <w:lang w:val="ru-RU"/>
        </w:rPr>
        <w:t>Боков смотрит в зеркала на въезд на территорию.</w:t>
      </w:r>
    </w:p>
    <w:p w14:paraId="22BE34EF" w14:textId="77777777" w:rsidR="00536A5A" w:rsidRPr="00536A5A" w:rsidRDefault="00536A5A" w:rsidP="00536A5A">
      <w:pPr>
        <w:rPr>
          <w:lang w:val="ru-RU"/>
        </w:rPr>
      </w:pPr>
    </w:p>
    <w:p w14:paraId="76018AC4" w14:textId="77777777" w:rsidR="00536A5A" w:rsidRPr="00536A5A" w:rsidRDefault="00536A5A" w:rsidP="00536A5A">
      <w:pPr>
        <w:ind w:left="3166"/>
        <w:rPr>
          <w:lang w:val="ru-RU"/>
        </w:rPr>
      </w:pPr>
      <w:r w:rsidRPr="00536A5A">
        <w:rPr>
          <w:color w:val="000000"/>
          <w:lang w:val="ru-RU"/>
        </w:rPr>
        <w:t>БОКОВ</w:t>
      </w:r>
    </w:p>
    <w:p w14:paraId="34356828" w14:textId="77777777" w:rsidR="00536A5A" w:rsidRPr="00536A5A" w:rsidRDefault="00536A5A" w:rsidP="00536A5A">
      <w:pPr>
        <w:ind w:left="1441" w:right="2161"/>
        <w:rPr>
          <w:lang w:val="ru-RU"/>
        </w:rPr>
      </w:pPr>
      <w:r w:rsidRPr="00536A5A">
        <w:rPr>
          <w:color w:val="000000"/>
          <w:lang w:val="ru-RU"/>
        </w:rPr>
        <w:t xml:space="preserve">Да </w:t>
      </w:r>
      <w:proofErr w:type="spellStart"/>
      <w:r w:rsidRPr="00536A5A">
        <w:rPr>
          <w:color w:val="000000"/>
          <w:lang w:val="ru-RU"/>
        </w:rPr>
        <w:t>хде</w:t>
      </w:r>
      <w:proofErr w:type="spellEnd"/>
      <w:r w:rsidRPr="00536A5A">
        <w:rPr>
          <w:color w:val="000000"/>
          <w:lang w:val="ru-RU"/>
        </w:rPr>
        <w:t xml:space="preserve"> </w:t>
      </w:r>
      <w:proofErr w:type="spellStart"/>
      <w:r w:rsidRPr="00536A5A">
        <w:rPr>
          <w:color w:val="000000"/>
          <w:lang w:val="ru-RU"/>
        </w:rPr>
        <w:t>жеж</w:t>
      </w:r>
      <w:proofErr w:type="spellEnd"/>
      <w:r w:rsidRPr="00536A5A">
        <w:rPr>
          <w:color w:val="000000"/>
          <w:lang w:val="ru-RU"/>
        </w:rPr>
        <w:t xml:space="preserve"> это подкрепление!</w:t>
      </w:r>
    </w:p>
    <w:p w14:paraId="7FE9902F" w14:textId="77777777" w:rsidR="00536A5A" w:rsidRPr="00536A5A" w:rsidRDefault="00536A5A" w:rsidP="00536A5A">
      <w:pPr>
        <w:rPr>
          <w:lang w:val="ru-RU"/>
        </w:rPr>
      </w:pPr>
    </w:p>
    <w:p w14:paraId="3E4D4A1E" w14:textId="77777777" w:rsidR="00536A5A" w:rsidRPr="00536A5A" w:rsidRDefault="00536A5A" w:rsidP="00536A5A">
      <w:pPr>
        <w:rPr>
          <w:lang w:val="ru-RU"/>
        </w:rPr>
      </w:pPr>
      <w:r w:rsidRPr="00536A5A">
        <w:rPr>
          <w:color w:val="000000"/>
          <w:lang w:val="ru-RU"/>
        </w:rPr>
        <w:t>Гасит сигарету двумя пальцами, бросает под ноги.</w:t>
      </w:r>
    </w:p>
    <w:p w14:paraId="3621423B" w14:textId="77777777" w:rsidR="00536A5A" w:rsidRPr="00536A5A" w:rsidRDefault="00536A5A" w:rsidP="00536A5A">
      <w:pPr>
        <w:rPr>
          <w:lang w:val="ru-RU"/>
        </w:rPr>
      </w:pPr>
    </w:p>
    <w:p w14:paraId="34F6A967" w14:textId="77777777" w:rsidR="00536A5A" w:rsidRPr="00536A5A" w:rsidRDefault="00536A5A" w:rsidP="00536A5A">
      <w:pPr>
        <w:ind w:left="3166"/>
        <w:rPr>
          <w:lang w:val="ru-RU"/>
        </w:rPr>
      </w:pPr>
      <w:r w:rsidRPr="00536A5A">
        <w:rPr>
          <w:color w:val="000000"/>
          <w:lang w:val="ru-RU"/>
        </w:rPr>
        <w:t>БОКОВ</w:t>
      </w:r>
    </w:p>
    <w:p w14:paraId="75CD9155" w14:textId="77777777" w:rsidR="00536A5A" w:rsidRPr="00536A5A" w:rsidRDefault="00536A5A" w:rsidP="00536A5A">
      <w:pPr>
        <w:ind w:left="1441" w:right="2161"/>
        <w:rPr>
          <w:lang w:val="ru-RU"/>
        </w:rPr>
      </w:pPr>
      <w:r w:rsidRPr="00536A5A">
        <w:rPr>
          <w:color w:val="000000"/>
          <w:lang w:val="ru-RU"/>
        </w:rPr>
        <w:t>Уйдёт! сами возьмём!</w:t>
      </w:r>
    </w:p>
    <w:p w14:paraId="6A4D5D91" w14:textId="77777777" w:rsidR="00536A5A" w:rsidRPr="00536A5A" w:rsidRDefault="00536A5A" w:rsidP="00536A5A">
      <w:pPr>
        <w:rPr>
          <w:lang w:val="ru-RU"/>
        </w:rPr>
      </w:pPr>
    </w:p>
    <w:p w14:paraId="350B6EE6" w14:textId="77777777" w:rsidR="00536A5A" w:rsidRPr="00536A5A" w:rsidRDefault="00536A5A" w:rsidP="00536A5A">
      <w:pPr>
        <w:rPr>
          <w:lang w:val="ru-RU"/>
        </w:rPr>
      </w:pPr>
      <w:r w:rsidRPr="00536A5A">
        <w:rPr>
          <w:color w:val="000000"/>
          <w:lang w:val="ru-RU"/>
        </w:rPr>
        <w:t>Выходят из машины.</w:t>
      </w:r>
    </w:p>
    <w:p w14:paraId="12AA44A0" w14:textId="77777777" w:rsidR="00536A5A" w:rsidRPr="00536A5A" w:rsidRDefault="00536A5A" w:rsidP="00536A5A">
      <w:pPr>
        <w:rPr>
          <w:lang w:val="ru-RU"/>
        </w:rPr>
      </w:pPr>
    </w:p>
    <w:p w14:paraId="29176426" w14:textId="77777777" w:rsidR="00536A5A" w:rsidRPr="00536A5A" w:rsidRDefault="00536A5A" w:rsidP="00536A5A">
      <w:pPr>
        <w:rPr>
          <w:lang w:val="ru-RU"/>
        </w:rPr>
      </w:pPr>
      <w:r w:rsidRPr="00536A5A">
        <w:rPr>
          <w:b/>
          <w:color w:val="000000"/>
          <w:lang w:val="ru-RU"/>
        </w:rPr>
        <w:t xml:space="preserve">3-4. НАТ. МЯСОКОМБИНАТ.ФУРГОН ГАЧЕЧИЛАДЗЕ УТРО 7. </w:t>
      </w:r>
      <w:r w:rsidRPr="00536A5A">
        <w:rPr>
          <w:lang w:val="ru-RU"/>
        </w:rPr>
        <w:br/>
      </w:r>
      <w:r w:rsidRPr="00536A5A">
        <w:rPr>
          <w:b/>
          <w:color w:val="000000"/>
          <w:lang w:val="ru-RU"/>
        </w:rPr>
        <w:t>ХВАН, БОКОВ, МАКУРИН, ГАЧЕЧИЛАДЗЕ (00:21)</w:t>
      </w:r>
      <w:r w:rsidRPr="00536A5A">
        <w:rPr>
          <w:lang w:val="ru-RU"/>
        </w:rPr>
        <w:br/>
      </w:r>
    </w:p>
    <w:p w14:paraId="0169DE39" w14:textId="77777777" w:rsidR="00536A5A" w:rsidRPr="00536A5A" w:rsidRDefault="00536A5A" w:rsidP="00536A5A">
      <w:pPr>
        <w:rPr>
          <w:lang w:val="ru-RU"/>
        </w:rPr>
      </w:pPr>
      <w:proofErr w:type="spellStart"/>
      <w:r w:rsidRPr="00536A5A">
        <w:rPr>
          <w:color w:val="000000"/>
          <w:lang w:val="ru-RU"/>
        </w:rPr>
        <w:t>Макурин</w:t>
      </w:r>
      <w:proofErr w:type="spellEnd"/>
      <w:r w:rsidRPr="00536A5A">
        <w:rPr>
          <w:color w:val="000000"/>
          <w:lang w:val="ru-RU"/>
        </w:rPr>
        <w:t xml:space="preserve"> садится рядом с подельником, настроение у него явно хорошее.</w:t>
      </w:r>
    </w:p>
    <w:p w14:paraId="557EF112" w14:textId="77777777" w:rsidR="00536A5A" w:rsidRPr="00536A5A" w:rsidRDefault="00536A5A" w:rsidP="00536A5A">
      <w:pPr>
        <w:rPr>
          <w:lang w:val="ru-RU"/>
        </w:rPr>
      </w:pPr>
    </w:p>
    <w:p w14:paraId="01F31A82" w14:textId="77777777" w:rsidR="00536A5A" w:rsidRPr="00536A5A" w:rsidRDefault="00536A5A" w:rsidP="00536A5A">
      <w:pPr>
        <w:ind w:left="3166"/>
        <w:rPr>
          <w:lang w:val="ru-RU"/>
        </w:rPr>
      </w:pPr>
      <w:r w:rsidRPr="00536A5A">
        <w:rPr>
          <w:color w:val="000000"/>
          <w:lang w:val="ru-RU"/>
        </w:rPr>
        <w:t>МАКУРИН</w:t>
      </w:r>
    </w:p>
    <w:p w14:paraId="664C996F" w14:textId="77777777" w:rsidR="00536A5A" w:rsidRPr="00536A5A" w:rsidRDefault="00536A5A" w:rsidP="00536A5A">
      <w:pPr>
        <w:ind w:left="1441" w:right="2161"/>
        <w:rPr>
          <w:lang w:val="ru-RU"/>
        </w:rPr>
      </w:pPr>
      <w:r w:rsidRPr="00536A5A">
        <w:rPr>
          <w:color w:val="000000"/>
          <w:lang w:val="ru-RU"/>
        </w:rPr>
        <w:t>Хуяк-хуяк, гони трояк!</w:t>
      </w:r>
    </w:p>
    <w:p w14:paraId="23A7179D" w14:textId="77777777" w:rsidR="00536A5A" w:rsidRPr="00536A5A" w:rsidRDefault="00536A5A" w:rsidP="00536A5A">
      <w:pPr>
        <w:rPr>
          <w:lang w:val="ru-RU"/>
        </w:rPr>
      </w:pPr>
    </w:p>
    <w:p w14:paraId="5C4195CF" w14:textId="77777777" w:rsidR="00536A5A" w:rsidRPr="00536A5A" w:rsidRDefault="00536A5A" w:rsidP="00536A5A">
      <w:pPr>
        <w:rPr>
          <w:lang w:val="ru-RU"/>
        </w:rPr>
      </w:pPr>
      <w:r w:rsidRPr="00536A5A">
        <w:rPr>
          <w:color w:val="000000"/>
          <w:lang w:val="ru-RU"/>
        </w:rPr>
        <w:t>Подельник отсчитывает деньги, но тут замечает в зеркале заднего вида, что к ним крадутся оперативники (</w:t>
      </w:r>
      <w:proofErr w:type="spellStart"/>
      <w:r w:rsidRPr="00536A5A">
        <w:rPr>
          <w:color w:val="000000"/>
          <w:lang w:val="ru-RU"/>
        </w:rPr>
        <w:t>Хван</w:t>
      </w:r>
      <w:proofErr w:type="spellEnd"/>
      <w:r w:rsidRPr="00536A5A">
        <w:rPr>
          <w:color w:val="000000"/>
          <w:lang w:val="ru-RU"/>
        </w:rPr>
        <w:t>, Боков) с оружием в руках.</w:t>
      </w:r>
    </w:p>
    <w:p w14:paraId="5B1D13BE" w14:textId="77777777" w:rsidR="00536A5A" w:rsidRPr="00536A5A" w:rsidRDefault="00536A5A" w:rsidP="00536A5A">
      <w:pPr>
        <w:rPr>
          <w:lang w:val="ru-RU"/>
        </w:rPr>
      </w:pPr>
    </w:p>
    <w:p w14:paraId="058B4F4C" w14:textId="77777777" w:rsidR="00536A5A" w:rsidRPr="00536A5A" w:rsidRDefault="00536A5A" w:rsidP="00536A5A">
      <w:pPr>
        <w:ind w:left="3166"/>
        <w:rPr>
          <w:lang w:val="ru-RU"/>
        </w:rPr>
      </w:pPr>
      <w:r w:rsidRPr="00536A5A">
        <w:rPr>
          <w:color w:val="000000"/>
          <w:lang w:val="ru-RU"/>
        </w:rPr>
        <w:t>ГАЧЕЧИЛАДЗЕ</w:t>
      </w:r>
    </w:p>
    <w:p w14:paraId="4C6DBFF8" w14:textId="77777777" w:rsidR="00536A5A" w:rsidRPr="00536A5A" w:rsidRDefault="00536A5A" w:rsidP="00536A5A">
      <w:pPr>
        <w:ind w:left="1441" w:right="2161"/>
        <w:rPr>
          <w:lang w:val="ru-RU"/>
        </w:rPr>
      </w:pPr>
      <w:r w:rsidRPr="00536A5A">
        <w:rPr>
          <w:color w:val="000000"/>
          <w:lang w:val="ru-RU"/>
        </w:rPr>
        <w:t xml:space="preserve">Бля! </w:t>
      </w:r>
      <w:proofErr w:type="spellStart"/>
      <w:r w:rsidRPr="00536A5A">
        <w:rPr>
          <w:color w:val="000000"/>
          <w:lang w:val="ru-RU"/>
        </w:rPr>
        <w:t>ОБХСники</w:t>
      </w:r>
      <w:proofErr w:type="spellEnd"/>
      <w:r w:rsidRPr="00536A5A">
        <w:rPr>
          <w:color w:val="000000"/>
          <w:lang w:val="ru-RU"/>
        </w:rPr>
        <w:t>!</w:t>
      </w:r>
    </w:p>
    <w:p w14:paraId="296A7120" w14:textId="77777777" w:rsidR="00536A5A" w:rsidRPr="00536A5A" w:rsidRDefault="00536A5A" w:rsidP="00536A5A">
      <w:pPr>
        <w:rPr>
          <w:lang w:val="ru-RU"/>
        </w:rPr>
      </w:pPr>
    </w:p>
    <w:p w14:paraId="73829EE8" w14:textId="77777777" w:rsidR="00536A5A" w:rsidRPr="00536A5A" w:rsidRDefault="00536A5A" w:rsidP="00536A5A">
      <w:pPr>
        <w:rPr>
          <w:lang w:val="ru-RU"/>
        </w:rPr>
      </w:pPr>
      <w:r w:rsidRPr="00536A5A">
        <w:rPr>
          <w:color w:val="000000"/>
          <w:lang w:val="ru-RU"/>
        </w:rPr>
        <w:t xml:space="preserve">Водитель резко жмёт на газ и гружёный тушами фургон срывается с места. </w:t>
      </w:r>
      <w:proofErr w:type="spellStart"/>
      <w:r w:rsidRPr="00536A5A">
        <w:rPr>
          <w:color w:val="000000"/>
          <w:lang w:val="ru-RU"/>
        </w:rPr>
        <w:t>Макурин</w:t>
      </w:r>
      <w:proofErr w:type="spellEnd"/>
      <w:r w:rsidRPr="00536A5A">
        <w:rPr>
          <w:color w:val="000000"/>
          <w:lang w:val="ru-RU"/>
        </w:rPr>
        <w:t xml:space="preserve"> закрывает глаза.</w:t>
      </w:r>
    </w:p>
    <w:p w14:paraId="751712A7" w14:textId="77777777" w:rsidR="00536A5A" w:rsidRPr="00536A5A" w:rsidRDefault="00536A5A" w:rsidP="00536A5A">
      <w:pPr>
        <w:rPr>
          <w:lang w:val="ru-RU"/>
        </w:rPr>
      </w:pPr>
    </w:p>
    <w:p w14:paraId="113391EC" w14:textId="3C1C9204" w:rsidR="00536A5A" w:rsidRPr="00536A5A" w:rsidRDefault="00536A5A" w:rsidP="00536A5A">
      <w:pPr>
        <w:rPr>
          <w:lang w:val="ru-RU"/>
        </w:rPr>
      </w:pPr>
      <w:r w:rsidRPr="00536A5A">
        <w:rPr>
          <w:b/>
          <w:color w:val="000000"/>
          <w:lang w:val="ru-RU"/>
        </w:rPr>
        <w:t xml:space="preserve">3-4-А. НАТ. МЯСОКОМБИНАТ УТРО 7. </w:t>
      </w:r>
      <w:r w:rsidRPr="00536A5A">
        <w:rPr>
          <w:lang w:val="ru-RU"/>
        </w:rPr>
        <w:br/>
      </w:r>
      <w:r w:rsidRPr="00536A5A">
        <w:rPr>
          <w:b/>
          <w:color w:val="000000"/>
          <w:lang w:val="ru-RU"/>
        </w:rPr>
        <w:t>МАКУРИН, ГАЧЕЧИЛАДЗЕ</w:t>
      </w:r>
      <w:r w:rsidR="00485995">
        <w:rPr>
          <w:b/>
          <w:color w:val="000000"/>
          <w:lang w:val="ru-RU"/>
        </w:rPr>
        <w:t xml:space="preserve">, каскадер- оперативник 1, </w:t>
      </w:r>
      <w:r w:rsidR="00485995">
        <w:rPr>
          <w:b/>
          <w:color w:val="000000"/>
          <w:lang w:val="ru-RU"/>
        </w:rPr>
        <w:t xml:space="preserve">каскадер- оперативник </w:t>
      </w:r>
      <w:r w:rsidR="00485995">
        <w:rPr>
          <w:b/>
          <w:color w:val="000000"/>
          <w:lang w:val="ru-RU"/>
        </w:rPr>
        <w:t>2, сотрудники милиции (3)</w:t>
      </w:r>
      <w:r w:rsidR="00485995" w:rsidRPr="00536A5A">
        <w:rPr>
          <w:b/>
          <w:color w:val="000000"/>
          <w:lang w:val="ru-RU"/>
        </w:rPr>
        <w:t xml:space="preserve"> </w:t>
      </w:r>
      <w:r w:rsidRPr="00536A5A">
        <w:rPr>
          <w:b/>
          <w:color w:val="000000"/>
          <w:lang w:val="ru-RU"/>
        </w:rPr>
        <w:t>(00:10)</w:t>
      </w:r>
      <w:r w:rsidRPr="00536A5A">
        <w:rPr>
          <w:lang w:val="ru-RU"/>
        </w:rPr>
        <w:br/>
      </w:r>
    </w:p>
    <w:p w14:paraId="0271CAF4" w14:textId="77777777" w:rsidR="00536A5A" w:rsidRPr="00536A5A" w:rsidRDefault="00536A5A" w:rsidP="00536A5A">
      <w:pPr>
        <w:rPr>
          <w:lang w:val="ru-RU"/>
        </w:rPr>
      </w:pPr>
      <w:r w:rsidRPr="00536A5A">
        <w:rPr>
          <w:color w:val="000000"/>
          <w:lang w:val="ru-RU"/>
        </w:rPr>
        <w:t>Все дальнейшее происходит молниеносно: выезд с территории мясокомбината перекрыт милицейской машиной. Водитель истошно сигналит и таранит легковушку, разгоняя несчастный фургон до максимальной скорости.</w:t>
      </w:r>
    </w:p>
    <w:p w14:paraId="6283994D" w14:textId="77777777" w:rsidR="00536A5A" w:rsidRPr="00536A5A" w:rsidRDefault="00536A5A" w:rsidP="00536A5A">
      <w:pPr>
        <w:rPr>
          <w:lang w:val="ru-RU"/>
        </w:rPr>
      </w:pPr>
    </w:p>
    <w:p w14:paraId="6D9D14AF" w14:textId="759A609F" w:rsidR="00536A5A" w:rsidRPr="00536A5A" w:rsidRDefault="00536A5A" w:rsidP="00536A5A">
      <w:pPr>
        <w:rPr>
          <w:lang w:val="ru-RU"/>
        </w:rPr>
      </w:pPr>
      <w:r w:rsidRPr="00536A5A">
        <w:rPr>
          <w:b/>
          <w:color w:val="000000"/>
          <w:lang w:val="ru-RU"/>
        </w:rPr>
        <w:t xml:space="preserve">3-5. НАТ. ДОРОГА УТРО 7. </w:t>
      </w:r>
      <w:r w:rsidRPr="00536A5A">
        <w:rPr>
          <w:lang w:val="ru-RU"/>
        </w:rPr>
        <w:br/>
      </w:r>
      <w:r w:rsidRPr="00536A5A">
        <w:rPr>
          <w:b/>
          <w:color w:val="000000"/>
          <w:lang w:val="ru-RU"/>
        </w:rPr>
        <w:t>БОКОВ, ХВАН, МАКУРИН, ГАЧЕЧИЛАДЗЕ</w:t>
      </w:r>
      <w:r w:rsidR="00485995">
        <w:rPr>
          <w:b/>
          <w:color w:val="000000"/>
          <w:lang w:val="ru-RU"/>
        </w:rPr>
        <w:t xml:space="preserve">, </w:t>
      </w:r>
      <w:r w:rsidR="00485995">
        <w:rPr>
          <w:b/>
          <w:color w:val="000000"/>
          <w:lang w:val="ru-RU"/>
        </w:rPr>
        <w:t>каскадер- оперативник 1, каскадер- оперативник 2, сотрудники милиции (3</w:t>
      </w:r>
      <w:proofErr w:type="gramStart"/>
      <w:r w:rsidR="00485995">
        <w:rPr>
          <w:b/>
          <w:color w:val="000000"/>
          <w:lang w:val="ru-RU"/>
        </w:rPr>
        <w:t>)</w:t>
      </w:r>
      <w:r w:rsidR="00485995" w:rsidRPr="00536A5A">
        <w:rPr>
          <w:b/>
          <w:color w:val="000000"/>
          <w:lang w:val="ru-RU"/>
        </w:rPr>
        <w:t xml:space="preserve"> </w:t>
      </w:r>
      <w:r w:rsidRPr="00536A5A">
        <w:rPr>
          <w:b/>
          <w:color w:val="000000"/>
          <w:lang w:val="ru-RU"/>
        </w:rPr>
        <w:t xml:space="preserve"> (</w:t>
      </w:r>
      <w:proofErr w:type="gramEnd"/>
      <w:r w:rsidRPr="00536A5A">
        <w:rPr>
          <w:b/>
          <w:color w:val="000000"/>
          <w:lang w:val="ru-RU"/>
        </w:rPr>
        <w:t>00:28)</w:t>
      </w:r>
      <w:r w:rsidRPr="00536A5A">
        <w:rPr>
          <w:lang w:val="ru-RU"/>
        </w:rPr>
        <w:br/>
      </w:r>
    </w:p>
    <w:p w14:paraId="3E2F7C21" w14:textId="77777777" w:rsidR="00536A5A" w:rsidRPr="00536A5A" w:rsidRDefault="00536A5A" w:rsidP="00536A5A">
      <w:pPr>
        <w:rPr>
          <w:lang w:val="ru-RU"/>
        </w:rPr>
      </w:pPr>
      <w:r w:rsidRPr="00536A5A">
        <w:rPr>
          <w:color w:val="000000"/>
          <w:lang w:val="ru-RU"/>
        </w:rPr>
        <w:t>Милиционеры явно не готовы к такому решительному отпору, они бросаются в погоню, но отстают. Пытаются поравняться с фургоном, кричат в мегафон.</w:t>
      </w:r>
    </w:p>
    <w:p w14:paraId="3EB9CFE3" w14:textId="77777777" w:rsidR="00536A5A" w:rsidRPr="00536A5A" w:rsidRDefault="00536A5A" w:rsidP="00536A5A">
      <w:pPr>
        <w:rPr>
          <w:lang w:val="ru-RU"/>
        </w:rPr>
      </w:pPr>
    </w:p>
    <w:p w14:paraId="7968FF65" w14:textId="77777777" w:rsidR="00536A5A" w:rsidRPr="00536A5A" w:rsidRDefault="00536A5A" w:rsidP="00536A5A">
      <w:pPr>
        <w:ind w:left="3166"/>
        <w:rPr>
          <w:lang w:val="ru-RU"/>
        </w:rPr>
      </w:pPr>
      <w:r w:rsidRPr="00536A5A">
        <w:rPr>
          <w:color w:val="000000"/>
          <w:lang w:val="ru-RU"/>
        </w:rPr>
        <w:t>ГОЛОС ИЗ МЕГАФОНА (ЗК)</w:t>
      </w:r>
    </w:p>
    <w:p w14:paraId="4C1AADEB" w14:textId="77777777" w:rsidR="00536A5A" w:rsidRPr="00536A5A" w:rsidRDefault="00536A5A" w:rsidP="00536A5A">
      <w:pPr>
        <w:ind w:left="1441" w:right="2161"/>
        <w:rPr>
          <w:lang w:val="ru-RU"/>
        </w:rPr>
      </w:pPr>
      <w:r w:rsidRPr="00536A5A">
        <w:rPr>
          <w:color w:val="000000"/>
          <w:lang w:val="ru-RU"/>
        </w:rPr>
        <w:lastRenderedPageBreak/>
        <w:t>Водитель фургона! Немедленно остановитесь! Прижмитесь к обочине! Немедленно остановитесь!</w:t>
      </w:r>
    </w:p>
    <w:p w14:paraId="368EDD53" w14:textId="77777777" w:rsidR="00536A5A" w:rsidRPr="00536A5A" w:rsidRDefault="00536A5A" w:rsidP="00536A5A">
      <w:pPr>
        <w:rPr>
          <w:lang w:val="ru-RU"/>
        </w:rPr>
      </w:pPr>
    </w:p>
    <w:p w14:paraId="21CD8189" w14:textId="77777777" w:rsidR="00536A5A" w:rsidRPr="00536A5A" w:rsidRDefault="00536A5A" w:rsidP="00536A5A">
      <w:pPr>
        <w:rPr>
          <w:lang w:val="ru-RU"/>
        </w:rPr>
      </w:pPr>
      <w:r w:rsidRPr="00536A5A">
        <w:rPr>
          <w:color w:val="000000"/>
          <w:lang w:val="ru-RU"/>
        </w:rPr>
        <w:t>Фургон сворачивает к обочине, но не останавливается, а съезжает на лесную дорогу. Для милицейского автомобиля этот маршрут практически непроходим, но и для фургона он заканчивается буреломом довольно скоро.</w:t>
      </w:r>
    </w:p>
    <w:p w14:paraId="63EF2A14" w14:textId="77777777" w:rsidR="00536A5A" w:rsidRPr="00536A5A" w:rsidRDefault="00536A5A" w:rsidP="00536A5A">
      <w:pPr>
        <w:rPr>
          <w:lang w:val="ru-RU"/>
        </w:rPr>
      </w:pPr>
    </w:p>
    <w:p w14:paraId="692E1BC7" w14:textId="77777777" w:rsidR="00536A5A" w:rsidRPr="00536A5A" w:rsidRDefault="00536A5A" w:rsidP="00536A5A">
      <w:pPr>
        <w:rPr>
          <w:lang w:val="ru-RU"/>
        </w:rPr>
      </w:pPr>
      <w:proofErr w:type="spellStart"/>
      <w:r w:rsidRPr="00536A5A">
        <w:rPr>
          <w:color w:val="000000"/>
          <w:lang w:val="ru-RU"/>
        </w:rPr>
        <w:t>Гачечиладзе</w:t>
      </w:r>
      <w:proofErr w:type="spellEnd"/>
      <w:r w:rsidRPr="00536A5A">
        <w:rPr>
          <w:color w:val="000000"/>
          <w:lang w:val="ru-RU"/>
        </w:rPr>
        <w:t xml:space="preserve"> и </w:t>
      </w:r>
      <w:proofErr w:type="spellStart"/>
      <w:r w:rsidRPr="00536A5A">
        <w:rPr>
          <w:color w:val="000000"/>
          <w:lang w:val="ru-RU"/>
        </w:rPr>
        <w:t>Макурин</w:t>
      </w:r>
      <w:proofErr w:type="spellEnd"/>
      <w:r w:rsidRPr="00536A5A">
        <w:rPr>
          <w:color w:val="000000"/>
          <w:lang w:val="ru-RU"/>
        </w:rPr>
        <w:t xml:space="preserve"> выскакивает из кабины и бросаются в разные стороны.</w:t>
      </w:r>
    </w:p>
    <w:p w14:paraId="28EC8B51" w14:textId="77777777" w:rsidR="00536A5A" w:rsidRPr="00536A5A" w:rsidRDefault="00536A5A" w:rsidP="00536A5A">
      <w:pPr>
        <w:rPr>
          <w:lang w:val="ru-RU"/>
        </w:rPr>
      </w:pPr>
    </w:p>
    <w:p w14:paraId="15A97D18" w14:textId="77777777" w:rsidR="00536A5A" w:rsidRPr="00536A5A" w:rsidRDefault="00536A5A" w:rsidP="00536A5A">
      <w:pPr>
        <w:rPr>
          <w:lang w:val="ru-RU"/>
        </w:rPr>
      </w:pPr>
      <w:r w:rsidRPr="00536A5A">
        <w:rPr>
          <w:b/>
          <w:color w:val="000000"/>
          <w:lang w:val="ru-RU"/>
        </w:rPr>
        <w:t xml:space="preserve">3-6. НАТ. ЛЕС УТРО 7. </w:t>
      </w:r>
      <w:r w:rsidRPr="00536A5A">
        <w:rPr>
          <w:lang w:val="ru-RU"/>
        </w:rPr>
        <w:br/>
      </w:r>
      <w:r w:rsidRPr="00536A5A">
        <w:rPr>
          <w:b/>
          <w:color w:val="000000"/>
          <w:lang w:val="ru-RU"/>
        </w:rPr>
        <w:t>МАКУРИН (00:08)</w:t>
      </w:r>
      <w:r w:rsidRPr="00536A5A">
        <w:rPr>
          <w:lang w:val="ru-RU"/>
        </w:rPr>
        <w:br/>
      </w:r>
    </w:p>
    <w:p w14:paraId="2230ACF4" w14:textId="77777777" w:rsidR="00536A5A" w:rsidRPr="00536A5A" w:rsidRDefault="00536A5A" w:rsidP="00536A5A">
      <w:pPr>
        <w:rPr>
          <w:lang w:val="ru-RU"/>
        </w:rPr>
      </w:pPr>
      <w:proofErr w:type="spellStart"/>
      <w:r w:rsidRPr="00536A5A">
        <w:rPr>
          <w:color w:val="000000"/>
          <w:lang w:val="ru-RU"/>
        </w:rPr>
        <w:t>Макурин</w:t>
      </w:r>
      <w:proofErr w:type="spellEnd"/>
      <w:r w:rsidRPr="00536A5A">
        <w:rPr>
          <w:color w:val="000000"/>
          <w:lang w:val="ru-RU"/>
        </w:rPr>
        <w:t>, не разбирая дороги, несётся в чащу леса. В руках - нож. Водитель бежит по тропинке. Слышны звуки выстрелов.</w:t>
      </w:r>
    </w:p>
    <w:p w14:paraId="4067DF10" w14:textId="77777777" w:rsidR="00536A5A" w:rsidRPr="00536A5A" w:rsidRDefault="00536A5A" w:rsidP="00536A5A">
      <w:pPr>
        <w:rPr>
          <w:lang w:val="ru-RU"/>
        </w:rPr>
      </w:pPr>
    </w:p>
    <w:p w14:paraId="6BE53B28" w14:textId="1D564F87" w:rsidR="00536A5A" w:rsidRPr="00536A5A" w:rsidRDefault="00536A5A" w:rsidP="00536A5A">
      <w:pPr>
        <w:rPr>
          <w:lang w:val="ru-RU"/>
        </w:rPr>
      </w:pPr>
      <w:r w:rsidRPr="00536A5A">
        <w:rPr>
          <w:b/>
          <w:color w:val="000000"/>
          <w:lang w:val="ru-RU"/>
        </w:rPr>
        <w:t xml:space="preserve">3-6-А. НАТ. ЛЕС УТРО 7. </w:t>
      </w:r>
      <w:r w:rsidRPr="00536A5A">
        <w:rPr>
          <w:lang w:val="ru-RU"/>
        </w:rPr>
        <w:br/>
      </w:r>
      <w:r w:rsidRPr="00536A5A">
        <w:rPr>
          <w:b/>
          <w:color w:val="000000"/>
          <w:lang w:val="ru-RU"/>
        </w:rPr>
        <w:t>ХВАН, БОКОВ, ГАЧЕЧИЛАДЗЕ, КИНОЛОГ</w:t>
      </w:r>
      <w:r w:rsidR="00485995">
        <w:rPr>
          <w:b/>
          <w:color w:val="000000"/>
          <w:lang w:val="ru-RU"/>
        </w:rPr>
        <w:t>, каскадер-оперативник 2, немецкая овчарка</w:t>
      </w:r>
      <w:r w:rsidRPr="00536A5A">
        <w:rPr>
          <w:b/>
          <w:color w:val="000000"/>
          <w:lang w:val="ru-RU"/>
        </w:rPr>
        <w:t xml:space="preserve"> (00:26)</w:t>
      </w:r>
      <w:r w:rsidRPr="00536A5A">
        <w:rPr>
          <w:lang w:val="ru-RU"/>
        </w:rPr>
        <w:br/>
      </w:r>
    </w:p>
    <w:p w14:paraId="541B5F46" w14:textId="77777777" w:rsidR="00536A5A" w:rsidRPr="00536A5A" w:rsidRDefault="00536A5A" w:rsidP="00536A5A">
      <w:pPr>
        <w:rPr>
          <w:lang w:val="ru-RU"/>
        </w:rPr>
      </w:pPr>
      <w:r w:rsidRPr="00536A5A">
        <w:rPr>
          <w:color w:val="000000"/>
          <w:lang w:val="ru-RU"/>
        </w:rPr>
        <w:t xml:space="preserve">Служебная собака, взяв след из кабины, с бешеной скоростью уносится в чащу и вскоре заваливает </w:t>
      </w:r>
      <w:proofErr w:type="spellStart"/>
      <w:r w:rsidRPr="00536A5A">
        <w:rPr>
          <w:color w:val="000000"/>
          <w:lang w:val="ru-RU"/>
        </w:rPr>
        <w:t>Гачечиладзе</w:t>
      </w:r>
      <w:proofErr w:type="spellEnd"/>
      <w:r w:rsidRPr="00536A5A">
        <w:rPr>
          <w:color w:val="000000"/>
          <w:lang w:val="ru-RU"/>
        </w:rPr>
        <w:t>, как и положено служебной собаке, поставив на него лапы и пуская слюну из огромной зубастой головы.</w:t>
      </w:r>
    </w:p>
    <w:p w14:paraId="3922D014" w14:textId="77777777" w:rsidR="00536A5A" w:rsidRPr="00536A5A" w:rsidRDefault="00536A5A" w:rsidP="00536A5A">
      <w:pPr>
        <w:rPr>
          <w:lang w:val="ru-RU"/>
        </w:rPr>
      </w:pPr>
    </w:p>
    <w:p w14:paraId="07956C55" w14:textId="77777777" w:rsidR="00536A5A" w:rsidRPr="00536A5A" w:rsidRDefault="00536A5A" w:rsidP="00536A5A">
      <w:pPr>
        <w:rPr>
          <w:lang w:val="ru-RU"/>
        </w:rPr>
      </w:pPr>
      <w:r w:rsidRPr="00536A5A">
        <w:rPr>
          <w:color w:val="000000"/>
          <w:lang w:val="ru-RU"/>
        </w:rPr>
        <w:t>Вскоре появляются оперативники (</w:t>
      </w:r>
      <w:proofErr w:type="spellStart"/>
      <w:r w:rsidRPr="00536A5A">
        <w:rPr>
          <w:color w:val="000000"/>
          <w:lang w:val="ru-RU"/>
        </w:rPr>
        <w:t>Хван</w:t>
      </w:r>
      <w:proofErr w:type="spellEnd"/>
      <w:r w:rsidRPr="00536A5A">
        <w:rPr>
          <w:color w:val="000000"/>
          <w:lang w:val="ru-RU"/>
        </w:rPr>
        <w:t>, Оперативник 1) и заковывают беглеца в наручники. Рубашка задралась, штаны съехали, лежит в позе морской звезды.</w:t>
      </w:r>
    </w:p>
    <w:p w14:paraId="0A699CEC" w14:textId="77777777" w:rsidR="00536A5A" w:rsidRPr="00536A5A" w:rsidRDefault="00536A5A" w:rsidP="00536A5A">
      <w:pPr>
        <w:rPr>
          <w:lang w:val="ru-RU"/>
        </w:rPr>
      </w:pPr>
    </w:p>
    <w:p w14:paraId="10B5CB60" w14:textId="77777777" w:rsidR="00536A5A" w:rsidRPr="00536A5A" w:rsidRDefault="00536A5A" w:rsidP="00536A5A">
      <w:pPr>
        <w:ind w:left="3166"/>
        <w:rPr>
          <w:lang w:val="ru-RU"/>
        </w:rPr>
      </w:pPr>
      <w:r w:rsidRPr="00536A5A">
        <w:rPr>
          <w:color w:val="000000"/>
          <w:lang w:val="ru-RU"/>
        </w:rPr>
        <w:t>БОКОВ</w:t>
      </w:r>
    </w:p>
    <w:p w14:paraId="2947D9D9" w14:textId="77777777" w:rsidR="00536A5A" w:rsidRPr="00536A5A" w:rsidRDefault="00536A5A" w:rsidP="00536A5A">
      <w:pPr>
        <w:rPr>
          <w:lang w:val="ru-RU"/>
        </w:rPr>
      </w:pPr>
    </w:p>
    <w:p w14:paraId="447D279C" w14:textId="77777777" w:rsidR="00536A5A" w:rsidRPr="00536A5A" w:rsidRDefault="00536A5A" w:rsidP="00536A5A">
      <w:pPr>
        <w:rPr>
          <w:lang w:val="ru-RU"/>
        </w:rPr>
      </w:pPr>
      <w:r w:rsidRPr="00536A5A">
        <w:rPr>
          <w:color w:val="000000"/>
          <w:lang w:val="ru-RU"/>
        </w:rPr>
        <w:t xml:space="preserve">Где </w:t>
      </w:r>
      <w:proofErr w:type="spellStart"/>
      <w:r w:rsidRPr="00536A5A">
        <w:rPr>
          <w:color w:val="000000"/>
          <w:lang w:val="ru-RU"/>
        </w:rPr>
        <w:t>Макурин</w:t>
      </w:r>
      <w:proofErr w:type="spellEnd"/>
      <w:r w:rsidRPr="00536A5A">
        <w:rPr>
          <w:color w:val="000000"/>
          <w:lang w:val="ru-RU"/>
        </w:rPr>
        <w:t>?</w:t>
      </w:r>
    </w:p>
    <w:p w14:paraId="106553FB" w14:textId="77777777" w:rsidR="00536A5A" w:rsidRPr="00536A5A" w:rsidRDefault="00536A5A" w:rsidP="00536A5A">
      <w:pPr>
        <w:rPr>
          <w:lang w:val="ru-RU"/>
        </w:rPr>
      </w:pPr>
    </w:p>
    <w:p w14:paraId="1A538287" w14:textId="77777777" w:rsidR="00536A5A" w:rsidRPr="00536A5A" w:rsidRDefault="00536A5A" w:rsidP="00536A5A">
      <w:pPr>
        <w:ind w:left="3166"/>
        <w:rPr>
          <w:lang w:val="ru-RU"/>
        </w:rPr>
      </w:pPr>
      <w:r w:rsidRPr="00536A5A">
        <w:rPr>
          <w:color w:val="000000"/>
          <w:lang w:val="ru-RU"/>
        </w:rPr>
        <w:t>ГАЧЕЧИЛАДЗЕ</w:t>
      </w:r>
    </w:p>
    <w:p w14:paraId="10C32D51" w14:textId="77777777" w:rsidR="00536A5A" w:rsidRPr="00536A5A" w:rsidRDefault="00536A5A" w:rsidP="00536A5A">
      <w:pPr>
        <w:ind w:left="1441" w:right="2161"/>
        <w:rPr>
          <w:lang w:val="ru-RU"/>
        </w:rPr>
      </w:pPr>
      <w:proofErr w:type="spellStart"/>
      <w:r w:rsidRPr="00536A5A">
        <w:rPr>
          <w:color w:val="000000"/>
          <w:lang w:val="ru-RU"/>
        </w:rPr>
        <w:t>Тудой</w:t>
      </w:r>
      <w:proofErr w:type="spellEnd"/>
      <w:r w:rsidRPr="00536A5A">
        <w:rPr>
          <w:color w:val="000000"/>
          <w:lang w:val="ru-RU"/>
        </w:rPr>
        <w:t>!</w:t>
      </w:r>
    </w:p>
    <w:p w14:paraId="2AAE3FB7" w14:textId="77777777" w:rsidR="00536A5A" w:rsidRPr="00536A5A" w:rsidRDefault="00536A5A" w:rsidP="00536A5A">
      <w:pPr>
        <w:rPr>
          <w:lang w:val="ru-RU"/>
        </w:rPr>
      </w:pPr>
    </w:p>
    <w:p w14:paraId="79CF074D" w14:textId="77777777" w:rsidR="00536A5A" w:rsidRPr="00536A5A" w:rsidRDefault="00536A5A" w:rsidP="00536A5A">
      <w:pPr>
        <w:rPr>
          <w:lang w:val="ru-RU"/>
        </w:rPr>
      </w:pPr>
      <w:r w:rsidRPr="00536A5A">
        <w:rPr>
          <w:color w:val="000000"/>
          <w:lang w:val="ru-RU"/>
        </w:rPr>
        <w:t>Машет рукой в противоположную сторону.</w:t>
      </w:r>
    </w:p>
    <w:p w14:paraId="1657FB2D" w14:textId="77777777" w:rsidR="00536A5A" w:rsidRPr="00536A5A" w:rsidRDefault="00536A5A" w:rsidP="00536A5A">
      <w:pPr>
        <w:rPr>
          <w:lang w:val="ru-RU"/>
        </w:rPr>
      </w:pPr>
    </w:p>
    <w:p w14:paraId="484BBDE5" w14:textId="77777777" w:rsidR="00536A5A" w:rsidRPr="00536A5A" w:rsidRDefault="00536A5A" w:rsidP="00536A5A">
      <w:pPr>
        <w:rPr>
          <w:lang w:val="ru-RU"/>
        </w:rPr>
      </w:pPr>
      <w:r w:rsidRPr="00536A5A">
        <w:rPr>
          <w:b/>
          <w:color w:val="000000"/>
          <w:lang w:val="ru-RU"/>
        </w:rPr>
        <w:t xml:space="preserve">3-7. ИНТ. КВАРТИРА КОЗЫРЕВА.КУХНЯ УТРО 7. </w:t>
      </w:r>
      <w:r w:rsidRPr="00536A5A">
        <w:rPr>
          <w:lang w:val="ru-RU"/>
        </w:rPr>
        <w:br/>
      </w:r>
      <w:r w:rsidRPr="00536A5A">
        <w:rPr>
          <w:b/>
          <w:color w:val="000000"/>
          <w:lang w:val="ru-RU"/>
        </w:rPr>
        <w:t>КОЗЫРЕВ, КОЗЫРЕВА (00:46)</w:t>
      </w:r>
      <w:r w:rsidRPr="00536A5A">
        <w:rPr>
          <w:lang w:val="ru-RU"/>
        </w:rPr>
        <w:br/>
      </w:r>
    </w:p>
    <w:p w14:paraId="1CC0DE26" w14:textId="77777777" w:rsidR="00536A5A" w:rsidRPr="00536A5A" w:rsidRDefault="00536A5A" w:rsidP="00536A5A">
      <w:pPr>
        <w:rPr>
          <w:lang w:val="ru-RU"/>
        </w:rPr>
      </w:pPr>
      <w:r w:rsidRPr="00536A5A">
        <w:rPr>
          <w:color w:val="000000"/>
          <w:lang w:val="ru-RU"/>
        </w:rPr>
        <w:t>Жена готовит завтрак: сосиски и яичницу. Козырев сидит за столом, читает газету. На маленьком экранчике кухонного телевизора “</w:t>
      </w:r>
      <w:proofErr w:type="spellStart"/>
      <w:r w:rsidRPr="00536A5A">
        <w:rPr>
          <w:color w:val="000000"/>
          <w:lang w:val="ru-RU"/>
        </w:rPr>
        <w:t>Шилялис</w:t>
      </w:r>
      <w:proofErr w:type="spellEnd"/>
      <w:r w:rsidRPr="00536A5A">
        <w:rPr>
          <w:color w:val="000000"/>
          <w:lang w:val="ru-RU"/>
        </w:rPr>
        <w:t xml:space="preserve">” - фильм “Мираж”. Трогательная сцена “Хорошо, </w:t>
      </w:r>
      <w:proofErr w:type="spellStart"/>
      <w:r w:rsidRPr="00536A5A">
        <w:rPr>
          <w:color w:val="000000"/>
          <w:lang w:val="ru-RU"/>
        </w:rPr>
        <w:t>Джиппо</w:t>
      </w:r>
      <w:proofErr w:type="spellEnd"/>
      <w:r w:rsidRPr="00536A5A">
        <w:rPr>
          <w:color w:val="000000"/>
          <w:lang w:val="ru-RU"/>
        </w:rPr>
        <w:t>, я отвезу тебя в больницу”. Жена замерла у экрана со сковородкой в руке.</w:t>
      </w:r>
    </w:p>
    <w:p w14:paraId="2E17171F" w14:textId="77777777" w:rsidR="00536A5A" w:rsidRPr="00536A5A" w:rsidRDefault="00536A5A" w:rsidP="00536A5A">
      <w:pPr>
        <w:rPr>
          <w:lang w:val="ru-RU"/>
        </w:rPr>
      </w:pPr>
    </w:p>
    <w:p w14:paraId="46DEC665" w14:textId="77777777" w:rsidR="00536A5A" w:rsidRPr="00536A5A" w:rsidRDefault="00536A5A" w:rsidP="00536A5A">
      <w:pPr>
        <w:ind w:left="3166"/>
        <w:rPr>
          <w:lang w:val="ru-RU"/>
        </w:rPr>
      </w:pPr>
      <w:r w:rsidRPr="00536A5A">
        <w:rPr>
          <w:color w:val="000000"/>
          <w:lang w:val="ru-RU"/>
        </w:rPr>
        <w:t>КОЗЫРЕВ</w:t>
      </w:r>
    </w:p>
    <w:p w14:paraId="6B6DEB21" w14:textId="77777777" w:rsidR="00536A5A" w:rsidRPr="00536A5A" w:rsidRDefault="00536A5A" w:rsidP="00536A5A">
      <w:pPr>
        <w:ind w:left="1441" w:right="2161"/>
        <w:rPr>
          <w:lang w:val="ru-RU"/>
        </w:rPr>
      </w:pPr>
      <w:r w:rsidRPr="00536A5A">
        <w:rPr>
          <w:color w:val="000000"/>
          <w:lang w:val="ru-RU"/>
        </w:rPr>
        <w:t>У меня машина через 10 минут, как там, скоро?</w:t>
      </w:r>
    </w:p>
    <w:p w14:paraId="72E2340A" w14:textId="77777777" w:rsidR="00536A5A" w:rsidRPr="00536A5A" w:rsidRDefault="00536A5A" w:rsidP="00536A5A">
      <w:pPr>
        <w:rPr>
          <w:lang w:val="ru-RU"/>
        </w:rPr>
      </w:pPr>
    </w:p>
    <w:p w14:paraId="6AF368EE" w14:textId="77777777" w:rsidR="00536A5A" w:rsidRPr="00536A5A" w:rsidRDefault="00536A5A" w:rsidP="00536A5A">
      <w:pPr>
        <w:ind w:left="3166"/>
        <w:rPr>
          <w:lang w:val="ru-RU"/>
        </w:rPr>
      </w:pPr>
      <w:r w:rsidRPr="00536A5A">
        <w:rPr>
          <w:color w:val="000000"/>
          <w:lang w:val="ru-RU"/>
        </w:rPr>
        <w:lastRenderedPageBreak/>
        <w:t>ЖЕНА</w:t>
      </w:r>
    </w:p>
    <w:p w14:paraId="170D51B3" w14:textId="77777777" w:rsidR="00536A5A" w:rsidRPr="00536A5A" w:rsidRDefault="00536A5A" w:rsidP="00536A5A">
      <w:pPr>
        <w:ind w:left="1441" w:right="2161"/>
        <w:rPr>
          <w:lang w:val="ru-RU"/>
        </w:rPr>
      </w:pPr>
      <w:r w:rsidRPr="00536A5A">
        <w:rPr>
          <w:color w:val="000000"/>
          <w:lang w:val="ru-RU"/>
        </w:rPr>
        <w:t>Подождёт немного. Сейчас всё будет. Ты сразу водителю скажи, что тебе в 7 надо быть в школе. На собрании. Я не собираюсь там краснеть одна. А тебе не скажут ничего.</w:t>
      </w:r>
    </w:p>
    <w:p w14:paraId="7503EE68" w14:textId="77777777" w:rsidR="00536A5A" w:rsidRPr="00536A5A" w:rsidRDefault="00536A5A" w:rsidP="00536A5A">
      <w:pPr>
        <w:rPr>
          <w:lang w:val="ru-RU"/>
        </w:rPr>
      </w:pPr>
    </w:p>
    <w:p w14:paraId="32DDF655" w14:textId="77777777" w:rsidR="00536A5A" w:rsidRPr="00536A5A" w:rsidRDefault="00536A5A" w:rsidP="00536A5A">
      <w:pPr>
        <w:ind w:left="3166"/>
        <w:rPr>
          <w:lang w:val="ru-RU"/>
        </w:rPr>
      </w:pPr>
      <w:r w:rsidRPr="00536A5A">
        <w:rPr>
          <w:color w:val="000000"/>
          <w:lang w:val="ru-RU"/>
        </w:rPr>
        <w:t>КОЗЫРЕВ</w:t>
      </w:r>
    </w:p>
    <w:p w14:paraId="083FD9BF" w14:textId="77777777" w:rsidR="00536A5A" w:rsidRPr="00536A5A" w:rsidRDefault="00536A5A" w:rsidP="00536A5A">
      <w:pPr>
        <w:ind w:left="1441" w:right="2161"/>
        <w:rPr>
          <w:lang w:val="ru-RU"/>
        </w:rPr>
      </w:pPr>
      <w:r w:rsidRPr="00536A5A">
        <w:rPr>
          <w:color w:val="000000"/>
          <w:lang w:val="ru-RU"/>
        </w:rPr>
        <w:t>Хорошо, я понял. Но он же нормально учится?</w:t>
      </w:r>
    </w:p>
    <w:p w14:paraId="14913713" w14:textId="77777777" w:rsidR="00536A5A" w:rsidRPr="00536A5A" w:rsidRDefault="00536A5A" w:rsidP="00536A5A">
      <w:pPr>
        <w:rPr>
          <w:lang w:val="ru-RU"/>
        </w:rPr>
      </w:pPr>
    </w:p>
    <w:p w14:paraId="21FAA0B5" w14:textId="77777777" w:rsidR="00536A5A" w:rsidRPr="00536A5A" w:rsidRDefault="00536A5A" w:rsidP="00536A5A">
      <w:pPr>
        <w:ind w:left="3166"/>
        <w:rPr>
          <w:lang w:val="ru-RU"/>
        </w:rPr>
      </w:pPr>
      <w:r w:rsidRPr="00536A5A">
        <w:rPr>
          <w:color w:val="000000"/>
          <w:lang w:val="ru-RU"/>
        </w:rPr>
        <w:t>ЖЕНА</w:t>
      </w:r>
    </w:p>
    <w:p w14:paraId="26F3FA33" w14:textId="77777777" w:rsidR="00536A5A" w:rsidRPr="00536A5A" w:rsidRDefault="00536A5A" w:rsidP="00536A5A">
      <w:pPr>
        <w:ind w:left="1441" w:right="2161"/>
        <w:rPr>
          <w:lang w:val="ru-RU"/>
        </w:rPr>
      </w:pPr>
      <w:r w:rsidRPr="00536A5A">
        <w:rPr>
          <w:color w:val="000000"/>
          <w:lang w:val="ru-RU"/>
        </w:rPr>
        <w:t>Он очень просил, чтобы ты не приходил, значит, что-то скрывает, и я не хочу разбираться, что. Так что, пожалуйста, в 7 часов как штык!</w:t>
      </w:r>
    </w:p>
    <w:p w14:paraId="78D24413" w14:textId="77777777" w:rsidR="00536A5A" w:rsidRPr="00536A5A" w:rsidRDefault="00536A5A" w:rsidP="00536A5A">
      <w:pPr>
        <w:rPr>
          <w:lang w:val="ru-RU"/>
        </w:rPr>
      </w:pPr>
    </w:p>
    <w:p w14:paraId="358A8D08" w14:textId="77777777" w:rsidR="00536A5A" w:rsidRDefault="00536A5A" w:rsidP="00536A5A">
      <w:r w:rsidRPr="00536A5A">
        <w:rPr>
          <w:b/>
          <w:color w:val="000000"/>
          <w:lang w:val="ru-RU"/>
        </w:rPr>
        <w:t xml:space="preserve">3-8. ИНТ. ОТДЕЛЕНИЕ МИЛИЦИИ ОДИНЦОВО.КАБИНЕТ СЛЕДОВАТЕЛЕЙ УТРО 7. </w:t>
      </w:r>
      <w:r w:rsidRPr="00536A5A">
        <w:rPr>
          <w:lang w:val="ru-RU"/>
        </w:rPr>
        <w:br/>
      </w:r>
      <w:r>
        <w:rPr>
          <w:b/>
          <w:color w:val="000000"/>
        </w:rPr>
        <w:t>БОКОВ, КОЗЫРЕВ (01:02)</w:t>
      </w:r>
      <w:r>
        <w:br/>
      </w:r>
    </w:p>
    <w:p w14:paraId="1F5136C3" w14:textId="77777777" w:rsidR="00536A5A" w:rsidRPr="00485995" w:rsidRDefault="00536A5A" w:rsidP="00536A5A">
      <w:pPr>
        <w:rPr>
          <w:lang w:val="ru-RU"/>
        </w:rPr>
      </w:pPr>
      <w:r w:rsidRPr="00485995">
        <w:rPr>
          <w:color w:val="000000"/>
          <w:lang w:val="ru-RU"/>
        </w:rPr>
        <w:t>Боков разговаривает по телефону. Он пытается ходить по кабинету, но телефонный шнур позволяет ему сделать всего несколько шагов. Их достаточно, чтобы понять, что нервы следователя на пределе.</w:t>
      </w:r>
    </w:p>
    <w:p w14:paraId="09AE9BED" w14:textId="77777777" w:rsidR="00536A5A" w:rsidRPr="00485995" w:rsidRDefault="00536A5A" w:rsidP="00536A5A">
      <w:pPr>
        <w:rPr>
          <w:lang w:val="ru-RU"/>
        </w:rPr>
      </w:pPr>
    </w:p>
    <w:p w14:paraId="0AA098B6" w14:textId="77777777" w:rsidR="00536A5A" w:rsidRPr="00485995" w:rsidRDefault="00536A5A" w:rsidP="00536A5A">
      <w:pPr>
        <w:ind w:left="3166"/>
        <w:rPr>
          <w:lang w:val="ru-RU"/>
        </w:rPr>
      </w:pPr>
      <w:r w:rsidRPr="00485995">
        <w:rPr>
          <w:color w:val="000000"/>
          <w:lang w:val="ru-RU"/>
        </w:rPr>
        <w:t>БОКОВ</w:t>
      </w:r>
    </w:p>
    <w:p w14:paraId="4E0F27C7" w14:textId="77777777" w:rsidR="00536A5A" w:rsidRPr="00485995" w:rsidRDefault="00536A5A" w:rsidP="00536A5A">
      <w:pPr>
        <w:ind w:left="1441" w:right="2161"/>
        <w:rPr>
          <w:lang w:val="ru-RU"/>
        </w:rPr>
      </w:pPr>
      <w:r w:rsidRPr="00485995">
        <w:rPr>
          <w:color w:val="000000"/>
          <w:lang w:val="ru-RU"/>
        </w:rPr>
        <w:t>Московскую область и соседние все к розыску подключайте. Вокзалы, автобусы, машины, все посты! Может быть вооружён.</w:t>
      </w:r>
    </w:p>
    <w:p w14:paraId="3675D6D5" w14:textId="77777777" w:rsidR="00536A5A" w:rsidRPr="00485995" w:rsidRDefault="00536A5A" w:rsidP="00536A5A">
      <w:pPr>
        <w:rPr>
          <w:lang w:val="ru-RU"/>
        </w:rPr>
      </w:pPr>
    </w:p>
    <w:p w14:paraId="61BF858A" w14:textId="77777777" w:rsidR="00536A5A" w:rsidRPr="00485995" w:rsidRDefault="00536A5A" w:rsidP="00536A5A">
      <w:pPr>
        <w:rPr>
          <w:lang w:val="ru-RU"/>
        </w:rPr>
      </w:pPr>
      <w:r w:rsidRPr="00485995">
        <w:rPr>
          <w:color w:val="000000"/>
          <w:lang w:val="ru-RU"/>
        </w:rPr>
        <w:t>Заходит Козырев.</w:t>
      </w:r>
    </w:p>
    <w:p w14:paraId="0B72E903" w14:textId="77777777" w:rsidR="00536A5A" w:rsidRPr="00485995" w:rsidRDefault="00536A5A" w:rsidP="00536A5A">
      <w:pPr>
        <w:rPr>
          <w:lang w:val="ru-RU"/>
        </w:rPr>
      </w:pPr>
    </w:p>
    <w:p w14:paraId="5261BE74" w14:textId="77777777" w:rsidR="00536A5A" w:rsidRPr="00485995" w:rsidRDefault="00536A5A" w:rsidP="00536A5A">
      <w:pPr>
        <w:ind w:left="3166"/>
        <w:rPr>
          <w:lang w:val="ru-RU"/>
        </w:rPr>
      </w:pPr>
      <w:r w:rsidRPr="00485995">
        <w:rPr>
          <w:color w:val="000000"/>
          <w:lang w:val="ru-RU"/>
        </w:rPr>
        <w:t>КОЗЫРЕВ</w:t>
      </w:r>
    </w:p>
    <w:p w14:paraId="0AD441FC" w14:textId="77777777" w:rsidR="00536A5A" w:rsidRPr="00485995" w:rsidRDefault="00536A5A" w:rsidP="00536A5A">
      <w:pPr>
        <w:ind w:left="1441" w:right="2161"/>
        <w:rPr>
          <w:lang w:val="ru-RU"/>
        </w:rPr>
      </w:pPr>
      <w:r w:rsidRPr="00485995">
        <w:rPr>
          <w:color w:val="000000"/>
          <w:lang w:val="ru-RU"/>
        </w:rPr>
        <w:t>Привет. Что у нас тут?</w:t>
      </w:r>
    </w:p>
    <w:p w14:paraId="0BF40BDC" w14:textId="77777777" w:rsidR="00536A5A" w:rsidRPr="00485995" w:rsidRDefault="00536A5A" w:rsidP="00536A5A">
      <w:pPr>
        <w:rPr>
          <w:lang w:val="ru-RU"/>
        </w:rPr>
      </w:pPr>
    </w:p>
    <w:p w14:paraId="2C77A9F3" w14:textId="77777777" w:rsidR="00536A5A" w:rsidRPr="00485995" w:rsidRDefault="00536A5A" w:rsidP="00536A5A">
      <w:pPr>
        <w:ind w:left="3166"/>
        <w:rPr>
          <w:lang w:val="ru-RU"/>
        </w:rPr>
      </w:pPr>
      <w:r w:rsidRPr="00485995">
        <w:rPr>
          <w:color w:val="000000"/>
          <w:lang w:val="ru-RU"/>
        </w:rPr>
        <w:t>БОКОВ</w:t>
      </w:r>
    </w:p>
    <w:p w14:paraId="05BF9D82" w14:textId="77777777" w:rsidR="00536A5A" w:rsidRPr="00485995" w:rsidRDefault="00536A5A" w:rsidP="00536A5A">
      <w:pPr>
        <w:ind w:left="1441" w:right="2161"/>
        <w:rPr>
          <w:lang w:val="ru-RU"/>
        </w:rPr>
      </w:pPr>
      <w:r w:rsidRPr="00485995">
        <w:rPr>
          <w:color w:val="000000"/>
          <w:lang w:val="ru-RU"/>
        </w:rPr>
        <w:t xml:space="preserve">Работаю, как видишь. Всё плохо. Вчера при обыске у </w:t>
      </w:r>
      <w:proofErr w:type="spellStart"/>
      <w:r w:rsidRPr="00485995">
        <w:rPr>
          <w:color w:val="000000"/>
          <w:lang w:val="ru-RU"/>
        </w:rPr>
        <w:t>Макурина</w:t>
      </w:r>
      <w:proofErr w:type="spellEnd"/>
      <w:r w:rsidRPr="00485995">
        <w:rPr>
          <w:color w:val="000000"/>
          <w:lang w:val="ru-RU"/>
        </w:rPr>
        <w:t xml:space="preserve"> я нашёл сандалю убитого Гурченко, поехал его брать и сука упустил.</w:t>
      </w:r>
    </w:p>
    <w:p w14:paraId="230A299E" w14:textId="77777777" w:rsidR="00536A5A" w:rsidRPr="00485995" w:rsidRDefault="00536A5A" w:rsidP="00536A5A">
      <w:pPr>
        <w:rPr>
          <w:lang w:val="ru-RU"/>
        </w:rPr>
      </w:pPr>
    </w:p>
    <w:p w14:paraId="57EB5E60" w14:textId="77777777" w:rsidR="00536A5A" w:rsidRPr="00485995" w:rsidRDefault="00536A5A" w:rsidP="00536A5A">
      <w:pPr>
        <w:ind w:left="3166"/>
        <w:rPr>
          <w:lang w:val="ru-RU"/>
        </w:rPr>
      </w:pPr>
      <w:r w:rsidRPr="00485995">
        <w:rPr>
          <w:color w:val="000000"/>
          <w:lang w:val="ru-RU"/>
        </w:rPr>
        <w:t>КОЗЫРЕВ</w:t>
      </w:r>
    </w:p>
    <w:p w14:paraId="7B9069C1" w14:textId="77777777" w:rsidR="00536A5A" w:rsidRPr="00485995" w:rsidRDefault="00536A5A" w:rsidP="00536A5A">
      <w:pPr>
        <w:ind w:left="1441" w:right="2161"/>
        <w:rPr>
          <w:lang w:val="ru-RU"/>
        </w:rPr>
      </w:pPr>
      <w:r w:rsidRPr="00485995">
        <w:rPr>
          <w:color w:val="000000"/>
          <w:lang w:val="ru-RU"/>
        </w:rPr>
        <w:t>Я не думал, что ты серьёзно вчера… То есть ты без ордера побеёрся туда, незаконно добыл улику, а потом без группы решил взять опасного рецидивиста?</w:t>
      </w:r>
    </w:p>
    <w:p w14:paraId="6E360BFE" w14:textId="77777777" w:rsidR="00536A5A" w:rsidRPr="00485995" w:rsidRDefault="00536A5A" w:rsidP="00536A5A">
      <w:pPr>
        <w:rPr>
          <w:lang w:val="ru-RU"/>
        </w:rPr>
      </w:pPr>
    </w:p>
    <w:p w14:paraId="2A770B48" w14:textId="77777777" w:rsidR="00536A5A" w:rsidRPr="00485995" w:rsidRDefault="00536A5A" w:rsidP="00536A5A">
      <w:pPr>
        <w:ind w:left="3166"/>
        <w:rPr>
          <w:lang w:val="ru-RU"/>
        </w:rPr>
      </w:pPr>
      <w:r w:rsidRPr="00485995">
        <w:rPr>
          <w:color w:val="000000"/>
          <w:lang w:val="ru-RU"/>
        </w:rPr>
        <w:t>БОКОВ</w:t>
      </w:r>
    </w:p>
    <w:p w14:paraId="33F8944F" w14:textId="77777777" w:rsidR="00536A5A" w:rsidRPr="00485995" w:rsidRDefault="00536A5A" w:rsidP="00536A5A">
      <w:pPr>
        <w:ind w:left="1441" w:right="2161"/>
        <w:rPr>
          <w:lang w:val="ru-RU"/>
        </w:rPr>
      </w:pPr>
      <w:r w:rsidRPr="00485995">
        <w:rPr>
          <w:color w:val="000000"/>
          <w:lang w:val="ru-RU"/>
        </w:rPr>
        <w:t xml:space="preserve">Да. И </w:t>
      </w:r>
      <w:proofErr w:type="spellStart"/>
      <w:r w:rsidRPr="00485995">
        <w:rPr>
          <w:color w:val="000000"/>
          <w:lang w:val="ru-RU"/>
        </w:rPr>
        <w:t>чё</w:t>
      </w:r>
      <w:proofErr w:type="spellEnd"/>
      <w:r w:rsidRPr="00485995">
        <w:rPr>
          <w:color w:val="000000"/>
          <w:lang w:val="ru-RU"/>
        </w:rPr>
        <w:t>?</w:t>
      </w:r>
    </w:p>
    <w:p w14:paraId="625E7BA8" w14:textId="77777777" w:rsidR="00536A5A" w:rsidRPr="00485995" w:rsidRDefault="00536A5A" w:rsidP="00536A5A">
      <w:pPr>
        <w:rPr>
          <w:lang w:val="ru-RU"/>
        </w:rPr>
      </w:pPr>
    </w:p>
    <w:p w14:paraId="5DBAB784" w14:textId="77777777" w:rsidR="00536A5A" w:rsidRPr="00485995" w:rsidRDefault="00536A5A" w:rsidP="00536A5A">
      <w:pPr>
        <w:ind w:left="3166"/>
        <w:rPr>
          <w:lang w:val="ru-RU"/>
        </w:rPr>
      </w:pPr>
      <w:r w:rsidRPr="00485995">
        <w:rPr>
          <w:color w:val="000000"/>
          <w:lang w:val="ru-RU"/>
        </w:rPr>
        <w:t>КОЗЫРЕВ</w:t>
      </w:r>
    </w:p>
    <w:p w14:paraId="5F1F3AD6" w14:textId="77777777" w:rsidR="00536A5A" w:rsidRPr="00485995" w:rsidRDefault="00536A5A" w:rsidP="00536A5A">
      <w:pPr>
        <w:ind w:left="1441" w:right="2161"/>
        <w:rPr>
          <w:lang w:val="ru-RU"/>
        </w:rPr>
      </w:pPr>
      <w:r w:rsidRPr="00485995">
        <w:rPr>
          <w:color w:val="000000"/>
          <w:lang w:val="ru-RU"/>
        </w:rPr>
        <w:lastRenderedPageBreak/>
        <w:t>А то, что ты этот сандалий теперь никак к делу не пришьёшь. Как мы в суде будем его предъявлять? По каким правовым нормам?</w:t>
      </w:r>
    </w:p>
    <w:p w14:paraId="4C21158F" w14:textId="77777777" w:rsidR="00536A5A" w:rsidRPr="00485995" w:rsidRDefault="00536A5A" w:rsidP="00536A5A">
      <w:pPr>
        <w:rPr>
          <w:lang w:val="ru-RU"/>
        </w:rPr>
      </w:pPr>
    </w:p>
    <w:p w14:paraId="2C44E56B" w14:textId="77777777" w:rsidR="00536A5A" w:rsidRPr="00485995" w:rsidRDefault="00536A5A" w:rsidP="00536A5A">
      <w:pPr>
        <w:ind w:left="3166"/>
        <w:rPr>
          <w:lang w:val="ru-RU"/>
        </w:rPr>
      </w:pPr>
      <w:r w:rsidRPr="00485995">
        <w:rPr>
          <w:color w:val="000000"/>
          <w:lang w:val="ru-RU"/>
        </w:rPr>
        <w:t>БОКОВ</w:t>
      </w:r>
    </w:p>
    <w:p w14:paraId="6A2204DF" w14:textId="77777777" w:rsidR="00536A5A" w:rsidRPr="00485995" w:rsidRDefault="00536A5A" w:rsidP="00536A5A">
      <w:pPr>
        <w:ind w:left="1441" w:right="2161"/>
        <w:rPr>
          <w:lang w:val="ru-RU"/>
        </w:rPr>
      </w:pPr>
      <w:r w:rsidRPr="00485995">
        <w:rPr>
          <w:color w:val="000000"/>
          <w:lang w:val="ru-RU"/>
        </w:rPr>
        <w:t>В соответствии с Батайским статусом.</w:t>
      </w:r>
    </w:p>
    <w:p w14:paraId="3621D865" w14:textId="77777777" w:rsidR="00536A5A" w:rsidRPr="00485995" w:rsidRDefault="00536A5A" w:rsidP="00536A5A">
      <w:pPr>
        <w:rPr>
          <w:lang w:val="ru-RU"/>
        </w:rPr>
      </w:pPr>
    </w:p>
    <w:p w14:paraId="4B777E6C" w14:textId="77777777" w:rsidR="00536A5A" w:rsidRPr="00485995" w:rsidRDefault="00536A5A" w:rsidP="00536A5A">
      <w:pPr>
        <w:ind w:left="3166"/>
        <w:rPr>
          <w:lang w:val="ru-RU"/>
        </w:rPr>
      </w:pPr>
      <w:r w:rsidRPr="00485995">
        <w:rPr>
          <w:color w:val="000000"/>
          <w:lang w:val="ru-RU"/>
        </w:rPr>
        <w:t>КОЗЫРЕВ</w:t>
      </w:r>
    </w:p>
    <w:p w14:paraId="4239C602" w14:textId="77777777" w:rsidR="00536A5A" w:rsidRPr="00485995" w:rsidRDefault="00536A5A" w:rsidP="00536A5A">
      <w:pPr>
        <w:ind w:left="1441" w:right="2161"/>
        <w:rPr>
          <w:lang w:val="ru-RU"/>
        </w:rPr>
      </w:pPr>
      <w:r w:rsidRPr="00485995">
        <w:rPr>
          <w:color w:val="000000"/>
          <w:lang w:val="ru-RU"/>
        </w:rPr>
        <w:t>Это ещё что такое?</w:t>
      </w:r>
    </w:p>
    <w:p w14:paraId="3D6E0D39" w14:textId="77777777" w:rsidR="00536A5A" w:rsidRPr="00485995" w:rsidRDefault="00536A5A" w:rsidP="00536A5A">
      <w:pPr>
        <w:rPr>
          <w:lang w:val="ru-RU"/>
        </w:rPr>
      </w:pPr>
    </w:p>
    <w:p w14:paraId="41FE1D06" w14:textId="77777777" w:rsidR="00536A5A" w:rsidRPr="00485995" w:rsidRDefault="00536A5A" w:rsidP="00536A5A">
      <w:pPr>
        <w:ind w:left="3166"/>
        <w:rPr>
          <w:lang w:val="ru-RU"/>
        </w:rPr>
      </w:pPr>
      <w:r w:rsidRPr="00485995">
        <w:rPr>
          <w:color w:val="000000"/>
          <w:lang w:val="ru-RU"/>
        </w:rPr>
        <w:t>БОКОВ</w:t>
      </w:r>
    </w:p>
    <w:p w14:paraId="4CAC3670" w14:textId="77777777" w:rsidR="00536A5A" w:rsidRPr="00485995" w:rsidRDefault="00536A5A" w:rsidP="00536A5A">
      <w:pPr>
        <w:ind w:left="1441" w:right="2161"/>
        <w:rPr>
          <w:lang w:val="ru-RU"/>
        </w:rPr>
      </w:pPr>
      <w:r w:rsidRPr="00485995">
        <w:rPr>
          <w:color w:val="000000"/>
          <w:lang w:val="ru-RU"/>
        </w:rPr>
        <w:t>Щас придёт Одинцовская прокуратура в лице Натальи и выпишет ордер задним числом. А ты поедешь и всё найдёшь. Куда она девалась-то вообще?</w:t>
      </w:r>
    </w:p>
    <w:p w14:paraId="05B13691" w14:textId="77777777" w:rsidR="00536A5A" w:rsidRPr="00485995" w:rsidRDefault="00536A5A" w:rsidP="00536A5A">
      <w:pPr>
        <w:rPr>
          <w:lang w:val="ru-RU"/>
        </w:rPr>
      </w:pPr>
    </w:p>
    <w:p w14:paraId="7A86FDE9" w14:textId="02142167" w:rsidR="00536A5A" w:rsidRPr="00485995" w:rsidRDefault="00536A5A" w:rsidP="00536A5A">
      <w:pPr>
        <w:rPr>
          <w:lang w:val="ru-RU"/>
        </w:rPr>
      </w:pPr>
      <w:r w:rsidRPr="00485995">
        <w:rPr>
          <w:b/>
          <w:color w:val="000000"/>
          <w:lang w:val="ru-RU"/>
        </w:rPr>
        <w:t xml:space="preserve">3-9. ИНТ. БОЛЬНИЦА ОДИНЦОВО.ДЕТСКАЯ. КОРИДОР УТРО 7. </w:t>
      </w:r>
      <w:r w:rsidRPr="00485995">
        <w:rPr>
          <w:lang w:val="ru-RU"/>
        </w:rPr>
        <w:br/>
      </w:r>
      <w:r w:rsidRPr="00485995">
        <w:rPr>
          <w:b/>
          <w:color w:val="000000"/>
          <w:lang w:val="ru-RU"/>
        </w:rPr>
        <w:t>ДОБРОВОЛЬСКАЯ, ЭЛЛА 5 ЛЕТ, МАТЬ ДОБРОВОЛЬСКОЙ</w:t>
      </w:r>
      <w:r w:rsidR="00DF3067">
        <w:rPr>
          <w:b/>
          <w:color w:val="000000"/>
          <w:lang w:val="ru-RU"/>
        </w:rPr>
        <w:t>, мамы (2), мальчики (2), уборщица</w:t>
      </w:r>
      <w:r w:rsidRPr="00485995">
        <w:rPr>
          <w:b/>
          <w:color w:val="000000"/>
          <w:lang w:val="ru-RU"/>
        </w:rPr>
        <w:t xml:space="preserve"> (01:05)</w:t>
      </w:r>
      <w:r w:rsidRPr="00485995">
        <w:rPr>
          <w:lang w:val="ru-RU"/>
        </w:rPr>
        <w:br/>
      </w:r>
    </w:p>
    <w:p w14:paraId="27C7DE6A" w14:textId="77777777" w:rsidR="00536A5A" w:rsidRPr="00485995" w:rsidRDefault="00536A5A" w:rsidP="00536A5A">
      <w:pPr>
        <w:rPr>
          <w:lang w:val="ru-RU"/>
        </w:rPr>
      </w:pPr>
      <w:r w:rsidRPr="00485995">
        <w:rPr>
          <w:color w:val="000000"/>
          <w:lang w:val="ru-RU"/>
        </w:rPr>
        <w:t>У кабинета в коридоре сидит Добровольская с дочерью на руках, у девочки из носа свищет кровь, Добровольская прикладывает промокший от крови платок. Вокруг суетится и “квохчет” бабушка.</w:t>
      </w:r>
    </w:p>
    <w:p w14:paraId="39AC4B45" w14:textId="77777777" w:rsidR="00536A5A" w:rsidRPr="00485995" w:rsidRDefault="00536A5A" w:rsidP="00536A5A">
      <w:pPr>
        <w:rPr>
          <w:lang w:val="ru-RU"/>
        </w:rPr>
      </w:pPr>
    </w:p>
    <w:p w14:paraId="21D069D7" w14:textId="77777777" w:rsidR="00536A5A" w:rsidRPr="00485995" w:rsidRDefault="00536A5A" w:rsidP="00536A5A">
      <w:pPr>
        <w:ind w:left="3166"/>
        <w:rPr>
          <w:lang w:val="ru-RU"/>
        </w:rPr>
      </w:pPr>
      <w:r w:rsidRPr="00485995">
        <w:rPr>
          <w:color w:val="000000"/>
          <w:lang w:val="ru-RU"/>
        </w:rPr>
        <w:t>МАТЬ ДОБРОВОЛЬСКОЙ</w:t>
      </w:r>
    </w:p>
    <w:p w14:paraId="5379136D" w14:textId="77777777" w:rsidR="00536A5A" w:rsidRPr="00485995" w:rsidRDefault="00536A5A" w:rsidP="00536A5A">
      <w:pPr>
        <w:ind w:left="1441" w:right="2161"/>
        <w:rPr>
          <w:lang w:val="ru-RU"/>
        </w:rPr>
      </w:pPr>
      <w:r w:rsidRPr="00485995">
        <w:rPr>
          <w:color w:val="000000"/>
          <w:lang w:val="ru-RU"/>
        </w:rPr>
        <w:t>Ты запрокинь головку-то, запрокинь и получше будет.</w:t>
      </w:r>
    </w:p>
    <w:p w14:paraId="66EB30E2" w14:textId="77777777" w:rsidR="00536A5A" w:rsidRPr="00485995" w:rsidRDefault="00536A5A" w:rsidP="00536A5A">
      <w:pPr>
        <w:rPr>
          <w:lang w:val="ru-RU"/>
        </w:rPr>
      </w:pPr>
    </w:p>
    <w:p w14:paraId="67BF4AB5" w14:textId="77777777" w:rsidR="00536A5A" w:rsidRPr="00485995" w:rsidRDefault="00536A5A" w:rsidP="00536A5A">
      <w:pPr>
        <w:ind w:left="3166"/>
        <w:rPr>
          <w:lang w:val="ru-RU"/>
        </w:rPr>
      </w:pPr>
      <w:r w:rsidRPr="00485995">
        <w:rPr>
          <w:color w:val="000000"/>
          <w:lang w:val="ru-RU"/>
        </w:rPr>
        <w:t>ДЕВОЧКА</w:t>
      </w:r>
    </w:p>
    <w:p w14:paraId="30A1DE37" w14:textId="77777777" w:rsidR="00536A5A" w:rsidRPr="00485995" w:rsidRDefault="00536A5A" w:rsidP="00536A5A">
      <w:pPr>
        <w:ind w:left="2303"/>
        <w:rPr>
          <w:lang w:val="ru-RU"/>
        </w:rPr>
      </w:pPr>
      <w:r w:rsidRPr="00485995">
        <w:rPr>
          <w:color w:val="000000"/>
          <w:lang w:val="ru-RU"/>
        </w:rPr>
        <w:t>(хнычет)</w:t>
      </w:r>
    </w:p>
    <w:p w14:paraId="4CD6C35D" w14:textId="77777777" w:rsidR="00536A5A" w:rsidRPr="00485995" w:rsidRDefault="00536A5A" w:rsidP="00536A5A">
      <w:pPr>
        <w:ind w:left="1441" w:right="2161"/>
        <w:rPr>
          <w:lang w:val="ru-RU"/>
        </w:rPr>
      </w:pPr>
      <w:proofErr w:type="spellStart"/>
      <w:r w:rsidRPr="00485995">
        <w:rPr>
          <w:color w:val="000000"/>
          <w:lang w:val="ru-RU"/>
        </w:rPr>
        <w:t>Больноооо</w:t>
      </w:r>
      <w:proofErr w:type="spellEnd"/>
      <w:r w:rsidRPr="00485995">
        <w:rPr>
          <w:color w:val="000000"/>
          <w:lang w:val="ru-RU"/>
        </w:rPr>
        <w:t>.</w:t>
      </w:r>
    </w:p>
    <w:p w14:paraId="6611A964" w14:textId="77777777" w:rsidR="00536A5A" w:rsidRPr="00485995" w:rsidRDefault="00536A5A" w:rsidP="00536A5A">
      <w:pPr>
        <w:rPr>
          <w:lang w:val="ru-RU"/>
        </w:rPr>
      </w:pPr>
    </w:p>
    <w:p w14:paraId="4E9C3CAA" w14:textId="77777777" w:rsidR="00536A5A" w:rsidRPr="00485995" w:rsidRDefault="00536A5A" w:rsidP="00536A5A">
      <w:pPr>
        <w:ind w:left="3166"/>
        <w:rPr>
          <w:lang w:val="ru-RU"/>
        </w:rPr>
      </w:pPr>
      <w:r w:rsidRPr="00485995">
        <w:rPr>
          <w:color w:val="000000"/>
          <w:lang w:val="ru-RU"/>
        </w:rPr>
        <w:t>МАТЬ ДОБРОВОЛЬСКОЙ</w:t>
      </w:r>
    </w:p>
    <w:p w14:paraId="5AD02FB5" w14:textId="77777777" w:rsidR="00536A5A" w:rsidRPr="00485995" w:rsidRDefault="00536A5A" w:rsidP="00536A5A">
      <w:pPr>
        <w:ind w:left="2303"/>
        <w:rPr>
          <w:lang w:val="ru-RU"/>
        </w:rPr>
      </w:pPr>
      <w:r w:rsidRPr="00485995">
        <w:rPr>
          <w:color w:val="000000"/>
          <w:lang w:val="ru-RU"/>
        </w:rPr>
        <w:t>(ласково)</w:t>
      </w:r>
    </w:p>
    <w:p w14:paraId="7FC30672" w14:textId="77777777" w:rsidR="00536A5A" w:rsidRPr="00485995" w:rsidRDefault="00536A5A" w:rsidP="00536A5A">
      <w:pPr>
        <w:ind w:left="1441" w:right="2161"/>
        <w:rPr>
          <w:lang w:val="ru-RU"/>
        </w:rPr>
      </w:pPr>
      <w:r w:rsidRPr="00485995">
        <w:rPr>
          <w:color w:val="000000"/>
          <w:lang w:val="ru-RU"/>
        </w:rPr>
        <w:t>Ну надо терпеть. Ты же девочка. А девочки вон какие терпеливые!</w:t>
      </w:r>
    </w:p>
    <w:p w14:paraId="77DB3F7E" w14:textId="77777777" w:rsidR="00536A5A" w:rsidRPr="00485995" w:rsidRDefault="00536A5A" w:rsidP="00536A5A">
      <w:pPr>
        <w:ind w:left="1441" w:right="2161"/>
        <w:rPr>
          <w:lang w:val="ru-RU"/>
        </w:rPr>
      </w:pPr>
      <w:r w:rsidRPr="00485995">
        <w:rPr>
          <w:color w:val="000000"/>
          <w:lang w:val="ru-RU"/>
        </w:rPr>
        <w:t>Такая наша женская доля.</w:t>
      </w:r>
    </w:p>
    <w:p w14:paraId="311FBD2F" w14:textId="77777777" w:rsidR="00536A5A" w:rsidRPr="00485995" w:rsidRDefault="00536A5A" w:rsidP="00536A5A">
      <w:pPr>
        <w:rPr>
          <w:lang w:val="ru-RU"/>
        </w:rPr>
      </w:pPr>
    </w:p>
    <w:p w14:paraId="29A98A05" w14:textId="77777777" w:rsidR="00536A5A" w:rsidRPr="00485995" w:rsidRDefault="00536A5A" w:rsidP="00536A5A">
      <w:pPr>
        <w:ind w:left="3166"/>
        <w:rPr>
          <w:lang w:val="ru-RU"/>
        </w:rPr>
      </w:pPr>
      <w:r w:rsidRPr="00485995">
        <w:rPr>
          <w:color w:val="000000"/>
          <w:lang w:val="ru-RU"/>
        </w:rPr>
        <w:t>ДОБРОВОЛЬСКАЯ</w:t>
      </w:r>
    </w:p>
    <w:p w14:paraId="6820A267" w14:textId="77777777" w:rsidR="00536A5A" w:rsidRPr="00485995" w:rsidRDefault="00536A5A" w:rsidP="00536A5A">
      <w:pPr>
        <w:ind w:left="1441" w:right="2161"/>
        <w:rPr>
          <w:lang w:val="ru-RU"/>
        </w:rPr>
      </w:pPr>
      <w:r w:rsidRPr="00485995">
        <w:rPr>
          <w:color w:val="000000"/>
          <w:lang w:val="ru-RU"/>
        </w:rPr>
        <w:t>А я всё понять не могу. Женька просто подошёл и бросил тебе мяч в лицо?</w:t>
      </w:r>
    </w:p>
    <w:p w14:paraId="47033949" w14:textId="77777777" w:rsidR="00536A5A" w:rsidRPr="00485995" w:rsidRDefault="00536A5A" w:rsidP="00536A5A">
      <w:pPr>
        <w:rPr>
          <w:lang w:val="ru-RU"/>
        </w:rPr>
      </w:pPr>
    </w:p>
    <w:p w14:paraId="61B986A0" w14:textId="77777777" w:rsidR="00536A5A" w:rsidRPr="00485995" w:rsidRDefault="00536A5A" w:rsidP="00536A5A">
      <w:pPr>
        <w:ind w:left="3166"/>
        <w:rPr>
          <w:lang w:val="ru-RU"/>
        </w:rPr>
      </w:pPr>
      <w:r w:rsidRPr="00485995">
        <w:rPr>
          <w:color w:val="000000"/>
          <w:lang w:val="ru-RU"/>
        </w:rPr>
        <w:t>МАТЬ ДОБРОВОЛЬСКОЙ</w:t>
      </w:r>
    </w:p>
    <w:p w14:paraId="256E918D" w14:textId="77777777" w:rsidR="00536A5A" w:rsidRPr="00485995" w:rsidRDefault="00536A5A" w:rsidP="00536A5A">
      <w:pPr>
        <w:ind w:left="2303"/>
        <w:rPr>
          <w:lang w:val="ru-RU"/>
        </w:rPr>
      </w:pPr>
      <w:r w:rsidRPr="00485995">
        <w:rPr>
          <w:color w:val="000000"/>
          <w:lang w:val="ru-RU"/>
        </w:rPr>
        <w:t>(ласково)</w:t>
      </w:r>
    </w:p>
    <w:p w14:paraId="1DD29781" w14:textId="77777777" w:rsidR="00536A5A" w:rsidRPr="00485995" w:rsidRDefault="00536A5A" w:rsidP="00536A5A">
      <w:pPr>
        <w:ind w:left="1441" w:right="2161"/>
        <w:rPr>
          <w:lang w:val="ru-RU"/>
        </w:rPr>
      </w:pPr>
      <w:r w:rsidRPr="00485995">
        <w:rPr>
          <w:color w:val="000000"/>
          <w:lang w:val="ru-RU"/>
        </w:rPr>
        <w:t>Ну он и за волосы её дёргал. Нравится ему наша Эллочка.</w:t>
      </w:r>
    </w:p>
    <w:p w14:paraId="330AFC11" w14:textId="77777777" w:rsidR="00536A5A" w:rsidRPr="00485995" w:rsidRDefault="00536A5A" w:rsidP="00536A5A">
      <w:pPr>
        <w:ind w:left="2303"/>
        <w:rPr>
          <w:lang w:val="ru-RU"/>
        </w:rPr>
      </w:pPr>
      <w:r w:rsidRPr="00485995">
        <w:rPr>
          <w:color w:val="000000"/>
          <w:lang w:val="ru-RU"/>
        </w:rPr>
        <w:t>(гладит девочку по кудряшкам)</w:t>
      </w:r>
    </w:p>
    <w:p w14:paraId="4774E79A" w14:textId="77777777" w:rsidR="00536A5A" w:rsidRPr="00485995" w:rsidRDefault="00536A5A" w:rsidP="00536A5A">
      <w:pPr>
        <w:ind w:left="1441" w:right="2161"/>
        <w:rPr>
          <w:lang w:val="ru-RU"/>
        </w:rPr>
      </w:pPr>
      <w:r w:rsidRPr="00485995">
        <w:rPr>
          <w:color w:val="000000"/>
          <w:lang w:val="ru-RU"/>
        </w:rPr>
        <w:t>Озорники эти мальчишки. Не знал, как показать, что ты ему нравишься.</w:t>
      </w:r>
    </w:p>
    <w:p w14:paraId="6AE5C719" w14:textId="77777777" w:rsidR="00536A5A" w:rsidRPr="00485995" w:rsidRDefault="00536A5A" w:rsidP="00536A5A">
      <w:pPr>
        <w:rPr>
          <w:lang w:val="ru-RU"/>
        </w:rPr>
      </w:pPr>
    </w:p>
    <w:p w14:paraId="0C140737" w14:textId="77777777" w:rsidR="00536A5A" w:rsidRPr="00485995" w:rsidRDefault="00536A5A" w:rsidP="00536A5A">
      <w:pPr>
        <w:ind w:left="3166"/>
        <w:rPr>
          <w:lang w:val="ru-RU"/>
        </w:rPr>
      </w:pPr>
      <w:r w:rsidRPr="00485995">
        <w:rPr>
          <w:color w:val="000000"/>
          <w:lang w:val="ru-RU"/>
        </w:rPr>
        <w:t>ДЕВОЧКА</w:t>
      </w:r>
    </w:p>
    <w:p w14:paraId="776589A4" w14:textId="77777777" w:rsidR="00536A5A" w:rsidRPr="00485995" w:rsidRDefault="00536A5A" w:rsidP="00536A5A">
      <w:pPr>
        <w:ind w:left="1441" w:right="2161"/>
        <w:rPr>
          <w:lang w:val="ru-RU"/>
        </w:rPr>
      </w:pPr>
      <w:r w:rsidRPr="00485995">
        <w:rPr>
          <w:color w:val="000000"/>
          <w:lang w:val="ru-RU"/>
        </w:rPr>
        <w:lastRenderedPageBreak/>
        <w:t>Они сказали, у меня кровь чёрная. А я сказала, что красная. А они - что чёрная.</w:t>
      </w:r>
    </w:p>
    <w:p w14:paraId="0D5E4F6B" w14:textId="77777777" w:rsidR="00536A5A" w:rsidRPr="00485995" w:rsidRDefault="00536A5A" w:rsidP="00536A5A">
      <w:pPr>
        <w:rPr>
          <w:lang w:val="ru-RU"/>
        </w:rPr>
      </w:pPr>
    </w:p>
    <w:p w14:paraId="761972A4" w14:textId="77777777" w:rsidR="00536A5A" w:rsidRPr="00485995" w:rsidRDefault="00536A5A" w:rsidP="00536A5A">
      <w:pPr>
        <w:ind w:left="3166"/>
        <w:rPr>
          <w:lang w:val="ru-RU"/>
        </w:rPr>
      </w:pPr>
      <w:r w:rsidRPr="00485995">
        <w:rPr>
          <w:color w:val="000000"/>
          <w:lang w:val="ru-RU"/>
        </w:rPr>
        <w:t>ДОБРОВОЛЬСКАЯ</w:t>
      </w:r>
    </w:p>
    <w:p w14:paraId="494FF550" w14:textId="77777777" w:rsidR="00536A5A" w:rsidRPr="00485995" w:rsidRDefault="00536A5A" w:rsidP="00536A5A">
      <w:pPr>
        <w:ind w:left="1441" w:right="2161"/>
        <w:rPr>
          <w:lang w:val="ru-RU"/>
        </w:rPr>
      </w:pPr>
      <w:r w:rsidRPr="00485995">
        <w:rPr>
          <w:color w:val="000000"/>
          <w:lang w:val="ru-RU"/>
        </w:rPr>
        <w:t>И он специально бросил в тебя мяч, да?</w:t>
      </w:r>
    </w:p>
    <w:p w14:paraId="1B82E218" w14:textId="77777777" w:rsidR="00536A5A" w:rsidRPr="00485995" w:rsidRDefault="00536A5A" w:rsidP="00536A5A">
      <w:pPr>
        <w:rPr>
          <w:lang w:val="ru-RU"/>
        </w:rPr>
      </w:pPr>
    </w:p>
    <w:p w14:paraId="07287901" w14:textId="77777777" w:rsidR="00536A5A" w:rsidRPr="00485995" w:rsidRDefault="00536A5A" w:rsidP="00536A5A">
      <w:pPr>
        <w:rPr>
          <w:lang w:val="ru-RU"/>
        </w:rPr>
      </w:pPr>
      <w:r w:rsidRPr="00485995">
        <w:rPr>
          <w:color w:val="000000"/>
          <w:lang w:val="ru-RU"/>
        </w:rPr>
        <w:t>Девочка кивает, отчего снова льётся кровь.</w:t>
      </w:r>
    </w:p>
    <w:p w14:paraId="36B6DD60" w14:textId="77777777" w:rsidR="00536A5A" w:rsidRPr="00485995" w:rsidRDefault="00536A5A" w:rsidP="00536A5A">
      <w:pPr>
        <w:rPr>
          <w:lang w:val="ru-RU"/>
        </w:rPr>
      </w:pPr>
    </w:p>
    <w:p w14:paraId="205786B1" w14:textId="77777777" w:rsidR="00536A5A" w:rsidRPr="00485995" w:rsidRDefault="00536A5A" w:rsidP="00536A5A">
      <w:pPr>
        <w:ind w:left="3166"/>
        <w:rPr>
          <w:lang w:val="ru-RU"/>
        </w:rPr>
      </w:pPr>
      <w:r w:rsidRPr="00485995">
        <w:rPr>
          <w:color w:val="000000"/>
          <w:lang w:val="ru-RU"/>
        </w:rPr>
        <w:t>МАТЬ ДОБРОВОЛЬСКОЙ</w:t>
      </w:r>
    </w:p>
    <w:p w14:paraId="58D6ED78" w14:textId="77777777" w:rsidR="00536A5A" w:rsidRPr="00485995" w:rsidRDefault="00536A5A" w:rsidP="00536A5A">
      <w:pPr>
        <w:ind w:left="1441" w:right="2161"/>
        <w:rPr>
          <w:lang w:val="ru-RU"/>
        </w:rPr>
      </w:pPr>
      <w:r w:rsidRPr="00485995">
        <w:rPr>
          <w:color w:val="000000"/>
          <w:lang w:val="ru-RU"/>
        </w:rPr>
        <w:t xml:space="preserve">Ну, Наташа, это же мальчишки. А то ты не знаешь. А Эллочка у нас умница, она и внимания не обратила, да? </w:t>
      </w:r>
      <w:proofErr w:type="spellStart"/>
      <w:r w:rsidRPr="00485995">
        <w:rPr>
          <w:color w:val="000000"/>
          <w:lang w:val="ru-RU"/>
        </w:rPr>
        <w:t>Пообзываются</w:t>
      </w:r>
      <w:proofErr w:type="spellEnd"/>
      <w:r w:rsidRPr="00485995">
        <w:rPr>
          <w:color w:val="000000"/>
          <w:lang w:val="ru-RU"/>
        </w:rPr>
        <w:t xml:space="preserve"> и отстанут!</w:t>
      </w:r>
    </w:p>
    <w:p w14:paraId="48610523" w14:textId="77777777" w:rsidR="00536A5A" w:rsidRPr="00485995" w:rsidRDefault="00536A5A" w:rsidP="00536A5A">
      <w:pPr>
        <w:rPr>
          <w:lang w:val="ru-RU"/>
        </w:rPr>
      </w:pPr>
    </w:p>
    <w:p w14:paraId="4D0EE2CF" w14:textId="77777777" w:rsidR="00536A5A" w:rsidRPr="00485995" w:rsidRDefault="00536A5A" w:rsidP="00536A5A">
      <w:pPr>
        <w:rPr>
          <w:lang w:val="ru-RU"/>
        </w:rPr>
      </w:pPr>
      <w:r w:rsidRPr="00485995">
        <w:rPr>
          <w:color w:val="000000"/>
          <w:lang w:val="ru-RU"/>
        </w:rPr>
        <w:t>Добровольская перекладывает девочку на колени бабушке, встаёт, стучит в кабинет.</w:t>
      </w:r>
    </w:p>
    <w:p w14:paraId="4F2009E6" w14:textId="77777777" w:rsidR="00536A5A" w:rsidRPr="00485995" w:rsidRDefault="00536A5A" w:rsidP="00536A5A">
      <w:pPr>
        <w:rPr>
          <w:lang w:val="ru-RU"/>
        </w:rPr>
      </w:pPr>
    </w:p>
    <w:p w14:paraId="1B288935" w14:textId="77777777" w:rsidR="00536A5A" w:rsidRPr="00485995" w:rsidRDefault="00536A5A" w:rsidP="00536A5A">
      <w:pPr>
        <w:ind w:left="3166"/>
        <w:rPr>
          <w:lang w:val="ru-RU"/>
        </w:rPr>
      </w:pPr>
      <w:r w:rsidRPr="00485995">
        <w:rPr>
          <w:color w:val="000000"/>
          <w:lang w:val="ru-RU"/>
        </w:rPr>
        <w:t>ДОБРОВОЛЬСКАЯ</w:t>
      </w:r>
    </w:p>
    <w:p w14:paraId="7D24891F" w14:textId="77777777" w:rsidR="00536A5A" w:rsidRPr="00485995" w:rsidRDefault="00536A5A" w:rsidP="00536A5A">
      <w:pPr>
        <w:ind w:left="1441" w:right="2161"/>
        <w:rPr>
          <w:lang w:val="ru-RU"/>
        </w:rPr>
      </w:pPr>
      <w:r w:rsidRPr="00485995">
        <w:rPr>
          <w:color w:val="000000"/>
          <w:lang w:val="ru-RU"/>
        </w:rPr>
        <w:t>А долго ещё ждать?</w:t>
      </w:r>
    </w:p>
    <w:p w14:paraId="7DAD666A" w14:textId="77777777" w:rsidR="00536A5A" w:rsidRPr="00485995" w:rsidRDefault="00536A5A" w:rsidP="00536A5A">
      <w:pPr>
        <w:rPr>
          <w:lang w:val="ru-RU"/>
        </w:rPr>
      </w:pPr>
    </w:p>
    <w:p w14:paraId="003EEFF7" w14:textId="77777777" w:rsidR="00536A5A" w:rsidRPr="00485995" w:rsidRDefault="00536A5A" w:rsidP="00536A5A">
      <w:pPr>
        <w:ind w:left="3166"/>
        <w:rPr>
          <w:lang w:val="ru-RU"/>
        </w:rPr>
      </w:pPr>
      <w:r w:rsidRPr="00485995">
        <w:rPr>
          <w:color w:val="000000"/>
          <w:lang w:val="ru-RU"/>
        </w:rPr>
        <w:t>МЕДСЕСТРА (ЗК)</w:t>
      </w:r>
    </w:p>
    <w:p w14:paraId="09888929" w14:textId="77777777" w:rsidR="00536A5A" w:rsidRPr="00485995" w:rsidRDefault="00536A5A" w:rsidP="00536A5A">
      <w:pPr>
        <w:ind w:left="1441" w:right="2161"/>
        <w:rPr>
          <w:lang w:val="ru-RU"/>
        </w:rPr>
      </w:pPr>
      <w:r w:rsidRPr="00485995">
        <w:rPr>
          <w:color w:val="000000"/>
          <w:lang w:val="ru-RU"/>
        </w:rPr>
        <w:t>Женщина, доктор позовёт, сказала же.</w:t>
      </w:r>
    </w:p>
    <w:p w14:paraId="5602A6BD" w14:textId="77777777" w:rsidR="00536A5A" w:rsidRPr="00485995" w:rsidRDefault="00536A5A" w:rsidP="00536A5A">
      <w:pPr>
        <w:rPr>
          <w:lang w:val="ru-RU"/>
        </w:rPr>
      </w:pPr>
    </w:p>
    <w:p w14:paraId="3EC37565" w14:textId="77777777" w:rsidR="00536A5A" w:rsidRPr="00485995" w:rsidRDefault="00536A5A" w:rsidP="00536A5A">
      <w:pPr>
        <w:ind w:left="3166"/>
        <w:rPr>
          <w:lang w:val="ru-RU"/>
        </w:rPr>
      </w:pPr>
      <w:r w:rsidRPr="00485995">
        <w:rPr>
          <w:color w:val="000000"/>
          <w:lang w:val="ru-RU"/>
        </w:rPr>
        <w:t>МАТЬ ДОБРОВОЛЬСКОЙ</w:t>
      </w:r>
    </w:p>
    <w:p w14:paraId="6B7B7EF4" w14:textId="77777777" w:rsidR="00536A5A" w:rsidRPr="00485995" w:rsidRDefault="00536A5A" w:rsidP="00536A5A">
      <w:pPr>
        <w:ind w:left="1441" w:right="2161"/>
        <w:rPr>
          <w:lang w:val="ru-RU"/>
        </w:rPr>
      </w:pPr>
      <w:r w:rsidRPr="00485995">
        <w:rPr>
          <w:color w:val="000000"/>
          <w:lang w:val="ru-RU"/>
        </w:rPr>
        <w:t>Ну посиди ты спокойно. Потерпи. Позовут.</w:t>
      </w:r>
    </w:p>
    <w:p w14:paraId="7BC2399E" w14:textId="77777777" w:rsidR="00536A5A" w:rsidRPr="00485995" w:rsidRDefault="00536A5A" w:rsidP="00536A5A">
      <w:pPr>
        <w:rPr>
          <w:lang w:val="ru-RU"/>
        </w:rPr>
      </w:pPr>
    </w:p>
    <w:p w14:paraId="652960A7" w14:textId="77777777" w:rsidR="00536A5A" w:rsidRPr="00485995" w:rsidRDefault="00536A5A" w:rsidP="00536A5A">
      <w:pPr>
        <w:rPr>
          <w:lang w:val="ru-RU"/>
        </w:rPr>
      </w:pPr>
      <w:r w:rsidRPr="00485995">
        <w:rPr>
          <w:color w:val="000000"/>
          <w:lang w:val="ru-RU"/>
        </w:rPr>
        <w:t>Добровольская садится на стул и смотрит на часы.</w:t>
      </w:r>
    </w:p>
    <w:p w14:paraId="7F6DC30D" w14:textId="77777777" w:rsidR="00536A5A" w:rsidRPr="00485995" w:rsidRDefault="00536A5A" w:rsidP="00536A5A">
      <w:pPr>
        <w:rPr>
          <w:lang w:val="ru-RU"/>
        </w:rPr>
      </w:pPr>
    </w:p>
    <w:p w14:paraId="30E0C881" w14:textId="77777777" w:rsidR="00536A5A" w:rsidRDefault="00536A5A" w:rsidP="00536A5A">
      <w:r w:rsidRPr="00485995">
        <w:rPr>
          <w:b/>
          <w:color w:val="000000"/>
          <w:lang w:val="ru-RU"/>
        </w:rPr>
        <w:t xml:space="preserve">3-10. ИНТ. ОТДЕЛЕНИЕ МИЛИЦИИ ОДИНЦОВО.КАБИНЕТ СЛЕДОВАТЕЛЕЙ ДЕНЬ 7. </w:t>
      </w:r>
      <w:r w:rsidRPr="00485995">
        <w:rPr>
          <w:lang w:val="ru-RU"/>
        </w:rPr>
        <w:br/>
      </w:r>
      <w:r>
        <w:rPr>
          <w:b/>
          <w:color w:val="000000"/>
        </w:rPr>
        <w:t>БОКОВ, КОЗЫРЕВ, ДОБРОВОЛЬСКАЯ, ГАЧЕЧИЛАДЗЕ, ДЕЖУРНЫЙ 1 (03:21)</w:t>
      </w:r>
      <w:r>
        <w:br/>
      </w:r>
    </w:p>
    <w:p w14:paraId="3A78BD3A" w14:textId="63515FC3" w:rsidR="00536A5A" w:rsidRPr="00485995" w:rsidRDefault="00536A5A" w:rsidP="00536A5A">
      <w:pPr>
        <w:rPr>
          <w:lang w:val="ru-RU"/>
        </w:rPr>
      </w:pPr>
      <w:r w:rsidRPr="00485995">
        <w:rPr>
          <w:color w:val="000000"/>
          <w:lang w:val="ru-RU"/>
        </w:rPr>
        <w:t>Козырев рассматривает снимки аэрофотосъёмки леса, делает какие-то пометки. Раздаётся стук в дверь, заглядывает Дежурный 1.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>ДЕЖУРНЫЙ 1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>Задержанный доставлен. Заводить?</w:t>
      </w:r>
      <w:r w:rsidRPr="00485995">
        <w:rPr>
          <w:lang w:val="ru-RU"/>
        </w:rPr>
        <w:br/>
      </w:r>
      <w:proofErr w:type="spellStart"/>
      <w:r>
        <w:rPr>
          <w:color w:val="000000"/>
        </w:rPr>
        <w:t>Козырев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кивает</w:t>
      </w:r>
      <w:proofErr w:type="spellEnd"/>
      <w:r>
        <w:rPr>
          <w:color w:val="000000"/>
        </w:rPr>
        <w:t xml:space="preserve">. </w:t>
      </w:r>
      <w:r w:rsidRPr="00485995">
        <w:rPr>
          <w:color w:val="000000"/>
          <w:lang w:val="ru-RU"/>
        </w:rPr>
        <w:t xml:space="preserve">Боков бросает трубку. В дверях появляется подельник </w:t>
      </w:r>
      <w:proofErr w:type="spellStart"/>
      <w:r w:rsidRPr="00485995">
        <w:rPr>
          <w:color w:val="000000"/>
          <w:lang w:val="ru-RU"/>
        </w:rPr>
        <w:t>Макурина</w:t>
      </w:r>
      <w:proofErr w:type="spellEnd"/>
      <w:r w:rsidRPr="00485995">
        <w:rPr>
          <w:color w:val="000000"/>
          <w:lang w:val="ru-RU"/>
        </w:rPr>
        <w:t>. Делает несколько шагов и останавливается.</w:t>
      </w:r>
      <w:r w:rsidRPr="00485995">
        <w:rPr>
          <w:lang w:val="ru-RU"/>
        </w:rPr>
        <w:br/>
      </w:r>
      <w:r>
        <w:rPr>
          <w:color w:val="000000"/>
        </w:rPr>
        <w:t>КОЗЫРЕВ</w:t>
      </w:r>
      <w:r>
        <w:br/>
      </w:r>
      <w:proofErr w:type="spellStart"/>
      <w:r>
        <w:rPr>
          <w:color w:val="000000"/>
        </w:rPr>
        <w:t>Садись</w:t>
      </w:r>
      <w:proofErr w:type="spellEnd"/>
      <w:r>
        <w:rPr>
          <w:color w:val="000000"/>
        </w:rPr>
        <w:t>.</w:t>
      </w:r>
      <w:r>
        <w:br/>
      </w:r>
      <w:proofErr w:type="spellStart"/>
      <w:r>
        <w:rPr>
          <w:color w:val="000000"/>
        </w:rPr>
        <w:t>Гачечиладзе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садится</w:t>
      </w:r>
      <w:proofErr w:type="spellEnd"/>
      <w:r>
        <w:rPr>
          <w:color w:val="000000"/>
        </w:rPr>
        <w:t xml:space="preserve">. </w:t>
      </w:r>
      <w:r w:rsidRPr="00485995">
        <w:rPr>
          <w:color w:val="000000"/>
          <w:lang w:val="ru-RU"/>
        </w:rPr>
        <w:t>Боков как будто не обращает на него внимания и обращается к Козыреву.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>БОКОВ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>317-я? Посягательство на жизнь сотрудника, от 12 до высшей меры?</w:t>
      </w:r>
      <w:r w:rsidRPr="00485995">
        <w:rPr>
          <w:lang w:val="ru-RU"/>
        </w:rPr>
        <w:br/>
      </w:r>
      <w:r>
        <w:rPr>
          <w:color w:val="000000"/>
        </w:rPr>
        <w:t>ГАЧЕЧИЛАДЗЕ</w:t>
      </w:r>
      <w:r>
        <w:br/>
      </w:r>
      <w:proofErr w:type="spellStart"/>
      <w:r>
        <w:rPr>
          <w:color w:val="000000"/>
        </w:rPr>
        <w:t>Какое</w:t>
      </w:r>
      <w:proofErr w:type="spellEnd"/>
      <w:r>
        <w:rPr>
          <w:color w:val="000000"/>
        </w:rPr>
        <w:t xml:space="preserve">?! </w:t>
      </w:r>
      <w:r w:rsidRPr="00485995">
        <w:rPr>
          <w:color w:val="000000"/>
          <w:lang w:val="ru-RU"/>
        </w:rPr>
        <w:t xml:space="preserve">Это </w:t>
      </w:r>
      <w:proofErr w:type="gramStart"/>
      <w:r w:rsidRPr="00485995">
        <w:rPr>
          <w:color w:val="000000"/>
          <w:lang w:val="ru-RU"/>
        </w:rPr>
        <w:t>на маю</w:t>
      </w:r>
      <w:proofErr w:type="gramEnd"/>
      <w:r w:rsidRPr="00485995">
        <w:rPr>
          <w:color w:val="000000"/>
          <w:lang w:val="ru-RU"/>
        </w:rPr>
        <w:t xml:space="preserve"> жизнь посягательства была! Он бы меня убил!</w:t>
      </w:r>
      <w:r w:rsidRPr="00485995">
        <w:rPr>
          <w:lang w:val="ru-RU"/>
        </w:rPr>
        <w:br/>
      </w:r>
      <w:r>
        <w:rPr>
          <w:color w:val="000000"/>
        </w:rPr>
        <w:t>КОЗЫРЕВ</w:t>
      </w:r>
      <w:r>
        <w:br/>
      </w:r>
      <w:proofErr w:type="spellStart"/>
      <w:r>
        <w:rPr>
          <w:color w:val="000000"/>
        </w:rPr>
        <w:t>Рассказывай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давай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порядку</w:t>
      </w:r>
      <w:proofErr w:type="spellEnd"/>
      <w:r>
        <w:rPr>
          <w:color w:val="000000"/>
        </w:rPr>
        <w:t>.</w:t>
      </w:r>
      <w:r>
        <w:br/>
      </w:r>
      <w:r>
        <w:rPr>
          <w:color w:val="000000"/>
        </w:rPr>
        <w:t>ГАЧЕЧИЛАДЗЕ</w:t>
      </w:r>
      <w:r>
        <w:br/>
      </w:r>
      <w:proofErr w:type="spellStart"/>
      <w:r>
        <w:rPr>
          <w:color w:val="000000"/>
        </w:rPr>
        <w:t>Здравствуйте</w:t>
      </w:r>
      <w:proofErr w:type="spellEnd"/>
      <w:r>
        <w:rPr>
          <w:color w:val="000000"/>
        </w:rPr>
        <w:t xml:space="preserve">. </w:t>
      </w:r>
      <w:r w:rsidRPr="00485995">
        <w:rPr>
          <w:color w:val="000000"/>
          <w:lang w:val="ru-RU"/>
        </w:rPr>
        <w:t xml:space="preserve">Я водила. Мне сказали </w:t>
      </w:r>
      <w:proofErr w:type="spellStart"/>
      <w:r w:rsidRPr="00485995">
        <w:rPr>
          <w:color w:val="000000"/>
          <w:lang w:val="ru-RU"/>
        </w:rPr>
        <w:t>приехай</w:t>
      </w:r>
      <w:proofErr w:type="spellEnd"/>
      <w:r w:rsidRPr="00485995">
        <w:rPr>
          <w:color w:val="000000"/>
          <w:lang w:val="ru-RU"/>
        </w:rPr>
        <w:t xml:space="preserve"> - забери, </w:t>
      </w:r>
      <w:proofErr w:type="spellStart"/>
      <w:r w:rsidRPr="00485995">
        <w:rPr>
          <w:color w:val="000000"/>
          <w:lang w:val="ru-RU"/>
        </w:rPr>
        <w:t>дэньги</w:t>
      </w:r>
      <w:proofErr w:type="spellEnd"/>
      <w:r w:rsidRPr="00485995">
        <w:rPr>
          <w:color w:val="000000"/>
          <w:lang w:val="ru-RU"/>
        </w:rPr>
        <w:t xml:space="preserve"> Семёну дай. Ну я приехал забирать. Загрузили, я ему </w:t>
      </w:r>
      <w:proofErr w:type="spellStart"/>
      <w:r w:rsidRPr="00485995">
        <w:rPr>
          <w:color w:val="000000"/>
          <w:lang w:val="ru-RU"/>
        </w:rPr>
        <w:t>дэньги</w:t>
      </w:r>
      <w:proofErr w:type="spellEnd"/>
      <w:r w:rsidRPr="00485995">
        <w:rPr>
          <w:color w:val="000000"/>
          <w:lang w:val="ru-RU"/>
        </w:rPr>
        <w:t xml:space="preserve"> стал </w:t>
      </w:r>
      <w:r w:rsidRPr="00485995">
        <w:rPr>
          <w:color w:val="000000"/>
          <w:lang w:val="ru-RU"/>
        </w:rPr>
        <w:lastRenderedPageBreak/>
        <w:t>давать и тут он орёт “</w:t>
      </w:r>
      <w:proofErr w:type="spellStart"/>
      <w:r w:rsidRPr="00485995">
        <w:rPr>
          <w:color w:val="000000"/>
          <w:lang w:val="ru-RU"/>
        </w:rPr>
        <w:t>Ехай</w:t>
      </w:r>
      <w:proofErr w:type="spellEnd"/>
      <w:r w:rsidRPr="00485995">
        <w:rPr>
          <w:color w:val="000000"/>
          <w:lang w:val="ru-RU"/>
        </w:rPr>
        <w:t xml:space="preserve">, </w:t>
      </w:r>
      <w:proofErr w:type="spellStart"/>
      <w:r w:rsidRPr="00485995">
        <w:rPr>
          <w:color w:val="000000"/>
          <w:lang w:val="ru-RU"/>
        </w:rPr>
        <w:t>ехай</w:t>
      </w:r>
      <w:proofErr w:type="spellEnd"/>
      <w:r w:rsidRPr="00485995">
        <w:rPr>
          <w:color w:val="000000"/>
          <w:lang w:val="ru-RU"/>
        </w:rPr>
        <w:t>!” и ну поехал. А тут это вы. И мне что было делать?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>БОКОВ</w:t>
      </w:r>
      <w:r w:rsidRPr="00485995">
        <w:rPr>
          <w:lang w:val="ru-RU"/>
        </w:rPr>
        <w:br/>
      </w:r>
      <w:proofErr w:type="spellStart"/>
      <w:r w:rsidRPr="00485995">
        <w:rPr>
          <w:color w:val="000000"/>
          <w:lang w:val="ru-RU"/>
        </w:rPr>
        <w:t>Макурин</w:t>
      </w:r>
      <w:proofErr w:type="spellEnd"/>
      <w:r w:rsidRPr="00485995">
        <w:rPr>
          <w:color w:val="000000"/>
          <w:lang w:val="ru-RU"/>
        </w:rPr>
        <w:t>, получается, ваш подельник по расхищению государственной собственности? В особо крупных?</w:t>
      </w:r>
      <w:r w:rsidRPr="00485995">
        <w:rPr>
          <w:lang w:val="ru-RU"/>
        </w:rPr>
        <w:br/>
      </w:r>
      <w:r>
        <w:rPr>
          <w:color w:val="000000"/>
        </w:rPr>
        <w:t>ГАЧЕЧИЛАДЗЕ</w:t>
      </w:r>
      <w:r>
        <w:br/>
      </w:r>
      <w:proofErr w:type="spellStart"/>
      <w:r>
        <w:rPr>
          <w:color w:val="000000"/>
        </w:rPr>
        <w:t>Нет</w:t>
      </w:r>
      <w:proofErr w:type="spellEnd"/>
      <w:r>
        <w:rPr>
          <w:color w:val="000000"/>
        </w:rPr>
        <w:t xml:space="preserve">! </w:t>
      </w:r>
      <w:r w:rsidRPr="00485995">
        <w:rPr>
          <w:color w:val="000000"/>
          <w:lang w:val="ru-RU"/>
        </w:rPr>
        <w:t>Я же говорю - я водила. Мне куда сказали - я туда поехал.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>Смотрит на Бокова, ища поддержки, но, не найдя её, замолкает.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>БОКОВ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>Кто вам сказал?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>ГАЧЕЧИЛАДЗЕ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>Начальник автобазы.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>БОКОВ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>То есть ещё и преступное сообщество, банда даже, можно сказать?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>Открывается дверь, в кабинет проскальзывает Добровольская. Тихонько садится за стол.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>КОЗЫРЕВ</w:t>
      </w:r>
      <w:r w:rsidRPr="00485995">
        <w:rPr>
          <w:lang w:val="ru-RU"/>
        </w:rPr>
        <w:br/>
      </w:r>
      <w:proofErr w:type="spellStart"/>
      <w:r w:rsidRPr="00485995">
        <w:rPr>
          <w:color w:val="000000"/>
          <w:lang w:val="ru-RU"/>
        </w:rPr>
        <w:t>Макурина</w:t>
      </w:r>
      <w:proofErr w:type="spellEnd"/>
      <w:r w:rsidRPr="00485995">
        <w:rPr>
          <w:color w:val="000000"/>
          <w:lang w:val="ru-RU"/>
        </w:rPr>
        <w:t xml:space="preserve"> давно знаешь?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>ГАЧЕЧИЛАДЗЕ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>Ну… Со школы где-то.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>КОЗЫРЕВ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>Получается, он твой друг детства.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>ГАЧЕЧИЛАДЗЕ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 xml:space="preserve">Не, какой друг, он псих. Со школы псих. С ним никто не дружил. И потом он ещё мальчика хотел, </w:t>
      </w:r>
      <w:proofErr w:type="spellStart"/>
      <w:r w:rsidRPr="00485995">
        <w:rPr>
          <w:color w:val="000000"/>
          <w:lang w:val="ru-RU"/>
        </w:rPr>
        <w:t>извинити</w:t>
      </w:r>
      <w:proofErr w:type="spellEnd"/>
      <w:r w:rsidRPr="00485995">
        <w:rPr>
          <w:color w:val="000000"/>
          <w:lang w:val="ru-RU"/>
        </w:rPr>
        <w:t>…выебать… ребёнка! Какой друг?!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>БОКОВ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>Ты его боялся?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>ГАЧЕЧИЛАДЗЕ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>Никто не боялся его, как боялся? Его все чморили, били, он опущенный вообще, какой боялся?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>Внезапно настроения водителя меняется: из “очень крутого” он превращается в “испуганного”.</w:t>
      </w:r>
      <w:r w:rsidRPr="00485995">
        <w:rPr>
          <w:lang w:val="ru-RU"/>
        </w:rPr>
        <w:br/>
      </w:r>
      <w:r>
        <w:rPr>
          <w:color w:val="000000"/>
        </w:rPr>
        <w:t>ГАЧЕЧИЛАДЗЕ</w:t>
      </w:r>
      <w:r>
        <w:br/>
      </w:r>
      <w:proofErr w:type="spellStart"/>
      <w:r>
        <w:rPr>
          <w:color w:val="000000"/>
        </w:rPr>
        <w:t>Но</w:t>
      </w:r>
      <w:proofErr w:type="spellEnd"/>
      <w:r>
        <w:rPr>
          <w:color w:val="000000"/>
        </w:rPr>
        <w:t xml:space="preserve">! </w:t>
      </w:r>
      <w:r w:rsidRPr="00485995">
        <w:rPr>
          <w:color w:val="000000"/>
          <w:lang w:val="ru-RU"/>
        </w:rPr>
        <w:t>Тот раз у него нож был! Он сказал “</w:t>
      </w:r>
      <w:proofErr w:type="spellStart"/>
      <w:r w:rsidRPr="00485995">
        <w:rPr>
          <w:color w:val="000000"/>
          <w:lang w:val="ru-RU"/>
        </w:rPr>
        <w:t>ехай</w:t>
      </w:r>
      <w:proofErr w:type="spellEnd"/>
      <w:r w:rsidRPr="00485995">
        <w:rPr>
          <w:color w:val="000000"/>
          <w:lang w:val="ru-RU"/>
        </w:rPr>
        <w:t>, а то зарежу”, и я поехал. Потом говорит: “в лес сворачивай давай”. Я, видели, медленней поехал к обочине, чтоб вы догнали.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>БОКОВ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>Ты на суде лучше молчи, меньше дадут.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>ГАЧЕЧИЛАДЗЕ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>Какой суд?! За что?! Я водила просто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>(крестится двумя руками в наручниках)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>Я не знаю. Я ничего не знаю. Вот перед Богом клянусь. Эта ни я.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>ДОБРОВОЛЬСКАЯ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 xml:space="preserve">Как вы считаете, </w:t>
      </w:r>
      <w:proofErr w:type="spellStart"/>
      <w:r w:rsidRPr="00485995">
        <w:rPr>
          <w:color w:val="000000"/>
          <w:lang w:val="ru-RU"/>
        </w:rPr>
        <w:t>Макурин</w:t>
      </w:r>
      <w:proofErr w:type="spellEnd"/>
      <w:r w:rsidRPr="00485995">
        <w:rPr>
          <w:color w:val="000000"/>
          <w:lang w:val="ru-RU"/>
        </w:rPr>
        <w:t xml:space="preserve"> может убить?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>ГАЧЕЧИЛАДЗЕ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>Голову отрезать мог, а убить… не знаю.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>Все молчат, водитель чувствует себя неловко.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>ГАЧЕЧИЛАДЗЕ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>Можно сигарету возьму?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>Берёт сигарету, в наручниках, закуривает и заполняет паузу.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>ГАЧЕЧИЛАДЗЕ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 xml:space="preserve">Он ножи классные делал, прям - </w:t>
      </w:r>
      <w:proofErr w:type="spellStart"/>
      <w:r w:rsidRPr="00485995">
        <w:rPr>
          <w:color w:val="000000"/>
          <w:lang w:val="ru-RU"/>
        </w:rPr>
        <w:t>вжух</w:t>
      </w:r>
      <w:proofErr w:type="spellEnd"/>
      <w:r w:rsidRPr="00485995">
        <w:rPr>
          <w:color w:val="000000"/>
          <w:lang w:val="ru-RU"/>
        </w:rPr>
        <w:t xml:space="preserve"> - и нету головы…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lastRenderedPageBreak/>
        <w:t>БОКОВ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>Сейчас за соучастие в убийстве ребёнка пойдёшь. Какой головы нету?</w:t>
      </w:r>
      <w:r w:rsidRPr="00485995">
        <w:rPr>
          <w:lang w:val="ru-RU"/>
        </w:rPr>
        <w:br/>
      </w:r>
      <w:r>
        <w:rPr>
          <w:color w:val="000000"/>
        </w:rPr>
        <w:t>ГАЧЕЧИЛАДЗЕ</w:t>
      </w:r>
      <w:r>
        <w:br/>
      </w:r>
      <w:proofErr w:type="spellStart"/>
      <w:r>
        <w:rPr>
          <w:color w:val="000000"/>
        </w:rPr>
        <w:t>Свиной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овечьей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гусьей</w:t>
      </w:r>
      <w:proofErr w:type="spellEnd"/>
      <w:r>
        <w:rPr>
          <w:color w:val="000000"/>
        </w:rPr>
        <w:t xml:space="preserve">… </w:t>
      </w:r>
      <w:proofErr w:type="spellStart"/>
      <w:r>
        <w:rPr>
          <w:color w:val="000000"/>
        </w:rPr>
        <w:t>Тот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день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тоже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смотрю</w:t>
      </w:r>
      <w:proofErr w:type="spellEnd"/>
      <w:r>
        <w:rPr>
          <w:color w:val="000000"/>
        </w:rPr>
        <w:t xml:space="preserve"> - </w:t>
      </w:r>
      <w:proofErr w:type="spellStart"/>
      <w:r>
        <w:rPr>
          <w:color w:val="000000"/>
        </w:rPr>
        <w:t>кровь</w:t>
      </w:r>
      <w:proofErr w:type="spellEnd"/>
      <w:r>
        <w:rPr>
          <w:color w:val="000000"/>
        </w:rPr>
        <w:t xml:space="preserve">! </w:t>
      </w:r>
      <w:r w:rsidRPr="00485995">
        <w:rPr>
          <w:color w:val="000000"/>
          <w:lang w:val="ru-RU"/>
        </w:rPr>
        <w:t>Откуда кровь?! Говорит — это я нож проверял. Голову опять резал! Псих, ну.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>БОКОВ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>Где он может прятаться?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>ГАЧЕЧИЛАДЗЕ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>В церкви, в бане, или у мамы. У него своя баня, его с такой бани… ну выгоняли! Если бы у мамы - она уже пришла бы к вам сама. Она его и в первый раз тогда сдала, с мальчиком когда. Каким человеком надо быть, чтобы мама тебя родная сдала!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>БОКОВ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>Уведите.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>ГАЧЕЧИЛАДЗЕ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>(оборачиваясь)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>Убить, я думаю, мог, если кто слабее.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>Боков снимает телефонную трубку, набирает номер.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>БОКОВ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>Наблюдение поставить возле церкви, дома у него и у матери… внимательных.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 xml:space="preserve">Дежурный 1 выводит закованного в наручники </w:t>
      </w:r>
      <w:proofErr w:type="spellStart"/>
      <w:r w:rsidRPr="00485995">
        <w:rPr>
          <w:color w:val="000000"/>
          <w:lang w:val="ru-RU"/>
        </w:rPr>
        <w:t>Гачечиладзе</w:t>
      </w:r>
      <w:proofErr w:type="spellEnd"/>
      <w:r w:rsidRPr="00485995">
        <w:rPr>
          <w:color w:val="000000"/>
          <w:lang w:val="ru-RU"/>
        </w:rPr>
        <w:t>.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>БОКОВ</w:t>
      </w:r>
      <w:r w:rsidRPr="00485995">
        <w:rPr>
          <w:lang w:val="ru-RU"/>
        </w:rPr>
        <w:br/>
      </w:r>
      <w:proofErr w:type="spellStart"/>
      <w:r w:rsidRPr="00485995">
        <w:rPr>
          <w:color w:val="000000"/>
          <w:lang w:val="ru-RU"/>
        </w:rPr>
        <w:t>Заебисьсвидетель</w:t>
      </w:r>
      <w:proofErr w:type="spellEnd"/>
      <w:r w:rsidRPr="00485995">
        <w:rPr>
          <w:color w:val="000000"/>
          <w:lang w:val="ru-RU"/>
        </w:rPr>
        <w:t>.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>Боков подходит к столу Козырева, смотрит на его карты.</w:t>
      </w:r>
      <w:r w:rsidRPr="00485995">
        <w:rPr>
          <w:lang w:val="ru-RU"/>
        </w:rPr>
        <w:br/>
      </w:r>
      <w:r>
        <w:rPr>
          <w:color w:val="000000"/>
        </w:rPr>
        <w:t>БОКОВ</w:t>
      </w:r>
      <w:r>
        <w:br/>
      </w:r>
      <w:proofErr w:type="spellStart"/>
      <w:r>
        <w:rPr>
          <w:color w:val="000000"/>
        </w:rPr>
        <w:t>Значит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жеж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так</w:t>
      </w:r>
      <w:proofErr w:type="spellEnd"/>
      <w:r>
        <w:rPr>
          <w:color w:val="000000"/>
        </w:rPr>
        <w:t xml:space="preserve">. </w:t>
      </w:r>
      <w:r w:rsidRPr="00485995">
        <w:rPr>
          <w:color w:val="000000"/>
          <w:lang w:val="ru-RU"/>
        </w:rPr>
        <w:t xml:space="preserve">Добровольская, с тебя ордер на обыск у </w:t>
      </w:r>
      <w:proofErr w:type="spellStart"/>
      <w:r w:rsidRPr="00485995">
        <w:rPr>
          <w:color w:val="000000"/>
          <w:lang w:val="ru-RU"/>
        </w:rPr>
        <w:t>Макурина</w:t>
      </w:r>
      <w:proofErr w:type="spellEnd"/>
      <w:r w:rsidRPr="00485995">
        <w:rPr>
          <w:color w:val="000000"/>
          <w:lang w:val="ru-RU"/>
        </w:rPr>
        <w:t>. Потом закончишь с установлением личности погибшего мальчика. Ордер мне нужен вчерашним числом.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>Валера, поедешь с экспертами, посмотришь там всё и зафиксируешь результаты обыска.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 xml:space="preserve">А я вернусь через полчаса, а то </w:t>
      </w:r>
      <w:proofErr w:type="spellStart"/>
      <w:r w:rsidRPr="00485995">
        <w:rPr>
          <w:color w:val="000000"/>
          <w:lang w:val="ru-RU"/>
        </w:rPr>
        <w:t>жеж</w:t>
      </w:r>
      <w:proofErr w:type="spellEnd"/>
      <w:r w:rsidRPr="00485995">
        <w:rPr>
          <w:color w:val="000000"/>
          <w:lang w:val="ru-RU"/>
        </w:rPr>
        <w:t xml:space="preserve"> уже воняю как КПЗ.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>Не дожидаясь ответа, Боков выходит из кабинета.</w:t>
      </w:r>
      <w:r w:rsidR="00DF3067">
        <w:rPr>
          <w:color w:val="000000"/>
          <w:lang w:val="ru-RU"/>
        </w:rPr>
        <w:t xml:space="preserve"> </w:t>
      </w:r>
      <w:r w:rsidRPr="00485995">
        <w:rPr>
          <w:color w:val="000000"/>
          <w:lang w:val="ru-RU"/>
        </w:rPr>
        <w:t>Добровольская и Козырев тоже выходят. В коридоре расходятся в разные стороны.</w:t>
      </w:r>
    </w:p>
    <w:p w14:paraId="45003509" w14:textId="77777777" w:rsidR="00536A5A" w:rsidRPr="00485995" w:rsidRDefault="00536A5A" w:rsidP="00536A5A">
      <w:pPr>
        <w:rPr>
          <w:lang w:val="ru-RU"/>
        </w:rPr>
      </w:pPr>
    </w:p>
    <w:p w14:paraId="33FF6161" w14:textId="6BB528FF" w:rsidR="00536A5A" w:rsidRPr="00485995" w:rsidRDefault="00536A5A" w:rsidP="00536A5A">
      <w:pPr>
        <w:rPr>
          <w:lang w:val="ru-RU"/>
        </w:rPr>
      </w:pPr>
      <w:r w:rsidRPr="00485995">
        <w:rPr>
          <w:b/>
          <w:color w:val="000000"/>
          <w:lang w:val="ru-RU"/>
        </w:rPr>
        <w:t>3-10-А. ИНТ. ОТДЕЛЕНИЕ МИЛИЦИИ ОДИНЦОВО.КОРИДОР 6</w:t>
      </w:r>
      <w:r w:rsidRPr="00485995">
        <w:rPr>
          <w:lang w:val="ru-RU"/>
        </w:rPr>
        <w:br/>
      </w:r>
      <w:r w:rsidRPr="00485995">
        <w:rPr>
          <w:b/>
          <w:color w:val="000000"/>
          <w:lang w:val="ru-RU"/>
        </w:rPr>
        <w:t>КОЗЫРЕВ, ДОБРОВОЛЬСКАЯ</w:t>
      </w:r>
      <w:r w:rsidR="00DF3067">
        <w:rPr>
          <w:b/>
          <w:color w:val="000000"/>
          <w:lang w:val="ru-RU"/>
        </w:rPr>
        <w:t>, сотрудники милиции (2)</w:t>
      </w:r>
      <w:r w:rsidRPr="00485995">
        <w:rPr>
          <w:b/>
          <w:color w:val="000000"/>
          <w:lang w:val="ru-RU"/>
        </w:rPr>
        <w:t xml:space="preserve"> (01:10)</w:t>
      </w:r>
      <w:r w:rsidRPr="00485995">
        <w:rPr>
          <w:lang w:val="ru-RU"/>
        </w:rPr>
        <w:br/>
      </w:r>
    </w:p>
    <w:p w14:paraId="6747882C" w14:textId="1FF2B600" w:rsidR="00536A5A" w:rsidRPr="00485995" w:rsidRDefault="00536A5A" w:rsidP="00536A5A">
      <w:pPr>
        <w:rPr>
          <w:lang w:val="ru-RU"/>
        </w:rPr>
      </w:pPr>
      <w:r w:rsidRPr="00485995">
        <w:rPr>
          <w:color w:val="000000"/>
          <w:lang w:val="ru-RU"/>
        </w:rPr>
        <w:t>Козырев и Добровольская идут по коридору.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>КОЗЫРЕВ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>Заебись</w:t>
      </w:r>
      <w:r w:rsidR="00DF3067">
        <w:rPr>
          <w:color w:val="000000"/>
          <w:lang w:val="ru-RU"/>
        </w:rPr>
        <w:t xml:space="preserve"> </w:t>
      </w:r>
      <w:r w:rsidRPr="00485995">
        <w:rPr>
          <w:color w:val="000000"/>
          <w:lang w:val="ru-RU"/>
        </w:rPr>
        <w:t>руководитель.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>КОЗЫРЕВ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>У тебя всё нормально?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>ДОБРОВОЛЬСКАЯ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>Да, спасибо, дочь разбила нос в детском саду, не могла её одну бросить.</w:t>
      </w:r>
      <w:r w:rsidRPr="00485995">
        <w:rPr>
          <w:lang w:val="ru-RU"/>
        </w:rPr>
        <w:br/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>КОЗЫРЕВ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>Тогда понятно, почему у тебя руки по локоть в крови, если быстро перекисью залить, должна отойти.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 xml:space="preserve">Добровольская смотрит на свою блузку, рукав действительно в </w:t>
      </w:r>
      <w:r w:rsidRPr="00485995">
        <w:rPr>
          <w:color w:val="000000"/>
          <w:lang w:val="ru-RU"/>
        </w:rPr>
        <w:lastRenderedPageBreak/>
        <w:t>пятнах крови.</w:t>
      </w:r>
      <w:r w:rsidRPr="00485995">
        <w:rPr>
          <w:lang w:val="ru-RU"/>
        </w:rPr>
        <w:br/>
      </w:r>
      <w:r>
        <w:rPr>
          <w:color w:val="000000"/>
        </w:rPr>
        <w:t>ДОБРОВОЛЬСКАЯ</w:t>
      </w:r>
      <w:r>
        <w:br/>
      </w:r>
      <w:proofErr w:type="spellStart"/>
      <w:r>
        <w:rPr>
          <w:color w:val="000000"/>
        </w:rPr>
        <w:t>Спасибо</w:t>
      </w:r>
      <w:proofErr w:type="spellEnd"/>
      <w:r>
        <w:rPr>
          <w:color w:val="000000"/>
        </w:rPr>
        <w:t xml:space="preserve">, я </w:t>
      </w:r>
      <w:proofErr w:type="spellStart"/>
      <w:r>
        <w:rPr>
          <w:color w:val="000000"/>
        </w:rPr>
        <w:t>китель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сверху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надену</w:t>
      </w:r>
      <w:proofErr w:type="spellEnd"/>
      <w:r>
        <w:rPr>
          <w:color w:val="000000"/>
        </w:rPr>
        <w:t xml:space="preserve"> - и </w:t>
      </w:r>
      <w:proofErr w:type="spellStart"/>
      <w:r>
        <w:rPr>
          <w:color w:val="000000"/>
        </w:rPr>
        <w:t>нормально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будет</w:t>
      </w:r>
      <w:proofErr w:type="spellEnd"/>
      <w:r>
        <w:rPr>
          <w:color w:val="000000"/>
        </w:rPr>
        <w:t xml:space="preserve">. </w:t>
      </w:r>
      <w:r w:rsidRPr="00485995">
        <w:rPr>
          <w:color w:val="000000"/>
          <w:lang w:val="ru-RU"/>
        </w:rPr>
        <w:t>Как вы думаете, я могу отказаться выписывать ордер задним числом?</w:t>
      </w:r>
      <w:r w:rsidRPr="00485995">
        <w:rPr>
          <w:lang w:val="ru-RU"/>
        </w:rPr>
        <w:br/>
      </w:r>
      <w:r>
        <w:rPr>
          <w:color w:val="000000"/>
        </w:rPr>
        <w:t>КОЗЫРЕВ</w:t>
      </w:r>
      <w:r>
        <w:br/>
      </w:r>
      <w:proofErr w:type="spellStart"/>
      <w:r>
        <w:rPr>
          <w:color w:val="000000"/>
        </w:rPr>
        <w:t>Можешь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конечно</w:t>
      </w:r>
      <w:proofErr w:type="spellEnd"/>
      <w:r>
        <w:rPr>
          <w:color w:val="000000"/>
        </w:rPr>
        <w:t xml:space="preserve">. </w:t>
      </w:r>
      <w:r w:rsidRPr="00485995">
        <w:rPr>
          <w:color w:val="000000"/>
          <w:lang w:val="ru-RU"/>
        </w:rPr>
        <w:t>Но зачем? Не стоит обострять отношения, какая разница, какое там число. Ордер и ордер. А так придётся Бокову писать объяснительные.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>ДОБРОВОЛЬСКАЯ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>Вообще-то я так никогда не делала. Но если вы оба считаете, что это нам поможет поймать убийцу – хорошо. Я напишу.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>ДОБРОВОЛЬСКАЯ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 xml:space="preserve">Неужели это правда </w:t>
      </w:r>
      <w:proofErr w:type="spellStart"/>
      <w:r w:rsidRPr="00485995">
        <w:rPr>
          <w:color w:val="000000"/>
          <w:lang w:val="ru-RU"/>
        </w:rPr>
        <w:t>Макурин</w:t>
      </w:r>
      <w:proofErr w:type="spellEnd"/>
      <w:r w:rsidRPr="00485995">
        <w:rPr>
          <w:color w:val="000000"/>
          <w:lang w:val="ru-RU"/>
        </w:rPr>
        <w:t>, и мы так глупо его потеряли?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>КОЗЫРЕВ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>Не мы, а Боков, а у меня пока только внутреннее ощущение, что такой примитивный уголовник не может быть таким изобретательным маньяком. Но аргументов - нет.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>ДОБРОВОЛЬСКАЯ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 xml:space="preserve">Если убитый мальчик - действительно Женя из детского дома, у них с </w:t>
      </w:r>
      <w:proofErr w:type="spellStart"/>
      <w:r w:rsidRPr="00485995">
        <w:rPr>
          <w:color w:val="000000"/>
          <w:lang w:val="ru-RU"/>
        </w:rPr>
        <w:t>Макуриным</w:t>
      </w:r>
      <w:proofErr w:type="spellEnd"/>
      <w:r w:rsidRPr="00485995">
        <w:rPr>
          <w:color w:val="000000"/>
          <w:lang w:val="ru-RU"/>
        </w:rPr>
        <w:t xml:space="preserve"> есть общая черта: и тот, и другой ходили в церковь. Я перепроверю. Может это как-то поможет.</w:t>
      </w:r>
    </w:p>
    <w:p w14:paraId="3E3FFA31" w14:textId="77777777" w:rsidR="00536A5A" w:rsidRPr="00485995" w:rsidRDefault="00536A5A" w:rsidP="00536A5A">
      <w:pPr>
        <w:rPr>
          <w:lang w:val="ru-RU"/>
        </w:rPr>
      </w:pPr>
    </w:p>
    <w:p w14:paraId="376E0D75" w14:textId="1CFADA81" w:rsidR="00536A5A" w:rsidRPr="00485995" w:rsidRDefault="00536A5A" w:rsidP="00536A5A">
      <w:pPr>
        <w:rPr>
          <w:lang w:val="ru-RU"/>
        </w:rPr>
      </w:pPr>
      <w:r w:rsidRPr="00485995">
        <w:rPr>
          <w:b/>
          <w:color w:val="000000"/>
          <w:lang w:val="ru-RU"/>
        </w:rPr>
        <w:t xml:space="preserve">3-11. НАТ. ДЕТСКИЙ ДОМ.У ВОРОТ ДЕНЬ 7. </w:t>
      </w:r>
      <w:r w:rsidRPr="00485995">
        <w:rPr>
          <w:lang w:val="ru-RU"/>
        </w:rPr>
        <w:br/>
      </w:r>
      <w:r w:rsidRPr="00485995">
        <w:rPr>
          <w:b/>
          <w:color w:val="000000"/>
          <w:lang w:val="ru-RU"/>
        </w:rPr>
        <w:t>ДОБРОВОЛЬСКАЯ, ВАХТЁРША, НАЙДЁНОВА</w:t>
      </w:r>
      <w:r w:rsidR="004D7D07">
        <w:rPr>
          <w:b/>
          <w:color w:val="000000"/>
          <w:lang w:val="ru-RU"/>
        </w:rPr>
        <w:t>, дети детдома (4)</w:t>
      </w:r>
      <w:r w:rsidRPr="00485995">
        <w:rPr>
          <w:b/>
          <w:color w:val="000000"/>
          <w:lang w:val="ru-RU"/>
        </w:rPr>
        <w:t xml:space="preserve"> (00:42)</w:t>
      </w:r>
      <w:r w:rsidRPr="00485995">
        <w:rPr>
          <w:lang w:val="ru-RU"/>
        </w:rPr>
        <w:br/>
      </w:r>
    </w:p>
    <w:p w14:paraId="14070B50" w14:textId="77777777" w:rsidR="00536A5A" w:rsidRPr="00485995" w:rsidRDefault="00536A5A" w:rsidP="00536A5A">
      <w:pPr>
        <w:rPr>
          <w:lang w:val="ru-RU"/>
        </w:rPr>
      </w:pPr>
      <w:r w:rsidRPr="00485995">
        <w:rPr>
          <w:color w:val="000000"/>
          <w:lang w:val="ru-RU"/>
        </w:rPr>
        <w:t>Добровольская звонит в звонок на воротах, но дверь никто не открывает. Проходит вдоль забора - никого нет. Возвращается к машине.</w:t>
      </w:r>
    </w:p>
    <w:p w14:paraId="6D49AC50" w14:textId="77777777" w:rsidR="00536A5A" w:rsidRPr="00485995" w:rsidRDefault="00536A5A" w:rsidP="00536A5A">
      <w:pPr>
        <w:rPr>
          <w:lang w:val="ru-RU"/>
        </w:rPr>
      </w:pPr>
    </w:p>
    <w:p w14:paraId="3E64785E" w14:textId="77777777" w:rsidR="00536A5A" w:rsidRPr="00485995" w:rsidRDefault="00536A5A" w:rsidP="00536A5A">
      <w:pPr>
        <w:rPr>
          <w:lang w:val="ru-RU"/>
        </w:rPr>
      </w:pPr>
      <w:r>
        <w:rPr>
          <w:color w:val="000000"/>
        </w:rPr>
        <w:t> </w:t>
      </w:r>
      <w:r w:rsidRPr="00485995">
        <w:rPr>
          <w:color w:val="000000"/>
          <w:lang w:val="ru-RU"/>
        </w:rPr>
        <w:t>Сигналит. Долго. В окнах появляются дети. Смотрят, кто-то машет руками. Найденова стучит в окно, машет, и убегает. Наконец, из детского дома выходит Вахтёрша, идёт к воротам и открывает. За ней бежит Найдёнова.</w:t>
      </w:r>
    </w:p>
    <w:p w14:paraId="2F6A7901" w14:textId="77777777" w:rsidR="00536A5A" w:rsidRPr="00485995" w:rsidRDefault="00536A5A" w:rsidP="00536A5A">
      <w:pPr>
        <w:rPr>
          <w:lang w:val="ru-RU"/>
        </w:rPr>
      </w:pPr>
    </w:p>
    <w:p w14:paraId="22B0E073" w14:textId="77777777" w:rsidR="00536A5A" w:rsidRPr="00485995" w:rsidRDefault="00536A5A" w:rsidP="00536A5A">
      <w:pPr>
        <w:ind w:left="3166"/>
        <w:rPr>
          <w:lang w:val="ru-RU"/>
        </w:rPr>
      </w:pPr>
      <w:r w:rsidRPr="00485995">
        <w:rPr>
          <w:color w:val="000000"/>
          <w:lang w:val="ru-RU"/>
        </w:rPr>
        <w:t>ВАХТЁРША</w:t>
      </w:r>
    </w:p>
    <w:p w14:paraId="769F6162" w14:textId="77777777" w:rsidR="00536A5A" w:rsidRPr="00485995" w:rsidRDefault="00536A5A" w:rsidP="00536A5A">
      <w:pPr>
        <w:ind w:left="1441" w:right="2161"/>
        <w:rPr>
          <w:lang w:val="ru-RU"/>
        </w:rPr>
      </w:pPr>
      <w:r w:rsidRPr="00485995">
        <w:rPr>
          <w:color w:val="000000"/>
          <w:lang w:val="ru-RU"/>
        </w:rPr>
        <w:t>А нету директора сейчас, велено не пускать никого.</w:t>
      </w:r>
    </w:p>
    <w:p w14:paraId="5B67E2FD" w14:textId="77777777" w:rsidR="00536A5A" w:rsidRPr="00485995" w:rsidRDefault="00536A5A" w:rsidP="00536A5A">
      <w:pPr>
        <w:rPr>
          <w:lang w:val="ru-RU"/>
        </w:rPr>
      </w:pPr>
    </w:p>
    <w:p w14:paraId="3B7BDD73" w14:textId="77777777" w:rsidR="00536A5A" w:rsidRPr="00485995" w:rsidRDefault="00536A5A" w:rsidP="00536A5A">
      <w:pPr>
        <w:ind w:left="3166"/>
        <w:rPr>
          <w:lang w:val="ru-RU"/>
        </w:rPr>
      </w:pPr>
      <w:r w:rsidRPr="00485995">
        <w:rPr>
          <w:color w:val="000000"/>
          <w:lang w:val="ru-RU"/>
        </w:rPr>
        <w:t>ДОБРОВОЛЬСКАЯ</w:t>
      </w:r>
    </w:p>
    <w:p w14:paraId="19EB60F1" w14:textId="77777777" w:rsidR="00536A5A" w:rsidRPr="00485995" w:rsidRDefault="00536A5A" w:rsidP="00536A5A">
      <w:pPr>
        <w:ind w:left="2303"/>
        <w:rPr>
          <w:lang w:val="ru-RU"/>
        </w:rPr>
      </w:pPr>
      <w:r w:rsidRPr="00485995">
        <w:rPr>
          <w:color w:val="000000"/>
          <w:lang w:val="ru-RU"/>
        </w:rPr>
        <w:t>(показывает удостоверение)</w:t>
      </w:r>
    </w:p>
    <w:p w14:paraId="75F2C10F" w14:textId="77777777" w:rsidR="00536A5A" w:rsidRPr="00485995" w:rsidRDefault="00536A5A" w:rsidP="00536A5A">
      <w:pPr>
        <w:ind w:left="1441" w:right="2161"/>
        <w:rPr>
          <w:lang w:val="ru-RU"/>
        </w:rPr>
      </w:pPr>
      <w:r w:rsidRPr="00485995">
        <w:rPr>
          <w:color w:val="000000"/>
          <w:lang w:val="ru-RU"/>
        </w:rPr>
        <w:t>Здравствуйте, по закону вы обязаны меня впустить.</w:t>
      </w:r>
    </w:p>
    <w:p w14:paraId="7CE54F89" w14:textId="77777777" w:rsidR="00536A5A" w:rsidRPr="00485995" w:rsidRDefault="00536A5A" w:rsidP="00536A5A">
      <w:pPr>
        <w:rPr>
          <w:lang w:val="ru-RU"/>
        </w:rPr>
      </w:pPr>
    </w:p>
    <w:p w14:paraId="04293AFA" w14:textId="77777777" w:rsidR="00536A5A" w:rsidRPr="00485995" w:rsidRDefault="00536A5A" w:rsidP="00536A5A">
      <w:pPr>
        <w:rPr>
          <w:lang w:val="ru-RU"/>
        </w:rPr>
      </w:pPr>
      <w:r w:rsidRPr="00485995">
        <w:rPr>
          <w:color w:val="000000"/>
          <w:lang w:val="ru-RU"/>
        </w:rPr>
        <w:t>Вахтёрша с причитанием и неудовольствием открывает ворота. Найдёнова бросается в объятия Добровольской, как к самому близкому и родному человеку на земле. Добровольская несколько растеряна, но тоже обнимает девочку. Проходят внутрь.</w:t>
      </w:r>
    </w:p>
    <w:p w14:paraId="3CC83434" w14:textId="77777777" w:rsidR="00536A5A" w:rsidRPr="00485995" w:rsidRDefault="00536A5A" w:rsidP="00536A5A">
      <w:pPr>
        <w:rPr>
          <w:lang w:val="ru-RU"/>
        </w:rPr>
      </w:pPr>
    </w:p>
    <w:p w14:paraId="67878F3F" w14:textId="5668694B" w:rsidR="00536A5A" w:rsidRPr="00485995" w:rsidRDefault="00536A5A" w:rsidP="00536A5A">
      <w:pPr>
        <w:rPr>
          <w:lang w:val="ru-RU"/>
        </w:rPr>
      </w:pPr>
      <w:r w:rsidRPr="00485995">
        <w:rPr>
          <w:b/>
          <w:color w:val="000000"/>
          <w:lang w:val="ru-RU"/>
        </w:rPr>
        <w:t xml:space="preserve">3-12. ИНТ. ДЕТСКИЙ ДОМ.ХОЛЛ КОРИДОР ДЕНЬ 7. </w:t>
      </w:r>
      <w:r w:rsidRPr="00485995">
        <w:rPr>
          <w:lang w:val="ru-RU"/>
        </w:rPr>
        <w:br/>
      </w:r>
      <w:r w:rsidRPr="00485995">
        <w:rPr>
          <w:b/>
          <w:color w:val="000000"/>
          <w:lang w:val="ru-RU"/>
        </w:rPr>
        <w:t>ДОБРОВОЛЬСКАЯ, НАЙДЁНОВА, ВАХТЁРША</w:t>
      </w:r>
      <w:r w:rsidR="004D7D07">
        <w:rPr>
          <w:b/>
          <w:color w:val="000000"/>
          <w:lang w:val="ru-RU"/>
        </w:rPr>
        <w:t>, дети детдома (3)</w:t>
      </w:r>
      <w:r w:rsidRPr="00485995">
        <w:rPr>
          <w:b/>
          <w:color w:val="000000"/>
          <w:lang w:val="ru-RU"/>
        </w:rPr>
        <w:t xml:space="preserve"> (00:31)</w:t>
      </w:r>
      <w:r w:rsidRPr="00485995">
        <w:rPr>
          <w:lang w:val="ru-RU"/>
        </w:rPr>
        <w:br/>
      </w:r>
    </w:p>
    <w:p w14:paraId="568F545A" w14:textId="77777777" w:rsidR="00536A5A" w:rsidRPr="00485995" w:rsidRDefault="00536A5A" w:rsidP="00536A5A">
      <w:pPr>
        <w:ind w:left="3166"/>
        <w:rPr>
          <w:lang w:val="ru-RU"/>
        </w:rPr>
      </w:pPr>
      <w:r w:rsidRPr="00485995">
        <w:rPr>
          <w:color w:val="000000"/>
          <w:lang w:val="ru-RU"/>
        </w:rPr>
        <w:t>ДОБРОВОЛЬСКАЯ</w:t>
      </w:r>
    </w:p>
    <w:p w14:paraId="53A3F32F" w14:textId="77777777" w:rsidR="00536A5A" w:rsidRPr="00485995" w:rsidRDefault="00536A5A" w:rsidP="00536A5A">
      <w:pPr>
        <w:ind w:left="1441" w:right="2161"/>
        <w:rPr>
          <w:lang w:val="ru-RU"/>
        </w:rPr>
      </w:pPr>
      <w:r w:rsidRPr="00485995">
        <w:rPr>
          <w:color w:val="000000"/>
          <w:lang w:val="ru-RU"/>
        </w:rPr>
        <w:lastRenderedPageBreak/>
        <w:t>Позвоните директору, скажите, что я её жду и это срочно.</w:t>
      </w:r>
    </w:p>
    <w:p w14:paraId="53B540E4" w14:textId="77777777" w:rsidR="00536A5A" w:rsidRPr="00485995" w:rsidRDefault="00536A5A" w:rsidP="00536A5A">
      <w:pPr>
        <w:rPr>
          <w:lang w:val="ru-RU"/>
        </w:rPr>
      </w:pPr>
    </w:p>
    <w:p w14:paraId="6B875D77" w14:textId="77777777" w:rsidR="00536A5A" w:rsidRPr="00485995" w:rsidRDefault="00536A5A" w:rsidP="00536A5A">
      <w:pPr>
        <w:rPr>
          <w:lang w:val="ru-RU"/>
        </w:rPr>
      </w:pPr>
      <w:r w:rsidRPr="00485995">
        <w:rPr>
          <w:color w:val="000000"/>
          <w:lang w:val="ru-RU"/>
        </w:rPr>
        <w:t>Вахтёрша поднимает трубку, причитая что-то вроде “господи, помилуй”, почти неразличимо, звонит.</w:t>
      </w:r>
    </w:p>
    <w:p w14:paraId="43199AFC" w14:textId="77777777" w:rsidR="00536A5A" w:rsidRPr="00485995" w:rsidRDefault="00536A5A" w:rsidP="00536A5A">
      <w:pPr>
        <w:rPr>
          <w:lang w:val="ru-RU"/>
        </w:rPr>
      </w:pPr>
    </w:p>
    <w:p w14:paraId="485BA005" w14:textId="77777777" w:rsidR="00536A5A" w:rsidRPr="00485995" w:rsidRDefault="00536A5A" w:rsidP="00536A5A">
      <w:pPr>
        <w:ind w:left="3166"/>
        <w:rPr>
          <w:lang w:val="ru-RU"/>
        </w:rPr>
      </w:pPr>
      <w:r w:rsidRPr="00485995">
        <w:rPr>
          <w:color w:val="000000"/>
          <w:lang w:val="ru-RU"/>
        </w:rPr>
        <w:t>НАЙДЕНОВА</w:t>
      </w:r>
    </w:p>
    <w:p w14:paraId="7E16BDEC" w14:textId="77777777" w:rsidR="00536A5A" w:rsidRPr="00485995" w:rsidRDefault="00536A5A" w:rsidP="00536A5A">
      <w:pPr>
        <w:ind w:left="1441" w:right="2161"/>
        <w:rPr>
          <w:lang w:val="ru-RU"/>
        </w:rPr>
      </w:pPr>
      <w:r w:rsidRPr="00485995">
        <w:rPr>
          <w:color w:val="000000"/>
          <w:lang w:val="ru-RU"/>
        </w:rPr>
        <w:t>Пойдёмте пока в библиотеку?</w:t>
      </w:r>
    </w:p>
    <w:p w14:paraId="49810C55" w14:textId="77777777" w:rsidR="00536A5A" w:rsidRPr="00485995" w:rsidRDefault="00536A5A" w:rsidP="00536A5A">
      <w:pPr>
        <w:rPr>
          <w:lang w:val="ru-RU"/>
        </w:rPr>
      </w:pPr>
    </w:p>
    <w:p w14:paraId="76C2ED9F" w14:textId="77777777" w:rsidR="00536A5A" w:rsidRPr="00485995" w:rsidRDefault="00536A5A" w:rsidP="00536A5A">
      <w:pPr>
        <w:ind w:left="3166"/>
        <w:rPr>
          <w:lang w:val="ru-RU"/>
        </w:rPr>
      </w:pPr>
      <w:r w:rsidRPr="00485995">
        <w:rPr>
          <w:color w:val="000000"/>
          <w:lang w:val="ru-RU"/>
        </w:rPr>
        <w:t>ВАХТЕРША</w:t>
      </w:r>
    </w:p>
    <w:p w14:paraId="2F22D750" w14:textId="77777777" w:rsidR="00536A5A" w:rsidRPr="00485995" w:rsidRDefault="00536A5A" w:rsidP="00536A5A">
      <w:pPr>
        <w:ind w:left="1441" w:right="2161"/>
        <w:rPr>
          <w:lang w:val="ru-RU"/>
        </w:rPr>
      </w:pPr>
      <w:r w:rsidRPr="00485995">
        <w:rPr>
          <w:color w:val="000000"/>
          <w:lang w:val="ru-RU"/>
        </w:rPr>
        <w:t>Иди в палату! Закрыта библиотека.</w:t>
      </w:r>
    </w:p>
    <w:p w14:paraId="66AAD6ED" w14:textId="77777777" w:rsidR="00536A5A" w:rsidRPr="00485995" w:rsidRDefault="00536A5A" w:rsidP="00536A5A">
      <w:pPr>
        <w:rPr>
          <w:lang w:val="ru-RU"/>
        </w:rPr>
      </w:pPr>
    </w:p>
    <w:p w14:paraId="43042B26" w14:textId="77777777" w:rsidR="00536A5A" w:rsidRPr="00485995" w:rsidRDefault="00536A5A" w:rsidP="00536A5A">
      <w:pPr>
        <w:ind w:left="3166"/>
        <w:rPr>
          <w:lang w:val="ru-RU"/>
        </w:rPr>
      </w:pPr>
      <w:r w:rsidRPr="00485995">
        <w:rPr>
          <w:color w:val="000000"/>
          <w:lang w:val="ru-RU"/>
        </w:rPr>
        <w:t>ДОБРОВОЛЬСКАЯ</w:t>
      </w:r>
    </w:p>
    <w:p w14:paraId="11F81D9C" w14:textId="77777777" w:rsidR="00536A5A" w:rsidRPr="00485995" w:rsidRDefault="00536A5A" w:rsidP="00536A5A">
      <w:pPr>
        <w:ind w:left="1441" w:right="2161"/>
        <w:rPr>
          <w:lang w:val="ru-RU"/>
        </w:rPr>
      </w:pPr>
      <w:r w:rsidRPr="00485995">
        <w:rPr>
          <w:color w:val="000000"/>
          <w:lang w:val="ru-RU"/>
        </w:rPr>
        <w:t>Откройте, пожалуйста.</w:t>
      </w:r>
    </w:p>
    <w:p w14:paraId="7694A41D" w14:textId="77777777" w:rsidR="00536A5A" w:rsidRPr="00485995" w:rsidRDefault="00536A5A" w:rsidP="00536A5A">
      <w:pPr>
        <w:rPr>
          <w:lang w:val="ru-RU"/>
        </w:rPr>
      </w:pPr>
    </w:p>
    <w:p w14:paraId="3F68E073" w14:textId="77777777" w:rsidR="00536A5A" w:rsidRPr="00485995" w:rsidRDefault="00536A5A" w:rsidP="00536A5A">
      <w:pPr>
        <w:rPr>
          <w:lang w:val="ru-RU"/>
        </w:rPr>
      </w:pPr>
      <w:r w:rsidRPr="00485995">
        <w:rPr>
          <w:color w:val="000000"/>
          <w:lang w:val="ru-RU"/>
        </w:rPr>
        <w:t>Вахтёрша слушает трубку с короткими гудками, кладёт её, закрывает дверь в детский дом на ключ и идёт по коридору, Добровольская и Найдёнова - за ней. Открывает ключом дверь в библиотеку. Найденова бежит к стеллажам.</w:t>
      </w:r>
    </w:p>
    <w:p w14:paraId="3577759E" w14:textId="77777777" w:rsidR="00536A5A" w:rsidRPr="00485995" w:rsidRDefault="00536A5A" w:rsidP="00536A5A">
      <w:pPr>
        <w:rPr>
          <w:lang w:val="ru-RU"/>
        </w:rPr>
      </w:pPr>
    </w:p>
    <w:p w14:paraId="42E80012" w14:textId="77777777" w:rsidR="00536A5A" w:rsidRPr="00485995" w:rsidRDefault="00536A5A" w:rsidP="00536A5A">
      <w:pPr>
        <w:ind w:left="3166"/>
        <w:rPr>
          <w:lang w:val="ru-RU"/>
        </w:rPr>
      </w:pPr>
      <w:r w:rsidRPr="00485995">
        <w:rPr>
          <w:color w:val="000000"/>
          <w:lang w:val="ru-RU"/>
        </w:rPr>
        <w:t>ДОБРОВОЛЬСКАЯ</w:t>
      </w:r>
    </w:p>
    <w:p w14:paraId="59578BED" w14:textId="77777777" w:rsidR="00536A5A" w:rsidRPr="00485995" w:rsidRDefault="00536A5A" w:rsidP="00536A5A">
      <w:pPr>
        <w:ind w:left="2303"/>
        <w:rPr>
          <w:lang w:val="ru-RU"/>
        </w:rPr>
      </w:pPr>
      <w:r w:rsidRPr="00485995">
        <w:rPr>
          <w:color w:val="000000"/>
          <w:lang w:val="ru-RU"/>
        </w:rPr>
        <w:t>(задержавшись в дверях)</w:t>
      </w:r>
    </w:p>
    <w:p w14:paraId="0E9FF7B0" w14:textId="77777777" w:rsidR="00536A5A" w:rsidRPr="00485995" w:rsidRDefault="00536A5A" w:rsidP="00536A5A">
      <w:pPr>
        <w:ind w:left="1441" w:right="2161"/>
        <w:rPr>
          <w:lang w:val="ru-RU"/>
        </w:rPr>
      </w:pPr>
      <w:r w:rsidRPr="00485995">
        <w:rPr>
          <w:color w:val="000000"/>
          <w:lang w:val="ru-RU"/>
        </w:rPr>
        <w:t>Вы нас оставьте пока, нам поговорить надо.</w:t>
      </w:r>
    </w:p>
    <w:p w14:paraId="29EDE6B1" w14:textId="77777777" w:rsidR="00536A5A" w:rsidRPr="00485995" w:rsidRDefault="00536A5A" w:rsidP="00536A5A">
      <w:pPr>
        <w:rPr>
          <w:lang w:val="ru-RU"/>
        </w:rPr>
      </w:pPr>
    </w:p>
    <w:p w14:paraId="26B7E048" w14:textId="77777777" w:rsidR="00536A5A" w:rsidRPr="00485995" w:rsidRDefault="00536A5A" w:rsidP="00536A5A">
      <w:pPr>
        <w:rPr>
          <w:lang w:val="ru-RU"/>
        </w:rPr>
      </w:pPr>
      <w:r w:rsidRPr="00485995">
        <w:rPr>
          <w:color w:val="000000"/>
          <w:lang w:val="ru-RU"/>
        </w:rPr>
        <w:t>Вахтёрша нехотя уходит.</w:t>
      </w:r>
    </w:p>
    <w:p w14:paraId="7723E4AC" w14:textId="77777777" w:rsidR="00536A5A" w:rsidRPr="00485995" w:rsidRDefault="00536A5A" w:rsidP="00536A5A">
      <w:pPr>
        <w:rPr>
          <w:lang w:val="ru-RU"/>
        </w:rPr>
      </w:pPr>
    </w:p>
    <w:p w14:paraId="3708955E" w14:textId="77777777" w:rsidR="00536A5A" w:rsidRPr="00485995" w:rsidRDefault="00536A5A" w:rsidP="00536A5A">
      <w:pPr>
        <w:rPr>
          <w:lang w:val="ru-RU"/>
        </w:rPr>
      </w:pPr>
      <w:r w:rsidRPr="00485995">
        <w:rPr>
          <w:b/>
          <w:color w:val="000000"/>
          <w:lang w:val="ru-RU"/>
        </w:rPr>
        <w:t xml:space="preserve">3-13. ИНТ. ДЕТСКИЙ ДОМ.БИБЛИОТЕКА ДЕНЬ 7. </w:t>
      </w:r>
      <w:r w:rsidRPr="00485995">
        <w:rPr>
          <w:lang w:val="ru-RU"/>
        </w:rPr>
        <w:br/>
      </w:r>
      <w:r w:rsidRPr="00485995">
        <w:rPr>
          <w:b/>
          <w:color w:val="000000"/>
          <w:lang w:val="ru-RU"/>
        </w:rPr>
        <w:t>ДОБРОВОЛЬСКАЯ, НАЙДЁНОВА (01:13)</w:t>
      </w:r>
      <w:r w:rsidRPr="00485995">
        <w:rPr>
          <w:lang w:val="ru-RU"/>
        </w:rPr>
        <w:br/>
      </w:r>
    </w:p>
    <w:p w14:paraId="5F570CCA" w14:textId="77777777" w:rsidR="00536A5A" w:rsidRPr="00485995" w:rsidRDefault="00536A5A" w:rsidP="00536A5A">
      <w:pPr>
        <w:rPr>
          <w:lang w:val="ru-RU"/>
        </w:rPr>
      </w:pPr>
      <w:r w:rsidRPr="00485995">
        <w:rPr>
          <w:color w:val="000000"/>
          <w:lang w:val="ru-RU"/>
        </w:rPr>
        <w:t>Найдёнова роется на полке книг в самом конце библиотеки и вытаскивает потрёпанную книгу.</w:t>
      </w:r>
    </w:p>
    <w:p w14:paraId="299292D3" w14:textId="77777777" w:rsidR="00536A5A" w:rsidRPr="00485995" w:rsidRDefault="00536A5A" w:rsidP="00536A5A">
      <w:pPr>
        <w:rPr>
          <w:lang w:val="ru-RU"/>
        </w:rPr>
      </w:pPr>
    </w:p>
    <w:p w14:paraId="771782A3" w14:textId="77777777" w:rsidR="00536A5A" w:rsidRPr="00485995" w:rsidRDefault="00536A5A" w:rsidP="00536A5A">
      <w:pPr>
        <w:ind w:left="3166"/>
        <w:rPr>
          <w:lang w:val="ru-RU"/>
        </w:rPr>
      </w:pPr>
      <w:r w:rsidRPr="00485995">
        <w:rPr>
          <w:color w:val="000000"/>
          <w:lang w:val="ru-RU"/>
        </w:rPr>
        <w:t>НАЙДЁНОВА</w:t>
      </w:r>
    </w:p>
    <w:p w14:paraId="5BFBAD2F" w14:textId="77777777" w:rsidR="00536A5A" w:rsidRPr="00485995" w:rsidRDefault="00536A5A" w:rsidP="00536A5A">
      <w:pPr>
        <w:ind w:left="1441" w:right="2161"/>
        <w:rPr>
          <w:lang w:val="ru-RU"/>
        </w:rPr>
      </w:pPr>
      <w:r w:rsidRPr="00485995">
        <w:rPr>
          <w:color w:val="000000"/>
          <w:lang w:val="ru-RU"/>
        </w:rPr>
        <w:t>Вот, я нашла. “Путешествие в шахматное королевство”. Тут даже надпись есть, смотрите.</w:t>
      </w:r>
    </w:p>
    <w:p w14:paraId="612FDB95" w14:textId="77777777" w:rsidR="00536A5A" w:rsidRPr="00485995" w:rsidRDefault="00536A5A" w:rsidP="00536A5A">
      <w:pPr>
        <w:rPr>
          <w:lang w:val="ru-RU"/>
        </w:rPr>
      </w:pPr>
    </w:p>
    <w:p w14:paraId="0407D878" w14:textId="77777777" w:rsidR="00536A5A" w:rsidRPr="00485995" w:rsidRDefault="00536A5A" w:rsidP="00536A5A">
      <w:pPr>
        <w:rPr>
          <w:lang w:val="ru-RU"/>
        </w:rPr>
      </w:pPr>
      <w:r w:rsidRPr="00485995">
        <w:rPr>
          <w:color w:val="000000"/>
          <w:lang w:val="ru-RU"/>
        </w:rPr>
        <w:t>Показывает титульную страницу, на которой неразборчивым почерком написано:</w:t>
      </w:r>
    </w:p>
    <w:p w14:paraId="3C08384E" w14:textId="77777777" w:rsidR="00536A5A" w:rsidRPr="00485995" w:rsidRDefault="00536A5A" w:rsidP="00536A5A">
      <w:pPr>
        <w:rPr>
          <w:lang w:val="ru-RU"/>
        </w:rPr>
      </w:pPr>
    </w:p>
    <w:p w14:paraId="2264D178" w14:textId="77777777" w:rsidR="00536A5A" w:rsidRPr="00485995" w:rsidRDefault="00536A5A" w:rsidP="00536A5A">
      <w:pPr>
        <w:rPr>
          <w:lang w:val="ru-RU"/>
        </w:rPr>
      </w:pPr>
      <w:r w:rsidRPr="00485995">
        <w:rPr>
          <w:color w:val="000000"/>
          <w:lang w:val="ru-RU"/>
        </w:rPr>
        <w:t>“Женя! Шахматы могут изменить всю твою жизнь! Не переставай играть! Храни тебя Бог! С любовью</w:t>
      </w:r>
      <w:proofErr w:type="gramStart"/>
      <w:r w:rsidRPr="00485995">
        <w:rPr>
          <w:color w:val="000000"/>
          <w:lang w:val="ru-RU"/>
        </w:rPr>
        <w:t>, ”</w:t>
      </w:r>
      <w:proofErr w:type="gramEnd"/>
      <w:r w:rsidRPr="00485995">
        <w:rPr>
          <w:color w:val="000000"/>
          <w:lang w:val="ru-RU"/>
        </w:rPr>
        <w:t>.</w:t>
      </w:r>
    </w:p>
    <w:p w14:paraId="10C4A6DD" w14:textId="77777777" w:rsidR="00536A5A" w:rsidRPr="00485995" w:rsidRDefault="00536A5A" w:rsidP="00536A5A">
      <w:pPr>
        <w:rPr>
          <w:lang w:val="ru-RU"/>
        </w:rPr>
      </w:pPr>
    </w:p>
    <w:p w14:paraId="63421D96" w14:textId="77777777" w:rsidR="00536A5A" w:rsidRPr="00485995" w:rsidRDefault="00536A5A" w:rsidP="00536A5A">
      <w:pPr>
        <w:rPr>
          <w:lang w:val="ru-RU"/>
        </w:rPr>
      </w:pPr>
      <w:r w:rsidRPr="00485995">
        <w:rPr>
          <w:color w:val="000000"/>
          <w:lang w:val="ru-RU"/>
        </w:rPr>
        <w:t xml:space="preserve">Подпись неразборчива: уголок страницы оторван и видна только часть первой буквы. Это может быть и “С”, и “Я”, и </w:t>
      </w:r>
      <w:proofErr w:type="gramStart"/>
      <w:r w:rsidRPr="00485995">
        <w:rPr>
          <w:color w:val="000000"/>
          <w:lang w:val="ru-RU"/>
        </w:rPr>
        <w:t>“Ф”</w:t>
      </w:r>
      <w:proofErr w:type="gramEnd"/>
      <w:r w:rsidRPr="00485995">
        <w:rPr>
          <w:color w:val="000000"/>
          <w:lang w:val="ru-RU"/>
        </w:rPr>
        <w:t xml:space="preserve"> и “О”.</w:t>
      </w:r>
    </w:p>
    <w:p w14:paraId="7A75F142" w14:textId="77777777" w:rsidR="00536A5A" w:rsidRPr="00485995" w:rsidRDefault="00536A5A" w:rsidP="00536A5A">
      <w:pPr>
        <w:rPr>
          <w:lang w:val="ru-RU"/>
        </w:rPr>
      </w:pPr>
    </w:p>
    <w:p w14:paraId="19B57527" w14:textId="77777777" w:rsidR="00536A5A" w:rsidRPr="00485995" w:rsidRDefault="00536A5A" w:rsidP="00536A5A">
      <w:pPr>
        <w:ind w:left="3166"/>
        <w:rPr>
          <w:lang w:val="ru-RU"/>
        </w:rPr>
      </w:pPr>
      <w:r w:rsidRPr="00485995">
        <w:rPr>
          <w:color w:val="000000"/>
          <w:lang w:val="ru-RU"/>
        </w:rPr>
        <w:t>ДОБРОВОЛЬСКАЯ</w:t>
      </w:r>
    </w:p>
    <w:p w14:paraId="615C1C87" w14:textId="77777777" w:rsidR="00536A5A" w:rsidRPr="00485995" w:rsidRDefault="00536A5A" w:rsidP="00536A5A">
      <w:pPr>
        <w:ind w:left="1441" w:right="2161"/>
        <w:rPr>
          <w:lang w:val="ru-RU"/>
        </w:rPr>
      </w:pPr>
      <w:r w:rsidRPr="00485995">
        <w:rPr>
          <w:color w:val="000000"/>
          <w:lang w:val="ru-RU"/>
        </w:rPr>
        <w:t>Какая ты молодец! А у меня тоже кое-что есть.</w:t>
      </w:r>
    </w:p>
    <w:p w14:paraId="25BF4C33" w14:textId="77777777" w:rsidR="00536A5A" w:rsidRPr="00485995" w:rsidRDefault="00536A5A" w:rsidP="00536A5A">
      <w:pPr>
        <w:rPr>
          <w:lang w:val="ru-RU"/>
        </w:rPr>
      </w:pPr>
    </w:p>
    <w:p w14:paraId="36DAFC3F" w14:textId="77777777" w:rsidR="00536A5A" w:rsidRPr="00485995" w:rsidRDefault="00536A5A" w:rsidP="00536A5A">
      <w:pPr>
        <w:rPr>
          <w:lang w:val="ru-RU"/>
        </w:rPr>
      </w:pPr>
      <w:r w:rsidRPr="00485995">
        <w:rPr>
          <w:color w:val="000000"/>
          <w:lang w:val="ru-RU"/>
        </w:rPr>
        <w:t>Роется в сумке.</w:t>
      </w:r>
    </w:p>
    <w:p w14:paraId="0A0BCDD0" w14:textId="77777777" w:rsidR="00536A5A" w:rsidRPr="00485995" w:rsidRDefault="00536A5A" w:rsidP="00536A5A">
      <w:pPr>
        <w:rPr>
          <w:lang w:val="ru-RU"/>
        </w:rPr>
      </w:pPr>
    </w:p>
    <w:p w14:paraId="01E35EA3" w14:textId="77777777" w:rsidR="00536A5A" w:rsidRPr="00485995" w:rsidRDefault="00536A5A" w:rsidP="00536A5A">
      <w:pPr>
        <w:ind w:left="3166"/>
        <w:rPr>
          <w:lang w:val="ru-RU"/>
        </w:rPr>
      </w:pPr>
      <w:r w:rsidRPr="00485995">
        <w:rPr>
          <w:color w:val="000000"/>
          <w:lang w:val="ru-RU"/>
        </w:rPr>
        <w:lastRenderedPageBreak/>
        <w:t>НАЙДЁНОВА</w:t>
      </w:r>
    </w:p>
    <w:p w14:paraId="0AB23DED" w14:textId="77777777" w:rsidR="00536A5A" w:rsidRPr="00485995" w:rsidRDefault="00536A5A" w:rsidP="00536A5A">
      <w:pPr>
        <w:ind w:left="1441" w:right="2161"/>
        <w:rPr>
          <w:lang w:val="ru-RU"/>
        </w:rPr>
      </w:pPr>
      <w:r w:rsidRPr="00485995">
        <w:rPr>
          <w:color w:val="000000"/>
          <w:lang w:val="ru-RU"/>
        </w:rPr>
        <w:t xml:space="preserve">Помада? </w:t>
      </w:r>
      <w:proofErr w:type="spellStart"/>
      <w:r w:rsidRPr="00485995">
        <w:rPr>
          <w:color w:val="000000"/>
          <w:lang w:val="ru-RU"/>
        </w:rPr>
        <w:t>Жёвка</w:t>
      </w:r>
      <w:proofErr w:type="spellEnd"/>
      <w:r w:rsidRPr="00485995">
        <w:rPr>
          <w:color w:val="000000"/>
          <w:lang w:val="ru-RU"/>
        </w:rPr>
        <w:t>?!</w:t>
      </w:r>
    </w:p>
    <w:p w14:paraId="72FE751A" w14:textId="77777777" w:rsidR="00536A5A" w:rsidRPr="00485995" w:rsidRDefault="00536A5A" w:rsidP="00536A5A">
      <w:pPr>
        <w:rPr>
          <w:lang w:val="ru-RU"/>
        </w:rPr>
      </w:pPr>
    </w:p>
    <w:p w14:paraId="26DF6CA2" w14:textId="77777777" w:rsidR="00536A5A" w:rsidRPr="00485995" w:rsidRDefault="00536A5A" w:rsidP="00536A5A">
      <w:pPr>
        <w:ind w:left="3166"/>
        <w:rPr>
          <w:lang w:val="ru-RU"/>
        </w:rPr>
      </w:pPr>
      <w:r w:rsidRPr="00485995">
        <w:rPr>
          <w:color w:val="000000"/>
          <w:lang w:val="ru-RU"/>
        </w:rPr>
        <w:t>ДОБРОВОЛЬСКАЯ</w:t>
      </w:r>
    </w:p>
    <w:p w14:paraId="645759B1" w14:textId="77777777" w:rsidR="00536A5A" w:rsidRPr="00485995" w:rsidRDefault="00536A5A" w:rsidP="00536A5A">
      <w:pPr>
        <w:ind w:left="1441" w:right="2161"/>
        <w:rPr>
          <w:lang w:val="ru-RU"/>
        </w:rPr>
      </w:pPr>
      <w:r w:rsidRPr="00485995">
        <w:rPr>
          <w:color w:val="000000"/>
          <w:lang w:val="ru-RU"/>
        </w:rPr>
        <w:t>С повидлом!</w:t>
      </w:r>
    </w:p>
    <w:p w14:paraId="0618C926" w14:textId="77777777" w:rsidR="00536A5A" w:rsidRPr="00485995" w:rsidRDefault="00536A5A" w:rsidP="00536A5A">
      <w:pPr>
        <w:rPr>
          <w:lang w:val="ru-RU"/>
        </w:rPr>
      </w:pPr>
    </w:p>
    <w:p w14:paraId="7FE97537" w14:textId="77777777" w:rsidR="00536A5A" w:rsidRPr="00485995" w:rsidRDefault="00536A5A" w:rsidP="00536A5A">
      <w:pPr>
        <w:rPr>
          <w:lang w:val="ru-RU"/>
        </w:rPr>
      </w:pPr>
      <w:r w:rsidRPr="00485995">
        <w:rPr>
          <w:color w:val="000000"/>
          <w:lang w:val="ru-RU"/>
        </w:rPr>
        <w:t>Вынимает из сумки свой “вечный гостевой пирожок”, Найдёнова с удовольствием откусывает от него, держа двумя руками. Добровольская вытаскивает сложенный листок с портретом. Разворачивает, показывает девочке.</w:t>
      </w:r>
    </w:p>
    <w:p w14:paraId="3A42CAF2" w14:textId="77777777" w:rsidR="00536A5A" w:rsidRPr="00485995" w:rsidRDefault="00536A5A" w:rsidP="00536A5A">
      <w:pPr>
        <w:rPr>
          <w:lang w:val="ru-RU"/>
        </w:rPr>
      </w:pPr>
    </w:p>
    <w:p w14:paraId="2F708B71" w14:textId="77777777" w:rsidR="00536A5A" w:rsidRPr="00485995" w:rsidRDefault="00536A5A" w:rsidP="00536A5A">
      <w:pPr>
        <w:ind w:left="3166"/>
        <w:rPr>
          <w:lang w:val="ru-RU"/>
        </w:rPr>
      </w:pPr>
      <w:r w:rsidRPr="00485995">
        <w:rPr>
          <w:color w:val="000000"/>
          <w:lang w:val="ru-RU"/>
        </w:rPr>
        <w:t>ДОБРОВОЛЬСКАЯ</w:t>
      </w:r>
    </w:p>
    <w:p w14:paraId="0BA24C9D" w14:textId="77777777" w:rsidR="00536A5A" w:rsidRPr="00485995" w:rsidRDefault="00536A5A" w:rsidP="00536A5A">
      <w:pPr>
        <w:ind w:left="1441" w:right="2161"/>
        <w:rPr>
          <w:lang w:val="ru-RU"/>
        </w:rPr>
      </w:pPr>
      <w:r w:rsidRPr="00485995">
        <w:rPr>
          <w:color w:val="000000"/>
          <w:lang w:val="ru-RU"/>
        </w:rPr>
        <w:t>Это Женя?</w:t>
      </w:r>
    </w:p>
    <w:p w14:paraId="6C61DF5A" w14:textId="77777777" w:rsidR="00536A5A" w:rsidRPr="00485995" w:rsidRDefault="00536A5A" w:rsidP="00536A5A">
      <w:pPr>
        <w:rPr>
          <w:lang w:val="ru-RU"/>
        </w:rPr>
      </w:pPr>
    </w:p>
    <w:p w14:paraId="01C26201" w14:textId="77777777" w:rsidR="00536A5A" w:rsidRPr="00485995" w:rsidRDefault="00536A5A" w:rsidP="00536A5A">
      <w:pPr>
        <w:ind w:left="3166"/>
        <w:rPr>
          <w:lang w:val="ru-RU"/>
        </w:rPr>
      </w:pPr>
      <w:r w:rsidRPr="00485995">
        <w:rPr>
          <w:color w:val="000000"/>
          <w:lang w:val="ru-RU"/>
        </w:rPr>
        <w:t>НАЙДЕНОВА</w:t>
      </w:r>
    </w:p>
    <w:p w14:paraId="19367FD5" w14:textId="77777777" w:rsidR="00536A5A" w:rsidRPr="00485995" w:rsidRDefault="00536A5A" w:rsidP="00536A5A">
      <w:pPr>
        <w:ind w:left="1441" w:right="2161"/>
        <w:rPr>
          <w:lang w:val="ru-RU"/>
        </w:rPr>
      </w:pPr>
      <w:r w:rsidRPr="00485995">
        <w:rPr>
          <w:color w:val="000000"/>
          <w:lang w:val="ru-RU"/>
        </w:rPr>
        <w:t>Нет.</w:t>
      </w:r>
    </w:p>
    <w:p w14:paraId="5AD2BC16" w14:textId="77777777" w:rsidR="00536A5A" w:rsidRPr="00485995" w:rsidRDefault="00536A5A" w:rsidP="00536A5A">
      <w:pPr>
        <w:rPr>
          <w:lang w:val="ru-RU"/>
        </w:rPr>
      </w:pPr>
    </w:p>
    <w:p w14:paraId="61868131" w14:textId="77777777" w:rsidR="00536A5A" w:rsidRPr="00485995" w:rsidRDefault="00536A5A" w:rsidP="00536A5A">
      <w:pPr>
        <w:rPr>
          <w:lang w:val="ru-RU"/>
        </w:rPr>
      </w:pPr>
      <w:r w:rsidRPr="00485995">
        <w:rPr>
          <w:color w:val="000000"/>
          <w:lang w:val="ru-RU"/>
        </w:rPr>
        <w:t>Добровольская удивлённо вскидывает брови. Девочка берёт портрет жирными руками, вокруг “Жени” растекаются пятна от пирожка.</w:t>
      </w:r>
    </w:p>
    <w:p w14:paraId="00170F8B" w14:textId="77777777" w:rsidR="00536A5A" w:rsidRPr="00485995" w:rsidRDefault="00536A5A" w:rsidP="00536A5A">
      <w:pPr>
        <w:rPr>
          <w:lang w:val="ru-RU"/>
        </w:rPr>
      </w:pPr>
    </w:p>
    <w:p w14:paraId="0FBBF9B4" w14:textId="77777777" w:rsidR="00536A5A" w:rsidRPr="00485995" w:rsidRDefault="00536A5A" w:rsidP="00536A5A">
      <w:pPr>
        <w:ind w:left="3166"/>
        <w:rPr>
          <w:lang w:val="ru-RU"/>
        </w:rPr>
      </w:pPr>
      <w:r w:rsidRPr="00485995">
        <w:rPr>
          <w:color w:val="000000"/>
          <w:lang w:val="ru-RU"/>
        </w:rPr>
        <w:t>НАЙДЁНОВА</w:t>
      </w:r>
    </w:p>
    <w:p w14:paraId="39671654" w14:textId="77777777" w:rsidR="00536A5A" w:rsidRPr="00485995" w:rsidRDefault="00536A5A" w:rsidP="00536A5A">
      <w:pPr>
        <w:ind w:left="1441" w:right="2161"/>
        <w:rPr>
          <w:lang w:val="ru-RU"/>
        </w:rPr>
      </w:pPr>
      <w:r w:rsidRPr="00485995">
        <w:rPr>
          <w:color w:val="000000"/>
          <w:lang w:val="ru-RU"/>
        </w:rPr>
        <w:t>У Женьки причёска совсем другая, и очки.</w:t>
      </w:r>
    </w:p>
    <w:p w14:paraId="42D074E4" w14:textId="77777777" w:rsidR="00536A5A" w:rsidRPr="00485995" w:rsidRDefault="00536A5A" w:rsidP="00536A5A">
      <w:pPr>
        <w:rPr>
          <w:lang w:val="ru-RU"/>
        </w:rPr>
      </w:pPr>
    </w:p>
    <w:p w14:paraId="5221376D" w14:textId="77777777" w:rsidR="00536A5A" w:rsidRPr="00485995" w:rsidRDefault="00536A5A" w:rsidP="00536A5A">
      <w:pPr>
        <w:rPr>
          <w:lang w:val="ru-RU"/>
        </w:rPr>
      </w:pPr>
      <w:r w:rsidRPr="00485995">
        <w:rPr>
          <w:color w:val="000000"/>
          <w:lang w:val="ru-RU"/>
        </w:rPr>
        <w:t>Проводит пальцем, как бы дорисовывая причёску и очки.</w:t>
      </w:r>
    </w:p>
    <w:p w14:paraId="5F584050" w14:textId="77777777" w:rsidR="00536A5A" w:rsidRPr="00485995" w:rsidRDefault="00536A5A" w:rsidP="00536A5A">
      <w:pPr>
        <w:rPr>
          <w:lang w:val="ru-RU"/>
        </w:rPr>
      </w:pPr>
    </w:p>
    <w:p w14:paraId="57A83698" w14:textId="77777777" w:rsidR="00536A5A" w:rsidRPr="00485995" w:rsidRDefault="00536A5A" w:rsidP="00536A5A">
      <w:pPr>
        <w:ind w:left="3166"/>
        <w:rPr>
          <w:lang w:val="ru-RU"/>
        </w:rPr>
      </w:pPr>
      <w:r w:rsidRPr="00485995">
        <w:rPr>
          <w:color w:val="000000"/>
          <w:lang w:val="ru-RU"/>
        </w:rPr>
        <w:t>НАЙДЁНОВА</w:t>
      </w:r>
    </w:p>
    <w:p w14:paraId="6B4356E2" w14:textId="77777777" w:rsidR="00536A5A" w:rsidRPr="00485995" w:rsidRDefault="00536A5A" w:rsidP="00536A5A">
      <w:pPr>
        <w:ind w:left="1441" w:right="2161"/>
        <w:rPr>
          <w:lang w:val="ru-RU"/>
        </w:rPr>
      </w:pPr>
      <w:r w:rsidRPr="00485995">
        <w:rPr>
          <w:color w:val="000000"/>
          <w:lang w:val="ru-RU"/>
        </w:rPr>
        <w:t>А так чем-то похож.</w:t>
      </w:r>
    </w:p>
    <w:p w14:paraId="11690B00" w14:textId="77777777" w:rsidR="00536A5A" w:rsidRPr="00485995" w:rsidRDefault="00536A5A" w:rsidP="00536A5A">
      <w:pPr>
        <w:rPr>
          <w:lang w:val="ru-RU"/>
        </w:rPr>
      </w:pPr>
    </w:p>
    <w:p w14:paraId="05D7ABE3" w14:textId="77777777" w:rsidR="00536A5A" w:rsidRPr="00485995" w:rsidRDefault="00536A5A" w:rsidP="00536A5A">
      <w:pPr>
        <w:rPr>
          <w:lang w:val="ru-RU"/>
        </w:rPr>
      </w:pPr>
      <w:r w:rsidRPr="00485995">
        <w:rPr>
          <w:color w:val="000000"/>
          <w:lang w:val="ru-RU"/>
        </w:rPr>
        <w:t>Дверь открывается, заходит Вахтёрша.</w:t>
      </w:r>
    </w:p>
    <w:p w14:paraId="3DE9CF60" w14:textId="77777777" w:rsidR="00536A5A" w:rsidRPr="00485995" w:rsidRDefault="00536A5A" w:rsidP="00536A5A">
      <w:pPr>
        <w:rPr>
          <w:lang w:val="ru-RU"/>
        </w:rPr>
      </w:pPr>
    </w:p>
    <w:p w14:paraId="4DC55A49" w14:textId="77777777" w:rsidR="00536A5A" w:rsidRPr="00485995" w:rsidRDefault="00536A5A" w:rsidP="00536A5A">
      <w:pPr>
        <w:ind w:left="3166"/>
        <w:rPr>
          <w:lang w:val="ru-RU"/>
        </w:rPr>
      </w:pPr>
      <w:r w:rsidRPr="00485995">
        <w:rPr>
          <w:color w:val="000000"/>
          <w:lang w:val="ru-RU"/>
        </w:rPr>
        <w:t>ВАХТЁРША</w:t>
      </w:r>
    </w:p>
    <w:p w14:paraId="27257624" w14:textId="77777777" w:rsidR="00536A5A" w:rsidRPr="00485995" w:rsidRDefault="00536A5A" w:rsidP="00536A5A">
      <w:pPr>
        <w:ind w:left="1441" w:right="2161"/>
        <w:rPr>
          <w:lang w:val="ru-RU"/>
        </w:rPr>
      </w:pPr>
      <w:r w:rsidRPr="00485995">
        <w:rPr>
          <w:color w:val="000000"/>
          <w:lang w:val="ru-RU"/>
        </w:rPr>
        <w:t>Антонина Ивановна ждут, просят в кабинет.</w:t>
      </w:r>
    </w:p>
    <w:p w14:paraId="633211D3" w14:textId="77777777" w:rsidR="00536A5A" w:rsidRPr="00485995" w:rsidRDefault="00536A5A" w:rsidP="00536A5A">
      <w:pPr>
        <w:rPr>
          <w:lang w:val="ru-RU"/>
        </w:rPr>
      </w:pPr>
    </w:p>
    <w:p w14:paraId="12E2C830" w14:textId="77777777" w:rsidR="00536A5A" w:rsidRPr="00485995" w:rsidRDefault="00536A5A" w:rsidP="00536A5A">
      <w:pPr>
        <w:rPr>
          <w:lang w:val="ru-RU"/>
        </w:rPr>
      </w:pPr>
      <w:r w:rsidRPr="00485995">
        <w:rPr>
          <w:color w:val="000000"/>
          <w:lang w:val="ru-RU"/>
        </w:rPr>
        <w:t xml:space="preserve">Добровольская достаёт портрет </w:t>
      </w:r>
      <w:proofErr w:type="spellStart"/>
      <w:r w:rsidRPr="00485995">
        <w:rPr>
          <w:color w:val="000000"/>
          <w:lang w:val="ru-RU"/>
        </w:rPr>
        <w:t>Макурина</w:t>
      </w:r>
      <w:proofErr w:type="spellEnd"/>
      <w:r w:rsidRPr="00485995">
        <w:rPr>
          <w:color w:val="000000"/>
          <w:lang w:val="ru-RU"/>
        </w:rPr>
        <w:t>.</w:t>
      </w:r>
    </w:p>
    <w:p w14:paraId="21268892" w14:textId="77777777" w:rsidR="00536A5A" w:rsidRPr="00485995" w:rsidRDefault="00536A5A" w:rsidP="00536A5A">
      <w:pPr>
        <w:rPr>
          <w:lang w:val="ru-RU"/>
        </w:rPr>
      </w:pPr>
    </w:p>
    <w:p w14:paraId="5E52062E" w14:textId="77777777" w:rsidR="00536A5A" w:rsidRPr="00485995" w:rsidRDefault="00536A5A" w:rsidP="00536A5A">
      <w:pPr>
        <w:ind w:left="3166"/>
        <w:rPr>
          <w:lang w:val="ru-RU"/>
        </w:rPr>
      </w:pPr>
      <w:r w:rsidRPr="00485995">
        <w:rPr>
          <w:color w:val="000000"/>
          <w:lang w:val="ru-RU"/>
        </w:rPr>
        <w:t>ДОБРОВОЛЬСКАЯ</w:t>
      </w:r>
    </w:p>
    <w:p w14:paraId="0BC3F4F2" w14:textId="77777777" w:rsidR="00536A5A" w:rsidRPr="00485995" w:rsidRDefault="00536A5A" w:rsidP="00536A5A">
      <w:pPr>
        <w:ind w:left="1441" w:right="2161"/>
        <w:rPr>
          <w:lang w:val="ru-RU"/>
        </w:rPr>
      </w:pPr>
      <w:r w:rsidRPr="00485995">
        <w:rPr>
          <w:color w:val="000000"/>
          <w:lang w:val="ru-RU"/>
        </w:rPr>
        <w:t>Надя, скажи, а этого человека ты видела когда-нибудь?</w:t>
      </w:r>
    </w:p>
    <w:p w14:paraId="7798A068" w14:textId="77777777" w:rsidR="00536A5A" w:rsidRPr="00485995" w:rsidRDefault="00536A5A" w:rsidP="00536A5A">
      <w:pPr>
        <w:rPr>
          <w:lang w:val="ru-RU"/>
        </w:rPr>
      </w:pPr>
    </w:p>
    <w:p w14:paraId="354EB456" w14:textId="77777777" w:rsidR="00536A5A" w:rsidRPr="00485995" w:rsidRDefault="00536A5A" w:rsidP="00536A5A">
      <w:pPr>
        <w:ind w:left="3166"/>
        <w:rPr>
          <w:lang w:val="ru-RU"/>
        </w:rPr>
      </w:pPr>
      <w:r w:rsidRPr="00485995">
        <w:rPr>
          <w:color w:val="000000"/>
          <w:lang w:val="ru-RU"/>
        </w:rPr>
        <w:t>НАЙДЕНОВА</w:t>
      </w:r>
    </w:p>
    <w:p w14:paraId="27691924" w14:textId="77777777" w:rsidR="00536A5A" w:rsidRPr="00485995" w:rsidRDefault="00536A5A" w:rsidP="00536A5A">
      <w:pPr>
        <w:ind w:left="1441" w:right="2161"/>
        <w:rPr>
          <w:lang w:val="ru-RU"/>
        </w:rPr>
      </w:pPr>
      <w:r w:rsidRPr="00485995">
        <w:rPr>
          <w:color w:val="000000"/>
          <w:lang w:val="ru-RU"/>
        </w:rPr>
        <w:t>Нет, не знаю такого.</w:t>
      </w:r>
    </w:p>
    <w:p w14:paraId="05F64203" w14:textId="77777777" w:rsidR="00536A5A" w:rsidRPr="00485995" w:rsidRDefault="00536A5A" w:rsidP="00536A5A">
      <w:pPr>
        <w:rPr>
          <w:lang w:val="ru-RU"/>
        </w:rPr>
      </w:pPr>
    </w:p>
    <w:p w14:paraId="534F2EF3" w14:textId="77777777" w:rsidR="00536A5A" w:rsidRPr="00485995" w:rsidRDefault="00536A5A" w:rsidP="00536A5A">
      <w:pPr>
        <w:ind w:left="3166"/>
        <w:rPr>
          <w:lang w:val="ru-RU"/>
        </w:rPr>
      </w:pPr>
      <w:r w:rsidRPr="00485995">
        <w:rPr>
          <w:color w:val="000000"/>
          <w:lang w:val="ru-RU"/>
        </w:rPr>
        <w:t>ВАХТЁРША</w:t>
      </w:r>
    </w:p>
    <w:p w14:paraId="1FC91385" w14:textId="77777777" w:rsidR="00536A5A" w:rsidRPr="00485995" w:rsidRDefault="00536A5A" w:rsidP="00536A5A">
      <w:pPr>
        <w:ind w:left="1441" w:right="2161"/>
        <w:rPr>
          <w:lang w:val="ru-RU"/>
        </w:rPr>
      </w:pPr>
      <w:r w:rsidRPr="00485995">
        <w:rPr>
          <w:color w:val="000000"/>
          <w:lang w:val="ru-RU"/>
        </w:rPr>
        <w:t>Так это ж грузчик с мясокомбината. Он мясо нам возит.</w:t>
      </w:r>
    </w:p>
    <w:p w14:paraId="7FFE96BA" w14:textId="77777777" w:rsidR="00536A5A" w:rsidRPr="00485995" w:rsidRDefault="00536A5A" w:rsidP="00536A5A">
      <w:pPr>
        <w:rPr>
          <w:lang w:val="ru-RU"/>
        </w:rPr>
      </w:pPr>
    </w:p>
    <w:p w14:paraId="64E94D5D" w14:textId="77777777" w:rsidR="00536A5A" w:rsidRPr="00485995" w:rsidRDefault="00536A5A" w:rsidP="00536A5A">
      <w:pPr>
        <w:ind w:left="3166"/>
        <w:rPr>
          <w:lang w:val="ru-RU"/>
        </w:rPr>
      </w:pPr>
      <w:r w:rsidRPr="00485995">
        <w:rPr>
          <w:color w:val="000000"/>
          <w:lang w:val="ru-RU"/>
        </w:rPr>
        <w:t>ДОБРОВОЛЬСКАЯ</w:t>
      </w:r>
    </w:p>
    <w:p w14:paraId="6549C2EC" w14:textId="77777777" w:rsidR="00536A5A" w:rsidRPr="00485995" w:rsidRDefault="00536A5A" w:rsidP="00536A5A">
      <w:pPr>
        <w:ind w:left="1441" w:right="2161"/>
        <w:rPr>
          <w:lang w:val="ru-RU"/>
        </w:rPr>
      </w:pPr>
      <w:r w:rsidRPr="00485995">
        <w:rPr>
          <w:color w:val="000000"/>
          <w:lang w:val="ru-RU"/>
        </w:rPr>
        <w:t>Уверены?</w:t>
      </w:r>
    </w:p>
    <w:p w14:paraId="59C7C547" w14:textId="77777777" w:rsidR="00536A5A" w:rsidRPr="00485995" w:rsidRDefault="00536A5A" w:rsidP="00536A5A">
      <w:pPr>
        <w:rPr>
          <w:lang w:val="ru-RU"/>
        </w:rPr>
      </w:pPr>
    </w:p>
    <w:p w14:paraId="5FE8240F" w14:textId="77777777" w:rsidR="00536A5A" w:rsidRPr="00485995" w:rsidRDefault="00536A5A" w:rsidP="00536A5A">
      <w:pPr>
        <w:ind w:left="3166"/>
        <w:rPr>
          <w:lang w:val="ru-RU"/>
        </w:rPr>
      </w:pPr>
      <w:r w:rsidRPr="00485995">
        <w:rPr>
          <w:color w:val="000000"/>
          <w:lang w:val="ru-RU"/>
        </w:rPr>
        <w:t>ВАХТЁРША</w:t>
      </w:r>
    </w:p>
    <w:p w14:paraId="67BC4989" w14:textId="77777777" w:rsidR="00536A5A" w:rsidRPr="00485995" w:rsidRDefault="00536A5A" w:rsidP="00536A5A">
      <w:pPr>
        <w:ind w:left="1441" w:right="2161"/>
        <w:rPr>
          <w:lang w:val="ru-RU"/>
        </w:rPr>
      </w:pPr>
      <w:r w:rsidRPr="00485995">
        <w:rPr>
          <w:color w:val="000000"/>
          <w:lang w:val="ru-RU"/>
        </w:rPr>
        <w:t>А то!</w:t>
      </w:r>
    </w:p>
    <w:p w14:paraId="3D5DF0CD" w14:textId="77777777" w:rsidR="00536A5A" w:rsidRPr="00485995" w:rsidRDefault="00536A5A" w:rsidP="00536A5A">
      <w:pPr>
        <w:rPr>
          <w:lang w:val="ru-RU"/>
        </w:rPr>
      </w:pPr>
    </w:p>
    <w:p w14:paraId="57EBAEC1" w14:textId="77777777" w:rsidR="00536A5A" w:rsidRPr="00485995" w:rsidRDefault="00536A5A" w:rsidP="00536A5A">
      <w:pPr>
        <w:ind w:left="3166"/>
        <w:rPr>
          <w:lang w:val="ru-RU"/>
        </w:rPr>
      </w:pPr>
      <w:r w:rsidRPr="00485995">
        <w:rPr>
          <w:color w:val="000000"/>
          <w:lang w:val="ru-RU"/>
        </w:rPr>
        <w:t>ДОБРОВОЛЬСКАЯ</w:t>
      </w:r>
    </w:p>
    <w:p w14:paraId="079C0A7E" w14:textId="77777777" w:rsidR="00536A5A" w:rsidRPr="00485995" w:rsidRDefault="00536A5A" w:rsidP="00536A5A">
      <w:pPr>
        <w:ind w:left="1441" w:right="2161"/>
        <w:rPr>
          <w:lang w:val="ru-RU"/>
        </w:rPr>
      </w:pPr>
      <w:r w:rsidRPr="00485995">
        <w:rPr>
          <w:color w:val="000000"/>
          <w:lang w:val="ru-RU"/>
        </w:rPr>
        <w:t>Надь, я вернусь к тебе.</w:t>
      </w:r>
    </w:p>
    <w:p w14:paraId="084B383A" w14:textId="77777777" w:rsidR="00536A5A" w:rsidRPr="00485995" w:rsidRDefault="00536A5A" w:rsidP="00536A5A">
      <w:pPr>
        <w:rPr>
          <w:lang w:val="ru-RU"/>
        </w:rPr>
      </w:pPr>
    </w:p>
    <w:p w14:paraId="48B8C23E" w14:textId="77777777" w:rsidR="00536A5A" w:rsidRPr="00485995" w:rsidRDefault="00536A5A" w:rsidP="00536A5A">
      <w:pPr>
        <w:rPr>
          <w:lang w:val="ru-RU"/>
        </w:rPr>
      </w:pPr>
      <w:r w:rsidRPr="00485995">
        <w:rPr>
          <w:b/>
          <w:color w:val="000000"/>
          <w:lang w:val="ru-RU"/>
        </w:rPr>
        <w:t xml:space="preserve">3-14. ИНТ. ДЕТСКИЙ ДОМ.КАБИНЕТ ДИРЕКТРИСЫ ДЕНЬ 7. </w:t>
      </w:r>
      <w:r w:rsidRPr="00485995">
        <w:rPr>
          <w:lang w:val="ru-RU"/>
        </w:rPr>
        <w:br/>
      </w:r>
      <w:r w:rsidRPr="00485995">
        <w:rPr>
          <w:b/>
          <w:color w:val="000000"/>
          <w:lang w:val="ru-RU"/>
        </w:rPr>
        <w:t>ДОБРОВОЛЬСКАЯ, ДИРЕКТОР ДЕТДОМА (02:00)</w:t>
      </w:r>
      <w:r w:rsidRPr="00485995">
        <w:rPr>
          <w:lang w:val="ru-RU"/>
        </w:rPr>
        <w:br/>
      </w:r>
    </w:p>
    <w:p w14:paraId="73008EB3" w14:textId="77777777" w:rsidR="00536A5A" w:rsidRPr="00485995" w:rsidRDefault="00536A5A" w:rsidP="00536A5A">
      <w:pPr>
        <w:rPr>
          <w:lang w:val="ru-RU"/>
        </w:rPr>
      </w:pPr>
      <w:r w:rsidRPr="00485995">
        <w:rPr>
          <w:color w:val="000000"/>
          <w:lang w:val="ru-RU"/>
        </w:rPr>
        <w:t>Проходит в кабинет Директрисы, та явно не в духе.</w:t>
      </w:r>
    </w:p>
    <w:p w14:paraId="776F627C" w14:textId="77777777" w:rsidR="00536A5A" w:rsidRPr="00485995" w:rsidRDefault="00536A5A" w:rsidP="00536A5A">
      <w:pPr>
        <w:rPr>
          <w:lang w:val="ru-RU"/>
        </w:rPr>
      </w:pPr>
    </w:p>
    <w:p w14:paraId="072219D3" w14:textId="77777777" w:rsidR="00536A5A" w:rsidRPr="00485995" w:rsidRDefault="00536A5A" w:rsidP="00536A5A">
      <w:pPr>
        <w:ind w:left="3166"/>
        <w:rPr>
          <w:lang w:val="ru-RU"/>
        </w:rPr>
      </w:pPr>
      <w:r w:rsidRPr="00485995">
        <w:rPr>
          <w:color w:val="000000"/>
          <w:lang w:val="ru-RU"/>
        </w:rPr>
        <w:t>ДИРЕКТРИСА</w:t>
      </w:r>
    </w:p>
    <w:p w14:paraId="424560FC" w14:textId="77777777" w:rsidR="00536A5A" w:rsidRPr="00485995" w:rsidRDefault="00536A5A" w:rsidP="00536A5A">
      <w:pPr>
        <w:ind w:left="1441" w:right="2161"/>
        <w:rPr>
          <w:lang w:val="ru-RU"/>
        </w:rPr>
      </w:pPr>
      <w:r w:rsidRPr="00485995">
        <w:rPr>
          <w:color w:val="000000"/>
          <w:lang w:val="ru-RU"/>
        </w:rPr>
        <w:t>Позвольте уточнить, чем вызвана такая срочность?</w:t>
      </w:r>
    </w:p>
    <w:p w14:paraId="7AA67943" w14:textId="77777777" w:rsidR="00536A5A" w:rsidRPr="00485995" w:rsidRDefault="00536A5A" w:rsidP="00536A5A">
      <w:pPr>
        <w:rPr>
          <w:lang w:val="ru-RU"/>
        </w:rPr>
      </w:pPr>
    </w:p>
    <w:p w14:paraId="5F86F7BF" w14:textId="77777777" w:rsidR="00536A5A" w:rsidRPr="00485995" w:rsidRDefault="00536A5A" w:rsidP="00536A5A">
      <w:pPr>
        <w:rPr>
          <w:lang w:val="ru-RU"/>
        </w:rPr>
      </w:pPr>
      <w:r w:rsidRPr="00485995">
        <w:rPr>
          <w:color w:val="000000"/>
          <w:lang w:val="ru-RU"/>
        </w:rPr>
        <w:t>Добровольская кладёт на её стол портрет Жени.</w:t>
      </w:r>
    </w:p>
    <w:p w14:paraId="57DB56B1" w14:textId="77777777" w:rsidR="00536A5A" w:rsidRPr="00485995" w:rsidRDefault="00536A5A" w:rsidP="00536A5A">
      <w:pPr>
        <w:rPr>
          <w:lang w:val="ru-RU"/>
        </w:rPr>
      </w:pPr>
    </w:p>
    <w:p w14:paraId="1499AB41" w14:textId="77777777" w:rsidR="00536A5A" w:rsidRPr="00485995" w:rsidRDefault="00536A5A" w:rsidP="00536A5A">
      <w:pPr>
        <w:ind w:left="3166"/>
        <w:rPr>
          <w:lang w:val="ru-RU"/>
        </w:rPr>
      </w:pPr>
      <w:r w:rsidRPr="00485995">
        <w:rPr>
          <w:color w:val="000000"/>
          <w:lang w:val="ru-RU"/>
        </w:rPr>
        <w:t>ДОБРОВОЛЬСКАЯ</w:t>
      </w:r>
    </w:p>
    <w:p w14:paraId="664BA61E" w14:textId="77777777" w:rsidR="00536A5A" w:rsidRPr="00485995" w:rsidRDefault="00536A5A" w:rsidP="00536A5A">
      <w:pPr>
        <w:ind w:left="1441" w:right="2161"/>
        <w:rPr>
          <w:lang w:val="ru-RU"/>
        </w:rPr>
      </w:pPr>
      <w:r w:rsidRPr="00485995">
        <w:rPr>
          <w:color w:val="000000"/>
          <w:lang w:val="ru-RU"/>
        </w:rPr>
        <w:t>Этот портрет сделан со скелетированных останков предположительно Жени Куракина, вашего воспитанника.</w:t>
      </w:r>
    </w:p>
    <w:p w14:paraId="7F30AE01" w14:textId="77777777" w:rsidR="00536A5A" w:rsidRPr="00485995" w:rsidRDefault="00536A5A" w:rsidP="00536A5A">
      <w:pPr>
        <w:rPr>
          <w:lang w:val="ru-RU"/>
        </w:rPr>
      </w:pPr>
    </w:p>
    <w:p w14:paraId="099045CB" w14:textId="77777777" w:rsidR="00536A5A" w:rsidRPr="00485995" w:rsidRDefault="00536A5A" w:rsidP="00536A5A">
      <w:pPr>
        <w:ind w:left="3166"/>
        <w:rPr>
          <w:lang w:val="ru-RU"/>
        </w:rPr>
      </w:pPr>
      <w:r w:rsidRPr="00485995">
        <w:rPr>
          <w:color w:val="000000"/>
          <w:lang w:val="ru-RU"/>
        </w:rPr>
        <w:t>ДИРЕКТРИСА</w:t>
      </w:r>
    </w:p>
    <w:p w14:paraId="7ED21FBC" w14:textId="77777777" w:rsidR="00536A5A" w:rsidRPr="00485995" w:rsidRDefault="00536A5A" w:rsidP="00536A5A">
      <w:pPr>
        <w:ind w:left="1441" w:right="2161"/>
        <w:rPr>
          <w:lang w:val="ru-RU"/>
        </w:rPr>
      </w:pPr>
      <w:r w:rsidRPr="00485995">
        <w:rPr>
          <w:color w:val="000000"/>
          <w:lang w:val="ru-RU"/>
        </w:rPr>
        <w:t>На Куракина да, похож чем-то. Только он не наш уже 3 года как. Его дедушка забрал. Заявление у меня есть и решение исполкома есть.</w:t>
      </w:r>
    </w:p>
    <w:p w14:paraId="5E1868D4" w14:textId="77777777" w:rsidR="00536A5A" w:rsidRPr="00485995" w:rsidRDefault="00536A5A" w:rsidP="00536A5A">
      <w:pPr>
        <w:rPr>
          <w:lang w:val="ru-RU"/>
        </w:rPr>
      </w:pPr>
    </w:p>
    <w:p w14:paraId="697A7ED4" w14:textId="77777777" w:rsidR="00536A5A" w:rsidRPr="00485995" w:rsidRDefault="00536A5A" w:rsidP="00536A5A">
      <w:pPr>
        <w:ind w:left="3166"/>
        <w:rPr>
          <w:lang w:val="ru-RU"/>
        </w:rPr>
      </w:pPr>
      <w:r w:rsidRPr="00485995">
        <w:rPr>
          <w:color w:val="000000"/>
          <w:lang w:val="ru-RU"/>
        </w:rPr>
        <w:t>ДОБРОВОЛЬСКАЯ</w:t>
      </w:r>
    </w:p>
    <w:p w14:paraId="1B6087D9" w14:textId="77777777" w:rsidR="00536A5A" w:rsidRPr="00485995" w:rsidRDefault="00536A5A" w:rsidP="00536A5A">
      <w:pPr>
        <w:ind w:left="1441" w:right="2161"/>
        <w:rPr>
          <w:lang w:val="ru-RU"/>
        </w:rPr>
      </w:pPr>
      <w:r w:rsidRPr="00485995">
        <w:rPr>
          <w:color w:val="000000"/>
          <w:lang w:val="ru-RU"/>
        </w:rPr>
        <w:t>И вы ни разу не поинтересовались его судьбой?</w:t>
      </w:r>
    </w:p>
    <w:p w14:paraId="61485AD5" w14:textId="77777777" w:rsidR="00536A5A" w:rsidRPr="00485995" w:rsidRDefault="00536A5A" w:rsidP="00536A5A">
      <w:pPr>
        <w:rPr>
          <w:lang w:val="ru-RU"/>
        </w:rPr>
      </w:pPr>
    </w:p>
    <w:p w14:paraId="2FD196C4" w14:textId="77777777" w:rsidR="00536A5A" w:rsidRPr="00485995" w:rsidRDefault="00536A5A" w:rsidP="00536A5A">
      <w:pPr>
        <w:ind w:left="3166"/>
        <w:rPr>
          <w:lang w:val="ru-RU"/>
        </w:rPr>
      </w:pPr>
      <w:r w:rsidRPr="00485995">
        <w:rPr>
          <w:color w:val="000000"/>
          <w:lang w:val="ru-RU"/>
        </w:rPr>
        <w:t>ДИРЕКТРИСА</w:t>
      </w:r>
    </w:p>
    <w:p w14:paraId="16919A92" w14:textId="77777777" w:rsidR="00536A5A" w:rsidRPr="00485995" w:rsidRDefault="00536A5A" w:rsidP="00536A5A">
      <w:pPr>
        <w:ind w:left="1441" w:right="2161"/>
        <w:rPr>
          <w:lang w:val="ru-RU"/>
        </w:rPr>
      </w:pPr>
      <w:r w:rsidRPr="00485995">
        <w:rPr>
          <w:color w:val="000000"/>
          <w:lang w:val="ru-RU"/>
        </w:rPr>
        <w:t xml:space="preserve">У нас здесь не тюрьма, чтоб потом всю жизнь за человеком следить. Забрали - и забрали. Он вообще хороший парень был. Мать у него с расстройством шизофреническим: Женя никак не соответствовал её представлениям об идеале. Вот она его и сдала. Сказала ещё: “У меня </w:t>
      </w:r>
      <w:proofErr w:type="gramStart"/>
      <w:r w:rsidRPr="00485995">
        <w:rPr>
          <w:color w:val="000000"/>
          <w:lang w:val="ru-RU"/>
        </w:rPr>
        <w:t>телевизор</w:t>
      </w:r>
      <w:proofErr w:type="gramEnd"/>
      <w:r w:rsidRPr="00485995">
        <w:rPr>
          <w:color w:val="000000"/>
          <w:lang w:val="ru-RU"/>
        </w:rPr>
        <w:t xml:space="preserve"> когда ломается, я никогда не чиню. Сдаю по гарантии и всё. Вот и Женя у меня с дефектами”. А дед переживал очень и всё хотел его забрать. И вот, добился.</w:t>
      </w:r>
    </w:p>
    <w:p w14:paraId="6AE3A3CF" w14:textId="77777777" w:rsidR="00536A5A" w:rsidRPr="00485995" w:rsidRDefault="00536A5A" w:rsidP="00536A5A">
      <w:pPr>
        <w:rPr>
          <w:lang w:val="ru-RU"/>
        </w:rPr>
      </w:pPr>
    </w:p>
    <w:p w14:paraId="3A10350F" w14:textId="77777777" w:rsidR="00536A5A" w:rsidRPr="00485995" w:rsidRDefault="00536A5A" w:rsidP="00536A5A">
      <w:pPr>
        <w:ind w:left="3166"/>
        <w:rPr>
          <w:lang w:val="ru-RU"/>
        </w:rPr>
      </w:pPr>
      <w:r w:rsidRPr="00485995">
        <w:rPr>
          <w:color w:val="000000"/>
          <w:lang w:val="ru-RU"/>
        </w:rPr>
        <w:t>ДОБРОВОЛЬСКАЯ</w:t>
      </w:r>
    </w:p>
    <w:p w14:paraId="1AD059D7" w14:textId="77777777" w:rsidR="00536A5A" w:rsidRPr="00485995" w:rsidRDefault="00536A5A" w:rsidP="00536A5A">
      <w:pPr>
        <w:ind w:left="1441" w:right="2161"/>
        <w:rPr>
          <w:lang w:val="ru-RU"/>
        </w:rPr>
      </w:pPr>
      <w:r w:rsidRPr="00485995">
        <w:rPr>
          <w:color w:val="000000"/>
          <w:lang w:val="ru-RU"/>
        </w:rPr>
        <w:t>Дайте мне его личное дело и медкарту.</w:t>
      </w:r>
    </w:p>
    <w:p w14:paraId="46135B55" w14:textId="77777777" w:rsidR="00536A5A" w:rsidRPr="00485995" w:rsidRDefault="00536A5A" w:rsidP="00536A5A">
      <w:pPr>
        <w:rPr>
          <w:lang w:val="ru-RU"/>
        </w:rPr>
      </w:pPr>
    </w:p>
    <w:p w14:paraId="6FA397A1" w14:textId="77777777" w:rsidR="00536A5A" w:rsidRPr="00485995" w:rsidRDefault="00536A5A" w:rsidP="00536A5A">
      <w:pPr>
        <w:rPr>
          <w:lang w:val="ru-RU"/>
        </w:rPr>
      </w:pPr>
      <w:r w:rsidRPr="00485995">
        <w:rPr>
          <w:color w:val="000000"/>
          <w:lang w:val="ru-RU"/>
        </w:rPr>
        <w:t>Директриса перебирает папки в большом шкафу, находит нужную. Личное дело, Евгений Куракин.</w:t>
      </w:r>
    </w:p>
    <w:p w14:paraId="71FCEDD3" w14:textId="77777777" w:rsidR="00536A5A" w:rsidRPr="00485995" w:rsidRDefault="00536A5A" w:rsidP="00536A5A">
      <w:pPr>
        <w:rPr>
          <w:lang w:val="ru-RU"/>
        </w:rPr>
      </w:pPr>
    </w:p>
    <w:p w14:paraId="0F3CBF0D" w14:textId="77777777" w:rsidR="00536A5A" w:rsidRPr="00485995" w:rsidRDefault="00536A5A" w:rsidP="00536A5A">
      <w:pPr>
        <w:ind w:left="3166"/>
        <w:rPr>
          <w:lang w:val="ru-RU"/>
        </w:rPr>
      </w:pPr>
      <w:r w:rsidRPr="00485995">
        <w:rPr>
          <w:color w:val="000000"/>
          <w:lang w:val="ru-RU"/>
        </w:rPr>
        <w:t>ДИРЕКТРИСА</w:t>
      </w:r>
    </w:p>
    <w:p w14:paraId="287A11E4" w14:textId="77777777" w:rsidR="00536A5A" w:rsidRPr="00485995" w:rsidRDefault="00536A5A" w:rsidP="00536A5A">
      <w:pPr>
        <w:ind w:left="1441" w:right="2161"/>
        <w:rPr>
          <w:lang w:val="ru-RU"/>
        </w:rPr>
      </w:pPr>
      <w:r w:rsidRPr="00485995">
        <w:rPr>
          <w:color w:val="000000"/>
          <w:lang w:val="ru-RU"/>
        </w:rPr>
        <w:t xml:space="preserve">Только дед у него из Молдавии был, я думала, Женя туда и уехал с ним. А он, </w:t>
      </w:r>
      <w:r w:rsidRPr="00485995">
        <w:rPr>
          <w:color w:val="000000"/>
          <w:lang w:val="ru-RU"/>
        </w:rPr>
        <w:lastRenderedPageBreak/>
        <w:t>видно, всё к маме хотел быть поближе. Вот, здесь всё, и медкарта, и характеристики.</w:t>
      </w:r>
    </w:p>
    <w:p w14:paraId="6E0D2C32" w14:textId="77777777" w:rsidR="00536A5A" w:rsidRPr="00485995" w:rsidRDefault="00536A5A" w:rsidP="00536A5A">
      <w:pPr>
        <w:rPr>
          <w:lang w:val="ru-RU"/>
        </w:rPr>
      </w:pPr>
    </w:p>
    <w:p w14:paraId="0A65683D" w14:textId="77777777" w:rsidR="00536A5A" w:rsidRPr="00485995" w:rsidRDefault="00536A5A" w:rsidP="00536A5A">
      <w:pPr>
        <w:rPr>
          <w:lang w:val="ru-RU"/>
        </w:rPr>
      </w:pPr>
      <w:r w:rsidRPr="00485995">
        <w:rPr>
          <w:color w:val="000000"/>
          <w:lang w:val="ru-RU"/>
        </w:rPr>
        <w:t>Директриса открывает личное дело, перебирает документы, находит общую фотографию, протягивает Добровольской и вдруг начинает плакать. По-настоящему, некрасиво, навзрыд, с растекающейся тушью. Добровольская смотрит на хмурого мальчика в костюме морячка. Он действительно похож на портрет.</w:t>
      </w:r>
    </w:p>
    <w:p w14:paraId="6F5C9931" w14:textId="77777777" w:rsidR="00536A5A" w:rsidRPr="00485995" w:rsidRDefault="00536A5A" w:rsidP="00536A5A">
      <w:pPr>
        <w:rPr>
          <w:lang w:val="ru-RU"/>
        </w:rPr>
      </w:pPr>
    </w:p>
    <w:p w14:paraId="4E6DCD02" w14:textId="77777777" w:rsidR="00536A5A" w:rsidRPr="00485995" w:rsidRDefault="00536A5A" w:rsidP="00536A5A">
      <w:pPr>
        <w:ind w:left="3166"/>
        <w:rPr>
          <w:lang w:val="ru-RU"/>
        </w:rPr>
      </w:pPr>
      <w:r w:rsidRPr="00485995">
        <w:rPr>
          <w:color w:val="000000"/>
          <w:lang w:val="ru-RU"/>
        </w:rPr>
        <w:t>ДОБРОВОЛЬСКАЯ</w:t>
      </w:r>
    </w:p>
    <w:p w14:paraId="655EA841" w14:textId="77777777" w:rsidR="00536A5A" w:rsidRPr="00485995" w:rsidRDefault="00536A5A" w:rsidP="00536A5A">
      <w:pPr>
        <w:ind w:left="1441" w:right="2161"/>
        <w:rPr>
          <w:lang w:val="ru-RU"/>
        </w:rPr>
      </w:pPr>
      <w:r w:rsidRPr="00485995">
        <w:rPr>
          <w:color w:val="000000"/>
          <w:lang w:val="ru-RU"/>
        </w:rPr>
        <w:t>Теперь у него будет могила поближе к маме.</w:t>
      </w:r>
    </w:p>
    <w:p w14:paraId="7B69C058" w14:textId="77777777" w:rsidR="00536A5A" w:rsidRPr="00485995" w:rsidRDefault="00536A5A" w:rsidP="00536A5A">
      <w:pPr>
        <w:rPr>
          <w:lang w:val="ru-RU"/>
        </w:rPr>
      </w:pPr>
    </w:p>
    <w:p w14:paraId="2304DE0A" w14:textId="77777777" w:rsidR="00536A5A" w:rsidRPr="00485995" w:rsidRDefault="00536A5A" w:rsidP="00536A5A">
      <w:pPr>
        <w:rPr>
          <w:lang w:val="ru-RU"/>
        </w:rPr>
      </w:pPr>
      <w:r w:rsidRPr="00485995">
        <w:rPr>
          <w:color w:val="000000"/>
          <w:lang w:val="ru-RU"/>
        </w:rPr>
        <w:t xml:space="preserve">Добровольская показывает портрет </w:t>
      </w:r>
      <w:proofErr w:type="spellStart"/>
      <w:r w:rsidRPr="00485995">
        <w:rPr>
          <w:color w:val="000000"/>
          <w:lang w:val="ru-RU"/>
        </w:rPr>
        <w:t>Макурина</w:t>
      </w:r>
      <w:proofErr w:type="spellEnd"/>
      <w:r w:rsidRPr="00485995">
        <w:rPr>
          <w:color w:val="000000"/>
          <w:lang w:val="ru-RU"/>
        </w:rPr>
        <w:t>.</w:t>
      </w:r>
    </w:p>
    <w:p w14:paraId="0CC6F908" w14:textId="77777777" w:rsidR="00536A5A" w:rsidRPr="00485995" w:rsidRDefault="00536A5A" w:rsidP="00536A5A">
      <w:pPr>
        <w:rPr>
          <w:lang w:val="ru-RU"/>
        </w:rPr>
      </w:pPr>
    </w:p>
    <w:p w14:paraId="484C61C0" w14:textId="77777777" w:rsidR="00536A5A" w:rsidRPr="00485995" w:rsidRDefault="00536A5A" w:rsidP="00536A5A">
      <w:pPr>
        <w:ind w:left="3166"/>
        <w:rPr>
          <w:lang w:val="ru-RU"/>
        </w:rPr>
      </w:pPr>
      <w:r w:rsidRPr="00485995">
        <w:rPr>
          <w:color w:val="000000"/>
          <w:lang w:val="ru-RU"/>
        </w:rPr>
        <w:t>ДОБРОВОЛЬСКАЯ</w:t>
      </w:r>
    </w:p>
    <w:p w14:paraId="354EE548" w14:textId="77777777" w:rsidR="00536A5A" w:rsidRPr="00485995" w:rsidRDefault="00536A5A" w:rsidP="00536A5A">
      <w:pPr>
        <w:ind w:left="1441" w:right="2161"/>
        <w:rPr>
          <w:lang w:val="ru-RU"/>
        </w:rPr>
      </w:pPr>
      <w:r w:rsidRPr="00485995">
        <w:rPr>
          <w:color w:val="000000"/>
          <w:lang w:val="ru-RU"/>
        </w:rPr>
        <w:t>Узнаёте?</w:t>
      </w:r>
    </w:p>
    <w:p w14:paraId="2EBECF87" w14:textId="77777777" w:rsidR="00536A5A" w:rsidRPr="00485995" w:rsidRDefault="00536A5A" w:rsidP="00536A5A">
      <w:pPr>
        <w:rPr>
          <w:lang w:val="ru-RU"/>
        </w:rPr>
      </w:pPr>
    </w:p>
    <w:p w14:paraId="692C35BF" w14:textId="77777777" w:rsidR="00536A5A" w:rsidRPr="00485995" w:rsidRDefault="00536A5A" w:rsidP="00536A5A">
      <w:pPr>
        <w:ind w:left="3166"/>
        <w:rPr>
          <w:lang w:val="ru-RU"/>
        </w:rPr>
      </w:pPr>
      <w:r w:rsidRPr="00485995">
        <w:rPr>
          <w:color w:val="000000"/>
          <w:lang w:val="ru-RU"/>
        </w:rPr>
        <w:t>ДИРЕКТРИСА</w:t>
      </w:r>
    </w:p>
    <w:p w14:paraId="6016DA12" w14:textId="77777777" w:rsidR="00536A5A" w:rsidRPr="00485995" w:rsidRDefault="00536A5A" w:rsidP="00536A5A">
      <w:pPr>
        <w:ind w:left="1441" w:right="2161"/>
        <w:rPr>
          <w:lang w:val="ru-RU"/>
        </w:rPr>
      </w:pPr>
      <w:r w:rsidRPr="00485995">
        <w:rPr>
          <w:color w:val="000000"/>
          <w:lang w:val="ru-RU"/>
        </w:rPr>
        <w:t>Нет, не знаю его.</w:t>
      </w:r>
    </w:p>
    <w:p w14:paraId="67B8BDC7" w14:textId="77777777" w:rsidR="00536A5A" w:rsidRPr="00485995" w:rsidRDefault="00536A5A" w:rsidP="00536A5A">
      <w:pPr>
        <w:rPr>
          <w:lang w:val="ru-RU"/>
        </w:rPr>
      </w:pPr>
    </w:p>
    <w:p w14:paraId="355561F2" w14:textId="77777777" w:rsidR="00536A5A" w:rsidRPr="00485995" w:rsidRDefault="00536A5A" w:rsidP="00536A5A">
      <w:pPr>
        <w:ind w:left="3166"/>
        <w:rPr>
          <w:lang w:val="ru-RU"/>
        </w:rPr>
      </w:pPr>
      <w:r w:rsidRPr="00485995">
        <w:rPr>
          <w:color w:val="000000"/>
          <w:lang w:val="ru-RU"/>
        </w:rPr>
        <w:t>ДОБРОВОЛЬСКАЯ</w:t>
      </w:r>
    </w:p>
    <w:p w14:paraId="279B54E9" w14:textId="77777777" w:rsidR="00536A5A" w:rsidRPr="00485995" w:rsidRDefault="00536A5A" w:rsidP="00536A5A">
      <w:pPr>
        <w:ind w:left="1441" w:right="2161"/>
        <w:rPr>
          <w:lang w:val="ru-RU"/>
        </w:rPr>
      </w:pPr>
      <w:r w:rsidRPr="00485995">
        <w:rPr>
          <w:color w:val="000000"/>
          <w:lang w:val="ru-RU"/>
        </w:rPr>
        <w:t>Он привозил вам мясо.</w:t>
      </w:r>
    </w:p>
    <w:p w14:paraId="0D1539E0" w14:textId="77777777" w:rsidR="00536A5A" w:rsidRPr="00485995" w:rsidRDefault="00536A5A" w:rsidP="00536A5A">
      <w:pPr>
        <w:rPr>
          <w:lang w:val="ru-RU"/>
        </w:rPr>
      </w:pPr>
    </w:p>
    <w:p w14:paraId="025A07F1" w14:textId="77777777" w:rsidR="00536A5A" w:rsidRPr="00485995" w:rsidRDefault="00536A5A" w:rsidP="00536A5A">
      <w:pPr>
        <w:ind w:left="3166"/>
        <w:rPr>
          <w:lang w:val="ru-RU"/>
        </w:rPr>
      </w:pPr>
      <w:r w:rsidRPr="00485995">
        <w:rPr>
          <w:color w:val="000000"/>
          <w:lang w:val="ru-RU"/>
        </w:rPr>
        <w:t>ДИРЕКТРИСА</w:t>
      </w:r>
    </w:p>
    <w:p w14:paraId="52EF598E" w14:textId="77777777" w:rsidR="00536A5A" w:rsidRPr="00485995" w:rsidRDefault="00536A5A" w:rsidP="00536A5A">
      <w:pPr>
        <w:ind w:left="1441" w:right="2161"/>
        <w:rPr>
          <w:lang w:val="ru-RU"/>
        </w:rPr>
      </w:pPr>
      <w:r w:rsidRPr="00485995">
        <w:rPr>
          <w:color w:val="000000"/>
          <w:lang w:val="ru-RU"/>
        </w:rPr>
        <w:t>Может и привозил… Не хотел дед Женю забирать. Боялся, что не справится. Но любил его очень. А мне просто надоело, что он убегает всё время, ну я уговорила деда написать это заявление, чтоб показатели себе не портить. Я организую похороны, если позволите.</w:t>
      </w:r>
    </w:p>
    <w:p w14:paraId="434B6E7C" w14:textId="77777777" w:rsidR="00536A5A" w:rsidRPr="00485995" w:rsidRDefault="00536A5A" w:rsidP="00536A5A">
      <w:pPr>
        <w:rPr>
          <w:lang w:val="ru-RU"/>
        </w:rPr>
      </w:pPr>
    </w:p>
    <w:p w14:paraId="3FDA69FB" w14:textId="392CED03" w:rsidR="00536A5A" w:rsidRPr="00485995" w:rsidRDefault="00536A5A" w:rsidP="00536A5A">
      <w:pPr>
        <w:rPr>
          <w:lang w:val="ru-RU"/>
        </w:rPr>
      </w:pPr>
      <w:r w:rsidRPr="00485995">
        <w:rPr>
          <w:b/>
          <w:color w:val="000000"/>
          <w:lang w:val="ru-RU"/>
        </w:rPr>
        <w:t xml:space="preserve">3-15. ИНТ. ДОМ МАКУРИНА ДЕНЬ 7. </w:t>
      </w:r>
      <w:r w:rsidRPr="00485995">
        <w:rPr>
          <w:lang w:val="ru-RU"/>
        </w:rPr>
        <w:br/>
      </w:r>
      <w:r w:rsidRPr="00485995">
        <w:rPr>
          <w:b/>
          <w:color w:val="000000"/>
          <w:lang w:val="ru-RU"/>
        </w:rPr>
        <w:t>КОЗЫРЕВ, ЭКСПЕРТ, ЭКСПЕРТ 1, ЭКСПЕРТ-ФОТОГРАФ</w:t>
      </w:r>
      <w:r w:rsidR="004D7D07">
        <w:rPr>
          <w:b/>
          <w:color w:val="000000"/>
          <w:lang w:val="ru-RU"/>
        </w:rPr>
        <w:t>, сотрудники милиции (2)</w:t>
      </w:r>
      <w:r w:rsidRPr="00485995">
        <w:rPr>
          <w:b/>
          <w:color w:val="000000"/>
          <w:lang w:val="ru-RU"/>
        </w:rPr>
        <w:t xml:space="preserve"> (01:28)</w:t>
      </w:r>
      <w:r w:rsidRPr="00485995">
        <w:rPr>
          <w:lang w:val="ru-RU"/>
        </w:rPr>
        <w:br/>
      </w:r>
    </w:p>
    <w:p w14:paraId="3920A158" w14:textId="77777777" w:rsidR="00536A5A" w:rsidRPr="00485995" w:rsidRDefault="00536A5A" w:rsidP="00536A5A">
      <w:pPr>
        <w:rPr>
          <w:lang w:val="ru-RU"/>
        </w:rPr>
      </w:pPr>
      <w:r w:rsidRPr="00485995">
        <w:rPr>
          <w:color w:val="000000"/>
          <w:lang w:val="ru-RU"/>
        </w:rPr>
        <w:t>Масштабный обыск в жилище. Эксперты, оперативники, Козырев. Эксперт с кисточкой и порошком ищет отпечатки пальцев на сандалии.</w:t>
      </w:r>
    </w:p>
    <w:p w14:paraId="33DA7AAC" w14:textId="77777777" w:rsidR="00536A5A" w:rsidRPr="00485995" w:rsidRDefault="00536A5A" w:rsidP="00536A5A">
      <w:pPr>
        <w:rPr>
          <w:lang w:val="ru-RU"/>
        </w:rPr>
      </w:pPr>
    </w:p>
    <w:p w14:paraId="5FA0D9D2" w14:textId="77777777" w:rsidR="00536A5A" w:rsidRPr="00485995" w:rsidRDefault="00536A5A" w:rsidP="00536A5A">
      <w:pPr>
        <w:ind w:left="3166"/>
        <w:rPr>
          <w:lang w:val="ru-RU"/>
        </w:rPr>
      </w:pPr>
      <w:r w:rsidRPr="00485995">
        <w:rPr>
          <w:color w:val="000000"/>
          <w:lang w:val="ru-RU"/>
        </w:rPr>
        <w:t>КОЗЫРЕВ</w:t>
      </w:r>
    </w:p>
    <w:p w14:paraId="38D1361D" w14:textId="77777777" w:rsidR="00536A5A" w:rsidRPr="00485995" w:rsidRDefault="00536A5A" w:rsidP="00536A5A">
      <w:pPr>
        <w:ind w:left="1441" w:right="2161"/>
        <w:rPr>
          <w:lang w:val="ru-RU"/>
        </w:rPr>
      </w:pPr>
      <w:r w:rsidRPr="00485995">
        <w:rPr>
          <w:color w:val="000000"/>
          <w:lang w:val="ru-RU"/>
        </w:rPr>
        <w:t>А где нашли главную улику?</w:t>
      </w:r>
    </w:p>
    <w:p w14:paraId="4D15D4CB" w14:textId="77777777" w:rsidR="00536A5A" w:rsidRPr="00485995" w:rsidRDefault="00536A5A" w:rsidP="00536A5A">
      <w:pPr>
        <w:rPr>
          <w:lang w:val="ru-RU"/>
        </w:rPr>
      </w:pPr>
    </w:p>
    <w:p w14:paraId="59915CEA" w14:textId="77777777" w:rsidR="00536A5A" w:rsidRPr="00485995" w:rsidRDefault="00536A5A" w:rsidP="00536A5A">
      <w:pPr>
        <w:ind w:left="3166"/>
        <w:rPr>
          <w:lang w:val="ru-RU"/>
        </w:rPr>
      </w:pPr>
      <w:r w:rsidRPr="00485995">
        <w:rPr>
          <w:color w:val="000000"/>
          <w:lang w:val="ru-RU"/>
        </w:rPr>
        <w:t>ЭКСПЕРТ</w:t>
      </w:r>
    </w:p>
    <w:p w14:paraId="38A66FCC" w14:textId="77777777" w:rsidR="00536A5A" w:rsidRPr="00485995" w:rsidRDefault="00536A5A" w:rsidP="00536A5A">
      <w:pPr>
        <w:ind w:left="1441" w:right="2161"/>
        <w:rPr>
          <w:lang w:val="ru-RU"/>
        </w:rPr>
      </w:pPr>
      <w:r w:rsidRPr="00485995">
        <w:rPr>
          <w:color w:val="000000"/>
          <w:lang w:val="ru-RU"/>
        </w:rPr>
        <w:t>В чемоданчике, под кроватью.</w:t>
      </w:r>
    </w:p>
    <w:p w14:paraId="641BC970" w14:textId="77777777" w:rsidR="00536A5A" w:rsidRPr="00485995" w:rsidRDefault="00536A5A" w:rsidP="00536A5A">
      <w:pPr>
        <w:rPr>
          <w:lang w:val="ru-RU"/>
        </w:rPr>
      </w:pPr>
    </w:p>
    <w:p w14:paraId="190BAFD9" w14:textId="77777777" w:rsidR="00536A5A" w:rsidRPr="00485995" w:rsidRDefault="00536A5A" w:rsidP="00536A5A">
      <w:pPr>
        <w:rPr>
          <w:lang w:val="ru-RU"/>
        </w:rPr>
      </w:pPr>
      <w:r w:rsidRPr="00485995">
        <w:rPr>
          <w:color w:val="000000"/>
          <w:lang w:val="ru-RU"/>
        </w:rPr>
        <w:t xml:space="preserve">Козырев отодвигает кровать от стены, светит в образовавшийся тёмный проем фонарём. Переходит на стену, почти до пола завешенную тряпкой-ковром. Луч замирает. Из-под ковра видны какие-то рисунки. Приподнимает ковёр – это кресты. Такие, как рисуют при освящении пространства, только больше, страшнее и </w:t>
      </w:r>
      <w:r w:rsidRPr="00485995">
        <w:rPr>
          <w:color w:val="000000"/>
          <w:lang w:val="ru-RU"/>
        </w:rPr>
        <w:lastRenderedPageBreak/>
        <w:t>много. Приподнимает ковёр дальше - над крестами ничего, но по бокам ряды крестов уходят вверх. Сам ковёр прибит гвоздиками по периметру.</w:t>
      </w:r>
    </w:p>
    <w:p w14:paraId="7065C95B" w14:textId="77777777" w:rsidR="00536A5A" w:rsidRPr="00485995" w:rsidRDefault="00536A5A" w:rsidP="00536A5A">
      <w:pPr>
        <w:rPr>
          <w:lang w:val="ru-RU"/>
        </w:rPr>
      </w:pPr>
    </w:p>
    <w:p w14:paraId="0BEAAABD" w14:textId="77777777" w:rsidR="00536A5A" w:rsidRPr="00485995" w:rsidRDefault="00536A5A" w:rsidP="00536A5A">
      <w:pPr>
        <w:ind w:left="3166"/>
        <w:rPr>
          <w:lang w:val="ru-RU"/>
        </w:rPr>
      </w:pPr>
      <w:r w:rsidRPr="00485995">
        <w:rPr>
          <w:color w:val="000000"/>
          <w:lang w:val="ru-RU"/>
        </w:rPr>
        <w:t>КОЗЫРЕВ</w:t>
      </w:r>
    </w:p>
    <w:p w14:paraId="44A4BFBE" w14:textId="77777777" w:rsidR="00536A5A" w:rsidRPr="00485995" w:rsidRDefault="00536A5A" w:rsidP="00536A5A">
      <w:pPr>
        <w:ind w:left="1441" w:right="2161"/>
        <w:rPr>
          <w:lang w:val="ru-RU"/>
        </w:rPr>
      </w:pPr>
      <w:r w:rsidRPr="00485995">
        <w:rPr>
          <w:color w:val="000000"/>
          <w:lang w:val="ru-RU"/>
        </w:rPr>
        <w:t>Снимите ковёр.</w:t>
      </w:r>
    </w:p>
    <w:p w14:paraId="7F5CC6DE" w14:textId="77777777" w:rsidR="00536A5A" w:rsidRPr="00485995" w:rsidRDefault="00536A5A" w:rsidP="00536A5A">
      <w:pPr>
        <w:rPr>
          <w:lang w:val="ru-RU"/>
        </w:rPr>
      </w:pPr>
    </w:p>
    <w:p w14:paraId="2546339A" w14:textId="77777777" w:rsidR="00536A5A" w:rsidRPr="00485995" w:rsidRDefault="00536A5A" w:rsidP="00536A5A">
      <w:pPr>
        <w:rPr>
          <w:lang w:val="ru-RU"/>
        </w:rPr>
      </w:pPr>
      <w:r w:rsidRPr="00485995">
        <w:rPr>
          <w:color w:val="000000"/>
          <w:lang w:val="ru-RU"/>
        </w:rPr>
        <w:t>Оперативники начинают вытаскивать мелкие гвозди и сворачивать ковёр, с каждым движением под ним открывается страшная “наскальная живопись”: человечек с разорванным животом, человечек, с оторванной головой, какие-то демоны и чудовища, покрытые иголками и чешуёй.</w:t>
      </w:r>
    </w:p>
    <w:p w14:paraId="113665A7" w14:textId="77777777" w:rsidR="00536A5A" w:rsidRPr="00485995" w:rsidRDefault="00536A5A" w:rsidP="00536A5A">
      <w:pPr>
        <w:rPr>
          <w:lang w:val="ru-RU"/>
        </w:rPr>
      </w:pPr>
    </w:p>
    <w:p w14:paraId="6EE66ED0" w14:textId="77777777" w:rsidR="00536A5A" w:rsidRPr="00485995" w:rsidRDefault="00536A5A" w:rsidP="00536A5A">
      <w:pPr>
        <w:ind w:left="3166"/>
        <w:rPr>
          <w:lang w:val="ru-RU"/>
        </w:rPr>
      </w:pPr>
      <w:r w:rsidRPr="00485995">
        <w:rPr>
          <w:color w:val="000000"/>
          <w:lang w:val="ru-RU"/>
        </w:rPr>
        <w:t>КОЗЫРЕВ</w:t>
      </w:r>
    </w:p>
    <w:p w14:paraId="193615C7" w14:textId="77777777" w:rsidR="00536A5A" w:rsidRPr="00485995" w:rsidRDefault="00536A5A" w:rsidP="00536A5A">
      <w:pPr>
        <w:ind w:left="1441" w:right="2161"/>
        <w:rPr>
          <w:lang w:val="ru-RU"/>
        </w:rPr>
      </w:pPr>
      <w:r w:rsidRPr="00485995">
        <w:rPr>
          <w:color w:val="000000"/>
          <w:lang w:val="ru-RU"/>
        </w:rPr>
        <w:t>Аккуратно снимаем всё и описываем. Фотографии сделайте мне общие и каждого фрагмента. Быстро только.</w:t>
      </w:r>
    </w:p>
    <w:p w14:paraId="4AEE42A4" w14:textId="77777777" w:rsidR="00536A5A" w:rsidRPr="00485995" w:rsidRDefault="00536A5A" w:rsidP="00536A5A">
      <w:pPr>
        <w:rPr>
          <w:lang w:val="ru-RU"/>
        </w:rPr>
      </w:pPr>
    </w:p>
    <w:p w14:paraId="317F7521" w14:textId="77777777" w:rsidR="00536A5A" w:rsidRPr="00485995" w:rsidRDefault="00536A5A" w:rsidP="00536A5A">
      <w:pPr>
        <w:rPr>
          <w:lang w:val="ru-RU"/>
        </w:rPr>
      </w:pPr>
      <w:r w:rsidRPr="00485995">
        <w:rPr>
          <w:color w:val="000000"/>
          <w:lang w:val="ru-RU"/>
        </w:rPr>
        <w:t>Эксперт-Фотограф щёлкает затвором.</w:t>
      </w:r>
    </w:p>
    <w:p w14:paraId="01BD4DE1" w14:textId="77777777" w:rsidR="00536A5A" w:rsidRPr="00485995" w:rsidRDefault="00536A5A" w:rsidP="00536A5A">
      <w:pPr>
        <w:rPr>
          <w:lang w:val="ru-RU"/>
        </w:rPr>
      </w:pPr>
    </w:p>
    <w:p w14:paraId="566170E0" w14:textId="77777777" w:rsidR="00536A5A" w:rsidRPr="00485995" w:rsidRDefault="00536A5A" w:rsidP="00536A5A">
      <w:pPr>
        <w:ind w:left="3166"/>
        <w:rPr>
          <w:lang w:val="ru-RU"/>
        </w:rPr>
      </w:pPr>
      <w:r w:rsidRPr="00485995">
        <w:rPr>
          <w:color w:val="000000"/>
          <w:lang w:val="ru-RU"/>
        </w:rPr>
        <w:t>ФОТОГРАФ</w:t>
      </w:r>
    </w:p>
    <w:p w14:paraId="73342DCC" w14:textId="77777777" w:rsidR="00536A5A" w:rsidRPr="00485995" w:rsidRDefault="00536A5A" w:rsidP="00536A5A">
      <w:pPr>
        <w:ind w:left="1441" w:right="2161"/>
        <w:rPr>
          <w:lang w:val="ru-RU"/>
        </w:rPr>
      </w:pPr>
      <w:r w:rsidRPr="00485995">
        <w:rPr>
          <w:color w:val="000000"/>
          <w:lang w:val="ru-RU"/>
        </w:rPr>
        <w:t>Там ещё много с мясокомбината будет, где эксперты свинью без головы изучали.</w:t>
      </w:r>
    </w:p>
    <w:p w14:paraId="33CDD595" w14:textId="77777777" w:rsidR="00536A5A" w:rsidRPr="00485995" w:rsidRDefault="00536A5A" w:rsidP="00536A5A">
      <w:pPr>
        <w:rPr>
          <w:lang w:val="ru-RU"/>
        </w:rPr>
      </w:pPr>
    </w:p>
    <w:p w14:paraId="7A87934F" w14:textId="77777777" w:rsidR="00536A5A" w:rsidRPr="00485995" w:rsidRDefault="00536A5A" w:rsidP="00536A5A">
      <w:pPr>
        <w:ind w:left="3166"/>
        <w:rPr>
          <w:lang w:val="ru-RU"/>
        </w:rPr>
      </w:pPr>
      <w:r w:rsidRPr="00485995">
        <w:rPr>
          <w:color w:val="000000"/>
          <w:lang w:val="ru-RU"/>
        </w:rPr>
        <w:t>КОЗЫРЕВ</w:t>
      </w:r>
    </w:p>
    <w:p w14:paraId="3E2B4A44" w14:textId="77777777" w:rsidR="00536A5A" w:rsidRPr="00485995" w:rsidRDefault="00536A5A" w:rsidP="00536A5A">
      <w:pPr>
        <w:ind w:left="1441" w:right="2161"/>
        <w:rPr>
          <w:lang w:val="ru-RU"/>
        </w:rPr>
      </w:pPr>
      <w:r w:rsidRPr="00485995">
        <w:rPr>
          <w:color w:val="000000"/>
          <w:lang w:val="ru-RU"/>
        </w:rPr>
        <w:t>Очень хорошо.</w:t>
      </w:r>
    </w:p>
    <w:p w14:paraId="1DCCE341" w14:textId="77777777" w:rsidR="00536A5A" w:rsidRPr="00485995" w:rsidRDefault="00536A5A" w:rsidP="00536A5A">
      <w:pPr>
        <w:ind w:left="2303"/>
        <w:rPr>
          <w:lang w:val="ru-RU"/>
        </w:rPr>
      </w:pPr>
      <w:r w:rsidRPr="00485995">
        <w:rPr>
          <w:color w:val="000000"/>
          <w:lang w:val="ru-RU"/>
        </w:rPr>
        <w:t>(обращается к эксперту)</w:t>
      </w:r>
    </w:p>
    <w:p w14:paraId="5836F234" w14:textId="77777777" w:rsidR="00536A5A" w:rsidRPr="00485995" w:rsidRDefault="00536A5A" w:rsidP="00536A5A">
      <w:pPr>
        <w:ind w:left="1441" w:right="2161"/>
        <w:rPr>
          <w:lang w:val="ru-RU"/>
        </w:rPr>
      </w:pPr>
      <w:r w:rsidRPr="00485995">
        <w:rPr>
          <w:color w:val="000000"/>
          <w:lang w:val="ru-RU"/>
        </w:rPr>
        <w:t>Как думаешь, похоже теперь на логово маньяка?</w:t>
      </w:r>
    </w:p>
    <w:p w14:paraId="4EF69A91" w14:textId="77777777" w:rsidR="00536A5A" w:rsidRPr="00485995" w:rsidRDefault="00536A5A" w:rsidP="00536A5A">
      <w:pPr>
        <w:rPr>
          <w:lang w:val="ru-RU"/>
        </w:rPr>
      </w:pPr>
    </w:p>
    <w:p w14:paraId="6594992C" w14:textId="77777777" w:rsidR="00536A5A" w:rsidRPr="00485995" w:rsidRDefault="00536A5A" w:rsidP="00536A5A">
      <w:pPr>
        <w:ind w:left="3166"/>
        <w:rPr>
          <w:lang w:val="ru-RU"/>
        </w:rPr>
      </w:pPr>
      <w:r w:rsidRPr="00485995">
        <w:rPr>
          <w:color w:val="000000"/>
          <w:lang w:val="ru-RU"/>
        </w:rPr>
        <w:t>ЭКСПЕРТ</w:t>
      </w:r>
    </w:p>
    <w:p w14:paraId="10C5076D" w14:textId="77777777" w:rsidR="00536A5A" w:rsidRPr="00485995" w:rsidRDefault="00536A5A" w:rsidP="00536A5A">
      <w:pPr>
        <w:ind w:left="1441" w:right="2161"/>
        <w:rPr>
          <w:lang w:val="ru-RU"/>
        </w:rPr>
      </w:pPr>
      <w:r w:rsidRPr="00485995">
        <w:rPr>
          <w:color w:val="000000"/>
          <w:lang w:val="ru-RU"/>
        </w:rPr>
        <w:t>Не знаю, не моя отрасль, это в Сербского пусть разбираются, там все умные. Но то, что тут псих какой-то жил — это согласен.</w:t>
      </w:r>
    </w:p>
    <w:p w14:paraId="71BA9D49" w14:textId="77777777" w:rsidR="00536A5A" w:rsidRPr="00485995" w:rsidRDefault="00536A5A" w:rsidP="00536A5A">
      <w:pPr>
        <w:rPr>
          <w:lang w:val="ru-RU"/>
        </w:rPr>
      </w:pPr>
    </w:p>
    <w:p w14:paraId="1F30FEAB" w14:textId="77777777" w:rsidR="00536A5A" w:rsidRPr="00485995" w:rsidRDefault="00536A5A" w:rsidP="00536A5A">
      <w:pPr>
        <w:rPr>
          <w:lang w:val="ru-RU"/>
        </w:rPr>
      </w:pPr>
      <w:r w:rsidRPr="00485995">
        <w:rPr>
          <w:color w:val="000000"/>
          <w:lang w:val="ru-RU"/>
        </w:rPr>
        <w:t>Эксперт начинает аккуратно срезать пилкой куски обоев с “живописью”.</w:t>
      </w:r>
    </w:p>
    <w:p w14:paraId="35A6B76B" w14:textId="77777777" w:rsidR="00536A5A" w:rsidRPr="00485995" w:rsidRDefault="00536A5A" w:rsidP="00536A5A">
      <w:pPr>
        <w:rPr>
          <w:lang w:val="ru-RU"/>
        </w:rPr>
      </w:pPr>
    </w:p>
    <w:p w14:paraId="57D760C8" w14:textId="042B71E6" w:rsidR="00536A5A" w:rsidRPr="00485995" w:rsidRDefault="00536A5A" w:rsidP="00536A5A">
      <w:pPr>
        <w:rPr>
          <w:lang w:val="ru-RU"/>
        </w:rPr>
      </w:pPr>
      <w:r w:rsidRPr="00485995">
        <w:rPr>
          <w:b/>
          <w:color w:val="000000"/>
          <w:lang w:val="ru-RU"/>
        </w:rPr>
        <w:t xml:space="preserve">3-16. НАТ. ДОРОГА ДЕНЬ 7. </w:t>
      </w:r>
      <w:r w:rsidRPr="00485995">
        <w:rPr>
          <w:lang w:val="ru-RU"/>
        </w:rPr>
        <w:br/>
      </w:r>
      <w:r w:rsidRPr="00485995">
        <w:rPr>
          <w:b/>
          <w:color w:val="000000"/>
          <w:lang w:val="ru-RU"/>
        </w:rPr>
        <w:t xml:space="preserve"> </w:t>
      </w:r>
      <w:r w:rsidR="004D7D07">
        <w:rPr>
          <w:b/>
          <w:color w:val="000000"/>
          <w:lang w:val="ru-RU"/>
        </w:rPr>
        <w:t xml:space="preserve">автовладельцы (3), сотрудники милиции (4), рыбаки (3), пассажиры (10), немецкая овчарка </w:t>
      </w:r>
      <w:r w:rsidRPr="00485995">
        <w:rPr>
          <w:b/>
          <w:color w:val="000000"/>
          <w:lang w:val="ru-RU"/>
        </w:rPr>
        <w:t>(00:10)</w:t>
      </w:r>
      <w:r w:rsidRPr="00485995">
        <w:rPr>
          <w:lang w:val="ru-RU"/>
        </w:rPr>
        <w:br/>
      </w:r>
    </w:p>
    <w:p w14:paraId="7CA8BB7C" w14:textId="77777777" w:rsidR="00536A5A" w:rsidRPr="00485995" w:rsidRDefault="00536A5A" w:rsidP="00536A5A">
      <w:pPr>
        <w:rPr>
          <w:lang w:val="ru-RU"/>
        </w:rPr>
      </w:pPr>
      <w:r w:rsidRPr="00485995">
        <w:rPr>
          <w:color w:val="000000"/>
          <w:lang w:val="ru-RU"/>
        </w:rPr>
        <w:t>НАРЕЗКА</w:t>
      </w:r>
    </w:p>
    <w:p w14:paraId="702D7449" w14:textId="77777777" w:rsidR="00536A5A" w:rsidRPr="00485995" w:rsidRDefault="00536A5A" w:rsidP="00536A5A">
      <w:pPr>
        <w:rPr>
          <w:lang w:val="ru-RU"/>
        </w:rPr>
      </w:pPr>
    </w:p>
    <w:p w14:paraId="1AD3189F" w14:textId="77777777" w:rsidR="00536A5A" w:rsidRPr="00485995" w:rsidRDefault="00536A5A" w:rsidP="00536A5A">
      <w:pPr>
        <w:ind w:left="3166"/>
        <w:rPr>
          <w:lang w:val="ru-RU"/>
        </w:rPr>
      </w:pPr>
      <w:r w:rsidRPr="00485995">
        <w:rPr>
          <w:color w:val="000000"/>
          <w:lang w:val="ru-RU"/>
        </w:rPr>
        <w:t>НАРЕЗКА</w:t>
      </w:r>
    </w:p>
    <w:p w14:paraId="2F64483B" w14:textId="77777777" w:rsidR="00536A5A" w:rsidRPr="00485995" w:rsidRDefault="00536A5A" w:rsidP="00536A5A">
      <w:pPr>
        <w:ind w:left="1441" w:right="2161"/>
        <w:rPr>
          <w:lang w:val="ru-RU"/>
        </w:rPr>
      </w:pPr>
      <w:r w:rsidRPr="00485995">
        <w:rPr>
          <w:color w:val="000000"/>
          <w:lang w:val="ru-RU"/>
        </w:rPr>
        <w:t>Дорога – открывают багажник,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>Берег реки – проверяют документы у рыбаков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>Перрон – проверяют документы у людей</w:t>
      </w:r>
    </w:p>
    <w:p w14:paraId="3533C950" w14:textId="77777777" w:rsidR="00536A5A" w:rsidRPr="00485995" w:rsidRDefault="00536A5A" w:rsidP="00536A5A">
      <w:pPr>
        <w:rPr>
          <w:lang w:val="ru-RU"/>
        </w:rPr>
      </w:pPr>
    </w:p>
    <w:p w14:paraId="1EBEDFA6" w14:textId="506409A0" w:rsidR="00536A5A" w:rsidRPr="00485995" w:rsidRDefault="00536A5A" w:rsidP="00536A5A">
      <w:pPr>
        <w:rPr>
          <w:lang w:val="ru-RU"/>
        </w:rPr>
      </w:pPr>
      <w:r w:rsidRPr="00485995">
        <w:rPr>
          <w:b/>
          <w:color w:val="000000"/>
          <w:lang w:val="ru-RU"/>
        </w:rPr>
        <w:lastRenderedPageBreak/>
        <w:t xml:space="preserve">3-17. ИНТ. БОЛЬНИЦА РОСТОВА.ПАЛАТА ДЕНЬ 7. </w:t>
      </w:r>
      <w:r w:rsidRPr="00485995">
        <w:rPr>
          <w:lang w:val="ru-RU"/>
        </w:rPr>
        <w:br/>
      </w:r>
      <w:r w:rsidRPr="00485995">
        <w:rPr>
          <w:b/>
          <w:color w:val="000000"/>
          <w:lang w:val="ru-RU"/>
        </w:rPr>
        <w:t>МАТЬ БОКОВА, МАРИНА</w:t>
      </w:r>
      <w:r w:rsidR="004D7D07">
        <w:rPr>
          <w:b/>
          <w:color w:val="000000"/>
          <w:lang w:val="ru-RU"/>
        </w:rPr>
        <w:t>, пациентки (2)</w:t>
      </w:r>
      <w:r w:rsidRPr="00485995">
        <w:rPr>
          <w:b/>
          <w:color w:val="000000"/>
          <w:lang w:val="ru-RU"/>
        </w:rPr>
        <w:t xml:space="preserve"> (00:52)</w:t>
      </w:r>
      <w:r w:rsidRPr="00485995">
        <w:rPr>
          <w:lang w:val="ru-RU"/>
        </w:rPr>
        <w:br/>
      </w:r>
    </w:p>
    <w:p w14:paraId="1B96B820" w14:textId="77777777" w:rsidR="00536A5A" w:rsidRPr="00485995" w:rsidRDefault="00536A5A" w:rsidP="00536A5A">
      <w:pPr>
        <w:rPr>
          <w:lang w:val="ru-RU"/>
        </w:rPr>
      </w:pPr>
      <w:r w:rsidRPr="00485995">
        <w:rPr>
          <w:color w:val="000000"/>
          <w:lang w:val="ru-RU"/>
        </w:rPr>
        <w:t>Жена Бокова в больничной палате, рядом - взрослая женщина. Кормит её какой-то неприглядной кашей из глубокой тарелки. Жена Бокова берёт с тумбочки ручку и тетрадку, пишет и показывает текст женщине:</w:t>
      </w:r>
    </w:p>
    <w:p w14:paraId="00226EC8" w14:textId="77777777" w:rsidR="00536A5A" w:rsidRPr="00485995" w:rsidRDefault="00536A5A" w:rsidP="00536A5A">
      <w:pPr>
        <w:rPr>
          <w:lang w:val="ru-RU"/>
        </w:rPr>
      </w:pPr>
    </w:p>
    <w:p w14:paraId="4400A940" w14:textId="77777777" w:rsidR="00536A5A" w:rsidRPr="00485995" w:rsidRDefault="00536A5A" w:rsidP="00536A5A">
      <w:pPr>
        <w:rPr>
          <w:lang w:val="ru-RU"/>
        </w:rPr>
      </w:pPr>
      <w:r w:rsidRPr="00485995">
        <w:rPr>
          <w:color w:val="000000"/>
          <w:lang w:val="ru-RU"/>
        </w:rPr>
        <w:t>“Врач сказал, мне осталось несколько месяцев”.</w:t>
      </w:r>
    </w:p>
    <w:p w14:paraId="6869D7BD" w14:textId="77777777" w:rsidR="00536A5A" w:rsidRPr="00485995" w:rsidRDefault="00536A5A" w:rsidP="00536A5A">
      <w:pPr>
        <w:rPr>
          <w:lang w:val="ru-RU"/>
        </w:rPr>
      </w:pPr>
    </w:p>
    <w:p w14:paraId="3F864D92" w14:textId="77777777" w:rsidR="00536A5A" w:rsidRPr="00485995" w:rsidRDefault="00536A5A" w:rsidP="00536A5A">
      <w:pPr>
        <w:ind w:left="3166"/>
        <w:rPr>
          <w:lang w:val="ru-RU"/>
        </w:rPr>
      </w:pPr>
      <w:r w:rsidRPr="00485995">
        <w:rPr>
          <w:color w:val="000000"/>
          <w:lang w:val="ru-RU"/>
        </w:rPr>
        <w:t>МАТЬ БОКОВА</w:t>
      </w:r>
    </w:p>
    <w:p w14:paraId="1E5AA0B3" w14:textId="77777777" w:rsidR="00536A5A" w:rsidRPr="00485995" w:rsidRDefault="00536A5A" w:rsidP="00536A5A">
      <w:pPr>
        <w:ind w:left="1441" w:right="2161"/>
        <w:rPr>
          <w:lang w:val="ru-RU"/>
        </w:rPr>
      </w:pPr>
      <w:r w:rsidRPr="00485995">
        <w:rPr>
          <w:color w:val="000000"/>
          <w:lang w:val="ru-RU"/>
        </w:rPr>
        <w:t>Эти несколько месяцев, пролетят - не заметишь. И всё, отмучалась -отмаялась.</w:t>
      </w:r>
    </w:p>
    <w:p w14:paraId="15D3B185" w14:textId="77777777" w:rsidR="00536A5A" w:rsidRPr="00485995" w:rsidRDefault="00536A5A" w:rsidP="00536A5A">
      <w:pPr>
        <w:rPr>
          <w:lang w:val="ru-RU"/>
        </w:rPr>
      </w:pPr>
    </w:p>
    <w:p w14:paraId="754E0185" w14:textId="77777777" w:rsidR="00536A5A" w:rsidRPr="00485995" w:rsidRDefault="00536A5A" w:rsidP="00536A5A">
      <w:pPr>
        <w:rPr>
          <w:lang w:val="ru-RU"/>
        </w:rPr>
      </w:pPr>
      <w:r w:rsidRPr="00485995">
        <w:rPr>
          <w:color w:val="000000"/>
          <w:lang w:val="ru-RU"/>
        </w:rPr>
        <w:t>Гладит Марину по руке, по лицу.</w:t>
      </w:r>
    </w:p>
    <w:p w14:paraId="4C9D5316" w14:textId="77777777" w:rsidR="00536A5A" w:rsidRPr="00485995" w:rsidRDefault="00536A5A" w:rsidP="00536A5A">
      <w:pPr>
        <w:rPr>
          <w:lang w:val="ru-RU"/>
        </w:rPr>
      </w:pPr>
    </w:p>
    <w:p w14:paraId="4A8951ED" w14:textId="77777777" w:rsidR="00536A5A" w:rsidRPr="00485995" w:rsidRDefault="00536A5A" w:rsidP="00536A5A">
      <w:pPr>
        <w:ind w:left="3166"/>
        <w:rPr>
          <w:lang w:val="ru-RU"/>
        </w:rPr>
      </w:pPr>
      <w:r w:rsidRPr="00485995">
        <w:rPr>
          <w:color w:val="000000"/>
          <w:lang w:val="ru-RU"/>
        </w:rPr>
        <w:t>МАТЬ БОКОВА</w:t>
      </w:r>
    </w:p>
    <w:p w14:paraId="1118D043" w14:textId="77777777" w:rsidR="00536A5A" w:rsidRPr="00485995" w:rsidRDefault="00536A5A" w:rsidP="00536A5A">
      <w:pPr>
        <w:ind w:left="1441" w:right="2161"/>
        <w:rPr>
          <w:lang w:val="ru-RU"/>
        </w:rPr>
      </w:pPr>
      <w:r w:rsidRPr="00485995">
        <w:rPr>
          <w:color w:val="000000"/>
          <w:lang w:val="ru-RU"/>
        </w:rPr>
        <w:t xml:space="preserve">А Женя </w:t>
      </w:r>
      <w:proofErr w:type="spellStart"/>
      <w:r w:rsidRPr="00485995">
        <w:rPr>
          <w:color w:val="000000"/>
          <w:lang w:val="ru-RU"/>
        </w:rPr>
        <w:t>жеж</w:t>
      </w:r>
      <w:proofErr w:type="spellEnd"/>
      <w:r w:rsidRPr="00485995">
        <w:rPr>
          <w:color w:val="000000"/>
          <w:lang w:val="ru-RU"/>
        </w:rPr>
        <w:t xml:space="preserve"> всю жизнь будет страдать. Он у меня </w:t>
      </w:r>
      <w:proofErr w:type="spellStart"/>
      <w:r w:rsidRPr="00485995">
        <w:rPr>
          <w:color w:val="000000"/>
          <w:lang w:val="ru-RU"/>
        </w:rPr>
        <w:t>жеж</w:t>
      </w:r>
      <w:proofErr w:type="spellEnd"/>
      <w:r w:rsidRPr="00485995">
        <w:rPr>
          <w:color w:val="000000"/>
          <w:lang w:val="ru-RU"/>
        </w:rPr>
        <w:t xml:space="preserve"> однолюб. Полюбил тебя - и всё, </w:t>
      </w:r>
      <w:proofErr w:type="spellStart"/>
      <w:r w:rsidRPr="00485995">
        <w:rPr>
          <w:color w:val="000000"/>
          <w:lang w:val="ru-RU"/>
        </w:rPr>
        <w:t>нихто</w:t>
      </w:r>
      <w:proofErr w:type="spellEnd"/>
      <w:r w:rsidRPr="00485995">
        <w:rPr>
          <w:color w:val="000000"/>
          <w:lang w:val="ru-RU"/>
        </w:rPr>
        <w:t xml:space="preserve"> ему не нужен, ни мать, </w:t>
      </w:r>
      <w:proofErr w:type="spellStart"/>
      <w:r w:rsidRPr="00485995">
        <w:rPr>
          <w:color w:val="000000"/>
          <w:lang w:val="ru-RU"/>
        </w:rPr>
        <w:t>нихто</w:t>
      </w:r>
      <w:proofErr w:type="spellEnd"/>
      <w:r w:rsidRPr="00485995">
        <w:rPr>
          <w:color w:val="000000"/>
          <w:lang w:val="ru-RU"/>
        </w:rPr>
        <w:t>.</w:t>
      </w:r>
    </w:p>
    <w:p w14:paraId="7FFA41AC" w14:textId="77777777" w:rsidR="00536A5A" w:rsidRPr="00485995" w:rsidRDefault="00536A5A" w:rsidP="00536A5A">
      <w:pPr>
        <w:rPr>
          <w:lang w:val="ru-RU"/>
        </w:rPr>
      </w:pPr>
    </w:p>
    <w:p w14:paraId="3EB6718C" w14:textId="77777777" w:rsidR="00536A5A" w:rsidRPr="00485995" w:rsidRDefault="00536A5A" w:rsidP="00536A5A">
      <w:pPr>
        <w:rPr>
          <w:lang w:val="ru-RU"/>
        </w:rPr>
      </w:pPr>
      <w:r w:rsidRPr="00485995">
        <w:rPr>
          <w:color w:val="000000"/>
          <w:lang w:val="ru-RU"/>
        </w:rPr>
        <w:t>Жена Бокова пишет:</w:t>
      </w:r>
    </w:p>
    <w:p w14:paraId="782EF0AE" w14:textId="77777777" w:rsidR="00536A5A" w:rsidRPr="00485995" w:rsidRDefault="00536A5A" w:rsidP="00536A5A">
      <w:pPr>
        <w:rPr>
          <w:lang w:val="ru-RU"/>
        </w:rPr>
      </w:pPr>
    </w:p>
    <w:p w14:paraId="3BD447D6" w14:textId="77777777" w:rsidR="00536A5A" w:rsidRPr="00485995" w:rsidRDefault="00536A5A" w:rsidP="00536A5A">
      <w:pPr>
        <w:rPr>
          <w:lang w:val="ru-RU"/>
        </w:rPr>
      </w:pPr>
      <w:r w:rsidRPr="00485995">
        <w:rPr>
          <w:color w:val="000000"/>
          <w:lang w:val="ru-RU"/>
        </w:rPr>
        <w:t>“Я тоже его очень люблю”.</w:t>
      </w:r>
    </w:p>
    <w:p w14:paraId="59D4A3B3" w14:textId="77777777" w:rsidR="00536A5A" w:rsidRPr="00485995" w:rsidRDefault="00536A5A" w:rsidP="00536A5A">
      <w:pPr>
        <w:rPr>
          <w:lang w:val="ru-RU"/>
        </w:rPr>
      </w:pPr>
    </w:p>
    <w:p w14:paraId="4D98E464" w14:textId="77777777" w:rsidR="00536A5A" w:rsidRPr="00485995" w:rsidRDefault="00536A5A" w:rsidP="00536A5A">
      <w:pPr>
        <w:ind w:left="3166"/>
        <w:rPr>
          <w:lang w:val="ru-RU"/>
        </w:rPr>
      </w:pPr>
      <w:r w:rsidRPr="00485995">
        <w:rPr>
          <w:color w:val="000000"/>
          <w:lang w:val="ru-RU"/>
        </w:rPr>
        <w:t>МАТЬ БОКОВА</w:t>
      </w:r>
    </w:p>
    <w:p w14:paraId="7D7EAC69" w14:textId="77777777" w:rsidR="00536A5A" w:rsidRPr="00485995" w:rsidRDefault="00536A5A" w:rsidP="00536A5A">
      <w:pPr>
        <w:ind w:left="1441" w:right="2161"/>
        <w:rPr>
          <w:lang w:val="ru-RU"/>
        </w:rPr>
      </w:pPr>
      <w:r w:rsidRPr="00485995">
        <w:rPr>
          <w:color w:val="000000"/>
          <w:lang w:val="ru-RU"/>
        </w:rPr>
        <w:t>Ну и отпусти его. Ну не ломай ты ему жизнь! Не мотай душу!</w:t>
      </w:r>
    </w:p>
    <w:p w14:paraId="7FA94169" w14:textId="77777777" w:rsidR="00536A5A" w:rsidRPr="00485995" w:rsidRDefault="00536A5A" w:rsidP="00536A5A">
      <w:pPr>
        <w:rPr>
          <w:lang w:val="ru-RU"/>
        </w:rPr>
      </w:pPr>
    </w:p>
    <w:p w14:paraId="1B3F505C" w14:textId="77777777" w:rsidR="00536A5A" w:rsidRPr="00485995" w:rsidRDefault="00536A5A" w:rsidP="00536A5A">
      <w:pPr>
        <w:rPr>
          <w:lang w:val="ru-RU"/>
        </w:rPr>
      </w:pPr>
      <w:r w:rsidRPr="00485995">
        <w:rPr>
          <w:color w:val="000000"/>
          <w:lang w:val="ru-RU"/>
        </w:rPr>
        <w:t>Марина плачет.</w:t>
      </w:r>
    </w:p>
    <w:p w14:paraId="66FA8C99" w14:textId="77777777" w:rsidR="00536A5A" w:rsidRPr="00485995" w:rsidRDefault="00536A5A" w:rsidP="00536A5A">
      <w:pPr>
        <w:rPr>
          <w:lang w:val="ru-RU"/>
        </w:rPr>
      </w:pPr>
    </w:p>
    <w:p w14:paraId="34F0A5BF" w14:textId="77777777" w:rsidR="00536A5A" w:rsidRPr="00485995" w:rsidRDefault="00536A5A" w:rsidP="00536A5A">
      <w:pPr>
        <w:ind w:left="3166"/>
        <w:rPr>
          <w:lang w:val="ru-RU"/>
        </w:rPr>
      </w:pPr>
      <w:r w:rsidRPr="00485995">
        <w:rPr>
          <w:color w:val="000000"/>
          <w:lang w:val="ru-RU"/>
        </w:rPr>
        <w:t>МАТЬ БОКОВА</w:t>
      </w:r>
    </w:p>
    <w:p w14:paraId="0F1353E7" w14:textId="77777777" w:rsidR="00536A5A" w:rsidRPr="00485995" w:rsidRDefault="00536A5A" w:rsidP="00536A5A">
      <w:pPr>
        <w:ind w:left="1441" w:right="2161"/>
        <w:rPr>
          <w:lang w:val="ru-RU"/>
        </w:rPr>
      </w:pPr>
      <w:r w:rsidRPr="00485995">
        <w:rPr>
          <w:color w:val="000000"/>
          <w:lang w:val="ru-RU"/>
        </w:rPr>
        <w:t xml:space="preserve">Детей ты ему не родила, он ещё может всё начать сначала. Но ты </w:t>
      </w:r>
      <w:proofErr w:type="spellStart"/>
      <w:r w:rsidRPr="00485995">
        <w:rPr>
          <w:color w:val="000000"/>
          <w:lang w:val="ru-RU"/>
        </w:rPr>
        <w:t>жеж</w:t>
      </w:r>
      <w:proofErr w:type="spellEnd"/>
      <w:r w:rsidRPr="00485995">
        <w:rPr>
          <w:color w:val="000000"/>
          <w:lang w:val="ru-RU"/>
        </w:rPr>
        <w:t xml:space="preserve"> знаешь его! Он </w:t>
      </w:r>
      <w:proofErr w:type="spellStart"/>
      <w:r w:rsidRPr="00485995">
        <w:rPr>
          <w:color w:val="000000"/>
          <w:lang w:val="ru-RU"/>
        </w:rPr>
        <w:t>жеж</w:t>
      </w:r>
      <w:proofErr w:type="spellEnd"/>
      <w:r w:rsidRPr="00485995">
        <w:rPr>
          <w:color w:val="000000"/>
          <w:lang w:val="ru-RU"/>
        </w:rPr>
        <w:t xml:space="preserve"> может запить с горя и тоже помереть.</w:t>
      </w:r>
    </w:p>
    <w:p w14:paraId="73866B47" w14:textId="77777777" w:rsidR="00536A5A" w:rsidRPr="00485995" w:rsidRDefault="00536A5A" w:rsidP="00536A5A">
      <w:pPr>
        <w:ind w:left="1441" w:right="2161"/>
        <w:rPr>
          <w:lang w:val="ru-RU"/>
        </w:rPr>
      </w:pPr>
      <w:r w:rsidRPr="00485995">
        <w:rPr>
          <w:color w:val="000000"/>
          <w:lang w:val="ru-RU"/>
        </w:rPr>
        <w:t>Прогони его. А я за тебя всю жизнь молиться буду.</w:t>
      </w:r>
    </w:p>
    <w:p w14:paraId="06CE8300" w14:textId="77777777" w:rsidR="00536A5A" w:rsidRPr="00485995" w:rsidRDefault="00536A5A" w:rsidP="00536A5A">
      <w:pPr>
        <w:rPr>
          <w:lang w:val="ru-RU"/>
        </w:rPr>
      </w:pPr>
    </w:p>
    <w:p w14:paraId="3B844262" w14:textId="3BB1E7E5" w:rsidR="00536A5A" w:rsidRPr="00485995" w:rsidRDefault="00536A5A" w:rsidP="00536A5A">
      <w:pPr>
        <w:rPr>
          <w:lang w:val="ru-RU"/>
        </w:rPr>
      </w:pPr>
      <w:r w:rsidRPr="00485995">
        <w:rPr>
          <w:b/>
          <w:color w:val="000000"/>
          <w:lang w:val="ru-RU"/>
        </w:rPr>
        <w:t xml:space="preserve">3-18. НАТ. ХРАМ ДЕНЬ 7. </w:t>
      </w:r>
      <w:r w:rsidRPr="00485995">
        <w:rPr>
          <w:lang w:val="ru-RU"/>
        </w:rPr>
        <w:br/>
      </w:r>
      <w:r w:rsidRPr="00485995">
        <w:rPr>
          <w:b/>
          <w:color w:val="000000"/>
          <w:lang w:val="ru-RU"/>
        </w:rPr>
        <w:t>ДОБРОВОЛЬСКАЯ, ОТЕЦ МИХАИЛ</w:t>
      </w:r>
      <w:r w:rsidR="004D7D07">
        <w:rPr>
          <w:b/>
          <w:color w:val="000000"/>
          <w:lang w:val="ru-RU"/>
        </w:rPr>
        <w:t>, английский журналист, парень1, парень 2, молебная бабушка</w:t>
      </w:r>
      <w:r w:rsidRPr="00485995">
        <w:rPr>
          <w:b/>
          <w:color w:val="000000"/>
          <w:lang w:val="ru-RU"/>
        </w:rPr>
        <w:t xml:space="preserve"> (01:08)</w:t>
      </w:r>
      <w:r w:rsidRPr="00485995">
        <w:rPr>
          <w:lang w:val="ru-RU"/>
        </w:rPr>
        <w:br/>
      </w:r>
    </w:p>
    <w:p w14:paraId="5BF389F5" w14:textId="77777777" w:rsidR="00536A5A" w:rsidRPr="00485995" w:rsidRDefault="00536A5A" w:rsidP="00536A5A">
      <w:pPr>
        <w:rPr>
          <w:lang w:val="ru-RU"/>
        </w:rPr>
      </w:pPr>
      <w:r w:rsidRPr="00485995">
        <w:rPr>
          <w:color w:val="000000"/>
          <w:lang w:val="ru-RU"/>
        </w:rPr>
        <w:t xml:space="preserve">В храме компания модно одетых молодых людей: иностранный Журналист с видеокамерой и двое парней. Снимают </w:t>
      </w:r>
      <w:proofErr w:type="spellStart"/>
      <w:proofErr w:type="gramStart"/>
      <w:r w:rsidRPr="00485995">
        <w:rPr>
          <w:color w:val="000000"/>
          <w:lang w:val="ru-RU"/>
        </w:rPr>
        <w:t>храм.Отец</w:t>
      </w:r>
      <w:proofErr w:type="spellEnd"/>
      <w:proofErr w:type="gramEnd"/>
      <w:r w:rsidRPr="00485995">
        <w:rPr>
          <w:color w:val="000000"/>
          <w:lang w:val="ru-RU"/>
        </w:rPr>
        <w:t xml:space="preserve"> Михаил молится, стоя на коленях. К нему подходит Добровольская. Они выглядят странно: коленопреклонённый старик и женщина в форме, на каблуках и с папкой.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>ДОБРОВОЛЬСКАЯ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>Здравствуйте.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>ОТЕЦ МИХАИЛ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>Здравствуйте, Наталья.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lastRenderedPageBreak/>
        <w:t xml:space="preserve">Отец Михаил крестится и встаёт. Добровольская раскрывает папку и вынимает портрет </w:t>
      </w:r>
      <w:proofErr w:type="spellStart"/>
      <w:r w:rsidRPr="00485995">
        <w:rPr>
          <w:color w:val="000000"/>
          <w:lang w:val="ru-RU"/>
        </w:rPr>
        <w:t>Макурина</w:t>
      </w:r>
      <w:proofErr w:type="spellEnd"/>
      <w:r w:rsidRPr="00485995">
        <w:rPr>
          <w:color w:val="000000"/>
          <w:lang w:val="ru-RU"/>
        </w:rPr>
        <w:t>.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>ДОБРОВОЛЬСКАЯ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>Вам знаком этот человек?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>Отец Михаил вскользь смотрит на фотографию.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>ОТЕЦ МИХАИЛ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>Тоже убиенный?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>ДОБРОВОЛЬСКАЯ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>Посмотрите внимательно?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>Отец Михаил берёт портрет, смотрит.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>ОТЕЦ МИХАИЛ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>Это Семён. Несчастный, больной человек.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>ДОБРОВОЛЬСКАЯ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>Когда вы последний раз его видели?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>ОТЕЦ МИХАИЛ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>В прошлое воскресенье. Он службу всю отстоял, потом исповедался, причастил я его. Он всё кается и кается. Замаливает грехи свои искренне, душа у него живая ещё.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>Крестится.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>ДОБРОВОЛЬСКАЯ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>Как вы думаете, он способен на убийство?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>ОТЕЦ МИХАИЛ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>Не знаю… не думаю… я верю. Верю, что нет.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>Священник смотрит сквозь окно. Добровольская следит за его взглядом и видит в проёме силуэт человека, преломляющийся цветными витражами в странные образы.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>ОТЕЦ МИХАИЛ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>Но… никогда не знаешь, на что способен человек.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>Журналист снимает Добровольскую с батюшкой, отец Михаил не придаёт происходящему значения и продолжает смотреть в окно.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>ПАРЕНЬ 1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>(по-английски с акцентом)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 xml:space="preserve">Раша </w:t>
      </w:r>
      <w:proofErr w:type="spellStart"/>
      <w:r w:rsidRPr="00485995">
        <w:rPr>
          <w:color w:val="000000"/>
          <w:lang w:val="ru-RU"/>
        </w:rPr>
        <w:t>тудэй</w:t>
      </w:r>
      <w:proofErr w:type="spellEnd"/>
      <w:r w:rsidRPr="00485995">
        <w:rPr>
          <w:color w:val="000000"/>
          <w:lang w:val="ru-RU"/>
        </w:rPr>
        <w:t xml:space="preserve">: коп, гад энд </w:t>
      </w:r>
      <w:proofErr w:type="spellStart"/>
      <w:r w:rsidRPr="00485995">
        <w:rPr>
          <w:color w:val="000000"/>
          <w:lang w:val="ru-RU"/>
        </w:rPr>
        <w:t>коммунистик</w:t>
      </w:r>
      <w:proofErr w:type="spellEnd"/>
      <w:r w:rsidRPr="00485995">
        <w:rPr>
          <w:color w:val="000000"/>
          <w:lang w:val="ru-RU"/>
        </w:rPr>
        <w:t xml:space="preserve"> </w:t>
      </w:r>
      <w:proofErr w:type="spellStart"/>
      <w:r w:rsidRPr="00485995">
        <w:rPr>
          <w:color w:val="000000"/>
          <w:lang w:val="ru-RU"/>
        </w:rPr>
        <w:t>парадайз</w:t>
      </w:r>
      <w:proofErr w:type="spellEnd"/>
      <w:r w:rsidRPr="00485995">
        <w:rPr>
          <w:color w:val="000000"/>
          <w:lang w:val="ru-RU"/>
        </w:rPr>
        <w:t>.</w:t>
      </w:r>
    </w:p>
    <w:p w14:paraId="29006C79" w14:textId="77777777" w:rsidR="00536A5A" w:rsidRPr="00485995" w:rsidRDefault="00536A5A" w:rsidP="00536A5A">
      <w:pPr>
        <w:rPr>
          <w:lang w:val="ru-RU"/>
        </w:rPr>
      </w:pPr>
    </w:p>
    <w:p w14:paraId="104E2A16" w14:textId="28194142" w:rsidR="00536A5A" w:rsidRPr="00485995" w:rsidRDefault="00536A5A" w:rsidP="00536A5A">
      <w:pPr>
        <w:rPr>
          <w:lang w:val="ru-RU"/>
        </w:rPr>
      </w:pPr>
      <w:r w:rsidRPr="00485995">
        <w:rPr>
          <w:b/>
          <w:color w:val="000000"/>
          <w:lang w:val="ru-RU"/>
        </w:rPr>
        <w:t xml:space="preserve">3-19. НАТ. КОНЮШНЯ ДЕНЬ 7. </w:t>
      </w:r>
      <w:r w:rsidRPr="00485995">
        <w:rPr>
          <w:lang w:val="ru-RU"/>
        </w:rPr>
        <w:br/>
      </w:r>
      <w:r w:rsidRPr="00485995">
        <w:rPr>
          <w:b/>
          <w:color w:val="000000"/>
          <w:lang w:val="ru-RU"/>
        </w:rPr>
        <w:t>КОНЮХ, ИГОРЬ, АРТЁМ, МИША, ОЛЕГ, КОЛЯ</w:t>
      </w:r>
      <w:r w:rsidR="002104FF">
        <w:rPr>
          <w:b/>
          <w:color w:val="000000"/>
          <w:lang w:val="ru-RU"/>
        </w:rPr>
        <w:t>, лошадь</w:t>
      </w:r>
      <w:r w:rsidRPr="00485995">
        <w:rPr>
          <w:b/>
          <w:color w:val="000000"/>
          <w:lang w:val="ru-RU"/>
        </w:rPr>
        <w:t xml:space="preserve"> (00:36)</w:t>
      </w:r>
      <w:r w:rsidRPr="00485995">
        <w:rPr>
          <w:lang w:val="ru-RU"/>
        </w:rPr>
        <w:br/>
      </w:r>
    </w:p>
    <w:p w14:paraId="21B15673" w14:textId="77777777" w:rsidR="00536A5A" w:rsidRPr="00485995" w:rsidRDefault="00536A5A" w:rsidP="00536A5A">
      <w:pPr>
        <w:rPr>
          <w:lang w:val="ru-RU"/>
        </w:rPr>
      </w:pPr>
      <w:r w:rsidRPr="00485995">
        <w:rPr>
          <w:color w:val="000000"/>
          <w:lang w:val="ru-RU"/>
        </w:rPr>
        <w:t>На лошади скачет мальчик с болезнью Дауна. Скачет медленно, Конюх ведёт лошадь за повод. Мальчик выглядит нелепым, но очень счастливым. Дети, стоящие у манежа, дразнят его.</w:t>
      </w:r>
    </w:p>
    <w:p w14:paraId="2B4E460E" w14:textId="77777777" w:rsidR="00536A5A" w:rsidRPr="00485995" w:rsidRDefault="00536A5A" w:rsidP="00536A5A">
      <w:pPr>
        <w:rPr>
          <w:lang w:val="ru-RU"/>
        </w:rPr>
      </w:pPr>
    </w:p>
    <w:p w14:paraId="74E25D7A" w14:textId="77777777" w:rsidR="00536A5A" w:rsidRPr="00485995" w:rsidRDefault="00536A5A" w:rsidP="00536A5A">
      <w:pPr>
        <w:rPr>
          <w:lang w:val="ru-RU"/>
        </w:rPr>
      </w:pPr>
      <w:r w:rsidRPr="00485995">
        <w:rPr>
          <w:color w:val="000000"/>
          <w:lang w:val="ru-RU"/>
        </w:rPr>
        <w:t>Это те же местные мальчишки, которых мы видели на первых похоронах, и Игорь. Кто-то бросает в ребёнка на лошади огрызок.</w:t>
      </w:r>
    </w:p>
    <w:p w14:paraId="2B28FBB8" w14:textId="77777777" w:rsidR="00536A5A" w:rsidRPr="00485995" w:rsidRDefault="00536A5A" w:rsidP="00536A5A">
      <w:pPr>
        <w:rPr>
          <w:lang w:val="ru-RU"/>
        </w:rPr>
      </w:pPr>
    </w:p>
    <w:p w14:paraId="5E4D98FC" w14:textId="77777777" w:rsidR="00536A5A" w:rsidRPr="00485995" w:rsidRDefault="00536A5A" w:rsidP="00536A5A">
      <w:pPr>
        <w:ind w:left="3166"/>
        <w:rPr>
          <w:lang w:val="ru-RU"/>
        </w:rPr>
      </w:pPr>
      <w:r w:rsidRPr="00485995">
        <w:rPr>
          <w:color w:val="000000"/>
          <w:lang w:val="ru-RU"/>
        </w:rPr>
        <w:t>ОЛЕГ</w:t>
      </w:r>
    </w:p>
    <w:p w14:paraId="61F2DEE6" w14:textId="77777777" w:rsidR="00536A5A" w:rsidRPr="00485995" w:rsidRDefault="00536A5A" w:rsidP="00536A5A">
      <w:pPr>
        <w:ind w:left="1441" w:right="2161"/>
        <w:rPr>
          <w:lang w:val="ru-RU"/>
        </w:rPr>
      </w:pPr>
      <w:r w:rsidRPr="00485995">
        <w:rPr>
          <w:color w:val="000000"/>
          <w:lang w:val="ru-RU"/>
        </w:rPr>
        <w:t>Эй, Очкарик - в жопе шарик!</w:t>
      </w:r>
    </w:p>
    <w:p w14:paraId="3D5E1836" w14:textId="77777777" w:rsidR="00536A5A" w:rsidRPr="00485995" w:rsidRDefault="00536A5A" w:rsidP="00536A5A">
      <w:pPr>
        <w:rPr>
          <w:lang w:val="ru-RU"/>
        </w:rPr>
      </w:pPr>
    </w:p>
    <w:p w14:paraId="5DD3B6B8" w14:textId="77777777" w:rsidR="00536A5A" w:rsidRPr="00485995" w:rsidRDefault="00536A5A" w:rsidP="00536A5A">
      <w:pPr>
        <w:rPr>
          <w:lang w:val="ru-RU"/>
        </w:rPr>
      </w:pPr>
      <w:r w:rsidRPr="00485995">
        <w:rPr>
          <w:color w:val="000000"/>
          <w:lang w:val="ru-RU"/>
        </w:rPr>
        <w:t>Все хохочут. Игорь собирается уходить, но один из друзей хватает его за рукав.</w:t>
      </w:r>
    </w:p>
    <w:p w14:paraId="1E15884A" w14:textId="77777777" w:rsidR="00536A5A" w:rsidRPr="00485995" w:rsidRDefault="00536A5A" w:rsidP="00536A5A">
      <w:pPr>
        <w:rPr>
          <w:lang w:val="ru-RU"/>
        </w:rPr>
      </w:pPr>
    </w:p>
    <w:p w14:paraId="3B1A3163" w14:textId="77777777" w:rsidR="00536A5A" w:rsidRPr="00485995" w:rsidRDefault="00536A5A" w:rsidP="00536A5A">
      <w:pPr>
        <w:ind w:left="3166"/>
        <w:rPr>
          <w:lang w:val="ru-RU"/>
        </w:rPr>
      </w:pPr>
      <w:r w:rsidRPr="00485995">
        <w:rPr>
          <w:color w:val="000000"/>
          <w:lang w:val="ru-RU"/>
        </w:rPr>
        <w:t>КОЛЯ</w:t>
      </w:r>
    </w:p>
    <w:p w14:paraId="76E566C6" w14:textId="77777777" w:rsidR="00536A5A" w:rsidRPr="00485995" w:rsidRDefault="00536A5A" w:rsidP="00536A5A">
      <w:pPr>
        <w:ind w:left="1441" w:right="2161"/>
        <w:rPr>
          <w:lang w:val="ru-RU"/>
        </w:rPr>
      </w:pPr>
      <w:r w:rsidRPr="00485995">
        <w:rPr>
          <w:color w:val="000000"/>
          <w:lang w:val="ru-RU"/>
        </w:rPr>
        <w:t>Так ты идёшь Фишера ловить с нами? Или зассал?</w:t>
      </w:r>
    </w:p>
    <w:p w14:paraId="59A4A287" w14:textId="77777777" w:rsidR="00536A5A" w:rsidRPr="00485995" w:rsidRDefault="00536A5A" w:rsidP="00536A5A">
      <w:pPr>
        <w:rPr>
          <w:lang w:val="ru-RU"/>
        </w:rPr>
      </w:pPr>
    </w:p>
    <w:p w14:paraId="1BFC04C3" w14:textId="77777777" w:rsidR="00536A5A" w:rsidRPr="00485995" w:rsidRDefault="00536A5A" w:rsidP="00536A5A">
      <w:pPr>
        <w:ind w:left="3166"/>
        <w:rPr>
          <w:lang w:val="ru-RU"/>
        </w:rPr>
      </w:pPr>
      <w:r w:rsidRPr="00485995">
        <w:rPr>
          <w:color w:val="000000"/>
          <w:lang w:val="ru-RU"/>
        </w:rPr>
        <w:t>ИГОРЬ</w:t>
      </w:r>
    </w:p>
    <w:p w14:paraId="2E4F8003" w14:textId="77777777" w:rsidR="00536A5A" w:rsidRPr="00485995" w:rsidRDefault="00536A5A" w:rsidP="00536A5A">
      <w:pPr>
        <w:ind w:left="1441" w:right="2161"/>
        <w:rPr>
          <w:lang w:val="ru-RU"/>
        </w:rPr>
      </w:pPr>
      <w:r w:rsidRPr="00485995">
        <w:rPr>
          <w:color w:val="000000"/>
          <w:lang w:val="ru-RU"/>
        </w:rPr>
        <w:t xml:space="preserve">Мне домой надо, меня </w:t>
      </w:r>
      <w:proofErr w:type="spellStart"/>
      <w:r w:rsidRPr="00485995">
        <w:rPr>
          <w:color w:val="000000"/>
          <w:lang w:val="ru-RU"/>
        </w:rPr>
        <w:t>родоки</w:t>
      </w:r>
      <w:proofErr w:type="spellEnd"/>
      <w:r w:rsidRPr="00485995">
        <w:rPr>
          <w:color w:val="000000"/>
          <w:lang w:val="ru-RU"/>
        </w:rPr>
        <w:t xml:space="preserve"> одного не пускают никуда.</w:t>
      </w:r>
    </w:p>
    <w:p w14:paraId="3AEEBE65" w14:textId="77777777" w:rsidR="00536A5A" w:rsidRPr="00485995" w:rsidRDefault="00536A5A" w:rsidP="00536A5A">
      <w:pPr>
        <w:rPr>
          <w:lang w:val="ru-RU"/>
        </w:rPr>
      </w:pPr>
    </w:p>
    <w:p w14:paraId="740AF138" w14:textId="77777777" w:rsidR="00536A5A" w:rsidRPr="00485995" w:rsidRDefault="00536A5A" w:rsidP="00536A5A">
      <w:pPr>
        <w:ind w:left="3166"/>
        <w:rPr>
          <w:lang w:val="ru-RU"/>
        </w:rPr>
      </w:pPr>
      <w:r w:rsidRPr="00485995">
        <w:rPr>
          <w:color w:val="000000"/>
          <w:lang w:val="ru-RU"/>
        </w:rPr>
        <w:t>МИША</w:t>
      </w:r>
    </w:p>
    <w:p w14:paraId="62D4EAF3" w14:textId="77777777" w:rsidR="00536A5A" w:rsidRPr="00485995" w:rsidRDefault="00536A5A" w:rsidP="00536A5A">
      <w:pPr>
        <w:ind w:left="1441" w:right="2161"/>
        <w:rPr>
          <w:lang w:val="ru-RU"/>
        </w:rPr>
      </w:pPr>
      <w:r w:rsidRPr="00485995">
        <w:rPr>
          <w:color w:val="000000"/>
          <w:lang w:val="ru-RU"/>
        </w:rPr>
        <w:t xml:space="preserve">Да никого не отпускают. И чего? Так и скажи, что </w:t>
      </w:r>
      <w:proofErr w:type="spellStart"/>
      <w:r w:rsidRPr="00485995">
        <w:rPr>
          <w:color w:val="000000"/>
          <w:lang w:val="ru-RU"/>
        </w:rPr>
        <w:t>трусло</w:t>
      </w:r>
      <w:proofErr w:type="spellEnd"/>
      <w:r w:rsidRPr="00485995">
        <w:rPr>
          <w:color w:val="000000"/>
          <w:lang w:val="ru-RU"/>
        </w:rPr>
        <w:t>.</w:t>
      </w:r>
    </w:p>
    <w:p w14:paraId="1D4664FD" w14:textId="77777777" w:rsidR="00536A5A" w:rsidRPr="00485995" w:rsidRDefault="00536A5A" w:rsidP="00536A5A">
      <w:pPr>
        <w:rPr>
          <w:lang w:val="ru-RU"/>
        </w:rPr>
      </w:pPr>
    </w:p>
    <w:p w14:paraId="309D094A" w14:textId="77777777" w:rsidR="00536A5A" w:rsidRPr="00485995" w:rsidRDefault="00536A5A" w:rsidP="00536A5A">
      <w:pPr>
        <w:rPr>
          <w:lang w:val="ru-RU"/>
        </w:rPr>
      </w:pPr>
      <w:r w:rsidRPr="00485995">
        <w:rPr>
          <w:b/>
          <w:color w:val="000000"/>
          <w:lang w:val="ru-RU"/>
        </w:rPr>
        <w:t xml:space="preserve">3-20. ИНТ. ОТДЕЛЕНИЕ МИЛИЦИИ ОДИНЦОВО.КАБИНЕТ СЛЕДОВАТЕЛЕЙ ДЕНЬ 7. </w:t>
      </w:r>
      <w:r w:rsidRPr="00485995">
        <w:rPr>
          <w:lang w:val="ru-RU"/>
        </w:rPr>
        <w:br/>
      </w:r>
      <w:r w:rsidRPr="00485995">
        <w:rPr>
          <w:b/>
          <w:color w:val="000000"/>
          <w:lang w:val="ru-RU"/>
        </w:rPr>
        <w:t>КОЗЫРЕВ, БОКОВ, ДОБРОВОЛЬСКАЯ, ЭКСПЕРТ (02:45)</w:t>
      </w:r>
      <w:r w:rsidRPr="00485995">
        <w:rPr>
          <w:lang w:val="ru-RU"/>
        </w:rPr>
        <w:br/>
      </w:r>
    </w:p>
    <w:p w14:paraId="137A2B63" w14:textId="77777777" w:rsidR="00536A5A" w:rsidRPr="00485995" w:rsidRDefault="00536A5A" w:rsidP="00536A5A">
      <w:pPr>
        <w:rPr>
          <w:lang w:val="ru-RU"/>
        </w:rPr>
      </w:pPr>
      <w:r w:rsidRPr="00485995">
        <w:rPr>
          <w:color w:val="000000"/>
          <w:lang w:val="ru-RU"/>
        </w:rPr>
        <w:t>Козырев развешивает на стене многочисленные фотографии. Боков, по-видимому, переоделся. Добровольская закатала окровавленные рукава в блузке.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>БОКОВ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 xml:space="preserve">Всё прочёсываем, везде посты, как сквозь </w:t>
      </w:r>
      <w:proofErr w:type="spellStart"/>
      <w:proofErr w:type="gramStart"/>
      <w:r w:rsidRPr="00485995">
        <w:rPr>
          <w:color w:val="000000"/>
          <w:lang w:val="ru-RU"/>
        </w:rPr>
        <w:t>землю,сука</w:t>
      </w:r>
      <w:proofErr w:type="spellEnd"/>
      <w:proofErr w:type="gramEnd"/>
      <w:r w:rsidRPr="00485995">
        <w:rPr>
          <w:color w:val="000000"/>
          <w:lang w:val="ru-RU"/>
        </w:rPr>
        <w:t>, провалился.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>КОЗЫРЕВ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 xml:space="preserve">У меня есть серьёзные сомнения, что </w:t>
      </w:r>
      <w:proofErr w:type="spellStart"/>
      <w:r w:rsidRPr="00485995">
        <w:rPr>
          <w:color w:val="000000"/>
          <w:lang w:val="ru-RU"/>
        </w:rPr>
        <w:t>Макурин</w:t>
      </w:r>
      <w:proofErr w:type="spellEnd"/>
      <w:r w:rsidRPr="00485995">
        <w:rPr>
          <w:color w:val="000000"/>
          <w:lang w:val="ru-RU"/>
        </w:rPr>
        <w:t xml:space="preserve"> - Фишер. Смотрите. Единственная улика — это сандалий. Отпечатков </w:t>
      </w:r>
      <w:proofErr w:type="spellStart"/>
      <w:r w:rsidRPr="00485995">
        <w:rPr>
          <w:color w:val="000000"/>
          <w:lang w:val="ru-RU"/>
        </w:rPr>
        <w:t>Макурина</w:t>
      </w:r>
      <w:proofErr w:type="spellEnd"/>
      <w:r w:rsidRPr="00485995">
        <w:rPr>
          <w:color w:val="000000"/>
          <w:lang w:val="ru-RU"/>
        </w:rPr>
        <w:t xml:space="preserve"> на нём - нет.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>БОКОВ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>А чьи-то ещё есть?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>КОЗЫРЕВ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>Тоже нет.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>БОКОВ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 xml:space="preserve">Ну и всё. Стёр он их. Он вон после Андрея убитого вообще все вещи сжёг. </w:t>
      </w:r>
      <w:proofErr w:type="spellStart"/>
      <w:r w:rsidRPr="00485995">
        <w:rPr>
          <w:color w:val="000000"/>
          <w:lang w:val="ru-RU"/>
        </w:rPr>
        <w:t>Хитрый,сука</w:t>
      </w:r>
      <w:proofErr w:type="spellEnd"/>
      <w:r w:rsidRPr="00485995">
        <w:rPr>
          <w:color w:val="000000"/>
          <w:lang w:val="ru-RU"/>
        </w:rPr>
        <w:t>.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>Козырев показывает на две фотографии – отпечаток обуви.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>КОЗЫРЕВ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 xml:space="preserve">След на месте убийства не совпадает со следом </w:t>
      </w:r>
      <w:proofErr w:type="spellStart"/>
      <w:r w:rsidRPr="00485995">
        <w:rPr>
          <w:color w:val="000000"/>
          <w:lang w:val="ru-RU"/>
        </w:rPr>
        <w:t>Макурина</w:t>
      </w:r>
      <w:proofErr w:type="spellEnd"/>
      <w:r w:rsidRPr="00485995">
        <w:rPr>
          <w:color w:val="000000"/>
          <w:lang w:val="ru-RU"/>
        </w:rPr>
        <w:t>.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>Боков подходит ближе, смотрит на записи: длина - 28, ширина - 15, глубина - 5. Длина - 27,5, ширина - 14, глубина - 4.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>БОКОВ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 xml:space="preserve">У них разница по длине полсантиметра, по ширине один и по глубине ноль пять. Это </w:t>
      </w:r>
      <w:proofErr w:type="spellStart"/>
      <w:r w:rsidRPr="00485995">
        <w:rPr>
          <w:color w:val="000000"/>
          <w:lang w:val="ru-RU"/>
        </w:rPr>
        <w:t>жеж</w:t>
      </w:r>
      <w:proofErr w:type="spellEnd"/>
      <w:r w:rsidRPr="00485995">
        <w:rPr>
          <w:color w:val="000000"/>
          <w:lang w:val="ru-RU"/>
        </w:rPr>
        <w:t xml:space="preserve"> вообще тьфу. Другую обувь одел - и всё </w:t>
      </w:r>
      <w:proofErr w:type="spellStart"/>
      <w:r w:rsidRPr="00485995">
        <w:rPr>
          <w:color w:val="000000"/>
          <w:lang w:val="ru-RU"/>
        </w:rPr>
        <w:t>жеж</w:t>
      </w:r>
      <w:proofErr w:type="spellEnd"/>
      <w:r w:rsidRPr="00485995">
        <w:rPr>
          <w:color w:val="000000"/>
          <w:lang w:val="ru-RU"/>
        </w:rPr>
        <w:t>.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>ДОБРОВОЛЬСКАЯ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>Надел.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>Боков смотрит на неё с недоумением.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>ДОБРОВОЛЬСКАЯ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>Извините.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>Козырев показывает фотографии со срезом шеи свиньи и головы мальчика.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>КОЗЫРЕВ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 xml:space="preserve">Срез, который сделал </w:t>
      </w:r>
      <w:proofErr w:type="spellStart"/>
      <w:r w:rsidRPr="00485995">
        <w:rPr>
          <w:color w:val="000000"/>
          <w:lang w:val="ru-RU"/>
        </w:rPr>
        <w:t>Макурин</w:t>
      </w:r>
      <w:proofErr w:type="spellEnd"/>
      <w:r w:rsidRPr="00485995">
        <w:rPr>
          <w:color w:val="000000"/>
          <w:lang w:val="ru-RU"/>
        </w:rPr>
        <w:t xml:space="preserve"> на мясокомбинате, не похож на срез головы Гурова.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>БОКОВ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 xml:space="preserve">Ну и </w:t>
      </w:r>
      <w:proofErr w:type="spellStart"/>
      <w:r w:rsidRPr="00485995">
        <w:rPr>
          <w:color w:val="000000"/>
          <w:lang w:val="ru-RU"/>
        </w:rPr>
        <w:t>чё</w:t>
      </w:r>
      <w:proofErr w:type="spellEnd"/>
      <w:r w:rsidRPr="00485995">
        <w:rPr>
          <w:color w:val="000000"/>
          <w:lang w:val="ru-RU"/>
        </w:rPr>
        <w:t xml:space="preserve">? Другая сила удара, другая высота, другая траектория, другое орудие. А может он эту голову правой рукой отрезал, а ту левой. </w:t>
      </w:r>
      <w:proofErr w:type="spellStart"/>
      <w:r w:rsidRPr="00485995">
        <w:rPr>
          <w:color w:val="000000"/>
          <w:lang w:val="ru-RU"/>
        </w:rPr>
        <w:t>Ничё</w:t>
      </w:r>
      <w:proofErr w:type="spellEnd"/>
      <w:r w:rsidRPr="00485995">
        <w:rPr>
          <w:color w:val="000000"/>
          <w:lang w:val="ru-RU"/>
        </w:rPr>
        <w:t xml:space="preserve"> не доказывает.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>ДОБРОВОЛЬСКАЯ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lastRenderedPageBreak/>
        <w:t>Состояние краёв и концов ран отличаются: в первом случае неровные, с крупными зазубринами, отрывистые как будто. Во втором случае края гладкие, ровные, меньше травмирующих воздействий. Угол соударения разный.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>Боков рисует стрелки на фотографии.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>ЭКСПЕРТ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 xml:space="preserve">Зато направление движения режущего предмета - </w:t>
      </w:r>
      <w:proofErr w:type="spellStart"/>
      <w:r w:rsidRPr="00485995">
        <w:rPr>
          <w:color w:val="000000"/>
          <w:lang w:val="ru-RU"/>
        </w:rPr>
        <w:t>идетичное</w:t>
      </w:r>
      <w:proofErr w:type="spellEnd"/>
      <w:r w:rsidRPr="00485995">
        <w:rPr>
          <w:color w:val="000000"/>
          <w:lang w:val="ru-RU"/>
        </w:rPr>
        <w:t xml:space="preserve">. Нажим </w:t>
      </w:r>
      <w:proofErr w:type="spellStart"/>
      <w:r w:rsidRPr="00485995">
        <w:rPr>
          <w:color w:val="000000"/>
          <w:lang w:val="ru-RU"/>
        </w:rPr>
        <w:t>идетичен</w:t>
      </w:r>
      <w:proofErr w:type="spellEnd"/>
      <w:r w:rsidRPr="00485995">
        <w:rPr>
          <w:color w:val="000000"/>
          <w:lang w:val="ru-RU"/>
        </w:rPr>
        <w:t>.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>ДОБРОВОЛЬСКАЯ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>Идентичен.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>БОКОВ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>Похуй. У тебя вообще какие успехи сегодня, кроме ордера?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>ДОБРОВОЛЬСКАЯ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 xml:space="preserve">Личность погибшего мальчика установлена - Женя Куракин. Совпали и пломбы, и портрет. </w:t>
      </w:r>
      <w:proofErr w:type="spellStart"/>
      <w:r w:rsidRPr="00485995">
        <w:rPr>
          <w:color w:val="000000"/>
          <w:lang w:val="ru-RU"/>
        </w:rPr>
        <w:t>Макурин</w:t>
      </w:r>
      <w:proofErr w:type="spellEnd"/>
      <w:r w:rsidRPr="00485995">
        <w:rPr>
          <w:color w:val="000000"/>
          <w:lang w:val="ru-RU"/>
        </w:rPr>
        <w:t xml:space="preserve"> привозил мясо в детский дом и теоретически мог быть знаком с убитым.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>БОКОВ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>Вот! Видишь, Валера, ещё одно тебе доказательство.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>ДОБРОВОЛЬСКАЯ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 xml:space="preserve">Ещё Женя ходил в церковь, и </w:t>
      </w:r>
      <w:proofErr w:type="spellStart"/>
      <w:r w:rsidRPr="00485995">
        <w:rPr>
          <w:color w:val="000000"/>
          <w:lang w:val="ru-RU"/>
        </w:rPr>
        <w:t>Макурин</w:t>
      </w:r>
      <w:proofErr w:type="spellEnd"/>
      <w:r w:rsidRPr="00485995">
        <w:rPr>
          <w:color w:val="000000"/>
          <w:lang w:val="ru-RU"/>
        </w:rPr>
        <w:t xml:space="preserve"> ходил в церковь.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>БОКОВ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>Всё сходится! Он это, мразь!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>ДОБРОВОЛЬСКАЯ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 xml:space="preserve">Но отец Михаил сказал, что </w:t>
      </w:r>
      <w:proofErr w:type="spellStart"/>
      <w:r w:rsidRPr="00485995">
        <w:rPr>
          <w:color w:val="000000"/>
          <w:lang w:val="ru-RU"/>
        </w:rPr>
        <w:t>Макурин</w:t>
      </w:r>
      <w:proofErr w:type="spellEnd"/>
      <w:r w:rsidRPr="00485995">
        <w:rPr>
          <w:color w:val="000000"/>
          <w:lang w:val="ru-RU"/>
        </w:rPr>
        <w:t xml:space="preserve"> - верующий.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>БОКОВ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 xml:space="preserve">И чего? </w:t>
      </w:r>
      <w:proofErr w:type="spellStart"/>
      <w:r w:rsidRPr="00485995">
        <w:rPr>
          <w:color w:val="000000"/>
          <w:lang w:val="ru-RU"/>
        </w:rPr>
        <w:t>Кохда</w:t>
      </w:r>
      <w:proofErr w:type="spellEnd"/>
      <w:r w:rsidRPr="00485995">
        <w:rPr>
          <w:color w:val="000000"/>
          <w:lang w:val="ru-RU"/>
        </w:rPr>
        <w:t xml:space="preserve"> это мешало кому?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>ДОБРОВОЛЬСКАЯ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>Обычно всем мешает. Но меня даже больше смущает другое.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>Добровольская вынимает книгу. Открывает на странице с дарственной надписью.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>ДОБРОВОЛЬСКАЯ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 xml:space="preserve">Это убитому Жене подписал кто-то, с кем он общался в последнее время. Вряд ли это мог быть </w:t>
      </w:r>
      <w:proofErr w:type="spellStart"/>
      <w:r w:rsidRPr="00485995">
        <w:rPr>
          <w:color w:val="000000"/>
          <w:lang w:val="ru-RU"/>
        </w:rPr>
        <w:t>Макурин</w:t>
      </w:r>
      <w:proofErr w:type="spellEnd"/>
      <w:r w:rsidRPr="00485995">
        <w:rPr>
          <w:color w:val="000000"/>
          <w:lang w:val="ru-RU"/>
        </w:rPr>
        <w:t>.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>КОЗЫРЕВ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>Он и писать-то вряд ли умеет.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>Козырев вынимает из ящика стола лупу и рассматривает отпечатки надписи на страницах, никаких следов. Боков склоняется над ним. Рассматривает остаток подписи.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>БОКОВ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 xml:space="preserve">Я так понимаю, подпись здесь была “Фишер”? </w:t>
      </w:r>
      <w:proofErr w:type="spellStart"/>
      <w:proofErr w:type="gramStart"/>
      <w:r w:rsidRPr="00485995">
        <w:rPr>
          <w:color w:val="000000"/>
          <w:lang w:val="ru-RU"/>
        </w:rPr>
        <w:t>Вы,блять</w:t>
      </w:r>
      <w:proofErr w:type="spellEnd"/>
      <w:proofErr w:type="gramEnd"/>
      <w:r w:rsidRPr="00485995">
        <w:rPr>
          <w:color w:val="000000"/>
          <w:lang w:val="ru-RU"/>
        </w:rPr>
        <w:t xml:space="preserve">, серьёзно? Да мало ли </w:t>
      </w:r>
      <w:proofErr w:type="spellStart"/>
      <w:r w:rsidRPr="00485995">
        <w:rPr>
          <w:color w:val="000000"/>
          <w:lang w:val="ru-RU"/>
        </w:rPr>
        <w:t>хто</w:t>
      </w:r>
      <w:proofErr w:type="spellEnd"/>
      <w:r w:rsidRPr="00485995">
        <w:rPr>
          <w:color w:val="000000"/>
          <w:lang w:val="ru-RU"/>
        </w:rPr>
        <w:t xml:space="preserve"> ему эту книжку подарил. А может дети сами подписали в детдоме.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 xml:space="preserve">Берёт со стола фотографии, которые Козырев не стал развешивать. Там – картинки со стены </w:t>
      </w:r>
      <w:proofErr w:type="spellStart"/>
      <w:r w:rsidRPr="00485995">
        <w:rPr>
          <w:color w:val="000000"/>
          <w:lang w:val="ru-RU"/>
        </w:rPr>
        <w:t>Макурина</w:t>
      </w:r>
      <w:proofErr w:type="spellEnd"/>
      <w:r w:rsidRPr="00485995">
        <w:rPr>
          <w:color w:val="000000"/>
          <w:lang w:val="ru-RU"/>
        </w:rPr>
        <w:t>.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>БОКОВ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>А это что ещё такое?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>КОЗЫРЕВ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 xml:space="preserve">Это на стене у </w:t>
      </w:r>
      <w:proofErr w:type="spellStart"/>
      <w:r w:rsidRPr="00485995">
        <w:rPr>
          <w:color w:val="000000"/>
          <w:lang w:val="ru-RU"/>
        </w:rPr>
        <w:t>Макурина</w:t>
      </w:r>
      <w:proofErr w:type="spellEnd"/>
      <w:r w:rsidRPr="00485995">
        <w:rPr>
          <w:color w:val="000000"/>
          <w:lang w:val="ru-RU"/>
        </w:rPr>
        <w:t xml:space="preserve"> нарисовано.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>Боков показывает на картинку с оторванной головой.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>БОКОВ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>И тебе этого мало?! Только бы найти его. И чистосердечное я вам обещаю!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>ДОБРОВОЛЬСКАЯ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lastRenderedPageBreak/>
        <w:t>Чистосердечное не является основанием для суда. А все остальные улики у нас - косвенные.</w:t>
      </w:r>
    </w:p>
    <w:p w14:paraId="50DF1DBA" w14:textId="77777777" w:rsidR="00536A5A" w:rsidRPr="00485995" w:rsidRDefault="00536A5A" w:rsidP="00536A5A">
      <w:pPr>
        <w:rPr>
          <w:lang w:val="ru-RU"/>
        </w:rPr>
      </w:pPr>
    </w:p>
    <w:p w14:paraId="1A843B38" w14:textId="77777777" w:rsidR="00536A5A" w:rsidRPr="00485995" w:rsidRDefault="00536A5A" w:rsidP="00536A5A">
      <w:pPr>
        <w:rPr>
          <w:lang w:val="ru-RU"/>
        </w:rPr>
      </w:pPr>
      <w:r w:rsidRPr="00485995">
        <w:rPr>
          <w:b/>
          <w:color w:val="000000"/>
          <w:lang w:val="ru-RU"/>
        </w:rPr>
        <w:t xml:space="preserve">3-21. НАТ. ЛЕС ДЕНЬ 7. </w:t>
      </w:r>
      <w:r w:rsidRPr="00485995">
        <w:rPr>
          <w:lang w:val="ru-RU"/>
        </w:rPr>
        <w:br/>
      </w:r>
      <w:r w:rsidRPr="00485995">
        <w:rPr>
          <w:b/>
          <w:color w:val="000000"/>
          <w:lang w:val="ru-RU"/>
        </w:rPr>
        <w:t>ИГОРЬ, АРТЁМ, МИША, ОЛЕГ, КОЛЯ (00:37)</w:t>
      </w:r>
      <w:r w:rsidRPr="00485995">
        <w:rPr>
          <w:lang w:val="ru-RU"/>
        </w:rPr>
        <w:br/>
      </w:r>
    </w:p>
    <w:p w14:paraId="5DE0943B" w14:textId="77777777" w:rsidR="00536A5A" w:rsidRPr="00485995" w:rsidRDefault="00536A5A" w:rsidP="00536A5A">
      <w:pPr>
        <w:rPr>
          <w:lang w:val="ru-RU"/>
        </w:rPr>
      </w:pPr>
      <w:r w:rsidRPr="00485995">
        <w:rPr>
          <w:color w:val="000000"/>
          <w:lang w:val="ru-RU"/>
        </w:rPr>
        <w:t>Опушка леса. Те же пацаны и тот же “особенный” ребёнок. Один с лопатой, другой - с поляроидом, третий приманивают мальчика яблоком.</w:t>
      </w:r>
    </w:p>
    <w:p w14:paraId="0BA380D1" w14:textId="77777777" w:rsidR="00536A5A" w:rsidRPr="00485995" w:rsidRDefault="00536A5A" w:rsidP="00536A5A">
      <w:pPr>
        <w:rPr>
          <w:lang w:val="ru-RU"/>
        </w:rPr>
      </w:pPr>
    </w:p>
    <w:p w14:paraId="1A917C30" w14:textId="77777777" w:rsidR="00536A5A" w:rsidRPr="00485995" w:rsidRDefault="00536A5A" w:rsidP="00536A5A">
      <w:pPr>
        <w:ind w:left="3166"/>
        <w:rPr>
          <w:lang w:val="ru-RU"/>
        </w:rPr>
      </w:pPr>
      <w:r w:rsidRPr="00485995">
        <w:rPr>
          <w:color w:val="000000"/>
          <w:lang w:val="ru-RU"/>
        </w:rPr>
        <w:t>ОЛЕГ</w:t>
      </w:r>
    </w:p>
    <w:p w14:paraId="5A5601FF" w14:textId="77777777" w:rsidR="00536A5A" w:rsidRPr="00485995" w:rsidRDefault="00536A5A" w:rsidP="00536A5A">
      <w:pPr>
        <w:ind w:left="1441" w:right="2161"/>
        <w:rPr>
          <w:lang w:val="ru-RU"/>
        </w:rPr>
      </w:pPr>
      <w:r w:rsidRPr="00485995">
        <w:rPr>
          <w:color w:val="000000"/>
          <w:lang w:val="ru-RU"/>
        </w:rPr>
        <w:t>Артёмка, на-на-на, иди ко мне, на-на.</w:t>
      </w:r>
    </w:p>
    <w:p w14:paraId="30977532" w14:textId="77777777" w:rsidR="00536A5A" w:rsidRPr="00485995" w:rsidRDefault="00536A5A" w:rsidP="00536A5A">
      <w:pPr>
        <w:rPr>
          <w:lang w:val="ru-RU"/>
        </w:rPr>
      </w:pPr>
    </w:p>
    <w:p w14:paraId="3D77C5AC" w14:textId="77777777" w:rsidR="00536A5A" w:rsidRPr="00485995" w:rsidRDefault="00536A5A" w:rsidP="00536A5A">
      <w:pPr>
        <w:rPr>
          <w:lang w:val="ru-RU"/>
        </w:rPr>
      </w:pPr>
      <w:r w:rsidRPr="00485995">
        <w:rPr>
          <w:color w:val="000000"/>
          <w:lang w:val="ru-RU"/>
        </w:rPr>
        <w:t>Артём бежит за ним, но догнать не может.</w:t>
      </w:r>
    </w:p>
    <w:p w14:paraId="36E72E67" w14:textId="77777777" w:rsidR="00536A5A" w:rsidRPr="00485995" w:rsidRDefault="00536A5A" w:rsidP="00536A5A">
      <w:pPr>
        <w:rPr>
          <w:lang w:val="ru-RU"/>
        </w:rPr>
      </w:pPr>
    </w:p>
    <w:p w14:paraId="5DEBF3DE" w14:textId="77777777" w:rsidR="00536A5A" w:rsidRPr="00485995" w:rsidRDefault="00536A5A" w:rsidP="00536A5A">
      <w:pPr>
        <w:ind w:left="3166"/>
        <w:rPr>
          <w:lang w:val="ru-RU"/>
        </w:rPr>
      </w:pPr>
      <w:r w:rsidRPr="00485995">
        <w:rPr>
          <w:color w:val="000000"/>
          <w:lang w:val="ru-RU"/>
        </w:rPr>
        <w:t>МИША</w:t>
      </w:r>
    </w:p>
    <w:p w14:paraId="3FF76C4E" w14:textId="77777777" w:rsidR="00536A5A" w:rsidRPr="00485995" w:rsidRDefault="00536A5A" w:rsidP="00536A5A">
      <w:pPr>
        <w:ind w:left="1441" w:right="2161"/>
        <w:rPr>
          <w:lang w:val="ru-RU"/>
        </w:rPr>
      </w:pPr>
      <w:r w:rsidRPr="00485995">
        <w:rPr>
          <w:color w:val="000000"/>
          <w:lang w:val="ru-RU"/>
        </w:rPr>
        <w:t>Заводим его в лес, пугаем, чтоб он начал орать, и Фишер его услышал.</w:t>
      </w:r>
    </w:p>
    <w:p w14:paraId="1202D251" w14:textId="77777777" w:rsidR="00536A5A" w:rsidRPr="00485995" w:rsidRDefault="00536A5A" w:rsidP="00536A5A">
      <w:pPr>
        <w:rPr>
          <w:lang w:val="ru-RU"/>
        </w:rPr>
      </w:pPr>
    </w:p>
    <w:p w14:paraId="114B2912" w14:textId="77777777" w:rsidR="00536A5A" w:rsidRPr="00485995" w:rsidRDefault="00536A5A" w:rsidP="00536A5A">
      <w:pPr>
        <w:ind w:left="3166"/>
        <w:rPr>
          <w:lang w:val="ru-RU"/>
        </w:rPr>
      </w:pPr>
      <w:r w:rsidRPr="00485995">
        <w:rPr>
          <w:color w:val="000000"/>
          <w:lang w:val="ru-RU"/>
        </w:rPr>
        <w:t>КОЛЯ</w:t>
      </w:r>
    </w:p>
    <w:p w14:paraId="0B73617F" w14:textId="77777777" w:rsidR="00536A5A" w:rsidRPr="00485995" w:rsidRDefault="00536A5A" w:rsidP="00536A5A">
      <w:pPr>
        <w:ind w:left="1441" w:right="2161"/>
        <w:rPr>
          <w:lang w:val="ru-RU"/>
        </w:rPr>
      </w:pPr>
      <w:r w:rsidRPr="00485995">
        <w:rPr>
          <w:color w:val="000000"/>
          <w:lang w:val="ru-RU"/>
        </w:rPr>
        <w:t>И как только Фишер выйдет, мы его лопатой по голове. И готово.</w:t>
      </w:r>
    </w:p>
    <w:p w14:paraId="64700353" w14:textId="77777777" w:rsidR="00536A5A" w:rsidRPr="00485995" w:rsidRDefault="00536A5A" w:rsidP="00536A5A">
      <w:pPr>
        <w:rPr>
          <w:lang w:val="ru-RU"/>
        </w:rPr>
      </w:pPr>
    </w:p>
    <w:p w14:paraId="383C7E37" w14:textId="77777777" w:rsidR="00536A5A" w:rsidRPr="00485995" w:rsidRDefault="00536A5A" w:rsidP="00536A5A">
      <w:pPr>
        <w:rPr>
          <w:lang w:val="ru-RU"/>
        </w:rPr>
      </w:pPr>
      <w:r w:rsidRPr="00485995">
        <w:rPr>
          <w:color w:val="000000"/>
          <w:lang w:val="ru-RU"/>
        </w:rPr>
        <w:t>Толкает Артёма, тот спотыкается, у него падают очки, но он не понимает, что произошло, встаёт и идёт дальше. Мальчишки хватают его за руки, заставляют бежать, он спотыкается, все хохочут и фотографируют Артёма на поляроид, заходя в лес всё дальше.</w:t>
      </w:r>
    </w:p>
    <w:p w14:paraId="03C2CF83" w14:textId="77777777" w:rsidR="00536A5A" w:rsidRPr="00485995" w:rsidRDefault="00536A5A" w:rsidP="00536A5A">
      <w:pPr>
        <w:rPr>
          <w:lang w:val="ru-RU"/>
        </w:rPr>
      </w:pPr>
    </w:p>
    <w:p w14:paraId="639F8BA9" w14:textId="77777777" w:rsidR="00536A5A" w:rsidRPr="00485995" w:rsidRDefault="00536A5A" w:rsidP="00536A5A">
      <w:pPr>
        <w:rPr>
          <w:lang w:val="ru-RU"/>
        </w:rPr>
      </w:pPr>
      <w:r w:rsidRPr="00485995">
        <w:rPr>
          <w:b/>
          <w:color w:val="000000"/>
          <w:lang w:val="ru-RU"/>
        </w:rPr>
        <w:t xml:space="preserve">3-22. ИНТ. КАБИНЕТ ПРОФЕССОРА БЕЛОУСОВА МОСКВА НОЧЬ 7. </w:t>
      </w:r>
      <w:r w:rsidRPr="00485995">
        <w:rPr>
          <w:lang w:val="ru-RU"/>
        </w:rPr>
        <w:br/>
      </w:r>
      <w:r w:rsidRPr="00485995">
        <w:rPr>
          <w:b/>
          <w:color w:val="000000"/>
          <w:lang w:val="ru-RU"/>
        </w:rPr>
        <w:t>КОЗЫРЕВ, БЕЛОУСОВ (02:25)</w:t>
      </w:r>
      <w:r w:rsidRPr="00485995">
        <w:rPr>
          <w:lang w:val="ru-RU"/>
        </w:rPr>
        <w:br/>
      </w:r>
    </w:p>
    <w:p w14:paraId="7ABDBFA3" w14:textId="77777777" w:rsidR="00536A5A" w:rsidRPr="00485995" w:rsidRDefault="00536A5A" w:rsidP="00536A5A">
      <w:pPr>
        <w:rPr>
          <w:lang w:val="ru-RU"/>
        </w:rPr>
      </w:pPr>
      <w:r w:rsidRPr="00485995">
        <w:rPr>
          <w:color w:val="000000"/>
          <w:lang w:val="ru-RU"/>
        </w:rPr>
        <w:t xml:space="preserve">На столе у Белоусова - подставка для ручек в форме мозга, в извилины воткнуты ручки и карандаши. На стене - картинки из “Анатомии насилия” </w:t>
      </w:r>
      <w:proofErr w:type="spellStart"/>
      <w:r w:rsidRPr="00485995">
        <w:rPr>
          <w:color w:val="000000"/>
          <w:lang w:val="ru-RU"/>
        </w:rPr>
        <w:t>Ламброзо</w:t>
      </w:r>
      <w:proofErr w:type="spellEnd"/>
      <w:r w:rsidRPr="00485995">
        <w:rPr>
          <w:color w:val="000000"/>
          <w:lang w:val="ru-RU"/>
        </w:rPr>
        <w:t>. В стеклянных ёмкостях, в мутной жёлто-зелёной жидкости - несколько образцов мозга.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>БЕЛОУСОВ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>У нас в институте мозга много экземпляров гениев: от Ленина до Ландау. А вот с патологическими экземплярами - проблема. Странно, да?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>КОЗЫРЕВ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>Илья Николаевич, я вам обещаю сделать всё возможное, чтобы вы получили ещё один образец. Но для этого его нужно поймать. Вы лучше всех в Советском Союзе разбираетесь в таких патологиях. Посмотрите, пожалуйста, на эти рисунки.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>Белоусов просматривает фотографии.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>БЕЛОУСОВ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>Во-первых, обратите внимание: на всех изображениях людей - глаза зачернены, видите? Закрашены? Человек, нарисовавший это, испытывает перманентное чувство страха.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>Козырев кивает.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>БЕЛОУСОВ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>Теперь линии… в основном - слабый нажим - а это астения, пассивность и депрессия.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lastRenderedPageBreak/>
        <w:t>КОЗЫРЕВ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>А оторванные головы, раны? Это - Склонность к агрессии?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>БЕЛОУСОВ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 xml:space="preserve">Изображение ран и увечий – один из распространённых признаков психического заболевания. Но в данном случае, смотрите, здесь нет больших рук, зубов, угрожающих поз - здесь совсем нет агрессии, здесь страх, </w:t>
      </w:r>
      <w:proofErr w:type="spellStart"/>
      <w:r w:rsidRPr="00485995">
        <w:rPr>
          <w:color w:val="000000"/>
          <w:lang w:val="ru-RU"/>
        </w:rPr>
        <w:t>интровертность</w:t>
      </w:r>
      <w:proofErr w:type="spellEnd"/>
      <w:r w:rsidRPr="00485995">
        <w:rPr>
          <w:color w:val="000000"/>
          <w:lang w:val="ru-RU"/>
        </w:rPr>
        <w:t xml:space="preserve"> и тревожность!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>КОЗЫРЕВ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>Ну вот есть человек в чешуе, человек в иглах… Угрожающе?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>БЕЛОУСОВ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>Нет! Это ярко выраженная потребность в защите, крайне тяжёлое самоощущение автора. Здесь всё свидетельствует только о защитной агрессии. Такой человек не способен нападать, только защищаться. Автор не сидел в тюрьме?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>КОЗЫРЕВ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>Да, 12 лет, по нехорошей статье.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>БЕЛОУСОВ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>Это многое объясняет. Ощущение, что он пережил что-то очень тяжкое.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>Он может пытаться отпугивать окружающих, быть неприятным, грязным, асоциальным... но в этих рисунках - стремление защититься, а не напасть.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>КОЗЫРЕВ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>А все эти кресты? Я уж было начал думать, не могильные ли они, по количеству жертв?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>Белоусов смотрит на общий план всех картинок.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>БЕЛОУСОВ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>Они обрамляют все картинки. Я думаю, это попытка спрятать все пережитые ужасы и страхи, защитившись Богом.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>Интеллектуальная беседа прерывается: звонит телефон. Белоусов снимает трубку и передает ее Козыреву.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>ГОЛОС В ТРУБКЕ (ЗК)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>Валерий Евграфович! Ещё один ребёнок в Горках пропал.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>Козырев кладёт трубку.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>БЕЛОУСОВ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>Я договорю. Этот человек - не нападает. Но если вы загоните его в угол и поставите в безвыходную ситуацию - он будет защищаться до конца.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>КОЗЫРЕВ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>А мы как раз сейчас его и загоняем.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>БЕЛОУСОВ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>Он может взять заложника, может убить, может сделать от страха самые ужасные вещи. И если пропавший мальчик у него - он в большой опасности.</w:t>
      </w:r>
    </w:p>
    <w:p w14:paraId="5C6DC9F9" w14:textId="77777777" w:rsidR="00536A5A" w:rsidRPr="00485995" w:rsidRDefault="00536A5A" w:rsidP="00536A5A">
      <w:pPr>
        <w:rPr>
          <w:lang w:val="ru-RU"/>
        </w:rPr>
      </w:pPr>
    </w:p>
    <w:p w14:paraId="7AEA35BD" w14:textId="77777777" w:rsidR="00536A5A" w:rsidRPr="00485995" w:rsidRDefault="00536A5A" w:rsidP="00536A5A">
      <w:pPr>
        <w:rPr>
          <w:lang w:val="ru-RU"/>
        </w:rPr>
      </w:pPr>
      <w:r w:rsidRPr="00485995">
        <w:rPr>
          <w:b/>
          <w:color w:val="000000"/>
          <w:lang w:val="ru-RU"/>
        </w:rPr>
        <w:t xml:space="preserve">3-23. ИНТ. ДОМ АРТЕМА.КУХНЯ НОЧЬ 7. </w:t>
      </w:r>
      <w:r w:rsidRPr="00485995">
        <w:rPr>
          <w:lang w:val="ru-RU"/>
        </w:rPr>
        <w:br/>
      </w:r>
      <w:r w:rsidRPr="00485995">
        <w:rPr>
          <w:b/>
          <w:color w:val="000000"/>
          <w:lang w:val="ru-RU"/>
        </w:rPr>
        <w:t>БОКОВ, КОЗЫРЕВ, ДОБРОВОЛЬСКАЯ, ХВАН, СЕСТРА АРТЁМА (00:58)</w:t>
      </w:r>
      <w:r w:rsidRPr="00485995">
        <w:rPr>
          <w:lang w:val="ru-RU"/>
        </w:rPr>
        <w:br/>
      </w:r>
    </w:p>
    <w:p w14:paraId="061C7D2A" w14:textId="77777777" w:rsidR="00536A5A" w:rsidRPr="00485995" w:rsidRDefault="00536A5A" w:rsidP="00536A5A">
      <w:pPr>
        <w:rPr>
          <w:lang w:val="ru-RU"/>
        </w:rPr>
      </w:pPr>
      <w:r w:rsidRPr="00485995">
        <w:rPr>
          <w:color w:val="000000"/>
          <w:lang w:val="ru-RU"/>
        </w:rPr>
        <w:t>Девочка-студентка распухла от слёз. Она уже не плачет, но заметно, что рыдала долго. Пьёт воду из чашки.</w:t>
      </w:r>
    </w:p>
    <w:p w14:paraId="0DFA5E25" w14:textId="77777777" w:rsidR="00536A5A" w:rsidRPr="00485995" w:rsidRDefault="00536A5A" w:rsidP="00536A5A">
      <w:pPr>
        <w:rPr>
          <w:lang w:val="ru-RU"/>
        </w:rPr>
      </w:pPr>
    </w:p>
    <w:p w14:paraId="58FA7985" w14:textId="77777777" w:rsidR="00536A5A" w:rsidRPr="00485995" w:rsidRDefault="00536A5A" w:rsidP="00536A5A">
      <w:pPr>
        <w:ind w:left="3166"/>
        <w:rPr>
          <w:lang w:val="ru-RU"/>
        </w:rPr>
      </w:pPr>
      <w:r w:rsidRPr="00485995">
        <w:rPr>
          <w:color w:val="000000"/>
          <w:lang w:val="ru-RU"/>
        </w:rPr>
        <w:t>СЕСТРА АРТЁМА</w:t>
      </w:r>
    </w:p>
    <w:p w14:paraId="1C14D97B" w14:textId="77777777" w:rsidR="00536A5A" w:rsidRPr="00485995" w:rsidRDefault="00536A5A" w:rsidP="00536A5A">
      <w:pPr>
        <w:ind w:left="1441" w:right="2161"/>
        <w:rPr>
          <w:lang w:val="ru-RU"/>
        </w:rPr>
      </w:pPr>
      <w:r w:rsidRPr="00485995">
        <w:rPr>
          <w:color w:val="000000"/>
          <w:lang w:val="ru-RU"/>
        </w:rPr>
        <w:lastRenderedPageBreak/>
        <w:t>Он пошёл на лошади кататься, ему помогает. Я его забираю всегда в 8. Прихожу - нету. И никого нету.</w:t>
      </w:r>
    </w:p>
    <w:p w14:paraId="66E80851" w14:textId="77777777" w:rsidR="00536A5A" w:rsidRPr="00485995" w:rsidRDefault="00536A5A" w:rsidP="00536A5A">
      <w:pPr>
        <w:rPr>
          <w:lang w:val="ru-RU"/>
        </w:rPr>
      </w:pPr>
    </w:p>
    <w:p w14:paraId="6E93F3F3" w14:textId="77777777" w:rsidR="00536A5A" w:rsidRPr="00485995" w:rsidRDefault="00536A5A" w:rsidP="00536A5A">
      <w:pPr>
        <w:ind w:left="3166"/>
        <w:rPr>
          <w:lang w:val="ru-RU"/>
        </w:rPr>
      </w:pPr>
      <w:r w:rsidRPr="00485995">
        <w:rPr>
          <w:color w:val="000000"/>
          <w:lang w:val="ru-RU"/>
        </w:rPr>
        <w:t>БОКОВ</w:t>
      </w:r>
    </w:p>
    <w:p w14:paraId="3D029A07" w14:textId="77777777" w:rsidR="00536A5A" w:rsidRPr="00485995" w:rsidRDefault="00536A5A" w:rsidP="00536A5A">
      <w:pPr>
        <w:ind w:left="1441" w:right="2161"/>
        <w:rPr>
          <w:lang w:val="ru-RU"/>
        </w:rPr>
      </w:pPr>
      <w:r w:rsidRPr="00485995">
        <w:rPr>
          <w:color w:val="000000"/>
          <w:lang w:val="ru-RU"/>
        </w:rPr>
        <w:t>Мог он пойти к друзьям или ещё куда-то?</w:t>
      </w:r>
    </w:p>
    <w:p w14:paraId="27DBD5FC" w14:textId="77777777" w:rsidR="00536A5A" w:rsidRPr="00485995" w:rsidRDefault="00536A5A" w:rsidP="00536A5A">
      <w:pPr>
        <w:rPr>
          <w:lang w:val="ru-RU"/>
        </w:rPr>
      </w:pPr>
    </w:p>
    <w:p w14:paraId="37ACFD6A" w14:textId="77777777" w:rsidR="00536A5A" w:rsidRPr="00485995" w:rsidRDefault="00536A5A" w:rsidP="00536A5A">
      <w:pPr>
        <w:ind w:left="3166"/>
        <w:rPr>
          <w:lang w:val="ru-RU"/>
        </w:rPr>
      </w:pPr>
      <w:r w:rsidRPr="00485995">
        <w:rPr>
          <w:color w:val="000000"/>
          <w:lang w:val="ru-RU"/>
        </w:rPr>
        <w:t>СЕСТРА АРТЁМА</w:t>
      </w:r>
    </w:p>
    <w:p w14:paraId="02828F52" w14:textId="77777777" w:rsidR="00536A5A" w:rsidRPr="00485995" w:rsidRDefault="00536A5A" w:rsidP="00536A5A">
      <w:pPr>
        <w:ind w:left="1441" w:right="2161"/>
        <w:rPr>
          <w:lang w:val="ru-RU"/>
        </w:rPr>
      </w:pPr>
      <w:r w:rsidRPr="00485995">
        <w:rPr>
          <w:color w:val="000000"/>
          <w:lang w:val="ru-RU"/>
        </w:rPr>
        <w:t>Он один не ходит никуда, ему нельзя.</w:t>
      </w:r>
    </w:p>
    <w:p w14:paraId="65C0FF06" w14:textId="77777777" w:rsidR="00536A5A" w:rsidRPr="00485995" w:rsidRDefault="00536A5A" w:rsidP="00536A5A">
      <w:pPr>
        <w:rPr>
          <w:lang w:val="ru-RU"/>
        </w:rPr>
      </w:pPr>
    </w:p>
    <w:p w14:paraId="380478E7" w14:textId="77777777" w:rsidR="00536A5A" w:rsidRPr="00485995" w:rsidRDefault="00536A5A" w:rsidP="00536A5A">
      <w:pPr>
        <w:rPr>
          <w:lang w:val="ru-RU"/>
        </w:rPr>
      </w:pPr>
      <w:r w:rsidRPr="00485995">
        <w:rPr>
          <w:color w:val="000000"/>
          <w:lang w:val="ru-RU"/>
        </w:rPr>
        <w:t>Девочка молчит. И плачет.</w:t>
      </w:r>
    </w:p>
    <w:p w14:paraId="1E9EF9BB" w14:textId="77777777" w:rsidR="00536A5A" w:rsidRPr="00485995" w:rsidRDefault="00536A5A" w:rsidP="00536A5A">
      <w:pPr>
        <w:rPr>
          <w:lang w:val="ru-RU"/>
        </w:rPr>
      </w:pPr>
    </w:p>
    <w:p w14:paraId="53DF3D2B" w14:textId="77777777" w:rsidR="00536A5A" w:rsidRPr="00485995" w:rsidRDefault="00536A5A" w:rsidP="00536A5A">
      <w:pPr>
        <w:ind w:left="3166"/>
        <w:rPr>
          <w:lang w:val="ru-RU"/>
        </w:rPr>
      </w:pPr>
      <w:r w:rsidRPr="00485995">
        <w:rPr>
          <w:color w:val="000000"/>
          <w:lang w:val="ru-RU"/>
        </w:rPr>
        <w:t>ДОБРОВОЛЬСКАЯ</w:t>
      </w:r>
    </w:p>
    <w:p w14:paraId="363A8A57" w14:textId="77777777" w:rsidR="00536A5A" w:rsidRPr="00485995" w:rsidRDefault="00536A5A" w:rsidP="00536A5A">
      <w:pPr>
        <w:ind w:left="1441" w:right="2161"/>
        <w:rPr>
          <w:lang w:val="ru-RU"/>
        </w:rPr>
      </w:pPr>
      <w:r w:rsidRPr="00485995">
        <w:rPr>
          <w:color w:val="000000"/>
          <w:lang w:val="ru-RU"/>
        </w:rPr>
        <w:t>А родители где?</w:t>
      </w:r>
    </w:p>
    <w:p w14:paraId="7ED9FEC6" w14:textId="77777777" w:rsidR="00536A5A" w:rsidRPr="00485995" w:rsidRDefault="00536A5A" w:rsidP="00536A5A">
      <w:pPr>
        <w:rPr>
          <w:lang w:val="ru-RU"/>
        </w:rPr>
      </w:pPr>
    </w:p>
    <w:p w14:paraId="0C0FE399" w14:textId="77777777" w:rsidR="00536A5A" w:rsidRPr="00485995" w:rsidRDefault="00536A5A" w:rsidP="00536A5A">
      <w:pPr>
        <w:ind w:left="3166"/>
        <w:rPr>
          <w:lang w:val="ru-RU"/>
        </w:rPr>
      </w:pPr>
      <w:r w:rsidRPr="00485995">
        <w:rPr>
          <w:color w:val="000000"/>
          <w:lang w:val="ru-RU"/>
        </w:rPr>
        <w:t>СЕСТРА АРТЁМА</w:t>
      </w:r>
    </w:p>
    <w:p w14:paraId="589B2D30" w14:textId="77777777" w:rsidR="00536A5A" w:rsidRPr="00485995" w:rsidRDefault="00536A5A" w:rsidP="00536A5A">
      <w:pPr>
        <w:ind w:left="1441" w:right="2161"/>
        <w:rPr>
          <w:lang w:val="ru-RU"/>
        </w:rPr>
      </w:pPr>
      <w:r w:rsidRPr="00485995">
        <w:rPr>
          <w:color w:val="000000"/>
          <w:lang w:val="ru-RU"/>
        </w:rPr>
        <w:t>Они в рейс ушли, на месяц, мы вдвоём с Артёмом живём.</w:t>
      </w:r>
    </w:p>
    <w:p w14:paraId="542164A6" w14:textId="77777777" w:rsidR="00536A5A" w:rsidRPr="00485995" w:rsidRDefault="00536A5A" w:rsidP="00536A5A">
      <w:pPr>
        <w:rPr>
          <w:lang w:val="ru-RU"/>
        </w:rPr>
      </w:pPr>
    </w:p>
    <w:p w14:paraId="201F28D2" w14:textId="77777777" w:rsidR="00536A5A" w:rsidRPr="00485995" w:rsidRDefault="00536A5A" w:rsidP="00536A5A">
      <w:pPr>
        <w:ind w:left="3166"/>
        <w:rPr>
          <w:lang w:val="ru-RU"/>
        </w:rPr>
      </w:pPr>
      <w:r w:rsidRPr="00485995">
        <w:rPr>
          <w:color w:val="000000"/>
          <w:lang w:val="ru-RU"/>
        </w:rPr>
        <w:t>ДОБРОВОЛЬСКАЯ</w:t>
      </w:r>
    </w:p>
    <w:p w14:paraId="666DC512" w14:textId="77777777" w:rsidR="00536A5A" w:rsidRPr="00485995" w:rsidRDefault="00536A5A" w:rsidP="00536A5A">
      <w:pPr>
        <w:ind w:left="1441" w:right="2161"/>
        <w:rPr>
          <w:lang w:val="ru-RU"/>
        </w:rPr>
      </w:pPr>
      <w:r w:rsidRPr="00485995">
        <w:rPr>
          <w:color w:val="000000"/>
          <w:lang w:val="ru-RU"/>
        </w:rPr>
        <w:t>Фотографии Артёма есть?</w:t>
      </w:r>
    </w:p>
    <w:p w14:paraId="1C2E3A01" w14:textId="77777777" w:rsidR="00536A5A" w:rsidRPr="00485995" w:rsidRDefault="00536A5A" w:rsidP="00536A5A">
      <w:pPr>
        <w:rPr>
          <w:lang w:val="ru-RU"/>
        </w:rPr>
      </w:pPr>
    </w:p>
    <w:p w14:paraId="3473F282" w14:textId="77777777" w:rsidR="00536A5A" w:rsidRPr="00485995" w:rsidRDefault="00536A5A" w:rsidP="00536A5A">
      <w:pPr>
        <w:ind w:left="3166"/>
        <w:rPr>
          <w:lang w:val="ru-RU"/>
        </w:rPr>
      </w:pPr>
      <w:r w:rsidRPr="00485995">
        <w:rPr>
          <w:color w:val="000000"/>
          <w:lang w:val="ru-RU"/>
        </w:rPr>
        <w:t>СЕСТРА АРТЁМА</w:t>
      </w:r>
    </w:p>
    <w:p w14:paraId="5F2B3D44" w14:textId="77777777" w:rsidR="00536A5A" w:rsidRPr="00485995" w:rsidRDefault="00536A5A" w:rsidP="00536A5A">
      <w:pPr>
        <w:ind w:left="1441" w:right="2161"/>
        <w:rPr>
          <w:lang w:val="ru-RU"/>
        </w:rPr>
      </w:pPr>
      <w:r w:rsidRPr="00485995">
        <w:rPr>
          <w:color w:val="000000"/>
          <w:lang w:val="ru-RU"/>
        </w:rPr>
        <w:t>Нет, нету.</w:t>
      </w:r>
    </w:p>
    <w:p w14:paraId="18DA43F4" w14:textId="77777777" w:rsidR="00536A5A" w:rsidRPr="00485995" w:rsidRDefault="00536A5A" w:rsidP="00536A5A">
      <w:pPr>
        <w:rPr>
          <w:lang w:val="ru-RU"/>
        </w:rPr>
      </w:pPr>
    </w:p>
    <w:p w14:paraId="086DB0D9" w14:textId="77777777" w:rsidR="00536A5A" w:rsidRPr="00485995" w:rsidRDefault="00536A5A" w:rsidP="00536A5A">
      <w:pPr>
        <w:ind w:left="3166"/>
        <w:rPr>
          <w:lang w:val="ru-RU"/>
        </w:rPr>
      </w:pPr>
      <w:r w:rsidRPr="00485995">
        <w:rPr>
          <w:color w:val="000000"/>
          <w:lang w:val="ru-RU"/>
        </w:rPr>
        <w:t>КОЗЫРЕВ</w:t>
      </w:r>
    </w:p>
    <w:p w14:paraId="73263A10" w14:textId="77777777" w:rsidR="00536A5A" w:rsidRPr="00485995" w:rsidRDefault="00536A5A" w:rsidP="00536A5A">
      <w:pPr>
        <w:ind w:left="1441" w:right="2161"/>
        <w:rPr>
          <w:lang w:val="ru-RU"/>
        </w:rPr>
      </w:pPr>
      <w:r w:rsidRPr="00485995">
        <w:rPr>
          <w:color w:val="000000"/>
          <w:lang w:val="ru-RU"/>
        </w:rPr>
        <w:t>Ни одной фотографии? Совсем?</w:t>
      </w:r>
    </w:p>
    <w:p w14:paraId="1C8E71B9" w14:textId="77777777" w:rsidR="00536A5A" w:rsidRPr="00485995" w:rsidRDefault="00536A5A" w:rsidP="00536A5A">
      <w:pPr>
        <w:rPr>
          <w:lang w:val="ru-RU"/>
        </w:rPr>
      </w:pPr>
    </w:p>
    <w:p w14:paraId="1FAD8E11" w14:textId="77777777" w:rsidR="00536A5A" w:rsidRPr="00485995" w:rsidRDefault="00536A5A" w:rsidP="00536A5A">
      <w:pPr>
        <w:rPr>
          <w:lang w:val="ru-RU"/>
        </w:rPr>
      </w:pPr>
      <w:r w:rsidRPr="00485995">
        <w:rPr>
          <w:color w:val="000000"/>
          <w:lang w:val="ru-RU"/>
        </w:rPr>
        <w:t>Девочка снова молчит и плачет.</w:t>
      </w:r>
    </w:p>
    <w:p w14:paraId="602FDD11" w14:textId="77777777" w:rsidR="00536A5A" w:rsidRPr="00485995" w:rsidRDefault="00536A5A" w:rsidP="00536A5A">
      <w:pPr>
        <w:rPr>
          <w:lang w:val="ru-RU"/>
        </w:rPr>
      </w:pPr>
    </w:p>
    <w:p w14:paraId="2740CC8A" w14:textId="77777777" w:rsidR="00536A5A" w:rsidRPr="00485995" w:rsidRDefault="00536A5A" w:rsidP="00536A5A">
      <w:pPr>
        <w:ind w:left="3166"/>
        <w:rPr>
          <w:lang w:val="ru-RU"/>
        </w:rPr>
      </w:pPr>
      <w:r w:rsidRPr="00485995">
        <w:rPr>
          <w:color w:val="000000"/>
          <w:lang w:val="ru-RU"/>
        </w:rPr>
        <w:t>СЕСТРА АРТЁМА</w:t>
      </w:r>
    </w:p>
    <w:p w14:paraId="7BF38B2B" w14:textId="77777777" w:rsidR="00536A5A" w:rsidRPr="00485995" w:rsidRDefault="00536A5A" w:rsidP="00536A5A">
      <w:pPr>
        <w:ind w:left="1441" w:right="2161"/>
        <w:rPr>
          <w:lang w:val="ru-RU"/>
        </w:rPr>
      </w:pPr>
      <w:r w:rsidRPr="00485995">
        <w:rPr>
          <w:color w:val="000000"/>
          <w:lang w:val="ru-RU"/>
        </w:rPr>
        <w:t>Он боится фотографироваться. И грозы боится. У него болезнь… он… умственно отсталый. Вы теперь не будете его искать, да?</w:t>
      </w:r>
    </w:p>
    <w:p w14:paraId="492EE3EF" w14:textId="77777777" w:rsidR="00536A5A" w:rsidRPr="00485995" w:rsidRDefault="00536A5A" w:rsidP="00536A5A">
      <w:pPr>
        <w:rPr>
          <w:lang w:val="ru-RU"/>
        </w:rPr>
      </w:pPr>
    </w:p>
    <w:p w14:paraId="26EB36A5" w14:textId="77777777" w:rsidR="00536A5A" w:rsidRPr="00485995" w:rsidRDefault="00536A5A" w:rsidP="00536A5A">
      <w:pPr>
        <w:ind w:left="3166"/>
        <w:rPr>
          <w:lang w:val="ru-RU"/>
        </w:rPr>
      </w:pPr>
      <w:r w:rsidRPr="00485995">
        <w:rPr>
          <w:color w:val="000000"/>
          <w:lang w:val="ru-RU"/>
        </w:rPr>
        <w:t>ДОБРОВОЛЬСКАЯ</w:t>
      </w:r>
    </w:p>
    <w:p w14:paraId="289C2438" w14:textId="77777777" w:rsidR="00536A5A" w:rsidRPr="00485995" w:rsidRDefault="00536A5A" w:rsidP="00536A5A">
      <w:pPr>
        <w:ind w:left="1441" w:right="2161"/>
        <w:rPr>
          <w:lang w:val="ru-RU"/>
        </w:rPr>
      </w:pPr>
      <w:r w:rsidRPr="00485995">
        <w:rPr>
          <w:color w:val="000000"/>
          <w:lang w:val="ru-RU"/>
        </w:rPr>
        <w:t>То, что твой брат отличается от других, не делает его плохим или неважным. Мы всё сделаем, чтобы его вернуть.</w:t>
      </w:r>
    </w:p>
    <w:p w14:paraId="09264EBD" w14:textId="77777777" w:rsidR="00536A5A" w:rsidRPr="00485995" w:rsidRDefault="00536A5A" w:rsidP="00536A5A">
      <w:pPr>
        <w:rPr>
          <w:lang w:val="ru-RU"/>
        </w:rPr>
      </w:pPr>
    </w:p>
    <w:p w14:paraId="1DA76CB3" w14:textId="77777777" w:rsidR="00536A5A" w:rsidRPr="00485995" w:rsidRDefault="00536A5A" w:rsidP="00536A5A">
      <w:pPr>
        <w:ind w:left="3166"/>
        <w:rPr>
          <w:lang w:val="ru-RU"/>
        </w:rPr>
      </w:pPr>
      <w:r w:rsidRPr="00485995">
        <w:rPr>
          <w:color w:val="000000"/>
          <w:lang w:val="ru-RU"/>
        </w:rPr>
        <w:t>СЕСТРА АРТЁМА</w:t>
      </w:r>
    </w:p>
    <w:p w14:paraId="3B01BFCE" w14:textId="77777777" w:rsidR="00536A5A" w:rsidRPr="00485995" w:rsidRDefault="00536A5A" w:rsidP="00536A5A">
      <w:pPr>
        <w:ind w:left="1441" w:right="2161"/>
        <w:rPr>
          <w:lang w:val="ru-RU"/>
        </w:rPr>
      </w:pPr>
      <w:r w:rsidRPr="00485995">
        <w:rPr>
          <w:color w:val="000000"/>
          <w:lang w:val="ru-RU"/>
        </w:rPr>
        <w:t>Над ним все смеются. Он как ребёнок маленький. Добрый очень.</w:t>
      </w:r>
    </w:p>
    <w:p w14:paraId="4D282531" w14:textId="77777777" w:rsidR="00536A5A" w:rsidRPr="00485995" w:rsidRDefault="00536A5A" w:rsidP="00536A5A">
      <w:pPr>
        <w:rPr>
          <w:lang w:val="ru-RU"/>
        </w:rPr>
      </w:pPr>
    </w:p>
    <w:p w14:paraId="18279D19" w14:textId="77777777" w:rsidR="00536A5A" w:rsidRPr="00485995" w:rsidRDefault="00536A5A" w:rsidP="00536A5A">
      <w:pPr>
        <w:ind w:left="3166"/>
        <w:rPr>
          <w:lang w:val="ru-RU"/>
        </w:rPr>
      </w:pPr>
      <w:r w:rsidRPr="00485995">
        <w:rPr>
          <w:color w:val="000000"/>
          <w:lang w:val="ru-RU"/>
        </w:rPr>
        <w:t>ДОБРОВОЛЬСКАЯ</w:t>
      </w:r>
    </w:p>
    <w:p w14:paraId="42C288D2" w14:textId="77777777" w:rsidR="00536A5A" w:rsidRPr="00485995" w:rsidRDefault="00536A5A" w:rsidP="00536A5A">
      <w:pPr>
        <w:ind w:left="1441" w:right="2161"/>
        <w:rPr>
          <w:lang w:val="ru-RU"/>
        </w:rPr>
      </w:pPr>
      <w:r w:rsidRPr="00485995">
        <w:rPr>
          <w:color w:val="000000"/>
          <w:lang w:val="ru-RU"/>
        </w:rPr>
        <w:t>Как он был одет?</w:t>
      </w:r>
    </w:p>
    <w:p w14:paraId="3C07B7BB" w14:textId="77777777" w:rsidR="00536A5A" w:rsidRPr="00485995" w:rsidRDefault="00536A5A" w:rsidP="00536A5A">
      <w:pPr>
        <w:rPr>
          <w:lang w:val="ru-RU"/>
        </w:rPr>
      </w:pPr>
    </w:p>
    <w:p w14:paraId="0F2059CD" w14:textId="77777777" w:rsidR="00536A5A" w:rsidRPr="00485995" w:rsidRDefault="00536A5A" w:rsidP="00536A5A">
      <w:pPr>
        <w:rPr>
          <w:lang w:val="ru-RU"/>
        </w:rPr>
      </w:pPr>
      <w:r w:rsidRPr="00485995">
        <w:rPr>
          <w:color w:val="000000"/>
          <w:lang w:val="ru-RU"/>
        </w:rPr>
        <w:t xml:space="preserve">Боков и Козырев выходят, заметив в коридоре </w:t>
      </w:r>
      <w:proofErr w:type="spellStart"/>
      <w:r w:rsidRPr="00485995">
        <w:rPr>
          <w:color w:val="000000"/>
          <w:lang w:val="ru-RU"/>
        </w:rPr>
        <w:t>Хвана</w:t>
      </w:r>
      <w:proofErr w:type="spellEnd"/>
      <w:r w:rsidRPr="00485995">
        <w:rPr>
          <w:color w:val="000000"/>
          <w:lang w:val="ru-RU"/>
        </w:rPr>
        <w:t>, который делает им знак рукой.</w:t>
      </w:r>
    </w:p>
    <w:p w14:paraId="6721D148" w14:textId="77777777" w:rsidR="00536A5A" w:rsidRPr="00485995" w:rsidRDefault="00536A5A" w:rsidP="00536A5A">
      <w:pPr>
        <w:rPr>
          <w:lang w:val="ru-RU"/>
        </w:rPr>
      </w:pPr>
    </w:p>
    <w:p w14:paraId="17669FC2" w14:textId="77777777" w:rsidR="00536A5A" w:rsidRPr="00485995" w:rsidRDefault="00536A5A" w:rsidP="00536A5A">
      <w:pPr>
        <w:rPr>
          <w:lang w:val="ru-RU"/>
        </w:rPr>
      </w:pPr>
      <w:r w:rsidRPr="00485995">
        <w:rPr>
          <w:b/>
          <w:color w:val="000000"/>
          <w:lang w:val="ru-RU"/>
        </w:rPr>
        <w:lastRenderedPageBreak/>
        <w:t xml:space="preserve">3-23-А. НАТ. ДОМ АРТЕМА. ДВОР НОЧЬ 7. </w:t>
      </w:r>
      <w:r w:rsidRPr="00485995">
        <w:rPr>
          <w:lang w:val="ru-RU"/>
        </w:rPr>
        <w:br/>
      </w:r>
      <w:r w:rsidRPr="00485995">
        <w:rPr>
          <w:b/>
          <w:color w:val="000000"/>
          <w:lang w:val="ru-RU"/>
        </w:rPr>
        <w:t>ХВАН, БОКОВ, КОЗЫРЕВ, ДОБРОВОЛЬСКАЯ (00:56)</w:t>
      </w:r>
      <w:r w:rsidRPr="00485995">
        <w:rPr>
          <w:lang w:val="ru-RU"/>
        </w:rPr>
        <w:br/>
      </w:r>
    </w:p>
    <w:p w14:paraId="570B9ED5" w14:textId="77777777" w:rsidR="00536A5A" w:rsidRPr="00485995" w:rsidRDefault="00536A5A" w:rsidP="00536A5A">
      <w:pPr>
        <w:rPr>
          <w:lang w:val="ru-RU"/>
        </w:rPr>
      </w:pPr>
      <w:proofErr w:type="spellStart"/>
      <w:r w:rsidRPr="00485995">
        <w:rPr>
          <w:color w:val="000000"/>
          <w:lang w:val="ru-RU"/>
        </w:rPr>
        <w:t>Хван</w:t>
      </w:r>
      <w:proofErr w:type="spellEnd"/>
      <w:r w:rsidRPr="00485995">
        <w:rPr>
          <w:color w:val="000000"/>
          <w:lang w:val="ru-RU"/>
        </w:rPr>
        <w:t xml:space="preserve"> с блокнотом.</w:t>
      </w:r>
    </w:p>
    <w:p w14:paraId="73D9248C" w14:textId="77777777" w:rsidR="00536A5A" w:rsidRPr="00485995" w:rsidRDefault="00536A5A" w:rsidP="00536A5A">
      <w:pPr>
        <w:rPr>
          <w:lang w:val="ru-RU"/>
        </w:rPr>
      </w:pPr>
    </w:p>
    <w:p w14:paraId="6C5C0086" w14:textId="77777777" w:rsidR="00536A5A" w:rsidRPr="00485995" w:rsidRDefault="00536A5A" w:rsidP="00536A5A">
      <w:pPr>
        <w:ind w:left="3166"/>
        <w:rPr>
          <w:lang w:val="ru-RU"/>
        </w:rPr>
      </w:pPr>
      <w:r w:rsidRPr="00485995">
        <w:rPr>
          <w:color w:val="000000"/>
          <w:lang w:val="ru-RU"/>
        </w:rPr>
        <w:t>ХВАН</w:t>
      </w:r>
    </w:p>
    <w:p w14:paraId="208D03A7" w14:textId="77777777" w:rsidR="00536A5A" w:rsidRPr="00485995" w:rsidRDefault="00536A5A" w:rsidP="00536A5A">
      <w:pPr>
        <w:ind w:left="1441" w:right="2161"/>
        <w:rPr>
          <w:lang w:val="ru-RU"/>
        </w:rPr>
      </w:pPr>
      <w:r w:rsidRPr="00485995">
        <w:rPr>
          <w:color w:val="000000"/>
          <w:lang w:val="ru-RU"/>
        </w:rPr>
        <w:t xml:space="preserve">Последний раз он был на конюшне. Конюх пошёл чистить лошадь. Пацаны там ещё были, вместе пошли фильм смотреть по </w:t>
      </w:r>
      <w:proofErr w:type="spellStart"/>
      <w:r w:rsidRPr="00485995">
        <w:rPr>
          <w:color w:val="000000"/>
          <w:lang w:val="ru-RU"/>
        </w:rPr>
        <w:t>видику</w:t>
      </w:r>
      <w:proofErr w:type="spellEnd"/>
      <w:r w:rsidRPr="00485995">
        <w:rPr>
          <w:color w:val="000000"/>
          <w:lang w:val="ru-RU"/>
        </w:rPr>
        <w:t>. А он оставался в манеже - и всё. Никто не видел ничего, как сквозь землю провалился.</w:t>
      </w:r>
    </w:p>
    <w:p w14:paraId="5CD1D198" w14:textId="77777777" w:rsidR="00536A5A" w:rsidRPr="00485995" w:rsidRDefault="00536A5A" w:rsidP="00536A5A">
      <w:pPr>
        <w:rPr>
          <w:lang w:val="ru-RU"/>
        </w:rPr>
      </w:pPr>
    </w:p>
    <w:p w14:paraId="78628956" w14:textId="77777777" w:rsidR="00536A5A" w:rsidRPr="00485995" w:rsidRDefault="00536A5A" w:rsidP="00536A5A">
      <w:pPr>
        <w:ind w:left="3166"/>
        <w:rPr>
          <w:lang w:val="ru-RU"/>
        </w:rPr>
      </w:pPr>
      <w:r w:rsidRPr="00485995">
        <w:rPr>
          <w:color w:val="000000"/>
          <w:lang w:val="ru-RU"/>
        </w:rPr>
        <w:t>БОКОВ</w:t>
      </w:r>
    </w:p>
    <w:p w14:paraId="773B8F44" w14:textId="77777777" w:rsidR="00536A5A" w:rsidRPr="00485995" w:rsidRDefault="00536A5A" w:rsidP="00536A5A">
      <w:pPr>
        <w:ind w:left="1441" w:right="2161"/>
        <w:rPr>
          <w:lang w:val="ru-RU"/>
        </w:rPr>
      </w:pPr>
      <w:r w:rsidRPr="00485995">
        <w:rPr>
          <w:color w:val="000000"/>
          <w:lang w:val="ru-RU"/>
        </w:rPr>
        <w:t>Собака что говорит?</w:t>
      </w:r>
    </w:p>
    <w:p w14:paraId="42F41A9D" w14:textId="77777777" w:rsidR="00536A5A" w:rsidRPr="00485995" w:rsidRDefault="00536A5A" w:rsidP="00536A5A">
      <w:pPr>
        <w:rPr>
          <w:lang w:val="ru-RU"/>
        </w:rPr>
      </w:pPr>
    </w:p>
    <w:p w14:paraId="29ADDD11" w14:textId="77777777" w:rsidR="00536A5A" w:rsidRPr="00485995" w:rsidRDefault="00536A5A" w:rsidP="00536A5A">
      <w:pPr>
        <w:ind w:left="3166"/>
        <w:rPr>
          <w:lang w:val="ru-RU"/>
        </w:rPr>
      </w:pPr>
      <w:r w:rsidRPr="00485995">
        <w:rPr>
          <w:color w:val="000000"/>
          <w:lang w:val="ru-RU"/>
        </w:rPr>
        <w:t>ХВАН</w:t>
      </w:r>
    </w:p>
    <w:p w14:paraId="0E069B76" w14:textId="77777777" w:rsidR="00536A5A" w:rsidRPr="00485995" w:rsidRDefault="00536A5A" w:rsidP="00536A5A">
      <w:pPr>
        <w:ind w:left="1441" w:right="2161"/>
        <w:rPr>
          <w:lang w:val="ru-RU"/>
        </w:rPr>
      </w:pPr>
      <w:r w:rsidRPr="00485995">
        <w:rPr>
          <w:color w:val="000000"/>
          <w:lang w:val="ru-RU"/>
        </w:rPr>
        <w:t>Не может взять след. Там же гроза и ливень.</w:t>
      </w:r>
    </w:p>
    <w:p w14:paraId="2E86BFE1" w14:textId="77777777" w:rsidR="00536A5A" w:rsidRPr="00485995" w:rsidRDefault="00536A5A" w:rsidP="00536A5A">
      <w:pPr>
        <w:rPr>
          <w:lang w:val="ru-RU"/>
        </w:rPr>
      </w:pPr>
    </w:p>
    <w:p w14:paraId="027BF58E" w14:textId="77777777" w:rsidR="00536A5A" w:rsidRPr="00485995" w:rsidRDefault="00536A5A" w:rsidP="00536A5A">
      <w:pPr>
        <w:ind w:left="3166"/>
        <w:rPr>
          <w:lang w:val="ru-RU"/>
        </w:rPr>
      </w:pPr>
      <w:r w:rsidRPr="00485995">
        <w:rPr>
          <w:color w:val="000000"/>
          <w:lang w:val="ru-RU"/>
        </w:rPr>
        <w:t>БОКОВ</w:t>
      </w:r>
    </w:p>
    <w:p w14:paraId="688801C1" w14:textId="77777777" w:rsidR="00536A5A" w:rsidRPr="00485995" w:rsidRDefault="00536A5A" w:rsidP="00536A5A">
      <w:pPr>
        <w:ind w:left="2303"/>
        <w:rPr>
          <w:lang w:val="ru-RU"/>
        </w:rPr>
      </w:pPr>
      <w:r w:rsidRPr="00485995">
        <w:rPr>
          <w:color w:val="000000"/>
          <w:lang w:val="ru-RU"/>
        </w:rPr>
        <w:t>(</w:t>
      </w:r>
      <w:proofErr w:type="spellStart"/>
      <w:r w:rsidRPr="00485995">
        <w:rPr>
          <w:color w:val="000000"/>
          <w:lang w:val="ru-RU"/>
        </w:rPr>
        <w:t>Хвану</w:t>
      </w:r>
      <w:proofErr w:type="spellEnd"/>
      <w:r w:rsidRPr="00485995">
        <w:rPr>
          <w:color w:val="000000"/>
          <w:lang w:val="ru-RU"/>
        </w:rPr>
        <w:t>)</w:t>
      </w:r>
    </w:p>
    <w:p w14:paraId="44B839A8" w14:textId="77777777" w:rsidR="00536A5A" w:rsidRPr="00485995" w:rsidRDefault="00536A5A" w:rsidP="00536A5A">
      <w:pPr>
        <w:ind w:left="1441" w:right="2161"/>
        <w:rPr>
          <w:lang w:val="ru-RU"/>
        </w:rPr>
      </w:pPr>
      <w:r w:rsidRPr="00485995">
        <w:rPr>
          <w:color w:val="000000"/>
          <w:lang w:val="ru-RU"/>
        </w:rPr>
        <w:t>Продолжайте опросы.</w:t>
      </w:r>
    </w:p>
    <w:p w14:paraId="6A88CC21" w14:textId="77777777" w:rsidR="00536A5A" w:rsidRPr="00485995" w:rsidRDefault="00536A5A" w:rsidP="00536A5A">
      <w:pPr>
        <w:rPr>
          <w:lang w:val="ru-RU"/>
        </w:rPr>
      </w:pPr>
    </w:p>
    <w:p w14:paraId="1D0BEF9F" w14:textId="77777777" w:rsidR="00536A5A" w:rsidRPr="00485995" w:rsidRDefault="00536A5A" w:rsidP="00536A5A">
      <w:pPr>
        <w:ind w:left="3166"/>
        <w:rPr>
          <w:lang w:val="ru-RU"/>
        </w:rPr>
      </w:pPr>
      <w:r w:rsidRPr="00485995">
        <w:rPr>
          <w:color w:val="000000"/>
          <w:lang w:val="ru-RU"/>
        </w:rPr>
        <w:t>КОЗЫРЕВ</w:t>
      </w:r>
    </w:p>
    <w:p w14:paraId="6DF4743C" w14:textId="77777777" w:rsidR="00536A5A" w:rsidRPr="00485995" w:rsidRDefault="00536A5A" w:rsidP="00536A5A">
      <w:pPr>
        <w:ind w:left="1441" w:right="2161"/>
        <w:rPr>
          <w:lang w:val="ru-RU"/>
        </w:rPr>
      </w:pPr>
      <w:r w:rsidRPr="00485995">
        <w:rPr>
          <w:color w:val="000000"/>
          <w:lang w:val="ru-RU"/>
        </w:rPr>
        <w:t xml:space="preserve">Шансов, что Артём сам ушёл - немного. А вот то, что </w:t>
      </w:r>
      <w:proofErr w:type="spellStart"/>
      <w:r w:rsidRPr="00485995">
        <w:rPr>
          <w:color w:val="000000"/>
          <w:lang w:val="ru-RU"/>
        </w:rPr>
        <w:t>Макурин</w:t>
      </w:r>
      <w:proofErr w:type="spellEnd"/>
      <w:r w:rsidRPr="00485995">
        <w:rPr>
          <w:color w:val="000000"/>
          <w:lang w:val="ru-RU"/>
        </w:rPr>
        <w:t xml:space="preserve"> мог выйти из леса и взять заложника - предостаточно.</w:t>
      </w:r>
    </w:p>
    <w:p w14:paraId="561C1AF4" w14:textId="77777777" w:rsidR="00536A5A" w:rsidRPr="00485995" w:rsidRDefault="00536A5A" w:rsidP="00536A5A">
      <w:pPr>
        <w:rPr>
          <w:lang w:val="ru-RU"/>
        </w:rPr>
      </w:pPr>
    </w:p>
    <w:p w14:paraId="0F42F7E8" w14:textId="77777777" w:rsidR="00536A5A" w:rsidRPr="00485995" w:rsidRDefault="00536A5A" w:rsidP="00536A5A">
      <w:pPr>
        <w:ind w:left="3166"/>
        <w:rPr>
          <w:lang w:val="ru-RU"/>
        </w:rPr>
      </w:pPr>
      <w:r w:rsidRPr="00485995">
        <w:rPr>
          <w:color w:val="000000"/>
          <w:lang w:val="ru-RU"/>
        </w:rPr>
        <w:t>БОКОВ</w:t>
      </w:r>
    </w:p>
    <w:p w14:paraId="172D3D06" w14:textId="77777777" w:rsidR="00536A5A" w:rsidRPr="00485995" w:rsidRDefault="00536A5A" w:rsidP="00536A5A">
      <w:pPr>
        <w:ind w:left="1441" w:right="2161"/>
        <w:rPr>
          <w:lang w:val="ru-RU"/>
        </w:rPr>
      </w:pPr>
      <w:r w:rsidRPr="00485995">
        <w:rPr>
          <w:color w:val="000000"/>
          <w:lang w:val="ru-RU"/>
        </w:rPr>
        <w:t>Какого заложника? Просто напоследок решил ещё раз отдохнуть и поймал пацана максимально беззащитного.</w:t>
      </w:r>
    </w:p>
    <w:p w14:paraId="3D8ADC6E" w14:textId="77777777" w:rsidR="00536A5A" w:rsidRPr="00485995" w:rsidRDefault="00536A5A" w:rsidP="00536A5A">
      <w:pPr>
        <w:rPr>
          <w:lang w:val="ru-RU"/>
        </w:rPr>
      </w:pPr>
    </w:p>
    <w:p w14:paraId="13374C38" w14:textId="77777777" w:rsidR="00536A5A" w:rsidRPr="00485995" w:rsidRDefault="00536A5A" w:rsidP="00536A5A">
      <w:pPr>
        <w:ind w:left="3166"/>
        <w:rPr>
          <w:lang w:val="ru-RU"/>
        </w:rPr>
      </w:pPr>
      <w:r w:rsidRPr="00485995">
        <w:rPr>
          <w:color w:val="000000"/>
          <w:lang w:val="ru-RU"/>
        </w:rPr>
        <w:t>КОЗЫРЕВ</w:t>
      </w:r>
    </w:p>
    <w:p w14:paraId="4B73B52B" w14:textId="77777777" w:rsidR="00536A5A" w:rsidRPr="00485995" w:rsidRDefault="00536A5A" w:rsidP="00536A5A">
      <w:pPr>
        <w:ind w:left="1441" w:right="2161"/>
        <w:rPr>
          <w:lang w:val="ru-RU"/>
        </w:rPr>
      </w:pPr>
      <w:r w:rsidRPr="00485995">
        <w:rPr>
          <w:color w:val="000000"/>
          <w:lang w:val="ru-RU"/>
        </w:rPr>
        <w:t xml:space="preserve">Психологический портрет </w:t>
      </w:r>
      <w:proofErr w:type="spellStart"/>
      <w:r w:rsidRPr="00485995">
        <w:rPr>
          <w:color w:val="000000"/>
          <w:lang w:val="ru-RU"/>
        </w:rPr>
        <w:t>Макурина</w:t>
      </w:r>
      <w:proofErr w:type="spellEnd"/>
      <w:r w:rsidRPr="00485995">
        <w:rPr>
          <w:color w:val="000000"/>
          <w:lang w:val="ru-RU"/>
        </w:rPr>
        <w:t xml:space="preserve"> говорит, что он не маньяк, но, думаю, именно этого мальчика - похитил он.</w:t>
      </w:r>
    </w:p>
    <w:p w14:paraId="30FA0EA2" w14:textId="77777777" w:rsidR="00536A5A" w:rsidRPr="00485995" w:rsidRDefault="00536A5A" w:rsidP="00536A5A">
      <w:pPr>
        <w:rPr>
          <w:lang w:val="ru-RU"/>
        </w:rPr>
      </w:pPr>
    </w:p>
    <w:p w14:paraId="041038CB" w14:textId="77777777" w:rsidR="00536A5A" w:rsidRPr="00485995" w:rsidRDefault="00536A5A" w:rsidP="00536A5A">
      <w:pPr>
        <w:ind w:left="3166"/>
        <w:rPr>
          <w:lang w:val="ru-RU"/>
        </w:rPr>
      </w:pPr>
      <w:r w:rsidRPr="00485995">
        <w:rPr>
          <w:color w:val="000000"/>
          <w:lang w:val="ru-RU"/>
        </w:rPr>
        <w:t>ДОБРОВОЛЬСКАЯ</w:t>
      </w:r>
    </w:p>
    <w:p w14:paraId="7D5F7259" w14:textId="77777777" w:rsidR="00536A5A" w:rsidRPr="00485995" w:rsidRDefault="00536A5A" w:rsidP="00536A5A">
      <w:pPr>
        <w:ind w:left="1441" w:right="2161"/>
        <w:rPr>
          <w:lang w:val="ru-RU"/>
        </w:rPr>
      </w:pPr>
      <w:r w:rsidRPr="00485995">
        <w:rPr>
          <w:color w:val="000000"/>
          <w:lang w:val="ru-RU"/>
        </w:rPr>
        <w:t xml:space="preserve">А может, мальчик просто потерялся? Провалился в канализационный люк? Упал в реку? Он и без </w:t>
      </w:r>
      <w:proofErr w:type="spellStart"/>
      <w:r w:rsidRPr="00485995">
        <w:rPr>
          <w:color w:val="000000"/>
          <w:lang w:val="ru-RU"/>
        </w:rPr>
        <w:t>Макурина</w:t>
      </w:r>
      <w:proofErr w:type="spellEnd"/>
      <w:r w:rsidRPr="00485995">
        <w:rPr>
          <w:color w:val="000000"/>
          <w:lang w:val="ru-RU"/>
        </w:rPr>
        <w:t xml:space="preserve"> может быть в беде! Надо организовать его максимально возможные поиски.</w:t>
      </w:r>
    </w:p>
    <w:p w14:paraId="51B2BFC9" w14:textId="77777777" w:rsidR="00536A5A" w:rsidRPr="00485995" w:rsidRDefault="00536A5A" w:rsidP="00536A5A">
      <w:pPr>
        <w:rPr>
          <w:lang w:val="ru-RU"/>
        </w:rPr>
      </w:pPr>
    </w:p>
    <w:p w14:paraId="51745ACF" w14:textId="77777777" w:rsidR="00536A5A" w:rsidRPr="00485995" w:rsidRDefault="00536A5A" w:rsidP="00536A5A">
      <w:pPr>
        <w:ind w:left="3166"/>
        <w:rPr>
          <w:lang w:val="ru-RU"/>
        </w:rPr>
      </w:pPr>
      <w:r w:rsidRPr="00485995">
        <w:rPr>
          <w:color w:val="000000"/>
          <w:lang w:val="ru-RU"/>
        </w:rPr>
        <w:t>БОКОВ</w:t>
      </w:r>
    </w:p>
    <w:p w14:paraId="77CC9A67" w14:textId="77777777" w:rsidR="00536A5A" w:rsidRPr="00485995" w:rsidRDefault="00536A5A" w:rsidP="00536A5A">
      <w:pPr>
        <w:ind w:left="1441" w:right="2161"/>
        <w:rPr>
          <w:lang w:val="ru-RU"/>
        </w:rPr>
      </w:pPr>
      <w:r w:rsidRPr="00485995">
        <w:rPr>
          <w:color w:val="000000"/>
          <w:lang w:val="ru-RU"/>
        </w:rPr>
        <w:t>Можешь сама поискать для начала.</w:t>
      </w:r>
    </w:p>
    <w:p w14:paraId="7F4C4E23" w14:textId="77777777" w:rsidR="00536A5A" w:rsidRPr="00485995" w:rsidRDefault="00536A5A" w:rsidP="00536A5A">
      <w:pPr>
        <w:rPr>
          <w:lang w:val="ru-RU"/>
        </w:rPr>
      </w:pPr>
    </w:p>
    <w:p w14:paraId="2D5E8422" w14:textId="0933705C" w:rsidR="00536A5A" w:rsidRPr="00485995" w:rsidRDefault="00536A5A" w:rsidP="00536A5A">
      <w:pPr>
        <w:rPr>
          <w:lang w:val="ru-RU"/>
        </w:rPr>
      </w:pPr>
      <w:r w:rsidRPr="00485995">
        <w:rPr>
          <w:b/>
          <w:color w:val="000000"/>
          <w:lang w:val="ru-RU"/>
        </w:rPr>
        <w:t xml:space="preserve">3-24. НАТ. ЦЕНТРАЛЬНАЯ ПЛОЩАДЬ ОДИНЦОВО.ВХОД В ДК НОЧЬ 7. </w:t>
      </w:r>
      <w:r w:rsidRPr="00485995">
        <w:rPr>
          <w:lang w:val="ru-RU"/>
        </w:rPr>
        <w:br/>
      </w:r>
      <w:r w:rsidRPr="00485995">
        <w:rPr>
          <w:b/>
          <w:color w:val="000000"/>
          <w:lang w:val="ru-RU"/>
        </w:rPr>
        <w:t>БОКОВ, КОЗЫРЕВ, ДОБРОВОЛЬСКАЯ</w:t>
      </w:r>
      <w:r w:rsidR="002104FF">
        <w:rPr>
          <w:b/>
          <w:color w:val="000000"/>
          <w:lang w:val="ru-RU"/>
        </w:rPr>
        <w:t>, человек из толпы, народная дружина (29)</w:t>
      </w:r>
      <w:r w:rsidRPr="00485995">
        <w:rPr>
          <w:b/>
          <w:color w:val="000000"/>
          <w:lang w:val="ru-RU"/>
        </w:rPr>
        <w:t xml:space="preserve"> (01:45)</w:t>
      </w:r>
      <w:r w:rsidRPr="00485995">
        <w:rPr>
          <w:lang w:val="ru-RU"/>
        </w:rPr>
        <w:br/>
      </w:r>
    </w:p>
    <w:p w14:paraId="1DFFEA17" w14:textId="77777777" w:rsidR="00536A5A" w:rsidRPr="00485995" w:rsidRDefault="00536A5A" w:rsidP="00536A5A">
      <w:pPr>
        <w:rPr>
          <w:lang w:val="ru-RU"/>
        </w:rPr>
      </w:pPr>
      <w:r w:rsidRPr="00485995">
        <w:rPr>
          <w:color w:val="000000"/>
          <w:lang w:val="ru-RU"/>
        </w:rPr>
        <w:lastRenderedPageBreak/>
        <w:t>На площади - толпа. Люди разные: в шляпах и спортивных костюмах, молодые и пожилые. Большинство собравшихся объединяют одинаковые красные повязки ДНД (кто-то повязки только надевает, кто-то раздаёт). К памятнику на импровизированную трибуну поднимается Боков.</w:t>
      </w:r>
    </w:p>
    <w:p w14:paraId="7DC430BF" w14:textId="77777777" w:rsidR="00536A5A" w:rsidRPr="00485995" w:rsidRDefault="00536A5A" w:rsidP="00536A5A">
      <w:pPr>
        <w:rPr>
          <w:lang w:val="ru-RU"/>
        </w:rPr>
      </w:pPr>
    </w:p>
    <w:p w14:paraId="6A8EF8A9" w14:textId="77777777" w:rsidR="00536A5A" w:rsidRPr="00485995" w:rsidRDefault="00536A5A" w:rsidP="00536A5A">
      <w:pPr>
        <w:ind w:left="3166"/>
        <w:rPr>
          <w:lang w:val="ru-RU"/>
        </w:rPr>
      </w:pPr>
      <w:r w:rsidRPr="00485995">
        <w:rPr>
          <w:color w:val="000000"/>
          <w:lang w:val="ru-RU"/>
        </w:rPr>
        <w:t>БОКОВ</w:t>
      </w:r>
    </w:p>
    <w:p w14:paraId="09E64D2E" w14:textId="77777777" w:rsidR="00536A5A" w:rsidRPr="00485995" w:rsidRDefault="00536A5A" w:rsidP="00536A5A">
      <w:pPr>
        <w:ind w:left="1441" w:right="2161"/>
        <w:rPr>
          <w:lang w:val="ru-RU"/>
        </w:rPr>
      </w:pPr>
      <w:r w:rsidRPr="00485995">
        <w:rPr>
          <w:color w:val="000000"/>
          <w:lang w:val="ru-RU"/>
        </w:rPr>
        <w:t>Каждая группа должна быть не меньше, чем 3 человека. Преступник может быть вооружён.</w:t>
      </w:r>
    </w:p>
    <w:p w14:paraId="632B92C2" w14:textId="77777777" w:rsidR="00536A5A" w:rsidRPr="00485995" w:rsidRDefault="00536A5A" w:rsidP="00536A5A">
      <w:pPr>
        <w:rPr>
          <w:lang w:val="ru-RU"/>
        </w:rPr>
      </w:pPr>
    </w:p>
    <w:p w14:paraId="19AA0D65" w14:textId="77777777" w:rsidR="00536A5A" w:rsidRPr="00485995" w:rsidRDefault="00536A5A" w:rsidP="00536A5A">
      <w:pPr>
        <w:ind w:left="3166"/>
        <w:rPr>
          <w:lang w:val="ru-RU"/>
        </w:rPr>
      </w:pPr>
      <w:r w:rsidRPr="00485995">
        <w:rPr>
          <w:color w:val="000000"/>
          <w:lang w:val="ru-RU"/>
        </w:rPr>
        <w:t>ЧЕЛОВЕК ИЗ ТОЛПЫ</w:t>
      </w:r>
    </w:p>
    <w:p w14:paraId="2BD0AB44" w14:textId="77777777" w:rsidR="00536A5A" w:rsidRPr="00485995" w:rsidRDefault="00536A5A" w:rsidP="00536A5A">
      <w:pPr>
        <w:ind w:left="1441" w:right="2161"/>
        <w:rPr>
          <w:lang w:val="ru-RU"/>
        </w:rPr>
      </w:pPr>
      <w:r w:rsidRPr="00485995">
        <w:rPr>
          <w:color w:val="000000"/>
          <w:lang w:val="ru-RU"/>
        </w:rPr>
        <w:t>А милиция что делает?</w:t>
      </w:r>
    </w:p>
    <w:p w14:paraId="7F4725CB" w14:textId="77777777" w:rsidR="00536A5A" w:rsidRPr="00485995" w:rsidRDefault="00536A5A" w:rsidP="00536A5A">
      <w:pPr>
        <w:rPr>
          <w:lang w:val="ru-RU"/>
        </w:rPr>
      </w:pPr>
    </w:p>
    <w:p w14:paraId="6781D1A2" w14:textId="77777777" w:rsidR="00536A5A" w:rsidRPr="00485995" w:rsidRDefault="00536A5A" w:rsidP="00536A5A">
      <w:pPr>
        <w:ind w:left="3166"/>
        <w:rPr>
          <w:lang w:val="ru-RU"/>
        </w:rPr>
      </w:pPr>
      <w:r w:rsidRPr="00485995">
        <w:rPr>
          <w:color w:val="000000"/>
          <w:lang w:val="ru-RU"/>
        </w:rPr>
        <w:t>БОКОВ</w:t>
      </w:r>
    </w:p>
    <w:p w14:paraId="7A541B79" w14:textId="77777777" w:rsidR="00536A5A" w:rsidRPr="00485995" w:rsidRDefault="00536A5A" w:rsidP="00536A5A">
      <w:pPr>
        <w:ind w:left="1441" w:right="2161"/>
        <w:rPr>
          <w:lang w:val="ru-RU"/>
        </w:rPr>
      </w:pPr>
      <w:r w:rsidRPr="00485995">
        <w:rPr>
          <w:color w:val="000000"/>
          <w:lang w:val="ru-RU"/>
        </w:rPr>
        <w:t>Все сотрудники милиции отозваны из отпусков, отменены выходные, подключены курсанты, мы работаем, и я уверен, найдём подозреваемого. Спасибо за помощь.</w:t>
      </w:r>
    </w:p>
    <w:p w14:paraId="07AEF92E" w14:textId="77777777" w:rsidR="00536A5A" w:rsidRPr="00485995" w:rsidRDefault="00536A5A" w:rsidP="00536A5A">
      <w:pPr>
        <w:rPr>
          <w:lang w:val="ru-RU"/>
        </w:rPr>
      </w:pPr>
    </w:p>
    <w:p w14:paraId="5E9A15E0" w14:textId="77777777" w:rsidR="00536A5A" w:rsidRPr="00485995" w:rsidRDefault="00536A5A" w:rsidP="00536A5A">
      <w:pPr>
        <w:rPr>
          <w:lang w:val="ru-RU"/>
        </w:rPr>
      </w:pPr>
      <w:r w:rsidRPr="00485995">
        <w:rPr>
          <w:color w:val="000000"/>
          <w:lang w:val="ru-RU"/>
        </w:rPr>
        <w:t xml:space="preserve">Дружинник раздаёт фотографии </w:t>
      </w:r>
      <w:proofErr w:type="spellStart"/>
      <w:r w:rsidRPr="00485995">
        <w:rPr>
          <w:color w:val="000000"/>
          <w:lang w:val="ru-RU"/>
        </w:rPr>
        <w:t>Макурина</w:t>
      </w:r>
      <w:proofErr w:type="spellEnd"/>
      <w:r w:rsidRPr="00485995">
        <w:rPr>
          <w:color w:val="000000"/>
          <w:lang w:val="ru-RU"/>
        </w:rPr>
        <w:t>, повязки и фонари. Добровольская хочет выступить, но Боков буквально держит её за локоть.</w:t>
      </w:r>
    </w:p>
    <w:p w14:paraId="58462D1B" w14:textId="77777777" w:rsidR="00536A5A" w:rsidRPr="00485995" w:rsidRDefault="00536A5A" w:rsidP="00536A5A">
      <w:pPr>
        <w:rPr>
          <w:lang w:val="ru-RU"/>
        </w:rPr>
      </w:pPr>
    </w:p>
    <w:p w14:paraId="173D52E2" w14:textId="77777777" w:rsidR="00536A5A" w:rsidRPr="00485995" w:rsidRDefault="00536A5A" w:rsidP="00536A5A">
      <w:pPr>
        <w:ind w:left="3166"/>
        <w:rPr>
          <w:lang w:val="ru-RU"/>
        </w:rPr>
      </w:pPr>
      <w:r w:rsidRPr="00485995">
        <w:rPr>
          <w:color w:val="000000"/>
          <w:lang w:val="ru-RU"/>
        </w:rPr>
        <w:t>ДОБРОВОЛЬСКАЯ</w:t>
      </w:r>
    </w:p>
    <w:p w14:paraId="26A1550F" w14:textId="77777777" w:rsidR="00536A5A" w:rsidRPr="00485995" w:rsidRDefault="00536A5A" w:rsidP="00536A5A">
      <w:pPr>
        <w:ind w:left="1441" w:right="2161"/>
        <w:rPr>
          <w:lang w:val="ru-RU"/>
        </w:rPr>
      </w:pPr>
      <w:r w:rsidRPr="00485995">
        <w:rPr>
          <w:color w:val="000000"/>
          <w:lang w:val="ru-RU"/>
        </w:rPr>
        <w:t>Я хочу обратиться к людям. Надо искать мальчика. Его сестра права - на таких детей всем плевать. Но надо что-то делать.</w:t>
      </w:r>
    </w:p>
    <w:p w14:paraId="1648F9B1" w14:textId="77777777" w:rsidR="00536A5A" w:rsidRPr="00485995" w:rsidRDefault="00536A5A" w:rsidP="00536A5A">
      <w:pPr>
        <w:rPr>
          <w:lang w:val="ru-RU"/>
        </w:rPr>
      </w:pPr>
    </w:p>
    <w:p w14:paraId="089FBB98" w14:textId="77777777" w:rsidR="00536A5A" w:rsidRPr="00485995" w:rsidRDefault="00536A5A" w:rsidP="00536A5A">
      <w:pPr>
        <w:ind w:left="3166"/>
        <w:rPr>
          <w:lang w:val="ru-RU"/>
        </w:rPr>
      </w:pPr>
      <w:r w:rsidRPr="00485995">
        <w:rPr>
          <w:color w:val="000000"/>
          <w:lang w:val="ru-RU"/>
        </w:rPr>
        <w:t>БОКОВ</w:t>
      </w:r>
    </w:p>
    <w:p w14:paraId="72EC63D9" w14:textId="77777777" w:rsidR="00536A5A" w:rsidRPr="00485995" w:rsidRDefault="00536A5A" w:rsidP="00536A5A">
      <w:pPr>
        <w:ind w:left="1441" w:right="2161"/>
        <w:rPr>
          <w:lang w:val="ru-RU"/>
        </w:rPr>
      </w:pPr>
      <w:r w:rsidRPr="00485995">
        <w:rPr>
          <w:color w:val="000000"/>
          <w:lang w:val="ru-RU"/>
        </w:rPr>
        <w:t xml:space="preserve">Мы уже всё сделали, конюшню обыскали, дорогу до дома - прочесали. Детей </w:t>
      </w:r>
      <w:proofErr w:type="spellStart"/>
      <w:r w:rsidRPr="00485995">
        <w:rPr>
          <w:color w:val="000000"/>
          <w:lang w:val="ru-RU"/>
        </w:rPr>
        <w:t>Хван</w:t>
      </w:r>
      <w:proofErr w:type="spellEnd"/>
      <w:r w:rsidRPr="00485995">
        <w:rPr>
          <w:color w:val="000000"/>
          <w:lang w:val="ru-RU"/>
        </w:rPr>
        <w:t xml:space="preserve"> допросил. Что ещё ты хочешь делать? У нас нету ресурсов. Найдём </w:t>
      </w:r>
      <w:proofErr w:type="spellStart"/>
      <w:r w:rsidRPr="00485995">
        <w:rPr>
          <w:color w:val="000000"/>
          <w:lang w:val="ru-RU"/>
        </w:rPr>
        <w:t>Макурина</w:t>
      </w:r>
      <w:proofErr w:type="spellEnd"/>
      <w:r w:rsidRPr="00485995">
        <w:rPr>
          <w:color w:val="000000"/>
          <w:lang w:val="ru-RU"/>
        </w:rPr>
        <w:t xml:space="preserve"> - и пацан будет в безопасности. Если ещё живой. А если нет - то и тем более.</w:t>
      </w:r>
    </w:p>
    <w:p w14:paraId="71BF6D6C" w14:textId="77777777" w:rsidR="00536A5A" w:rsidRPr="00485995" w:rsidRDefault="00536A5A" w:rsidP="00536A5A">
      <w:pPr>
        <w:rPr>
          <w:lang w:val="ru-RU"/>
        </w:rPr>
      </w:pPr>
    </w:p>
    <w:p w14:paraId="57D5B029" w14:textId="77777777" w:rsidR="00536A5A" w:rsidRPr="00485995" w:rsidRDefault="00536A5A" w:rsidP="00536A5A">
      <w:pPr>
        <w:ind w:left="3166"/>
        <w:rPr>
          <w:lang w:val="ru-RU"/>
        </w:rPr>
      </w:pPr>
      <w:r w:rsidRPr="00485995">
        <w:rPr>
          <w:color w:val="000000"/>
          <w:lang w:val="ru-RU"/>
        </w:rPr>
        <w:t>КОЗЫРЕВ</w:t>
      </w:r>
    </w:p>
    <w:p w14:paraId="3BD3EC56" w14:textId="77777777" w:rsidR="00536A5A" w:rsidRPr="00485995" w:rsidRDefault="00536A5A" w:rsidP="00536A5A">
      <w:pPr>
        <w:ind w:left="1441" w:right="2161"/>
        <w:rPr>
          <w:lang w:val="ru-RU"/>
        </w:rPr>
      </w:pPr>
      <w:r w:rsidRPr="00485995">
        <w:rPr>
          <w:color w:val="000000"/>
          <w:lang w:val="ru-RU"/>
        </w:rPr>
        <w:t>Редкий случай, когда я согласен с Женей, не надо лишний раз вызывать панику.</w:t>
      </w:r>
    </w:p>
    <w:p w14:paraId="4C1E781B" w14:textId="77777777" w:rsidR="00536A5A" w:rsidRPr="00485995" w:rsidRDefault="00536A5A" w:rsidP="00536A5A">
      <w:pPr>
        <w:rPr>
          <w:lang w:val="ru-RU"/>
        </w:rPr>
      </w:pPr>
    </w:p>
    <w:p w14:paraId="47F28DFB" w14:textId="77777777" w:rsidR="00536A5A" w:rsidRPr="00485995" w:rsidRDefault="00536A5A" w:rsidP="00536A5A">
      <w:pPr>
        <w:rPr>
          <w:lang w:val="ru-RU"/>
        </w:rPr>
      </w:pPr>
      <w:r w:rsidRPr="00485995">
        <w:rPr>
          <w:color w:val="000000"/>
          <w:lang w:val="ru-RU"/>
        </w:rPr>
        <w:t>Добровольская зло вырывает руку. Поднимается на ступеньки.</w:t>
      </w:r>
    </w:p>
    <w:p w14:paraId="3F3DBEC9" w14:textId="77777777" w:rsidR="00536A5A" w:rsidRPr="00485995" w:rsidRDefault="00536A5A" w:rsidP="00536A5A">
      <w:pPr>
        <w:rPr>
          <w:lang w:val="ru-RU"/>
        </w:rPr>
      </w:pPr>
    </w:p>
    <w:p w14:paraId="3ECCEE60" w14:textId="77777777" w:rsidR="00536A5A" w:rsidRPr="00485995" w:rsidRDefault="00536A5A" w:rsidP="00536A5A">
      <w:pPr>
        <w:ind w:left="3166"/>
        <w:rPr>
          <w:lang w:val="ru-RU"/>
        </w:rPr>
      </w:pPr>
      <w:r w:rsidRPr="00485995">
        <w:rPr>
          <w:color w:val="000000"/>
          <w:lang w:val="ru-RU"/>
        </w:rPr>
        <w:t>ДОБРОВОЛЬСКАЯ</w:t>
      </w:r>
    </w:p>
    <w:p w14:paraId="56E1AC0B" w14:textId="77777777" w:rsidR="00536A5A" w:rsidRPr="00485995" w:rsidRDefault="00536A5A" w:rsidP="00536A5A">
      <w:pPr>
        <w:ind w:left="1441" w:right="2161"/>
        <w:rPr>
          <w:lang w:val="ru-RU"/>
        </w:rPr>
      </w:pPr>
      <w:r w:rsidRPr="00485995">
        <w:rPr>
          <w:color w:val="000000"/>
          <w:lang w:val="ru-RU"/>
        </w:rPr>
        <w:t>У меня ещё одна просьба. Пропал мальчик. Артём Кравец, 12 лет.</w:t>
      </w:r>
    </w:p>
    <w:p w14:paraId="2A9213AA" w14:textId="77777777" w:rsidR="00536A5A" w:rsidRPr="00485995" w:rsidRDefault="00536A5A" w:rsidP="00536A5A">
      <w:pPr>
        <w:rPr>
          <w:lang w:val="ru-RU"/>
        </w:rPr>
      </w:pPr>
    </w:p>
    <w:p w14:paraId="4109294A" w14:textId="77777777" w:rsidR="00536A5A" w:rsidRPr="00485995" w:rsidRDefault="00536A5A" w:rsidP="00536A5A">
      <w:pPr>
        <w:ind w:left="3166"/>
        <w:rPr>
          <w:lang w:val="ru-RU"/>
        </w:rPr>
      </w:pPr>
      <w:r w:rsidRPr="00485995">
        <w:rPr>
          <w:color w:val="000000"/>
          <w:lang w:val="ru-RU"/>
        </w:rPr>
        <w:t>ЧЕЛОВЕК ИЗ ТОЛПЫ</w:t>
      </w:r>
    </w:p>
    <w:p w14:paraId="1781CF22" w14:textId="77777777" w:rsidR="00536A5A" w:rsidRPr="00485995" w:rsidRDefault="00536A5A" w:rsidP="00536A5A">
      <w:pPr>
        <w:ind w:left="1441" w:right="2161"/>
        <w:rPr>
          <w:lang w:val="ru-RU"/>
        </w:rPr>
      </w:pPr>
      <w:r w:rsidRPr="00485995">
        <w:rPr>
          <w:color w:val="000000"/>
          <w:lang w:val="ru-RU"/>
        </w:rPr>
        <w:t>Ну и хорошо, одним дебилом меньше!</w:t>
      </w:r>
    </w:p>
    <w:p w14:paraId="69F3F742" w14:textId="77777777" w:rsidR="00536A5A" w:rsidRPr="00485995" w:rsidRDefault="00536A5A" w:rsidP="00536A5A">
      <w:pPr>
        <w:rPr>
          <w:lang w:val="ru-RU"/>
        </w:rPr>
      </w:pPr>
    </w:p>
    <w:p w14:paraId="4F6189C0" w14:textId="77777777" w:rsidR="00536A5A" w:rsidRPr="00485995" w:rsidRDefault="00536A5A" w:rsidP="00536A5A">
      <w:pPr>
        <w:rPr>
          <w:lang w:val="ru-RU"/>
        </w:rPr>
      </w:pPr>
      <w:r w:rsidRPr="00485995">
        <w:rPr>
          <w:color w:val="000000"/>
          <w:lang w:val="ru-RU"/>
        </w:rPr>
        <w:lastRenderedPageBreak/>
        <w:t>Боков буквально стаскивает Добровольскую со “сцены”.</w:t>
      </w:r>
    </w:p>
    <w:p w14:paraId="6BEE5E5E" w14:textId="77777777" w:rsidR="00536A5A" w:rsidRPr="00485995" w:rsidRDefault="00536A5A" w:rsidP="00536A5A">
      <w:pPr>
        <w:rPr>
          <w:lang w:val="ru-RU"/>
        </w:rPr>
      </w:pPr>
    </w:p>
    <w:p w14:paraId="32A73143" w14:textId="77777777" w:rsidR="00536A5A" w:rsidRPr="00485995" w:rsidRDefault="00536A5A" w:rsidP="00536A5A">
      <w:pPr>
        <w:ind w:left="3166"/>
        <w:rPr>
          <w:lang w:val="ru-RU"/>
        </w:rPr>
      </w:pPr>
      <w:r w:rsidRPr="00485995">
        <w:rPr>
          <w:color w:val="000000"/>
          <w:lang w:val="ru-RU"/>
        </w:rPr>
        <w:t>БОКОВ</w:t>
      </w:r>
    </w:p>
    <w:p w14:paraId="5319AD95" w14:textId="77777777" w:rsidR="00536A5A" w:rsidRPr="00485995" w:rsidRDefault="00536A5A" w:rsidP="00536A5A">
      <w:pPr>
        <w:ind w:left="2303"/>
        <w:rPr>
          <w:lang w:val="ru-RU"/>
        </w:rPr>
      </w:pPr>
      <w:r w:rsidRPr="00485995">
        <w:rPr>
          <w:color w:val="000000"/>
          <w:lang w:val="ru-RU"/>
        </w:rPr>
        <w:t>(шипит)</w:t>
      </w:r>
    </w:p>
    <w:p w14:paraId="1B250998" w14:textId="77777777" w:rsidR="00536A5A" w:rsidRPr="00485995" w:rsidRDefault="00536A5A" w:rsidP="00536A5A">
      <w:pPr>
        <w:ind w:left="1441" w:right="2161"/>
        <w:rPr>
          <w:lang w:val="ru-RU"/>
        </w:rPr>
      </w:pPr>
      <w:r w:rsidRPr="00485995">
        <w:rPr>
          <w:color w:val="000000"/>
          <w:lang w:val="ru-RU"/>
        </w:rPr>
        <w:t xml:space="preserve">Прекрати, </w:t>
      </w:r>
      <w:proofErr w:type="spellStart"/>
      <w:r w:rsidRPr="00485995">
        <w:rPr>
          <w:color w:val="000000"/>
          <w:lang w:val="ru-RU"/>
        </w:rPr>
        <w:t>блять</w:t>
      </w:r>
      <w:proofErr w:type="spellEnd"/>
      <w:r w:rsidRPr="00485995">
        <w:rPr>
          <w:color w:val="000000"/>
          <w:lang w:val="ru-RU"/>
        </w:rPr>
        <w:t>, самодеятельность! Я тебя отстраню от дела! Иди на сегодня домой и подумай о своём поведении!</w:t>
      </w:r>
    </w:p>
    <w:p w14:paraId="76EDC53C" w14:textId="77777777" w:rsidR="00536A5A" w:rsidRPr="00485995" w:rsidRDefault="00536A5A" w:rsidP="00536A5A">
      <w:pPr>
        <w:rPr>
          <w:lang w:val="ru-RU"/>
        </w:rPr>
      </w:pPr>
    </w:p>
    <w:p w14:paraId="1AB497C5" w14:textId="77777777" w:rsidR="00536A5A" w:rsidRPr="00485995" w:rsidRDefault="00536A5A" w:rsidP="00536A5A">
      <w:pPr>
        <w:ind w:left="3166"/>
        <w:rPr>
          <w:lang w:val="ru-RU"/>
        </w:rPr>
      </w:pPr>
      <w:r w:rsidRPr="00485995">
        <w:rPr>
          <w:color w:val="000000"/>
          <w:lang w:val="ru-RU"/>
        </w:rPr>
        <w:t>ДОБРОВОЛЬСКАЯ</w:t>
      </w:r>
    </w:p>
    <w:p w14:paraId="1D2F158B" w14:textId="77777777" w:rsidR="00536A5A" w:rsidRPr="00485995" w:rsidRDefault="00536A5A" w:rsidP="00536A5A">
      <w:pPr>
        <w:ind w:left="1441" w:right="2161"/>
        <w:rPr>
          <w:lang w:val="ru-RU"/>
        </w:rPr>
      </w:pPr>
      <w:r w:rsidRPr="00485995">
        <w:rPr>
          <w:color w:val="000000"/>
          <w:lang w:val="ru-RU"/>
        </w:rPr>
        <w:t xml:space="preserve">Мы здесь не в школе. Хотите отстранить - пишите приказ. А пока я хочу поговорить с мальчишками, которых допрашивал </w:t>
      </w:r>
      <w:proofErr w:type="spellStart"/>
      <w:r w:rsidRPr="00485995">
        <w:rPr>
          <w:color w:val="000000"/>
          <w:lang w:val="ru-RU"/>
        </w:rPr>
        <w:t>Хван</w:t>
      </w:r>
      <w:proofErr w:type="spellEnd"/>
      <w:r w:rsidRPr="00485995">
        <w:rPr>
          <w:color w:val="000000"/>
          <w:lang w:val="ru-RU"/>
        </w:rPr>
        <w:t>. С детьми надо уметь разговаривать!</w:t>
      </w:r>
    </w:p>
    <w:p w14:paraId="325A3915" w14:textId="77777777" w:rsidR="00536A5A" w:rsidRPr="00485995" w:rsidRDefault="00536A5A" w:rsidP="00536A5A">
      <w:pPr>
        <w:rPr>
          <w:lang w:val="ru-RU"/>
        </w:rPr>
      </w:pPr>
    </w:p>
    <w:p w14:paraId="4A4CAE53" w14:textId="77777777" w:rsidR="00536A5A" w:rsidRPr="00485995" w:rsidRDefault="00536A5A" w:rsidP="00536A5A">
      <w:pPr>
        <w:ind w:left="3166"/>
        <w:rPr>
          <w:lang w:val="ru-RU"/>
        </w:rPr>
      </w:pPr>
      <w:r w:rsidRPr="00485995">
        <w:rPr>
          <w:color w:val="000000"/>
          <w:lang w:val="ru-RU"/>
        </w:rPr>
        <w:t>БОКОВ</w:t>
      </w:r>
    </w:p>
    <w:p w14:paraId="7AC87BDE" w14:textId="77777777" w:rsidR="00536A5A" w:rsidRPr="00485995" w:rsidRDefault="00536A5A" w:rsidP="00536A5A">
      <w:pPr>
        <w:ind w:left="1441" w:right="2161"/>
        <w:rPr>
          <w:lang w:val="ru-RU"/>
        </w:rPr>
      </w:pPr>
      <w:r w:rsidRPr="00485995">
        <w:rPr>
          <w:color w:val="000000"/>
          <w:lang w:val="ru-RU"/>
        </w:rPr>
        <w:t>Ну вот, допросишь - и домой. Борщ вари и думай.</w:t>
      </w:r>
    </w:p>
    <w:p w14:paraId="7844EC0E" w14:textId="77777777" w:rsidR="00536A5A" w:rsidRPr="00485995" w:rsidRDefault="00536A5A" w:rsidP="00536A5A">
      <w:pPr>
        <w:rPr>
          <w:lang w:val="ru-RU"/>
        </w:rPr>
      </w:pPr>
    </w:p>
    <w:p w14:paraId="0720D165" w14:textId="36FD80F7" w:rsidR="00536A5A" w:rsidRPr="00485995" w:rsidRDefault="00536A5A" w:rsidP="00536A5A">
      <w:pPr>
        <w:rPr>
          <w:lang w:val="ru-RU"/>
        </w:rPr>
      </w:pPr>
      <w:r w:rsidRPr="00485995">
        <w:rPr>
          <w:b/>
          <w:color w:val="000000"/>
          <w:lang w:val="ru-RU"/>
        </w:rPr>
        <w:t xml:space="preserve">3-25. НАТ. МИЛИЦЕЙСКАЯ МАШИНА НОЧЬ 7. </w:t>
      </w:r>
      <w:r w:rsidRPr="00485995">
        <w:rPr>
          <w:lang w:val="ru-RU"/>
        </w:rPr>
        <w:br/>
      </w:r>
      <w:r w:rsidRPr="00485995">
        <w:rPr>
          <w:b/>
          <w:color w:val="000000"/>
          <w:lang w:val="ru-RU"/>
        </w:rPr>
        <w:t>ДОБРОВОЛЬСКАЯ, ХВАН, ИГОРЬ, ОЛЕГ, МИША, КОЛЯ</w:t>
      </w:r>
      <w:r w:rsidR="002104FF">
        <w:rPr>
          <w:b/>
          <w:color w:val="000000"/>
          <w:lang w:val="ru-RU"/>
        </w:rPr>
        <w:t xml:space="preserve">, </w:t>
      </w:r>
      <w:r w:rsidR="002104FF">
        <w:rPr>
          <w:b/>
          <w:color w:val="000000"/>
          <w:lang w:val="ru-RU"/>
        </w:rPr>
        <w:t>человек из толпы, народная дружина (29)</w:t>
      </w:r>
      <w:r w:rsidRPr="00485995">
        <w:rPr>
          <w:b/>
          <w:color w:val="000000"/>
          <w:lang w:val="ru-RU"/>
        </w:rPr>
        <w:t xml:space="preserve"> (01:35)</w:t>
      </w:r>
      <w:r w:rsidRPr="00485995">
        <w:rPr>
          <w:lang w:val="ru-RU"/>
        </w:rPr>
        <w:br/>
      </w:r>
    </w:p>
    <w:p w14:paraId="110DD05C" w14:textId="77777777" w:rsidR="00536A5A" w:rsidRPr="00485995" w:rsidRDefault="00536A5A" w:rsidP="00536A5A">
      <w:pPr>
        <w:rPr>
          <w:lang w:val="ru-RU"/>
        </w:rPr>
      </w:pPr>
      <w:r w:rsidRPr="00485995">
        <w:rPr>
          <w:color w:val="000000"/>
          <w:lang w:val="ru-RU"/>
        </w:rPr>
        <w:t>Трое пацанов и Игорь под суровым взглядом Добровольской ёрзают и не находят себе места.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>ДОБРОВОЛЬСКАЯ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>Вы последние, кто видел Артёма. Давайте по очереди. Игорь.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>Игорь выходит</w:t>
      </w:r>
      <w:proofErr w:type="gramStart"/>
      <w:r w:rsidRPr="00485995">
        <w:rPr>
          <w:color w:val="000000"/>
          <w:lang w:val="ru-RU"/>
        </w:rPr>
        <w:t>.</w:t>
      </w:r>
      <w:proofErr w:type="gramEnd"/>
      <w:r w:rsidRPr="00485995">
        <w:rPr>
          <w:lang w:val="ru-RU"/>
        </w:rPr>
        <w:br/>
      </w:r>
      <w:r w:rsidRPr="00485995">
        <w:rPr>
          <w:color w:val="000000"/>
          <w:lang w:val="ru-RU"/>
        </w:rPr>
        <w:t>ДОБРОВОЛЬСКАЯ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>Ты когда его видел последний раз?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>ИГОРЬ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>На конюшне. Он катался, потом мы ушли, и потом я его не видел уже.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>ДОБРОВОЛЬСКАЯ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>Точно?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>Игорь кивает.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>ДОБРОВОЛЬСКАЯ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>Хорошо.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>Игорь садится в машину, выходит Миша.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>МИША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>Он катался, потом ушли, и потом я его не видел уже.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>ДОБРОВОЛЬСКАЯ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>Понятно. То есть вы договорились, что скажете мне одно и то же все?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>Мальчик молчит. Добровольская открывает дверь и приглашает всех выйти.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>ДОБРОВОЛЬСКАЯ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>Вы точно не хотите ничего рассказать?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>КОЛЯ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>Я вообще без мамы ничего говорить не буду. Почему мы за этого дурака отвечать должны?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>У Добровольской сдают нервы. Она хватает мальчишку за шкирку и начинает трясти, переходя на угрожающий шёпот.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lastRenderedPageBreak/>
        <w:t>ДОБРОВОЛЬСКАЯ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>Он - беспомощный ребёнок! И он в беде! И я думаю - вы что-то знаете</w:t>
      </w:r>
      <w:proofErr w:type="gramStart"/>
      <w:r w:rsidRPr="00485995">
        <w:rPr>
          <w:color w:val="000000"/>
          <w:lang w:val="ru-RU"/>
        </w:rPr>
        <w:t>.</w:t>
      </w:r>
      <w:proofErr w:type="gramEnd"/>
      <w:r w:rsidRPr="00485995">
        <w:rPr>
          <w:lang w:val="ru-RU"/>
        </w:rPr>
        <w:br/>
      </w:r>
      <w:r w:rsidRPr="00485995">
        <w:rPr>
          <w:color w:val="000000"/>
          <w:lang w:val="ru-RU"/>
        </w:rPr>
        <w:t>Толкает ребёнка. Из его кармана выпадают какие-то вещи. Игорь смотрит на высыпавшиеся фотографии.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>ИГОРЬ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>Я соврал. Я видел, как он пошёл в лес. Мы с ним шли по пути до камышей, а потом мы домой свернули, а его, наверное, сестра там забрала. Больше мы его не видели.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 xml:space="preserve">Добровольская ловит взгляд Игоря. Поднимает снимки. Там - Артём, в лесу, смеётся, а потом кричит, а потом закрывает лицо руками, бежит. Целая серия </w:t>
      </w:r>
      <w:proofErr w:type="spellStart"/>
      <w:r w:rsidRPr="00485995">
        <w:rPr>
          <w:color w:val="000000"/>
          <w:lang w:val="ru-RU"/>
        </w:rPr>
        <w:t>буллинг</w:t>
      </w:r>
      <w:proofErr w:type="spellEnd"/>
      <w:r w:rsidRPr="00485995">
        <w:rPr>
          <w:color w:val="000000"/>
          <w:lang w:val="ru-RU"/>
        </w:rPr>
        <w:t>-фото.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>ОЛЕГ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>Мы ничего плохого не делали. Мы вам помочь хотели. На него хотели Фишера выманить и в лес его привели, и потом какой-то мужик в кустах был, и мы убежали, а он там остался.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>ДОБРОВОЛЬСКАЯ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>Да как же вы могли его бросить?! Какой мужик в кустах? Как выглядел?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>МИША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>Мы не рассмотрели.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>ДОБРОВОЛЬСКАЯ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 xml:space="preserve">Игорь, он похож на </w:t>
      </w:r>
      <w:proofErr w:type="spellStart"/>
      <w:r w:rsidRPr="00485995">
        <w:rPr>
          <w:color w:val="000000"/>
          <w:lang w:val="ru-RU"/>
        </w:rPr>
        <w:t>Макурина</w:t>
      </w:r>
      <w:proofErr w:type="spellEnd"/>
      <w:r w:rsidRPr="00485995">
        <w:rPr>
          <w:color w:val="000000"/>
          <w:lang w:val="ru-RU"/>
        </w:rPr>
        <w:t>, которого тебе показывал дядя Женя?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>ИГОРЬ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>Да.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>В машине срабатывает рация.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>ГОЛОС ИЗ РАЦИИ (ЗК)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>Товарищ Добровольская, вам мать звонила, говорит, чтоб вы срочно домой зашли.</w:t>
      </w:r>
    </w:p>
    <w:p w14:paraId="59FF0388" w14:textId="77777777" w:rsidR="00536A5A" w:rsidRPr="00485995" w:rsidRDefault="00536A5A" w:rsidP="00536A5A">
      <w:pPr>
        <w:rPr>
          <w:lang w:val="ru-RU"/>
        </w:rPr>
      </w:pPr>
    </w:p>
    <w:p w14:paraId="27375565" w14:textId="77777777" w:rsidR="00536A5A" w:rsidRPr="00485995" w:rsidRDefault="00536A5A" w:rsidP="00536A5A">
      <w:pPr>
        <w:rPr>
          <w:lang w:val="ru-RU"/>
        </w:rPr>
      </w:pPr>
      <w:r w:rsidRPr="00485995">
        <w:rPr>
          <w:b/>
          <w:color w:val="000000"/>
          <w:lang w:val="ru-RU"/>
        </w:rPr>
        <w:t xml:space="preserve">3-26. НАТ. ГОРКИ НОЧЬ 7. </w:t>
      </w:r>
      <w:r w:rsidRPr="00485995">
        <w:rPr>
          <w:lang w:val="ru-RU"/>
        </w:rPr>
        <w:br/>
      </w:r>
      <w:r w:rsidRPr="00485995">
        <w:rPr>
          <w:b/>
          <w:color w:val="000000"/>
          <w:lang w:val="ru-RU"/>
        </w:rPr>
        <w:t>ДОБРОВОЛЬСКАЯ (00:22)</w:t>
      </w:r>
      <w:r w:rsidRPr="00485995">
        <w:rPr>
          <w:lang w:val="ru-RU"/>
        </w:rPr>
        <w:br/>
      </w:r>
    </w:p>
    <w:p w14:paraId="10D3C721" w14:textId="77777777" w:rsidR="00536A5A" w:rsidRPr="00485995" w:rsidRDefault="00536A5A" w:rsidP="00536A5A">
      <w:pPr>
        <w:rPr>
          <w:lang w:val="ru-RU"/>
        </w:rPr>
      </w:pPr>
      <w:r w:rsidRPr="00485995">
        <w:rPr>
          <w:color w:val="000000"/>
          <w:lang w:val="ru-RU"/>
        </w:rPr>
        <w:t>Улицы пусты, только ветер шевелит стенды с портретами членов политбюро и героями доски почёта на главной площади. По пустынным улицам ездят милицейские машины с мигалками. На столбах рядом с частично оторванными плакатами матери Андрея Гурченко</w:t>
      </w:r>
      <w:r>
        <w:rPr>
          <w:color w:val="000000"/>
        </w:rPr>
        <w:t> </w:t>
      </w:r>
      <w:r w:rsidRPr="00485995">
        <w:rPr>
          <w:color w:val="000000"/>
          <w:lang w:val="ru-RU"/>
        </w:rPr>
        <w:t xml:space="preserve">висят портреты </w:t>
      </w:r>
      <w:proofErr w:type="spellStart"/>
      <w:r w:rsidRPr="00485995">
        <w:rPr>
          <w:color w:val="000000"/>
          <w:lang w:val="ru-RU"/>
        </w:rPr>
        <w:t>Макурина</w:t>
      </w:r>
      <w:proofErr w:type="spellEnd"/>
      <w:r w:rsidRPr="00485995">
        <w:rPr>
          <w:color w:val="000000"/>
          <w:lang w:val="ru-RU"/>
        </w:rPr>
        <w:t xml:space="preserve"> с шапкой "Их разыскивает милиция". Вместе эти картинки выглядят </w:t>
      </w:r>
      <w:proofErr w:type="spellStart"/>
      <w:proofErr w:type="gramStart"/>
      <w:r w:rsidRPr="00485995">
        <w:rPr>
          <w:color w:val="000000"/>
          <w:lang w:val="ru-RU"/>
        </w:rPr>
        <w:t>зловеще.Добровольская</w:t>
      </w:r>
      <w:proofErr w:type="spellEnd"/>
      <w:proofErr w:type="gramEnd"/>
      <w:r w:rsidRPr="00485995">
        <w:rPr>
          <w:color w:val="000000"/>
          <w:lang w:val="ru-RU"/>
        </w:rPr>
        <w:t xml:space="preserve"> мчится домой</w:t>
      </w:r>
    </w:p>
    <w:p w14:paraId="278B02C0" w14:textId="77777777" w:rsidR="00536A5A" w:rsidRPr="00485995" w:rsidRDefault="00536A5A" w:rsidP="00536A5A">
      <w:pPr>
        <w:rPr>
          <w:lang w:val="ru-RU"/>
        </w:rPr>
      </w:pPr>
    </w:p>
    <w:p w14:paraId="1AF53759" w14:textId="77777777" w:rsidR="00536A5A" w:rsidRPr="00485995" w:rsidRDefault="00536A5A" w:rsidP="00536A5A">
      <w:pPr>
        <w:rPr>
          <w:lang w:val="ru-RU"/>
        </w:rPr>
      </w:pPr>
      <w:r w:rsidRPr="00485995">
        <w:rPr>
          <w:b/>
          <w:color w:val="000000"/>
          <w:lang w:val="ru-RU"/>
        </w:rPr>
        <w:t xml:space="preserve">3-27. ИНТ. КВАРТИРА ДОБРОВОЛЬСКОЙ.КУХНЯ ПРИХОЖАЯ СПАЛЬНЯ НОЧЬ 7. </w:t>
      </w:r>
      <w:r w:rsidRPr="00485995">
        <w:rPr>
          <w:lang w:val="ru-RU"/>
        </w:rPr>
        <w:br/>
      </w:r>
      <w:r w:rsidRPr="00485995">
        <w:rPr>
          <w:b/>
          <w:color w:val="000000"/>
          <w:lang w:val="ru-RU"/>
        </w:rPr>
        <w:t>ДОБРОВОЛЬСКАЯ, ЭЛЛА 5 ЛЕТ, МАТЬ ДОБРОВОЛЬСКОЙ (01:03)</w:t>
      </w:r>
      <w:r w:rsidRPr="00485995">
        <w:rPr>
          <w:lang w:val="ru-RU"/>
        </w:rPr>
        <w:br/>
      </w:r>
    </w:p>
    <w:p w14:paraId="4C5922A1" w14:textId="77777777" w:rsidR="00536A5A" w:rsidRPr="00485995" w:rsidRDefault="00536A5A" w:rsidP="00536A5A">
      <w:pPr>
        <w:rPr>
          <w:lang w:val="ru-RU"/>
        </w:rPr>
      </w:pPr>
      <w:r w:rsidRPr="00485995">
        <w:rPr>
          <w:color w:val="000000"/>
          <w:lang w:val="ru-RU"/>
        </w:rPr>
        <w:t>Добровольская влетает домой. На кухне на стене висит рисунок, где нарисована семья: мама, папа, ребёнок и бабушка. Все чёрные. Эллочка заплаканная. Рядом валяется неваляшка без одной руки-шарика.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>ДОБРОВОЛЬСКАЯ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>Мама, что случилось?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>МАТЬ ДОБРОВОЛЬСКОЙ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>Элла шарик проглотила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>(кивает на игрушку)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lastRenderedPageBreak/>
        <w:t>и теперь у неё болит животик. Я не знаю или неотложку вызвать или что… сам может выйдет… масла дала ложку вот…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>Добровольская берёт табуретку, открывает шкаф «на антресолях», выкидывает оттуда какие-то вещи.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>ДОБРОВОЛЬСКАЯ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>Мам, ну что вы как дети, в самом деле. Звони в скорую, вызывай врача.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>Вытаскивает фонарь и сапоги. Бабушка выходит звонить, Эллочка начинает плакать. Добровольская гладит Эллочку по животику.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>ДОБРОВОЛЬСКАЯ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>Давай посмотрим, где у нас болит.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>Целует Эллочку, Эллочка засовывает руку под ковер и вытаскивает шарик. Шепчет маме на ухо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>ЭЛЛОЧКА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>Я просто хотела, чтобы ты была дома, со мной.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>Добровольская гладит её по голове.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>ДОБРОВОЛЬСКАЯ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>Мама! Мы нашли шарик, всё нормально! Я скоро вернусь! Люблю тебя очень.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>Хватает фонарь, сапоги и выходит из кухни. Эллочка взбирается на стул и смотрит в окно. Там уже совсем стемнело.</w:t>
      </w:r>
    </w:p>
    <w:p w14:paraId="12925767" w14:textId="77777777" w:rsidR="00536A5A" w:rsidRPr="00485995" w:rsidRDefault="00536A5A" w:rsidP="00536A5A">
      <w:pPr>
        <w:rPr>
          <w:lang w:val="ru-RU"/>
        </w:rPr>
      </w:pPr>
    </w:p>
    <w:p w14:paraId="132FC6E3" w14:textId="77777777" w:rsidR="00536A5A" w:rsidRPr="00485995" w:rsidRDefault="00536A5A" w:rsidP="00536A5A">
      <w:pPr>
        <w:rPr>
          <w:lang w:val="ru-RU"/>
        </w:rPr>
      </w:pPr>
      <w:r w:rsidRPr="00485995">
        <w:rPr>
          <w:b/>
          <w:color w:val="000000"/>
          <w:lang w:val="ru-RU"/>
        </w:rPr>
        <w:t xml:space="preserve">3-28. НАТ. ЛЕС.КАМЫШИ НОЧЬ 7. </w:t>
      </w:r>
      <w:r w:rsidRPr="00485995">
        <w:rPr>
          <w:lang w:val="ru-RU"/>
        </w:rPr>
        <w:br/>
      </w:r>
      <w:r w:rsidRPr="00485995">
        <w:rPr>
          <w:b/>
          <w:color w:val="000000"/>
          <w:lang w:val="ru-RU"/>
        </w:rPr>
        <w:t>ДОБРОВОЛЬСКАЯ (00:30)</w:t>
      </w:r>
      <w:r w:rsidRPr="00485995">
        <w:rPr>
          <w:lang w:val="ru-RU"/>
        </w:rPr>
        <w:br/>
      </w:r>
    </w:p>
    <w:p w14:paraId="2AEDBC59" w14:textId="77777777" w:rsidR="00536A5A" w:rsidRPr="00485995" w:rsidRDefault="00536A5A" w:rsidP="00536A5A">
      <w:pPr>
        <w:rPr>
          <w:lang w:val="ru-RU"/>
        </w:rPr>
      </w:pPr>
      <w:r w:rsidRPr="00485995">
        <w:rPr>
          <w:color w:val="000000"/>
          <w:lang w:val="ru-RU"/>
        </w:rPr>
        <w:t>Добровольская светит фонарём, пробирается в камыши, осматривается. Смотрит на снимки, перебирает: Артём на выходе из камышей. Идёт насквозь. Выходит. Снова снимки: Артём на фоне дерева с раздвоенным стволом. Добровольская осматривается, видит ствол, идёт к нему. В траве что-то сверкнуло. Очки детские. Сломанные.</w:t>
      </w:r>
    </w:p>
    <w:p w14:paraId="7D5F598D" w14:textId="77777777" w:rsidR="00536A5A" w:rsidRPr="00485995" w:rsidRDefault="00536A5A" w:rsidP="00536A5A">
      <w:pPr>
        <w:rPr>
          <w:lang w:val="ru-RU"/>
        </w:rPr>
      </w:pPr>
    </w:p>
    <w:p w14:paraId="4DFB7167" w14:textId="77777777" w:rsidR="00536A5A" w:rsidRPr="00485995" w:rsidRDefault="00536A5A" w:rsidP="00536A5A">
      <w:pPr>
        <w:ind w:left="3166"/>
        <w:rPr>
          <w:lang w:val="ru-RU"/>
        </w:rPr>
      </w:pPr>
      <w:r w:rsidRPr="00485995">
        <w:rPr>
          <w:color w:val="000000"/>
          <w:lang w:val="ru-RU"/>
        </w:rPr>
        <w:t>ДОБРОВОЛЬСКАЯ</w:t>
      </w:r>
    </w:p>
    <w:p w14:paraId="423A6DEF" w14:textId="77777777" w:rsidR="00536A5A" w:rsidRPr="00485995" w:rsidRDefault="00536A5A" w:rsidP="00536A5A">
      <w:pPr>
        <w:ind w:left="1441" w:right="2161"/>
        <w:rPr>
          <w:lang w:val="ru-RU"/>
        </w:rPr>
      </w:pPr>
      <w:r w:rsidRPr="00485995">
        <w:rPr>
          <w:color w:val="000000"/>
          <w:lang w:val="ru-RU"/>
        </w:rPr>
        <w:t>Артём! Артём!</w:t>
      </w:r>
    </w:p>
    <w:p w14:paraId="56984AC8" w14:textId="77777777" w:rsidR="00536A5A" w:rsidRPr="00485995" w:rsidRDefault="00536A5A" w:rsidP="00536A5A">
      <w:pPr>
        <w:rPr>
          <w:lang w:val="ru-RU"/>
        </w:rPr>
      </w:pPr>
    </w:p>
    <w:p w14:paraId="2B79B625" w14:textId="77777777" w:rsidR="00536A5A" w:rsidRPr="00485995" w:rsidRDefault="00536A5A" w:rsidP="00536A5A">
      <w:pPr>
        <w:rPr>
          <w:lang w:val="ru-RU"/>
        </w:rPr>
      </w:pPr>
      <w:r w:rsidRPr="00485995">
        <w:rPr>
          <w:color w:val="000000"/>
          <w:lang w:val="ru-RU"/>
        </w:rPr>
        <w:t>Тревожная тишина леса. Какие-то шорохи, шум, Добровольская углубляется в чащу, ориентируясь по фотографиям, как по хлебным крошкам.</w:t>
      </w:r>
    </w:p>
    <w:p w14:paraId="774D7AF6" w14:textId="77777777" w:rsidR="00536A5A" w:rsidRPr="00485995" w:rsidRDefault="00536A5A" w:rsidP="00536A5A">
      <w:pPr>
        <w:rPr>
          <w:lang w:val="ru-RU"/>
        </w:rPr>
      </w:pPr>
    </w:p>
    <w:p w14:paraId="7273212E" w14:textId="77777777" w:rsidR="00536A5A" w:rsidRPr="00485995" w:rsidRDefault="00536A5A" w:rsidP="00536A5A">
      <w:pPr>
        <w:rPr>
          <w:lang w:val="ru-RU"/>
        </w:rPr>
      </w:pPr>
      <w:r w:rsidRPr="00485995">
        <w:rPr>
          <w:color w:val="000000"/>
          <w:lang w:val="ru-RU"/>
        </w:rPr>
        <w:t>Снимает с лица паутину, прихлопывает на щеке комара.</w:t>
      </w:r>
    </w:p>
    <w:p w14:paraId="45CCDE9E" w14:textId="77777777" w:rsidR="00536A5A" w:rsidRPr="00485995" w:rsidRDefault="00536A5A" w:rsidP="00536A5A">
      <w:pPr>
        <w:rPr>
          <w:lang w:val="ru-RU"/>
        </w:rPr>
      </w:pPr>
    </w:p>
    <w:p w14:paraId="5F852571" w14:textId="5D4F0912" w:rsidR="00536A5A" w:rsidRPr="00485995" w:rsidRDefault="00536A5A" w:rsidP="00536A5A">
      <w:pPr>
        <w:rPr>
          <w:lang w:val="ru-RU"/>
        </w:rPr>
      </w:pPr>
      <w:r w:rsidRPr="00485995">
        <w:rPr>
          <w:b/>
          <w:color w:val="000000"/>
          <w:lang w:val="ru-RU"/>
        </w:rPr>
        <w:t xml:space="preserve">3-29. НАТ. ХРАМ НОЧЬ 7. </w:t>
      </w:r>
      <w:r w:rsidRPr="00485995">
        <w:rPr>
          <w:lang w:val="ru-RU"/>
        </w:rPr>
        <w:br/>
      </w:r>
      <w:r w:rsidRPr="00485995">
        <w:rPr>
          <w:b/>
          <w:color w:val="000000"/>
          <w:lang w:val="ru-RU"/>
        </w:rPr>
        <w:t>МАКУРИН</w:t>
      </w:r>
      <w:r w:rsidR="002104FF">
        <w:rPr>
          <w:b/>
          <w:color w:val="000000"/>
          <w:lang w:val="ru-RU"/>
        </w:rPr>
        <w:t xml:space="preserve">, топтун </w:t>
      </w:r>
      <w:proofErr w:type="gramStart"/>
      <w:r w:rsidR="002104FF">
        <w:rPr>
          <w:b/>
          <w:color w:val="000000"/>
          <w:lang w:val="ru-RU"/>
        </w:rPr>
        <w:t>3,топтун</w:t>
      </w:r>
      <w:proofErr w:type="gramEnd"/>
      <w:r w:rsidR="002104FF">
        <w:rPr>
          <w:b/>
          <w:color w:val="000000"/>
          <w:lang w:val="ru-RU"/>
        </w:rPr>
        <w:t xml:space="preserve"> 4</w:t>
      </w:r>
      <w:r w:rsidRPr="00485995">
        <w:rPr>
          <w:b/>
          <w:color w:val="000000"/>
          <w:lang w:val="ru-RU"/>
        </w:rPr>
        <w:t xml:space="preserve"> (00:09)</w:t>
      </w:r>
      <w:r w:rsidRPr="00485995">
        <w:rPr>
          <w:lang w:val="ru-RU"/>
        </w:rPr>
        <w:br/>
      </w:r>
    </w:p>
    <w:p w14:paraId="11FA5C49" w14:textId="77777777" w:rsidR="00536A5A" w:rsidRPr="00485995" w:rsidRDefault="00536A5A" w:rsidP="00536A5A">
      <w:pPr>
        <w:rPr>
          <w:lang w:val="ru-RU"/>
        </w:rPr>
      </w:pPr>
      <w:r w:rsidRPr="00485995">
        <w:rPr>
          <w:color w:val="000000"/>
          <w:lang w:val="ru-RU"/>
        </w:rPr>
        <w:t>Человек крадётся вдоль стены храма к подсобному помещению. Треск рации.</w:t>
      </w:r>
    </w:p>
    <w:p w14:paraId="4CB31624" w14:textId="77777777" w:rsidR="00536A5A" w:rsidRPr="00485995" w:rsidRDefault="00536A5A" w:rsidP="00536A5A">
      <w:pPr>
        <w:ind w:left="1441" w:right="2161"/>
        <w:rPr>
          <w:lang w:val="ru-RU"/>
        </w:rPr>
      </w:pPr>
      <w:r w:rsidRPr="00485995">
        <w:rPr>
          <w:color w:val="000000"/>
          <w:lang w:val="ru-RU"/>
        </w:rPr>
        <w:t>ГОЛОС 1 (ЗК)</w:t>
      </w:r>
    </w:p>
    <w:p w14:paraId="0D6530B5" w14:textId="77777777" w:rsidR="00536A5A" w:rsidRPr="00485995" w:rsidRDefault="00536A5A" w:rsidP="00536A5A">
      <w:pPr>
        <w:ind w:left="1441" w:right="2161"/>
        <w:rPr>
          <w:lang w:val="ru-RU"/>
        </w:rPr>
      </w:pPr>
      <w:r w:rsidRPr="00485995">
        <w:rPr>
          <w:color w:val="000000"/>
          <w:lang w:val="ru-RU"/>
        </w:rPr>
        <w:t>Первый пост, я второй. Объект, похожий на подозреваемого, вошёл в церковь.</w:t>
      </w:r>
    </w:p>
    <w:p w14:paraId="7E0A4A1F" w14:textId="77777777" w:rsidR="00536A5A" w:rsidRPr="00485995" w:rsidRDefault="00536A5A" w:rsidP="00536A5A">
      <w:pPr>
        <w:rPr>
          <w:lang w:val="ru-RU"/>
        </w:rPr>
      </w:pPr>
    </w:p>
    <w:p w14:paraId="6BCA7435" w14:textId="77777777" w:rsidR="00536A5A" w:rsidRPr="00485995" w:rsidRDefault="00536A5A" w:rsidP="00536A5A">
      <w:pPr>
        <w:rPr>
          <w:lang w:val="ru-RU"/>
        </w:rPr>
      </w:pPr>
      <w:r w:rsidRPr="00485995">
        <w:rPr>
          <w:b/>
          <w:color w:val="000000"/>
          <w:lang w:val="ru-RU"/>
        </w:rPr>
        <w:t xml:space="preserve">3-30. НАТ. МИЛИЦЕЙСКАЯ МАШИНА НОЧЬ 7. </w:t>
      </w:r>
      <w:r w:rsidRPr="00485995">
        <w:rPr>
          <w:lang w:val="ru-RU"/>
        </w:rPr>
        <w:br/>
      </w:r>
      <w:r w:rsidRPr="00485995">
        <w:rPr>
          <w:b/>
          <w:color w:val="000000"/>
          <w:lang w:val="ru-RU"/>
        </w:rPr>
        <w:t>БОКОВ, КОЗЫРЕВ (00:10)</w:t>
      </w:r>
      <w:r w:rsidRPr="00485995">
        <w:rPr>
          <w:lang w:val="ru-RU"/>
        </w:rPr>
        <w:br/>
      </w:r>
    </w:p>
    <w:p w14:paraId="50D8F34A" w14:textId="77777777" w:rsidR="00536A5A" w:rsidRPr="00485995" w:rsidRDefault="00536A5A" w:rsidP="00536A5A">
      <w:pPr>
        <w:rPr>
          <w:lang w:val="ru-RU"/>
        </w:rPr>
      </w:pPr>
      <w:r w:rsidRPr="00485995">
        <w:rPr>
          <w:color w:val="000000"/>
          <w:lang w:val="ru-RU"/>
        </w:rPr>
        <w:lastRenderedPageBreak/>
        <w:t>Боков и Козырев в машине. Боков нажимает на кнопку рации.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>БОКОВ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>Ничего не делать. Продолжать наблюдение. Если выйдет - задержать.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>Трогаются с места.</w:t>
      </w:r>
    </w:p>
    <w:p w14:paraId="2DFA363A" w14:textId="77777777" w:rsidR="00536A5A" w:rsidRPr="00485995" w:rsidRDefault="00536A5A" w:rsidP="00536A5A">
      <w:pPr>
        <w:rPr>
          <w:lang w:val="ru-RU"/>
        </w:rPr>
      </w:pPr>
    </w:p>
    <w:p w14:paraId="72FF0876" w14:textId="77777777" w:rsidR="00536A5A" w:rsidRPr="00485995" w:rsidRDefault="00536A5A" w:rsidP="00536A5A">
      <w:pPr>
        <w:rPr>
          <w:lang w:val="ru-RU"/>
        </w:rPr>
      </w:pPr>
      <w:r w:rsidRPr="00485995">
        <w:rPr>
          <w:b/>
          <w:color w:val="000000"/>
          <w:lang w:val="ru-RU"/>
        </w:rPr>
        <w:t xml:space="preserve">3-31. НАТ. ХРАМ НОЧЬ 7. </w:t>
      </w:r>
      <w:r w:rsidRPr="00485995">
        <w:rPr>
          <w:lang w:val="ru-RU"/>
        </w:rPr>
        <w:br/>
      </w:r>
      <w:r w:rsidRPr="00485995">
        <w:rPr>
          <w:b/>
          <w:color w:val="000000"/>
          <w:lang w:val="ru-RU"/>
        </w:rPr>
        <w:t>МАКУРИН, ОТЕЦ МИХАИЛ (00:17)</w:t>
      </w:r>
      <w:r w:rsidRPr="00485995">
        <w:rPr>
          <w:lang w:val="ru-RU"/>
        </w:rPr>
        <w:br/>
      </w:r>
    </w:p>
    <w:p w14:paraId="3CF49C51" w14:textId="77777777" w:rsidR="00536A5A" w:rsidRPr="00485995" w:rsidRDefault="00536A5A" w:rsidP="00536A5A">
      <w:pPr>
        <w:rPr>
          <w:lang w:val="ru-RU"/>
        </w:rPr>
      </w:pPr>
      <w:proofErr w:type="spellStart"/>
      <w:r w:rsidRPr="00485995">
        <w:rPr>
          <w:color w:val="000000"/>
          <w:lang w:val="ru-RU"/>
        </w:rPr>
        <w:t>Макурин</w:t>
      </w:r>
      <w:proofErr w:type="spellEnd"/>
      <w:r w:rsidRPr="00485995">
        <w:rPr>
          <w:color w:val="000000"/>
          <w:lang w:val="ru-RU"/>
        </w:rPr>
        <w:t xml:space="preserve"> крестится и падает на колени. Молится. Отец Михаил покрывает его голову, готовится к исповеди.</w:t>
      </w:r>
    </w:p>
    <w:p w14:paraId="0F1D963D" w14:textId="77777777" w:rsidR="00536A5A" w:rsidRPr="00485995" w:rsidRDefault="00536A5A" w:rsidP="00536A5A">
      <w:pPr>
        <w:rPr>
          <w:lang w:val="ru-RU"/>
        </w:rPr>
      </w:pPr>
    </w:p>
    <w:p w14:paraId="7D194838" w14:textId="77777777" w:rsidR="00536A5A" w:rsidRPr="00485995" w:rsidRDefault="00536A5A" w:rsidP="00536A5A">
      <w:pPr>
        <w:ind w:left="3166"/>
        <w:rPr>
          <w:lang w:val="ru-RU"/>
        </w:rPr>
      </w:pPr>
      <w:r w:rsidRPr="00485995">
        <w:rPr>
          <w:color w:val="000000"/>
          <w:lang w:val="ru-RU"/>
        </w:rPr>
        <w:t>ОТЕЦ МИХАИЛ</w:t>
      </w:r>
    </w:p>
    <w:p w14:paraId="4DF49709" w14:textId="77777777" w:rsidR="00536A5A" w:rsidRPr="00485995" w:rsidRDefault="00536A5A" w:rsidP="00536A5A">
      <w:pPr>
        <w:ind w:left="1441" w:right="2161"/>
        <w:rPr>
          <w:lang w:val="ru-RU"/>
        </w:rPr>
      </w:pPr>
      <w:r w:rsidRPr="00485995">
        <w:rPr>
          <w:color w:val="000000"/>
          <w:lang w:val="ru-RU"/>
        </w:rPr>
        <w:t>Исповедь — это баня для омовения души.</w:t>
      </w:r>
    </w:p>
    <w:p w14:paraId="3B531680" w14:textId="77777777" w:rsidR="00536A5A" w:rsidRPr="00485995" w:rsidRDefault="00536A5A" w:rsidP="00536A5A">
      <w:pPr>
        <w:rPr>
          <w:lang w:val="ru-RU"/>
        </w:rPr>
      </w:pPr>
    </w:p>
    <w:p w14:paraId="7D930B5B" w14:textId="77777777" w:rsidR="00536A5A" w:rsidRPr="00485995" w:rsidRDefault="00536A5A" w:rsidP="00536A5A">
      <w:pPr>
        <w:ind w:left="3166"/>
        <w:rPr>
          <w:lang w:val="ru-RU"/>
        </w:rPr>
      </w:pPr>
      <w:r w:rsidRPr="00485995">
        <w:rPr>
          <w:color w:val="000000"/>
          <w:lang w:val="ru-RU"/>
        </w:rPr>
        <w:t>МАКУРИН</w:t>
      </w:r>
    </w:p>
    <w:p w14:paraId="0D27A09E" w14:textId="77777777" w:rsidR="00536A5A" w:rsidRPr="00485995" w:rsidRDefault="00536A5A" w:rsidP="00536A5A">
      <w:pPr>
        <w:ind w:left="1441" w:right="2161"/>
        <w:rPr>
          <w:lang w:val="ru-RU"/>
        </w:rPr>
      </w:pPr>
      <w:r w:rsidRPr="00485995">
        <w:rPr>
          <w:color w:val="000000"/>
          <w:lang w:val="ru-RU"/>
        </w:rPr>
        <w:t xml:space="preserve">Помилуй </w:t>
      </w:r>
      <w:proofErr w:type="spellStart"/>
      <w:r w:rsidRPr="00485995">
        <w:rPr>
          <w:color w:val="000000"/>
          <w:lang w:val="ru-RU"/>
        </w:rPr>
        <w:t>мя</w:t>
      </w:r>
      <w:proofErr w:type="spellEnd"/>
      <w:r w:rsidRPr="00485995">
        <w:rPr>
          <w:color w:val="000000"/>
          <w:lang w:val="ru-RU"/>
        </w:rPr>
        <w:t xml:space="preserve">, Боже, по великой милости твоей и по множеству щедрот твоих </w:t>
      </w:r>
      <w:proofErr w:type="spellStart"/>
      <w:r w:rsidRPr="00485995">
        <w:rPr>
          <w:color w:val="000000"/>
          <w:lang w:val="ru-RU"/>
        </w:rPr>
        <w:t>оТчисти</w:t>
      </w:r>
      <w:proofErr w:type="spellEnd"/>
      <w:r w:rsidRPr="00485995">
        <w:rPr>
          <w:color w:val="000000"/>
          <w:lang w:val="ru-RU"/>
        </w:rPr>
        <w:t xml:space="preserve"> беззаконие мое. Грешен я, согрешил.</w:t>
      </w:r>
    </w:p>
    <w:p w14:paraId="444978EF" w14:textId="77777777" w:rsidR="00536A5A" w:rsidRPr="00485995" w:rsidRDefault="00536A5A" w:rsidP="00536A5A">
      <w:pPr>
        <w:rPr>
          <w:lang w:val="ru-RU"/>
        </w:rPr>
      </w:pPr>
    </w:p>
    <w:p w14:paraId="51B130C1" w14:textId="3B716B2C" w:rsidR="00536A5A" w:rsidRPr="00485995" w:rsidRDefault="00536A5A" w:rsidP="00536A5A">
      <w:pPr>
        <w:rPr>
          <w:lang w:val="ru-RU"/>
        </w:rPr>
      </w:pPr>
      <w:r w:rsidRPr="00485995">
        <w:rPr>
          <w:b/>
          <w:color w:val="000000"/>
          <w:lang w:val="ru-RU"/>
        </w:rPr>
        <w:t xml:space="preserve">3-32. НАТ. ЛЕС.ЧАЩА НОЧЬ 7. </w:t>
      </w:r>
      <w:r w:rsidRPr="00485995">
        <w:rPr>
          <w:lang w:val="ru-RU"/>
        </w:rPr>
        <w:br/>
      </w:r>
      <w:r w:rsidRPr="00485995">
        <w:rPr>
          <w:b/>
          <w:color w:val="000000"/>
          <w:lang w:val="ru-RU"/>
        </w:rPr>
        <w:t>ДОБРОВОЛЬСКАЯ</w:t>
      </w:r>
      <w:r w:rsidR="002104FF">
        <w:rPr>
          <w:b/>
          <w:color w:val="000000"/>
          <w:lang w:val="ru-RU"/>
        </w:rPr>
        <w:t>, дворняга</w:t>
      </w:r>
      <w:r w:rsidRPr="00485995">
        <w:rPr>
          <w:b/>
          <w:color w:val="000000"/>
          <w:lang w:val="ru-RU"/>
        </w:rPr>
        <w:t xml:space="preserve"> (00:20)</w:t>
      </w:r>
      <w:r w:rsidRPr="00485995">
        <w:rPr>
          <w:lang w:val="ru-RU"/>
        </w:rPr>
        <w:br/>
      </w:r>
    </w:p>
    <w:p w14:paraId="15A84457" w14:textId="77777777" w:rsidR="00536A5A" w:rsidRPr="00485995" w:rsidRDefault="00536A5A" w:rsidP="00536A5A">
      <w:pPr>
        <w:rPr>
          <w:lang w:val="ru-RU"/>
        </w:rPr>
      </w:pPr>
      <w:r w:rsidRPr="00485995">
        <w:rPr>
          <w:color w:val="000000"/>
          <w:lang w:val="ru-RU"/>
        </w:rPr>
        <w:t xml:space="preserve">Добровольская в неприятном лесу, бурелом, ветки. Слышит странный звук, похожий на </w:t>
      </w:r>
      <w:proofErr w:type="spellStart"/>
      <w:proofErr w:type="gramStart"/>
      <w:r w:rsidRPr="00485995">
        <w:rPr>
          <w:color w:val="000000"/>
          <w:lang w:val="ru-RU"/>
        </w:rPr>
        <w:t>чавканье.Внезапно</w:t>
      </w:r>
      <w:proofErr w:type="spellEnd"/>
      <w:proofErr w:type="gramEnd"/>
      <w:r w:rsidRPr="00485995">
        <w:rPr>
          <w:color w:val="000000"/>
          <w:lang w:val="ru-RU"/>
        </w:rPr>
        <w:t xml:space="preserve"> – это похоже на галлюцинацию… в свете фонаря –большая грязная собака. Она ест плоть… неужели мальчик? Добровольская отгоняет собаку. Присматривается – шерсть не оставляет сомнений – это не ребёнок.</w:t>
      </w:r>
    </w:p>
    <w:p w14:paraId="73528A7B" w14:textId="77777777" w:rsidR="00536A5A" w:rsidRPr="00485995" w:rsidRDefault="00536A5A" w:rsidP="00536A5A">
      <w:pPr>
        <w:rPr>
          <w:lang w:val="ru-RU"/>
        </w:rPr>
      </w:pPr>
    </w:p>
    <w:p w14:paraId="40977876" w14:textId="77777777" w:rsidR="00536A5A" w:rsidRPr="00485995" w:rsidRDefault="00536A5A" w:rsidP="00536A5A">
      <w:pPr>
        <w:rPr>
          <w:lang w:val="ru-RU"/>
        </w:rPr>
      </w:pPr>
      <w:r w:rsidRPr="00485995">
        <w:rPr>
          <w:b/>
          <w:color w:val="000000"/>
          <w:lang w:val="ru-RU"/>
        </w:rPr>
        <w:t xml:space="preserve">3-33. НАТ. ХРАМ НОЧЬ 7. </w:t>
      </w:r>
      <w:r w:rsidRPr="00485995">
        <w:rPr>
          <w:lang w:val="ru-RU"/>
        </w:rPr>
        <w:br/>
      </w:r>
      <w:r w:rsidRPr="00485995">
        <w:rPr>
          <w:b/>
          <w:color w:val="000000"/>
          <w:lang w:val="ru-RU"/>
        </w:rPr>
        <w:t>МАКУРИН, ОТЕЦ МИХАИЛ (00:45)</w:t>
      </w:r>
      <w:r w:rsidRPr="00485995">
        <w:rPr>
          <w:lang w:val="ru-RU"/>
        </w:rPr>
        <w:br/>
      </w:r>
    </w:p>
    <w:p w14:paraId="0DF51060" w14:textId="77777777" w:rsidR="00536A5A" w:rsidRPr="00485995" w:rsidRDefault="00536A5A" w:rsidP="00536A5A">
      <w:pPr>
        <w:rPr>
          <w:lang w:val="ru-RU"/>
        </w:rPr>
      </w:pPr>
      <w:r w:rsidRPr="00485995">
        <w:rPr>
          <w:color w:val="000000"/>
          <w:lang w:val="ru-RU"/>
        </w:rPr>
        <w:t xml:space="preserve">В Храме зажжены свечи, но почему-то ощущение - зловещее. В отблесках свечей - иконы. </w:t>
      </w:r>
      <w:proofErr w:type="spellStart"/>
      <w:r w:rsidRPr="00485995">
        <w:rPr>
          <w:color w:val="000000"/>
          <w:lang w:val="ru-RU"/>
        </w:rPr>
        <w:t>Макурин</w:t>
      </w:r>
      <w:proofErr w:type="spellEnd"/>
      <w:r w:rsidRPr="00485995">
        <w:rPr>
          <w:color w:val="000000"/>
          <w:lang w:val="ru-RU"/>
        </w:rPr>
        <w:t xml:space="preserve"> стоит на коленях, целует руку отцу Михаилу, прося благословения.</w:t>
      </w:r>
    </w:p>
    <w:p w14:paraId="0D81ED9F" w14:textId="77777777" w:rsidR="00536A5A" w:rsidRPr="00485995" w:rsidRDefault="00536A5A" w:rsidP="00536A5A">
      <w:pPr>
        <w:rPr>
          <w:lang w:val="ru-RU"/>
        </w:rPr>
      </w:pPr>
    </w:p>
    <w:p w14:paraId="4C85AFD2" w14:textId="77777777" w:rsidR="00536A5A" w:rsidRPr="00485995" w:rsidRDefault="00536A5A" w:rsidP="00536A5A">
      <w:pPr>
        <w:ind w:left="3166"/>
        <w:rPr>
          <w:lang w:val="ru-RU"/>
        </w:rPr>
      </w:pPr>
      <w:r w:rsidRPr="00485995">
        <w:rPr>
          <w:color w:val="000000"/>
          <w:lang w:val="ru-RU"/>
        </w:rPr>
        <w:t>ОТЕЦ МИХАИЛ</w:t>
      </w:r>
    </w:p>
    <w:p w14:paraId="3FB6FAEF" w14:textId="77777777" w:rsidR="00536A5A" w:rsidRPr="00485995" w:rsidRDefault="00536A5A" w:rsidP="00536A5A">
      <w:pPr>
        <w:ind w:left="1441" w:right="2161"/>
        <w:rPr>
          <w:lang w:val="ru-RU"/>
        </w:rPr>
      </w:pPr>
      <w:r w:rsidRPr="00485995">
        <w:rPr>
          <w:color w:val="000000"/>
          <w:lang w:val="ru-RU"/>
        </w:rPr>
        <w:t>Господь тебя не оставит. Надо пойти и рассказать всё, как есть.</w:t>
      </w:r>
    </w:p>
    <w:p w14:paraId="69C56F06" w14:textId="77777777" w:rsidR="00536A5A" w:rsidRPr="00485995" w:rsidRDefault="00536A5A" w:rsidP="00536A5A">
      <w:pPr>
        <w:rPr>
          <w:lang w:val="ru-RU"/>
        </w:rPr>
      </w:pPr>
    </w:p>
    <w:p w14:paraId="56412EF7" w14:textId="77777777" w:rsidR="00536A5A" w:rsidRPr="00485995" w:rsidRDefault="00536A5A" w:rsidP="00536A5A">
      <w:pPr>
        <w:ind w:left="3166"/>
        <w:rPr>
          <w:lang w:val="ru-RU"/>
        </w:rPr>
      </w:pPr>
      <w:r w:rsidRPr="00485995">
        <w:rPr>
          <w:color w:val="000000"/>
          <w:lang w:val="ru-RU"/>
        </w:rPr>
        <w:t>МАКУРИН</w:t>
      </w:r>
    </w:p>
    <w:p w14:paraId="1DB3A841" w14:textId="77777777" w:rsidR="00536A5A" w:rsidRPr="00485995" w:rsidRDefault="00536A5A" w:rsidP="00536A5A">
      <w:pPr>
        <w:ind w:left="1441" w:right="2161"/>
        <w:rPr>
          <w:lang w:val="ru-RU"/>
        </w:rPr>
      </w:pPr>
      <w:r w:rsidRPr="00485995">
        <w:rPr>
          <w:color w:val="000000"/>
          <w:lang w:val="ru-RU"/>
        </w:rPr>
        <w:t xml:space="preserve">Не пойду больше в </w:t>
      </w:r>
      <w:proofErr w:type="spellStart"/>
      <w:r w:rsidRPr="00485995">
        <w:rPr>
          <w:color w:val="000000"/>
          <w:lang w:val="ru-RU"/>
        </w:rPr>
        <w:t>запертю</w:t>
      </w:r>
      <w:proofErr w:type="spellEnd"/>
      <w:r w:rsidRPr="00485995">
        <w:rPr>
          <w:color w:val="000000"/>
          <w:lang w:val="ru-RU"/>
        </w:rPr>
        <w:t>. Убьюсь лучше, а не пойду.</w:t>
      </w:r>
    </w:p>
    <w:p w14:paraId="104A7605" w14:textId="77777777" w:rsidR="00536A5A" w:rsidRPr="00485995" w:rsidRDefault="00536A5A" w:rsidP="00536A5A">
      <w:pPr>
        <w:rPr>
          <w:lang w:val="ru-RU"/>
        </w:rPr>
      </w:pPr>
    </w:p>
    <w:p w14:paraId="139E5E55" w14:textId="77777777" w:rsidR="00536A5A" w:rsidRPr="00485995" w:rsidRDefault="00536A5A" w:rsidP="00536A5A">
      <w:pPr>
        <w:ind w:left="3166"/>
        <w:rPr>
          <w:lang w:val="ru-RU"/>
        </w:rPr>
      </w:pPr>
      <w:r w:rsidRPr="00485995">
        <w:rPr>
          <w:color w:val="000000"/>
          <w:lang w:val="ru-RU"/>
        </w:rPr>
        <w:t>ОТЕЦ МИХАИЛ</w:t>
      </w:r>
    </w:p>
    <w:p w14:paraId="3D95A56A" w14:textId="77777777" w:rsidR="00536A5A" w:rsidRPr="00485995" w:rsidRDefault="00536A5A" w:rsidP="00536A5A">
      <w:pPr>
        <w:ind w:left="1441" w:right="2161"/>
        <w:rPr>
          <w:lang w:val="ru-RU"/>
        </w:rPr>
      </w:pPr>
      <w:r w:rsidRPr="00485995">
        <w:rPr>
          <w:color w:val="000000"/>
          <w:lang w:val="ru-RU"/>
        </w:rPr>
        <w:t>Хочешь поставить себя на место Бога? Решать, кому жить, а кому - нет? Став Богом, ты останешься без Бога.</w:t>
      </w:r>
    </w:p>
    <w:p w14:paraId="30F7B8BD" w14:textId="77777777" w:rsidR="00536A5A" w:rsidRPr="00485995" w:rsidRDefault="00536A5A" w:rsidP="00536A5A">
      <w:pPr>
        <w:rPr>
          <w:lang w:val="ru-RU"/>
        </w:rPr>
      </w:pPr>
    </w:p>
    <w:p w14:paraId="2A76ED59" w14:textId="77777777" w:rsidR="00536A5A" w:rsidRPr="00485995" w:rsidRDefault="00536A5A" w:rsidP="00536A5A">
      <w:pPr>
        <w:ind w:left="3166"/>
        <w:rPr>
          <w:lang w:val="ru-RU"/>
        </w:rPr>
      </w:pPr>
      <w:r w:rsidRPr="00485995">
        <w:rPr>
          <w:color w:val="000000"/>
          <w:lang w:val="ru-RU"/>
        </w:rPr>
        <w:t>МАКУРИН</w:t>
      </w:r>
    </w:p>
    <w:p w14:paraId="2F7C3C23" w14:textId="77777777" w:rsidR="00536A5A" w:rsidRPr="00485995" w:rsidRDefault="00536A5A" w:rsidP="00536A5A">
      <w:pPr>
        <w:ind w:left="1441" w:right="2161"/>
        <w:rPr>
          <w:lang w:val="ru-RU"/>
        </w:rPr>
      </w:pPr>
      <w:r w:rsidRPr="00485995">
        <w:rPr>
          <w:color w:val="000000"/>
          <w:lang w:val="ru-RU"/>
        </w:rPr>
        <w:t>Так я ж щас не за других решаю, за себя.</w:t>
      </w:r>
    </w:p>
    <w:p w14:paraId="4C1BC529" w14:textId="77777777" w:rsidR="00536A5A" w:rsidRPr="00485995" w:rsidRDefault="00536A5A" w:rsidP="00536A5A">
      <w:pPr>
        <w:rPr>
          <w:lang w:val="ru-RU"/>
        </w:rPr>
      </w:pPr>
    </w:p>
    <w:p w14:paraId="60678372" w14:textId="77777777" w:rsidR="00536A5A" w:rsidRPr="00485995" w:rsidRDefault="00536A5A" w:rsidP="00536A5A">
      <w:pPr>
        <w:ind w:left="3166"/>
        <w:rPr>
          <w:lang w:val="ru-RU"/>
        </w:rPr>
      </w:pPr>
      <w:r w:rsidRPr="00485995">
        <w:rPr>
          <w:color w:val="000000"/>
          <w:lang w:val="ru-RU"/>
        </w:rPr>
        <w:t>ОТЕЦ МИХАИЛ</w:t>
      </w:r>
    </w:p>
    <w:p w14:paraId="7E2A862D" w14:textId="77777777" w:rsidR="00536A5A" w:rsidRPr="00485995" w:rsidRDefault="00536A5A" w:rsidP="00536A5A">
      <w:pPr>
        <w:ind w:left="1441" w:right="2161"/>
        <w:rPr>
          <w:lang w:val="ru-RU"/>
        </w:rPr>
      </w:pPr>
      <w:r w:rsidRPr="00485995">
        <w:rPr>
          <w:color w:val="000000"/>
          <w:lang w:val="ru-RU"/>
        </w:rPr>
        <w:t>За других ты уже порешал. Убийство — это одно дело, страшный грех, но его можно отмаливать. А Самоубийство - совсем другое. Покаяться не получится уже. Понимаешь? Покаяние за гробом невозможно.</w:t>
      </w:r>
    </w:p>
    <w:p w14:paraId="406A5D6A" w14:textId="77777777" w:rsidR="00536A5A" w:rsidRPr="00485995" w:rsidRDefault="00536A5A" w:rsidP="00536A5A">
      <w:pPr>
        <w:rPr>
          <w:lang w:val="ru-RU"/>
        </w:rPr>
      </w:pPr>
    </w:p>
    <w:p w14:paraId="4B8E8918" w14:textId="77777777" w:rsidR="00536A5A" w:rsidRPr="00485995" w:rsidRDefault="00536A5A" w:rsidP="00536A5A">
      <w:pPr>
        <w:rPr>
          <w:lang w:val="ru-RU"/>
        </w:rPr>
      </w:pPr>
    </w:p>
    <w:p w14:paraId="362E328A" w14:textId="77777777" w:rsidR="00536A5A" w:rsidRPr="00485995" w:rsidRDefault="00536A5A" w:rsidP="00536A5A">
      <w:pPr>
        <w:rPr>
          <w:lang w:val="ru-RU"/>
        </w:rPr>
      </w:pPr>
    </w:p>
    <w:p w14:paraId="2555A34A" w14:textId="25B3B584" w:rsidR="00536A5A" w:rsidRPr="00485995" w:rsidRDefault="00536A5A" w:rsidP="00536A5A">
      <w:pPr>
        <w:rPr>
          <w:lang w:val="ru-RU"/>
        </w:rPr>
      </w:pPr>
      <w:r w:rsidRPr="00485995">
        <w:rPr>
          <w:b/>
          <w:color w:val="000000"/>
          <w:lang w:val="ru-RU"/>
        </w:rPr>
        <w:t xml:space="preserve">3-34. НАТ. ХРАМ НОЧЬ 7. </w:t>
      </w:r>
      <w:r w:rsidRPr="00485995">
        <w:rPr>
          <w:lang w:val="ru-RU"/>
        </w:rPr>
        <w:br/>
      </w:r>
      <w:r w:rsidRPr="00485995">
        <w:rPr>
          <w:b/>
          <w:color w:val="000000"/>
          <w:lang w:val="ru-RU"/>
        </w:rPr>
        <w:t>БОКОВ, КОЗЫРЕВ</w:t>
      </w:r>
      <w:r w:rsidR="002104FF">
        <w:rPr>
          <w:b/>
          <w:color w:val="000000"/>
          <w:lang w:val="ru-RU"/>
        </w:rPr>
        <w:t>, топтун 3, топтун 4</w:t>
      </w:r>
      <w:r w:rsidRPr="00485995">
        <w:rPr>
          <w:b/>
          <w:color w:val="000000"/>
          <w:lang w:val="ru-RU"/>
        </w:rPr>
        <w:t xml:space="preserve"> (00:15)</w:t>
      </w:r>
      <w:r w:rsidRPr="00485995">
        <w:rPr>
          <w:lang w:val="ru-RU"/>
        </w:rPr>
        <w:br/>
      </w:r>
    </w:p>
    <w:p w14:paraId="6166087A" w14:textId="77777777" w:rsidR="00536A5A" w:rsidRPr="00485995" w:rsidRDefault="00536A5A" w:rsidP="00536A5A">
      <w:pPr>
        <w:rPr>
          <w:lang w:val="ru-RU"/>
        </w:rPr>
      </w:pPr>
      <w:r w:rsidRPr="00485995">
        <w:rPr>
          <w:color w:val="000000"/>
          <w:lang w:val="ru-RU"/>
        </w:rPr>
        <w:t>Боков и Козырев с выключенными фарами подъезжают к храму. Выходят.</w:t>
      </w:r>
    </w:p>
    <w:p w14:paraId="22600BCF" w14:textId="77777777" w:rsidR="00536A5A" w:rsidRPr="00485995" w:rsidRDefault="00536A5A" w:rsidP="00536A5A">
      <w:pPr>
        <w:rPr>
          <w:lang w:val="ru-RU"/>
        </w:rPr>
      </w:pPr>
    </w:p>
    <w:p w14:paraId="59B1D5B8" w14:textId="77777777" w:rsidR="00536A5A" w:rsidRPr="00485995" w:rsidRDefault="00536A5A" w:rsidP="00536A5A">
      <w:pPr>
        <w:ind w:left="3166"/>
        <w:rPr>
          <w:lang w:val="ru-RU"/>
        </w:rPr>
      </w:pPr>
      <w:r w:rsidRPr="00485995">
        <w:rPr>
          <w:color w:val="000000"/>
          <w:lang w:val="ru-RU"/>
        </w:rPr>
        <w:t>БОКОВ</w:t>
      </w:r>
    </w:p>
    <w:p w14:paraId="1660E5AA" w14:textId="77777777" w:rsidR="00536A5A" w:rsidRPr="00485995" w:rsidRDefault="00536A5A" w:rsidP="00536A5A">
      <w:pPr>
        <w:ind w:left="1441" w:right="2161"/>
        <w:rPr>
          <w:lang w:val="ru-RU"/>
        </w:rPr>
      </w:pPr>
      <w:r w:rsidRPr="00485995">
        <w:rPr>
          <w:color w:val="000000"/>
          <w:lang w:val="ru-RU"/>
        </w:rPr>
        <w:t>Я с того входа пойду, ты с этого.</w:t>
      </w:r>
    </w:p>
    <w:p w14:paraId="1E575ADD" w14:textId="77777777" w:rsidR="00536A5A" w:rsidRPr="00485995" w:rsidRDefault="00536A5A" w:rsidP="00536A5A">
      <w:pPr>
        <w:rPr>
          <w:lang w:val="ru-RU"/>
        </w:rPr>
      </w:pPr>
    </w:p>
    <w:p w14:paraId="18459B4B" w14:textId="77777777" w:rsidR="00536A5A" w:rsidRPr="00485995" w:rsidRDefault="00536A5A" w:rsidP="00536A5A">
      <w:pPr>
        <w:rPr>
          <w:lang w:val="ru-RU"/>
        </w:rPr>
      </w:pPr>
      <w:r w:rsidRPr="00485995">
        <w:rPr>
          <w:color w:val="000000"/>
          <w:lang w:val="ru-RU"/>
        </w:rPr>
        <w:t>Боков делает знак оперативникам.</w:t>
      </w:r>
    </w:p>
    <w:p w14:paraId="416338E7" w14:textId="77777777" w:rsidR="00536A5A" w:rsidRPr="00485995" w:rsidRDefault="00536A5A" w:rsidP="00536A5A">
      <w:pPr>
        <w:rPr>
          <w:lang w:val="ru-RU"/>
        </w:rPr>
      </w:pPr>
    </w:p>
    <w:p w14:paraId="168AD9A6" w14:textId="77777777" w:rsidR="00536A5A" w:rsidRPr="00485995" w:rsidRDefault="00536A5A" w:rsidP="00536A5A">
      <w:pPr>
        <w:ind w:left="3166"/>
        <w:rPr>
          <w:lang w:val="ru-RU"/>
        </w:rPr>
      </w:pPr>
      <w:r w:rsidRPr="00485995">
        <w:rPr>
          <w:color w:val="000000"/>
          <w:lang w:val="ru-RU"/>
        </w:rPr>
        <w:t>БОКОВ</w:t>
      </w:r>
    </w:p>
    <w:p w14:paraId="67CC8613" w14:textId="77777777" w:rsidR="00536A5A" w:rsidRPr="00485995" w:rsidRDefault="00536A5A" w:rsidP="00536A5A">
      <w:pPr>
        <w:ind w:left="1441" w:right="2161"/>
        <w:rPr>
          <w:lang w:val="ru-RU"/>
        </w:rPr>
      </w:pPr>
      <w:r w:rsidRPr="00485995">
        <w:rPr>
          <w:color w:val="000000"/>
          <w:lang w:val="ru-RU"/>
        </w:rPr>
        <w:t>Прикрывайте.</w:t>
      </w:r>
    </w:p>
    <w:p w14:paraId="2C407FC3" w14:textId="77777777" w:rsidR="00536A5A" w:rsidRPr="00485995" w:rsidRDefault="00536A5A" w:rsidP="00536A5A">
      <w:pPr>
        <w:rPr>
          <w:lang w:val="ru-RU"/>
        </w:rPr>
      </w:pPr>
    </w:p>
    <w:p w14:paraId="41723528" w14:textId="77777777" w:rsidR="00536A5A" w:rsidRPr="00485995" w:rsidRDefault="00536A5A" w:rsidP="00536A5A">
      <w:pPr>
        <w:rPr>
          <w:lang w:val="ru-RU"/>
        </w:rPr>
      </w:pPr>
      <w:r w:rsidRPr="00485995">
        <w:rPr>
          <w:color w:val="000000"/>
          <w:lang w:val="ru-RU"/>
        </w:rPr>
        <w:t>Расходятся. Боков, пригибаясь под окнами с витражами, бежит к основному входу, Козырев - к подсобным помещениям.</w:t>
      </w:r>
    </w:p>
    <w:p w14:paraId="556E06C9" w14:textId="77777777" w:rsidR="00536A5A" w:rsidRPr="00485995" w:rsidRDefault="00536A5A" w:rsidP="00536A5A">
      <w:pPr>
        <w:rPr>
          <w:lang w:val="ru-RU"/>
        </w:rPr>
      </w:pPr>
    </w:p>
    <w:p w14:paraId="79074341" w14:textId="699EEF38" w:rsidR="00536A5A" w:rsidRPr="00485995" w:rsidRDefault="00536A5A" w:rsidP="00536A5A">
      <w:pPr>
        <w:rPr>
          <w:lang w:val="ru-RU"/>
        </w:rPr>
      </w:pPr>
      <w:r w:rsidRPr="00485995">
        <w:rPr>
          <w:b/>
          <w:color w:val="000000"/>
          <w:lang w:val="ru-RU"/>
        </w:rPr>
        <w:t xml:space="preserve">3-35. НАТ. ХРАМ НОЧЬ 7. </w:t>
      </w:r>
      <w:r w:rsidRPr="00485995">
        <w:rPr>
          <w:lang w:val="ru-RU"/>
        </w:rPr>
        <w:br/>
      </w:r>
      <w:r w:rsidRPr="00485995">
        <w:rPr>
          <w:b/>
          <w:color w:val="000000"/>
          <w:lang w:val="ru-RU"/>
        </w:rPr>
        <w:t>КОЗЫРЕВ, МАКУРИН, ОТЕЦ МИХАИЛ</w:t>
      </w:r>
      <w:r w:rsidR="002104FF">
        <w:rPr>
          <w:b/>
          <w:color w:val="000000"/>
          <w:lang w:val="ru-RU"/>
        </w:rPr>
        <w:t>, кошка</w:t>
      </w:r>
      <w:r w:rsidRPr="00485995">
        <w:rPr>
          <w:b/>
          <w:color w:val="000000"/>
          <w:lang w:val="ru-RU"/>
        </w:rPr>
        <w:t xml:space="preserve"> (01:13)</w:t>
      </w:r>
      <w:r w:rsidRPr="00485995">
        <w:rPr>
          <w:lang w:val="ru-RU"/>
        </w:rPr>
        <w:br/>
      </w:r>
    </w:p>
    <w:p w14:paraId="26AC0695" w14:textId="77777777" w:rsidR="00536A5A" w:rsidRPr="00485995" w:rsidRDefault="00536A5A" w:rsidP="00536A5A">
      <w:pPr>
        <w:rPr>
          <w:lang w:val="ru-RU"/>
        </w:rPr>
      </w:pPr>
      <w:r w:rsidRPr="00485995">
        <w:rPr>
          <w:color w:val="000000"/>
          <w:lang w:val="ru-RU"/>
        </w:rPr>
        <w:t>Козырев осторожно открывает дверь, пистолет в руке, просачивается внутрь.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>КОЗЫРЕВ</w:t>
      </w:r>
      <w:r w:rsidRPr="00485995">
        <w:rPr>
          <w:lang w:val="ru-RU"/>
        </w:rPr>
        <w:br/>
      </w:r>
      <w:proofErr w:type="spellStart"/>
      <w:r w:rsidRPr="00485995">
        <w:rPr>
          <w:color w:val="000000"/>
          <w:lang w:val="ru-RU"/>
        </w:rPr>
        <w:t>Макурин</w:t>
      </w:r>
      <w:proofErr w:type="spellEnd"/>
      <w:r w:rsidRPr="00485995">
        <w:rPr>
          <w:color w:val="000000"/>
          <w:lang w:val="ru-RU"/>
        </w:rPr>
        <w:t>, спокойно, руки над головой подними, и ложись на пол, руки чтоб я видел. Давай, давай, быстро!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 xml:space="preserve">В открытую Козыревым дверь вбегает кошка, он на секунду отвлекается и этой секунды достаточно, чтобы </w:t>
      </w:r>
      <w:proofErr w:type="spellStart"/>
      <w:r w:rsidRPr="00485995">
        <w:rPr>
          <w:color w:val="000000"/>
          <w:lang w:val="ru-RU"/>
        </w:rPr>
        <w:t>Макурин</w:t>
      </w:r>
      <w:proofErr w:type="spellEnd"/>
      <w:r w:rsidRPr="00485995">
        <w:rPr>
          <w:color w:val="000000"/>
          <w:lang w:val="ru-RU"/>
        </w:rPr>
        <w:t xml:space="preserve"> вдруг преобразился и в резком прыжке оказался с ножом у горла священника.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>МАКУРИН</w:t>
      </w:r>
      <w:r w:rsidRPr="00485995">
        <w:rPr>
          <w:lang w:val="ru-RU"/>
        </w:rPr>
        <w:br/>
      </w:r>
      <w:proofErr w:type="spellStart"/>
      <w:proofErr w:type="gramStart"/>
      <w:r w:rsidRPr="00485995">
        <w:rPr>
          <w:color w:val="000000"/>
          <w:lang w:val="ru-RU"/>
        </w:rPr>
        <w:t>Нахуйпошёл,сука</w:t>
      </w:r>
      <w:proofErr w:type="spellEnd"/>
      <w:proofErr w:type="gramEnd"/>
      <w:r w:rsidRPr="00485995">
        <w:rPr>
          <w:color w:val="000000"/>
          <w:lang w:val="ru-RU"/>
        </w:rPr>
        <w:t xml:space="preserve">, </w:t>
      </w:r>
      <w:proofErr w:type="spellStart"/>
      <w:r w:rsidRPr="00485995">
        <w:rPr>
          <w:color w:val="000000"/>
          <w:lang w:val="ru-RU"/>
        </w:rPr>
        <w:t>отсюдова</w:t>
      </w:r>
      <w:proofErr w:type="spellEnd"/>
      <w:r w:rsidRPr="00485995">
        <w:rPr>
          <w:color w:val="000000"/>
          <w:lang w:val="ru-RU"/>
        </w:rPr>
        <w:t xml:space="preserve">. Я ему ща башку отрежу! </w:t>
      </w:r>
      <w:proofErr w:type="spellStart"/>
      <w:r w:rsidRPr="00485995">
        <w:rPr>
          <w:color w:val="000000"/>
          <w:lang w:val="ru-RU"/>
        </w:rPr>
        <w:t>Волыну</w:t>
      </w:r>
      <w:proofErr w:type="spellEnd"/>
      <w:r w:rsidRPr="00485995">
        <w:rPr>
          <w:color w:val="000000"/>
          <w:lang w:val="ru-RU"/>
        </w:rPr>
        <w:t xml:space="preserve"> бросай. Чтоб я видел! До трёх считаю!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>Козырев аккуратно и медленно кладёт пистолет себе под ноги.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>МАКУРИН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>(в ухо священнику)</w:t>
      </w:r>
      <w:r w:rsidRPr="00485995">
        <w:rPr>
          <w:lang w:val="ru-RU"/>
        </w:rPr>
        <w:br/>
      </w:r>
      <w:proofErr w:type="spellStart"/>
      <w:proofErr w:type="gramStart"/>
      <w:r w:rsidRPr="00485995">
        <w:rPr>
          <w:color w:val="000000"/>
          <w:lang w:val="ru-RU"/>
        </w:rPr>
        <w:t>Сдал,сука</w:t>
      </w:r>
      <w:proofErr w:type="spellEnd"/>
      <w:proofErr w:type="gramEnd"/>
      <w:r w:rsidRPr="00485995">
        <w:rPr>
          <w:color w:val="000000"/>
          <w:lang w:val="ru-RU"/>
        </w:rPr>
        <w:t xml:space="preserve">! А я тебе верил. </w:t>
      </w:r>
      <w:proofErr w:type="spellStart"/>
      <w:r w:rsidRPr="00485995">
        <w:rPr>
          <w:color w:val="000000"/>
          <w:lang w:val="ru-RU"/>
        </w:rPr>
        <w:t>Ихулиот</w:t>
      </w:r>
      <w:proofErr w:type="spellEnd"/>
      <w:r w:rsidRPr="00485995">
        <w:rPr>
          <w:color w:val="000000"/>
          <w:lang w:val="ru-RU"/>
        </w:rPr>
        <w:t xml:space="preserve"> этой веры толку?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>Прижимает нож к горлу священника.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>ЗВОН РАЗБИТОГО СТЕКЛА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>В череде изображений святых - дырка.</w:t>
      </w:r>
      <w:r w:rsidRPr="00485995">
        <w:rPr>
          <w:lang w:val="ru-RU"/>
        </w:rPr>
        <w:br/>
      </w:r>
      <w:proofErr w:type="spellStart"/>
      <w:r w:rsidRPr="00485995">
        <w:rPr>
          <w:color w:val="000000"/>
          <w:lang w:val="ru-RU"/>
        </w:rPr>
        <w:t>Макурин</w:t>
      </w:r>
      <w:proofErr w:type="spellEnd"/>
      <w:r w:rsidRPr="00485995">
        <w:rPr>
          <w:color w:val="000000"/>
          <w:lang w:val="ru-RU"/>
        </w:rPr>
        <w:t xml:space="preserve"> резко поворачивается.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>МАКУРИН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>Кто там? Выходи давай!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lastRenderedPageBreak/>
        <w:t xml:space="preserve">Козырев хватает пистолет с пола, но выстрелить не успевает. </w:t>
      </w:r>
      <w:proofErr w:type="spellStart"/>
      <w:r w:rsidRPr="00485995">
        <w:rPr>
          <w:color w:val="000000"/>
          <w:lang w:val="ru-RU"/>
        </w:rPr>
        <w:t>Макурин</w:t>
      </w:r>
      <w:proofErr w:type="spellEnd"/>
      <w:r w:rsidRPr="00485995">
        <w:rPr>
          <w:color w:val="000000"/>
          <w:lang w:val="ru-RU"/>
        </w:rPr>
        <w:t xml:space="preserve"> молниеносно обернулся. “Чиркает” ножом по горлу священника и отдёргивает руку, как будто чего-то испугался. Кровь течёт на епитрахиль.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>Козырев выпускает пистолет из рук.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>ОТЕЦ МИХАИЛ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 xml:space="preserve">Господи, прости </w:t>
      </w:r>
      <w:proofErr w:type="spellStart"/>
      <w:r w:rsidRPr="00485995">
        <w:rPr>
          <w:color w:val="000000"/>
          <w:lang w:val="ru-RU"/>
        </w:rPr>
        <w:t>мя</w:t>
      </w:r>
      <w:proofErr w:type="spellEnd"/>
      <w:r w:rsidRPr="00485995">
        <w:rPr>
          <w:color w:val="000000"/>
          <w:lang w:val="ru-RU"/>
        </w:rPr>
        <w:t xml:space="preserve"> грешного, что в Храме твоём допустил я…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>(</w:t>
      </w:r>
      <w:proofErr w:type="spellStart"/>
      <w:r w:rsidRPr="00485995">
        <w:rPr>
          <w:color w:val="000000"/>
          <w:lang w:val="ru-RU"/>
        </w:rPr>
        <w:t>Макурину</w:t>
      </w:r>
      <w:proofErr w:type="spellEnd"/>
      <w:r w:rsidRPr="00485995">
        <w:rPr>
          <w:color w:val="000000"/>
          <w:lang w:val="ru-RU"/>
        </w:rPr>
        <w:t>)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>опусти нож, Семён, не губи душу вечную, не бери грех.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>Козырев стоит с поднятыми руками.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>КОЗЫРЕВ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>Отпусти батюшку, возьми меня, там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>(кивает на распятие)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>за меня спрос меньше будет. А здесь за меня всё дадут, что скажешь. Я знаю, как всё делать надо.</w:t>
      </w:r>
      <w:r w:rsidRPr="00485995">
        <w:rPr>
          <w:lang w:val="ru-RU"/>
        </w:rPr>
        <w:br/>
      </w:r>
      <w:proofErr w:type="spellStart"/>
      <w:r w:rsidRPr="00485995">
        <w:rPr>
          <w:color w:val="000000"/>
          <w:lang w:val="ru-RU"/>
        </w:rPr>
        <w:t>Макурин</w:t>
      </w:r>
      <w:proofErr w:type="spellEnd"/>
      <w:r w:rsidRPr="00485995">
        <w:rPr>
          <w:color w:val="000000"/>
          <w:lang w:val="ru-RU"/>
        </w:rPr>
        <w:t xml:space="preserve"> как будто задумался.</w:t>
      </w:r>
    </w:p>
    <w:p w14:paraId="3085403F" w14:textId="77777777" w:rsidR="00536A5A" w:rsidRPr="00485995" w:rsidRDefault="00536A5A" w:rsidP="00536A5A">
      <w:pPr>
        <w:rPr>
          <w:lang w:val="ru-RU"/>
        </w:rPr>
      </w:pPr>
    </w:p>
    <w:p w14:paraId="02FE7A9F" w14:textId="77777777" w:rsidR="00536A5A" w:rsidRPr="00485995" w:rsidRDefault="00536A5A" w:rsidP="00536A5A">
      <w:pPr>
        <w:rPr>
          <w:lang w:val="ru-RU"/>
        </w:rPr>
      </w:pPr>
      <w:r w:rsidRPr="00485995">
        <w:rPr>
          <w:b/>
          <w:color w:val="000000"/>
          <w:lang w:val="ru-RU"/>
        </w:rPr>
        <w:t xml:space="preserve">3-35-А. НАТ. ХРАМ НОЧЬ 7. </w:t>
      </w:r>
      <w:r w:rsidRPr="00485995">
        <w:rPr>
          <w:lang w:val="ru-RU"/>
        </w:rPr>
        <w:br/>
      </w:r>
      <w:r w:rsidRPr="00485995">
        <w:rPr>
          <w:b/>
          <w:color w:val="000000"/>
          <w:lang w:val="ru-RU"/>
        </w:rPr>
        <w:t>БОКОВ, МАКУРИН, ОТЕЦ МИХАИЛ (00:15)</w:t>
      </w:r>
      <w:r w:rsidRPr="00485995">
        <w:rPr>
          <w:lang w:val="ru-RU"/>
        </w:rPr>
        <w:br/>
      </w:r>
    </w:p>
    <w:p w14:paraId="77B2CF0B" w14:textId="77777777" w:rsidR="00536A5A" w:rsidRPr="00485995" w:rsidRDefault="00536A5A" w:rsidP="00536A5A">
      <w:pPr>
        <w:rPr>
          <w:lang w:val="ru-RU"/>
        </w:rPr>
      </w:pPr>
      <w:r w:rsidRPr="00485995">
        <w:rPr>
          <w:color w:val="000000"/>
          <w:lang w:val="ru-RU"/>
        </w:rPr>
        <w:t>Боков пытается прицелиться, но позиция у него крайне неудобная: кусок выбитого окна и довольно большое расстояние.</w:t>
      </w:r>
    </w:p>
    <w:p w14:paraId="21BDDC6D" w14:textId="77777777" w:rsidR="00536A5A" w:rsidRPr="00485995" w:rsidRDefault="00536A5A" w:rsidP="00536A5A">
      <w:pPr>
        <w:rPr>
          <w:lang w:val="ru-RU"/>
        </w:rPr>
      </w:pPr>
    </w:p>
    <w:p w14:paraId="0BBDFCB8" w14:textId="77777777" w:rsidR="00536A5A" w:rsidRPr="00485995" w:rsidRDefault="00536A5A" w:rsidP="00536A5A">
      <w:pPr>
        <w:rPr>
          <w:lang w:val="ru-RU"/>
        </w:rPr>
      </w:pPr>
      <w:proofErr w:type="spellStart"/>
      <w:r w:rsidRPr="00485995">
        <w:rPr>
          <w:color w:val="000000"/>
          <w:lang w:val="ru-RU"/>
        </w:rPr>
        <w:t>Макурин</w:t>
      </w:r>
      <w:proofErr w:type="spellEnd"/>
      <w:r w:rsidRPr="00485995">
        <w:rPr>
          <w:color w:val="000000"/>
          <w:lang w:val="ru-RU"/>
        </w:rPr>
        <w:t xml:space="preserve"> все время в движении, из горла священника сочится кровь. Боков выбирает позицию.</w:t>
      </w:r>
    </w:p>
    <w:p w14:paraId="1294DE63" w14:textId="77777777" w:rsidR="00536A5A" w:rsidRPr="00485995" w:rsidRDefault="00536A5A" w:rsidP="00536A5A">
      <w:pPr>
        <w:rPr>
          <w:lang w:val="ru-RU"/>
        </w:rPr>
      </w:pPr>
    </w:p>
    <w:p w14:paraId="742430A3" w14:textId="77777777" w:rsidR="00536A5A" w:rsidRPr="00485995" w:rsidRDefault="00536A5A" w:rsidP="00536A5A">
      <w:pPr>
        <w:rPr>
          <w:lang w:val="ru-RU"/>
        </w:rPr>
      </w:pPr>
      <w:r w:rsidRPr="00485995">
        <w:rPr>
          <w:b/>
          <w:color w:val="000000"/>
          <w:lang w:val="ru-RU"/>
        </w:rPr>
        <w:t xml:space="preserve">3-35-В. НАТ. ХРАМ НОЧЬ 7. </w:t>
      </w:r>
      <w:r w:rsidRPr="00485995">
        <w:rPr>
          <w:lang w:val="ru-RU"/>
        </w:rPr>
        <w:br/>
      </w:r>
      <w:r w:rsidRPr="00485995">
        <w:rPr>
          <w:b/>
          <w:color w:val="000000"/>
          <w:lang w:val="ru-RU"/>
        </w:rPr>
        <w:t>КОЗЫРЕВ, МАКУРИН, ОТЕЦ МИХАИЛ (01:38)</w:t>
      </w:r>
      <w:r w:rsidRPr="00485995">
        <w:rPr>
          <w:lang w:val="ru-RU"/>
        </w:rPr>
        <w:br/>
      </w:r>
    </w:p>
    <w:p w14:paraId="2B6AD1A8" w14:textId="77777777" w:rsidR="00536A5A" w:rsidRPr="00485995" w:rsidRDefault="00536A5A" w:rsidP="00536A5A">
      <w:pPr>
        <w:ind w:left="3166"/>
        <w:rPr>
          <w:lang w:val="ru-RU"/>
        </w:rPr>
      </w:pPr>
      <w:r w:rsidRPr="00485995">
        <w:rPr>
          <w:color w:val="000000"/>
          <w:lang w:val="ru-RU"/>
        </w:rPr>
        <w:t>КОЗЫРЕВ</w:t>
      </w:r>
    </w:p>
    <w:p w14:paraId="3BF9D7FF" w14:textId="77777777" w:rsidR="00536A5A" w:rsidRPr="00485995" w:rsidRDefault="00536A5A" w:rsidP="00536A5A">
      <w:pPr>
        <w:ind w:left="1441" w:right="2161"/>
        <w:rPr>
          <w:lang w:val="ru-RU"/>
        </w:rPr>
      </w:pPr>
      <w:r w:rsidRPr="00485995">
        <w:rPr>
          <w:color w:val="000000"/>
          <w:lang w:val="ru-RU"/>
        </w:rPr>
        <w:t>И я тебе верю. Верю. И я тебе помогу.</w:t>
      </w:r>
    </w:p>
    <w:p w14:paraId="7AE033CA" w14:textId="77777777" w:rsidR="00536A5A" w:rsidRPr="00485995" w:rsidRDefault="00536A5A" w:rsidP="00536A5A">
      <w:pPr>
        <w:rPr>
          <w:lang w:val="ru-RU"/>
        </w:rPr>
      </w:pPr>
    </w:p>
    <w:p w14:paraId="062FCAA4" w14:textId="77777777" w:rsidR="00536A5A" w:rsidRPr="00485995" w:rsidRDefault="00536A5A" w:rsidP="00536A5A">
      <w:pPr>
        <w:ind w:left="3166"/>
        <w:rPr>
          <w:lang w:val="ru-RU"/>
        </w:rPr>
      </w:pPr>
      <w:r w:rsidRPr="00485995">
        <w:rPr>
          <w:color w:val="000000"/>
          <w:lang w:val="ru-RU"/>
        </w:rPr>
        <w:t>МАКУРИН</w:t>
      </w:r>
    </w:p>
    <w:p w14:paraId="727DAB99" w14:textId="77777777" w:rsidR="00536A5A" w:rsidRPr="00485995" w:rsidRDefault="00536A5A" w:rsidP="00536A5A">
      <w:pPr>
        <w:ind w:left="1441" w:right="2161"/>
        <w:rPr>
          <w:lang w:val="ru-RU"/>
        </w:rPr>
      </w:pPr>
      <w:r w:rsidRPr="00485995">
        <w:rPr>
          <w:color w:val="000000"/>
          <w:lang w:val="ru-RU"/>
        </w:rPr>
        <w:t>Ебало завали, мусор. Вы меня живым не выпустите.</w:t>
      </w:r>
    </w:p>
    <w:p w14:paraId="5A2D0B5C" w14:textId="77777777" w:rsidR="00536A5A" w:rsidRPr="00485995" w:rsidRDefault="00536A5A" w:rsidP="00536A5A">
      <w:pPr>
        <w:rPr>
          <w:lang w:val="ru-RU"/>
        </w:rPr>
      </w:pPr>
    </w:p>
    <w:p w14:paraId="0D19AF27" w14:textId="77777777" w:rsidR="00536A5A" w:rsidRPr="00485995" w:rsidRDefault="00536A5A" w:rsidP="00536A5A">
      <w:pPr>
        <w:rPr>
          <w:lang w:val="ru-RU"/>
        </w:rPr>
      </w:pPr>
      <w:proofErr w:type="spellStart"/>
      <w:r w:rsidRPr="00485995">
        <w:rPr>
          <w:color w:val="000000"/>
          <w:lang w:val="ru-RU"/>
        </w:rPr>
        <w:t>Макурин</w:t>
      </w:r>
      <w:proofErr w:type="spellEnd"/>
      <w:r w:rsidRPr="00485995">
        <w:rPr>
          <w:color w:val="000000"/>
          <w:lang w:val="ru-RU"/>
        </w:rPr>
        <w:t xml:space="preserve"> продвигается к выходу, прикрываясь священником, вдоль стены, чтоб не зашли за спину, роняет свечи, задевает лампады. Он как будто стал выше ростом и смелее, движения уверенные, решительные.</w:t>
      </w:r>
    </w:p>
    <w:p w14:paraId="2D611FC5" w14:textId="77777777" w:rsidR="00536A5A" w:rsidRPr="00485995" w:rsidRDefault="00536A5A" w:rsidP="00536A5A">
      <w:pPr>
        <w:rPr>
          <w:lang w:val="ru-RU"/>
        </w:rPr>
      </w:pPr>
    </w:p>
    <w:p w14:paraId="020C8FAD" w14:textId="77777777" w:rsidR="00536A5A" w:rsidRPr="00485995" w:rsidRDefault="00536A5A" w:rsidP="00536A5A">
      <w:pPr>
        <w:ind w:left="3166"/>
        <w:rPr>
          <w:lang w:val="ru-RU"/>
        </w:rPr>
      </w:pPr>
      <w:r w:rsidRPr="00485995">
        <w:rPr>
          <w:color w:val="000000"/>
          <w:lang w:val="ru-RU"/>
        </w:rPr>
        <w:t>ОТЕЦ МИХАИЛ</w:t>
      </w:r>
    </w:p>
    <w:p w14:paraId="36F0A1C9" w14:textId="77777777" w:rsidR="00536A5A" w:rsidRPr="00485995" w:rsidRDefault="00536A5A" w:rsidP="00536A5A">
      <w:pPr>
        <w:ind w:left="1441" w:right="2161"/>
        <w:rPr>
          <w:lang w:val="ru-RU"/>
        </w:rPr>
      </w:pPr>
      <w:r w:rsidRPr="00485995">
        <w:rPr>
          <w:color w:val="000000"/>
          <w:lang w:val="ru-RU"/>
        </w:rPr>
        <w:t>Господи Иисусе, спаси и сохрани, да не оставь раба твоего Семёна.</w:t>
      </w:r>
    </w:p>
    <w:p w14:paraId="487B6FDE" w14:textId="77777777" w:rsidR="00536A5A" w:rsidRPr="00485995" w:rsidRDefault="00536A5A" w:rsidP="00536A5A">
      <w:pPr>
        <w:ind w:left="2303"/>
        <w:rPr>
          <w:lang w:val="ru-RU"/>
        </w:rPr>
      </w:pPr>
      <w:r w:rsidRPr="00485995">
        <w:rPr>
          <w:color w:val="000000"/>
          <w:lang w:val="ru-RU"/>
        </w:rPr>
        <w:t>(</w:t>
      </w:r>
      <w:proofErr w:type="spellStart"/>
      <w:r w:rsidRPr="00485995">
        <w:rPr>
          <w:color w:val="000000"/>
          <w:lang w:val="ru-RU"/>
        </w:rPr>
        <w:t>Макурину</w:t>
      </w:r>
      <w:proofErr w:type="spellEnd"/>
      <w:r w:rsidRPr="00485995">
        <w:rPr>
          <w:color w:val="000000"/>
          <w:lang w:val="ru-RU"/>
        </w:rPr>
        <w:t>)</w:t>
      </w:r>
    </w:p>
    <w:p w14:paraId="427F6BF1" w14:textId="77777777" w:rsidR="00536A5A" w:rsidRPr="00485995" w:rsidRDefault="00536A5A" w:rsidP="00536A5A">
      <w:pPr>
        <w:ind w:left="1441" w:right="2161"/>
        <w:rPr>
          <w:lang w:val="ru-RU"/>
        </w:rPr>
      </w:pPr>
      <w:r w:rsidRPr="00485995">
        <w:rPr>
          <w:color w:val="000000"/>
          <w:lang w:val="ru-RU"/>
        </w:rPr>
        <w:t>Семён, ты уже натворил дел. Это от страха, от нелюбви и безысходности.</w:t>
      </w:r>
    </w:p>
    <w:p w14:paraId="2D5CE3A7" w14:textId="77777777" w:rsidR="00536A5A" w:rsidRPr="00485995" w:rsidRDefault="00536A5A" w:rsidP="00536A5A">
      <w:pPr>
        <w:rPr>
          <w:lang w:val="ru-RU"/>
        </w:rPr>
      </w:pPr>
    </w:p>
    <w:p w14:paraId="5F96551C" w14:textId="77777777" w:rsidR="00536A5A" w:rsidRPr="00485995" w:rsidRDefault="00536A5A" w:rsidP="00536A5A">
      <w:pPr>
        <w:rPr>
          <w:lang w:val="ru-RU"/>
        </w:rPr>
      </w:pPr>
      <w:r w:rsidRPr="00485995">
        <w:rPr>
          <w:color w:val="000000"/>
          <w:lang w:val="ru-RU"/>
        </w:rPr>
        <w:t xml:space="preserve">Тень </w:t>
      </w:r>
      <w:proofErr w:type="spellStart"/>
      <w:r w:rsidRPr="00485995">
        <w:rPr>
          <w:color w:val="000000"/>
          <w:lang w:val="ru-RU"/>
        </w:rPr>
        <w:t>Макурина</w:t>
      </w:r>
      <w:proofErr w:type="spellEnd"/>
      <w:r w:rsidRPr="00485995">
        <w:rPr>
          <w:color w:val="000000"/>
          <w:lang w:val="ru-RU"/>
        </w:rPr>
        <w:t xml:space="preserve"> с ножом в отблеске свечей кажется огромной и даже больше Христа на распятии.</w:t>
      </w:r>
    </w:p>
    <w:p w14:paraId="254BEC0A" w14:textId="77777777" w:rsidR="00536A5A" w:rsidRPr="00485995" w:rsidRDefault="00536A5A" w:rsidP="00536A5A">
      <w:pPr>
        <w:rPr>
          <w:lang w:val="ru-RU"/>
        </w:rPr>
      </w:pPr>
    </w:p>
    <w:p w14:paraId="6CAAFF71" w14:textId="77777777" w:rsidR="00536A5A" w:rsidRPr="00485995" w:rsidRDefault="00536A5A" w:rsidP="00536A5A">
      <w:pPr>
        <w:ind w:left="3166"/>
        <w:rPr>
          <w:lang w:val="ru-RU"/>
        </w:rPr>
      </w:pPr>
      <w:r w:rsidRPr="00485995">
        <w:rPr>
          <w:color w:val="000000"/>
          <w:lang w:val="ru-RU"/>
        </w:rPr>
        <w:t>МАКУРИН</w:t>
      </w:r>
    </w:p>
    <w:p w14:paraId="77167AA6" w14:textId="77777777" w:rsidR="00536A5A" w:rsidRPr="00485995" w:rsidRDefault="00536A5A" w:rsidP="00536A5A">
      <w:pPr>
        <w:ind w:left="1441" w:right="2161"/>
        <w:rPr>
          <w:lang w:val="ru-RU"/>
        </w:rPr>
      </w:pPr>
      <w:r w:rsidRPr="00485995">
        <w:rPr>
          <w:color w:val="000000"/>
          <w:lang w:val="ru-RU"/>
        </w:rPr>
        <w:t>Машину мне давай!</w:t>
      </w:r>
    </w:p>
    <w:p w14:paraId="346C2206" w14:textId="77777777" w:rsidR="00536A5A" w:rsidRPr="00485995" w:rsidRDefault="00536A5A" w:rsidP="00536A5A">
      <w:pPr>
        <w:rPr>
          <w:lang w:val="ru-RU"/>
        </w:rPr>
      </w:pPr>
    </w:p>
    <w:p w14:paraId="3362136D" w14:textId="77777777" w:rsidR="00536A5A" w:rsidRPr="00485995" w:rsidRDefault="00536A5A" w:rsidP="00536A5A">
      <w:pPr>
        <w:ind w:left="3166"/>
        <w:rPr>
          <w:lang w:val="ru-RU"/>
        </w:rPr>
      </w:pPr>
      <w:r w:rsidRPr="00485995">
        <w:rPr>
          <w:color w:val="000000"/>
          <w:lang w:val="ru-RU"/>
        </w:rPr>
        <w:t>КОЗЫРЕВ</w:t>
      </w:r>
    </w:p>
    <w:p w14:paraId="54900EDE" w14:textId="77777777" w:rsidR="00536A5A" w:rsidRPr="00485995" w:rsidRDefault="00536A5A" w:rsidP="00536A5A">
      <w:pPr>
        <w:ind w:left="1441" w:right="2161"/>
        <w:rPr>
          <w:lang w:val="ru-RU"/>
        </w:rPr>
      </w:pPr>
      <w:r w:rsidRPr="00485995">
        <w:rPr>
          <w:color w:val="000000"/>
          <w:lang w:val="ru-RU"/>
        </w:rPr>
        <w:t>Хорошо, машина будет. Что ещё?</w:t>
      </w:r>
    </w:p>
    <w:p w14:paraId="3597456C" w14:textId="77777777" w:rsidR="00536A5A" w:rsidRPr="00485995" w:rsidRDefault="00536A5A" w:rsidP="00536A5A">
      <w:pPr>
        <w:rPr>
          <w:lang w:val="ru-RU"/>
        </w:rPr>
      </w:pPr>
    </w:p>
    <w:p w14:paraId="074F13DC" w14:textId="77777777" w:rsidR="00536A5A" w:rsidRPr="00485995" w:rsidRDefault="00536A5A" w:rsidP="00536A5A">
      <w:pPr>
        <w:ind w:left="3166"/>
        <w:rPr>
          <w:lang w:val="ru-RU"/>
        </w:rPr>
      </w:pPr>
      <w:r w:rsidRPr="00485995">
        <w:rPr>
          <w:color w:val="000000"/>
          <w:lang w:val="ru-RU"/>
        </w:rPr>
        <w:t>МАКУРИН</w:t>
      </w:r>
    </w:p>
    <w:p w14:paraId="7FB9874E" w14:textId="77777777" w:rsidR="00536A5A" w:rsidRPr="00485995" w:rsidRDefault="00536A5A" w:rsidP="00536A5A">
      <w:pPr>
        <w:ind w:left="1441" w:right="2161"/>
        <w:rPr>
          <w:lang w:val="ru-RU"/>
        </w:rPr>
      </w:pPr>
      <w:r w:rsidRPr="00485995">
        <w:rPr>
          <w:color w:val="000000"/>
          <w:lang w:val="ru-RU"/>
        </w:rPr>
        <w:t xml:space="preserve">И </w:t>
      </w:r>
      <w:proofErr w:type="spellStart"/>
      <w:r w:rsidRPr="00485995">
        <w:rPr>
          <w:color w:val="000000"/>
          <w:lang w:val="ru-RU"/>
        </w:rPr>
        <w:t>волыну</w:t>
      </w:r>
      <w:proofErr w:type="spellEnd"/>
      <w:r w:rsidRPr="00485995">
        <w:rPr>
          <w:color w:val="000000"/>
          <w:lang w:val="ru-RU"/>
        </w:rPr>
        <w:t xml:space="preserve"> толкай сюда. Медленно! Ногой! Руки не опускай!</w:t>
      </w:r>
    </w:p>
    <w:p w14:paraId="0B88B7DF" w14:textId="77777777" w:rsidR="00536A5A" w:rsidRPr="00485995" w:rsidRDefault="00536A5A" w:rsidP="00536A5A">
      <w:pPr>
        <w:rPr>
          <w:lang w:val="ru-RU"/>
        </w:rPr>
      </w:pPr>
    </w:p>
    <w:p w14:paraId="1702954B" w14:textId="77777777" w:rsidR="00536A5A" w:rsidRPr="00485995" w:rsidRDefault="00536A5A" w:rsidP="00536A5A">
      <w:pPr>
        <w:rPr>
          <w:lang w:val="ru-RU"/>
        </w:rPr>
      </w:pPr>
      <w:r w:rsidRPr="00485995">
        <w:rPr>
          <w:color w:val="000000"/>
          <w:lang w:val="ru-RU"/>
        </w:rPr>
        <w:t xml:space="preserve">Козырев толкает пистолет в сторону </w:t>
      </w:r>
      <w:proofErr w:type="spellStart"/>
      <w:r w:rsidRPr="00485995">
        <w:rPr>
          <w:color w:val="000000"/>
          <w:lang w:val="ru-RU"/>
        </w:rPr>
        <w:t>Макурина</w:t>
      </w:r>
      <w:proofErr w:type="spellEnd"/>
      <w:r w:rsidRPr="00485995">
        <w:rPr>
          <w:color w:val="000000"/>
          <w:lang w:val="ru-RU"/>
        </w:rPr>
        <w:t>. Он медленно скользит под всепрощающим взглядом Николая-Чудотворца.</w:t>
      </w:r>
    </w:p>
    <w:p w14:paraId="59262953" w14:textId="77777777" w:rsidR="00536A5A" w:rsidRPr="00485995" w:rsidRDefault="00536A5A" w:rsidP="00536A5A">
      <w:pPr>
        <w:rPr>
          <w:lang w:val="ru-RU"/>
        </w:rPr>
      </w:pPr>
    </w:p>
    <w:p w14:paraId="280C2F25" w14:textId="77777777" w:rsidR="00536A5A" w:rsidRPr="00485995" w:rsidRDefault="00536A5A" w:rsidP="00536A5A">
      <w:pPr>
        <w:ind w:left="3166"/>
        <w:rPr>
          <w:lang w:val="ru-RU"/>
        </w:rPr>
      </w:pPr>
      <w:r w:rsidRPr="00485995">
        <w:rPr>
          <w:color w:val="000000"/>
          <w:lang w:val="ru-RU"/>
        </w:rPr>
        <w:t>КОЗЫРЕВ</w:t>
      </w:r>
    </w:p>
    <w:p w14:paraId="767957AF" w14:textId="77777777" w:rsidR="00536A5A" w:rsidRPr="00485995" w:rsidRDefault="00536A5A" w:rsidP="00536A5A">
      <w:pPr>
        <w:ind w:left="1441" w:right="2161"/>
        <w:rPr>
          <w:lang w:val="ru-RU"/>
        </w:rPr>
      </w:pPr>
      <w:r w:rsidRPr="00485995">
        <w:rPr>
          <w:color w:val="000000"/>
          <w:lang w:val="ru-RU"/>
        </w:rPr>
        <w:t>Семён, ещё раз тебя прошу. Возьми меня в заложники. Пожилой человек у тебя. Вдруг сердце не выдержит? Что тогда? Заложник - твой единственный козырь</w:t>
      </w:r>
    </w:p>
    <w:p w14:paraId="2825CC16" w14:textId="77777777" w:rsidR="00536A5A" w:rsidRPr="00485995" w:rsidRDefault="00536A5A" w:rsidP="00536A5A">
      <w:pPr>
        <w:rPr>
          <w:lang w:val="ru-RU"/>
        </w:rPr>
      </w:pPr>
    </w:p>
    <w:p w14:paraId="4D13370B" w14:textId="77777777" w:rsidR="00536A5A" w:rsidRPr="00485995" w:rsidRDefault="00536A5A" w:rsidP="00536A5A">
      <w:pPr>
        <w:rPr>
          <w:lang w:val="ru-RU"/>
        </w:rPr>
      </w:pPr>
      <w:proofErr w:type="spellStart"/>
      <w:r w:rsidRPr="00485995">
        <w:rPr>
          <w:color w:val="000000"/>
          <w:lang w:val="ru-RU"/>
        </w:rPr>
        <w:t>Макурин</w:t>
      </w:r>
      <w:proofErr w:type="spellEnd"/>
      <w:r w:rsidRPr="00485995">
        <w:rPr>
          <w:color w:val="000000"/>
          <w:lang w:val="ru-RU"/>
        </w:rPr>
        <w:t>, похоже, входит в какое-то изменённое состояние. Кричит, белая пена собирается в уголках рта.</w:t>
      </w:r>
    </w:p>
    <w:p w14:paraId="75336CAC" w14:textId="77777777" w:rsidR="00536A5A" w:rsidRPr="00485995" w:rsidRDefault="00536A5A" w:rsidP="00536A5A">
      <w:pPr>
        <w:rPr>
          <w:lang w:val="ru-RU"/>
        </w:rPr>
      </w:pPr>
    </w:p>
    <w:p w14:paraId="50DCEDDB" w14:textId="77777777" w:rsidR="00536A5A" w:rsidRPr="00485995" w:rsidRDefault="00536A5A" w:rsidP="00536A5A">
      <w:pPr>
        <w:ind w:left="3166"/>
        <w:rPr>
          <w:lang w:val="ru-RU"/>
        </w:rPr>
      </w:pPr>
      <w:r w:rsidRPr="00485995">
        <w:rPr>
          <w:color w:val="000000"/>
          <w:lang w:val="ru-RU"/>
        </w:rPr>
        <w:t>МАКУРИН</w:t>
      </w:r>
    </w:p>
    <w:p w14:paraId="469DCFA3" w14:textId="77777777" w:rsidR="00536A5A" w:rsidRPr="00485995" w:rsidRDefault="00536A5A" w:rsidP="00536A5A">
      <w:pPr>
        <w:ind w:left="1441" w:right="2161"/>
        <w:rPr>
          <w:lang w:val="ru-RU"/>
        </w:rPr>
      </w:pPr>
      <w:r w:rsidRPr="00485995">
        <w:rPr>
          <w:color w:val="000000"/>
          <w:lang w:val="ru-RU"/>
        </w:rPr>
        <w:t xml:space="preserve">И тебя возьмём, все вы у меня вот </w:t>
      </w:r>
      <w:proofErr w:type="spellStart"/>
      <w:r w:rsidRPr="00485995">
        <w:rPr>
          <w:color w:val="000000"/>
          <w:lang w:val="ru-RU"/>
        </w:rPr>
        <w:t>блять</w:t>
      </w:r>
      <w:proofErr w:type="spellEnd"/>
      <w:r w:rsidRPr="00485995">
        <w:rPr>
          <w:color w:val="000000"/>
          <w:lang w:val="ru-RU"/>
        </w:rPr>
        <w:t xml:space="preserve"> где!</w:t>
      </w:r>
    </w:p>
    <w:p w14:paraId="2F337B54" w14:textId="77777777" w:rsidR="00536A5A" w:rsidRPr="00485995" w:rsidRDefault="00536A5A" w:rsidP="00536A5A">
      <w:pPr>
        <w:rPr>
          <w:lang w:val="ru-RU"/>
        </w:rPr>
      </w:pPr>
    </w:p>
    <w:p w14:paraId="650F1A8F" w14:textId="77777777" w:rsidR="00536A5A" w:rsidRPr="00485995" w:rsidRDefault="00536A5A" w:rsidP="00536A5A">
      <w:pPr>
        <w:rPr>
          <w:lang w:val="ru-RU"/>
        </w:rPr>
      </w:pPr>
      <w:r w:rsidRPr="00485995">
        <w:rPr>
          <w:color w:val="000000"/>
          <w:lang w:val="ru-RU"/>
        </w:rPr>
        <w:t>Вскидывает руку над головой и сжимает её в кулак.</w:t>
      </w:r>
    </w:p>
    <w:p w14:paraId="0F7AC003" w14:textId="77777777" w:rsidR="00536A5A" w:rsidRPr="00485995" w:rsidRDefault="00536A5A" w:rsidP="00536A5A">
      <w:pPr>
        <w:rPr>
          <w:lang w:val="ru-RU"/>
        </w:rPr>
      </w:pPr>
    </w:p>
    <w:p w14:paraId="7324E151" w14:textId="77777777" w:rsidR="00536A5A" w:rsidRPr="00485995" w:rsidRDefault="00536A5A" w:rsidP="00536A5A">
      <w:pPr>
        <w:rPr>
          <w:lang w:val="ru-RU"/>
        </w:rPr>
      </w:pPr>
      <w:r w:rsidRPr="00485995">
        <w:rPr>
          <w:color w:val="000000"/>
          <w:lang w:val="ru-RU"/>
        </w:rPr>
        <w:t>(3-35-С): Наконец Боков взял его на мушку! От напряжения на верхней губе - пот. Раздаётся выстрел.</w:t>
      </w:r>
    </w:p>
    <w:p w14:paraId="68E4E366" w14:textId="77777777" w:rsidR="00536A5A" w:rsidRPr="00485995" w:rsidRDefault="00536A5A" w:rsidP="00536A5A">
      <w:pPr>
        <w:rPr>
          <w:lang w:val="ru-RU"/>
        </w:rPr>
      </w:pPr>
    </w:p>
    <w:p w14:paraId="2FF4AD60" w14:textId="77777777" w:rsidR="00536A5A" w:rsidRPr="00485995" w:rsidRDefault="00536A5A" w:rsidP="00536A5A">
      <w:pPr>
        <w:rPr>
          <w:lang w:val="ru-RU"/>
        </w:rPr>
      </w:pPr>
      <w:proofErr w:type="spellStart"/>
      <w:r w:rsidRPr="00485995">
        <w:rPr>
          <w:color w:val="000000"/>
          <w:lang w:val="ru-RU"/>
        </w:rPr>
        <w:t>Макурин</w:t>
      </w:r>
      <w:proofErr w:type="spellEnd"/>
      <w:r w:rsidRPr="00485995">
        <w:rPr>
          <w:color w:val="000000"/>
          <w:lang w:val="ru-RU"/>
        </w:rPr>
        <w:t xml:space="preserve"> падает и воет, как жертва сеанса экзорцизма. Из предплечья бьёт струя крови.</w:t>
      </w:r>
    </w:p>
    <w:p w14:paraId="58AC163D" w14:textId="77777777" w:rsidR="00536A5A" w:rsidRPr="00485995" w:rsidRDefault="00536A5A" w:rsidP="00536A5A">
      <w:pPr>
        <w:rPr>
          <w:lang w:val="ru-RU"/>
        </w:rPr>
      </w:pPr>
    </w:p>
    <w:p w14:paraId="5CDDFE3F" w14:textId="77777777" w:rsidR="00536A5A" w:rsidRPr="00485995" w:rsidRDefault="00536A5A" w:rsidP="00536A5A">
      <w:pPr>
        <w:ind w:left="3166"/>
        <w:rPr>
          <w:lang w:val="ru-RU"/>
        </w:rPr>
      </w:pPr>
      <w:r w:rsidRPr="00485995">
        <w:rPr>
          <w:color w:val="000000"/>
          <w:lang w:val="ru-RU"/>
        </w:rPr>
        <w:t>ОТЕЦ МИХАИЛ</w:t>
      </w:r>
    </w:p>
    <w:p w14:paraId="4B6F99CB" w14:textId="77777777" w:rsidR="00536A5A" w:rsidRPr="00485995" w:rsidRDefault="00536A5A" w:rsidP="00536A5A">
      <w:pPr>
        <w:ind w:left="1441" w:right="2161"/>
        <w:rPr>
          <w:lang w:val="ru-RU"/>
        </w:rPr>
      </w:pPr>
      <w:r w:rsidRPr="00485995">
        <w:rPr>
          <w:color w:val="000000"/>
          <w:lang w:val="ru-RU"/>
        </w:rPr>
        <w:t xml:space="preserve">Отче наш иже </w:t>
      </w:r>
      <w:proofErr w:type="spellStart"/>
      <w:r w:rsidRPr="00485995">
        <w:rPr>
          <w:color w:val="000000"/>
          <w:lang w:val="ru-RU"/>
        </w:rPr>
        <w:t>еси</w:t>
      </w:r>
      <w:proofErr w:type="spellEnd"/>
      <w:r w:rsidRPr="00485995">
        <w:rPr>
          <w:color w:val="000000"/>
          <w:lang w:val="ru-RU"/>
        </w:rPr>
        <w:t xml:space="preserve"> на </w:t>
      </w:r>
      <w:proofErr w:type="spellStart"/>
      <w:r w:rsidRPr="00485995">
        <w:rPr>
          <w:color w:val="000000"/>
          <w:lang w:val="ru-RU"/>
        </w:rPr>
        <w:t>небеси</w:t>
      </w:r>
      <w:proofErr w:type="spellEnd"/>
      <w:r w:rsidRPr="00485995">
        <w:rPr>
          <w:color w:val="000000"/>
          <w:lang w:val="ru-RU"/>
        </w:rPr>
        <w:t xml:space="preserve"> да святится имя твое…</w:t>
      </w:r>
    </w:p>
    <w:p w14:paraId="136BD199" w14:textId="77777777" w:rsidR="00536A5A" w:rsidRPr="00485995" w:rsidRDefault="00536A5A" w:rsidP="00536A5A">
      <w:pPr>
        <w:rPr>
          <w:lang w:val="ru-RU"/>
        </w:rPr>
      </w:pPr>
    </w:p>
    <w:p w14:paraId="2A548DAF" w14:textId="77777777" w:rsidR="00536A5A" w:rsidRPr="00485995" w:rsidRDefault="00536A5A" w:rsidP="00536A5A">
      <w:pPr>
        <w:rPr>
          <w:lang w:val="ru-RU"/>
        </w:rPr>
      </w:pPr>
      <w:r w:rsidRPr="00485995">
        <w:rPr>
          <w:color w:val="000000"/>
          <w:lang w:val="ru-RU"/>
        </w:rPr>
        <w:t xml:space="preserve">Козырев, не обращая внимания на ранение, заковывает руки </w:t>
      </w:r>
      <w:proofErr w:type="spellStart"/>
      <w:r w:rsidRPr="00485995">
        <w:rPr>
          <w:color w:val="000000"/>
          <w:lang w:val="ru-RU"/>
        </w:rPr>
        <w:t>Макурина</w:t>
      </w:r>
      <w:proofErr w:type="spellEnd"/>
      <w:r w:rsidRPr="00485995">
        <w:rPr>
          <w:color w:val="000000"/>
          <w:lang w:val="ru-RU"/>
        </w:rPr>
        <w:t xml:space="preserve"> в наручники. Боков выбивает окно полностью, сыплются осколки святых, спрыгивает в храм, подбегает и с размаху бьёт </w:t>
      </w:r>
      <w:proofErr w:type="spellStart"/>
      <w:r w:rsidRPr="00485995">
        <w:rPr>
          <w:color w:val="000000"/>
          <w:lang w:val="ru-RU"/>
        </w:rPr>
        <w:t>Макурина</w:t>
      </w:r>
      <w:proofErr w:type="spellEnd"/>
      <w:r w:rsidRPr="00485995">
        <w:rPr>
          <w:color w:val="000000"/>
          <w:lang w:val="ru-RU"/>
        </w:rPr>
        <w:t xml:space="preserve"> ногой в живот.</w:t>
      </w:r>
    </w:p>
    <w:p w14:paraId="08CC47C5" w14:textId="77777777" w:rsidR="00536A5A" w:rsidRPr="00485995" w:rsidRDefault="00536A5A" w:rsidP="00536A5A">
      <w:pPr>
        <w:rPr>
          <w:lang w:val="ru-RU"/>
        </w:rPr>
      </w:pPr>
    </w:p>
    <w:p w14:paraId="1FEA1833" w14:textId="77777777" w:rsidR="00536A5A" w:rsidRPr="00485995" w:rsidRDefault="00536A5A" w:rsidP="00536A5A">
      <w:pPr>
        <w:rPr>
          <w:lang w:val="ru-RU"/>
        </w:rPr>
      </w:pPr>
      <w:r w:rsidRPr="00485995">
        <w:rPr>
          <w:b/>
          <w:color w:val="000000"/>
          <w:lang w:val="ru-RU"/>
        </w:rPr>
        <w:t xml:space="preserve">3-35-С. НАТ. ХРАМ НОЧЬ 7. </w:t>
      </w:r>
      <w:r w:rsidRPr="00485995">
        <w:rPr>
          <w:lang w:val="ru-RU"/>
        </w:rPr>
        <w:br/>
      </w:r>
      <w:r w:rsidRPr="00485995">
        <w:rPr>
          <w:b/>
          <w:color w:val="000000"/>
          <w:lang w:val="ru-RU"/>
        </w:rPr>
        <w:t>БОКОВ (00:05)</w:t>
      </w:r>
      <w:r w:rsidRPr="00485995">
        <w:rPr>
          <w:lang w:val="ru-RU"/>
        </w:rPr>
        <w:br/>
      </w:r>
    </w:p>
    <w:p w14:paraId="72AF28E0" w14:textId="77777777" w:rsidR="00536A5A" w:rsidRPr="00485995" w:rsidRDefault="00536A5A" w:rsidP="00536A5A">
      <w:pPr>
        <w:rPr>
          <w:lang w:val="ru-RU"/>
        </w:rPr>
      </w:pPr>
      <w:r w:rsidRPr="00485995">
        <w:rPr>
          <w:color w:val="000000"/>
          <w:lang w:val="ru-RU"/>
        </w:rPr>
        <w:t xml:space="preserve">Боков, наконец, берёт </w:t>
      </w:r>
      <w:proofErr w:type="spellStart"/>
      <w:r w:rsidRPr="00485995">
        <w:rPr>
          <w:color w:val="000000"/>
          <w:lang w:val="ru-RU"/>
        </w:rPr>
        <w:t>Макурина</w:t>
      </w:r>
      <w:proofErr w:type="spellEnd"/>
      <w:r w:rsidRPr="00485995">
        <w:rPr>
          <w:color w:val="000000"/>
          <w:lang w:val="ru-RU"/>
        </w:rPr>
        <w:t xml:space="preserve"> на мушку! От напряжения на верхней губе - пот. Стреляет.</w:t>
      </w:r>
    </w:p>
    <w:p w14:paraId="44C01D19" w14:textId="77777777" w:rsidR="00536A5A" w:rsidRPr="00485995" w:rsidRDefault="00536A5A" w:rsidP="00536A5A">
      <w:pPr>
        <w:rPr>
          <w:lang w:val="ru-RU"/>
        </w:rPr>
      </w:pPr>
    </w:p>
    <w:p w14:paraId="19292E83" w14:textId="77777777" w:rsidR="00536A5A" w:rsidRPr="00485995" w:rsidRDefault="00536A5A" w:rsidP="00536A5A">
      <w:pPr>
        <w:rPr>
          <w:lang w:val="ru-RU"/>
        </w:rPr>
      </w:pPr>
      <w:r w:rsidRPr="00485995">
        <w:rPr>
          <w:b/>
          <w:color w:val="000000"/>
          <w:lang w:val="ru-RU"/>
        </w:rPr>
        <w:t xml:space="preserve">3-36. НАТ. ЛЕС НОЧЬ 7. </w:t>
      </w:r>
      <w:r w:rsidRPr="00485995">
        <w:rPr>
          <w:lang w:val="ru-RU"/>
        </w:rPr>
        <w:br/>
      </w:r>
      <w:r w:rsidRPr="00485995">
        <w:rPr>
          <w:b/>
          <w:color w:val="000000"/>
          <w:lang w:val="ru-RU"/>
        </w:rPr>
        <w:t>ДОБРОВОЛЬСКАЯ (00:25)</w:t>
      </w:r>
      <w:r w:rsidRPr="00485995">
        <w:rPr>
          <w:lang w:val="ru-RU"/>
        </w:rPr>
        <w:br/>
      </w:r>
    </w:p>
    <w:p w14:paraId="5BEA16AE" w14:textId="77777777" w:rsidR="00536A5A" w:rsidRPr="00485995" w:rsidRDefault="00536A5A" w:rsidP="00536A5A">
      <w:pPr>
        <w:rPr>
          <w:lang w:val="ru-RU"/>
        </w:rPr>
      </w:pPr>
      <w:r w:rsidRPr="00485995">
        <w:rPr>
          <w:color w:val="000000"/>
          <w:lang w:val="ru-RU"/>
        </w:rPr>
        <w:t xml:space="preserve">Добровольская сильно хромает. Неопознанных фотографий осталось совсем немного. И теперь никакие места не похожи на изображённые. В свете фонаря видит лопату, подходит ближе. Берёт </w:t>
      </w:r>
      <w:r w:rsidRPr="00485995">
        <w:rPr>
          <w:color w:val="000000"/>
          <w:lang w:val="ru-RU"/>
        </w:rPr>
        <w:lastRenderedPageBreak/>
        <w:t>её в руки, вместо костыля. Опирается. Идёт дальше. Видит поломанные ветки, как будто кто-то валялся в кустах. Идёт по следу.</w:t>
      </w:r>
      <w:r>
        <w:rPr>
          <w:color w:val="000000"/>
        </w:rPr>
        <w:t> </w:t>
      </w:r>
    </w:p>
    <w:p w14:paraId="3E74E8CD" w14:textId="77777777" w:rsidR="00536A5A" w:rsidRPr="00485995" w:rsidRDefault="00536A5A" w:rsidP="00536A5A">
      <w:pPr>
        <w:rPr>
          <w:lang w:val="ru-RU"/>
        </w:rPr>
      </w:pPr>
    </w:p>
    <w:p w14:paraId="2613E747" w14:textId="77777777" w:rsidR="00536A5A" w:rsidRPr="00485995" w:rsidRDefault="00536A5A" w:rsidP="00536A5A">
      <w:pPr>
        <w:rPr>
          <w:lang w:val="ru-RU"/>
        </w:rPr>
      </w:pPr>
      <w:r w:rsidRPr="00485995">
        <w:rPr>
          <w:b/>
          <w:color w:val="000000"/>
          <w:lang w:val="ru-RU"/>
        </w:rPr>
        <w:t xml:space="preserve">3-37. ИНТ. БОЛЬНИЦА ОДИНЦОВО.ПАЛАТА НОЧЬ 7. </w:t>
      </w:r>
      <w:r w:rsidRPr="00485995">
        <w:rPr>
          <w:lang w:val="ru-RU"/>
        </w:rPr>
        <w:br/>
      </w:r>
      <w:r w:rsidRPr="00485995">
        <w:rPr>
          <w:b/>
          <w:color w:val="000000"/>
          <w:lang w:val="ru-RU"/>
        </w:rPr>
        <w:t>БОКОВ, КОЗЫРЕВ, МАКУРИН, ДЕЖУРНЫЙ ВРАЧ (01:13)</w:t>
      </w:r>
      <w:r w:rsidRPr="00485995">
        <w:rPr>
          <w:lang w:val="ru-RU"/>
        </w:rPr>
        <w:br/>
      </w:r>
    </w:p>
    <w:p w14:paraId="649C4A5C" w14:textId="77777777" w:rsidR="00536A5A" w:rsidRPr="00485995" w:rsidRDefault="00536A5A" w:rsidP="00536A5A">
      <w:pPr>
        <w:rPr>
          <w:lang w:val="ru-RU"/>
        </w:rPr>
      </w:pPr>
      <w:r w:rsidRPr="00485995">
        <w:rPr>
          <w:color w:val="000000"/>
          <w:lang w:val="ru-RU"/>
        </w:rPr>
        <w:t xml:space="preserve">На кровати - </w:t>
      </w:r>
      <w:proofErr w:type="spellStart"/>
      <w:r w:rsidRPr="00485995">
        <w:rPr>
          <w:color w:val="000000"/>
          <w:lang w:val="ru-RU"/>
        </w:rPr>
        <w:t>Макурин</w:t>
      </w:r>
      <w:proofErr w:type="spellEnd"/>
      <w:r w:rsidRPr="00485995">
        <w:rPr>
          <w:color w:val="000000"/>
          <w:lang w:val="ru-RU"/>
        </w:rPr>
        <w:t xml:space="preserve"> с кровоточащей раной руки. Он бледный, дрожит, открывает глаза, приходит в сознание. Пристегнут к железной спинке кровати наручниками. Врач моет руки, Боков сидит у кровати, совсем близко к </w:t>
      </w:r>
      <w:proofErr w:type="spellStart"/>
      <w:r w:rsidRPr="00485995">
        <w:rPr>
          <w:color w:val="000000"/>
          <w:lang w:val="ru-RU"/>
        </w:rPr>
        <w:t>Макурину</w:t>
      </w:r>
      <w:proofErr w:type="spellEnd"/>
      <w:r w:rsidRPr="00485995">
        <w:rPr>
          <w:color w:val="000000"/>
          <w:lang w:val="ru-RU"/>
        </w:rPr>
        <w:t>, с одной стороны, Козырев - с другой.</w:t>
      </w:r>
    </w:p>
    <w:p w14:paraId="5ADD94C5" w14:textId="77777777" w:rsidR="00536A5A" w:rsidRPr="00485995" w:rsidRDefault="00536A5A" w:rsidP="00536A5A">
      <w:pPr>
        <w:rPr>
          <w:lang w:val="ru-RU"/>
        </w:rPr>
      </w:pPr>
    </w:p>
    <w:p w14:paraId="01A1323F" w14:textId="77777777" w:rsidR="00536A5A" w:rsidRPr="00485995" w:rsidRDefault="00536A5A" w:rsidP="00536A5A">
      <w:pPr>
        <w:ind w:left="3166"/>
        <w:rPr>
          <w:lang w:val="ru-RU"/>
        </w:rPr>
      </w:pPr>
      <w:r w:rsidRPr="00485995">
        <w:rPr>
          <w:color w:val="000000"/>
          <w:lang w:val="ru-RU"/>
        </w:rPr>
        <w:t>КОЗЫРЕВ</w:t>
      </w:r>
    </w:p>
    <w:p w14:paraId="201144D9" w14:textId="77777777" w:rsidR="00536A5A" w:rsidRPr="00485995" w:rsidRDefault="00536A5A" w:rsidP="00536A5A">
      <w:pPr>
        <w:ind w:left="1441" w:right="2161"/>
        <w:rPr>
          <w:lang w:val="ru-RU"/>
        </w:rPr>
      </w:pPr>
      <w:r w:rsidRPr="00485995">
        <w:rPr>
          <w:color w:val="000000"/>
          <w:lang w:val="ru-RU"/>
        </w:rPr>
        <w:t>Просто скажи, мальчик жив ещё?</w:t>
      </w:r>
    </w:p>
    <w:p w14:paraId="518B07E2" w14:textId="77777777" w:rsidR="00536A5A" w:rsidRPr="00485995" w:rsidRDefault="00536A5A" w:rsidP="00536A5A">
      <w:pPr>
        <w:rPr>
          <w:lang w:val="ru-RU"/>
        </w:rPr>
      </w:pPr>
    </w:p>
    <w:p w14:paraId="5DBA4047" w14:textId="77777777" w:rsidR="00536A5A" w:rsidRPr="00485995" w:rsidRDefault="00536A5A" w:rsidP="00536A5A">
      <w:pPr>
        <w:ind w:left="3166"/>
        <w:rPr>
          <w:lang w:val="ru-RU"/>
        </w:rPr>
      </w:pPr>
      <w:r w:rsidRPr="00485995">
        <w:rPr>
          <w:color w:val="000000"/>
          <w:lang w:val="ru-RU"/>
        </w:rPr>
        <w:t>МАКУРИН</w:t>
      </w:r>
    </w:p>
    <w:p w14:paraId="4D40DDC7" w14:textId="77777777" w:rsidR="00536A5A" w:rsidRPr="00485995" w:rsidRDefault="00536A5A" w:rsidP="00536A5A">
      <w:pPr>
        <w:ind w:left="1441" w:right="2161"/>
        <w:rPr>
          <w:lang w:val="ru-RU"/>
        </w:rPr>
      </w:pPr>
      <w:r w:rsidRPr="00485995">
        <w:rPr>
          <w:color w:val="000000"/>
          <w:lang w:val="ru-RU"/>
        </w:rPr>
        <w:t>Какой мальчик?</w:t>
      </w:r>
    </w:p>
    <w:p w14:paraId="4C88EA0B" w14:textId="77777777" w:rsidR="00536A5A" w:rsidRPr="00485995" w:rsidRDefault="00536A5A" w:rsidP="00536A5A">
      <w:pPr>
        <w:rPr>
          <w:lang w:val="ru-RU"/>
        </w:rPr>
      </w:pPr>
    </w:p>
    <w:p w14:paraId="3B877E2A" w14:textId="77777777" w:rsidR="00536A5A" w:rsidRPr="00485995" w:rsidRDefault="00536A5A" w:rsidP="00536A5A">
      <w:pPr>
        <w:ind w:left="3166"/>
        <w:rPr>
          <w:lang w:val="ru-RU"/>
        </w:rPr>
      </w:pPr>
      <w:r w:rsidRPr="00485995">
        <w:rPr>
          <w:color w:val="000000"/>
          <w:lang w:val="ru-RU"/>
        </w:rPr>
        <w:t>БОКОВ</w:t>
      </w:r>
    </w:p>
    <w:p w14:paraId="57FFE6C0" w14:textId="77777777" w:rsidR="00536A5A" w:rsidRPr="00485995" w:rsidRDefault="00536A5A" w:rsidP="00536A5A">
      <w:pPr>
        <w:ind w:left="1441" w:right="2161"/>
        <w:rPr>
          <w:lang w:val="ru-RU"/>
        </w:rPr>
      </w:pPr>
      <w:r w:rsidRPr="00485995">
        <w:rPr>
          <w:color w:val="000000"/>
          <w:lang w:val="ru-RU"/>
        </w:rPr>
        <w:t>Которого ты сегодня поймал. Где он?</w:t>
      </w:r>
    </w:p>
    <w:p w14:paraId="0F443742" w14:textId="77777777" w:rsidR="00536A5A" w:rsidRPr="00485995" w:rsidRDefault="00536A5A" w:rsidP="00536A5A">
      <w:pPr>
        <w:rPr>
          <w:lang w:val="ru-RU"/>
        </w:rPr>
      </w:pPr>
    </w:p>
    <w:p w14:paraId="47089AD8" w14:textId="77777777" w:rsidR="00536A5A" w:rsidRPr="00485995" w:rsidRDefault="00536A5A" w:rsidP="00536A5A">
      <w:pPr>
        <w:ind w:left="3166"/>
        <w:rPr>
          <w:lang w:val="ru-RU"/>
        </w:rPr>
      </w:pPr>
      <w:r w:rsidRPr="00485995">
        <w:rPr>
          <w:color w:val="000000"/>
          <w:lang w:val="ru-RU"/>
        </w:rPr>
        <w:t>МАКУРИН</w:t>
      </w:r>
    </w:p>
    <w:p w14:paraId="30292F54" w14:textId="77777777" w:rsidR="00536A5A" w:rsidRPr="00485995" w:rsidRDefault="00536A5A" w:rsidP="00536A5A">
      <w:pPr>
        <w:ind w:left="1441" w:right="2161"/>
        <w:rPr>
          <w:lang w:val="ru-RU"/>
        </w:rPr>
      </w:pPr>
      <w:r w:rsidRPr="00485995">
        <w:rPr>
          <w:color w:val="000000"/>
          <w:lang w:val="ru-RU"/>
        </w:rPr>
        <w:t>Хуй знает. Какой нахуй мальчик?</w:t>
      </w:r>
    </w:p>
    <w:p w14:paraId="370981B5" w14:textId="77777777" w:rsidR="00536A5A" w:rsidRPr="00485995" w:rsidRDefault="00536A5A" w:rsidP="00536A5A">
      <w:pPr>
        <w:rPr>
          <w:lang w:val="ru-RU"/>
        </w:rPr>
      </w:pPr>
    </w:p>
    <w:p w14:paraId="02C1CE94" w14:textId="77777777" w:rsidR="00536A5A" w:rsidRPr="00485995" w:rsidRDefault="00536A5A" w:rsidP="00536A5A">
      <w:pPr>
        <w:rPr>
          <w:lang w:val="ru-RU"/>
        </w:rPr>
      </w:pPr>
      <w:r w:rsidRPr="00485995">
        <w:rPr>
          <w:color w:val="000000"/>
          <w:lang w:val="ru-RU"/>
        </w:rPr>
        <w:t xml:space="preserve">Боков сжимает руку </w:t>
      </w:r>
      <w:proofErr w:type="spellStart"/>
      <w:r w:rsidRPr="00485995">
        <w:rPr>
          <w:color w:val="000000"/>
          <w:lang w:val="ru-RU"/>
        </w:rPr>
        <w:t>Макурина</w:t>
      </w:r>
      <w:proofErr w:type="spellEnd"/>
      <w:r w:rsidRPr="00485995">
        <w:rPr>
          <w:color w:val="000000"/>
          <w:lang w:val="ru-RU"/>
        </w:rPr>
        <w:t xml:space="preserve"> в районе ранения, тот страшно орёт.</w:t>
      </w:r>
    </w:p>
    <w:p w14:paraId="601EC4BA" w14:textId="77777777" w:rsidR="00536A5A" w:rsidRPr="00485995" w:rsidRDefault="00536A5A" w:rsidP="00536A5A">
      <w:pPr>
        <w:rPr>
          <w:lang w:val="ru-RU"/>
        </w:rPr>
      </w:pPr>
    </w:p>
    <w:p w14:paraId="176DFFEC" w14:textId="77777777" w:rsidR="00536A5A" w:rsidRPr="00485995" w:rsidRDefault="00536A5A" w:rsidP="00536A5A">
      <w:pPr>
        <w:ind w:left="3166"/>
        <w:rPr>
          <w:lang w:val="ru-RU"/>
        </w:rPr>
      </w:pPr>
      <w:r w:rsidRPr="00485995">
        <w:rPr>
          <w:color w:val="000000"/>
          <w:lang w:val="ru-RU"/>
        </w:rPr>
        <w:t>БОКОВ</w:t>
      </w:r>
    </w:p>
    <w:p w14:paraId="71FFBDE0" w14:textId="77777777" w:rsidR="00536A5A" w:rsidRPr="00485995" w:rsidRDefault="00536A5A" w:rsidP="00536A5A">
      <w:pPr>
        <w:ind w:left="1441" w:right="2161"/>
        <w:rPr>
          <w:lang w:val="ru-RU"/>
        </w:rPr>
      </w:pPr>
      <w:r w:rsidRPr="00485995">
        <w:rPr>
          <w:color w:val="000000"/>
          <w:lang w:val="ru-RU"/>
        </w:rPr>
        <w:t>Маленький мальчик, сука. На ангела похожий. Где?</w:t>
      </w:r>
    </w:p>
    <w:p w14:paraId="7B241C9A" w14:textId="77777777" w:rsidR="00536A5A" w:rsidRPr="00485995" w:rsidRDefault="00536A5A" w:rsidP="00536A5A">
      <w:pPr>
        <w:rPr>
          <w:lang w:val="ru-RU"/>
        </w:rPr>
      </w:pPr>
    </w:p>
    <w:p w14:paraId="336A453E" w14:textId="77777777" w:rsidR="00536A5A" w:rsidRPr="00485995" w:rsidRDefault="00536A5A" w:rsidP="00536A5A">
      <w:pPr>
        <w:rPr>
          <w:lang w:val="ru-RU"/>
        </w:rPr>
      </w:pPr>
      <w:r w:rsidRPr="00485995">
        <w:rPr>
          <w:color w:val="000000"/>
          <w:lang w:val="ru-RU"/>
        </w:rPr>
        <w:t>Врач отвлекается от мытья рук.</w:t>
      </w:r>
    </w:p>
    <w:p w14:paraId="0EEF3AC3" w14:textId="77777777" w:rsidR="00536A5A" w:rsidRPr="00485995" w:rsidRDefault="00536A5A" w:rsidP="00536A5A">
      <w:pPr>
        <w:rPr>
          <w:lang w:val="ru-RU"/>
        </w:rPr>
      </w:pPr>
    </w:p>
    <w:p w14:paraId="0AADF926" w14:textId="77777777" w:rsidR="00536A5A" w:rsidRPr="00485995" w:rsidRDefault="00536A5A" w:rsidP="00536A5A">
      <w:pPr>
        <w:ind w:left="3166"/>
        <w:rPr>
          <w:lang w:val="ru-RU"/>
        </w:rPr>
      </w:pPr>
      <w:r w:rsidRPr="00485995">
        <w:rPr>
          <w:color w:val="000000"/>
          <w:lang w:val="ru-RU"/>
        </w:rPr>
        <w:t>ДЕЖУРНЫЙ ВРАЧ</w:t>
      </w:r>
    </w:p>
    <w:p w14:paraId="4F3BE405" w14:textId="77777777" w:rsidR="00536A5A" w:rsidRPr="00485995" w:rsidRDefault="00536A5A" w:rsidP="00536A5A">
      <w:pPr>
        <w:ind w:left="1441" w:right="2161"/>
        <w:rPr>
          <w:lang w:val="ru-RU"/>
        </w:rPr>
      </w:pPr>
      <w:r w:rsidRPr="00485995">
        <w:rPr>
          <w:color w:val="000000"/>
          <w:lang w:val="ru-RU"/>
        </w:rPr>
        <w:t>Вышли все посторонние! Сейчас пулю вытащу, забирайте и делайте что хотите. Там.</w:t>
      </w:r>
    </w:p>
    <w:p w14:paraId="47A77D04" w14:textId="77777777" w:rsidR="00536A5A" w:rsidRPr="00485995" w:rsidRDefault="00536A5A" w:rsidP="00536A5A">
      <w:pPr>
        <w:rPr>
          <w:lang w:val="ru-RU"/>
        </w:rPr>
      </w:pPr>
    </w:p>
    <w:p w14:paraId="7F73DD30" w14:textId="77777777" w:rsidR="00536A5A" w:rsidRPr="00485995" w:rsidRDefault="00536A5A" w:rsidP="00536A5A">
      <w:pPr>
        <w:ind w:left="3166"/>
        <w:rPr>
          <w:lang w:val="ru-RU"/>
        </w:rPr>
      </w:pPr>
      <w:r w:rsidRPr="00485995">
        <w:rPr>
          <w:color w:val="000000"/>
          <w:lang w:val="ru-RU"/>
        </w:rPr>
        <w:t>МАКУРИН</w:t>
      </w:r>
    </w:p>
    <w:p w14:paraId="1AF9795E" w14:textId="77777777" w:rsidR="00536A5A" w:rsidRPr="00485995" w:rsidRDefault="00536A5A" w:rsidP="00536A5A">
      <w:pPr>
        <w:ind w:left="1441" w:right="2161"/>
        <w:rPr>
          <w:lang w:val="ru-RU"/>
        </w:rPr>
      </w:pPr>
      <w:r w:rsidRPr="00485995">
        <w:rPr>
          <w:color w:val="000000"/>
          <w:lang w:val="ru-RU"/>
        </w:rPr>
        <w:t>Мы мясо пиздили. Всё, нахуй. Вы приехали, я побежал. Какие нахуй мальчики? Нихуя никаких мальчиков не знаю.</w:t>
      </w:r>
    </w:p>
    <w:p w14:paraId="6FB1D999" w14:textId="77777777" w:rsidR="00536A5A" w:rsidRPr="00485995" w:rsidRDefault="00536A5A" w:rsidP="00536A5A">
      <w:pPr>
        <w:rPr>
          <w:lang w:val="ru-RU"/>
        </w:rPr>
      </w:pPr>
    </w:p>
    <w:p w14:paraId="14F5A33E" w14:textId="77777777" w:rsidR="00536A5A" w:rsidRPr="00485995" w:rsidRDefault="00536A5A" w:rsidP="00536A5A">
      <w:pPr>
        <w:ind w:left="3166"/>
        <w:rPr>
          <w:lang w:val="ru-RU"/>
        </w:rPr>
      </w:pPr>
      <w:r w:rsidRPr="00485995">
        <w:rPr>
          <w:color w:val="000000"/>
          <w:lang w:val="ru-RU"/>
        </w:rPr>
        <w:t>БОКОВ</w:t>
      </w:r>
    </w:p>
    <w:p w14:paraId="2E84414A" w14:textId="77777777" w:rsidR="00536A5A" w:rsidRPr="00485995" w:rsidRDefault="00536A5A" w:rsidP="00536A5A">
      <w:pPr>
        <w:ind w:left="1441" w:right="2161"/>
        <w:rPr>
          <w:lang w:val="ru-RU"/>
        </w:rPr>
      </w:pPr>
      <w:r w:rsidRPr="00485995">
        <w:rPr>
          <w:color w:val="000000"/>
          <w:lang w:val="ru-RU"/>
        </w:rPr>
        <w:t xml:space="preserve">Ща, бля, руку тебе отрежу нахуй, сразу узнаешь. Не вынуждай, </w:t>
      </w:r>
      <w:proofErr w:type="spellStart"/>
      <w:r w:rsidRPr="00485995">
        <w:rPr>
          <w:color w:val="000000"/>
          <w:lang w:val="ru-RU"/>
        </w:rPr>
        <w:t>блять</w:t>
      </w:r>
      <w:proofErr w:type="spellEnd"/>
      <w:r w:rsidRPr="00485995">
        <w:rPr>
          <w:color w:val="000000"/>
          <w:lang w:val="ru-RU"/>
        </w:rPr>
        <w:t>, меня. Где пацан?</w:t>
      </w:r>
    </w:p>
    <w:p w14:paraId="22C97D77" w14:textId="77777777" w:rsidR="00536A5A" w:rsidRPr="00485995" w:rsidRDefault="00536A5A" w:rsidP="00536A5A">
      <w:pPr>
        <w:rPr>
          <w:lang w:val="ru-RU"/>
        </w:rPr>
      </w:pPr>
    </w:p>
    <w:p w14:paraId="26DEFFF2" w14:textId="77777777" w:rsidR="00536A5A" w:rsidRPr="00485995" w:rsidRDefault="00536A5A" w:rsidP="00536A5A">
      <w:pPr>
        <w:ind w:left="3166"/>
        <w:rPr>
          <w:lang w:val="ru-RU"/>
        </w:rPr>
      </w:pPr>
      <w:r w:rsidRPr="00485995">
        <w:rPr>
          <w:color w:val="000000"/>
          <w:lang w:val="ru-RU"/>
        </w:rPr>
        <w:t>ДЕЖУРНЫЙ ВРАЧ</w:t>
      </w:r>
    </w:p>
    <w:p w14:paraId="540DA5DA" w14:textId="77777777" w:rsidR="00536A5A" w:rsidRPr="00485995" w:rsidRDefault="00536A5A" w:rsidP="00536A5A">
      <w:pPr>
        <w:ind w:left="1441" w:right="2161"/>
        <w:rPr>
          <w:lang w:val="ru-RU"/>
        </w:rPr>
      </w:pPr>
      <w:r w:rsidRPr="00485995">
        <w:rPr>
          <w:color w:val="000000"/>
          <w:lang w:val="ru-RU"/>
        </w:rPr>
        <w:t>Вышли все, я сказал.</w:t>
      </w:r>
    </w:p>
    <w:p w14:paraId="2AA08C37" w14:textId="77777777" w:rsidR="00536A5A" w:rsidRPr="00485995" w:rsidRDefault="00536A5A" w:rsidP="00536A5A">
      <w:pPr>
        <w:rPr>
          <w:lang w:val="ru-RU"/>
        </w:rPr>
      </w:pPr>
    </w:p>
    <w:p w14:paraId="6C2FE2A9" w14:textId="77777777" w:rsidR="00536A5A" w:rsidRPr="00485995" w:rsidRDefault="00536A5A" w:rsidP="00536A5A">
      <w:pPr>
        <w:ind w:left="3166"/>
        <w:rPr>
          <w:lang w:val="ru-RU"/>
        </w:rPr>
      </w:pPr>
      <w:r w:rsidRPr="00485995">
        <w:rPr>
          <w:color w:val="000000"/>
          <w:lang w:val="ru-RU"/>
        </w:rPr>
        <w:t>КОЗЫРЕВ</w:t>
      </w:r>
    </w:p>
    <w:p w14:paraId="04174E95" w14:textId="77777777" w:rsidR="00536A5A" w:rsidRPr="00485995" w:rsidRDefault="00536A5A" w:rsidP="00536A5A">
      <w:pPr>
        <w:ind w:left="1441" w:right="2161"/>
        <w:rPr>
          <w:lang w:val="ru-RU"/>
        </w:rPr>
      </w:pPr>
      <w:r w:rsidRPr="00485995">
        <w:rPr>
          <w:color w:val="000000"/>
          <w:lang w:val="ru-RU"/>
        </w:rPr>
        <w:lastRenderedPageBreak/>
        <w:t>Вы в наркоз его вводить будете? Нам это не подходит, у нас счёт на минуты идёт. И речь идёт о жизни ребёнка.</w:t>
      </w:r>
    </w:p>
    <w:p w14:paraId="0D2E4DE0" w14:textId="77777777" w:rsidR="00536A5A" w:rsidRPr="00485995" w:rsidRDefault="00536A5A" w:rsidP="00536A5A">
      <w:pPr>
        <w:rPr>
          <w:lang w:val="ru-RU"/>
        </w:rPr>
      </w:pPr>
    </w:p>
    <w:p w14:paraId="446E3024" w14:textId="77777777" w:rsidR="00536A5A" w:rsidRPr="00485995" w:rsidRDefault="00536A5A" w:rsidP="00536A5A">
      <w:pPr>
        <w:ind w:left="3166"/>
        <w:rPr>
          <w:lang w:val="ru-RU"/>
        </w:rPr>
      </w:pPr>
      <w:r w:rsidRPr="00485995">
        <w:rPr>
          <w:color w:val="000000"/>
          <w:lang w:val="ru-RU"/>
        </w:rPr>
        <w:t>ДЕЖУРНЫЙ ВРАЧ</w:t>
      </w:r>
    </w:p>
    <w:p w14:paraId="52399D88" w14:textId="77777777" w:rsidR="00536A5A" w:rsidRPr="00485995" w:rsidRDefault="00536A5A" w:rsidP="00536A5A">
      <w:pPr>
        <w:ind w:left="1441" w:right="2161"/>
        <w:rPr>
          <w:lang w:val="ru-RU"/>
        </w:rPr>
      </w:pPr>
      <w:r w:rsidRPr="00485995">
        <w:rPr>
          <w:color w:val="000000"/>
          <w:lang w:val="ru-RU"/>
        </w:rPr>
        <w:t>Обколю местным, через 15 минут забирайте.</w:t>
      </w:r>
    </w:p>
    <w:p w14:paraId="075D5D0D" w14:textId="77777777" w:rsidR="00536A5A" w:rsidRPr="00485995" w:rsidRDefault="00536A5A" w:rsidP="00536A5A">
      <w:pPr>
        <w:rPr>
          <w:lang w:val="ru-RU"/>
        </w:rPr>
      </w:pPr>
    </w:p>
    <w:p w14:paraId="23C76BC1" w14:textId="77777777" w:rsidR="00536A5A" w:rsidRPr="00485995" w:rsidRDefault="00536A5A" w:rsidP="00536A5A">
      <w:pPr>
        <w:rPr>
          <w:lang w:val="ru-RU"/>
        </w:rPr>
      </w:pPr>
      <w:r w:rsidRPr="00485995">
        <w:rPr>
          <w:color w:val="000000"/>
          <w:lang w:val="ru-RU"/>
        </w:rPr>
        <w:t>Боков и Козырев выходят.</w:t>
      </w:r>
    </w:p>
    <w:p w14:paraId="347D8F26" w14:textId="77777777" w:rsidR="00536A5A" w:rsidRPr="00485995" w:rsidRDefault="00536A5A" w:rsidP="00536A5A">
      <w:pPr>
        <w:rPr>
          <w:lang w:val="ru-RU"/>
        </w:rPr>
      </w:pPr>
    </w:p>
    <w:p w14:paraId="4FE97BF2" w14:textId="77777777" w:rsidR="00536A5A" w:rsidRPr="00485995" w:rsidRDefault="00536A5A" w:rsidP="00536A5A">
      <w:pPr>
        <w:ind w:left="3166"/>
        <w:rPr>
          <w:lang w:val="ru-RU"/>
        </w:rPr>
      </w:pPr>
      <w:r w:rsidRPr="00485995">
        <w:rPr>
          <w:color w:val="000000"/>
          <w:lang w:val="ru-RU"/>
        </w:rPr>
        <w:t>МАКУРИН</w:t>
      </w:r>
    </w:p>
    <w:p w14:paraId="4B44D645" w14:textId="77777777" w:rsidR="00536A5A" w:rsidRPr="00485995" w:rsidRDefault="00536A5A" w:rsidP="00536A5A">
      <w:pPr>
        <w:ind w:left="1441" w:right="2161"/>
        <w:rPr>
          <w:lang w:val="ru-RU"/>
        </w:rPr>
      </w:pPr>
      <w:r w:rsidRPr="00485995">
        <w:rPr>
          <w:color w:val="000000"/>
          <w:lang w:val="ru-RU"/>
        </w:rPr>
        <w:t xml:space="preserve">Лепила, я нахуй </w:t>
      </w:r>
      <w:proofErr w:type="spellStart"/>
      <w:r w:rsidRPr="00485995">
        <w:rPr>
          <w:color w:val="000000"/>
          <w:lang w:val="ru-RU"/>
        </w:rPr>
        <w:t>ваще</w:t>
      </w:r>
      <w:proofErr w:type="spellEnd"/>
      <w:r w:rsidRPr="00485995">
        <w:rPr>
          <w:color w:val="000000"/>
          <w:lang w:val="ru-RU"/>
        </w:rPr>
        <w:t xml:space="preserve"> не при делах. Скажи им. Не знаю я нихуя.</w:t>
      </w:r>
    </w:p>
    <w:p w14:paraId="2ADCE95D" w14:textId="77777777" w:rsidR="00536A5A" w:rsidRPr="00485995" w:rsidRDefault="00536A5A" w:rsidP="00536A5A">
      <w:pPr>
        <w:rPr>
          <w:lang w:val="ru-RU"/>
        </w:rPr>
      </w:pPr>
    </w:p>
    <w:p w14:paraId="77F15585" w14:textId="77777777" w:rsidR="00536A5A" w:rsidRPr="00485995" w:rsidRDefault="00536A5A" w:rsidP="00536A5A">
      <w:pPr>
        <w:ind w:left="3166"/>
        <w:rPr>
          <w:lang w:val="ru-RU"/>
        </w:rPr>
      </w:pPr>
      <w:r w:rsidRPr="00485995">
        <w:rPr>
          <w:color w:val="000000"/>
          <w:lang w:val="ru-RU"/>
        </w:rPr>
        <w:t>ДЕЖУРНЫЙ ВРАЧ</w:t>
      </w:r>
    </w:p>
    <w:p w14:paraId="006ACD20" w14:textId="77777777" w:rsidR="00536A5A" w:rsidRPr="00485995" w:rsidRDefault="00536A5A" w:rsidP="00536A5A">
      <w:pPr>
        <w:ind w:left="1441" w:right="2161"/>
        <w:rPr>
          <w:lang w:val="ru-RU"/>
        </w:rPr>
      </w:pPr>
      <w:r w:rsidRPr="00485995">
        <w:rPr>
          <w:color w:val="000000"/>
          <w:lang w:val="ru-RU"/>
        </w:rPr>
        <w:t>Лучше бы ты сказал им правду. Замучают.</w:t>
      </w:r>
    </w:p>
    <w:p w14:paraId="1C4BF734" w14:textId="77777777" w:rsidR="00536A5A" w:rsidRPr="00485995" w:rsidRDefault="00536A5A" w:rsidP="00536A5A">
      <w:pPr>
        <w:rPr>
          <w:lang w:val="ru-RU"/>
        </w:rPr>
      </w:pPr>
    </w:p>
    <w:p w14:paraId="295750AC" w14:textId="77777777" w:rsidR="00536A5A" w:rsidRPr="00485995" w:rsidRDefault="00536A5A" w:rsidP="00536A5A">
      <w:pPr>
        <w:rPr>
          <w:lang w:val="ru-RU"/>
        </w:rPr>
      </w:pPr>
      <w:r w:rsidRPr="00485995">
        <w:rPr>
          <w:color w:val="000000"/>
          <w:lang w:val="ru-RU"/>
        </w:rPr>
        <w:t>Врач обкалывает руку обезболивающим.</w:t>
      </w:r>
    </w:p>
    <w:p w14:paraId="15BEA01B" w14:textId="77777777" w:rsidR="00536A5A" w:rsidRPr="00485995" w:rsidRDefault="00536A5A" w:rsidP="00536A5A">
      <w:pPr>
        <w:rPr>
          <w:lang w:val="ru-RU"/>
        </w:rPr>
      </w:pPr>
    </w:p>
    <w:p w14:paraId="4D10DDD3" w14:textId="19CE124A" w:rsidR="00536A5A" w:rsidRPr="00485995" w:rsidRDefault="00536A5A" w:rsidP="00536A5A">
      <w:pPr>
        <w:rPr>
          <w:lang w:val="ru-RU"/>
        </w:rPr>
      </w:pPr>
      <w:r w:rsidRPr="00485995">
        <w:rPr>
          <w:b/>
          <w:color w:val="000000"/>
          <w:lang w:val="ru-RU"/>
        </w:rPr>
        <w:t xml:space="preserve">3-38. ИНТ. БОЛЬНИЦА ОДИНЦОВО.КОРИДОР НОЧЬ 7. </w:t>
      </w:r>
      <w:r w:rsidRPr="00485995">
        <w:rPr>
          <w:lang w:val="ru-RU"/>
        </w:rPr>
        <w:br/>
      </w:r>
      <w:r w:rsidRPr="00485995">
        <w:rPr>
          <w:b/>
          <w:color w:val="000000"/>
          <w:lang w:val="ru-RU"/>
        </w:rPr>
        <w:t>БОКОВ, КОЗЫРЕВ</w:t>
      </w:r>
      <w:r w:rsidR="002104FF">
        <w:rPr>
          <w:b/>
          <w:color w:val="000000"/>
          <w:lang w:val="ru-RU"/>
        </w:rPr>
        <w:t>, труп</w:t>
      </w:r>
      <w:r w:rsidRPr="00485995">
        <w:rPr>
          <w:b/>
          <w:color w:val="000000"/>
          <w:lang w:val="ru-RU"/>
        </w:rPr>
        <w:t xml:space="preserve"> (01:47)</w:t>
      </w:r>
      <w:r w:rsidRPr="00485995">
        <w:rPr>
          <w:lang w:val="ru-RU"/>
        </w:rPr>
        <w:br/>
      </w:r>
    </w:p>
    <w:p w14:paraId="1B1AB7B7" w14:textId="77777777" w:rsidR="00536A5A" w:rsidRPr="00485995" w:rsidRDefault="00536A5A" w:rsidP="00536A5A">
      <w:pPr>
        <w:rPr>
          <w:lang w:val="ru-RU"/>
        </w:rPr>
      </w:pPr>
      <w:r w:rsidRPr="00485995">
        <w:rPr>
          <w:color w:val="000000"/>
          <w:lang w:val="ru-RU"/>
        </w:rPr>
        <w:t>Козырев и Боков идут по мрачному узкому коридору к свету. Выглядит довольно инфернально.</w:t>
      </w:r>
    </w:p>
    <w:p w14:paraId="6B06B15C" w14:textId="77777777" w:rsidR="00536A5A" w:rsidRPr="00485995" w:rsidRDefault="00536A5A" w:rsidP="00536A5A">
      <w:pPr>
        <w:rPr>
          <w:lang w:val="ru-RU"/>
        </w:rPr>
      </w:pPr>
    </w:p>
    <w:p w14:paraId="7ACEF401" w14:textId="77777777" w:rsidR="00536A5A" w:rsidRPr="00485995" w:rsidRDefault="00536A5A" w:rsidP="00536A5A">
      <w:pPr>
        <w:ind w:left="3166"/>
        <w:rPr>
          <w:lang w:val="ru-RU"/>
        </w:rPr>
      </w:pPr>
      <w:r w:rsidRPr="00485995">
        <w:rPr>
          <w:color w:val="000000"/>
          <w:lang w:val="ru-RU"/>
        </w:rPr>
        <w:t>БОКОВ</w:t>
      </w:r>
    </w:p>
    <w:p w14:paraId="7073C59E" w14:textId="77777777" w:rsidR="00536A5A" w:rsidRPr="00485995" w:rsidRDefault="00536A5A" w:rsidP="00536A5A">
      <w:pPr>
        <w:ind w:left="1441" w:right="2161"/>
        <w:rPr>
          <w:lang w:val="ru-RU"/>
        </w:rPr>
      </w:pPr>
      <w:r w:rsidRPr="00485995">
        <w:rPr>
          <w:color w:val="000000"/>
          <w:lang w:val="ru-RU"/>
        </w:rPr>
        <w:t>Пытать его надо. Не вижу варианта.</w:t>
      </w:r>
    </w:p>
    <w:p w14:paraId="247136F6" w14:textId="77777777" w:rsidR="00536A5A" w:rsidRPr="00485995" w:rsidRDefault="00536A5A" w:rsidP="00536A5A">
      <w:pPr>
        <w:rPr>
          <w:lang w:val="ru-RU"/>
        </w:rPr>
      </w:pPr>
    </w:p>
    <w:p w14:paraId="265638E3" w14:textId="77777777" w:rsidR="00536A5A" w:rsidRPr="00485995" w:rsidRDefault="00536A5A" w:rsidP="00536A5A">
      <w:pPr>
        <w:ind w:left="3166"/>
        <w:rPr>
          <w:lang w:val="ru-RU"/>
        </w:rPr>
      </w:pPr>
      <w:r w:rsidRPr="00485995">
        <w:rPr>
          <w:color w:val="000000"/>
          <w:lang w:val="ru-RU"/>
        </w:rPr>
        <w:t>КОЗЫРЕВ</w:t>
      </w:r>
    </w:p>
    <w:p w14:paraId="54D114CF" w14:textId="77777777" w:rsidR="00536A5A" w:rsidRPr="00485995" w:rsidRDefault="00536A5A" w:rsidP="00536A5A">
      <w:pPr>
        <w:ind w:left="1441" w:right="2161"/>
        <w:rPr>
          <w:lang w:val="ru-RU"/>
        </w:rPr>
      </w:pPr>
      <w:r w:rsidRPr="00485995">
        <w:rPr>
          <w:color w:val="000000"/>
          <w:lang w:val="ru-RU"/>
        </w:rPr>
        <w:t>Пытки — это садизм и варварство, Боков.</w:t>
      </w:r>
    </w:p>
    <w:p w14:paraId="741839D0" w14:textId="77777777" w:rsidR="00536A5A" w:rsidRPr="00485995" w:rsidRDefault="00536A5A" w:rsidP="00536A5A">
      <w:pPr>
        <w:rPr>
          <w:lang w:val="ru-RU"/>
        </w:rPr>
      </w:pPr>
    </w:p>
    <w:p w14:paraId="606EE0FD" w14:textId="77777777" w:rsidR="00536A5A" w:rsidRPr="00485995" w:rsidRDefault="00536A5A" w:rsidP="00536A5A">
      <w:pPr>
        <w:ind w:left="3166"/>
        <w:rPr>
          <w:lang w:val="ru-RU"/>
        </w:rPr>
      </w:pPr>
      <w:r w:rsidRPr="00485995">
        <w:rPr>
          <w:color w:val="000000"/>
          <w:lang w:val="ru-RU"/>
        </w:rPr>
        <w:t>БОКОВ</w:t>
      </w:r>
    </w:p>
    <w:p w14:paraId="18BA30A4" w14:textId="77777777" w:rsidR="00536A5A" w:rsidRPr="00485995" w:rsidRDefault="00536A5A" w:rsidP="00536A5A">
      <w:pPr>
        <w:ind w:left="1441" w:right="2161"/>
        <w:rPr>
          <w:lang w:val="ru-RU"/>
        </w:rPr>
      </w:pPr>
      <w:r w:rsidRPr="00485995">
        <w:rPr>
          <w:color w:val="000000"/>
          <w:lang w:val="ru-RU"/>
        </w:rPr>
        <w:t xml:space="preserve">И </w:t>
      </w:r>
      <w:proofErr w:type="spellStart"/>
      <w:r w:rsidRPr="00485995">
        <w:rPr>
          <w:color w:val="000000"/>
          <w:lang w:val="ru-RU"/>
        </w:rPr>
        <w:t>чё</w:t>
      </w:r>
      <w:proofErr w:type="spellEnd"/>
      <w:r w:rsidRPr="00485995">
        <w:rPr>
          <w:color w:val="000000"/>
          <w:lang w:val="ru-RU"/>
        </w:rPr>
        <w:t xml:space="preserve"> предлагаешь? Подождать пока ребёнок умрёт? Вдруг он живой ещё?</w:t>
      </w:r>
    </w:p>
    <w:p w14:paraId="39E8B82E" w14:textId="77777777" w:rsidR="00536A5A" w:rsidRPr="00485995" w:rsidRDefault="00536A5A" w:rsidP="00536A5A">
      <w:pPr>
        <w:rPr>
          <w:lang w:val="ru-RU"/>
        </w:rPr>
      </w:pPr>
    </w:p>
    <w:p w14:paraId="2FEE83D2" w14:textId="77777777" w:rsidR="00536A5A" w:rsidRPr="00485995" w:rsidRDefault="00536A5A" w:rsidP="00536A5A">
      <w:pPr>
        <w:ind w:left="3166"/>
        <w:rPr>
          <w:lang w:val="ru-RU"/>
        </w:rPr>
      </w:pPr>
      <w:r w:rsidRPr="00485995">
        <w:rPr>
          <w:color w:val="000000"/>
          <w:lang w:val="ru-RU"/>
        </w:rPr>
        <w:t>КОЗЫРЕВ</w:t>
      </w:r>
    </w:p>
    <w:p w14:paraId="6C43D139" w14:textId="77777777" w:rsidR="00536A5A" w:rsidRPr="00485995" w:rsidRDefault="00536A5A" w:rsidP="00536A5A">
      <w:pPr>
        <w:ind w:left="1441" w:right="2161"/>
        <w:rPr>
          <w:lang w:val="ru-RU"/>
        </w:rPr>
      </w:pPr>
      <w:r w:rsidRPr="00485995">
        <w:rPr>
          <w:color w:val="000000"/>
          <w:lang w:val="ru-RU"/>
        </w:rPr>
        <w:t>Надо показать ему улики, надо загнать его в угол, и он сам всё расскажет.</w:t>
      </w:r>
    </w:p>
    <w:p w14:paraId="00BE71EB" w14:textId="77777777" w:rsidR="00536A5A" w:rsidRPr="00485995" w:rsidRDefault="00536A5A" w:rsidP="00536A5A">
      <w:pPr>
        <w:rPr>
          <w:lang w:val="ru-RU"/>
        </w:rPr>
      </w:pPr>
    </w:p>
    <w:p w14:paraId="252501BD" w14:textId="77777777" w:rsidR="00536A5A" w:rsidRPr="00485995" w:rsidRDefault="00536A5A" w:rsidP="00536A5A">
      <w:pPr>
        <w:ind w:left="3166"/>
        <w:rPr>
          <w:lang w:val="ru-RU"/>
        </w:rPr>
      </w:pPr>
      <w:r w:rsidRPr="00485995">
        <w:rPr>
          <w:color w:val="000000"/>
          <w:lang w:val="ru-RU"/>
        </w:rPr>
        <w:t>БОКОВ</w:t>
      </w:r>
    </w:p>
    <w:p w14:paraId="17C08070" w14:textId="77777777" w:rsidR="00536A5A" w:rsidRPr="00485995" w:rsidRDefault="00536A5A" w:rsidP="00536A5A">
      <w:pPr>
        <w:ind w:left="1441" w:right="2161"/>
        <w:rPr>
          <w:lang w:val="ru-RU"/>
        </w:rPr>
      </w:pPr>
      <w:r w:rsidRPr="00485995">
        <w:rPr>
          <w:color w:val="000000"/>
          <w:lang w:val="ru-RU"/>
        </w:rPr>
        <w:t xml:space="preserve">Ты, </w:t>
      </w:r>
      <w:proofErr w:type="spellStart"/>
      <w:r w:rsidRPr="00485995">
        <w:rPr>
          <w:color w:val="000000"/>
          <w:lang w:val="ru-RU"/>
        </w:rPr>
        <w:t>блять</w:t>
      </w:r>
      <w:proofErr w:type="spellEnd"/>
      <w:r w:rsidRPr="00485995">
        <w:rPr>
          <w:color w:val="000000"/>
          <w:lang w:val="ru-RU"/>
        </w:rPr>
        <w:t xml:space="preserve">, серьёзно? </w:t>
      </w:r>
      <w:proofErr w:type="gramStart"/>
      <w:r w:rsidRPr="00485995">
        <w:rPr>
          <w:color w:val="000000"/>
          <w:lang w:val="ru-RU"/>
        </w:rPr>
        <w:t>Там где</w:t>
      </w:r>
      <w:proofErr w:type="gramEnd"/>
      <w:r w:rsidRPr="00485995">
        <w:rPr>
          <w:color w:val="000000"/>
          <w:lang w:val="ru-RU"/>
        </w:rPr>
        <w:t>-то мальчик может истекает кровью.</w:t>
      </w:r>
    </w:p>
    <w:p w14:paraId="4F0C0052" w14:textId="77777777" w:rsidR="00536A5A" w:rsidRPr="00485995" w:rsidRDefault="00536A5A" w:rsidP="00536A5A">
      <w:pPr>
        <w:ind w:left="1441" w:right="2161"/>
        <w:rPr>
          <w:lang w:val="ru-RU"/>
        </w:rPr>
      </w:pPr>
      <w:r w:rsidRPr="00485995">
        <w:rPr>
          <w:color w:val="000000"/>
          <w:lang w:val="ru-RU"/>
        </w:rPr>
        <w:t>А тебе правила важнее жизни? Да он щас чуть попа не прирезал и тебя не пристрелил. А ты его жалеешь?</w:t>
      </w:r>
    </w:p>
    <w:p w14:paraId="1A7531C1" w14:textId="77777777" w:rsidR="00536A5A" w:rsidRPr="00485995" w:rsidRDefault="00536A5A" w:rsidP="00536A5A">
      <w:pPr>
        <w:rPr>
          <w:lang w:val="ru-RU"/>
        </w:rPr>
      </w:pPr>
    </w:p>
    <w:p w14:paraId="1D0280BF" w14:textId="77777777" w:rsidR="00536A5A" w:rsidRPr="00485995" w:rsidRDefault="00536A5A" w:rsidP="00536A5A">
      <w:pPr>
        <w:ind w:left="3166"/>
        <w:rPr>
          <w:lang w:val="ru-RU"/>
        </w:rPr>
      </w:pPr>
      <w:r w:rsidRPr="00485995">
        <w:rPr>
          <w:color w:val="000000"/>
          <w:lang w:val="ru-RU"/>
        </w:rPr>
        <w:t>КОЗЫРЕВ</w:t>
      </w:r>
    </w:p>
    <w:p w14:paraId="0411EBBE" w14:textId="77777777" w:rsidR="00536A5A" w:rsidRPr="00485995" w:rsidRDefault="00536A5A" w:rsidP="00536A5A">
      <w:pPr>
        <w:ind w:left="1441" w:right="2161"/>
        <w:rPr>
          <w:lang w:val="ru-RU"/>
        </w:rPr>
      </w:pPr>
      <w:r w:rsidRPr="00485995">
        <w:rPr>
          <w:color w:val="000000"/>
          <w:lang w:val="ru-RU"/>
        </w:rPr>
        <w:t>Это не правила. И не жалость. Это мораль. Это то, что отличает человека от животного.</w:t>
      </w:r>
    </w:p>
    <w:p w14:paraId="3E8D8F05" w14:textId="77777777" w:rsidR="00536A5A" w:rsidRPr="00485995" w:rsidRDefault="00536A5A" w:rsidP="00536A5A">
      <w:pPr>
        <w:rPr>
          <w:lang w:val="ru-RU"/>
        </w:rPr>
      </w:pPr>
    </w:p>
    <w:p w14:paraId="57B49918" w14:textId="77777777" w:rsidR="00536A5A" w:rsidRPr="00485995" w:rsidRDefault="00536A5A" w:rsidP="00536A5A">
      <w:pPr>
        <w:ind w:left="3166"/>
        <w:rPr>
          <w:lang w:val="ru-RU"/>
        </w:rPr>
      </w:pPr>
      <w:r w:rsidRPr="00485995">
        <w:rPr>
          <w:color w:val="000000"/>
          <w:lang w:val="ru-RU"/>
        </w:rPr>
        <w:t>БОКОВ</w:t>
      </w:r>
    </w:p>
    <w:p w14:paraId="4662053C" w14:textId="77777777" w:rsidR="00536A5A" w:rsidRPr="00485995" w:rsidRDefault="00536A5A" w:rsidP="00536A5A">
      <w:pPr>
        <w:ind w:left="1441" w:right="2161"/>
        <w:rPr>
          <w:lang w:val="ru-RU"/>
        </w:rPr>
      </w:pPr>
      <w:r w:rsidRPr="00485995">
        <w:rPr>
          <w:color w:val="000000"/>
          <w:lang w:val="ru-RU"/>
        </w:rPr>
        <w:lastRenderedPageBreak/>
        <w:t xml:space="preserve">Ну значит я животное. Но я щас пойду и надену пакет ему на голову, поставлю его в ласточку и буду </w:t>
      </w:r>
      <w:proofErr w:type="spellStart"/>
      <w:r w:rsidRPr="00485995">
        <w:rPr>
          <w:color w:val="000000"/>
          <w:lang w:val="ru-RU"/>
        </w:rPr>
        <w:t>ебошить</w:t>
      </w:r>
      <w:proofErr w:type="spellEnd"/>
      <w:r w:rsidRPr="00485995">
        <w:rPr>
          <w:color w:val="000000"/>
          <w:lang w:val="ru-RU"/>
        </w:rPr>
        <w:t xml:space="preserve"> током, и окунать башкой в ведро, пока он не начнёт задыхаться.</w:t>
      </w:r>
    </w:p>
    <w:p w14:paraId="396FAEA2" w14:textId="77777777" w:rsidR="00536A5A" w:rsidRPr="00485995" w:rsidRDefault="00536A5A" w:rsidP="00536A5A">
      <w:pPr>
        <w:rPr>
          <w:lang w:val="ru-RU"/>
        </w:rPr>
      </w:pPr>
    </w:p>
    <w:p w14:paraId="0C8B3C8B" w14:textId="77777777" w:rsidR="00536A5A" w:rsidRPr="00485995" w:rsidRDefault="00536A5A" w:rsidP="00536A5A">
      <w:pPr>
        <w:ind w:left="3166"/>
        <w:rPr>
          <w:lang w:val="ru-RU"/>
        </w:rPr>
      </w:pPr>
      <w:r w:rsidRPr="00485995">
        <w:rPr>
          <w:color w:val="000000"/>
          <w:lang w:val="ru-RU"/>
        </w:rPr>
        <w:t>КОЗЫРЕВ</w:t>
      </w:r>
    </w:p>
    <w:p w14:paraId="549E631B" w14:textId="77777777" w:rsidR="00536A5A" w:rsidRPr="00485995" w:rsidRDefault="00536A5A" w:rsidP="00536A5A">
      <w:pPr>
        <w:ind w:left="1441" w:right="2161"/>
        <w:rPr>
          <w:lang w:val="ru-RU"/>
        </w:rPr>
      </w:pPr>
      <w:r w:rsidRPr="00485995">
        <w:rPr>
          <w:color w:val="000000"/>
          <w:lang w:val="ru-RU"/>
        </w:rPr>
        <w:t>А если этого будет мало? И не скажет он ничего? Будешь ногти вырывать? Скальп снимешь?</w:t>
      </w:r>
    </w:p>
    <w:p w14:paraId="5B4CEF01" w14:textId="77777777" w:rsidR="00536A5A" w:rsidRPr="00485995" w:rsidRDefault="00536A5A" w:rsidP="00536A5A">
      <w:pPr>
        <w:rPr>
          <w:lang w:val="ru-RU"/>
        </w:rPr>
      </w:pPr>
    </w:p>
    <w:p w14:paraId="3179DE4B" w14:textId="77777777" w:rsidR="00536A5A" w:rsidRPr="00485995" w:rsidRDefault="00536A5A" w:rsidP="00536A5A">
      <w:pPr>
        <w:rPr>
          <w:lang w:val="ru-RU"/>
        </w:rPr>
      </w:pPr>
      <w:r w:rsidRPr="00485995">
        <w:rPr>
          <w:color w:val="000000"/>
          <w:lang w:val="ru-RU"/>
        </w:rPr>
        <w:t>Боков бьёт кулаком по каталке, стоящей в коридоре, и резко отдёргивает руку. Простыня сползает, и становится понятно, что под ней - труп человека, синего от татуировок.</w:t>
      </w:r>
    </w:p>
    <w:p w14:paraId="2B51B06C" w14:textId="77777777" w:rsidR="00536A5A" w:rsidRPr="00485995" w:rsidRDefault="00536A5A" w:rsidP="00536A5A">
      <w:pPr>
        <w:rPr>
          <w:lang w:val="ru-RU"/>
        </w:rPr>
      </w:pPr>
    </w:p>
    <w:p w14:paraId="77E9FC84" w14:textId="77777777" w:rsidR="00536A5A" w:rsidRPr="00485995" w:rsidRDefault="00536A5A" w:rsidP="00536A5A">
      <w:pPr>
        <w:ind w:left="3166"/>
        <w:rPr>
          <w:lang w:val="ru-RU"/>
        </w:rPr>
      </w:pPr>
      <w:r w:rsidRPr="00485995">
        <w:rPr>
          <w:color w:val="000000"/>
          <w:lang w:val="ru-RU"/>
        </w:rPr>
        <w:t>БОКОВ</w:t>
      </w:r>
    </w:p>
    <w:p w14:paraId="668959A0" w14:textId="77777777" w:rsidR="00536A5A" w:rsidRPr="00485995" w:rsidRDefault="00536A5A" w:rsidP="00536A5A">
      <w:pPr>
        <w:ind w:left="1441" w:right="2161"/>
        <w:rPr>
          <w:lang w:val="ru-RU"/>
        </w:rPr>
      </w:pPr>
      <w:r w:rsidRPr="00485995">
        <w:rPr>
          <w:color w:val="000000"/>
          <w:lang w:val="ru-RU"/>
        </w:rPr>
        <w:t>А если будет мало, я предпочту, чтоб эта мразь лежала вот так в коридоре.</w:t>
      </w:r>
    </w:p>
    <w:p w14:paraId="3E402AC3" w14:textId="77777777" w:rsidR="00536A5A" w:rsidRPr="00485995" w:rsidRDefault="00536A5A" w:rsidP="00536A5A">
      <w:pPr>
        <w:rPr>
          <w:lang w:val="ru-RU"/>
        </w:rPr>
      </w:pPr>
    </w:p>
    <w:p w14:paraId="3EB55A4D" w14:textId="77777777" w:rsidR="00536A5A" w:rsidRPr="00485995" w:rsidRDefault="00536A5A" w:rsidP="00536A5A">
      <w:pPr>
        <w:rPr>
          <w:lang w:val="ru-RU"/>
        </w:rPr>
      </w:pPr>
      <w:r w:rsidRPr="00485995">
        <w:rPr>
          <w:color w:val="000000"/>
          <w:lang w:val="ru-RU"/>
        </w:rPr>
        <w:t>Боков начинает наступать на Козырева и припирает его к стене. Они не касаются друг друга, но стоят очень близко. Кажется, конфликт в одном шаге от драки.</w:t>
      </w:r>
    </w:p>
    <w:p w14:paraId="4E55FF2F" w14:textId="77777777" w:rsidR="00536A5A" w:rsidRPr="00485995" w:rsidRDefault="00536A5A" w:rsidP="00536A5A">
      <w:pPr>
        <w:rPr>
          <w:lang w:val="ru-RU"/>
        </w:rPr>
      </w:pPr>
    </w:p>
    <w:p w14:paraId="542B854A" w14:textId="77777777" w:rsidR="00536A5A" w:rsidRPr="00485995" w:rsidRDefault="00536A5A" w:rsidP="00536A5A">
      <w:pPr>
        <w:rPr>
          <w:lang w:val="ru-RU"/>
        </w:rPr>
      </w:pPr>
      <w:r w:rsidRPr="00485995">
        <w:rPr>
          <w:color w:val="000000"/>
          <w:lang w:val="ru-RU"/>
        </w:rPr>
        <w:t>Козырев резко толкает Бокова обеими руками.</w:t>
      </w:r>
    </w:p>
    <w:p w14:paraId="24A55235" w14:textId="77777777" w:rsidR="00536A5A" w:rsidRPr="00485995" w:rsidRDefault="00536A5A" w:rsidP="00536A5A">
      <w:pPr>
        <w:rPr>
          <w:lang w:val="ru-RU"/>
        </w:rPr>
      </w:pPr>
    </w:p>
    <w:p w14:paraId="754F8B6D" w14:textId="77777777" w:rsidR="00536A5A" w:rsidRPr="00485995" w:rsidRDefault="00536A5A" w:rsidP="00536A5A">
      <w:pPr>
        <w:ind w:left="3166"/>
        <w:rPr>
          <w:lang w:val="ru-RU"/>
        </w:rPr>
      </w:pPr>
      <w:r w:rsidRPr="00485995">
        <w:rPr>
          <w:color w:val="000000"/>
          <w:lang w:val="ru-RU"/>
        </w:rPr>
        <w:t>КОЗЫРЕВ</w:t>
      </w:r>
    </w:p>
    <w:p w14:paraId="07A4BC14" w14:textId="77777777" w:rsidR="00536A5A" w:rsidRPr="00485995" w:rsidRDefault="00536A5A" w:rsidP="00536A5A">
      <w:pPr>
        <w:ind w:left="1441" w:right="2161"/>
        <w:rPr>
          <w:lang w:val="ru-RU"/>
        </w:rPr>
      </w:pPr>
      <w:r w:rsidRPr="00485995">
        <w:rPr>
          <w:color w:val="000000"/>
          <w:lang w:val="ru-RU"/>
        </w:rPr>
        <w:t>Тебе просто самому нравится быть животным и жертвой.</w:t>
      </w:r>
    </w:p>
    <w:p w14:paraId="55CFF8E5" w14:textId="77777777" w:rsidR="00536A5A" w:rsidRPr="00485995" w:rsidRDefault="00536A5A" w:rsidP="00536A5A">
      <w:pPr>
        <w:ind w:left="2303"/>
        <w:rPr>
          <w:lang w:val="ru-RU"/>
        </w:rPr>
      </w:pPr>
      <w:r w:rsidRPr="00485995">
        <w:rPr>
          <w:color w:val="000000"/>
          <w:lang w:val="ru-RU"/>
        </w:rPr>
        <w:t>(передразнивает)</w:t>
      </w:r>
    </w:p>
    <w:p w14:paraId="268C5AC9" w14:textId="77777777" w:rsidR="00536A5A" w:rsidRPr="00485995" w:rsidRDefault="00536A5A" w:rsidP="00536A5A">
      <w:pPr>
        <w:ind w:left="1441" w:right="2161"/>
        <w:rPr>
          <w:lang w:val="ru-RU"/>
        </w:rPr>
      </w:pPr>
      <w:r w:rsidRPr="00485995">
        <w:rPr>
          <w:color w:val="000000"/>
          <w:lang w:val="ru-RU"/>
        </w:rPr>
        <w:t xml:space="preserve">Я, </w:t>
      </w:r>
      <w:proofErr w:type="spellStart"/>
      <w:r w:rsidRPr="00485995">
        <w:rPr>
          <w:color w:val="000000"/>
          <w:lang w:val="ru-RU"/>
        </w:rPr>
        <w:t>блять</w:t>
      </w:r>
      <w:proofErr w:type="spellEnd"/>
      <w:r w:rsidRPr="00485995">
        <w:rPr>
          <w:color w:val="000000"/>
          <w:lang w:val="ru-RU"/>
        </w:rPr>
        <w:t>, ничего поделать не могу, у меня выбора нет, мозгов нет, нихуя нет. Есть только власть, и я ей воспользуюсь. Так вот я тебе не дам такой власти, понятно?</w:t>
      </w:r>
    </w:p>
    <w:p w14:paraId="71839294" w14:textId="77777777" w:rsidR="00536A5A" w:rsidRPr="00485995" w:rsidRDefault="00536A5A" w:rsidP="00536A5A">
      <w:pPr>
        <w:rPr>
          <w:lang w:val="ru-RU"/>
        </w:rPr>
      </w:pPr>
    </w:p>
    <w:p w14:paraId="5F9B357E" w14:textId="77777777" w:rsidR="00536A5A" w:rsidRPr="00485995" w:rsidRDefault="00536A5A" w:rsidP="00536A5A">
      <w:pPr>
        <w:ind w:left="3166"/>
        <w:rPr>
          <w:lang w:val="ru-RU"/>
        </w:rPr>
      </w:pPr>
      <w:r w:rsidRPr="00485995">
        <w:rPr>
          <w:color w:val="000000"/>
          <w:lang w:val="ru-RU"/>
        </w:rPr>
        <w:t>БОКОВ</w:t>
      </w:r>
    </w:p>
    <w:p w14:paraId="60601B2E" w14:textId="77777777" w:rsidR="00536A5A" w:rsidRPr="00485995" w:rsidRDefault="00536A5A" w:rsidP="00536A5A">
      <w:pPr>
        <w:ind w:left="1441" w:right="2161"/>
        <w:rPr>
          <w:lang w:val="ru-RU"/>
        </w:rPr>
      </w:pPr>
      <w:r w:rsidRPr="00485995">
        <w:rPr>
          <w:color w:val="000000"/>
          <w:lang w:val="ru-RU"/>
        </w:rPr>
        <w:t xml:space="preserve">И </w:t>
      </w:r>
      <w:proofErr w:type="spellStart"/>
      <w:r w:rsidRPr="00485995">
        <w:rPr>
          <w:color w:val="000000"/>
          <w:lang w:val="ru-RU"/>
        </w:rPr>
        <w:t>чё</w:t>
      </w:r>
      <w:proofErr w:type="spellEnd"/>
      <w:r w:rsidRPr="00485995">
        <w:rPr>
          <w:color w:val="000000"/>
          <w:lang w:val="ru-RU"/>
        </w:rPr>
        <w:t>? Нихуя ты уже не исправишь!</w:t>
      </w:r>
    </w:p>
    <w:p w14:paraId="61FFAFF1" w14:textId="77777777" w:rsidR="00536A5A" w:rsidRPr="00485995" w:rsidRDefault="00536A5A" w:rsidP="00536A5A">
      <w:pPr>
        <w:rPr>
          <w:lang w:val="ru-RU"/>
        </w:rPr>
      </w:pPr>
    </w:p>
    <w:p w14:paraId="290D9089" w14:textId="77777777" w:rsidR="00536A5A" w:rsidRPr="00485995" w:rsidRDefault="00536A5A" w:rsidP="00536A5A">
      <w:pPr>
        <w:ind w:left="3166"/>
        <w:rPr>
          <w:lang w:val="ru-RU"/>
        </w:rPr>
      </w:pPr>
      <w:r w:rsidRPr="00485995">
        <w:rPr>
          <w:color w:val="000000"/>
          <w:lang w:val="ru-RU"/>
        </w:rPr>
        <w:t>КОЗЫРЕВ</w:t>
      </w:r>
    </w:p>
    <w:p w14:paraId="086EA566" w14:textId="77777777" w:rsidR="00536A5A" w:rsidRPr="00485995" w:rsidRDefault="00536A5A" w:rsidP="00536A5A">
      <w:pPr>
        <w:ind w:left="1441" w:right="2161"/>
        <w:rPr>
          <w:lang w:val="ru-RU"/>
        </w:rPr>
      </w:pPr>
      <w:r w:rsidRPr="00485995">
        <w:rPr>
          <w:color w:val="000000"/>
          <w:lang w:val="ru-RU"/>
        </w:rPr>
        <w:t xml:space="preserve">Не смей трогать </w:t>
      </w:r>
      <w:proofErr w:type="spellStart"/>
      <w:r w:rsidRPr="00485995">
        <w:rPr>
          <w:color w:val="000000"/>
          <w:lang w:val="ru-RU"/>
        </w:rPr>
        <w:t>Макурина</w:t>
      </w:r>
      <w:proofErr w:type="spellEnd"/>
      <w:r w:rsidRPr="00485995">
        <w:rPr>
          <w:color w:val="000000"/>
          <w:lang w:val="ru-RU"/>
        </w:rPr>
        <w:t>.</w:t>
      </w:r>
    </w:p>
    <w:p w14:paraId="17CBF46D" w14:textId="77777777" w:rsidR="00536A5A" w:rsidRPr="00485995" w:rsidRDefault="00536A5A" w:rsidP="00536A5A">
      <w:pPr>
        <w:rPr>
          <w:lang w:val="ru-RU"/>
        </w:rPr>
      </w:pPr>
    </w:p>
    <w:p w14:paraId="066CC02F" w14:textId="77777777" w:rsidR="00536A5A" w:rsidRPr="00485995" w:rsidRDefault="00536A5A" w:rsidP="00536A5A">
      <w:pPr>
        <w:ind w:left="3166"/>
        <w:rPr>
          <w:lang w:val="ru-RU"/>
        </w:rPr>
      </w:pPr>
      <w:r w:rsidRPr="00485995">
        <w:rPr>
          <w:color w:val="000000"/>
          <w:lang w:val="ru-RU"/>
        </w:rPr>
        <w:t>БОКОВ</w:t>
      </w:r>
    </w:p>
    <w:p w14:paraId="15158299" w14:textId="77777777" w:rsidR="00536A5A" w:rsidRPr="00485995" w:rsidRDefault="00536A5A" w:rsidP="00536A5A">
      <w:pPr>
        <w:ind w:left="1441" w:right="2161"/>
        <w:rPr>
          <w:lang w:val="ru-RU"/>
        </w:rPr>
      </w:pPr>
      <w:r w:rsidRPr="00485995">
        <w:rPr>
          <w:color w:val="000000"/>
          <w:lang w:val="ru-RU"/>
        </w:rPr>
        <w:t xml:space="preserve">А то </w:t>
      </w:r>
      <w:proofErr w:type="spellStart"/>
      <w:r w:rsidRPr="00485995">
        <w:rPr>
          <w:color w:val="000000"/>
          <w:lang w:val="ru-RU"/>
        </w:rPr>
        <w:t>чё</w:t>
      </w:r>
      <w:proofErr w:type="spellEnd"/>
      <w:r w:rsidRPr="00485995">
        <w:rPr>
          <w:color w:val="000000"/>
          <w:lang w:val="ru-RU"/>
        </w:rPr>
        <w:t>? Рапорт напишешь? Или анонимку?</w:t>
      </w:r>
    </w:p>
    <w:p w14:paraId="753FF1E8" w14:textId="77777777" w:rsidR="00536A5A" w:rsidRPr="00485995" w:rsidRDefault="00536A5A" w:rsidP="00536A5A">
      <w:pPr>
        <w:rPr>
          <w:lang w:val="ru-RU"/>
        </w:rPr>
      </w:pPr>
    </w:p>
    <w:p w14:paraId="313058AE" w14:textId="77777777" w:rsidR="00536A5A" w:rsidRPr="00485995" w:rsidRDefault="00536A5A" w:rsidP="00536A5A">
      <w:pPr>
        <w:rPr>
          <w:lang w:val="ru-RU"/>
        </w:rPr>
      </w:pPr>
      <w:r w:rsidRPr="00485995">
        <w:rPr>
          <w:color w:val="000000"/>
          <w:lang w:val="ru-RU"/>
        </w:rPr>
        <w:t>Отталкивает Бокова.</w:t>
      </w:r>
    </w:p>
    <w:p w14:paraId="26C6C761" w14:textId="77777777" w:rsidR="00536A5A" w:rsidRPr="00485995" w:rsidRDefault="00536A5A" w:rsidP="00536A5A">
      <w:pPr>
        <w:rPr>
          <w:lang w:val="ru-RU"/>
        </w:rPr>
      </w:pPr>
    </w:p>
    <w:p w14:paraId="32DBA89C" w14:textId="77777777" w:rsidR="00536A5A" w:rsidRPr="00485995" w:rsidRDefault="00536A5A" w:rsidP="00536A5A">
      <w:pPr>
        <w:ind w:left="3166"/>
        <w:rPr>
          <w:lang w:val="ru-RU"/>
        </w:rPr>
      </w:pPr>
      <w:r w:rsidRPr="00485995">
        <w:rPr>
          <w:color w:val="000000"/>
          <w:lang w:val="ru-RU"/>
        </w:rPr>
        <w:t>КОЗЫРЕВ</w:t>
      </w:r>
    </w:p>
    <w:p w14:paraId="2FE03061" w14:textId="77777777" w:rsidR="00536A5A" w:rsidRPr="00485995" w:rsidRDefault="00536A5A" w:rsidP="00536A5A">
      <w:pPr>
        <w:ind w:left="1441" w:right="2161"/>
        <w:rPr>
          <w:lang w:val="ru-RU"/>
        </w:rPr>
      </w:pPr>
      <w:r w:rsidRPr="00485995">
        <w:rPr>
          <w:color w:val="000000"/>
          <w:lang w:val="ru-RU"/>
        </w:rPr>
        <w:t>Мальчика надо искать! Менгеле…</w:t>
      </w:r>
    </w:p>
    <w:p w14:paraId="46ACCC8F" w14:textId="77777777" w:rsidR="00536A5A" w:rsidRPr="00485995" w:rsidRDefault="00536A5A" w:rsidP="00536A5A">
      <w:pPr>
        <w:rPr>
          <w:lang w:val="ru-RU"/>
        </w:rPr>
      </w:pPr>
    </w:p>
    <w:p w14:paraId="6E306330" w14:textId="77777777" w:rsidR="00536A5A" w:rsidRPr="00485995" w:rsidRDefault="00536A5A" w:rsidP="00536A5A">
      <w:pPr>
        <w:rPr>
          <w:lang w:val="ru-RU"/>
        </w:rPr>
      </w:pPr>
      <w:r w:rsidRPr="00485995">
        <w:rPr>
          <w:b/>
          <w:color w:val="000000"/>
          <w:lang w:val="ru-RU"/>
        </w:rPr>
        <w:t xml:space="preserve">3-39. ИНТ. БОЛЬНИЦА ОДИНЦОВО.ПАЛАТА НОЧЬ 7. </w:t>
      </w:r>
      <w:r w:rsidRPr="00485995">
        <w:rPr>
          <w:lang w:val="ru-RU"/>
        </w:rPr>
        <w:br/>
      </w:r>
      <w:r w:rsidRPr="00485995">
        <w:rPr>
          <w:b/>
          <w:color w:val="000000"/>
          <w:lang w:val="ru-RU"/>
        </w:rPr>
        <w:t>БОКОВ, КОЗЫРЕВ, МАКУРИН, ДЕЖУРНЫЙ 1 (01:22)</w:t>
      </w:r>
      <w:r w:rsidRPr="00485995">
        <w:rPr>
          <w:lang w:val="ru-RU"/>
        </w:rPr>
        <w:br/>
      </w:r>
    </w:p>
    <w:p w14:paraId="515A0F17" w14:textId="77777777" w:rsidR="00536A5A" w:rsidRPr="00485995" w:rsidRDefault="00536A5A" w:rsidP="00536A5A">
      <w:pPr>
        <w:rPr>
          <w:lang w:val="ru-RU"/>
        </w:rPr>
      </w:pPr>
      <w:proofErr w:type="spellStart"/>
      <w:r w:rsidRPr="00485995">
        <w:rPr>
          <w:color w:val="000000"/>
          <w:lang w:val="ru-RU"/>
        </w:rPr>
        <w:lastRenderedPageBreak/>
        <w:t>Макурин</w:t>
      </w:r>
      <w:proofErr w:type="spellEnd"/>
      <w:r w:rsidRPr="00485995">
        <w:rPr>
          <w:color w:val="000000"/>
          <w:lang w:val="ru-RU"/>
        </w:rPr>
        <w:t xml:space="preserve"> полулежит на стуле. Он совсем бледный. Губы трясутся. Боков стоит над ним, нависая, Козырев сидит напротив.</w:t>
      </w:r>
    </w:p>
    <w:p w14:paraId="0701B981" w14:textId="77777777" w:rsidR="00536A5A" w:rsidRPr="00485995" w:rsidRDefault="00536A5A" w:rsidP="00536A5A">
      <w:pPr>
        <w:rPr>
          <w:lang w:val="ru-RU"/>
        </w:rPr>
      </w:pPr>
    </w:p>
    <w:p w14:paraId="68363CAA" w14:textId="77777777" w:rsidR="00536A5A" w:rsidRPr="00485995" w:rsidRDefault="00536A5A" w:rsidP="00536A5A">
      <w:pPr>
        <w:ind w:left="3166"/>
        <w:rPr>
          <w:lang w:val="ru-RU"/>
        </w:rPr>
      </w:pPr>
      <w:r w:rsidRPr="00485995">
        <w:rPr>
          <w:color w:val="000000"/>
          <w:lang w:val="ru-RU"/>
        </w:rPr>
        <w:t>МАКУРИН</w:t>
      </w:r>
    </w:p>
    <w:p w14:paraId="03C22572" w14:textId="77777777" w:rsidR="00536A5A" w:rsidRPr="00485995" w:rsidRDefault="00536A5A" w:rsidP="00536A5A">
      <w:pPr>
        <w:ind w:left="1441" w:right="2161"/>
        <w:rPr>
          <w:lang w:val="ru-RU"/>
        </w:rPr>
      </w:pPr>
      <w:r w:rsidRPr="00485995">
        <w:rPr>
          <w:color w:val="000000"/>
          <w:lang w:val="ru-RU"/>
        </w:rPr>
        <w:t xml:space="preserve">Я не знаю ничего. </w:t>
      </w:r>
      <w:proofErr w:type="spellStart"/>
      <w:r w:rsidRPr="00485995">
        <w:rPr>
          <w:color w:val="000000"/>
          <w:lang w:val="ru-RU"/>
        </w:rPr>
        <w:t>Забожусь</w:t>
      </w:r>
      <w:proofErr w:type="spellEnd"/>
      <w:r w:rsidRPr="00485995">
        <w:rPr>
          <w:color w:val="000000"/>
          <w:lang w:val="ru-RU"/>
        </w:rPr>
        <w:t xml:space="preserve"> на пидора.</w:t>
      </w:r>
    </w:p>
    <w:p w14:paraId="4A23382B" w14:textId="77777777" w:rsidR="00536A5A" w:rsidRPr="00485995" w:rsidRDefault="00536A5A" w:rsidP="00536A5A">
      <w:pPr>
        <w:rPr>
          <w:lang w:val="ru-RU"/>
        </w:rPr>
      </w:pPr>
    </w:p>
    <w:p w14:paraId="442E9479" w14:textId="77777777" w:rsidR="00536A5A" w:rsidRPr="00485995" w:rsidRDefault="00536A5A" w:rsidP="00536A5A">
      <w:pPr>
        <w:ind w:left="3166"/>
        <w:rPr>
          <w:lang w:val="ru-RU"/>
        </w:rPr>
      </w:pPr>
      <w:r w:rsidRPr="00485995">
        <w:rPr>
          <w:color w:val="000000"/>
          <w:lang w:val="ru-RU"/>
        </w:rPr>
        <w:t>КОЗЫРЕВ</w:t>
      </w:r>
    </w:p>
    <w:p w14:paraId="4A02D167" w14:textId="77777777" w:rsidR="00536A5A" w:rsidRPr="00485995" w:rsidRDefault="00536A5A" w:rsidP="00536A5A">
      <w:pPr>
        <w:ind w:left="1441" w:right="2161"/>
        <w:rPr>
          <w:lang w:val="ru-RU"/>
        </w:rPr>
      </w:pPr>
      <w:r w:rsidRPr="00485995">
        <w:rPr>
          <w:color w:val="000000"/>
          <w:lang w:val="ru-RU"/>
        </w:rPr>
        <w:t>Ты пытался убить священника, взял его в заложники. Это десятка. Скажи, где мальчик, и я тебе помогу. Про заложника никто не узнает.</w:t>
      </w:r>
    </w:p>
    <w:p w14:paraId="69284863" w14:textId="77777777" w:rsidR="00536A5A" w:rsidRPr="00485995" w:rsidRDefault="00536A5A" w:rsidP="00536A5A">
      <w:pPr>
        <w:rPr>
          <w:lang w:val="ru-RU"/>
        </w:rPr>
      </w:pPr>
    </w:p>
    <w:p w14:paraId="496DF45A" w14:textId="77777777" w:rsidR="00536A5A" w:rsidRPr="00485995" w:rsidRDefault="00536A5A" w:rsidP="00536A5A">
      <w:pPr>
        <w:rPr>
          <w:lang w:val="ru-RU"/>
        </w:rPr>
      </w:pPr>
      <w:proofErr w:type="spellStart"/>
      <w:r w:rsidRPr="00485995">
        <w:rPr>
          <w:color w:val="000000"/>
          <w:lang w:val="ru-RU"/>
        </w:rPr>
        <w:t>Макурин</w:t>
      </w:r>
      <w:proofErr w:type="spellEnd"/>
      <w:r w:rsidRPr="00485995">
        <w:rPr>
          <w:color w:val="000000"/>
          <w:lang w:val="ru-RU"/>
        </w:rPr>
        <w:t xml:space="preserve"> молчит. Боков подносит к его лицу фотографии наружки, на которых </w:t>
      </w:r>
      <w:proofErr w:type="spellStart"/>
      <w:r w:rsidRPr="00485995">
        <w:rPr>
          <w:color w:val="000000"/>
          <w:lang w:val="ru-RU"/>
        </w:rPr>
        <w:t>Макурин</w:t>
      </w:r>
      <w:proofErr w:type="spellEnd"/>
      <w:r w:rsidRPr="00485995">
        <w:rPr>
          <w:color w:val="000000"/>
          <w:lang w:val="ru-RU"/>
        </w:rPr>
        <w:t xml:space="preserve"> прикуривает у пионера возле лагеря, идёт по тропинке за подростком.</w:t>
      </w:r>
    </w:p>
    <w:p w14:paraId="1A43FA3D" w14:textId="77777777" w:rsidR="00536A5A" w:rsidRPr="00485995" w:rsidRDefault="00536A5A" w:rsidP="00536A5A">
      <w:pPr>
        <w:rPr>
          <w:lang w:val="ru-RU"/>
        </w:rPr>
      </w:pPr>
    </w:p>
    <w:p w14:paraId="3CE3ABF6" w14:textId="77777777" w:rsidR="00536A5A" w:rsidRPr="00485995" w:rsidRDefault="00536A5A" w:rsidP="00536A5A">
      <w:pPr>
        <w:ind w:left="3166"/>
        <w:rPr>
          <w:lang w:val="ru-RU"/>
        </w:rPr>
      </w:pPr>
      <w:r w:rsidRPr="00485995">
        <w:rPr>
          <w:color w:val="000000"/>
          <w:lang w:val="ru-RU"/>
        </w:rPr>
        <w:t>БОКОВ</w:t>
      </w:r>
    </w:p>
    <w:p w14:paraId="0548BFE2" w14:textId="77777777" w:rsidR="00536A5A" w:rsidRPr="00485995" w:rsidRDefault="00536A5A" w:rsidP="00536A5A">
      <w:pPr>
        <w:ind w:left="1441" w:right="2161"/>
        <w:rPr>
          <w:lang w:val="ru-RU"/>
        </w:rPr>
      </w:pPr>
      <w:r w:rsidRPr="00485995">
        <w:rPr>
          <w:color w:val="000000"/>
          <w:lang w:val="ru-RU"/>
        </w:rPr>
        <w:t>Узнаете на этих фотографиях себя?</w:t>
      </w:r>
    </w:p>
    <w:p w14:paraId="52F5E777" w14:textId="77777777" w:rsidR="00536A5A" w:rsidRPr="00485995" w:rsidRDefault="00536A5A" w:rsidP="00536A5A">
      <w:pPr>
        <w:rPr>
          <w:lang w:val="ru-RU"/>
        </w:rPr>
      </w:pPr>
    </w:p>
    <w:p w14:paraId="3EBD9A12" w14:textId="77777777" w:rsidR="00536A5A" w:rsidRPr="00485995" w:rsidRDefault="00536A5A" w:rsidP="00536A5A">
      <w:pPr>
        <w:ind w:left="3166"/>
        <w:rPr>
          <w:lang w:val="ru-RU"/>
        </w:rPr>
      </w:pPr>
      <w:r w:rsidRPr="00485995">
        <w:rPr>
          <w:color w:val="000000"/>
          <w:lang w:val="ru-RU"/>
        </w:rPr>
        <w:t>МАКУРИН</w:t>
      </w:r>
    </w:p>
    <w:p w14:paraId="0ACC7637" w14:textId="77777777" w:rsidR="00536A5A" w:rsidRPr="00485995" w:rsidRDefault="00536A5A" w:rsidP="00536A5A">
      <w:pPr>
        <w:ind w:left="1441" w:right="2161"/>
        <w:rPr>
          <w:lang w:val="ru-RU"/>
        </w:rPr>
      </w:pPr>
      <w:r w:rsidRPr="00485995">
        <w:rPr>
          <w:color w:val="000000"/>
          <w:lang w:val="ru-RU"/>
        </w:rPr>
        <w:t>Да.</w:t>
      </w:r>
    </w:p>
    <w:p w14:paraId="60DFCF01" w14:textId="77777777" w:rsidR="00536A5A" w:rsidRPr="00485995" w:rsidRDefault="00536A5A" w:rsidP="00536A5A">
      <w:pPr>
        <w:rPr>
          <w:lang w:val="ru-RU"/>
        </w:rPr>
      </w:pPr>
    </w:p>
    <w:p w14:paraId="05154DF5" w14:textId="77777777" w:rsidR="00536A5A" w:rsidRPr="00485995" w:rsidRDefault="00536A5A" w:rsidP="00536A5A">
      <w:pPr>
        <w:ind w:left="3166"/>
        <w:rPr>
          <w:lang w:val="ru-RU"/>
        </w:rPr>
      </w:pPr>
      <w:r w:rsidRPr="00485995">
        <w:rPr>
          <w:color w:val="000000"/>
          <w:lang w:val="ru-RU"/>
        </w:rPr>
        <w:t>КОЗЫРЕВ</w:t>
      </w:r>
    </w:p>
    <w:p w14:paraId="1D5C5565" w14:textId="77777777" w:rsidR="00536A5A" w:rsidRPr="00485995" w:rsidRDefault="00536A5A" w:rsidP="00536A5A">
      <w:pPr>
        <w:ind w:left="1441" w:right="2161"/>
        <w:rPr>
          <w:lang w:val="ru-RU"/>
        </w:rPr>
      </w:pPr>
      <w:r w:rsidRPr="00485995">
        <w:rPr>
          <w:color w:val="000000"/>
          <w:lang w:val="ru-RU"/>
        </w:rPr>
        <w:t>Зачем ты разговаривал с мальчиками?</w:t>
      </w:r>
    </w:p>
    <w:p w14:paraId="7A44CFAA" w14:textId="77777777" w:rsidR="00536A5A" w:rsidRPr="00485995" w:rsidRDefault="00536A5A" w:rsidP="00536A5A">
      <w:pPr>
        <w:rPr>
          <w:lang w:val="ru-RU"/>
        </w:rPr>
      </w:pPr>
    </w:p>
    <w:p w14:paraId="3CDFB401" w14:textId="77777777" w:rsidR="00536A5A" w:rsidRPr="00485995" w:rsidRDefault="00536A5A" w:rsidP="00536A5A">
      <w:pPr>
        <w:ind w:left="3166"/>
        <w:rPr>
          <w:lang w:val="ru-RU"/>
        </w:rPr>
      </w:pPr>
      <w:r w:rsidRPr="00485995">
        <w:rPr>
          <w:color w:val="000000"/>
          <w:lang w:val="ru-RU"/>
        </w:rPr>
        <w:t>МАКУРИН</w:t>
      </w:r>
    </w:p>
    <w:p w14:paraId="6D095EF4" w14:textId="77777777" w:rsidR="00536A5A" w:rsidRPr="00485995" w:rsidRDefault="00536A5A" w:rsidP="00536A5A">
      <w:pPr>
        <w:ind w:left="1441" w:right="2161"/>
        <w:rPr>
          <w:lang w:val="ru-RU"/>
        </w:rPr>
      </w:pPr>
      <w:r w:rsidRPr="00485995">
        <w:rPr>
          <w:color w:val="000000"/>
          <w:lang w:val="ru-RU"/>
        </w:rPr>
        <w:t>Ну так это на. Прикурить на.</w:t>
      </w:r>
    </w:p>
    <w:p w14:paraId="1B8CB99E" w14:textId="77777777" w:rsidR="00536A5A" w:rsidRPr="00485995" w:rsidRDefault="00536A5A" w:rsidP="00536A5A">
      <w:pPr>
        <w:rPr>
          <w:lang w:val="ru-RU"/>
        </w:rPr>
      </w:pPr>
    </w:p>
    <w:p w14:paraId="00B9A95C" w14:textId="77777777" w:rsidR="00536A5A" w:rsidRPr="00485995" w:rsidRDefault="00536A5A" w:rsidP="00536A5A">
      <w:pPr>
        <w:ind w:left="3166"/>
        <w:rPr>
          <w:lang w:val="ru-RU"/>
        </w:rPr>
      </w:pPr>
      <w:r w:rsidRPr="00485995">
        <w:rPr>
          <w:color w:val="000000"/>
          <w:lang w:val="ru-RU"/>
        </w:rPr>
        <w:t>БОКОВ</w:t>
      </w:r>
    </w:p>
    <w:p w14:paraId="6DA2E26B" w14:textId="77777777" w:rsidR="00536A5A" w:rsidRPr="00485995" w:rsidRDefault="00536A5A" w:rsidP="00536A5A">
      <w:pPr>
        <w:ind w:left="1441" w:right="2161"/>
        <w:rPr>
          <w:lang w:val="ru-RU"/>
        </w:rPr>
      </w:pPr>
      <w:r w:rsidRPr="00485995">
        <w:rPr>
          <w:color w:val="000000"/>
          <w:lang w:val="ru-RU"/>
        </w:rPr>
        <w:t>Затем, что больной урод.</w:t>
      </w:r>
    </w:p>
    <w:p w14:paraId="1CD52553" w14:textId="77777777" w:rsidR="00536A5A" w:rsidRPr="00485995" w:rsidRDefault="00536A5A" w:rsidP="00536A5A">
      <w:pPr>
        <w:rPr>
          <w:lang w:val="ru-RU"/>
        </w:rPr>
      </w:pPr>
    </w:p>
    <w:p w14:paraId="3805A94F" w14:textId="77777777" w:rsidR="00536A5A" w:rsidRPr="00485995" w:rsidRDefault="00536A5A" w:rsidP="00536A5A">
      <w:pPr>
        <w:rPr>
          <w:lang w:val="ru-RU"/>
        </w:rPr>
      </w:pPr>
    </w:p>
    <w:p w14:paraId="4C3D1277" w14:textId="77777777" w:rsidR="00536A5A" w:rsidRPr="00485995" w:rsidRDefault="00536A5A" w:rsidP="00536A5A">
      <w:pPr>
        <w:rPr>
          <w:lang w:val="ru-RU"/>
        </w:rPr>
      </w:pPr>
    </w:p>
    <w:p w14:paraId="5DFA461B" w14:textId="77777777" w:rsidR="00536A5A" w:rsidRPr="00485995" w:rsidRDefault="00536A5A" w:rsidP="00536A5A">
      <w:pPr>
        <w:ind w:left="3166"/>
        <w:rPr>
          <w:lang w:val="ru-RU"/>
        </w:rPr>
      </w:pPr>
      <w:r w:rsidRPr="00485995">
        <w:rPr>
          <w:color w:val="000000"/>
          <w:lang w:val="ru-RU"/>
        </w:rPr>
        <w:t>БОКОВ</w:t>
      </w:r>
    </w:p>
    <w:p w14:paraId="656062B5" w14:textId="77777777" w:rsidR="00536A5A" w:rsidRPr="00485995" w:rsidRDefault="00536A5A" w:rsidP="00536A5A">
      <w:pPr>
        <w:ind w:left="1441" w:right="2161"/>
        <w:rPr>
          <w:lang w:val="ru-RU"/>
        </w:rPr>
      </w:pPr>
      <w:proofErr w:type="spellStart"/>
      <w:r w:rsidRPr="00485995">
        <w:rPr>
          <w:color w:val="000000"/>
          <w:lang w:val="ru-RU"/>
        </w:rPr>
        <w:t>Макурин</w:t>
      </w:r>
      <w:proofErr w:type="spellEnd"/>
      <w:r w:rsidRPr="00485995">
        <w:rPr>
          <w:color w:val="000000"/>
          <w:lang w:val="ru-RU"/>
        </w:rPr>
        <w:t>, у вас дома обнаружена сандаля убитого ребёнка. Вы его не просто убили, вы его пытали, изнасиловали и отрезали ему голову.</w:t>
      </w:r>
    </w:p>
    <w:p w14:paraId="3DB79EFC" w14:textId="77777777" w:rsidR="00536A5A" w:rsidRPr="00485995" w:rsidRDefault="00536A5A" w:rsidP="00536A5A">
      <w:pPr>
        <w:rPr>
          <w:lang w:val="ru-RU"/>
        </w:rPr>
      </w:pPr>
    </w:p>
    <w:p w14:paraId="485AEC3C" w14:textId="77777777" w:rsidR="00536A5A" w:rsidRPr="00485995" w:rsidRDefault="00536A5A" w:rsidP="00536A5A">
      <w:pPr>
        <w:rPr>
          <w:lang w:val="ru-RU"/>
        </w:rPr>
      </w:pPr>
      <w:r w:rsidRPr="00485995">
        <w:rPr>
          <w:color w:val="000000"/>
          <w:lang w:val="ru-RU"/>
        </w:rPr>
        <w:t>Показывает фотографии мальчика, головы, сандалия.</w:t>
      </w:r>
    </w:p>
    <w:p w14:paraId="63258699" w14:textId="77777777" w:rsidR="00536A5A" w:rsidRPr="00485995" w:rsidRDefault="00536A5A" w:rsidP="00536A5A">
      <w:pPr>
        <w:rPr>
          <w:lang w:val="ru-RU"/>
        </w:rPr>
      </w:pPr>
    </w:p>
    <w:p w14:paraId="31A97C64" w14:textId="77777777" w:rsidR="00536A5A" w:rsidRPr="00485995" w:rsidRDefault="00536A5A" w:rsidP="00536A5A">
      <w:pPr>
        <w:ind w:left="3166"/>
        <w:rPr>
          <w:lang w:val="ru-RU"/>
        </w:rPr>
      </w:pPr>
      <w:r w:rsidRPr="00485995">
        <w:rPr>
          <w:color w:val="000000"/>
          <w:lang w:val="ru-RU"/>
        </w:rPr>
        <w:t>БОКОВ</w:t>
      </w:r>
    </w:p>
    <w:p w14:paraId="4E15D5E1" w14:textId="77777777" w:rsidR="00536A5A" w:rsidRPr="00485995" w:rsidRDefault="00536A5A" w:rsidP="00536A5A">
      <w:pPr>
        <w:ind w:left="1441" w:right="2161"/>
        <w:rPr>
          <w:lang w:val="ru-RU"/>
        </w:rPr>
      </w:pPr>
      <w:r w:rsidRPr="00485995">
        <w:rPr>
          <w:color w:val="000000"/>
          <w:lang w:val="ru-RU"/>
        </w:rPr>
        <w:t>И никто мне не помешает всё то же самое сделать с вами, если вы будете молчать.</w:t>
      </w:r>
    </w:p>
    <w:p w14:paraId="36BAF281" w14:textId="77777777" w:rsidR="00536A5A" w:rsidRPr="00485995" w:rsidRDefault="00536A5A" w:rsidP="00536A5A">
      <w:pPr>
        <w:rPr>
          <w:lang w:val="ru-RU"/>
        </w:rPr>
      </w:pPr>
    </w:p>
    <w:p w14:paraId="3CF60991" w14:textId="77777777" w:rsidR="00536A5A" w:rsidRPr="00485995" w:rsidRDefault="00536A5A" w:rsidP="00536A5A">
      <w:pPr>
        <w:rPr>
          <w:lang w:val="ru-RU"/>
        </w:rPr>
      </w:pPr>
    </w:p>
    <w:p w14:paraId="45D9DD30" w14:textId="77777777" w:rsidR="00536A5A" w:rsidRPr="00485995" w:rsidRDefault="00536A5A" w:rsidP="00536A5A">
      <w:pPr>
        <w:rPr>
          <w:lang w:val="ru-RU"/>
        </w:rPr>
      </w:pPr>
    </w:p>
    <w:p w14:paraId="5207484A" w14:textId="77777777" w:rsidR="00536A5A" w:rsidRPr="00485995" w:rsidRDefault="00536A5A" w:rsidP="00536A5A">
      <w:pPr>
        <w:ind w:left="3166"/>
        <w:rPr>
          <w:lang w:val="ru-RU"/>
        </w:rPr>
      </w:pPr>
      <w:r w:rsidRPr="00485995">
        <w:rPr>
          <w:color w:val="000000"/>
          <w:lang w:val="ru-RU"/>
        </w:rPr>
        <w:t>МАКУРИН</w:t>
      </w:r>
    </w:p>
    <w:p w14:paraId="7C6D0E27" w14:textId="77777777" w:rsidR="00536A5A" w:rsidRPr="00485995" w:rsidRDefault="00536A5A" w:rsidP="00536A5A">
      <w:pPr>
        <w:ind w:left="1441" w:right="2161"/>
        <w:rPr>
          <w:lang w:val="ru-RU"/>
        </w:rPr>
      </w:pPr>
      <w:r w:rsidRPr="00485995">
        <w:rPr>
          <w:color w:val="000000"/>
          <w:lang w:val="ru-RU"/>
        </w:rPr>
        <w:t>Какой сандаль?! Не было у меня никакого сандаля, не трогал я никого. Убейте нахуй сразу. Не я это! Не я!</w:t>
      </w:r>
    </w:p>
    <w:p w14:paraId="7EC4F51C" w14:textId="77777777" w:rsidR="00536A5A" w:rsidRPr="00485995" w:rsidRDefault="00536A5A" w:rsidP="00536A5A">
      <w:pPr>
        <w:rPr>
          <w:lang w:val="ru-RU"/>
        </w:rPr>
      </w:pPr>
    </w:p>
    <w:p w14:paraId="64FC389E" w14:textId="77777777" w:rsidR="00536A5A" w:rsidRPr="00485995" w:rsidRDefault="00536A5A" w:rsidP="00536A5A">
      <w:pPr>
        <w:rPr>
          <w:lang w:val="ru-RU"/>
        </w:rPr>
      </w:pPr>
      <w:r w:rsidRPr="00485995">
        <w:rPr>
          <w:color w:val="000000"/>
          <w:lang w:val="ru-RU"/>
        </w:rPr>
        <w:t>Открывается дверь, появляется голова дежурного.</w:t>
      </w:r>
    </w:p>
    <w:p w14:paraId="3B14F292" w14:textId="77777777" w:rsidR="00536A5A" w:rsidRPr="00485995" w:rsidRDefault="00536A5A" w:rsidP="00536A5A">
      <w:pPr>
        <w:ind w:left="1441" w:right="2161"/>
        <w:rPr>
          <w:lang w:val="ru-RU"/>
        </w:rPr>
      </w:pPr>
      <w:r w:rsidRPr="00485995">
        <w:rPr>
          <w:color w:val="000000"/>
          <w:lang w:val="ru-RU"/>
        </w:rPr>
        <w:lastRenderedPageBreak/>
        <w:t>ДЕЖУРНЫЙ 1</w:t>
      </w:r>
    </w:p>
    <w:p w14:paraId="2DAA9778" w14:textId="77777777" w:rsidR="00536A5A" w:rsidRPr="00485995" w:rsidRDefault="00536A5A" w:rsidP="00536A5A">
      <w:pPr>
        <w:ind w:left="1441" w:right="2161"/>
        <w:rPr>
          <w:lang w:val="ru-RU"/>
        </w:rPr>
      </w:pPr>
      <w:r w:rsidRPr="00485995">
        <w:rPr>
          <w:color w:val="000000"/>
          <w:lang w:val="ru-RU"/>
        </w:rPr>
        <w:t>Вам звонят.</w:t>
      </w:r>
    </w:p>
    <w:p w14:paraId="04819490" w14:textId="77777777" w:rsidR="00536A5A" w:rsidRPr="00485995" w:rsidRDefault="00536A5A" w:rsidP="00536A5A">
      <w:pPr>
        <w:rPr>
          <w:lang w:val="ru-RU"/>
        </w:rPr>
      </w:pPr>
    </w:p>
    <w:p w14:paraId="7A2D141A" w14:textId="77777777" w:rsidR="00536A5A" w:rsidRPr="00485995" w:rsidRDefault="00536A5A" w:rsidP="00536A5A">
      <w:pPr>
        <w:ind w:left="3166"/>
        <w:rPr>
          <w:lang w:val="ru-RU"/>
        </w:rPr>
      </w:pPr>
      <w:r w:rsidRPr="00485995">
        <w:rPr>
          <w:color w:val="000000"/>
          <w:lang w:val="ru-RU"/>
        </w:rPr>
        <w:t>БОКОВ</w:t>
      </w:r>
    </w:p>
    <w:p w14:paraId="2E6927B3" w14:textId="77777777" w:rsidR="00536A5A" w:rsidRPr="00485995" w:rsidRDefault="00536A5A" w:rsidP="00536A5A">
      <w:pPr>
        <w:ind w:left="2303"/>
        <w:rPr>
          <w:lang w:val="ru-RU"/>
        </w:rPr>
      </w:pPr>
      <w:r w:rsidRPr="00485995">
        <w:rPr>
          <w:color w:val="000000"/>
          <w:lang w:val="ru-RU"/>
        </w:rPr>
        <w:t>(перебивает)</w:t>
      </w:r>
    </w:p>
    <w:p w14:paraId="1324DA6B" w14:textId="77777777" w:rsidR="00536A5A" w:rsidRPr="00485995" w:rsidRDefault="00536A5A" w:rsidP="00536A5A">
      <w:pPr>
        <w:ind w:left="1441" w:right="2161"/>
        <w:rPr>
          <w:lang w:val="ru-RU"/>
        </w:rPr>
      </w:pPr>
      <w:r w:rsidRPr="00485995">
        <w:rPr>
          <w:color w:val="000000"/>
          <w:lang w:val="ru-RU"/>
        </w:rPr>
        <w:t xml:space="preserve">Дверь, </w:t>
      </w:r>
      <w:proofErr w:type="spellStart"/>
      <w:r w:rsidRPr="00485995">
        <w:rPr>
          <w:color w:val="000000"/>
          <w:lang w:val="ru-RU"/>
        </w:rPr>
        <w:t>блять</w:t>
      </w:r>
      <w:proofErr w:type="spellEnd"/>
      <w:r w:rsidRPr="00485995">
        <w:rPr>
          <w:color w:val="000000"/>
          <w:lang w:val="ru-RU"/>
        </w:rPr>
        <w:t>, закрой.</w:t>
      </w:r>
    </w:p>
    <w:p w14:paraId="07DBECED" w14:textId="77777777" w:rsidR="00536A5A" w:rsidRPr="00485995" w:rsidRDefault="00536A5A" w:rsidP="00536A5A">
      <w:pPr>
        <w:rPr>
          <w:lang w:val="ru-RU"/>
        </w:rPr>
      </w:pPr>
    </w:p>
    <w:p w14:paraId="1B1D0077" w14:textId="77777777" w:rsidR="00536A5A" w:rsidRPr="00485995" w:rsidRDefault="00536A5A" w:rsidP="00536A5A">
      <w:pPr>
        <w:ind w:left="3166"/>
        <w:rPr>
          <w:lang w:val="ru-RU"/>
        </w:rPr>
      </w:pPr>
      <w:r w:rsidRPr="00485995">
        <w:rPr>
          <w:color w:val="000000"/>
          <w:lang w:val="ru-RU"/>
        </w:rPr>
        <w:t>КОЗЫРЕВ</w:t>
      </w:r>
    </w:p>
    <w:p w14:paraId="42A789D5" w14:textId="77777777" w:rsidR="00536A5A" w:rsidRPr="00485995" w:rsidRDefault="00536A5A" w:rsidP="00536A5A">
      <w:pPr>
        <w:ind w:left="1441" w:right="2161"/>
        <w:rPr>
          <w:lang w:val="ru-RU"/>
        </w:rPr>
      </w:pPr>
      <w:r w:rsidRPr="00485995">
        <w:rPr>
          <w:color w:val="000000"/>
          <w:lang w:val="ru-RU"/>
        </w:rPr>
        <w:t>Скажи, где мальчик. Я обещаю тебе помочь.</w:t>
      </w:r>
    </w:p>
    <w:p w14:paraId="305F777D" w14:textId="77777777" w:rsidR="00536A5A" w:rsidRPr="00485995" w:rsidRDefault="00536A5A" w:rsidP="00536A5A">
      <w:pPr>
        <w:rPr>
          <w:lang w:val="ru-RU"/>
        </w:rPr>
      </w:pPr>
    </w:p>
    <w:p w14:paraId="5977B859" w14:textId="77777777" w:rsidR="00536A5A" w:rsidRPr="00485995" w:rsidRDefault="00536A5A" w:rsidP="00536A5A">
      <w:pPr>
        <w:ind w:left="3166"/>
        <w:rPr>
          <w:lang w:val="ru-RU"/>
        </w:rPr>
      </w:pPr>
      <w:r w:rsidRPr="00485995">
        <w:rPr>
          <w:color w:val="000000"/>
          <w:lang w:val="ru-RU"/>
        </w:rPr>
        <w:t>МАКУРИН</w:t>
      </w:r>
    </w:p>
    <w:p w14:paraId="60E8022D" w14:textId="77777777" w:rsidR="00536A5A" w:rsidRPr="00485995" w:rsidRDefault="00536A5A" w:rsidP="00536A5A">
      <w:pPr>
        <w:ind w:left="1441" w:right="2161"/>
        <w:rPr>
          <w:lang w:val="ru-RU"/>
        </w:rPr>
      </w:pPr>
      <w:r w:rsidRPr="00485995">
        <w:rPr>
          <w:color w:val="000000"/>
          <w:lang w:val="ru-RU"/>
        </w:rPr>
        <w:t>Да вы всё обещаете. Всю жизнь мою. И всё наёбываете! Всегда!</w:t>
      </w:r>
    </w:p>
    <w:p w14:paraId="3FA85C01" w14:textId="77777777" w:rsidR="00536A5A" w:rsidRPr="00485995" w:rsidRDefault="00536A5A" w:rsidP="00536A5A">
      <w:pPr>
        <w:rPr>
          <w:lang w:val="ru-RU"/>
        </w:rPr>
      </w:pPr>
    </w:p>
    <w:p w14:paraId="38DE5C2B" w14:textId="77777777" w:rsidR="00536A5A" w:rsidRPr="00485995" w:rsidRDefault="00536A5A" w:rsidP="00536A5A">
      <w:pPr>
        <w:rPr>
          <w:lang w:val="ru-RU"/>
        </w:rPr>
      </w:pPr>
    </w:p>
    <w:p w14:paraId="4582B43D" w14:textId="77777777" w:rsidR="00536A5A" w:rsidRPr="00485995" w:rsidRDefault="00536A5A" w:rsidP="00536A5A">
      <w:pPr>
        <w:rPr>
          <w:lang w:val="ru-RU"/>
        </w:rPr>
      </w:pPr>
    </w:p>
    <w:p w14:paraId="4249611A" w14:textId="33AC6A04" w:rsidR="00536A5A" w:rsidRPr="00485995" w:rsidRDefault="00536A5A" w:rsidP="00536A5A">
      <w:pPr>
        <w:rPr>
          <w:lang w:val="ru-RU"/>
        </w:rPr>
      </w:pPr>
      <w:r w:rsidRPr="00485995">
        <w:rPr>
          <w:b/>
          <w:color w:val="000000"/>
          <w:lang w:val="ru-RU"/>
        </w:rPr>
        <w:t xml:space="preserve">3-40. НАТ. ЛЕС.ЗАРОСЛИ БОРЩЕВИКА НОЧЬ 7. </w:t>
      </w:r>
      <w:r w:rsidRPr="00485995">
        <w:rPr>
          <w:lang w:val="ru-RU"/>
        </w:rPr>
        <w:br/>
      </w:r>
      <w:r w:rsidRPr="00485995">
        <w:rPr>
          <w:b/>
          <w:color w:val="000000"/>
          <w:lang w:val="ru-RU"/>
        </w:rPr>
        <w:t>ДОБРОВОЛЬСКАЯ</w:t>
      </w:r>
      <w:r w:rsidR="002104FF">
        <w:rPr>
          <w:b/>
          <w:color w:val="000000"/>
          <w:lang w:val="ru-RU"/>
        </w:rPr>
        <w:t>, дублер Артема</w:t>
      </w:r>
      <w:r w:rsidRPr="00485995">
        <w:rPr>
          <w:b/>
          <w:color w:val="000000"/>
          <w:lang w:val="ru-RU"/>
        </w:rPr>
        <w:t xml:space="preserve"> (00:31)</w:t>
      </w:r>
      <w:r w:rsidRPr="00485995">
        <w:rPr>
          <w:lang w:val="ru-RU"/>
        </w:rPr>
        <w:br/>
      </w:r>
    </w:p>
    <w:p w14:paraId="141EED3A" w14:textId="77777777" w:rsidR="00536A5A" w:rsidRPr="00485995" w:rsidRDefault="00536A5A" w:rsidP="00536A5A">
      <w:pPr>
        <w:rPr>
          <w:lang w:val="ru-RU"/>
        </w:rPr>
      </w:pPr>
      <w:r w:rsidRPr="00485995">
        <w:rPr>
          <w:color w:val="000000"/>
          <w:lang w:val="ru-RU"/>
        </w:rPr>
        <w:t>Добровольская видит большие заросли борщевика. С настоящей тропинкой, протоптанной в зарослях. Разрубает листья и ветки лопатой, продвигается вперёд. Луч фонаря выхватывает из темноты тело мальчика. Добровольская бросается к нему - не шевелится. Добровольская плачет. Щупает пульс на шее - живой. Прижимает его к себе, обнимает, взваливает мальчика на плечи.</w:t>
      </w:r>
      <w:r>
        <w:rPr>
          <w:color w:val="000000"/>
        </w:rPr>
        <w:t> </w:t>
      </w:r>
      <w:r w:rsidRPr="00485995">
        <w:rPr>
          <w:color w:val="000000"/>
          <w:lang w:val="ru-RU"/>
        </w:rPr>
        <w:t>Ребёнок по-прежнему без сознания. Добровольская медленно двигается сквозь заросли.</w:t>
      </w:r>
    </w:p>
    <w:p w14:paraId="017F8831" w14:textId="77777777" w:rsidR="00536A5A" w:rsidRPr="00485995" w:rsidRDefault="00536A5A" w:rsidP="00536A5A">
      <w:pPr>
        <w:rPr>
          <w:lang w:val="ru-RU"/>
        </w:rPr>
      </w:pPr>
    </w:p>
    <w:p w14:paraId="1498632B" w14:textId="77777777" w:rsidR="00536A5A" w:rsidRPr="00485995" w:rsidRDefault="00536A5A" w:rsidP="00536A5A">
      <w:pPr>
        <w:rPr>
          <w:lang w:val="ru-RU"/>
        </w:rPr>
      </w:pPr>
      <w:r w:rsidRPr="00485995">
        <w:rPr>
          <w:b/>
          <w:color w:val="000000"/>
          <w:lang w:val="ru-RU"/>
        </w:rPr>
        <w:t xml:space="preserve">3-41. ИНТ. БОЛЬНИЦА ОДИНЦОВО.ПАЛАТА УТРО 8. </w:t>
      </w:r>
      <w:r w:rsidRPr="00485995">
        <w:rPr>
          <w:lang w:val="ru-RU"/>
        </w:rPr>
        <w:br/>
      </w:r>
      <w:r w:rsidRPr="00485995">
        <w:rPr>
          <w:b/>
          <w:color w:val="000000"/>
          <w:lang w:val="ru-RU"/>
        </w:rPr>
        <w:t>БОКОВ, МАКУРИН, ДЕЖУРНЫЙ ВРАЧ (00:45)</w:t>
      </w:r>
      <w:r w:rsidRPr="00485995">
        <w:rPr>
          <w:lang w:val="ru-RU"/>
        </w:rPr>
        <w:br/>
      </w:r>
    </w:p>
    <w:p w14:paraId="35213846" w14:textId="77777777" w:rsidR="00536A5A" w:rsidRPr="00485995" w:rsidRDefault="00536A5A" w:rsidP="00536A5A">
      <w:pPr>
        <w:rPr>
          <w:lang w:val="ru-RU"/>
        </w:rPr>
      </w:pPr>
      <w:proofErr w:type="spellStart"/>
      <w:r w:rsidRPr="00485995">
        <w:rPr>
          <w:color w:val="000000"/>
          <w:lang w:val="ru-RU"/>
        </w:rPr>
        <w:t>Макурин</w:t>
      </w:r>
      <w:proofErr w:type="spellEnd"/>
      <w:r w:rsidRPr="00485995">
        <w:rPr>
          <w:color w:val="000000"/>
          <w:lang w:val="ru-RU"/>
        </w:rPr>
        <w:t xml:space="preserve"> пристегнут наручниками к кровати, без сознания. Капельница медленно капает. Боков сидит у кровати и смотрит на медитативно капающие капли.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>ДЕЖУРНЫЙ ВРАЧ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>У него шок. Не от боли, от кровопотери.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>Надо восстановить объём крови. Подождите часа два и нормально всё будет.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>БОКОВ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 xml:space="preserve">Нет у меня этих двух часов. Это </w:t>
      </w:r>
      <w:proofErr w:type="spellStart"/>
      <w:r w:rsidRPr="00485995">
        <w:rPr>
          <w:color w:val="000000"/>
          <w:lang w:val="ru-RU"/>
        </w:rPr>
        <w:t>жеж</w:t>
      </w:r>
      <w:proofErr w:type="spellEnd"/>
      <w:r w:rsidRPr="00485995">
        <w:rPr>
          <w:color w:val="000000"/>
          <w:lang w:val="ru-RU"/>
        </w:rPr>
        <w:t xml:space="preserve"> физраствор, </w:t>
      </w:r>
      <w:proofErr w:type="spellStart"/>
      <w:r w:rsidRPr="00485995">
        <w:rPr>
          <w:color w:val="000000"/>
          <w:lang w:val="ru-RU"/>
        </w:rPr>
        <w:t>чё</w:t>
      </w:r>
      <w:proofErr w:type="spellEnd"/>
      <w:r w:rsidRPr="00485995">
        <w:rPr>
          <w:color w:val="000000"/>
          <w:lang w:val="ru-RU"/>
        </w:rPr>
        <w:t xml:space="preserve"> ему будет, можно и быстрее капать.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>Встаёт, делает капельницу быстрее.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>ДЕЖУРНЫЙ ВРАЧ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>Жень, я в твои дела не вмешиваюсь.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>Возвращает капельницу в первоначальный режим.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>ДЕЖУРНЫЙ ВРАЧ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>Одно окровавленное полотенце — это где-то 800 миллилитров потери, а ты мне его привёз, считай, с двумя насквозь мокрыми.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 xml:space="preserve">Нажимает на грязный ноготь </w:t>
      </w:r>
      <w:proofErr w:type="spellStart"/>
      <w:r w:rsidRPr="00485995">
        <w:rPr>
          <w:color w:val="000000"/>
          <w:lang w:val="ru-RU"/>
        </w:rPr>
        <w:t>Макурина</w:t>
      </w:r>
      <w:proofErr w:type="spellEnd"/>
      <w:r w:rsidRPr="00485995">
        <w:rPr>
          <w:color w:val="000000"/>
          <w:lang w:val="ru-RU"/>
        </w:rPr>
        <w:t>. Тот становится белым.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>ДЕЖУРНЫЙ ВРАЧ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>Раз, два, три, видишь, цвет не восстановился. А должен за секунду нормальным стать. Много крови он потерял. Дай мне время.</w:t>
      </w:r>
    </w:p>
    <w:p w14:paraId="567897A1" w14:textId="77777777" w:rsidR="00536A5A" w:rsidRPr="00485995" w:rsidRDefault="00536A5A" w:rsidP="00536A5A">
      <w:pPr>
        <w:rPr>
          <w:lang w:val="ru-RU"/>
        </w:rPr>
      </w:pPr>
    </w:p>
    <w:p w14:paraId="6B5DD48A" w14:textId="77777777" w:rsidR="00536A5A" w:rsidRPr="00485995" w:rsidRDefault="00536A5A" w:rsidP="00536A5A">
      <w:pPr>
        <w:rPr>
          <w:lang w:val="ru-RU"/>
        </w:rPr>
      </w:pPr>
      <w:r w:rsidRPr="00485995">
        <w:rPr>
          <w:b/>
          <w:color w:val="000000"/>
          <w:lang w:val="ru-RU"/>
        </w:rPr>
        <w:t xml:space="preserve">3-42. НАТ. ПОЛЕ УТРО 8. </w:t>
      </w:r>
      <w:r w:rsidRPr="00485995">
        <w:rPr>
          <w:lang w:val="ru-RU"/>
        </w:rPr>
        <w:br/>
      </w:r>
      <w:r w:rsidRPr="00485995">
        <w:rPr>
          <w:b/>
          <w:color w:val="000000"/>
          <w:lang w:val="ru-RU"/>
        </w:rPr>
        <w:t>ДОБРОВОЛЬСКАЯ, АРТЁМ (00:30)</w:t>
      </w:r>
      <w:r w:rsidRPr="00485995">
        <w:rPr>
          <w:lang w:val="ru-RU"/>
        </w:rPr>
        <w:br/>
      </w:r>
    </w:p>
    <w:p w14:paraId="09AF9A96" w14:textId="77777777" w:rsidR="00536A5A" w:rsidRPr="00485995" w:rsidRDefault="00536A5A" w:rsidP="00536A5A">
      <w:pPr>
        <w:rPr>
          <w:lang w:val="ru-RU"/>
        </w:rPr>
      </w:pPr>
      <w:r w:rsidRPr="00485995">
        <w:rPr>
          <w:color w:val="000000"/>
          <w:lang w:val="ru-RU"/>
        </w:rPr>
        <w:t xml:space="preserve">Добровольская из последних сил выбирается из леса. Осталось перейти поле и там - дорога, люди, помощь. Это тот самый яркий жаркий солнечный день, который иногда случаются в Подмосковье. Несмотря на раннее утро - солнце припекает. Мальчик покрывается страшными волдырями-ожогами - тот самый микс от борщевика и солнечных лучей. На лице Добровольской - тоже ожоги. Они бредут, похожие на ходячих </w:t>
      </w:r>
      <w:proofErr w:type="spellStart"/>
      <w:proofErr w:type="gramStart"/>
      <w:r w:rsidRPr="00485995">
        <w:rPr>
          <w:color w:val="000000"/>
          <w:lang w:val="ru-RU"/>
        </w:rPr>
        <w:t>мертвецов.Шоссе</w:t>
      </w:r>
      <w:proofErr w:type="spellEnd"/>
      <w:proofErr w:type="gramEnd"/>
      <w:r w:rsidRPr="00485995">
        <w:rPr>
          <w:color w:val="000000"/>
          <w:lang w:val="ru-RU"/>
        </w:rPr>
        <w:t xml:space="preserve"> совсем близко, она выходит на него и падает.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>ВИЗГ ТОРМОЗОВ</w:t>
      </w:r>
    </w:p>
    <w:p w14:paraId="30CA2810" w14:textId="77777777" w:rsidR="00536A5A" w:rsidRPr="00485995" w:rsidRDefault="00536A5A" w:rsidP="00536A5A">
      <w:pPr>
        <w:rPr>
          <w:lang w:val="ru-RU"/>
        </w:rPr>
      </w:pPr>
    </w:p>
    <w:p w14:paraId="566FB0CC" w14:textId="77777777" w:rsidR="00536A5A" w:rsidRPr="00485995" w:rsidRDefault="00536A5A" w:rsidP="00536A5A">
      <w:pPr>
        <w:rPr>
          <w:lang w:val="ru-RU"/>
        </w:rPr>
      </w:pPr>
      <w:r w:rsidRPr="00485995">
        <w:rPr>
          <w:b/>
          <w:color w:val="000000"/>
          <w:lang w:val="ru-RU"/>
        </w:rPr>
        <w:t xml:space="preserve">3-43. ИНТ. БОЛЬНИЦА ОДИНЦОВО.ПАЛАТА УТРО 8. </w:t>
      </w:r>
      <w:r w:rsidRPr="00485995">
        <w:rPr>
          <w:lang w:val="ru-RU"/>
        </w:rPr>
        <w:br/>
      </w:r>
      <w:r w:rsidRPr="00485995">
        <w:rPr>
          <w:b/>
          <w:color w:val="000000"/>
          <w:lang w:val="ru-RU"/>
        </w:rPr>
        <w:t>БОКОВ, КОЗЫРЕВ, МАКУРИН (00:55)</w:t>
      </w:r>
      <w:r w:rsidRPr="00485995">
        <w:rPr>
          <w:lang w:val="ru-RU"/>
        </w:rPr>
        <w:br/>
      </w:r>
    </w:p>
    <w:p w14:paraId="15DE6AC9" w14:textId="77777777" w:rsidR="00536A5A" w:rsidRPr="00485995" w:rsidRDefault="00536A5A" w:rsidP="00536A5A">
      <w:pPr>
        <w:rPr>
          <w:lang w:val="ru-RU"/>
        </w:rPr>
      </w:pPr>
      <w:proofErr w:type="spellStart"/>
      <w:r w:rsidRPr="00485995">
        <w:rPr>
          <w:color w:val="000000"/>
          <w:lang w:val="ru-RU"/>
        </w:rPr>
        <w:t>Макурин</w:t>
      </w:r>
      <w:proofErr w:type="spellEnd"/>
      <w:r w:rsidRPr="00485995">
        <w:rPr>
          <w:color w:val="000000"/>
          <w:lang w:val="ru-RU"/>
        </w:rPr>
        <w:t xml:space="preserve"> пристегнут наручниками. Боков стоит рядом с пакетом в руках.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>БОКОВ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>Значит, ещё раз тебе повторяю, где мальчик?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>МАКУРИН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>Не знаю.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>БОКОВ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 xml:space="preserve">Ты не понял, </w:t>
      </w:r>
      <w:proofErr w:type="spellStart"/>
      <w:r w:rsidRPr="00485995">
        <w:rPr>
          <w:color w:val="000000"/>
          <w:lang w:val="ru-RU"/>
        </w:rPr>
        <w:t>шо</w:t>
      </w:r>
      <w:proofErr w:type="spellEnd"/>
      <w:r w:rsidRPr="00485995">
        <w:rPr>
          <w:color w:val="000000"/>
          <w:lang w:val="ru-RU"/>
        </w:rPr>
        <w:t xml:space="preserve"> ли? Я </w:t>
      </w:r>
      <w:proofErr w:type="spellStart"/>
      <w:r w:rsidRPr="00485995">
        <w:rPr>
          <w:color w:val="000000"/>
          <w:lang w:val="ru-RU"/>
        </w:rPr>
        <w:t>всехда</w:t>
      </w:r>
      <w:proofErr w:type="spellEnd"/>
      <w:r w:rsidRPr="00485995">
        <w:rPr>
          <w:color w:val="000000"/>
          <w:lang w:val="ru-RU"/>
        </w:rPr>
        <w:t xml:space="preserve"> добиваюсь своего. Чтоб тебе лучше думалось, надеваем пакет на голову и считаем до 50.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 xml:space="preserve">Надевает </w:t>
      </w:r>
      <w:proofErr w:type="spellStart"/>
      <w:r w:rsidRPr="00485995">
        <w:rPr>
          <w:color w:val="000000"/>
          <w:lang w:val="ru-RU"/>
        </w:rPr>
        <w:t>Макурину</w:t>
      </w:r>
      <w:proofErr w:type="spellEnd"/>
      <w:r w:rsidRPr="00485995">
        <w:rPr>
          <w:color w:val="000000"/>
          <w:lang w:val="ru-RU"/>
        </w:rPr>
        <w:t xml:space="preserve"> пакет на голову, тот судорожно вдыхает. Пакет прилипает к голове всё плотнее. </w:t>
      </w:r>
      <w:proofErr w:type="spellStart"/>
      <w:r w:rsidRPr="00485995">
        <w:rPr>
          <w:color w:val="000000"/>
          <w:lang w:val="ru-RU"/>
        </w:rPr>
        <w:t>Макурин</w:t>
      </w:r>
      <w:proofErr w:type="spellEnd"/>
      <w:r w:rsidRPr="00485995">
        <w:rPr>
          <w:color w:val="000000"/>
          <w:lang w:val="ru-RU"/>
        </w:rPr>
        <w:t xml:space="preserve"> извивается, но это сложно сделать, будучи прикованным наручниками к кровати, к тому же раненым.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 xml:space="preserve">Открывается дверь, заходит Козырев. Бросается к Бокову (оставив дверь открытой) и бьёт его в челюсть, срывает пакет с </w:t>
      </w:r>
      <w:proofErr w:type="spellStart"/>
      <w:r w:rsidRPr="00485995">
        <w:rPr>
          <w:color w:val="000000"/>
          <w:lang w:val="ru-RU"/>
        </w:rPr>
        <w:t>Макурина</w:t>
      </w:r>
      <w:proofErr w:type="spellEnd"/>
      <w:r w:rsidRPr="00485995">
        <w:rPr>
          <w:color w:val="000000"/>
          <w:lang w:val="ru-RU"/>
        </w:rPr>
        <w:t>, начинается драка в больничной палате.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>В какой-то момент Козырев изворачивается и пристёгивает Бокова наручником к батарее.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>КОЗЫРЕВ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>Ты свои ковбойские методы здесь бросай. Мы его взяли. И будем допрашивать как в советской милиции, а не как в гестапо. Понял меня?!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>БОКОВ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 xml:space="preserve">Это </w:t>
      </w:r>
      <w:proofErr w:type="spellStart"/>
      <w:proofErr w:type="gramStart"/>
      <w:r w:rsidRPr="00485995">
        <w:rPr>
          <w:color w:val="000000"/>
          <w:lang w:val="ru-RU"/>
        </w:rPr>
        <w:t>ты,сука</w:t>
      </w:r>
      <w:proofErr w:type="spellEnd"/>
      <w:proofErr w:type="gramEnd"/>
      <w:r w:rsidRPr="00485995">
        <w:rPr>
          <w:color w:val="000000"/>
          <w:lang w:val="ru-RU"/>
        </w:rPr>
        <w:t>, зря сделал. Я ща освобожусь и пристрелю тебя, суку.</w:t>
      </w:r>
    </w:p>
    <w:p w14:paraId="10B37159" w14:textId="77777777" w:rsidR="00536A5A" w:rsidRPr="00485995" w:rsidRDefault="00536A5A" w:rsidP="00536A5A">
      <w:pPr>
        <w:rPr>
          <w:lang w:val="ru-RU"/>
        </w:rPr>
      </w:pPr>
    </w:p>
    <w:p w14:paraId="4F100C04" w14:textId="70D165BA" w:rsidR="00536A5A" w:rsidRPr="00485995" w:rsidRDefault="00536A5A" w:rsidP="00536A5A">
      <w:pPr>
        <w:rPr>
          <w:lang w:val="ru-RU"/>
        </w:rPr>
      </w:pPr>
      <w:r w:rsidRPr="00485995">
        <w:rPr>
          <w:b/>
          <w:color w:val="000000"/>
          <w:lang w:val="ru-RU"/>
        </w:rPr>
        <w:t xml:space="preserve">3-43-А. ИНТ. БОЛЬНИЦА ОДИНЦОВО.КОРИДОР У ПАЛАТЫ УТРО 8. </w:t>
      </w:r>
      <w:r w:rsidRPr="00485995">
        <w:rPr>
          <w:lang w:val="ru-RU"/>
        </w:rPr>
        <w:br/>
      </w:r>
      <w:r w:rsidRPr="00485995">
        <w:rPr>
          <w:b/>
          <w:color w:val="000000"/>
          <w:lang w:val="ru-RU"/>
        </w:rPr>
        <w:t>ДОБРОВОЛЬСКАЯ, КОЗЫРЕВ, БОКОВ, АРТЁМ</w:t>
      </w:r>
      <w:r w:rsidR="00180E7F">
        <w:rPr>
          <w:b/>
          <w:color w:val="000000"/>
          <w:lang w:val="ru-RU"/>
        </w:rPr>
        <w:t>, врач, санитары (3)</w:t>
      </w:r>
      <w:r w:rsidRPr="00485995">
        <w:rPr>
          <w:b/>
          <w:color w:val="000000"/>
          <w:lang w:val="ru-RU"/>
        </w:rPr>
        <w:t xml:space="preserve"> (00:16)</w:t>
      </w:r>
      <w:r w:rsidRPr="00485995">
        <w:rPr>
          <w:lang w:val="ru-RU"/>
        </w:rPr>
        <w:br/>
      </w:r>
    </w:p>
    <w:p w14:paraId="35A9E77F" w14:textId="77777777" w:rsidR="00536A5A" w:rsidRPr="00485995" w:rsidRDefault="00536A5A" w:rsidP="00536A5A">
      <w:pPr>
        <w:rPr>
          <w:lang w:val="ru-RU"/>
        </w:rPr>
      </w:pPr>
      <w:r w:rsidRPr="00485995">
        <w:rPr>
          <w:color w:val="000000"/>
          <w:lang w:val="ru-RU"/>
        </w:rPr>
        <w:t xml:space="preserve">В пустом коридоре - оживление. Бегут врачи с двумя каталками, на одной из них Добровольская, на другой - мальчик Артём. Пробегают мимо открытой палаты </w:t>
      </w:r>
      <w:proofErr w:type="spellStart"/>
      <w:r w:rsidRPr="00485995">
        <w:rPr>
          <w:color w:val="000000"/>
          <w:lang w:val="ru-RU"/>
        </w:rPr>
        <w:t>Макурина</w:t>
      </w:r>
      <w:proofErr w:type="spellEnd"/>
      <w:r w:rsidRPr="00485995">
        <w:rPr>
          <w:color w:val="000000"/>
          <w:lang w:val="ru-RU"/>
        </w:rPr>
        <w:t>.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>ДЕЖУРНЫЙ ВРАЧ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>Острая интоксикация. Множественные термические ожоги.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>Козырев подходит.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>КОЗЫРЕВ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>Мальчик ранен? Изнасилован?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lastRenderedPageBreak/>
        <w:t>ВРАЧ</w:t>
      </w:r>
      <w:r w:rsidRPr="00485995">
        <w:rPr>
          <w:lang w:val="ru-RU"/>
        </w:rPr>
        <w:br/>
      </w:r>
      <w:r w:rsidRPr="00485995">
        <w:rPr>
          <w:color w:val="000000"/>
          <w:lang w:val="ru-RU"/>
        </w:rPr>
        <w:t>Нет, просто долго пролежал в ядовитых листьях. И вряд ли бы долго протянул.</w:t>
      </w:r>
    </w:p>
    <w:p w14:paraId="5222B825" w14:textId="77777777" w:rsidR="00536A5A" w:rsidRPr="00485995" w:rsidRDefault="00536A5A" w:rsidP="00536A5A">
      <w:pPr>
        <w:rPr>
          <w:lang w:val="ru-RU"/>
        </w:rPr>
      </w:pPr>
    </w:p>
    <w:p w14:paraId="18FF4873" w14:textId="6BA991DA" w:rsidR="00536A5A" w:rsidRPr="00485995" w:rsidRDefault="00536A5A" w:rsidP="00536A5A">
      <w:pPr>
        <w:rPr>
          <w:lang w:val="ru-RU"/>
        </w:rPr>
      </w:pPr>
      <w:r w:rsidRPr="00485995">
        <w:rPr>
          <w:b/>
          <w:color w:val="000000"/>
          <w:lang w:val="ru-RU"/>
        </w:rPr>
        <w:t xml:space="preserve">3-43-В. ИНТ. БОЛЬНИЦА ОДИНЦОВО.КОРИДОР УТРО 8. </w:t>
      </w:r>
      <w:r w:rsidRPr="00485995">
        <w:rPr>
          <w:lang w:val="ru-RU"/>
        </w:rPr>
        <w:br/>
      </w:r>
      <w:r w:rsidRPr="00485995">
        <w:rPr>
          <w:b/>
          <w:color w:val="000000"/>
          <w:lang w:val="ru-RU"/>
        </w:rPr>
        <w:t>БОКОВ, КОЗЫРЕВ</w:t>
      </w:r>
      <w:r w:rsidR="00D63416">
        <w:rPr>
          <w:b/>
          <w:color w:val="000000"/>
          <w:lang w:val="ru-RU"/>
        </w:rPr>
        <w:t>, дежурный 2</w:t>
      </w:r>
      <w:r w:rsidRPr="00485995">
        <w:rPr>
          <w:b/>
          <w:color w:val="000000"/>
          <w:lang w:val="ru-RU"/>
        </w:rPr>
        <w:t xml:space="preserve"> (00:21)</w:t>
      </w:r>
      <w:r w:rsidRPr="00485995">
        <w:rPr>
          <w:lang w:val="ru-RU"/>
        </w:rPr>
        <w:br/>
      </w:r>
    </w:p>
    <w:p w14:paraId="148B1190" w14:textId="77777777" w:rsidR="00536A5A" w:rsidRPr="00536A5A" w:rsidRDefault="00536A5A" w:rsidP="00536A5A">
      <w:pPr>
        <w:rPr>
          <w:lang w:val="ru-RU"/>
        </w:rPr>
      </w:pPr>
      <w:r w:rsidRPr="00536A5A">
        <w:rPr>
          <w:color w:val="000000"/>
          <w:lang w:val="ru-RU"/>
        </w:rPr>
        <w:t>Боков дёргает руку, пристёгнутую к батарее.</w:t>
      </w:r>
      <w:r w:rsidRPr="00536A5A">
        <w:rPr>
          <w:lang w:val="ru-RU"/>
        </w:rPr>
        <w:br/>
      </w:r>
      <w:r w:rsidRPr="00536A5A">
        <w:rPr>
          <w:color w:val="000000"/>
          <w:lang w:val="ru-RU"/>
        </w:rPr>
        <w:t>БОКОВ</w:t>
      </w:r>
      <w:r w:rsidRPr="00536A5A">
        <w:rPr>
          <w:lang w:val="ru-RU"/>
        </w:rPr>
        <w:br/>
      </w:r>
      <w:r w:rsidRPr="00536A5A">
        <w:rPr>
          <w:color w:val="000000"/>
          <w:lang w:val="ru-RU"/>
        </w:rPr>
        <w:t>Всё! Всё! Я успокоился! Ключ дай! Я тебе жизнь спас? Забыл уже?</w:t>
      </w:r>
      <w:r w:rsidRPr="00536A5A">
        <w:rPr>
          <w:lang w:val="ru-RU"/>
        </w:rPr>
        <w:br/>
      </w:r>
      <w:r w:rsidRPr="00536A5A">
        <w:rPr>
          <w:color w:val="000000"/>
          <w:lang w:val="ru-RU"/>
        </w:rPr>
        <w:t>Возвращается Козырев.</w:t>
      </w:r>
      <w:r w:rsidRPr="00536A5A">
        <w:rPr>
          <w:lang w:val="ru-RU"/>
        </w:rPr>
        <w:br/>
      </w:r>
      <w:r w:rsidRPr="00536A5A">
        <w:rPr>
          <w:color w:val="000000"/>
          <w:lang w:val="ru-RU"/>
        </w:rPr>
        <w:t>КОЗЫРЕВ</w:t>
      </w:r>
      <w:r w:rsidRPr="00536A5A">
        <w:rPr>
          <w:lang w:val="ru-RU"/>
        </w:rPr>
        <w:br/>
      </w:r>
      <w:r w:rsidRPr="00536A5A">
        <w:rPr>
          <w:color w:val="000000"/>
          <w:lang w:val="ru-RU"/>
        </w:rPr>
        <w:t xml:space="preserve">Не трогал </w:t>
      </w:r>
      <w:proofErr w:type="spellStart"/>
      <w:r w:rsidRPr="00536A5A">
        <w:rPr>
          <w:color w:val="000000"/>
          <w:lang w:val="ru-RU"/>
        </w:rPr>
        <w:t>Макурин</w:t>
      </w:r>
      <w:proofErr w:type="spellEnd"/>
      <w:r w:rsidRPr="00536A5A">
        <w:rPr>
          <w:color w:val="000000"/>
          <w:lang w:val="ru-RU"/>
        </w:rPr>
        <w:t xml:space="preserve"> этого пацана.</w:t>
      </w:r>
      <w:r w:rsidRPr="00536A5A">
        <w:rPr>
          <w:lang w:val="ru-RU"/>
        </w:rPr>
        <w:br/>
      </w:r>
      <w:r w:rsidRPr="00536A5A">
        <w:rPr>
          <w:color w:val="000000"/>
          <w:lang w:val="ru-RU"/>
        </w:rPr>
        <w:t>БОКОВ</w:t>
      </w:r>
      <w:r w:rsidRPr="00536A5A">
        <w:rPr>
          <w:lang w:val="ru-RU"/>
        </w:rPr>
        <w:br/>
      </w:r>
      <w:r w:rsidRPr="00536A5A">
        <w:rPr>
          <w:color w:val="000000"/>
          <w:lang w:val="ru-RU"/>
        </w:rPr>
        <w:t xml:space="preserve">Ну и хорошо. Только это </w:t>
      </w:r>
      <w:proofErr w:type="spellStart"/>
      <w:r w:rsidRPr="00536A5A">
        <w:rPr>
          <w:color w:val="000000"/>
          <w:lang w:val="ru-RU"/>
        </w:rPr>
        <w:t>жеж</w:t>
      </w:r>
      <w:proofErr w:type="spellEnd"/>
      <w:r w:rsidRPr="00536A5A">
        <w:rPr>
          <w:color w:val="000000"/>
          <w:lang w:val="ru-RU"/>
        </w:rPr>
        <w:t xml:space="preserve"> не меняет ничего. Ну этого не трогал, а остальных трогал.</w:t>
      </w:r>
      <w:r w:rsidRPr="00536A5A">
        <w:rPr>
          <w:lang w:val="ru-RU"/>
        </w:rPr>
        <w:br/>
      </w:r>
      <w:r w:rsidRPr="00536A5A">
        <w:rPr>
          <w:color w:val="000000"/>
          <w:lang w:val="ru-RU"/>
        </w:rPr>
        <w:t>Заглядывает Дежурный 2.</w:t>
      </w:r>
      <w:r w:rsidRPr="00536A5A">
        <w:rPr>
          <w:lang w:val="ru-RU"/>
        </w:rPr>
        <w:br/>
      </w:r>
      <w:r w:rsidRPr="00536A5A">
        <w:rPr>
          <w:color w:val="000000"/>
          <w:lang w:val="ru-RU"/>
        </w:rPr>
        <w:t>ДЕЖУРНЫЙ 2</w:t>
      </w:r>
      <w:r w:rsidRPr="00536A5A">
        <w:rPr>
          <w:lang w:val="ru-RU"/>
        </w:rPr>
        <w:br/>
      </w:r>
      <w:r w:rsidRPr="00536A5A">
        <w:rPr>
          <w:color w:val="000000"/>
          <w:lang w:val="ru-RU"/>
        </w:rPr>
        <w:t>Жена вам опять звонит, говорит, срочно.</w:t>
      </w:r>
      <w:r w:rsidRPr="00536A5A">
        <w:rPr>
          <w:lang w:val="ru-RU"/>
        </w:rPr>
        <w:br/>
      </w:r>
      <w:r w:rsidRPr="00536A5A">
        <w:rPr>
          <w:color w:val="000000"/>
          <w:lang w:val="ru-RU"/>
        </w:rPr>
        <w:t>Козырев отстегивает Бокова. Боков вскакивает, опрокинув стул, выбегает из палаты.</w:t>
      </w:r>
    </w:p>
    <w:p w14:paraId="362D741D" w14:textId="77777777" w:rsidR="00536A5A" w:rsidRPr="00536A5A" w:rsidRDefault="00536A5A" w:rsidP="00536A5A">
      <w:pPr>
        <w:rPr>
          <w:lang w:val="ru-RU"/>
        </w:rPr>
      </w:pPr>
    </w:p>
    <w:p w14:paraId="08CC5C39" w14:textId="77777777" w:rsidR="00536A5A" w:rsidRPr="00536A5A" w:rsidRDefault="00536A5A" w:rsidP="00536A5A">
      <w:pPr>
        <w:rPr>
          <w:lang w:val="ru-RU"/>
        </w:rPr>
      </w:pPr>
      <w:r w:rsidRPr="00536A5A">
        <w:rPr>
          <w:b/>
          <w:color w:val="000000"/>
          <w:lang w:val="ru-RU"/>
        </w:rPr>
        <w:t xml:space="preserve">3-44. НАТ. У МИЛИЦИИ ОДИНЦОВО УТРО 8. </w:t>
      </w:r>
      <w:r w:rsidRPr="00536A5A">
        <w:rPr>
          <w:lang w:val="ru-RU"/>
        </w:rPr>
        <w:br/>
      </w:r>
      <w:r w:rsidRPr="00536A5A">
        <w:rPr>
          <w:b/>
          <w:color w:val="000000"/>
          <w:lang w:val="ru-RU"/>
        </w:rPr>
        <w:t>БОКОВ (00:07)</w:t>
      </w:r>
      <w:r w:rsidRPr="00536A5A">
        <w:rPr>
          <w:lang w:val="ru-RU"/>
        </w:rPr>
        <w:br/>
      </w:r>
    </w:p>
    <w:p w14:paraId="22FAA876" w14:textId="77777777" w:rsidR="00536A5A" w:rsidRPr="00536A5A" w:rsidRDefault="00536A5A" w:rsidP="00536A5A">
      <w:pPr>
        <w:rPr>
          <w:lang w:val="ru-RU"/>
        </w:rPr>
      </w:pPr>
      <w:r w:rsidRPr="00536A5A">
        <w:rPr>
          <w:color w:val="000000"/>
          <w:lang w:val="ru-RU"/>
        </w:rPr>
        <w:t>Боков бежит по улице в отделение, не разбирая дороги, перепрыгивая через препятствия. Он в хорошей форме и это видно.</w:t>
      </w:r>
    </w:p>
    <w:p w14:paraId="051D81B9" w14:textId="77777777" w:rsidR="00536A5A" w:rsidRPr="00536A5A" w:rsidRDefault="00536A5A" w:rsidP="00536A5A">
      <w:pPr>
        <w:rPr>
          <w:lang w:val="ru-RU"/>
        </w:rPr>
      </w:pPr>
    </w:p>
    <w:p w14:paraId="58065B4A" w14:textId="77777777" w:rsidR="00536A5A" w:rsidRPr="00536A5A" w:rsidRDefault="00536A5A" w:rsidP="00536A5A">
      <w:pPr>
        <w:rPr>
          <w:lang w:val="ru-RU"/>
        </w:rPr>
      </w:pPr>
      <w:r w:rsidRPr="00536A5A">
        <w:rPr>
          <w:b/>
          <w:color w:val="000000"/>
          <w:lang w:val="ru-RU"/>
        </w:rPr>
        <w:t xml:space="preserve">3-45. ИНТ. ОТДЕЛЕНИЕ МИЛИЦИИ ОДИНЦОВО.ДЕЖУРКА УТРО 8. </w:t>
      </w:r>
      <w:r w:rsidRPr="00536A5A">
        <w:rPr>
          <w:lang w:val="ru-RU"/>
        </w:rPr>
        <w:br/>
      </w:r>
      <w:r w:rsidRPr="00536A5A">
        <w:rPr>
          <w:b/>
          <w:color w:val="000000"/>
          <w:lang w:val="ru-RU"/>
        </w:rPr>
        <w:t>БОКОВ, ДЕЖУРНЫЙ 1 (00:40)</w:t>
      </w:r>
      <w:r w:rsidRPr="00536A5A">
        <w:rPr>
          <w:lang w:val="ru-RU"/>
        </w:rPr>
        <w:br/>
      </w:r>
    </w:p>
    <w:p w14:paraId="06E911DC" w14:textId="77777777" w:rsidR="00536A5A" w:rsidRPr="00536A5A" w:rsidRDefault="00536A5A" w:rsidP="00536A5A">
      <w:pPr>
        <w:rPr>
          <w:lang w:val="ru-RU"/>
        </w:rPr>
      </w:pPr>
      <w:r w:rsidRPr="00536A5A">
        <w:rPr>
          <w:color w:val="000000"/>
          <w:lang w:val="ru-RU"/>
        </w:rPr>
        <w:t>На максимальной скорости забегает в отделение милиции, Дежурный 1 протягивает ему трубку через окошко.</w:t>
      </w:r>
      <w:r w:rsidRPr="00536A5A">
        <w:rPr>
          <w:lang w:val="ru-RU"/>
        </w:rPr>
        <w:br/>
      </w:r>
      <w:r w:rsidRPr="00536A5A">
        <w:rPr>
          <w:color w:val="000000"/>
          <w:lang w:val="ru-RU"/>
        </w:rPr>
        <w:t>БОКОВ</w:t>
      </w:r>
      <w:r w:rsidRPr="00536A5A">
        <w:rPr>
          <w:lang w:val="ru-RU"/>
        </w:rPr>
        <w:br/>
      </w:r>
      <w:r w:rsidRPr="00536A5A">
        <w:rPr>
          <w:color w:val="000000"/>
          <w:lang w:val="ru-RU"/>
        </w:rPr>
        <w:t xml:space="preserve">Малышка, родная моя, любимая, ты смогла! Как </w:t>
      </w:r>
      <w:proofErr w:type="spellStart"/>
      <w:r w:rsidRPr="00536A5A">
        <w:rPr>
          <w:color w:val="000000"/>
          <w:lang w:val="ru-RU"/>
        </w:rPr>
        <w:t>жеж</w:t>
      </w:r>
      <w:proofErr w:type="spellEnd"/>
      <w:r w:rsidRPr="00536A5A">
        <w:rPr>
          <w:color w:val="000000"/>
          <w:lang w:val="ru-RU"/>
        </w:rPr>
        <w:t xml:space="preserve"> я мечтал об этой минуте! Лучший день в моей жизни! Ты какая умница у меня, люблю тебя до неба. Привет, моя хорошая.</w:t>
      </w:r>
      <w:r w:rsidRPr="00536A5A">
        <w:rPr>
          <w:lang w:val="ru-RU"/>
        </w:rPr>
        <w:br/>
      </w:r>
      <w:r w:rsidRPr="00536A5A">
        <w:rPr>
          <w:color w:val="000000"/>
          <w:lang w:val="ru-RU"/>
        </w:rPr>
        <w:t>МЕДСЕСТРА (РОСТОВ) (ЗК)</w:t>
      </w:r>
      <w:r w:rsidRPr="00536A5A">
        <w:rPr>
          <w:lang w:val="ru-RU"/>
        </w:rPr>
        <w:br/>
      </w:r>
      <w:r w:rsidRPr="00536A5A">
        <w:rPr>
          <w:color w:val="000000"/>
          <w:lang w:val="ru-RU"/>
        </w:rPr>
        <w:t>Это медсестра. Марина попросила вам позвонить.</w:t>
      </w:r>
      <w:r w:rsidRPr="00536A5A">
        <w:rPr>
          <w:lang w:val="ru-RU"/>
        </w:rPr>
        <w:br/>
      </w:r>
      <w:r w:rsidRPr="00536A5A">
        <w:rPr>
          <w:color w:val="000000"/>
          <w:lang w:val="ru-RU"/>
        </w:rPr>
        <w:t>Боков молчит. Стоит с трубкой в руке. Потом бьёт трубкой по пластиковому стеклу дежурки.</w:t>
      </w:r>
      <w:r w:rsidRPr="00536A5A">
        <w:rPr>
          <w:lang w:val="ru-RU"/>
        </w:rPr>
        <w:br/>
      </w:r>
      <w:r w:rsidRPr="00536A5A">
        <w:rPr>
          <w:color w:val="000000"/>
          <w:lang w:val="ru-RU"/>
        </w:rPr>
        <w:t>БОКОВ</w:t>
      </w:r>
      <w:r w:rsidRPr="00536A5A">
        <w:rPr>
          <w:lang w:val="ru-RU"/>
        </w:rPr>
        <w:br/>
      </w:r>
      <w:proofErr w:type="spellStart"/>
      <w:r w:rsidRPr="00536A5A">
        <w:rPr>
          <w:color w:val="000000"/>
          <w:lang w:val="ru-RU"/>
        </w:rPr>
        <w:t>Блять</w:t>
      </w:r>
      <w:proofErr w:type="spellEnd"/>
      <w:r w:rsidRPr="00536A5A">
        <w:rPr>
          <w:color w:val="000000"/>
          <w:lang w:val="ru-RU"/>
        </w:rPr>
        <w:t>.</w:t>
      </w:r>
      <w:r w:rsidRPr="00536A5A">
        <w:rPr>
          <w:lang w:val="ru-RU"/>
        </w:rPr>
        <w:br/>
      </w:r>
      <w:r w:rsidRPr="00536A5A">
        <w:rPr>
          <w:color w:val="000000"/>
          <w:lang w:val="ru-RU"/>
        </w:rPr>
        <w:t>МЕДСЕСТРА (РОСТОВ) (ЗК)</w:t>
      </w:r>
      <w:r w:rsidRPr="00536A5A">
        <w:rPr>
          <w:lang w:val="ru-RU"/>
        </w:rPr>
        <w:br/>
      </w:r>
      <w:r w:rsidRPr="00536A5A">
        <w:rPr>
          <w:color w:val="000000"/>
          <w:lang w:val="ru-RU"/>
        </w:rPr>
        <w:t>Марина просит сказать, что готова дать развод. Она не хочет, чтобы вы мучались с ней-инвалидом.</w:t>
      </w:r>
      <w:r w:rsidRPr="00536A5A">
        <w:rPr>
          <w:lang w:val="ru-RU"/>
        </w:rPr>
        <w:br/>
      </w:r>
      <w:r w:rsidRPr="00536A5A">
        <w:rPr>
          <w:color w:val="000000"/>
          <w:lang w:val="ru-RU"/>
        </w:rPr>
        <w:t>Боков отдаёт трубку Дежурному 1.</w:t>
      </w:r>
      <w:r w:rsidRPr="00536A5A">
        <w:rPr>
          <w:lang w:val="ru-RU"/>
        </w:rPr>
        <w:br/>
      </w:r>
      <w:r w:rsidRPr="00536A5A">
        <w:rPr>
          <w:color w:val="000000"/>
          <w:lang w:val="ru-RU"/>
        </w:rPr>
        <w:t>БОКОВ</w:t>
      </w:r>
      <w:r w:rsidRPr="00536A5A">
        <w:rPr>
          <w:lang w:val="ru-RU"/>
        </w:rPr>
        <w:br/>
      </w:r>
      <w:r w:rsidRPr="00536A5A">
        <w:rPr>
          <w:color w:val="000000"/>
          <w:lang w:val="ru-RU"/>
        </w:rPr>
        <w:t>Скажи, что ты дежурный, и что я просил передать, что позвоню жене сам, без переводчиков.</w:t>
      </w:r>
    </w:p>
    <w:p w14:paraId="365ECE95" w14:textId="77777777" w:rsidR="00536A5A" w:rsidRPr="00536A5A" w:rsidRDefault="00536A5A" w:rsidP="00536A5A">
      <w:pPr>
        <w:rPr>
          <w:lang w:val="ru-RU"/>
        </w:rPr>
      </w:pPr>
    </w:p>
    <w:bookmarkEnd w:id="2"/>
    <w:p w14:paraId="6BB7FD05" w14:textId="72CAFA59" w:rsidR="00EF4779" w:rsidRDefault="00EF4779" w:rsidP="00EF4779">
      <w:pPr>
        <w:pStyle w:val="a6"/>
      </w:pPr>
    </w:p>
    <w:sectPr w:rsidR="00EF4779" w:rsidSect="004F54F6">
      <w:footerReference w:type="default" r:id="rId11"/>
      <w:pgSz w:w="11900" w:h="16840"/>
      <w:pgMar w:top="1134" w:right="850" w:bottom="1134" w:left="1701" w:header="567" w:footer="56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6BC93C" w14:textId="77777777" w:rsidR="0028216F" w:rsidRDefault="0028216F" w:rsidP="0031048D">
      <w:r>
        <w:separator/>
      </w:r>
    </w:p>
    <w:p w14:paraId="6813F68F" w14:textId="77777777" w:rsidR="0028216F" w:rsidRDefault="0028216F"/>
    <w:p w14:paraId="60E6BE23" w14:textId="77777777" w:rsidR="0028216F" w:rsidRDefault="0028216F"/>
  </w:endnote>
  <w:endnote w:type="continuationSeparator" w:id="0">
    <w:p w14:paraId="566D48F1" w14:textId="77777777" w:rsidR="0028216F" w:rsidRDefault="0028216F" w:rsidP="0031048D">
      <w:r>
        <w:continuationSeparator/>
      </w:r>
    </w:p>
    <w:p w14:paraId="39941A72" w14:textId="77777777" w:rsidR="0028216F" w:rsidRDefault="0028216F"/>
    <w:p w14:paraId="01C7598A" w14:textId="77777777" w:rsidR="0028216F" w:rsidRDefault="0028216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b"/>
      </w:rPr>
      <w:id w:val="-403846161"/>
      <w:docPartObj>
        <w:docPartGallery w:val="Page Numbers (Bottom of Page)"/>
        <w:docPartUnique/>
      </w:docPartObj>
    </w:sdtPr>
    <w:sdtEndPr>
      <w:rPr>
        <w:rStyle w:val="ab"/>
      </w:rPr>
    </w:sdtEndPr>
    <w:sdtContent>
      <w:p w14:paraId="017812A9" w14:textId="77777777" w:rsidR="00EE7F0C" w:rsidRDefault="00EE7F0C" w:rsidP="00ED7C7B">
        <w:pPr>
          <w:framePr w:wrap="none" w:vAnchor="text" w:hAnchor="margin" w:xAlign="right" w:y="1"/>
          <w:rPr>
            <w:rStyle w:val="ab"/>
          </w:rPr>
        </w:pPr>
        <w:r>
          <w:rPr>
            <w:rStyle w:val="ab"/>
          </w:rPr>
          <w:fldChar w:fldCharType="begin"/>
        </w:r>
        <w:r>
          <w:rPr>
            <w:rStyle w:val="ab"/>
          </w:rPr>
          <w:instrText xml:space="preserve"> PAGE </w:instrText>
        </w:r>
        <w:r>
          <w:rPr>
            <w:rStyle w:val="ab"/>
          </w:rPr>
          <w:fldChar w:fldCharType="separate"/>
        </w:r>
        <w:r>
          <w:rPr>
            <w:rStyle w:val="ab"/>
            <w:noProof/>
          </w:rPr>
          <w:t>26</w:t>
        </w:r>
        <w:r>
          <w:rPr>
            <w:rStyle w:val="ab"/>
          </w:rPr>
          <w:fldChar w:fldCharType="end"/>
        </w:r>
      </w:p>
    </w:sdtContent>
  </w:sdt>
  <w:p w14:paraId="76708315" w14:textId="77777777" w:rsidR="00EE7F0C" w:rsidRDefault="00EE7F0C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38D06E" w14:textId="7D62F86F" w:rsidR="00EE7F0C" w:rsidRPr="003454C7" w:rsidRDefault="00EE7F0C" w:rsidP="003454C7">
    <w:pPr>
      <w:pStyle w:val="af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color w:val="767171" w:themeColor="background2" w:themeShade="80"/>
      </w:rPr>
      <w:id w:val="-1712492930"/>
      <w:docPartObj>
        <w:docPartGallery w:val="Page Numbers (Bottom of Page)"/>
        <w:docPartUnique/>
      </w:docPartObj>
    </w:sdtPr>
    <w:sdtEndPr/>
    <w:sdtContent>
      <w:p w14:paraId="120223FE" w14:textId="77777777" w:rsidR="00EE7F0C" w:rsidRPr="004F54F6" w:rsidRDefault="00EE7F0C">
        <w:pPr>
          <w:pStyle w:val="afe"/>
          <w:jc w:val="right"/>
          <w:rPr>
            <w:color w:val="767171" w:themeColor="background2" w:themeShade="80"/>
          </w:rPr>
        </w:pPr>
        <w:r w:rsidRPr="0044356A">
          <w:rPr>
            <w:color w:val="3B3838" w:themeColor="background2" w:themeShade="40"/>
          </w:rPr>
          <w:fldChar w:fldCharType="begin"/>
        </w:r>
        <w:r w:rsidRPr="0044356A">
          <w:rPr>
            <w:color w:val="3B3838" w:themeColor="background2" w:themeShade="40"/>
          </w:rPr>
          <w:instrText>PAGE   \* MERGEFORMAT</w:instrText>
        </w:r>
        <w:r w:rsidRPr="0044356A">
          <w:rPr>
            <w:color w:val="3B3838" w:themeColor="background2" w:themeShade="40"/>
          </w:rPr>
          <w:fldChar w:fldCharType="separate"/>
        </w:r>
        <w:r w:rsidRPr="0044356A">
          <w:rPr>
            <w:color w:val="3B3838" w:themeColor="background2" w:themeShade="40"/>
            <w:lang w:val="ru-RU"/>
          </w:rPr>
          <w:t>2</w:t>
        </w:r>
        <w:r w:rsidRPr="0044356A">
          <w:rPr>
            <w:color w:val="3B3838" w:themeColor="background2" w:themeShade="4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4B080" w14:textId="77777777" w:rsidR="0028216F" w:rsidRDefault="0028216F" w:rsidP="0031048D">
      <w:r>
        <w:separator/>
      </w:r>
    </w:p>
    <w:p w14:paraId="5103FE7C" w14:textId="77777777" w:rsidR="0028216F" w:rsidRDefault="0028216F"/>
    <w:p w14:paraId="2146A8AD" w14:textId="77777777" w:rsidR="0028216F" w:rsidRDefault="0028216F"/>
  </w:footnote>
  <w:footnote w:type="continuationSeparator" w:id="0">
    <w:p w14:paraId="576BBDED" w14:textId="77777777" w:rsidR="0028216F" w:rsidRDefault="0028216F" w:rsidP="0031048D">
      <w:r>
        <w:continuationSeparator/>
      </w:r>
    </w:p>
    <w:p w14:paraId="5B620AFB" w14:textId="77777777" w:rsidR="0028216F" w:rsidRDefault="0028216F"/>
    <w:p w14:paraId="5B4C2FE0" w14:textId="77777777" w:rsidR="0028216F" w:rsidRDefault="0028216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81527A" w14:textId="20ECF099" w:rsidR="00EE7F0C" w:rsidRPr="0062690E" w:rsidRDefault="00EE7F0C" w:rsidP="0062690E">
    <w:pPr>
      <w:pStyle w:val="afc"/>
      <w:jc w:val="right"/>
      <w:rPr>
        <w:lang w:val="ru-RU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142487"/>
    <w:multiLevelType w:val="hybridMultilevel"/>
    <w:tmpl w:val="F0383DA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FA1722"/>
    <w:multiLevelType w:val="hybridMultilevel"/>
    <w:tmpl w:val="65E0D11E"/>
    <w:lvl w:ilvl="0" w:tplc="43F6C076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D961D4"/>
    <w:multiLevelType w:val="hybridMultilevel"/>
    <w:tmpl w:val="749855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C13084"/>
    <w:multiLevelType w:val="hybridMultilevel"/>
    <w:tmpl w:val="749855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8929A3"/>
    <w:multiLevelType w:val="hybridMultilevel"/>
    <w:tmpl w:val="749855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1A6371F"/>
    <w:multiLevelType w:val="hybridMultilevel"/>
    <w:tmpl w:val="749855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7237BCB"/>
    <w:multiLevelType w:val="hybridMultilevel"/>
    <w:tmpl w:val="749855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AF62B1A"/>
    <w:multiLevelType w:val="hybridMultilevel"/>
    <w:tmpl w:val="9A2AB8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D644A83"/>
    <w:multiLevelType w:val="hybridMultilevel"/>
    <w:tmpl w:val="749855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78302191">
    <w:abstractNumId w:val="8"/>
  </w:num>
  <w:num w:numId="2" w16cid:durableId="869301988">
    <w:abstractNumId w:val="0"/>
  </w:num>
  <w:num w:numId="3" w16cid:durableId="468477738">
    <w:abstractNumId w:val="3"/>
  </w:num>
  <w:num w:numId="4" w16cid:durableId="1116558648">
    <w:abstractNumId w:val="4"/>
  </w:num>
  <w:num w:numId="5" w16cid:durableId="1078408908">
    <w:abstractNumId w:val="1"/>
  </w:num>
  <w:num w:numId="6" w16cid:durableId="1759861121">
    <w:abstractNumId w:val="7"/>
  </w:num>
  <w:num w:numId="7" w16cid:durableId="240067659">
    <w:abstractNumId w:val="6"/>
  </w:num>
  <w:num w:numId="8" w16cid:durableId="1862011177">
    <w:abstractNumId w:val="2"/>
  </w:num>
  <w:num w:numId="9" w16cid:durableId="305595990">
    <w:abstractNumId w:val="5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99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EF2"/>
    <w:rsid w:val="000004E3"/>
    <w:rsid w:val="00000984"/>
    <w:rsid w:val="000018A7"/>
    <w:rsid w:val="00004FC6"/>
    <w:rsid w:val="00006A34"/>
    <w:rsid w:val="000118D7"/>
    <w:rsid w:val="00012213"/>
    <w:rsid w:val="00016F9A"/>
    <w:rsid w:val="00017A87"/>
    <w:rsid w:val="000203ED"/>
    <w:rsid w:val="00020F04"/>
    <w:rsid w:val="00021ADD"/>
    <w:rsid w:val="00025899"/>
    <w:rsid w:val="00026809"/>
    <w:rsid w:val="000309CF"/>
    <w:rsid w:val="00036279"/>
    <w:rsid w:val="00040EDE"/>
    <w:rsid w:val="00042E92"/>
    <w:rsid w:val="00051866"/>
    <w:rsid w:val="000529C4"/>
    <w:rsid w:val="00056F08"/>
    <w:rsid w:val="0006293F"/>
    <w:rsid w:val="000651A5"/>
    <w:rsid w:val="000725FB"/>
    <w:rsid w:val="000727DC"/>
    <w:rsid w:val="00080A2B"/>
    <w:rsid w:val="00086DD3"/>
    <w:rsid w:val="000873E8"/>
    <w:rsid w:val="00094E2A"/>
    <w:rsid w:val="000A1946"/>
    <w:rsid w:val="000A2EDC"/>
    <w:rsid w:val="000A2F17"/>
    <w:rsid w:val="000A4D88"/>
    <w:rsid w:val="000B4FA1"/>
    <w:rsid w:val="000B751C"/>
    <w:rsid w:val="000C0D6A"/>
    <w:rsid w:val="000C12D1"/>
    <w:rsid w:val="000C265B"/>
    <w:rsid w:val="000C2A12"/>
    <w:rsid w:val="000C2DAB"/>
    <w:rsid w:val="000C3C1D"/>
    <w:rsid w:val="000D19C2"/>
    <w:rsid w:val="000D375D"/>
    <w:rsid w:val="000D4067"/>
    <w:rsid w:val="000E3B94"/>
    <w:rsid w:val="000F0D78"/>
    <w:rsid w:val="000F545B"/>
    <w:rsid w:val="000F7D8E"/>
    <w:rsid w:val="001008B4"/>
    <w:rsid w:val="00103708"/>
    <w:rsid w:val="00110780"/>
    <w:rsid w:val="00111990"/>
    <w:rsid w:val="00111A57"/>
    <w:rsid w:val="00112146"/>
    <w:rsid w:val="00112EFF"/>
    <w:rsid w:val="00113467"/>
    <w:rsid w:val="0011499B"/>
    <w:rsid w:val="00121FF4"/>
    <w:rsid w:val="00122B19"/>
    <w:rsid w:val="00127383"/>
    <w:rsid w:val="00127411"/>
    <w:rsid w:val="00137405"/>
    <w:rsid w:val="00137C55"/>
    <w:rsid w:val="00143284"/>
    <w:rsid w:val="00154D93"/>
    <w:rsid w:val="00166E89"/>
    <w:rsid w:val="0016705E"/>
    <w:rsid w:val="00170356"/>
    <w:rsid w:val="001741AE"/>
    <w:rsid w:val="00180E7F"/>
    <w:rsid w:val="00183675"/>
    <w:rsid w:val="00185998"/>
    <w:rsid w:val="00187093"/>
    <w:rsid w:val="00191148"/>
    <w:rsid w:val="001927F5"/>
    <w:rsid w:val="00192B72"/>
    <w:rsid w:val="00195B6B"/>
    <w:rsid w:val="00196BBE"/>
    <w:rsid w:val="001A0A4A"/>
    <w:rsid w:val="001A1292"/>
    <w:rsid w:val="001A3248"/>
    <w:rsid w:val="001A344F"/>
    <w:rsid w:val="001A52AC"/>
    <w:rsid w:val="001A75A1"/>
    <w:rsid w:val="001B08E8"/>
    <w:rsid w:val="001B449F"/>
    <w:rsid w:val="001B6133"/>
    <w:rsid w:val="001B68B3"/>
    <w:rsid w:val="001C15C7"/>
    <w:rsid w:val="001C394C"/>
    <w:rsid w:val="001C5149"/>
    <w:rsid w:val="001C5951"/>
    <w:rsid w:val="001D58F8"/>
    <w:rsid w:val="001D7C93"/>
    <w:rsid w:val="001E04E3"/>
    <w:rsid w:val="001E5C01"/>
    <w:rsid w:val="001E74A0"/>
    <w:rsid w:val="001F1CE3"/>
    <w:rsid w:val="001F439C"/>
    <w:rsid w:val="001F6110"/>
    <w:rsid w:val="00201072"/>
    <w:rsid w:val="002010C2"/>
    <w:rsid w:val="00204C62"/>
    <w:rsid w:val="00205DC9"/>
    <w:rsid w:val="00206871"/>
    <w:rsid w:val="00207323"/>
    <w:rsid w:val="0021035D"/>
    <w:rsid w:val="002104FF"/>
    <w:rsid w:val="00211F0B"/>
    <w:rsid w:val="00212054"/>
    <w:rsid w:val="00214BC4"/>
    <w:rsid w:val="00215007"/>
    <w:rsid w:val="00215677"/>
    <w:rsid w:val="00222795"/>
    <w:rsid w:val="00225889"/>
    <w:rsid w:val="0023490C"/>
    <w:rsid w:val="00236B8B"/>
    <w:rsid w:val="00240DDD"/>
    <w:rsid w:val="00242958"/>
    <w:rsid w:val="00255D8A"/>
    <w:rsid w:val="00255E2E"/>
    <w:rsid w:val="00261068"/>
    <w:rsid w:val="002668A0"/>
    <w:rsid w:val="002707EA"/>
    <w:rsid w:val="002709AD"/>
    <w:rsid w:val="00273D43"/>
    <w:rsid w:val="0027576D"/>
    <w:rsid w:val="00277A15"/>
    <w:rsid w:val="0028216F"/>
    <w:rsid w:val="00295157"/>
    <w:rsid w:val="002959C5"/>
    <w:rsid w:val="002967CD"/>
    <w:rsid w:val="002971CF"/>
    <w:rsid w:val="002A2E6F"/>
    <w:rsid w:val="002A2ED0"/>
    <w:rsid w:val="002A6845"/>
    <w:rsid w:val="002B0511"/>
    <w:rsid w:val="002C5E79"/>
    <w:rsid w:val="002C5E84"/>
    <w:rsid w:val="002C72A0"/>
    <w:rsid w:val="002D3870"/>
    <w:rsid w:val="002D3F9C"/>
    <w:rsid w:val="002E1521"/>
    <w:rsid w:val="002E1945"/>
    <w:rsid w:val="002E356F"/>
    <w:rsid w:val="002E5A3E"/>
    <w:rsid w:val="002E606C"/>
    <w:rsid w:val="002F0D1C"/>
    <w:rsid w:val="0030055B"/>
    <w:rsid w:val="003005E2"/>
    <w:rsid w:val="00301108"/>
    <w:rsid w:val="003068F9"/>
    <w:rsid w:val="0030724B"/>
    <w:rsid w:val="0031048D"/>
    <w:rsid w:val="003104DD"/>
    <w:rsid w:val="00311A90"/>
    <w:rsid w:val="0031308B"/>
    <w:rsid w:val="00317444"/>
    <w:rsid w:val="003207CA"/>
    <w:rsid w:val="003258F3"/>
    <w:rsid w:val="003301FB"/>
    <w:rsid w:val="00336FA7"/>
    <w:rsid w:val="00337C71"/>
    <w:rsid w:val="00341090"/>
    <w:rsid w:val="00341E05"/>
    <w:rsid w:val="00343403"/>
    <w:rsid w:val="003454C7"/>
    <w:rsid w:val="00346D25"/>
    <w:rsid w:val="00360162"/>
    <w:rsid w:val="00361C47"/>
    <w:rsid w:val="00362335"/>
    <w:rsid w:val="00362C97"/>
    <w:rsid w:val="00362E94"/>
    <w:rsid w:val="00365F2E"/>
    <w:rsid w:val="00370990"/>
    <w:rsid w:val="00370997"/>
    <w:rsid w:val="003731D6"/>
    <w:rsid w:val="003774AE"/>
    <w:rsid w:val="003828DF"/>
    <w:rsid w:val="00387513"/>
    <w:rsid w:val="0039074F"/>
    <w:rsid w:val="00392C88"/>
    <w:rsid w:val="00393D73"/>
    <w:rsid w:val="00395763"/>
    <w:rsid w:val="00397605"/>
    <w:rsid w:val="003A14A8"/>
    <w:rsid w:val="003A1D21"/>
    <w:rsid w:val="003A4812"/>
    <w:rsid w:val="003A6261"/>
    <w:rsid w:val="003B0C03"/>
    <w:rsid w:val="003B40D4"/>
    <w:rsid w:val="003C18BE"/>
    <w:rsid w:val="003C23FF"/>
    <w:rsid w:val="003C76A2"/>
    <w:rsid w:val="003D4D31"/>
    <w:rsid w:val="003D5FEC"/>
    <w:rsid w:val="003E2BD0"/>
    <w:rsid w:val="003E5547"/>
    <w:rsid w:val="003F1900"/>
    <w:rsid w:val="003F6523"/>
    <w:rsid w:val="004031C8"/>
    <w:rsid w:val="004038AA"/>
    <w:rsid w:val="00415BA5"/>
    <w:rsid w:val="004160D8"/>
    <w:rsid w:val="00416229"/>
    <w:rsid w:val="00420037"/>
    <w:rsid w:val="00423D84"/>
    <w:rsid w:val="00424114"/>
    <w:rsid w:val="004261BC"/>
    <w:rsid w:val="00432221"/>
    <w:rsid w:val="0043727C"/>
    <w:rsid w:val="0044356A"/>
    <w:rsid w:val="00444174"/>
    <w:rsid w:val="00446969"/>
    <w:rsid w:val="00452066"/>
    <w:rsid w:val="00452F51"/>
    <w:rsid w:val="004551FB"/>
    <w:rsid w:val="00455AB0"/>
    <w:rsid w:val="004633E7"/>
    <w:rsid w:val="00466470"/>
    <w:rsid w:val="00474079"/>
    <w:rsid w:val="00475447"/>
    <w:rsid w:val="0048588D"/>
    <w:rsid w:val="00485995"/>
    <w:rsid w:val="00485FEE"/>
    <w:rsid w:val="00486729"/>
    <w:rsid w:val="00491242"/>
    <w:rsid w:val="00491AE9"/>
    <w:rsid w:val="00492C8F"/>
    <w:rsid w:val="00493259"/>
    <w:rsid w:val="0049683D"/>
    <w:rsid w:val="004A04FE"/>
    <w:rsid w:val="004A1E3C"/>
    <w:rsid w:val="004A251B"/>
    <w:rsid w:val="004A3251"/>
    <w:rsid w:val="004A44B3"/>
    <w:rsid w:val="004A472C"/>
    <w:rsid w:val="004A4E2D"/>
    <w:rsid w:val="004A4E48"/>
    <w:rsid w:val="004A67A1"/>
    <w:rsid w:val="004A6ECE"/>
    <w:rsid w:val="004B1238"/>
    <w:rsid w:val="004C23CD"/>
    <w:rsid w:val="004C2F0B"/>
    <w:rsid w:val="004C302F"/>
    <w:rsid w:val="004C7D1B"/>
    <w:rsid w:val="004D1182"/>
    <w:rsid w:val="004D1D54"/>
    <w:rsid w:val="004D1E91"/>
    <w:rsid w:val="004D2EE4"/>
    <w:rsid w:val="004D4FD9"/>
    <w:rsid w:val="004D6BBE"/>
    <w:rsid w:val="004D7D07"/>
    <w:rsid w:val="004E1E0F"/>
    <w:rsid w:val="004E2F2B"/>
    <w:rsid w:val="004E45EB"/>
    <w:rsid w:val="004E5B2A"/>
    <w:rsid w:val="004E75BD"/>
    <w:rsid w:val="004E78B2"/>
    <w:rsid w:val="004F4C5C"/>
    <w:rsid w:val="004F54F6"/>
    <w:rsid w:val="004F7C1B"/>
    <w:rsid w:val="005001C9"/>
    <w:rsid w:val="005011E3"/>
    <w:rsid w:val="00502DAA"/>
    <w:rsid w:val="005139BB"/>
    <w:rsid w:val="005159FF"/>
    <w:rsid w:val="005213F4"/>
    <w:rsid w:val="00522944"/>
    <w:rsid w:val="00524406"/>
    <w:rsid w:val="00524BF5"/>
    <w:rsid w:val="005301F8"/>
    <w:rsid w:val="00536A5A"/>
    <w:rsid w:val="00541BCA"/>
    <w:rsid w:val="00544B21"/>
    <w:rsid w:val="00550CE0"/>
    <w:rsid w:val="00550E1A"/>
    <w:rsid w:val="00552AF4"/>
    <w:rsid w:val="005548F6"/>
    <w:rsid w:val="0055677E"/>
    <w:rsid w:val="005577AB"/>
    <w:rsid w:val="00557C8F"/>
    <w:rsid w:val="00563DDF"/>
    <w:rsid w:val="00563E74"/>
    <w:rsid w:val="0056762D"/>
    <w:rsid w:val="00567A94"/>
    <w:rsid w:val="005741CE"/>
    <w:rsid w:val="00576748"/>
    <w:rsid w:val="005778E9"/>
    <w:rsid w:val="00580DFA"/>
    <w:rsid w:val="00582822"/>
    <w:rsid w:val="005829DF"/>
    <w:rsid w:val="005849C7"/>
    <w:rsid w:val="00584EAE"/>
    <w:rsid w:val="005879EB"/>
    <w:rsid w:val="005902E0"/>
    <w:rsid w:val="00592F6F"/>
    <w:rsid w:val="0059338F"/>
    <w:rsid w:val="005974EE"/>
    <w:rsid w:val="005A24A2"/>
    <w:rsid w:val="005A4712"/>
    <w:rsid w:val="005A49FB"/>
    <w:rsid w:val="005A5628"/>
    <w:rsid w:val="005A7311"/>
    <w:rsid w:val="005B2418"/>
    <w:rsid w:val="005B275F"/>
    <w:rsid w:val="005B2956"/>
    <w:rsid w:val="005C5BDC"/>
    <w:rsid w:val="005C5FFB"/>
    <w:rsid w:val="005D4B98"/>
    <w:rsid w:val="005D6AB0"/>
    <w:rsid w:val="005F2A26"/>
    <w:rsid w:val="006018E2"/>
    <w:rsid w:val="006034A7"/>
    <w:rsid w:val="00606669"/>
    <w:rsid w:val="006208B1"/>
    <w:rsid w:val="0062690E"/>
    <w:rsid w:val="006316FA"/>
    <w:rsid w:val="006401A3"/>
    <w:rsid w:val="00642A97"/>
    <w:rsid w:val="00642F2D"/>
    <w:rsid w:val="00644914"/>
    <w:rsid w:val="006508EF"/>
    <w:rsid w:val="00654FAB"/>
    <w:rsid w:val="006554AF"/>
    <w:rsid w:val="00660309"/>
    <w:rsid w:val="006631B7"/>
    <w:rsid w:val="00664FFB"/>
    <w:rsid w:val="00666AD2"/>
    <w:rsid w:val="0068019B"/>
    <w:rsid w:val="00681445"/>
    <w:rsid w:val="00684A7B"/>
    <w:rsid w:val="0068533D"/>
    <w:rsid w:val="00686033"/>
    <w:rsid w:val="00686CEF"/>
    <w:rsid w:val="006939BC"/>
    <w:rsid w:val="00697468"/>
    <w:rsid w:val="006A00D5"/>
    <w:rsid w:val="006A07BF"/>
    <w:rsid w:val="006A133B"/>
    <w:rsid w:val="006A370E"/>
    <w:rsid w:val="006B1A24"/>
    <w:rsid w:val="006B40CF"/>
    <w:rsid w:val="006B60E0"/>
    <w:rsid w:val="006C0E80"/>
    <w:rsid w:val="006C1C3C"/>
    <w:rsid w:val="006C1F8D"/>
    <w:rsid w:val="006C5FB0"/>
    <w:rsid w:val="006C65D3"/>
    <w:rsid w:val="006C732B"/>
    <w:rsid w:val="006D1603"/>
    <w:rsid w:val="006D1A1D"/>
    <w:rsid w:val="006D1C71"/>
    <w:rsid w:val="006D22E0"/>
    <w:rsid w:val="006D3973"/>
    <w:rsid w:val="006D51F7"/>
    <w:rsid w:val="006E133F"/>
    <w:rsid w:val="006E48BF"/>
    <w:rsid w:val="006E6ECF"/>
    <w:rsid w:val="006E7A7F"/>
    <w:rsid w:val="006E7EE0"/>
    <w:rsid w:val="006F3DE6"/>
    <w:rsid w:val="006F473C"/>
    <w:rsid w:val="006F6414"/>
    <w:rsid w:val="007108A3"/>
    <w:rsid w:val="007144C4"/>
    <w:rsid w:val="00717297"/>
    <w:rsid w:val="007201A2"/>
    <w:rsid w:val="0072146E"/>
    <w:rsid w:val="00730294"/>
    <w:rsid w:val="00730C02"/>
    <w:rsid w:val="00735023"/>
    <w:rsid w:val="0073780B"/>
    <w:rsid w:val="0074064C"/>
    <w:rsid w:val="00744136"/>
    <w:rsid w:val="007503E4"/>
    <w:rsid w:val="0075074A"/>
    <w:rsid w:val="00750FB3"/>
    <w:rsid w:val="00752F9E"/>
    <w:rsid w:val="00753396"/>
    <w:rsid w:val="00753E1E"/>
    <w:rsid w:val="007578F9"/>
    <w:rsid w:val="00757B1C"/>
    <w:rsid w:val="00761D6D"/>
    <w:rsid w:val="007746F1"/>
    <w:rsid w:val="00774911"/>
    <w:rsid w:val="00776610"/>
    <w:rsid w:val="00777BDC"/>
    <w:rsid w:val="00777DAA"/>
    <w:rsid w:val="0078097E"/>
    <w:rsid w:val="00781B1D"/>
    <w:rsid w:val="007829FD"/>
    <w:rsid w:val="00785F3F"/>
    <w:rsid w:val="00797874"/>
    <w:rsid w:val="007A1D31"/>
    <w:rsid w:val="007A25E9"/>
    <w:rsid w:val="007A296A"/>
    <w:rsid w:val="007A4898"/>
    <w:rsid w:val="007B0822"/>
    <w:rsid w:val="007B0CE4"/>
    <w:rsid w:val="007B4492"/>
    <w:rsid w:val="007B4D13"/>
    <w:rsid w:val="007C1E45"/>
    <w:rsid w:val="007C22F7"/>
    <w:rsid w:val="007C47A6"/>
    <w:rsid w:val="007C54A4"/>
    <w:rsid w:val="007C7925"/>
    <w:rsid w:val="007D61F8"/>
    <w:rsid w:val="007D72C1"/>
    <w:rsid w:val="007E0331"/>
    <w:rsid w:val="007E1D46"/>
    <w:rsid w:val="007E2EA2"/>
    <w:rsid w:val="007E43BA"/>
    <w:rsid w:val="007E446C"/>
    <w:rsid w:val="007E70E3"/>
    <w:rsid w:val="007F144F"/>
    <w:rsid w:val="007F1F7A"/>
    <w:rsid w:val="007F73F8"/>
    <w:rsid w:val="008058B7"/>
    <w:rsid w:val="00806DC7"/>
    <w:rsid w:val="008071FB"/>
    <w:rsid w:val="00807EE4"/>
    <w:rsid w:val="00811190"/>
    <w:rsid w:val="008116B8"/>
    <w:rsid w:val="00820BD6"/>
    <w:rsid w:val="00824790"/>
    <w:rsid w:val="008256A4"/>
    <w:rsid w:val="00832096"/>
    <w:rsid w:val="00843115"/>
    <w:rsid w:val="00847FB1"/>
    <w:rsid w:val="00851CE6"/>
    <w:rsid w:val="00853E3F"/>
    <w:rsid w:val="00854646"/>
    <w:rsid w:val="00854FCA"/>
    <w:rsid w:val="00870599"/>
    <w:rsid w:val="00870C63"/>
    <w:rsid w:val="008717BC"/>
    <w:rsid w:val="00873B80"/>
    <w:rsid w:val="00873EB0"/>
    <w:rsid w:val="00875B8D"/>
    <w:rsid w:val="00876DA2"/>
    <w:rsid w:val="00881BFA"/>
    <w:rsid w:val="008823EB"/>
    <w:rsid w:val="008828CF"/>
    <w:rsid w:val="008A2EAE"/>
    <w:rsid w:val="008A4380"/>
    <w:rsid w:val="008B2854"/>
    <w:rsid w:val="008B6ED9"/>
    <w:rsid w:val="008B78EA"/>
    <w:rsid w:val="008C0AF6"/>
    <w:rsid w:val="008C1749"/>
    <w:rsid w:val="008C1E45"/>
    <w:rsid w:val="008C5A2A"/>
    <w:rsid w:val="008C6B0B"/>
    <w:rsid w:val="008D200F"/>
    <w:rsid w:val="008D46DE"/>
    <w:rsid w:val="008E3AC0"/>
    <w:rsid w:val="008E48A9"/>
    <w:rsid w:val="008F0315"/>
    <w:rsid w:val="008F26D4"/>
    <w:rsid w:val="008F2B1F"/>
    <w:rsid w:val="008F4636"/>
    <w:rsid w:val="008F67EE"/>
    <w:rsid w:val="008F6D77"/>
    <w:rsid w:val="008F6EBF"/>
    <w:rsid w:val="0090015B"/>
    <w:rsid w:val="00906A69"/>
    <w:rsid w:val="009100DE"/>
    <w:rsid w:val="009144E0"/>
    <w:rsid w:val="009162A1"/>
    <w:rsid w:val="0091773B"/>
    <w:rsid w:val="00917BB6"/>
    <w:rsid w:val="00924B48"/>
    <w:rsid w:val="00927978"/>
    <w:rsid w:val="00927B67"/>
    <w:rsid w:val="009346FD"/>
    <w:rsid w:val="00940159"/>
    <w:rsid w:val="0094188C"/>
    <w:rsid w:val="00941DEA"/>
    <w:rsid w:val="00941FF6"/>
    <w:rsid w:val="00944A39"/>
    <w:rsid w:val="00964052"/>
    <w:rsid w:val="009671C3"/>
    <w:rsid w:val="00971033"/>
    <w:rsid w:val="0097126E"/>
    <w:rsid w:val="00973394"/>
    <w:rsid w:val="00975E65"/>
    <w:rsid w:val="00980D3B"/>
    <w:rsid w:val="00981EE8"/>
    <w:rsid w:val="00985128"/>
    <w:rsid w:val="0098654C"/>
    <w:rsid w:val="00987713"/>
    <w:rsid w:val="009923D6"/>
    <w:rsid w:val="00992CC1"/>
    <w:rsid w:val="009937AD"/>
    <w:rsid w:val="00994A7E"/>
    <w:rsid w:val="009A2D16"/>
    <w:rsid w:val="009A5BE3"/>
    <w:rsid w:val="009A600A"/>
    <w:rsid w:val="009B3C82"/>
    <w:rsid w:val="009B595A"/>
    <w:rsid w:val="009B634E"/>
    <w:rsid w:val="009B66B5"/>
    <w:rsid w:val="009B670E"/>
    <w:rsid w:val="009B72BD"/>
    <w:rsid w:val="009B7876"/>
    <w:rsid w:val="009C48C0"/>
    <w:rsid w:val="009D323A"/>
    <w:rsid w:val="009D4322"/>
    <w:rsid w:val="009D4FD1"/>
    <w:rsid w:val="009D50E6"/>
    <w:rsid w:val="009E134D"/>
    <w:rsid w:val="009E3197"/>
    <w:rsid w:val="009E37E9"/>
    <w:rsid w:val="009F2670"/>
    <w:rsid w:val="009F4E6D"/>
    <w:rsid w:val="009F5B3D"/>
    <w:rsid w:val="009F64AE"/>
    <w:rsid w:val="009F6F53"/>
    <w:rsid w:val="009F7619"/>
    <w:rsid w:val="009F78D0"/>
    <w:rsid w:val="009F7A43"/>
    <w:rsid w:val="00A00F93"/>
    <w:rsid w:val="00A04FD9"/>
    <w:rsid w:val="00A06BBE"/>
    <w:rsid w:val="00A06EB1"/>
    <w:rsid w:val="00A16188"/>
    <w:rsid w:val="00A219E6"/>
    <w:rsid w:val="00A21F48"/>
    <w:rsid w:val="00A23752"/>
    <w:rsid w:val="00A30521"/>
    <w:rsid w:val="00A32611"/>
    <w:rsid w:val="00A34B9B"/>
    <w:rsid w:val="00A41007"/>
    <w:rsid w:val="00A419D6"/>
    <w:rsid w:val="00A4270A"/>
    <w:rsid w:val="00A43DB1"/>
    <w:rsid w:val="00A43E4F"/>
    <w:rsid w:val="00A44153"/>
    <w:rsid w:val="00A54EF2"/>
    <w:rsid w:val="00A57741"/>
    <w:rsid w:val="00A6184D"/>
    <w:rsid w:val="00A64029"/>
    <w:rsid w:val="00A641F2"/>
    <w:rsid w:val="00A65B7A"/>
    <w:rsid w:val="00A66B4C"/>
    <w:rsid w:val="00A73CF3"/>
    <w:rsid w:val="00A76019"/>
    <w:rsid w:val="00A8550C"/>
    <w:rsid w:val="00A87D43"/>
    <w:rsid w:val="00A90010"/>
    <w:rsid w:val="00A9149A"/>
    <w:rsid w:val="00A916D7"/>
    <w:rsid w:val="00A93892"/>
    <w:rsid w:val="00AA45FA"/>
    <w:rsid w:val="00AA6CE4"/>
    <w:rsid w:val="00AB01B9"/>
    <w:rsid w:val="00AB2B36"/>
    <w:rsid w:val="00AB5A80"/>
    <w:rsid w:val="00AC2609"/>
    <w:rsid w:val="00AD0E68"/>
    <w:rsid w:val="00AD28CC"/>
    <w:rsid w:val="00AD36CA"/>
    <w:rsid w:val="00AD3B10"/>
    <w:rsid w:val="00AD6C93"/>
    <w:rsid w:val="00AD71E4"/>
    <w:rsid w:val="00AD7DC0"/>
    <w:rsid w:val="00AE4CC2"/>
    <w:rsid w:val="00AE6E44"/>
    <w:rsid w:val="00AE73FA"/>
    <w:rsid w:val="00AF473B"/>
    <w:rsid w:val="00AF723D"/>
    <w:rsid w:val="00B10315"/>
    <w:rsid w:val="00B1039B"/>
    <w:rsid w:val="00B15E50"/>
    <w:rsid w:val="00B167EB"/>
    <w:rsid w:val="00B17ADF"/>
    <w:rsid w:val="00B222E0"/>
    <w:rsid w:val="00B257FA"/>
    <w:rsid w:val="00B26B8C"/>
    <w:rsid w:val="00B330E5"/>
    <w:rsid w:val="00B3383F"/>
    <w:rsid w:val="00B34808"/>
    <w:rsid w:val="00B3485D"/>
    <w:rsid w:val="00B37139"/>
    <w:rsid w:val="00B41718"/>
    <w:rsid w:val="00B43279"/>
    <w:rsid w:val="00B50DCD"/>
    <w:rsid w:val="00B521AF"/>
    <w:rsid w:val="00B53212"/>
    <w:rsid w:val="00B54E79"/>
    <w:rsid w:val="00B567A5"/>
    <w:rsid w:val="00B62178"/>
    <w:rsid w:val="00B62E35"/>
    <w:rsid w:val="00B723DD"/>
    <w:rsid w:val="00B7310C"/>
    <w:rsid w:val="00B7729E"/>
    <w:rsid w:val="00B823B1"/>
    <w:rsid w:val="00B83535"/>
    <w:rsid w:val="00B85B1A"/>
    <w:rsid w:val="00B862D7"/>
    <w:rsid w:val="00B86468"/>
    <w:rsid w:val="00B87D88"/>
    <w:rsid w:val="00B93018"/>
    <w:rsid w:val="00BA10CD"/>
    <w:rsid w:val="00BA5447"/>
    <w:rsid w:val="00BA7FDD"/>
    <w:rsid w:val="00BB0FF5"/>
    <w:rsid w:val="00BB1EC3"/>
    <w:rsid w:val="00BB494B"/>
    <w:rsid w:val="00BC0C61"/>
    <w:rsid w:val="00BC1BA0"/>
    <w:rsid w:val="00BC2ED0"/>
    <w:rsid w:val="00BD103B"/>
    <w:rsid w:val="00BD41B3"/>
    <w:rsid w:val="00BD5EE5"/>
    <w:rsid w:val="00BD7A1C"/>
    <w:rsid w:val="00BE006D"/>
    <w:rsid w:val="00BE0F2F"/>
    <w:rsid w:val="00BE2738"/>
    <w:rsid w:val="00BE34E0"/>
    <w:rsid w:val="00BE5EF0"/>
    <w:rsid w:val="00BF01C3"/>
    <w:rsid w:val="00BF1750"/>
    <w:rsid w:val="00BF2210"/>
    <w:rsid w:val="00BF2774"/>
    <w:rsid w:val="00BF35C3"/>
    <w:rsid w:val="00C004F0"/>
    <w:rsid w:val="00C0199F"/>
    <w:rsid w:val="00C06F70"/>
    <w:rsid w:val="00C11889"/>
    <w:rsid w:val="00C1191F"/>
    <w:rsid w:val="00C1342E"/>
    <w:rsid w:val="00C1751F"/>
    <w:rsid w:val="00C17BF3"/>
    <w:rsid w:val="00C21060"/>
    <w:rsid w:val="00C35A64"/>
    <w:rsid w:val="00C37214"/>
    <w:rsid w:val="00C443F2"/>
    <w:rsid w:val="00C50C09"/>
    <w:rsid w:val="00C523F2"/>
    <w:rsid w:val="00C53335"/>
    <w:rsid w:val="00C66B2F"/>
    <w:rsid w:val="00C66E0D"/>
    <w:rsid w:val="00C67289"/>
    <w:rsid w:val="00C71C12"/>
    <w:rsid w:val="00C72E29"/>
    <w:rsid w:val="00C73657"/>
    <w:rsid w:val="00C75097"/>
    <w:rsid w:val="00C84E30"/>
    <w:rsid w:val="00C8566F"/>
    <w:rsid w:val="00C8577C"/>
    <w:rsid w:val="00C85871"/>
    <w:rsid w:val="00C92C3F"/>
    <w:rsid w:val="00C94FD6"/>
    <w:rsid w:val="00C956D5"/>
    <w:rsid w:val="00CA0669"/>
    <w:rsid w:val="00CA3074"/>
    <w:rsid w:val="00CA58B3"/>
    <w:rsid w:val="00CA7789"/>
    <w:rsid w:val="00CB2BB0"/>
    <w:rsid w:val="00CC0779"/>
    <w:rsid w:val="00CC1F64"/>
    <w:rsid w:val="00CC4BD0"/>
    <w:rsid w:val="00CC5211"/>
    <w:rsid w:val="00CD1B75"/>
    <w:rsid w:val="00CD31F1"/>
    <w:rsid w:val="00CD43DD"/>
    <w:rsid w:val="00CD59F5"/>
    <w:rsid w:val="00CE4377"/>
    <w:rsid w:val="00CE43D0"/>
    <w:rsid w:val="00CF0219"/>
    <w:rsid w:val="00CF765C"/>
    <w:rsid w:val="00D00744"/>
    <w:rsid w:val="00D02962"/>
    <w:rsid w:val="00D033F1"/>
    <w:rsid w:val="00D05227"/>
    <w:rsid w:val="00D13739"/>
    <w:rsid w:val="00D145B8"/>
    <w:rsid w:val="00D151CF"/>
    <w:rsid w:val="00D2274B"/>
    <w:rsid w:val="00D25AA5"/>
    <w:rsid w:val="00D260C2"/>
    <w:rsid w:val="00D265AF"/>
    <w:rsid w:val="00D30D6A"/>
    <w:rsid w:val="00D31384"/>
    <w:rsid w:val="00D31F1A"/>
    <w:rsid w:val="00D32C0D"/>
    <w:rsid w:val="00D40E81"/>
    <w:rsid w:val="00D4399B"/>
    <w:rsid w:val="00D44437"/>
    <w:rsid w:val="00D47AAE"/>
    <w:rsid w:val="00D5120C"/>
    <w:rsid w:val="00D527F5"/>
    <w:rsid w:val="00D53A57"/>
    <w:rsid w:val="00D53F4A"/>
    <w:rsid w:val="00D5659C"/>
    <w:rsid w:val="00D57C62"/>
    <w:rsid w:val="00D60F60"/>
    <w:rsid w:val="00D612C0"/>
    <w:rsid w:val="00D61305"/>
    <w:rsid w:val="00D63416"/>
    <w:rsid w:val="00D63A88"/>
    <w:rsid w:val="00D6407B"/>
    <w:rsid w:val="00D741B5"/>
    <w:rsid w:val="00D75F40"/>
    <w:rsid w:val="00D765E9"/>
    <w:rsid w:val="00D77345"/>
    <w:rsid w:val="00D778EE"/>
    <w:rsid w:val="00D803C3"/>
    <w:rsid w:val="00D80F88"/>
    <w:rsid w:val="00D831E0"/>
    <w:rsid w:val="00D836B5"/>
    <w:rsid w:val="00D83D8B"/>
    <w:rsid w:val="00D847C4"/>
    <w:rsid w:val="00D87932"/>
    <w:rsid w:val="00D906F2"/>
    <w:rsid w:val="00D922DE"/>
    <w:rsid w:val="00D9290D"/>
    <w:rsid w:val="00D95EB1"/>
    <w:rsid w:val="00DA0462"/>
    <w:rsid w:val="00DA4EE7"/>
    <w:rsid w:val="00DA539D"/>
    <w:rsid w:val="00DA53AA"/>
    <w:rsid w:val="00DB315C"/>
    <w:rsid w:val="00DB63CA"/>
    <w:rsid w:val="00DC4752"/>
    <w:rsid w:val="00DC4B8A"/>
    <w:rsid w:val="00DC5B48"/>
    <w:rsid w:val="00DC6B4D"/>
    <w:rsid w:val="00DC7641"/>
    <w:rsid w:val="00DC7726"/>
    <w:rsid w:val="00DD197B"/>
    <w:rsid w:val="00DE21EE"/>
    <w:rsid w:val="00DE2D85"/>
    <w:rsid w:val="00DE4F45"/>
    <w:rsid w:val="00DE7098"/>
    <w:rsid w:val="00DF170F"/>
    <w:rsid w:val="00DF3067"/>
    <w:rsid w:val="00DF67C0"/>
    <w:rsid w:val="00DF757A"/>
    <w:rsid w:val="00DF7E95"/>
    <w:rsid w:val="00E00627"/>
    <w:rsid w:val="00E024B1"/>
    <w:rsid w:val="00E024DC"/>
    <w:rsid w:val="00E12C60"/>
    <w:rsid w:val="00E15FAC"/>
    <w:rsid w:val="00E2101B"/>
    <w:rsid w:val="00E244E4"/>
    <w:rsid w:val="00E36774"/>
    <w:rsid w:val="00E36976"/>
    <w:rsid w:val="00E36BB5"/>
    <w:rsid w:val="00E37149"/>
    <w:rsid w:val="00E44073"/>
    <w:rsid w:val="00E4563A"/>
    <w:rsid w:val="00E4638E"/>
    <w:rsid w:val="00E46F2A"/>
    <w:rsid w:val="00E474EE"/>
    <w:rsid w:val="00E51282"/>
    <w:rsid w:val="00E533DE"/>
    <w:rsid w:val="00E53B26"/>
    <w:rsid w:val="00E53BC5"/>
    <w:rsid w:val="00E5440E"/>
    <w:rsid w:val="00E5567F"/>
    <w:rsid w:val="00E5663E"/>
    <w:rsid w:val="00E57B33"/>
    <w:rsid w:val="00E6093B"/>
    <w:rsid w:val="00E60BA9"/>
    <w:rsid w:val="00E62837"/>
    <w:rsid w:val="00E71928"/>
    <w:rsid w:val="00E739EC"/>
    <w:rsid w:val="00E8047E"/>
    <w:rsid w:val="00E81BE1"/>
    <w:rsid w:val="00E836CC"/>
    <w:rsid w:val="00E873D2"/>
    <w:rsid w:val="00E921CA"/>
    <w:rsid w:val="00E977D3"/>
    <w:rsid w:val="00E97E57"/>
    <w:rsid w:val="00EA058E"/>
    <w:rsid w:val="00EA1425"/>
    <w:rsid w:val="00EB37D1"/>
    <w:rsid w:val="00EB4905"/>
    <w:rsid w:val="00EB75D6"/>
    <w:rsid w:val="00EC2E4F"/>
    <w:rsid w:val="00EC35D6"/>
    <w:rsid w:val="00EC53BD"/>
    <w:rsid w:val="00EC7DDC"/>
    <w:rsid w:val="00ED79D4"/>
    <w:rsid w:val="00ED7C7B"/>
    <w:rsid w:val="00EE7F0C"/>
    <w:rsid w:val="00EF0E91"/>
    <w:rsid w:val="00EF3050"/>
    <w:rsid w:val="00EF4779"/>
    <w:rsid w:val="00EF727D"/>
    <w:rsid w:val="00F00108"/>
    <w:rsid w:val="00F00306"/>
    <w:rsid w:val="00F0254E"/>
    <w:rsid w:val="00F05640"/>
    <w:rsid w:val="00F073AD"/>
    <w:rsid w:val="00F07AA6"/>
    <w:rsid w:val="00F1249C"/>
    <w:rsid w:val="00F21F11"/>
    <w:rsid w:val="00F24CF1"/>
    <w:rsid w:val="00F25EBE"/>
    <w:rsid w:val="00F41996"/>
    <w:rsid w:val="00F46769"/>
    <w:rsid w:val="00F47EBD"/>
    <w:rsid w:val="00F5312E"/>
    <w:rsid w:val="00F539FD"/>
    <w:rsid w:val="00F53BFD"/>
    <w:rsid w:val="00F548F3"/>
    <w:rsid w:val="00F55796"/>
    <w:rsid w:val="00F577B9"/>
    <w:rsid w:val="00F57A52"/>
    <w:rsid w:val="00F608BF"/>
    <w:rsid w:val="00F60CC2"/>
    <w:rsid w:val="00F615DD"/>
    <w:rsid w:val="00F67437"/>
    <w:rsid w:val="00F7491F"/>
    <w:rsid w:val="00F769A0"/>
    <w:rsid w:val="00F7717D"/>
    <w:rsid w:val="00F7759C"/>
    <w:rsid w:val="00F81392"/>
    <w:rsid w:val="00F8494D"/>
    <w:rsid w:val="00F84DB2"/>
    <w:rsid w:val="00F8605D"/>
    <w:rsid w:val="00F90D5F"/>
    <w:rsid w:val="00F92735"/>
    <w:rsid w:val="00F95267"/>
    <w:rsid w:val="00F95F1F"/>
    <w:rsid w:val="00F96781"/>
    <w:rsid w:val="00F975D9"/>
    <w:rsid w:val="00F976D1"/>
    <w:rsid w:val="00F97EAC"/>
    <w:rsid w:val="00FA1515"/>
    <w:rsid w:val="00FA394C"/>
    <w:rsid w:val="00FB00CA"/>
    <w:rsid w:val="00FB1689"/>
    <w:rsid w:val="00FB1D05"/>
    <w:rsid w:val="00FB3424"/>
    <w:rsid w:val="00FB3BFD"/>
    <w:rsid w:val="00FB5D3D"/>
    <w:rsid w:val="00FB7276"/>
    <w:rsid w:val="00FC5A9D"/>
    <w:rsid w:val="00FD31F4"/>
    <w:rsid w:val="00FD3788"/>
    <w:rsid w:val="00FE3555"/>
    <w:rsid w:val="00FF0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585ABF8"/>
  <w15:chartTrackingRefBased/>
  <w15:docId w15:val="{8F380262-7C34-4D23-A6FE-7D330EAFE6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8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8"/>
    <w:semiHidden/>
    <w:qFormat/>
    <w:rsid w:val="00F976D1"/>
    <w:rPr>
      <w:rFonts w:ascii="Courier New" w:eastAsia="Yu Mincho" w:hAnsi="Courier New" w:cs="Times New Roman"/>
      <w:lang w:val="en-US"/>
    </w:rPr>
  </w:style>
  <w:style w:type="paragraph" w:styleId="1">
    <w:name w:val="heading 1"/>
    <w:basedOn w:val="a"/>
    <w:next w:val="a"/>
    <w:link w:val="10"/>
    <w:uiPriority w:val="9"/>
    <w:qFormat/>
    <w:rsid w:val="00C8577C"/>
    <w:pPr>
      <w:keepNext/>
      <w:spacing w:before="240" w:after="60"/>
      <w:outlineLvl w:val="0"/>
    </w:pPr>
    <w:rPr>
      <w:rFonts w:ascii="Arial" w:eastAsia="Times New Roman" w:hAnsi="Arial" w:cs="Arial"/>
      <w:b/>
      <w:bCs/>
      <w:kern w:val="32"/>
      <w:sz w:val="32"/>
      <w:szCs w:val="32"/>
      <w:lang w:val="ru-RU" w:eastAsia="ru-RU"/>
    </w:rPr>
  </w:style>
  <w:style w:type="paragraph" w:styleId="2">
    <w:name w:val="heading 2"/>
    <w:basedOn w:val="a"/>
    <w:next w:val="a"/>
    <w:link w:val="20"/>
    <w:uiPriority w:val="9"/>
    <w:qFormat/>
    <w:rsid w:val="00C8577C"/>
    <w:pPr>
      <w:keepNext/>
      <w:spacing w:before="240" w:after="60"/>
      <w:outlineLvl w:val="1"/>
    </w:pPr>
    <w:rPr>
      <w:rFonts w:ascii="Arial" w:eastAsia="Times New Roman" w:hAnsi="Arial" w:cs="Arial"/>
      <w:b/>
      <w:bCs/>
      <w:i/>
      <w:iCs/>
      <w:sz w:val="28"/>
      <w:szCs w:val="28"/>
      <w:lang w:val="ru-RU" w:eastAsia="ru-RU"/>
    </w:rPr>
  </w:style>
  <w:style w:type="paragraph" w:styleId="3">
    <w:name w:val="heading 3"/>
    <w:basedOn w:val="a"/>
    <w:next w:val="a"/>
    <w:link w:val="30"/>
    <w:uiPriority w:val="9"/>
    <w:qFormat/>
    <w:rsid w:val="00C8577C"/>
    <w:pPr>
      <w:keepNext/>
      <w:spacing w:before="240" w:after="60"/>
      <w:outlineLvl w:val="2"/>
    </w:pPr>
    <w:rPr>
      <w:rFonts w:ascii="Arial" w:eastAsia="Times New Roman" w:hAnsi="Arial" w:cs="Arial"/>
      <w:b/>
      <w:bCs/>
      <w:sz w:val="26"/>
      <w:szCs w:val="26"/>
      <w:lang w:val="ru-RU" w:eastAsia="ru-RU"/>
    </w:rPr>
  </w:style>
  <w:style w:type="paragraph" w:styleId="4">
    <w:name w:val="heading 4"/>
    <w:basedOn w:val="a"/>
    <w:next w:val="a"/>
    <w:link w:val="40"/>
    <w:uiPriority w:val="9"/>
    <w:qFormat/>
    <w:rsid w:val="00C8577C"/>
    <w:pPr>
      <w:keepNext/>
      <w:spacing w:before="240" w:after="60"/>
      <w:outlineLvl w:val="3"/>
    </w:pPr>
    <w:rPr>
      <w:rFonts w:eastAsia="Times New Roman"/>
      <w:b/>
      <w:bCs/>
      <w:sz w:val="28"/>
      <w:szCs w:val="28"/>
      <w:lang w:val="ru-RU" w:eastAsia="ru-RU"/>
    </w:rPr>
  </w:style>
  <w:style w:type="paragraph" w:styleId="5">
    <w:name w:val="heading 5"/>
    <w:basedOn w:val="a"/>
    <w:next w:val="a"/>
    <w:link w:val="50"/>
    <w:uiPriority w:val="9"/>
    <w:semiHidden/>
    <w:qFormat/>
    <w:rsid w:val="00C8577C"/>
    <w:pPr>
      <w:spacing w:before="240" w:after="60"/>
      <w:outlineLvl w:val="4"/>
    </w:pPr>
    <w:rPr>
      <w:rFonts w:eastAsia="Times New Roman"/>
      <w:b/>
      <w:bCs/>
      <w:i/>
      <w:iCs/>
      <w:sz w:val="26"/>
      <w:szCs w:val="26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Сцена"/>
    <w:next w:val="a4"/>
    <w:qFormat/>
    <w:rsid w:val="00927B67"/>
    <w:pPr>
      <w:keepNext/>
      <w:keepLines/>
      <w:tabs>
        <w:tab w:val="left" w:pos="992"/>
      </w:tabs>
      <w:suppressAutoHyphens/>
      <w:spacing w:before="360"/>
      <w:outlineLvl w:val="0"/>
    </w:pPr>
    <w:rPr>
      <w:rFonts w:ascii="Courier New" w:eastAsia="Times New Roman" w:hAnsi="Courier New" w:cs="Times New Roman"/>
      <w:b/>
      <w:bCs/>
      <w:lang w:eastAsia="ja-JP"/>
    </w:rPr>
  </w:style>
  <w:style w:type="paragraph" w:customStyle="1" w:styleId="a5">
    <w:name w:val="Имя персонажа"/>
    <w:next w:val="a6"/>
    <w:uiPriority w:val="3"/>
    <w:qFormat/>
    <w:rsid w:val="00F60CC2"/>
    <w:pPr>
      <w:keepNext/>
      <w:widowControl w:val="0"/>
      <w:suppressAutoHyphens/>
      <w:spacing w:before="240"/>
      <w:ind w:left="2126" w:right="2126"/>
      <w:jc w:val="center"/>
    </w:pPr>
    <w:rPr>
      <w:rFonts w:ascii="Courier New" w:eastAsia="Times New Roman" w:hAnsi="Courier New" w:cs="Times New Roman"/>
      <w:caps/>
      <w:lang w:eastAsia="ja-JP"/>
    </w:rPr>
  </w:style>
  <w:style w:type="paragraph" w:customStyle="1" w:styleId="a7">
    <w:name w:val="Описание действия"/>
    <w:next w:val="a5"/>
    <w:uiPriority w:val="2"/>
    <w:qFormat/>
    <w:rsid w:val="00824790"/>
    <w:pPr>
      <w:keepLines/>
      <w:suppressAutoHyphens/>
      <w:spacing w:before="240"/>
      <w:contextualSpacing/>
      <w:jc w:val="both"/>
    </w:pPr>
    <w:rPr>
      <w:rFonts w:ascii="Courier New" w:eastAsia="Times New Roman" w:hAnsi="Courier New" w:cs="Courier New"/>
      <w:szCs w:val="20"/>
      <w:lang w:eastAsia="ar-SA"/>
    </w:rPr>
  </w:style>
  <w:style w:type="paragraph" w:customStyle="1" w:styleId="a8">
    <w:name w:val="Ремарка"/>
    <w:next w:val="a6"/>
    <w:uiPriority w:val="5"/>
    <w:qFormat/>
    <w:rsid w:val="00F60CC2"/>
    <w:pPr>
      <w:keepNext/>
      <w:suppressAutoHyphens/>
      <w:ind w:left="2126" w:right="2126"/>
      <w:jc w:val="center"/>
    </w:pPr>
    <w:rPr>
      <w:rFonts w:ascii="Courier New" w:eastAsia="Times New Roman" w:hAnsi="Courier New" w:cs="Courier New"/>
      <w:szCs w:val="20"/>
      <w:lang w:eastAsia="ar-SA"/>
    </w:rPr>
  </w:style>
  <w:style w:type="paragraph" w:customStyle="1" w:styleId="a6">
    <w:name w:val="Реплика персонажа"/>
    <w:uiPriority w:val="4"/>
    <w:qFormat/>
    <w:rsid w:val="000E3B94"/>
    <w:pPr>
      <w:keepLines/>
      <w:suppressAutoHyphens/>
      <w:ind w:left="2126" w:right="2126"/>
      <w:jc w:val="both"/>
    </w:pPr>
    <w:rPr>
      <w:rFonts w:ascii="Courier New" w:eastAsia="Times New Roman" w:hAnsi="Courier New" w:cs="Courier New"/>
      <w:szCs w:val="20"/>
      <w:lang w:eastAsia="ar-SA"/>
    </w:rPr>
  </w:style>
  <w:style w:type="paragraph" w:styleId="a9">
    <w:name w:val="Balloon Text"/>
    <w:basedOn w:val="a"/>
    <w:link w:val="aa"/>
    <w:uiPriority w:val="99"/>
    <w:semiHidden/>
    <w:unhideWhenUsed/>
    <w:rsid w:val="00466470"/>
    <w:rPr>
      <w:rFonts w:ascii="Times New Roman" w:hAnsi="Times New Roman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466470"/>
    <w:rPr>
      <w:rFonts w:ascii="Times New Roman" w:eastAsia="Yu Mincho" w:hAnsi="Times New Roman" w:cs="Times New Roman"/>
      <w:sz w:val="18"/>
      <w:szCs w:val="18"/>
      <w:lang w:val="en-US"/>
    </w:rPr>
  </w:style>
  <w:style w:type="character" w:styleId="ab">
    <w:name w:val="page number"/>
    <w:basedOn w:val="a0"/>
    <w:uiPriority w:val="99"/>
    <w:semiHidden/>
    <w:unhideWhenUsed/>
    <w:rsid w:val="00432221"/>
  </w:style>
  <w:style w:type="paragraph" w:customStyle="1" w:styleId="ac">
    <w:name w:val="НАЗВАНИЕ СЕРИАЛА"/>
    <w:basedOn w:val="a"/>
    <w:uiPriority w:val="6"/>
    <w:semiHidden/>
    <w:qFormat/>
    <w:rsid w:val="00261068"/>
    <w:pPr>
      <w:spacing w:after="360"/>
      <w:jc w:val="center"/>
      <w:outlineLvl w:val="0"/>
    </w:pPr>
    <w:rPr>
      <w:rFonts w:ascii="Sylfaen" w:hAnsi="Sylfaen" w:cs="Courier New"/>
      <w:sz w:val="28"/>
      <w:szCs w:val="28"/>
      <w:lang w:val="ru-RU"/>
    </w:rPr>
  </w:style>
  <w:style w:type="paragraph" w:customStyle="1" w:styleId="ad">
    <w:name w:val="ЭПИЗОД"/>
    <w:basedOn w:val="a"/>
    <w:uiPriority w:val="6"/>
    <w:semiHidden/>
    <w:qFormat/>
    <w:rsid w:val="00261068"/>
    <w:pPr>
      <w:contextualSpacing/>
      <w:jc w:val="center"/>
    </w:pPr>
    <w:rPr>
      <w:rFonts w:ascii="Sylfaen" w:hAnsi="Sylfaen" w:cs="Courier New"/>
      <w:smallCaps/>
      <w:sz w:val="28"/>
      <w:szCs w:val="28"/>
      <w:lang w:val="ru-RU"/>
    </w:rPr>
  </w:style>
  <w:style w:type="paragraph" w:customStyle="1" w:styleId="ae">
    <w:name w:val="НАЗВАНИЕ СЕРИИ"/>
    <w:basedOn w:val="a"/>
    <w:uiPriority w:val="7"/>
    <w:semiHidden/>
    <w:qFormat/>
    <w:rsid w:val="00261068"/>
    <w:pPr>
      <w:spacing w:before="240" w:after="360"/>
      <w:jc w:val="center"/>
      <w:outlineLvl w:val="0"/>
    </w:pPr>
    <w:rPr>
      <w:rFonts w:ascii="Sylfaen" w:hAnsi="Sylfaen" w:cs="Courier New"/>
      <w:sz w:val="28"/>
      <w:szCs w:val="28"/>
      <w:u w:val="single"/>
      <w:lang w:val="ru-RU"/>
    </w:rPr>
  </w:style>
  <w:style w:type="character" w:customStyle="1" w:styleId="10">
    <w:name w:val="Заголовок 1 Знак"/>
    <w:basedOn w:val="a0"/>
    <w:link w:val="1"/>
    <w:uiPriority w:val="9"/>
    <w:rsid w:val="00204C62"/>
    <w:rPr>
      <w:rFonts w:ascii="Arial" w:eastAsia="Times New Roman" w:hAnsi="Arial" w:cs="Arial"/>
      <w:b/>
      <w:bCs/>
      <w:kern w:val="32"/>
      <w:sz w:val="32"/>
      <w:szCs w:val="32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204C62"/>
    <w:rPr>
      <w:rFonts w:ascii="Arial" w:eastAsia="Times New Roman" w:hAnsi="Arial" w:cs="Arial"/>
      <w:b/>
      <w:bCs/>
      <w:i/>
      <w:iCs/>
      <w:sz w:val="28"/>
      <w:szCs w:val="2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204C62"/>
    <w:rPr>
      <w:rFonts w:ascii="Arial" w:eastAsia="Times New Roman" w:hAnsi="Arial" w:cs="Arial"/>
      <w:b/>
      <w:bCs/>
      <w:sz w:val="26"/>
      <w:szCs w:val="26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204C62"/>
    <w:rPr>
      <w:rFonts w:ascii="Calibri" w:eastAsia="Times New Roman" w:hAnsi="Calibri" w:cs="Times New Roman"/>
      <w:b/>
      <w:bCs/>
      <w:sz w:val="28"/>
      <w:szCs w:val="28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rsid w:val="00204C62"/>
    <w:rPr>
      <w:rFonts w:ascii="Calibri" w:eastAsia="Times New Roman" w:hAnsi="Calibri" w:cs="Times New Roman"/>
      <w:b/>
      <w:bCs/>
      <w:i/>
      <w:iCs/>
      <w:sz w:val="26"/>
      <w:szCs w:val="26"/>
      <w:lang w:eastAsia="ru-RU"/>
    </w:rPr>
  </w:style>
  <w:style w:type="numbering" w:customStyle="1" w:styleId="11">
    <w:name w:val="Нет списка1"/>
    <w:next w:val="a2"/>
    <w:uiPriority w:val="99"/>
    <w:semiHidden/>
    <w:unhideWhenUsed/>
    <w:rsid w:val="00C8577C"/>
  </w:style>
  <w:style w:type="paragraph" w:customStyle="1" w:styleId="af">
    <w:name w:val="коментарий"/>
    <w:basedOn w:val="a"/>
    <w:uiPriority w:val="8"/>
    <w:semiHidden/>
    <w:rsid w:val="00C8577C"/>
    <w:pPr>
      <w:ind w:left="3119" w:right="2552"/>
    </w:pPr>
    <w:rPr>
      <w:rFonts w:eastAsia="Times New Roman" w:cs="Courier New"/>
      <w:lang w:val="ru-RU" w:eastAsia="ru-RU"/>
    </w:rPr>
  </w:style>
  <w:style w:type="paragraph" w:customStyle="1" w:styleId="af0">
    <w:name w:val="ИМЯ"/>
    <w:basedOn w:val="a"/>
    <w:uiPriority w:val="8"/>
    <w:semiHidden/>
    <w:rsid w:val="00C8577C"/>
    <w:pPr>
      <w:ind w:left="3827"/>
    </w:pPr>
    <w:rPr>
      <w:rFonts w:eastAsia="Times New Roman" w:cs="Courier New"/>
      <w:lang w:val="ru-RU" w:eastAsia="ru-RU"/>
    </w:rPr>
  </w:style>
  <w:style w:type="paragraph" w:customStyle="1" w:styleId="af1">
    <w:name w:val="Реплика"/>
    <w:basedOn w:val="a"/>
    <w:uiPriority w:val="8"/>
    <w:semiHidden/>
    <w:rsid w:val="00C8577C"/>
    <w:pPr>
      <w:ind w:left="2126" w:right="2126"/>
    </w:pPr>
    <w:rPr>
      <w:rFonts w:eastAsia="Times New Roman" w:cs="Courier New"/>
      <w:lang w:val="ru-RU" w:eastAsia="ru-RU"/>
    </w:rPr>
  </w:style>
  <w:style w:type="paragraph" w:customStyle="1" w:styleId="21">
    <w:name w:val="Стиль2"/>
    <w:basedOn w:val="a"/>
    <w:uiPriority w:val="8"/>
    <w:semiHidden/>
    <w:rsid w:val="00040EDE"/>
    <w:pPr>
      <w:ind w:right="-510"/>
    </w:pPr>
    <w:rPr>
      <w:rFonts w:ascii="Arial" w:hAnsi="Arial" w:cs="Arial"/>
      <w:bCs/>
      <w:sz w:val="28"/>
      <w:szCs w:val="28"/>
      <w:lang w:eastAsia="ru-RU"/>
    </w:rPr>
  </w:style>
  <w:style w:type="paragraph" w:customStyle="1" w:styleId="31">
    <w:name w:val="Стиль3"/>
    <w:basedOn w:val="a"/>
    <w:uiPriority w:val="8"/>
    <w:semiHidden/>
    <w:rsid w:val="00040EDE"/>
    <w:pPr>
      <w:ind w:right="-510"/>
    </w:pPr>
    <w:rPr>
      <w:rFonts w:cs="Arial"/>
    </w:rPr>
  </w:style>
  <w:style w:type="paragraph" w:customStyle="1" w:styleId="41">
    <w:name w:val="Стиль4"/>
    <w:basedOn w:val="a"/>
    <w:uiPriority w:val="8"/>
    <w:semiHidden/>
    <w:rsid w:val="00040EDE"/>
    <w:pPr>
      <w:ind w:right="2325"/>
    </w:pPr>
  </w:style>
  <w:style w:type="paragraph" w:customStyle="1" w:styleId="51">
    <w:name w:val="Стиль5"/>
    <w:basedOn w:val="a"/>
    <w:uiPriority w:val="8"/>
    <w:semiHidden/>
    <w:rsid w:val="00040EDE"/>
    <w:rPr>
      <w:b/>
    </w:rPr>
  </w:style>
  <w:style w:type="paragraph" w:customStyle="1" w:styleId="---">
    <w:name w:val="Д---КИНО"/>
    <w:basedOn w:val="af2"/>
    <w:uiPriority w:val="8"/>
    <w:semiHidden/>
    <w:rsid w:val="00C8577C"/>
    <w:pPr>
      <w:jc w:val="both"/>
    </w:pPr>
  </w:style>
  <w:style w:type="paragraph" w:customStyle="1" w:styleId="---0">
    <w:name w:val="Реп---КИНО"/>
    <w:basedOn w:val="a"/>
    <w:uiPriority w:val="8"/>
    <w:semiHidden/>
    <w:rsid w:val="00C8577C"/>
    <w:pPr>
      <w:ind w:left="2126" w:right="2126"/>
    </w:pPr>
    <w:rPr>
      <w:rFonts w:eastAsia="Times New Roman" w:cs="Courier New"/>
      <w:lang w:val="ru-RU" w:eastAsia="ru-RU"/>
    </w:rPr>
  </w:style>
  <w:style w:type="paragraph" w:customStyle="1" w:styleId="af2">
    <w:name w:val="действие"/>
    <w:basedOn w:val="a"/>
    <w:uiPriority w:val="8"/>
    <w:semiHidden/>
    <w:rsid w:val="00C8577C"/>
    <w:rPr>
      <w:rFonts w:eastAsia="Times New Roman" w:cs="Courier New"/>
      <w:lang w:val="ru-RU" w:eastAsia="ru-RU"/>
    </w:rPr>
  </w:style>
  <w:style w:type="paragraph" w:customStyle="1" w:styleId="af3">
    <w:name w:val="Имя"/>
    <w:basedOn w:val="a"/>
    <w:uiPriority w:val="8"/>
    <w:semiHidden/>
    <w:rsid w:val="00C8577C"/>
    <w:pPr>
      <w:ind w:left="3827"/>
    </w:pPr>
    <w:rPr>
      <w:rFonts w:eastAsia="Times New Roman" w:cs="Courier New"/>
      <w:lang w:val="ru-RU" w:eastAsia="ru-RU"/>
    </w:rPr>
  </w:style>
  <w:style w:type="paragraph" w:customStyle="1" w:styleId="af4">
    <w:name w:val="Имя героя"/>
    <w:basedOn w:val="a"/>
    <w:uiPriority w:val="8"/>
    <w:semiHidden/>
    <w:rsid w:val="00C8577C"/>
    <w:pPr>
      <w:ind w:left="3827"/>
    </w:pPr>
    <w:rPr>
      <w:rFonts w:eastAsia="Times New Roman" w:cs="Courier New"/>
      <w:lang w:val="ru-RU" w:eastAsia="ru-RU"/>
    </w:rPr>
  </w:style>
  <w:style w:type="paragraph" w:customStyle="1" w:styleId="---1">
    <w:name w:val="ИМЯ---КИНО"/>
    <w:basedOn w:val="af3"/>
    <w:uiPriority w:val="8"/>
    <w:semiHidden/>
    <w:rsid w:val="00C8577C"/>
  </w:style>
  <w:style w:type="paragraph" w:customStyle="1" w:styleId="---2">
    <w:name w:val="КОМ---КИНО"/>
    <w:basedOn w:val="af"/>
    <w:uiPriority w:val="8"/>
    <w:semiHidden/>
    <w:rsid w:val="00C8577C"/>
  </w:style>
  <w:style w:type="paragraph" w:customStyle="1" w:styleId="af5">
    <w:name w:val="комментарий"/>
    <w:basedOn w:val="a"/>
    <w:uiPriority w:val="8"/>
    <w:semiHidden/>
    <w:rsid w:val="00C8577C"/>
    <w:pPr>
      <w:ind w:left="3119" w:right="2552"/>
    </w:pPr>
    <w:rPr>
      <w:rFonts w:eastAsia="Times New Roman" w:cs="Courier New"/>
      <w:lang w:val="ru-RU" w:eastAsia="ru-RU"/>
    </w:rPr>
  </w:style>
  <w:style w:type="paragraph" w:customStyle="1" w:styleId="af6">
    <w:name w:val="прямая речь"/>
    <w:basedOn w:val="a"/>
    <w:uiPriority w:val="8"/>
    <w:semiHidden/>
    <w:rsid w:val="00C8577C"/>
    <w:pPr>
      <w:ind w:left="2126" w:right="2126"/>
      <w:jc w:val="both"/>
    </w:pPr>
    <w:rPr>
      <w:rFonts w:eastAsia="Times New Roman" w:cs="Courier New"/>
      <w:lang w:val="ru-RU" w:eastAsia="ru-RU"/>
    </w:rPr>
  </w:style>
  <w:style w:type="paragraph" w:customStyle="1" w:styleId="---3">
    <w:name w:val="РЕП---КИНО"/>
    <w:basedOn w:val="af6"/>
    <w:uiPriority w:val="8"/>
    <w:semiHidden/>
    <w:rsid w:val="00C8577C"/>
    <w:pPr>
      <w:jc w:val="left"/>
    </w:pPr>
  </w:style>
  <w:style w:type="paragraph" w:styleId="af7">
    <w:name w:val="footnote text"/>
    <w:basedOn w:val="a"/>
    <w:link w:val="af8"/>
    <w:uiPriority w:val="99"/>
    <w:semiHidden/>
    <w:unhideWhenUsed/>
    <w:rsid w:val="00C8577C"/>
    <w:rPr>
      <w:rFonts w:ascii="Times New Roman" w:eastAsia="Times New Roman" w:hAnsi="Times New Roman"/>
      <w:sz w:val="20"/>
      <w:szCs w:val="20"/>
      <w:lang w:val="ru-RU" w:eastAsia="ru-RU"/>
    </w:rPr>
  </w:style>
  <w:style w:type="character" w:customStyle="1" w:styleId="af8">
    <w:name w:val="Текст сноски Знак"/>
    <w:basedOn w:val="a0"/>
    <w:link w:val="af7"/>
    <w:uiPriority w:val="99"/>
    <w:semiHidden/>
    <w:rsid w:val="00C8577C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9">
    <w:name w:val="footnote reference"/>
    <w:uiPriority w:val="99"/>
    <w:semiHidden/>
    <w:unhideWhenUsed/>
    <w:rsid w:val="00C8577C"/>
    <w:rPr>
      <w:vertAlign w:val="superscript"/>
    </w:rPr>
  </w:style>
  <w:style w:type="paragraph" w:styleId="HTML">
    <w:name w:val="HTML Preformatted"/>
    <w:basedOn w:val="a"/>
    <w:link w:val="HTML0"/>
    <w:uiPriority w:val="99"/>
    <w:semiHidden/>
    <w:unhideWhenUsed/>
    <w:rsid w:val="00C8577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eastAsia="Times New Roman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8577C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fa">
    <w:name w:val="FollowedHyperlink"/>
    <w:uiPriority w:val="99"/>
    <w:semiHidden/>
    <w:unhideWhenUsed/>
    <w:rsid w:val="00C8577C"/>
    <w:rPr>
      <w:color w:val="800080"/>
      <w:u w:val="single"/>
    </w:rPr>
  </w:style>
  <w:style w:type="paragraph" w:customStyle="1" w:styleId="a4">
    <w:name w:val="Персонажи"/>
    <w:basedOn w:val="a"/>
    <w:next w:val="a7"/>
    <w:uiPriority w:val="1"/>
    <w:semiHidden/>
    <w:qFormat/>
    <w:rsid w:val="00DD197B"/>
    <w:pPr>
      <w:keepNext/>
      <w:suppressAutoHyphens/>
      <w:outlineLvl w:val="1"/>
    </w:pPr>
    <w:rPr>
      <w:caps/>
      <w:u w:val="single"/>
      <w:lang w:val="ru-RU"/>
    </w:rPr>
  </w:style>
  <w:style w:type="paragraph" w:customStyle="1" w:styleId="afb">
    <w:name w:val="Автор"/>
    <w:basedOn w:val="a"/>
    <w:uiPriority w:val="8"/>
    <w:semiHidden/>
    <w:qFormat/>
    <w:rsid w:val="001D7C93"/>
    <w:pPr>
      <w:spacing w:after="240" w:line="480" w:lineRule="auto"/>
      <w:jc w:val="right"/>
    </w:pPr>
    <w:rPr>
      <w:rFonts w:ascii="Sylfaen" w:hAnsi="Sylfaen"/>
      <w:lang w:val="ru-RU"/>
    </w:rPr>
  </w:style>
  <w:style w:type="paragraph" w:styleId="afc">
    <w:name w:val="header"/>
    <w:basedOn w:val="a"/>
    <w:link w:val="afd"/>
    <w:uiPriority w:val="99"/>
    <w:rsid w:val="000E3B94"/>
    <w:pPr>
      <w:tabs>
        <w:tab w:val="center" w:pos="4677"/>
        <w:tab w:val="right" w:pos="9355"/>
      </w:tabs>
    </w:pPr>
  </w:style>
  <w:style w:type="character" w:customStyle="1" w:styleId="afd">
    <w:name w:val="Верхний колонтитул Знак"/>
    <w:basedOn w:val="a0"/>
    <w:link w:val="afc"/>
    <w:uiPriority w:val="99"/>
    <w:rsid w:val="004C2F0B"/>
    <w:rPr>
      <w:rFonts w:ascii="Courier New" w:eastAsia="Yu Mincho" w:hAnsi="Courier New" w:cs="Times New Roman"/>
      <w:lang w:val="en-US"/>
    </w:rPr>
  </w:style>
  <w:style w:type="paragraph" w:styleId="afe">
    <w:name w:val="footer"/>
    <w:basedOn w:val="a"/>
    <w:link w:val="aff"/>
    <w:uiPriority w:val="99"/>
    <w:semiHidden/>
    <w:rsid w:val="000E3B94"/>
    <w:pPr>
      <w:tabs>
        <w:tab w:val="center" w:pos="4677"/>
        <w:tab w:val="right" w:pos="9355"/>
      </w:tabs>
    </w:pPr>
  </w:style>
  <w:style w:type="character" w:customStyle="1" w:styleId="aff">
    <w:name w:val="Нижний колонтитул Знак"/>
    <w:basedOn w:val="a0"/>
    <w:link w:val="afe"/>
    <w:uiPriority w:val="99"/>
    <w:semiHidden/>
    <w:rsid w:val="004C2F0B"/>
    <w:rPr>
      <w:rFonts w:ascii="Courier New" w:eastAsia="Yu Mincho" w:hAnsi="Courier New" w:cs="Times New Roman"/>
      <w:lang w:val="en-US"/>
    </w:rPr>
  </w:style>
  <w:style w:type="table" w:styleId="aff0">
    <w:name w:val="Table Grid"/>
    <w:basedOn w:val="a1"/>
    <w:uiPriority w:val="59"/>
    <w:rsid w:val="007B449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1">
    <w:name w:val="ДИАЛОГИ"/>
    <w:basedOn w:val="a"/>
    <w:next w:val="af4"/>
    <w:link w:val="aff2"/>
    <w:uiPriority w:val="7"/>
    <w:semiHidden/>
    <w:qFormat/>
    <w:rsid w:val="007B4492"/>
    <w:pPr>
      <w:keepLines/>
      <w:ind w:left="1701" w:right="2268"/>
      <w:jc w:val="both"/>
    </w:pPr>
    <w:rPr>
      <w:rFonts w:ascii="Arial" w:eastAsia="Times New Roman" w:hAnsi="Arial"/>
      <w:b/>
      <w:sz w:val="28"/>
      <w:szCs w:val="28"/>
      <w:lang w:val="x-none" w:eastAsia="x-none"/>
    </w:rPr>
  </w:style>
  <w:style w:type="character" w:customStyle="1" w:styleId="aff2">
    <w:name w:val="ДИАЛОГИ Знак"/>
    <w:link w:val="aff1"/>
    <w:uiPriority w:val="7"/>
    <w:semiHidden/>
    <w:rsid w:val="004C2F0B"/>
    <w:rPr>
      <w:rFonts w:ascii="Arial" w:eastAsia="Times New Roman" w:hAnsi="Arial" w:cs="Times New Roman"/>
      <w:b/>
      <w:sz w:val="28"/>
      <w:szCs w:val="28"/>
      <w:lang w:val="x-none" w:eastAsia="x-none"/>
    </w:rPr>
  </w:style>
  <w:style w:type="paragraph" w:styleId="22">
    <w:name w:val="toc 2"/>
    <w:basedOn w:val="a"/>
    <w:next w:val="a"/>
    <w:autoRedefine/>
    <w:uiPriority w:val="39"/>
    <w:semiHidden/>
    <w:rsid w:val="00C956D5"/>
    <w:pPr>
      <w:spacing w:before="240"/>
    </w:pPr>
    <w:rPr>
      <w:rFonts w:asciiTheme="minorHAnsi" w:hAnsiTheme="minorHAnsi" w:cstheme="minorHAnsi"/>
      <w:b/>
      <w:bCs/>
      <w:sz w:val="20"/>
      <w:szCs w:val="20"/>
    </w:rPr>
  </w:style>
  <w:style w:type="paragraph" w:styleId="12">
    <w:name w:val="toc 1"/>
    <w:next w:val="a7"/>
    <w:uiPriority w:val="39"/>
    <w:semiHidden/>
    <w:rsid w:val="00870C63"/>
    <w:pPr>
      <w:spacing w:before="360"/>
      <w:ind w:left="992" w:hanging="992"/>
    </w:pPr>
    <w:rPr>
      <w:rFonts w:ascii="Courier New" w:eastAsia="Yu Mincho" w:hAnsi="Courier New" w:cstheme="majorHAnsi"/>
      <w:bCs/>
      <w:lang w:val="en-US"/>
    </w:rPr>
  </w:style>
  <w:style w:type="paragraph" w:customStyle="1" w:styleId="aff3">
    <w:name w:val="технический"/>
    <w:basedOn w:val="a7"/>
    <w:uiPriority w:val="6"/>
    <w:qFormat/>
    <w:rsid w:val="00F53BFD"/>
    <w:rPr>
      <w:caps/>
    </w:rPr>
  </w:style>
  <w:style w:type="character" w:styleId="aff4">
    <w:name w:val="annotation reference"/>
    <w:basedOn w:val="a0"/>
    <w:uiPriority w:val="99"/>
    <w:semiHidden/>
    <w:unhideWhenUsed/>
    <w:rsid w:val="00824790"/>
    <w:rPr>
      <w:sz w:val="16"/>
      <w:szCs w:val="16"/>
    </w:rPr>
  </w:style>
  <w:style w:type="paragraph" w:styleId="aff5">
    <w:name w:val="annotation text"/>
    <w:basedOn w:val="a"/>
    <w:link w:val="aff6"/>
    <w:uiPriority w:val="99"/>
    <w:semiHidden/>
    <w:unhideWhenUsed/>
    <w:rsid w:val="00824790"/>
    <w:rPr>
      <w:sz w:val="20"/>
      <w:szCs w:val="20"/>
    </w:rPr>
  </w:style>
  <w:style w:type="character" w:customStyle="1" w:styleId="aff6">
    <w:name w:val="Текст примечания Знак"/>
    <w:basedOn w:val="a0"/>
    <w:link w:val="aff5"/>
    <w:uiPriority w:val="99"/>
    <w:semiHidden/>
    <w:rsid w:val="00824790"/>
    <w:rPr>
      <w:rFonts w:ascii="Courier New" w:eastAsia="Yu Mincho" w:hAnsi="Courier New" w:cs="Times New Roman"/>
      <w:sz w:val="20"/>
      <w:szCs w:val="20"/>
      <w:lang w:val="en-US"/>
    </w:rPr>
  </w:style>
  <w:style w:type="paragraph" w:styleId="aff7">
    <w:name w:val="annotation subject"/>
    <w:basedOn w:val="aff5"/>
    <w:next w:val="aff5"/>
    <w:link w:val="aff8"/>
    <w:uiPriority w:val="99"/>
    <w:semiHidden/>
    <w:unhideWhenUsed/>
    <w:rsid w:val="00824790"/>
    <w:rPr>
      <w:b/>
      <w:bCs/>
    </w:rPr>
  </w:style>
  <w:style w:type="character" w:customStyle="1" w:styleId="aff8">
    <w:name w:val="Тема примечания Знак"/>
    <w:basedOn w:val="aff6"/>
    <w:link w:val="aff7"/>
    <w:uiPriority w:val="99"/>
    <w:semiHidden/>
    <w:rsid w:val="00824790"/>
    <w:rPr>
      <w:rFonts w:ascii="Courier New" w:eastAsia="Yu Mincho" w:hAnsi="Courier New" w:cs="Times New Roman"/>
      <w:b/>
      <w:bCs/>
      <w:sz w:val="20"/>
      <w:szCs w:val="20"/>
      <w:lang w:val="en-US"/>
    </w:rPr>
  </w:style>
  <w:style w:type="character" w:styleId="aff9">
    <w:name w:val="Hyperlink"/>
    <w:basedOn w:val="a0"/>
    <w:uiPriority w:val="99"/>
    <w:rsid w:val="003E2BD0"/>
    <w:rPr>
      <w:color w:val="0563C1" w:themeColor="hyperlink"/>
      <w:u w:val="single"/>
    </w:rPr>
  </w:style>
  <w:style w:type="character" w:customStyle="1" w:styleId="affa">
    <w:name w:val="мат"/>
    <w:uiPriority w:val="7"/>
    <w:qFormat/>
    <w:rsid w:val="00111990"/>
  </w:style>
  <w:style w:type="paragraph" w:styleId="32">
    <w:name w:val="toc 3"/>
    <w:basedOn w:val="a"/>
    <w:next w:val="a"/>
    <w:autoRedefine/>
    <w:uiPriority w:val="39"/>
    <w:semiHidden/>
    <w:rsid w:val="00870C63"/>
    <w:pPr>
      <w:ind w:left="240"/>
    </w:pPr>
    <w:rPr>
      <w:rFonts w:asciiTheme="minorHAnsi" w:hAnsiTheme="minorHAnsi" w:cstheme="minorHAnsi"/>
      <w:sz w:val="20"/>
      <w:szCs w:val="20"/>
    </w:rPr>
  </w:style>
  <w:style w:type="paragraph" w:styleId="42">
    <w:name w:val="toc 4"/>
    <w:basedOn w:val="a"/>
    <w:next w:val="a"/>
    <w:autoRedefine/>
    <w:uiPriority w:val="39"/>
    <w:semiHidden/>
    <w:rsid w:val="00870C63"/>
    <w:pPr>
      <w:ind w:left="480"/>
    </w:pPr>
    <w:rPr>
      <w:rFonts w:asciiTheme="minorHAnsi" w:hAnsiTheme="minorHAnsi" w:cstheme="minorHAnsi"/>
      <w:sz w:val="20"/>
      <w:szCs w:val="20"/>
    </w:rPr>
  </w:style>
  <w:style w:type="paragraph" w:styleId="52">
    <w:name w:val="toc 5"/>
    <w:basedOn w:val="a"/>
    <w:next w:val="a"/>
    <w:autoRedefine/>
    <w:uiPriority w:val="39"/>
    <w:semiHidden/>
    <w:rsid w:val="00870C63"/>
    <w:pPr>
      <w:ind w:left="720"/>
    </w:pPr>
    <w:rPr>
      <w:rFonts w:asciiTheme="minorHAnsi" w:hAnsiTheme="minorHAnsi" w:cstheme="minorHAnsi"/>
      <w:sz w:val="20"/>
      <w:szCs w:val="20"/>
    </w:rPr>
  </w:style>
  <w:style w:type="paragraph" w:styleId="6">
    <w:name w:val="toc 6"/>
    <w:basedOn w:val="a"/>
    <w:next w:val="a"/>
    <w:autoRedefine/>
    <w:uiPriority w:val="39"/>
    <w:semiHidden/>
    <w:rsid w:val="00870C63"/>
    <w:pPr>
      <w:ind w:left="960"/>
    </w:pPr>
    <w:rPr>
      <w:rFonts w:asciiTheme="minorHAnsi" w:hAnsiTheme="minorHAnsi" w:cs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semiHidden/>
    <w:rsid w:val="00870C63"/>
    <w:pPr>
      <w:ind w:left="1200"/>
    </w:pPr>
    <w:rPr>
      <w:rFonts w:asciiTheme="minorHAnsi" w:hAnsiTheme="minorHAnsi" w:cs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semiHidden/>
    <w:rsid w:val="00870C63"/>
    <w:pPr>
      <w:ind w:left="1440"/>
    </w:pPr>
    <w:rPr>
      <w:rFonts w:asciiTheme="minorHAnsi" w:hAnsiTheme="minorHAnsi" w:cs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semiHidden/>
    <w:rsid w:val="00870C63"/>
    <w:pPr>
      <w:ind w:left="1680"/>
    </w:pPr>
    <w:rPr>
      <w:rFonts w:asciiTheme="minorHAnsi" w:hAnsiTheme="minorHAnsi" w:cstheme="minorHAnsi"/>
      <w:sz w:val="20"/>
      <w:szCs w:val="20"/>
    </w:rPr>
  </w:style>
  <w:style w:type="paragraph" w:styleId="affb">
    <w:name w:val="Normal Indent"/>
    <w:basedOn w:val="a"/>
    <w:uiPriority w:val="99"/>
    <w:unhideWhenUsed/>
    <w:rsid w:val="00536A5A"/>
    <w:pPr>
      <w:spacing w:after="200" w:line="276" w:lineRule="auto"/>
      <w:ind w:left="720"/>
    </w:pPr>
    <w:rPr>
      <w:rFonts w:eastAsiaTheme="minorHAnsi" w:cstheme="minorBidi"/>
      <w:sz w:val="22"/>
      <w:szCs w:val="22"/>
      <w:lang w:val="ru-RU"/>
    </w:rPr>
  </w:style>
  <w:style w:type="paragraph" w:styleId="affc">
    <w:name w:val="Subtitle"/>
    <w:basedOn w:val="a"/>
    <w:next w:val="a"/>
    <w:link w:val="affd"/>
    <w:uiPriority w:val="11"/>
    <w:qFormat/>
    <w:rsid w:val="00536A5A"/>
    <w:pPr>
      <w:numPr>
        <w:ilvl w:val="1"/>
      </w:numPr>
      <w:spacing w:after="200" w:line="276" w:lineRule="auto"/>
      <w:ind w:left="86"/>
    </w:pPr>
    <w:rPr>
      <w:rFonts w:eastAsiaTheme="minorHAnsi" w:cstheme="minorBidi"/>
      <w:sz w:val="22"/>
      <w:szCs w:val="22"/>
      <w:lang w:val="ru-RU"/>
    </w:rPr>
  </w:style>
  <w:style w:type="character" w:customStyle="1" w:styleId="affd">
    <w:name w:val="Подзаголовок Знак"/>
    <w:basedOn w:val="a0"/>
    <w:link w:val="affc"/>
    <w:uiPriority w:val="11"/>
    <w:rsid w:val="00536A5A"/>
    <w:rPr>
      <w:rFonts w:ascii="Courier New" w:hAnsi="Courier New"/>
      <w:sz w:val="22"/>
      <w:szCs w:val="22"/>
    </w:rPr>
  </w:style>
  <w:style w:type="paragraph" w:styleId="affe">
    <w:name w:val="Title"/>
    <w:basedOn w:val="a"/>
    <w:next w:val="a"/>
    <w:link w:val="afff"/>
    <w:uiPriority w:val="10"/>
    <w:qFormat/>
    <w:rsid w:val="00536A5A"/>
    <w:pPr>
      <w:pBdr>
        <w:bottom w:val="single" w:sz="8" w:space="4" w:color="4472C4" w:themeColor="accent1"/>
      </w:pBdr>
      <w:spacing w:after="300" w:line="276" w:lineRule="auto"/>
      <w:contextualSpacing/>
    </w:pPr>
    <w:rPr>
      <w:rFonts w:eastAsiaTheme="minorHAnsi" w:cstheme="minorBidi"/>
      <w:sz w:val="22"/>
      <w:szCs w:val="22"/>
      <w:lang w:val="ru-RU"/>
    </w:rPr>
  </w:style>
  <w:style w:type="character" w:customStyle="1" w:styleId="afff">
    <w:name w:val="Заголовок Знак"/>
    <w:basedOn w:val="a0"/>
    <w:link w:val="affe"/>
    <w:uiPriority w:val="10"/>
    <w:rsid w:val="00536A5A"/>
    <w:rPr>
      <w:rFonts w:ascii="Courier New" w:hAnsi="Courier New"/>
      <w:sz w:val="22"/>
      <w:szCs w:val="22"/>
    </w:rPr>
  </w:style>
  <w:style w:type="character" w:styleId="afff0">
    <w:name w:val="Emphasis"/>
    <w:basedOn w:val="a0"/>
    <w:uiPriority w:val="20"/>
    <w:qFormat/>
    <w:rsid w:val="00536A5A"/>
    <w:rPr>
      <w:rFonts w:ascii="Courier New" w:hAnsi="Courier New"/>
      <w:lang w:val="ru-RU"/>
    </w:rPr>
  </w:style>
  <w:style w:type="paragraph" w:styleId="afff1">
    <w:name w:val="caption"/>
    <w:basedOn w:val="a"/>
    <w:next w:val="a"/>
    <w:uiPriority w:val="35"/>
    <w:semiHidden/>
    <w:unhideWhenUsed/>
    <w:qFormat/>
    <w:rsid w:val="00536A5A"/>
    <w:pPr>
      <w:spacing w:after="200"/>
    </w:pPr>
    <w:rPr>
      <w:rFonts w:eastAsiaTheme="minorHAnsi" w:cstheme="minorBidi"/>
      <w:sz w:val="22"/>
      <w:szCs w:val="22"/>
      <w:lang w:val="ru-RU"/>
    </w:rPr>
  </w:style>
  <w:style w:type="paragraph" w:customStyle="1" w:styleId="DocDefaults">
    <w:name w:val="DocDefaults"/>
    <w:rsid w:val="00536A5A"/>
    <w:pPr>
      <w:spacing w:after="200" w:line="276" w:lineRule="auto"/>
    </w:pPr>
    <w:rPr>
      <w:sz w:val="22"/>
      <w:szCs w:val="2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sha\Desktop\&#1060;&#1080;&#1096;&#1077;&#1088;\&#1043;&#1086;&#1090;&#1086;&#1074;&#1086;&#1077;\&#1064;&#1040;&#1041;&#1051;&#1054;&#1053;_&#1060;&#1048;&#1064;&#1045;&#1056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367C9A-A069-4589-B2A4-78932628EE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C:\Users\Pasha\Desktop\Фишер\Готовое\ШАБЛОН_ФИШЕР.dotx</Template>
  <TotalTime>522</TotalTime>
  <Pages>39</Pages>
  <Words>7883</Words>
  <Characters>44935</Characters>
  <Application>Microsoft Office Word</Application>
  <DocSecurity>0</DocSecurity>
  <Lines>374</Lines>
  <Paragraphs>105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Pasha</dc:creator>
  <cp:keywords/>
  <dc:description/>
  <cp:lastModifiedBy>Microsoft Office User</cp:lastModifiedBy>
  <cp:revision>17</cp:revision>
  <cp:lastPrinted>2022-03-10T09:48:00Z</cp:lastPrinted>
  <dcterms:created xsi:type="dcterms:W3CDTF">2022-05-11T19:57:00Z</dcterms:created>
  <dcterms:modified xsi:type="dcterms:W3CDTF">2022-05-16T20:38:00Z</dcterms:modified>
</cp:coreProperties>
</file>