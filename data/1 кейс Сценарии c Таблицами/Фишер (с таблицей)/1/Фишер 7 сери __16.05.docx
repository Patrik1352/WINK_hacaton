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pPr w:leftFromText="180" w:rightFromText="180" w:vertAnchor="text" w:horzAnchor="margin" w:tblpX="279" w:tblpY="28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9"/>
      </w:tblGrid>
      <w:tr w:rsidR="007B4492" w:rsidRPr="00F35FB2" w14:paraId="3AA2B0B8" w14:textId="77777777" w:rsidTr="00A23752">
        <w:trPr>
          <w:trHeight w:val="2548"/>
        </w:trPr>
        <w:tc>
          <w:tcPr>
            <w:tcW w:w="9209" w:type="dxa"/>
          </w:tcPr>
          <w:p w14:paraId="014E79C8" w14:textId="77777777" w:rsidR="007B4492" w:rsidRPr="00F35FB2" w:rsidRDefault="007B4492" w:rsidP="007B4492">
            <w:pPr>
              <w:jc w:val="both"/>
              <w:rPr>
                <w:rFonts w:ascii="Courier New" w:eastAsiaTheme="minorHAnsi" w:hAnsi="Courier New" w:cs="Courier New"/>
                <w:noProof/>
                <w:sz w:val="28"/>
                <w:szCs w:val="28"/>
              </w:rPr>
            </w:pPr>
            <w:bookmarkStart w:id="0" w:name="_Hlk79655995"/>
            <w:bookmarkStart w:id="1" w:name="_Hlk80706254"/>
          </w:p>
        </w:tc>
      </w:tr>
      <w:tr w:rsidR="007B4492" w:rsidRPr="00F35FB2" w14:paraId="6C0F3F4A" w14:textId="77777777" w:rsidTr="00A23752">
        <w:trPr>
          <w:trHeight w:val="284"/>
        </w:trPr>
        <w:tc>
          <w:tcPr>
            <w:tcW w:w="9209" w:type="dxa"/>
          </w:tcPr>
          <w:p w14:paraId="0E624C21" w14:textId="77777777" w:rsidR="007B4492" w:rsidRPr="00F35FB2" w:rsidRDefault="00F90D5F" w:rsidP="007B4492">
            <w:pPr>
              <w:spacing w:after="120"/>
              <w:jc w:val="center"/>
              <w:rPr>
                <w:rFonts w:ascii="Courier New" w:eastAsiaTheme="minorHAnsi" w:hAnsi="Courier New" w:cs="Courier New"/>
                <w:caps/>
                <w:sz w:val="72"/>
                <w:szCs w:val="72"/>
              </w:rPr>
            </w:pPr>
            <w:r w:rsidRPr="00F35FB2">
              <w:rPr>
                <w:rFonts w:ascii="Courier New" w:eastAsiaTheme="minorHAnsi" w:hAnsi="Courier New" w:cs="Courier New"/>
                <w:caps/>
                <w:sz w:val="72"/>
                <w:szCs w:val="72"/>
              </w:rPr>
              <w:t>ФИШЕР</w:t>
            </w:r>
          </w:p>
        </w:tc>
      </w:tr>
      <w:tr w:rsidR="007B4492" w:rsidRPr="00F35FB2" w14:paraId="1DF2CF8E" w14:textId="77777777" w:rsidTr="00A23752">
        <w:trPr>
          <w:trHeight w:val="405"/>
        </w:trPr>
        <w:tc>
          <w:tcPr>
            <w:tcW w:w="9209" w:type="dxa"/>
          </w:tcPr>
          <w:p w14:paraId="1FFBE7A8" w14:textId="2ACD2F81" w:rsidR="007B4492" w:rsidRPr="00F35FB2" w:rsidRDefault="00E631B0" w:rsidP="007B4492">
            <w:pPr>
              <w:jc w:val="center"/>
              <w:rPr>
                <w:rFonts w:ascii="Courier New" w:eastAsiaTheme="minorHAnsi" w:hAnsi="Courier New" w:cs="Courier New"/>
                <w:smallCaps/>
                <w:sz w:val="28"/>
              </w:rPr>
            </w:pPr>
            <w:r w:rsidRPr="00F35FB2">
              <w:rPr>
                <w:rFonts w:ascii="Courier New" w:eastAsiaTheme="minorHAnsi" w:hAnsi="Courier New" w:cs="Courier New"/>
                <w:smallCaps/>
                <w:sz w:val="28"/>
              </w:rPr>
              <w:t>седьма</w:t>
            </w:r>
            <w:r w:rsidR="00CC0779" w:rsidRPr="00F35FB2">
              <w:rPr>
                <w:rFonts w:ascii="Courier New" w:eastAsiaTheme="minorHAnsi" w:hAnsi="Courier New" w:cs="Courier New"/>
                <w:smallCaps/>
                <w:sz w:val="28"/>
              </w:rPr>
              <w:t>я</w:t>
            </w:r>
            <w:r w:rsidR="00C92C3F" w:rsidRPr="00F35FB2">
              <w:rPr>
                <w:rFonts w:ascii="Courier New" w:eastAsiaTheme="minorHAnsi" w:hAnsi="Courier New" w:cs="Courier New"/>
                <w:smallCaps/>
                <w:sz w:val="28"/>
              </w:rPr>
              <w:t xml:space="preserve"> </w:t>
            </w:r>
            <w:r w:rsidR="007B4492" w:rsidRPr="00F35FB2">
              <w:rPr>
                <w:rFonts w:ascii="Courier New" w:eastAsiaTheme="minorHAnsi" w:hAnsi="Courier New" w:cs="Courier New"/>
                <w:smallCaps/>
                <w:sz w:val="28"/>
              </w:rPr>
              <w:t>серия</w:t>
            </w:r>
          </w:p>
        </w:tc>
      </w:tr>
      <w:tr w:rsidR="007B4492" w:rsidRPr="00F35FB2" w14:paraId="3C8DA60A" w14:textId="77777777" w:rsidTr="00A23752">
        <w:trPr>
          <w:trHeight w:val="8002"/>
        </w:trPr>
        <w:tc>
          <w:tcPr>
            <w:tcW w:w="9209" w:type="dxa"/>
          </w:tcPr>
          <w:p w14:paraId="071144EB" w14:textId="77777777" w:rsidR="007B4492" w:rsidRPr="00F35FB2" w:rsidRDefault="007B4492" w:rsidP="007B4492">
            <w:pPr>
              <w:jc w:val="center"/>
              <w:rPr>
                <w:rFonts w:ascii="Courier New" w:eastAsiaTheme="minorHAnsi" w:hAnsi="Courier New" w:cs="Courier New"/>
                <w:smallCaps/>
                <w:color w:val="000000" w:themeColor="text1"/>
                <w:sz w:val="28"/>
                <w:szCs w:val="28"/>
              </w:rPr>
            </w:pPr>
          </w:p>
        </w:tc>
      </w:tr>
      <w:tr w:rsidR="006C5FB0" w:rsidRPr="00F35FB2" w14:paraId="0A9B2FC3" w14:textId="77777777" w:rsidTr="00A23752">
        <w:trPr>
          <w:trHeight w:val="2111"/>
        </w:trPr>
        <w:tc>
          <w:tcPr>
            <w:tcW w:w="9209" w:type="dxa"/>
          </w:tcPr>
          <w:p w14:paraId="2127B017" w14:textId="77777777" w:rsidR="006C5FB0" w:rsidRPr="00F35FB2" w:rsidRDefault="006C5FB0" w:rsidP="005849C7">
            <w:pPr>
              <w:pStyle w:val="a7"/>
              <w:jc w:val="center"/>
              <w:rPr>
                <w:rFonts w:eastAsiaTheme="minorHAnsi"/>
                <w:smallCaps/>
                <w:color w:val="000000" w:themeColor="text1"/>
                <w:sz w:val="28"/>
                <w:szCs w:val="28"/>
              </w:rPr>
            </w:pPr>
          </w:p>
        </w:tc>
      </w:tr>
      <w:bookmarkEnd w:id="0"/>
    </w:tbl>
    <w:p w14:paraId="7E83F14D" w14:textId="77777777" w:rsidR="007B4492" w:rsidRPr="00F35FB2" w:rsidRDefault="007B4492" w:rsidP="007B4492">
      <w:pPr>
        <w:pStyle w:val="afb"/>
        <w:jc w:val="left"/>
        <w:rPr>
          <w:rFonts w:ascii="Courier New" w:hAnsi="Courier New" w:cs="Courier New"/>
        </w:rPr>
      </w:pPr>
    </w:p>
    <w:p w14:paraId="26CD1049" w14:textId="77777777" w:rsidR="007B4492" w:rsidRPr="00F35FB2" w:rsidRDefault="007B4492" w:rsidP="007B4492">
      <w:pPr>
        <w:pStyle w:val="afb"/>
        <w:jc w:val="left"/>
        <w:rPr>
          <w:rFonts w:ascii="Courier New" w:hAnsi="Courier New" w:cs="Courier New"/>
        </w:rPr>
        <w:sectPr w:rsidR="007B4492" w:rsidRPr="00F35FB2" w:rsidSect="006C5FB0">
          <w:headerReference w:type="default" r:id="rId8"/>
          <w:footerReference w:type="even" r:id="rId9"/>
          <w:pgSz w:w="11900" w:h="16840"/>
          <w:pgMar w:top="1134" w:right="1134" w:bottom="1134" w:left="1134" w:header="709" w:footer="709" w:gutter="0"/>
          <w:cols w:space="708"/>
          <w:docGrid w:linePitch="360"/>
        </w:sectPr>
      </w:pP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D28CC" w:rsidRPr="00F35FB2" w14:paraId="413FCA23" w14:textId="77777777" w:rsidTr="00E12C60">
        <w:trPr>
          <w:trHeight w:val="3860"/>
        </w:trPr>
        <w:tc>
          <w:tcPr>
            <w:tcW w:w="9622" w:type="dxa"/>
          </w:tcPr>
          <w:p w14:paraId="23F676FF" w14:textId="77777777" w:rsidR="00AD28CC" w:rsidRPr="00F35FB2" w:rsidRDefault="00AD28CC" w:rsidP="00AD28CC">
            <w:pPr>
              <w:pStyle w:val="a7"/>
            </w:pPr>
          </w:p>
        </w:tc>
      </w:tr>
      <w:tr w:rsidR="00AD28CC" w:rsidRPr="00F35FB2" w14:paraId="6BE6673F" w14:textId="77777777" w:rsidTr="00E12C60">
        <w:trPr>
          <w:trHeight w:val="3518"/>
        </w:trPr>
        <w:tc>
          <w:tcPr>
            <w:tcW w:w="9622" w:type="dxa"/>
          </w:tcPr>
          <w:p w14:paraId="473A6EB7" w14:textId="77777777" w:rsidR="00E12C60" w:rsidRPr="00F35FB2" w:rsidRDefault="00E12C60" w:rsidP="00E12C60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F35FB2">
              <w:rPr>
                <w:rFonts w:ascii="Courier New" w:hAnsi="Courier New" w:cs="Courier New"/>
                <w:sz w:val="32"/>
                <w:szCs w:val="32"/>
              </w:rPr>
              <w:t>Авторы сценария</w:t>
            </w:r>
          </w:p>
          <w:p w14:paraId="27B63FB1" w14:textId="77777777" w:rsidR="00E12C60" w:rsidRPr="00F35FB2" w:rsidRDefault="00E12C60" w:rsidP="00E12C60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F35FB2">
              <w:rPr>
                <w:rFonts w:ascii="Courier New" w:hAnsi="Courier New" w:cs="Courier New"/>
                <w:sz w:val="32"/>
                <w:szCs w:val="32"/>
              </w:rPr>
              <w:t>Наталья КАПУСТИНА</w:t>
            </w:r>
          </w:p>
          <w:p w14:paraId="15B641A5" w14:textId="77777777" w:rsidR="00E12C60" w:rsidRPr="00F35FB2" w:rsidRDefault="00E12C60" w:rsidP="00E12C60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F35FB2">
              <w:rPr>
                <w:rFonts w:ascii="Courier New" w:hAnsi="Courier New" w:cs="Courier New"/>
                <w:sz w:val="32"/>
                <w:szCs w:val="32"/>
              </w:rPr>
              <w:t>Сергей КАЛЬВАРСКИЙ</w:t>
            </w:r>
          </w:p>
          <w:p w14:paraId="0C011057" w14:textId="77777777" w:rsidR="00E12C60" w:rsidRPr="00F35FB2" w:rsidRDefault="00E12C60" w:rsidP="00E12C60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F35FB2">
              <w:rPr>
                <w:rFonts w:ascii="Courier New" w:hAnsi="Courier New" w:cs="Courier New"/>
                <w:sz w:val="32"/>
                <w:szCs w:val="32"/>
              </w:rPr>
              <w:t>при участии</w:t>
            </w:r>
          </w:p>
          <w:p w14:paraId="1FDC9254" w14:textId="77777777" w:rsidR="00AD28CC" w:rsidRPr="00F35FB2" w:rsidRDefault="00E12C60" w:rsidP="00E12C60">
            <w:pPr>
              <w:pStyle w:val="afb"/>
              <w:spacing w:after="0" w:line="240" w:lineRule="auto"/>
              <w:contextualSpacing/>
              <w:jc w:val="center"/>
              <w:rPr>
                <w:rFonts w:ascii="Courier New" w:hAnsi="Courier New" w:cs="Courier New"/>
              </w:rPr>
            </w:pPr>
            <w:r w:rsidRPr="00F35FB2">
              <w:rPr>
                <w:rFonts w:ascii="Courier New" w:hAnsi="Courier New" w:cs="Courier New"/>
                <w:sz w:val="32"/>
                <w:szCs w:val="32"/>
              </w:rPr>
              <w:t xml:space="preserve">Михаила </w:t>
            </w:r>
            <w:proofErr w:type="spellStart"/>
            <w:r w:rsidRPr="00F35FB2">
              <w:rPr>
                <w:rFonts w:ascii="Courier New" w:hAnsi="Courier New" w:cs="Courier New"/>
                <w:sz w:val="32"/>
                <w:szCs w:val="32"/>
              </w:rPr>
              <w:t>БАРКАНа</w:t>
            </w:r>
            <w:proofErr w:type="spellEnd"/>
          </w:p>
        </w:tc>
      </w:tr>
    </w:tbl>
    <w:p w14:paraId="1308F472" w14:textId="2AFAA2A7" w:rsidR="00BE0BF5" w:rsidRPr="00F35FB2" w:rsidRDefault="00BE0BF5" w:rsidP="00AD28CC">
      <w:pPr>
        <w:pStyle w:val="a7"/>
        <w:sectPr w:rsidR="00BE0BF5" w:rsidRPr="00F35FB2" w:rsidSect="0044356A">
          <w:footerReference w:type="default" r:id="rId10"/>
          <w:pgSz w:w="11900" w:h="16840"/>
          <w:pgMar w:top="1134" w:right="850" w:bottom="1134" w:left="1701" w:header="567" w:footer="567" w:gutter="0"/>
          <w:pgNumType w:start="1"/>
          <w:cols w:space="708"/>
          <w:docGrid w:linePitch="360"/>
        </w:sectPr>
      </w:pPr>
    </w:p>
    <w:bookmarkEnd w:id="1"/>
    <w:p w14:paraId="406A1028" w14:textId="77777777" w:rsidR="0041633A" w:rsidRDefault="0041633A" w:rsidP="0041633A">
      <w:pPr>
        <w:pStyle w:val="1"/>
        <w:pageBreakBefore/>
        <w:spacing w:before="0"/>
      </w:pPr>
      <w:r>
        <w:lastRenderedPageBreak/>
        <w:t>Серия 7</w:t>
      </w:r>
    </w:p>
    <w:p w14:paraId="3FFAB748" w14:textId="77777777" w:rsidR="0041633A" w:rsidRDefault="0041633A" w:rsidP="0041633A">
      <w:r>
        <w:rPr>
          <w:b/>
          <w:color w:val="000000"/>
        </w:rPr>
        <w:t xml:space="preserve">7-1. НАТ. ЛЕС ДЕНЬ 1. </w:t>
      </w:r>
      <w:r>
        <w:br/>
      </w:r>
      <w:r>
        <w:rPr>
          <w:b/>
          <w:color w:val="000000"/>
        </w:rPr>
        <w:t>КОНЮХ, ПЕТЯ, САША, ВИТЯ, ВАНЯ (01:06)</w:t>
      </w:r>
      <w:r>
        <w:br/>
      </w:r>
    </w:p>
    <w:p w14:paraId="10561C73" w14:textId="77777777" w:rsidR="0041633A" w:rsidRDefault="0041633A" w:rsidP="0041633A">
      <w:r>
        <w:rPr>
          <w:color w:val="000000"/>
        </w:rPr>
        <w:t>Четверо подростков что-то сооружают на пне. Какую-то конструкцию из веточек, похожую на основание маленького костра. За мальчиками кто-то наблюдает, но мы не видим, кто именно.</w:t>
      </w:r>
      <w:r>
        <w:br/>
      </w:r>
      <w:r>
        <w:rPr>
          <w:color w:val="000000"/>
        </w:rPr>
        <w:t>ПЕТЯ</w:t>
      </w:r>
      <w:r>
        <w:br/>
      </w:r>
      <w:r>
        <w:rPr>
          <w:color w:val="000000"/>
        </w:rPr>
        <w:t>Блин, надо сначала туда жетон положить, потом развалится всё.</w:t>
      </w:r>
      <w:r>
        <w:br/>
      </w:r>
      <w:r>
        <w:rPr>
          <w:color w:val="000000"/>
        </w:rPr>
        <w:t>Второй мальчик аккуратно пропихивает металлический кругляш под ветки, но конструкция действительно разваливается.</w:t>
      </w:r>
      <w:r>
        <w:br/>
      </w:r>
      <w:r>
        <w:rPr>
          <w:color w:val="000000"/>
        </w:rPr>
        <w:t>САША</w:t>
      </w:r>
      <w:r>
        <w:br/>
      </w:r>
      <w:r>
        <w:rPr>
          <w:color w:val="000000"/>
        </w:rPr>
        <w:t>Блин, у меня просто руки уже не гнутся, замёрзли.</w:t>
      </w:r>
      <w:r>
        <w:br/>
      </w:r>
      <w:r>
        <w:rPr>
          <w:color w:val="000000"/>
        </w:rPr>
        <w:t>Петя досадливо пинает пень.</w:t>
      </w:r>
      <w:r>
        <w:br/>
      </w:r>
      <w:r>
        <w:rPr>
          <w:color w:val="000000"/>
        </w:rPr>
        <w:t>ПЕТЯ</w:t>
      </w:r>
      <w:r>
        <w:br/>
      </w:r>
      <w:r>
        <w:rPr>
          <w:color w:val="000000"/>
        </w:rPr>
        <w:t>Давай сам теперь ставь эти ветки.</w:t>
      </w:r>
      <w:r>
        <w:br/>
      </w:r>
      <w:r>
        <w:rPr>
          <w:color w:val="000000"/>
        </w:rPr>
        <w:t>ВИТЯ</w:t>
      </w:r>
      <w:r>
        <w:br/>
      </w:r>
      <w:r>
        <w:rPr>
          <w:color w:val="000000"/>
        </w:rPr>
        <w:t xml:space="preserve">А Ванька куда делся-то? </w:t>
      </w:r>
      <w:proofErr w:type="spellStart"/>
      <w:r>
        <w:rPr>
          <w:color w:val="000000"/>
        </w:rPr>
        <w:t>Вааань</w:t>
      </w:r>
      <w:proofErr w:type="spellEnd"/>
      <w:r>
        <w:rPr>
          <w:color w:val="000000"/>
        </w:rPr>
        <w:t>!!!</w:t>
      </w:r>
      <w:r>
        <w:br/>
      </w:r>
      <w:r>
        <w:rPr>
          <w:color w:val="000000"/>
        </w:rPr>
        <w:t>Из леса выходит ВАНЯ. Он младше ребят, совсем ещё ребёнок.</w:t>
      </w:r>
      <w:r>
        <w:br/>
      </w:r>
      <w:r>
        <w:rPr>
          <w:color w:val="000000"/>
        </w:rPr>
        <w:t>ВАНЯ</w:t>
      </w:r>
      <w:r>
        <w:br/>
      </w:r>
      <w:r>
        <w:rPr>
          <w:color w:val="000000"/>
        </w:rPr>
        <w:t xml:space="preserve">Я тут подумал, </w:t>
      </w:r>
      <w:proofErr w:type="gramStart"/>
      <w:r>
        <w:rPr>
          <w:color w:val="000000"/>
        </w:rPr>
        <w:t>фигня это всё</w:t>
      </w:r>
      <w:proofErr w:type="gramEnd"/>
      <w:r>
        <w:rPr>
          <w:color w:val="000000"/>
        </w:rPr>
        <w:t xml:space="preserve"> какая-то.</w:t>
      </w:r>
      <w:r>
        <w:br/>
      </w:r>
      <w:r>
        <w:rPr>
          <w:color w:val="000000"/>
        </w:rPr>
        <w:t>ПЕТЯ</w:t>
      </w:r>
      <w:r>
        <w:br/>
      </w:r>
      <w:r>
        <w:rPr>
          <w:color w:val="000000"/>
        </w:rPr>
        <w:t>Нож давай сюда.</w:t>
      </w:r>
      <w:r>
        <w:br/>
      </w:r>
      <w:r>
        <w:rPr>
          <w:color w:val="000000"/>
        </w:rPr>
        <w:t>Ванька вытаскивает из кармана перочинный ножик. Тем временем “костёр” сооружён.</w:t>
      </w:r>
      <w:r>
        <w:br/>
      </w:r>
      <w:r>
        <w:rPr>
          <w:color w:val="000000"/>
        </w:rPr>
        <w:t>САША</w:t>
      </w:r>
      <w:r>
        <w:br/>
      </w:r>
      <w:r>
        <w:rPr>
          <w:color w:val="000000"/>
        </w:rPr>
        <w:t>Я, в общем, поджигаю, надо пока горит, каждому каплю крови туда капнуть.</w:t>
      </w:r>
      <w:r>
        <w:br/>
      </w:r>
      <w:r>
        <w:rPr>
          <w:color w:val="000000"/>
        </w:rPr>
        <w:t>ВАНЯ</w:t>
      </w:r>
      <w:r>
        <w:br/>
      </w:r>
      <w:r>
        <w:rPr>
          <w:color w:val="000000"/>
        </w:rPr>
        <w:t>Ну и как это поможет выиграть в автоматах?</w:t>
      </w:r>
      <w:r>
        <w:br/>
      </w:r>
      <w:r>
        <w:rPr>
          <w:color w:val="000000"/>
        </w:rPr>
        <w:t>САША</w:t>
      </w:r>
      <w:r>
        <w:br/>
      </w:r>
      <w:r>
        <w:rPr>
          <w:color w:val="000000"/>
        </w:rPr>
        <w:t>Боишься, так и скажи. Тогда с нами играть не пойдёшь, не на фарт будешь. А мы сегодня кучу денег поднимем.</w:t>
      </w:r>
      <w:r>
        <w:br/>
      </w:r>
      <w:r>
        <w:rPr>
          <w:color w:val="000000"/>
        </w:rPr>
        <w:t>ВИТЯ</w:t>
      </w:r>
      <w:r>
        <w:br/>
      </w:r>
      <w:r>
        <w:rPr>
          <w:color w:val="000000"/>
        </w:rPr>
        <w:t xml:space="preserve">Давай я первый, </w:t>
      </w:r>
      <w:proofErr w:type="spellStart"/>
      <w:r>
        <w:rPr>
          <w:color w:val="000000"/>
        </w:rPr>
        <w:t>чё</w:t>
      </w:r>
      <w:proofErr w:type="spellEnd"/>
      <w:r>
        <w:rPr>
          <w:color w:val="000000"/>
        </w:rPr>
        <w:t xml:space="preserve"> тут бояться-то.</w:t>
      </w:r>
      <w:r>
        <w:br/>
      </w:r>
      <w:r>
        <w:rPr>
          <w:color w:val="000000"/>
        </w:rPr>
        <w:t>Ванька мнётся, мальчики по очереди режут пальцы и капают кровь в свой ритуальный костерок.</w:t>
      </w:r>
      <w:r>
        <w:br/>
      </w:r>
      <w:r>
        <w:rPr>
          <w:color w:val="000000"/>
        </w:rPr>
        <w:t>Протягивают Ваньке, тот берёт нож, подносит к пальцу, но никак не может решиться.</w:t>
      </w:r>
      <w:r>
        <w:br/>
      </w:r>
      <w:r>
        <w:rPr>
          <w:color w:val="000000"/>
        </w:rPr>
        <w:t>ПЕТЯ</w:t>
      </w:r>
      <w:r>
        <w:br/>
      </w:r>
      <w:r>
        <w:rPr>
          <w:color w:val="000000"/>
        </w:rPr>
        <w:t>Да давай уже, догорит сейчас.</w:t>
      </w:r>
      <w:r>
        <w:br/>
      </w:r>
      <w:r>
        <w:rPr>
          <w:color w:val="000000"/>
        </w:rPr>
        <w:t>Ваня бледнеет.</w:t>
      </w:r>
      <w:r>
        <w:br/>
      </w:r>
      <w:r>
        <w:rPr>
          <w:color w:val="000000"/>
        </w:rPr>
        <w:t>ВАНЯ</w:t>
      </w:r>
      <w:r>
        <w:br/>
      </w:r>
      <w:r>
        <w:rPr>
          <w:color w:val="000000"/>
        </w:rPr>
        <w:t>Я крови боюсь.</w:t>
      </w:r>
      <w:r>
        <w:br/>
      </w:r>
      <w:r>
        <w:rPr>
          <w:color w:val="000000"/>
        </w:rPr>
        <w:t>Все хохочут. Ваня убегает в лес. Бежит. Кто-то бежит за ним, толкает в спину, роняет и падает сверху, прижимая к земле</w:t>
      </w:r>
    </w:p>
    <w:p w14:paraId="528E32B4" w14:textId="77777777" w:rsidR="0041633A" w:rsidRDefault="0041633A" w:rsidP="0041633A"/>
    <w:p w14:paraId="343C15CF" w14:textId="0605FBBA" w:rsidR="0041633A" w:rsidRDefault="0041633A" w:rsidP="0041633A">
      <w:r>
        <w:rPr>
          <w:b/>
          <w:color w:val="000000"/>
        </w:rPr>
        <w:t xml:space="preserve">7-2. НАТ. ЗАЛ ИГРОВЫХ АВТОМАТОВ «САЛЮТ» НОЧЬ 1. </w:t>
      </w:r>
      <w:r>
        <w:br/>
      </w:r>
      <w:r>
        <w:rPr>
          <w:b/>
          <w:color w:val="000000"/>
        </w:rPr>
        <w:t>КОНЮХ, ПЕТЯ, ВИТЯ, САША, ОХРАННИК ЗАЛА</w:t>
      </w:r>
      <w:r w:rsidR="00216837">
        <w:rPr>
          <w:b/>
          <w:color w:val="000000"/>
        </w:rPr>
        <w:t>- каскадер</w:t>
      </w:r>
      <w:r>
        <w:rPr>
          <w:b/>
          <w:color w:val="000000"/>
        </w:rPr>
        <w:t xml:space="preserve"> (01:18)</w:t>
      </w:r>
      <w:r>
        <w:br/>
      </w:r>
    </w:p>
    <w:p w14:paraId="001D67B1" w14:textId="77777777" w:rsidR="0041633A" w:rsidRDefault="0041633A" w:rsidP="0041633A">
      <w:proofErr w:type="spellStart"/>
      <w:r>
        <w:rPr>
          <w:color w:val="000000"/>
        </w:rPr>
        <w:t>ДОЖДЬ.На</w:t>
      </w:r>
      <w:proofErr w:type="spellEnd"/>
      <w:r>
        <w:rPr>
          <w:color w:val="000000"/>
        </w:rPr>
        <w:t xml:space="preserve"> пустынной улице трое подростков прыгают на месте, изо рта идёт пар. Мы видим сцену как будто глазами следящего за происходящим человека, из-за угла.</w:t>
      </w:r>
      <w:r>
        <w:br/>
      </w:r>
      <w:r>
        <w:rPr>
          <w:color w:val="000000"/>
        </w:rPr>
        <w:t>ПЕТЯ</w:t>
      </w:r>
      <w:r>
        <w:br/>
      </w:r>
      <w:r>
        <w:rPr>
          <w:color w:val="000000"/>
        </w:rPr>
        <w:t xml:space="preserve">Бляха, ну вот </w:t>
      </w:r>
      <w:proofErr w:type="spellStart"/>
      <w:r>
        <w:rPr>
          <w:color w:val="000000"/>
        </w:rPr>
        <w:t>чё</w:t>
      </w:r>
      <w:proofErr w:type="spellEnd"/>
      <w:r>
        <w:rPr>
          <w:color w:val="000000"/>
        </w:rPr>
        <w:t>, вы нафига это сделали?</w:t>
      </w:r>
      <w:r>
        <w:br/>
      </w:r>
      <w:r>
        <w:rPr>
          <w:color w:val="000000"/>
        </w:rPr>
        <w:t>САША</w:t>
      </w:r>
      <w:r>
        <w:br/>
      </w:r>
      <w:r>
        <w:rPr>
          <w:color w:val="000000"/>
        </w:rPr>
        <w:lastRenderedPageBreak/>
        <w:t>Да ты, блина, сам так скока раз делал.</w:t>
      </w:r>
      <w:r>
        <w:br/>
      </w:r>
      <w:r>
        <w:rPr>
          <w:color w:val="000000"/>
        </w:rPr>
        <w:t>ВИТЯ</w:t>
      </w:r>
      <w:r>
        <w:br/>
      </w:r>
      <w:r>
        <w:rPr>
          <w:color w:val="000000"/>
        </w:rPr>
        <w:t>Да блин, только попёрло же.</w:t>
      </w:r>
      <w:r>
        <w:br/>
      </w:r>
      <w:r>
        <w:rPr>
          <w:color w:val="000000"/>
        </w:rPr>
        <w:t>САША</w:t>
      </w:r>
      <w:r>
        <w:br/>
      </w:r>
      <w:r>
        <w:rPr>
          <w:color w:val="000000"/>
        </w:rPr>
        <w:t>Да он поэтому и выгнал нас, что понял, что мы щас всё выкатаем.</w:t>
      </w:r>
      <w:r>
        <w:br/>
      </w:r>
      <w:r>
        <w:rPr>
          <w:color w:val="000000"/>
        </w:rPr>
        <w:t>ВИТЯ</w:t>
      </w:r>
      <w:r>
        <w:br/>
      </w:r>
      <w:r>
        <w:rPr>
          <w:color w:val="000000"/>
        </w:rPr>
        <w:t>Ну и где теперь ночевать будем? Электричка тока в 4:17. Вокзал закрыт. Походу, Ванька мелкий самый умный оказался, что домой пошёл.</w:t>
      </w:r>
      <w:r>
        <w:br/>
      </w:r>
      <w:r>
        <w:rPr>
          <w:color w:val="000000"/>
        </w:rPr>
        <w:t>Петя решительно подходит к двери клуба и открывает дверь. Вход ему преграждает здоровый ОХРАННИК.</w:t>
      </w:r>
      <w:r>
        <w:br/>
      </w:r>
      <w:r>
        <w:rPr>
          <w:color w:val="000000"/>
        </w:rPr>
        <w:t>ПЕТЯ</w:t>
      </w:r>
      <w:r>
        <w:br/>
      </w:r>
      <w:r>
        <w:rPr>
          <w:color w:val="000000"/>
        </w:rPr>
        <w:t>Олег, мы промокли все. холодно. Пусти, а? Мы не будем больше.</w:t>
      </w:r>
      <w:r>
        <w:br/>
      </w:r>
      <w:r>
        <w:rPr>
          <w:color w:val="000000"/>
        </w:rPr>
        <w:t>“Наблюдатель” уходит.</w:t>
      </w:r>
      <w:r>
        <w:br/>
      </w:r>
      <w:r>
        <w:rPr>
          <w:color w:val="000000"/>
        </w:rPr>
        <w:t>ОХРАННИК ЗАЛА</w:t>
      </w:r>
      <w:r>
        <w:br/>
      </w:r>
      <w:r>
        <w:rPr>
          <w:color w:val="000000"/>
        </w:rPr>
        <w:t>Домой-домой, сюда больше не зайдёшь.</w:t>
      </w:r>
      <w:r>
        <w:br/>
      </w:r>
      <w:r>
        <w:rPr>
          <w:color w:val="000000"/>
        </w:rPr>
        <w:t>ПЕТЯ</w:t>
      </w:r>
      <w:r>
        <w:br/>
      </w:r>
      <w:r>
        <w:rPr>
          <w:color w:val="000000"/>
        </w:rPr>
        <w:t>Блин, у нас деньги ещё есть. Мы поиграем просто.</w:t>
      </w:r>
      <w:r>
        <w:br/>
      </w:r>
      <w:r>
        <w:rPr>
          <w:color w:val="000000"/>
        </w:rPr>
        <w:t>ОХРАННИК ЗАЛА</w:t>
      </w:r>
      <w:r>
        <w:br/>
      </w:r>
      <w:r>
        <w:rPr>
          <w:color w:val="000000"/>
        </w:rPr>
        <w:t>Деньги есть, на такси езжай.</w:t>
      </w:r>
      <w:r>
        <w:br/>
      </w:r>
      <w:r>
        <w:rPr>
          <w:color w:val="000000"/>
        </w:rPr>
        <w:t>За спиной Пети слышен шум останавливающейся машины и голос Саши.</w:t>
      </w:r>
      <w:r>
        <w:br/>
      </w:r>
      <w:r>
        <w:rPr>
          <w:color w:val="000000"/>
        </w:rPr>
        <w:t>САША</w:t>
      </w:r>
      <w:r>
        <w:br/>
      </w:r>
      <w:r>
        <w:rPr>
          <w:color w:val="000000"/>
        </w:rPr>
        <w:t>Лёх, дядь Серёжа отвезёт, погнали.</w:t>
      </w:r>
      <w:r>
        <w:br/>
      </w:r>
      <w:r>
        <w:rPr>
          <w:color w:val="000000"/>
        </w:rPr>
        <w:t>ПЕТЯ</w:t>
      </w:r>
      <w:r>
        <w:br/>
      </w:r>
      <w:r>
        <w:rPr>
          <w:color w:val="000000"/>
        </w:rPr>
        <w:t>Сука ты, Олег.</w:t>
      </w:r>
      <w:r>
        <w:br/>
      </w:r>
      <w:r>
        <w:rPr>
          <w:color w:val="000000"/>
        </w:rPr>
        <w:t>Прежде чем Охранник зала (Олег) успевает отвесить ему затрещину, бежит в сторону остановившихся бежевых Жигулей, показывает Олегу “русский фак” (фигуру из согнутой в локте руки) и запрыгивает в машину, закрыв за собой дверь.</w:t>
      </w:r>
      <w:r>
        <w:br/>
      </w:r>
      <w:r>
        <w:rPr>
          <w:color w:val="000000"/>
        </w:rPr>
        <w:t>КОНЮХ (ЗК)</w:t>
      </w:r>
      <w:r>
        <w:br/>
      </w:r>
      <w:r>
        <w:rPr>
          <w:color w:val="000000"/>
        </w:rPr>
        <w:t>Ну что, пацаны, всё проиграли? Вообще без денег остались да? Заработать хотите?</w:t>
      </w:r>
    </w:p>
    <w:p w14:paraId="031F9B57" w14:textId="77777777" w:rsidR="0041633A" w:rsidRDefault="0041633A" w:rsidP="0041633A"/>
    <w:p w14:paraId="6E970842" w14:textId="77777777" w:rsidR="0041633A" w:rsidRDefault="0041633A" w:rsidP="0041633A">
      <w:r>
        <w:rPr>
          <w:b/>
          <w:color w:val="000000"/>
        </w:rPr>
        <w:t xml:space="preserve">7-3. НАТ. ДОРОГА.ИЗ ГОРОДА В ОБЛАСТЬ НОЧЬ 1. </w:t>
      </w:r>
      <w:r>
        <w:br/>
      </w:r>
      <w:r>
        <w:rPr>
          <w:b/>
          <w:color w:val="000000"/>
        </w:rPr>
        <w:t xml:space="preserve"> (00:10)</w:t>
      </w:r>
      <w:r>
        <w:br/>
      </w:r>
    </w:p>
    <w:p w14:paraId="3324C846" w14:textId="77777777" w:rsidR="0041633A" w:rsidRDefault="0041633A" w:rsidP="0041633A">
      <w:r>
        <w:rPr>
          <w:color w:val="000000"/>
        </w:rPr>
        <w:t>Проезд бежевой трёшки из города в область.</w:t>
      </w:r>
    </w:p>
    <w:p w14:paraId="2523E63F" w14:textId="77777777" w:rsidR="0041633A" w:rsidRDefault="0041633A" w:rsidP="0041633A"/>
    <w:p w14:paraId="6D44B6EE" w14:textId="77777777" w:rsidR="0041633A" w:rsidRDefault="0041633A" w:rsidP="0041633A">
      <w:r>
        <w:rPr>
          <w:b/>
          <w:color w:val="000000"/>
        </w:rPr>
        <w:t xml:space="preserve">7-4. НАТ. БЕЖЕВАЯ ТРЁШКА.ЛЕСНАЯ ДОРОГА НОЧЬ 1. </w:t>
      </w:r>
      <w:r>
        <w:br/>
      </w:r>
      <w:r>
        <w:rPr>
          <w:b/>
          <w:color w:val="000000"/>
        </w:rPr>
        <w:t>КОНЮХ, ПЕТЯ, САША, ВИТЯ (00:30)</w:t>
      </w:r>
      <w:r>
        <w:br/>
      </w:r>
    </w:p>
    <w:p w14:paraId="002AC393" w14:textId="77777777" w:rsidR="0041633A" w:rsidRDefault="0041633A" w:rsidP="0041633A">
      <w:r>
        <w:rPr>
          <w:color w:val="000000"/>
        </w:rPr>
        <w:t>Пацаны в машине явно перевозбуждены. Их реально разрывает от эмоций. Водителя мы не видим.</w:t>
      </w:r>
      <w:r>
        <w:br/>
      </w:r>
      <w:r>
        <w:rPr>
          <w:color w:val="000000"/>
        </w:rPr>
        <w:t>ПЕТЯ</w:t>
      </w:r>
      <w:r>
        <w:br/>
      </w:r>
      <w:r>
        <w:rPr>
          <w:color w:val="000000"/>
        </w:rPr>
        <w:t>Дядь Серёж, а ты класс всё придумал!</w:t>
      </w:r>
      <w:r>
        <w:br/>
      </w:r>
      <w:r>
        <w:rPr>
          <w:color w:val="000000"/>
        </w:rPr>
        <w:t>ВИТЯ</w:t>
      </w:r>
      <w:r>
        <w:br/>
      </w:r>
      <w:r>
        <w:rPr>
          <w:color w:val="000000"/>
        </w:rPr>
        <w:t xml:space="preserve">Блин, точняк, мы сторожа в багажнике проедем и дачу ломанём, а ты его пока отвлекать будешь. А там кто живёт? Есть </w:t>
      </w:r>
      <w:proofErr w:type="spellStart"/>
      <w:r>
        <w:rPr>
          <w:color w:val="000000"/>
        </w:rPr>
        <w:t>чё</w:t>
      </w:r>
      <w:proofErr w:type="spellEnd"/>
      <w:r>
        <w:rPr>
          <w:color w:val="000000"/>
        </w:rPr>
        <w:t xml:space="preserve"> брать?</w:t>
      </w:r>
      <w:r>
        <w:br/>
      </w:r>
      <w:r>
        <w:rPr>
          <w:color w:val="000000"/>
        </w:rPr>
        <w:t xml:space="preserve">Машина </w:t>
      </w:r>
      <w:proofErr w:type="spellStart"/>
      <w:proofErr w:type="gramStart"/>
      <w:r>
        <w:rPr>
          <w:color w:val="000000"/>
        </w:rPr>
        <w:t>останавливается.Видна</w:t>
      </w:r>
      <w:proofErr w:type="spellEnd"/>
      <w:proofErr w:type="gramEnd"/>
      <w:r>
        <w:rPr>
          <w:color w:val="000000"/>
        </w:rPr>
        <w:t xml:space="preserve"> только рука водителя, махнувшая назад.</w:t>
      </w:r>
      <w:r>
        <w:br/>
      </w:r>
      <w:r>
        <w:rPr>
          <w:color w:val="000000"/>
        </w:rPr>
        <w:t>САША</w:t>
      </w:r>
      <w:r>
        <w:br/>
      </w:r>
      <w:r>
        <w:rPr>
          <w:color w:val="000000"/>
        </w:rPr>
        <w:t xml:space="preserve">Дядь Серёж, </w:t>
      </w:r>
      <w:proofErr w:type="spellStart"/>
      <w:r>
        <w:rPr>
          <w:color w:val="000000"/>
        </w:rPr>
        <w:t>жёву</w:t>
      </w:r>
      <w:proofErr w:type="spellEnd"/>
      <w:r>
        <w:rPr>
          <w:color w:val="000000"/>
        </w:rPr>
        <w:t xml:space="preserve"> будешь? Последняя осталась.</w:t>
      </w:r>
      <w:r>
        <w:br/>
      </w:r>
      <w:r>
        <w:rPr>
          <w:color w:val="000000"/>
        </w:rPr>
        <w:t>Кладёт бабл гам на торпеду. Пацаны выскакивают и с хохотом загружаются в багажник.</w:t>
      </w:r>
    </w:p>
    <w:p w14:paraId="039D7C4E" w14:textId="77777777" w:rsidR="0041633A" w:rsidRDefault="0041633A" w:rsidP="0041633A"/>
    <w:p w14:paraId="4BB65BA8" w14:textId="77777777" w:rsidR="0041633A" w:rsidRDefault="0041633A" w:rsidP="0041633A">
      <w:r>
        <w:rPr>
          <w:b/>
          <w:color w:val="000000"/>
        </w:rPr>
        <w:lastRenderedPageBreak/>
        <w:t xml:space="preserve">7-5. ИНТ. ГАРАЖ НОЧЬ 1. </w:t>
      </w:r>
      <w:r>
        <w:br/>
      </w:r>
      <w:r>
        <w:rPr>
          <w:b/>
          <w:color w:val="000000"/>
        </w:rPr>
        <w:t>КОНЮХ, ПЕТЯ, ВИТЯ, САША (01:07)</w:t>
      </w:r>
      <w:r>
        <w:br/>
      </w:r>
    </w:p>
    <w:p w14:paraId="2DE72166" w14:textId="77777777" w:rsidR="0041633A" w:rsidRDefault="0041633A" w:rsidP="0041633A">
      <w:r>
        <w:rPr>
          <w:color w:val="000000"/>
        </w:rPr>
        <w:t xml:space="preserve">Машина стоит в гараже. Раздаётся стук из багажника. </w:t>
      </w:r>
      <w:proofErr w:type="spellStart"/>
      <w:r>
        <w:rPr>
          <w:color w:val="000000"/>
        </w:rPr>
        <w:t>Наконецкто</w:t>
      </w:r>
      <w:proofErr w:type="spellEnd"/>
      <w:r>
        <w:rPr>
          <w:color w:val="000000"/>
        </w:rPr>
        <w:t>-то, кого мы не видим (только руки со страшными пальцами), подходит к автомобилю. </w:t>
      </w:r>
      <w:r>
        <w:br/>
      </w:r>
      <w:r>
        <w:rPr>
          <w:color w:val="000000"/>
        </w:rPr>
        <w:t>ПЕТЯ (ЗК)</w:t>
      </w:r>
      <w:r>
        <w:br/>
      </w:r>
      <w:r>
        <w:rPr>
          <w:color w:val="000000"/>
        </w:rPr>
        <w:t>(из багажника)</w:t>
      </w:r>
      <w:r>
        <w:br/>
      </w:r>
      <w:r>
        <w:rPr>
          <w:color w:val="000000"/>
        </w:rPr>
        <w:t>Харэ! Не смешно уже!</w:t>
      </w:r>
      <w:r>
        <w:br/>
      </w:r>
      <w:r>
        <w:rPr>
          <w:color w:val="000000"/>
        </w:rPr>
        <w:t>КОНЮХ</w:t>
      </w:r>
      <w:r>
        <w:br/>
      </w:r>
      <w:r>
        <w:rPr>
          <w:color w:val="000000"/>
        </w:rPr>
        <w:t>Сейчас я багажник открою, Саша вылезет. Если ещё кто сунется - пробью башку.</w:t>
      </w:r>
      <w:r>
        <w:br/>
      </w:r>
      <w:r>
        <w:rPr>
          <w:color w:val="000000"/>
        </w:rPr>
        <w:t xml:space="preserve">Открывает багажник. Пацаны делают движение, чтобы выскочить, Петя </w:t>
      </w:r>
      <w:proofErr w:type="spellStart"/>
      <w:r>
        <w:rPr>
          <w:color w:val="000000"/>
        </w:rPr>
        <w:t>толкаетКонюхаи</w:t>
      </w:r>
      <w:proofErr w:type="spellEnd"/>
      <w:r>
        <w:rPr>
          <w:color w:val="000000"/>
        </w:rPr>
        <w:t xml:space="preserve"> тут же получает удар ломом по руке, часть мальчишеской руки повисает: кость сломана. Все вжимаются в багажник. Петя воет.</w:t>
      </w:r>
      <w:r>
        <w:br/>
      </w:r>
      <w:r>
        <w:rPr>
          <w:color w:val="000000"/>
        </w:rPr>
        <w:t>КОНЮХ</w:t>
      </w:r>
      <w:r>
        <w:br/>
      </w:r>
      <w:r>
        <w:rPr>
          <w:color w:val="000000"/>
        </w:rPr>
        <w:t>Саня вылезает, я сказал.</w:t>
      </w:r>
      <w:r>
        <w:br/>
      </w:r>
      <w:r>
        <w:rPr>
          <w:color w:val="000000"/>
        </w:rPr>
        <w:t xml:space="preserve">Саша вылезает. Перед ним - люк в </w:t>
      </w:r>
      <w:proofErr w:type="spellStart"/>
      <w:proofErr w:type="gramStart"/>
      <w:r>
        <w:rPr>
          <w:color w:val="000000"/>
        </w:rPr>
        <w:t>полу.Конюх</w:t>
      </w:r>
      <w:proofErr w:type="spellEnd"/>
      <w:proofErr w:type="gramEnd"/>
      <w:r>
        <w:rPr>
          <w:color w:val="000000"/>
        </w:rPr>
        <w:t xml:space="preserve"> подталкивает в люк.</w:t>
      </w:r>
      <w:r>
        <w:br/>
      </w:r>
      <w:r>
        <w:rPr>
          <w:color w:val="000000"/>
        </w:rPr>
        <w:t>КОНЮХ</w:t>
      </w:r>
      <w:r>
        <w:br/>
      </w:r>
      <w:r>
        <w:rPr>
          <w:color w:val="000000"/>
        </w:rPr>
        <w:t>Только пикни мне. Все кости переломаю.</w:t>
      </w:r>
      <w:r>
        <w:br/>
      </w:r>
      <w:r>
        <w:rPr>
          <w:color w:val="000000"/>
        </w:rPr>
        <w:t>Саша спускается в подвал. Конюх снова открывает багажник. Там захлёбывается рыданиями и пытается баюкать сломанную руку Петя.</w:t>
      </w:r>
      <w:r>
        <w:br/>
      </w:r>
      <w:r>
        <w:rPr>
          <w:color w:val="000000"/>
        </w:rPr>
        <w:t>КОНЮХ</w:t>
      </w:r>
      <w:r>
        <w:br/>
      </w:r>
      <w:r>
        <w:rPr>
          <w:color w:val="000000"/>
        </w:rPr>
        <w:t>Давай, драчун, вылезай.</w:t>
      </w:r>
      <w:r>
        <w:br/>
      </w:r>
      <w:r>
        <w:rPr>
          <w:color w:val="000000"/>
        </w:rPr>
        <w:t>Всё повторяется.  Петя кричит, ему очень больно, Конюх пинает его в люк. Открывает багажник.</w:t>
      </w:r>
      <w:r>
        <w:br/>
      </w:r>
      <w:r>
        <w:rPr>
          <w:color w:val="000000"/>
        </w:rPr>
        <w:t>ВИТЯ</w:t>
      </w:r>
      <w:r>
        <w:br/>
      </w:r>
      <w:r>
        <w:rPr>
          <w:color w:val="000000"/>
        </w:rPr>
        <w:t>Дядь Серёжа, не надо, пожалуйста, я что хочешь сделаю, только отпусти.</w:t>
      </w:r>
      <w:r>
        <w:br/>
      </w:r>
      <w:r>
        <w:rPr>
          <w:color w:val="000000"/>
        </w:rPr>
        <w:t>КОНЮХ</w:t>
      </w:r>
      <w:r>
        <w:br/>
      </w:r>
      <w:r>
        <w:rPr>
          <w:color w:val="000000"/>
        </w:rPr>
        <w:t>(в голосе гадкая ухмылка)</w:t>
      </w:r>
      <w:r>
        <w:br/>
      </w:r>
      <w:r>
        <w:rPr>
          <w:color w:val="000000"/>
        </w:rPr>
        <w:t>Конечно сделаешь, прям первый и сделаешь.</w:t>
      </w:r>
      <w:r>
        <w:br/>
      </w:r>
      <w:r>
        <w:rPr>
          <w:color w:val="000000"/>
        </w:rPr>
        <w:t>Связывает руки.</w:t>
      </w:r>
      <w:r>
        <w:br/>
      </w:r>
      <w:r>
        <w:rPr>
          <w:color w:val="000000"/>
        </w:rPr>
        <w:t>КОНЮХ</w:t>
      </w:r>
      <w:r>
        <w:br/>
      </w:r>
      <w:r>
        <w:rPr>
          <w:color w:val="000000"/>
        </w:rPr>
        <w:t>Пошёл давай.</w:t>
      </w:r>
      <w:r>
        <w:br/>
      </w:r>
      <w:r>
        <w:rPr>
          <w:color w:val="000000"/>
        </w:rPr>
        <w:t>Мы видим детей в подвале, они похожи на муравьев в ловушке.</w:t>
      </w:r>
    </w:p>
    <w:p w14:paraId="16F8FFD4" w14:textId="77777777" w:rsidR="0041633A" w:rsidRDefault="0041633A" w:rsidP="0041633A"/>
    <w:p w14:paraId="697B1D36" w14:textId="77777777" w:rsidR="0041633A" w:rsidRDefault="0041633A" w:rsidP="0041633A">
      <w:r>
        <w:rPr>
          <w:b/>
          <w:color w:val="000000"/>
        </w:rPr>
        <w:t xml:space="preserve">7-6. ИНТ. СТУДИЯ ТЕЛЕПЕРЕДАЧИ УТРО 2. </w:t>
      </w:r>
      <w:r>
        <w:br/>
      </w:r>
      <w:r>
        <w:rPr>
          <w:b/>
          <w:color w:val="000000"/>
        </w:rPr>
        <w:t>ВЕДУЩИЙ, ВЕДУЩАЯ (01:03)</w:t>
      </w:r>
      <w:r>
        <w:br/>
      </w:r>
    </w:p>
    <w:p w14:paraId="331C9F79" w14:textId="77777777" w:rsidR="0041633A" w:rsidRDefault="0041633A" w:rsidP="0041633A">
      <w:r>
        <w:rPr>
          <w:color w:val="000000"/>
        </w:rPr>
        <w:t>Популярная программа в стиле “Времечка”. Бодрые жизнерадостные ведущие.</w:t>
      </w:r>
    </w:p>
    <w:p w14:paraId="6C1EAC49" w14:textId="77777777" w:rsidR="0041633A" w:rsidRDefault="0041633A" w:rsidP="0041633A"/>
    <w:p w14:paraId="6FC469B9" w14:textId="77777777" w:rsidR="0041633A" w:rsidRDefault="0041633A" w:rsidP="0041633A">
      <w:pPr>
        <w:ind w:left="3166"/>
      </w:pPr>
      <w:r>
        <w:rPr>
          <w:color w:val="000000"/>
        </w:rPr>
        <w:t>ВЕДУЩИЙ</w:t>
      </w:r>
    </w:p>
    <w:p w14:paraId="5D18CC20" w14:textId="77777777" w:rsidR="0041633A" w:rsidRDefault="0041633A" w:rsidP="0041633A">
      <w:pPr>
        <w:ind w:left="1441" w:right="2161"/>
      </w:pPr>
      <w:r>
        <w:rPr>
          <w:color w:val="000000"/>
        </w:rPr>
        <w:t>Мы продолжаем принимать и обсуждать “народные новости”. Если у вас случилось что-то интересное, важное, необычное, звоните нам прямо сейчас.</w:t>
      </w:r>
    </w:p>
    <w:p w14:paraId="1B5BD373" w14:textId="77777777" w:rsidR="0041633A" w:rsidRDefault="0041633A" w:rsidP="0041633A"/>
    <w:p w14:paraId="2CCBA4DE" w14:textId="77777777" w:rsidR="0041633A" w:rsidRDefault="0041633A" w:rsidP="0041633A">
      <w:pPr>
        <w:ind w:left="3166"/>
      </w:pPr>
      <w:r>
        <w:rPr>
          <w:color w:val="000000"/>
        </w:rPr>
        <w:t>ВЕДУЩАЯ</w:t>
      </w:r>
    </w:p>
    <w:p w14:paraId="1B809412" w14:textId="77777777" w:rsidR="0041633A" w:rsidRDefault="0041633A" w:rsidP="0041633A">
      <w:pPr>
        <w:ind w:left="1441" w:right="2161"/>
      </w:pPr>
      <w:r>
        <w:rPr>
          <w:color w:val="000000"/>
        </w:rPr>
        <w:t>Алё, здравствуйте. Вы в эфире, говорите, пожалуйста.</w:t>
      </w:r>
    </w:p>
    <w:p w14:paraId="2EBD2B97" w14:textId="77777777" w:rsidR="0041633A" w:rsidRDefault="0041633A" w:rsidP="0041633A"/>
    <w:p w14:paraId="2A3E0A69" w14:textId="77777777" w:rsidR="0041633A" w:rsidRDefault="0041633A" w:rsidP="0041633A">
      <w:pPr>
        <w:ind w:left="3166"/>
      </w:pPr>
      <w:r>
        <w:rPr>
          <w:color w:val="000000"/>
        </w:rPr>
        <w:t>СКРИПУЧИЙ ГОЛОС (ЗК)</w:t>
      </w:r>
    </w:p>
    <w:p w14:paraId="29222DB8" w14:textId="77777777" w:rsidR="0041633A" w:rsidRDefault="0041633A" w:rsidP="0041633A">
      <w:pPr>
        <w:ind w:left="1441" w:right="2161"/>
      </w:pPr>
      <w:r>
        <w:rPr>
          <w:color w:val="000000"/>
        </w:rPr>
        <w:t>Тучи сгущаются над лесом, темнеет. Только я, лесной волшебник колдун Кулебякин, могу развести…</w:t>
      </w:r>
    </w:p>
    <w:p w14:paraId="1F40C1F0" w14:textId="77777777" w:rsidR="0041633A" w:rsidRDefault="0041633A" w:rsidP="0041633A"/>
    <w:p w14:paraId="125CE2B7" w14:textId="77777777" w:rsidR="0041633A" w:rsidRDefault="0041633A" w:rsidP="0041633A">
      <w:pPr>
        <w:ind w:left="3166"/>
      </w:pPr>
      <w:r>
        <w:rPr>
          <w:color w:val="000000"/>
        </w:rPr>
        <w:t>ВЕДУЩИЙ</w:t>
      </w:r>
    </w:p>
    <w:p w14:paraId="107247BF" w14:textId="77777777" w:rsidR="0041633A" w:rsidRDefault="0041633A" w:rsidP="0041633A">
      <w:pPr>
        <w:ind w:left="1441" w:right="2161"/>
      </w:pPr>
      <w:r>
        <w:rPr>
          <w:color w:val="000000"/>
        </w:rPr>
        <w:lastRenderedPageBreak/>
        <w:t>Снова удалось колдуну Кулебякину обмануть нашего редактора и прорваться в эфир.</w:t>
      </w:r>
    </w:p>
    <w:p w14:paraId="0B3725E2" w14:textId="77777777" w:rsidR="0041633A" w:rsidRDefault="0041633A" w:rsidP="0041633A"/>
    <w:p w14:paraId="5DB50B1E" w14:textId="77777777" w:rsidR="0041633A" w:rsidRDefault="0041633A" w:rsidP="0041633A">
      <w:pPr>
        <w:ind w:left="3166"/>
      </w:pPr>
      <w:r>
        <w:rPr>
          <w:color w:val="000000"/>
        </w:rPr>
        <w:t>ВЕДУЩАЯ</w:t>
      </w:r>
    </w:p>
    <w:p w14:paraId="05786AB3" w14:textId="77777777" w:rsidR="0041633A" w:rsidRDefault="0041633A" w:rsidP="0041633A">
      <w:pPr>
        <w:ind w:left="1441" w:right="2161"/>
      </w:pPr>
      <w:r>
        <w:rPr>
          <w:color w:val="000000"/>
        </w:rPr>
        <w:t>Надеемся, это не он сейчас у нас снова на линии. Здравствуйте, как вас зовут?</w:t>
      </w:r>
    </w:p>
    <w:p w14:paraId="77A1FE9C" w14:textId="77777777" w:rsidR="0041633A" w:rsidRDefault="0041633A" w:rsidP="0041633A"/>
    <w:p w14:paraId="1CB19F9C" w14:textId="77777777" w:rsidR="0041633A" w:rsidRDefault="0041633A" w:rsidP="0041633A">
      <w:pPr>
        <w:ind w:left="3166"/>
      </w:pPr>
      <w:r>
        <w:rPr>
          <w:color w:val="000000"/>
        </w:rPr>
        <w:t>МАМА ВАНИ (ЗК)</w:t>
      </w:r>
    </w:p>
    <w:p w14:paraId="6544DDBD" w14:textId="77777777" w:rsidR="0041633A" w:rsidRDefault="0041633A" w:rsidP="0041633A">
      <w:pPr>
        <w:ind w:left="1441" w:right="2161"/>
      </w:pPr>
      <w:r>
        <w:rPr>
          <w:color w:val="000000"/>
        </w:rPr>
        <w:t>Здравствуйте, я мама Вани Логова, из Одинцовского района, из Горок.</w:t>
      </w:r>
    </w:p>
    <w:p w14:paraId="1DFB9319" w14:textId="77777777" w:rsidR="0041633A" w:rsidRDefault="0041633A" w:rsidP="0041633A"/>
    <w:p w14:paraId="5746EE16" w14:textId="77777777" w:rsidR="0041633A" w:rsidRDefault="0041633A" w:rsidP="0041633A">
      <w:pPr>
        <w:ind w:left="3166"/>
      </w:pPr>
      <w:r>
        <w:rPr>
          <w:color w:val="000000"/>
        </w:rPr>
        <w:t>ВЕДУЩИЙ</w:t>
      </w:r>
    </w:p>
    <w:p w14:paraId="5728B12F" w14:textId="77777777" w:rsidR="0041633A" w:rsidRDefault="0041633A" w:rsidP="0041633A">
      <w:pPr>
        <w:ind w:left="1441" w:right="2161"/>
      </w:pPr>
      <w:r>
        <w:rPr>
          <w:color w:val="000000"/>
        </w:rPr>
        <w:t>Добрый день, мама Вани, рассказывайте.</w:t>
      </w:r>
    </w:p>
    <w:p w14:paraId="4F224731" w14:textId="77777777" w:rsidR="0041633A" w:rsidRDefault="0041633A" w:rsidP="0041633A"/>
    <w:p w14:paraId="71120AF3" w14:textId="77777777" w:rsidR="0041633A" w:rsidRDefault="0041633A" w:rsidP="0041633A">
      <w:pPr>
        <w:ind w:left="3166"/>
      </w:pPr>
      <w:r>
        <w:rPr>
          <w:color w:val="000000"/>
        </w:rPr>
        <w:t>МАМА ВАНИ (ЗК)</w:t>
      </w:r>
    </w:p>
    <w:p w14:paraId="5C3AF88C" w14:textId="77777777" w:rsidR="0041633A" w:rsidRDefault="0041633A" w:rsidP="0041633A">
      <w:pPr>
        <w:ind w:left="1441" w:right="2161"/>
      </w:pPr>
      <w:r>
        <w:rPr>
          <w:color w:val="000000"/>
        </w:rPr>
        <w:t>Мой сын пропал, пожалуйста, помогите мне, может кто-то видел его, в синей куртке, в красной шапке Петушок, 12 лет Ване.</w:t>
      </w:r>
    </w:p>
    <w:p w14:paraId="5D5DFED4" w14:textId="77777777" w:rsidR="0041633A" w:rsidRDefault="0041633A" w:rsidP="0041633A"/>
    <w:p w14:paraId="7A060166" w14:textId="77777777" w:rsidR="0041633A" w:rsidRDefault="0041633A" w:rsidP="0041633A">
      <w:pPr>
        <w:ind w:left="3166"/>
      </w:pPr>
      <w:r>
        <w:rPr>
          <w:color w:val="000000"/>
        </w:rPr>
        <w:t>ВЕДУЩИЙ</w:t>
      </w:r>
    </w:p>
    <w:p w14:paraId="5370A5F5" w14:textId="77777777" w:rsidR="0041633A" w:rsidRDefault="0041633A" w:rsidP="0041633A">
      <w:pPr>
        <w:ind w:left="1441" w:right="2161"/>
      </w:pPr>
      <w:r>
        <w:rPr>
          <w:color w:val="000000"/>
        </w:rPr>
        <w:t>Вы в милицию обращались?</w:t>
      </w:r>
    </w:p>
    <w:p w14:paraId="239B843E" w14:textId="77777777" w:rsidR="0041633A" w:rsidRDefault="0041633A" w:rsidP="0041633A"/>
    <w:p w14:paraId="202D0901" w14:textId="77777777" w:rsidR="0041633A" w:rsidRDefault="0041633A" w:rsidP="0041633A">
      <w:pPr>
        <w:ind w:left="3166"/>
      </w:pPr>
      <w:r>
        <w:rPr>
          <w:color w:val="000000"/>
        </w:rPr>
        <w:t>МАМА ВАНИ (ЗК)</w:t>
      </w:r>
    </w:p>
    <w:p w14:paraId="7ABF33F7" w14:textId="77777777" w:rsidR="0041633A" w:rsidRDefault="0041633A" w:rsidP="0041633A">
      <w:pPr>
        <w:ind w:left="1441" w:right="2161"/>
      </w:pPr>
      <w:r>
        <w:rPr>
          <w:color w:val="000000"/>
        </w:rPr>
        <w:t>Они говорят, ждать, вернётся. Но я боюсь, что его убил Фишер.</w:t>
      </w:r>
    </w:p>
    <w:p w14:paraId="14398B4F" w14:textId="77777777" w:rsidR="0041633A" w:rsidRDefault="0041633A" w:rsidP="0041633A"/>
    <w:p w14:paraId="7EA223D9" w14:textId="77777777" w:rsidR="0041633A" w:rsidRDefault="0041633A" w:rsidP="0041633A">
      <w:pPr>
        <w:ind w:left="3166"/>
      </w:pPr>
      <w:r>
        <w:rPr>
          <w:color w:val="000000"/>
        </w:rPr>
        <w:t>ВЕДУЩАЯ</w:t>
      </w:r>
    </w:p>
    <w:p w14:paraId="2D4626FB" w14:textId="77777777" w:rsidR="0041633A" w:rsidRDefault="0041633A" w:rsidP="0041633A">
      <w:pPr>
        <w:ind w:left="1441" w:right="2161"/>
      </w:pPr>
      <w:r>
        <w:rPr>
          <w:color w:val="000000"/>
        </w:rPr>
        <w:t>Какой-то у нас сегодня эфир…</w:t>
      </w:r>
    </w:p>
    <w:p w14:paraId="77523B6E" w14:textId="77777777" w:rsidR="0041633A" w:rsidRDefault="0041633A" w:rsidP="0041633A">
      <w:pPr>
        <w:ind w:left="1441" w:right="2161"/>
      </w:pPr>
      <w:r>
        <w:rPr>
          <w:color w:val="000000"/>
        </w:rPr>
        <w:t>Мистический, что ли…</w:t>
      </w:r>
    </w:p>
    <w:p w14:paraId="28BED968" w14:textId="77777777" w:rsidR="0041633A" w:rsidRDefault="0041633A" w:rsidP="0041633A">
      <w:pPr>
        <w:ind w:left="2303"/>
      </w:pPr>
      <w:r>
        <w:rPr>
          <w:color w:val="000000"/>
        </w:rPr>
        <w:t>(улыбается)</w:t>
      </w:r>
    </w:p>
    <w:p w14:paraId="3CA73ABB" w14:textId="77777777" w:rsidR="0041633A" w:rsidRDefault="0041633A" w:rsidP="0041633A">
      <w:pPr>
        <w:ind w:left="1441" w:right="2161"/>
      </w:pPr>
      <w:r>
        <w:rPr>
          <w:color w:val="000000"/>
        </w:rPr>
        <w:t>Не кладите трубку, мама Вани, наш редактор запишет все подробности, и мы попытаемся разобраться в ситуации. И, возможно, попросим комментарии и у следователей, которые объяснят, что Фишера больше нет.</w:t>
      </w:r>
    </w:p>
    <w:p w14:paraId="7684EA80" w14:textId="77777777" w:rsidR="0041633A" w:rsidRDefault="0041633A" w:rsidP="0041633A"/>
    <w:p w14:paraId="64253725" w14:textId="77777777" w:rsidR="0041633A" w:rsidRDefault="0041633A" w:rsidP="0041633A">
      <w:r>
        <w:rPr>
          <w:b/>
          <w:color w:val="000000"/>
        </w:rPr>
        <w:t xml:space="preserve">7-7. ИНТ. ПРОКУРАТУРА МОСКВА.НОВЫЙ КАБИНЕТ БОКОВА УТРО 2. </w:t>
      </w:r>
      <w:r>
        <w:br/>
      </w:r>
      <w:r>
        <w:rPr>
          <w:b/>
          <w:color w:val="000000"/>
        </w:rPr>
        <w:t>БОКОВ (00:30)</w:t>
      </w:r>
      <w:r>
        <w:br/>
      </w:r>
    </w:p>
    <w:p w14:paraId="02C17005" w14:textId="77777777" w:rsidR="0041633A" w:rsidRDefault="0041633A" w:rsidP="0041633A">
      <w:r>
        <w:rPr>
          <w:color w:val="000000"/>
        </w:rPr>
        <w:t>Телевизор показывает телепередачу из 7-6, выключается. Мы видим повзрослевшего Бокова. У него большой кабинет. Теперь он разговаривает не по телефону, а по селекторной связи. Нажимает кнопку селектора, перекрывая рукой часть фотографии жены на столе, в рамочке.</w:t>
      </w:r>
    </w:p>
    <w:p w14:paraId="51F320AB" w14:textId="77777777" w:rsidR="0041633A" w:rsidRDefault="0041633A" w:rsidP="0041633A"/>
    <w:p w14:paraId="77392A72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671E3E97" w14:textId="77777777" w:rsidR="0041633A" w:rsidRDefault="0041633A" w:rsidP="0041633A">
      <w:pPr>
        <w:ind w:left="1441" w:right="2161"/>
      </w:pPr>
      <w:r>
        <w:rPr>
          <w:color w:val="000000"/>
        </w:rPr>
        <w:t>По Логову из Одинцово доложи мне всё.</w:t>
      </w:r>
    </w:p>
    <w:p w14:paraId="0E540558" w14:textId="77777777" w:rsidR="0041633A" w:rsidRDefault="0041633A" w:rsidP="0041633A"/>
    <w:p w14:paraId="485DB651" w14:textId="77777777" w:rsidR="0041633A" w:rsidRDefault="0041633A" w:rsidP="0041633A">
      <w:pPr>
        <w:ind w:left="3166"/>
      </w:pPr>
      <w:r>
        <w:rPr>
          <w:color w:val="000000"/>
        </w:rPr>
        <w:t>ПОМОЩНИК БОКОВА (ЗК)</w:t>
      </w:r>
    </w:p>
    <w:p w14:paraId="4E2827DA" w14:textId="77777777" w:rsidR="0041633A" w:rsidRDefault="0041633A" w:rsidP="0041633A">
      <w:pPr>
        <w:ind w:left="1441" w:right="2161"/>
      </w:pPr>
      <w:r>
        <w:rPr>
          <w:color w:val="000000"/>
        </w:rPr>
        <w:t>Вам с телевидения звонят.</w:t>
      </w:r>
    </w:p>
    <w:p w14:paraId="758DBBA5" w14:textId="77777777" w:rsidR="0041633A" w:rsidRDefault="0041633A" w:rsidP="0041633A"/>
    <w:p w14:paraId="5964A6E5" w14:textId="77777777" w:rsidR="0041633A" w:rsidRDefault="0041633A" w:rsidP="0041633A">
      <w:r>
        <w:rPr>
          <w:color w:val="000000"/>
        </w:rPr>
        <w:t>Боков убирает руку от кнопки, фотография открывается целиком, на её углу - черная траурная лента. Связь отключается.</w:t>
      </w:r>
    </w:p>
    <w:p w14:paraId="05638612" w14:textId="77777777" w:rsidR="0041633A" w:rsidRDefault="0041633A" w:rsidP="0041633A"/>
    <w:p w14:paraId="561B2313" w14:textId="77777777" w:rsidR="0041633A" w:rsidRDefault="0041633A" w:rsidP="0041633A">
      <w:r>
        <w:rPr>
          <w:b/>
          <w:color w:val="000000"/>
        </w:rPr>
        <w:t xml:space="preserve">7-8. ИНТ. КВАРТИРА ДОБРОВОЛЬСКОЙ.КУХНЯ УТРО 2. </w:t>
      </w:r>
      <w:r>
        <w:br/>
      </w:r>
      <w:r>
        <w:rPr>
          <w:b/>
          <w:color w:val="000000"/>
        </w:rPr>
        <w:t>ДОБРОВОЛЬСКАЯ, ЭЛЛА 10 ЛЕТ (01:44)</w:t>
      </w:r>
      <w:r>
        <w:br/>
      </w:r>
    </w:p>
    <w:p w14:paraId="6A1D7521" w14:textId="77777777" w:rsidR="0041633A" w:rsidRDefault="0041633A" w:rsidP="0041633A">
      <w:r>
        <w:rPr>
          <w:color w:val="000000"/>
        </w:rPr>
        <w:t xml:space="preserve">Добровольская у плиты. Плавит ириски с маргарином, выливает </w:t>
      </w:r>
      <w:proofErr w:type="spellStart"/>
      <w:r>
        <w:rPr>
          <w:color w:val="000000"/>
        </w:rPr>
        <w:t>красносмородиновое</w:t>
      </w:r>
      <w:proofErr w:type="spellEnd"/>
      <w:r>
        <w:rPr>
          <w:color w:val="000000"/>
        </w:rPr>
        <w:t xml:space="preserve"> варенье, закидывает туда кукурузные палочки. Перемешивает. Отклеивает от стены постиранный полиэтиленовый пакет, разрезает, кладёт на стол, намазывает маргарином, вываливает туда массу из кастрюльки. Расправляет массу ровным слоем, смотрит на руки. Они в буро-красной жиже и это похоже на кровь. Открывает кран, начинает отмывать руки, тщательно как хирург, как будто это не варенье, а действительно что-то </w:t>
      </w:r>
      <w:proofErr w:type="spellStart"/>
      <w:proofErr w:type="gramStart"/>
      <w:r>
        <w:rPr>
          <w:color w:val="000000"/>
        </w:rPr>
        <w:t>страшное.С</w:t>
      </w:r>
      <w:proofErr w:type="spellEnd"/>
      <w:proofErr w:type="gramEnd"/>
      <w:r>
        <w:rPr>
          <w:color w:val="000000"/>
        </w:rPr>
        <w:t xml:space="preserve"> рук стекает красная </w:t>
      </w:r>
      <w:proofErr w:type="spellStart"/>
      <w:r>
        <w:rPr>
          <w:color w:val="000000"/>
        </w:rPr>
        <w:t>вода.Дверь</w:t>
      </w:r>
      <w:proofErr w:type="spellEnd"/>
      <w:r>
        <w:rPr>
          <w:color w:val="000000"/>
        </w:rPr>
        <w:t xml:space="preserve"> на кухню открывается, появляется ЭЛЛОЧКА. Смуглая заспанная девочка, почти подросток. Добровольская неистово трёт руки.</w:t>
      </w:r>
      <w:r>
        <w:br/>
      </w:r>
      <w:r>
        <w:rPr>
          <w:color w:val="000000"/>
        </w:rPr>
        <w:t>ДОБРОВОЛЬСКАЯ</w:t>
      </w:r>
      <w:r>
        <w:br/>
      </w:r>
      <w:r>
        <w:rPr>
          <w:color w:val="000000"/>
        </w:rPr>
        <w:t>Не смотри! Не смотри!</w:t>
      </w:r>
      <w:r>
        <w:br/>
      </w:r>
      <w:r>
        <w:rPr>
          <w:color w:val="000000"/>
        </w:rPr>
        <w:t>Эллочка вздыхает. Добровольская как будто собирается.</w:t>
      </w:r>
      <w:r>
        <w:br/>
      </w:r>
      <w:r>
        <w:rPr>
          <w:color w:val="000000"/>
        </w:rPr>
        <w:t>ДОБРОВОЛЬСКАЯ</w:t>
      </w:r>
      <w:r>
        <w:br/>
      </w:r>
      <w:r>
        <w:rPr>
          <w:color w:val="000000"/>
        </w:rPr>
        <w:t>Это… сюрприз! Это… на день рождения.</w:t>
      </w:r>
      <w:r>
        <w:br/>
      </w:r>
      <w:r>
        <w:rPr>
          <w:color w:val="000000"/>
        </w:rPr>
        <w:t>ЭЛЛОЧКА</w:t>
      </w:r>
      <w:r>
        <w:br/>
      </w:r>
      <w:r>
        <w:rPr>
          <w:color w:val="000000"/>
        </w:rPr>
        <w:t>Бабушка сказала, что в день рождения можно просить всё, что угодно.</w:t>
      </w:r>
      <w:r>
        <w:br/>
      </w:r>
      <w:r>
        <w:rPr>
          <w:color w:val="000000"/>
        </w:rPr>
        <w:t>ДОБРОВОЛЬСКАЯ</w:t>
      </w:r>
      <w:r>
        <w:br/>
      </w:r>
      <w:r>
        <w:rPr>
          <w:color w:val="000000"/>
        </w:rPr>
        <w:t>Никогда ничего ни у кого не проси… конечно, можно, бабушка права.</w:t>
      </w:r>
      <w:r>
        <w:br/>
      </w:r>
      <w:r>
        <w:rPr>
          <w:color w:val="000000"/>
        </w:rPr>
        <w:t>ЭЛЛОЧКА</w:t>
      </w:r>
      <w:r>
        <w:br/>
      </w:r>
      <w:r>
        <w:rPr>
          <w:color w:val="000000"/>
        </w:rPr>
        <w:t>Тогда я не прошу. А просто рассказываю. На пустыре возле стройки есть щенки. И они такие хорошенькие, такие миленькие. Если бы кто-то подарил мне этого щеночка, я была бы самой счастливой на свете!</w:t>
      </w:r>
      <w:r>
        <w:br/>
      </w:r>
      <w:r>
        <w:rPr>
          <w:color w:val="000000"/>
        </w:rPr>
        <w:t>ДОБРОВОЛЬСКАЯ</w:t>
      </w:r>
      <w:r>
        <w:br/>
      </w:r>
      <w:r>
        <w:rPr>
          <w:color w:val="000000"/>
        </w:rPr>
        <w:t>Я придумаю что-нибудь ещё, чтобы тебя осчастливить. Собаку мы позволить себе не можем. Это очень сложно.</w:t>
      </w:r>
      <w:r>
        <w:br/>
      </w:r>
      <w:r>
        <w:rPr>
          <w:color w:val="000000"/>
        </w:rPr>
        <w:t>ЭЛЛОЧКА</w:t>
      </w:r>
      <w:r>
        <w:br/>
      </w:r>
      <w:r>
        <w:rPr>
          <w:color w:val="000000"/>
        </w:rPr>
        <w:t>Я буду с ней гулять, и убирать, и кормить. Честное слово.</w:t>
      </w:r>
      <w:r>
        <w:br/>
      </w:r>
      <w:r>
        <w:rPr>
          <w:color w:val="000000"/>
        </w:rPr>
        <w:t>ДОБРОВОЛЬСКАЯ</w:t>
      </w:r>
      <w:r>
        <w:br/>
      </w:r>
      <w:r>
        <w:rPr>
          <w:color w:val="000000"/>
        </w:rPr>
        <w:t>А кормить мы её чем будем? Я одна пытаюсь прокормить тебя, бабушку, себя… Собаку я не потяну просто. Правда. Ты же не хочешь, чтобы она страдала от голода?</w:t>
      </w:r>
      <w:r>
        <w:br/>
      </w:r>
      <w:r>
        <w:rPr>
          <w:color w:val="000000"/>
        </w:rPr>
        <w:t>ЭЛЛОЧКА</w:t>
      </w:r>
      <w:r>
        <w:br/>
      </w:r>
      <w:r>
        <w:rPr>
          <w:color w:val="000000"/>
        </w:rPr>
        <w:t>На пустыре их просто убьют. И там совсем нет еды. А у нас есть всегда хлеб. И варенье. Я ей буду отдавать свой.</w:t>
      </w:r>
      <w:r>
        <w:br/>
      </w:r>
      <w:r>
        <w:rPr>
          <w:color w:val="000000"/>
        </w:rPr>
        <w:t>ДОБРОВОЛЬСКАЯ</w:t>
      </w:r>
      <w:r>
        <w:br/>
      </w:r>
      <w:r>
        <w:rPr>
          <w:color w:val="000000"/>
        </w:rPr>
        <w:t>Давай не будем ссориться. Собаки не будет.</w:t>
      </w:r>
      <w:r>
        <w:br/>
      </w:r>
      <w:r>
        <w:rPr>
          <w:color w:val="000000"/>
        </w:rPr>
        <w:t>ЭЛЛОЧКА</w:t>
      </w:r>
      <w:r>
        <w:br/>
      </w:r>
      <w:r>
        <w:rPr>
          <w:color w:val="000000"/>
        </w:rPr>
        <w:t>Ты очень злая. И думаешь только о себе.</w:t>
      </w:r>
      <w:r>
        <w:br/>
      </w:r>
      <w:r>
        <w:rPr>
          <w:color w:val="000000"/>
        </w:rPr>
        <w:t>ДОБРОВОЛЬСКАЯ</w:t>
      </w:r>
      <w:r>
        <w:br/>
      </w:r>
      <w:r>
        <w:rPr>
          <w:color w:val="000000"/>
        </w:rPr>
        <w:t>Прекрасно. Тогда тем более, тебе проще будет понять, что собаки не будет. Иди спать.</w:t>
      </w:r>
    </w:p>
    <w:p w14:paraId="07235C0B" w14:textId="77777777" w:rsidR="0041633A" w:rsidRDefault="0041633A" w:rsidP="0041633A"/>
    <w:p w14:paraId="728EB86E" w14:textId="5566042D" w:rsidR="0041633A" w:rsidRDefault="0041633A" w:rsidP="0041633A">
      <w:r>
        <w:rPr>
          <w:b/>
          <w:color w:val="000000"/>
        </w:rPr>
        <w:t xml:space="preserve">7-9. НАТ. ДВОР МНОГОЭТАЖНОГО ДОМА МОСКВА ДЕНЬ 2. </w:t>
      </w:r>
      <w:r>
        <w:br/>
      </w:r>
      <w:r>
        <w:rPr>
          <w:b/>
          <w:color w:val="000000"/>
        </w:rPr>
        <w:t>БОКОВ, КОЗЫРЕВ</w:t>
      </w:r>
      <w:r w:rsidR="00216837">
        <w:rPr>
          <w:b/>
          <w:color w:val="000000"/>
        </w:rPr>
        <w:t>, зеваки (6), тело чиновника, сотрудники милиции (4), врач скорой, эксперты (2)</w:t>
      </w:r>
      <w:r>
        <w:rPr>
          <w:b/>
          <w:color w:val="000000"/>
        </w:rPr>
        <w:t xml:space="preserve"> (02:10)</w:t>
      </w:r>
      <w:r>
        <w:br/>
      </w:r>
    </w:p>
    <w:p w14:paraId="68465B21" w14:textId="77777777" w:rsidR="0041633A" w:rsidRDefault="0041633A" w:rsidP="0041633A">
      <w:r>
        <w:rPr>
          <w:color w:val="000000"/>
        </w:rPr>
        <w:t>У подъезда лежит тело человека, эксперты обводят мелом тело. Козырев смотрит на труп, потом, задрав голову, куда-то вверх. К нему подходит Боков.</w:t>
      </w:r>
    </w:p>
    <w:p w14:paraId="6E22F4E6" w14:textId="77777777" w:rsidR="0041633A" w:rsidRDefault="0041633A" w:rsidP="0041633A"/>
    <w:p w14:paraId="4E1A1BAE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5AA4D36D" w14:textId="77777777" w:rsidR="0041633A" w:rsidRDefault="0041633A" w:rsidP="0041633A">
      <w:pPr>
        <w:ind w:left="1441" w:right="2161"/>
      </w:pPr>
      <w:r>
        <w:rPr>
          <w:color w:val="000000"/>
        </w:rPr>
        <w:lastRenderedPageBreak/>
        <w:t xml:space="preserve">Ну </w:t>
      </w:r>
      <w:proofErr w:type="spellStart"/>
      <w:r>
        <w:rPr>
          <w:color w:val="000000"/>
        </w:rPr>
        <w:t>шо</w:t>
      </w:r>
      <w:proofErr w:type="spellEnd"/>
      <w:r>
        <w:rPr>
          <w:color w:val="000000"/>
        </w:rPr>
        <w:t xml:space="preserve">, Валера, на небо </w:t>
      </w:r>
      <w:proofErr w:type="spellStart"/>
      <w:r>
        <w:rPr>
          <w:color w:val="000000"/>
        </w:rPr>
        <w:t>пыришься</w:t>
      </w:r>
      <w:proofErr w:type="spellEnd"/>
      <w:r>
        <w:rPr>
          <w:color w:val="000000"/>
        </w:rPr>
        <w:t>? Грехи замаливаешь?</w:t>
      </w:r>
    </w:p>
    <w:p w14:paraId="004FE80D" w14:textId="77777777" w:rsidR="0041633A" w:rsidRDefault="0041633A" w:rsidP="0041633A"/>
    <w:p w14:paraId="1485D9F9" w14:textId="77777777" w:rsidR="0041633A" w:rsidRDefault="0041633A" w:rsidP="0041633A">
      <w:r>
        <w:rPr>
          <w:color w:val="000000"/>
        </w:rPr>
        <w:t>Козырев поворачивается к нему.</w:t>
      </w:r>
    </w:p>
    <w:p w14:paraId="6E07CF1E" w14:textId="77777777" w:rsidR="0041633A" w:rsidRDefault="0041633A" w:rsidP="0041633A"/>
    <w:p w14:paraId="3CA199CE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1E965312" w14:textId="77777777" w:rsidR="0041633A" w:rsidRDefault="0041633A" w:rsidP="0041633A">
      <w:pPr>
        <w:ind w:left="1441" w:right="2161"/>
      </w:pPr>
      <w:r>
        <w:rPr>
          <w:color w:val="000000"/>
        </w:rPr>
        <w:t>Дурак ты, Женя. Как был, так и остался.</w:t>
      </w:r>
    </w:p>
    <w:p w14:paraId="07FDAE36" w14:textId="77777777" w:rsidR="0041633A" w:rsidRDefault="0041633A" w:rsidP="0041633A"/>
    <w:p w14:paraId="2A110AD6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6AD97693" w14:textId="77777777" w:rsidR="0041633A" w:rsidRDefault="0041633A" w:rsidP="0041633A">
      <w:pPr>
        <w:ind w:left="1441" w:right="2161"/>
      </w:pPr>
      <w:r>
        <w:rPr>
          <w:color w:val="000000"/>
        </w:rPr>
        <w:t>5 лет хотел мне это сказать? Вместо здрасьте? Ну дождался своего часа, молодца.</w:t>
      </w:r>
    </w:p>
    <w:p w14:paraId="33A6E681" w14:textId="77777777" w:rsidR="0041633A" w:rsidRDefault="0041633A" w:rsidP="0041633A"/>
    <w:p w14:paraId="24E5BB81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1C571922" w14:textId="77777777" w:rsidR="0041633A" w:rsidRDefault="0041633A" w:rsidP="0041633A">
      <w:pPr>
        <w:ind w:left="1441" w:right="2161"/>
      </w:pPr>
      <w:r>
        <w:rPr>
          <w:color w:val="000000"/>
        </w:rPr>
        <w:t>Да я вообще о тебе забыл уже. Есть о чем думать. У меня вон опять летающий партиец. Уже пятый после путча.</w:t>
      </w:r>
    </w:p>
    <w:p w14:paraId="546BFBF3" w14:textId="77777777" w:rsidR="0041633A" w:rsidRDefault="0041633A" w:rsidP="0041633A"/>
    <w:p w14:paraId="4DAD87DF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154253C0" w14:textId="77777777" w:rsidR="0041633A" w:rsidRDefault="0041633A" w:rsidP="0041633A">
      <w:pPr>
        <w:ind w:left="1441" w:right="2161"/>
      </w:pPr>
      <w:r>
        <w:rPr>
          <w:color w:val="000000"/>
        </w:rPr>
        <w:t>Записку оставил предсмертную?</w:t>
      </w:r>
    </w:p>
    <w:p w14:paraId="2C93A925" w14:textId="77777777" w:rsidR="0041633A" w:rsidRDefault="0041633A" w:rsidP="0041633A"/>
    <w:p w14:paraId="37CCB35A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43096567" w14:textId="77777777" w:rsidR="0041633A" w:rsidRDefault="0041633A" w:rsidP="0041633A">
      <w:pPr>
        <w:ind w:left="1441" w:right="2161"/>
      </w:pPr>
      <w:r>
        <w:rPr>
          <w:color w:val="000000"/>
        </w:rPr>
        <w:t>Пока не нашли. Неделю назад руководитель аппарата ЦК вот оставил. Знаешь, что в ней было написано?</w:t>
      </w:r>
    </w:p>
    <w:p w14:paraId="5A83F4DC" w14:textId="77777777" w:rsidR="0041633A" w:rsidRDefault="0041633A" w:rsidP="0041633A"/>
    <w:p w14:paraId="135590F7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54A6FC91" w14:textId="77777777" w:rsidR="0041633A" w:rsidRDefault="0041633A" w:rsidP="0041633A">
      <w:pPr>
        <w:ind w:left="1441" w:right="2161"/>
      </w:pPr>
      <w:r>
        <w:rPr>
          <w:color w:val="000000"/>
        </w:rPr>
        <w:t>Золото партии на Лубянке?</w:t>
      </w:r>
    </w:p>
    <w:p w14:paraId="2534204B" w14:textId="77777777" w:rsidR="0041633A" w:rsidRDefault="0041633A" w:rsidP="0041633A"/>
    <w:p w14:paraId="5BC79A03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136C4AD8" w14:textId="77777777" w:rsidR="0041633A" w:rsidRDefault="0041633A" w:rsidP="0041633A">
      <w:pPr>
        <w:ind w:left="1441" w:right="2161"/>
      </w:pPr>
      <w:r>
        <w:rPr>
          <w:color w:val="000000"/>
        </w:rPr>
        <w:t>“Только кремация”. Всё. Два слова.</w:t>
      </w:r>
    </w:p>
    <w:p w14:paraId="3C800D92" w14:textId="77777777" w:rsidR="0041633A" w:rsidRDefault="0041633A" w:rsidP="0041633A"/>
    <w:p w14:paraId="1795705C" w14:textId="77777777" w:rsidR="0041633A" w:rsidRDefault="0041633A" w:rsidP="0041633A">
      <w:r>
        <w:rPr>
          <w:color w:val="000000"/>
        </w:rPr>
        <w:t>Боков склоняется к трупу. Указывает на лежащего строго лицом вниз человека.</w:t>
      </w:r>
    </w:p>
    <w:p w14:paraId="5B04367D" w14:textId="77777777" w:rsidR="0041633A" w:rsidRDefault="0041633A" w:rsidP="0041633A"/>
    <w:p w14:paraId="4BAB34AC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02108D78" w14:textId="77777777" w:rsidR="0041633A" w:rsidRDefault="0041633A" w:rsidP="0041633A">
      <w:pPr>
        <w:ind w:left="1441" w:right="2161"/>
      </w:pPr>
      <w:r>
        <w:rPr>
          <w:color w:val="000000"/>
        </w:rPr>
        <w:t>Вообще, насколько я понимаю, человек, когда в окно прыгает в сознании, всегда отворачивается, и голова у него как бы набок. Это инстинкт такой. А этот прям ровненько. Значит приземлился уже не соображая. Хотя, может, инфаркт в полёте получил?</w:t>
      </w:r>
    </w:p>
    <w:p w14:paraId="500FE60C" w14:textId="77777777" w:rsidR="0041633A" w:rsidRDefault="0041633A" w:rsidP="0041633A"/>
    <w:p w14:paraId="0CF92FB5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4EA7F8F6" w14:textId="77777777" w:rsidR="0041633A" w:rsidRDefault="0041633A" w:rsidP="0041633A">
      <w:pPr>
        <w:ind w:left="1441" w:right="2161"/>
      </w:pPr>
      <w:r>
        <w:rPr>
          <w:color w:val="000000"/>
        </w:rPr>
        <w:t>А может его без сознания выкинули.</w:t>
      </w:r>
    </w:p>
    <w:p w14:paraId="1D06D6C7" w14:textId="77777777" w:rsidR="0041633A" w:rsidRDefault="0041633A" w:rsidP="0041633A"/>
    <w:p w14:paraId="2A6A48DE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4A7A2572" w14:textId="77777777" w:rsidR="0041633A" w:rsidRDefault="0041633A" w:rsidP="0041633A">
      <w:pPr>
        <w:ind w:left="1441" w:right="2161"/>
      </w:pPr>
      <w:r>
        <w:rPr>
          <w:color w:val="000000"/>
        </w:rPr>
        <w:t>Ну, такой легендарный следователь, как ты, во всём разберётся. Говорят, ты прям председателя КГБ расколол на допросе? Или пиздят?</w:t>
      </w:r>
    </w:p>
    <w:p w14:paraId="4AFB541D" w14:textId="77777777" w:rsidR="0041633A" w:rsidRDefault="0041633A" w:rsidP="0041633A"/>
    <w:p w14:paraId="26D6C43D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18331AA0" w14:textId="77777777" w:rsidR="0041633A" w:rsidRDefault="0041633A" w:rsidP="0041633A">
      <w:pPr>
        <w:ind w:left="1441" w:right="2161"/>
      </w:pPr>
      <w:r>
        <w:rPr>
          <w:color w:val="000000"/>
        </w:rPr>
        <w:t>Председатель КГБ - честный и порядочный человек. Который принял единственно верное решение в сложившейся ситуации.</w:t>
      </w:r>
    </w:p>
    <w:p w14:paraId="7B912405" w14:textId="77777777" w:rsidR="0041633A" w:rsidRDefault="0041633A" w:rsidP="0041633A"/>
    <w:p w14:paraId="0A1FC0FE" w14:textId="77777777" w:rsidR="0041633A" w:rsidRDefault="0041633A" w:rsidP="0041633A">
      <w:pPr>
        <w:ind w:left="3166"/>
      </w:pPr>
      <w:r>
        <w:rPr>
          <w:color w:val="000000"/>
        </w:rPr>
        <w:lastRenderedPageBreak/>
        <w:t>БОКОВ</w:t>
      </w:r>
    </w:p>
    <w:p w14:paraId="7F3B7669" w14:textId="77777777" w:rsidR="0041633A" w:rsidRDefault="0041633A" w:rsidP="0041633A">
      <w:pPr>
        <w:ind w:left="1441" w:right="2161"/>
      </w:pPr>
      <w:r>
        <w:rPr>
          <w:color w:val="000000"/>
        </w:rPr>
        <w:t>То есть все-таки он тебя расколол?</w:t>
      </w:r>
    </w:p>
    <w:p w14:paraId="273A8572" w14:textId="77777777" w:rsidR="0041633A" w:rsidRDefault="0041633A" w:rsidP="0041633A"/>
    <w:p w14:paraId="0B1E1E17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1D750A43" w14:textId="77777777" w:rsidR="0041633A" w:rsidRDefault="0041633A" w:rsidP="0041633A">
      <w:pPr>
        <w:ind w:left="1441" w:right="2161"/>
      </w:pPr>
      <w:r>
        <w:rPr>
          <w:color w:val="000000"/>
        </w:rPr>
        <w:t xml:space="preserve">Жень, тебе </w:t>
      </w:r>
      <w:proofErr w:type="spellStart"/>
      <w:r>
        <w:rPr>
          <w:color w:val="000000"/>
        </w:rPr>
        <w:t>чё</w:t>
      </w:r>
      <w:proofErr w:type="spellEnd"/>
      <w:r>
        <w:rPr>
          <w:color w:val="000000"/>
        </w:rPr>
        <w:t xml:space="preserve"> надо вообще? Ты, может, не видишь, я тут работаю.</w:t>
      </w:r>
    </w:p>
    <w:p w14:paraId="2E175EC5" w14:textId="77777777" w:rsidR="0041633A" w:rsidRDefault="0041633A" w:rsidP="0041633A"/>
    <w:p w14:paraId="519B6868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52014A80" w14:textId="77777777" w:rsidR="0041633A" w:rsidRDefault="0041633A" w:rsidP="0041633A">
      <w:pPr>
        <w:ind w:left="1441" w:right="2161"/>
      </w:pPr>
      <w:r>
        <w:rPr>
          <w:color w:val="000000"/>
        </w:rPr>
        <w:t>В Горках пацан пропал. 12 лет мальчику. Ушёл и не вернулся.</w:t>
      </w:r>
    </w:p>
    <w:p w14:paraId="1693FFD9" w14:textId="77777777" w:rsidR="0041633A" w:rsidRDefault="0041633A" w:rsidP="0041633A"/>
    <w:p w14:paraId="46CAD829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6ED37CCD" w14:textId="77777777" w:rsidR="0041633A" w:rsidRDefault="0041633A" w:rsidP="0041633A">
      <w:pPr>
        <w:ind w:left="1441" w:right="2161"/>
      </w:pPr>
      <w:r>
        <w:rPr>
          <w:color w:val="000000"/>
        </w:rPr>
        <w:t>И чего? Ты сводки смотришь вообще? Каждый день сотни людей пропадают. Страна твоей мечты строится.</w:t>
      </w:r>
    </w:p>
    <w:p w14:paraId="4267B17E" w14:textId="77777777" w:rsidR="0041633A" w:rsidRDefault="0041633A" w:rsidP="0041633A"/>
    <w:p w14:paraId="1F1113B4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6D2DAD90" w14:textId="77777777" w:rsidR="0041633A" w:rsidRDefault="0041633A" w:rsidP="0041633A">
      <w:pPr>
        <w:ind w:left="1441" w:right="2161"/>
      </w:pPr>
      <w:r>
        <w:rPr>
          <w:color w:val="000000"/>
        </w:rPr>
        <w:t>Я думаю, Фишер вернулся.</w:t>
      </w:r>
    </w:p>
    <w:p w14:paraId="0C6870F7" w14:textId="77777777" w:rsidR="0041633A" w:rsidRDefault="0041633A" w:rsidP="0041633A"/>
    <w:p w14:paraId="1DC26CC1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46D2E45B" w14:textId="77777777" w:rsidR="0041633A" w:rsidRDefault="0041633A" w:rsidP="0041633A">
      <w:pPr>
        <w:ind w:left="1441" w:right="2161"/>
      </w:pPr>
      <w:r>
        <w:rPr>
          <w:color w:val="000000"/>
        </w:rPr>
        <w:t>Женя, я понимаю, у тебя тяжёлый период был. Жена умерла, запой, вот это всё. Но за 5 лет никого там не находили больше, и никто не пропадал. Откуда он вернулся? С того света? Чушь не городи.</w:t>
      </w:r>
    </w:p>
    <w:p w14:paraId="238F5266" w14:textId="77777777" w:rsidR="0041633A" w:rsidRDefault="0041633A" w:rsidP="0041633A"/>
    <w:p w14:paraId="4C58D6A4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072F2547" w14:textId="77777777" w:rsidR="0041633A" w:rsidRDefault="0041633A" w:rsidP="0041633A">
      <w:pPr>
        <w:ind w:left="1441" w:right="2161"/>
      </w:pPr>
      <w:r>
        <w:rPr>
          <w:color w:val="000000"/>
        </w:rPr>
        <w:t>То есть тебя в группу не включать?</w:t>
      </w:r>
    </w:p>
    <w:p w14:paraId="36B5C426" w14:textId="77777777" w:rsidR="0041633A" w:rsidRDefault="0041633A" w:rsidP="0041633A"/>
    <w:p w14:paraId="7632B7D9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12C3FC11" w14:textId="77777777" w:rsidR="0041633A" w:rsidRDefault="0041633A" w:rsidP="0041633A">
      <w:pPr>
        <w:ind w:left="1441" w:right="2161"/>
      </w:pPr>
      <w:r>
        <w:rPr>
          <w:color w:val="000000"/>
        </w:rPr>
        <w:t>В какую группу, Женя? В поисковую? Ходить по лесу “Ау” кричать? Мне есть чем заняться.</w:t>
      </w:r>
    </w:p>
    <w:p w14:paraId="03A9D1F3" w14:textId="77777777" w:rsidR="0041633A" w:rsidRDefault="0041633A" w:rsidP="0041633A"/>
    <w:p w14:paraId="24E80C7A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75337CCF" w14:textId="77777777" w:rsidR="0041633A" w:rsidRDefault="0041633A" w:rsidP="0041633A">
      <w:pPr>
        <w:ind w:left="1441" w:right="2161"/>
      </w:pPr>
      <w:r>
        <w:rPr>
          <w:color w:val="000000"/>
        </w:rPr>
        <w:t>А, да. ты ж мозги честных партийцев с асфальта теперь соскребаешь, точно. Ну давай, важным делом занят. Согласен.</w:t>
      </w:r>
    </w:p>
    <w:p w14:paraId="5347FEE5" w14:textId="77777777" w:rsidR="0041633A" w:rsidRDefault="0041633A" w:rsidP="0041633A"/>
    <w:p w14:paraId="0C0A6E09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072C16C1" w14:textId="77777777" w:rsidR="0041633A" w:rsidRDefault="0041633A" w:rsidP="0041633A">
      <w:pPr>
        <w:ind w:left="1441" w:right="2161"/>
      </w:pPr>
      <w:r>
        <w:rPr>
          <w:color w:val="000000"/>
        </w:rPr>
        <w:t>Пошёл ты на хуй, Женя.</w:t>
      </w:r>
    </w:p>
    <w:p w14:paraId="4171A887" w14:textId="77777777" w:rsidR="0041633A" w:rsidRDefault="0041633A" w:rsidP="0041633A"/>
    <w:p w14:paraId="405B28A5" w14:textId="77777777" w:rsidR="0041633A" w:rsidRDefault="0041633A" w:rsidP="0041633A">
      <w:r>
        <w:rPr>
          <w:b/>
          <w:color w:val="000000"/>
        </w:rPr>
        <w:t xml:space="preserve">7-12. ИНТ. ГАРАЖ.ПОДВАЛ НОЧЬ 2. </w:t>
      </w:r>
      <w:r>
        <w:br/>
      </w:r>
      <w:r>
        <w:rPr>
          <w:b/>
          <w:color w:val="000000"/>
        </w:rPr>
        <w:t>КОНЮХ, ПЕТЯ, САША, ВИТЯ (00:55)</w:t>
      </w:r>
      <w:r>
        <w:br/>
      </w:r>
    </w:p>
    <w:p w14:paraId="04332779" w14:textId="77777777" w:rsidR="0041633A" w:rsidRDefault="0041633A" w:rsidP="0041633A">
      <w:r>
        <w:rPr>
          <w:color w:val="000000"/>
        </w:rPr>
        <w:t>Мальчики стоят на коленях, у всех связаны руки. Кто-то, кого мы не видим, ходит у них за спиной и поочерёдно примеряет петлю на шею каждого.</w:t>
      </w:r>
    </w:p>
    <w:p w14:paraId="397E0527" w14:textId="77777777" w:rsidR="0041633A" w:rsidRDefault="0041633A" w:rsidP="0041633A"/>
    <w:p w14:paraId="32988BDA" w14:textId="77777777" w:rsidR="0041633A" w:rsidRDefault="0041633A" w:rsidP="0041633A">
      <w:pPr>
        <w:ind w:left="3166"/>
      </w:pPr>
      <w:r>
        <w:rPr>
          <w:color w:val="000000"/>
        </w:rPr>
        <w:t>КОНЮХ</w:t>
      </w:r>
    </w:p>
    <w:p w14:paraId="2139E624" w14:textId="77777777" w:rsidR="0041633A" w:rsidRDefault="0041633A" w:rsidP="0041633A">
      <w:pPr>
        <w:ind w:left="1441" w:right="2161"/>
      </w:pPr>
      <w:r>
        <w:rPr>
          <w:color w:val="000000"/>
        </w:rPr>
        <w:t>Вы все были плохими мальчиками. Курили, в школе плохо учились, хотели обворовать чужой дом. И за это придётся отвечать. Сейчас посмотрим, кому по размеру лучше эта петля подойдёт. Сами-то как думаете?</w:t>
      </w:r>
    </w:p>
    <w:p w14:paraId="453EB28B" w14:textId="77777777" w:rsidR="0041633A" w:rsidRDefault="0041633A" w:rsidP="0041633A"/>
    <w:p w14:paraId="11545292" w14:textId="77777777" w:rsidR="0041633A" w:rsidRDefault="0041633A" w:rsidP="0041633A">
      <w:r>
        <w:rPr>
          <w:color w:val="000000"/>
        </w:rPr>
        <w:t>Мальчики всхлипывают.</w:t>
      </w:r>
    </w:p>
    <w:p w14:paraId="6AF056DF" w14:textId="77777777" w:rsidR="0041633A" w:rsidRDefault="0041633A" w:rsidP="0041633A"/>
    <w:p w14:paraId="21418CD2" w14:textId="77777777" w:rsidR="0041633A" w:rsidRDefault="0041633A" w:rsidP="0041633A">
      <w:pPr>
        <w:ind w:left="3166"/>
      </w:pPr>
      <w:r>
        <w:rPr>
          <w:color w:val="000000"/>
        </w:rPr>
        <w:t>КОНЮХ</w:t>
      </w:r>
    </w:p>
    <w:p w14:paraId="6AC405AA" w14:textId="77777777" w:rsidR="0041633A" w:rsidRDefault="0041633A" w:rsidP="0041633A">
      <w:pPr>
        <w:ind w:left="1441" w:right="2161"/>
      </w:pPr>
      <w:r>
        <w:rPr>
          <w:color w:val="000000"/>
        </w:rPr>
        <w:t>А вы ещё проголодались наверное? И я тоже. Давайте самого толстого тогда первого на конвейер запустим. Чтоб всем еды хватило.</w:t>
      </w:r>
    </w:p>
    <w:p w14:paraId="7D1A3F7E" w14:textId="77777777" w:rsidR="0041633A" w:rsidRDefault="0041633A" w:rsidP="0041633A">
      <w:pPr>
        <w:ind w:left="2303"/>
      </w:pPr>
      <w:r>
        <w:rPr>
          <w:color w:val="000000"/>
        </w:rPr>
        <w:t>(смеётся)</w:t>
      </w:r>
    </w:p>
    <w:p w14:paraId="7302C4D3" w14:textId="77777777" w:rsidR="0041633A" w:rsidRDefault="0041633A" w:rsidP="0041633A">
      <w:pPr>
        <w:ind w:left="1441" w:right="2161"/>
      </w:pPr>
      <w:r>
        <w:rPr>
          <w:color w:val="000000"/>
        </w:rPr>
        <w:t xml:space="preserve">Толстый жирный поезд </w:t>
      </w:r>
      <w:proofErr w:type="spellStart"/>
      <w:r>
        <w:rPr>
          <w:color w:val="000000"/>
        </w:rPr>
        <w:t>пассажирный</w:t>
      </w:r>
      <w:proofErr w:type="spellEnd"/>
      <w:r>
        <w:rPr>
          <w:color w:val="000000"/>
        </w:rPr>
        <w:t>… будет у нас…</w:t>
      </w:r>
    </w:p>
    <w:p w14:paraId="4C45BCD3" w14:textId="77777777" w:rsidR="0041633A" w:rsidRDefault="0041633A" w:rsidP="0041633A"/>
    <w:p w14:paraId="2A69D354" w14:textId="77777777" w:rsidR="0041633A" w:rsidRDefault="0041633A" w:rsidP="0041633A">
      <w:r>
        <w:rPr>
          <w:color w:val="000000"/>
        </w:rPr>
        <w:t>Петя начинает плакать навзрыд.</w:t>
      </w:r>
    </w:p>
    <w:p w14:paraId="38DD0DD7" w14:textId="77777777" w:rsidR="0041633A" w:rsidRDefault="0041633A" w:rsidP="0041633A"/>
    <w:p w14:paraId="1368C028" w14:textId="77777777" w:rsidR="0041633A" w:rsidRDefault="0041633A" w:rsidP="0041633A">
      <w:pPr>
        <w:ind w:left="3166"/>
      </w:pPr>
      <w:r>
        <w:rPr>
          <w:color w:val="000000"/>
        </w:rPr>
        <w:t>ПЕТЯ</w:t>
      </w:r>
    </w:p>
    <w:p w14:paraId="34A08A36" w14:textId="77777777" w:rsidR="0041633A" w:rsidRDefault="0041633A" w:rsidP="0041633A">
      <w:pPr>
        <w:ind w:left="1441" w:right="2161"/>
      </w:pPr>
      <w:r>
        <w:rPr>
          <w:color w:val="000000"/>
        </w:rPr>
        <w:t>Больно очень. Рука очень болит.</w:t>
      </w:r>
    </w:p>
    <w:p w14:paraId="0DE2FEA1" w14:textId="77777777" w:rsidR="0041633A" w:rsidRDefault="0041633A" w:rsidP="0041633A"/>
    <w:p w14:paraId="584F2521" w14:textId="77777777" w:rsidR="0041633A" w:rsidRDefault="0041633A" w:rsidP="0041633A">
      <w:pPr>
        <w:ind w:left="3166"/>
      </w:pPr>
      <w:r>
        <w:rPr>
          <w:color w:val="000000"/>
        </w:rPr>
        <w:t>КОНЮХ</w:t>
      </w:r>
    </w:p>
    <w:p w14:paraId="6F503721" w14:textId="77777777" w:rsidR="0041633A" w:rsidRDefault="0041633A" w:rsidP="0041633A">
      <w:pPr>
        <w:ind w:left="1441" w:right="2161"/>
      </w:pPr>
      <w:r>
        <w:rPr>
          <w:color w:val="000000"/>
        </w:rPr>
        <w:t>Сейчас ты забудешь про боль в руке. Есть у меня одно лекарство. Вставай на четвереньки. А вы все смотрите и учитесь, чтоб потом не переспрашивать.</w:t>
      </w:r>
    </w:p>
    <w:p w14:paraId="735FEC83" w14:textId="77777777" w:rsidR="0041633A" w:rsidRDefault="0041633A" w:rsidP="0041633A"/>
    <w:p w14:paraId="420163C9" w14:textId="77777777" w:rsidR="0041633A" w:rsidRDefault="0041633A" w:rsidP="0041633A">
      <w:r>
        <w:rPr>
          <w:color w:val="000000"/>
        </w:rPr>
        <w:t>Грубо толкает Петю в спину и тот, стоящий на коленях, падает вперёд.</w:t>
      </w:r>
    </w:p>
    <w:p w14:paraId="4A5DFC26" w14:textId="77777777" w:rsidR="0041633A" w:rsidRDefault="0041633A" w:rsidP="0041633A"/>
    <w:p w14:paraId="129F0763" w14:textId="1140BC7A" w:rsidR="0041633A" w:rsidRDefault="0041633A" w:rsidP="0041633A">
      <w:r>
        <w:rPr>
          <w:b/>
          <w:color w:val="000000"/>
        </w:rPr>
        <w:t xml:space="preserve">7-14. НАТ. ЛЕС НОЧЬ 2. </w:t>
      </w:r>
      <w:r>
        <w:br/>
      </w:r>
      <w:r>
        <w:rPr>
          <w:b/>
          <w:color w:val="000000"/>
        </w:rPr>
        <w:t>БОКОВ, ВАНЯ</w:t>
      </w:r>
      <w:r w:rsidR="00BF256C">
        <w:rPr>
          <w:b/>
          <w:color w:val="000000"/>
        </w:rPr>
        <w:t>, милиционер 9, сотрудники милиции (14)</w:t>
      </w:r>
      <w:r>
        <w:rPr>
          <w:b/>
          <w:color w:val="000000"/>
        </w:rPr>
        <w:t xml:space="preserve"> (00:34)</w:t>
      </w:r>
      <w:r>
        <w:br/>
      </w:r>
    </w:p>
    <w:p w14:paraId="79EB22AC" w14:textId="77777777" w:rsidR="0041633A" w:rsidRDefault="0041633A" w:rsidP="0041633A">
      <w:r>
        <w:rPr>
          <w:color w:val="000000"/>
        </w:rPr>
        <w:t>Боков прочёсывает поляны с группой сотрудников. Сверяет маршрут со своими картами-схемами. Слышны голоса.</w:t>
      </w:r>
    </w:p>
    <w:p w14:paraId="4C9E2C26" w14:textId="77777777" w:rsidR="0041633A" w:rsidRDefault="0041633A" w:rsidP="0041633A">
      <w:pPr>
        <w:ind w:left="1441" w:right="2161"/>
      </w:pPr>
      <w:r>
        <w:rPr>
          <w:color w:val="000000"/>
        </w:rPr>
        <w:t>МИЛИЦИОНЕР 9</w:t>
      </w:r>
    </w:p>
    <w:p w14:paraId="6B109DD2" w14:textId="77777777" w:rsidR="0041633A" w:rsidRDefault="0041633A" w:rsidP="0041633A">
      <w:pPr>
        <w:ind w:left="1441" w:right="2161"/>
      </w:pPr>
      <w:r>
        <w:rPr>
          <w:color w:val="000000"/>
        </w:rPr>
        <w:t>Ваня! Ваня! Ау!</w:t>
      </w:r>
    </w:p>
    <w:p w14:paraId="77837054" w14:textId="77777777" w:rsidR="0041633A" w:rsidRDefault="0041633A" w:rsidP="0041633A">
      <w:pPr>
        <w:ind w:left="1441" w:right="2161"/>
      </w:pPr>
      <w:proofErr w:type="spellStart"/>
      <w:r>
        <w:rPr>
          <w:color w:val="000000"/>
        </w:rPr>
        <w:t>Аууу</w:t>
      </w:r>
      <w:proofErr w:type="spellEnd"/>
      <w:r>
        <w:rPr>
          <w:color w:val="000000"/>
        </w:rPr>
        <w:t>!</w:t>
      </w:r>
    </w:p>
    <w:p w14:paraId="08794E37" w14:textId="77777777" w:rsidR="0041633A" w:rsidRDefault="0041633A" w:rsidP="0041633A"/>
    <w:p w14:paraId="30BA45A9" w14:textId="77777777" w:rsidR="0041633A" w:rsidRDefault="0041633A" w:rsidP="0041633A">
      <w:r>
        <w:rPr>
          <w:color w:val="000000"/>
        </w:rPr>
        <w:t>Светят фонарями, залезают в кусты.</w:t>
      </w:r>
    </w:p>
    <w:p w14:paraId="750F2847" w14:textId="77777777" w:rsidR="0041633A" w:rsidRDefault="0041633A" w:rsidP="0041633A"/>
    <w:p w14:paraId="61891B5C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63EB8418" w14:textId="77777777" w:rsidR="0041633A" w:rsidRDefault="0041633A" w:rsidP="0041633A">
      <w:pPr>
        <w:ind w:left="1441" w:right="2161"/>
      </w:pPr>
      <w:r>
        <w:rPr>
          <w:color w:val="000000"/>
        </w:rPr>
        <w:t>Через 100 метров будет место первого убийства.</w:t>
      </w:r>
    </w:p>
    <w:p w14:paraId="5D37673B" w14:textId="77777777" w:rsidR="0041633A" w:rsidRDefault="0041633A" w:rsidP="0041633A"/>
    <w:p w14:paraId="31802C75" w14:textId="77777777" w:rsidR="0041633A" w:rsidRDefault="0041633A" w:rsidP="0041633A">
      <w:r>
        <w:rPr>
          <w:color w:val="000000"/>
        </w:rPr>
        <w:t>Внезапно в луче фонаря - Как будто ангел с крыльями упал. Боков бежит, светит, причудливые тени от крыльев кажутся нереальными. Подходит ближе, присматриваются. Это - Ваня Логов. У него разрезана спина и кости сломаны таким образом, что выглядят как крылья.</w:t>
      </w:r>
    </w:p>
    <w:p w14:paraId="1D365F2B" w14:textId="77777777" w:rsidR="0041633A" w:rsidRDefault="0041633A" w:rsidP="0041633A"/>
    <w:p w14:paraId="49EDC638" w14:textId="5719B277" w:rsidR="0041633A" w:rsidRDefault="0041633A" w:rsidP="0041633A">
      <w:r>
        <w:rPr>
          <w:b/>
          <w:color w:val="000000"/>
        </w:rPr>
        <w:t xml:space="preserve">7-15. ИНТ. ЗАЛ ПРЕСС-КОНФЕРЕНЦИЙ УТРО 3. </w:t>
      </w:r>
      <w:r>
        <w:br/>
      </w:r>
      <w:r>
        <w:rPr>
          <w:b/>
          <w:color w:val="000000"/>
        </w:rPr>
        <w:t>КОЗЫРЕВ, КОРРЕСПОНДЕНТ 1, КОРРЕСПОНДЕНТ 2, КОРРЕСПОНДЕНТКА</w:t>
      </w:r>
      <w:r w:rsidR="00BF256C">
        <w:rPr>
          <w:b/>
          <w:color w:val="000000"/>
        </w:rPr>
        <w:t>, журналисты (5), фотографы (5)</w:t>
      </w:r>
      <w:r>
        <w:rPr>
          <w:b/>
          <w:color w:val="000000"/>
        </w:rPr>
        <w:t xml:space="preserve"> (02:43)</w:t>
      </w:r>
      <w:r>
        <w:br/>
      </w:r>
    </w:p>
    <w:p w14:paraId="41DA24C4" w14:textId="77777777" w:rsidR="0041633A" w:rsidRDefault="0041633A" w:rsidP="0041633A">
      <w:r>
        <w:rPr>
          <w:color w:val="000000"/>
        </w:rPr>
        <w:t>Пресс-конференция. Большой зал. много журналистов. Входит Козырев. Он в прокурорской форме. Статный, уверенный. Держится чуть надменно.</w:t>
      </w:r>
    </w:p>
    <w:p w14:paraId="68C1458C" w14:textId="77777777" w:rsidR="0041633A" w:rsidRDefault="0041633A" w:rsidP="0041633A"/>
    <w:p w14:paraId="5995FD99" w14:textId="77777777" w:rsidR="0041633A" w:rsidRDefault="0041633A" w:rsidP="0041633A">
      <w:r>
        <w:rPr>
          <w:color w:val="000000"/>
        </w:rPr>
        <w:t>Очевидно, что он - главное действующее лицо: щелкают затворы фотоаппаратов, вспышки светят в лицо, он проходит и занимает место на сцене в центре стола. Подвигает к себе микрофон.</w:t>
      </w:r>
    </w:p>
    <w:p w14:paraId="6A2ECC71" w14:textId="77777777" w:rsidR="0041633A" w:rsidRDefault="0041633A" w:rsidP="0041633A"/>
    <w:p w14:paraId="2066008A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042F80C8" w14:textId="77777777" w:rsidR="0041633A" w:rsidRDefault="0041633A" w:rsidP="0041633A">
      <w:pPr>
        <w:ind w:left="1441" w:right="2161"/>
      </w:pPr>
      <w:r>
        <w:rPr>
          <w:color w:val="000000"/>
        </w:rPr>
        <w:lastRenderedPageBreak/>
        <w:t>Для тех, кто не знает ещё, Я - Валерий Козырев. Веду дело ГКЧП. И дело о гибели управделами ЦК КПСС вчерашнее, по которому мы все здесь собрались. Не могу сейчас ответить на вопрос, связаны ли эти дела. Пока основная версия - самоубийство.</w:t>
      </w:r>
    </w:p>
    <w:p w14:paraId="2D6C398C" w14:textId="77777777" w:rsidR="0041633A" w:rsidRDefault="0041633A" w:rsidP="0041633A">
      <w:pPr>
        <w:ind w:left="1441" w:right="2161"/>
      </w:pPr>
      <w:r>
        <w:rPr>
          <w:color w:val="000000"/>
        </w:rPr>
        <w:t>Но не исключаем, что в ходе расследования могут появится новые факты. Если ещё остались вопросы - пожалуйста.</w:t>
      </w:r>
    </w:p>
    <w:p w14:paraId="2BE86EE0" w14:textId="77777777" w:rsidR="0041633A" w:rsidRDefault="0041633A" w:rsidP="0041633A"/>
    <w:p w14:paraId="0EF25800" w14:textId="77777777" w:rsidR="0041633A" w:rsidRDefault="0041633A" w:rsidP="0041633A">
      <w:pPr>
        <w:ind w:left="3166"/>
      </w:pPr>
      <w:r>
        <w:rPr>
          <w:color w:val="000000"/>
        </w:rPr>
        <w:t>КОРРЕСПОНДЕНТКА</w:t>
      </w:r>
    </w:p>
    <w:p w14:paraId="0226BC90" w14:textId="77777777" w:rsidR="0041633A" w:rsidRDefault="0041633A" w:rsidP="0041633A">
      <w:pPr>
        <w:ind w:left="1441" w:right="2161"/>
      </w:pPr>
      <w:r>
        <w:rPr>
          <w:color w:val="000000"/>
        </w:rPr>
        <w:t>Как долго будет идти следствие по делу ГКЧП? Что там непонятного? налицо же государственный переворот с целью захвата власти. Почему дело не передают в суд?</w:t>
      </w:r>
    </w:p>
    <w:p w14:paraId="231C9B82" w14:textId="77777777" w:rsidR="0041633A" w:rsidRDefault="0041633A" w:rsidP="0041633A"/>
    <w:p w14:paraId="1B8690BD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146B6A38" w14:textId="77777777" w:rsidR="0041633A" w:rsidRDefault="0041633A" w:rsidP="0041633A">
      <w:pPr>
        <w:ind w:left="1441" w:right="2161"/>
      </w:pPr>
      <w:r>
        <w:rPr>
          <w:color w:val="000000"/>
        </w:rPr>
        <w:t>Вот сразу, видно, девушка, что вы здесь человек случайный. Я вас первый раз вижу. И повторю то, что уже не раз говорил вашим коллегам: следствию нужно время на выяснение всех подробностей, у нас нет права на ошибку в таком серьёзном вопросе. всему своё время. Закончим следствие - передадим в суд.</w:t>
      </w:r>
    </w:p>
    <w:p w14:paraId="77D6ABB9" w14:textId="77777777" w:rsidR="0041633A" w:rsidRDefault="0041633A" w:rsidP="0041633A">
      <w:pPr>
        <w:ind w:left="1441" w:right="2161"/>
      </w:pPr>
      <w:r>
        <w:rPr>
          <w:color w:val="000000"/>
        </w:rPr>
        <w:t>КОРРЕСПОНДЕНТ 1</w:t>
      </w:r>
    </w:p>
    <w:p w14:paraId="0186E00E" w14:textId="77777777" w:rsidR="0041633A" w:rsidRDefault="0041633A" w:rsidP="0041633A">
      <w:pPr>
        <w:ind w:left="1441" w:right="2161"/>
      </w:pPr>
      <w:r>
        <w:rPr>
          <w:color w:val="000000"/>
        </w:rPr>
        <w:t>А на дело Фишера вам плевать было? Это был не серьёзный вопрос? Конечно, там же не какие-то бонзы были, а просто убивали детей.</w:t>
      </w:r>
    </w:p>
    <w:p w14:paraId="2E4E38B4" w14:textId="77777777" w:rsidR="0041633A" w:rsidRDefault="0041633A" w:rsidP="0041633A">
      <w:pPr>
        <w:ind w:left="1441" w:right="2161"/>
      </w:pPr>
      <w:r>
        <w:rPr>
          <w:color w:val="000000"/>
        </w:rPr>
        <w:t>Вы первого попавшегося обвинили и дело закрыли и вон какую карьеру на этом сделали. И спите нормально, наверное, да? Ваш-то сыночек, небось, в безопасности.</w:t>
      </w:r>
    </w:p>
    <w:p w14:paraId="09E20D0A" w14:textId="77777777" w:rsidR="0041633A" w:rsidRDefault="0041633A" w:rsidP="0041633A"/>
    <w:p w14:paraId="401AE7BA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63389768" w14:textId="77777777" w:rsidR="0041633A" w:rsidRDefault="0041633A" w:rsidP="0041633A">
      <w:pPr>
        <w:ind w:left="1441" w:right="2161"/>
      </w:pPr>
      <w:r>
        <w:rPr>
          <w:color w:val="000000"/>
        </w:rPr>
        <w:t>Дело Фишера давно закрыто в связи со смертью подозреваемого. С тех пор, хочу вам заметить, убийств детей в районе не было! Ещё раз упомянете моего сына - плохо кончите. Ещё вопросы?</w:t>
      </w:r>
    </w:p>
    <w:p w14:paraId="0D156838" w14:textId="77777777" w:rsidR="0041633A" w:rsidRDefault="0041633A" w:rsidP="0041633A">
      <w:pPr>
        <w:ind w:left="1441" w:right="2161"/>
      </w:pPr>
      <w:r>
        <w:rPr>
          <w:color w:val="000000"/>
        </w:rPr>
        <w:t>КОРРЕСПОНДЕНТ 1</w:t>
      </w:r>
    </w:p>
    <w:p w14:paraId="094BF45A" w14:textId="77777777" w:rsidR="0041633A" w:rsidRDefault="0041633A" w:rsidP="0041633A">
      <w:pPr>
        <w:ind w:left="1441" w:right="2161"/>
      </w:pPr>
      <w:r>
        <w:rPr>
          <w:color w:val="000000"/>
        </w:rPr>
        <w:t>Да вы врёте опять. Я только что снимал сюжет в Горках. Там ребёнка разорвали как будто он ангел. Похож почерк на Фишера?</w:t>
      </w:r>
    </w:p>
    <w:p w14:paraId="41E9E987" w14:textId="77777777" w:rsidR="0041633A" w:rsidRDefault="0041633A" w:rsidP="0041633A"/>
    <w:p w14:paraId="45B0A8CC" w14:textId="77777777" w:rsidR="0041633A" w:rsidRDefault="0041633A" w:rsidP="0041633A">
      <w:r>
        <w:rPr>
          <w:color w:val="000000"/>
        </w:rPr>
        <w:t>Звучат ещё какие-то вопросы, но все они сливаются в гул в голове Козырева. Он смотрит в одну точку. Подвигает к себе микрофон.</w:t>
      </w:r>
    </w:p>
    <w:p w14:paraId="25488243" w14:textId="77777777" w:rsidR="0041633A" w:rsidRDefault="0041633A" w:rsidP="0041633A"/>
    <w:p w14:paraId="69BA0A3F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2127FEC9" w14:textId="77777777" w:rsidR="0041633A" w:rsidRDefault="0041633A" w:rsidP="0041633A">
      <w:pPr>
        <w:ind w:left="1441" w:right="2161"/>
      </w:pPr>
      <w:r>
        <w:rPr>
          <w:color w:val="000000"/>
        </w:rPr>
        <w:t>Фишер умер. Если кто-то убивает и похищает детей - будет создана следственная группа, преступления - расследованы, а преступник понесёт ответственность. Я к этому делу никакого отношения не имею. Я так понимаю, вопросов по основной теме пресс-конференции нет? Всем спасибо.</w:t>
      </w:r>
    </w:p>
    <w:p w14:paraId="16662E14" w14:textId="77777777" w:rsidR="0041633A" w:rsidRDefault="0041633A" w:rsidP="0041633A"/>
    <w:p w14:paraId="69026C8F" w14:textId="77777777" w:rsidR="0041633A" w:rsidRDefault="0041633A" w:rsidP="0041633A">
      <w:r>
        <w:rPr>
          <w:color w:val="000000"/>
        </w:rPr>
        <w:lastRenderedPageBreak/>
        <w:t>Журналисты пытаются задавать вопросы, но Козырев решительно идёт к выходу.</w:t>
      </w:r>
    </w:p>
    <w:p w14:paraId="1D0BAC1A" w14:textId="77777777" w:rsidR="0041633A" w:rsidRDefault="0041633A" w:rsidP="0041633A">
      <w:pPr>
        <w:ind w:left="1441" w:right="2161"/>
      </w:pPr>
      <w:r>
        <w:rPr>
          <w:color w:val="000000"/>
        </w:rPr>
        <w:t>КОРРЕСПОНДЕНТ 2</w:t>
      </w:r>
    </w:p>
    <w:p w14:paraId="63D6287A" w14:textId="77777777" w:rsidR="0041633A" w:rsidRDefault="0041633A" w:rsidP="0041633A">
      <w:pPr>
        <w:ind w:left="1441" w:right="2161"/>
      </w:pPr>
      <w:r>
        <w:rPr>
          <w:color w:val="000000"/>
        </w:rPr>
        <w:t>А правда, что все самоубийства по делу ГКЧП под действием гипноза совершаются? Их всех запрограммировали? Что вы про это думаете?</w:t>
      </w:r>
    </w:p>
    <w:p w14:paraId="29DBB1A7" w14:textId="77777777" w:rsidR="0041633A" w:rsidRDefault="0041633A" w:rsidP="0041633A"/>
    <w:p w14:paraId="6C3B2BA2" w14:textId="77777777" w:rsidR="0041633A" w:rsidRDefault="0041633A" w:rsidP="0041633A">
      <w:r>
        <w:rPr>
          <w:color w:val="000000"/>
        </w:rPr>
        <w:t>Козырев выходит и хлопает дверью.</w:t>
      </w:r>
    </w:p>
    <w:p w14:paraId="3505C922" w14:textId="77777777" w:rsidR="0041633A" w:rsidRDefault="0041633A" w:rsidP="0041633A"/>
    <w:p w14:paraId="3A01EAC1" w14:textId="77777777" w:rsidR="0041633A" w:rsidRDefault="0041633A" w:rsidP="0041633A">
      <w:r>
        <w:rPr>
          <w:b/>
          <w:color w:val="000000"/>
        </w:rPr>
        <w:t xml:space="preserve">7-16. ИНТ. МОРГ.ЛАБОРАТОРИЯ ДЕНЬ 3. </w:t>
      </w:r>
      <w:r>
        <w:br/>
      </w:r>
      <w:r>
        <w:rPr>
          <w:b/>
          <w:color w:val="000000"/>
        </w:rPr>
        <w:t>БОКОВ, КОЗЫРЕВ, ЭКСПЕРТ 3 (02:00)</w:t>
      </w:r>
      <w:r>
        <w:br/>
      </w:r>
    </w:p>
    <w:p w14:paraId="7697B9F0" w14:textId="77777777" w:rsidR="0041633A" w:rsidRDefault="0041633A" w:rsidP="0041633A">
      <w:r>
        <w:rPr>
          <w:color w:val="000000"/>
        </w:rPr>
        <w:t>Эксперт показывают Бокову фотографии крупных планов сломанных рёбер.</w:t>
      </w:r>
    </w:p>
    <w:p w14:paraId="35C5257F" w14:textId="77777777" w:rsidR="0041633A" w:rsidRDefault="0041633A" w:rsidP="0041633A">
      <w:pPr>
        <w:ind w:left="1441" w:right="2161"/>
      </w:pPr>
      <w:r>
        <w:rPr>
          <w:color w:val="000000"/>
        </w:rPr>
        <w:t>ЭКСПЕРТ 3</w:t>
      </w:r>
    </w:p>
    <w:p w14:paraId="673C55F9" w14:textId="77777777" w:rsidR="0041633A" w:rsidRDefault="0041633A" w:rsidP="0041633A">
      <w:pPr>
        <w:ind w:left="1441" w:right="2161"/>
      </w:pPr>
      <w:r>
        <w:rPr>
          <w:color w:val="000000"/>
        </w:rPr>
        <w:t>Какие-то ребра убийца сломал, какие-то отрезал, какие-то просто раскрошил.</w:t>
      </w:r>
    </w:p>
    <w:p w14:paraId="10BB0D53" w14:textId="77777777" w:rsidR="0041633A" w:rsidRDefault="0041633A" w:rsidP="0041633A"/>
    <w:p w14:paraId="72FAD0C9" w14:textId="77777777" w:rsidR="0041633A" w:rsidRDefault="0041633A" w:rsidP="0041633A">
      <w:r>
        <w:rPr>
          <w:color w:val="000000"/>
        </w:rPr>
        <w:t>Боков внимательно всматривается в одну из фотографий.</w:t>
      </w:r>
    </w:p>
    <w:p w14:paraId="1B28B299" w14:textId="77777777" w:rsidR="0041633A" w:rsidRDefault="0041633A" w:rsidP="0041633A"/>
    <w:p w14:paraId="03584990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6D0AD2B5" w14:textId="77777777" w:rsidR="0041633A" w:rsidRDefault="0041633A" w:rsidP="0041633A">
      <w:pPr>
        <w:ind w:left="1441" w:right="2161"/>
      </w:pPr>
      <w:r>
        <w:rPr>
          <w:color w:val="000000"/>
        </w:rPr>
        <w:t>А это что?</w:t>
      </w:r>
    </w:p>
    <w:p w14:paraId="534248D6" w14:textId="77777777" w:rsidR="0041633A" w:rsidRDefault="0041633A" w:rsidP="0041633A">
      <w:pPr>
        <w:ind w:left="1441" w:right="2161"/>
      </w:pPr>
      <w:r>
        <w:rPr>
          <w:color w:val="000000"/>
        </w:rPr>
        <w:t>ЭКСПЕРТ 3</w:t>
      </w:r>
    </w:p>
    <w:p w14:paraId="30F126EA" w14:textId="77777777" w:rsidR="0041633A" w:rsidRDefault="0041633A" w:rsidP="0041633A">
      <w:pPr>
        <w:ind w:left="1441" w:right="2161"/>
      </w:pPr>
      <w:r>
        <w:rPr>
          <w:color w:val="000000"/>
        </w:rPr>
        <w:t>Чёрт его знает.</w:t>
      </w:r>
    </w:p>
    <w:p w14:paraId="2E6EAB70" w14:textId="77777777" w:rsidR="0041633A" w:rsidRDefault="0041633A" w:rsidP="0041633A"/>
    <w:p w14:paraId="66B3A5A7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14E6D9D4" w14:textId="77777777" w:rsidR="0041633A" w:rsidRDefault="0041633A" w:rsidP="0041633A">
      <w:pPr>
        <w:ind w:left="1441" w:right="2161"/>
      </w:pPr>
      <w:r>
        <w:rPr>
          <w:color w:val="000000"/>
        </w:rPr>
        <w:t>Чёрт здесь — это ты. Это же кусок ножа, кончик. Вытаскивай его давай и внимательно изучай. Ты в институте, что ли, не учился?</w:t>
      </w:r>
    </w:p>
    <w:p w14:paraId="773F4B8A" w14:textId="77777777" w:rsidR="0041633A" w:rsidRDefault="0041633A" w:rsidP="0041633A"/>
    <w:p w14:paraId="5241EFCF" w14:textId="77777777" w:rsidR="0041633A" w:rsidRDefault="0041633A" w:rsidP="0041633A">
      <w:r>
        <w:rPr>
          <w:color w:val="000000"/>
        </w:rPr>
        <w:t>Входит Козырев.</w:t>
      </w:r>
    </w:p>
    <w:p w14:paraId="4699A9A5" w14:textId="77777777" w:rsidR="0041633A" w:rsidRDefault="0041633A" w:rsidP="0041633A"/>
    <w:p w14:paraId="100E09CB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059A64FA" w14:textId="77777777" w:rsidR="0041633A" w:rsidRDefault="0041633A" w:rsidP="0041633A">
      <w:pPr>
        <w:ind w:left="1441" w:right="2161"/>
      </w:pPr>
      <w:r>
        <w:rPr>
          <w:color w:val="000000"/>
        </w:rPr>
        <w:t>Ты куришь ещё?</w:t>
      </w:r>
    </w:p>
    <w:p w14:paraId="0F206F17" w14:textId="77777777" w:rsidR="0041633A" w:rsidRDefault="0041633A" w:rsidP="0041633A"/>
    <w:p w14:paraId="6A527588" w14:textId="77777777" w:rsidR="0041633A" w:rsidRDefault="0041633A" w:rsidP="0041633A">
      <w:r>
        <w:rPr>
          <w:color w:val="000000"/>
        </w:rPr>
        <w:t>Достаёт пачку сигарет, протягивает Бокову. Боков берёт сигарету, прикуривает.</w:t>
      </w:r>
    </w:p>
    <w:p w14:paraId="7873DABD" w14:textId="77777777" w:rsidR="0041633A" w:rsidRDefault="0041633A" w:rsidP="0041633A"/>
    <w:p w14:paraId="0F9B79ED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5AA136EA" w14:textId="77777777" w:rsidR="0041633A" w:rsidRDefault="0041633A" w:rsidP="0041633A">
      <w:pPr>
        <w:ind w:left="1441" w:right="2161"/>
      </w:pPr>
      <w:r>
        <w:rPr>
          <w:color w:val="000000"/>
        </w:rPr>
        <w:t xml:space="preserve">О! У партийцев </w:t>
      </w:r>
      <w:proofErr w:type="spellStart"/>
      <w:r>
        <w:rPr>
          <w:color w:val="000000"/>
        </w:rPr>
        <w:t>натырил</w:t>
      </w:r>
      <w:proofErr w:type="spellEnd"/>
      <w:r>
        <w:rPr>
          <w:color w:val="000000"/>
        </w:rPr>
        <w:t>? Импортные?</w:t>
      </w:r>
    </w:p>
    <w:p w14:paraId="75C48339" w14:textId="77777777" w:rsidR="0041633A" w:rsidRDefault="0041633A" w:rsidP="0041633A">
      <w:pPr>
        <w:ind w:left="1441" w:right="2161"/>
      </w:pPr>
      <w:r>
        <w:rPr>
          <w:color w:val="000000"/>
        </w:rPr>
        <w:t>ЭКСПЕРТ 3</w:t>
      </w:r>
    </w:p>
    <w:p w14:paraId="0EEB2835" w14:textId="77777777" w:rsidR="0041633A" w:rsidRDefault="0041633A" w:rsidP="0041633A">
      <w:pPr>
        <w:ind w:left="1441" w:right="2161"/>
      </w:pPr>
      <w:r>
        <w:rPr>
          <w:color w:val="000000"/>
        </w:rPr>
        <w:t>Извините, ещё важное. Мы сравнили отпечаток следа с поляны, на которой нашли тело со следами из старого дела. Отпечаток совпадает.</w:t>
      </w:r>
    </w:p>
    <w:p w14:paraId="6E722E87" w14:textId="77777777" w:rsidR="0041633A" w:rsidRDefault="0041633A" w:rsidP="0041633A"/>
    <w:p w14:paraId="2D6FD081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359EA83A" w14:textId="77777777" w:rsidR="0041633A" w:rsidRDefault="0041633A" w:rsidP="0041633A">
      <w:pPr>
        <w:ind w:left="1441" w:right="2161"/>
      </w:pPr>
      <w:r>
        <w:rPr>
          <w:color w:val="000000"/>
        </w:rPr>
        <w:t>Не могу поверить, что мы тогда ошиблись.</w:t>
      </w:r>
    </w:p>
    <w:p w14:paraId="22A877DD" w14:textId="77777777" w:rsidR="0041633A" w:rsidRDefault="0041633A" w:rsidP="0041633A"/>
    <w:p w14:paraId="340B1501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2831984A" w14:textId="77777777" w:rsidR="0041633A" w:rsidRDefault="0041633A" w:rsidP="0041633A">
      <w:pPr>
        <w:ind w:left="1441" w:right="2161"/>
      </w:pPr>
      <w:r>
        <w:rPr>
          <w:color w:val="000000"/>
        </w:rPr>
        <w:t>Никогда в этом не сомневался. ни на минуту. Не мог только поверить, что столько времени он сидел в засаде.</w:t>
      </w:r>
    </w:p>
    <w:p w14:paraId="11AC08F5" w14:textId="77777777" w:rsidR="0041633A" w:rsidRDefault="0041633A" w:rsidP="0041633A"/>
    <w:p w14:paraId="0FE049B7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2A78B97D" w14:textId="77777777" w:rsidR="0041633A" w:rsidRDefault="0041633A" w:rsidP="0041633A">
      <w:pPr>
        <w:ind w:left="1441" w:right="2161"/>
      </w:pPr>
      <w:r>
        <w:rPr>
          <w:color w:val="000000"/>
        </w:rPr>
        <w:t>А ты как тело так быстро нашёл?</w:t>
      </w:r>
    </w:p>
    <w:p w14:paraId="7470B93D" w14:textId="77777777" w:rsidR="0041633A" w:rsidRDefault="0041633A" w:rsidP="0041633A"/>
    <w:p w14:paraId="237F4848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6504B404" w14:textId="77777777" w:rsidR="0041633A" w:rsidRDefault="0041633A" w:rsidP="0041633A">
      <w:pPr>
        <w:ind w:left="1441" w:right="2161"/>
      </w:pPr>
      <w:r>
        <w:rPr>
          <w:color w:val="000000"/>
        </w:rPr>
        <w:t xml:space="preserve">Я перечитывал тетрадку твоего Сливко, там он пишет, </w:t>
      </w:r>
      <w:proofErr w:type="spellStart"/>
      <w:proofErr w:type="gramStart"/>
      <w:r>
        <w:rPr>
          <w:color w:val="000000"/>
        </w:rPr>
        <w:t>шо</w:t>
      </w:r>
      <w:proofErr w:type="spellEnd"/>
      <w:proofErr w:type="gramEnd"/>
      <w:r>
        <w:rPr>
          <w:color w:val="000000"/>
        </w:rPr>
        <w:t xml:space="preserve"> когда сын родился, то он решил завязать. И несколько лет держался. Но ходил всё время по местам, где убивал. И там “облегчался”, как он говорит. А потом увидел там мальчика - и всё. Сорвало просто башку у него.</w:t>
      </w:r>
    </w:p>
    <w:p w14:paraId="007AF0B2" w14:textId="77777777" w:rsidR="0041633A" w:rsidRDefault="0041633A" w:rsidP="0041633A"/>
    <w:p w14:paraId="07709E15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066D2EB3" w14:textId="77777777" w:rsidR="0041633A" w:rsidRDefault="0041633A" w:rsidP="0041633A">
      <w:pPr>
        <w:ind w:left="1441" w:right="2161"/>
      </w:pPr>
      <w:r>
        <w:rPr>
          <w:color w:val="000000"/>
        </w:rPr>
        <w:t>И ты нашёл труп возле первого места преступления?</w:t>
      </w:r>
    </w:p>
    <w:p w14:paraId="25A5484E" w14:textId="77777777" w:rsidR="0041633A" w:rsidRDefault="0041633A" w:rsidP="0041633A"/>
    <w:p w14:paraId="50D3AE2A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63CD70F0" w14:textId="77777777" w:rsidR="0041633A" w:rsidRDefault="0041633A" w:rsidP="0041633A">
      <w:pPr>
        <w:ind w:left="1441" w:right="2161"/>
      </w:pPr>
      <w:r>
        <w:rPr>
          <w:color w:val="000000"/>
        </w:rPr>
        <w:t>Да.</w:t>
      </w:r>
    </w:p>
    <w:p w14:paraId="5B728A17" w14:textId="77777777" w:rsidR="0041633A" w:rsidRDefault="0041633A" w:rsidP="0041633A"/>
    <w:p w14:paraId="54288B91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327F1324" w14:textId="77777777" w:rsidR="0041633A" w:rsidRDefault="0041633A" w:rsidP="0041633A">
      <w:pPr>
        <w:ind w:left="1441" w:right="2161"/>
      </w:pPr>
      <w:r>
        <w:rPr>
          <w:color w:val="000000"/>
        </w:rPr>
        <w:t>Что по уликам?</w:t>
      </w:r>
    </w:p>
    <w:p w14:paraId="500E2145" w14:textId="77777777" w:rsidR="0041633A" w:rsidRDefault="0041633A" w:rsidP="0041633A"/>
    <w:p w14:paraId="491F4210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4F362C2A" w14:textId="77777777" w:rsidR="0041633A" w:rsidRDefault="0041633A" w:rsidP="0041633A">
      <w:pPr>
        <w:ind w:left="1441" w:right="2161"/>
      </w:pPr>
      <w:r>
        <w:rPr>
          <w:color w:val="000000"/>
        </w:rPr>
        <w:t>А тебя ебёт? У тебя ж ГКЧП надо от ответственности спасать. А тут всего лишь дети.</w:t>
      </w:r>
    </w:p>
    <w:p w14:paraId="6C49249E" w14:textId="77777777" w:rsidR="0041633A" w:rsidRDefault="0041633A" w:rsidP="0041633A"/>
    <w:p w14:paraId="4D0EA7AD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46436F70" w14:textId="77777777" w:rsidR="0041633A" w:rsidRDefault="0041633A" w:rsidP="0041633A">
      <w:pPr>
        <w:ind w:left="1441" w:right="2161"/>
      </w:pPr>
      <w:r>
        <w:rPr>
          <w:color w:val="000000"/>
        </w:rPr>
        <w:t>Прекрати. Включи меня в группу. Я не спал всю ночь, совсем, Женя… какой там ГКЧП.</w:t>
      </w:r>
    </w:p>
    <w:p w14:paraId="2417027E" w14:textId="77777777" w:rsidR="0041633A" w:rsidRDefault="0041633A" w:rsidP="0041633A"/>
    <w:p w14:paraId="21C75758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776E8DF4" w14:textId="77777777" w:rsidR="0041633A" w:rsidRDefault="0041633A" w:rsidP="0041633A">
      <w:pPr>
        <w:ind w:left="1441" w:right="2161"/>
      </w:pPr>
      <w:r>
        <w:rPr>
          <w:color w:val="000000"/>
        </w:rPr>
        <w:t>А я 5 лет не сплю. Так что ты проиграл. Добровольскую может ещё позовём? Тоже очень полезный сотрудник.</w:t>
      </w:r>
    </w:p>
    <w:p w14:paraId="6748B250" w14:textId="77777777" w:rsidR="0041633A" w:rsidRDefault="0041633A" w:rsidP="0041633A"/>
    <w:p w14:paraId="6AED9DD2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38CC7DAC" w14:textId="77777777" w:rsidR="0041633A" w:rsidRDefault="0041633A" w:rsidP="0041633A">
      <w:pPr>
        <w:ind w:left="1441" w:right="2161"/>
      </w:pPr>
      <w:r>
        <w:rPr>
          <w:color w:val="000000"/>
        </w:rPr>
        <w:t>Она больше не сотрудник. И зря ты издеваешься. У неё реальные проблемы. Я даже к Белоусову её отправлял, говорит, на почве стресса у неё развился психоз.</w:t>
      </w:r>
    </w:p>
    <w:p w14:paraId="17FDF70B" w14:textId="77777777" w:rsidR="0041633A" w:rsidRDefault="0041633A" w:rsidP="0041633A"/>
    <w:p w14:paraId="04FB2662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31FC38B9" w14:textId="77777777" w:rsidR="0041633A" w:rsidRDefault="0041633A" w:rsidP="0041633A">
      <w:pPr>
        <w:ind w:left="1441" w:right="2161"/>
      </w:pPr>
      <w:r>
        <w:rPr>
          <w:color w:val="000000"/>
        </w:rPr>
        <w:t xml:space="preserve">Я не знал. Но видно </w:t>
      </w:r>
      <w:proofErr w:type="spellStart"/>
      <w:r>
        <w:rPr>
          <w:color w:val="000000"/>
        </w:rPr>
        <w:t>жеж</w:t>
      </w:r>
      <w:proofErr w:type="spellEnd"/>
      <w:r>
        <w:rPr>
          <w:color w:val="000000"/>
        </w:rPr>
        <w:t xml:space="preserve"> было, </w:t>
      </w:r>
      <w:proofErr w:type="spellStart"/>
      <w:r>
        <w:rPr>
          <w:color w:val="000000"/>
        </w:rPr>
        <w:t>шо</w:t>
      </w:r>
      <w:proofErr w:type="spellEnd"/>
      <w:r>
        <w:rPr>
          <w:color w:val="000000"/>
        </w:rPr>
        <w:t xml:space="preserve"> у неё мозги слабые.</w:t>
      </w:r>
    </w:p>
    <w:p w14:paraId="3418D0BF" w14:textId="77777777" w:rsidR="0041633A" w:rsidRDefault="0041633A" w:rsidP="0041633A"/>
    <w:p w14:paraId="370D0A6D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0A55C5AD" w14:textId="77777777" w:rsidR="0041633A" w:rsidRDefault="0041633A" w:rsidP="0041633A">
      <w:pPr>
        <w:ind w:left="1441" w:right="2161"/>
      </w:pPr>
      <w:r>
        <w:rPr>
          <w:color w:val="000000"/>
        </w:rPr>
        <w:t>Прекрати.</w:t>
      </w:r>
    </w:p>
    <w:p w14:paraId="178D3BAB" w14:textId="77777777" w:rsidR="0041633A" w:rsidRDefault="0041633A" w:rsidP="0041633A"/>
    <w:p w14:paraId="2036BCFB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6EFCA2F3" w14:textId="77777777" w:rsidR="0041633A" w:rsidRDefault="0041633A" w:rsidP="0041633A">
      <w:pPr>
        <w:ind w:left="1441" w:right="2161"/>
      </w:pPr>
      <w:r>
        <w:rPr>
          <w:color w:val="000000"/>
        </w:rPr>
        <w:t xml:space="preserve">А ты вот пришёл работать, ты понимаешь, </w:t>
      </w:r>
      <w:proofErr w:type="spellStart"/>
      <w:r>
        <w:rPr>
          <w:color w:val="000000"/>
        </w:rPr>
        <w:t>шо</w:t>
      </w:r>
      <w:proofErr w:type="spellEnd"/>
      <w:r>
        <w:rPr>
          <w:color w:val="000000"/>
        </w:rPr>
        <w:t xml:space="preserve"> я опять начальник твой буду? Ничего? Потерпишь?</w:t>
      </w:r>
    </w:p>
    <w:p w14:paraId="6D044633" w14:textId="77777777" w:rsidR="0041633A" w:rsidRDefault="0041633A" w:rsidP="0041633A"/>
    <w:p w14:paraId="58061188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7BDB63BF" w14:textId="77777777" w:rsidR="0041633A" w:rsidRDefault="0041633A" w:rsidP="0041633A">
      <w:pPr>
        <w:ind w:left="1441" w:right="2161"/>
      </w:pPr>
      <w:r>
        <w:rPr>
          <w:color w:val="000000"/>
        </w:rPr>
        <w:t>Какое-то время да.</w:t>
      </w:r>
    </w:p>
    <w:p w14:paraId="2A8E9252" w14:textId="77777777" w:rsidR="0041633A" w:rsidRDefault="0041633A" w:rsidP="0041633A"/>
    <w:p w14:paraId="3A90180D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44F77068" w14:textId="77777777" w:rsidR="0041633A" w:rsidRDefault="0041633A" w:rsidP="0041633A">
      <w:pPr>
        <w:ind w:left="1441" w:right="2161"/>
      </w:pPr>
      <w:r>
        <w:rPr>
          <w:color w:val="000000"/>
        </w:rPr>
        <w:t xml:space="preserve">Тогда поехали в Ванину школу, детей </w:t>
      </w:r>
      <w:proofErr w:type="spellStart"/>
      <w:r>
        <w:rPr>
          <w:color w:val="000000"/>
        </w:rPr>
        <w:t>подопрашиваем</w:t>
      </w:r>
      <w:proofErr w:type="spellEnd"/>
      <w:r>
        <w:rPr>
          <w:color w:val="000000"/>
        </w:rPr>
        <w:t>. Ты ж хорошо с ними ладишь, да?</w:t>
      </w:r>
    </w:p>
    <w:p w14:paraId="63A01CC5" w14:textId="77777777" w:rsidR="0041633A" w:rsidRDefault="0041633A" w:rsidP="0041633A"/>
    <w:p w14:paraId="107CAD5A" w14:textId="191DFCD4" w:rsidR="0041633A" w:rsidRDefault="0041633A" w:rsidP="0041633A">
      <w:r>
        <w:rPr>
          <w:b/>
          <w:color w:val="000000"/>
        </w:rPr>
        <w:t xml:space="preserve">7-17. НАТ. ШКОЛА </w:t>
      </w:r>
      <w:proofErr w:type="gramStart"/>
      <w:r>
        <w:rPr>
          <w:b/>
          <w:color w:val="000000"/>
        </w:rPr>
        <w:t>2.ШКОЛЬНЫЙ</w:t>
      </w:r>
      <w:proofErr w:type="gramEnd"/>
      <w:r>
        <w:rPr>
          <w:b/>
          <w:color w:val="000000"/>
        </w:rPr>
        <w:t xml:space="preserve"> ДВОР ДЕНЬ 3. </w:t>
      </w:r>
      <w:r>
        <w:br/>
      </w:r>
      <w:r>
        <w:rPr>
          <w:b/>
          <w:color w:val="000000"/>
        </w:rPr>
        <w:t>БОКОВ, КОЗЫРЕВ, ШКОЛЬНИК 1, ШКОЛЬНИК 2</w:t>
      </w:r>
      <w:r w:rsidR="00BF256C">
        <w:rPr>
          <w:b/>
          <w:color w:val="000000"/>
        </w:rPr>
        <w:t>, школьники (10)</w:t>
      </w:r>
      <w:r>
        <w:rPr>
          <w:b/>
          <w:color w:val="000000"/>
        </w:rPr>
        <w:t xml:space="preserve"> (00:30)</w:t>
      </w:r>
      <w:r>
        <w:br/>
      </w:r>
    </w:p>
    <w:p w14:paraId="1A130BDF" w14:textId="77777777" w:rsidR="0041633A" w:rsidRDefault="0041633A" w:rsidP="0041633A">
      <w:r>
        <w:rPr>
          <w:color w:val="000000"/>
        </w:rPr>
        <w:t>Боков и Козырев в окружении подростков.</w:t>
      </w:r>
    </w:p>
    <w:p w14:paraId="67BB2A00" w14:textId="77777777" w:rsidR="0041633A" w:rsidRDefault="0041633A" w:rsidP="0041633A">
      <w:pPr>
        <w:ind w:left="1441" w:right="2161"/>
      </w:pPr>
      <w:r>
        <w:rPr>
          <w:color w:val="000000"/>
        </w:rPr>
        <w:t>ШКОЛЬНИК 1</w:t>
      </w:r>
    </w:p>
    <w:p w14:paraId="1247207D" w14:textId="77777777" w:rsidR="0041633A" w:rsidRDefault="0041633A" w:rsidP="0041633A">
      <w:pPr>
        <w:ind w:left="1441" w:right="2161"/>
      </w:pPr>
      <w:r>
        <w:rPr>
          <w:color w:val="000000"/>
        </w:rPr>
        <w:t>А правда, что Ваню на куски разрезали?</w:t>
      </w:r>
    </w:p>
    <w:p w14:paraId="4DB610C2" w14:textId="77777777" w:rsidR="0041633A" w:rsidRDefault="0041633A" w:rsidP="0041633A"/>
    <w:p w14:paraId="5CADC8E7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12012B60" w14:textId="77777777" w:rsidR="0041633A" w:rsidRDefault="0041633A" w:rsidP="0041633A">
      <w:pPr>
        <w:ind w:left="1441" w:right="2161"/>
      </w:pPr>
      <w:r>
        <w:rPr>
          <w:color w:val="000000"/>
        </w:rPr>
        <w:t>Нет, не правда.</w:t>
      </w:r>
    </w:p>
    <w:p w14:paraId="51E9B31A" w14:textId="77777777" w:rsidR="0041633A" w:rsidRDefault="0041633A" w:rsidP="0041633A"/>
    <w:p w14:paraId="0D88D340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551CF9D1" w14:textId="77777777" w:rsidR="0041633A" w:rsidRDefault="0041633A" w:rsidP="0041633A">
      <w:pPr>
        <w:ind w:left="1441" w:right="2161"/>
      </w:pPr>
      <w:r>
        <w:rPr>
          <w:color w:val="000000"/>
        </w:rPr>
        <w:t>Но ты вспомнил очень хорошее слово - правда. Очень важное.</w:t>
      </w:r>
    </w:p>
    <w:p w14:paraId="53A8B046" w14:textId="77777777" w:rsidR="0041633A" w:rsidRDefault="0041633A" w:rsidP="0041633A"/>
    <w:p w14:paraId="097F561C" w14:textId="77777777" w:rsidR="0041633A" w:rsidRDefault="0041633A" w:rsidP="0041633A">
      <w:r>
        <w:rPr>
          <w:color w:val="000000"/>
        </w:rPr>
        <w:t>Мальчики смотрят на него как на идиота, хихикают.</w:t>
      </w:r>
    </w:p>
    <w:p w14:paraId="75171A21" w14:textId="77777777" w:rsidR="0041633A" w:rsidRDefault="0041633A" w:rsidP="0041633A"/>
    <w:p w14:paraId="12525967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7C3C902B" w14:textId="77777777" w:rsidR="0041633A" w:rsidRDefault="0041633A" w:rsidP="0041633A">
      <w:pPr>
        <w:ind w:left="1441" w:right="2161"/>
      </w:pPr>
      <w:r>
        <w:rPr>
          <w:color w:val="000000"/>
        </w:rPr>
        <w:t>Кто из вас с Ваней дружил?</w:t>
      </w:r>
    </w:p>
    <w:p w14:paraId="3A73B3F6" w14:textId="77777777" w:rsidR="0041633A" w:rsidRDefault="0041633A" w:rsidP="0041633A">
      <w:pPr>
        <w:ind w:left="1441" w:right="2161"/>
      </w:pPr>
      <w:r>
        <w:rPr>
          <w:color w:val="000000"/>
        </w:rPr>
        <w:t>ШКОЛЬНИК 2</w:t>
      </w:r>
    </w:p>
    <w:p w14:paraId="03CBC567" w14:textId="77777777" w:rsidR="0041633A" w:rsidRDefault="0041633A" w:rsidP="0041633A">
      <w:pPr>
        <w:ind w:left="1441" w:right="2161"/>
      </w:pPr>
      <w:r>
        <w:rPr>
          <w:color w:val="000000"/>
        </w:rPr>
        <w:t xml:space="preserve">Сашка с </w:t>
      </w:r>
      <w:proofErr w:type="spellStart"/>
      <w:r>
        <w:rPr>
          <w:color w:val="000000"/>
        </w:rPr>
        <w:t>Витьком</w:t>
      </w:r>
      <w:proofErr w:type="spellEnd"/>
      <w:r>
        <w:rPr>
          <w:color w:val="000000"/>
        </w:rPr>
        <w:t xml:space="preserve"> из 7 Б.</w:t>
      </w:r>
    </w:p>
    <w:p w14:paraId="3B60BC83" w14:textId="77777777" w:rsidR="0041633A" w:rsidRDefault="0041633A" w:rsidP="0041633A">
      <w:pPr>
        <w:ind w:left="1441" w:right="2161"/>
      </w:pPr>
      <w:r>
        <w:rPr>
          <w:color w:val="000000"/>
        </w:rPr>
        <w:t>ШКОЛЬНИК 1</w:t>
      </w:r>
    </w:p>
    <w:p w14:paraId="092CBAFF" w14:textId="77777777" w:rsidR="0041633A" w:rsidRDefault="0041633A" w:rsidP="0041633A">
      <w:pPr>
        <w:ind w:left="1441" w:right="2161"/>
      </w:pPr>
      <w:r>
        <w:rPr>
          <w:color w:val="000000"/>
        </w:rPr>
        <w:t>Петя ещё из А. Они всё время вместе гуляли.</w:t>
      </w:r>
    </w:p>
    <w:p w14:paraId="140E6E1B" w14:textId="77777777" w:rsidR="0041633A" w:rsidRDefault="0041633A" w:rsidP="0041633A"/>
    <w:p w14:paraId="08A2AE65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64090F16" w14:textId="77777777" w:rsidR="0041633A" w:rsidRDefault="0041633A" w:rsidP="0041633A">
      <w:pPr>
        <w:ind w:left="1441" w:right="2161"/>
      </w:pPr>
      <w:r>
        <w:rPr>
          <w:color w:val="000000"/>
        </w:rPr>
        <w:t>А где они обычно гуляли?</w:t>
      </w:r>
    </w:p>
    <w:p w14:paraId="4A94BA40" w14:textId="77777777" w:rsidR="0041633A" w:rsidRDefault="0041633A" w:rsidP="0041633A">
      <w:pPr>
        <w:ind w:left="1441" w:right="2161"/>
      </w:pPr>
      <w:r>
        <w:rPr>
          <w:color w:val="000000"/>
        </w:rPr>
        <w:t>ШКОЛЬНИК 1</w:t>
      </w:r>
    </w:p>
    <w:p w14:paraId="46B9FB5F" w14:textId="77777777" w:rsidR="0041633A" w:rsidRDefault="0041633A" w:rsidP="0041633A">
      <w:pPr>
        <w:ind w:left="1441" w:right="2161"/>
      </w:pPr>
      <w:r>
        <w:rPr>
          <w:color w:val="000000"/>
        </w:rPr>
        <w:t>Да тут… везде… не знаю.</w:t>
      </w:r>
    </w:p>
    <w:p w14:paraId="67ED4859" w14:textId="77777777" w:rsidR="0041633A" w:rsidRDefault="0041633A" w:rsidP="0041633A"/>
    <w:p w14:paraId="14FD5A32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5679FE2A" w14:textId="77777777" w:rsidR="0041633A" w:rsidRDefault="0041633A" w:rsidP="0041633A">
      <w:pPr>
        <w:ind w:left="1441" w:right="2161"/>
      </w:pPr>
      <w:r>
        <w:rPr>
          <w:color w:val="000000"/>
        </w:rPr>
        <w:t xml:space="preserve">А Саша с </w:t>
      </w:r>
      <w:proofErr w:type="spellStart"/>
      <w:r>
        <w:rPr>
          <w:color w:val="000000"/>
        </w:rPr>
        <w:t>Витьком</w:t>
      </w:r>
      <w:proofErr w:type="spellEnd"/>
      <w:r>
        <w:rPr>
          <w:color w:val="000000"/>
        </w:rPr>
        <w:t xml:space="preserve"> где сейчас?</w:t>
      </w:r>
    </w:p>
    <w:p w14:paraId="21186E79" w14:textId="77777777" w:rsidR="0041633A" w:rsidRDefault="0041633A" w:rsidP="0041633A">
      <w:pPr>
        <w:ind w:left="1441" w:right="2161"/>
      </w:pPr>
      <w:r>
        <w:rPr>
          <w:color w:val="000000"/>
        </w:rPr>
        <w:t>ШКОЛЬНИК 1</w:t>
      </w:r>
    </w:p>
    <w:p w14:paraId="4152C9EF" w14:textId="77777777" w:rsidR="0041633A" w:rsidRDefault="0041633A" w:rsidP="0041633A">
      <w:pPr>
        <w:ind w:left="1441" w:right="2161"/>
      </w:pPr>
      <w:r>
        <w:rPr>
          <w:color w:val="000000"/>
        </w:rPr>
        <w:t xml:space="preserve">Не знаю, я не видел их </w:t>
      </w:r>
      <w:proofErr w:type="spellStart"/>
      <w:r>
        <w:rPr>
          <w:color w:val="000000"/>
        </w:rPr>
        <w:t>ваще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сёдня</w:t>
      </w:r>
      <w:proofErr w:type="spellEnd"/>
      <w:r>
        <w:rPr>
          <w:color w:val="000000"/>
        </w:rPr>
        <w:t>.</w:t>
      </w:r>
    </w:p>
    <w:p w14:paraId="2019B596" w14:textId="77777777" w:rsidR="0041633A" w:rsidRDefault="0041633A" w:rsidP="0041633A"/>
    <w:p w14:paraId="1557F437" w14:textId="4E6DF268" w:rsidR="0041633A" w:rsidRDefault="0041633A" w:rsidP="0041633A">
      <w:r>
        <w:rPr>
          <w:b/>
          <w:color w:val="000000"/>
        </w:rPr>
        <w:t xml:space="preserve">7-18. ИНТ. ШКОЛА </w:t>
      </w:r>
      <w:proofErr w:type="gramStart"/>
      <w:r>
        <w:rPr>
          <w:b/>
          <w:color w:val="000000"/>
        </w:rPr>
        <w:t>2.КАНЦЕЛЯРИЯ</w:t>
      </w:r>
      <w:proofErr w:type="gramEnd"/>
      <w:r>
        <w:rPr>
          <w:b/>
          <w:color w:val="000000"/>
        </w:rPr>
        <w:t xml:space="preserve"> ДЕНЬ 3. </w:t>
      </w:r>
      <w:r>
        <w:br/>
      </w:r>
      <w:r>
        <w:rPr>
          <w:b/>
          <w:color w:val="000000"/>
        </w:rPr>
        <w:t>БОКОВ, КОЗЫРЕВ, ДИРЕКТОР ШКОЛЫ 2</w:t>
      </w:r>
      <w:r w:rsidR="00BF256C">
        <w:rPr>
          <w:b/>
          <w:color w:val="000000"/>
        </w:rPr>
        <w:t>, учительница</w:t>
      </w:r>
      <w:r>
        <w:rPr>
          <w:b/>
          <w:color w:val="000000"/>
        </w:rPr>
        <w:t xml:space="preserve"> (01:00)</w:t>
      </w:r>
      <w:r>
        <w:br/>
      </w:r>
    </w:p>
    <w:p w14:paraId="6A40A8B6" w14:textId="77777777" w:rsidR="0041633A" w:rsidRDefault="0041633A" w:rsidP="0041633A">
      <w:r>
        <w:rPr>
          <w:color w:val="000000"/>
        </w:rPr>
        <w:t>Боков и Козырев напротив ДИРЕКТОРА ШКОЛЫ.</w:t>
      </w:r>
    </w:p>
    <w:p w14:paraId="4D9539F0" w14:textId="77777777" w:rsidR="0041633A" w:rsidRDefault="0041633A" w:rsidP="0041633A"/>
    <w:p w14:paraId="70DC94A3" w14:textId="77777777" w:rsidR="0041633A" w:rsidRDefault="0041633A" w:rsidP="0041633A">
      <w:pPr>
        <w:ind w:left="3166"/>
      </w:pPr>
      <w:r>
        <w:rPr>
          <w:color w:val="000000"/>
        </w:rPr>
        <w:t>ДИРЕКТОР ШКОЛЫ</w:t>
      </w:r>
    </w:p>
    <w:p w14:paraId="593F12FF" w14:textId="77777777" w:rsidR="0041633A" w:rsidRDefault="0041633A" w:rsidP="0041633A">
      <w:pPr>
        <w:ind w:left="1441" w:right="2161"/>
      </w:pPr>
      <w:r>
        <w:rPr>
          <w:color w:val="000000"/>
        </w:rPr>
        <w:t>Витя, Саша и Петя - хорошие ребята. Но, так скажем, из неблагополучных семей. Родители ими не занимаются. Учатся они ниже среднего, но, понимаете, это же подростки. За ними надо следить!</w:t>
      </w:r>
    </w:p>
    <w:p w14:paraId="63C89C1F" w14:textId="77777777" w:rsidR="0041633A" w:rsidRDefault="0041633A" w:rsidP="0041633A"/>
    <w:p w14:paraId="221A4926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65750241" w14:textId="77777777" w:rsidR="0041633A" w:rsidRDefault="0041633A" w:rsidP="0041633A">
      <w:pPr>
        <w:ind w:left="1441" w:right="2161"/>
      </w:pPr>
      <w:r>
        <w:rPr>
          <w:color w:val="000000"/>
        </w:rPr>
        <w:t>А Ваня?</w:t>
      </w:r>
    </w:p>
    <w:p w14:paraId="54E47471" w14:textId="77777777" w:rsidR="0041633A" w:rsidRDefault="0041633A" w:rsidP="0041633A"/>
    <w:p w14:paraId="5B54046A" w14:textId="77777777" w:rsidR="0041633A" w:rsidRDefault="0041633A" w:rsidP="0041633A">
      <w:pPr>
        <w:ind w:left="3166"/>
      </w:pPr>
      <w:r>
        <w:rPr>
          <w:color w:val="000000"/>
        </w:rPr>
        <w:t>ДИРЕКТОР ШКОЛЫ</w:t>
      </w:r>
    </w:p>
    <w:p w14:paraId="413A4FE4" w14:textId="77777777" w:rsidR="0041633A" w:rsidRDefault="0041633A" w:rsidP="0041633A">
      <w:pPr>
        <w:ind w:left="1441" w:right="2161"/>
      </w:pPr>
      <w:r>
        <w:rPr>
          <w:color w:val="000000"/>
        </w:rPr>
        <w:t xml:space="preserve">А Ваня из хорошей полной семьи. Папа у него не родной, отчим, мама как замуж вышла снова - так Ванечка как будто всё назло ей начал делать. Она всё </w:t>
      </w:r>
      <w:r>
        <w:rPr>
          <w:color w:val="000000"/>
        </w:rPr>
        <w:lastRenderedPageBreak/>
        <w:t>время ко мне приходит, советуется, как ей лучше поступить, что сказать. А Ваня вот с этими ребятами связался… курить начал. А ведь он младше их.</w:t>
      </w:r>
    </w:p>
    <w:p w14:paraId="7517C18E" w14:textId="77777777" w:rsidR="0041633A" w:rsidRDefault="0041633A" w:rsidP="0041633A"/>
    <w:p w14:paraId="2B695BB9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03F09ADB" w14:textId="77777777" w:rsidR="0041633A" w:rsidRDefault="0041633A" w:rsidP="0041633A">
      <w:pPr>
        <w:ind w:left="1441" w:right="2161"/>
      </w:pPr>
      <w:r>
        <w:rPr>
          <w:color w:val="000000"/>
        </w:rPr>
        <w:t>Что-то не торопятся они в кабинет директора. Вы бы с ними построже, я, когда в школе учился, если директор вызывал - пулей мчали!</w:t>
      </w:r>
    </w:p>
    <w:p w14:paraId="40718472" w14:textId="77777777" w:rsidR="0041633A" w:rsidRDefault="0041633A" w:rsidP="0041633A"/>
    <w:p w14:paraId="5DF2EECA" w14:textId="77777777" w:rsidR="0041633A" w:rsidRDefault="0041633A" w:rsidP="0041633A">
      <w:r>
        <w:rPr>
          <w:color w:val="000000"/>
        </w:rPr>
        <w:t>Заходит УЧИТЕЛЬНИЦА 2.</w:t>
      </w:r>
    </w:p>
    <w:p w14:paraId="4BBFB25E" w14:textId="77777777" w:rsidR="0041633A" w:rsidRDefault="0041633A" w:rsidP="0041633A">
      <w:pPr>
        <w:ind w:left="1441" w:right="2161"/>
      </w:pPr>
      <w:r>
        <w:rPr>
          <w:color w:val="000000"/>
        </w:rPr>
        <w:t>УЧИТЕЛЬНИЦА 2</w:t>
      </w:r>
    </w:p>
    <w:p w14:paraId="142AAB13" w14:textId="77777777" w:rsidR="0041633A" w:rsidRDefault="0041633A" w:rsidP="0041633A">
      <w:pPr>
        <w:ind w:left="1441" w:right="2161"/>
      </w:pPr>
      <w:r>
        <w:rPr>
          <w:color w:val="000000"/>
        </w:rPr>
        <w:t>Извините, Надежда Петровна, никого из мальчиков этих сегодня в школе нет. И вчера не было.</w:t>
      </w:r>
    </w:p>
    <w:p w14:paraId="43F1B319" w14:textId="77777777" w:rsidR="0041633A" w:rsidRDefault="0041633A" w:rsidP="0041633A"/>
    <w:p w14:paraId="2A708C97" w14:textId="0366C203" w:rsidR="0041633A" w:rsidRDefault="0041633A" w:rsidP="0041633A">
      <w:r>
        <w:rPr>
          <w:b/>
          <w:color w:val="000000"/>
        </w:rPr>
        <w:t xml:space="preserve">7-19. НАТ. МГУ.ЖУРФАК ДЕНЬ 3. </w:t>
      </w:r>
      <w:r>
        <w:br/>
      </w:r>
      <w:r>
        <w:rPr>
          <w:b/>
          <w:color w:val="000000"/>
        </w:rPr>
        <w:t>ДОБРОВОЛЬСКАЯ, ИГОРЬ, МАЛЬЦЕВ</w:t>
      </w:r>
      <w:r w:rsidR="00BF256C">
        <w:rPr>
          <w:b/>
          <w:color w:val="000000"/>
        </w:rPr>
        <w:t>, студентки (10), студенты (5</w:t>
      </w:r>
      <w:proofErr w:type="gramStart"/>
      <w:r w:rsidR="00BF256C">
        <w:rPr>
          <w:b/>
          <w:color w:val="000000"/>
        </w:rPr>
        <w:t xml:space="preserve">) </w:t>
      </w:r>
      <w:r>
        <w:rPr>
          <w:b/>
          <w:color w:val="000000"/>
        </w:rPr>
        <w:t xml:space="preserve"> (</w:t>
      </w:r>
      <w:proofErr w:type="gramEnd"/>
      <w:r>
        <w:rPr>
          <w:b/>
          <w:color w:val="000000"/>
        </w:rPr>
        <w:t>01:50)</w:t>
      </w:r>
      <w:r>
        <w:br/>
      </w:r>
    </w:p>
    <w:p w14:paraId="3ACE53C6" w14:textId="77777777" w:rsidR="0041633A" w:rsidRDefault="0041633A" w:rsidP="0041633A">
      <w:r>
        <w:rPr>
          <w:color w:val="000000"/>
        </w:rPr>
        <w:t>Добровольская топчется на входе. Рассматривает студентов. Выглядит немного безумной. Студенты косятся на неё с лёгким презрением. Наконец из дверей выходит мальчик Игорь. Теперь он уже не мальчик, а вполне себе молодой человек. Он выходит один, без компании. И быстрым шагом двигается к ступенькам. Добровольская буквально выскакивает ему навстречу.</w:t>
      </w:r>
    </w:p>
    <w:p w14:paraId="1870A162" w14:textId="77777777" w:rsidR="0041633A" w:rsidRDefault="0041633A" w:rsidP="0041633A"/>
    <w:p w14:paraId="33EBE6E6" w14:textId="77777777" w:rsidR="0041633A" w:rsidRDefault="0041633A" w:rsidP="0041633A">
      <w:pPr>
        <w:ind w:left="3166"/>
      </w:pPr>
      <w:r>
        <w:rPr>
          <w:color w:val="000000"/>
        </w:rPr>
        <w:t>ДОБРОВОЛЬСКАЯ</w:t>
      </w:r>
    </w:p>
    <w:p w14:paraId="7C05C52A" w14:textId="77777777" w:rsidR="0041633A" w:rsidRDefault="0041633A" w:rsidP="0041633A">
      <w:pPr>
        <w:ind w:left="1441" w:right="2161"/>
      </w:pPr>
      <w:r>
        <w:rPr>
          <w:color w:val="000000"/>
        </w:rPr>
        <w:t>Привет, Игорь. Я тут мимо проходила. Вот карамелек тебе сделала.</w:t>
      </w:r>
    </w:p>
    <w:p w14:paraId="0469E4A2" w14:textId="77777777" w:rsidR="0041633A" w:rsidRDefault="0041633A" w:rsidP="0041633A"/>
    <w:p w14:paraId="6D74BE71" w14:textId="77777777" w:rsidR="0041633A" w:rsidRDefault="0041633A" w:rsidP="0041633A">
      <w:r>
        <w:rPr>
          <w:color w:val="000000"/>
        </w:rPr>
        <w:t>Вытаскивает из кармана пакет, разворачивает. Студентки посматривают на странную парочку, хихикают. Игорь берёт одну конфету.</w:t>
      </w:r>
    </w:p>
    <w:p w14:paraId="32BAD99B" w14:textId="77777777" w:rsidR="0041633A" w:rsidRDefault="0041633A" w:rsidP="0041633A"/>
    <w:p w14:paraId="453AE028" w14:textId="77777777" w:rsidR="0041633A" w:rsidRDefault="0041633A" w:rsidP="0041633A">
      <w:pPr>
        <w:ind w:left="3166"/>
      </w:pPr>
      <w:r>
        <w:rPr>
          <w:color w:val="000000"/>
        </w:rPr>
        <w:t>ИГОРЬ</w:t>
      </w:r>
    </w:p>
    <w:p w14:paraId="7EB637FE" w14:textId="77777777" w:rsidR="0041633A" w:rsidRDefault="0041633A" w:rsidP="0041633A">
      <w:pPr>
        <w:ind w:left="1441" w:right="2161"/>
      </w:pPr>
      <w:r>
        <w:rPr>
          <w:color w:val="000000"/>
        </w:rPr>
        <w:t>Спасибо. Но мне нечего вам сказать. Я по-прежнему ничего не помню, что там произошло.</w:t>
      </w:r>
    </w:p>
    <w:p w14:paraId="2F8F06D5" w14:textId="77777777" w:rsidR="0041633A" w:rsidRDefault="0041633A" w:rsidP="0041633A"/>
    <w:p w14:paraId="1D05E116" w14:textId="77777777" w:rsidR="0041633A" w:rsidRDefault="0041633A" w:rsidP="0041633A">
      <w:pPr>
        <w:ind w:left="3166"/>
      </w:pPr>
      <w:r>
        <w:rPr>
          <w:color w:val="000000"/>
        </w:rPr>
        <w:t>ДОБРОВОЛЬСКАЯ</w:t>
      </w:r>
    </w:p>
    <w:p w14:paraId="0598DC51" w14:textId="77777777" w:rsidR="0041633A" w:rsidRDefault="0041633A" w:rsidP="0041633A">
      <w:pPr>
        <w:ind w:left="1441" w:right="2161"/>
      </w:pPr>
      <w:r>
        <w:rPr>
          <w:color w:val="000000"/>
        </w:rPr>
        <w:t>Ну говорят, если туда поехать и восстановить, как все было, ты можешь вспомнить. Может поедем, а?</w:t>
      </w:r>
    </w:p>
    <w:p w14:paraId="5448C24D" w14:textId="77777777" w:rsidR="0041633A" w:rsidRDefault="0041633A" w:rsidP="0041633A"/>
    <w:p w14:paraId="0652EAA1" w14:textId="77777777" w:rsidR="0041633A" w:rsidRDefault="0041633A" w:rsidP="0041633A">
      <w:r>
        <w:rPr>
          <w:color w:val="000000"/>
        </w:rPr>
        <w:t>На обочине дороги возле университета срабатывает сигнализация на стареньких Жигулях. От них бегом бежит Мальцев, тоже постаревший, поднимается по лестнице, издалека начиная кричать.</w:t>
      </w:r>
    </w:p>
    <w:p w14:paraId="35FFD01F" w14:textId="77777777" w:rsidR="0041633A" w:rsidRDefault="0041633A" w:rsidP="0041633A"/>
    <w:p w14:paraId="31E0007E" w14:textId="77777777" w:rsidR="0041633A" w:rsidRDefault="0041633A" w:rsidP="0041633A">
      <w:pPr>
        <w:ind w:left="3166"/>
      </w:pPr>
      <w:r>
        <w:rPr>
          <w:color w:val="000000"/>
        </w:rPr>
        <w:t>МАЛЬЦЕВ</w:t>
      </w:r>
    </w:p>
    <w:p w14:paraId="797FA355" w14:textId="77777777" w:rsidR="0041633A" w:rsidRDefault="0041633A" w:rsidP="0041633A">
      <w:pPr>
        <w:ind w:left="1441" w:right="2161"/>
      </w:pPr>
      <w:r>
        <w:rPr>
          <w:color w:val="000000"/>
        </w:rPr>
        <w:t>Игорь, не разговаривай с ней. Совсем.</w:t>
      </w:r>
    </w:p>
    <w:p w14:paraId="30A9F19C" w14:textId="77777777" w:rsidR="0041633A" w:rsidRDefault="0041633A" w:rsidP="0041633A"/>
    <w:p w14:paraId="02A6BFB9" w14:textId="77777777" w:rsidR="0041633A" w:rsidRDefault="0041633A" w:rsidP="0041633A">
      <w:r>
        <w:rPr>
          <w:color w:val="000000"/>
        </w:rPr>
        <w:t>Добровольская умоляюще смотрит на Игоря.</w:t>
      </w:r>
    </w:p>
    <w:p w14:paraId="5215CBB6" w14:textId="77777777" w:rsidR="0041633A" w:rsidRDefault="0041633A" w:rsidP="0041633A"/>
    <w:p w14:paraId="2934E51B" w14:textId="77777777" w:rsidR="0041633A" w:rsidRDefault="0041633A" w:rsidP="0041633A">
      <w:pPr>
        <w:ind w:left="3166"/>
      </w:pPr>
      <w:r>
        <w:rPr>
          <w:color w:val="000000"/>
        </w:rPr>
        <w:t>ДОБРОВОЛЬСКАЯ</w:t>
      </w:r>
    </w:p>
    <w:p w14:paraId="6D45FB12" w14:textId="77777777" w:rsidR="0041633A" w:rsidRDefault="0041633A" w:rsidP="0041633A">
      <w:pPr>
        <w:ind w:left="1441" w:right="2161"/>
      </w:pPr>
      <w:r>
        <w:rPr>
          <w:color w:val="000000"/>
        </w:rPr>
        <w:t>Да пойми, Игорь, в твоей голове - разгадка.</w:t>
      </w:r>
    </w:p>
    <w:p w14:paraId="30BDDF92" w14:textId="77777777" w:rsidR="0041633A" w:rsidRDefault="0041633A" w:rsidP="0041633A">
      <w:pPr>
        <w:ind w:left="1441" w:right="2161"/>
      </w:pPr>
      <w:r>
        <w:rPr>
          <w:color w:val="000000"/>
        </w:rPr>
        <w:t xml:space="preserve">Она спрятана сейчас, с тобой случилось что-то настолько ужасное, что мозг заблокировал эти воспоминания. Но очень важно их достать. Говорят, </w:t>
      </w:r>
      <w:r>
        <w:rPr>
          <w:color w:val="000000"/>
        </w:rPr>
        <w:lastRenderedPageBreak/>
        <w:t>Фишер вернулся. И только ты один можешь его остановить.</w:t>
      </w:r>
    </w:p>
    <w:p w14:paraId="7F36AB98" w14:textId="77777777" w:rsidR="0041633A" w:rsidRDefault="0041633A" w:rsidP="0041633A"/>
    <w:p w14:paraId="6F61D1F7" w14:textId="77777777" w:rsidR="0041633A" w:rsidRDefault="0041633A" w:rsidP="0041633A">
      <w:r>
        <w:rPr>
          <w:color w:val="000000"/>
        </w:rPr>
        <w:t>Мальцев как коршун врывается между ней и юношей.</w:t>
      </w:r>
    </w:p>
    <w:p w14:paraId="16C0D25D" w14:textId="77777777" w:rsidR="0041633A" w:rsidRDefault="0041633A" w:rsidP="0041633A"/>
    <w:p w14:paraId="7E530755" w14:textId="77777777" w:rsidR="0041633A" w:rsidRDefault="0041633A" w:rsidP="0041633A">
      <w:pPr>
        <w:ind w:left="3166"/>
      </w:pPr>
      <w:r>
        <w:rPr>
          <w:color w:val="000000"/>
        </w:rPr>
        <w:t>МАЛЬЦЕВ</w:t>
      </w:r>
    </w:p>
    <w:p w14:paraId="524D4801" w14:textId="77777777" w:rsidR="0041633A" w:rsidRDefault="0041633A" w:rsidP="0041633A">
      <w:pPr>
        <w:ind w:left="1441" w:right="2161"/>
      </w:pPr>
      <w:r>
        <w:rPr>
          <w:color w:val="000000"/>
        </w:rPr>
        <w:t>Американский суд бы уже выдал давно запрет на приближение. А тут у нас каждый сам себе суд. Оставьте нас в покое.</w:t>
      </w:r>
    </w:p>
    <w:p w14:paraId="79D03F94" w14:textId="77777777" w:rsidR="0041633A" w:rsidRDefault="0041633A" w:rsidP="0041633A">
      <w:pPr>
        <w:ind w:left="1441" w:right="2161"/>
      </w:pPr>
      <w:r>
        <w:rPr>
          <w:color w:val="000000"/>
        </w:rPr>
        <w:t>Вы сумасшедшая. Противно смотреть. Я из-за вас вынужден Игоря везде сопровождать. И я буду это делать. Потому что вы уже мне кажетесь опасной.</w:t>
      </w:r>
    </w:p>
    <w:p w14:paraId="4523FC36" w14:textId="77777777" w:rsidR="0041633A" w:rsidRDefault="0041633A" w:rsidP="0041633A"/>
    <w:p w14:paraId="108F8FBE" w14:textId="77777777" w:rsidR="0041633A" w:rsidRDefault="0041633A" w:rsidP="0041633A">
      <w:r>
        <w:rPr>
          <w:color w:val="000000"/>
        </w:rPr>
        <w:t>Показывает ладонь со шрамом ожога.</w:t>
      </w:r>
    </w:p>
    <w:p w14:paraId="6E8A239E" w14:textId="77777777" w:rsidR="0041633A" w:rsidRDefault="0041633A" w:rsidP="0041633A"/>
    <w:p w14:paraId="44855C0F" w14:textId="77777777" w:rsidR="0041633A" w:rsidRDefault="0041633A" w:rsidP="0041633A">
      <w:pPr>
        <w:ind w:left="3166"/>
      </w:pPr>
      <w:r>
        <w:rPr>
          <w:color w:val="000000"/>
        </w:rPr>
        <w:t>МАЛЬЦЕВ</w:t>
      </w:r>
    </w:p>
    <w:p w14:paraId="4B29886F" w14:textId="77777777" w:rsidR="0041633A" w:rsidRDefault="0041633A" w:rsidP="0041633A">
      <w:pPr>
        <w:ind w:left="1441" w:right="2161"/>
      </w:pPr>
      <w:r>
        <w:rPr>
          <w:color w:val="000000"/>
        </w:rPr>
        <w:t>Я не хочу, чтоб вы ещё и сына моего покалечили! Или отравили! А вы в этом деле не новичок!</w:t>
      </w:r>
    </w:p>
    <w:p w14:paraId="1363F420" w14:textId="77777777" w:rsidR="0041633A" w:rsidRDefault="0041633A" w:rsidP="0041633A"/>
    <w:p w14:paraId="7C993561" w14:textId="77777777" w:rsidR="0041633A" w:rsidRDefault="0041633A" w:rsidP="0041633A">
      <w:r>
        <w:rPr>
          <w:color w:val="000000"/>
        </w:rPr>
        <w:t>Вырывает у Игоря карамельку, которую он взял у Добровольской, бросает в Добровольскую и буквально тащит Игоря вниз по лестнице.</w:t>
      </w:r>
    </w:p>
    <w:p w14:paraId="1CA1CE90" w14:textId="77777777" w:rsidR="0041633A" w:rsidRDefault="0041633A" w:rsidP="0041633A"/>
    <w:p w14:paraId="067E3BC3" w14:textId="77777777" w:rsidR="0041633A" w:rsidRDefault="0041633A" w:rsidP="0041633A">
      <w:r>
        <w:rPr>
          <w:b/>
          <w:color w:val="000000"/>
        </w:rPr>
        <w:t xml:space="preserve">7-20. ИНТ. КВАРТИРА ПЕТИ.ЛЕСТНИЧНАЯ ПЛОЩАДКА ДЕНЬ 3. </w:t>
      </w:r>
      <w:r>
        <w:br/>
      </w:r>
      <w:r>
        <w:rPr>
          <w:b/>
          <w:color w:val="000000"/>
        </w:rPr>
        <w:t>БОКОВ, МАМА ПЕТИ (00:45)</w:t>
      </w:r>
      <w:r>
        <w:br/>
      </w:r>
    </w:p>
    <w:p w14:paraId="33C76C53" w14:textId="77777777" w:rsidR="0041633A" w:rsidRDefault="0041633A" w:rsidP="0041633A">
      <w:r>
        <w:rPr>
          <w:color w:val="000000"/>
        </w:rPr>
        <w:t>Боков звонит в квартиру. Никто не открывает. Боков стучит.</w:t>
      </w:r>
    </w:p>
    <w:p w14:paraId="049386BF" w14:textId="77777777" w:rsidR="0041633A" w:rsidRDefault="0041633A" w:rsidP="0041633A"/>
    <w:p w14:paraId="2AA4F1A7" w14:textId="77777777" w:rsidR="0041633A" w:rsidRDefault="0041633A" w:rsidP="0041633A">
      <w:pPr>
        <w:ind w:left="3166"/>
      </w:pPr>
      <w:r>
        <w:rPr>
          <w:color w:val="000000"/>
        </w:rPr>
        <w:t>МАМА ПЕТИ (ЗК)</w:t>
      </w:r>
    </w:p>
    <w:p w14:paraId="14D76A37" w14:textId="77777777" w:rsidR="0041633A" w:rsidRDefault="0041633A" w:rsidP="0041633A">
      <w:pPr>
        <w:ind w:left="1441" w:right="2161"/>
      </w:pPr>
      <w:r>
        <w:rPr>
          <w:color w:val="000000"/>
        </w:rPr>
        <w:t>Где был, туда и иди. А то милицию вызову сейчас!</w:t>
      </w:r>
    </w:p>
    <w:p w14:paraId="27126B97" w14:textId="77777777" w:rsidR="0041633A" w:rsidRDefault="0041633A" w:rsidP="0041633A"/>
    <w:p w14:paraId="08B64EC2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54F82637" w14:textId="77777777" w:rsidR="0041633A" w:rsidRDefault="0041633A" w:rsidP="0041633A">
      <w:pPr>
        <w:ind w:left="1441" w:right="2161"/>
      </w:pPr>
      <w:r>
        <w:rPr>
          <w:color w:val="000000"/>
        </w:rPr>
        <w:t>Я и есть милиция. Открывайте.</w:t>
      </w:r>
    </w:p>
    <w:p w14:paraId="4EDEFF98" w14:textId="77777777" w:rsidR="0041633A" w:rsidRDefault="0041633A" w:rsidP="0041633A"/>
    <w:p w14:paraId="5C004E79" w14:textId="77777777" w:rsidR="0041633A" w:rsidRDefault="0041633A" w:rsidP="0041633A">
      <w:r>
        <w:rPr>
          <w:color w:val="000000"/>
        </w:rPr>
        <w:t>Дверь открывается. Испуганная женщина в ночной рубашке смотрит на Бокова. Боков показывает удостоверение.</w:t>
      </w:r>
    </w:p>
    <w:p w14:paraId="12CF5326" w14:textId="77777777" w:rsidR="0041633A" w:rsidRDefault="0041633A" w:rsidP="0041633A"/>
    <w:p w14:paraId="36B58E74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6E26D413" w14:textId="77777777" w:rsidR="0041633A" w:rsidRDefault="0041633A" w:rsidP="0041633A">
      <w:pPr>
        <w:ind w:left="1441" w:right="2161"/>
      </w:pPr>
      <w:r>
        <w:rPr>
          <w:color w:val="000000"/>
        </w:rPr>
        <w:t>Ваш сын Петя дома?</w:t>
      </w:r>
    </w:p>
    <w:p w14:paraId="62A2D83C" w14:textId="77777777" w:rsidR="0041633A" w:rsidRDefault="0041633A" w:rsidP="0041633A"/>
    <w:p w14:paraId="1C4E4F0A" w14:textId="77777777" w:rsidR="0041633A" w:rsidRDefault="0041633A" w:rsidP="0041633A">
      <w:pPr>
        <w:ind w:left="3166"/>
      </w:pPr>
      <w:r>
        <w:rPr>
          <w:color w:val="000000"/>
        </w:rPr>
        <w:t>МАМА ПЕТИ</w:t>
      </w:r>
    </w:p>
    <w:p w14:paraId="033AF2ED" w14:textId="77777777" w:rsidR="0041633A" w:rsidRDefault="0041633A" w:rsidP="0041633A">
      <w:pPr>
        <w:ind w:left="1441" w:right="2161"/>
      </w:pPr>
      <w:r>
        <w:rPr>
          <w:color w:val="000000"/>
        </w:rPr>
        <w:t>Вот, то к отцу милиция всё приходила. А теперь и к сыну. Нету их, ни одного, ни второго. Я на сутках была. Пришла - нету их никого. И суп не ели.</w:t>
      </w:r>
    </w:p>
    <w:p w14:paraId="07861BBC" w14:textId="77777777" w:rsidR="0041633A" w:rsidRDefault="0041633A" w:rsidP="0041633A"/>
    <w:p w14:paraId="3EE2A02A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172743D1" w14:textId="77777777" w:rsidR="0041633A" w:rsidRDefault="0041633A" w:rsidP="0041633A">
      <w:pPr>
        <w:ind w:left="1441" w:right="2161"/>
      </w:pPr>
      <w:r>
        <w:rPr>
          <w:color w:val="000000"/>
        </w:rPr>
        <w:t>Вы когда сына последний раз видели?</w:t>
      </w:r>
    </w:p>
    <w:p w14:paraId="586167F0" w14:textId="77777777" w:rsidR="0041633A" w:rsidRDefault="0041633A" w:rsidP="0041633A"/>
    <w:p w14:paraId="2BDD592D" w14:textId="77777777" w:rsidR="0041633A" w:rsidRDefault="0041633A" w:rsidP="0041633A">
      <w:pPr>
        <w:ind w:left="3166"/>
      </w:pPr>
      <w:r>
        <w:rPr>
          <w:color w:val="000000"/>
        </w:rPr>
        <w:t>МАМА ПЕТИ</w:t>
      </w:r>
    </w:p>
    <w:p w14:paraId="65B2D7E8" w14:textId="77777777" w:rsidR="0041633A" w:rsidRDefault="0041633A" w:rsidP="0041633A">
      <w:pPr>
        <w:ind w:left="1441" w:right="2161"/>
      </w:pPr>
      <w:r>
        <w:rPr>
          <w:color w:val="000000"/>
        </w:rPr>
        <w:t>Не знаю. Позавчера, что ли?</w:t>
      </w:r>
    </w:p>
    <w:p w14:paraId="1911C0D7" w14:textId="77777777" w:rsidR="0041633A" w:rsidRDefault="0041633A" w:rsidP="0041633A"/>
    <w:p w14:paraId="591FBE9D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31E063F4" w14:textId="77777777" w:rsidR="0041633A" w:rsidRDefault="0041633A" w:rsidP="0041633A">
      <w:pPr>
        <w:ind w:left="1441" w:right="2161"/>
      </w:pPr>
      <w:r>
        <w:rPr>
          <w:color w:val="000000"/>
        </w:rPr>
        <w:t>Вы заявляли в милицию?</w:t>
      </w:r>
    </w:p>
    <w:p w14:paraId="08675618" w14:textId="77777777" w:rsidR="0041633A" w:rsidRDefault="0041633A" w:rsidP="0041633A"/>
    <w:p w14:paraId="7F5E9102" w14:textId="77777777" w:rsidR="0041633A" w:rsidRDefault="0041633A" w:rsidP="0041633A">
      <w:pPr>
        <w:ind w:left="3166"/>
      </w:pPr>
      <w:r>
        <w:rPr>
          <w:color w:val="000000"/>
        </w:rPr>
        <w:t>МАМА ПЕТИ</w:t>
      </w:r>
    </w:p>
    <w:p w14:paraId="69EE0611" w14:textId="77777777" w:rsidR="0041633A" w:rsidRDefault="0041633A" w:rsidP="0041633A">
      <w:pPr>
        <w:ind w:left="1441" w:right="2161"/>
      </w:pPr>
      <w:r>
        <w:rPr>
          <w:color w:val="000000"/>
        </w:rPr>
        <w:t>Да не знаю я ничего.</w:t>
      </w:r>
    </w:p>
    <w:p w14:paraId="6B6B9C41" w14:textId="77777777" w:rsidR="0041633A" w:rsidRDefault="0041633A" w:rsidP="0041633A"/>
    <w:p w14:paraId="1A5660E7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7ED037FC" w14:textId="77777777" w:rsidR="0041633A" w:rsidRDefault="0041633A" w:rsidP="0041633A">
      <w:pPr>
        <w:ind w:left="1441" w:right="2161"/>
      </w:pPr>
      <w:r>
        <w:rPr>
          <w:color w:val="000000"/>
        </w:rPr>
        <w:t>Где Петя может быть?</w:t>
      </w:r>
    </w:p>
    <w:p w14:paraId="1500B5FC" w14:textId="77777777" w:rsidR="0041633A" w:rsidRDefault="0041633A" w:rsidP="0041633A"/>
    <w:p w14:paraId="57524CB4" w14:textId="77777777" w:rsidR="0041633A" w:rsidRDefault="0041633A" w:rsidP="0041633A">
      <w:pPr>
        <w:ind w:left="3166"/>
      </w:pPr>
      <w:r>
        <w:rPr>
          <w:color w:val="000000"/>
        </w:rPr>
        <w:t>МАМА ПЕТИ</w:t>
      </w:r>
    </w:p>
    <w:p w14:paraId="0B556C29" w14:textId="77777777" w:rsidR="0041633A" w:rsidRDefault="0041633A" w:rsidP="0041633A">
      <w:pPr>
        <w:ind w:left="1441" w:right="2161"/>
      </w:pPr>
      <w:r>
        <w:rPr>
          <w:color w:val="000000"/>
        </w:rPr>
        <w:t>Да откуда ж я-то знаю? Он мне давно не докладывает.</w:t>
      </w:r>
    </w:p>
    <w:p w14:paraId="67232168" w14:textId="77777777" w:rsidR="0041633A" w:rsidRDefault="0041633A" w:rsidP="0041633A"/>
    <w:p w14:paraId="49C57BAE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3826A771" w14:textId="77777777" w:rsidR="0041633A" w:rsidRDefault="0041633A" w:rsidP="0041633A">
      <w:pPr>
        <w:ind w:left="1441" w:right="2161"/>
      </w:pPr>
      <w:r>
        <w:rPr>
          <w:color w:val="000000"/>
        </w:rPr>
        <w:t>Где его комната?</w:t>
      </w:r>
    </w:p>
    <w:p w14:paraId="3DF25CBD" w14:textId="77777777" w:rsidR="0041633A" w:rsidRDefault="0041633A" w:rsidP="0041633A"/>
    <w:p w14:paraId="15DC8B77" w14:textId="77777777" w:rsidR="0041633A" w:rsidRDefault="0041633A" w:rsidP="0041633A">
      <w:r>
        <w:rPr>
          <w:color w:val="000000"/>
        </w:rPr>
        <w:t>Мама Пети показывает рукой на комнату напротив. Боков заходит.</w:t>
      </w:r>
    </w:p>
    <w:p w14:paraId="48DF0EAD" w14:textId="77777777" w:rsidR="0041633A" w:rsidRDefault="0041633A" w:rsidP="0041633A"/>
    <w:p w14:paraId="3042D066" w14:textId="77777777" w:rsidR="0041633A" w:rsidRDefault="0041633A" w:rsidP="0041633A">
      <w:r>
        <w:rPr>
          <w:b/>
          <w:color w:val="000000"/>
        </w:rPr>
        <w:t xml:space="preserve">7-21. ИНТ. КВАРТИРА ПЕТИ.КОМНАТА ПЕТИ ДЕНЬ 3. </w:t>
      </w:r>
      <w:r>
        <w:br/>
      </w:r>
      <w:r>
        <w:rPr>
          <w:b/>
          <w:color w:val="000000"/>
        </w:rPr>
        <w:t>БОКОВ, МАМА ПЕТИ (00:30)</w:t>
      </w:r>
      <w:r>
        <w:br/>
      </w:r>
    </w:p>
    <w:p w14:paraId="0E41B2D2" w14:textId="77777777" w:rsidR="0041633A" w:rsidRDefault="0041633A" w:rsidP="0041633A">
      <w:r>
        <w:rPr>
          <w:color w:val="000000"/>
        </w:rPr>
        <w:t>На стене плакаты, коллекция банок пива, везде приклеены жвачки. Жвачкой же приклеена фотография весёлых подростков к стене.</w:t>
      </w:r>
    </w:p>
    <w:p w14:paraId="0975ECFF" w14:textId="77777777" w:rsidR="0041633A" w:rsidRDefault="0041633A" w:rsidP="0041633A"/>
    <w:p w14:paraId="0C11A9CA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1CAB51DF" w14:textId="77777777" w:rsidR="0041633A" w:rsidRDefault="0041633A" w:rsidP="0041633A">
      <w:pPr>
        <w:ind w:left="1441" w:right="2161"/>
      </w:pPr>
      <w:r>
        <w:rPr>
          <w:color w:val="000000"/>
        </w:rPr>
        <w:t xml:space="preserve">Кто </w:t>
      </w:r>
      <w:proofErr w:type="gramStart"/>
      <w:r>
        <w:rPr>
          <w:color w:val="000000"/>
        </w:rPr>
        <w:t>здесь</w:t>
      </w:r>
      <w:proofErr w:type="gramEnd"/>
      <w:r>
        <w:rPr>
          <w:color w:val="000000"/>
        </w:rPr>
        <w:t xml:space="preserve"> кто?</w:t>
      </w:r>
    </w:p>
    <w:p w14:paraId="7370A748" w14:textId="77777777" w:rsidR="0041633A" w:rsidRDefault="0041633A" w:rsidP="0041633A"/>
    <w:p w14:paraId="43CE7C1A" w14:textId="77777777" w:rsidR="0041633A" w:rsidRDefault="0041633A" w:rsidP="0041633A">
      <w:r>
        <w:rPr>
          <w:color w:val="000000"/>
        </w:rPr>
        <w:t>Мать берёт фотографию.</w:t>
      </w:r>
    </w:p>
    <w:p w14:paraId="637BD087" w14:textId="77777777" w:rsidR="0041633A" w:rsidRDefault="0041633A" w:rsidP="0041633A"/>
    <w:p w14:paraId="1FFBB824" w14:textId="77777777" w:rsidR="0041633A" w:rsidRDefault="0041633A" w:rsidP="0041633A">
      <w:pPr>
        <w:ind w:left="3166"/>
      </w:pPr>
      <w:r>
        <w:rPr>
          <w:color w:val="000000"/>
        </w:rPr>
        <w:t>МАМА ПЕТИ</w:t>
      </w:r>
    </w:p>
    <w:p w14:paraId="16D4028A" w14:textId="77777777" w:rsidR="0041633A" w:rsidRDefault="0041633A" w:rsidP="0041633A">
      <w:pPr>
        <w:ind w:left="1441" w:right="2161"/>
      </w:pPr>
      <w:r>
        <w:rPr>
          <w:color w:val="000000"/>
        </w:rPr>
        <w:t>Это Петя, это Витька, это Саша с 7-го. Это Ванька мелкий. Мамаша у него… простодушная прям… сто раз уже звонила, говорит, пропал Ванька у неё. И Витька с Сашей тоже пропали.</w:t>
      </w:r>
    </w:p>
    <w:p w14:paraId="5E722A38" w14:textId="77777777" w:rsidR="0041633A" w:rsidRDefault="0041633A" w:rsidP="0041633A"/>
    <w:p w14:paraId="5CCA8820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60D50F09" w14:textId="77777777" w:rsidR="0041633A" w:rsidRDefault="0041633A" w:rsidP="0041633A">
      <w:pPr>
        <w:ind w:left="1441" w:right="2161"/>
      </w:pPr>
      <w:r>
        <w:rPr>
          <w:color w:val="000000"/>
        </w:rPr>
        <w:t>Пишите заявление о пропаже сына.</w:t>
      </w:r>
    </w:p>
    <w:p w14:paraId="68AEBD2F" w14:textId="77777777" w:rsidR="0041633A" w:rsidRDefault="0041633A" w:rsidP="0041633A"/>
    <w:p w14:paraId="129CAA04" w14:textId="77777777" w:rsidR="0041633A" w:rsidRDefault="0041633A" w:rsidP="0041633A">
      <w:r>
        <w:rPr>
          <w:color w:val="000000"/>
        </w:rPr>
        <w:t>Мать берёт ручку, бумажку, пишет.</w:t>
      </w:r>
    </w:p>
    <w:p w14:paraId="1F330B2F" w14:textId="77777777" w:rsidR="0041633A" w:rsidRDefault="0041633A" w:rsidP="0041633A"/>
    <w:p w14:paraId="0440D89A" w14:textId="433470E6" w:rsidR="0041633A" w:rsidRDefault="0041633A" w:rsidP="0041633A">
      <w:r>
        <w:rPr>
          <w:b/>
          <w:color w:val="000000"/>
        </w:rPr>
        <w:t xml:space="preserve">7-22. ИНТ. КВАРТИРА ВИТИ ДЕНЬ 3. </w:t>
      </w:r>
      <w:r>
        <w:br/>
      </w:r>
      <w:r>
        <w:rPr>
          <w:b/>
          <w:color w:val="000000"/>
        </w:rPr>
        <w:t>КОЗЫРЕВ</w:t>
      </w:r>
      <w:r w:rsidR="00C21FE5">
        <w:rPr>
          <w:b/>
          <w:color w:val="000000"/>
        </w:rPr>
        <w:t>, мама Вити, подруга мамы Вити</w:t>
      </w:r>
      <w:r>
        <w:rPr>
          <w:b/>
          <w:color w:val="000000"/>
        </w:rPr>
        <w:t xml:space="preserve"> (00:20)</w:t>
      </w:r>
      <w:r>
        <w:br/>
      </w:r>
    </w:p>
    <w:p w14:paraId="46C24D35" w14:textId="77777777" w:rsidR="0041633A" w:rsidRDefault="0041633A" w:rsidP="0041633A">
      <w:r>
        <w:rPr>
          <w:color w:val="000000"/>
        </w:rPr>
        <w:t>Козырев в окружении двух веселых подвыпивших женщин. Одна из них - мать Вити.</w:t>
      </w:r>
      <w:r>
        <w:br/>
      </w:r>
      <w:r>
        <w:rPr>
          <w:color w:val="000000"/>
        </w:rPr>
        <w:t>КОЗЫРЕВ</w:t>
      </w:r>
      <w:r>
        <w:br/>
      </w:r>
      <w:r>
        <w:rPr>
          <w:color w:val="000000"/>
        </w:rPr>
        <w:t>Да как можно так наплевательски к сыну относиться? Нету и нету. Что вы за люди такие?</w:t>
      </w:r>
      <w:r>
        <w:br/>
      </w:r>
      <w:r>
        <w:rPr>
          <w:color w:val="000000"/>
        </w:rPr>
        <w:t>МАМА ВИТИ</w:t>
      </w:r>
      <w:r>
        <w:br/>
      </w:r>
      <w:r>
        <w:rPr>
          <w:color w:val="000000"/>
        </w:rPr>
        <w:t>Нормальные, не за генералами замужем. Нам их кормить надо, а не следить вон.</w:t>
      </w:r>
      <w:r>
        <w:br/>
      </w:r>
      <w:r>
        <w:rPr>
          <w:color w:val="000000"/>
        </w:rPr>
        <w:t>КОЗЫРЕВ</w:t>
      </w:r>
      <w:r>
        <w:br/>
      </w:r>
      <w:r>
        <w:rPr>
          <w:color w:val="000000"/>
        </w:rPr>
        <w:t>Так и кормить скоро некого будет. А вы и не заметите.</w:t>
      </w:r>
    </w:p>
    <w:p w14:paraId="2718CC1D" w14:textId="77777777" w:rsidR="0041633A" w:rsidRDefault="0041633A" w:rsidP="0041633A"/>
    <w:p w14:paraId="7D5B308D" w14:textId="77777777" w:rsidR="0041633A" w:rsidRDefault="0041633A" w:rsidP="0041633A">
      <w:pPr>
        <w:ind w:left="3166"/>
      </w:pPr>
      <w:r>
        <w:rPr>
          <w:color w:val="000000"/>
        </w:rPr>
        <w:t>ПОДРУГА МАМЫ ВИТИ</w:t>
      </w:r>
    </w:p>
    <w:p w14:paraId="2E627E05" w14:textId="77777777" w:rsidR="0041633A" w:rsidRDefault="0041633A" w:rsidP="0041633A">
      <w:pPr>
        <w:ind w:left="1441" w:right="2161"/>
      </w:pPr>
      <w:r>
        <w:rPr>
          <w:color w:val="000000"/>
        </w:rPr>
        <w:t>А хотите, вас накормим? И напоим? И спать уложим? Ну правда, не желаете вступить в лёгкую интимную связь?</w:t>
      </w:r>
      <w:r>
        <w:br/>
      </w:r>
      <w:r>
        <w:rPr>
          <w:color w:val="000000"/>
        </w:rPr>
        <w:lastRenderedPageBreak/>
        <w:t>Накрывает руку Козырева своей рукой, крутит локоны, недвусмысленно намекает на перспективы. Козырев отдёргивает руку.</w:t>
      </w:r>
      <w:r>
        <w:br/>
      </w:r>
      <w:r>
        <w:rPr>
          <w:color w:val="000000"/>
        </w:rPr>
        <w:t>КОЗЫРЕВ</w:t>
      </w:r>
      <w:r>
        <w:br/>
      </w:r>
      <w:r>
        <w:rPr>
          <w:color w:val="000000"/>
        </w:rPr>
        <w:t>Заявление пишите и в милицию несите.</w:t>
      </w:r>
      <w:r>
        <w:br/>
      </w:r>
      <w:r>
        <w:rPr>
          <w:color w:val="000000"/>
        </w:rPr>
        <w:t>Козырев выходит, хлопнув дверью.</w:t>
      </w:r>
    </w:p>
    <w:p w14:paraId="138955C5" w14:textId="77777777" w:rsidR="0041633A" w:rsidRDefault="0041633A" w:rsidP="0041633A"/>
    <w:p w14:paraId="16AC12C7" w14:textId="44148A5F" w:rsidR="0041633A" w:rsidRDefault="0041633A" w:rsidP="0041633A">
      <w:r>
        <w:rPr>
          <w:b/>
          <w:color w:val="000000"/>
        </w:rPr>
        <w:t xml:space="preserve">7-23. НАТ. ДВОР 1 ДЕНЬ 3. </w:t>
      </w:r>
      <w:r>
        <w:br/>
      </w:r>
      <w:r>
        <w:rPr>
          <w:b/>
          <w:color w:val="000000"/>
        </w:rPr>
        <w:t>КОЗЫРЕВ, БОКОВ</w:t>
      </w:r>
      <w:r w:rsidR="004A1099">
        <w:rPr>
          <w:b/>
          <w:color w:val="000000"/>
        </w:rPr>
        <w:t>, водитель Козырева</w:t>
      </w:r>
      <w:r>
        <w:rPr>
          <w:b/>
          <w:color w:val="000000"/>
        </w:rPr>
        <w:t xml:space="preserve"> (00:24)</w:t>
      </w:r>
      <w:r>
        <w:br/>
      </w:r>
    </w:p>
    <w:p w14:paraId="62591636" w14:textId="77777777" w:rsidR="0041633A" w:rsidRDefault="0041633A" w:rsidP="0041633A">
      <w:r>
        <w:rPr>
          <w:color w:val="000000"/>
        </w:rPr>
        <w:t>Козырев и Боков у входа в подъезд.</w:t>
      </w:r>
    </w:p>
    <w:p w14:paraId="0EB5FF1F" w14:textId="77777777" w:rsidR="0041633A" w:rsidRDefault="0041633A" w:rsidP="0041633A"/>
    <w:p w14:paraId="7708F225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2D3E63E3" w14:textId="77777777" w:rsidR="0041633A" w:rsidRDefault="0041633A" w:rsidP="0041633A">
      <w:pPr>
        <w:ind w:left="1441" w:right="2161"/>
      </w:pPr>
      <w:r>
        <w:rPr>
          <w:color w:val="000000"/>
        </w:rPr>
        <w:t>Не люди, а насекомые какие-то.</w:t>
      </w:r>
    </w:p>
    <w:p w14:paraId="4D8ACB6A" w14:textId="77777777" w:rsidR="0041633A" w:rsidRDefault="0041633A" w:rsidP="0041633A"/>
    <w:p w14:paraId="60AA7414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0634038D" w14:textId="77777777" w:rsidR="0041633A" w:rsidRDefault="0041633A" w:rsidP="0041633A">
      <w:pPr>
        <w:ind w:left="1441" w:right="2161"/>
      </w:pPr>
      <w:r>
        <w:rPr>
          <w:color w:val="000000"/>
        </w:rPr>
        <w:t>Нормальные люди, пытаются выжить.</w:t>
      </w:r>
    </w:p>
    <w:p w14:paraId="1478FB5D" w14:textId="77777777" w:rsidR="0041633A" w:rsidRDefault="0041633A" w:rsidP="0041633A"/>
    <w:p w14:paraId="004FC8AD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0FD23692" w14:textId="77777777" w:rsidR="0041633A" w:rsidRDefault="0041633A" w:rsidP="0041633A">
      <w:pPr>
        <w:ind w:left="1441" w:right="2161"/>
      </w:pPr>
      <w:r>
        <w:rPr>
          <w:color w:val="000000"/>
        </w:rPr>
        <w:t>Вряд ли у них это получится. Надо перекрывать всё и досматривать каждую машину.</w:t>
      </w:r>
    </w:p>
    <w:p w14:paraId="0E84287B" w14:textId="77777777" w:rsidR="0041633A" w:rsidRDefault="0041633A" w:rsidP="0041633A"/>
    <w:p w14:paraId="7F11A352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62B36C5E" w14:textId="77777777" w:rsidR="0041633A" w:rsidRDefault="0041633A" w:rsidP="0041633A">
      <w:pPr>
        <w:ind w:left="1441" w:right="2161"/>
      </w:pPr>
      <w:r>
        <w:rPr>
          <w:color w:val="000000"/>
        </w:rPr>
        <w:t>Осталось одну мамашу дождаться. Может она что прояснит. С работы ушла - домой не дошла. И где её носит?</w:t>
      </w:r>
    </w:p>
    <w:p w14:paraId="18512DA3" w14:textId="77777777" w:rsidR="0041633A" w:rsidRDefault="0041633A" w:rsidP="0041633A"/>
    <w:p w14:paraId="7D5097BC" w14:textId="77777777" w:rsidR="0041633A" w:rsidRDefault="0041633A" w:rsidP="0041633A">
      <w:r>
        <w:rPr>
          <w:color w:val="000000"/>
        </w:rPr>
        <w:t>Говорит в рацию.</w:t>
      </w:r>
    </w:p>
    <w:p w14:paraId="17D9F91E" w14:textId="77777777" w:rsidR="0041633A" w:rsidRDefault="0041633A" w:rsidP="0041633A"/>
    <w:p w14:paraId="2036A414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6B41653C" w14:textId="77777777" w:rsidR="0041633A" w:rsidRDefault="0041633A" w:rsidP="0041633A">
      <w:pPr>
        <w:ind w:left="1441" w:right="2161"/>
      </w:pPr>
      <w:r>
        <w:rPr>
          <w:color w:val="000000"/>
        </w:rPr>
        <w:t>Закрывайте все дороги из Горок-10 в Горки. Все машины останавливаем.</w:t>
      </w:r>
    </w:p>
    <w:p w14:paraId="46D5A40F" w14:textId="77777777" w:rsidR="0041633A" w:rsidRDefault="0041633A" w:rsidP="0041633A"/>
    <w:p w14:paraId="0D03B7A2" w14:textId="5BC67E7E" w:rsidR="0041633A" w:rsidRDefault="0041633A" w:rsidP="0041633A">
      <w:r>
        <w:rPr>
          <w:b/>
          <w:color w:val="000000"/>
        </w:rPr>
        <w:t xml:space="preserve">7-25. НАТ. РУБЛЁВО-УСПЕНСКОЕ ШОССЕ.ПОСТ МИЛИЦИИ ДЕНЬ 3. </w:t>
      </w:r>
      <w:r>
        <w:br/>
      </w:r>
      <w:r>
        <w:rPr>
          <w:b/>
          <w:color w:val="000000"/>
        </w:rPr>
        <w:t>ЛЕЙТЕНАНТ 1</w:t>
      </w:r>
      <w:r w:rsidR="004A1099">
        <w:rPr>
          <w:b/>
          <w:color w:val="000000"/>
        </w:rPr>
        <w:t>, лейтенант 2, автовладельцы (5), пассажиры (3)</w:t>
      </w:r>
      <w:r>
        <w:rPr>
          <w:b/>
          <w:color w:val="000000"/>
        </w:rPr>
        <w:t xml:space="preserve"> (00:40)</w:t>
      </w:r>
      <w:r>
        <w:br/>
      </w:r>
    </w:p>
    <w:p w14:paraId="62A86FB5" w14:textId="77777777" w:rsidR="0041633A" w:rsidRDefault="0041633A" w:rsidP="0041633A">
      <w:r>
        <w:rPr>
          <w:color w:val="000000"/>
        </w:rPr>
        <w:t>Лейтенант подходит к багажнику синей Нивы, открывает, светит фонариком, там две сумки и сапёрная лопата. Захлопывает багажник.</w:t>
      </w:r>
    </w:p>
    <w:p w14:paraId="72D252E2" w14:textId="77777777" w:rsidR="0041633A" w:rsidRDefault="0041633A" w:rsidP="0041633A">
      <w:pPr>
        <w:ind w:left="1441" w:right="2161"/>
      </w:pPr>
      <w:r>
        <w:rPr>
          <w:color w:val="000000"/>
        </w:rPr>
        <w:t>ЛЕЙТЕНАНТ 1</w:t>
      </w:r>
    </w:p>
    <w:p w14:paraId="09C2AA08" w14:textId="77777777" w:rsidR="0041633A" w:rsidRDefault="0041633A" w:rsidP="0041633A">
      <w:pPr>
        <w:ind w:left="1441" w:right="2161"/>
      </w:pPr>
      <w:r>
        <w:rPr>
          <w:color w:val="000000"/>
        </w:rPr>
        <w:t>Счастливого пути!</w:t>
      </w:r>
    </w:p>
    <w:p w14:paraId="0C01A730" w14:textId="77777777" w:rsidR="0041633A" w:rsidRDefault="0041633A" w:rsidP="0041633A"/>
    <w:p w14:paraId="36778B58" w14:textId="77777777" w:rsidR="0041633A" w:rsidRDefault="0041633A" w:rsidP="0041633A">
      <w:r>
        <w:rPr>
          <w:color w:val="000000"/>
        </w:rPr>
        <w:t>Отходит к другой машине. У него срабатывает рация. В рации – Козырев.</w:t>
      </w:r>
    </w:p>
    <w:p w14:paraId="23297D92" w14:textId="77777777" w:rsidR="0041633A" w:rsidRDefault="0041633A" w:rsidP="0041633A"/>
    <w:p w14:paraId="09C31246" w14:textId="77777777" w:rsidR="0041633A" w:rsidRDefault="0041633A" w:rsidP="0041633A">
      <w:pPr>
        <w:ind w:left="3166"/>
      </w:pPr>
      <w:r>
        <w:rPr>
          <w:color w:val="000000"/>
        </w:rPr>
        <w:t>КОЗЫРЕВ (ЗК)</w:t>
      </w:r>
    </w:p>
    <w:p w14:paraId="1BA0BECE" w14:textId="77777777" w:rsidR="0041633A" w:rsidRDefault="0041633A" w:rsidP="0041633A">
      <w:pPr>
        <w:ind w:left="1441" w:right="2161"/>
      </w:pPr>
      <w:r>
        <w:rPr>
          <w:color w:val="000000"/>
        </w:rPr>
        <w:t>Особое внимание обращайте на детей. Ищите детские вещи в машине, следы крови. Всех записывайте, фамилия-имя-отчество, год рождения, марка и номер автомобиля. Красные Москвичи особенно внимательно осматриваем!</w:t>
      </w:r>
    </w:p>
    <w:p w14:paraId="00C4A13B" w14:textId="77777777" w:rsidR="0041633A" w:rsidRDefault="0041633A" w:rsidP="0041633A">
      <w:pPr>
        <w:ind w:left="1441" w:right="2161"/>
      </w:pPr>
      <w:r>
        <w:rPr>
          <w:color w:val="000000"/>
        </w:rPr>
        <w:t>ЛЕЙТЕНАНТ 2</w:t>
      </w:r>
    </w:p>
    <w:p w14:paraId="126A1759" w14:textId="77777777" w:rsidR="0041633A" w:rsidRDefault="0041633A" w:rsidP="0041633A">
      <w:pPr>
        <w:ind w:left="2303"/>
      </w:pPr>
      <w:r>
        <w:rPr>
          <w:color w:val="000000"/>
        </w:rPr>
        <w:t>(в рацию)</w:t>
      </w:r>
    </w:p>
    <w:p w14:paraId="0B0E6CAE" w14:textId="77777777" w:rsidR="0041633A" w:rsidRDefault="0041633A" w:rsidP="0041633A">
      <w:pPr>
        <w:ind w:left="1441" w:right="2161"/>
      </w:pPr>
      <w:r>
        <w:rPr>
          <w:color w:val="000000"/>
        </w:rPr>
        <w:t>Четвёртый принял.</w:t>
      </w:r>
    </w:p>
    <w:p w14:paraId="436C08CB" w14:textId="77777777" w:rsidR="0041633A" w:rsidRDefault="0041633A" w:rsidP="0041633A"/>
    <w:p w14:paraId="229A3112" w14:textId="77777777" w:rsidR="0041633A" w:rsidRDefault="0041633A" w:rsidP="0041633A">
      <w:r>
        <w:rPr>
          <w:color w:val="000000"/>
        </w:rPr>
        <w:t>Поворачивается к напарнику.</w:t>
      </w:r>
    </w:p>
    <w:p w14:paraId="10594F1E" w14:textId="77777777" w:rsidR="0041633A" w:rsidRDefault="0041633A" w:rsidP="0041633A">
      <w:pPr>
        <w:ind w:left="1441" w:right="2161"/>
      </w:pPr>
      <w:r>
        <w:rPr>
          <w:color w:val="000000"/>
        </w:rPr>
        <w:t>ЛЕЙТЕНАНТ 1</w:t>
      </w:r>
    </w:p>
    <w:p w14:paraId="4D3CE1A1" w14:textId="77777777" w:rsidR="0041633A" w:rsidRDefault="0041633A" w:rsidP="0041633A">
      <w:pPr>
        <w:ind w:left="1441" w:right="2161"/>
      </w:pPr>
      <w:r>
        <w:rPr>
          <w:color w:val="000000"/>
        </w:rPr>
        <w:t>Так у нас вообще никто никуда не поедет никогда.</w:t>
      </w:r>
    </w:p>
    <w:p w14:paraId="33A8AC04" w14:textId="77777777" w:rsidR="0041633A" w:rsidRDefault="0041633A" w:rsidP="0041633A">
      <w:pPr>
        <w:ind w:left="1441" w:right="2161"/>
      </w:pPr>
      <w:r>
        <w:rPr>
          <w:color w:val="000000"/>
        </w:rPr>
        <w:t>ЛЕЙТЕНАНТ 2</w:t>
      </w:r>
    </w:p>
    <w:p w14:paraId="68DBD6B7" w14:textId="77777777" w:rsidR="0041633A" w:rsidRDefault="0041633A" w:rsidP="0041633A">
      <w:pPr>
        <w:ind w:left="1441" w:right="2161"/>
      </w:pPr>
      <w:r>
        <w:rPr>
          <w:color w:val="000000"/>
        </w:rPr>
        <w:t>Да надо перекрыть просто Рублёвку, да и идти всех проверять. Ничего, потерпят.</w:t>
      </w:r>
    </w:p>
    <w:p w14:paraId="54C90C56" w14:textId="77777777" w:rsidR="0041633A" w:rsidRDefault="0041633A" w:rsidP="0041633A"/>
    <w:p w14:paraId="3FEB21A0" w14:textId="77777777" w:rsidR="0041633A" w:rsidRDefault="0041633A" w:rsidP="0041633A">
      <w:proofErr w:type="gramStart"/>
      <w:r>
        <w:rPr>
          <w:color w:val="000000"/>
        </w:rPr>
        <w:t>Выходит</w:t>
      </w:r>
      <w:proofErr w:type="gramEnd"/>
      <w:r>
        <w:rPr>
          <w:color w:val="000000"/>
        </w:rPr>
        <w:t xml:space="preserve"> на середину дороги и останавливает движение.</w:t>
      </w:r>
    </w:p>
    <w:p w14:paraId="3A75BD8F" w14:textId="77777777" w:rsidR="0041633A" w:rsidRDefault="0041633A" w:rsidP="0041633A"/>
    <w:p w14:paraId="51F5E6E6" w14:textId="77777777" w:rsidR="0041633A" w:rsidRDefault="0041633A" w:rsidP="0041633A">
      <w:r>
        <w:rPr>
          <w:b/>
          <w:color w:val="000000"/>
        </w:rPr>
        <w:t xml:space="preserve">7-26. ИНТ. ГАРАЖ.ПОДВАЛ НОЧЬ 3. </w:t>
      </w:r>
      <w:r>
        <w:br/>
      </w:r>
      <w:r>
        <w:rPr>
          <w:b/>
          <w:color w:val="000000"/>
        </w:rPr>
        <w:t>КОНЮХ, ПЕТЯ, САША, ВИТЯ (00:26)</w:t>
      </w:r>
      <w:r>
        <w:br/>
      </w:r>
    </w:p>
    <w:p w14:paraId="61A7D820" w14:textId="77777777" w:rsidR="0041633A" w:rsidRDefault="0041633A" w:rsidP="0041633A">
      <w:r>
        <w:rPr>
          <w:color w:val="000000"/>
        </w:rPr>
        <w:t>Мальчики стоят на коленях. Петя стоит на табуретке. Во рту кляп. Голова в петле. Рука со страшными пальцами большим ножом проводит от подбородка до низа живота.</w:t>
      </w:r>
      <w:r>
        <w:br/>
      </w:r>
      <w:r>
        <w:rPr>
          <w:color w:val="000000"/>
        </w:rPr>
        <w:t>КОНЮХ</w:t>
      </w:r>
      <w:r>
        <w:br/>
      </w:r>
      <w:r>
        <w:rPr>
          <w:color w:val="000000"/>
        </w:rPr>
        <w:t xml:space="preserve">Раз, два, три, четыре, пять. Вешать или </w:t>
      </w:r>
      <w:proofErr w:type="spellStart"/>
      <w:r>
        <w:rPr>
          <w:color w:val="000000"/>
        </w:rPr>
        <w:t>разрезАть</w:t>
      </w:r>
      <w:proofErr w:type="spellEnd"/>
      <w:r>
        <w:rPr>
          <w:color w:val="000000"/>
        </w:rPr>
        <w:t>? Ну, чего больше хотите? Как вам больше нравится?</w:t>
      </w:r>
      <w:r>
        <w:br/>
      </w:r>
      <w:r>
        <w:rPr>
          <w:color w:val="000000"/>
        </w:rPr>
        <w:t>Пацаны молчат.</w:t>
      </w:r>
      <w:r>
        <w:br/>
      </w:r>
      <w:r>
        <w:rPr>
          <w:color w:val="000000"/>
        </w:rPr>
        <w:t>КОНЮХ</w:t>
      </w:r>
      <w:r>
        <w:br/>
      </w:r>
      <w:r>
        <w:rPr>
          <w:color w:val="000000"/>
        </w:rPr>
        <w:t>Фишер злой, плохой. Сначала будет резать. А хотите попробовать сердце своего друга? Сейчас устроим.</w:t>
      </w:r>
      <w:r>
        <w:br/>
      </w:r>
      <w:r>
        <w:rPr>
          <w:color w:val="000000"/>
        </w:rPr>
        <w:t>По ногам Пети стекает кровь.</w:t>
      </w:r>
    </w:p>
    <w:p w14:paraId="7F1B23E8" w14:textId="77777777" w:rsidR="0041633A" w:rsidRDefault="0041633A" w:rsidP="0041633A"/>
    <w:p w14:paraId="4F3D64C8" w14:textId="77777777" w:rsidR="0041633A" w:rsidRDefault="0041633A" w:rsidP="0041633A">
      <w:r>
        <w:rPr>
          <w:b/>
          <w:color w:val="000000"/>
        </w:rPr>
        <w:t xml:space="preserve">7-27. НАТ. АВТОМОБИЛЬ ДОБРОВОЛЬСКОЙ НОЧЬ 3. </w:t>
      </w:r>
      <w:r>
        <w:br/>
      </w:r>
      <w:r>
        <w:rPr>
          <w:b/>
          <w:color w:val="000000"/>
        </w:rPr>
        <w:t>ДОБРОВОЛЬСКАЯ, ЭЛЛА 10 ЛЕТ (00:15)</w:t>
      </w:r>
      <w:r>
        <w:br/>
      </w:r>
    </w:p>
    <w:p w14:paraId="01501CE9" w14:textId="77777777" w:rsidR="0041633A" w:rsidRDefault="0041633A" w:rsidP="0041633A">
      <w:r>
        <w:rPr>
          <w:color w:val="000000"/>
        </w:rPr>
        <w:t>Добровольская и дочь в автомобиле, стоят на красном светофоре, смотрят в разные стороны.</w:t>
      </w:r>
      <w:r>
        <w:br/>
      </w:r>
      <w:r>
        <w:rPr>
          <w:color w:val="000000"/>
        </w:rPr>
        <w:t>ЭЛЛОЧКА</w:t>
      </w:r>
      <w:r>
        <w:br/>
      </w:r>
      <w:r>
        <w:rPr>
          <w:color w:val="000000"/>
        </w:rPr>
        <w:t>Я всё равно хочу к бабушке. Не хочу с тобой оставаться.</w:t>
      </w:r>
      <w:r>
        <w:br/>
      </w:r>
      <w:r>
        <w:rPr>
          <w:color w:val="000000"/>
        </w:rPr>
        <w:t>Добровольская поворачивается к дочери.</w:t>
      </w:r>
      <w:r>
        <w:br/>
      </w:r>
      <w:r>
        <w:rPr>
          <w:color w:val="000000"/>
        </w:rPr>
        <w:t>ДОБРОВОЛЬСКАЯ</w:t>
      </w:r>
      <w:r>
        <w:br/>
      </w:r>
      <w:r>
        <w:rPr>
          <w:color w:val="000000"/>
        </w:rPr>
        <w:t>Мы и едем к бабушке.</w:t>
      </w:r>
      <w:r>
        <w:br/>
      </w:r>
      <w:r>
        <w:rPr>
          <w:color w:val="000000"/>
        </w:rPr>
        <w:t>ЭЛЛОЧКА</w:t>
      </w:r>
      <w:r>
        <w:br/>
      </w:r>
      <w:r>
        <w:rPr>
          <w:color w:val="000000"/>
        </w:rPr>
        <w:t>Мы не едем. Мы стоим.</w:t>
      </w:r>
      <w:r>
        <w:br/>
      </w:r>
      <w:r>
        <w:rPr>
          <w:color w:val="000000"/>
        </w:rPr>
        <w:t>ДОБРОВОЛЬСКАЯ</w:t>
      </w:r>
      <w:r>
        <w:br/>
      </w:r>
      <w:r>
        <w:rPr>
          <w:color w:val="000000"/>
        </w:rPr>
        <w:t>(саркастически)</w:t>
      </w:r>
      <w:r>
        <w:br/>
      </w:r>
      <w:r>
        <w:rPr>
          <w:color w:val="000000"/>
        </w:rPr>
        <w:t>Как говорит твоя бабушка: «Надо просто потерпеть».</w:t>
      </w:r>
      <w:r>
        <w:br/>
      </w:r>
      <w:r>
        <w:rPr>
          <w:color w:val="000000"/>
        </w:rPr>
        <w:t>ЭЛЛОЧКА</w:t>
      </w:r>
      <w:r>
        <w:br/>
      </w:r>
      <w:r>
        <w:rPr>
          <w:color w:val="000000"/>
        </w:rPr>
        <w:t>Я писать хочу.</w:t>
      </w:r>
      <w:r>
        <w:br/>
      </w:r>
      <w:r>
        <w:rPr>
          <w:color w:val="000000"/>
        </w:rPr>
        <w:t>ДОБРОВОЛЬСКАЯ</w:t>
      </w:r>
      <w:r>
        <w:br/>
      </w:r>
      <w:r>
        <w:rPr>
          <w:color w:val="000000"/>
        </w:rPr>
        <w:t>Ну давай за машиной пописаешь.</w:t>
      </w:r>
      <w:r>
        <w:br/>
      </w:r>
      <w:r>
        <w:rPr>
          <w:color w:val="000000"/>
        </w:rPr>
        <w:t xml:space="preserve">Добровольская останавливается. </w:t>
      </w:r>
      <w:proofErr w:type="gramStart"/>
      <w:r>
        <w:rPr>
          <w:color w:val="000000"/>
        </w:rPr>
        <w:t>Выходит</w:t>
      </w:r>
      <w:proofErr w:type="gramEnd"/>
      <w:r>
        <w:rPr>
          <w:color w:val="000000"/>
        </w:rPr>
        <w:t xml:space="preserve"> из машины.</w:t>
      </w:r>
    </w:p>
    <w:p w14:paraId="7971B85C" w14:textId="77777777" w:rsidR="0041633A" w:rsidRDefault="0041633A" w:rsidP="0041633A"/>
    <w:p w14:paraId="1ABA9796" w14:textId="77777777" w:rsidR="0041633A" w:rsidRDefault="0041633A" w:rsidP="0041633A">
      <w:r>
        <w:rPr>
          <w:b/>
          <w:color w:val="000000"/>
        </w:rPr>
        <w:t xml:space="preserve">7-28. НАТ. РУБЛЁВО-УСПЕНСКОЕ ШОССЕ.ОБОЧИНА ЛЕС НОЧЬ 3. </w:t>
      </w:r>
      <w:r>
        <w:br/>
      </w:r>
      <w:r>
        <w:rPr>
          <w:b/>
          <w:color w:val="000000"/>
        </w:rPr>
        <w:t>ДОБРОВОЛЬСКАЯ, ЭЛЛА 10 ЛЕТ (00:50)</w:t>
      </w:r>
      <w:r>
        <w:br/>
      </w:r>
    </w:p>
    <w:p w14:paraId="035625BF" w14:textId="77777777" w:rsidR="0041633A" w:rsidRDefault="0041633A" w:rsidP="0041633A">
      <w:r>
        <w:rPr>
          <w:color w:val="000000"/>
        </w:rPr>
        <w:t>Добровольская обходит машину и открывает дверь дочери. Эллочка выходит</w:t>
      </w:r>
      <w:proofErr w:type="gramStart"/>
      <w:r>
        <w:rPr>
          <w:color w:val="000000"/>
        </w:rPr>
        <w:t>.</w:t>
      </w:r>
      <w:proofErr w:type="gramEnd"/>
      <w:r>
        <w:br/>
      </w:r>
      <w:r>
        <w:rPr>
          <w:color w:val="000000"/>
        </w:rPr>
        <w:t>ЭЛЛОЧКА</w:t>
      </w:r>
      <w:r>
        <w:br/>
      </w:r>
      <w:r>
        <w:rPr>
          <w:color w:val="000000"/>
        </w:rPr>
        <w:t>Я не хочу за машиной. Тут видно всё. Бабушка всегда в кустики меня водит.</w:t>
      </w:r>
      <w:r>
        <w:br/>
      </w:r>
      <w:r>
        <w:rPr>
          <w:color w:val="000000"/>
        </w:rPr>
        <w:t>ДОБРОВОЛЬСКАЯ</w:t>
      </w:r>
      <w:r>
        <w:br/>
      </w:r>
      <w:r>
        <w:rPr>
          <w:color w:val="000000"/>
        </w:rPr>
        <w:lastRenderedPageBreak/>
        <w:t>Хорошо, пойдём в кустики.</w:t>
      </w:r>
      <w:r>
        <w:br/>
      </w:r>
      <w:r>
        <w:rPr>
          <w:color w:val="000000"/>
        </w:rPr>
        <w:t>Спускается с дороги и идёт в сторону леса.</w:t>
      </w:r>
      <w:r>
        <w:br/>
      </w:r>
      <w:r>
        <w:rPr>
          <w:color w:val="000000"/>
        </w:rPr>
        <w:t>Эллочка семенит за ней. Доходят до первых деревьев.</w:t>
      </w:r>
      <w:r>
        <w:br/>
      </w:r>
      <w:r>
        <w:rPr>
          <w:color w:val="000000"/>
        </w:rPr>
        <w:t>ДОБРОВОЛЬСКАЯ</w:t>
      </w:r>
      <w:r>
        <w:br/>
      </w:r>
      <w:r>
        <w:rPr>
          <w:color w:val="000000"/>
        </w:rPr>
        <w:t>Вот кустики.</w:t>
      </w:r>
      <w:r>
        <w:br/>
      </w:r>
      <w:r>
        <w:rPr>
          <w:color w:val="000000"/>
        </w:rPr>
        <w:t>ЭЛЛОЧКА</w:t>
      </w:r>
      <w:r>
        <w:br/>
      </w:r>
      <w:r>
        <w:rPr>
          <w:color w:val="000000"/>
        </w:rPr>
        <w:t>Тут видно всё.</w:t>
      </w:r>
      <w:r>
        <w:br/>
      </w:r>
      <w:r>
        <w:rPr>
          <w:color w:val="000000"/>
        </w:rPr>
        <w:t>Идёт вглубь леса. Добровольская идёт за ней. Темно. Добровольская смотрит под ноги и вдруг видит кусок мяса, явно человеческая часть тела. Она останавливается.</w:t>
      </w:r>
      <w:r>
        <w:br/>
      </w:r>
      <w:r>
        <w:rPr>
          <w:color w:val="000000"/>
        </w:rPr>
        <w:t>ДОБРОВОЛЬСКАЯ</w:t>
      </w:r>
      <w:r>
        <w:br/>
      </w:r>
      <w:r>
        <w:rPr>
          <w:color w:val="000000"/>
        </w:rPr>
        <w:t>Элла! Иди в машину, быстро.</w:t>
      </w:r>
      <w:r>
        <w:br/>
      </w:r>
      <w:r>
        <w:rPr>
          <w:color w:val="000000"/>
        </w:rPr>
        <w:t>ЭЛЛОЧКА</w:t>
      </w:r>
      <w:r>
        <w:br/>
      </w:r>
      <w:r>
        <w:rPr>
          <w:color w:val="000000"/>
        </w:rPr>
        <w:t>Но я ещё не…</w:t>
      </w:r>
      <w:r>
        <w:br/>
      </w:r>
      <w:r>
        <w:rPr>
          <w:color w:val="000000"/>
        </w:rPr>
        <w:t>ДОБРОВОЛЬСКАЯ</w:t>
      </w:r>
      <w:r>
        <w:br/>
      </w:r>
      <w:r>
        <w:rPr>
          <w:color w:val="000000"/>
        </w:rPr>
        <w:t>Быстро, я сказала. Вон там обойди меня и бегом в машину! Стой! Дай шарф!</w:t>
      </w:r>
      <w:r>
        <w:br/>
      </w:r>
      <w:r>
        <w:rPr>
          <w:color w:val="000000"/>
        </w:rPr>
        <w:t>Практически срывает шарф с Эллочки. Привязывает его к ветке. Хватает дочь за руку и тащит её бегом обратно. Буквально заталкивает её в машину.</w:t>
      </w:r>
      <w:r>
        <w:br/>
      </w:r>
      <w:r>
        <w:rPr>
          <w:color w:val="000000"/>
        </w:rPr>
        <w:t>ЭЛЛОЧКА</w:t>
      </w:r>
      <w:r>
        <w:br/>
      </w:r>
      <w:r>
        <w:rPr>
          <w:color w:val="000000"/>
        </w:rPr>
        <w:t>Ну я же так и не…</w:t>
      </w:r>
      <w:r>
        <w:br/>
      </w:r>
      <w:r>
        <w:rPr>
          <w:color w:val="000000"/>
        </w:rPr>
        <w:t xml:space="preserve">Добровольская захлопывает дверь. Открывает багажник, вытаскивает запаску и бросает на обочину. Садится в машину, стартует практически с </w:t>
      </w:r>
      <w:proofErr w:type="spellStart"/>
      <w:r>
        <w:rPr>
          <w:color w:val="000000"/>
        </w:rPr>
        <w:t>проворотами</w:t>
      </w:r>
      <w:proofErr w:type="spellEnd"/>
      <w:r>
        <w:rPr>
          <w:color w:val="000000"/>
        </w:rPr>
        <w:t>.</w:t>
      </w:r>
    </w:p>
    <w:p w14:paraId="1AF2B21B" w14:textId="77777777" w:rsidR="0041633A" w:rsidRDefault="0041633A" w:rsidP="0041633A"/>
    <w:p w14:paraId="6BA7859B" w14:textId="6C9A89B0" w:rsidR="0041633A" w:rsidRDefault="0041633A" w:rsidP="0041633A">
      <w:r>
        <w:rPr>
          <w:b/>
          <w:color w:val="000000"/>
        </w:rPr>
        <w:t xml:space="preserve">7-30. НАТ. РУБЛЁВО-УСПЕНСКОЕ ШОССЕ.ПОСТ МИЛИЦИИ НОЧЬ 3. </w:t>
      </w:r>
      <w:r>
        <w:br/>
      </w:r>
      <w:r>
        <w:rPr>
          <w:b/>
          <w:color w:val="000000"/>
        </w:rPr>
        <w:t>ДОБРОВОЛЬСКАЯ, ЛЕЙТЕНАНТ 1, ЭЛЛА 10 ЛЕТ</w:t>
      </w:r>
      <w:r w:rsidR="004A1099">
        <w:rPr>
          <w:b/>
          <w:color w:val="000000"/>
        </w:rPr>
        <w:t>, лейтенант 2, автовладельцы (5)</w:t>
      </w:r>
      <w:r>
        <w:rPr>
          <w:b/>
          <w:color w:val="000000"/>
        </w:rPr>
        <w:t xml:space="preserve"> (00:27)</w:t>
      </w:r>
      <w:r>
        <w:br/>
      </w:r>
    </w:p>
    <w:p w14:paraId="14BD764F" w14:textId="77777777" w:rsidR="0041633A" w:rsidRDefault="0041633A" w:rsidP="0041633A">
      <w:r>
        <w:rPr>
          <w:color w:val="000000"/>
        </w:rPr>
        <w:t>Добровольская доезжает до милиционеров, проверяющих машины. Останавливается.</w:t>
      </w:r>
      <w:r>
        <w:br/>
      </w:r>
      <w:r>
        <w:rPr>
          <w:color w:val="000000"/>
        </w:rPr>
        <w:t>ДОБРОВОЛЬСКАЯ</w:t>
      </w:r>
      <w:r>
        <w:br/>
      </w:r>
      <w:r>
        <w:rPr>
          <w:color w:val="000000"/>
        </w:rPr>
        <w:t>Здравствуйте, лейтенант. Вызовите срочно оперативную группу.</w:t>
      </w:r>
      <w:r>
        <w:br/>
      </w:r>
      <w:r>
        <w:rPr>
          <w:color w:val="000000"/>
        </w:rPr>
        <w:t>ЛЕЙТЕНАНТ 1</w:t>
      </w:r>
      <w:r>
        <w:br/>
      </w:r>
      <w:r>
        <w:rPr>
          <w:color w:val="000000"/>
        </w:rPr>
        <w:t>(явно с иронией)</w:t>
      </w:r>
      <w:r>
        <w:br/>
      </w:r>
      <w:r>
        <w:rPr>
          <w:color w:val="000000"/>
        </w:rPr>
        <w:t>Есть, товарищ командир.</w:t>
      </w:r>
      <w:r>
        <w:br/>
      </w:r>
      <w:r>
        <w:rPr>
          <w:color w:val="000000"/>
        </w:rPr>
        <w:t>Продолжает заниматься своими делами.</w:t>
      </w:r>
      <w:r>
        <w:br/>
      </w:r>
      <w:r>
        <w:rPr>
          <w:color w:val="000000"/>
        </w:rPr>
        <w:t>ДОБРОВОЛЬСКАЯ</w:t>
      </w:r>
      <w:r>
        <w:br/>
      </w:r>
      <w:r>
        <w:rPr>
          <w:color w:val="000000"/>
        </w:rPr>
        <w:t>Я старший следователь прокуратуры.</w:t>
      </w:r>
      <w:r>
        <w:br/>
      </w:r>
      <w:r>
        <w:rPr>
          <w:color w:val="000000"/>
        </w:rPr>
        <w:t>ЛЕЙТЕНАНТ 1</w:t>
      </w:r>
      <w:r>
        <w:br/>
      </w:r>
      <w:r>
        <w:rPr>
          <w:color w:val="000000"/>
        </w:rPr>
        <w:t>Документы покажите.</w:t>
      </w:r>
      <w:r>
        <w:br/>
      </w:r>
      <w:r>
        <w:rPr>
          <w:color w:val="000000"/>
        </w:rPr>
        <w:t>ДОБРОВОЛЬСКАЯ</w:t>
      </w:r>
      <w:r>
        <w:br/>
      </w:r>
      <w:r>
        <w:rPr>
          <w:color w:val="000000"/>
        </w:rPr>
        <w:t>У меня нет с собой документов.</w:t>
      </w:r>
      <w:r>
        <w:br/>
      </w:r>
      <w:r>
        <w:rPr>
          <w:color w:val="000000"/>
        </w:rPr>
        <w:t>ЛЕЙТЕНАНТ 1</w:t>
      </w:r>
      <w:r>
        <w:br/>
      </w:r>
      <w:r>
        <w:rPr>
          <w:color w:val="000000"/>
        </w:rPr>
        <w:t>Тогда или объясните нормально, что вы хотите или не мешайте работать.</w:t>
      </w:r>
      <w:r>
        <w:br/>
      </w:r>
      <w:r>
        <w:rPr>
          <w:color w:val="000000"/>
        </w:rPr>
        <w:t>ДОБРОВОЛЬСКАЯ</w:t>
      </w:r>
      <w:r>
        <w:br/>
      </w:r>
      <w:r>
        <w:rPr>
          <w:color w:val="000000"/>
        </w:rPr>
        <w:t>Там в лесу… части тела.</w:t>
      </w:r>
      <w:r>
        <w:br/>
      </w:r>
      <w:r>
        <w:rPr>
          <w:color w:val="000000"/>
        </w:rPr>
        <w:t>Милиционер наклоняется к ней, подозрительно смотрит.</w:t>
      </w:r>
      <w:r>
        <w:br/>
      </w:r>
      <w:r>
        <w:rPr>
          <w:color w:val="000000"/>
        </w:rPr>
        <w:t>ЛЕЙТЕНАНТ 1</w:t>
      </w:r>
      <w:r>
        <w:br/>
      </w:r>
      <w:r>
        <w:rPr>
          <w:color w:val="000000"/>
        </w:rPr>
        <w:t>Ну-ка дыхните.</w:t>
      </w:r>
      <w:r>
        <w:br/>
      </w:r>
      <w:r>
        <w:rPr>
          <w:color w:val="000000"/>
        </w:rPr>
        <w:t>Добровольская впадает в ярость. Толкает милиционера.</w:t>
      </w:r>
    </w:p>
    <w:p w14:paraId="437076DC" w14:textId="77777777" w:rsidR="0041633A" w:rsidRDefault="0041633A" w:rsidP="0041633A"/>
    <w:p w14:paraId="4C8CBEAC" w14:textId="77777777" w:rsidR="0041633A" w:rsidRDefault="0041633A" w:rsidP="0041633A">
      <w:r>
        <w:rPr>
          <w:color w:val="000000"/>
        </w:rPr>
        <w:t>ДОБРОВОЛЬСКАЯ</w:t>
      </w:r>
      <w:r>
        <w:br/>
      </w:r>
      <w:r>
        <w:rPr>
          <w:color w:val="000000"/>
        </w:rPr>
        <w:t>Я еще раз повторяю, там! Части! Тела! Вызывай группу!</w:t>
      </w:r>
    </w:p>
    <w:p w14:paraId="4E7BA3C6" w14:textId="77777777" w:rsidR="0041633A" w:rsidRDefault="0041633A" w:rsidP="0041633A"/>
    <w:p w14:paraId="7846D438" w14:textId="77777777" w:rsidR="0041633A" w:rsidRDefault="0041633A" w:rsidP="0041633A">
      <w:pPr>
        <w:ind w:left="3166"/>
      </w:pPr>
      <w:r>
        <w:rPr>
          <w:color w:val="000000"/>
        </w:rPr>
        <w:t>ЛЕЙТЕНАНТ 1</w:t>
      </w:r>
    </w:p>
    <w:p w14:paraId="50485AC2" w14:textId="77777777" w:rsidR="0041633A" w:rsidRDefault="0041633A" w:rsidP="0041633A">
      <w:pPr>
        <w:ind w:left="2303"/>
      </w:pPr>
      <w:r>
        <w:rPr>
          <w:color w:val="000000"/>
        </w:rPr>
        <w:lastRenderedPageBreak/>
        <w:t>(в рацию)</w:t>
      </w:r>
    </w:p>
    <w:p w14:paraId="02CEAC68" w14:textId="77777777" w:rsidR="0041633A" w:rsidRDefault="0041633A" w:rsidP="0041633A">
      <w:pPr>
        <w:ind w:left="1441" w:right="2161"/>
      </w:pPr>
      <w:r>
        <w:rPr>
          <w:color w:val="000000"/>
        </w:rPr>
        <w:t>Наряд пришли на 18-й, тут гражданка дебоширит.</w:t>
      </w:r>
    </w:p>
    <w:p w14:paraId="4DB8C2C9" w14:textId="77777777" w:rsidR="0041633A" w:rsidRDefault="0041633A" w:rsidP="0041633A"/>
    <w:p w14:paraId="44156AEB" w14:textId="77777777" w:rsidR="0041633A" w:rsidRDefault="0041633A" w:rsidP="0041633A">
      <w:r>
        <w:rPr>
          <w:b/>
          <w:color w:val="000000"/>
        </w:rPr>
        <w:t xml:space="preserve">7-32. ИНТ. ГАРАЖ.ПОДВАЛ НОЧЬ 3. </w:t>
      </w:r>
      <w:r>
        <w:br/>
      </w:r>
      <w:r>
        <w:rPr>
          <w:b/>
          <w:color w:val="000000"/>
        </w:rPr>
        <w:t>КОНЮХ, САША, ВИТЯ, ПЕТЯ (00:37)</w:t>
      </w:r>
      <w:r>
        <w:br/>
      </w:r>
    </w:p>
    <w:p w14:paraId="04B3984F" w14:textId="77777777" w:rsidR="0041633A" w:rsidRDefault="0041633A" w:rsidP="0041633A">
      <w:r>
        <w:rPr>
          <w:color w:val="000000"/>
        </w:rPr>
        <w:t>Тело Пети висит в петле, живот распорот. Кровь стекает в ванночку. Остальные мальчики всё так же стоят на коленях.</w:t>
      </w:r>
    </w:p>
    <w:p w14:paraId="78E6C77E" w14:textId="77777777" w:rsidR="0041633A" w:rsidRDefault="0041633A" w:rsidP="0041633A"/>
    <w:p w14:paraId="488020D6" w14:textId="77777777" w:rsidR="0041633A" w:rsidRDefault="0041633A" w:rsidP="0041633A">
      <w:pPr>
        <w:ind w:left="3166"/>
      </w:pPr>
      <w:r>
        <w:rPr>
          <w:color w:val="000000"/>
        </w:rPr>
        <w:t>КОНЮХ</w:t>
      </w:r>
    </w:p>
    <w:p w14:paraId="76789984" w14:textId="77777777" w:rsidR="0041633A" w:rsidRDefault="0041633A" w:rsidP="0041633A">
      <w:pPr>
        <w:ind w:left="1441" w:right="2161"/>
      </w:pPr>
      <w:r>
        <w:rPr>
          <w:color w:val="000000"/>
        </w:rPr>
        <w:t>Фишер добрый, Фишер хороший. Фишер заботится о вас. Чтоб у вас силы были и настроение хорошее.</w:t>
      </w:r>
    </w:p>
    <w:p w14:paraId="0BA64CC0" w14:textId="77777777" w:rsidR="0041633A" w:rsidRDefault="0041633A" w:rsidP="0041633A"/>
    <w:p w14:paraId="05DB1588" w14:textId="77777777" w:rsidR="0041633A" w:rsidRDefault="0041633A" w:rsidP="0041633A">
      <w:r>
        <w:rPr>
          <w:color w:val="000000"/>
        </w:rPr>
        <w:t>Зачерпывает стаканом кровь из ванночки.</w:t>
      </w:r>
    </w:p>
    <w:p w14:paraId="40D5A33A" w14:textId="77777777" w:rsidR="0041633A" w:rsidRDefault="0041633A" w:rsidP="0041633A"/>
    <w:p w14:paraId="5EE3B0F9" w14:textId="77777777" w:rsidR="0041633A" w:rsidRDefault="0041633A" w:rsidP="0041633A">
      <w:pPr>
        <w:ind w:left="3166"/>
      </w:pPr>
      <w:r>
        <w:rPr>
          <w:color w:val="000000"/>
        </w:rPr>
        <w:t>КОНЮХ</w:t>
      </w:r>
    </w:p>
    <w:p w14:paraId="6009368B" w14:textId="77777777" w:rsidR="0041633A" w:rsidRDefault="0041633A" w:rsidP="0041633A">
      <w:pPr>
        <w:ind w:left="1441" w:right="2161"/>
      </w:pPr>
      <w:r>
        <w:rPr>
          <w:color w:val="000000"/>
        </w:rPr>
        <w:t>Пока свежая, сразу. Силы вам понадобятся.</w:t>
      </w:r>
    </w:p>
    <w:p w14:paraId="5C7E5686" w14:textId="77777777" w:rsidR="0041633A" w:rsidRDefault="0041633A" w:rsidP="0041633A"/>
    <w:p w14:paraId="75CA3F53" w14:textId="77777777" w:rsidR="0041633A" w:rsidRDefault="0041633A" w:rsidP="0041633A">
      <w:r>
        <w:rPr>
          <w:color w:val="000000"/>
        </w:rPr>
        <w:t>Подносит стакан к лицу Вити, того начинает тошнить.</w:t>
      </w:r>
    </w:p>
    <w:p w14:paraId="6AEC3B86" w14:textId="77777777" w:rsidR="0041633A" w:rsidRDefault="0041633A" w:rsidP="0041633A"/>
    <w:p w14:paraId="03B484EF" w14:textId="77777777" w:rsidR="0041633A" w:rsidRDefault="0041633A" w:rsidP="0041633A">
      <w:pPr>
        <w:ind w:left="3166"/>
      </w:pPr>
      <w:r>
        <w:rPr>
          <w:color w:val="000000"/>
        </w:rPr>
        <w:t>КОНЮХ</w:t>
      </w:r>
    </w:p>
    <w:p w14:paraId="3F5C850A" w14:textId="77777777" w:rsidR="0041633A" w:rsidRDefault="0041633A" w:rsidP="0041633A">
      <w:pPr>
        <w:ind w:left="1441" w:right="2161"/>
      </w:pPr>
      <w:r>
        <w:rPr>
          <w:color w:val="000000"/>
        </w:rPr>
        <w:t>Ты что такой нежный? Наверно, на Петьку не хочешь смотреть? Ну так это мы исправим.</w:t>
      </w:r>
    </w:p>
    <w:p w14:paraId="5B689DA8" w14:textId="77777777" w:rsidR="0041633A" w:rsidRDefault="0041633A" w:rsidP="0041633A"/>
    <w:p w14:paraId="57752BBE" w14:textId="77777777" w:rsidR="0041633A" w:rsidRDefault="0041633A" w:rsidP="0041633A">
      <w:r>
        <w:rPr>
          <w:color w:val="000000"/>
        </w:rPr>
        <w:t>Снимает со стены шоры и надевает на глаза мальчикам. Обзор “</w:t>
      </w:r>
      <w:proofErr w:type="spellStart"/>
      <w:r>
        <w:rPr>
          <w:color w:val="000000"/>
        </w:rPr>
        <w:t>схлопывается</w:t>
      </w:r>
      <w:proofErr w:type="spellEnd"/>
      <w:r>
        <w:rPr>
          <w:color w:val="000000"/>
        </w:rPr>
        <w:t>”, теперь мальчики видят только узкую полоску пространства перед собой.</w:t>
      </w:r>
    </w:p>
    <w:p w14:paraId="451BFF93" w14:textId="77777777" w:rsidR="0041633A" w:rsidRDefault="0041633A" w:rsidP="0041633A"/>
    <w:p w14:paraId="5E28854A" w14:textId="77777777" w:rsidR="0041633A" w:rsidRDefault="0041633A" w:rsidP="0041633A">
      <w:r>
        <w:rPr>
          <w:b/>
          <w:color w:val="000000"/>
        </w:rPr>
        <w:t xml:space="preserve">7-33. ИНТ. ОТДЕЛЕНИЕ МИЛИЦИИ ОДИНЦОВО.ДЕЖУРКА КОРИДОР У КПЗ НОЧЬ 3. </w:t>
      </w:r>
      <w:r>
        <w:br/>
      </w:r>
      <w:r>
        <w:rPr>
          <w:b/>
          <w:color w:val="000000"/>
        </w:rPr>
        <w:t>КОЗЫРЕВ, ДОБРОВОЛЬСКАЯ, ЛЕЙТЕНАНТ 1, ЭЛЛА 10 ЛЕТ (00:40)</w:t>
      </w:r>
      <w:r>
        <w:br/>
      </w:r>
    </w:p>
    <w:p w14:paraId="538E4E62" w14:textId="77777777" w:rsidR="0041633A" w:rsidRDefault="0041633A" w:rsidP="0041633A">
      <w:r>
        <w:rPr>
          <w:color w:val="000000"/>
        </w:rPr>
        <w:t>К дежурке подходит Козырев, оказывает удостоверение.</w:t>
      </w:r>
      <w:r>
        <w:br/>
      </w:r>
      <w:r>
        <w:rPr>
          <w:color w:val="000000"/>
        </w:rPr>
        <w:t>КОЗЫРЕВ</w:t>
      </w:r>
      <w:r>
        <w:br/>
      </w:r>
      <w:r>
        <w:rPr>
          <w:color w:val="000000"/>
        </w:rPr>
        <w:t>Здравствуйте, зовут тебя?</w:t>
      </w:r>
      <w:r>
        <w:br/>
      </w:r>
      <w:r>
        <w:rPr>
          <w:color w:val="000000"/>
        </w:rPr>
        <w:t>ЛЕЙТЕНАНТ 1</w:t>
      </w:r>
      <w:r>
        <w:br/>
      </w:r>
      <w:r>
        <w:rPr>
          <w:color w:val="000000"/>
        </w:rPr>
        <w:t>Лейтенант Егоров.</w:t>
      </w:r>
      <w:r>
        <w:br/>
      </w:r>
      <w:r>
        <w:rPr>
          <w:color w:val="000000"/>
        </w:rPr>
        <w:t>КОЗЫРЕВ</w:t>
      </w:r>
      <w:r>
        <w:br/>
      </w:r>
      <w:r>
        <w:rPr>
          <w:color w:val="000000"/>
        </w:rPr>
        <w:t>Лейтенант Егоров, мне девочка сейчас звонила, она где?</w:t>
      </w:r>
    </w:p>
    <w:p w14:paraId="1561F207" w14:textId="77777777" w:rsidR="0041633A" w:rsidRDefault="0041633A" w:rsidP="0041633A"/>
    <w:p w14:paraId="698EA3A6" w14:textId="77777777" w:rsidR="0041633A" w:rsidRDefault="0041633A" w:rsidP="0041633A">
      <w:r>
        <w:rPr>
          <w:color w:val="000000"/>
        </w:rPr>
        <w:t>ЛЕЙТЕНАНТ</w:t>
      </w:r>
      <w:r>
        <w:br/>
      </w:r>
      <w:r>
        <w:rPr>
          <w:color w:val="000000"/>
        </w:rPr>
        <w:t>Там, в коридоре сидит.</w:t>
      </w:r>
    </w:p>
    <w:p w14:paraId="2028FE7C" w14:textId="77777777" w:rsidR="0041633A" w:rsidRDefault="0041633A" w:rsidP="0041633A"/>
    <w:p w14:paraId="5FB79317" w14:textId="77777777" w:rsidR="0041633A" w:rsidRDefault="0041633A" w:rsidP="0041633A">
      <w:r>
        <w:rPr>
          <w:color w:val="000000"/>
        </w:rPr>
        <w:t>КОЗЫРЕВ</w:t>
      </w:r>
      <w:r>
        <w:br/>
      </w:r>
      <w:r>
        <w:rPr>
          <w:color w:val="000000"/>
        </w:rPr>
        <w:t>И мать ее нужна мне.</w:t>
      </w:r>
      <w:r>
        <w:br/>
      </w:r>
      <w:r>
        <w:rPr>
          <w:color w:val="000000"/>
        </w:rPr>
        <w:t>Егоров выходит, доходит до «обезьянника», там Добровольская. Открывает. Добровольская крайне возбуждена.</w:t>
      </w:r>
      <w:r>
        <w:br/>
      </w:r>
      <w:r>
        <w:rPr>
          <w:color w:val="000000"/>
        </w:rPr>
        <w:t>ДОБРОВОЛЬСКАЯ</w:t>
      </w:r>
      <w:r>
        <w:br/>
      </w:r>
      <w:r>
        <w:rPr>
          <w:color w:val="000000"/>
        </w:rPr>
        <w:t>Валера. Я видела часть детского тела в лесу. Я место запаской пометила и шарф повязала, чтоб не потерять.</w:t>
      </w:r>
      <w:r>
        <w:br/>
      </w:r>
      <w:r>
        <w:rPr>
          <w:color w:val="000000"/>
        </w:rPr>
        <w:t xml:space="preserve">Козырев берет ее под </w:t>
      </w:r>
      <w:proofErr w:type="spellStart"/>
      <w:r>
        <w:rPr>
          <w:color w:val="000000"/>
        </w:rPr>
        <w:t>под</w:t>
      </w:r>
      <w:proofErr w:type="spellEnd"/>
      <w:r>
        <w:rPr>
          <w:color w:val="000000"/>
        </w:rPr>
        <w:t xml:space="preserve"> локоть.</w:t>
      </w:r>
      <w:r>
        <w:br/>
      </w:r>
      <w:r>
        <w:rPr>
          <w:color w:val="000000"/>
        </w:rPr>
        <w:t>КОЗЫРЕВ</w:t>
      </w:r>
      <w:r>
        <w:br/>
      </w:r>
      <w:r>
        <w:rPr>
          <w:color w:val="000000"/>
        </w:rPr>
        <w:t>Давай найдём Эллу и со всем разберёмся.</w:t>
      </w:r>
      <w:r>
        <w:br/>
      </w:r>
      <w:r>
        <w:rPr>
          <w:color w:val="000000"/>
        </w:rPr>
        <w:lastRenderedPageBreak/>
        <w:t>ДОБРОВОЛЬСКАЯ</w:t>
      </w:r>
      <w:r>
        <w:br/>
      </w:r>
      <w:r>
        <w:rPr>
          <w:color w:val="000000"/>
        </w:rPr>
        <w:t>Я знаю, что ты думаешь, что мне показалось. Но мне не показалось! Я не стала ничего трогать! Прошу тебя, просто поверь мне!</w:t>
      </w:r>
      <w:r>
        <w:br/>
      </w:r>
      <w:r>
        <w:rPr>
          <w:color w:val="000000"/>
        </w:rPr>
        <w:t>КОЗЫРЕВ</w:t>
      </w:r>
      <w:r>
        <w:br/>
      </w:r>
      <w:r>
        <w:rPr>
          <w:color w:val="000000"/>
        </w:rPr>
        <w:t>(ласково)</w:t>
      </w:r>
      <w:r>
        <w:br/>
      </w:r>
      <w:r>
        <w:rPr>
          <w:color w:val="000000"/>
        </w:rPr>
        <w:t>Профессионализм не пропьёшь, молодец, всё правильно сделала.</w:t>
      </w:r>
      <w:r>
        <w:br/>
      </w:r>
      <w:r>
        <w:rPr>
          <w:color w:val="000000"/>
        </w:rPr>
        <w:t>Сворачивают в коридор, там на стуле сидит, опустив голову, Эллочка.</w:t>
      </w:r>
    </w:p>
    <w:p w14:paraId="2092D477" w14:textId="77777777" w:rsidR="0041633A" w:rsidRDefault="0041633A" w:rsidP="0041633A"/>
    <w:p w14:paraId="3BED9D6A" w14:textId="283C20EC" w:rsidR="0041633A" w:rsidRDefault="0041633A" w:rsidP="0041633A">
      <w:r>
        <w:rPr>
          <w:b/>
          <w:color w:val="000000"/>
        </w:rPr>
        <w:t xml:space="preserve">7-36. ИНТ. КВАРТИРА САШИ (ПРИХОЖАЯ КОМНАТА) НОЧЬ 3. </w:t>
      </w:r>
      <w:r>
        <w:br/>
      </w:r>
      <w:r>
        <w:rPr>
          <w:b/>
          <w:color w:val="000000"/>
        </w:rPr>
        <w:t>БОКОВ, МАМА САШИ</w:t>
      </w:r>
      <w:r w:rsidR="004A1099">
        <w:rPr>
          <w:b/>
          <w:color w:val="000000"/>
        </w:rPr>
        <w:t>, сестра Саши 10 лет, Братья Саши 6 и 8 лет</w:t>
      </w:r>
      <w:r>
        <w:rPr>
          <w:b/>
          <w:color w:val="000000"/>
        </w:rPr>
        <w:t xml:space="preserve"> (01:08)</w:t>
      </w:r>
      <w:r>
        <w:br/>
      </w:r>
    </w:p>
    <w:p w14:paraId="25BCD097" w14:textId="77777777" w:rsidR="0041633A" w:rsidRDefault="0041633A" w:rsidP="0041633A">
      <w:r>
        <w:rPr>
          <w:color w:val="000000"/>
        </w:rPr>
        <w:t>Боков разговаривает с женщиной в ярком макияже.</w:t>
      </w:r>
      <w:r>
        <w:br/>
      </w:r>
      <w:r>
        <w:rPr>
          <w:color w:val="000000"/>
        </w:rPr>
        <w:t>БОКОВ</w:t>
      </w:r>
      <w:r>
        <w:br/>
      </w:r>
      <w:r>
        <w:rPr>
          <w:color w:val="000000"/>
        </w:rPr>
        <w:t>Хорошо, вы так поздно пришли, потому что писали заявление, что ваш сын пропал?</w:t>
      </w:r>
      <w:r>
        <w:br/>
      </w:r>
      <w:r>
        <w:rPr>
          <w:color w:val="000000"/>
        </w:rPr>
        <w:t>МАМА САШИ</w:t>
      </w:r>
      <w:r>
        <w:br/>
      </w:r>
      <w:r>
        <w:rPr>
          <w:color w:val="000000"/>
        </w:rPr>
        <w:t>Да, пропал. Со вчерашнего дня нету.</w:t>
      </w:r>
      <w:r>
        <w:br/>
      </w:r>
      <w:r>
        <w:rPr>
          <w:color w:val="000000"/>
        </w:rPr>
        <w:t>БОКОВ</w:t>
      </w:r>
      <w:r>
        <w:br/>
      </w:r>
      <w:r>
        <w:rPr>
          <w:color w:val="000000"/>
        </w:rPr>
        <w:t>Раньше такое случалось?</w:t>
      </w:r>
      <w:r>
        <w:br/>
      </w:r>
      <w:r>
        <w:rPr>
          <w:color w:val="000000"/>
        </w:rPr>
        <w:t>МАМА САШИ</w:t>
      </w:r>
      <w:r>
        <w:br/>
      </w:r>
      <w:r>
        <w:rPr>
          <w:color w:val="000000"/>
        </w:rPr>
        <w:t>Да, много раз.</w:t>
      </w:r>
      <w:r>
        <w:br/>
      </w:r>
      <w:r>
        <w:rPr>
          <w:color w:val="000000"/>
        </w:rPr>
        <w:t>БОКОВ</w:t>
      </w:r>
      <w:r>
        <w:br/>
      </w:r>
      <w:r>
        <w:rPr>
          <w:color w:val="000000"/>
        </w:rPr>
        <w:t>Но заволновались вы впервые?</w:t>
      </w:r>
      <w:r>
        <w:br/>
      </w:r>
      <w:r>
        <w:rPr>
          <w:color w:val="000000"/>
        </w:rPr>
        <w:t>МАМА САШИ</w:t>
      </w:r>
      <w:r>
        <w:br/>
      </w:r>
      <w:r>
        <w:rPr>
          <w:color w:val="000000"/>
        </w:rPr>
        <w:t>Ну так щас же Фишер опять, ещё бы, заволновалась. Ещё как заволновалась!</w:t>
      </w:r>
      <w:r>
        <w:br/>
      </w:r>
      <w:r>
        <w:rPr>
          <w:color w:val="000000"/>
        </w:rPr>
        <w:t>БОКОВ</w:t>
      </w:r>
      <w:r>
        <w:br/>
      </w:r>
      <w:r>
        <w:rPr>
          <w:color w:val="000000"/>
        </w:rPr>
        <w:t>Где он обычно бывает, когда не ночует дома?</w:t>
      </w:r>
      <w:r>
        <w:br/>
      </w:r>
      <w:r>
        <w:rPr>
          <w:color w:val="000000"/>
        </w:rPr>
        <w:t>МАМА САШИ</w:t>
      </w:r>
      <w:r>
        <w:br/>
      </w:r>
      <w:r>
        <w:rPr>
          <w:color w:val="000000"/>
        </w:rPr>
        <w:t>У Пети с 42 или у Вани Логова. Но Ваню вон убили. Ужас.</w:t>
      </w:r>
      <w:r>
        <w:br/>
      </w:r>
      <w:r>
        <w:rPr>
          <w:color w:val="000000"/>
        </w:rPr>
        <w:t>Начинает плакать.</w:t>
      </w:r>
      <w:r>
        <w:br/>
      </w:r>
      <w:r>
        <w:rPr>
          <w:color w:val="000000"/>
        </w:rPr>
        <w:t>БОКОВ</w:t>
      </w:r>
      <w:r>
        <w:br/>
      </w:r>
      <w:r>
        <w:rPr>
          <w:color w:val="000000"/>
        </w:rPr>
        <w:t>После пропажи Вани ваш сын был дома?</w:t>
      </w:r>
      <w:r>
        <w:br/>
      </w:r>
      <w:r>
        <w:rPr>
          <w:color w:val="000000"/>
        </w:rPr>
        <w:t>МАМА САШИ</w:t>
      </w:r>
      <w:r>
        <w:br/>
      </w:r>
      <w:r>
        <w:rPr>
          <w:color w:val="000000"/>
        </w:rPr>
        <w:t>Да, Ванина мать приходила, искала своего. Но у нас его не было.</w:t>
      </w:r>
      <w:r>
        <w:br/>
      </w:r>
      <w:r>
        <w:rPr>
          <w:color w:val="000000"/>
        </w:rPr>
        <w:t>БОКОВ</w:t>
      </w:r>
      <w:r>
        <w:br/>
      </w:r>
      <w:r>
        <w:rPr>
          <w:color w:val="000000"/>
        </w:rPr>
        <w:t>Саша говорил, где он был? Был ли с ним Ваня?</w:t>
      </w:r>
      <w:r>
        <w:br/>
      </w:r>
      <w:r>
        <w:rPr>
          <w:color w:val="000000"/>
        </w:rPr>
        <w:t>МАТМА САШИ</w:t>
      </w:r>
      <w:r>
        <w:br/>
      </w:r>
      <w:r>
        <w:rPr>
          <w:color w:val="000000"/>
        </w:rPr>
        <w:t>Я с дежурства была, спать легла, я не спрашивала.</w:t>
      </w:r>
      <w:r>
        <w:br/>
      </w:r>
      <w:r>
        <w:rPr>
          <w:color w:val="000000"/>
        </w:rPr>
        <w:t>БОКОВ</w:t>
      </w:r>
      <w:r>
        <w:br/>
      </w:r>
      <w:r>
        <w:rPr>
          <w:color w:val="000000"/>
        </w:rPr>
        <w:t>Вы хоть что-то знаете про сына? Куда он ходил, чем увлекался?</w:t>
      </w:r>
      <w:r>
        <w:br/>
      </w:r>
      <w:r>
        <w:rPr>
          <w:color w:val="000000"/>
        </w:rPr>
        <w:t>Мать Саши пожимает плечами.</w:t>
      </w:r>
      <w:r>
        <w:br/>
      </w:r>
      <w:r>
        <w:rPr>
          <w:color w:val="000000"/>
        </w:rPr>
        <w:t>МАМА САШИ</w:t>
      </w:r>
      <w:r>
        <w:br/>
      </w:r>
      <w:r>
        <w:rPr>
          <w:color w:val="000000"/>
        </w:rPr>
        <w:t>В школу… на улицу… не знаю.</w:t>
      </w:r>
      <w:r>
        <w:br/>
      </w:r>
      <w:r>
        <w:rPr>
          <w:color w:val="000000"/>
        </w:rPr>
        <w:t>Боков смотрит на разнообразие детской обуви в коридоре.</w:t>
      </w:r>
      <w:r>
        <w:br/>
      </w:r>
      <w:r>
        <w:rPr>
          <w:color w:val="000000"/>
        </w:rPr>
        <w:t>БОКОВ</w:t>
      </w:r>
      <w:r>
        <w:br/>
      </w:r>
      <w:r>
        <w:rPr>
          <w:color w:val="000000"/>
        </w:rPr>
        <w:t>У вас ещё дети есть?</w:t>
      </w:r>
      <w:r>
        <w:br/>
      </w:r>
      <w:r>
        <w:rPr>
          <w:color w:val="000000"/>
        </w:rPr>
        <w:t>Мать кивает.</w:t>
      </w:r>
      <w:r>
        <w:br/>
      </w:r>
      <w:r>
        <w:rPr>
          <w:color w:val="000000"/>
        </w:rPr>
        <w:t>БОКОВ</w:t>
      </w:r>
      <w:r>
        <w:br/>
      </w:r>
      <w:r>
        <w:rPr>
          <w:color w:val="000000"/>
        </w:rPr>
        <w:t>Могу я поговорить с ними?</w:t>
      </w:r>
      <w:r>
        <w:br/>
      </w:r>
      <w:r>
        <w:rPr>
          <w:color w:val="000000"/>
        </w:rPr>
        <w:t>Мать распахивает дверь в комнату и включает свет.</w:t>
      </w:r>
      <w:r>
        <w:br/>
      </w:r>
      <w:r>
        <w:rPr>
          <w:color w:val="000000"/>
        </w:rPr>
        <w:t>На диване спят 2 мальчика, в кресле-кровати - девочка.</w:t>
      </w:r>
      <w:r>
        <w:br/>
      </w:r>
      <w:r>
        <w:rPr>
          <w:color w:val="000000"/>
        </w:rPr>
        <w:t>МАМА САШИ</w:t>
      </w:r>
      <w:r>
        <w:br/>
      </w:r>
      <w:r>
        <w:rPr>
          <w:color w:val="000000"/>
        </w:rPr>
        <w:t>Просыпаемся, дети. Милиция Сашу ищет.</w:t>
      </w:r>
      <w:r>
        <w:br/>
      </w:r>
      <w:r>
        <w:rPr>
          <w:color w:val="000000"/>
        </w:rPr>
        <w:lastRenderedPageBreak/>
        <w:t>Дети спросонья трут глаза.</w:t>
      </w:r>
      <w:r>
        <w:br/>
      </w:r>
      <w:r>
        <w:rPr>
          <w:color w:val="000000"/>
        </w:rPr>
        <w:t>Сестра Саши</w:t>
      </w:r>
      <w:r>
        <w:br/>
      </w:r>
      <w:r>
        <w:rPr>
          <w:color w:val="000000"/>
        </w:rPr>
        <w:t>Он у Светки Петренко, в 3 подъезде.</w:t>
      </w:r>
      <w:r>
        <w:br/>
      </w:r>
      <w:r>
        <w:rPr>
          <w:color w:val="000000"/>
        </w:rPr>
        <w:t>МАМА САШИ</w:t>
      </w:r>
      <w:r>
        <w:br/>
      </w:r>
      <w:r>
        <w:rPr>
          <w:color w:val="000000"/>
        </w:rPr>
        <w:t>Это ещё что за новости?!</w:t>
      </w:r>
      <w:r>
        <w:br/>
      </w:r>
      <w:r>
        <w:rPr>
          <w:color w:val="000000"/>
        </w:rPr>
        <w:t>Боков выключает свет.</w:t>
      </w:r>
      <w:r>
        <w:br/>
      </w:r>
      <w:r>
        <w:rPr>
          <w:color w:val="000000"/>
        </w:rPr>
        <w:t>БОКОВ</w:t>
      </w:r>
      <w:r>
        <w:br/>
      </w:r>
      <w:r>
        <w:rPr>
          <w:color w:val="000000"/>
        </w:rPr>
        <w:t>Это квартира какая?</w:t>
      </w:r>
      <w:r>
        <w:br/>
      </w:r>
      <w:r>
        <w:rPr>
          <w:color w:val="000000"/>
        </w:rPr>
        <w:t>МАМА САШИ</w:t>
      </w:r>
      <w:r>
        <w:br/>
      </w:r>
      <w:r>
        <w:rPr>
          <w:color w:val="000000"/>
        </w:rPr>
        <w:t>Ой. Двадцать первая, что ли?</w:t>
      </w:r>
    </w:p>
    <w:p w14:paraId="579AE59B" w14:textId="77777777" w:rsidR="0041633A" w:rsidRDefault="0041633A" w:rsidP="0041633A"/>
    <w:p w14:paraId="6C67405A" w14:textId="74A34EE4" w:rsidR="0041633A" w:rsidRDefault="0041633A" w:rsidP="0041633A">
      <w:r>
        <w:rPr>
          <w:b/>
          <w:color w:val="000000"/>
        </w:rPr>
        <w:t xml:space="preserve">7-37. НАТ. АВТОМОБИЛЬ КОЗЫРЕВА НОЧЬ 3. </w:t>
      </w:r>
      <w:r>
        <w:br/>
      </w:r>
      <w:r>
        <w:rPr>
          <w:b/>
          <w:color w:val="000000"/>
        </w:rPr>
        <w:t>КОЗЫРЕВ, ДОБРОВОЛЬСКАЯ</w:t>
      </w:r>
      <w:r w:rsidR="004A1099">
        <w:rPr>
          <w:b/>
          <w:color w:val="000000"/>
        </w:rPr>
        <w:t>, водитель Козырева</w:t>
      </w:r>
      <w:r>
        <w:rPr>
          <w:b/>
          <w:color w:val="000000"/>
        </w:rPr>
        <w:t xml:space="preserve"> (00:50)</w:t>
      </w:r>
      <w:r>
        <w:br/>
      </w:r>
    </w:p>
    <w:p w14:paraId="501C9CC1" w14:textId="77777777" w:rsidR="0041633A" w:rsidRDefault="0041633A" w:rsidP="0041633A">
      <w:r>
        <w:rPr>
          <w:color w:val="000000"/>
        </w:rPr>
        <w:t>Козырев и Добровольская на заднем сидении автомобиля.</w:t>
      </w:r>
      <w:r>
        <w:br/>
      </w:r>
      <w:r>
        <w:rPr>
          <w:color w:val="000000"/>
        </w:rPr>
        <w:t>КОЗЫРЕВ</w:t>
      </w:r>
      <w:r>
        <w:br/>
      </w:r>
      <w:r>
        <w:rPr>
          <w:color w:val="000000"/>
        </w:rPr>
        <w:t>Пусть пока Элла у бабушки поживёт. А ты сиди дома, на звонке. Я тебе сразу доложу, как только будут результаты. Обещаешь?</w:t>
      </w:r>
      <w:r>
        <w:br/>
      </w:r>
      <w:r>
        <w:rPr>
          <w:color w:val="000000"/>
        </w:rPr>
        <w:t>ДОБРОВОЛЬСКАЯ</w:t>
      </w:r>
      <w:r>
        <w:br/>
      </w:r>
      <w:r>
        <w:rPr>
          <w:color w:val="000000"/>
        </w:rPr>
        <w:t>Хорошо.</w:t>
      </w:r>
      <w:r>
        <w:br/>
      </w:r>
      <w:r>
        <w:rPr>
          <w:color w:val="000000"/>
        </w:rPr>
        <w:t>Молчат.</w:t>
      </w:r>
      <w:r>
        <w:br/>
      </w:r>
      <w:r>
        <w:rPr>
          <w:color w:val="000000"/>
        </w:rPr>
        <w:t>ДОБРОВОЛЬСКАЯ</w:t>
      </w:r>
      <w:r>
        <w:br/>
      </w:r>
      <w:r>
        <w:rPr>
          <w:color w:val="000000"/>
        </w:rPr>
        <w:t>У Эллы день рождения завтра. А у меня теперь даже машины нет. Я опять всё испортила.</w:t>
      </w:r>
      <w:r>
        <w:br/>
      </w:r>
      <w:r>
        <w:rPr>
          <w:color w:val="000000"/>
        </w:rPr>
        <w:t>КОЗЫРЕВ</w:t>
      </w:r>
      <w:r>
        <w:br/>
      </w:r>
      <w:r>
        <w:rPr>
          <w:color w:val="000000"/>
        </w:rPr>
        <w:t>Завтра пригонят машину тебе и всё исправишь. Торт испечёшь, подарок какой-то придумаешь. Они тебя любят и всё понимают. Ты очень хорошая мать. И дочь. Ты вон ради них всё бросила. Они поймут.</w:t>
      </w:r>
      <w:r>
        <w:br/>
      </w:r>
      <w:r>
        <w:rPr>
          <w:color w:val="000000"/>
        </w:rPr>
        <w:t>ДОБРОВОЛЬСКАЯ</w:t>
      </w:r>
      <w:r>
        <w:br/>
      </w:r>
      <w:r>
        <w:rPr>
          <w:color w:val="000000"/>
        </w:rPr>
        <w:t>Ты тоже хороший отец. А сын от тебя в общежитие съехал.</w:t>
      </w:r>
      <w:r>
        <w:br/>
      </w:r>
      <w:r>
        <w:rPr>
          <w:color w:val="000000"/>
        </w:rPr>
        <w:t>КОЗЫРЕВ</w:t>
      </w:r>
      <w:r>
        <w:br/>
      </w:r>
      <w:r>
        <w:rPr>
          <w:color w:val="000000"/>
        </w:rPr>
        <w:t>Да, у нас сложные отношения. Он вырос избалованным и капризным, благодаря своей матери.</w:t>
      </w:r>
      <w:r>
        <w:br/>
      </w:r>
      <w:r>
        <w:rPr>
          <w:color w:val="000000"/>
        </w:rPr>
        <w:t>ДОБРОВОЛЬСКАЯ</w:t>
      </w:r>
      <w:r>
        <w:br/>
      </w:r>
      <w:r>
        <w:rPr>
          <w:color w:val="000000"/>
        </w:rPr>
        <w:t>Только не рассказывай, какая у тебя плохая жена, как ты хочешь с ней развестись, и как она поломала тебе жизнь. Это всё я уже слышала.</w:t>
      </w:r>
      <w:r>
        <w:br/>
      </w:r>
      <w:r>
        <w:rPr>
          <w:color w:val="000000"/>
        </w:rPr>
        <w:t>Машина останавливается.</w:t>
      </w:r>
      <w:r>
        <w:br/>
      </w:r>
      <w:r>
        <w:rPr>
          <w:color w:val="000000"/>
        </w:rPr>
        <w:t>ДОБРОВОЛЬСКАЯ</w:t>
      </w:r>
      <w:r>
        <w:br/>
      </w:r>
      <w:r>
        <w:rPr>
          <w:color w:val="000000"/>
        </w:rPr>
        <w:t>Зайдёшь?</w:t>
      </w:r>
      <w:r>
        <w:br/>
      </w:r>
      <w:r>
        <w:rPr>
          <w:color w:val="000000"/>
        </w:rPr>
        <w:t>КОЗЫРЕВ</w:t>
      </w:r>
      <w:r>
        <w:br/>
      </w:r>
      <w:r>
        <w:rPr>
          <w:color w:val="000000"/>
        </w:rPr>
        <w:t>Работать надо. Я тебе позвоню</w:t>
      </w:r>
      <w:r>
        <w:br/>
      </w:r>
      <w:r>
        <w:rPr>
          <w:color w:val="000000"/>
        </w:rPr>
        <w:t>Добровольская открывает дверь.</w:t>
      </w:r>
    </w:p>
    <w:p w14:paraId="74B66CDB" w14:textId="77777777" w:rsidR="0041633A" w:rsidRDefault="0041633A" w:rsidP="0041633A"/>
    <w:p w14:paraId="157AF81C" w14:textId="77777777" w:rsidR="0041633A" w:rsidRDefault="0041633A" w:rsidP="0041633A">
      <w:r>
        <w:rPr>
          <w:b/>
          <w:color w:val="000000"/>
        </w:rPr>
        <w:t xml:space="preserve">7-38. ИНТ. КВАРТИРА ДОБРОВОЛЬСКОЙ.ПРИХОЖАЯ НОЧЬ 3. </w:t>
      </w:r>
      <w:r>
        <w:br/>
      </w:r>
      <w:r>
        <w:rPr>
          <w:b/>
          <w:color w:val="000000"/>
        </w:rPr>
        <w:t>ДОБРОВОЛЬСКАЯ (00:25)</w:t>
      </w:r>
      <w:r>
        <w:br/>
      </w:r>
    </w:p>
    <w:p w14:paraId="298D090A" w14:textId="77777777" w:rsidR="0041633A" w:rsidRDefault="0041633A" w:rsidP="0041633A">
      <w:r>
        <w:rPr>
          <w:color w:val="000000"/>
        </w:rPr>
        <w:t>Добровольская входит в квартиру и бежит к звонящему телефону. Берёт трубку, слушает, кусает губы.</w:t>
      </w:r>
    </w:p>
    <w:p w14:paraId="22A08752" w14:textId="77777777" w:rsidR="0041633A" w:rsidRDefault="0041633A" w:rsidP="0041633A"/>
    <w:p w14:paraId="03742198" w14:textId="77777777" w:rsidR="0041633A" w:rsidRDefault="0041633A" w:rsidP="0041633A">
      <w:pPr>
        <w:ind w:left="3166"/>
      </w:pPr>
      <w:r>
        <w:rPr>
          <w:color w:val="000000"/>
        </w:rPr>
        <w:t>ДОБРОВОЛЬСКАЯ</w:t>
      </w:r>
    </w:p>
    <w:p w14:paraId="19397EAA" w14:textId="77777777" w:rsidR="0041633A" w:rsidRDefault="0041633A" w:rsidP="0041633A">
      <w:pPr>
        <w:ind w:left="1441" w:right="2161"/>
      </w:pPr>
      <w:r>
        <w:rPr>
          <w:color w:val="000000"/>
        </w:rPr>
        <w:t>Хорошо, мама, я не забуду. Да, я хорошо себя чувствую. Нет, не буду волноваться. И пить не буду.</w:t>
      </w:r>
    </w:p>
    <w:p w14:paraId="4DBD0D4F" w14:textId="77777777" w:rsidR="0041633A" w:rsidRDefault="0041633A" w:rsidP="0041633A"/>
    <w:p w14:paraId="68B46976" w14:textId="77777777" w:rsidR="0041633A" w:rsidRDefault="0041633A" w:rsidP="0041633A">
      <w:r>
        <w:rPr>
          <w:color w:val="000000"/>
        </w:rPr>
        <w:lastRenderedPageBreak/>
        <w:t>Вешает трубку. Открывает обувной шкафчик, вытаскивает маленькую бутылочку водки. Делает 4 уверенных больших глотка. Закуривает.</w:t>
      </w:r>
    </w:p>
    <w:p w14:paraId="6C3EC4EE" w14:textId="77777777" w:rsidR="0041633A" w:rsidRDefault="0041633A" w:rsidP="0041633A"/>
    <w:p w14:paraId="3F15E256" w14:textId="77777777" w:rsidR="0041633A" w:rsidRDefault="0041633A" w:rsidP="0041633A">
      <w:r>
        <w:rPr>
          <w:b/>
          <w:color w:val="000000"/>
        </w:rPr>
        <w:t xml:space="preserve">7-39. НАТ. ДВОР 2 НОЧЬ 3. </w:t>
      </w:r>
      <w:r>
        <w:br/>
      </w:r>
      <w:r>
        <w:rPr>
          <w:b/>
          <w:color w:val="000000"/>
        </w:rPr>
        <w:t>СВЕТА (00:05)</w:t>
      </w:r>
      <w:r>
        <w:br/>
      </w:r>
    </w:p>
    <w:p w14:paraId="4598CB18" w14:textId="77777777" w:rsidR="0041633A" w:rsidRDefault="0041633A" w:rsidP="0041633A">
      <w:r>
        <w:rPr>
          <w:color w:val="000000"/>
        </w:rPr>
        <w:t>Девочка-подросток пересекает двор.</w:t>
      </w:r>
    </w:p>
    <w:p w14:paraId="11B426FF" w14:textId="77777777" w:rsidR="0041633A" w:rsidRDefault="0041633A" w:rsidP="0041633A"/>
    <w:p w14:paraId="4748BEDB" w14:textId="748E622D" w:rsidR="0041633A" w:rsidRDefault="0041633A" w:rsidP="0041633A">
      <w:r>
        <w:rPr>
          <w:b/>
          <w:color w:val="000000"/>
        </w:rPr>
        <w:t xml:space="preserve">7-39-А. НАТ. АВТОМОБИЛЬ БОКОВА НОЧЬ 3. </w:t>
      </w:r>
      <w:r>
        <w:br/>
      </w:r>
      <w:r>
        <w:rPr>
          <w:b/>
          <w:color w:val="000000"/>
        </w:rPr>
        <w:t>БОКОВ, СВЕТА</w:t>
      </w:r>
      <w:r w:rsidR="004A1099">
        <w:rPr>
          <w:b/>
          <w:color w:val="000000"/>
        </w:rPr>
        <w:t>, водитель Бокова</w:t>
      </w:r>
      <w:r>
        <w:rPr>
          <w:b/>
          <w:color w:val="000000"/>
        </w:rPr>
        <w:t xml:space="preserve"> (00:15)</w:t>
      </w:r>
      <w:r>
        <w:br/>
      </w:r>
    </w:p>
    <w:p w14:paraId="4CCEB691" w14:textId="77777777" w:rsidR="0041633A" w:rsidRDefault="0041633A" w:rsidP="0041633A">
      <w:r>
        <w:rPr>
          <w:color w:val="000000"/>
        </w:rPr>
        <w:t>Боков спит в машине возле подъезда. Водитель оборачивается к нему.</w:t>
      </w:r>
    </w:p>
    <w:p w14:paraId="313EBECE" w14:textId="77777777" w:rsidR="0041633A" w:rsidRDefault="0041633A" w:rsidP="0041633A"/>
    <w:p w14:paraId="4F2AAE6A" w14:textId="77777777" w:rsidR="0041633A" w:rsidRDefault="0041633A" w:rsidP="0041633A">
      <w:pPr>
        <w:ind w:left="3166"/>
      </w:pPr>
      <w:r>
        <w:rPr>
          <w:color w:val="000000"/>
        </w:rPr>
        <w:t>ВОДИТЕЛЬ БОКОВА</w:t>
      </w:r>
    </w:p>
    <w:p w14:paraId="33720096" w14:textId="77777777" w:rsidR="0041633A" w:rsidRDefault="0041633A" w:rsidP="0041633A">
      <w:pPr>
        <w:ind w:left="1441" w:right="2161"/>
      </w:pPr>
      <w:r>
        <w:rPr>
          <w:color w:val="000000"/>
        </w:rPr>
        <w:t xml:space="preserve">Евгений </w:t>
      </w:r>
      <w:proofErr w:type="spellStart"/>
      <w:r>
        <w:rPr>
          <w:color w:val="000000"/>
        </w:rPr>
        <w:t>Афанасьич</w:t>
      </w:r>
      <w:proofErr w:type="spellEnd"/>
      <w:r>
        <w:rPr>
          <w:color w:val="000000"/>
        </w:rPr>
        <w:t>, извините. Вон девочка ваша эта идёт, кажется.</w:t>
      </w:r>
    </w:p>
    <w:p w14:paraId="378D396F" w14:textId="77777777" w:rsidR="0041633A" w:rsidRDefault="0041633A" w:rsidP="0041633A"/>
    <w:p w14:paraId="3FE120FB" w14:textId="77777777" w:rsidR="0041633A" w:rsidRDefault="0041633A" w:rsidP="0041633A">
      <w:r>
        <w:rPr>
          <w:color w:val="000000"/>
        </w:rPr>
        <w:t>Боков открывает глаза и выходит из машины, идёт к девочке, она замечает его и начинает визжать.</w:t>
      </w:r>
    </w:p>
    <w:p w14:paraId="3ABB05DD" w14:textId="77777777" w:rsidR="0041633A" w:rsidRDefault="0041633A" w:rsidP="0041633A"/>
    <w:p w14:paraId="33DCD078" w14:textId="472A1C62" w:rsidR="0041633A" w:rsidRDefault="0041633A" w:rsidP="0041633A">
      <w:r>
        <w:rPr>
          <w:b/>
          <w:color w:val="000000"/>
        </w:rPr>
        <w:t xml:space="preserve">7-39-В. НАТ. ДВОР 2 НОЧЬ 3. </w:t>
      </w:r>
      <w:r>
        <w:br/>
      </w:r>
      <w:r>
        <w:rPr>
          <w:b/>
          <w:color w:val="000000"/>
        </w:rPr>
        <w:t>БОКОВ, СВЕТА</w:t>
      </w:r>
      <w:r w:rsidR="004A1099">
        <w:rPr>
          <w:b/>
          <w:color w:val="000000"/>
        </w:rPr>
        <w:t>, водитель Бокова</w:t>
      </w:r>
      <w:r>
        <w:rPr>
          <w:b/>
          <w:color w:val="000000"/>
        </w:rPr>
        <w:t xml:space="preserve"> (01:16)</w:t>
      </w:r>
      <w:r>
        <w:br/>
      </w:r>
    </w:p>
    <w:p w14:paraId="393655A0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747FA048" w14:textId="77777777" w:rsidR="0041633A" w:rsidRDefault="0041633A" w:rsidP="0041633A">
      <w:pPr>
        <w:ind w:left="1441" w:right="2161"/>
      </w:pPr>
      <w:r>
        <w:rPr>
          <w:color w:val="000000"/>
        </w:rPr>
        <w:t>Света, я из милиции, успокойся.</w:t>
      </w:r>
    </w:p>
    <w:p w14:paraId="5F34DD18" w14:textId="77777777" w:rsidR="0041633A" w:rsidRDefault="0041633A" w:rsidP="0041633A"/>
    <w:p w14:paraId="0A12D423" w14:textId="77777777" w:rsidR="0041633A" w:rsidRDefault="0041633A" w:rsidP="0041633A">
      <w:r>
        <w:rPr>
          <w:color w:val="000000"/>
        </w:rPr>
        <w:t>Ни одно окно не зажглось светом.</w:t>
      </w:r>
    </w:p>
    <w:p w14:paraId="0F610435" w14:textId="77777777" w:rsidR="0041633A" w:rsidRDefault="0041633A" w:rsidP="0041633A"/>
    <w:p w14:paraId="17EB0F4B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2FB65FE7" w14:textId="77777777" w:rsidR="0041633A" w:rsidRDefault="0041633A" w:rsidP="0041633A">
      <w:pPr>
        <w:ind w:left="1441" w:right="2161"/>
      </w:pPr>
      <w:r>
        <w:rPr>
          <w:color w:val="000000"/>
        </w:rPr>
        <w:t>Поговори со мной, пожалуйста.</w:t>
      </w:r>
    </w:p>
    <w:p w14:paraId="0289E87B" w14:textId="77777777" w:rsidR="0041633A" w:rsidRDefault="0041633A" w:rsidP="0041633A"/>
    <w:p w14:paraId="7FA855B3" w14:textId="77777777" w:rsidR="0041633A" w:rsidRDefault="0041633A" w:rsidP="0041633A">
      <w:r>
        <w:rPr>
          <w:color w:val="000000"/>
        </w:rPr>
        <w:t>Света перестаёт орать так же привычно, как начала.</w:t>
      </w:r>
    </w:p>
    <w:p w14:paraId="77ECBBDF" w14:textId="77777777" w:rsidR="0041633A" w:rsidRDefault="0041633A" w:rsidP="0041633A"/>
    <w:p w14:paraId="4FF056EB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5243476B" w14:textId="77777777" w:rsidR="0041633A" w:rsidRDefault="0041633A" w:rsidP="0041633A">
      <w:pPr>
        <w:ind w:left="1441" w:right="2161"/>
      </w:pPr>
      <w:r>
        <w:rPr>
          <w:color w:val="000000"/>
        </w:rPr>
        <w:t>Я ищу твоего соседа Сашу. Его сестра сказала, что он должен быть у тебя.</w:t>
      </w:r>
    </w:p>
    <w:p w14:paraId="7A17A9BC" w14:textId="77777777" w:rsidR="0041633A" w:rsidRDefault="0041633A" w:rsidP="0041633A"/>
    <w:p w14:paraId="78D797A4" w14:textId="77777777" w:rsidR="0041633A" w:rsidRDefault="0041633A" w:rsidP="0041633A">
      <w:pPr>
        <w:ind w:left="3166"/>
      </w:pPr>
      <w:r>
        <w:rPr>
          <w:color w:val="000000"/>
        </w:rPr>
        <w:t>СВЕТА</w:t>
      </w:r>
    </w:p>
    <w:p w14:paraId="01E162A5" w14:textId="77777777" w:rsidR="0041633A" w:rsidRDefault="0041633A" w:rsidP="0041633A">
      <w:pPr>
        <w:ind w:left="1441" w:right="2161"/>
      </w:pPr>
      <w:proofErr w:type="spellStart"/>
      <w:r>
        <w:rPr>
          <w:color w:val="000000"/>
        </w:rPr>
        <w:t>Чё</w:t>
      </w:r>
      <w:proofErr w:type="spellEnd"/>
      <w:r>
        <w:rPr>
          <w:color w:val="000000"/>
        </w:rPr>
        <w:t xml:space="preserve"> это у меня? Она дура, что ли?</w:t>
      </w:r>
    </w:p>
    <w:p w14:paraId="3E92155B" w14:textId="77777777" w:rsidR="0041633A" w:rsidRDefault="0041633A" w:rsidP="0041633A"/>
    <w:p w14:paraId="054A0D7F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04F4658E" w14:textId="77777777" w:rsidR="0041633A" w:rsidRDefault="0041633A" w:rsidP="0041633A">
      <w:pPr>
        <w:ind w:left="1441" w:right="2161"/>
      </w:pPr>
      <w:r>
        <w:rPr>
          <w:color w:val="000000"/>
        </w:rPr>
        <w:t>Да я уже и сам понял, что его у тебя нет. А как думаешь, где он может быть?</w:t>
      </w:r>
    </w:p>
    <w:p w14:paraId="2EE8B6B4" w14:textId="77777777" w:rsidR="0041633A" w:rsidRDefault="0041633A" w:rsidP="0041633A"/>
    <w:p w14:paraId="30B5E11F" w14:textId="77777777" w:rsidR="0041633A" w:rsidRDefault="0041633A" w:rsidP="0041633A">
      <w:r>
        <w:rPr>
          <w:color w:val="000000"/>
        </w:rPr>
        <w:t>Света так же внезапно начинает плакать крупными слезами.</w:t>
      </w:r>
    </w:p>
    <w:p w14:paraId="4C8A31E9" w14:textId="77777777" w:rsidR="0041633A" w:rsidRDefault="0041633A" w:rsidP="0041633A"/>
    <w:p w14:paraId="6CA994B4" w14:textId="77777777" w:rsidR="0041633A" w:rsidRDefault="0041633A" w:rsidP="0041633A">
      <w:pPr>
        <w:ind w:left="3166"/>
      </w:pPr>
      <w:r>
        <w:rPr>
          <w:color w:val="000000"/>
        </w:rPr>
        <w:t>СВЕТА</w:t>
      </w:r>
    </w:p>
    <w:p w14:paraId="40BAAE28" w14:textId="77777777" w:rsidR="0041633A" w:rsidRDefault="0041633A" w:rsidP="0041633A">
      <w:pPr>
        <w:ind w:left="1441" w:right="2161"/>
      </w:pPr>
      <w:r>
        <w:rPr>
          <w:color w:val="000000"/>
        </w:rPr>
        <w:t>Я думаю, его Фишер убил, как Ваньку.</w:t>
      </w:r>
    </w:p>
    <w:p w14:paraId="54B81C9B" w14:textId="77777777" w:rsidR="0041633A" w:rsidRDefault="0041633A" w:rsidP="0041633A"/>
    <w:p w14:paraId="362E4B9D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29178FB1" w14:textId="77777777" w:rsidR="0041633A" w:rsidRDefault="0041633A" w:rsidP="0041633A">
      <w:pPr>
        <w:ind w:left="1441" w:right="2161"/>
      </w:pPr>
      <w:r>
        <w:rPr>
          <w:color w:val="000000"/>
        </w:rPr>
        <w:t>Уверен, что нет. Но может убить, если мы быстро его не найдём. Ты его позавчера видела?</w:t>
      </w:r>
    </w:p>
    <w:p w14:paraId="07F041FC" w14:textId="77777777" w:rsidR="0041633A" w:rsidRDefault="0041633A" w:rsidP="0041633A"/>
    <w:p w14:paraId="27201B5E" w14:textId="77777777" w:rsidR="0041633A" w:rsidRDefault="0041633A" w:rsidP="0041633A">
      <w:pPr>
        <w:ind w:left="3166"/>
      </w:pPr>
      <w:r>
        <w:rPr>
          <w:color w:val="000000"/>
        </w:rPr>
        <w:t>СВЕТА</w:t>
      </w:r>
    </w:p>
    <w:p w14:paraId="15C6AF2E" w14:textId="77777777" w:rsidR="0041633A" w:rsidRDefault="0041633A" w:rsidP="0041633A">
      <w:pPr>
        <w:ind w:left="1441" w:right="2161"/>
      </w:pPr>
      <w:r>
        <w:rPr>
          <w:color w:val="000000"/>
        </w:rPr>
        <w:t>Нет. Они с пацанами весь день где-то были, а потом Сашка меня обещал в «Салют» взять. И я его прождала весь вечер, а он так и не пришёл.</w:t>
      </w:r>
    </w:p>
    <w:p w14:paraId="023B3CE0" w14:textId="77777777" w:rsidR="0041633A" w:rsidRDefault="0041633A" w:rsidP="0041633A"/>
    <w:p w14:paraId="359B0397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16E583C3" w14:textId="77777777" w:rsidR="0041633A" w:rsidRDefault="0041633A" w:rsidP="0041633A">
      <w:pPr>
        <w:ind w:left="1441" w:right="2161"/>
      </w:pPr>
      <w:r>
        <w:rPr>
          <w:color w:val="000000"/>
        </w:rPr>
        <w:t>«Салют» — это что? Кафе?</w:t>
      </w:r>
    </w:p>
    <w:p w14:paraId="7DFC9A64" w14:textId="77777777" w:rsidR="0041633A" w:rsidRDefault="0041633A" w:rsidP="0041633A"/>
    <w:p w14:paraId="5EBBE444" w14:textId="77777777" w:rsidR="0041633A" w:rsidRDefault="0041633A" w:rsidP="0041633A">
      <w:pPr>
        <w:ind w:left="3166"/>
      </w:pPr>
      <w:r>
        <w:rPr>
          <w:color w:val="000000"/>
        </w:rPr>
        <w:t>СВЕТА</w:t>
      </w:r>
    </w:p>
    <w:p w14:paraId="6930DAF2" w14:textId="77777777" w:rsidR="0041633A" w:rsidRDefault="0041633A" w:rsidP="0041633A">
      <w:pPr>
        <w:ind w:left="1441" w:right="2161"/>
      </w:pPr>
      <w:r>
        <w:rPr>
          <w:color w:val="000000"/>
        </w:rPr>
        <w:t>Не, автоматы.</w:t>
      </w:r>
    </w:p>
    <w:p w14:paraId="124C5261" w14:textId="77777777" w:rsidR="0041633A" w:rsidRDefault="0041633A" w:rsidP="0041633A"/>
    <w:p w14:paraId="15010C43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64402295" w14:textId="77777777" w:rsidR="0041633A" w:rsidRDefault="0041633A" w:rsidP="0041633A">
      <w:pPr>
        <w:ind w:left="1441" w:right="2161"/>
      </w:pPr>
      <w:r>
        <w:rPr>
          <w:color w:val="000000"/>
        </w:rPr>
        <w:t>Адрес знаешь?</w:t>
      </w:r>
    </w:p>
    <w:p w14:paraId="0B7B8978" w14:textId="77777777" w:rsidR="0041633A" w:rsidRDefault="0041633A" w:rsidP="0041633A"/>
    <w:p w14:paraId="1D55842E" w14:textId="77777777" w:rsidR="0041633A" w:rsidRDefault="0041633A" w:rsidP="0041633A">
      <w:pPr>
        <w:ind w:left="3166"/>
      </w:pPr>
      <w:r>
        <w:rPr>
          <w:color w:val="000000"/>
        </w:rPr>
        <w:t>СВЕТА</w:t>
      </w:r>
    </w:p>
    <w:p w14:paraId="74BCAC67" w14:textId="77777777" w:rsidR="0041633A" w:rsidRDefault="0041633A" w:rsidP="0041633A">
      <w:pPr>
        <w:ind w:left="1441" w:right="2161"/>
      </w:pPr>
      <w:r>
        <w:rPr>
          <w:color w:val="000000"/>
        </w:rPr>
        <w:t>Могу показать.</w:t>
      </w:r>
    </w:p>
    <w:p w14:paraId="052EE781" w14:textId="77777777" w:rsidR="0041633A" w:rsidRDefault="0041633A" w:rsidP="0041633A"/>
    <w:p w14:paraId="7373EB8B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41202FBA" w14:textId="77777777" w:rsidR="0041633A" w:rsidRDefault="0041633A" w:rsidP="0041633A">
      <w:pPr>
        <w:ind w:left="1441" w:right="2161"/>
      </w:pPr>
      <w:r>
        <w:rPr>
          <w:color w:val="000000"/>
        </w:rPr>
        <w:t>Давай так объясни, пожалуйста.</w:t>
      </w:r>
    </w:p>
    <w:p w14:paraId="0AD3D2B5" w14:textId="77777777" w:rsidR="0041633A" w:rsidRDefault="0041633A" w:rsidP="0041633A"/>
    <w:p w14:paraId="7B471EF3" w14:textId="77777777" w:rsidR="0041633A" w:rsidRDefault="0041633A" w:rsidP="0041633A">
      <w:pPr>
        <w:ind w:left="3166"/>
      </w:pPr>
      <w:r>
        <w:rPr>
          <w:color w:val="000000"/>
        </w:rPr>
        <w:t>СВЕТА</w:t>
      </w:r>
    </w:p>
    <w:p w14:paraId="727B4F21" w14:textId="77777777" w:rsidR="0041633A" w:rsidRDefault="0041633A" w:rsidP="0041633A">
      <w:pPr>
        <w:ind w:left="1441" w:right="2161"/>
      </w:pPr>
      <w:r>
        <w:rPr>
          <w:color w:val="000000"/>
        </w:rPr>
        <w:t>А прям за Белорусским вокзалом, там у любого спросите все знают.</w:t>
      </w:r>
    </w:p>
    <w:p w14:paraId="7F9792C1" w14:textId="77777777" w:rsidR="0041633A" w:rsidRDefault="0041633A" w:rsidP="0041633A"/>
    <w:p w14:paraId="74E5FA5C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35C28C31" w14:textId="77777777" w:rsidR="0041633A" w:rsidRDefault="0041633A" w:rsidP="0041633A">
      <w:pPr>
        <w:ind w:left="1441" w:right="2161"/>
      </w:pPr>
      <w:r>
        <w:rPr>
          <w:color w:val="000000"/>
        </w:rPr>
        <w:t>Спасибо тебе большое, не шляйся по ночам, ладно?</w:t>
      </w:r>
    </w:p>
    <w:p w14:paraId="0388F584" w14:textId="77777777" w:rsidR="0041633A" w:rsidRDefault="0041633A" w:rsidP="0041633A"/>
    <w:p w14:paraId="383F87E5" w14:textId="77777777" w:rsidR="0041633A" w:rsidRDefault="0041633A" w:rsidP="0041633A">
      <w:pPr>
        <w:ind w:left="3166"/>
      </w:pPr>
      <w:r>
        <w:rPr>
          <w:color w:val="000000"/>
        </w:rPr>
        <w:t>СВЕТА</w:t>
      </w:r>
    </w:p>
    <w:p w14:paraId="784D25D8" w14:textId="77777777" w:rsidR="0041633A" w:rsidRDefault="0041633A" w:rsidP="0041633A">
      <w:pPr>
        <w:ind w:left="1441" w:right="2161"/>
      </w:pPr>
      <w:r>
        <w:rPr>
          <w:color w:val="000000"/>
        </w:rPr>
        <w:t>А вы Сашу найдите, ладно?</w:t>
      </w:r>
    </w:p>
    <w:p w14:paraId="42B1BE83" w14:textId="77777777" w:rsidR="0041633A" w:rsidRDefault="0041633A" w:rsidP="0041633A"/>
    <w:p w14:paraId="37E688EC" w14:textId="77777777" w:rsidR="0041633A" w:rsidRDefault="0041633A" w:rsidP="0041633A">
      <w:r>
        <w:rPr>
          <w:color w:val="000000"/>
        </w:rPr>
        <w:t>Боков открывает ей дверь в подъезд, говорит в рацию.</w:t>
      </w:r>
    </w:p>
    <w:p w14:paraId="221F9DB4" w14:textId="77777777" w:rsidR="0041633A" w:rsidRDefault="0041633A" w:rsidP="0041633A"/>
    <w:p w14:paraId="31F1BF4F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22450707" w14:textId="77777777" w:rsidR="0041633A" w:rsidRDefault="0041633A" w:rsidP="0041633A">
      <w:pPr>
        <w:ind w:left="2303"/>
      </w:pPr>
      <w:r>
        <w:rPr>
          <w:color w:val="000000"/>
        </w:rPr>
        <w:t>(в рацию)</w:t>
      </w:r>
    </w:p>
    <w:p w14:paraId="4D2B5C67" w14:textId="77777777" w:rsidR="0041633A" w:rsidRDefault="0041633A" w:rsidP="0041633A">
      <w:pPr>
        <w:ind w:left="1441" w:right="2161"/>
      </w:pPr>
      <w:r>
        <w:rPr>
          <w:color w:val="000000"/>
        </w:rPr>
        <w:t xml:space="preserve">Валера, а вот щас </w:t>
      </w:r>
      <w:proofErr w:type="spellStart"/>
      <w:r>
        <w:rPr>
          <w:color w:val="000000"/>
        </w:rPr>
        <w:t>хде</w:t>
      </w:r>
      <w:proofErr w:type="spellEnd"/>
      <w:r>
        <w:rPr>
          <w:color w:val="000000"/>
        </w:rPr>
        <w:t xml:space="preserve"> б ты ни был, ты мне нужен. На Белорусской через сколько можешь быть?</w:t>
      </w:r>
    </w:p>
    <w:p w14:paraId="1384B27D" w14:textId="77777777" w:rsidR="0041633A" w:rsidRDefault="0041633A" w:rsidP="0041633A"/>
    <w:p w14:paraId="64C01B6E" w14:textId="77777777" w:rsidR="0041633A" w:rsidRDefault="0041633A" w:rsidP="0041633A">
      <w:pPr>
        <w:ind w:left="3166"/>
      </w:pPr>
      <w:r>
        <w:rPr>
          <w:color w:val="000000"/>
        </w:rPr>
        <w:t>КОЗЫРЕВ (ЗК)</w:t>
      </w:r>
    </w:p>
    <w:p w14:paraId="38E949BE" w14:textId="77777777" w:rsidR="0041633A" w:rsidRDefault="0041633A" w:rsidP="0041633A">
      <w:pPr>
        <w:ind w:left="1441" w:right="2161"/>
      </w:pPr>
      <w:r>
        <w:rPr>
          <w:color w:val="000000"/>
        </w:rPr>
        <w:t>Минут через 30.</w:t>
      </w:r>
    </w:p>
    <w:p w14:paraId="68BEBE62" w14:textId="77777777" w:rsidR="0041633A" w:rsidRDefault="0041633A" w:rsidP="0041633A"/>
    <w:p w14:paraId="789AB6ED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62688F91" w14:textId="77777777" w:rsidR="0041633A" w:rsidRDefault="0041633A" w:rsidP="0041633A">
      <w:pPr>
        <w:ind w:left="1441" w:right="2161"/>
      </w:pPr>
      <w:r>
        <w:rPr>
          <w:color w:val="000000"/>
        </w:rPr>
        <w:t>Давай туда, сяду в машину, объясню всё.</w:t>
      </w:r>
    </w:p>
    <w:p w14:paraId="6058960D" w14:textId="77777777" w:rsidR="0041633A" w:rsidRDefault="0041633A" w:rsidP="0041633A"/>
    <w:p w14:paraId="41814B89" w14:textId="17DC26A0" w:rsidR="0041633A" w:rsidRDefault="0041633A" w:rsidP="0041633A">
      <w:r>
        <w:rPr>
          <w:b/>
          <w:color w:val="000000"/>
        </w:rPr>
        <w:t xml:space="preserve">7-40. НАТ. ПУСТЫРЬ УТРО 4. </w:t>
      </w:r>
      <w:r>
        <w:br/>
      </w:r>
      <w:r>
        <w:rPr>
          <w:b/>
          <w:color w:val="000000"/>
        </w:rPr>
        <w:t>ДОБРОВОЛЬСКАЯ</w:t>
      </w:r>
      <w:r w:rsidR="004A1099">
        <w:rPr>
          <w:b/>
          <w:color w:val="000000"/>
        </w:rPr>
        <w:t>, щенки, собака-мать</w:t>
      </w:r>
      <w:r>
        <w:rPr>
          <w:b/>
          <w:color w:val="000000"/>
        </w:rPr>
        <w:t xml:space="preserve"> (01:04)</w:t>
      </w:r>
      <w:r>
        <w:br/>
      </w:r>
    </w:p>
    <w:p w14:paraId="183BA64E" w14:textId="77777777" w:rsidR="0041633A" w:rsidRDefault="0041633A" w:rsidP="0041633A">
      <w:r>
        <w:rPr>
          <w:color w:val="000000"/>
        </w:rPr>
        <w:t xml:space="preserve">Раннее утро. Добровольская идёт по пустырю, прислушивается, присматривается. Замечает собачьи следы на мокром песке, в сторону пустыря и в сторону леса. Идёт в сторону пустыря. Вынимает из кармана чекушку водки. Делает большой глоток. Идёт дальше. Вскоре слышит писк как будто из-под земли. Отодвигает шифер-крышу и находит собачье гнездо. А в нём маленьких-миленьких щеночков, которые грызут </w:t>
      </w:r>
      <w:r>
        <w:rPr>
          <w:color w:val="000000"/>
        </w:rPr>
        <w:lastRenderedPageBreak/>
        <w:t>косточку. Вынимает из кармана кусок ливерной колбасы, ломает на кусочки, даёт щеночкам. Делает ещё глоток. Присматривается: косточка, которую грызут собачки - человеческая, детская. Делает ещё глоток, но наваждение не проходит. Забирает у щеночков косточку, рассматривает - да точно! человеческая, детская. Добровольская кладёт её в пакет из-под колбасы и прячет в карман. Идёт по собачьему следу, доходит до леса, теряет след, снова находит и наконец видит добытчицу: собака бежит в гнездо с каким-то куском плоти. Добровольская идёт вглубь по новым следам.</w:t>
      </w:r>
    </w:p>
    <w:p w14:paraId="4367C884" w14:textId="77777777" w:rsidR="0041633A" w:rsidRDefault="0041633A" w:rsidP="0041633A"/>
    <w:p w14:paraId="7F84430C" w14:textId="77777777" w:rsidR="0041633A" w:rsidRDefault="0041633A" w:rsidP="0041633A">
      <w:r>
        <w:rPr>
          <w:b/>
          <w:color w:val="000000"/>
        </w:rPr>
        <w:t xml:space="preserve">7-40-А. НАТ. ЛЕС.БОЛОТО УТРО 4. </w:t>
      </w:r>
      <w:r>
        <w:br/>
      </w:r>
      <w:r>
        <w:rPr>
          <w:b/>
          <w:color w:val="000000"/>
        </w:rPr>
        <w:t>ДОБРОВОЛЬСКАЯ (00:40)</w:t>
      </w:r>
      <w:r>
        <w:br/>
      </w:r>
    </w:p>
    <w:p w14:paraId="100D0E0F" w14:textId="77777777" w:rsidR="0041633A" w:rsidRDefault="0041633A" w:rsidP="0041633A">
      <w:r>
        <w:rPr>
          <w:color w:val="000000"/>
        </w:rPr>
        <w:t>Блуждает. Перелезает через бурелом, корни, кусты. Благо утро. Земля влажная и следы, хорошо различимые, выводят её к болоту. Она видит совершенно галлюциногенную картину: монохромное болото, кусты, на ветках кустов - яркие детские вещи: куртка, шапка, кроссовок. Выглядит зловеще и нереально. (*Но так бывает, когда болотные растения прорастают сквозь вещи, погребённые на дне). На поверхности болота - детская голова.  Добровольская кричит. Закрывает себе рот. Зажмуривается, снова открывает глаза, но видение не исчезает.</w:t>
      </w:r>
    </w:p>
    <w:p w14:paraId="5FE12219" w14:textId="77777777" w:rsidR="0041633A" w:rsidRDefault="0041633A" w:rsidP="0041633A"/>
    <w:p w14:paraId="5AE61251" w14:textId="47E15672" w:rsidR="0041633A" w:rsidRDefault="0041633A" w:rsidP="0041633A">
      <w:r>
        <w:rPr>
          <w:b/>
          <w:color w:val="000000"/>
        </w:rPr>
        <w:t xml:space="preserve">7-41. НАТ. ЗАЛ ИГРОВЫХ АВТОМАТОВ “САЛЮТ” УТРО 4. </w:t>
      </w:r>
      <w:r>
        <w:br/>
      </w:r>
      <w:r>
        <w:rPr>
          <w:b/>
          <w:color w:val="000000"/>
        </w:rPr>
        <w:t>БОКОВ, КОЗЫРЕВ, ОХРАННИК ЗАЛА</w:t>
      </w:r>
      <w:r w:rsidR="004A1099">
        <w:rPr>
          <w:b/>
          <w:color w:val="000000"/>
        </w:rPr>
        <w:t>- каскадер</w:t>
      </w:r>
      <w:r>
        <w:rPr>
          <w:b/>
          <w:color w:val="000000"/>
        </w:rPr>
        <w:t xml:space="preserve"> (00:33)</w:t>
      </w:r>
      <w:r>
        <w:br/>
      </w:r>
    </w:p>
    <w:p w14:paraId="47598338" w14:textId="77777777" w:rsidR="0041633A" w:rsidRDefault="0041633A" w:rsidP="0041633A">
      <w:r>
        <w:rPr>
          <w:color w:val="000000"/>
        </w:rPr>
        <w:t>Боков и Козырев курят у входа. Дёргают ручку двери, закрыто. Курят. Дверь открывается и на улицу выходит человек. Боков делает шаг внутрь, перед ним вырастает здоровенный Олег (Охранник зала).</w:t>
      </w:r>
    </w:p>
    <w:p w14:paraId="500BD45C" w14:textId="77777777" w:rsidR="0041633A" w:rsidRDefault="0041633A" w:rsidP="0041633A"/>
    <w:p w14:paraId="70DE9F2A" w14:textId="77777777" w:rsidR="0041633A" w:rsidRDefault="0041633A" w:rsidP="0041633A">
      <w:pPr>
        <w:ind w:left="3166"/>
      </w:pPr>
      <w:r>
        <w:rPr>
          <w:color w:val="000000"/>
        </w:rPr>
        <w:t>ОХРАННИК ЗАЛА</w:t>
      </w:r>
    </w:p>
    <w:p w14:paraId="278D14FB" w14:textId="77777777" w:rsidR="0041633A" w:rsidRDefault="0041633A" w:rsidP="0041633A">
      <w:pPr>
        <w:ind w:left="1441" w:right="2161"/>
      </w:pPr>
      <w:r>
        <w:rPr>
          <w:color w:val="000000"/>
        </w:rPr>
        <w:t>Только для членов клуба.</w:t>
      </w:r>
    </w:p>
    <w:p w14:paraId="6A6AAB6F" w14:textId="77777777" w:rsidR="0041633A" w:rsidRDefault="0041633A" w:rsidP="0041633A"/>
    <w:p w14:paraId="193FC1C1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3DF8C954" w14:textId="77777777" w:rsidR="0041633A" w:rsidRDefault="0041633A" w:rsidP="0041633A">
      <w:pPr>
        <w:ind w:left="1441" w:right="2161"/>
      </w:pPr>
      <w:r>
        <w:rPr>
          <w:color w:val="000000"/>
        </w:rPr>
        <w:t>Член тут только один, это ты.</w:t>
      </w:r>
    </w:p>
    <w:p w14:paraId="0C50688C" w14:textId="77777777" w:rsidR="0041633A" w:rsidRDefault="0041633A" w:rsidP="0041633A"/>
    <w:p w14:paraId="03C76BD9" w14:textId="77777777" w:rsidR="0041633A" w:rsidRDefault="0041633A" w:rsidP="0041633A">
      <w:r>
        <w:rPr>
          <w:color w:val="000000"/>
        </w:rPr>
        <w:t>Показывает удостоверение.</w:t>
      </w:r>
    </w:p>
    <w:p w14:paraId="14812506" w14:textId="77777777" w:rsidR="0041633A" w:rsidRDefault="0041633A" w:rsidP="0041633A"/>
    <w:p w14:paraId="39760BB5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00ABDEE6" w14:textId="77777777" w:rsidR="0041633A" w:rsidRDefault="0041633A" w:rsidP="0041633A">
      <w:pPr>
        <w:ind w:left="1441" w:right="2161"/>
      </w:pPr>
      <w:r>
        <w:rPr>
          <w:color w:val="000000"/>
        </w:rPr>
        <w:t>Ушёл с прохода, а то ОМОН ща приедет и объяснит тебе всё быстро.</w:t>
      </w:r>
    </w:p>
    <w:p w14:paraId="5C92BD3F" w14:textId="77777777" w:rsidR="0041633A" w:rsidRDefault="0041633A" w:rsidP="0041633A"/>
    <w:p w14:paraId="047313BA" w14:textId="77777777" w:rsidR="0041633A" w:rsidRDefault="0041633A" w:rsidP="0041633A">
      <w:r>
        <w:rPr>
          <w:color w:val="000000"/>
        </w:rPr>
        <w:t>Олег пытается закрыть дверь. Боков резко бьёт его снизу в челюсть. Олег мешком падает у входа. Боков и Козырев заходят внутрь.</w:t>
      </w:r>
    </w:p>
    <w:p w14:paraId="4DC86C7C" w14:textId="77777777" w:rsidR="0041633A" w:rsidRDefault="0041633A" w:rsidP="0041633A"/>
    <w:p w14:paraId="1CF6A771" w14:textId="23186A66" w:rsidR="0041633A" w:rsidRDefault="0041633A" w:rsidP="0041633A">
      <w:r>
        <w:rPr>
          <w:b/>
          <w:color w:val="000000"/>
        </w:rPr>
        <w:t xml:space="preserve">7-42. ИНТ. ЗАЛ ИГРОВЫХ АВТОМАТОВ “САЛЮT” УТРО 4. </w:t>
      </w:r>
      <w:r>
        <w:br/>
      </w:r>
      <w:r>
        <w:rPr>
          <w:b/>
          <w:color w:val="000000"/>
        </w:rPr>
        <w:t>БОКОВ, КОЗЫРЕВ, АДМИНИСТРАТОР, ПОДРОСТОК 4</w:t>
      </w:r>
      <w:r w:rsidR="004A1099">
        <w:rPr>
          <w:b/>
          <w:color w:val="000000"/>
        </w:rPr>
        <w:t>, посетитель 25 лет, посетители 20 лет (3)</w:t>
      </w:r>
      <w:r>
        <w:rPr>
          <w:b/>
          <w:color w:val="000000"/>
        </w:rPr>
        <w:t xml:space="preserve"> (01:05)</w:t>
      </w:r>
      <w:r>
        <w:br/>
      </w:r>
    </w:p>
    <w:p w14:paraId="3D825E16" w14:textId="77777777" w:rsidR="0041633A" w:rsidRDefault="0041633A" w:rsidP="0041633A">
      <w:r>
        <w:rPr>
          <w:color w:val="000000"/>
        </w:rPr>
        <w:t>Классический клуб игровых автоматов начала 90-х. Кто-то “клацает” по кнопкам, кто-то курит, кто-то что-то записывает. Входят Козырев и Боков.</w:t>
      </w:r>
    </w:p>
    <w:p w14:paraId="4D604922" w14:textId="77777777" w:rsidR="0041633A" w:rsidRDefault="0041633A" w:rsidP="0041633A"/>
    <w:p w14:paraId="01E280B6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6970740C" w14:textId="77777777" w:rsidR="0041633A" w:rsidRDefault="0041633A" w:rsidP="0041633A">
      <w:pPr>
        <w:ind w:left="1441" w:right="2161"/>
      </w:pPr>
      <w:r>
        <w:rPr>
          <w:color w:val="000000"/>
        </w:rPr>
        <w:t>Все остаются на местах, никому не двигаться. Кто администратор?</w:t>
      </w:r>
    </w:p>
    <w:p w14:paraId="1A20D777" w14:textId="77777777" w:rsidR="0041633A" w:rsidRDefault="0041633A" w:rsidP="0041633A"/>
    <w:p w14:paraId="78F6B84F" w14:textId="77777777" w:rsidR="0041633A" w:rsidRDefault="0041633A" w:rsidP="0041633A">
      <w:pPr>
        <w:ind w:left="3166"/>
      </w:pPr>
      <w:r>
        <w:rPr>
          <w:color w:val="000000"/>
        </w:rPr>
        <w:lastRenderedPageBreak/>
        <w:t>АДМИНИСТРАТОР</w:t>
      </w:r>
    </w:p>
    <w:p w14:paraId="2C09A4DD" w14:textId="77777777" w:rsidR="0041633A" w:rsidRDefault="0041633A" w:rsidP="0041633A">
      <w:pPr>
        <w:ind w:left="1441" w:right="2161"/>
      </w:pPr>
      <w:r>
        <w:rPr>
          <w:color w:val="000000"/>
        </w:rPr>
        <w:t>Я – администратор.</w:t>
      </w:r>
    </w:p>
    <w:p w14:paraId="09067700" w14:textId="77777777" w:rsidR="0041633A" w:rsidRDefault="0041633A" w:rsidP="0041633A"/>
    <w:p w14:paraId="580FDDC4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73BB8CD4" w14:textId="77777777" w:rsidR="0041633A" w:rsidRDefault="0041633A" w:rsidP="0041633A">
      <w:pPr>
        <w:ind w:left="1441" w:right="2161"/>
      </w:pPr>
      <w:r>
        <w:rPr>
          <w:color w:val="000000"/>
        </w:rPr>
        <w:t>Сейчас я покажу фотографию детей. Подростков. Они были здесь и после этого никто их не видел. Внимательно смотрим и рассказываем, кто, когда, с кем их видел. Внимательно думаем, любая деталь важна.</w:t>
      </w:r>
    </w:p>
    <w:p w14:paraId="7D169F0B" w14:textId="77777777" w:rsidR="0041633A" w:rsidRDefault="0041633A" w:rsidP="0041633A"/>
    <w:p w14:paraId="67E056EA" w14:textId="77777777" w:rsidR="0041633A" w:rsidRDefault="0041633A" w:rsidP="0041633A">
      <w:r>
        <w:rPr>
          <w:color w:val="000000"/>
        </w:rPr>
        <w:t>Боков подходит к Администратору. Показывает ему фотографию.</w:t>
      </w:r>
    </w:p>
    <w:p w14:paraId="24733AD5" w14:textId="77777777" w:rsidR="0041633A" w:rsidRDefault="0041633A" w:rsidP="0041633A"/>
    <w:p w14:paraId="73A4BF76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12521A04" w14:textId="77777777" w:rsidR="0041633A" w:rsidRDefault="0041633A" w:rsidP="0041633A">
      <w:pPr>
        <w:ind w:left="1441" w:right="2161"/>
      </w:pPr>
      <w:r>
        <w:rPr>
          <w:color w:val="000000"/>
        </w:rPr>
        <w:t>Видел кого-то из них?</w:t>
      </w:r>
    </w:p>
    <w:p w14:paraId="72BCC093" w14:textId="77777777" w:rsidR="0041633A" w:rsidRDefault="0041633A" w:rsidP="0041633A"/>
    <w:p w14:paraId="4E34BF49" w14:textId="77777777" w:rsidR="0041633A" w:rsidRDefault="0041633A" w:rsidP="0041633A">
      <w:pPr>
        <w:ind w:left="3166"/>
      </w:pPr>
      <w:r>
        <w:rPr>
          <w:color w:val="000000"/>
        </w:rPr>
        <w:t>АДМИНИСТРАТОР</w:t>
      </w:r>
    </w:p>
    <w:p w14:paraId="589B4556" w14:textId="77777777" w:rsidR="0041633A" w:rsidRDefault="0041633A" w:rsidP="0041633A">
      <w:pPr>
        <w:ind w:left="1441" w:right="2161"/>
      </w:pPr>
      <w:r>
        <w:rPr>
          <w:color w:val="000000"/>
        </w:rPr>
        <w:t>Да, видел. Всех. Много раз. Они много приходили.</w:t>
      </w:r>
    </w:p>
    <w:p w14:paraId="57BFCAB5" w14:textId="77777777" w:rsidR="0041633A" w:rsidRDefault="0041633A" w:rsidP="0041633A"/>
    <w:p w14:paraId="73D0731E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1EDD3F49" w14:textId="77777777" w:rsidR="0041633A" w:rsidRDefault="0041633A" w:rsidP="0041633A">
      <w:pPr>
        <w:ind w:left="1441" w:right="2161"/>
      </w:pPr>
      <w:r>
        <w:rPr>
          <w:color w:val="000000"/>
        </w:rPr>
        <w:t>Когда последний раз видел?</w:t>
      </w:r>
    </w:p>
    <w:p w14:paraId="28D190E3" w14:textId="77777777" w:rsidR="0041633A" w:rsidRDefault="0041633A" w:rsidP="0041633A"/>
    <w:p w14:paraId="0AB0253E" w14:textId="77777777" w:rsidR="0041633A" w:rsidRDefault="0041633A" w:rsidP="0041633A">
      <w:pPr>
        <w:ind w:left="3166"/>
      </w:pPr>
      <w:r>
        <w:rPr>
          <w:color w:val="000000"/>
        </w:rPr>
        <w:t>АДМИНИСТРАТОР</w:t>
      </w:r>
    </w:p>
    <w:p w14:paraId="229167A9" w14:textId="77777777" w:rsidR="0041633A" w:rsidRDefault="0041633A" w:rsidP="0041633A">
      <w:pPr>
        <w:ind w:left="1441" w:right="2161"/>
      </w:pPr>
      <w:r>
        <w:rPr>
          <w:color w:val="000000"/>
        </w:rPr>
        <w:t>Неделю назад где-то.</w:t>
      </w:r>
    </w:p>
    <w:p w14:paraId="3F427159" w14:textId="77777777" w:rsidR="0041633A" w:rsidRDefault="0041633A" w:rsidP="0041633A"/>
    <w:p w14:paraId="73032A96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5B85B2BA" w14:textId="77777777" w:rsidR="0041633A" w:rsidRDefault="0041633A" w:rsidP="0041633A">
      <w:pPr>
        <w:ind w:left="1441" w:right="2161"/>
      </w:pPr>
      <w:r>
        <w:rPr>
          <w:color w:val="000000"/>
        </w:rPr>
        <w:t>Позавчера не видел, хочешь сказать?</w:t>
      </w:r>
    </w:p>
    <w:p w14:paraId="33267BB0" w14:textId="77777777" w:rsidR="0041633A" w:rsidRDefault="0041633A" w:rsidP="0041633A"/>
    <w:p w14:paraId="6663DAEA" w14:textId="77777777" w:rsidR="0041633A" w:rsidRDefault="0041633A" w:rsidP="0041633A">
      <w:pPr>
        <w:ind w:left="3166"/>
      </w:pPr>
      <w:r>
        <w:rPr>
          <w:color w:val="000000"/>
        </w:rPr>
        <w:t>АДМИНИСТРАТОР</w:t>
      </w:r>
    </w:p>
    <w:p w14:paraId="1FD223E4" w14:textId="77777777" w:rsidR="0041633A" w:rsidRDefault="0041633A" w:rsidP="0041633A">
      <w:pPr>
        <w:ind w:left="1441" w:right="2161"/>
      </w:pPr>
      <w:r>
        <w:rPr>
          <w:color w:val="000000"/>
        </w:rPr>
        <w:t>А не было меня неделю, сменщик был</w:t>
      </w:r>
    </w:p>
    <w:p w14:paraId="5BB7B659" w14:textId="77777777" w:rsidR="0041633A" w:rsidRDefault="0041633A" w:rsidP="0041633A"/>
    <w:p w14:paraId="31DB49FA" w14:textId="77777777" w:rsidR="0041633A" w:rsidRDefault="0041633A" w:rsidP="0041633A">
      <w:r>
        <w:rPr>
          <w:color w:val="000000"/>
        </w:rPr>
        <w:t>Козырев, задумавшись, нажимает на кнопку автомата. Автомат начинает “отдавать”. Сыплются монетки. Много. Звенят. Начинается волнение и акция неповиновения.</w:t>
      </w:r>
    </w:p>
    <w:p w14:paraId="44B1C6E6" w14:textId="77777777" w:rsidR="0041633A" w:rsidRDefault="0041633A" w:rsidP="0041633A"/>
    <w:p w14:paraId="73283F8A" w14:textId="77777777" w:rsidR="0041633A" w:rsidRDefault="0041633A" w:rsidP="0041633A">
      <w:pPr>
        <w:ind w:left="3166"/>
      </w:pPr>
      <w:r>
        <w:rPr>
          <w:color w:val="000000"/>
        </w:rPr>
        <w:t>ГОЛОСА ПОСЕТИТЕЛЕЙ</w:t>
      </w:r>
    </w:p>
    <w:p w14:paraId="6A1A971A" w14:textId="77777777" w:rsidR="0041633A" w:rsidRDefault="0041633A" w:rsidP="0041633A">
      <w:pPr>
        <w:ind w:left="1441" w:right="2161"/>
      </w:pPr>
      <w:r>
        <w:rPr>
          <w:color w:val="000000"/>
        </w:rPr>
        <w:t>Это мои деньги!</w:t>
      </w:r>
    </w:p>
    <w:p w14:paraId="1923B7F5" w14:textId="77777777" w:rsidR="0041633A" w:rsidRDefault="0041633A" w:rsidP="0041633A">
      <w:pPr>
        <w:ind w:left="1441" w:right="2161"/>
      </w:pPr>
      <w:r>
        <w:rPr>
          <w:color w:val="000000"/>
        </w:rPr>
        <w:t>Нет, мои!</w:t>
      </w:r>
    </w:p>
    <w:p w14:paraId="0A5500FB" w14:textId="77777777" w:rsidR="0041633A" w:rsidRDefault="0041633A" w:rsidP="0041633A">
      <w:pPr>
        <w:ind w:left="1441" w:right="2161"/>
      </w:pPr>
      <w:r>
        <w:rPr>
          <w:color w:val="000000"/>
        </w:rPr>
        <w:t>Это я заряжал!</w:t>
      </w:r>
    </w:p>
    <w:p w14:paraId="7A1361E4" w14:textId="77777777" w:rsidR="0041633A" w:rsidRDefault="0041633A" w:rsidP="0041633A"/>
    <w:p w14:paraId="549F5752" w14:textId="77777777" w:rsidR="0041633A" w:rsidRDefault="0041633A" w:rsidP="0041633A">
      <w:r>
        <w:rPr>
          <w:color w:val="000000"/>
        </w:rPr>
        <w:t>Начинается суета. Один из подростков (ПОДРОСТОК 4) скользит в подсобку. Боков замечает это и бросается за ним. Дверь в подсобку - настоящий вход в подземелье.</w:t>
      </w:r>
    </w:p>
    <w:p w14:paraId="7FE5C96A" w14:textId="77777777" w:rsidR="0041633A" w:rsidRDefault="0041633A" w:rsidP="0041633A"/>
    <w:p w14:paraId="2D6CE58A" w14:textId="77777777" w:rsidR="0041633A" w:rsidRDefault="0041633A" w:rsidP="0041633A">
      <w:r>
        <w:rPr>
          <w:b/>
          <w:color w:val="000000"/>
        </w:rPr>
        <w:t>7-43. ИНТ. ЗАЛ ИГРОВЫХ АВТОМАТОВ “САЛЮT</w:t>
      </w:r>
      <w:proofErr w:type="gramStart"/>
      <w:r>
        <w:rPr>
          <w:b/>
          <w:color w:val="000000"/>
        </w:rPr>
        <w:t>”.ПОДСОБКА</w:t>
      </w:r>
      <w:proofErr w:type="gramEnd"/>
      <w:r>
        <w:rPr>
          <w:b/>
          <w:color w:val="000000"/>
        </w:rPr>
        <w:t xml:space="preserve"> УТРО 4. </w:t>
      </w:r>
      <w:r>
        <w:br/>
      </w:r>
      <w:r>
        <w:rPr>
          <w:b/>
          <w:color w:val="000000"/>
        </w:rPr>
        <w:t>БОКОВ, ПОДРОСТОК 4 (01:30)</w:t>
      </w:r>
      <w:r>
        <w:br/>
      </w:r>
    </w:p>
    <w:p w14:paraId="45AEA6B0" w14:textId="77777777" w:rsidR="0041633A" w:rsidRDefault="0041633A" w:rsidP="0041633A">
      <w:r>
        <w:rPr>
          <w:color w:val="000000"/>
        </w:rPr>
        <w:t>Лестница в подвал, лестница наверх. Боков прислушивается, начинает спускаться. Тишина.</w:t>
      </w:r>
    </w:p>
    <w:p w14:paraId="583D99AF" w14:textId="77777777" w:rsidR="0041633A" w:rsidRDefault="0041633A" w:rsidP="0041633A"/>
    <w:p w14:paraId="4E3DB00E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2F97EEFD" w14:textId="77777777" w:rsidR="0041633A" w:rsidRDefault="0041633A" w:rsidP="0041633A">
      <w:pPr>
        <w:ind w:left="1441" w:right="2161"/>
      </w:pPr>
      <w:r>
        <w:rPr>
          <w:color w:val="000000"/>
        </w:rPr>
        <w:t>Лучше вернись. Я тебя найду всё равно. Но буду уже злой. А пока ещё нет. Выходи.</w:t>
      </w:r>
    </w:p>
    <w:p w14:paraId="72B83AF2" w14:textId="77777777" w:rsidR="0041633A" w:rsidRDefault="0041633A" w:rsidP="0041633A"/>
    <w:p w14:paraId="20BA4A5B" w14:textId="77777777" w:rsidR="0041633A" w:rsidRDefault="0041633A" w:rsidP="0041633A">
      <w:r>
        <w:rPr>
          <w:color w:val="000000"/>
        </w:rPr>
        <w:lastRenderedPageBreak/>
        <w:t>Тишина. Боков идёт по “подземелью”. Ищет выключатель или свет. Темно. Ничего и никого.</w:t>
      </w:r>
    </w:p>
    <w:p w14:paraId="25C34307" w14:textId="77777777" w:rsidR="0041633A" w:rsidRDefault="0041633A" w:rsidP="0041633A"/>
    <w:p w14:paraId="4EEF1F56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4691FE22" w14:textId="77777777" w:rsidR="0041633A" w:rsidRDefault="0041633A" w:rsidP="0041633A">
      <w:pPr>
        <w:ind w:left="1441" w:right="2161"/>
      </w:pPr>
      <w:r>
        <w:rPr>
          <w:color w:val="000000"/>
        </w:rPr>
        <w:t>Сейчас придут опера с собаками и свет не понадобится.</w:t>
      </w:r>
    </w:p>
    <w:p w14:paraId="69CF3AA9" w14:textId="77777777" w:rsidR="0041633A" w:rsidRDefault="0041633A" w:rsidP="0041633A"/>
    <w:p w14:paraId="4E0A5D34" w14:textId="77777777" w:rsidR="0041633A" w:rsidRDefault="0041633A" w:rsidP="0041633A">
      <w:r>
        <w:rPr>
          <w:color w:val="000000"/>
        </w:rPr>
        <w:t>На самом деле Боков совсем рядом с подростком, просто не видит его, забившегося в щель между коробками. Боков чиркает зажигалкой. В свете пламени различает испуганное лицо. Крепко берёт мальчика за него.</w:t>
      </w:r>
    </w:p>
    <w:p w14:paraId="7EA67EBC" w14:textId="77777777" w:rsidR="0041633A" w:rsidRDefault="0041633A" w:rsidP="0041633A"/>
    <w:p w14:paraId="5458F33F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7378A8F3" w14:textId="77777777" w:rsidR="0041633A" w:rsidRDefault="0041633A" w:rsidP="0041633A">
      <w:pPr>
        <w:ind w:left="1441" w:right="2161"/>
      </w:pPr>
      <w:r>
        <w:rPr>
          <w:color w:val="000000"/>
        </w:rPr>
        <w:t>Даже и без собак обошлись. Смотри, как красиво вышло. Ну рассказывай, чего бежал?</w:t>
      </w:r>
    </w:p>
    <w:p w14:paraId="76F67626" w14:textId="77777777" w:rsidR="0041633A" w:rsidRDefault="0041633A" w:rsidP="0041633A">
      <w:pPr>
        <w:ind w:left="1441" w:right="2161"/>
      </w:pPr>
      <w:r>
        <w:rPr>
          <w:color w:val="000000"/>
        </w:rPr>
        <w:t>ПОДРОСТОК 4</w:t>
      </w:r>
    </w:p>
    <w:p w14:paraId="681F8404" w14:textId="77777777" w:rsidR="0041633A" w:rsidRDefault="0041633A" w:rsidP="0041633A">
      <w:pPr>
        <w:ind w:left="1441" w:right="2161"/>
      </w:pPr>
      <w:r>
        <w:rPr>
          <w:color w:val="000000"/>
        </w:rPr>
        <w:t>Вы в школу сообщите и родителям. А у меня последнее предупреждение.</w:t>
      </w:r>
    </w:p>
    <w:p w14:paraId="1C18832B" w14:textId="77777777" w:rsidR="0041633A" w:rsidRDefault="0041633A" w:rsidP="0041633A"/>
    <w:p w14:paraId="736CC9CE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2F86E517" w14:textId="77777777" w:rsidR="0041633A" w:rsidRDefault="0041633A" w:rsidP="0041633A">
      <w:pPr>
        <w:ind w:left="1441" w:right="2161"/>
      </w:pPr>
      <w:r>
        <w:rPr>
          <w:color w:val="000000"/>
        </w:rPr>
        <w:t>О чем сообщим?</w:t>
      </w:r>
    </w:p>
    <w:p w14:paraId="650F6391" w14:textId="77777777" w:rsidR="0041633A" w:rsidRDefault="0041633A" w:rsidP="0041633A">
      <w:pPr>
        <w:ind w:left="1441" w:right="2161"/>
      </w:pPr>
      <w:r>
        <w:rPr>
          <w:color w:val="000000"/>
        </w:rPr>
        <w:t>ПОДРОСТОК 4</w:t>
      </w:r>
    </w:p>
    <w:p w14:paraId="1A6BA511" w14:textId="77777777" w:rsidR="0041633A" w:rsidRDefault="0041633A" w:rsidP="0041633A">
      <w:pPr>
        <w:ind w:left="1441" w:right="2161"/>
      </w:pPr>
      <w:r>
        <w:rPr>
          <w:color w:val="000000"/>
        </w:rPr>
        <w:t>Что я здесь, ночью.</w:t>
      </w:r>
    </w:p>
    <w:p w14:paraId="2EA84C87" w14:textId="77777777" w:rsidR="0041633A" w:rsidRDefault="0041633A" w:rsidP="0041633A"/>
    <w:p w14:paraId="098C983C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71B8EA52" w14:textId="77777777" w:rsidR="0041633A" w:rsidRDefault="0041633A" w:rsidP="0041633A">
      <w:pPr>
        <w:ind w:left="1441" w:right="2161"/>
      </w:pPr>
      <w:r>
        <w:rPr>
          <w:color w:val="000000"/>
        </w:rPr>
        <w:t xml:space="preserve">Ну и </w:t>
      </w:r>
      <w:proofErr w:type="spellStart"/>
      <w:r>
        <w:rPr>
          <w:color w:val="000000"/>
        </w:rPr>
        <w:t>шо</w:t>
      </w:r>
      <w:proofErr w:type="spellEnd"/>
      <w:r>
        <w:rPr>
          <w:color w:val="000000"/>
        </w:rPr>
        <w:t>? Думаешь, это кому-то интересно?</w:t>
      </w:r>
    </w:p>
    <w:p w14:paraId="5E02324A" w14:textId="77777777" w:rsidR="0041633A" w:rsidRDefault="0041633A" w:rsidP="0041633A"/>
    <w:p w14:paraId="15502D4F" w14:textId="77777777" w:rsidR="0041633A" w:rsidRDefault="0041633A" w:rsidP="0041633A">
      <w:r>
        <w:rPr>
          <w:color w:val="000000"/>
        </w:rPr>
        <w:t>Подросток с подозрением смотрит на него.</w:t>
      </w:r>
    </w:p>
    <w:p w14:paraId="3FE6DCCE" w14:textId="77777777" w:rsidR="0041633A" w:rsidRDefault="0041633A" w:rsidP="0041633A"/>
    <w:p w14:paraId="16B1B204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3A06FB80" w14:textId="77777777" w:rsidR="0041633A" w:rsidRDefault="0041633A" w:rsidP="0041633A">
      <w:pPr>
        <w:ind w:left="1441" w:right="2161"/>
      </w:pPr>
      <w:r>
        <w:rPr>
          <w:color w:val="000000"/>
        </w:rPr>
        <w:t>Петю Ильина знаешь?</w:t>
      </w:r>
    </w:p>
    <w:p w14:paraId="38EB323F" w14:textId="77777777" w:rsidR="0041633A" w:rsidRDefault="0041633A" w:rsidP="0041633A">
      <w:pPr>
        <w:ind w:left="1441" w:right="2161"/>
      </w:pPr>
      <w:r>
        <w:rPr>
          <w:color w:val="000000"/>
        </w:rPr>
        <w:t>ПОДРОСТОК 4</w:t>
      </w:r>
    </w:p>
    <w:p w14:paraId="31F35F13" w14:textId="77777777" w:rsidR="0041633A" w:rsidRDefault="0041633A" w:rsidP="0041633A">
      <w:pPr>
        <w:ind w:left="1441" w:right="2161"/>
      </w:pPr>
      <w:r>
        <w:rPr>
          <w:color w:val="000000"/>
        </w:rPr>
        <w:t>Да.</w:t>
      </w:r>
    </w:p>
    <w:p w14:paraId="60931A9E" w14:textId="77777777" w:rsidR="0041633A" w:rsidRDefault="0041633A" w:rsidP="0041633A"/>
    <w:p w14:paraId="0670FA84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374748A2" w14:textId="77777777" w:rsidR="0041633A" w:rsidRDefault="0041633A" w:rsidP="0041633A">
      <w:pPr>
        <w:ind w:left="1441" w:right="2161"/>
      </w:pPr>
      <w:r>
        <w:rPr>
          <w:color w:val="000000"/>
        </w:rPr>
        <w:t>Другой выход есть отсюда?</w:t>
      </w:r>
    </w:p>
    <w:p w14:paraId="44BA4EE9" w14:textId="77777777" w:rsidR="0041633A" w:rsidRDefault="0041633A" w:rsidP="0041633A">
      <w:pPr>
        <w:ind w:left="1441" w:right="2161"/>
      </w:pPr>
      <w:r>
        <w:rPr>
          <w:color w:val="000000"/>
        </w:rPr>
        <w:t>ПОДРОСТОК 4</w:t>
      </w:r>
    </w:p>
    <w:p w14:paraId="3A72153D" w14:textId="77777777" w:rsidR="0041633A" w:rsidRDefault="0041633A" w:rsidP="0041633A">
      <w:pPr>
        <w:ind w:left="1441" w:right="2161"/>
      </w:pPr>
      <w:r>
        <w:rPr>
          <w:color w:val="000000"/>
        </w:rPr>
        <w:t>Да.</w:t>
      </w:r>
    </w:p>
    <w:p w14:paraId="45A5A1C6" w14:textId="77777777" w:rsidR="0041633A" w:rsidRDefault="0041633A" w:rsidP="0041633A"/>
    <w:p w14:paraId="7E3BEFE2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5C6EB1D4" w14:textId="77777777" w:rsidR="0041633A" w:rsidRDefault="0041633A" w:rsidP="0041633A">
      <w:pPr>
        <w:ind w:left="1441" w:right="2161"/>
      </w:pPr>
      <w:r>
        <w:rPr>
          <w:color w:val="000000"/>
        </w:rPr>
        <w:t>Давай ты мне всё расскажешь и спокойно выйдешь без всякого контакта с органами. Позавчера Петя был здесь?</w:t>
      </w:r>
    </w:p>
    <w:p w14:paraId="1DA8EE41" w14:textId="77777777" w:rsidR="0041633A" w:rsidRDefault="0041633A" w:rsidP="0041633A"/>
    <w:p w14:paraId="74C8FE17" w14:textId="77777777" w:rsidR="0041633A" w:rsidRDefault="0041633A" w:rsidP="0041633A">
      <w:r>
        <w:rPr>
          <w:color w:val="000000"/>
        </w:rPr>
        <w:t>Подросток кивает.</w:t>
      </w:r>
    </w:p>
    <w:p w14:paraId="5DC8A753" w14:textId="77777777" w:rsidR="0041633A" w:rsidRDefault="0041633A" w:rsidP="0041633A"/>
    <w:p w14:paraId="75C7F570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131FC52C" w14:textId="77777777" w:rsidR="0041633A" w:rsidRDefault="0041633A" w:rsidP="0041633A">
      <w:pPr>
        <w:ind w:left="1441" w:right="2161"/>
      </w:pPr>
      <w:r>
        <w:rPr>
          <w:color w:val="000000"/>
        </w:rPr>
        <w:t>С кем был, куда пошёл? Давай, хорош мямлить уже.</w:t>
      </w:r>
    </w:p>
    <w:p w14:paraId="44DBE9A6" w14:textId="77777777" w:rsidR="0041633A" w:rsidRDefault="0041633A" w:rsidP="0041633A">
      <w:pPr>
        <w:ind w:left="1441" w:right="2161"/>
      </w:pPr>
      <w:r>
        <w:rPr>
          <w:color w:val="000000"/>
        </w:rPr>
        <w:t>ПОДРОСТОК 4</w:t>
      </w:r>
    </w:p>
    <w:p w14:paraId="439F55C7" w14:textId="77777777" w:rsidR="0041633A" w:rsidRDefault="0041633A" w:rsidP="0041633A">
      <w:pPr>
        <w:ind w:left="1441" w:right="2161"/>
      </w:pPr>
      <w:r>
        <w:rPr>
          <w:color w:val="000000"/>
        </w:rPr>
        <w:t>С Витькой был и с Саньком. Обычно Ванька ещё с ними, но тогда Ваньки не было. Они жвачки на автомат приклеивали. И Теймураз, хозяин, увидел и страшно разорался. И Олег их выгнал. Всё, больше не видел их.</w:t>
      </w:r>
    </w:p>
    <w:p w14:paraId="52AA9047" w14:textId="77777777" w:rsidR="0041633A" w:rsidRDefault="0041633A" w:rsidP="0041633A"/>
    <w:p w14:paraId="746DDD97" w14:textId="77777777" w:rsidR="0041633A" w:rsidRDefault="0041633A" w:rsidP="0041633A">
      <w:pPr>
        <w:ind w:left="3166"/>
      </w:pPr>
      <w:r>
        <w:rPr>
          <w:color w:val="000000"/>
        </w:rPr>
        <w:lastRenderedPageBreak/>
        <w:t>БОКОВ</w:t>
      </w:r>
    </w:p>
    <w:p w14:paraId="35DAD5FA" w14:textId="77777777" w:rsidR="0041633A" w:rsidRDefault="0041633A" w:rsidP="0041633A">
      <w:pPr>
        <w:ind w:left="1441" w:right="2161"/>
      </w:pPr>
      <w:r>
        <w:rPr>
          <w:color w:val="000000"/>
        </w:rPr>
        <w:t xml:space="preserve">Олег – это </w:t>
      </w:r>
      <w:proofErr w:type="spellStart"/>
      <w:r>
        <w:rPr>
          <w:color w:val="000000"/>
        </w:rPr>
        <w:t>хто</w:t>
      </w:r>
      <w:proofErr w:type="spellEnd"/>
      <w:r>
        <w:rPr>
          <w:color w:val="000000"/>
        </w:rPr>
        <w:t>?</w:t>
      </w:r>
    </w:p>
    <w:p w14:paraId="274FB5DB" w14:textId="77777777" w:rsidR="0041633A" w:rsidRDefault="0041633A" w:rsidP="0041633A">
      <w:pPr>
        <w:ind w:left="1441" w:right="2161"/>
      </w:pPr>
      <w:r>
        <w:rPr>
          <w:color w:val="000000"/>
        </w:rPr>
        <w:t>ПОДРОСТОК 4</w:t>
      </w:r>
    </w:p>
    <w:p w14:paraId="38006AD3" w14:textId="77777777" w:rsidR="0041633A" w:rsidRDefault="0041633A" w:rsidP="0041633A">
      <w:pPr>
        <w:ind w:left="1441" w:right="2161"/>
      </w:pPr>
      <w:r>
        <w:rPr>
          <w:color w:val="000000"/>
        </w:rPr>
        <w:t>Кабан этот, который на входе стоит.</w:t>
      </w:r>
    </w:p>
    <w:p w14:paraId="030EF972" w14:textId="77777777" w:rsidR="0041633A" w:rsidRDefault="0041633A" w:rsidP="0041633A"/>
    <w:p w14:paraId="70844741" w14:textId="4B0EC317" w:rsidR="0041633A" w:rsidRDefault="0041633A" w:rsidP="0041633A">
      <w:r>
        <w:rPr>
          <w:b/>
          <w:color w:val="000000"/>
        </w:rPr>
        <w:t xml:space="preserve">7-44. ИНТ. ЗАЛ ИГРОВЫХ АВТОМАТОВ “САЛЮT” УТРО 4. </w:t>
      </w:r>
      <w:r>
        <w:br/>
      </w:r>
      <w:r>
        <w:rPr>
          <w:b/>
          <w:color w:val="000000"/>
        </w:rPr>
        <w:t>КОЗЫРЕВ, БОКОВ, ОХРАННИК ЗАЛА</w:t>
      </w:r>
      <w:r w:rsidR="004A1099">
        <w:rPr>
          <w:b/>
          <w:color w:val="000000"/>
        </w:rPr>
        <w:t xml:space="preserve">, </w:t>
      </w:r>
      <w:r w:rsidR="004A1099">
        <w:rPr>
          <w:b/>
          <w:color w:val="000000"/>
        </w:rPr>
        <w:t>посетитель 25 лет, посетители 20 лет (3</w:t>
      </w:r>
      <w:proofErr w:type="gramStart"/>
      <w:r w:rsidR="004A1099">
        <w:rPr>
          <w:b/>
          <w:color w:val="000000"/>
        </w:rPr>
        <w:t xml:space="preserve">) </w:t>
      </w:r>
      <w:r>
        <w:rPr>
          <w:b/>
          <w:color w:val="000000"/>
        </w:rPr>
        <w:t xml:space="preserve"> (</w:t>
      </w:r>
      <w:proofErr w:type="gramEnd"/>
      <w:r>
        <w:rPr>
          <w:b/>
          <w:color w:val="000000"/>
        </w:rPr>
        <w:t>00:55)</w:t>
      </w:r>
      <w:r>
        <w:br/>
      </w:r>
    </w:p>
    <w:p w14:paraId="1DAE7557" w14:textId="77777777" w:rsidR="0041633A" w:rsidRDefault="0041633A" w:rsidP="0041633A">
      <w:r>
        <w:rPr>
          <w:color w:val="000000"/>
        </w:rPr>
        <w:t>Всё те же, всё там же. Козырев допрашивает очередного.</w:t>
      </w:r>
      <w:r>
        <w:br/>
      </w:r>
      <w:r>
        <w:rPr>
          <w:color w:val="000000"/>
        </w:rPr>
        <w:t>КОЗЫРЕВ</w:t>
      </w:r>
      <w:r>
        <w:br/>
      </w:r>
      <w:r>
        <w:rPr>
          <w:color w:val="000000"/>
        </w:rPr>
        <w:t>Ну ты-то был позавчера?</w:t>
      </w:r>
      <w:r>
        <w:br/>
      </w:r>
      <w:r>
        <w:rPr>
          <w:color w:val="000000"/>
        </w:rPr>
        <w:t>ПОСЕТИТЕЛЬ</w:t>
      </w:r>
      <w:r>
        <w:br/>
      </w:r>
      <w:r>
        <w:rPr>
          <w:color w:val="000000"/>
        </w:rPr>
        <w:t>Не, я работал. Можете проверить.</w:t>
      </w:r>
      <w:r>
        <w:br/>
      </w:r>
      <w:r>
        <w:rPr>
          <w:color w:val="000000"/>
        </w:rPr>
        <w:t>Из подсобки выходит Боков, подходит к Козыреву.</w:t>
      </w:r>
      <w:r>
        <w:br/>
      </w:r>
      <w:r>
        <w:rPr>
          <w:color w:val="000000"/>
        </w:rPr>
        <w:t>БОКОВ</w:t>
      </w:r>
      <w:r>
        <w:br/>
      </w:r>
      <w:r>
        <w:rPr>
          <w:color w:val="000000"/>
        </w:rPr>
        <w:t>Пойдём борова реанимировать.</w:t>
      </w:r>
      <w:r>
        <w:br/>
      </w:r>
      <w:r>
        <w:rPr>
          <w:color w:val="000000"/>
        </w:rPr>
        <w:t>Двигаются к выходу. Там в кресле сидит Олег, закинув голову. Прижимает к подбородку замороженную печёнку или что-то типа того.</w:t>
      </w:r>
      <w:r>
        <w:br/>
      </w:r>
      <w:r>
        <w:rPr>
          <w:color w:val="000000"/>
        </w:rPr>
        <w:t>КОЗЫРЕВ</w:t>
      </w:r>
      <w:r>
        <w:br/>
      </w:r>
      <w:r>
        <w:rPr>
          <w:color w:val="000000"/>
        </w:rPr>
        <w:t>Давай по-хорошему.</w:t>
      </w:r>
      <w:r>
        <w:br/>
      </w:r>
      <w:r>
        <w:rPr>
          <w:color w:val="000000"/>
        </w:rPr>
        <w:t>Показывает фотографию.</w:t>
      </w:r>
      <w:r>
        <w:br/>
      </w:r>
      <w:r>
        <w:rPr>
          <w:color w:val="000000"/>
        </w:rPr>
        <w:t>КОЗЫРЕВ</w:t>
      </w:r>
      <w:r>
        <w:br/>
      </w:r>
      <w:r>
        <w:rPr>
          <w:color w:val="000000"/>
        </w:rPr>
        <w:t>Пацанов видел позавчера?</w:t>
      </w:r>
      <w:r>
        <w:br/>
      </w:r>
      <w:r>
        <w:rPr>
          <w:color w:val="000000"/>
        </w:rPr>
        <w:t>Олег молчит.</w:t>
      </w:r>
      <w:r>
        <w:br/>
      </w:r>
      <w:r>
        <w:rPr>
          <w:color w:val="000000"/>
        </w:rPr>
        <w:t>БОКОВ</w:t>
      </w:r>
      <w:r>
        <w:br/>
      </w:r>
      <w:r>
        <w:rPr>
          <w:color w:val="000000"/>
        </w:rPr>
        <w:t>Они приклеивали жвачки, ты их выгнал. Ночью, в дождь. А их потом убили. Может ты так расстроился, что сам и убил? Наручники и на тюрьму?</w:t>
      </w:r>
      <w:r>
        <w:br/>
      </w:r>
      <w:r>
        <w:rPr>
          <w:color w:val="000000"/>
        </w:rPr>
        <w:t>Олег встаёт. Идёт к автомату. Проводит рукой по панели снизу.</w:t>
      </w:r>
      <w:r>
        <w:br/>
      </w:r>
      <w:r>
        <w:rPr>
          <w:color w:val="000000"/>
        </w:rPr>
        <w:t>ОХРАННИК ЗАЛА</w:t>
      </w:r>
      <w:r>
        <w:br/>
      </w:r>
      <w:r>
        <w:rPr>
          <w:color w:val="000000"/>
        </w:rPr>
        <w:t xml:space="preserve">Ты потрогай сам, всё сучары мелкие изгадили. Жуют и </w:t>
      </w:r>
      <w:proofErr w:type="spellStart"/>
      <w:r>
        <w:rPr>
          <w:color w:val="000000"/>
        </w:rPr>
        <w:t>клеют</w:t>
      </w:r>
      <w:proofErr w:type="spellEnd"/>
      <w:r>
        <w:rPr>
          <w:color w:val="000000"/>
        </w:rPr>
        <w:t xml:space="preserve">, жуют и </w:t>
      </w:r>
      <w:proofErr w:type="spellStart"/>
      <w:r>
        <w:rPr>
          <w:color w:val="000000"/>
        </w:rPr>
        <w:t>клеют</w:t>
      </w:r>
      <w:proofErr w:type="spellEnd"/>
      <w:r>
        <w:rPr>
          <w:color w:val="000000"/>
        </w:rPr>
        <w:t>.</w:t>
      </w:r>
      <w:r>
        <w:br/>
      </w:r>
      <w:r>
        <w:rPr>
          <w:color w:val="000000"/>
        </w:rPr>
        <w:t>Отрывает кусок розовой массы.</w:t>
      </w:r>
      <w:r>
        <w:br/>
      </w:r>
      <w:r>
        <w:rPr>
          <w:color w:val="000000"/>
        </w:rPr>
        <w:t>ОХРАННИК ЗАЛА</w:t>
      </w:r>
      <w:r>
        <w:br/>
      </w:r>
      <w:r>
        <w:rPr>
          <w:color w:val="000000"/>
        </w:rPr>
        <w:t>Гады же.</w:t>
      </w:r>
      <w:r>
        <w:br/>
      </w:r>
      <w:r>
        <w:rPr>
          <w:color w:val="000000"/>
        </w:rPr>
        <w:t>КОЗЫРЕВ</w:t>
      </w:r>
      <w:r>
        <w:br/>
      </w:r>
      <w:r>
        <w:rPr>
          <w:color w:val="000000"/>
        </w:rPr>
        <w:t>И чего?</w:t>
      </w:r>
      <w:r>
        <w:br/>
      </w:r>
      <w:r>
        <w:rPr>
          <w:color w:val="000000"/>
        </w:rPr>
        <w:t>ОХРАННИК ЗАЛА</w:t>
      </w:r>
      <w:r>
        <w:br/>
      </w:r>
      <w:r>
        <w:rPr>
          <w:color w:val="000000"/>
        </w:rPr>
        <w:t>Ну я их и выпер. Но я стоял-смотрел, что они делать будут. Думал, совсем если промокнут, пущу обратно. Но их какой-то «дядь Серёжа» увёз.</w:t>
      </w:r>
      <w:r>
        <w:br/>
      </w:r>
      <w:r>
        <w:rPr>
          <w:color w:val="000000"/>
        </w:rPr>
        <w:t>БОКОВ</w:t>
      </w:r>
      <w:r>
        <w:br/>
      </w:r>
      <w:r>
        <w:rPr>
          <w:color w:val="000000"/>
        </w:rPr>
        <w:t>Ты его видел?</w:t>
      </w:r>
      <w:r>
        <w:br/>
      </w:r>
      <w:r>
        <w:rPr>
          <w:color w:val="000000"/>
        </w:rPr>
        <w:t>ОХРАННИК ЗАЛА</w:t>
      </w:r>
      <w:r>
        <w:br/>
      </w:r>
      <w:r>
        <w:rPr>
          <w:color w:val="000000"/>
        </w:rPr>
        <w:t>Не. Слышал только, как один пацан закричал “Поехали, дядь Серёжа подвезёт”.</w:t>
      </w:r>
      <w:r>
        <w:br/>
      </w:r>
      <w:r>
        <w:rPr>
          <w:color w:val="000000"/>
        </w:rPr>
        <w:t>КОЗЫРЕВ</w:t>
      </w:r>
      <w:r>
        <w:br/>
      </w:r>
      <w:r>
        <w:rPr>
          <w:color w:val="000000"/>
        </w:rPr>
        <w:t>А машину видел?</w:t>
      </w:r>
      <w:r>
        <w:br/>
      </w:r>
      <w:r>
        <w:rPr>
          <w:color w:val="000000"/>
        </w:rPr>
        <w:t>ОХРАННИК ЗАЛА</w:t>
      </w:r>
      <w:r>
        <w:br/>
      </w:r>
      <w:r>
        <w:rPr>
          <w:color w:val="000000"/>
        </w:rPr>
        <w:t>Не, я внутрь пошёл и всё.</w:t>
      </w:r>
      <w:r>
        <w:br/>
      </w:r>
      <w:r>
        <w:rPr>
          <w:color w:val="000000"/>
        </w:rPr>
        <w:t>БОКОВ</w:t>
      </w:r>
      <w:r>
        <w:br/>
      </w:r>
      <w:r>
        <w:rPr>
          <w:color w:val="000000"/>
        </w:rPr>
        <w:t>Это во сколько было?</w:t>
      </w:r>
      <w:r>
        <w:br/>
      </w:r>
      <w:r>
        <w:rPr>
          <w:color w:val="000000"/>
        </w:rPr>
        <w:t>ОХРАННИК ЗАЛА</w:t>
      </w:r>
      <w:r>
        <w:br/>
      </w:r>
      <w:r>
        <w:rPr>
          <w:color w:val="000000"/>
        </w:rPr>
        <w:t>Да часа в два, наверно, может в три.</w:t>
      </w:r>
    </w:p>
    <w:p w14:paraId="48D8443A" w14:textId="77777777" w:rsidR="0041633A" w:rsidRDefault="0041633A" w:rsidP="0041633A"/>
    <w:p w14:paraId="2BBE32B3" w14:textId="77777777" w:rsidR="0041633A" w:rsidRDefault="0041633A" w:rsidP="0041633A">
      <w:r>
        <w:rPr>
          <w:b/>
          <w:color w:val="000000"/>
        </w:rPr>
        <w:lastRenderedPageBreak/>
        <w:t xml:space="preserve">7-45. НАТ. ЗАЛ ИГРОВЫХ АВТОМАТОВ “САЛЮТ” УТРО 4. </w:t>
      </w:r>
      <w:r>
        <w:br/>
      </w:r>
      <w:r>
        <w:rPr>
          <w:b/>
          <w:color w:val="000000"/>
        </w:rPr>
        <w:t>КОЗЫРЕВ, БОКОВ (02:00)</w:t>
      </w:r>
      <w:r>
        <w:br/>
      </w:r>
    </w:p>
    <w:p w14:paraId="3AABB766" w14:textId="77777777" w:rsidR="0041633A" w:rsidRDefault="0041633A" w:rsidP="0041633A">
      <w:r>
        <w:rPr>
          <w:color w:val="000000"/>
        </w:rPr>
        <w:t xml:space="preserve">Козырев и Боков курят на </w:t>
      </w:r>
      <w:proofErr w:type="spellStart"/>
      <w:proofErr w:type="gramStart"/>
      <w:r>
        <w:rPr>
          <w:color w:val="000000"/>
        </w:rPr>
        <w:t>улице.Мусорные</w:t>
      </w:r>
      <w:proofErr w:type="spellEnd"/>
      <w:proofErr w:type="gramEnd"/>
      <w:r>
        <w:rPr>
          <w:color w:val="000000"/>
        </w:rPr>
        <w:t xml:space="preserve"> баки. Светящаяся вывеска.</w:t>
      </w:r>
      <w:r>
        <w:br/>
      </w:r>
      <w:r>
        <w:rPr>
          <w:color w:val="000000"/>
        </w:rPr>
        <w:t>БОКОВ</w:t>
      </w:r>
      <w:r>
        <w:br/>
      </w:r>
      <w:r>
        <w:rPr>
          <w:color w:val="000000"/>
        </w:rPr>
        <w:t>Вот отсюда какой-то Серёжа увёз пацанов, и они как сквозь землю провалились.</w:t>
      </w:r>
      <w:r>
        <w:br/>
      </w:r>
      <w:r>
        <w:rPr>
          <w:color w:val="000000"/>
        </w:rPr>
        <w:t>Козырев обводит взглядом дома вокруг.</w:t>
      </w:r>
      <w:r>
        <w:br/>
      </w:r>
      <w:r>
        <w:rPr>
          <w:color w:val="000000"/>
        </w:rPr>
        <w:t>КОЗЫРЕВ</w:t>
      </w:r>
      <w:r>
        <w:br/>
      </w:r>
      <w:r>
        <w:rPr>
          <w:color w:val="000000"/>
        </w:rPr>
        <w:t>Но сначала этот Серёжа убил Ваню в лесу. Может быть, пацаны что-то увидели лишнее? Всей своей компанией? Он их выследил и заманил в машину.</w:t>
      </w:r>
      <w:r>
        <w:br/>
      </w:r>
      <w:r>
        <w:rPr>
          <w:color w:val="000000"/>
        </w:rPr>
        <w:t>БОКОВ</w:t>
      </w:r>
      <w:r>
        <w:br/>
      </w:r>
      <w:r>
        <w:rPr>
          <w:color w:val="000000"/>
        </w:rPr>
        <w:t>Раз они его знали по имени значит, были знакомы. Значит, он живёт где-то в Горках или Одинцово. Может, чей-то сосед? Может, в школе работает? Или в кино? Надо перелопатить всех Сергеев с красными москвичами, всех психов, всех с анатомическими навыками, всех сидевших…</w:t>
      </w:r>
      <w:r>
        <w:br/>
      </w:r>
      <w:r>
        <w:rPr>
          <w:color w:val="000000"/>
        </w:rPr>
        <w:t>КОЗЫРЕВ</w:t>
      </w:r>
      <w:r>
        <w:br/>
      </w:r>
      <w:r>
        <w:rPr>
          <w:color w:val="000000"/>
        </w:rPr>
        <w:t xml:space="preserve">Ты вот отчёты не писал, а я тебе напомню. В прошлый раз мы перелопатили, как ты выражаешься, почти 6 </w:t>
      </w:r>
      <w:proofErr w:type="spellStart"/>
      <w:r>
        <w:rPr>
          <w:color w:val="000000"/>
        </w:rPr>
        <w:t>тыщ</w:t>
      </w:r>
      <w:proofErr w:type="spellEnd"/>
      <w:r>
        <w:rPr>
          <w:color w:val="000000"/>
        </w:rPr>
        <w:t xml:space="preserve"> психов, полторы тысячи имевших судимость и отбывших наказание, 443 человека, указанных как склонных к половым преступлениям: гомосексуалистов, фетишистов, эксгибиционистов, педофилов. И никого не нашли.</w:t>
      </w:r>
      <w:r>
        <w:br/>
      </w:r>
      <w:r>
        <w:rPr>
          <w:color w:val="000000"/>
        </w:rPr>
        <w:t>БОКОВ</w:t>
      </w:r>
      <w:r>
        <w:br/>
      </w:r>
      <w:r>
        <w:rPr>
          <w:color w:val="000000"/>
        </w:rPr>
        <w:t>Значит, плохо искали, Валера. Надо по новой начинать. Теперь шерстить только Сергеев. Всех Сергеев из окружения пацанов. Проверить, у кого был красный Москвич 5 лет назад, сверить размер обуви. Особое внимание мясникам, хирургам, тем, у кого какие-то навыки анатомические есть.</w:t>
      </w:r>
      <w:r>
        <w:br/>
      </w:r>
      <w:r>
        <w:rPr>
          <w:color w:val="000000"/>
        </w:rPr>
        <w:t>КОЗЫРЕВ</w:t>
      </w:r>
      <w:r>
        <w:br/>
      </w:r>
      <w:r>
        <w:rPr>
          <w:color w:val="000000"/>
        </w:rPr>
        <w:t>А может он и никакой не Сергей. Может он с ними только познакомился и наврал про имя. И машину давно поменял. Или машина у него по доверенности. Десятки тысяч людей надо проверить. А везде бардак. Это годы займёт.</w:t>
      </w:r>
      <w:r>
        <w:br/>
      </w:r>
      <w:r>
        <w:rPr>
          <w:color w:val="000000"/>
        </w:rPr>
        <w:t>БОКОВ</w:t>
      </w:r>
      <w:r>
        <w:br/>
      </w:r>
      <w:r>
        <w:rPr>
          <w:color w:val="000000"/>
        </w:rPr>
        <w:t>Может и так. Но в этом сите останется преступник.</w:t>
      </w:r>
      <w:r>
        <w:br/>
      </w:r>
      <w:r>
        <w:rPr>
          <w:color w:val="000000"/>
        </w:rPr>
        <w:t>КОЗЫРЕВ</w:t>
      </w:r>
      <w:r>
        <w:br/>
      </w:r>
      <w:r>
        <w:rPr>
          <w:color w:val="000000"/>
        </w:rPr>
        <w:t>Хорошо. Я сейчас поставлю задачу операм. А пока надо поквартирный обход делать всех домов. Может, не спал кто-то, в окно смотрел, машину заметил. Если этот так называемый Сергей следил за ними, машина где-то невдалеке должна была стоять. Довольно долго.</w:t>
      </w:r>
      <w:r>
        <w:br/>
      </w:r>
      <w:r>
        <w:rPr>
          <w:color w:val="000000"/>
        </w:rPr>
        <w:t>БОКОВ</w:t>
      </w:r>
      <w:r>
        <w:br/>
      </w:r>
      <w:r>
        <w:rPr>
          <w:color w:val="000000"/>
        </w:rPr>
        <w:t xml:space="preserve">А ты прям стал как настоящий </w:t>
      </w:r>
      <w:proofErr w:type="spellStart"/>
      <w:r>
        <w:rPr>
          <w:color w:val="000000"/>
        </w:rPr>
        <w:t>следак</w:t>
      </w:r>
      <w:proofErr w:type="spellEnd"/>
      <w:r>
        <w:rPr>
          <w:color w:val="000000"/>
        </w:rPr>
        <w:t xml:space="preserve"> думать. Молодец. Отправляй давай оперов и участковых, хорошая мысль.</w:t>
      </w:r>
      <w:r>
        <w:br/>
      </w:r>
      <w:r>
        <w:rPr>
          <w:color w:val="000000"/>
        </w:rPr>
        <w:t>Но сначала надо найти ментов, которые здесь патрулировали.</w:t>
      </w:r>
    </w:p>
    <w:p w14:paraId="68A78AA3" w14:textId="77777777" w:rsidR="0041633A" w:rsidRDefault="0041633A" w:rsidP="0041633A"/>
    <w:p w14:paraId="7E7E6D19" w14:textId="77777777" w:rsidR="0041633A" w:rsidRDefault="0041633A" w:rsidP="0041633A">
      <w:r>
        <w:rPr>
          <w:b/>
          <w:color w:val="000000"/>
        </w:rPr>
        <w:t xml:space="preserve">7-46. ИНТ. ДАЧА МАТЕРИ ДОБРОВОЛЬСКОЙ УТРО 4. </w:t>
      </w:r>
      <w:r>
        <w:br/>
      </w:r>
      <w:r>
        <w:rPr>
          <w:b/>
          <w:color w:val="000000"/>
        </w:rPr>
        <w:t>МАТЬ ДОБРОВОЛЬСКОЙ, ЭЛЛА 10 ЛЕТ (00:15)</w:t>
      </w:r>
      <w:r>
        <w:br/>
      </w:r>
    </w:p>
    <w:p w14:paraId="532C48C6" w14:textId="77777777" w:rsidR="0041633A" w:rsidRDefault="0041633A" w:rsidP="0041633A">
      <w:r>
        <w:rPr>
          <w:color w:val="000000"/>
        </w:rPr>
        <w:t>Мать Добровольской постарела. Она осторожно выбирается из кровати, чтобы не разбудить Эллочку. Идёт к телефону. Набирает номер. Длинные гудки.</w:t>
      </w:r>
      <w:r>
        <w:br/>
      </w:r>
      <w:r>
        <w:rPr>
          <w:color w:val="000000"/>
        </w:rPr>
        <w:t>МАТЬ ДОБРОВОЛЬСКОЙ</w:t>
      </w:r>
      <w:r>
        <w:br/>
      </w:r>
      <w:r>
        <w:rPr>
          <w:color w:val="000000"/>
        </w:rPr>
        <w:t xml:space="preserve">Наташенька, ну возьми ты </w:t>
      </w:r>
      <w:proofErr w:type="spellStart"/>
      <w:r>
        <w:rPr>
          <w:color w:val="000000"/>
        </w:rPr>
        <w:t>трубку.Ох</w:t>
      </w:r>
      <w:proofErr w:type="spellEnd"/>
      <w:r>
        <w:rPr>
          <w:color w:val="000000"/>
        </w:rPr>
        <w:t>. Где ж тебя носит...</w:t>
      </w:r>
      <w:r>
        <w:br/>
      </w:r>
      <w:r>
        <w:rPr>
          <w:color w:val="000000"/>
        </w:rPr>
        <w:t>В ответ - длинные гудки.</w:t>
      </w:r>
    </w:p>
    <w:p w14:paraId="64F0B4F6" w14:textId="77777777" w:rsidR="0041633A" w:rsidRDefault="0041633A" w:rsidP="0041633A"/>
    <w:p w14:paraId="015B23D4" w14:textId="77777777" w:rsidR="0041633A" w:rsidRDefault="0041633A" w:rsidP="0041633A">
      <w:r>
        <w:rPr>
          <w:b/>
          <w:color w:val="000000"/>
        </w:rPr>
        <w:t xml:space="preserve">7-47. ИНТ. ГАРАЖ.ПОДВАЛ УТРО 4. </w:t>
      </w:r>
      <w:r>
        <w:br/>
      </w:r>
      <w:r>
        <w:rPr>
          <w:b/>
          <w:color w:val="000000"/>
        </w:rPr>
        <w:t>КОНЮХ, САША, ВИТЯ, ПЕТЯ (01:30)</w:t>
      </w:r>
      <w:r>
        <w:br/>
      </w:r>
    </w:p>
    <w:p w14:paraId="207A230E" w14:textId="77777777" w:rsidR="0041633A" w:rsidRDefault="0041633A" w:rsidP="0041633A">
      <w:r>
        <w:rPr>
          <w:color w:val="000000"/>
        </w:rPr>
        <w:lastRenderedPageBreak/>
        <w:t>Это не просто подвал, это настоящий бункер. На потолке - крюки. На полу - алюминиевая ванночка, в которую стекает кровь. Кровь стекает из висящего тела подростка. Кто-то, кого мы не видим, разделывает тело, как тушу на мясокомбинате.</w:t>
      </w:r>
    </w:p>
    <w:p w14:paraId="089F9BEB" w14:textId="77777777" w:rsidR="0041633A" w:rsidRDefault="0041633A" w:rsidP="0041633A"/>
    <w:p w14:paraId="6E2D3E74" w14:textId="77777777" w:rsidR="0041633A" w:rsidRDefault="0041633A" w:rsidP="0041633A">
      <w:r>
        <w:rPr>
          <w:color w:val="000000"/>
        </w:rPr>
        <w:t>Снимает полосками кожу, вскрывает брюшную полость, вынимает сердце.</w:t>
      </w:r>
    </w:p>
    <w:p w14:paraId="58C1D38D" w14:textId="77777777" w:rsidR="0041633A" w:rsidRDefault="0041633A" w:rsidP="0041633A"/>
    <w:p w14:paraId="1EDD9D91" w14:textId="77777777" w:rsidR="0041633A" w:rsidRDefault="0041633A" w:rsidP="0041633A">
      <w:pPr>
        <w:ind w:left="3166"/>
      </w:pPr>
      <w:r>
        <w:rPr>
          <w:color w:val="000000"/>
        </w:rPr>
        <w:t>КОНЮХ</w:t>
      </w:r>
    </w:p>
    <w:p w14:paraId="36F2993F" w14:textId="77777777" w:rsidR="0041633A" w:rsidRDefault="0041633A" w:rsidP="0041633A">
      <w:pPr>
        <w:ind w:left="1441" w:right="2161"/>
      </w:pPr>
      <w:r>
        <w:rPr>
          <w:color w:val="000000"/>
        </w:rPr>
        <w:t>Анатомию в школе хорошо учили? Это что?</w:t>
      </w:r>
    </w:p>
    <w:p w14:paraId="13EDCA00" w14:textId="77777777" w:rsidR="0041633A" w:rsidRDefault="0041633A" w:rsidP="0041633A"/>
    <w:p w14:paraId="246B19C0" w14:textId="77777777" w:rsidR="0041633A" w:rsidRDefault="0041633A" w:rsidP="0041633A">
      <w:r>
        <w:rPr>
          <w:color w:val="000000"/>
        </w:rPr>
        <w:t>Двое связанных мальчиков с шорами на глазах видят только части тела, даже друг друга они не видят. Тем более, не видят маньяка. Мы тоже видим происходящее их глазами: только узкую часть реальности.</w:t>
      </w:r>
    </w:p>
    <w:p w14:paraId="3BC7939F" w14:textId="77777777" w:rsidR="0041633A" w:rsidRDefault="0041633A" w:rsidP="0041633A"/>
    <w:p w14:paraId="72770F6E" w14:textId="77777777" w:rsidR="0041633A" w:rsidRDefault="0041633A" w:rsidP="0041633A">
      <w:pPr>
        <w:ind w:left="3166"/>
      </w:pPr>
      <w:r>
        <w:rPr>
          <w:color w:val="000000"/>
        </w:rPr>
        <w:t>КОНЮХ</w:t>
      </w:r>
    </w:p>
    <w:p w14:paraId="5C97D28A" w14:textId="77777777" w:rsidR="0041633A" w:rsidRDefault="0041633A" w:rsidP="0041633A">
      <w:pPr>
        <w:ind w:left="1441" w:right="2161"/>
      </w:pPr>
      <w:r>
        <w:rPr>
          <w:color w:val="000000"/>
        </w:rPr>
        <w:t>Ну, это простой вопрос, дальше будет сложнее. Это что?</w:t>
      </w:r>
    </w:p>
    <w:p w14:paraId="4774E168" w14:textId="77777777" w:rsidR="0041633A" w:rsidRDefault="0041633A" w:rsidP="0041633A"/>
    <w:p w14:paraId="69F8347C" w14:textId="77777777" w:rsidR="0041633A" w:rsidRDefault="0041633A" w:rsidP="0041633A">
      <w:pPr>
        <w:ind w:left="3166"/>
      </w:pPr>
      <w:r>
        <w:rPr>
          <w:color w:val="000000"/>
        </w:rPr>
        <w:t>САША И ВИТЯ</w:t>
      </w:r>
    </w:p>
    <w:p w14:paraId="720273DA" w14:textId="77777777" w:rsidR="0041633A" w:rsidRDefault="0041633A" w:rsidP="0041633A">
      <w:pPr>
        <w:ind w:left="1441" w:right="2161"/>
      </w:pPr>
      <w:r>
        <w:rPr>
          <w:color w:val="000000"/>
        </w:rPr>
        <w:t>Сердце.</w:t>
      </w:r>
    </w:p>
    <w:p w14:paraId="6323673B" w14:textId="77777777" w:rsidR="0041633A" w:rsidRDefault="0041633A" w:rsidP="0041633A"/>
    <w:p w14:paraId="603C3825" w14:textId="77777777" w:rsidR="0041633A" w:rsidRDefault="0041633A" w:rsidP="0041633A">
      <w:pPr>
        <w:ind w:left="3166"/>
      </w:pPr>
      <w:r>
        <w:rPr>
          <w:color w:val="000000"/>
        </w:rPr>
        <w:t>КОНЮХ</w:t>
      </w:r>
    </w:p>
    <w:p w14:paraId="0142CAFF" w14:textId="77777777" w:rsidR="0041633A" w:rsidRDefault="0041633A" w:rsidP="0041633A">
      <w:pPr>
        <w:ind w:left="1441" w:right="2161"/>
      </w:pPr>
      <w:r>
        <w:rPr>
          <w:color w:val="000000"/>
        </w:rPr>
        <w:t>Хорошо. А что тут ещё у Деда мороза в мешке?</w:t>
      </w:r>
    </w:p>
    <w:p w14:paraId="7A724D29" w14:textId="77777777" w:rsidR="0041633A" w:rsidRDefault="0041633A" w:rsidP="0041633A"/>
    <w:p w14:paraId="0E070467" w14:textId="77777777" w:rsidR="0041633A" w:rsidRDefault="0041633A" w:rsidP="0041633A">
      <w:r>
        <w:rPr>
          <w:color w:val="000000"/>
        </w:rPr>
        <w:t>Смеётся. Рука с ножом снова входит в плоть, что-то там нащупывает, вытаскивает печень.</w:t>
      </w:r>
    </w:p>
    <w:p w14:paraId="3E408EA7" w14:textId="77777777" w:rsidR="0041633A" w:rsidRDefault="0041633A" w:rsidP="0041633A"/>
    <w:p w14:paraId="4DAD6F17" w14:textId="77777777" w:rsidR="0041633A" w:rsidRDefault="0041633A" w:rsidP="0041633A">
      <w:pPr>
        <w:ind w:left="3166"/>
      </w:pPr>
      <w:r>
        <w:rPr>
          <w:color w:val="000000"/>
        </w:rPr>
        <w:t>КОНЮХ</w:t>
      </w:r>
    </w:p>
    <w:p w14:paraId="118B97B4" w14:textId="77777777" w:rsidR="0041633A" w:rsidRDefault="0041633A" w:rsidP="0041633A">
      <w:pPr>
        <w:ind w:left="1441" w:right="2161"/>
      </w:pPr>
      <w:r>
        <w:rPr>
          <w:color w:val="000000"/>
        </w:rPr>
        <w:t>Так. Что теперь у нас?</w:t>
      </w:r>
    </w:p>
    <w:p w14:paraId="33479FC5" w14:textId="77777777" w:rsidR="0041633A" w:rsidRDefault="0041633A" w:rsidP="0041633A"/>
    <w:p w14:paraId="5DC91810" w14:textId="77777777" w:rsidR="0041633A" w:rsidRDefault="0041633A" w:rsidP="0041633A">
      <w:r>
        <w:rPr>
          <w:color w:val="000000"/>
        </w:rPr>
        <w:t>Дети смотрят и молчат.</w:t>
      </w:r>
    </w:p>
    <w:p w14:paraId="06AD134E" w14:textId="77777777" w:rsidR="0041633A" w:rsidRDefault="0041633A" w:rsidP="0041633A"/>
    <w:p w14:paraId="38CA439F" w14:textId="77777777" w:rsidR="0041633A" w:rsidRDefault="0041633A" w:rsidP="0041633A">
      <w:pPr>
        <w:ind w:left="3166"/>
      </w:pPr>
      <w:r>
        <w:rPr>
          <w:color w:val="000000"/>
        </w:rPr>
        <w:t>КОНЮХ</w:t>
      </w:r>
    </w:p>
    <w:p w14:paraId="4290EBA6" w14:textId="77777777" w:rsidR="0041633A" w:rsidRDefault="0041633A" w:rsidP="0041633A">
      <w:pPr>
        <w:ind w:left="1441" w:right="2161"/>
      </w:pPr>
      <w:r>
        <w:rPr>
          <w:color w:val="000000"/>
        </w:rPr>
        <w:t>Считалочку про Фишера помните? Я уйду, когда 11 убью. А вас получается 12. Один лишний. Значит, один пойдёт домой живым. Кто будет лучше угадывать, тот и выживет.</w:t>
      </w:r>
    </w:p>
    <w:p w14:paraId="4CAD24AF" w14:textId="77777777" w:rsidR="0041633A" w:rsidRDefault="0041633A" w:rsidP="0041633A"/>
    <w:p w14:paraId="29651E33" w14:textId="77777777" w:rsidR="0041633A" w:rsidRDefault="0041633A" w:rsidP="0041633A">
      <w:r>
        <w:rPr>
          <w:color w:val="000000"/>
        </w:rPr>
        <w:t>Трясёт печенью.</w:t>
      </w:r>
    </w:p>
    <w:p w14:paraId="27444F17" w14:textId="77777777" w:rsidR="0041633A" w:rsidRDefault="0041633A" w:rsidP="0041633A"/>
    <w:p w14:paraId="029AE08E" w14:textId="77777777" w:rsidR="0041633A" w:rsidRDefault="0041633A" w:rsidP="0041633A">
      <w:pPr>
        <w:ind w:left="3166"/>
      </w:pPr>
      <w:r>
        <w:rPr>
          <w:color w:val="000000"/>
        </w:rPr>
        <w:t>КОНЮХ</w:t>
      </w:r>
    </w:p>
    <w:p w14:paraId="0AA547BC" w14:textId="77777777" w:rsidR="0041633A" w:rsidRDefault="0041633A" w:rsidP="0041633A">
      <w:pPr>
        <w:ind w:left="1441" w:right="2161"/>
      </w:pPr>
      <w:r>
        <w:rPr>
          <w:color w:val="000000"/>
        </w:rPr>
        <w:t>Ну? Это что?</w:t>
      </w:r>
    </w:p>
    <w:p w14:paraId="01BDA7DB" w14:textId="77777777" w:rsidR="0041633A" w:rsidRDefault="0041633A" w:rsidP="0041633A"/>
    <w:p w14:paraId="63DD3BA3" w14:textId="77777777" w:rsidR="0041633A" w:rsidRDefault="0041633A" w:rsidP="0041633A">
      <w:r>
        <w:rPr>
          <w:color w:val="000000"/>
        </w:rPr>
        <w:t>Дети молчат.</w:t>
      </w:r>
    </w:p>
    <w:p w14:paraId="3945CAEA" w14:textId="77777777" w:rsidR="0041633A" w:rsidRDefault="0041633A" w:rsidP="0041633A"/>
    <w:p w14:paraId="45864FC5" w14:textId="77777777" w:rsidR="0041633A" w:rsidRDefault="0041633A" w:rsidP="0041633A">
      <w:pPr>
        <w:ind w:left="3166"/>
      </w:pPr>
      <w:r>
        <w:rPr>
          <w:color w:val="000000"/>
        </w:rPr>
        <w:t>КОНЮХ</w:t>
      </w:r>
    </w:p>
    <w:p w14:paraId="4CAF0D76" w14:textId="77777777" w:rsidR="0041633A" w:rsidRDefault="0041633A" w:rsidP="0041633A">
      <w:pPr>
        <w:ind w:left="1441" w:right="2161"/>
      </w:pPr>
      <w:r>
        <w:rPr>
          <w:color w:val="000000"/>
        </w:rPr>
        <w:t>Так мы победителя не найдём. Ну давайте попроще вопрос.</w:t>
      </w:r>
    </w:p>
    <w:p w14:paraId="72A439FC" w14:textId="77777777" w:rsidR="0041633A" w:rsidRDefault="0041633A" w:rsidP="0041633A"/>
    <w:p w14:paraId="21517BC0" w14:textId="77777777" w:rsidR="0041633A" w:rsidRDefault="0041633A" w:rsidP="0041633A">
      <w:r>
        <w:rPr>
          <w:color w:val="000000"/>
        </w:rPr>
        <w:t>В узком поле зрения видна электропила. Человек спиливает верхнюю часть черепа, обнажив мозги.</w:t>
      </w:r>
    </w:p>
    <w:p w14:paraId="4E052A53" w14:textId="77777777" w:rsidR="0041633A" w:rsidRDefault="0041633A" w:rsidP="0041633A"/>
    <w:p w14:paraId="3735871F" w14:textId="77777777" w:rsidR="0041633A" w:rsidRDefault="0041633A" w:rsidP="0041633A">
      <w:pPr>
        <w:ind w:left="3166"/>
      </w:pPr>
      <w:r>
        <w:rPr>
          <w:color w:val="000000"/>
        </w:rPr>
        <w:t>КОНЮХ</w:t>
      </w:r>
    </w:p>
    <w:p w14:paraId="1B8D895B" w14:textId="77777777" w:rsidR="0041633A" w:rsidRDefault="0041633A" w:rsidP="0041633A">
      <w:pPr>
        <w:ind w:left="1441" w:right="2161"/>
      </w:pPr>
      <w:r>
        <w:rPr>
          <w:color w:val="000000"/>
        </w:rPr>
        <w:t>А это что?</w:t>
      </w:r>
    </w:p>
    <w:p w14:paraId="1FDB1A6A" w14:textId="77777777" w:rsidR="0041633A" w:rsidRDefault="0041633A" w:rsidP="0041633A"/>
    <w:p w14:paraId="33910A62" w14:textId="77777777" w:rsidR="0041633A" w:rsidRDefault="0041633A" w:rsidP="0041633A">
      <w:r>
        <w:rPr>
          <w:color w:val="000000"/>
        </w:rPr>
        <w:t>Дети закрывают глаза, но снова открывают.</w:t>
      </w:r>
    </w:p>
    <w:p w14:paraId="5E481C14" w14:textId="77777777" w:rsidR="0041633A" w:rsidRDefault="0041633A" w:rsidP="0041633A"/>
    <w:p w14:paraId="0F6A1A3D" w14:textId="77777777" w:rsidR="0041633A" w:rsidRDefault="0041633A" w:rsidP="0041633A">
      <w:pPr>
        <w:ind w:left="3166"/>
      </w:pPr>
      <w:r>
        <w:rPr>
          <w:color w:val="000000"/>
        </w:rPr>
        <w:t>САША И ВИТЯ</w:t>
      </w:r>
    </w:p>
    <w:p w14:paraId="747D4A02" w14:textId="77777777" w:rsidR="0041633A" w:rsidRDefault="0041633A" w:rsidP="0041633A">
      <w:pPr>
        <w:ind w:left="2303"/>
      </w:pPr>
      <w:r>
        <w:rPr>
          <w:color w:val="000000"/>
        </w:rPr>
        <w:t>(хором)</w:t>
      </w:r>
    </w:p>
    <w:p w14:paraId="058D233E" w14:textId="77777777" w:rsidR="0041633A" w:rsidRDefault="0041633A" w:rsidP="0041633A">
      <w:pPr>
        <w:ind w:left="1441" w:right="2161"/>
      </w:pPr>
      <w:r>
        <w:rPr>
          <w:color w:val="000000"/>
        </w:rPr>
        <w:t>Мозги.</w:t>
      </w:r>
    </w:p>
    <w:p w14:paraId="128DC663" w14:textId="77777777" w:rsidR="0041633A" w:rsidRDefault="0041633A" w:rsidP="0041633A"/>
    <w:p w14:paraId="640074AB" w14:textId="77777777" w:rsidR="0041633A" w:rsidRDefault="0041633A" w:rsidP="0041633A">
      <w:pPr>
        <w:ind w:left="3166"/>
      </w:pPr>
      <w:r>
        <w:rPr>
          <w:color w:val="000000"/>
        </w:rPr>
        <w:t>КОНЮХ</w:t>
      </w:r>
    </w:p>
    <w:p w14:paraId="0088A083" w14:textId="77777777" w:rsidR="0041633A" w:rsidRDefault="0041633A" w:rsidP="0041633A">
      <w:pPr>
        <w:ind w:left="1441" w:right="2161"/>
      </w:pPr>
      <w:r>
        <w:rPr>
          <w:color w:val="000000"/>
        </w:rPr>
        <w:t>А сейчас урок труда. Как из головы сделать пепельницу. Курите же? Вот смотрите.</w:t>
      </w:r>
    </w:p>
    <w:p w14:paraId="148273A5" w14:textId="77777777" w:rsidR="0041633A" w:rsidRDefault="0041633A" w:rsidP="0041633A"/>
    <w:p w14:paraId="6B9B414E" w14:textId="77777777" w:rsidR="0041633A" w:rsidRDefault="0041633A" w:rsidP="0041633A">
      <w:r>
        <w:rPr>
          <w:color w:val="000000"/>
        </w:rPr>
        <w:t>В поле зрения детей появляется паяльная лампа, выжигающая мозги из черепа.</w:t>
      </w:r>
    </w:p>
    <w:p w14:paraId="3E2533CD" w14:textId="77777777" w:rsidR="0041633A" w:rsidRDefault="0041633A" w:rsidP="0041633A"/>
    <w:p w14:paraId="34411544" w14:textId="77777777" w:rsidR="0041633A" w:rsidRDefault="0041633A" w:rsidP="0041633A">
      <w:r>
        <w:rPr>
          <w:b/>
          <w:color w:val="000000"/>
        </w:rPr>
        <w:t xml:space="preserve">7-48. НАТ. ЛЕС.БОЛОТО УТРО 4. </w:t>
      </w:r>
      <w:r>
        <w:br/>
      </w:r>
      <w:r>
        <w:rPr>
          <w:b/>
          <w:color w:val="000000"/>
        </w:rPr>
        <w:t>ДОБРОВОЛЬСКАЯ (00:30)</w:t>
      </w:r>
      <w:r>
        <w:br/>
      </w:r>
    </w:p>
    <w:p w14:paraId="3FD9AAB8" w14:textId="77777777" w:rsidR="0041633A" w:rsidRDefault="0041633A" w:rsidP="0041633A">
      <w:r>
        <w:rPr>
          <w:color w:val="000000"/>
        </w:rPr>
        <w:t>Добровольская пытается соорудить из палок безопасную тропинку в болото. Наклоняет кусты, связывает их между собой, держась за ветки пробирается вглубь, пытаясь поймать голову. Но она как в дурацкой игре, то появляется, то исчезает. Кажется вот, почти дотянулась… коснулась… Но голова упрямо сдвигается ещё на несколько сантиметров. А дотянуться - не хватает страховки.</w:t>
      </w:r>
    </w:p>
    <w:p w14:paraId="1C772698" w14:textId="77777777" w:rsidR="0041633A" w:rsidRDefault="0041633A" w:rsidP="0041633A"/>
    <w:p w14:paraId="22104F37" w14:textId="77777777" w:rsidR="0041633A" w:rsidRDefault="0041633A" w:rsidP="0041633A">
      <w:r>
        <w:rPr>
          <w:color w:val="000000"/>
        </w:rPr>
        <w:t>Добровольская пытается выбраться, но, похоже, её начинает засасывать: одна нога уже без сапога.</w:t>
      </w:r>
    </w:p>
    <w:p w14:paraId="66BBBB15" w14:textId="77777777" w:rsidR="0041633A" w:rsidRDefault="0041633A" w:rsidP="0041633A"/>
    <w:p w14:paraId="4B05071E" w14:textId="77777777" w:rsidR="0041633A" w:rsidRDefault="0041633A" w:rsidP="0041633A">
      <w:r>
        <w:rPr>
          <w:b/>
          <w:color w:val="000000"/>
        </w:rPr>
        <w:t xml:space="preserve">7-50. НАТ. ЛЕС.БОЛОТО УТРО 4. </w:t>
      </w:r>
      <w:r>
        <w:br/>
      </w:r>
      <w:r>
        <w:rPr>
          <w:b/>
          <w:color w:val="000000"/>
        </w:rPr>
        <w:t>ДОБРОВОЛЬСКАЯ (00:35)</w:t>
      </w:r>
      <w:r>
        <w:br/>
      </w:r>
    </w:p>
    <w:p w14:paraId="1AEEF8B8" w14:textId="77777777" w:rsidR="0041633A" w:rsidRDefault="0041633A" w:rsidP="0041633A">
      <w:r>
        <w:rPr>
          <w:color w:val="000000"/>
        </w:rPr>
        <w:t>Добровольская, похоже, потеряла надежду поймать голову. Теперь она просто пытается стащить странный предмет с головы. Наконец хватается за него, тянет. Это шоры.</w:t>
      </w:r>
    </w:p>
    <w:p w14:paraId="5CC8771F" w14:textId="77777777" w:rsidR="0041633A" w:rsidRDefault="0041633A" w:rsidP="0041633A"/>
    <w:p w14:paraId="118EB6A8" w14:textId="77777777" w:rsidR="0041633A" w:rsidRDefault="0041633A" w:rsidP="0041633A">
      <w:r>
        <w:rPr>
          <w:color w:val="000000"/>
        </w:rPr>
        <w:t>Добровольская начинает выбираться из болота, помогает себе руками вытаскивать ноги, каждый шаг даётся с трудом. Падает, пытается оттолкнуться от дна, которого нет, пытается вытащить сапог, шарит в торфе, хватается за ветки. Вытаскивает водку. Отпивает, оступается и бутылочка выскальзывает из рук.</w:t>
      </w:r>
    </w:p>
    <w:p w14:paraId="2B020F11" w14:textId="77777777" w:rsidR="0041633A" w:rsidRDefault="0041633A" w:rsidP="0041633A"/>
    <w:p w14:paraId="0908D652" w14:textId="77777777" w:rsidR="0041633A" w:rsidRDefault="0041633A" w:rsidP="0041633A">
      <w:pPr>
        <w:ind w:left="3166"/>
      </w:pPr>
      <w:r>
        <w:rPr>
          <w:color w:val="000000"/>
        </w:rPr>
        <w:t>ДОБРОВОЛЬСКАЯ</w:t>
      </w:r>
    </w:p>
    <w:p w14:paraId="3312C4C8" w14:textId="77777777" w:rsidR="0041633A" w:rsidRDefault="0041633A" w:rsidP="0041633A">
      <w:pPr>
        <w:ind w:left="1441" w:right="2161"/>
      </w:pPr>
      <w:r>
        <w:rPr>
          <w:color w:val="000000"/>
        </w:rPr>
        <w:t>Чёрт! Чёрт!</w:t>
      </w:r>
    </w:p>
    <w:p w14:paraId="721400F3" w14:textId="77777777" w:rsidR="0041633A" w:rsidRDefault="0041633A" w:rsidP="0041633A"/>
    <w:p w14:paraId="04755162" w14:textId="77777777" w:rsidR="0041633A" w:rsidRDefault="0041633A" w:rsidP="0041633A">
      <w:r>
        <w:rPr>
          <w:color w:val="000000"/>
        </w:rPr>
        <w:t>Добровольская выбирается на твёрдую землю и бежит. Не разбирая дороги, как собака, взявшая след.</w:t>
      </w:r>
    </w:p>
    <w:p w14:paraId="23BFCDAF" w14:textId="77777777" w:rsidR="0041633A" w:rsidRDefault="0041633A" w:rsidP="0041633A"/>
    <w:p w14:paraId="10426514" w14:textId="77777777" w:rsidR="0041633A" w:rsidRDefault="0041633A" w:rsidP="0041633A">
      <w:r>
        <w:rPr>
          <w:b/>
          <w:color w:val="000000"/>
        </w:rPr>
        <w:t xml:space="preserve">7-51. ИНТ. ГАРАЖ.ПОДВАЛ ДЕНЬ 4. </w:t>
      </w:r>
      <w:r>
        <w:br/>
      </w:r>
      <w:r>
        <w:rPr>
          <w:b/>
          <w:color w:val="000000"/>
        </w:rPr>
        <w:t>КОНЮХ, САША, ВИТЯ, ПЕТЯ (00:45)</w:t>
      </w:r>
      <w:r>
        <w:br/>
      </w:r>
    </w:p>
    <w:p w14:paraId="5E2C7413" w14:textId="77777777" w:rsidR="0041633A" w:rsidRDefault="0041633A" w:rsidP="0041633A">
      <w:r>
        <w:rPr>
          <w:color w:val="000000"/>
        </w:rPr>
        <w:t>Кто-то протирает тряпочкой череп. Дети сквозь шоры наблюдают за происходящим.</w:t>
      </w:r>
    </w:p>
    <w:p w14:paraId="6A6DE580" w14:textId="77777777" w:rsidR="0041633A" w:rsidRDefault="0041633A" w:rsidP="0041633A"/>
    <w:p w14:paraId="150A4F39" w14:textId="77777777" w:rsidR="0041633A" w:rsidRDefault="0041633A" w:rsidP="0041633A">
      <w:pPr>
        <w:ind w:left="3166"/>
      </w:pPr>
      <w:r>
        <w:rPr>
          <w:color w:val="000000"/>
        </w:rPr>
        <w:t>КОНЮХ</w:t>
      </w:r>
    </w:p>
    <w:p w14:paraId="478DEA84" w14:textId="77777777" w:rsidR="0041633A" w:rsidRDefault="0041633A" w:rsidP="0041633A">
      <w:pPr>
        <w:ind w:left="1441" w:right="2161"/>
      </w:pPr>
      <w:r>
        <w:rPr>
          <w:color w:val="000000"/>
        </w:rPr>
        <w:t>Вот как аккуратно всё получилось. Красиво, да?</w:t>
      </w:r>
    </w:p>
    <w:p w14:paraId="2A6A9542" w14:textId="77777777" w:rsidR="0041633A" w:rsidRDefault="0041633A" w:rsidP="0041633A"/>
    <w:p w14:paraId="55ECCD82" w14:textId="77777777" w:rsidR="0041633A" w:rsidRDefault="0041633A" w:rsidP="0041633A">
      <w:r>
        <w:rPr>
          <w:color w:val="000000"/>
        </w:rPr>
        <w:t>Дети молчат.</w:t>
      </w:r>
    </w:p>
    <w:p w14:paraId="7894C778" w14:textId="77777777" w:rsidR="0041633A" w:rsidRDefault="0041633A" w:rsidP="0041633A"/>
    <w:p w14:paraId="7EB53F3A" w14:textId="77777777" w:rsidR="0041633A" w:rsidRDefault="0041633A" w:rsidP="0041633A">
      <w:pPr>
        <w:ind w:left="3166"/>
      </w:pPr>
      <w:r>
        <w:rPr>
          <w:color w:val="000000"/>
        </w:rPr>
        <w:lastRenderedPageBreak/>
        <w:t>КОНЮХ</w:t>
      </w:r>
    </w:p>
    <w:p w14:paraId="0A477EFF" w14:textId="77777777" w:rsidR="0041633A" w:rsidRDefault="0041633A" w:rsidP="0041633A">
      <w:pPr>
        <w:ind w:left="1441" w:right="2161"/>
      </w:pPr>
      <w:r>
        <w:rPr>
          <w:color w:val="000000"/>
        </w:rPr>
        <w:t>Какие вы скучные. Ну раз вам не нравится такая игра, давайте поиграем во взрослые игры.</w:t>
      </w:r>
    </w:p>
    <w:p w14:paraId="73DFB7E7" w14:textId="77777777" w:rsidR="0041633A" w:rsidRDefault="0041633A" w:rsidP="0041633A"/>
    <w:p w14:paraId="689F0CC1" w14:textId="77777777" w:rsidR="0041633A" w:rsidRDefault="0041633A" w:rsidP="0041633A">
      <w:r>
        <w:rPr>
          <w:color w:val="000000"/>
        </w:rPr>
        <w:t>Слышен звук расстёгивающейся молнии. Но не видно, где её расстегнули.</w:t>
      </w:r>
    </w:p>
    <w:p w14:paraId="38B9416C" w14:textId="77777777" w:rsidR="0041633A" w:rsidRDefault="0041633A" w:rsidP="0041633A"/>
    <w:p w14:paraId="360FA8FF" w14:textId="77777777" w:rsidR="0041633A" w:rsidRDefault="0041633A" w:rsidP="0041633A">
      <w:pPr>
        <w:ind w:left="3166"/>
      </w:pPr>
      <w:r>
        <w:rPr>
          <w:color w:val="000000"/>
        </w:rPr>
        <w:t>КОНЮХ</w:t>
      </w:r>
    </w:p>
    <w:p w14:paraId="11D31389" w14:textId="77777777" w:rsidR="0041633A" w:rsidRDefault="0041633A" w:rsidP="0041633A">
      <w:pPr>
        <w:ind w:left="1441" w:right="2161"/>
      </w:pPr>
      <w:r>
        <w:rPr>
          <w:color w:val="000000"/>
        </w:rPr>
        <w:t>Ну, кто первый? Кто смелый? Кто храбрец, тот и выживет. Поднимите руку, кто сам хочет.</w:t>
      </w:r>
    </w:p>
    <w:p w14:paraId="69A11A87" w14:textId="77777777" w:rsidR="0041633A" w:rsidRDefault="0041633A" w:rsidP="0041633A"/>
    <w:p w14:paraId="648389E1" w14:textId="77777777" w:rsidR="0041633A" w:rsidRDefault="0041633A" w:rsidP="0041633A">
      <w:r>
        <w:rPr>
          <w:color w:val="000000"/>
        </w:rPr>
        <w:t>Дети не шевелятся.</w:t>
      </w:r>
    </w:p>
    <w:p w14:paraId="254D589A" w14:textId="77777777" w:rsidR="0041633A" w:rsidRDefault="0041633A" w:rsidP="0041633A"/>
    <w:p w14:paraId="234CD9F3" w14:textId="77777777" w:rsidR="0041633A" w:rsidRDefault="0041633A" w:rsidP="0041633A">
      <w:pPr>
        <w:ind w:left="3166"/>
      </w:pPr>
      <w:r>
        <w:rPr>
          <w:color w:val="000000"/>
        </w:rPr>
        <w:t>КОНЮХ</w:t>
      </w:r>
    </w:p>
    <w:p w14:paraId="5651F620" w14:textId="77777777" w:rsidR="0041633A" w:rsidRDefault="0041633A" w:rsidP="0041633A">
      <w:pPr>
        <w:ind w:left="1441" w:right="2161"/>
      </w:pPr>
      <w:r>
        <w:rPr>
          <w:color w:val="000000"/>
        </w:rPr>
        <w:t>А как же вы их поднимете, если они у вас связаны?</w:t>
      </w:r>
    </w:p>
    <w:p w14:paraId="215C01F8" w14:textId="77777777" w:rsidR="0041633A" w:rsidRDefault="0041633A" w:rsidP="0041633A"/>
    <w:p w14:paraId="61C4407D" w14:textId="77777777" w:rsidR="0041633A" w:rsidRDefault="0041633A" w:rsidP="0041633A">
      <w:r>
        <w:rPr>
          <w:color w:val="000000"/>
        </w:rPr>
        <w:t>Смеётся.</w:t>
      </w:r>
    </w:p>
    <w:p w14:paraId="40EADA7F" w14:textId="77777777" w:rsidR="0041633A" w:rsidRDefault="0041633A" w:rsidP="0041633A"/>
    <w:p w14:paraId="0CCD00DF" w14:textId="77777777" w:rsidR="0041633A" w:rsidRDefault="0041633A" w:rsidP="0041633A">
      <w:pPr>
        <w:ind w:left="3166"/>
      </w:pPr>
      <w:r>
        <w:rPr>
          <w:color w:val="000000"/>
        </w:rPr>
        <w:t>КОНЮХ</w:t>
      </w:r>
    </w:p>
    <w:p w14:paraId="2FA73079" w14:textId="77777777" w:rsidR="0041633A" w:rsidRDefault="0041633A" w:rsidP="0041633A">
      <w:pPr>
        <w:ind w:left="1441" w:right="2161"/>
      </w:pPr>
      <w:r>
        <w:rPr>
          <w:color w:val="000000"/>
        </w:rPr>
        <w:t>Так бы и сказали: дядь Серёжа, я хочу, но у меня руки связаны. Давайте, кто меня больше порадует, того и отпущу.</w:t>
      </w:r>
    </w:p>
    <w:p w14:paraId="3BFB540B" w14:textId="77777777" w:rsidR="0041633A" w:rsidRDefault="0041633A" w:rsidP="0041633A"/>
    <w:p w14:paraId="33D40BC7" w14:textId="77777777" w:rsidR="0041633A" w:rsidRDefault="0041633A" w:rsidP="0041633A">
      <w:pPr>
        <w:ind w:left="3166"/>
      </w:pPr>
      <w:r>
        <w:rPr>
          <w:color w:val="000000"/>
        </w:rPr>
        <w:t>ВИТЯ</w:t>
      </w:r>
    </w:p>
    <w:p w14:paraId="68D4ACB4" w14:textId="77777777" w:rsidR="0041633A" w:rsidRDefault="0041633A" w:rsidP="0041633A">
      <w:pPr>
        <w:ind w:left="1441" w:right="2161"/>
      </w:pPr>
      <w:r>
        <w:rPr>
          <w:color w:val="000000"/>
        </w:rPr>
        <w:t>Я! Я жить хочу!</w:t>
      </w:r>
    </w:p>
    <w:p w14:paraId="41F2664F" w14:textId="77777777" w:rsidR="0041633A" w:rsidRDefault="0041633A" w:rsidP="0041633A"/>
    <w:p w14:paraId="0B4BB447" w14:textId="77777777" w:rsidR="0041633A" w:rsidRDefault="0041633A" w:rsidP="0041633A">
      <w:pPr>
        <w:ind w:left="3166"/>
      </w:pPr>
      <w:r>
        <w:rPr>
          <w:color w:val="000000"/>
        </w:rPr>
        <w:t>КОНЮХ</w:t>
      </w:r>
    </w:p>
    <w:p w14:paraId="724FB785" w14:textId="77777777" w:rsidR="0041633A" w:rsidRDefault="0041633A" w:rsidP="0041633A">
      <w:pPr>
        <w:ind w:left="1441" w:right="2161"/>
      </w:pPr>
      <w:r>
        <w:rPr>
          <w:color w:val="000000"/>
        </w:rPr>
        <w:t>Какой молодец! Ты мне сразу понравился!</w:t>
      </w:r>
    </w:p>
    <w:p w14:paraId="77405E34" w14:textId="77777777" w:rsidR="0041633A" w:rsidRDefault="0041633A" w:rsidP="0041633A"/>
    <w:p w14:paraId="7B6AD883" w14:textId="77777777" w:rsidR="0041633A" w:rsidRDefault="0041633A" w:rsidP="0041633A">
      <w:r>
        <w:rPr>
          <w:color w:val="000000"/>
        </w:rPr>
        <w:t>По изменению картинки в шорах мальчика мы понимаем, что его наклонили вниз лицом.</w:t>
      </w:r>
    </w:p>
    <w:p w14:paraId="4D0121E2" w14:textId="77777777" w:rsidR="0041633A" w:rsidRDefault="0041633A" w:rsidP="0041633A"/>
    <w:p w14:paraId="3F7DC487" w14:textId="77777777" w:rsidR="0041633A" w:rsidRDefault="0041633A" w:rsidP="0041633A">
      <w:r>
        <w:rPr>
          <w:b/>
          <w:color w:val="000000"/>
        </w:rPr>
        <w:t xml:space="preserve">7-52. ИНТ. ДАЧА МАТЕРИ ДОБРОВОЛЬСКОЙ ДЕНЬ 4. </w:t>
      </w:r>
      <w:r>
        <w:br/>
      </w:r>
      <w:r>
        <w:rPr>
          <w:b/>
          <w:color w:val="000000"/>
        </w:rPr>
        <w:t>МАТЬ ДОБРОВОЛЬСКОЙ, ЭЛЛА 10 ЛЕТ (00:40)</w:t>
      </w:r>
      <w:r>
        <w:br/>
      </w:r>
    </w:p>
    <w:p w14:paraId="56E93852" w14:textId="77777777" w:rsidR="0041633A" w:rsidRDefault="0041633A" w:rsidP="0041633A">
      <w:r>
        <w:rPr>
          <w:color w:val="000000"/>
        </w:rPr>
        <w:t>Бабушка режет пирог. Эллочка вся в слезах сидит за столом.</w:t>
      </w:r>
    </w:p>
    <w:p w14:paraId="4C22945B" w14:textId="77777777" w:rsidR="0041633A" w:rsidRDefault="0041633A" w:rsidP="0041633A"/>
    <w:p w14:paraId="65A2367B" w14:textId="77777777" w:rsidR="0041633A" w:rsidRDefault="0041633A" w:rsidP="0041633A">
      <w:pPr>
        <w:ind w:left="3166"/>
      </w:pPr>
      <w:r>
        <w:rPr>
          <w:color w:val="000000"/>
        </w:rPr>
        <w:t>ЭЛЛОЧКА</w:t>
      </w:r>
    </w:p>
    <w:p w14:paraId="1B10FB35" w14:textId="77777777" w:rsidR="0041633A" w:rsidRDefault="0041633A" w:rsidP="0041633A">
      <w:pPr>
        <w:ind w:left="1441" w:right="2161"/>
      </w:pPr>
      <w:r>
        <w:rPr>
          <w:color w:val="000000"/>
        </w:rPr>
        <w:t>Она самый плохой человек в мире. Она даже не пришла!</w:t>
      </w:r>
    </w:p>
    <w:p w14:paraId="7581D0A8" w14:textId="77777777" w:rsidR="0041633A" w:rsidRDefault="0041633A" w:rsidP="0041633A"/>
    <w:p w14:paraId="102EA3E9" w14:textId="77777777" w:rsidR="0041633A" w:rsidRDefault="0041633A" w:rsidP="0041633A">
      <w:pPr>
        <w:ind w:left="3166"/>
      </w:pPr>
      <w:r>
        <w:rPr>
          <w:color w:val="000000"/>
        </w:rPr>
        <w:t>МАТЬ ДОБРОВОЛЬСКОЙ</w:t>
      </w:r>
    </w:p>
    <w:p w14:paraId="6852E441" w14:textId="77777777" w:rsidR="0041633A" w:rsidRDefault="0041633A" w:rsidP="0041633A">
      <w:pPr>
        <w:ind w:left="1441" w:right="2161"/>
      </w:pPr>
      <w:r>
        <w:rPr>
          <w:color w:val="000000"/>
        </w:rPr>
        <w:t>Ну придёт, обязательно придёт. Это же мама твоя!</w:t>
      </w:r>
    </w:p>
    <w:p w14:paraId="4F0B7DCF" w14:textId="77777777" w:rsidR="0041633A" w:rsidRDefault="0041633A" w:rsidP="0041633A"/>
    <w:p w14:paraId="06E65322" w14:textId="77777777" w:rsidR="0041633A" w:rsidRDefault="0041633A" w:rsidP="0041633A">
      <w:pPr>
        <w:ind w:left="3166"/>
      </w:pPr>
      <w:r>
        <w:rPr>
          <w:color w:val="000000"/>
        </w:rPr>
        <w:t>ЭЛЛОЧКА</w:t>
      </w:r>
    </w:p>
    <w:p w14:paraId="4D0FE62A" w14:textId="77777777" w:rsidR="0041633A" w:rsidRDefault="0041633A" w:rsidP="0041633A">
      <w:pPr>
        <w:ind w:left="1441" w:right="2161"/>
      </w:pPr>
      <w:r>
        <w:rPr>
          <w:color w:val="000000"/>
        </w:rPr>
        <w:t>Я её ненавижу! Она напилась, наверное, опять. Как в прошлом году. И забыла и про тебя, и про меня.</w:t>
      </w:r>
    </w:p>
    <w:p w14:paraId="75FDB68A" w14:textId="77777777" w:rsidR="0041633A" w:rsidRDefault="0041633A" w:rsidP="0041633A"/>
    <w:p w14:paraId="2150D1CF" w14:textId="77777777" w:rsidR="0041633A" w:rsidRDefault="0041633A" w:rsidP="0041633A">
      <w:pPr>
        <w:ind w:left="3166"/>
      </w:pPr>
      <w:r>
        <w:rPr>
          <w:color w:val="000000"/>
        </w:rPr>
        <w:t>МАТЬ ДОБРОВОЛЬСКОЙ</w:t>
      </w:r>
    </w:p>
    <w:p w14:paraId="348DA779" w14:textId="77777777" w:rsidR="0041633A" w:rsidRDefault="0041633A" w:rsidP="0041633A">
      <w:pPr>
        <w:ind w:left="1441" w:right="2161"/>
      </w:pPr>
      <w:r>
        <w:rPr>
          <w:color w:val="000000"/>
        </w:rPr>
        <w:t>Да что ты такое говоришь! Разве можно так!</w:t>
      </w:r>
    </w:p>
    <w:p w14:paraId="395EAC6B" w14:textId="77777777" w:rsidR="0041633A" w:rsidRDefault="0041633A" w:rsidP="0041633A"/>
    <w:p w14:paraId="00094816" w14:textId="77777777" w:rsidR="0041633A" w:rsidRDefault="0041633A" w:rsidP="0041633A">
      <w:pPr>
        <w:ind w:left="3166"/>
      </w:pPr>
      <w:r>
        <w:rPr>
          <w:color w:val="000000"/>
        </w:rPr>
        <w:t>ЭЛЛОЧКА</w:t>
      </w:r>
    </w:p>
    <w:p w14:paraId="7F1F24D8" w14:textId="77777777" w:rsidR="0041633A" w:rsidRDefault="0041633A" w:rsidP="0041633A">
      <w:pPr>
        <w:ind w:left="1441" w:right="2161"/>
      </w:pPr>
      <w:r>
        <w:rPr>
          <w:color w:val="000000"/>
        </w:rPr>
        <w:t>Вот поедем к нам и посмотрим, что она делает!</w:t>
      </w:r>
    </w:p>
    <w:p w14:paraId="68D55CCB" w14:textId="77777777" w:rsidR="0041633A" w:rsidRDefault="0041633A" w:rsidP="0041633A"/>
    <w:p w14:paraId="5C55B5A1" w14:textId="77777777" w:rsidR="0041633A" w:rsidRDefault="0041633A" w:rsidP="0041633A">
      <w:pPr>
        <w:ind w:left="3166"/>
      </w:pPr>
      <w:r>
        <w:rPr>
          <w:color w:val="000000"/>
        </w:rPr>
        <w:lastRenderedPageBreak/>
        <w:t>МАТЬ ДОБРОВОЛЬСКОЙ</w:t>
      </w:r>
    </w:p>
    <w:p w14:paraId="5F25D22E" w14:textId="77777777" w:rsidR="0041633A" w:rsidRDefault="0041633A" w:rsidP="0041633A">
      <w:pPr>
        <w:ind w:left="1441" w:right="2161"/>
      </w:pPr>
      <w:r>
        <w:rPr>
          <w:color w:val="000000"/>
        </w:rPr>
        <w:t>Я тебе секрет открою. Она пошла тебе за щеночком. Там, может, не всё так просто. Но она самого лучшего выберет и тебе принесёт. Я тебе точно говорю. Не надо расстраиваться.</w:t>
      </w:r>
    </w:p>
    <w:p w14:paraId="48FD0FBE" w14:textId="77777777" w:rsidR="0041633A" w:rsidRDefault="0041633A" w:rsidP="0041633A"/>
    <w:p w14:paraId="2F51CE7B" w14:textId="77777777" w:rsidR="0041633A" w:rsidRDefault="0041633A" w:rsidP="0041633A">
      <w:r>
        <w:rPr>
          <w:b/>
          <w:color w:val="000000"/>
        </w:rPr>
        <w:t xml:space="preserve">7-53. ИНТ. ГАРАЖ.ПОДВАЛ ДЕНЬ 4. </w:t>
      </w:r>
      <w:r>
        <w:br/>
      </w:r>
      <w:r>
        <w:rPr>
          <w:b/>
          <w:color w:val="000000"/>
        </w:rPr>
        <w:t>КОНЮХ, САША, ВИТЯ, ПЕТЯ (00:55)</w:t>
      </w:r>
      <w:r>
        <w:br/>
      </w:r>
    </w:p>
    <w:p w14:paraId="706B1215" w14:textId="77777777" w:rsidR="0041633A" w:rsidRDefault="0041633A" w:rsidP="0041633A">
      <w:r>
        <w:rPr>
          <w:color w:val="000000"/>
        </w:rPr>
        <w:t>Подростки захлёбываются слезами. В их узком поле зрения - две табуретки и две петли, привязанные к крюкам.</w:t>
      </w:r>
    </w:p>
    <w:p w14:paraId="56A1A1D2" w14:textId="77777777" w:rsidR="0041633A" w:rsidRDefault="0041633A" w:rsidP="0041633A"/>
    <w:p w14:paraId="11C9C83D" w14:textId="77777777" w:rsidR="0041633A" w:rsidRDefault="0041633A" w:rsidP="0041633A">
      <w:pPr>
        <w:ind w:left="3166"/>
      </w:pPr>
      <w:r>
        <w:rPr>
          <w:color w:val="000000"/>
        </w:rPr>
        <w:t>КОНЮХ</w:t>
      </w:r>
    </w:p>
    <w:p w14:paraId="05138290" w14:textId="77777777" w:rsidR="0041633A" w:rsidRDefault="0041633A" w:rsidP="0041633A">
      <w:pPr>
        <w:ind w:left="1441" w:right="2161"/>
      </w:pPr>
      <w:r>
        <w:rPr>
          <w:color w:val="000000"/>
        </w:rPr>
        <w:t xml:space="preserve">Оба молодцы! Постарались! И не капризничали совсем, </w:t>
      </w:r>
      <w:proofErr w:type="gramStart"/>
      <w:r>
        <w:rPr>
          <w:color w:val="000000"/>
        </w:rPr>
        <w:t>как бывало</w:t>
      </w:r>
      <w:proofErr w:type="gramEnd"/>
      <w:r>
        <w:rPr>
          <w:color w:val="000000"/>
        </w:rPr>
        <w:t xml:space="preserve"> с дураками разными. И покричали только маленько. Не знаю, кто же из вас одиннадцатый, а кто двенадцатый. Сами как думаете?</w:t>
      </w:r>
    </w:p>
    <w:p w14:paraId="58847CD8" w14:textId="77777777" w:rsidR="0041633A" w:rsidRDefault="0041633A" w:rsidP="0041633A"/>
    <w:p w14:paraId="6DB63C96" w14:textId="77777777" w:rsidR="0041633A" w:rsidRDefault="0041633A" w:rsidP="0041633A">
      <w:pPr>
        <w:ind w:left="3166"/>
      </w:pPr>
      <w:r>
        <w:rPr>
          <w:color w:val="000000"/>
        </w:rPr>
        <w:t>ВИТЯ</w:t>
      </w:r>
    </w:p>
    <w:p w14:paraId="033F49B2" w14:textId="77777777" w:rsidR="0041633A" w:rsidRDefault="0041633A" w:rsidP="0041633A">
      <w:pPr>
        <w:ind w:left="2303"/>
      </w:pPr>
      <w:r>
        <w:rPr>
          <w:color w:val="000000"/>
        </w:rPr>
        <w:t>(рыдая)</w:t>
      </w:r>
    </w:p>
    <w:p w14:paraId="2DFAE73D" w14:textId="77777777" w:rsidR="0041633A" w:rsidRDefault="0041633A" w:rsidP="0041633A">
      <w:pPr>
        <w:ind w:left="1441" w:right="2161"/>
      </w:pPr>
      <w:r>
        <w:rPr>
          <w:color w:val="000000"/>
        </w:rPr>
        <w:t>Пожалуйста, дяденька Серёжа, отпусти. Я никому не скажу ничего, честное слово.</w:t>
      </w:r>
    </w:p>
    <w:p w14:paraId="0D85E422" w14:textId="77777777" w:rsidR="0041633A" w:rsidRDefault="0041633A" w:rsidP="0041633A"/>
    <w:p w14:paraId="648DB614" w14:textId="77777777" w:rsidR="0041633A" w:rsidRDefault="0041633A" w:rsidP="0041633A">
      <w:pPr>
        <w:ind w:left="3166"/>
      </w:pPr>
      <w:r>
        <w:rPr>
          <w:color w:val="000000"/>
        </w:rPr>
        <w:t>КОНЮХ</w:t>
      </w:r>
    </w:p>
    <w:p w14:paraId="2B8F1347" w14:textId="77777777" w:rsidR="0041633A" w:rsidRDefault="0041633A" w:rsidP="0041633A">
      <w:pPr>
        <w:ind w:left="1441" w:right="2161"/>
      </w:pPr>
      <w:r>
        <w:rPr>
          <w:color w:val="000000"/>
        </w:rPr>
        <w:t>Ну давай тогда Сашка у нас встаёт на табуретку.</w:t>
      </w:r>
    </w:p>
    <w:p w14:paraId="2AE367DB" w14:textId="77777777" w:rsidR="0041633A" w:rsidRDefault="0041633A" w:rsidP="0041633A"/>
    <w:p w14:paraId="711406F6" w14:textId="77777777" w:rsidR="0041633A" w:rsidRDefault="0041633A" w:rsidP="0041633A">
      <w:r>
        <w:rPr>
          <w:color w:val="000000"/>
        </w:rPr>
        <w:t>Сашка встаёт на табуретку. Витька видит, как на голову ему надевается петля.</w:t>
      </w:r>
    </w:p>
    <w:p w14:paraId="285BF35F" w14:textId="77777777" w:rsidR="0041633A" w:rsidRDefault="0041633A" w:rsidP="0041633A"/>
    <w:p w14:paraId="6A943B7B" w14:textId="77777777" w:rsidR="0041633A" w:rsidRDefault="0041633A" w:rsidP="0041633A">
      <w:pPr>
        <w:ind w:left="3166"/>
      </w:pPr>
      <w:r>
        <w:rPr>
          <w:color w:val="000000"/>
        </w:rPr>
        <w:t>КОНЮХ</w:t>
      </w:r>
    </w:p>
    <w:p w14:paraId="53BAD1D2" w14:textId="77777777" w:rsidR="0041633A" w:rsidRDefault="0041633A" w:rsidP="0041633A">
      <w:pPr>
        <w:ind w:left="1441" w:right="2161"/>
      </w:pPr>
      <w:r>
        <w:rPr>
          <w:color w:val="000000"/>
        </w:rPr>
        <w:t>Давай, убей своего друга. Это легко. Просто выбей табуретку ногой и всё. И домой пойдёшь.</w:t>
      </w:r>
    </w:p>
    <w:p w14:paraId="411053F5" w14:textId="77777777" w:rsidR="0041633A" w:rsidRDefault="0041633A" w:rsidP="0041633A"/>
    <w:p w14:paraId="2A71C2B6" w14:textId="77777777" w:rsidR="0041633A" w:rsidRDefault="0041633A" w:rsidP="0041633A">
      <w:pPr>
        <w:ind w:left="3166"/>
      </w:pPr>
      <w:r>
        <w:rPr>
          <w:color w:val="000000"/>
        </w:rPr>
        <w:t>ВИТЯ</w:t>
      </w:r>
    </w:p>
    <w:p w14:paraId="69477863" w14:textId="77777777" w:rsidR="0041633A" w:rsidRDefault="0041633A" w:rsidP="0041633A">
      <w:pPr>
        <w:ind w:left="1441" w:right="2161"/>
      </w:pPr>
      <w:r>
        <w:rPr>
          <w:color w:val="000000"/>
        </w:rPr>
        <w:t>Я не могу…</w:t>
      </w:r>
    </w:p>
    <w:p w14:paraId="75E2579C" w14:textId="77777777" w:rsidR="0041633A" w:rsidRDefault="0041633A" w:rsidP="0041633A"/>
    <w:p w14:paraId="07480039" w14:textId="77777777" w:rsidR="0041633A" w:rsidRDefault="0041633A" w:rsidP="0041633A">
      <w:pPr>
        <w:ind w:left="3166"/>
      </w:pPr>
      <w:r>
        <w:rPr>
          <w:color w:val="000000"/>
        </w:rPr>
        <w:t>КОНЮХ</w:t>
      </w:r>
    </w:p>
    <w:p w14:paraId="703D4A9E" w14:textId="77777777" w:rsidR="0041633A" w:rsidRDefault="0041633A" w:rsidP="0041633A">
      <w:pPr>
        <w:ind w:left="1441" w:right="2161"/>
      </w:pPr>
      <w:r>
        <w:rPr>
          <w:color w:val="000000"/>
        </w:rPr>
        <w:t>А ты, Сашка, сможешь? Давай тогда слезай с табуретки, а Витька залезай. Тогда у нас Сашка пойдёт домой. Хорошо. Саша, ты как? Домой хочешь?</w:t>
      </w:r>
    </w:p>
    <w:p w14:paraId="7A648D46" w14:textId="77777777" w:rsidR="0041633A" w:rsidRDefault="0041633A" w:rsidP="0041633A"/>
    <w:p w14:paraId="7E8CBC9F" w14:textId="77777777" w:rsidR="0041633A" w:rsidRDefault="0041633A" w:rsidP="0041633A">
      <w:r>
        <w:rPr>
          <w:color w:val="000000"/>
        </w:rPr>
        <w:t>Витя изо всех сил бьёт по табуретке, несколько раз дёргаются ноги, Витька падает без сознания.</w:t>
      </w:r>
    </w:p>
    <w:p w14:paraId="782D2C40" w14:textId="77777777" w:rsidR="0041633A" w:rsidRDefault="0041633A" w:rsidP="0041633A"/>
    <w:p w14:paraId="78078344" w14:textId="7E8DED52" w:rsidR="0041633A" w:rsidRDefault="0041633A" w:rsidP="0041633A">
      <w:r>
        <w:rPr>
          <w:b/>
          <w:color w:val="000000"/>
        </w:rPr>
        <w:t xml:space="preserve">7-54. ИНТ. ПРОКУРАТУРА МОСКВА.НОВЫЙ КАБИНЕТ БОКОВА ДЕНЬ 4. </w:t>
      </w:r>
      <w:r>
        <w:br/>
      </w:r>
      <w:r>
        <w:rPr>
          <w:b/>
          <w:color w:val="000000"/>
        </w:rPr>
        <w:t>БОКОВ, КОЗЫРЕВ</w:t>
      </w:r>
      <w:r w:rsidR="007D55B6">
        <w:rPr>
          <w:b/>
          <w:color w:val="000000"/>
        </w:rPr>
        <w:t>, милиционер патруля 1, милиционер патруля 2</w:t>
      </w:r>
      <w:r>
        <w:rPr>
          <w:b/>
          <w:color w:val="000000"/>
        </w:rPr>
        <w:t xml:space="preserve"> (01:05)</w:t>
      </w:r>
      <w:r>
        <w:br/>
      </w:r>
    </w:p>
    <w:p w14:paraId="5343B6D2" w14:textId="77777777" w:rsidR="0041633A" w:rsidRDefault="0041633A" w:rsidP="0041633A">
      <w:r>
        <w:rPr>
          <w:color w:val="000000"/>
        </w:rPr>
        <w:t>Боков и Козырев, несколько милиционеров.</w:t>
      </w:r>
    </w:p>
    <w:p w14:paraId="67C97E83" w14:textId="77777777" w:rsidR="0041633A" w:rsidRDefault="0041633A" w:rsidP="0041633A"/>
    <w:p w14:paraId="38075AD5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0D345ECB" w14:textId="77777777" w:rsidR="0041633A" w:rsidRDefault="0041633A" w:rsidP="0041633A">
      <w:pPr>
        <w:ind w:left="1441" w:right="2161"/>
      </w:pPr>
      <w:r>
        <w:rPr>
          <w:color w:val="000000"/>
        </w:rPr>
        <w:t>Не мямли, давай уже быстрее.</w:t>
      </w:r>
    </w:p>
    <w:p w14:paraId="2D255B2D" w14:textId="77777777" w:rsidR="0041633A" w:rsidRDefault="0041633A" w:rsidP="0041633A">
      <w:pPr>
        <w:ind w:left="1441" w:right="2161"/>
      </w:pPr>
      <w:r>
        <w:rPr>
          <w:color w:val="000000"/>
        </w:rPr>
        <w:t>МИЛИЦИОНЕР ПАТРУЛЯ 1</w:t>
      </w:r>
    </w:p>
    <w:p w14:paraId="0D27A77D" w14:textId="77777777" w:rsidR="0041633A" w:rsidRDefault="0041633A" w:rsidP="0041633A">
      <w:pPr>
        <w:ind w:left="1441" w:right="2161"/>
      </w:pPr>
      <w:r>
        <w:rPr>
          <w:color w:val="000000"/>
        </w:rPr>
        <w:lastRenderedPageBreak/>
        <w:t>Ну мы часа в два ночи в указанном маршруте осуществляли патрулирование, была нами замечена автомашина ВАЗ третей модели бежевого цвета. Стояла. Ну мало ли, может поезд приехал встречать, да рано. Вот и ждал.</w:t>
      </w:r>
    </w:p>
    <w:p w14:paraId="45512D98" w14:textId="77777777" w:rsidR="0041633A" w:rsidRDefault="0041633A" w:rsidP="0041633A">
      <w:pPr>
        <w:ind w:left="1441" w:right="2161"/>
      </w:pPr>
      <w:r>
        <w:rPr>
          <w:color w:val="000000"/>
        </w:rPr>
        <w:t>МИЛИЦИОНЕР ПАТРУЛЯ 2</w:t>
      </w:r>
    </w:p>
    <w:p w14:paraId="564EE91F" w14:textId="77777777" w:rsidR="0041633A" w:rsidRDefault="0041633A" w:rsidP="0041633A">
      <w:pPr>
        <w:ind w:left="1441" w:right="2161"/>
      </w:pPr>
      <w:r>
        <w:rPr>
          <w:color w:val="000000"/>
        </w:rPr>
        <w:t>Внимания нашего не привлёк автомобиль этот. Мы поехали дальше в адрес по вызову. ВАЗ остался там, за углом от указанного вами игрового клуба «Салют».</w:t>
      </w:r>
    </w:p>
    <w:p w14:paraId="2C52405A" w14:textId="77777777" w:rsidR="0041633A" w:rsidRDefault="0041633A" w:rsidP="0041633A"/>
    <w:p w14:paraId="6A7B7A5C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1E120812" w14:textId="77777777" w:rsidR="0041633A" w:rsidRDefault="0041633A" w:rsidP="0041633A">
      <w:pPr>
        <w:ind w:left="1441" w:right="2161"/>
      </w:pPr>
      <w:r>
        <w:rPr>
          <w:color w:val="000000"/>
        </w:rPr>
        <w:t>Номерные знаки какие?</w:t>
      </w:r>
    </w:p>
    <w:p w14:paraId="34CC5C8D" w14:textId="77777777" w:rsidR="0041633A" w:rsidRDefault="0041633A" w:rsidP="0041633A">
      <w:pPr>
        <w:ind w:left="1441" w:right="2161"/>
      </w:pPr>
      <w:r>
        <w:rPr>
          <w:color w:val="000000"/>
        </w:rPr>
        <w:t>МИЛИЦИОНЕР ПАТРУЛЯ 2</w:t>
      </w:r>
    </w:p>
    <w:p w14:paraId="1F07680A" w14:textId="77777777" w:rsidR="0041633A" w:rsidRDefault="0041633A" w:rsidP="0041633A">
      <w:pPr>
        <w:ind w:left="1441" w:right="2161"/>
      </w:pPr>
      <w:r>
        <w:rPr>
          <w:color w:val="000000"/>
        </w:rPr>
        <w:t>Не обратили внимания, товарищ начальник.</w:t>
      </w:r>
    </w:p>
    <w:p w14:paraId="7A2F00CD" w14:textId="77777777" w:rsidR="0041633A" w:rsidRDefault="0041633A" w:rsidP="0041633A"/>
    <w:p w14:paraId="783EA903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16E6D1B4" w14:textId="77777777" w:rsidR="0041633A" w:rsidRDefault="0041633A" w:rsidP="0041633A">
      <w:pPr>
        <w:ind w:left="1441" w:right="2161"/>
      </w:pPr>
      <w:r>
        <w:rPr>
          <w:color w:val="000000"/>
        </w:rPr>
        <w:t>Я не твой начальник. Красного москвича не видели?</w:t>
      </w:r>
    </w:p>
    <w:p w14:paraId="30079260" w14:textId="77777777" w:rsidR="0041633A" w:rsidRDefault="0041633A" w:rsidP="0041633A"/>
    <w:p w14:paraId="2D873841" w14:textId="77777777" w:rsidR="0041633A" w:rsidRDefault="0041633A" w:rsidP="0041633A">
      <w:pPr>
        <w:ind w:left="3166"/>
      </w:pPr>
      <w:r>
        <w:rPr>
          <w:color w:val="000000"/>
        </w:rPr>
        <w:t>МИЛИЦИОНЕРЫ ПАТРУЛЯ</w:t>
      </w:r>
    </w:p>
    <w:p w14:paraId="3785E51D" w14:textId="77777777" w:rsidR="0041633A" w:rsidRDefault="0041633A" w:rsidP="0041633A">
      <w:pPr>
        <w:ind w:left="2303"/>
      </w:pPr>
      <w:r>
        <w:rPr>
          <w:color w:val="000000"/>
        </w:rPr>
        <w:t>(хором)</w:t>
      </w:r>
    </w:p>
    <w:p w14:paraId="26B358A9" w14:textId="77777777" w:rsidR="0041633A" w:rsidRDefault="0041633A" w:rsidP="0041633A">
      <w:pPr>
        <w:ind w:left="1441" w:right="2161"/>
      </w:pPr>
      <w:r>
        <w:rPr>
          <w:color w:val="000000"/>
        </w:rPr>
        <w:t>Нет, других автомобилей не было.</w:t>
      </w:r>
    </w:p>
    <w:p w14:paraId="495D1E0A" w14:textId="77777777" w:rsidR="0041633A" w:rsidRDefault="0041633A" w:rsidP="0041633A"/>
    <w:p w14:paraId="14564CE3" w14:textId="77777777" w:rsidR="0041633A" w:rsidRDefault="0041633A" w:rsidP="0041633A">
      <w:r>
        <w:rPr>
          <w:color w:val="000000"/>
        </w:rPr>
        <w:t>Боков снимает трубку.</w:t>
      </w:r>
    </w:p>
    <w:p w14:paraId="4DD05F7B" w14:textId="77777777" w:rsidR="0041633A" w:rsidRDefault="0041633A" w:rsidP="0041633A"/>
    <w:p w14:paraId="4DEBC24E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688A1542" w14:textId="77777777" w:rsidR="0041633A" w:rsidRDefault="0041633A" w:rsidP="0041633A">
      <w:pPr>
        <w:ind w:left="2303"/>
      </w:pPr>
      <w:r>
        <w:rPr>
          <w:color w:val="000000"/>
        </w:rPr>
        <w:t>(в трубку)</w:t>
      </w:r>
    </w:p>
    <w:p w14:paraId="145E6689" w14:textId="77777777" w:rsidR="0041633A" w:rsidRDefault="0041633A" w:rsidP="0041633A">
      <w:pPr>
        <w:ind w:left="1441" w:right="2161"/>
      </w:pPr>
      <w:r>
        <w:rPr>
          <w:color w:val="000000"/>
        </w:rPr>
        <w:t>Что там по Сергеям с красными Москвичами? В смысле пока почти 30 тысяч?! Оставьте тех, у кого сейчас бежевый ВАЗ.</w:t>
      </w:r>
    </w:p>
    <w:p w14:paraId="04905C48" w14:textId="77777777" w:rsidR="0041633A" w:rsidRDefault="0041633A" w:rsidP="0041633A"/>
    <w:p w14:paraId="3130E6B6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3C0FA291" w14:textId="77777777" w:rsidR="0041633A" w:rsidRDefault="0041633A" w:rsidP="0041633A">
      <w:pPr>
        <w:ind w:left="1441" w:right="2161"/>
      </w:pPr>
      <w:r>
        <w:rPr>
          <w:color w:val="000000"/>
        </w:rPr>
        <w:t>Нет у нас времени на это.</w:t>
      </w:r>
    </w:p>
    <w:p w14:paraId="3EDC7555" w14:textId="77777777" w:rsidR="0041633A" w:rsidRDefault="0041633A" w:rsidP="0041633A"/>
    <w:p w14:paraId="2A8E23DC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2A026A91" w14:textId="77777777" w:rsidR="0041633A" w:rsidRDefault="0041633A" w:rsidP="0041633A">
      <w:pPr>
        <w:ind w:left="2303"/>
      </w:pPr>
      <w:r>
        <w:rPr>
          <w:color w:val="000000"/>
        </w:rPr>
        <w:t>(в трубку)</w:t>
      </w:r>
    </w:p>
    <w:p w14:paraId="39BF06A1" w14:textId="77777777" w:rsidR="0041633A" w:rsidRDefault="0041633A" w:rsidP="0041633A">
      <w:pPr>
        <w:ind w:left="1441" w:right="2161"/>
      </w:pPr>
      <w:r>
        <w:rPr>
          <w:color w:val="000000"/>
        </w:rPr>
        <w:t>Что с опросами?</w:t>
      </w:r>
    </w:p>
    <w:p w14:paraId="706E330A" w14:textId="77777777" w:rsidR="0041633A" w:rsidRDefault="0041633A" w:rsidP="0041633A"/>
    <w:p w14:paraId="4EA8FDB1" w14:textId="77777777" w:rsidR="0041633A" w:rsidRDefault="0041633A" w:rsidP="0041633A">
      <w:r>
        <w:rPr>
          <w:color w:val="000000"/>
        </w:rPr>
        <w:t>Слушает. Кладёт трубку.</w:t>
      </w:r>
    </w:p>
    <w:p w14:paraId="44196144" w14:textId="77777777" w:rsidR="0041633A" w:rsidRDefault="0041633A" w:rsidP="0041633A"/>
    <w:p w14:paraId="1CB5521C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731BBEEE" w14:textId="77777777" w:rsidR="0041633A" w:rsidRDefault="0041633A" w:rsidP="0041633A">
      <w:pPr>
        <w:ind w:left="1441" w:right="2161"/>
      </w:pPr>
      <w:r>
        <w:rPr>
          <w:color w:val="000000"/>
        </w:rPr>
        <w:t>В школе трое учителей Сергеи, у каждого по Сергею-соседу, а то и по два. Но ни москвичей, ни судимостей, ни анатомических навыков.</w:t>
      </w:r>
    </w:p>
    <w:p w14:paraId="0A78AA99" w14:textId="77777777" w:rsidR="0041633A" w:rsidRDefault="0041633A" w:rsidP="0041633A"/>
    <w:p w14:paraId="5235660E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659902F2" w14:textId="77777777" w:rsidR="0041633A" w:rsidRDefault="0041633A" w:rsidP="0041633A">
      <w:pPr>
        <w:ind w:left="1441" w:right="2161"/>
      </w:pPr>
      <w:r>
        <w:rPr>
          <w:color w:val="000000"/>
        </w:rPr>
        <w:t>Это тупик, Женя.</w:t>
      </w:r>
    </w:p>
    <w:p w14:paraId="3A12F247" w14:textId="77777777" w:rsidR="0041633A" w:rsidRDefault="0041633A" w:rsidP="0041633A"/>
    <w:p w14:paraId="03E56B02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1346DDB5" w14:textId="77777777" w:rsidR="0041633A" w:rsidRDefault="0041633A" w:rsidP="0041633A">
      <w:pPr>
        <w:ind w:left="1441" w:right="2161"/>
      </w:pPr>
      <w:r>
        <w:rPr>
          <w:color w:val="000000"/>
        </w:rPr>
        <w:t>Значит, пойдём обратно и найдём другой выход.</w:t>
      </w:r>
    </w:p>
    <w:p w14:paraId="20B42227" w14:textId="77777777" w:rsidR="0041633A" w:rsidRDefault="0041633A" w:rsidP="0041633A"/>
    <w:p w14:paraId="398EEAE4" w14:textId="77777777" w:rsidR="0041633A" w:rsidRDefault="0041633A" w:rsidP="0041633A">
      <w:r>
        <w:rPr>
          <w:color w:val="000000"/>
        </w:rPr>
        <w:t>Выходят из кабинета.</w:t>
      </w:r>
    </w:p>
    <w:p w14:paraId="3AD5F390" w14:textId="77777777" w:rsidR="0041633A" w:rsidRDefault="0041633A" w:rsidP="0041633A"/>
    <w:p w14:paraId="3CEDA0C6" w14:textId="77777777" w:rsidR="0041633A" w:rsidRDefault="0041633A" w:rsidP="0041633A">
      <w:r>
        <w:rPr>
          <w:b/>
          <w:color w:val="000000"/>
        </w:rPr>
        <w:lastRenderedPageBreak/>
        <w:t xml:space="preserve">7-55. ИНТ. МОРГ.ЛАБОРАТОРИЯ ДЕНЬ 4. </w:t>
      </w:r>
      <w:r>
        <w:br/>
      </w:r>
      <w:r>
        <w:rPr>
          <w:b/>
          <w:color w:val="000000"/>
        </w:rPr>
        <w:t>БОКОВ, КОЗЫРЕВ, ЭКСПЕРТ 3 (00:25)</w:t>
      </w:r>
      <w:r>
        <w:br/>
      </w:r>
    </w:p>
    <w:p w14:paraId="033D8E05" w14:textId="77777777" w:rsidR="0041633A" w:rsidRDefault="0041633A" w:rsidP="0041633A">
      <w:r>
        <w:rPr>
          <w:color w:val="000000"/>
        </w:rPr>
        <w:t>Проходят в лабораторию экспертов.</w:t>
      </w:r>
    </w:p>
    <w:p w14:paraId="6B7E113B" w14:textId="77777777" w:rsidR="0041633A" w:rsidRDefault="0041633A" w:rsidP="0041633A"/>
    <w:p w14:paraId="5E680636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57C3273F" w14:textId="77777777" w:rsidR="0041633A" w:rsidRDefault="0041633A" w:rsidP="0041633A">
      <w:pPr>
        <w:ind w:left="1441" w:right="2161"/>
      </w:pPr>
      <w:r>
        <w:rPr>
          <w:color w:val="000000"/>
        </w:rPr>
        <w:t>Что там с ножом? Есть что-нибудь?</w:t>
      </w:r>
    </w:p>
    <w:p w14:paraId="74C58FB9" w14:textId="77777777" w:rsidR="0041633A" w:rsidRDefault="0041633A" w:rsidP="0041633A">
      <w:pPr>
        <w:ind w:left="1441" w:right="2161"/>
      </w:pPr>
      <w:r>
        <w:rPr>
          <w:color w:val="000000"/>
        </w:rPr>
        <w:t>ЭКСПЕРТ 3</w:t>
      </w:r>
    </w:p>
    <w:p w14:paraId="5A27A55D" w14:textId="77777777" w:rsidR="0041633A" w:rsidRDefault="0041633A" w:rsidP="0041633A">
      <w:pPr>
        <w:ind w:left="1441" w:right="2161"/>
      </w:pPr>
      <w:r>
        <w:rPr>
          <w:color w:val="000000"/>
        </w:rPr>
        <w:t>Слушайте, вы были правы, это важно… там затёк на ноже. Это не кровь мальчика, это даже не кровь человека.</w:t>
      </w:r>
    </w:p>
    <w:p w14:paraId="3DFFD60C" w14:textId="77777777" w:rsidR="0041633A" w:rsidRDefault="0041633A" w:rsidP="0041633A"/>
    <w:p w14:paraId="1AC36E77" w14:textId="77777777" w:rsidR="0041633A" w:rsidRDefault="0041633A" w:rsidP="0041633A">
      <w:pPr>
        <w:ind w:left="3166"/>
      </w:pPr>
      <w:r>
        <w:rPr>
          <w:color w:val="000000"/>
        </w:rPr>
        <w:t>БОКОВ</w:t>
      </w:r>
    </w:p>
    <w:p w14:paraId="5671987B" w14:textId="77777777" w:rsidR="0041633A" w:rsidRDefault="0041633A" w:rsidP="0041633A">
      <w:pPr>
        <w:ind w:left="1441" w:right="2161"/>
      </w:pPr>
      <w:r>
        <w:rPr>
          <w:color w:val="000000"/>
        </w:rPr>
        <w:t>Давай по существу.</w:t>
      </w:r>
    </w:p>
    <w:p w14:paraId="5EF38AF0" w14:textId="77777777" w:rsidR="0041633A" w:rsidRDefault="0041633A" w:rsidP="0041633A">
      <w:pPr>
        <w:ind w:left="1441" w:right="2161"/>
      </w:pPr>
      <w:r>
        <w:rPr>
          <w:color w:val="000000"/>
        </w:rPr>
        <w:t>ЭКСПЕРТ 3</w:t>
      </w:r>
    </w:p>
    <w:p w14:paraId="4025F460" w14:textId="77777777" w:rsidR="0041633A" w:rsidRDefault="0041633A" w:rsidP="0041633A">
      <w:pPr>
        <w:ind w:left="1441" w:right="2161"/>
      </w:pPr>
      <w:r>
        <w:rPr>
          <w:color w:val="000000"/>
        </w:rPr>
        <w:t>Мне надо сделать реакции преципитации. Но у меня нет антител, я пытался заказать, не получается пока.</w:t>
      </w:r>
    </w:p>
    <w:p w14:paraId="0B1CE2E4" w14:textId="77777777" w:rsidR="0041633A" w:rsidRDefault="0041633A" w:rsidP="0041633A"/>
    <w:p w14:paraId="6E38FA66" w14:textId="77777777" w:rsidR="0041633A" w:rsidRDefault="0041633A" w:rsidP="0041633A">
      <w:pPr>
        <w:ind w:left="3166"/>
      </w:pPr>
      <w:r>
        <w:rPr>
          <w:color w:val="000000"/>
        </w:rPr>
        <w:t>КОЗЫРЕВ</w:t>
      </w:r>
    </w:p>
    <w:p w14:paraId="1AEB1664" w14:textId="77777777" w:rsidR="0041633A" w:rsidRDefault="0041633A" w:rsidP="0041633A">
      <w:pPr>
        <w:ind w:left="1441" w:right="2161"/>
      </w:pPr>
      <w:r>
        <w:rPr>
          <w:color w:val="000000"/>
        </w:rPr>
        <w:t>Бардак в стране, сука. Давай образец, я попробую отдать на исследование.</w:t>
      </w:r>
    </w:p>
    <w:p w14:paraId="47C6AD34" w14:textId="77777777" w:rsidR="0041633A" w:rsidRDefault="0041633A" w:rsidP="0041633A"/>
    <w:p w14:paraId="2BEF8A8B" w14:textId="77777777" w:rsidR="0041633A" w:rsidRDefault="0041633A" w:rsidP="0041633A">
      <w:r>
        <w:rPr>
          <w:b/>
          <w:color w:val="000000"/>
        </w:rPr>
        <w:t xml:space="preserve">7-56. ИНТ. ГАРАЖ ДЕНЬ 4. </w:t>
      </w:r>
      <w:r>
        <w:br/>
      </w:r>
      <w:r>
        <w:rPr>
          <w:b/>
          <w:color w:val="000000"/>
        </w:rPr>
        <w:t>ДОБРОВОЛЬСКАЯ, КОНЮХ (00:25)</w:t>
      </w:r>
      <w:r>
        <w:br/>
      </w:r>
    </w:p>
    <w:p w14:paraId="1FA2CA7E" w14:textId="77777777" w:rsidR="0041633A" w:rsidRDefault="0041633A" w:rsidP="0041633A">
      <w:r>
        <w:rPr>
          <w:color w:val="000000"/>
        </w:rPr>
        <w:t>Добровольская из последних сил добегает до территории конезавода. Она видит, как какой-то человек закрывает гараж. Он прилично одет, в костюм, плащ.</w:t>
      </w:r>
    </w:p>
    <w:p w14:paraId="433F0F00" w14:textId="77777777" w:rsidR="0041633A" w:rsidRDefault="0041633A" w:rsidP="0041633A"/>
    <w:p w14:paraId="652F5AEC" w14:textId="77777777" w:rsidR="0041633A" w:rsidRDefault="0041633A" w:rsidP="0041633A">
      <w:pPr>
        <w:ind w:left="3166"/>
      </w:pPr>
      <w:r>
        <w:rPr>
          <w:color w:val="000000"/>
        </w:rPr>
        <w:t>ДОБРОВОЛЬСКАЯ</w:t>
      </w:r>
    </w:p>
    <w:p w14:paraId="64C00D76" w14:textId="77777777" w:rsidR="0041633A" w:rsidRDefault="0041633A" w:rsidP="0041633A">
      <w:pPr>
        <w:ind w:left="1441" w:right="2161"/>
      </w:pPr>
      <w:r>
        <w:rPr>
          <w:color w:val="000000"/>
        </w:rPr>
        <w:t>Здравствуйте, я из прокуратуры. Помогите мне, пожалуйста. Мне позвонить надо.</w:t>
      </w:r>
    </w:p>
    <w:p w14:paraId="36D16021" w14:textId="77777777" w:rsidR="0041633A" w:rsidRDefault="0041633A" w:rsidP="0041633A"/>
    <w:p w14:paraId="196199EC" w14:textId="77777777" w:rsidR="0041633A" w:rsidRDefault="0041633A" w:rsidP="0041633A">
      <w:r>
        <w:rPr>
          <w:color w:val="000000"/>
        </w:rPr>
        <w:t>Человек в плаще оборачивается. Смотрит на шоры в руках у Добровольской и… коротким мощным ударом отправляет её в нокаут. Оглядывается по сторонам, открывает гараж и затаскивает туда Добровольскую.</w:t>
      </w:r>
    </w:p>
    <w:p w14:paraId="505AB498" w14:textId="77777777" w:rsidR="0041633A" w:rsidRDefault="0041633A" w:rsidP="0041633A"/>
    <w:p w14:paraId="42CF1E75" w14:textId="77777777" w:rsidR="0041633A" w:rsidRDefault="0041633A" w:rsidP="0041633A">
      <w:r>
        <w:rPr>
          <w:b/>
          <w:color w:val="000000"/>
        </w:rPr>
        <w:t xml:space="preserve">7-57. ИНТ. КВАРТИРА ДОБРОВОЛЬСКОЙ ДЕНЬ 4. </w:t>
      </w:r>
      <w:r>
        <w:br/>
      </w:r>
      <w:r>
        <w:rPr>
          <w:b/>
          <w:color w:val="000000"/>
        </w:rPr>
        <w:t>МАТЬ ДОБРОВОЛЬСКОЙ, ЭЛЛА 10 ЛЕТ (00:26)</w:t>
      </w:r>
      <w:r>
        <w:br/>
      </w:r>
    </w:p>
    <w:p w14:paraId="1ED05648" w14:textId="77777777" w:rsidR="0041633A" w:rsidRDefault="0041633A" w:rsidP="0041633A">
      <w:r>
        <w:rPr>
          <w:color w:val="000000"/>
        </w:rPr>
        <w:t>Эллочка и бабушка раздеваются в коридоре. Бабушка вешает на крючок явно детские ключи на яркой ленточке.</w:t>
      </w:r>
    </w:p>
    <w:p w14:paraId="398AD196" w14:textId="77777777" w:rsidR="0041633A" w:rsidRDefault="0041633A" w:rsidP="0041633A"/>
    <w:p w14:paraId="1D9741A2" w14:textId="77777777" w:rsidR="0041633A" w:rsidRDefault="0041633A" w:rsidP="0041633A">
      <w:pPr>
        <w:ind w:left="3166"/>
      </w:pPr>
      <w:r>
        <w:rPr>
          <w:color w:val="000000"/>
        </w:rPr>
        <w:t>МАТЬ ДОБРОВОЛЬСКОЙ</w:t>
      </w:r>
    </w:p>
    <w:p w14:paraId="4EBDAB08" w14:textId="77777777" w:rsidR="0041633A" w:rsidRDefault="0041633A" w:rsidP="0041633A">
      <w:pPr>
        <w:ind w:left="1441" w:right="2161"/>
      </w:pPr>
      <w:r>
        <w:rPr>
          <w:color w:val="000000"/>
        </w:rPr>
        <w:t>Наверное, мама к нам поехала. Я же говорила, надо подождать!</w:t>
      </w:r>
    </w:p>
    <w:p w14:paraId="5D57412C" w14:textId="77777777" w:rsidR="0041633A" w:rsidRDefault="0041633A" w:rsidP="0041633A"/>
    <w:p w14:paraId="776C2B11" w14:textId="77777777" w:rsidR="0041633A" w:rsidRDefault="0041633A" w:rsidP="0041633A">
      <w:r>
        <w:rPr>
          <w:color w:val="000000"/>
        </w:rPr>
        <w:t>Эллочка прямо в обуви идёт в комнату.</w:t>
      </w:r>
    </w:p>
    <w:p w14:paraId="0BBD3592" w14:textId="77777777" w:rsidR="0041633A" w:rsidRDefault="0041633A" w:rsidP="0041633A"/>
    <w:p w14:paraId="74BCE865" w14:textId="77777777" w:rsidR="0041633A" w:rsidRDefault="0041633A" w:rsidP="0041633A">
      <w:pPr>
        <w:ind w:left="3166"/>
      </w:pPr>
      <w:r>
        <w:rPr>
          <w:color w:val="000000"/>
        </w:rPr>
        <w:t>ЭЛЛОЧКА</w:t>
      </w:r>
    </w:p>
    <w:p w14:paraId="0E2C5A0A" w14:textId="77777777" w:rsidR="0041633A" w:rsidRDefault="0041633A" w:rsidP="0041633A">
      <w:pPr>
        <w:ind w:left="1441" w:right="2161"/>
      </w:pPr>
      <w:r>
        <w:rPr>
          <w:color w:val="000000"/>
        </w:rPr>
        <w:t>Мам! Мама!</w:t>
      </w:r>
    </w:p>
    <w:p w14:paraId="5686E21C" w14:textId="77777777" w:rsidR="0041633A" w:rsidRDefault="0041633A" w:rsidP="0041633A"/>
    <w:p w14:paraId="0F9D3A05" w14:textId="77777777" w:rsidR="0041633A" w:rsidRDefault="0041633A" w:rsidP="0041633A">
      <w:r>
        <w:rPr>
          <w:color w:val="000000"/>
        </w:rPr>
        <w:lastRenderedPageBreak/>
        <w:t>Идёт на кухню, привычно заглядывает в мусорное ведро и видит там пустые бутылки. Следом заходит бабушка.</w:t>
      </w:r>
    </w:p>
    <w:p w14:paraId="1DC7903C" w14:textId="77777777" w:rsidR="0041633A" w:rsidRDefault="0041633A" w:rsidP="0041633A"/>
    <w:p w14:paraId="0BF50D0A" w14:textId="77777777" w:rsidR="0041633A" w:rsidRDefault="0041633A" w:rsidP="0041633A">
      <w:pPr>
        <w:ind w:left="3166"/>
      </w:pPr>
      <w:r>
        <w:rPr>
          <w:color w:val="000000"/>
        </w:rPr>
        <w:t>ЭЛЛОЧКА</w:t>
      </w:r>
    </w:p>
    <w:p w14:paraId="5301F7CC" w14:textId="77777777" w:rsidR="0041633A" w:rsidRDefault="0041633A" w:rsidP="0041633A">
      <w:pPr>
        <w:ind w:left="1441" w:right="2161"/>
      </w:pPr>
      <w:r>
        <w:rPr>
          <w:color w:val="000000"/>
        </w:rPr>
        <w:t>Ненавижу её!</w:t>
      </w:r>
    </w:p>
    <w:p w14:paraId="0D8C2BAC" w14:textId="77777777" w:rsidR="0041633A" w:rsidRDefault="0041633A" w:rsidP="0041633A"/>
    <w:p w14:paraId="557421CD" w14:textId="77777777" w:rsidR="0041633A" w:rsidRDefault="0041633A" w:rsidP="0041633A">
      <w:r>
        <w:rPr>
          <w:color w:val="000000"/>
        </w:rPr>
        <w:t>Плачет. Бабушка прижимает её к груди, обнимает.</w:t>
      </w:r>
    </w:p>
    <w:p w14:paraId="634197C7" w14:textId="77777777" w:rsidR="0041633A" w:rsidRDefault="0041633A" w:rsidP="0041633A"/>
    <w:p w14:paraId="6668931E" w14:textId="77777777" w:rsidR="0041633A" w:rsidRDefault="0041633A" w:rsidP="0041633A">
      <w:pPr>
        <w:ind w:left="3166"/>
      </w:pPr>
      <w:r>
        <w:rPr>
          <w:color w:val="000000"/>
        </w:rPr>
        <w:t>МАТЬ ДОБРОВОЛЬСКОЙ</w:t>
      </w:r>
    </w:p>
    <w:p w14:paraId="54E0E055" w14:textId="77777777" w:rsidR="0041633A" w:rsidRDefault="0041633A" w:rsidP="0041633A">
      <w:pPr>
        <w:ind w:left="1441" w:right="2161"/>
      </w:pPr>
      <w:r>
        <w:rPr>
          <w:color w:val="000000"/>
        </w:rPr>
        <w:t>Мама точно сейчас вернётся. Вот увидишь.</w:t>
      </w:r>
    </w:p>
    <w:p w14:paraId="520AEF13" w14:textId="77777777" w:rsidR="0041633A" w:rsidRDefault="0041633A" w:rsidP="0041633A"/>
    <w:p w14:paraId="08828FB6" w14:textId="77777777" w:rsidR="0041633A" w:rsidRDefault="0041633A" w:rsidP="0041633A">
      <w:r>
        <w:rPr>
          <w:b/>
          <w:color w:val="000000"/>
        </w:rPr>
        <w:t xml:space="preserve">7-58. ИНТ. ГАРАЖ.ПОДВАЛ ДЕНЬ 4. </w:t>
      </w:r>
      <w:r>
        <w:br/>
      </w:r>
      <w:r>
        <w:rPr>
          <w:b/>
          <w:color w:val="000000"/>
        </w:rPr>
        <w:t>ДОБРОВОЛЬСКАЯ, ВИТЯ, ПЕТЯ, САША (00:40)</w:t>
      </w:r>
      <w:r>
        <w:br/>
      </w:r>
    </w:p>
    <w:p w14:paraId="13CFEA7F" w14:textId="77777777" w:rsidR="0041633A" w:rsidRDefault="0041633A" w:rsidP="0041633A">
      <w:r>
        <w:rPr>
          <w:color w:val="000000"/>
        </w:rPr>
        <w:t>Добровольская открывает глаза. Видит труп мальчика, весь в крови. Мальчика, повешенного на крюке, и мальчика… совершенно седого. Это Витька. Он стоит на табуретке, голова в петле, петля привязана к крюку, вбитому в люк. Очевидно, если открыть люк сверху - мальчик умрёт. У Добровольской связаны руки и ноги, во рту кляп. Она начинает шевелится и пытается успокаивающе кивать головой мальчику. Оглядывается по сторонам в поисках выхода. Никаких идей. Мальчик, похоже, потерял всякую надежду и собирается соскочить с табуретки.</w:t>
      </w:r>
    </w:p>
    <w:p w14:paraId="2A63D883" w14:textId="77777777" w:rsidR="0041633A" w:rsidRDefault="0041633A" w:rsidP="0041633A"/>
    <w:p w14:paraId="5375F347" w14:textId="77777777" w:rsidR="0041633A" w:rsidRDefault="0041633A" w:rsidP="0041633A">
      <w:r>
        <w:rPr>
          <w:color w:val="000000"/>
        </w:rPr>
        <w:t>Добровольская неистово мотает головой: нет! Нет! Не надо!!!</w:t>
      </w:r>
    </w:p>
    <w:p w14:paraId="6F02D4E4" w14:textId="77777777" w:rsidR="0041633A" w:rsidRDefault="0041633A" w:rsidP="0041633A"/>
    <w:p w14:paraId="2455B3EC" w14:textId="066B904C" w:rsidR="000309CF" w:rsidRPr="00F35FB2" w:rsidRDefault="000309CF" w:rsidP="00E631B0">
      <w:pPr>
        <w:pStyle w:val="a7"/>
      </w:pPr>
    </w:p>
    <w:sectPr w:rsidR="000309CF" w:rsidRPr="00F35FB2" w:rsidSect="004F54F6">
      <w:headerReference w:type="default" r:id="rId11"/>
      <w:footerReference w:type="default" r:id="rId12"/>
      <w:pgSz w:w="11900" w:h="16840"/>
      <w:pgMar w:top="1134" w:right="850" w:bottom="1134" w:left="1701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DDD92" w14:textId="77777777" w:rsidR="001E38B8" w:rsidRDefault="001E38B8" w:rsidP="0031048D">
      <w:r>
        <w:separator/>
      </w:r>
    </w:p>
    <w:p w14:paraId="58AA0FB7" w14:textId="77777777" w:rsidR="001E38B8" w:rsidRDefault="001E38B8"/>
    <w:p w14:paraId="0F29CBFB" w14:textId="77777777" w:rsidR="001E38B8" w:rsidRDefault="001E38B8"/>
  </w:endnote>
  <w:endnote w:type="continuationSeparator" w:id="0">
    <w:p w14:paraId="2C139709" w14:textId="77777777" w:rsidR="001E38B8" w:rsidRDefault="001E38B8" w:rsidP="0031048D">
      <w:r>
        <w:continuationSeparator/>
      </w:r>
    </w:p>
    <w:p w14:paraId="0695ECB2" w14:textId="77777777" w:rsidR="001E38B8" w:rsidRDefault="001E38B8"/>
    <w:p w14:paraId="40A61386" w14:textId="77777777" w:rsidR="001E38B8" w:rsidRDefault="001E38B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838386393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017812A9" w14:textId="77777777" w:rsidR="009502DD" w:rsidRDefault="009502DD" w:rsidP="00ED7C7B">
        <w:pPr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26</w:t>
        </w:r>
        <w:r>
          <w:rPr>
            <w:rStyle w:val="ab"/>
          </w:rPr>
          <w:fldChar w:fldCharType="end"/>
        </w:r>
      </w:p>
    </w:sdtContent>
  </w:sdt>
  <w:p w14:paraId="76708315" w14:textId="77777777" w:rsidR="009502DD" w:rsidRDefault="009502D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38D06E" w14:textId="5003699F" w:rsidR="009502DD" w:rsidRPr="0044356A" w:rsidRDefault="009502DD">
    <w:pPr>
      <w:pStyle w:val="afe"/>
      <w:jc w:val="right"/>
      <w:rPr>
        <w:color w:val="3B3838" w:themeColor="background2" w:themeShade="40"/>
        <w:lang w:val="ru-RU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767171" w:themeColor="background2" w:themeShade="80"/>
      </w:rPr>
      <w:id w:val="-2127604174"/>
      <w:docPartObj>
        <w:docPartGallery w:val="Page Numbers (Bottom of Page)"/>
        <w:docPartUnique/>
      </w:docPartObj>
    </w:sdtPr>
    <w:sdtEndPr/>
    <w:sdtContent>
      <w:p w14:paraId="4B4F75A8" w14:textId="77777777" w:rsidR="009502DD" w:rsidRPr="004F54F6" w:rsidRDefault="009502DD">
        <w:pPr>
          <w:pStyle w:val="afe"/>
          <w:jc w:val="right"/>
          <w:rPr>
            <w:color w:val="767171" w:themeColor="background2" w:themeShade="80"/>
          </w:rPr>
        </w:pPr>
        <w:r w:rsidRPr="0044356A">
          <w:rPr>
            <w:color w:val="3B3838" w:themeColor="background2" w:themeShade="40"/>
          </w:rPr>
          <w:fldChar w:fldCharType="begin"/>
        </w:r>
        <w:r w:rsidRPr="0044356A">
          <w:rPr>
            <w:color w:val="3B3838" w:themeColor="background2" w:themeShade="40"/>
          </w:rPr>
          <w:instrText>PAGE   \* MERGEFORMAT</w:instrText>
        </w:r>
        <w:r w:rsidRPr="0044356A">
          <w:rPr>
            <w:color w:val="3B3838" w:themeColor="background2" w:themeShade="40"/>
          </w:rPr>
          <w:fldChar w:fldCharType="separate"/>
        </w:r>
        <w:r w:rsidRPr="0044356A">
          <w:rPr>
            <w:color w:val="3B3838" w:themeColor="background2" w:themeShade="40"/>
            <w:lang w:val="ru-RU"/>
          </w:rPr>
          <w:t>2</w:t>
        </w:r>
        <w:r w:rsidRPr="0044356A">
          <w:rPr>
            <w:color w:val="3B3838" w:themeColor="background2" w:themeShade="4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019EE9" w14:textId="77777777" w:rsidR="001E38B8" w:rsidRDefault="001E38B8" w:rsidP="0031048D">
      <w:r>
        <w:separator/>
      </w:r>
    </w:p>
    <w:p w14:paraId="6E3A18F3" w14:textId="77777777" w:rsidR="001E38B8" w:rsidRDefault="001E38B8"/>
    <w:p w14:paraId="45DC06FB" w14:textId="77777777" w:rsidR="001E38B8" w:rsidRDefault="001E38B8"/>
  </w:footnote>
  <w:footnote w:type="continuationSeparator" w:id="0">
    <w:p w14:paraId="3EF3A093" w14:textId="77777777" w:rsidR="001E38B8" w:rsidRDefault="001E38B8" w:rsidP="0031048D">
      <w:r>
        <w:continuationSeparator/>
      </w:r>
    </w:p>
    <w:p w14:paraId="23640597" w14:textId="77777777" w:rsidR="001E38B8" w:rsidRDefault="001E38B8"/>
    <w:p w14:paraId="4F3731B2" w14:textId="77777777" w:rsidR="001E38B8" w:rsidRDefault="001E38B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F5B77" w14:textId="55D4AA10" w:rsidR="009502DD" w:rsidRPr="00BE0BF5" w:rsidRDefault="009502DD" w:rsidP="00BE0BF5">
    <w:pPr>
      <w:pStyle w:val="afc"/>
      <w:jc w:val="right"/>
      <w:rPr>
        <w:color w:val="3B3838" w:themeColor="background2" w:themeShade="40"/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BDAE4" w14:textId="01399F5C" w:rsidR="009502DD" w:rsidRPr="00BE0BF5" w:rsidRDefault="009502DD" w:rsidP="00BE0BF5">
    <w:pPr>
      <w:pStyle w:val="afc"/>
      <w:jc w:val="right"/>
      <w:rPr>
        <w:color w:val="3B3838" w:themeColor="background2" w:themeShade="40"/>
        <w:lang w:val="ru-RU"/>
      </w:rPr>
    </w:pPr>
    <w:r w:rsidRPr="00BE0BF5">
      <w:rPr>
        <w:color w:val="3B3838" w:themeColor="background2" w:themeShade="40"/>
        <w:lang w:val="ru-RU"/>
      </w:rPr>
      <w:t xml:space="preserve">ФИШЕР </w:t>
    </w:r>
    <w:r>
      <w:rPr>
        <w:color w:val="3B3838" w:themeColor="background2" w:themeShade="40"/>
        <w:lang w:val="ru-RU"/>
      </w:rPr>
      <w:t xml:space="preserve">/ </w:t>
    </w:r>
    <w:r w:rsidRPr="00BE0BF5">
      <w:rPr>
        <w:color w:val="3B3838" w:themeColor="background2" w:themeShade="40"/>
        <w:lang w:val="ru-RU"/>
      </w:rPr>
      <w:t>7 серия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42487"/>
    <w:multiLevelType w:val="hybridMultilevel"/>
    <w:tmpl w:val="F0383D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A1722"/>
    <w:multiLevelType w:val="hybridMultilevel"/>
    <w:tmpl w:val="65E0D11E"/>
    <w:lvl w:ilvl="0" w:tplc="43F6C07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D961D4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C13084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7C048E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929A3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237BCB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F62B1A"/>
    <w:multiLevelType w:val="hybridMultilevel"/>
    <w:tmpl w:val="9A2AB8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644A83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4607119">
    <w:abstractNumId w:val="8"/>
  </w:num>
  <w:num w:numId="2" w16cid:durableId="1510169876">
    <w:abstractNumId w:val="0"/>
  </w:num>
  <w:num w:numId="3" w16cid:durableId="565069447">
    <w:abstractNumId w:val="3"/>
  </w:num>
  <w:num w:numId="4" w16cid:durableId="717431562">
    <w:abstractNumId w:val="5"/>
  </w:num>
  <w:num w:numId="5" w16cid:durableId="24721754">
    <w:abstractNumId w:val="1"/>
  </w:num>
  <w:num w:numId="6" w16cid:durableId="263344392">
    <w:abstractNumId w:val="7"/>
  </w:num>
  <w:num w:numId="7" w16cid:durableId="1762141411">
    <w:abstractNumId w:val="6"/>
  </w:num>
  <w:num w:numId="8" w16cid:durableId="1597397576">
    <w:abstractNumId w:val="2"/>
  </w:num>
  <w:num w:numId="9" w16cid:durableId="205412271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99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EF2"/>
    <w:rsid w:val="000004E3"/>
    <w:rsid w:val="00000984"/>
    <w:rsid w:val="000018A7"/>
    <w:rsid w:val="00004FC6"/>
    <w:rsid w:val="00006A34"/>
    <w:rsid w:val="000118D7"/>
    <w:rsid w:val="00012213"/>
    <w:rsid w:val="00016F9A"/>
    <w:rsid w:val="00017A87"/>
    <w:rsid w:val="000203ED"/>
    <w:rsid w:val="00020F04"/>
    <w:rsid w:val="00021ADD"/>
    <w:rsid w:val="00025899"/>
    <w:rsid w:val="00026809"/>
    <w:rsid w:val="000309CF"/>
    <w:rsid w:val="00033A15"/>
    <w:rsid w:val="00036279"/>
    <w:rsid w:val="00040EDE"/>
    <w:rsid w:val="00042E92"/>
    <w:rsid w:val="00045EA2"/>
    <w:rsid w:val="000467BB"/>
    <w:rsid w:val="000529C4"/>
    <w:rsid w:val="00056F08"/>
    <w:rsid w:val="0006293F"/>
    <w:rsid w:val="000651A5"/>
    <w:rsid w:val="000725FB"/>
    <w:rsid w:val="000727DC"/>
    <w:rsid w:val="000778CF"/>
    <w:rsid w:val="00080A2B"/>
    <w:rsid w:val="00086DD3"/>
    <w:rsid w:val="000873E8"/>
    <w:rsid w:val="00094E2A"/>
    <w:rsid w:val="000A1946"/>
    <w:rsid w:val="000A2F17"/>
    <w:rsid w:val="000A4D88"/>
    <w:rsid w:val="000B1947"/>
    <w:rsid w:val="000B4FA1"/>
    <w:rsid w:val="000B751C"/>
    <w:rsid w:val="000C0D6A"/>
    <w:rsid w:val="000C265B"/>
    <w:rsid w:val="000C2A12"/>
    <w:rsid w:val="000C2DAB"/>
    <w:rsid w:val="000C3C1D"/>
    <w:rsid w:val="000C6385"/>
    <w:rsid w:val="000C74CA"/>
    <w:rsid w:val="000D19C2"/>
    <w:rsid w:val="000D375D"/>
    <w:rsid w:val="000D4067"/>
    <w:rsid w:val="000E3B94"/>
    <w:rsid w:val="000F545B"/>
    <w:rsid w:val="000F7D8E"/>
    <w:rsid w:val="00103708"/>
    <w:rsid w:val="00110780"/>
    <w:rsid w:val="00111990"/>
    <w:rsid w:val="00111A57"/>
    <w:rsid w:val="00112EFF"/>
    <w:rsid w:val="00113467"/>
    <w:rsid w:val="0011499B"/>
    <w:rsid w:val="00121FF4"/>
    <w:rsid w:val="00122B19"/>
    <w:rsid w:val="00127383"/>
    <w:rsid w:val="00127411"/>
    <w:rsid w:val="00137405"/>
    <w:rsid w:val="00154D93"/>
    <w:rsid w:val="0016705E"/>
    <w:rsid w:val="00170356"/>
    <w:rsid w:val="00177D74"/>
    <w:rsid w:val="00183675"/>
    <w:rsid w:val="00185998"/>
    <w:rsid w:val="00187093"/>
    <w:rsid w:val="001927F5"/>
    <w:rsid w:val="00192B72"/>
    <w:rsid w:val="001A0A4A"/>
    <w:rsid w:val="001A3248"/>
    <w:rsid w:val="001A344F"/>
    <w:rsid w:val="001A52AC"/>
    <w:rsid w:val="001A75A1"/>
    <w:rsid w:val="001B6133"/>
    <w:rsid w:val="001B68B3"/>
    <w:rsid w:val="001C15C7"/>
    <w:rsid w:val="001C394C"/>
    <w:rsid w:val="001C5149"/>
    <w:rsid w:val="001D58F8"/>
    <w:rsid w:val="001D7C93"/>
    <w:rsid w:val="001E04E3"/>
    <w:rsid w:val="001E38B8"/>
    <w:rsid w:val="001E5C01"/>
    <w:rsid w:val="001E74A0"/>
    <w:rsid w:val="001F1DBF"/>
    <w:rsid w:val="001F439C"/>
    <w:rsid w:val="001F6110"/>
    <w:rsid w:val="00201072"/>
    <w:rsid w:val="00204C62"/>
    <w:rsid w:val="00205DC9"/>
    <w:rsid w:val="00206871"/>
    <w:rsid w:val="00207323"/>
    <w:rsid w:val="0021035D"/>
    <w:rsid w:val="00211EB3"/>
    <w:rsid w:val="00211F0B"/>
    <w:rsid w:val="00212054"/>
    <w:rsid w:val="00214BC4"/>
    <w:rsid w:val="00215677"/>
    <w:rsid w:val="00216837"/>
    <w:rsid w:val="002216B1"/>
    <w:rsid w:val="00222795"/>
    <w:rsid w:val="0022430B"/>
    <w:rsid w:val="00225889"/>
    <w:rsid w:val="0023490C"/>
    <w:rsid w:val="00236B8B"/>
    <w:rsid w:val="00240DDD"/>
    <w:rsid w:val="00242958"/>
    <w:rsid w:val="00255D8A"/>
    <w:rsid w:val="00255E2E"/>
    <w:rsid w:val="00261068"/>
    <w:rsid w:val="002668A0"/>
    <w:rsid w:val="00266A93"/>
    <w:rsid w:val="002702CE"/>
    <w:rsid w:val="002707EA"/>
    <w:rsid w:val="002709AD"/>
    <w:rsid w:val="00273D43"/>
    <w:rsid w:val="0027576D"/>
    <w:rsid w:val="00295157"/>
    <w:rsid w:val="002959C5"/>
    <w:rsid w:val="002967CD"/>
    <w:rsid w:val="002971CF"/>
    <w:rsid w:val="002A0093"/>
    <w:rsid w:val="002A2E6F"/>
    <w:rsid w:val="002A2ED0"/>
    <w:rsid w:val="002A6845"/>
    <w:rsid w:val="002B0511"/>
    <w:rsid w:val="002B6150"/>
    <w:rsid w:val="002C4A0B"/>
    <w:rsid w:val="002C5E84"/>
    <w:rsid w:val="002C72A0"/>
    <w:rsid w:val="002D3870"/>
    <w:rsid w:val="002D3F9C"/>
    <w:rsid w:val="002E1521"/>
    <w:rsid w:val="002E1945"/>
    <w:rsid w:val="002E356F"/>
    <w:rsid w:val="002E5A3E"/>
    <w:rsid w:val="002E606C"/>
    <w:rsid w:val="002F0D1C"/>
    <w:rsid w:val="0030055B"/>
    <w:rsid w:val="003005E2"/>
    <w:rsid w:val="00301108"/>
    <w:rsid w:val="00304654"/>
    <w:rsid w:val="003068F9"/>
    <w:rsid w:val="0031048D"/>
    <w:rsid w:val="003104DD"/>
    <w:rsid w:val="00311A90"/>
    <w:rsid w:val="0031308B"/>
    <w:rsid w:val="00317444"/>
    <w:rsid w:val="003207CA"/>
    <w:rsid w:val="003258F3"/>
    <w:rsid w:val="003301FB"/>
    <w:rsid w:val="00336FA7"/>
    <w:rsid w:val="003370CD"/>
    <w:rsid w:val="00337C71"/>
    <w:rsid w:val="00341090"/>
    <w:rsid w:val="00341E05"/>
    <w:rsid w:val="00346D25"/>
    <w:rsid w:val="00360162"/>
    <w:rsid w:val="00362335"/>
    <w:rsid w:val="00362C97"/>
    <w:rsid w:val="00362DC0"/>
    <w:rsid w:val="00362E94"/>
    <w:rsid w:val="00365F2E"/>
    <w:rsid w:val="00370990"/>
    <w:rsid w:val="00370997"/>
    <w:rsid w:val="003731D6"/>
    <w:rsid w:val="003774AE"/>
    <w:rsid w:val="003828DF"/>
    <w:rsid w:val="00387513"/>
    <w:rsid w:val="0039074F"/>
    <w:rsid w:val="00391C2B"/>
    <w:rsid w:val="00392C88"/>
    <w:rsid w:val="00393D73"/>
    <w:rsid w:val="00395763"/>
    <w:rsid w:val="00397605"/>
    <w:rsid w:val="003A14A8"/>
    <w:rsid w:val="003A1D21"/>
    <w:rsid w:val="003A35DC"/>
    <w:rsid w:val="003A6261"/>
    <w:rsid w:val="003B0C03"/>
    <w:rsid w:val="003B40D4"/>
    <w:rsid w:val="003B6790"/>
    <w:rsid w:val="003C18BE"/>
    <w:rsid w:val="003C23FF"/>
    <w:rsid w:val="003C76A2"/>
    <w:rsid w:val="003D4D31"/>
    <w:rsid w:val="003D5FEC"/>
    <w:rsid w:val="003E2BD0"/>
    <w:rsid w:val="003E5547"/>
    <w:rsid w:val="003F1900"/>
    <w:rsid w:val="004031C8"/>
    <w:rsid w:val="004038AA"/>
    <w:rsid w:val="0041234D"/>
    <w:rsid w:val="00413895"/>
    <w:rsid w:val="00415BA5"/>
    <w:rsid w:val="004160D8"/>
    <w:rsid w:val="00416229"/>
    <w:rsid w:val="0041633A"/>
    <w:rsid w:val="00420037"/>
    <w:rsid w:val="00420A49"/>
    <w:rsid w:val="00423D84"/>
    <w:rsid w:val="00424114"/>
    <w:rsid w:val="004261BC"/>
    <w:rsid w:val="00432221"/>
    <w:rsid w:val="0044356A"/>
    <w:rsid w:val="00444174"/>
    <w:rsid w:val="00446969"/>
    <w:rsid w:val="004477BB"/>
    <w:rsid w:val="00452066"/>
    <w:rsid w:val="00452F51"/>
    <w:rsid w:val="004551FB"/>
    <w:rsid w:val="00455AB0"/>
    <w:rsid w:val="004633E7"/>
    <w:rsid w:val="00466470"/>
    <w:rsid w:val="00474079"/>
    <w:rsid w:val="00475447"/>
    <w:rsid w:val="0048588D"/>
    <w:rsid w:val="00485FEE"/>
    <w:rsid w:val="00486729"/>
    <w:rsid w:val="00491AE9"/>
    <w:rsid w:val="00492C8F"/>
    <w:rsid w:val="00493259"/>
    <w:rsid w:val="00493F93"/>
    <w:rsid w:val="0049683D"/>
    <w:rsid w:val="004A04FE"/>
    <w:rsid w:val="004A1099"/>
    <w:rsid w:val="004A3251"/>
    <w:rsid w:val="004A44B3"/>
    <w:rsid w:val="004A472C"/>
    <w:rsid w:val="004A4E2D"/>
    <w:rsid w:val="004A4E48"/>
    <w:rsid w:val="004A78D1"/>
    <w:rsid w:val="004B1238"/>
    <w:rsid w:val="004B4FF3"/>
    <w:rsid w:val="004C23CD"/>
    <w:rsid w:val="004C2F0B"/>
    <w:rsid w:val="004C302F"/>
    <w:rsid w:val="004C4E20"/>
    <w:rsid w:val="004C7D1B"/>
    <w:rsid w:val="004D1182"/>
    <w:rsid w:val="004D1D54"/>
    <w:rsid w:val="004D1E91"/>
    <w:rsid w:val="004D2EE4"/>
    <w:rsid w:val="004D4FD9"/>
    <w:rsid w:val="004D67F0"/>
    <w:rsid w:val="004D6BBE"/>
    <w:rsid w:val="004E1E0F"/>
    <w:rsid w:val="004E2F2B"/>
    <w:rsid w:val="004E45EB"/>
    <w:rsid w:val="004E5B2A"/>
    <w:rsid w:val="004E75BD"/>
    <w:rsid w:val="004E78B2"/>
    <w:rsid w:val="004F4C5C"/>
    <w:rsid w:val="004F54F6"/>
    <w:rsid w:val="004F7C1B"/>
    <w:rsid w:val="005001C9"/>
    <w:rsid w:val="00502DAA"/>
    <w:rsid w:val="005031E8"/>
    <w:rsid w:val="005139BB"/>
    <w:rsid w:val="005159FF"/>
    <w:rsid w:val="00522944"/>
    <w:rsid w:val="00524406"/>
    <w:rsid w:val="00524BF5"/>
    <w:rsid w:val="005301F8"/>
    <w:rsid w:val="00541BCA"/>
    <w:rsid w:val="00544B21"/>
    <w:rsid w:val="00546552"/>
    <w:rsid w:val="00550CE0"/>
    <w:rsid w:val="00550E1A"/>
    <w:rsid w:val="005524D9"/>
    <w:rsid w:val="00552AF4"/>
    <w:rsid w:val="005548F6"/>
    <w:rsid w:val="0055677E"/>
    <w:rsid w:val="00563DDF"/>
    <w:rsid w:val="00563E74"/>
    <w:rsid w:val="00565764"/>
    <w:rsid w:val="005741CE"/>
    <w:rsid w:val="00576748"/>
    <w:rsid w:val="005778E9"/>
    <w:rsid w:val="00580DFA"/>
    <w:rsid w:val="00582822"/>
    <w:rsid w:val="005829DF"/>
    <w:rsid w:val="00583F3F"/>
    <w:rsid w:val="005849C7"/>
    <w:rsid w:val="00584EAE"/>
    <w:rsid w:val="005879EB"/>
    <w:rsid w:val="005929F8"/>
    <w:rsid w:val="00592F6F"/>
    <w:rsid w:val="0059338F"/>
    <w:rsid w:val="005974EE"/>
    <w:rsid w:val="005A24A2"/>
    <w:rsid w:val="005A49FB"/>
    <w:rsid w:val="005A5628"/>
    <w:rsid w:val="005A7311"/>
    <w:rsid w:val="005A7AFE"/>
    <w:rsid w:val="005B2418"/>
    <w:rsid w:val="005B275F"/>
    <w:rsid w:val="005B2956"/>
    <w:rsid w:val="005B579E"/>
    <w:rsid w:val="005C0CA9"/>
    <w:rsid w:val="005C2EF4"/>
    <w:rsid w:val="005C5FFB"/>
    <w:rsid w:val="005D6AB0"/>
    <w:rsid w:val="005D7C52"/>
    <w:rsid w:val="005E0D90"/>
    <w:rsid w:val="005F0D59"/>
    <w:rsid w:val="005F2A26"/>
    <w:rsid w:val="005F4E72"/>
    <w:rsid w:val="006018E2"/>
    <w:rsid w:val="006034A7"/>
    <w:rsid w:val="00606669"/>
    <w:rsid w:val="006148AF"/>
    <w:rsid w:val="006208B1"/>
    <w:rsid w:val="00622B88"/>
    <w:rsid w:val="006316FA"/>
    <w:rsid w:val="006401A3"/>
    <w:rsid w:val="00642A97"/>
    <w:rsid w:val="00642F2D"/>
    <w:rsid w:val="00644914"/>
    <w:rsid w:val="00645A8B"/>
    <w:rsid w:val="00646F71"/>
    <w:rsid w:val="006508EF"/>
    <w:rsid w:val="00653AF1"/>
    <w:rsid w:val="00654FAB"/>
    <w:rsid w:val="006554AF"/>
    <w:rsid w:val="00660309"/>
    <w:rsid w:val="006631B7"/>
    <w:rsid w:val="00664FFB"/>
    <w:rsid w:val="00666AD2"/>
    <w:rsid w:val="006755DE"/>
    <w:rsid w:val="0068019B"/>
    <w:rsid w:val="00681445"/>
    <w:rsid w:val="006832A6"/>
    <w:rsid w:val="0068533D"/>
    <w:rsid w:val="00686033"/>
    <w:rsid w:val="00686CEF"/>
    <w:rsid w:val="006939BC"/>
    <w:rsid w:val="006A00D5"/>
    <w:rsid w:val="006A07BF"/>
    <w:rsid w:val="006A133B"/>
    <w:rsid w:val="006A370E"/>
    <w:rsid w:val="006B0675"/>
    <w:rsid w:val="006B40CF"/>
    <w:rsid w:val="006B60E0"/>
    <w:rsid w:val="006B60EA"/>
    <w:rsid w:val="006C1C3C"/>
    <w:rsid w:val="006C1F8D"/>
    <w:rsid w:val="006C5FB0"/>
    <w:rsid w:val="006C65D3"/>
    <w:rsid w:val="006C732B"/>
    <w:rsid w:val="006D0531"/>
    <w:rsid w:val="006D1603"/>
    <w:rsid w:val="006D1A1D"/>
    <w:rsid w:val="006D1C71"/>
    <w:rsid w:val="006D22E0"/>
    <w:rsid w:val="006D51F7"/>
    <w:rsid w:val="006E133F"/>
    <w:rsid w:val="006E48BF"/>
    <w:rsid w:val="006E7A7F"/>
    <w:rsid w:val="006E7EE0"/>
    <w:rsid w:val="006F3DE6"/>
    <w:rsid w:val="006F473C"/>
    <w:rsid w:val="006F6414"/>
    <w:rsid w:val="007108A3"/>
    <w:rsid w:val="00717297"/>
    <w:rsid w:val="007201A2"/>
    <w:rsid w:val="0072146E"/>
    <w:rsid w:val="00722E17"/>
    <w:rsid w:val="00730294"/>
    <w:rsid w:val="00730C02"/>
    <w:rsid w:val="00735023"/>
    <w:rsid w:val="0073780B"/>
    <w:rsid w:val="0074064C"/>
    <w:rsid w:val="00744136"/>
    <w:rsid w:val="00750FB3"/>
    <w:rsid w:val="00752F9E"/>
    <w:rsid w:val="00753396"/>
    <w:rsid w:val="00753E1E"/>
    <w:rsid w:val="00755958"/>
    <w:rsid w:val="007578F9"/>
    <w:rsid w:val="00757B1C"/>
    <w:rsid w:val="00761D6D"/>
    <w:rsid w:val="007746F1"/>
    <w:rsid w:val="00774911"/>
    <w:rsid w:val="00776610"/>
    <w:rsid w:val="00777BDC"/>
    <w:rsid w:val="00777DAA"/>
    <w:rsid w:val="00781B1D"/>
    <w:rsid w:val="007829FD"/>
    <w:rsid w:val="00785F3F"/>
    <w:rsid w:val="00797874"/>
    <w:rsid w:val="007A1D31"/>
    <w:rsid w:val="007A296A"/>
    <w:rsid w:val="007A4898"/>
    <w:rsid w:val="007B0CE4"/>
    <w:rsid w:val="007B4492"/>
    <w:rsid w:val="007B4D13"/>
    <w:rsid w:val="007B5B16"/>
    <w:rsid w:val="007C1E45"/>
    <w:rsid w:val="007C22F7"/>
    <w:rsid w:val="007C47A6"/>
    <w:rsid w:val="007C54A4"/>
    <w:rsid w:val="007C7925"/>
    <w:rsid w:val="007D1883"/>
    <w:rsid w:val="007D55B6"/>
    <w:rsid w:val="007D61F8"/>
    <w:rsid w:val="007E1D46"/>
    <w:rsid w:val="007E3F18"/>
    <w:rsid w:val="007E43BA"/>
    <w:rsid w:val="007E446C"/>
    <w:rsid w:val="007E70E3"/>
    <w:rsid w:val="007F1F7A"/>
    <w:rsid w:val="007F73F8"/>
    <w:rsid w:val="008058B7"/>
    <w:rsid w:val="00806DC7"/>
    <w:rsid w:val="00807EE4"/>
    <w:rsid w:val="00811190"/>
    <w:rsid w:val="00824790"/>
    <w:rsid w:val="008256A4"/>
    <w:rsid w:val="00826639"/>
    <w:rsid w:val="00832096"/>
    <w:rsid w:val="00843115"/>
    <w:rsid w:val="00847FB1"/>
    <w:rsid w:val="00851CE6"/>
    <w:rsid w:val="00852D31"/>
    <w:rsid w:val="00853E3F"/>
    <w:rsid w:val="00854646"/>
    <w:rsid w:val="00854FCA"/>
    <w:rsid w:val="008658D7"/>
    <w:rsid w:val="00870049"/>
    <w:rsid w:val="00870599"/>
    <w:rsid w:val="00870C63"/>
    <w:rsid w:val="00873B80"/>
    <w:rsid w:val="00875B8D"/>
    <w:rsid w:val="00876DA2"/>
    <w:rsid w:val="00881BFA"/>
    <w:rsid w:val="008828CF"/>
    <w:rsid w:val="008A2EAE"/>
    <w:rsid w:val="008A4380"/>
    <w:rsid w:val="008B2854"/>
    <w:rsid w:val="008B6ED9"/>
    <w:rsid w:val="008C0AF6"/>
    <w:rsid w:val="008C1749"/>
    <w:rsid w:val="008C5A2A"/>
    <w:rsid w:val="008C6B0B"/>
    <w:rsid w:val="008D200F"/>
    <w:rsid w:val="008D46DE"/>
    <w:rsid w:val="008D7606"/>
    <w:rsid w:val="008D7CC7"/>
    <w:rsid w:val="008E1829"/>
    <w:rsid w:val="008E3AC0"/>
    <w:rsid w:val="008E48A9"/>
    <w:rsid w:val="008F0315"/>
    <w:rsid w:val="008F26D4"/>
    <w:rsid w:val="008F4636"/>
    <w:rsid w:val="008F67EE"/>
    <w:rsid w:val="008F6D77"/>
    <w:rsid w:val="008F6EBF"/>
    <w:rsid w:val="00905D94"/>
    <w:rsid w:val="00906A69"/>
    <w:rsid w:val="009144E0"/>
    <w:rsid w:val="009162A1"/>
    <w:rsid w:val="0091773B"/>
    <w:rsid w:val="00917BB6"/>
    <w:rsid w:val="00924B48"/>
    <w:rsid w:val="00927978"/>
    <w:rsid w:val="00927B67"/>
    <w:rsid w:val="009346FD"/>
    <w:rsid w:val="00940159"/>
    <w:rsid w:val="0094188C"/>
    <w:rsid w:val="00944A39"/>
    <w:rsid w:val="00945421"/>
    <w:rsid w:val="009502DD"/>
    <w:rsid w:val="00956899"/>
    <w:rsid w:val="00964052"/>
    <w:rsid w:val="009671C3"/>
    <w:rsid w:val="00971033"/>
    <w:rsid w:val="0097126E"/>
    <w:rsid w:val="00973394"/>
    <w:rsid w:val="00975E65"/>
    <w:rsid w:val="00980D3B"/>
    <w:rsid w:val="00981A0E"/>
    <w:rsid w:val="00981EE8"/>
    <w:rsid w:val="00985128"/>
    <w:rsid w:val="0098654C"/>
    <w:rsid w:val="00987713"/>
    <w:rsid w:val="009879B1"/>
    <w:rsid w:val="00990AA9"/>
    <w:rsid w:val="0099240F"/>
    <w:rsid w:val="00992CC1"/>
    <w:rsid w:val="009937AD"/>
    <w:rsid w:val="00994A7E"/>
    <w:rsid w:val="009A1A82"/>
    <w:rsid w:val="009A2D16"/>
    <w:rsid w:val="009A5886"/>
    <w:rsid w:val="009B3C82"/>
    <w:rsid w:val="009B595A"/>
    <w:rsid w:val="009B634E"/>
    <w:rsid w:val="009B66B5"/>
    <w:rsid w:val="009B670E"/>
    <w:rsid w:val="009B72BD"/>
    <w:rsid w:val="009B7876"/>
    <w:rsid w:val="009C48C0"/>
    <w:rsid w:val="009D323A"/>
    <w:rsid w:val="009D4FD1"/>
    <w:rsid w:val="009D50E6"/>
    <w:rsid w:val="009E1945"/>
    <w:rsid w:val="009E3197"/>
    <w:rsid w:val="009E37E9"/>
    <w:rsid w:val="009E7715"/>
    <w:rsid w:val="009F1517"/>
    <w:rsid w:val="009F2670"/>
    <w:rsid w:val="009F5B3D"/>
    <w:rsid w:val="009F64AE"/>
    <w:rsid w:val="009F6F53"/>
    <w:rsid w:val="009F78D0"/>
    <w:rsid w:val="009F7A43"/>
    <w:rsid w:val="00A00F93"/>
    <w:rsid w:val="00A0271A"/>
    <w:rsid w:val="00A04B67"/>
    <w:rsid w:val="00A04FD9"/>
    <w:rsid w:val="00A06BBE"/>
    <w:rsid w:val="00A06EB1"/>
    <w:rsid w:val="00A16188"/>
    <w:rsid w:val="00A219E6"/>
    <w:rsid w:val="00A21F48"/>
    <w:rsid w:val="00A23752"/>
    <w:rsid w:val="00A30521"/>
    <w:rsid w:val="00A32611"/>
    <w:rsid w:val="00A34B9B"/>
    <w:rsid w:val="00A41007"/>
    <w:rsid w:val="00A419D6"/>
    <w:rsid w:val="00A4270A"/>
    <w:rsid w:val="00A43DB1"/>
    <w:rsid w:val="00A43E4F"/>
    <w:rsid w:val="00A44153"/>
    <w:rsid w:val="00A54EF2"/>
    <w:rsid w:val="00A56D8E"/>
    <w:rsid w:val="00A57741"/>
    <w:rsid w:val="00A6184D"/>
    <w:rsid w:val="00A64029"/>
    <w:rsid w:val="00A641F2"/>
    <w:rsid w:val="00A646FB"/>
    <w:rsid w:val="00A65B7A"/>
    <w:rsid w:val="00A73CF3"/>
    <w:rsid w:val="00A74C5E"/>
    <w:rsid w:val="00A75A50"/>
    <w:rsid w:val="00A76019"/>
    <w:rsid w:val="00A82D68"/>
    <w:rsid w:val="00A8550C"/>
    <w:rsid w:val="00A86CB7"/>
    <w:rsid w:val="00A87D43"/>
    <w:rsid w:val="00A90010"/>
    <w:rsid w:val="00A9149A"/>
    <w:rsid w:val="00A916D7"/>
    <w:rsid w:val="00A91E0E"/>
    <w:rsid w:val="00A93892"/>
    <w:rsid w:val="00AA45FA"/>
    <w:rsid w:val="00AB01B9"/>
    <w:rsid w:val="00AB2B36"/>
    <w:rsid w:val="00AB5A80"/>
    <w:rsid w:val="00AC2609"/>
    <w:rsid w:val="00AD0E68"/>
    <w:rsid w:val="00AD28CC"/>
    <w:rsid w:val="00AD2B10"/>
    <w:rsid w:val="00AD36CA"/>
    <w:rsid w:val="00AD3B10"/>
    <w:rsid w:val="00AD6C93"/>
    <w:rsid w:val="00AD71E4"/>
    <w:rsid w:val="00AD7DC0"/>
    <w:rsid w:val="00AE1BF1"/>
    <w:rsid w:val="00AE6E44"/>
    <w:rsid w:val="00AE73FA"/>
    <w:rsid w:val="00AF723D"/>
    <w:rsid w:val="00B10315"/>
    <w:rsid w:val="00B1039B"/>
    <w:rsid w:val="00B11E85"/>
    <w:rsid w:val="00B15E50"/>
    <w:rsid w:val="00B167EB"/>
    <w:rsid w:val="00B16B8B"/>
    <w:rsid w:val="00B17ADF"/>
    <w:rsid w:val="00B17E34"/>
    <w:rsid w:val="00B222E0"/>
    <w:rsid w:val="00B257FA"/>
    <w:rsid w:val="00B26B8C"/>
    <w:rsid w:val="00B330E5"/>
    <w:rsid w:val="00B3383F"/>
    <w:rsid w:val="00B3443B"/>
    <w:rsid w:val="00B3485D"/>
    <w:rsid w:val="00B41718"/>
    <w:rsid w:val="00B43279"/>
    <w:rsid w:val="00B50DCD"/>
    <w:rsid w:val="00B51224"/>
    <w:rsid w:val="00B521AF"/>
    <w:rsid w:val="00B53212"/>
    <w:rsid w:val="00B54E79"/>
    <w:rsid w:val="00B567A5"/>
    <w:rsid w:val="00B62178"/>
    <w:rsid w:val="00B62E35"/>
    <w:rsid w:val="00B64873"/>
    <w:rsid w:val="00B723DD"/>
    <w:rsid w:val="00B7310C"/>
    <w:rsid w:val="00B83535"/>
    <w:rsid w:val="00B8475D"/>
    <w:rsid w:val="00B85B1A"/>
    <w:rsid w:val="00B862D7"/>
    <w:rsid w:val="00B87D88"/>
    <w:rsid w:val="00B93018"/>
    <w:rsid w:val="00BA10CD"/>
    <w:rsid w:val="00BA7FDD"/>
    <w:rsid w:val="00BB1EC3"/>
    <w:rsid w:val="00BB494B"/>
    <w:rsid w:val="00BB6DD5"/>
    <w:rsid w:val="00BC0C61"/>
    <w:rsid w:val="00BC1BA0"/>
    <w:rsid w:val="00BC2ED0"/>
    <w:rsid w:val="00BC7DC6"/>
    <w:rsid w:val="00BD41B3"/>
    <w:rsid w:val="00BD5EE5"/>
    <w:rsid w:val="00BD7A1C"/>
    <w:rsid w:val="00BE006D"/>
    <w:rsid w:val="00BE0BF5"/>
    <w:rsid w:val="00BE0F2F"/>
    <w:rsid w:val="00BE2738"/>
    <w:rsid w:val="00BE34E0"/>
    <w:rsid w:val="00BE5EF0"/>
    <w:rsid w:val="00BF01C3"/>
    <w:rsid w:val="00BF1140"/>
    <w:rsid w:val="00BF1750"/>
    <w:rsid w:val="00BF2210"/>
    <w:rsid w:val="00BF256C"/>
    <w:rsid w:val="00BF2774"/>
    <w:rsid w:val="00BF35C3"/>
    <w:rsid w:val="00C004F0"/>
    <w:rsid w:val="00C0199F"/>
    <w:rsid w:val="00C06F70"/>
    <w:rsid w:val="00C11889"/>
    <w:rsid w:val="00C1191F"/>
    <w:rsid w:val="00C1342E"/>
    <w:rsid w:val="00C1751F"/>
    <w:rsid w:val="00C17BF3"/>
    <w:rsid w:val="00C21060"/>
    <w:rsid w:val="00C21FE5"/>
    <w:rsid w:val="00C35A64"/>
    <w:rsid w:val="00C37214"/>
    <w:rsid w:val="00C443F2"/>
    <w:rsid w:val="00C504A8"/>
    <w:rsid w:val="00C50C09"/>
    <w:rsid w:val="00C523F2"/>
    <w:rsid w:val="00C53335"/>
    <w:rsid w:val="00C54426"/>
    <w:rsid w:val="00C66B2F"/>
    <w:rsid w:val="00C66E0D"/>
    <w:rsid w:val="00C67289"/>
    <w:rsid w:val="00C72E29"/>
    <w:rsid w:val="00C75097"/>
    <w:rsid w:val="00C823B7"/>
    <w:rsid w:val="00C84E30"/>
    <w:rsid w:val="00C8566F"/>
    <w:rsid w:val="00C8577C"/>
    <w:rsid w:val="00C85871"/>
    <w:rsid w:val="00C92C3F"/>
    <w:rsid w:val="00C94FD6"/>
    <w:rsid w:val="00C956D5"/>
    <w:rsid w:val="00CA0669"/>
    <w:rsid w:val="00CA3074"/>
    <w:rsid w:val="00CA459F"/>
    <w:rsid w:val="00CA58B3"/>
    <w:rsid w:val="00CA7789"/>
    <w:rsid w:val="00CB4988"/>
    <w:rsid w:val="00CC0779"/>
    <w:rsid w:val="00CC1F64"/>
    <w:rsid w:val="00CC3F1C"/>
    <w:rsid w:val="00CC4BD0"/>
    <w:rsid w:val="00CC5211"/>
    <w:rsid w:val="00CC6C4D"/>
    <w:rsid w:val="00CC717F"/>
    <w:rsid w:val="00CD1B75"/>
    <w:rsid w:val="00CD1DA0"/>
    <w:rsid w:val="00CD31F1"/>
    <w:rsid w:val="00CD36DF"/>
    <w:rsid w:val="00CD43DD"/>
    <w:rsid w:val="00CD59F5"/>
    <w:rsid w:val="00CE4377"/>
    <w:rsid w:val="00CE43D0"/>
    <w:rsid w:val="00CF0219"/>
    <w:rsid w:val="00CF5172"/>
    <w:rsid w:val="00CF765C"/>
    <w:rsid w:val="00D00744"/>
    <w:rsid w:val="00D02962"/>
    <w:rsid w:val="00D05227"/>
    <w:rsid w:val="00D13739"/>
    <w:rsid w:val="00D145B8"/>
    <w:rsid w:val="00D151CF"/>
    <w:rsid w:val="00D2274B"/>
    <w:rsid w:val="00D25AA5"/>
    <w:rsid w:val="00D260C2"/>
    <w:rsid w:val="00D265AF"/>
    <w:rsid w:val="00D30D6A"/>
    <w:rsid w:val="00D31384"/>
    <w:rsid w:val="00D31F1A"/>
    <w:rsid w:val="00D32C0D"/>
    <w:rsid w:val="00D40E81"/>
    <w:rsid w:val="00D44437"/>
    <w:rsid w:val="00D47AAE"/>
    <w:rsid w:val="00D5120C"/>
    <w:rsid w:val="00D527F5"/>
    <w:rsid w:val="00D53A57"/>
    <w:rsid w:val="00D53F4A"/>
    <w:rsid w:val="00D5659C"/>
    <w:rsid w:val="00D57C62"/>
    <w:rsid w:val="00D60F60"/>
    <w:rsid w:val="00D612C0"/>
    <w:rsid w:val="00D61305"/>
    <w:rsid w:val="00D63A88"/>
    <w:rsid w:val="00D6407B"/>
    <w:rsid w:val="00D741B5"/>
    <w:rsid w:val="00D75F40"/>
    <w:rsid w:val="00D765E9"/>
    <w:rsid w:val="00D77345"/>
    <w:rsid w:val="00D778EE"/>
    <w:rsid w:val="00D803C3"/>
    <w:rsid w:val="00D809FB"/>
    <w:rsid w:val="00D831E0"/>
    <w:rsid w:val="00D836B5"/>
    <w:rsid w:val="00D847C4"/>
    <w:rsid w:val="00D87932"/>
    <w:rsid w:val="00D91808"/>
    <w:rsid w:val="00D922DE"/>
    <w:rsid w:val="00D9290D"/>
    <w:rsid w:val="00D946DA"/>
    <w:rsid w:val="00D95EB1"/>
    <w:rsid w:val="00DA0462"/>
    <w:rsid w:val="00DA4EE7"/>
    <w:rsid w:val="00DA539D"/>
    <w:rsid w:val="00DA53AA"/>
    <w:rsid w:val="00DB315C"/>
    <w:rsid w:val="00DB63CA"/>
    <w:rsid w:val="00DB6EC3"/>
    <w:rsid w:val="00DC4B8A"/>
    <w:rsid w:val="00DC5B48"/>
    <w:rsid w:val="00DC6B4D"/>
    <w:rsid w:val="00DC7641"/>
    <w:rsid w:val="00DC7726"/>
    <w:rsid w:val="00DD197B"/>
    <w:rsid w:val="00DE21EE"/>
    <w:rsid w:val="00DE2D85"/>
    <w:rsid w:val="00DE4F45"/>
    <w:rsid w:val="00DE7098"/>
    <w:rsid w:val="00DF170F"/>
    <w:rsid w:val="00DF67C0"/>
    <w:rsid w:val="00DF757A"/>
    <w:rsid w:val="00DF7E95"/>
    <w:rsid w:val="00E00627"/>
    <w:rsid w:val="00E024B1"/>
    <w:rsid w:val="00E024DC"/>
    <w:rsid w:val="00E12C60"/>
    <w:rsid w:val="00E15FAC"/>
    <w:rsid w:val="00E2101B"/>
    <w:rsid w:val="00E244E4"/>
    <w:rsid w:val="00E248F0"/>
    <w:rsid w:val="00E27878"/>
    <w:rsid w:val="00E36774"/>
    <w:rsid w:val="00E36976"/>
    <w:rsid w:val="00E36BB5"/>
    <w:rsid w:val="00E37149"/>
    <w:rsid w:val="00E44073"/>
    <w:rsid w:val="00E4563A"/>
    <w:rsid w:val="00E4638E"/>
    <w:rsid w:val="00E46F2A"/>
    <w:rsid w:val="00E474EE"/>
    <w:rsid w:val="00E51282"/>
    <w:rsid w:val="00E533DE"/>
    <w:rsid w:val="00E53B26"/>
    <w:rsid w:val="00E53BC5"/>
    <w:rsid w:val="00E5440E"/>
    <w:rsid w:val="00E5567F"/>
    <w:rsid w:val="00E5663E"/>
    <w:rsid w:val="00E57B33"/>
    <w:rsid w:val="00E6093B"/>
    <w:rsid w:val="00E60BA9"/>
    <w:rsid w:val="00E62837"/>
    <w:rsid w:val="00E631B0"/>
    <w:rsid w:val="00E63E69"/>
    <w:rsid w:val="00E71928"/>
    <w:rsid w:val="00E8047E"/>
    <w:rsid w:val="00E81BE1"/>
    <w:rsid w:val="00E873D2"/>
    <w:rsid w:val="00E921CA"/>
    <w:rsid w:val="00E929D5"/>
    <w:rsid w:val="00E95679"/>
    <w:rsid w:val="00E977D3"/>
    <w:rsid w:val="00E97E57"/>
    <w:rsid w:val="00EA058E"/>
    <w:rsid w:val="00EA1425"/>
    <w:rsid w:val="00EA4432"/>
    <w:rsid w:val="00EA54C8"/>
    <w:rsid w:val="00EB37D1"/>
    <w:rsid w:val="00EB4905"/>
    <w:rsid w:val="00EB740E"/>
    <w:rsid w:val="00EB75D6"/>
    <w:rsid w:val="00EC2E4F"/>
    <w:rsid w:val="00EC53BD"/>
    <w:rsid w:val="00EC7DDC"/>
    <w:rsid w:val="00ED79D4"/>
    <w:rsid w:val="00ED7C7B"/>
    <w:rsid w:val="00EF0E91"/>
    <w:rsid w:val="00EF3050"/>
    <w:rsid w:val="00F00108"/>
    <w:rsid w:val="00F00306"/>
    <w:rsid w:val="00F0254E"/>
    <w:rsid w:val="00F04340"/>
    <w:rsid w:val="00F05640"/>
    <w:rsid w:val="00F073AD"/>
    <w:rsid w:val="00F07AA6"/>
    <w:rsid w:val="00F1249C"/>
    <w:rsid w:val="00F21F11"/>
    <w:rsid w:val="00F24CF1"/>
    <w:rsid w:val="00F25EBE"/>
    <w:rsid w:val="00F35FB2"/>
    <w:rsid w:val="00F41996"/>
    <w:rsid w:val="00F46769"/>
    <w:rsid w:val="00F5312E"/>
    <w:rsid w:val="00F539FD"/>
    <w:rsid w:val="00F53BFD"/>
    <w:rsid w:val="00F54615"/>
    <w:rsid w:val="00F548F3"/>
    <w:rsid w:val="00F55796"/>
    <w:rsid w:val="00F577B9"/>
    <w:rsid w:val="00F57A52"/>
    <w:rsid w:val="00F608BF"/>
    <w:rsid w:val="00F60CC2"/>
    <w:rsid w:val="00F615DD"/>
    <w:rsid w:val="00F67437"/>
    <w:rsid w:val="00F7491F"/>
    <w:rsid w:val="00F769A0"/>
    <w:rsid w:val="00F7717D"/>
    <w:rsid w:val="00F7759C"/>
    <w:rsid w:val="00F81392"/>
    <w:rsid w:val="00F8494D"/>
    <w:rsid w:val="00F84DB2"/>
    <w:rsid w:val="00F8605D"/>
    <w:rsid w:val="00F878A0"/>
    <w:rsid w:val="00F90D5F"/>
    <w:rsid w:val="00F92735"/>
    <w:rsid w:val="00F93A15"/>
    <w:rsid w:val="00F95267"/>
    <w:rsid w:val="00F95F1F"/>
    <w:rsid w:val="00F96781"/>
    <w:rsid w:val="00F975D9"/>
    <w:rsid w:val="00F97EAC"/>
    <w:rsid w:val="00FA394C"/>
    <w:rsid w:val="00FA44BD"/>
    <w:rsid w:val="00FB00CA"/>
    <w:rsid w:val="00FB1689"/>
    <w:rsid w:val="00FB1D05"/>
    <w:rsid w:val="00FB24BB"/>
    <w:rsid w:val="00FB25E6"/>
    <w:rsid w:val="00FB3424"/>
    <w:rsid w:val="00FB3BFD"/>
    <w:rsid w:val="00FB5D3D"/>
    <w:rsid w:val="00FC5A9D"/>
    <w:rsid w:val="00FC70D8"/>
    <w:rsid w:val="00FD31F4"/>
    <w:rsid w:val="00FD3788"/>
    <w:rsid w:val="00FE29EA"/>
    <w:rsid w:val="00FE3555"/>
    <w:rsid w:val="00FF0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85ABF8"/>
  <w15:chartTrackingRefBased/>
  <w15:docId w15:val="{8F380262-7C34-4D23-A6FE-7D330EAFE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8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8"/>
    <w:semiHidden/>
    <w:qFormat/>
    <w:rsid w:val="00B51224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8577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C8577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rsid w:val="00C8577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qFormat/>
    <w:rsid w:val="00C8577C"/>
    <w:pPr>
      <w:keepNext/>
      <w:spacing w:before="240" w:after="60"/>
      <w:outlineLvl w:val="3"/>
    </w:pPr>
    <w:rPr>
      <w:rFonts w:ascii="Courier New" w:hAnsi="Courier New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qFormat/>
    <w:rsid w:val="00C8577C"/>
    <w:pPr>
      <w:spacing w:before="240" w:after="60"/>
      <w:outlineLvl w:val="4"/>
    </w:pPr>
    <w:rPr>
      <w:rFonts w:ascii="Courier New" w:hAnsi="Courier New"/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цена"/>
    <w:next w:val="a4"/>
    <w:qFormat/>
    <w:rsid w:val="00927B67"/>
    <w:pPr>
      <w:keepNext/>
      <w:keepLines/>
      <w:tabs>
        <w:tab w:val="left" w:pos="992"/>
      </w:tabs>
      <w:suppressAutoHyphens/>
      <w:spacing w:before="360"/>
      <w:outlineLvl w:val="0"/>
    </w:pPr>
    <w:rPr>
      <w:rFonts w:ascii="Courier New" w:eastAsia="Times New Roman" w:hAnsi="Courier New" w:cs="Times New Roman"/>
      <w:b/>
      <w:bCs/>
      <w:lang w:eastAsia="ja-JP"/>
    </w:rPr>
  </w:style>
  <w:style w:type="paragraph" w:customStyle="1" w:styleId="a5">
    <w:name w:val="Имя персонажа"/>
    <w:next w:val="a6"/>
    <w:uiPriority w:val="3"/>
    <w:qFormat/>
    <w:rsid w:val="00F60CC2"/>
    <w:pPr>
      <w:keepNext/>
      <w:widowControl w:val="0"/>
      <w:suppressAutoHyphens/>
      <w:spacing w:before="240"/>
      <w:ind w:left="2126" w:right="2126"/>
      <w:jc w:val="center"/>
    </w:pPr>
    <w:rPr>
      <w:rFonts w:ascii="Courier New" w:eastAsia="Times New Roman" w:hAnsi="Courier New" w:cs="Times New Roman"/>
      <w:caps/>
      <w:lang w:eastAsia="ja-JP"/>
    </w:rPr>
  </w:style>
  <w:style w:type="paragraph" w:customStyle="1" w:styleId="a7">
    <w:name w:val="Описание действия"/>
    <w:next w:val="a5"/>
    <w:uiPriority w:val="2"/>
    <w:qFormat/>
    <w:rsid w:val="00824790"/>
    <w:pPr>
      <w:keepLines/>
      <w:suppressAutoHyphens/>
      <w:spacing w:before="240"/>
      <w:contextualSpacing/>
      <w:jc w:val="both"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8">
    <w:name w:val="Ремарка"/>
    <w:next w:val="a6"/>
    <w:uiPriority w:val="5"/>
    <w:qFormat/>
    <w:rsid w:val="00F60CC2"/>
    <w:pPr>
      <w:keepNext/>
      <w:suppressAutoHyphens/>
      <w:ind w:left="2126" w:right="2126"/>
      <w:jc w:val="center"/>
    </w:pPr>
    <w:rPr>
      <w:rFonts w:ascii="Courier New" w:eastAsia="Times New Roman" w:hAnsi="Courier New" w:cs="Courier New"/>
      <w:szCs w:val="20"/>
      <w:lang w:eastAsia="ar-SA"/>
    </w:rPr>
  </w:style>
  <w:style w:type="paragraph" w:customStyle="1" w:styleId="a6">
    <w:name w:val="Реплика персонажа"/>
    <w:uiPriority w:val="4"/>
    <w:qFormat/>
    <w:rsid w:val="000E3B94"/>
    <w:pPr>
      <w:keepLines/>
      <w:suppressAutoHyphens/>
      <w:ind w:left="2126" w:right="2126"/>
      <w:jc w:val="both"/>
    </w:pPr>
    <w:rPr>
      <w:rFonts w:ascii="Courier New" w:eastAsia="Times New Roman" w:hAnsi="Courier New" w:cs="Courier New"/>
      <w:szCs w:val="20"/>
      <w:lang w:eastAsia="ar-SA"/>
    </w:rPr>
  </w:style>
  <w:style w:type="paragraph" w:styleId="a9">
    <w:name w:val="Balloon Text"/>
    <w:basedOn w:val="a"/>
    <w:link w:val="aa"/>
    <w:uiPriority w:val="99"/>
    <w:semiHidden/>
    <w:unhideWhenUsed/>
    <w:rsid w:val="00466470"/>
    <w:rPr>
      <w:rFonts w:eastAsia="Yu Mincho"/>
      <w:sz w:val="18"/>
      <w:szCs w:val="18"/>
      <w:lang w:val="en-US" w:eastAsia="en-US"/>
    </w:rPr>
  </w:style>
  <w:style w:type="character" w:customStyle="1" w:styleId="aa">
    <w:name w:val="Текст выноски Знак"/>
    <w:basedOn w:val="a0"/>
    <w:link w:val="a9"/>
    <w:uiPriority w:val="99"/>
    <w:semiHidden/>
    <w:rsid w:val="00466470"/>
    <w:rPr>
      <w:rFonts w:ascii="Times New Roman" w:eastAsia="Yu Mincho" w:hAnsi="Times New Roman" w:cs="Times New Roman"/>
      <w:sz w:val="18"/>
      <w:szCs w:val="18"/>
      <w:lang w:val="en-US"/>
    </w:rPr>
  </w:style>
  <w:style w:type="character" w:styleId="ab">
    <w:name w:val="page number"/>
    <w:basedOn w:val="a0"/>
    <w:uiPriority w:val="99"/>
    <w:semiHidden/>
    <w:unhideWhenUsed/>
    <w:rsid w:val="00432221"/>
  </w:style>
  <w:style w:type="paragraph" w:customStyle="1" w:styleId="ac">
    <w:name w:val="НАЗВАНИЕ СЕРИАЛА"/>
    <w:basedOn w:val="a"/>
    <w:uiPriority w:val="6"/>
    <w:semiHidden/>
    <w:qFormat/>
    <w:rsid w:val="00261068"/>
    <w:pPr>
      <w:spacing w:after="360"/>
      <w:jc w:val="center"/>
      <w:outlineLvl w:val="0"/>
    </w:pPr>
    <w:rPr>
      <w:rFonts w:ascii="Sylfaen" w:eastAsia="Yu Mincho" w:hAnsi="Sylfaen" w:cs="Courier New"/>
      <w:sz w:val="28"/>
      <w:szCs w:val="28"/>
      <w:lang w:eastAsia="en-US"/>
    </w:rPr>
  </w:style>
  <w:style w:type="paragraph" w:customStyle="1" w:styleId="ad">
    <w:name w:val="ЭПИЗОД"/>
    <w:basedOn w:val="a"/>
    <w:uiPriority w:val="6"/>
    <w:semiHidden/>
    <w:qFormat/>
    <w:rsid w:val="00261068"/>
    <w:pPr>
      <w:contextualSpacing/>
      <w:jc w:val="center"/>
    </w:pPr>
    <w:rPr>
      <w:rFonts w:ascii="Sylfaen" w:eastAsia="Yu Mincho" w:hAnsi="Sylfaen" w:cs="Courier New"/>
      <w:smallCaps/>
      <w:sz w:val="28"/>
      <w:szCs w:val="28"/>
      <w:lang w:eastAsia="en-US"/>
    </w:rPr>
  </w:style>
  <w:style w:type="paragraph" w:customStyle="1" w:styleId="ae">
    <w:name w:val="НАЗВАНИЕ СЕРИИ"/>
    <w:basedOn w:val="a"/>
    <w:uiPriority w:val="7"/>
    <w:semiHidden/>
    <w:qFormat/>
    <w:rsid w:val="00261068"/>
    <w:pPr>
      <w:spacing w:before="240" w:after="360"/>
      <w:jc w:val="center"/>
      <w:outlineLvl w:val="0"/>
    </w:pPr>
    <w:rPr>
      <w:rFonts w:ascii="Sylfaen" w:eastAsia="Yu Mincho" w:hAnsi="Sylfaen" w:cs="Courier New"/>
      <w:sz w:val="28"/>
      <w:szCs w:val="28"/>
      <w:u w:val="single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204C62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04C62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04C62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204C62"/>
    <w:rPr>
      <w:rFonts w:ascii="Calibri" w:eastAsia="Times New Roman" w:hAnsi="Calibri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204C62"/>
    <w:rPr>
      <w:rFonts w:ascii="Calibri" w:eastAsia="Times New Roman" w:hAnsi="Calibri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uiPriority w:val="99"/>
    <w:semiHidden/>
    <w:unhideWhenUsed/>
    <w:rsid w:val="00C8577C"/>
  </w:style>
  <w:style w:type="paragraph" w:customStyle="1" w:styleId="af">
    <w:name w:val="коментарий"/>
    <w:basedOn w:val="a"/>
    <w:uiPriority w:val="8"/>
    <w:semiHidden/>
    <w:rsid w:val="00C8577C"/>
    <w:pPr>
      <w:ind w:left="3119" w:right="2552"/>
    </w:pPr>
    <w:rPr>
      <w:rFonts w:ascii="Courier New" w:hAnsi="Courier New" w:cs="Courier New"/>
    </w:rPr>
  </w:style>
  <w:style w:type="paragraph" w:customStyle="1" w:styleId="af0">
    <w:name w:val="ИМЯ"/>
    <w:basedOn w:val="a"/>
    <w:uiPriority w:val="8"/>
    <w:semiHidden/>
    <w:rsid w:val="00C8577C"/>
    <w:pPr>
      <w:ind w:left="3827"/>
    </w:pPr>
    <w:rPr>
      <w:rFonts w:ascii="Courier New" w:hAnsi="Courier New" w:cs="Courier New"/>
    </w:rPr>
  </w:style>
  <w:style w:type="paragraph" w:customStyle="1" w:styleId="af1">
    <w:name w:val="Реплика"/>
    <w:basedOn w:val="a"/>
    <w:uiPriority w:val="8"/>
    <w:semiHidden/>
    <w:rsid w:val="00C8577C"/>
    <w:pPr>
      <w:ind w:left="2126" w:right="2126"/>
    </w:pPr>
    <w:rPr>
      <w:rFonts w:ascii="Courier New" w:hAnsi="Courier New" w:cs="Courier New"/>
    </w:rPr>
  </w:style>
  <w:style w:type="paragraph" w:customStyle="1" w:styleId="21">
    <w:name w:val="Стиль2"/>
    <w:basedOn w:val="a"/>
    <w:uiPriority w:val="8"/>
    <w:semiHidden/>
    <w:rsid w:val="00040EDE"/>
    <w:pPr>
      <w:ind w:right="-510"/>
    </w:pPr>
    <w:rPr>
      <w:rFonts w:ascii="Arial" w:eastAsia="Yu Mincho" w:hAnsi="Arial" w:cs="Arial"/>
      <w:bCs/>
      <w:sz w:val="28"/>
      <w:szCs w:val="28"/>
      <w:lang w:val="en-US"/>
    </w:rPr>
  </w:style>
  <w:style w:type="paragraph" w:customStyle="1" w:styleId="31">
    <w:name w:val="Стиль3"/>
    <w:basedOn w:val="a"/>
    <w:uiPriority w:val="8"/>
    <w:semiHidden/>
    <w:rsid w:val="00040EDE"/>
    <w:pPr>
      <w:ind w:right="-510"/>
    </w:pPr>
    <w:rPr>
      <w:rFonts w:ascii="Courier New" w:eastAsia="Yu Mincho" w:hAnsi="Courier New" w:cs="Arial"/>
      <w:lang w:val="en-US" w:eastAsia="en-US"/>
    </w:rPr>
  </w:style>
  <w:style w:type="paragraph" w:customStyle="1" w:styleId="41">
    <w:name w:val="Стиль4"/>
    <w:basedOn w:val="a"/>
    <w:uiPriority w:val="8"/>
    <w:semiHidden/>
    <w:rsid w:val="00040EDE"/>
    <w:pPr>
      <w:ind w:right="2325"/>
    </w:pPr>
    <w:rPr>
      <w:rFonts w:ascii="Courier New" w:eastAsia="Yu Mincho" w:hAnsi="Courier New"/>
      <w:lang w:val="en-US" w:eastAsia="en-US"/>
    </w:rPr>
  </w:style>
  <w:style w:type="paragraph" w:customStyle="1" w:styleId="51">
    <w:name w:val="Стиль5"/>
    <w:basedOn w:val="a"/>
    <w:uiPriority w:val="8"/>
    <w:semiHidden/>
    <w:rsid w:val="00040EDE"/>
    <w:rPr>
      <w:rFonts w:ascii="Courier New" w:eastAsia="Yu Mincho" w:hAnsi="Courier New"/>
      <w:b/>
      <w:lang w:val="en-US" w:eastAsia="en-US"/>
    </w:rPr>
  </w:style>
  <w:style w:type="paragraph" w:customStyle="1" w:styleId="---">
    <w:name w:val="Д---КИНО"/>
    <w:basedOn w:val="af2"/>
    <w:uiPriority w:val="8"/>
    <w:semiHidden/>
    <w:rsid w:val="00C8577C"/>
    <w:pPr>
      <w:jc w:val="both"/>
    </w:pPr>
  </w:style>
  <w:style w:type="paragraph" w:customStyle="1" w:styleId="---0">
    <w:name w:val="Реп---КИНО"/>
    <w:basedOn w:val="a"/>
    <w:uiPriority w:val="8"/>
    <w:semiHidden/>
    <w:rsid w:val="00C8577C"/>
    <w:pPr>
      <w:ind w:left="2126" w:right="2126"/>
    </w:pPr>
    <w:rPr>
      <w:rFonts w:ascii="Courier New" w:hAnsi="Courier New" w:cs="Courier New"/>
    </w:rPr>
  </w:style>
  <w:style w:type="paragraph" w:customStyle="1" w:styleId="af2">
    <w:name w:val="действие"/>
    <w:basedOn w:val="a"/>
    <w:uiPriority w:val="8"/>
    <w:semiHidden/>
    <w:rsid w:val="00C8577C"/>
    <w:rPr>
      <w:rFonts w:ascii="Courier New" w:hAnsi="Courier New" w:cs="Courier New"/>
    </w:rPr>
  </w:style>
  <w:style w:type="paragraph" w:customStyle="1" w:styleId="af3">
    <w:name w:val="Имя"/>
    <w:basedOn w:val="a"/>
    <w:uiPriority w:val="8"/>
    <w:semiHidden/>
    <w:rsid w:val="00C8577C"/>
    <w:pPr>
      <w:ind w:left="3827"/>
    </w:pPr>
    <w:rPr>
      <w:rFonts w:ascii="Courier New" w:hAnsi="Courier New" w:cs="Courier New"/>
    </w:rPr>
  </w:style>
  <w:style w:type="paragraph" w:customStyle="1" w:styleId="af4">
    <w:name w:val="Имя героя"/>
    <w:basedOn w:val="a"/>
    <w:uiPriority w:val="8"/>
    <w:semiHidden/>
    <w:rsid w:val="00C8577C"/>
    <w:pPr>
      <w:ind w:left="3827"/>
    </w:pPr>
    <w:rPr>
      <w:rFonts w:ascii="Courier New" w:hAnsi="Courier New" w:cs="Courier New"/>
    </w:rPr>
  </w:style>
  <w:style w:type="paragraph" w:customStyle="1" w:styleId="---1">
    <w:name w:val="ИМЯ---КИНО"/>
    <w:basedOn w:val="af3"/>
    <w:uiPriority w:val="8"/>
    <w:semiHidden/>
    <w:rsid w:val="00C8577C"/>
  </w:style>
  <w:style w:type="paragraph" w:customStyle="1" w:styleId="---2">
    <w:name w:val="КОМ---КИНО"/>
    <w:basedOn w:val="af"/>
    <w:uiPriority w:val="8"/>
    <w:semiHidden/>
    <w:rsid w:val="00C8577C"/>
  </w:style>
  <w:style w:type="paragraph" w:customStyle="1" w:styleId="af5">
    <w:name w:val="комментарий"/>
    <w:basedOn w:val="a"/>
    <w:uiPriority w:val="8"/>
    <w:semiHidden/>
    <w:rsid w:val="00C8577C"/>
    <w:pPr>
      <w:ind w:left="3119" w:right="2552"/>
    </w:pPr>
    <w:rPr>
      <w:rFonts w:ascii="Courier New" w:hAnsi="Courier New" w:cs="Courier New"/>
    </w:rPr>
  </w:style>
  <w:style w:type="paragraph" w:customStyle="1" w:styleId="af6">
    <w:name w:val="прямая речь"/>
    <w:basedOn w:val="a"/>
    <w:uiPriority w:val="8"/>
    <w:semiHidden/>
    <w:rsid w:val="00C8577C"/>
    <w:pPr>
      <w:ind w:left="2126" w:right="2126"/>
      <w:jc w:val="both"/>
    </w:pPr>
    <w:rPr>
      <w:rFonts w:ascii="Courier New" w:hAnsi="Courier New" w:cs="Courier New"/>
    </w:rPr>
  </w:style>
  <w:style w:type="paragraph" w:customStyle="1" w:styleId="---3">
    <w:name w:val="РЕП---КИНО"/>
    <w:basedOn w:val="af6"/>
    <w:uiPriority w:val="8"/>
    <w:semiHidden/>
    <w:rsid w:val="00C8577C"/>
    <w:pPr>
      <w:jc w:val="left"/>
    </w:pPr>
  </w:style>
  <w:style w:type="paragraph" w:styleId="af7">
    <w:name w:val="footnote text"/>
    <w:basedOn w:val="a"/>
    <w:link w:val="af8"/>
    <w:uiPriority w:val="99"/>
    <w:semiHidden/>
    <w:unhideWhenUsed/>
    <w:rsid w:val="00C8577C"/>
    <w:rPr>
      <w:sz w:val="20"/>
      <w:szCs w:val="20"/>
    </w:rPr>
  </w:style>
  <w:style w:type="character" w:customStyle="1" w:styleId="af8">
    <w:name w:val="Текст сноски Знак"/>
    <w:basedOn w:val="a0"/>
    <w:link w:val="af7"/>
    <w:uiPriority w:val="99"/>
    <w:semiHidden/>
    <w:rsid w:val="00C8577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9">
    <w:name w:val="footnote reference"/>
    <w:uiPriority w:val="99"/>
    <w:semiHidden/>
    <w:unhideWhenUsed/>
    <w:rsid w:val="00C8577C"/>
    <w:rPr>
      <w:vertAlign w:val="superscript"/>
    </w:rPr>
  </w:style>
  <w:style w:type="paragraph" w:styleId="HTML">
    <w:name w:val="HTML Preformatted"/>
    <w:basedOn w:val="a"/>
    <w:link w:val="HTML0"/>
    <w:uiPriority w:val="99"/>
    <w:semiHidden/>
    <w:unhideWhenUsed/>
    <w:rsid w:val="00C857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8577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a">
    <w:name w:val="FollowedHyperlink"/>
    <w:uiPriority w:val="99"/>
    <w:semiHidden/>
    <w:unhideWhenUsed/>
    <w:rsid w:val="00C8577C"/>
    <w:rPr>
      <w:color w:val="800080"/>
      <w:u w:val="single"/>
    </w:rPr>
  </w:style>
  <w:style w:type="paragraph" w:customStyle="1" w:styleId="a4">
    <w:name w:val="Персонажи"/>
    <w:basedOn w:val="a"/>
    <w:next w:val="a7"/>
    <w:uiPriority w:val="1"/>
    <w:semiHidden/>
    <w:qFormat/>
    <w:rsid w:val="00DD197B"/>
    <w:pPr>
      <w:keepNext/>
      <w:suppressAutoHyphens/>
      <w:outlineLvl w:val="1"/>
    </w:pPr>
    <w:rPr>
      <w:rFonts w:ascii="Courier New" w:eastAsia="Yu Mincho" w:hAnsi="Courier New"/>
      <w:caps/>
      <w:u w:val="single"/>
      <w:lang w:eastAsia="en-US"/>
    </w:rPr>
  </w:style>
  <w:style w:type="paragraph" w:customStyle="1" w:styleId="afb">
    <w:name w:val="Автор"/>
    <w:basedOn w:val="a"/>
    <w:uiPriority w:val="8"/>
    <w:semiHidden/>
    <w:qFormat/>
    <w:rsid w:val="001D7C93"/>
    <w:pPr>
      <w:spacing w:after="240" w:line="480" w:lineRule="auto"/>
      <w:jc w:val="right"/>
    </w:pPr>
    <w:rPr>
      <w:rFonts w:ascii="Sylfaen" w:eastAsia="Yu Mincho" w:hAnsi="Sylfaen"/>
      <w:lang w:eastAsia="en-US"/>
    </w:rPr>
  </w:style>
  <w:style w:type="paragraph" w:styleId="afc">
    <w:name w:val="header"/>
    <w:basedOn w:val="a"/>
    <w:link w:val="afd"/>
    <w:uiPriority w:val="99"/>
    <w:rsid w:val="000E3B94"/>
    <w:pPr>
      <w:tabs>
        <w:tab w:val="center" w:pos="4677"/>
        <w:tab w:val="right" w:pos="9355"/>
      </w:tabs>
    </w:pPr>
    <w:rPr>
      <w:rFonts w:ascii="Courier New" w:eastAsia="Yu Mincho" w:hAnsi="Courier New"/>
      <w:lang w:val="en-US" w:eastAsia="en-US"/>
    </w:rPr>
  </w:style>
  <w:style w:type="character" w:customStyle="1" w:styleId="afd">
    <w:name w:val="Верхний колонтитул Знак"/>
    <w:basedOn w:val="a0"/>
    <w:link w:val="afc"/>
    <w:uiPriority w:val="99"/>
    <w:rsid w:val="004C2F0B"/>
    <w:rPr>
      <w:rFonts w:ascii="Courier New" w:eastAsia="Yu Mincho" w:hAnsi="Courier New" w:cs="Times New Roman"/>
      <w:lang w:val="en-US"/>
    </w:rPr>
  </w:style>
  <w:style w:type="paragraph" w:styleId="afe">
    <w:name w:val="footer"/>
    <w:basedOn w:val="a"/>
    <w:link w:val="aff"/>
    <w:uiPriority w:val="99"/>
    <w:semiHidden/>
    <w:rsid w:val="000E3B94"/>
    <w:pPr>
      <w:tabs>
        <w:tab w:val="center" w:pos="4677"/>
        <w:tab w:val="right" w:pos="9355"/>
      </w:tabs>
    </w:pPr>
    <w:rPr>
      <w:rFonts w:ascii="Courier New" w:eastAsia="Yu Mincho" w:hAnsi="Courier New"/>
      <w:lang w:val="en-US" w:eastAsia="en-US"/>
    </w:rPr>
  </w:style>
  <w:style w:type="character" w:customStyle="1" w:styleId="aff">
    <w:name w:val="Нижний колонтитул Знак"/>
    <w:basedOn w:val="a0"/>
    <w:link w:val="afe"/>
    <w:uiPriority w:val="99"/>
    <w:semiHidden/>
    <w:rsid w:val="004C2F0B"/>
    <w:rPr>
      <w:rFonts w:ascii="Courier New" w:eastAsia="Yu Mincho" w:hAnsi="Courier New" w:cs="Times New Roman"/>
      <w:lang w:val="en-US"/>
    </w:rPr>
  </w:style>
  <w:style w:type="table" w:styleId="aff0">
    <w:name w:val="Table Grid"/>
    <w:basedOn w:val="a1"/>
    <w:uiPriority w:val="59"/>
    <w:rsid w:val="007B44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1">
    <w:name w:val="ДИАЛОГИ"/>
    <w:basedOn w:val="a"/>
    <w:next w:val="af4"/>
    <w:link w:val="aff2"/>
    <w:uiPriority w:val="7"/>
    <w:semiHidden/>
    <w:qFormat/>
    <w:rsid w:val="007B4492"/>
    <w:pPr>
      <w:keepLines/>
      <w:ind w:left="1701" w:right="2268"/>
      <w:jc w:val="both"/>
    </w:pPr>
    <w:rPr>
      <w:rFonts w:ascii="Arial" w:hAnsi="Arial"/>
      <w:b/>
      <w:sz w:val="28"/>
      <w:szCs w:val="28"/>
      <w:lang w:val="x-none" w:eastAsia="x-none"/>
    </w:rPr>
  </w:style>
  <w:style w:type="character" w:customStyle="1" w:styleId="aff2">
    <w:name w:val="ДИАЛОГИ Знак"/>
    <w:link w:val="aff1"/>
    <w:uiPriority w:val="7"/>
    <w:semiHidden/>
    <w:rsid w:val="004C2F0B"/>
    <w:rPr>
      <w:rFonts w:ascii="Arial" w:eastAsia="Times New Roman" w:hAnsi="Arial" w:cs="Times New Roman"/>
      <w:b/>
      <w:sz w:val="28"/>
      <w:szCs w:val="28"/>
      <w:lang w:val="x-none" w:eastAsia="x-none"/>
    </w:rPr>
  </w:style>
  <w:style w:type="paragraph" w:styleId="22">
    <w:name w:val="toc 2"/>
    <w:basedOn w:val="a"/>
    <w:next w:val="a"/>
    <w:autoRedefine/>
    <w:uiPriority w:val="39"/>
    <w:semiHidden/>
    <w:rsid w:val="00C956D5"/>
    <w:pPr>
      <w:spacing w:before="240"/>
    </w:pPr>
    <w:rPr>
      <w:rFonts w:asciiTheme="minorHAnsi" w:eastAsia="Yu Mincho" w:hAnsiTheme="minorHAnsi" w:cstheme="minorHAnsi"/>
      <w:b/>
      <w:bCs/>
      <w:sz w:val="20"/>
      <w:szCs w:val="20"/>
      <w:lang w:val="en-US" w:eastAsia="en-US"/>
    </w:rPr>
  </w:style>
  <w:style w:type="paragraph" w:styleId="12">
    <w:name w:val="toc 1"/>
    <w:next w:val="a7"/>
    <w:uiPriority w:val="39"/>
    <w:semiHidden/>
    <w:rsid w:val="00870C63"/>
    <w:pPr>
      <w:spacing w:before="360"/>
      <w:ind w:left="992" w:hanging="992"/>
    </w:pPr>
    <w:rPr>
      <w:rFonts w:ascii="Courier New" w:eastAsia="Yu Mincho" w:hAnsi="Courier New" w:cstheme="majorHAnsi"/>
      <w:bCs/>
      <w:lang w:val="en-US"/>
    </w:rPr>
  </w:style>
  <w:style w:type="paragraph" w:customStyle="1" w:styleId="aff3">
    <w:name w:val="технический"/>
    <w:basedOn w:val="a7"/>
    <w:uiPriority w:val="6"/>
    <w:qFormat/>
    <w:rsid w:val="00F53BFD"/>
    <w:rPr>
      <w:caps/>
    </w:rPr>
  </w:style>
  <w:style w:type="character" w:styleId="aff4">
    <w:name w:val="annotation reference"/>
    <w:basedOn w:val="a0"/>
    <w:uiPriority w:val="99"/>
    <w:semiHidden/>
    <w:unhideWhenUsed/>
    <w:rsid w:val="00824790"/>
    <w:rPr>
      <w:sz w:val="16"/>
      <w:szCs w:val="16"/>
    </w:rPr>
  </w:style>
  <w:style w:type="paragraph" w:styleId="aff5">
    <w:name w:val="annotation text"/>
    <w:basedOn w:val="a"/>
    <w:link w:val="aff6"/>
    <w:uiPriority w:val="99"/>
    <w:semiHidden/>
    <w:unhideWhenUsed/>
    <w:rsid w:val="00824790"/>
    <w:rPr>
      <w:rFonts w:ascii="Courier New" w:eastAsia="Yu Mincho" w:hAnsi="Courier New"/>
      <w:sz w:val="20"/>
      <w:szCs w:val="20"/>
      <w:lang w:val="en-US" w:eastAsia="en-US"/>
    </w:rPr>
  </w:style>
  <w:style w:type="character" w:customStyle="1" w:styleId="aff6">
    <w:name w:val="Текст примечания Знак"/>
    <w:basedOn w:val="a0"/>
    <w:link w:val="aff5"/>
    <w:uiPriority w:val="99"/>
    <w:semiHidden/>
    <w:rsid w:val="00824790"/>
    <w:rPr>
      <w:rFonts w:ascii="Courier New" w:eastAsia="Yu Mincho" w:hAnsi="Courier New" w:cs="Times New Roman"/>
      <w:sz w:val="20"/>
      <w:szCs w:val="20"/>
      <w:lang w:val="en-US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824790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824790"/>
    <w:rPr>
      <w:rFonts w:ascii="Courier New" w:eastAsia="Yu Mincho" w:hAnsi="Courier New" w:cs="Times New Roman"/>
      <w:b/>
      <w:bCs/>
      <w:sz w:val="20"/>
      <w:szCs w:val="20"/>
      <w:lang w:val="en-US"/>
    </w:rPr>
  </w:style>
  <w:style w:type="character" w:styleId="aff9">
    <w:name w:val="Hyperlink"/>
    <w:basedOn w:val="a0"/>
    <w:uiPriority w:val="99"/>
    <w:rsid w:val="003E2BD0"/>
    <w:rPr>
      <w:color w:val="0563C1" w:themeColor="hyperlink"/>
      <w:u w:val="single"/>
    </w:rPr>
  </w:style>
  <w:style w:type="character" w:customStyle="1" w:styleId="affa">
    <w:name w:val="мат"/>
    <w:uiPriority w:val="7"/>
    <w:qFormat/>
    <w:rsid w:val="00111990"/>
  </w:style>
  <w:style w:type="paragraph" w:styleId="32">
    <w:name w:val="toc 3"/>
    <w:basedOn w:val="a"/>
    <w:next w:val="a"/>
    <w:autoRedefine/>
    <w:uiPriority w:val="39"/>
    <w:semiHidden/>
    <w:rsid w:val="00870C63"/>
    <w:pPr>
      <w:ind w:left="240"/>
    </w:pPr>
    <w:rPr>
      <w:rFonts w:asciiTheme="minorHAnsi" w:eastAsia="Yu Mincho" w:hAnsiTheme="minorHAnsi" w:cstheme="minorHAnsi"/>
      <w:sz w:val="20"/>
      <w:szCs w:val="20"/>
      <w:lang w:val="en-US" w:eastAsia="en-US"/>
    </w:rPr>
  </w:style>
  <w:style w:type="paragraph" w:styleId="42">
    <w:name w:val="toc 4"/>
    <w:basedOn w:val="a"/>
    <w:next w:val="a"/>
    <w:autoRedefine/>
    <w:uiPriority w:val="39"/>
    <w:semiHidden/>
    <w:rsid w:val="00870C63"/>
    <w:pPr>
      <w:ind w:left="480"/>
    </w:pPr>
    <w:rPr>
      <w:rFonts w:asciiTheme="minorHAnsi" w:eastAsia="Yu Mincho" w:hAnsiTheme="minorHAnsi" w:cstheme="minorHAnsi"/>
      <w:sz w:val="20"/>
      <w:szCs w:val="20"/>
      <w:lang w:val="en-US" w:eastAsia="en-US"/>
    </w:rPr>
  </w:style>
  <w:style w:type="paragraph" w:styleId="52">
    <w:name w:val="toc 5"/>
    <w:basedOn w:val="a"/>
    <w:next w:val="a"/>
    <w:autoRedefine/>
    <w:uiPriority w:val="39"/>
    <w:semiHidden/>
    <w:rsid w:val="00870C63"/>
    <w:pPr>
      <w:ind w:left="720"/>
    </w:pPr>
    <w:rPr>
      <w:rFonts w:asciiTheme="minorHAnsi" w:eastAsia="Yu Mincho" w:hAnsiTheme="minorHAnsi" w:cstheme="minorHAnsi"/>
      <w:sz w:val="20"/>
      <w:szCs w:val="20"/>
      <w:lang w:val="en-US" w:eastAsia="en-US"/>
    </w:rPr>
  </w:style>
  <w:style w:type="paragraph" w:styleId="6">
    <w:name w:val="toc 6"/>
    <w:basedOn w:val="a"/>
    <w:next w:val="a"/>
    <w:autoRedefine/>
    <w:uiPriority w:val="39"/>
    <w:semiHidden/>
    <w:rsid w:val="00870C63"/>
    <w:pPr>
      <w:ind w:left="960"/>
    </w:pPr>
    <w:rPr>
      <w:rFonts w:asciiTheme="minorHAnsi" w:eastAsia="Yu Mincho" w:hAnsiTheme="minorHAnsi" w:cstheme="minorHAnsi"/>
      <w:sz w:val="20"/>
      <w:szCs w:val="20"/>
      <w:lang w:val="en-US" w:eastAsia="en-US"/>
    </w:rPr>
  </w:style>
  <w:style w:type="paragraph" w:styleId="7">
    <w:name w:val="toc 7"/>
    <w:basedOn w:val="a"/>
    <w:next w:val="a"/>
    <w:autoRedefine/>
    <w:uiPriority w:val="39"/>
    <w:semiHidden/>
    <w:rsid w:val="00870C63"/>
    <w:pPr>
      <w:ind w:left="1200"/>
    </w:pPr>
    <w:rPr>
      <w:rFonts w:asciiTheme="minorHAnsi" w:eastAsia="Yu Mincho" w:hAnsiTheme="minorHAnsi" w:cstheme="minorHAnsi"/>
      <w:sz w:val="20"/>
      <w:szCs w:val="20"/>
      <w:lang w:val="en-US" w:eastAsia="en-US"/>
    </w:rPr>
  </w:style>
  <w:style w:type="paragraph" w:styleId="8">
    <w:name w:val="toc 8"/>
    <w:basedOn w:val="a"/>
    <w:next w:val="a"/>
    <w:autoRedefine/>
    <w:uiPriority w:val="39"/>
    <w:semiHidden/>
    <w:rsid w:val="00870C63"/>
    <w:pPr>
      <w:ind w:left="1440"/>
    </w:pPr>
    <w:rPr>
      <w:rFonts w:asciiTheme="minorHAnsi" w:eastAsia="Yu Mincho" w:hAnsiTheme="minorHAnsi" w:cstheme="minorHAnsi"/>
      <w:sz w:val="20"/>
      <w:szCs w:val="20"/>
      <w:lang w:val="en-US" w:eastAsia="en-US"/>
    </w:rPr>
  </w:style>
  <w:style w:type="paragraph" w:styleId="9">
    <w:name w:val="toc 9"/>
    <w:basedOn w:val="a"/>
    <w:next w:val="a"/>
    <w:autoRedefine/>
    <w:uiPriority w:val="39"/>
    <w:semiHidden/>
    <w:rsid w:val="00870C63"/>
    <w:pPr>
      <w:ind w:left="1680"/>
    </w:pPr>
    <w:rPr>
      <w:rFonts w:asciiTheme="minorHAnsi" w:eastAsia="Yu Mincho" w:hAnsiTheme="minorHAnsi" w:cstheme="minorHAnsi"/>
      <w:sz w:val="20"/>
      <w:szCs w:val="20"/>
      <w:lang w:val="en-US" w:eastAsia="en-US"/>
    </w:rPr>
  </w:style>
  <w:style w:type="paragraph" w:styleId="affb">
    <w:name w:val="Revision"/>
    <w:hidden/>
    <w:uiPriority w:val="99"/>
    <w:semiHidden/>
    <w:rsid w:val="00420A49"/>
    <w:rPr>
      <w:rFonts w:ascii="Courier New" w:eastAsia="Yu Mincho" w:hAnsi="Courier New" w:cs="Times New Roman"/>
      <w:lang w:val="en-US"/>
    </w:rPr>
  </w:style>
  <w:style w:type="paragraph" w:styleId="affc">
    <w:name w:val="Normal Indent"/>
    <w:basedOn w:val="a"/>
    <w:uiPriority w:val="99"/>
    <w:unhideWhenUsed/>
    <w:rsid w:val="0041633A"/>
    <w:pPr>
      <w:spacing w:after="200" w:line="276" w:lineRule="auto"/>
      <w:ind w:left="720"/>
    </w:pPr>
    <w:rPr>
      <w:rFonts w:ascii="Courier New" w:eastAsiaTheme="minorHAnsi" w:hAnsi="Courier New" w:cstheme="minorBidi"/>
      <w:sz w:val="22"/>
      <w:szCs w:val="22"/>
      <w:lang w:eastAsia="en-US"/>
    </w:rPr>
  </w:style>
  <w:style w:type="paragraph" w:styleId="affd">
    <w:name w:val="Subtitle"/>
    <w:basedOn w:val="a"/>
    <w:next w:val="a"/>
    <w:link w:val="affe"/>
    <w:uiPriority w:val="11"/>
    <w:qFormat/>
    <w:rsid w:val="0041633A"/>
    <w:pPr>
      <w:numPr>
        <w:ilvl w:val="1"/>
      </w:numPr>
      <w:spacing w:after="200" w:line="276" w:lineRule="auto"/>
      <w:ind w:left="86"/>
    </w:pPr>
    <w:rPr>
      <w:rFonts w:ascii="Courier New" w:eastAsiaTheme="minorHAnsi" w:hAnsi="Courier New" w:cstheme="minorBidi"/>
      <w:sz w:val="22"/>
      <w:szCs w:val="22"/>
      <w:lang w:eastAsia="en-US"/>
    </w:rPr>
  </w:style>
  <w:style w:type="character" w:customStyle="1" w:styleId="affe">
    <w:name w:val="Подзаголовок Знак"/>
    <w:basedOn w:val="a0"/>
    <w:link w:val="affd"/>
    <w:uiPriority w:val="11"/>
    <w:rsid w:val="0041633A"/>
    <w:rPr>
      <w:rFonts w:ascii="Courier New" w:hAnsi="Courier New"/>
      <w:sz w:val="22"/>
      <w:szCs w:val="22"/>
    </w:rPr>
  </w:style>
  <w:style w:type="paragraph" w:styleId="afff">
    <w:name w:val="Title"/>
    <w:basedOn w:val="a"/>
    <w:next w:val="a"/>
    <w:link w:val="afff0"/>
    <w:uiPriority w:val="10"/>
    <w:qFormat/>
    <w:rsid w:val="0041633A"/>
    <w:pPr>
      <w:pBdr>
        <w:bottom w:val="single" w:sz="8" w:space="4" w:color="4472C4" w:themeColor="accent1"/>
      </w:pBdr>
      <w:spacing w:after="300" w:line="276" w:lineRule="auto"/>
      <w:contextualSpacing/>
    </w:pPr>
    <w:rPr>
      <w:rFonts w:ascii="Courier New" w:eastAsiaTheme="minorHAnsi" w:hAnsi="Courier New" w:cstheme="minorBidi"/>
      <w:sz w:val="22"/>
      <w:szCs w:val="22"/>
      <w:lang w:eastAsia="en-US"/>
    </w:rPr>
  </w:style>
  <w:style w:type="character" w:customStyle="1" w:styleId="afff0">
    <w:name w:val="Заголовок Знак"/>
    <w:basedOn w:val="a0"/>
    <w:link w:val="afff"/>
    <w:uiPriority w:val="10"/>
    <w:rsid w:val="0041633A"/>
    <w:rPr>
      <w:rFonts w:ascii="Courier New" w:hAnsi="Courier New"/>
      <w:sz w:val="22"/>
      <w:szCs w:val="22"/>
    </w:rPr>
  </w:style>
  <w:style w:type="character" w:styleId="afff1">
    <w:name w:val="Emphasis"/>
    <w:basedOn w:val="a0"/>
    <w:uiPriority w:val="20"/>
    <w:qFormat/>
    <w:rsid w:val="0041633A"/>
    <w:rPr>
      <w:rFonts w:ascii="Courier New" w:hAnsi="Courier New"/>
      <w:lang w:val="ru-RU"/>
    </w:rPr>
  </w:style>
  <w:style w:type="paragraph" w:styleId="afff2">
    <w:name w:val="caption"/>
    <w:basedOn w:val="a"/>
    <w:next w:val="a"/>
    <w:uiPriority w:val="35"/>
    <w:semiHidden/>
    <w:unhideWhenUsed/>
    <w:qFormat/>
    <w:rsid w:val="0041633A"/>
    <w:pPr>
      <w:spacing w:after="200"/>
    </w:pPr>
    <w:rPr>
      <w:rFonts w:ascii="Courier New" w:eastAsiaTheme="minorHAnsi" w:hAnsi="Courier New" w:cstheme="minorBidi"/>
      <w:sz w:val="22"/>
      <w:szCs w:val="22"/>
      <w:lang w:eastAsia="en-US"/>
    </w:rPr>
  </w:style>
  <w:style w:type="paragraph" w:customStyle="1" w:styleId="DocDefaults">
    <w:name w:val="DocDefaults"/>
    <w:rsid w:val="0041633A"/>
    <w:pPr>
      <w:spacing w:after="200" w:line="276" w:lineRule="auto"/>
    </w:pPr>
    <w:rPr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5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sha\Desktop\&#1060;&#1080;&#1096;&#1077;&#1088;\&#1043;&#1086;&#1090;&#1086;&#1074;&#1086;&#1077;\&#1064;&#1040;&#1041;&#1051;&#1054;&#1053;_&#1060;&#1048;&#1064;&#1045;&#1056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3A6087-EF99-4D3E-B1E9-1BFF874DA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C:\Users\Pasha\Desktop\Фишер\Готовое\ШАБЛОН_ФИШЕР.dotx</Template>
  <TotalTime>22</TotalTime>
  <Pages>37</Pages>
  <Words>7533</Words>
  <Characters>42943</Characters>
  <Application>Microsoft Office Word</Application>
  <DocSecurity>0</DocSecurity>
  <Lines>357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</dc:creator>
  <cp:keywords/>
  <dc:description/>
  <cp:lastModifiedBy>Microsoft Office User</cp:lastModifiedBy>
  <cp:revision>9</cp:revision>
  <cp:lastPrinted>2022-03-19T08:58:00Z</cp:lastPrinted>
  <dcterms:created xsi:type="dcterms:W3CDTF">2022-05-14T20:01:00Z</dcterms:created>
  <dcterms:modified xsi:type="dcterms:W3CDTF">2022-05-16T21:11:00Z</dcterms:modified>
</cp:coreProperties>
</file>