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ff0"/>
        <w:tblpPr w:leftFromText="180" w:rightFromText="180" w:vertAnchor="text" w:horzAnchor="margin" w:tblpX="279" w:tblpY="28"/>
        <w:tblW w:w="92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09"/>
      </w:tblGrid>
      <w:tr w:rsidR="007B4492" w:rsidRPr="007B4492" w14:paraId="3AA2B0B8" w14:textId="77777777" w:rsidTr="00A23752">
        <w:trPr>
          <w:trHeight w:val="2548"/>
        </w:trPr>
        <w:tc>
          <w:tcPr>
            <w:tcW w:w="9209" w:type="dxa"/>
          </w:tcPr>
          <w:p w14:paraId="014E79C8" w14:textId="77777777" w:rsidR="007B4492" w:rsidRPr="00E5664A" w:rsidRDefault="007B4492" w:rsidP="007B4492">
            <w:pPr>
              <w:jc w:val="both"/>
              <w:rPr>
                <w:rFonts w:ascii="Arial" w:eastAsiaTheme="minorHAnsi" w:hAnsi="Arial" w:cstheme="minorBidi"/>
                <w:noProof/>
                <w:sz w:val="28"/>
                <w:szCs w:val="28"/>
              </w:rPr>
            </w:pPr>
            <w:bookmarkStart w:id="0" w:name="_Hlk79655995"/>
            <w:bookmarkStart w:id="1" w:name="_Hlk80706254"/>
          </w:p>
        </w:tc>
      </w:tr>
      <w:tr w:rsidR="007B4492" w:rsidRPr="007B4492" w14:paraId="6C0F3F4A" w14:textId="77777777" w:rsidTr="00A23752">
        <w:trPr>
          <w:trHeight w:val="284"/>
        </w:trPr>
        <w:tc>
          <w:tcPr>
            <w:tcW w:w="9209" w:type="dxa"/>
          </w:tcPr>
          <w:p w14:paraId="0E624C21" w14:textId="77777777" w:rsidR="007B4492" w:rsidRPr="00F90D5F" w:rsidRDefault="00F90D5F" w:rsidP="007B4492">
            <w:pPr>
              <w:spacing w:after="120"/>
              <w:jc w:val="center"/>
              <w:rPr>
                <w:rFonts w:eastAsiaTheme="minorHAnsi" w:cs="Courier New"/>
                <w:caps/>
                <w:sz w:val="72"/>
                <w:szCs w:val="72"/>
                <w:lang w:val="ru-RU"/>
              </w:rPr>
            </w:pPr>
            <w:r w:rsidRPr="00F90D5F">
              <w:rPr>
                <w:rFonts w:eastAsiaTheme="minorHAnsi" w:cs="Courier New"/>
                <w:caps/>
                <w:sz w:val="72"/>
                <w:szCs w:val="72"/>
                <w:lang w:val="ru-RU"/>
              </w:rPr>
              <w:t>ФИШЕР</w:t>
            </w:r>
          </w:p>
        </w:tc>
      </w:tr>
      <w:tr w:rsidR="007B4492" w:rsidRPr="007B4492" w14:paraId="1DF2CF8E" w14:textId="77777777" w:rsidTr="00A23752">
        <w:trPr>
          <w:trHeight w:val="405"/>
        </w:trPr>
        <w:tc>
          <w:tcPr>
            <w:tcW w:w="9209" w:type="dxa"/>
          </w:tcPr>
          <w:p w14:paraId="1FFBE7A8" w14:textId="486EDC0C" w:rsidR="007B4492" w:rsidRPr="00F90D5F" w:rsidRDefault="00A6060E" w:rsidP="007B4492">
            <w:pPr>
              <w:jc w:val="center"/>
              <w:rPr>
                <w:rFonts w:eastAsiaTheme="minorHAnsi" w:cs="Courier New"/>
                <w:smallCaps/>
                <w:sz w:val="28"/>
                <w:lang w:val="ru-RU"/>
              </w:rPr>
            </w:pPr>
            <w:r>
              <w:rPr>
                <w:rFonts w:eastAsiaTheme="minorHAnsi" w:cs="Courier New"/>
                <w:smallCaps/>
                <w:sz w:val="28"/>
                <w:lang w:val="ru-RU"/>
              </w:rPr>
              <w:t>пятая</w:t>
            </w:r>
            <w:r w:rsidR="00C92C3F" w:rsidRPr="00F90D5F">
              <w:rPr>
                <w:rFonts w:eastAsiaTheme="minorHAnsi" w:cs="Courier New"/>
                <w:smallCaps/>
                <w:sz w:val="28"/>
                <w:lang w:val="ru-RU"/>
              </w:rPr>
              <w:t xml:space="preserve"> </w:t>
            </w:r>
            <w:r w:rsidR="007B4492" w:rsidRPr="00F90D5F">
              <w:rPr>
                <w:rFonts w:eastAsiaTheme="minorHAnsi" w:cs="Courier New"/>
                <w:smallCaps/>
                <w:sz w:val="28"/>
                <w:lang w:val="ru-RU"/>
              </w:rPr>
              <w:t>серия</w:t>
            </w:r>
          </w:p>
        </w:tc>
      </w:tr>
      <w:tr w:rsidR="007B4492" w:rsidRPr="007B4492" w14:paraId="3C8DA60A" w14:textId="77777777" w:rsidTr="00A23752">
        <w:trPr>
          <w:trHeight w:val="8002"/>
        </w:trPr>
        <w:tc>
          <w:tcPr>
            <w:tcW w:w="9209" w:type="dxa"/>
          </w:tcPr>
          <w:p w14:paraId="071144EB" w14:textId="77777777" w:rsidR="007B4492" w:rsidRPr="007B4492" w:rsidRDefault="007B4492" w:rsidP="007B4492">
            <w:pPr>
              <w:jc w:val="center"/>
              <w:rPr>
                <w:rFonts w:eastAsiaTheme="minorHAnsi" w:cs="Courier New"/>
                <w:smallCaps/>
                <w:color w:val="000000" w:themeColor="text1"/>
                <w:sz w:val="28"/>
                <w:szCs w:val="28"/>
                <w:lang w:val="ru-RU"/>
              </w:rPr>
            </w:pPr>
          </w:p>
        </w:tc>
      </w:tr>
      <w:tr w:rsidR="006C5FB0" w:rsidRPr="007B4492" w14:paraId="0A9B2FC3" w14:textId="77777777" w:rsidTr="00A23752">
        <w:trPr>
          <w:trHeight w:val="2111"/>
        </w:trPr>
        <w:tc>
          <w:tcPr>
            <w:tcW w:w="9209" w:type="dxa"/>
          </w:tcPr>
          <w:p w14:paraId="2127B017" w14:textId="77777777" w:rsidR="006C5FB0" w:rsidRPr="007B4492" w:rsidRDefault="006C5FB0" w:rsidP="005849C7">
            <w:pPr>
              <w:pStyle w:val="a7"/>
              <w:jc w:val="center"/>
              <w:rPr>
                <w:rFonts w:eastAsiaTheme="minorHAnsi"/>
                <w:smallCaps/>
                <w:color w:val="000000" w:themeColor="text1"/>
                <w:sz w:val="28"/>
                <w:szCs w:val="28"/>
              </w:rPr>
            </w:pPr>
          </w:p>
        </w:tc>
      </w:tr>
      <w:bookmarkEnd w:id="0"/>
    </w:tbl>
    <w:p w14:paraId="7E83F14D" w14:textId="77777777" w:rsidR="007B4492" w:rsidRDefault="007B4492" w:rsidP="007B4492">
      <w:pPr>
        <w:pStyle w:val="afb"/>
        <w:jc w:val="left"/>
      </w:pPr>
    </w:p>
    <w:p w14:paraId="26CD1049" w14:textId="77777777" w:rsidR="007B4492" w:rsidRDefault="007B4492" w:rsidP="007B4492">
      <w:pPr>
        <w:pStyle w:val="afb"/>
        <w:jc w:val="left"/>
        <w:sectPr w:rsidR="007B4492" w:rsidSect="006C5FB0">
          <w:headerReference w:type="default" r:id="rId8"/>
          <w:footerReference w:type="even" r:id="rId9"/>
          <w:pgSz w:w="11900" w:h="16840"/>
          <w:pgMar w:top="1134" w:right="1134" w:bottom="1134" w:left="1134" w:header="709" w:footer="709" w:gutter="0"/>
          <w:cols w:space="708"/>
          <w:docGrid w:linePitch="360"/>
        </w:sectPr>
      </w:pPr>
    </w:p>
    <w:tbl>
      <w:tblPr>
        <w:tblStyle w:val="af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9"/>
      </w:tblGrid>
      <w:tr w:rsidR="00AD28CC" w14:paraId="413FCA23" w14:textId="77777777" w:rsidTr="00E12C60">
        <w:trPr>
          <w:trHeight w:val="3860"/>
        </w:trPr>
        <w:tc>
          <w:tcPr>
            <w:tcW w:w="9622" w:type="dxa"/>
          </w:tcPr>
          <w:p w14:paraId="23F676FF" w14:textId="77777777" w:rsidR="00AD28CC" w:rsidRDefault="00AD28CC" w:rsidP="00AD28CC">
            <w:pPr>
              <w:pStyle w:val="a7"/>
            </w:pPr>
          </w:p>
        </w:tc>
      </w:tr>
      <w:tr w:rsidR="00AD28CC" w14:paraId="6BE6673F" w14:textId="77777777" w:rsidTr="00E12C60">
        <w:trPr>
          <w:trHeight w:val="3518"/>
        </w:trPr>
        <w:tc>
          <w:tcPr>
            <w:tcW w:w="9622" w:type="dxa"/>
          </w:tcPr>
          <w:p w14:paraId="473A6EB7" w14:textId="77777777" w:rsidR="00E12C60" w:rsidRPr="00E12C60" w:rsidRDefault="00E12C60" w:rsidP="00E12C60">
            <w:pPr>
              <w:pStyle w:val="afb"/>
              <w:spacing w:after="0" w:line="240" w:lineRule="auto"/>
              <w:contextualSpacing/>
              <w:jc w:val="center"/>
              <w:rPr>
                <w:rFonts w:ascii="Courier New" w:hAnsi="Courier New" w:cs="Courier New"/>
                <w:sz w:val="32"/>
                <w:szCs w:val="32"/>
              </w:rPr>
            </w:pPr>
            <w:r w:rsidRPr="00E12C60">
              <w:rPr>
                <w:rFonts w:ascii="Courier New" w:hAnsi="Courier New" w:cs="Courier New"/>
                <w:sz w:val="32"/>
                <w:szCs w:val="32"/>
              </w:rPr>
              <w:t>Авторы сценария</w:t>
            </w:r>
          </w:p>
          <w:p w14:paraId="27B63FB1" w14:textId="77777777" w:rsidR="00E12C60" w:rsidRPr="00E12C60" w:rsidRDefault="00E12C60" w:rsidP="00E12C60">
            <w:pPr>
              <w:pStyle w:val="afb"/>
              <w:spacing w:after="0" w:line="240" w:lineRule="auto"/>
              <w:contextualSpacing/>
              <w:jc w:val="center"/>
              <w:rPr>
                <w:rFonts w:ascii="Courier New" w:hAnsi="Courier New" w:cs="Courier New"/>
                <w:sz w:val="32"/>
                <w:szCs w:val="32"/>
              </w:rPr>
            </w:pPr>
            <w:r w:rsidRPr="00E12C60">
              <w:rPr>
                <w:rFonts w:ascii="Courier New" w:hAnsi="Courier New" w:cs="Courier New"/>
                <w:sz w:val="32"/>
                <w:szCs w:val="32"/>
              </w:rPr>
              <w:t>Наталья КАПУСТИНА</w:t>
            </w:r>
          </w:p>
          <w:p w14:paraId="15B641A5" w14:textId="77777777" w:rsidR="00E12C60" w:rsidRPr="00E12C60" w:rsidRDefault="00E12C60" w:rsidP="00E12C60">
            <w:pPr>
              <w:pStyle w:val="afb"/>
              <w:spacing w:after="0" w:line="240" w:lineRule="auto"/>
              <w:contextualSpacing/>
              <w:jc w:val="center"/>
              <w:rPr>
                <w:rFonts w:ascii="Courier New" w:hAnsi="Courier New" w:cs="Courier New"/>
                <w:sz w:val="32"/>
                <w:szCs w:val="32"/>
              </w:rPr>
            </w:pPr>
            <w:r w:rsidRPr="00E12C60">
              <w:rPr>
                <w:rFonts w:ascii="Courier New" w:hAnsi="Courier New" w:cs="Courier New"/>
                <w:sz w:val="32"/>
                <w:szCs w:val="32"/>
              </w:rPr>
              <w:t>Сергей КАЛЬВАРСКИЙ</w:t>
            </w:r>
          </w:p>
          <w:p w14:paraId="0C011057" w14:textId="77777777" w:rsidR="00E12C60" w:rsidRPr="00E12C60" w:rsidRDefault="00E12C60" w:rsidP="00E12C60">
            <w:pPr>
              <w:pStyle w:val="afb"/>
              <w:spacing w:after="0" w:line="240" w:lineRule="auto"/>
              <w:contextualSpacing/>
              <w:jc w:val="center"/>
              <w:rPr>
                <w:rFonts w:ascii="Courier New" w:hAnsi="Courier New" w:cs="Courier New"/>
                <w:sz w:val="32"/>
                <w:szCs w:val="32"/>
              </w:rPr>
            </w:pPr>
            <w:r w:rsidRPr="00E12C60">
              <w:rPr>
                <w:rFonts w:ascii="Courier New" w:hAnsi="Courier New" w:cs="Courier New"/>
                <w:sz w:val="32"/>
                <w:szCs w:val="32"/>
              </w:rPr>
              <w:t>при участии</w:t>
            </w:r>
          </w:p>
          <w:p w14:paraId="1FDC9254" w14:textId="77777777" w:rsidR="00AD28CC" w:rsidRPr="00E12C60" w:rsidRDefault="00E12C60" w:rsidP="00E12C60">
            <w:pPr>
              <w:pStyle w:val="afb"/>
              <w:spacing w:after="0" w:line="240" w:lineRule="auto"/>
              <w:contextualSpacing/>
              <w:jc w:val="center"/>
              <w:rPr>
                <w:rFonts w:ascii="Courier New" w:hAnsi="Courier New" w:cs="Courier New"/>
              </w:rPr>
            </w:pPr>
            <w:r w:rsidRPr="00E12C60">
              <w:rPr>
                <w:rFonts w:ascii="Courier New" w:hAnsi="Courier New" w:cs="Courier New"/>
                <w:sz w:val="32"/>
                <w:szCs w:val="32"/>
              </w:rPr>
              <w:t xml:space="preserve">Михаила </w:t>
            </w:r>
            <w:proofErr w:type="spellStart"/>
            <w:r w:rsidRPr="00E12C60">
              <w:rPr>
                <w:rFonts w:ascii="Courier New" w:hAnsi="Courier New" w:cs="Courier New"/>
                <w:sz w:val="32"/>
                <w:szCs w:val="32"/>
              </w:rPr>
              <w:t>БАРКАНа</w:t>
            </w:r>
            <w:proofErr w:type="spellEnd"/>
          </w:p>
        </w:tc>
      </w:tr>
    </w:tbl>
    <w:p w14:paraId="68A6CC11" w14:textId="77777777" w:rsidR="00C825F9" w:rsidRDefault="00C825F9" w:rsidP="00723332">
      <w:pPr>
        <w:pStyle w:val="a3"/>
        <w:sectPr w:rsidR="00C825F9" w:rsidSect="004F54F6">
          <w:footerReference w:type="default" r:id="rId10"/>
          <w:pgSz w:w="11900" w:h="16840"/>
          <w:pgMar w:top="1134" w:right="850" w:bottom="1134" w:left="1701" w:header="567" w:footer="567" w:gutter="0"/>
          <w:pgNumType w:start="1"/>
          <w:cols w:space="708"/>
          <w:docGrid w:linePitch="360"/>
        </w:sectPr>
      </w:pPr>
      <w:bookmarkStart w:id="2" w:name="_Toc98173621"/>
      <w:bookmarkEnd w:id="1"/>
    </w:p>
    <w:p w14:paraId="0D71DC82" w14:textId="77777777" w:rsidR="0019353B" w:rsidRDefault="0019353B" w:rsidP="0019353B">
      <w:pPr>
        <w:pStyle w:val="1"/>
        <w:pageBreakBefore/>
        <w:spacing w:before="0"/>
      </w:pPr>
      <w:bookmarkStart w:id="3" w:name="_Hlk103155603"/>
      <w:bookmarkEnd w:id="2"/>
      <w:r>
        <w:lastRenderedPageBreak/>
        <w:t>Серия 5</w:t>
      </w:r>
    </w:p>
    <w:p w14:paraId="6425221E" w14:textId="77777777" w:rsidR="0019353B" w:rsidRPr="0019353B" w:rsidRDefault="0019353B" w:rsidP="0019353B">
      <w:pPr>
        <w:rPr>
          <w:lang w:val="ru-RU"/>
        </w:rPr>
      </w:pPr>
      <w:r w:rsidRPr="0019353B">
        <w:rPr>
          <w:b/>
          <w:color w:val="000000"/>
          <w:lang w:val="ru-RU"/>
        </w:rPr>
        <w:t xml:space="preserve">5-1. НАТ. ЛЕС ДЕНЬ 13. </w:t>
      </w:r>
      <w:r w:rsidRPr="0019353B">
        <w:rPr>
          <w:lang w:val="ru-RU"/>
        </w:rPr>
        <w:br/>
      </w:r>
      <w:r w:rsidRPr="0019353B">
        <w:rPr>
          <w:b/>
          <w:color w:val="000000"/>
          <w:lang w:val="ru-RU"/>
        </w:rPr>
        <w:t>ДИМА, СЛАВА, ТОПТУН 1, ТОПТУН 2 (00:30)</w:t>
      </w:r>
      <w:r w:rsidRPr="0019353B">
        <w:rPr>
          <w:lang w:val="ru-RU"/>
        </w:rPr>
        <w:br/>
      </w:r>
    </w:p>
    <w:p w14:paraId="7F9AD041" w14:textId="77777777" w:rsidR="0019353B" w:rsidRPr="0019353B" w:rsidRDefault="0019353B" w:rsidP="0019353B">
      <w:pPr>
        <w:rPr>
          <w:lang w:val="ru-RU"/>
        </w:rPr>
      </w:pPr>
      <w:r w:rsidRPr="0019353B">
        <w:rPr>
          <w:color w:val="000000"/>
          <w:lang w:val="ru-RU"/>
        </w:rPr>
        <w:t>Дима душит Славу в машине.</w:t>
      </w:r>
      <w:r w:rsidRPr="0019353B">
        <w:rPr>
          <w:lang w:val="ru-RU"/>
        </w:rPr>
        <w:br/>
      </w:r>
      <w:r w:rsidRPr="0019353B">
        <w:rPr>
          <w:color w:val="000000"/>
          <w:lang w:val="ru-RU"/>
        </w:rPr>
        <w:t>Двери рывком открываются двери с разных сторон.</w:t>
      </w:r>
      <w:r w:rsidRPr="0019353B">
        <w:rPr>
          <w:lang w:val="ru-RU"/>
        </w:rPr>
        <w:br/>
      </w:r>
      <w:r w:rsidRPr="0019353B">
        <w:rPr>
          <w:color w:val="000000"/>
          <w:lang w:val="ru-RU"/>
        </w:rPr>
        <w:t>ТОПТУН 1</w:t>
      </w:r>
      <w:r w:rsidRPr="0019353B">
        <w:rPr>
          <w:lang w:val="ru-RU"/>
        </w:rPr>
        <w:br/>
      </w:r>
      <w:r w:rsidRPr="0019353B">
        <w:rPr>
          <w:color w:val="000000"/>
          <w:lang w:val="ru-RU"/>
        </w:rPr>
        <w:t>Руки! Медленно выходим из машины!</w:t>
      </w:r>
      <w:r w:rsidRPr="0019353B">
        <w:rPr>
          <w:lang w:val="ru-RU"/>
        </w:rPr>
        <w:br/>
      </w:r>
      <w:r w:rsidRPr="0019353B">
        <w:rPr>
          <w:color w:val="000000"/>
          <w:lang w:val="ru-RU"/>
        </w:rPr>
        <w:t>Дима отпускает горло парня, тот не подаёт признаков жизни. Лаваль с поднятыми руками неловко вылезает из машины.</w:t>
      </w:r>
      <w:r w:rsidRPr="0019353B">
        <w:rPr>
          <w:lang w:val="ru-RU"/>
        </w:rPr>
        <w:br/>
      </w:r>
      <w:r w:rsidRPr="0019353B">
        <w:rPr>
          <w:color w:val="000000"/>
          <w:lang w:val="ru-RU"/>
        </w:rPr>
        <w:t>ТОПТУН 1</w:t>
      </w:r>
      <w:r w:rsidRPr="0019353B">
        <w:rPr>
          <w:lang w:val="ru-RU"/>
        </w:rPr>
        <w:br/>
      </w:r>
      <w:r w:rsidRPr="0019353B">
        <w:rPr>
          <w:color w:val="000000"/>
          <w:lang w:val="ru-RU"/>
        </w:rPr>
        <w:t>На колени! Медленно! Руки за голову!</w:t>
      </w:r>
      <w:r w:rsidRPr="0019353B">
        <w:rPr>
          <w:lang w:val="ru-RU"/>
        </w:rPr>
        <w:br/>
      </w:r>
      <w:r w:rsidRPr="0019353B">
        <w:rPr>
          <w:color w:val="000000"/>
          <w:lang w:val="ru-RU"/>
        </w:rPr>
        <w:t>Дима становится на колени с поднятыми руками.</w:t>
      </w:r>
      <w:r w:rsidRPr="0019353B">
        <w:rPr>
          <w:lang w:val="ru-RU"/>
        </w:rPr>
        <w:br/>
      </w:r>
      <w:r w:rsidRPr="0019353B">
        <w:rPr>
          <w:color w:val="000000"/>
          <w:lang w:val="ru-RU"/>
        </w:rPr>
        <w:t>ТОПТУН 1</w:t>
      </w:r>
      <w:r w:rsidRPr="0019353B">
        <w:rPr>
          <w:lang w:val="ru-RU"/>
        </w:rPr>
        <w:br/>
      </w:r>
      <w:r w:rsidRPr="0019353B">
        <w:rPr>
          <w:color w:val="000000"/>
          <w:lang w:val="ru-RU"/>
        </w:rPr>
        <w:t>Лёг! Медленно!</w:t>
      </w:r>
      <w:r w:rsidRPr="0019353B">
        <w:rPr>
          <w:lang w:val="ru-RU"/>
        </w:rPr>
        <w:br/>
      </w:r>
      <w:r w:rsidRPr="0019353B">
        <w:rPr>
          <w:color w:val="000000"/>
          <w:lang w:val="ru-RU"/>
        </w:rPr>
        <w:t>Наступает ему на спину, застёгивает на руках наручники. Второй сотрудник делает искусственное дыхание пассажиру.</w:t>
      </w:r>
      <w:r w:rsidRPr="0019353B">
        <w:rPr>
          <w:lang w:val="ru-RU"/>
        </w:rPr>
        <w:br/>
      </w:r>
      <w:r w:rsidRPr="0019353B">
        <w:rPr>
          <w:color w:val="000000"/>
          <w:lang w:val="ru-RU"/>
        </w:rPr>
        <w:t>ТОПТУН 1</w:t>
      </w:r>
      <w:r w:rsidRPr="0019353B">
        <w:rPr>
          <w:lang w:val="ru-RU"/>
        </w:rPr>
        <w:br/>
      </w:r>
      <w:r w:rsidRPr="0019353B">
        <w:rPr>
          <w:color w:val="000000"/>
          <w:lang w:val="ru-RU"/>
        </w:rPr>
        <w:t>Объект арестован, пассажир без сознания, нужна скорая.</w:t>
      </w:r>
    </w:p>
    <w:p w14:paraId="71345B60" w14:textId="77777777" w:rsidR="0019353B" w:rsidRPr="0019353B" w:rsidRDefault="0019353B" w:rsidP="0019353B">
      <w:pPr>
        <w:rPr>
          <w:lang w:val="ru-RU"/>
        </w:rPr>
      </w:pPr>
    </w:p>
    <w:p w14:paraId="00A26532" w14:textId="77777777" w:rsidR="0019353B" w:rsidRPr="0019353B" w:rsidRDefault="0019353B" w:rsidP="0019353B">
      <w:pPr>
        <w:rPr>
          <w:lang w:val="ru-RU"/>
        </w:rPr>
      </w:pPr>
      <w:r w:rsidRPr="0019353B">
        <w:rPr>
          <w:b/>
          <w:color w:val="000000"/>
          <w:lang w:val="ru-RU"/>
        </w:rPr>
        <w:t xml:space="preserve">5-2. ИНТ. ДАЧА МАЛЬЦЕВЫХ.ГОСТИНАЯ ДЕНЬ 13. </w:t>
      </w:r>
      <w:r w:rsidRPr="0019353B">
        <w:rPr>
          <w:lang w:val="ru-RU"/>
        </w:rPr>
        <w:br/>
      </w:r>
      <w:r w:rsidRPr="0019353B">
        <w:rPr>
          <w:b/>
          <w:color w:val="000000"/>
          <w:lang w:val="ru-RU"/>
        </w:rPr>
        <w:t>МАЛЬЦЕВ (00:41)</w:t>
      </w:r>
      <w:r w:rsidRPr="0019353B">
        <w:rPr>
          <w:lang w:val="ru-RU"/>
        </w:rPr>
        <w:br/>
      </w:r>
    </w:p>
    <w:p w14:paraId="7110D141" w14:textId="77777777" w:rsidR="0019353B" w:rsidRPr="0019353B" w:rsidRDefault="0019353B" w:rsidP="0019353B">
      <w:pPr>
        <w:rPr>
          <w:lang w:val="ru-RU"/>
        </w:rPr>
      </w:pPr>
      <w:r w:rsidRPr="0019353B">
        <w:rPr>
          <w:color w:val="000000"/>
          <w:lang w:val="ru-RU"/>
        </w:rPr>
        <w:t>Мальцев на веранде, на столе - бутылка токайского, паяльник, припой и прочая канифоль.</w:t>
      </w:r>
    </w:p>
    <w:p w14:paraId="2D389D42" w14:textId="77777777" w:rsidR="0019353B" w:rsidRPr="0019353B" w:rsidRDefault="0019353B" w:rsidP="0019353B">
      <w:pPr>
        <w:rPr>
          <w:lang w:val="ru-RU"/>
        </w:rPr>
      </w:pPr>
    </w:p>
    <w:p w14:paraId="6FF5A88B" w14:textId="77777777" w:rsidR="0019353B" w:rsidRPr="0019353B" w:rsidRDefault="0019353B" w:rsidP="0019353B">
      <w:pPr>
        <w:rPr>
          <w:lang w:val="ru-RU"/>
        </w:rPr>
      </w:pPr>
      <w:r w:rsidRPr="0019353B">
        <w:rPr>
          <w:color w:val="000000"/>
          <w:lang w:val="ru-RU"/>
        </w:rPr>
        <w:t>Мальцев пытается припаять какие-то детали в радиоприборе. Дует на паяльник, смотрит в лупу на пайку.</w:t>
      </w:r>
    </w:p>
    <w:p w14:paraId="3E4FC5D9" w14:textId="77777777" w:rsidR="0019353B" w:rsidRPr="0019353B" w:rsidRDefault="0019353B" w:rsidP="0019353B">
      <w:pPr>
        <w:rPr>
          <w:lang w:val="ru-RU"/>
        </w:rPr>
      </w:pPr>
    </w:p>
    <w:p w14:paraId="1565D84C" w14:textId="77777777" w:rsidR="0019353B" w:rsidRPr="0019353B" w:rsidRDefault="0019353B" w:rsidP="0019353B">
      <w:pPr>
        <w:rPr>
          <w:lang w:val="ru-RU"/>
        </w:rPr>
      </w:pPr>
      <w:r w:rsidRPr="0019353B">
        <w:rPr>
          <w:color w:val="000000"/>
          <w:lang w:val="ru-RU"/>
        </w:rPr>
        <w:t xml:space="preserve">Делает глоток вина, слышит </w:t>
      </w:r>
      <w:proofErr w:type="spellStart"/>
      <w:r w:rsidRPr="0019353B">
        <w:rPr>
          <w:color w:val="000000"/>
          <w:lang w:val="ru-RU"/>
        </w:rPr>
        <w:t>радипередачу</w:t>
      </w:r>
      <w:proofErr w:type="spellEnd"/>
      <w:r w:rsidRPr="0019353B">
        <w:rPr>
          <w:color w:val="000000"/>
          <w:lang w:val="ru-RU"/>
        </w:rPr>
        <w:t xml:space="preserve"> с Джуной.</w:t>
      </w:r>
    </w:p>
    <w:p w14:paraId="7F279381" w14:textId="77777777" w:rsidR="0019353B" w:rsidRPr="0019353B" w:rsidRDefault="0019353B" w:rsidP="0019353B">
      <w:pPr>
        <w:rPr>
          <w:lang w:val="ru-RU"/>
        </w:rPr>
      </w:pPr>
    </w:p>
    <w:p w14:paraId="2C52A909" w14:textId="77777777" w:rsidR="0019353B" w:rsidRPr="0019353B" w:rsidRDefault="0019353B" w:rsidP="0019353B">
      <w:pPr>
        <w:ind w:left="3166"/>
        <w:rPr>
          <w:lang w:val="ru-RU"/>
        </w:rPr>
      </w:pPr>
      <w:r w:rsidRPr="0019353B">
        <w:rPr>
          <w:color w:val="000000"/>
          <w:lang w:val="ru-RU"/>
        </w:rPr>
        <w:t xml:space="preserve">ВЕДУЩИЙ </w:t>
      </w:r>
      <w:proofErr w:type="spellStart"/>
      <w:r w:rsidRPr="0019353B">
        <w:rPr>
          <w:color w:val="000000"/>
          <w:lang w:val="ru-RU"/>
        </w:rPr>
        <w:t>радиоПЕРЕДАЧИ</w:t>
      </w:r>
      <w:proofErr w:type="spellEnd"/>
    </w:p>
    <w:p w14:paraId="7A2B8AC5" w14:textId="77777777" w:rsidR="0019353B" w:rsidRPr="0019353B" w:rsidRDefault="0019353B" w:rsidP="0019353B">
      <w:pPr>
        <w:ind w:left="1441" w:right="2161"/>
        <w:rPr>
          <w:lang w:val="ru-RU"/>
        </w:rPr>
      </w:pPr>
      <w:r w:rsidRPr="0019353B">
        <w:rPr>
          <w:color w:val="000000"/>
          <w:lang w:val="ru-RU"/>
        </w:rPr>
        <w:t>Джуна - не просто целительница. Она - настоящая волшебница, в чем неоднократно убеждались её благодарные пациенты. Скажите, пожалуйста, как вы совершаете чудеса?</w:t>
      </w:r>
    </w:p>
    <w:p w14:paraId="737792DC" w14:textId="77777777" w:rsidR="0019353B" w:rsidRPr="0019353B" w:rsidRDefault="0019353B" w:rsidP="0019353B">
      <w:pPr>
        <w:rPr>
          <w:lang w:val="ru-RU"/>
        </w:rPr>
      </w:pPr>
    </w:p>
    <w:p w14:paraId="4D4A0652" w14:textId="77777777" w:rsidR="0019353B" w:rsidRPr="0019353B" w:rsidRDefault="0019353B" w:rsidP="0019353B">
      <w:pPr>
        <w:ind w:left="3166"/>
        <w:rPr>
          <w:lang w:val="ru-RU"/>
        </w:rPr>
      </w:pPr>
      <w:r w:rsidRPr="0019353B">
        <w:rPr>
          <w:color w:val="000000"/>
          <w:lang w:val="ru-RU"/>
        </w:rPr>
        <w:t>ДЖУНА</w:t>
      </w:r>
    </w:p>
    <w:p w14:paraId="2BE15022" w14:textId="77777777" w:rsidR="0019353B" w:rsidRPr="0019353B" w:rsidRDefault="0019353B" w:rsidP="0019353B">
      <w:pPr>
        <w:ind w:left="1441" w:right="2161"/>
        <w:rPr>
          <w:lang w:val="ru-RU"/>
        </w:rPr>
      </w:pPr>
      <w:r w:rsidRPr="0019353B">
        <w:rPr>
          <w:color w:val="000000"/>
          <w:lang w:val="ru-RU"/>
        </w:rPr>
        <w:t>Знаете, я просто вижу. Вижу то, чего не видят другие.</w:t>
      </w:r>
    </w:p>
    <w:p w14:paraId="7DCBE1BE" w14:textId="77777777" w:rsidR="0019353B" w:rsidRPr="0019353B" w:rsidRDefault="0019353B" w:rsidP="0019353B">
      <w:pPr>
        <w:rPr>
          <w:lang w:val="ru-RU"/>
        </w:rPr>
      </w:pPr>
    </w:p>
    <w:p w14:paraId="11A03B79" w14:textId="77777777" w:rsidR="0019353B" w:rsidRPr="0019353B" w:rsidRDefault="0019353B" w:rsidP="0019353B">
      <w:pPr>
        <w:rPr>
          <w:lang w:val="ru-RU"/>
        </w:rPr>
      </w:pPr>
      <w:r w:rsidRPr="0019353B">
        <w:rPr>
          <w:color w:val="000000"/>
          <w:lang w:val="ru-RU"/>
        </w:rPr>
        <w:t>Отец Игоря собирает свой прибор, включает. Сквозь треск и помехи слышит голос</w:t>
      </w:r>
    </w:p>
    <w:p w14:paraId="4B1657C4" w14:textId="77777777" w:rsidR="0019353B" w:rsidRPr="0019353B" w:rsidRDefault="0019353B" w:rsidP="0019353B">
      <w:pPr>
        <w:ind w:left="1441" w:right="2161"/>
        <w:rPr>
          <w:lang w:val="ru-RU"/>
        </w:rPr>
      </w:pPr>
      <w:r w:rsidRPr="0019353B">
        <w:rPr>
          <w:color w:val="000000"/>
          <w:lang w:val="ru-RU"/>
        </w:rPr>
        <w:t>ГОЛОС 6 (ЗК)</w:t>
      </w:r>
    </w:p>
    <w:p w14:paraId="3331C6A2" w14:textId="77777777" w:rsidR="0019353B" w:rsidRPr="0019353B" w:rsidRDefault="0019353B" w:rsidP="0019353B">
      <w:pPr>
        <w:ind w:left="1441" w:right="2161"/>
        <w:rPr>
          <w:lang w:val="ru-RU"/>
        </w:rPr>
      </w:pPr>
      <w:r w:rsidRPr="0019353B">
        <w:rPr>
          <w:color w:val="000000"/>
          <w:lang w:val="ru-RU"/>
        </w:rPr>
        <w:t>Первый пост, я второй пост. Принял!</w:t>
      </w:r>
    </w:p>
    <w:p w14:paraId="179DF2D2" w14:textId="77777777" w:rsidR="0019353B" w:rsidRPr="0019353B" w:rsidRDefault="0019353B" w:rsidP="0019353B">
      <w:pPr>
        <w:rPr>
          <w:lang w:val="ru-RU"/>
        </w:rPr>
      </w:pPr>
    </w:p>
    <w:p w14:paraId="21791E16" w14:textId="77777777" w:rsidR="0019353B" w:rsidRPr="0019353B" w:rsidRDefault="0019353B" w:rsidP="0019353B">
      <w:pPr>
        <w:rPr>
          <w:lang w:val="ru-RU"/>
        </w:rPr>
      </w:pPr>
      <w:r w:rsidRPr="0019353B">
        <w:rPr>
          <w:color w:val="000000"/>
          <w:lang w:val="ru-RU"/>
        </w:rPr>
        <w:t>Мальцев удовлетворённо выпивает полстакана токайского, заправляет лист бумаги в печатную машинку.</w:t>
      </w:r>
    </w:p>
    <w:p w14:paraId="3E83E385" w14:textId="77777777" w:rsidR="0019353B" w:rsidRPr="0019353B" w:rsidRDefault="0019353B" w:rsidP="0019353B">
      <w:pPr>
        <w:rPr>
          <w:lang w:val="ru-RU"/>
        </w:rPr>
      </w:pPr>
    </w:p>
    <w:p w14:paraId="64BC41A0" w14:textId="4D09FD22" w:rsidR="0019353B" w:rsidRPr="0019353B" w:rsidRDefault="0019353B" w:rsidP="0019353B">
      <w:pPr>
        <w:rPr>
          <w:lang w:val="ru-RU"/>
        </w:rPr>
      </w:pPr>
      <w:r w:rsidRPr="0019353B">
        <w:rPr>
          <w:b/>
          <w:color w:val="000000"/>
          <w:lang w:val="ru-RU"/>
        </w:rPr>
        <w:t xml:space="preserve">5-3. НАТ. ПОЛЯНА У ЛЕСНОЙ ДОРОГИ ДЕНЬ 13. </w:t>
      </w:r>
      <w:r w:rsidRPr="0019353B">
        <w:rPr>
          <w:lang w:val="ru-RU"/>
        </w:rPr>
        <w:br/>
      </w:r>
      <w:r w:rsidRPr="0019353B">
        <w:rPr>
          <w:b/>
          <w:color w:val="000000"/>
          <w:lang w:val="ru-RU"/>
        </w:rPr>
        <w:t>БОКОВ, КОЗЫРЕВ, ДОБРОВОЛЬСКАЯ, ХВАН, ЭКСПЕРТ, ЭКСПЕРТ 1, ЭКСПЕРТ-ФОТОГРАФ, ДИМА, СЛАВА, ТОПТУН 1, ТОПТУН 2</w:t>
      </w:r>
      <w:r w:rsidR="00C005D9">
        <w:rPr>
          <w:b/>
          <w:color w:val="000000"/>
          <w:lang w:val="ru-RU"/>
        </w:rPr>
        <w:t xml:space="preserve">, водитель </w:t>
      </w:r>
      <w:r w:rsidR="00C005D9">
        <w:rPr>
          <w:b/>
          <w:color w:val="000000"/>
          <w:lang w:val="ru-RU"/>
        </w:rPr>
        <w:lastRenderedPageBreak/>
        <w:t>скорой, санитары (2), сотрудник милиции</w:t>
      </w:r>
      <w:r w:rsidRPr="0019353B">
        <w:rPr>
          <w:b/>
          <w:color w:val="000000"/>
          <w:lang w:val="ru-RU"/>
        </w:rPr>
        <w:t xml:space="preserve"> (01:36)</w:t>
      </w:r>
      <w:r w:rsidRPr="0019353B">
        <w:rPr>
          <w:lang w:val="ru-RU"/>
        </w:rPr>
        <w:br/>
      </w:r>
    </w:p>
    <w:p w14:paraId="252E8EF0" w14:textId="77777777" w:rsidR="0019353B" w:rsidRPr="0019353B" w:rsidRDefault="0019353B" w:rsidP="0019353B">
      <w:pPr>
        <w:rPr>
          <w:lang w:val="ru-RU"/>
        </w:rPr>
      </w:pPr>
      <w:r w:rsidRPr="0019353B">
        <w:rPr>
          <w:color w:val="000000"/>
          <w:lang w:val="ru-RU"/>
        </w:rPr>
        <w:t>5-3. НАТ. ПОЛЯНА у лесной дороги. День (ранний ВЕЧЕР) ВЕЧЕР 13.</w:t>
      </w:r>
    </w:p>
    <w:p w14:paraId="062E51AD" w14:textId="77777777" w:rsidR="0019353B" w:rsidRPr="0019353B" w:rsidRDefault="0019353B" w:rsidP="0019353B">
      <w:pPr>
        <w:rPr>
          <w:lang w:val="ru-RU"/>
        </w:rPr>
      </w:pPr>
      <w:r w:rsidRPr="0019353B">
        <w:rPr>
          <w:color w:val="000000"/>
          <w:lang w:val="ru-RU"/>
        </w:rPr>
        <w:t xml:space="preserve">Дима, Слава, Боков, Козырев, Добровольская, </w:t>
      </w:r>
      <w:proofErr w:type="spellStart"/>
      <w:r w:rsidRPr="0019353B">
        <w:rPr>
          <w:color w:val="000000"/>
          <w:lang w:val="ru-RU"/>
        </w:rPr>
        <w:t>Хван</w:t>
      </w:r>
      <w:proofErr w:type="spellEnd"/>
      <w:r w:rsidRPr="0019353B">
        <w:rPr>
          <w:color w:val="000000"/>
          <w:lang w:val="ru-RU"/>
        </w:rPr>
        <w:t>, Эксперт, Эксперт 1, Эксперт-Фотограф,</w:t>
      </w:r>
      <w:r>
        <w:rPr>
          <w:color w:val="000000"/>
        </w:rPr>
        <w:t> </w:t>
      </w:r>
      <w:r w:rsidRPr="0019353B">
        <w:rPr>
          <w:color w:val="000000"/>
          <w:lang w:val="ru-RU"/>
        </w:rPr>
        <w:t>Топтун 1, Топтун 2, Врач (скорой), Водитель (скорой)</w:t>
      </w:r>
    </w:p>
    <w:p w14:paraId="3A000E13" w14:textId="77777777" w:rsidR="0019353B" w:rsidRPr="0019353B" w:rsidRDefault="0019353B" w:rsidP="0019353B">
      <w:pPr>
        <w:rPr>
          <w:lang w:val="ru-RU"/>
        </w:rPr>
      </w:pPr>
    </w:p>
    <w:p w14:paraId="2F28B988" w14:textId="77777777" w:rsidR="0019353B" w:rsidRPr="0019353B" w:rsidRDefault="0019353B" w:rsidP="0019353B">
      <w:pPr>
        <w:ind w:left="3166"/>
        <w:rPr>
          <w:lang w:val="ru-RU"/>
        </w:rPr>
      </w:pPr>
      <w:r w:rsidRPr="0019353B">
        <w:rPr>
          <w:color w:val="000000"/>
          <w:lang w:val="ru-RU"/>
        </w:rPr>
        <w:t>БОКОВ</w:t>
      </w:r>
    </w:p>
    <w:p w14:paraId="48626CF3" w14:textId="77777777" w:rsidR="0019353B" w:rsidRDefault="0019353B" w:rsidP="0019353B">
      <w:pPr>
        <w:ind w:left="1441" w:right="2161"/>
      </w:pPr>
      <w:r w:rsidRPr="0019353B">
        <w:rPr>
          <w:color w:val="000000"/>
          <w:lang w:val="ru-RU"/>
        </w:rPr>
        <w:t>Это ваш автомобиль? Красный москвич?</w:t>
      </w:r>
      <w:r w:rsidRPr="0019353B">
        <w:rPr>
          <w:lang w:val="ru-RU"/>
        </w:rPr>
        <w:br/>
      </w:r>
      <w:r>
        <w:rPr>
          <w:color w:val="000000"/>
        </w:rPr>
        <w:t>ЛАВАЛЬ</w:t>
      </w:r>
      <w:r>
        <w:br/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>.</w:t>
      </w:r>
      <w:r>
        <w:br/>
      </w:r>
      <w:r>
        <w:rPr>
          <w:color w:val="000000"/>
        </w:rPr>
        <w:t>БОКОВ</w:t>
      </w:r>
    </w:p>
    <w:p w14:paraId="02FA7841" w14:textId="77777777" w:rsidR="0019353B" w:rsidRPr="00C005D9" w:rsidRDefault="0019353B" w:rsidP="0019353B">
      <w:pPr>
        <w:ind w:left="2303"/>
        <w:rPr>
          <w:lang w:val="ru-RU"/>
        </w:rPr>
      </w:pPr>
      <w:r w:rsidRPr="00C005D9">
        <w:rPr>
          <w:color w:val="000000"/>
          <w:lang w:val="ru-RU"/>
        </w:rPr>
        <w:t>(</w:t>
      </w:r>
      <w:proofErr w:type="spellStart"/>
      <w:r w:rsidRPr="00C005D9">
        <w:rPr>
          <w:color w:val="000000"/>
          <w:lang w:val="ru-RU"/>
        </w:rPr>
        <w:t>Хвану</w:t>
      </w:r>
      <w:proofErr w:type="spellEnd"/>
      <w:r w:rsidRPr="00C005D9">
        <w:rPr>
          <w:color w:val="000000"/>
          <w:lang w:val="ru-RU"/>
        </w:rPr>
        <w:t>)</w:t>
      </w:r>
    </w:p>
    <w:p w14:paraId="5DE3FE26" w14:textId="77777777" w:rsidR="0019353B" w:rsidRDefault="0019353B" w:rsidP="0019353B">
      <w:pPr>
        <w:ind w:left="1441" w:right="2161"/>
      </w:pPr>
      <w:r w:rsidRPr="00C005D9">
        <w:rPr>
          <w:color w:val="000000"/>
          <w:lang w:val="ru-RU"/>
        </w:rPr>
        <w:t>Забирайте машину, пусть эксперты разберут до винтиков. Срочно.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ДОБРОВОЛЬСКАЯ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Вы арестованы за покушение на убийство.</w:t>
      </w:r>
      <w:r w:rsidRPr="00C005D9">
        <w:rPr>
          <w:lang w:val="ru-RU"/>
        </w:rPr>
        <w:br/>
      </w:r>
      <w:r>
        <w:rPr>
          <w:color w:val="000000"/>
        </w:rPr>
        <w:t>ДИМА</w:t>
      </w:r>
      <w:r>
        <w:br/>
      </w:r>
      <w:proofErr w:type="spellStart"/>
      <w:r>
        <w:rPr>
          <w:color w:val="000000"/>
        </w:rPr>
        <w:t>Какое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убийство</w:t>
      </w:r>
      <w:proofErr w:type="spellEnd"/>
      <w:r>
        <w:rPr>
          <w:color w:val="000000"/>
        </w:rPr>
        <w:t>?!</w:t>
      </w:r>
      <w:r>
        <w:br/>
      </w:r>
      <w:r>
        <w:rPr>
          <w:color w:val="000000"/>
        </w:rPr>
        <w:t>БОКОВ</w:t>
      </w:r>
    </w:p>
    <w:p w14:paraId="0E99DBEA" w14:textId="77777777" w:rsidR="0019353B" w:rsidRPr="00C005D9" w:rsidRDefault="0019353B" w:rsidP="0019353B">
      <w:pPr>
        <w:ind w:left="2303"/>
        <w:rPr>
          <w:lang w:val="ru-RU"/>
        </w:rPr>
      </w:pPr>
      <w:r w:rsidRPr="00C005D9">
        <w:rPr>
          <w:color w:val="000000"/>
          <w:lang w:val="ru-RU"/>
        </w:rPr>
        <w:t>(</w:t>
      </w:r>
      <w:proofErr w:type="spellStart"/>
      <w:r w:rsidRPr="00C005D9">
        <w:rPr>
          <w:color w:val="000000"/>
          <w:lang w:val="ru-RU"/>
        </w:rPr>
        <w:t>Хвану</w:t>
      </w:r>
      <w:proofErr w:type="spellEnd"/>
      <w:r w:rsidRPr="00C005D9">
        <w:rPr>
          <w:color w:val="000000"/>
          <w:lang w:val="ru-RU"/>
        </w:rPr>
        <w:t>)</w:t>
      </w:r>
    </w:p>
    <w:p w14:paraId="3F965DE6" w14:textId="77777777" w:rsidR="0019353B" w:rsidRPr="00C005D9" w:rsidRDefault="0019353B" w:rsidP="0019353B">
      <w:pPr>
        <w:ind w:left="1441" w:right="2161"/>
        <w:rPr>
          <w:lang w:val="ru-RU"/>
        </w:rPr>
      </w:pPr>
      <w:r w:rsidRPr="00C005D9">
        <w:rPr>
          <w:color w:val="000000"/>
          <w:lang w:val="ru-RU"/>
        </w:rPr>
        <w:t xml:space="preserve">Отведи его в машину и смотри за ним всегда-постоянно, </w:t>
      </w:r>
      <w:proofErr w:type="spellStart"/>
      <w:r w:rsidRPr="00C005D9">
        <w:rPr>
          <w:color w:val="000000"/>
          <w:lang w:val="ru-RU"/>
        </w:rPr>
        <w:t>шоб</w:t>
      </w:r>
      <w:proofErr w:type="spellEnd"/>
      <w:r w:rsidRPr="00C005D9">
        <w:rPr>
          <w:color w:val="000000"/>
          <w:lang w:val="ru-RU"/>
        </w:rPr>
        <w:t xml:space="preserve"> как с </w:t>
      </w:r>
      <w:proofErr w:type="spellStart"/>
      <w:r w:rsidRPr="00C005D9">
        <w:rPr>
          <w:color w:val="000000"/>
          <w:lang w:val="ru-RU"/>
        </w:rPr>
        <w:t>Макуриным</w:t>
      </w:r>
      <w:proofErr w:type="spellEnd"/>
      <w:r w:rsidRPr="00C005D9">
        <w:rPr>
          <w:color w:val="000000"/>
          <w:lang w:val="ru-RU"/>
        </w:rPr>
        <w:t xml:space="preserve"> не вышло.</w:t>
      </w:r>
      <w:r w:rsidRPr="00C005D9">
        <w:rPr>
          <w:lang w:val="ru-RU"/>
        </w:rPr>
        <w:br/>
      </w:r>
      <w:proofErr w:type="spellStart"/>
      <w:r w:rsidRPr="00C005D9">
        <w:rPr>
          <w:color w:val="000000"/>
          <w:lang w:val="ru-RU"/>
        </w:rPr>
        <w:t>Хван</w:t>
      </w:r>
      <w:proofErr w:type="spellEnd"/>
      <w:r w:rsidRPr="00C005D9">
        <w:rPr>
          <w:color w:val="000000"/>
          <w:lang w:val="ru-RU"/>
        </w:rPr>
        <w:t xml:space="preserve"> уводит Диму. Боков, Добровольская и Козырев курят.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БОКОВ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Валера, давай в больницу, как только очнётся - пусть заявление пишет.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Козырев машет врачам скорой и идёт в машину.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БОКОВ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Наташа, давай тащи Игоря на опознание.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ДОБРОВОЛЬСКАЯ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Может не будем пороть горячку? Разберемся сначала? Никто не умрёт без этого срочного опознания.</w:t>
      </w:r>
      <w:r w:rsidRPr="00C005D9">
        <w:rPr>
          <w:lang w:val="ru-RU"/>
        </w:rPr>
        <w:br/>
      </w:r>
      <w:r>
        <w:rPr>
          <w:color w:val="000000"/>
        </w:rPr>
        <w:t>БОКОВ</w:t>
      </w:r>
      <w:r>
        <w:br/>
      </w:r>
      <w:proofErr w:type="spellStart"/>
      <w:r>
        <w:rPr>
          <w:color w:val="000000"/>
        </w:rPr>
        <w:t>Умрёт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Наташа</w:t>
      </w:r>
      <w:proofErr w:type="spellEnd"/>
      <w:r>
        <w:rPr>
          <w:color w:val="000000"/>
        </w:rPr>
        <w:t xml:space="preserve">. </w:t>
      </w:r>
      <w:r w:rsidRPr="00C005D9">
        <w:rPr>
          <w:color w:val="000000"/>
          <w:lang w:val="ru-RU"/>
        </w:rPr>
        <w:t>Жена моя умрёт. Нету у меня времени. Совсем. Просто помоги мне, давай.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Добровольская уходит. Боков подходит к красному Москвичу.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БОКОВ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 xml:space="preserve">Ну </w:t>
      </w:r>
      <w:proofErr w:type="spellStart"/>
      <w:r w:rsidRPr="00C005D9">
        <w:rPr>
          <w:color w:val="000000"/>
          <w:lang w:val="ru-RU"/>
        </w:rPr>
        <w:t>шо</w:t>
      </w:r>
      <w:proofErr w:type="spellEnd"/>
      <w:r w:rsidRPr="00C005D9">
        <w:rPr>
          <w:color w:val="000000"/>
          <w:lang w:val="ru-RU"/>
        </w:rPr>
        <w:t xml:space="preserve"> тут?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Эксперт складывает в пакет презервативы, таблетки, конфеты.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ЭКСПЕРТ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На первый взгляд... романтический вечер намечался, похоже. На базе разберёмся.</w:t>
      </w:r>
      <w:r w:rsidRPr="00C005D9">
        <w:rPr>
          <w:lang w:val="ru-RU"/>
        </w:rPr>
        <w:br/>
      </w:r>
      <w:r>
        <w:rPr>
          <w:color w:val="000000"/>
        </w:rPr>
        <w:t>БОКОВ</w:t>
      </w:r>
      <w:r>
        <w:br/>
      </w:r>
      <w:proofErr w:type="spellStart"/>
      <w:r>
        <w:rPr>
          <w:color w:val="000000"/>
        </w:rPr>
        <w:t>Кровь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ищите</w:t>
      </w:r>
      <w:proofErr w:type="spellEnd"/>
      <w:r>
        <w:rPr>
          <w:color w:val="000000"/>
        </w:rPr>
        <w:t xml:space="preserve">. </w:t>
      </w:r>
      <w:r w:rsidRPr="00C005D9">
        <w:rPr>
          <w:color w:val="000000"/>
          <w:lang w:val="ru-RU"/>
        </w:rPr>
        <w:t xml:space="preserve">Ногти, волосы, следы борьбы. Только быстро, не отвлекайтесь </w:t>
      </w:r>
      <w:r w:rsidRPr="00C005D9">
        <w:rPr>
          <w:color w:val="000000"/>
          <w:lang w:val="ru-RU"/>
        </w:rPr>
        <w:lastRenderedPageBreak/>
        <w:t>на ерунду всякую.</w:t>
      </w:r>
      <w:r w:rsidRPr="00C005D9">
        <w:rPr>
          <w:lang w:val="ru-RU"/>
        </w:rPr>
        <w:br/>
      </w:r>
      <w:proofErr w:type="spellStart"/>
      <w:r>
        <w:rPr>
          <w:color w:val="000000"/>
        </w:rPr>
        <w:t>Берёт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пакет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для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вещдоков</w:t>
      </w:r>
      <w:proofErr w:type="spellEnd"/>
      <w:r>
        <w:rPr>
          <w:color w:val="000000"/>
        </w:rPr>
        <w:t xml:space="preserve"> с </w:t>
      </w:r>
      <w:proofErr w:type="spellStart"/>
      <w:r>
        <w:rPr>
          <w:color w:val="000000"/>
        </w:rPr>
        <w:t>таблетками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рассматривает</w:t>
      </w:r>
      <w:proofErr w:type="spellEnd"/>
      <w:r>
        <w:rPr>
          <w:color w:val="000000"/>
        </w:rPr>
        <w:t xml:space="preserve">. </w:t>
      </w:r>
      <w:r w:rsidRPr="00C005D9">
        <w:rPr>
          <w:color w:val="000000"/>
          <w:lang w:val="ru-RU"/>
        </w:rPr>
        <w:t>С фонариком заглядывает в багажник. В свете фонарика блеснул волос.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БОКОВ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Оружие есть?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ЭКСПЕРТ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Нет пока, ничего такого.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Боков засовывает руку под водительское сидение, шарит там и вытаскивает нож. Отдаёт экспертам.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Забирает у Эксперта-фотографа фотоаппарат со вспышкой.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БОКОВ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Есть пакет полиэтиленовый?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Вынимает из кармана синий фломастер. Эксперт даёт ему пакет.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Боков закрашивает пакет в синий цвет, надевает на вспышку, подходит к машине и щелкает, на заднем сидении, видны пятна. На переднем - пятна. В багажнике - пятна.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БОКОВ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Точечно мне соберите всё тут, аккуратно. И сразу на анализ, сразу!</w:t>
      </w:r>
      <w:r w:rsidRPr="00C005D9">
        <w:rPr>
          <w:lang w:val="ru-RU"/>
        </w:rPr>
        <w:br/>
      </w:r>
      <w:proofErr w:type="spellStart"/>
      <w:r>
        <w:rPr>
          <w:color w:val="000000"/>
        </w:rPr>
        <w:t>Эксперт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точечно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наносит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реагент</w:t>
      </w:r>
      <w:proofErr w:type="spellEnd"/>
      <w:r>
        <w:rPr>
          <w:color w:val="000000"/>
        </w:rPr>
        <w:t xml:space="preserve">. </w:t>
      </w:r>
      <w:r w:rsidRPr="00C005D9">
        <w:rPr>
          <w:color w:val="000000"/>
          <w:lang w:val="ru-RU"/>
        </w:rPr>
        <w:t>На сидении - розовая пена. Эксперт внимательно счищает её в пробирку.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ЭКСПЕРТ 1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Точно кровь.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ЭКСПЕРТ-фотограф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На переднем – сперма.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БОКОВ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Остаётся труп найти в багажнике. Внимательно смотрите, каждый волосок, каждую пылинку.</w:t>
      </w:r>
    </w:p>
    <w:p w14:paraId="069D1BBF" w14:textId="77777777" w:rsidR="0019353B" w:rsidRPr="00C005D9" w:rsidRDefault="0019353B" w:rsidP="0019353B">
      <w:pPr>
        <w:rPr>
          <w:lang w:val="ru-RU"/>
        </w:rPr>
      </w:pPr>
    </w:p>
    <w:p w14:paraId="543E2409" w14:textId="77777777" w:rsidR="0019353B" w:rsidRDefault="0019353B" w:rsidP="0019353B">
      <w:r w:rsidRPr="00C005D9">
        <w:rPr>
          <w:b/>
          <w:color w:val="000000"/>
          <w:lang w:val="ru-RU"/>
        </w:rPr>
        <w:t xml:space="preserve">5-4. НАТ. МИЛИЦЕЙСКИЙ АВТОМОБИЛЬ ДЕНЬ 13. </w:t>
      </w:r>
      <w:r w:rsidRPr="00C005D9">
        <w:rPr>
          <w:lang w:val="ru-RU"/>
        </w:rPr>
        <w:br/>
      </w:r>
      <w:r>
        <w:rPr>
          <w:b/>
          <w:color w:val="000000"/>
        </w:rPr>
        <w:t>БОКОВ, ХВАН, ДИМА (01:27)</w:t>
      </w:r>
      <w:r>
        <w:br/>
      </w:r>
    </w:p>
    <w:p w14:paraId="6EF94934" w14:textId="77777777" w:rsidR="0019353B" w:rsidRDefault="0019353B" w:rsidP="0019353B">
      <w:r w:rsidRPr="00C005D9">
        <w:rPr>
          <w:color w:val="000000"/>
          <w:lang w:val="ru-RU"/>
        </w:rPr>
        <w:t>На заднем сидении в наручниках сидит Дима Лаваль. Он злится.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ДИМА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На каком основании я задержан?</w:t>
      </w:r>
      <w:r w:rsidRPr="00C005D9">
        <w:rPr>
          <w:lang w:val="ru-RU"/>
        </w:rPr>
        <w:br/>
      </w:r>
      <w:proofErr w:type="spellStart"/>
      <w:r>
        <w:rPr>
          <w:color w:val="000000"/>
        </w:rPr>
        <w:t>Хван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включает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радио</w:t>
      </w:r>
      <w:proofErr w:type="spellEnd"/>
      <w:r>
        <w:rPr>
          <w:color w:val="000000"/>
        </w:rPr>
        <w:t xml:space="preserve">. </w:t>
      </w:r>
      <w:r w:rsidRPr="00C005D9">
        <w:rPr>
          <w:color w:val="000000"/>
          <w:lang w:val="ru-RU"/>
        </w:rPr>
        <w:t>Играет классическая музыка. Диму становится не слышно. Дверь открывается, рядом с Лавалем садится Боков. Светит Лавалю фонарём в лицо.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БОКОВ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 xml:space="preserve">Ну </w:t>
      </w:r>
      <w:proofErr w:type="spellStart"/>
      <w:r w:rsidRPr="00C005D9">
        <w:rPr>
          <w:color w:val="000000"/>
          <w:lang w:val="ru-RU"/>
        </w:rPr>
        <w:t>шо</w:t>
      </w:r>
      <w:proofErr w:type="spellEnd"/>
      <w:r w:rsidRPr="00C005D9">
        <w:rPr>
          <w:color w:val="000000"/>
          <w:lang w:val="ru-RU"/>
        </w:rPr>
        <w:t>, пидор, пиздец тебе.</w:t>
      </w:r>
      <w:r w:rsidRPr="00C005D9">
        <w:rPr>
          <w:lang w:val="ru-RU"/>
        </w:rPr>
        <w:br/>
      </w:r>
      <w:r>
        <w:rPr>
          <w:color w:val="000000"/>
        </w:rPr>
        <w:t>ДИМА</w:t>
      </w:r>
      <w:r>
        <w:br/>
      </w:r>
      <w:proofErr w:type="spellStart"/>
      <w:r>
        <w:rPr>
          <w:color w:val="000000"/>
        </w:rPr>
        <w:t>Почему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так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грубо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мной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разговариваете</w:t>
      </w:r>
      <w:proofErr w:type="spellEnd"/>
      <w:r>
        <w:rPr>
          <w:color w:val="000000"/>
        </w:rPr>
        <w:t>?</w:t>
      </w:r>
      <w:r>
        <w:br/>
      </w:r>
      <w:r w:rsidRPr="00C005D9">
        <w:rPr>
          <w:color w:val="000000"/>
          <w:lang w:val="ru-RU"/>
        </w:rPr>
        <w:t>БОКОВ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 xml:space="preserve">Потому что ты мразь и </w:t>
      </w:r>
      <w:proofErr w:type="spellStart"/>
      <w:r w:rsidRPr="00C005D9">
        <w:rPr>
          <w:color w:val="000000"/>
          <w:lang w:val="ru-RU"/>
        </w:rPr>
        <w:t>садюга</w:t>
      </w:r>
      <w:proofErr w:type="spellEnd"/>
      <w:r w:rsidRPr="00C005D9">
        <w:rPr>
          <w:color w:val="000000"/>
          <w:lang w:val="ru-RU"/>
        </w:rPr>
        <w:t xml:space="preserve">. Мы вот сейчас медленно поедем, и я </w:t>
      </w:r>
      <w:r w:rsidRPr="00C005D9">
        <w:rPr>
          <w:color w:val="000000"/>
          <w:lang w:val="ru-RU"/>
        </w:rPr>
        <w:lastRenderedPageBreak/>
        <w:t xml:space="preserve">тебе всё расскажу. А когда приедем - ты напишешь чистосердечное. Потому что поймёшь, </w:t>
      </w:r>
      <w:proofErr w:type="spellStart"/>
      <w:r w:rsidRPr="00C005D9">
        <w:rPr>
          <w:color w:val="000000"/>
          <w:lang w:val="ru-RU"/>
        </w:rPr>
        <w:t>шо</w:t>
      </w:r>
      <w:proofErr w:type="spellEnd"/>
      <w:r w:rsidRPr="00C005D9">
        <w:rPr>
          <w:color w:val="000000"/>
          <w:lang w:val="ru-RU"/>
        </w:rPr>
        <w:t xml:space="preserve"> выбора у тебя нету. И у меня выбора тоже нету. Поэтому поможем друг другу чем сможем.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ДИМА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За что вы меня так ненавидите?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БОКОВ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И правда. За что? Парень ты приятный. Обаятельный, я бы сказал.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Дети, наверно, тебя любят. И животные тоже. Да? Ты ж такой вежливый, умный. Книжки у тебя интересные. И они думают, какой хороший дядя! А дяде только этого и надо! Заманить, душить, а потом ебать и резать, да?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ДИМА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ЧТО? Вы думаете, что я - Фишер?!</w:t>
      </w:r>
      <w:r w:rsidRPr="00C005D9">
        <w:rPr>
          <w:lang w:val="ru-RU"/>
        </w:rPr>
        <w:br/>
      </w:r>
      <w:r>
        <w:rPr>
          <w:color w:val="000000"/>
        </w:rPr>
        <w:t>БОКОВ</w:t>
      </w:r>
      <w:r>
        <w:br/>
      </w:r>
      <w:proofErr w:type="spellStart"/>
      <w:r>
        <w:rPr>
          <w:color w:val="000000"/>
        </w:rPr>
        <w:t>Молодец</w:t>
      </w:r>
      <w:proofErr w:type="spellEnd"/>
      <w:r>
        <w:rPr>
          <w:color w:val="000000"/>
        </w:rPr>
        <w:t xml:space="preserve">! </w:t>
      </w:r>
      <w:r w:rsidRPr="00C005D9">
        <w:rPr>
          <w:color w:val="000000"/>
          <w:lang w:val="ru-RU"/>
        </w:rPr>
        <w:t>Хорошо мысль полетела! Давай теперь по порядку. Сначала ты убил беззащитного сироту Женю, потом хорошего пацана Андрея. А давай не в милицию поедем, а к его отцу, который в афгане воевал,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 xml:space="preserve">(обращается к </w:t>
      </w:r>
      <w:proofErr w:type="spellStart"/>
      <w:r w:rsidRPr="00C005D9">
        <w:rPr>
          <w:color w:val="000000"/>
          <w:lang w:val="ru-RU"/>
        </w:rPr>
        <w:t>Хвану</w:t>
      </w:r>
      <w:proofErr w:type="spellEnd"/>
      <w:r w:rsidRPr="00C005D9">
        <w:rPr>
          <w:color w:val="000000"/>
          <w:lang w:val="ru-RU"/>
        </w:rPr>
        <w:t>)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 xml:space="preserve">Вить, поехали к Панову, покажем ему злого джина и посмотрим, </w:t>
      </w:r>
      <w:proofErr w:type="spellStart"/>
      <w:r w:rsidRPr="00C005D9">
        <w:rPr>
          <w:color w:val="000000"/>
          <w:lang w:val="ru-RU"/>
        </w:rPr>
        <w:t>шо</w:t>
      </w:r>
      <w:proofErr w:type="spellEnd"/>
      <w:r w:rsidRPr="00C005D9">
        <w:rPr>
          <w:color w:val="000000"/>
          <w:lang w:val="ru-RU"/>
        </w:rPr>
        <w:t xml:space="preserve"> будет.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ДИМА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Не знаю я никакого Андрея! И Женю Куракина!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БОКОВ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А книжку про шахматы кто ему подписал? Я?</w:t>
      </w:r>
      <w:r w:rsidRPr="00C005D9">
        <w:rPr>
          <w:lang w:val="ru-RU"/>
        </w:rPr>
        <w:br/>
      </w:r>
      <w:proofErr w:type="spellStart"/>
      <w:r>
        <w:rPr>
          <w:color w:val="000000"/>
        </w:rPr>
        <w:t>Хван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заводит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машину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трогаются</w:t>
      </w:r>
      <w:proofErr w:type="spellEnd"/>
      <w:r>
        <w:rPr>
          <w:color w:val="000000"/>
        </w:rPr>
        <w:t>.</w:t>
      </w:r>
    </w:p>
    <w:p w14:paraId="6C7A4B38" w14:textId="77777777" w:rsidR="0019353B" w:rsidRDefault="0019353B" w:rsidP="0019353B"/>
    <w:p w14:paraId="2AA4A2F3" w14:textId="04EE8C14" w:rsidR="0019353B" w:rsidRPr="00C005D9" w:rsidRDefault="0019353B" w:rsidP="0019353B">
      <w:pPr>
        <w:rPr>
          <w:lang w:val="ru-RU"/>
        </w:rPr>
      </w:pPr>
      <w:r w:rsidRPr="00C005D9">
        <w:rPr>
          <w:b/>
          <w:color w:val="000000"/>
          <w:lang w:val="ru-RU"/>
        </w:rPr>
        <w:t xml:space="preserve">5-5. НАТ. МАШИНА СКОРОЙ ПОМОЩИ ДЕНЬ 13. </w:t>
      </w:r>
      <w:r w:rsidRPr="00C005D9">
        <w:rPr>
          <w:lang w:val="ru-RU"/>
        </w:rPr>
        <w:br/>
      </w:r>
      <w:r w:rsidRPr="00C005D9">
        <w:rPr>
          <w:b/>
          <w:color w:val="000000"/>
          <w:lang w:val="ru-RU"/>
        </w:rPr>
        <w:t>КОЗЫРЕВ, СЛАВА</w:t>
      </w:r>
      <w:r w:rsidR="00C005D9">
        <w:rPr>
          <w:b/>
          <w:color w:val="000000"/>
          <w:lang w:val="ru-RU"/>
        </w:rPr>
        <w:t xml:space="preserve">, врач скорой, водитель </w:t>
      </w:r>
      <w:proofErr w:type="gramStart"/>
      <w:r w:rsidR="00C005D9">
        <w:rPr>
          <w:b/>
          <w:color w:val="000000"/>
          <w:lang w:val="ru-RU"/>
        </w:rPr>
        <w:t>скорой</w:t>
      </w:r>
      <w:r w:rsidRPr="00C005D9">
        <w:rPr>
          <w:b/>
          <w:color w:val="000000"/>
          <w:lang w:val="ru-RU"/>
        </w:rPr>
        <w:t>(</w:t>
      </w:r>
      <w:proofErr w:type="gramEnd"/>
      <w:r w:rsidRPr="00C005D9">
        <w:rPr>
          <w:b/>
          <w:color w:val="000000"/>
          <w:lang w:val="ru-RU"/>
        </w:rPr>
        <w:t>01:20)</w:t>
      </w:r>
      <w:r w:rsidRPr="00C005D9">
        <w:rPr>
          <w:lang w:val="ru-RU"/>
        </w:rPr>
        <w:br/>
      </w:r>
    </w:p>
    <w:p w14:paraId="090C04A5" w14:textId="77777777" w:rsidR="0019353B" w:rsidRPr="00C005D9" w:rsidRDefault="0019353B" w:rsidP="0019353B">
      <w:pPr>
        <w:rPr>
          <w:lang w:val="ru-RU"/>
        </w:rPr>
      </w:pPr>
      <w:r w:rsidRPr="00C005D9">
        <w:rPr>
          <w:color w:val="000000"/>
          <w:lang w:val="ru-RU"/>
        </w:rPr>
        <w:t>Скорая помощь отъезжает, Врач приподнимает веко Славе, светит фонариком. Пациент без сознания, но зрачки реагируют на свет.</w:t>
      </w:r>
    </w:p>
    <w:p w14:paraId="2D1AE28B" w14:textId="77777777" w:rsidR="0019353B" w:rsidRPr="00C005D9" w:rsidRDefault="0019353B" w:rsidP="0019353B">
      <w:pPr>
        <w:rPr>
          <w:lang w:val="ru-RU"/>
        </w:rPr>
      </w:pPr>
    </w:p>
    <w:p w14:paraId="7B71B59A" w14:textId="77777777" w:rsidR="0019353B" w:rsidRPr="00C005D9" w:rsidRDefault="0019353B" w:rsidP="0019353B">
      <w:pPr>
        <w:ind w:left="3166"/>
        <w:rPr>
          <w:lang w:val="ru-RU"/>
        </w:rPr>
      </w:pPr>
      <w:r w:rsidRPr="00C005D9">
        <w:rPr>
          <w:color w:val="000000"/>
          <w:lang w:val="ru-RU"/>
        </w:rPr>
        <w:t>ВРАЧ (СКОРОЙ)</w:t>
      </w:r>
    </w:p>
    <w:p w14:paraId="5450BD3F" w14:textId="77777777" w:rsidR="0019353B" w:rsidRPr="00C005D9" w:rsidRDefault="0019353B" w:rsidP="0019353B">
      <w:pPr>
        <w:ind w:left="1441" w:right="2161"/>
        <w:rPr>
          <w:lang w:val="ru-RU"/>
        </w:rPr>
      </w:pPr>
      <w:r w:rsidRPr="00C005D9">
        <w:rPr>
          <w:color w:val="000000"/>
          <w:lang w:val="ru-RU"/>
        </w:rPr>
        <w:t>Вы в безопасности, хватит притворяться. Я вижу, что вы в сознании.</w:t>
      </w:r>
    </w:p>
    <w:p w14:paraId="3878EDBB" w14:textId="77777777" w:rsidR="0019353B" w:rsidRPr="00C005D9" w:rsidRDefault="0019353B" w:rsidP="0019353B">
      <w:pPr>
        <w:rPr>
          <w:lang w:val="ru-RU"/>
        </w:rPr>
      </w:pPr>
    </w:p>
    <w:p w14:paraId="12450297" w14:textId="77777777" w:rsidR="0019353B" w:rsidRPr="00C005D9" w:rsidRDefault="0019353B" w:rsidP="0019353B">
      <w:pPr>
        <w:ind w:left="3166"/>
        <w:rPr>
          <w:lang w:val="ru-RU"/>
        </w:rPr>
      </w:pPr>
      <w:r w:rsidRPr="00C005D9">
        <w:rPr>
          <w:color w:val="000000"/>
          <w:lang w:val="ru-RU"/>
        </w:rPr>
        <w:t>СЛАВА</w:t>
      </w:r>
    </w:p>
    <w:p w14:paraId="7C8124A8" w14:textId="77777777" w:rsidR="0019353B" w:rsidRPr="00C005D9" w:rsidRDefault="0019353B" w:rsidP="0019353B">
      <w:pPr>
        <w:ind w:left="1441" w:right="2161"/>
        <w:rPr>
          <w:lang w:val="ru-RU"/>
        </w:rPr>
      </w:pPr>
      <w:r w:rsidRPr="00C005D9">
        <w:rPr>
          <w:color w:val="000000"/>
          <w:lang w:val="ru-RU"/>
        </w:rPr>
        <w:t>Спасибо, доктор, что увезли меня из этого ада. Я могу выйти, где вам удобно и доберусь домой. Спасибо.</w:t>
      </w:r>
    </w:p>
    <w:p w14:paraId="01683E04" w14:textId="77777777" w:rsidR="0019353B" w:rsidRPr="00C005D9" w:rsidRDefault="0019353B" w:rsidP="0019353B">
      <w:pPr>
        <w:rPr>
          <w:lang w:val="ru-RU"/>
        </w:rPr>
      </w:pPr>
    </w:p>
    <w:p w14:paraId="171FD208" w14:textId="77777777" w:rsidR="0019353B" w:rsidRPr="00C005D9" w:rsidRDefault="0019353B" w:rsidP="0019353B">
      <w:pPr>
        <w:ind w:left="3166"/>
        <w:rPr>
          <w:lang w:val="ru-RU"/>
        </w:rPr>
      </w:pPr>
      <w:r w:rsidRPr="00C005D9">
        <w:rPr>
          <w:color w:val="000000"/>
          <w:lang w:val="ru-RU"/>
        </w:rPr>
        <w:t>КОЗЫРЕВ</w:t>
      </w:r>
    </w:p>
    <w:p w14:paraId="3AC947B0" w14:textId="77777777" w:rsidR="0019353B" w:rsidRPr="00C005D9" w:rsidRDefault="0019353B" w:rsidP="0019353B">
      <w:pPr>
        <w:ind w:left="1441" w:right="2161"/>
        <w:rPr>
          <w:lang w:val="ru-RU"/>
        </w:rPr>
      </w:pPr>
      <w:r w:rsidRPr="00C005D9">
        <w:rPr>
          <w:color w:val="000000"/>
          <w:lang w:val="ru-RU"/>
        </w:rPr>
        <w:t>Ты знаком с нападавшим?</w:t>
      </w:r>
    </w:p>
    <w:p w14:paraId="56CFF48E" w14:textId="77777777" w:rsidR="0019353B" w:rsidRPr="00C005D9" w:rsidRDefault="0019353B" w:rsidP="0019353B">
      <w:pPr>
        <w:rPr>
          <w:lang w:val="ru-RU"/>
        </w:rPr>
      </w:pPr>
    </w:p>
    <w:p w14:paraId="02E5C401" w14:textId="77777777" w:rsidR="0019353B" w:rsidRPr="00C005D9" w:rsidRDefault="0019353B" w:rsidP="0019353B">
      <w:pPr>
        <w:ind w:left="3166"/>
        <w:rPr>
          <w:lang w:val="ru-RU"/>
        </w:rPr>
      </w:pPr>
      <w:r w:rsidRPr="00C005D9">
        <w:rPr>
          <w:color w:val="000000"/>
          <w:lang w:val="ru-RU"/>
        </w:rPr>
        <w:t>СЛАВА</w:t>
      </w:r>
    </w:p>
    <w:p w14:paraId="439D1ABA" w14:textId="77777777" w:rsidR="0019353B" w:rsidRPr="00C005D9" w:rsidRDefault="0019353B" w:rsidP="0019353B">
      <w:pPr>
        <w:ind w:left="1441" w:right="2161"/>
        <w:rPr>
          <w:lang w:val="ru-RU"/>
        </w:rPr>
      </w:pPr>
      <w:r w:rsidRPr="00C005D9">
        <w:rPr>
          <w:color w:val="000000"/>
          <w:lang w:val="ru-RU"/>
        </w:rPr>
        <w:t>На меня не нападал никто, вы чего?</w:t>
      </w:r>
    </w:p>
    <w:p w14:paraId="7D172C88" w14:textId="77777777" w:rsidR="0019353B" w:rsidRPr="00C005D9" w:rsidRDefault="0019353B" w:rsidP="0019353B">
      <w:pPr>
        <w:rPr>
          <w:lang w:val="ru-RU"/>
        </w:rPr>
      </w:pPr>
    </w:p>
    <w:p w14:paraId="7D1461E0" w14:textId="77777777" w:rsidR="0019353B" w:rsidRPr="00C005D9" w:rsidRDefault="0019353B" w:rsidP="0019353B">
      <w:pPr>
        <w:ind w:left="3166"/>
        <w:rPr>
          <w:lang w:val="ru-RU"/>
        </w:rPr>
      </w:pPr>
      <w:r w:rsidRPr="00C005D9">
        <w:rPr>
          <w:color w:val="000000"/>
          <w:lang w:val="ru-RU"/>
        </w:rPr>
        <w:t>КОЗЫРЕВ</w:t>
      </w:r>
    </w:p>
    <w:p w14:paraId="11FBD3FA" w14:textId="77777777" w:rsidR="0019353B" w:rsidRPr="00C005D9" w:rsidRDefault="0019353B" w:rsidP="0019353B">
      <w:pPr>
        <w:ind w:left="1441" w:right="2161"/>
        <w:rPr>
          <w:lang w:val="ru-RU"/>
        </w:rPr>
      </w:pPr>
      <w:r w:rsidRPr="00C005D9">
        <w:rPr>
          <w:color w:val="000000"/>
          <w:lang w:val="ru-RU"/>
        </w:rPr>
        <w:t>Тебя только что чуть не убили.</w:t>
      </w:r>
    </w:p>
    <w:p w14:paraId="04FFCC34" w14:textId="77777777" w:rsidR="0019353B" w:rsidRPr="00C005D9" w:rsidRDefault="0019353B" w:rsidP="0019353B">
      <w:pPr>
        <w:rPr>
          <w:lang w:val="ru-RU"/>
        </w:rPr>
      </w:pPr>
    </w:p>
    <w:p w14:paraId="6449AB13" w14:textId="77777777" w:rsidR="0019353B" w:rsidRPr="00C005D9" w:rsidRDefault="0019353B" w:rsidP="0019353B">
      <w:pPr>
        <w:ind w:left="3166"/>
        <w:rPr>
          <w:lang w:val="ru-RU"/>
        </w:rPr>
      </w:pPr>
      <w:r w:rsidRPr="00C005D9">
        <w:rPr>
          <w:color w:val="000000"/>
          <w:lang w:val="ru-RU"/>
        </w:rPr>
        <w:t>СЛАВА</w:t>
      </w:r>
    </w:p>
    <w:p w14:paraId="7934DCFA" w14:textId="77777777" w:rsidR="0019353B" w:rsidRPr="00C005D9" w:rsidRDefault="0019353B" w:rsidP="0019353B">
      <w:pPr>
        <w:ind w:left="1441" w:right="2161"/>
        <w:rPr>
          <w:lang w:val="ru-RU"/>
        </w:rPr>
      </w:pPr>
      <w:r w:rsidRPr="00C005D9">
        <w:rPr>
          <w:color w:val="000000"/>
          <w:lang w:val="ru-RU"/>
        </w:rPr>
        <w:lastRenderedPageBreak/>
        <w:t>Да вы чего? мы просто … баловались. Ну… по-дружески.</w:t>
      </w:r>
    </w:p>
    <w:p w14:paraId="7C0E644B" w14:textId="77777777" w:rsidR="0019353B" w:rsidRPr="00C005D9" w:rsidRDefault="0019353B" w:rsidP="0019353B">
      <w:pPr>
        <w:rPr>
          <w:lang w:val="ru-RU"/>
        </w:rPr>
      </w:pPr>
    </w:p>
    <w:p w14:paraId="4F2A8CA7" w14:textId="77777777" w:rsidR="0019353B" w:rsidRPr="00C005D9" w:rsidRDefault="0019353B" w:rsidP="0019353B">
      <w:pPr>
        <w:ind w:left="3166"/>
        <w:rPr>
          <w:lang w:val="ru-RU"/>
        </w:rPr>
      </w:pPr>
      <w:r w:rsidRPr="00C005D9">
        <w:rPr>
          <w:color w:val="000000"/>
          <w:lang w:val="ru-RU"/>
        </w:rPr>
        <w:t>КОЗЫРЕВ</w:t>
      </w:r>
    </w:p>
    <w:p w14:paraId="2E62C2CD" w14:textId="77777777" w:rsidR="0019353B" w:rsidRPr="00C005D9" w:rsidRDefault="0019353B" w:rsidP="0019353B">
      <w:pPr>
        <w:ind w:left="1441" w:right="2161"/>
        <w:rPr>
          <w:lang w:val="ru-RU"/>
        </w:rPr>
      </w:pPr>
      <w:r w:rsidRPr="00C005D9">
        <w:rPr>
          <w:color w:val="000000"/>
          <w:lang w:val="ru-RU"/>
        </w:rPr>
        <w:t>Лаваль тебя душил, и ты потерял сознание. Наши сотрудники вмешались и тебя спасли.</w:t>
      </w:r>
    </w:p>
    <w:p w14:paraId="1DD80E0A" w14:textId="77777777" w:rsidR="0019353B" w:rsidRPr="00C005D9" w:rsidRDefault="0019353B" w:rsidP="0019353B">
      <w:pPr>
        <w:rPr>
          <w:lang w:val="ru-RU"/>
        </w:rPr>
      </w:pPr>
    </w:p>
    <w:p w14:paraId="049F47C4" w14:textId="77777777" w:rsidR="0019353B" w:rsidRPr="00C005D9" w:rsidRDefault="0019353B" w:rsidP="0019353B">
      <w:pPr>
        <w:ind w:left="3166"/>
        <w:rPr>
          <w:lang w:val="ru-RU"/>
        </w:rPr>
      </w:pPr>
      <w:r w:rsidRPr="00C005D9">
        <w:rPr>
          <w:color w:val="000000"/>
          <w:lang w:val="ru-RU"/>
        </w:rPr>
        <w:t>СЛАВА</w:t>
      </w:r>
    </w:p>
    <w:p w14:paraId="6D90CB2B" w14:textId="77777777" w:rsidR="0019353B" w:rsidRPr="00C005D9" w:rsidRDefault="0019353B" w:rsidP="0019353B">
      <w:pPr>
        <w:ind w:left="1441" w:right="2161"/>
        <w:rPr>
          <w:lang w:val="ru-RU"/>
        </w:rPr>
      </w:pPr>
      <w:r w:rsidRPr="00C005D9">
        <w:rPr>
          <w:color w:val="000000"/>
          <w:lang w:val="ru-RU"/>
        </w:rPr>
        <w:t xml:space="preserve">Да нет же… просто </w:t>
      </w:r>
      <w:proofErr w:type="spellStart"/>
      <w:r w:rsidRPr="00C005D9">
        <w:rPr>
          <w:color w:val="000000"/>
          <w:lang w:val="ru-RU"/>
        </w:rPr>
        <w:t>придушиваешь</w:t>
      </w:r>
      <w:proofErr w:type="spellEnd"/>
      <w:r w:rsidRPr="00C005D9">
        <w:rPr>
          <w:color w:val="000000"/>
          <w:lang w:val="ru-RU"/>
        </w:rPr>
        <w:t xml:space="preserve"> друг друга и как бы теряешь сознание. Но по-другому.</w:t>
      </w:r>
    </w:p>
    <w:p w14:paraId="66CF2DD3" w14:textId="77777777" w:rsidR="0019353B" w:rsidRPr="00C005D9" w:rsidRDefault="0019353B" w:rsidP="0019353B">
      <w:pPr>
        <w:rPr>
          <w:lang w:val="ru-RU"/>
        </w:rPr>
      </w:pPr>
    </w:p>
    <w:p w14:paraId="351DE593" w14:textId="77777777" w:rsidR="0019353B" w:rsidRPr="00C005D9" w:rsidRDefault="0019353B" w:rsidP="0019353B">
      <w:pPr>
        <w:ind w:left="3166"/>
        <w:rPr>
          <w:lang w:val="ru-RU"/>
        </w:rPr>
      </w:pPr>
      <w:r w:rsidRPr="00C005D9">
        <w:rPr>
          <w:color w:val="000000"/>
          <w:lang w:val="ru-RU"/>
        </w:rPr>
        <w:t>ВРАЧ (СКОРОЙ)</w:t>
      </w:r>
    </w:p>
    <w:p w14:paraId="56FCFDC9" w14:textId="77777777" w:rsidR="0019353B" w:rsidRPr="00C005D9" w:rsidRDefault="0019353B" w:rsidP="0019353B">
      <w:pPr>
        <w:ind w:left="1441" w:right="2161"/>
        <w:rPr>
          <w:lang w:val="ru-RU"/>
        </w:rPr>
      </w:pPr>
      <w:r w:rsidRPr="00C005D9">
        <w:rPr>
          <w:color w:val="000000"/>
          <w:lang w:val="ru-RU"/>
        </w:rPr>
        <w:t>Асфиксия. Они совсем уже с ума сходят. Даже школьники так играют. И, между прочим,</w:t>
      </w:r>
    </w:p>
    <w:p w14:paraId="42A0E980" w14:textId="77777777" w:rsidR="0019353B" w:rsidRPr="00C005D9" w:rsidRDefault="0019353B" w:rsidP="0019353B">
      <w:pPr>
        <w:ind w:left="2303"/>
        <w:rPr>
          <w:lang w:val="ru-RU"/>
        </w:rPr>
      </w:pPr>
      <w:r w:rsidRPr="00C005D9">
        <w:rPr>
          <w:color w:val="000000"/>
          <w:lang w:val="ru-RU"/>
        </w:rPr>
        <w:t>(смотрит на пациента)</w:t>
      </w:r>
    </w:p>
    <w:p w14:paraId="322AB967" w14:textId="77777777" w:rsidR="0019353B" w:rsidRPr="00C005D9" w:rsidRDefault="0019353B" w:rsidP="0019353B">
      <w:pPr>
        <w:ind w:left="1441" w:right="2161"/>
        <w:rPr>
          <w:lang w:val="ru-RU"/>
        </w:rPr>
      </w:pPr>
      <w:r w:rsidRPr="00C005D9">
        <w:rPr>
          <w:color w:val="000000"/>
          <w:lang w:val="ru-RU"/>
        </w:rPr>
        <w:t>доигрываются до смерти.</w:t>
      </w:r>
    </w:p>
    <w:p w14:paraId="2C177F75" w14:textId="77777777" w:rsidR="0019353B" w:rsidRPr="00C005D9" w:rsidRDefault="0019353B" w:rsidP="0019353B">
      <w:pPr>
        <w:rPr>
          <w:lang w:val="ru-RU"/>
        </w:rPr>
      </w:pPr>
    </w:p>
    <w:p w14:paraId="1C817995" w14:textId="77777777" w:rsidR="0019353B" w:rsidRPr="00C005D9" w:rsidRDefault="0019353B" w:rsidP="0019353B">
      <w:pPr>
        <w:ind w:left="3166"/>
        <w:rPr>
          <w:lang w:val="ru-RU"/>
        </w:rPr>
      </w:pPr>
      <w:r w:rsidRPr="00C005D9">
        <w:rPr>
          <w:color w:val="000000"/>
          <w:lang w:val="ru-RU"/>
        </w:rPr>
        <w:t>КОЗЫРЕВ</w:t>
      </w:r>
    </w:p>
    <w:p w14:paraId="2E2206F2" w14:textId="77777777" w:rsidR="0019353B" w:rsidRPr="00C005D9" w:rsidRDefault="0019353B" w:rsidP="0019353B">
      <w:pPr>
        <w:ind w:left="1441" w:right="2161"/>
        <w:rPr>
          <w:lang w:val="ru-RU"/>
        </w:rPr>
      </w:pPr>
      <w:r w:rsidRPr="00C005D9">
        <w:rPr>
          <w:color w:val="000000"/>
          <w:lang w:val="ru-RU"/>
        </w:rPr>
        <w:t>Чушь какая-то.</w:t>
      </w:r>
    </w:p>
    <w:p w14:paraId="6A714622" w14:textId="77777777" w:rsidR="0019353B" w:rsidRPr="00C005D9" w:rsidRDefault="0019353B" w:rsidP="0019353B">
      <w:pPr>
        <w:rPr>
          <w:lang w:val="ru-RU"/>
        </w:rPr>
      </w:pPr>
    </w:p>
    <w:p w14:paraId="169C667D" w14:textId="77777777" w:rsidR="0019353B" w:rsidRPr="00C005D9" w:rsidRDefault="0019353B" w:rsidP="0019353B">
      <w:pPr>
        <w:ind w:left="3166"/>
        <w:rPr>
          <w:lang w:val="ru-RU"/>
        </w:rPr>
      </w:pPr>
      <w:r w:rsidRPr="00C005D9">
        <w:rPr>
          <w:color w:val="000000"/>
          <w:lang w:val="ru-RU"/>
        </w:rPr>
        <w:t>СЛАВА</w:t>
      </w:r>
    </w:p>
    <w:p w14:paraId="09147E9D" w14:textId="77777777" w:rsidR="0019353B" w:rsidRPr="00C005D9" w:rsidRDefault="0019353B" w:rsidP="0019353B">
      <w:pPr>
        <w:ind w:left="1441" w:right="2161"/>
        <w:rPr>
          <w:lang w:val="ru-RU"/>
        </w:rPr>
      </w:pPr>
      <w:r w:rsidRPr="00C005D9">
        <w:rPr>
          <w:color w:val="000000"/>
          <w:lang w:val="ru-RU"/>
        </w:rPr>
        <w:t>Да это классно. Ты на пару минут попадёшь в другое измерение, в другой мир как будто.</w:t>
      </w:r>
    </w:p>
    <w:p w14:paraId="7249FF29" w14:textId="77777777" w:rsidR="0019353B" w:rsidRPr="00C005D9" w:rsidRDefault="0019353B" w:rsidP="0019353B">
      <w:pPr>
        <w:rPr>
          <w:lang w:val="ru-RU"/>
        </w:rPr>
      </w:pPr>
    </w:p>
    <w:p w14:paraId="1BCEB598" w14:textId="77777777" w:rsidR="0019353B" w:rsidRPr="00C005D9" w:rsidRDefault="0019353B" w:rsidP="0019353B">
      <w:pPr>
        <w:ind w:left="3166"/>
        <w:rPr>
          <w:lang w:val="ru-RU"/>
        </w:rPr>
      </w:pPr>
      <w:r w:rsidRPr="00C005D9">
        <w:rPr>
          <w:color w:val="000000"/>
          <w:lang w:val="ru-RU"/>
        </w:rPr>
        <w:t>КОЗЫРЕВ</w:t>
      </w:r>
    </w:p>
    <w:p w14:paraId="641938B2" w14:textId="77777777" w:rsidR="0019353B" w:rsidRPr="00C005D9" w:rsidRDefault="0019353B" w:rsidP="0019353B">
      <w:pPr>
        <w:ind w:left="1441" w:right="2161"/>
        <w:rPr>
          <w:lang w:val="ru-RU"/>
        </w:rPr>
      </w:pPr>
      <w:r w:rsidRPr="00C005D9">
        <w:rPr>
          <w:color w:val="000000"/>
          <w:lang w:val="ru-RU"/>
        </w:rPr>
        <w:t>Но заявление я тебе всё равно советую написать. На всякий случай. Потому что друг твой может испугаться и заявить, что ты пытался его изнасиловать, и он вынужден был защищаться. И это от 3 до 7</w:t>
      </w:r>
      <w:proofErr w:type="gramStart"/>
      <w:r w:rsidRPr="00C005D9">
        <w:rPr>
          <w:color w:val="000000"/>
          <w:lang w:val="ru-RU"/>
        </w:rPr>
        <w:t>. И</w:t>
      </w:r>
      <w:proofErr w:type="gramEnd"/>
      <w:r w:rsidRPr="00C005D9">
        <w:rPr>
          <w:color w:val="000000"/>
          <w:lang w:val="ru-RU"/>
        </w:rPr>
        <w:t xml:space="preserve"> я тебе не смогу ничем помочь.</w:t>
      </w:r>
    </w:p>
    <w:p w14:paraId="36A0F283" w14:textId="77777777" w:rsidR="0019353B" w:rsidRPr="00C005D9" w:rsidRDefault="0019353B" w:rsidP="0019353B">
      <w:pPr>
        <w:rPr>
          <w:lang w:val="ru-RU"/>
        </w:rPr>
      </w:pPr>
    </w:p>
    <w:p w14:paraId="57844A01" w14:textId="77777777" w:rsidR="0019353B" w:rsidRPr="00C005D9" w:rsidRDefault="0019353B" w:rsidP="0019353B">
      <w:pPr>
        <w:ind w:left="3166"/>
        <w:rPr>
          <w:lang w:val="ru-RU"/>
        </w:rPr>
      </w:pPr>
      <w:r w:rsidRPr="00C005D9">
        <w:rPr>
          <w:color w:val="000000"/>
          <w:lang w:val="ru-RU"/>
        </w:rPr>
        <w:t>СЛАВА</w:t>
      </w:r>
    </w:p>
    <w:p w14:paraId="0917EDF8" w14:textId="77777777" w:rsidR="0019353B" w:rsidRPr="00C005D9" w:rsidRDefault="0019353B" w:rsidP="0019353B">
      <w:pPr>
        <w:ind w:left="1441" w:right="2161"/>
        <w:rPr>
          <w:lang w:val="ru-RU"/>
        </w:rPr>
      </w:pPr>
      <w:r w:rsidRPr="00C005D9">
        <w:rPr>
          <w:color w:val="000000"/>
          <w:lang w:val="ru-RU"/>
        </w:rPr>
        <w:t>Да зачем ему это писать?</w:t>
      </w:r>
    </w:p>
    <w:p w14:paraId="76110241" w14:textId="77777777" w:rsidR="0019353B" w:rsidRPr="00C005D9" w:rsidRDefault="0019353B" w:rsidP="0019353B">
      <w:pPr>
        <w:rPr>
          <w:lang w:val="ru-RU"/>
        </w:rPr>
      </w:pPr>
    </w:p>
    <w:p w14:paraId="05907C8A" w14:textId="77777777" w:rsidR="0019353B" w:rsidRPr="00C005D9" w:rsidRDefault="0019353B" w:rsidP="0019353B">
      <w:pPr>
        <w:ind w:left="3166"/>
        <w:rPr>
          <w:lang w:val="ru-RU"/>
        </w:rPr>
      </w:pPr>
      <w:r w:rsidRPr="00C005D9">
        <w:rPr>
          <w:color w:val="000000"/>
          <w:lang w:val="ru-RU"/>
        </w:rPr>
        <w:t>КОЗЫРЕВ</w:t>
      </w:r>
    </w:p>
    <w:p w14:paraId="1306769A" w14:textId="77777777" w:rsidR="0019353B" w:rsidRPr="00C005D9" w:rsidRDefault="0019353B" w:rsidP="0019353B">
      <w:pPr>
        <w:ind w:left="1441" w:right="2161"/>
        <w:rPr>
          <w:lang w:val="ru-RU"/>
        </w:rPr>
      </w:pPr>
      <w:r w:rsidRPr="00C005D9">
        <w:rPr>
          <w:color w:val="000000"/>
          <w:lang w:val="ru-RU"/>
        </w:rPr>
        <w:t>Ну знаешь, ситуации разные бывают. И люди разные. Я тебе просто советую. А если всё нормально будет, так ты заберёшь это заявление в любой момент.</w:t>
      </w:r>
    </w:p>
    <w:p w14:paraId="7A00BBD2" w14:textId="77777777" w:rsidR="0019353B" w:rsidRPr="00C005D9" w:rsidRDefault="0019353B" w:rsidP="0019353B">
      <w:pPr>
        <w:rPr>
          <w:lang w:val="ru-RU"/>
        </w:rPr>
      </w:pPr>
    </w:p>
    <w:p w14:paraId="09326B3E" w14:textId="77777777" w:rsidR="0019353B" w:rsidRPr="00C005D9" w:rsidRDefault="0019353B" w:rsidP="0019353B">
      <w:pPr>
        <w:ind w:left="3166"/>
        <w:rPr>
          <w:lang w:val="ru-RU"/>
        </w:rPr>
      </w:pPr>
      <w:r w:rsidRPr="00C005D9">
        <w:rPr>
          <w:color w:val="000000"/>
          <w:lang w:val="ru-RU"/>
        </w:rPr>
        <w:t>ВРАЧ (СКОРОЙ)</w:t>
      </w:r>
    </w:p>
    <w:p w14:paraId="6E48D80D" w14:textId="77777777" w:rsidR="0019353B" w:rsidRPr="00C005D9" w:rsidRDefault="0019353B" w:rsidP="0019353B">
      <w:pPr>
        <w:ind w:left="1441" w:right="2161"/>
        <w:rPr>
          <w:lang w:val="ru-RU"/>
        </w:rPr>
      </w:pPr>
      <w:r w:rsidRPr="00C005D9">
        <w:rPr>
          <w:color w:val="000000"/>
          <w:lang w:val="ru-RU"/>
        </w:rPr>
        <w:t>Разумно.</w:t>
      </w:r>
    </w:p>
    <w:p w14:paraId="7B956334" w14:textId="77777777" w:rsidR="0019353B" w:rsidRPr="00C005D9" w:rsidRDefault="0019353B" w:rsidP="0019353B">
      <w:pPr>
        <w:rPr>
          <w:lang w:val="ru-RU"/>
        </w:rPr>
      </w:pPr>
    </w:p>
    <w:p w14:paraId="2D0BC517" w14:textId="77777777" w:rsidR="0019353B" w:rsidRPr="00C005D9" w:rsidRDefault="0019353B" w:rsidP="0019353B">
      <w:pPr>
        <w:rPr>
          <w:lang w:val="ru-RU"/>
        </w:rPr>
      </w:pPr>
      <w:r w:rsidRPr="00C005D9">
        <w:rPr>
          <w:b/>
          <w:color w:val="000000"/>
          <w:lang w:val="ru-RU"/>
        </w:rPr>
        <w:t xml:space="preserve">5-6. НАТ. ДАЧА МАЛЬЦЕВЫХ.ДВОР НОЧЬ 13. </w:t>
      </w:r>
      <w:r w:rsidRPr="00C005D9">
        <w:rPr>
          <w:lang w:val="ru-RU"/>
        </w:rPr>
        <w:br/>
      </w:r>
      <w:r w:rsidRPr="00C005D9">
        <w:rPr>
          <w:b/>
          <w:color w:val="000000"/>
          <w:lang w:val="ru-RU"/>
        </w:rPr>
        <w:t>ДОБРОВОЛЬСКАЯ, МАЛЬЦЕВ (01:09)</w:t>
      </w:r>
      <w:r w:rsidRPr="00C005D9">
        <w:rPr>
          <w:lang w:val="ru-RU"/>
        </w:rPr>
        <w:br/>
      </w:r>
    </w:p>
    <w:p w14:paraId="3794DF4B" w14:textId="77777777" w:rsidR="0019353B" w:rsidRPr="00C005D9" w:rsidRDefault="0019353B" w:rsidP="0019353B">
      <w:pPr>
        <w:rPr>
          <w:lang w:val="ru-RU"/>
        </w:rPr>
      </w:pPr>
      <w:r w:rsidRPr="00C005D9">
        <w:rPr>
          <w:color w:val="000000"/>
          <w:lang w:val="ru-RU"/>
        </w:rPr>
        <w:t xml:space="preserve">Свет горит только в одном окне. Виден силуэт Мальцева. Добровольская открывает калитку, заходит во двор, подходит к </w:t>
      </w:r>
      <w:r w:rsidRPr="00C005D9">
        <w:rPr>
          <w:color w:val="000000"/>
          <w:lang w:val="ru-RU"/>
        </w:rPr>
        <w:lastRenderedPageBreak/>
        <w:t>светящемуся окну, стучит. Мальцев реагирует не сразу. Но потом всё же выглядывает.</w:t>
      </w:r>
    </w:p>
    <w:p w14:paraId="65471536" w14:textId="77777777" w:rsidR="0019353B" w:rsidRPr="00C005D9" w:rsidRDefault="0019353B" w:rsidP="0019353B">
      <w:pPr>
        <w:rPr>
          <w:lang w:val="ru-RU"/>
        </w:rPr>
      </w:pPr>
    </w:p>
    <w:p w14:paraId="7305B811" w14:textId="77777777" w:rsidR="0019353B" w:rsidRPr="00C005D9" w:rsidRDefault="0019353B" w:rsidP="0019353B">
      <w:pPr>
        <w:ind w:left="3166"/>
        <w:rPr>
          <w:lang w:val="ru-RU"/>
        </w:rPr>
      </w:pPr>
      <w:r w:rsidRPr="00C005D9">
        <w:rPr>
          <w:color w:val="000000"/>
          <w:lang w:val="ru-RU"/>
        </w:rPr>
        <w:t>ДОБРОВОЛЬСКАЯ</w:t>
      </w:r>
    </w:p>
    <w:p w14:paraId="3D736341" w14:textId="77777777" w:rsidR="0019353B" w:rsidRPr="00C005D9" w:rsidRDefault="0019353B" w:rsidP="0019353B">
      <w:pPr>
        <w:ind w:left="1441" w:right="2161"/>
        <w:rPr>
          <w:lang w:val="ru-RU"/>
        </w:rPr>
      </w:pPr>
      <w:r w:rsidRPr="00C005D9">
        <w:rPr>
          <w:color w:val="000000"/>
          <w:lang w:val="ru-RU"/>
        </w:rPr>
        <w:t>Здравствуйте, Геннадий, извините, что поздно. Только не ругайтесь сразу, дайте мне минуту, я всё объясню.</w:t>
      </w:r>
    </w:p>
    <w:p w14:paraId="0EB390DA" w14:textId="77777777" w:rsidR="0019353B" w:rsidRPr="00C005D9" w:rsidRDefault="0019353B" w:rsidP="0019353B">
      <w:pPr>
        <w:rPr>
          <w:lang w:val="ru-RU"/>
        </w:rPr>
      </w:pPr>
    </w:p>
    <w:p w14:paraId="19C8C5AD" w14:textId="77777777" w:rsidR="0019353B" w:rsidRPr="00C005D9" w:rsidRDefault="0019353B" w:rsidP="0019353B">
      <w:pPr>
        <w:ind w:left="3166"/>
        <w:rPr>
          <w:lang w:val="ru-RU"/>
        </w:rPr>
      </w:pPr>
      <w:r w:rsidRPr="00C005D9">
        <w:rPr>
          <w:color w:val="000000"/>
          <w:lang w:val="ru-RU"/>
        </w:rPr>
        <w:t>МАЛЬЦЕВ</w:t>
      </w:r>
    </w:p>
    <w:p w14:paraId="46544674" w14:textId="77777777" w:rsidR="0019353B" w:rsidRPr="00C005D9" w:rsidRDefault="0019353B" w:rsidP="0019353B">
      <w:pPr>
        <w:ind w:left="1441" w:right="2161"/>
        <w:rPr>
          <w:lang w:val="ru-RU"/>
        </w:rPr>
      </w:pPr>
      <w:r w:rsidRPr="00C005D9">
        <w:rPr>
          <w:color w:val="000000"/>
          <w:lang w:val="ru-RU"/>
        </w:rPr>
        <w:t>Что опять вам надо?</w:t>
      </w:r>
    </w:p>
    <w:p w14:paraId="2A1FAA5B" w14:textId="77777777" w:rsidR="0019353B" w:rsidRPr="00C005D9" w:rsidRDefault="0019353B" w:rsidP="0019353B">
      <w:pPr>
        <w:rPr>
          <w:lang w:val="ru-RU"/>
        </w:rPr>
      </w:pPr>
    </w:p>
    <w:p w14:paraId="1BD73336" w14:textId="77777777" w:rsidR="0019353B" w:rsidRPr="00C005D9" w:rsidRDefault="0019353B" w:rsidP="0019353B">
      <w:pPr>
        <w:ind w:left="3166"/>
        <w:rPr>
          <w:lang w:val="ru-RU"/>
        </w:rPr>
      </w:pPr>
      <w:r w:rsidRPr="00C005D9">
        <w:rPr>
          <w:color w:val="000000"/>
          <w:lang w:val="ru-RU"/>
        </w:rPr>
        <w:t>ДОБРОВОЛЬСКАЯ</w:t>
      </w:r>
    </w:p>
    <w:p w14:paraId="29D46367" w14:textId="77777777" w:rsidR="0019353B" w:rsidRPr="00C005D9" w:rsidRDefault="0019353B" w:rsidP="0019353B">
      <w:pPr>
        <w:ind w:left="1441" w:right="2161"/>
        <w:rPr>
          <w:lang w:val="ru-RU"/>
        </w:rPr>
      </w:pPr>
      <w:r w:rsidRPr="00C005D9">
        <w:rPr>
          <w:color w:val="000000"/>
          <w:lang w:val="ru-RU"/>
        </w:rPr>
        <w:t>Мне надо, чтобы Игорь поехал сейчас со мной и опознал одного человека. Попробовал опознать.</w:t>
      </w:r>
    </w:p>
    <w:p w14:paraId="53F63684" w14:textId="77777777" w:rsidR="0019353B" w:rsidRPr="00C005D9" w:rsidRDefault="0019353B" w:rsidP="0019353B">
      <w:pPr>
        <w:rPr>
          <w:lang w:val="ru-RU"/>
        </w:rPr>
      </w:pPr>
    </w:p>
    <w:p w14:paraId="27964676" w14:textId="77777777" w:rsidR="0019353B" w:rsidRPr="00C005D9" w:rsidRDefault="0019353B" w:rsidP="0019353B">
      <w:pPr>
        <w:ind w:left="3166"/>
        <w:rPr>
          <w:lang w:val="ru-RU"/>
        </w:rPr>
      </w:pPr>
      <w:r w:rsidRPr="00C005D9">
        <w:rPr>
          <w:color w:val="000000"/>
          <w:lang w:val="ru-RU"/>
        </w:rPr>
        <w:t>МАЛЬЦЕВ</w:t>
      </w:r>
    </w:p>
    <w:p w14:paraId="4B19F4E8" w14:textId="77777777" w:rsidR="0019353B" w:rsidRPr="00C005D9" w:rsidRDefault="0019353B" w:rsidP="0019353B">
      <w:pPr>
        <w:ind w:left="1441" w:right="2161"/>
        <w:rPr>
          <w:lang w:val="ru-RU"/>
        </w:rPr>
      </w:pPr>
      <w:r w:rsidRPr="00C005D9">
        <w:rPr>
          <w:color w:val="000000"/>
          <w:lang w:val="ru-RU"/>
        </w:rPr>
        <w:t>Мёртвого?</w:t>
      </w:r>
    </w:p>
    <w:p w14:paraId="3DD55288" w14:textId="77777777" w:rsidR="0019353B" w:rsidRPr="00C005D9" w:rsidRDefault="0019353B" w:rsidP="0019353B">
      <w:pPr>
        <w:rPr>
          <w:lang w:val="ru-RU"/>
        </w:rPr>
      </w:pPr>
    </w:p>
    <w:p w14:paraId="3BCBF49D" w14:textId="77777777" w:rsidR="0019353B" w:rsidRPr="00C005D9" w:rsidRDefault="0019353B" w:rsidP="0019353B">
      <w:pPr>
        <w:ind w:left="3166"/>
        <w:rPr>
          <w:lang w:val="ru-RU"/>
        </w:rPr>
      </w:pPr>
      <w:r w:rsidRPr="00C005D9">
        <w:rPr>
          <w:color w:val="000000"/>
          <w:lang w:val="ru-RU"/>
        </w:rPr>
        <w:t>ДОБРОВОЛЬСКАЯ</w:t>
      </w:r>
    </w:p>
    <w:p w14:paraId="1A73F046" w14:textId="77777777" w:rsidR="0019353B" w:rsidRPr="00C005D9" w:rsidRDefault="0019353B" w:rsidP="0019353B">
      <w:pPr>
        <w:ind w:left="2303"/>
        <w:rPr>
          <w:lang w:val="ru-RU"/>
        </w:rPr>
      </w:pPr>
      <w:r w:rsidRPr="00C005D9">
        <w:rPr>
          <w:color w:val="000000"/>
          <w:lang w:val="ru-RU"/>
        </w:rPr>
        <w:t>(пропускает колкость мимо ушей)</w:t>
      </w:r>
    </w:p>
    <w:p w14:paraId="6CD55A9C" w14:textId="77777777" w:rsidR="0019353B" w:rsidRPr="00C005D9" w:rsidRDefault="0019353B" w:rsidP="0019353B">
      <w:pPr>
        <w:ind w:left="1441" w:right="2161"/>
        <w:rPr>
          <w:lang w:val="ru-RU"/>
        </w:rPr>
      </w:pPr>
      <w:r w:rsidRPr="00C005D9">
        <w:rPr>
          <w:color w:val="000000"/>
          <w:lang w:val="ru-RU"/>
        </w:rPr>
        <w:t>Это очень важно. Я прошу вас помочь.</w:t>
      </w:r>
    </w:p>
    <w:p w14:paraId="500200D1" w14:textId="77777777" w:rsidR="0019353B" w:rsidRPr="00C005D9" w:rsidRDefault="0019353B" w:rsidP="0019353B">
      <w:pPr>
        <w:rPr>
          <w:lang w:val="ru-RU"/>
        </w:rPr>
      </w:pPr>
    </w:p>
    <w:p w14:paraId="77E62C5C" w14:textId="77777777" w:rsidR="0019353B" w:rsidRPr="00C005D9" w:rsidRDefault="0019353B" w:rsidP="0019353B">
      <w:pPr>
        <w:ind w:left="3166"/>
        <w:rPr>
          <w:lang w:val="ru-RU"/>
        </w:rPr>
      </w:pPr>
      <w:r w:rsidRPr="00C005D9">
        <w:rPr>
          <w:color w:val="000000"/>
          <w:lang w:val="ru-RU"/>
        </w:rPr>
        <w:t>МАЛЬЦЕВ</w:t>
      </w:r>
    </w:p>
    <w:p w14:paraId="5440CED7" w14:textId="77777777" w:rsidR="0019353B" w:rsidRPr="00C005D9" w:rsidRDefault="0019353B" w:rsidP="0019353B">
      <w:pPr>
        <w:ind w:left="1441" w:right="2161"/>
        <w:rPr>
          <w:lang w:val="ru-RU"/>
        </w:rPr>
      </w:pPr>
      <w:r w:rsidRPr="00C005D9">
        <w:rPr>
          <w:color w:val="000000"/>
          <w:lang w:val="ru-RU"/>
        </w:rPr>
        <w:t>Нет. До свидания.</w:t>
      </w:r>
    </w:p>
    <w:p w14:paraId="554BED0A" w14:textId="77777777" w:rsidR="0019353B" w:rsidRPr="00C005D9" w:rsidRDefault="0019353B" w:rsidP="0019353B">
      <w:pPr>
        <w:ind w:left="1441" w:right="2161"/>
        <w:rPr>
          <w:lang w:val="ru-RU"/>
        </w:rPr>
      </w:pPr>
      <w:r w:rsidRPr="00C005D9">
        <w:rPr>
          <w:color w:val="000000"/>
          <w:lang w:val="ru-RU"/>
        </w:rPr>
        <w:t>Закрывает окно. Добровольская снова стучится.</w:t>
      </w:r>
    </w:p>
    <w:p w14:paraId="5CD177CA" w14:textId="77777777" w:rsidR="0019353B" w:rsidRPr="00C005D9" w:rsidRDefault="0019353B" w:rsidP="0019353B">
      <w:pPr>
        <w:rPr>
          <w:lang w:val="ru-RU"/>
        </w:rPr>
      </w:pPr>
    </w:p>
    <w:p w14:paraId="6AED7472" w14:textId="77777777" w:rsidR="0019353B" w:rsidRPr="00C005D9" w:rsidRDefault="0019353B" w:rsidP="0019353B">
      <w:pPr>
        <w:ind w:left="3166"/>
        <w:rPr>
          <w:lang w:val="ru-RU"/>
        </w:rPr>
      </w:pPr>
      <w:r w:rsidRPr="00C005D9">
        <w:rPr>
          <w:color w:val="000000"/>
          <w:lang w:val="ru-RU"/>
        </w:rPr>
        <w:t>ДОБРОВОЛЬСКАЯ</w:t>
      </w:r>
    </w:p>
    <w:p w14:paraId="3299211E" w14:textId="77777777" w:rsidR="0019353B" w:rsidRPr="00C005D9" w:rsidRDefault="0019353B" w:rsidP="0019353B">
      <w:pPr>
        <w:ind w:left="1441" w:right="2161"/>
        <w:rPr>
          <w:lang w:val="ru-RU"/>
        </w:rPr>
      </w:pPr>
      <w:r w:rsidRPr="00C005D9">
        <w:rPr>
          <w:color w:val="000000"/>
          <w:lang w:val="ru-RU"/>
        </w:rPr>
        <w:t>Я могу официально вызвать Игоря. И провести опознание в присутствии детского психолога.</w:t>
      </w:r>
    </w:p>
    <w:p w14:paraId="37983E5C" w14:textId="77777777" w:rsidR="0019353B" w:rsidRPr="00C005D9" w:rsidRDefault="0019353B" w:rsidP="0019353B">
      <w:pPr>
        <w:rPr>
          <w:lang w:val="ru-RU"/>
        </w:rPr>
      </w:pPr>
    </w:p>
    <w:p w14:paraId="669D2DAE" w14:textId="77777777" w:rsidR="0019353B" w:rsidRPr="00C005D9" w:rsidRDefault="0019353B" w:rsidP="0019353B">
      <w:pPr>
        <w:ind w:left="3166"/>
        <w:rPr>
          <w:lang w:val="ru-RU"/>
        </w:rPr>
      </w:pPr>
      <w:r w:rsidRPr="00C005D9">
        <w:rPr>
          <w:color w:val="000000"/>
          <w:lang w:val="ru-RU"/>
        </w:rPr>
        <w:t>МАЛЬЦЕВ</w:t>
      </w:r>
    </w:p>
    <w:p w14:paraId="36EE5962" w14:textId="77777777" w:rsidR="0019353B" w:rsidRPr="00C005D9" w:rsidRDefault="0019353B" w:rsidP="0019353B">
      <w:pPr>
        <w:ind w:left="1441" w:right="2161"/>
        <w:rPr>
          <w:lang w:val="ru-RU"/>
        </w:rPr>
      </w:pPr>
      <w:r w:rsidRPr="00C005D9">
        <w:rPr>
          <w:color w:val="000000"/>
          <w:lang w:val="ru-RU"/>
        </w:rPr>
        <w:t>Вот и вызывайте…</w:t>
      </w:r>
    </w:p>
    <w:p w14:paraId="70E7D107" w14:textId="77777777" w:rsidR="0019353B" w:rsidRPr="00C005D9" w:rsidRDefault="0019353B" w:rsidP="0019353B">
      <w:pPr>
        <w:rPr>
          <w:lang w:val="ru-RU"/>
        </w:rPr>
      </w:pPr>
    </w:p>
    <w:p w14:paraId="084ADDE0" w14:textId="77777777" w:rsidR="0019353B" w:rsidRPr="00C005D9" w:rsidRDefault="0019353B" w:rsidP="0019353B">
      <w:pPr>
        <w:rPr>
          <w:lang w:val="ru-RU"/>
        </w:rPr>
      </w:pPr>
      <w:r w:rsidRPr="00C005D9">
        <w:rPr>
          <w:color w:val="000000"/>
          <w:lang w:val="ru-RU"/>
        </w:rPr>
        <w:t>Закрывает окно. Добровольская снова стучит в окно.</w:t>
      </w:r>
    </w:p>
    <w:p w14:paraId="3B2E963E" w14:textId="77777777" w:rsidR="0019353B" w:rsidRPr="00C005D9" w:rsidRDefault="0019353B" w:rsidP="0019353B">
      <w:pPr>
        <w:rPr>
          <w:lang w:val="ru-RU"/>
        </w:rPr>
      </w:pPr>
    </w:p>
    <w:p w14:paraId="0546A763" w14:textId="77777777" w:rsidR="0019353B" w:rsidRPr="00C005D9" w:rsidRDefault="0019353B" w:rsidP="0019353B">
      <w:pPr>
        <w:ind w:left="3166"/>
        <w:rPr>
          <w:lang w:val="ru-RU"/>
        </w:rPr>
      </w:pPr>
      <w:r w:rsidRPr="00C005D9">
        <w:rPr>
          <w:color w:val="000000"/>
          <w:lang w:val="ru-RU"/>
        </w:rPr>
        <w:t>ДОБРОВОЛЬСКАЯ</w:t>
      </w:r>
    </w:p>
    <w:p w14:paraId="029032CC" w14:textId="77777777" w:rsidR="0019353B" w:rsidRPr="00C005D9" w:rsidRDefault="0019353B" w:rsidP="0019353B">
      <w:pPr>
        <w:ind w:left="1441" w:right="2161"/>
        <w:rPr>
          <w:lang w:val="ru-RU"/>
        </w:rPr>
      </w:pPr>
      <w:r w:rsidRPr="00C005D9">
        <w:rPr>
          <w:color w:val="000000"/>
          <w:lang w:val="ru-RU"/>
        </w:rPr>
        <w:t>Но тогда я возьму у него подписку о неразглашении, и вы потеряете свой единственный источник информации.</w:t>
      </w:r>
    </w:p>
    <w:p w14:paraId="70F96791" w14:textId="77777777" w:rsidR="0019353B" w:rsidRPr="00C005D9" w:rsidRDefault="0019353B" w:rsidP="0019353B">
      <w:pPr>
        <w:rPr>
          <w:lang w:val="ru-RU"/>
        </w:rPr>
      </w:pPr>
    </w:p>
    <w:p w14:paraId="2B070D01" w14:textId="77777777" w:rsidR="0019353B" w:rsidRPr="00C005D9" w:rsidRDefault="0019353B" w:rsidP="0019353B">
      <w:pPr>
        <w:ind w:left="3166"/>
        <w:rPr>
          <w:lang w:val="ru-RU"/>
        </w:rPr>
      </w:pPr>
      <w:r w:rsidRPr="00C005D9">
        <w:rPr>
          <w:color w:val="000000"/>
          <w:lang w:val="ru-RU"/>
        </w:rPr>
        <w:t>МАЛЬЦЕВ</w:t>
      </w:r>
    </w:p>
    <w:p w14:paraId="488ABC59" w14:textId="77777777" w:rsidR="0019353B" w:rsidRPr="00C005D9" w:rsidRDefault="0019353B" w:rsidP="0019353B">
      <w:pPr>
        <w:ind w:left="1441" w:right="2161"/>
        <w:rPr>
          <w:lang w:val="ru-RU"/>
        </w:rPr>
      </w:pPr>
      <w:r w:rsidRPr="00C005D9">
        <w:rPr>
          <w:color w:val="000000"/>
          <w:lang w:val="ru-RU"/>
        </w:rPr>
        <w:t>Это мой сын, а не источник информации.</w:t>
      </w:r>
    </w:p>
    <w:p w14:paraId="0D688C22" w14:textId="77777777" w:rsidR="0019353B" w:rsidRPr="00C005D9" w:rsidRDefault="0019353B" w:rsidP="0019353B">
      <w:pPr>
        <w:rPr>
          <w:lang w:val="ru-RU"/>
        </w:rPr>
      </w:pPr>
    </w:p>
    <w:p w14:paraId="7ED4BA1B" w14:textId="77777777" w:rsidR="0019353B" w:rsidRPr="00C005D9" w:rsidRDefault="0019353B" w:rsidP="0019353B">
      <w:pPr>
        <w:ind w:left="3166"/>
        <w:rPr>
          <w:lang w:val="ru-RU"/>
        </w:rPr>
      </w:pPr>
      <w:r w:rsidRPr="00C005D9">
        <w:rPr>
          <w:color w:val="000000"/>
          <w:lang w:val="ru-RU"/>
        </w:rPr>
        <w:t>ДОБРОВОЛЬСКАЯ</w:t>
      </w:r>
    </w:p>
    <w:p w14:paraId="41F4A222" w14:textId="77777777" w:rsidR="0019353B" w:rsidRPr="00C005D9" w:rsidRDefault="0019353B" w:rsidP="0019353B">
      <w:pPr>
        <w:ind w:left="1441" w:right="2161"/>
        <w:rPr>
          <w:lang w:val="ru-RU"/>
        </w:rPr>
      </w:pPr>
      <w:r w:rsidRPr="00C005D9">
        <w:rPr>
          <w:color w:val="000000"/>
          <w:lang w:val="ru-RU"/>
        </w:rPr>
        <w:t>Уверены? Вам же интересно узнать, что происходит. А так вы будете присутствовать в самом сердце, так сказать.</w:t>
      </w:r>
    </w:p>
    <w:p w14:paraId="60FCC3CC" w14:textId="77777777" w:rsidR="0019353B" w:rsidRPr="00C005D9" w:rsidRDefault="0019353B" w:rsidP="0019353B">
      <w:pPr>
        <w:rPr>
          <w:lang w:val="ru-RU"/>
        </w:rPr>
      </w:pPr>
    </w:p>
    <w:p w14:paraId="5BF053F5" w14:textId="77777777" w:rsidR="0019353B" w:rsidRPr="00C005D9" w:rsidRDefault="0019353B" w:rsidP="0019353B">
      <w:pPr>
        <w:ind w:left="3166"/>
        <w:rPr>
          <w:lang w:val="ru-RU"/>
        </w:rPr>
      </w:pPr>
      <w:r w:rsidRPr="00C005D9">
        <w:rPr>
          <w:color w:val="000000"/>
          <w:lang w:val="ru-RU"/>
        </w:rPr>
        <w:t>МАЛЬЦЕВ</w:t>
      </w:r>
    </w:p>
    <w:p w14:paraId="2DD1B898" w14:textId="77777777" w:rsidR="0019353B" w:rsidRPr="00C005D9" w:rsidRDefault="0019353B" w:rsidP="0019353B">
      <w:pPr>
        <w:ind w:left="1441" w:right="2161"/>
        <w:rPr>
          <w:lang w:val="ru-RU"/>
        </w:rPr>
      </w:pPr>
      <w:r w:rsidRPr="00C005D9">
        <w:rPr>
          <w:color w:val="000000"/>
          <w:lang w:val="ru-RU"/>
        </w:rPr>
        <w:lastRenderedPageBreak/>
        <w:t>Вы что, Фишера взяли?</w:t>
      </w:r>
    </w:p>
    <w:p w14:paraId="61A369D8" w14:textId="77777777" w:rsidR="0019353B" w:rsidRPr="00C005D9" w:rsidRDefault="0019353B" w:rsidP="0019353B">
      <w:pPr>
        <w:rPr>
          <w:lang w:val="ru-RU"/>
        </w:rPr>
      </w:pPr>
    </w:p>
    <w:p w14:paraId="55208060" w14:textId="77777777" w:rsidR="0019353B" w:rsidRPr="00C005D9" w:rsidRDefault="0019353B" w:rsidP="0019353B">
      <w:pPr>
        <w:ind w:left="3166"/>
        <w:rPr>
          <w:lang w:val="ru-RU"/>
        </w:rPr>
      </w:pPr>
      <w:r w:rsidRPr="00C005D9">
        <w:rPr>
          <w:color w:val="000000"/>
          <w:lang w:val="ru-RU"/>
        </w:rPr>
        <w:t>ДОБРОВОЛЬСКАЯ</w:t>
      </w:r>
    </w:p>
    <w:p w14:paraId="5AE9B4D8" w14:textId="77777777" w:rsidR="0019353B" w:rsidRPr="00C005D9" w:rsidRDefault="0019353B" w:rsidP="0019353B">
      <w:pPr>
        <w:ind w:left="1441" w:right="2161"/>
        <w:rPr>
          <w:lang w:val="ru-RU"/>
        </w:rPr>
      </w:pPr>
      <w:r w:rsidRPr="00C005D9">
        <w:rPr>
          <w:color w:val="000000"/>
          <w:lang w:val="ru-RU"/>
        </w:rPr>
        <w:t>Да.</w:t>
      </w:r>
    </w:p>
    <w:p w14:paraId="52CBB7BB" w14:textId="77777777" w:rsidR="0019353B" w:rsidRPr="00C005D9" w:rsidRDefault="0019353B" w:rsidP="0019353B">
      <w:pPr>
        <w:rPr>
          <w:lang w:val="ru-RU"/>
        </w:rPr>
      </w:pPr>
    </w:p>
    <w:p w14:paraId="6C546509" w14:textId="77777777" w:rsidR="0019353B" w:rsidRPr="00C005D9" w:rsidRDefault="0019353B" w:rsidP="0019353B">
      <w:pPr>
        <w:ind w:left="3166"/>
        <w:rPr>
          <w:lang w:val="ru-RU"/>
        </w:rPr>
      </w:pPr>
      <w:r w:rsidRPr="00C005D9">
        <w:rPr>
          <w:color w:val="000000"/>
          <w:lang w:val="ru-RU"/>
        </w:rPr>
        <w:t>МАЛЬЦЕВ</w:t>
      </w:r>
    </w:p>
    <w:p w14:paraId="7CB4FDE1" w14:textId="77777777" w:rsidR="0019353B" w:rsidRPr="00C005D9" w:rsidRDefault="0019353B" w:rsidP="0019353B">
      <w:pPr>
        <w:ind w:left="1441" w:right="2161"/>
        <w:rPr>
          <w:lang w:val="ru-RU"/>
        </w:rPr>
      </w:pPr>
      <w:r w:rsidRPr="00C005D9">
        <w:rPr>
          <w:color w:val="000000"/>
          <w:lang w:val="ru-RU"/>
        </w:rPr>
        <w:t>Хорошо, но я буду присутствовать при любых действиях с моим сыном, от начала и до конца. И я хочу эксклюзив с Фишером.</w:t>
      </w:r>
    </w:p>
    <w:p w14:paraId="467CAB6E" w14:textId="77777777" w:rsidR="0019353B" w:rsidRPr="00C005D9" w:rsidRDefault="0019353B" w:rsidP="0019353B">
      <w:pPr>
        <w:rPr>
          <w:lang w:val="ru-RU"/>
        </w:rPr>
      </w:pPr>
    </w:p>
    <w:p w14:paraId="37C97D31" w14:textId="77777777" w:rsidR="0019353B" w:rsidRPr="00C005D9" w:rsidRDefault="0019353B" w:rsidP="0019353B">
      <w:pPr>
        <w:ind w:left="3166"/>
        <w:rPr>
          <w:lang w:val="ru-RU"/>
        </w:rPr>
      </w:pPr>
      <w:r w:rsidRPr="00C005D9">
        <w:rPr>
          <w:color w:val="000000"/>
          <w:lang w:val="ru-RU"/>
        </w:rPr>
        <w:t>ДОБРОВОЛЬСКАЯ</w:t>
      </w:r>
    </w:p>
    <w:p w14:paraId="47D49FA9" w14:textId="77777777" w:rsidR="0019353B" w:rsidRPr="00C005D9" w:rsidRDefault="0019353B" w:rsidP="0019353B">
      <w:pPr>
        <w:ind w:left="1441" w:right="2161"/>
        <w:rPr>
          <w:lang w:val="ru-RU"/>
        </w:rPr>
      </w:pPr>
      <w:r w:rsidRPr="00C005D9">
        <w:rPr>
          <w:color w:val="000000"/>
          <w:lang w:val="ru-RU"/>
        </w:rPr>
        <w:t>Не поняла.</w:t>
      </w:r>
    </w:p>
    <w:p w14:paraId="42FDEE96" w14:textId="77777777" w:rsidR="0019353B" w:rsidRPr="00C005D9" w:rsidRDefault="0019353B" w:rsidP="0019353B">
      <w:pPr>
        <w:rPr>
          <w:lang w:val="ru-RU"/>
        </w:rPr>
      </w:pPr>
    </w:p>
    <w:p w14:paraId="22B6C251" w14:textId="77777777" w:rsidR="0019353B" w:rsidRPr="00C005D9" w:rsidRDefault="0019353B" w:rsidP="0019353B">
      <w:pPr>
        <w:ind w:left="3166"/>
        <w:rPr>
          <w:lang w:val="ru-RU"/>
        </w:rPr>
      </w:pPr>
      <w:r w:rsidRPr="00C005D9">
        <w:rPr>
          <w:color w:val="000000"/>
          <w:lang w:val="ru-RU"/>
        </w:rPr>
        <w:t>МАЛЬЦЕВ</w:t>
      </w:r>
    </w:p>
    <w:p w14:paraId="58495E63" w14:textId="77777777" w:rsidR="0019353B" w:rsidRPr="00C005D9" w:rsidRDefault="0019353B" w:rsidP="0019353B">
      <w:pPr>
        <w:ind w:left="1441" w:right="2161"/>
        <w:rPr>
          <w:lang w:val="ru-RU"/>
        </w:rPr>
      </w:pPr>
      <w:r w:rsidRPr="00C005D9">
        <w:rPr>
          <w:color w:val="000000"/>
          <w:lang w:val="ru-RU"/>
        </w:rPr>
        <w:t>Интервью с Фишером я хочу. Сегодня же.</w:t>
      </w:r>
    </w:p>
    <w:p w14:paraId="11B6E850" w14:textId="77777777" w:rsidR="0019353B" w:rsidRPr="00C005D9" w:rsidRDefault="0019353B" w:rsidP="0019353B">
      <w:pPr>
        <w:rPr>
          <w:lang w:val="ru-RU"/>
        </w:rPr>
      </w:pPr>
    </w:p>
    <w:p w14:paraId="30FB1191" w14:textId="25BF50C2" w:rsidR="0019353B" w:rsidRPr="00C005D9" w:rsidRDefault="0019353B" w:rsidP="0019353B">
      <w:pPr>
        <w:rPr>
          <w:lang w:val="ru-RU"/>
        </w:rPr>
      </w:pPr>
      <w:r w:rsidRPr="00C005D9">
        <w:rPr>
          <w:b/>
          <w:color w:val="000000"/>
          <w:lang w:val="ru-RU"/>
        </w:rPr>
        <w:t xml:space="preserve">5-7. ИНТ. БОЛЬНИЦА РОСТОВА.ПАЛАТА НОЧЬ 13. </w:t>
      </w:r>
      <w:r w:rsidRPr="00C005D9">
        <w:rPr>
          <w:lang w:val="ru-RU"/>
        </w:rPr>
        <w:br/>
      </w:r>
      <w:r w:rsidRPr="00C005D9">
        <w:rPr>
          <w:b/>
          <w:color w:val="000000"/>
          <w:lang w:val="ru-RU"/>
        </w:rPr>
        <w:t>МАРИНА, ВРАЧ МАРИНЫ</w:t>
      </w:r>
      <w:r w:rsidR="00C005D9">
        <w:rPr>
          <w:b/>
          <w:color w:val="000000"/>
          <w:lang w:val="ru-RU"/>
        </w:rPr>
        <w:t xml:space="preserve">, </w:t>
      </w:r>
      <w:proofErr w:type="spellStart"/>
      <w:r w:rsidR="00C005D9">
        <w:rPr>
          <w:b/>
          <w:color w:val="000000"/>
          <w:lang w:val="ru-RU"/>
        </w:rPr>
        <w:t>медсетра</w:t>
      </w:r>
      <w:proofErr w:type="spellEnd"/>
      <w:r w:rsidRPr="00C005D9">
        <w:rPr>
          <w:b/>
          <w:color w:val="000000"/>
          <w:lang w:val="ru-RU"/>
        </w:rPr>
        <w:t xml:space="preserve"> (00:10)</w:t>
      </w:r>
      <w:r w:rsidRPr="00C005D9">
        <w:rPr>
          <w:lang w:val="ru-RU"/>
        </w:rPr>
        <w:br/>
      </w:r>
    </w:p>
    <w:p w14:paraId="2ADDAC9D" w14:textId="77777777" w:rsidR="0019353B" w:rsidRPr="00C005D9" w:rsidRDefault="0019353B" w:rsidP="0019353B">
      <w:pPr>
        <w:rPr>
          <w:lang w:val="ru-RU"/>
        </w:rPr>
      </w:pPr>
      <w:r w:rsidRPr="00C005D9">
        <w:rPr>
          <w:color w:val="000000"/>
          <w:lang w:val="ru-RU"/>
        </w:rPr>
        <w:t>Реанимационные действия у постели жены Бокова. Она без сознания, подключена к аппарату ЭКГ и капельницам.</w:t>
      </w:r>
    </w:p>
    <w:p w14:paraId="1533BAB6" w14:textId="77777777" w:rsidR="0019353B" w:rsidRPr="00C005D9" w:rsidRDefault="0019353B" w:rsidP="0019353B">
      <w:pPr>
        <w:rPr>
          <w:lang w:val="ru-RU"/>
        </w:rPr>
      </w:pPr>
    </w:p>
    <w:p w14:paraId="7C8E8A04" w14:textId="77777777" w:rsidR="0019353B" w:rsidRPr="00C005D9" w:rsidRDefault="0019353B" w:rsidP="0019353B">
      <w:pPr>
        <w:ind w:left="3166"/>
        <w:rPr>
          <w:lang w:val="ru-RU"/>
        </w:rPr>
      </w:pPr>
      <w:r w:rsidRPr="00C005D9">
        <w:rPr>
          <w:color w:val="000000"/>
          <w:lang w:val="ru-RU"/>
        </w:rPr>
        <w:t>ВРАЧ МАРИНЫ</w:t>
      </w:r>
    </w:p>
    <w:p w14:paraId="0351BA9C" w14:textId="77777777" w:rsidR="0019353B" w:rsidRPr="00C005D9" w:rsidRDefault="0019353B" w:rsidP="0019353B">
      <w:pPr>
        <w:ind w:left="1441" w:right="2161"/>
        <w:rPr>
          <w:lang w:val="ru-RU"/>
        </w:rPr>
      </w:pPr>
      <w:r w:rsidRPr="00C005D9">
        <w:rPr>
          <w:color w:val="000000"/>
          <w:lang w:val="ru-RU"/>
        </w:rPr>
        <w:t>Качайте!</w:t>
      </w:r>
    </w:p>
    <w:p w14:paraId="7170AF96" w14:textId="77777777" w:rsidR="0019353B" w:rsidRPr="00C005D9" w:rsidRDefault="0019353B" w:rsidP="0019353B">
      <w:pPr>
        <w:ind w:left="1441" w:right="2161"/>
        <w:rPr>
          <w:lang w:val="ru-RU"/>
        </w:rPr>
      </w:pPr>
      <w:r w:rsidRPr="00C005D9">
        <w:rPr>
          <w:color w:val="000000"/>
          <w:lang w:val="ru-RU"/>
        </w:rPr>
        <w:t>Разряд!</w:t>
      </w:r>
    </w:p>
    <w:p w14:paraId="0B0D0130" w14:textId="77777777" w:rsidR="0019353B" w:rsidRPr="00C005D9" w:rsidRDefault="0019353B" w:rsidP="0019353B">
      <w:pPr>
        <w:ind w:left="1441" w:right="2161"/>
        <w:rPr>
          <w:lang w:val="ru-RU"/>
        </w:rPr>
      </w:pPr>
      <w:r w:rsidRPr="00C005D9">
        <w:rPr>
          <w:color w:val="000000"/>
          <w:lang w:val="ru-RU"/>
        </w:rPr>
        <w:t>Пульса нет!!!</w:t>
      </w:r>
    </w:p>
    <w:p w14:paraId="0CF34404" w14:textId="77777777" w:rsidR="0019353B" w:rsidRPr="00C005D9" w:rsidRDefault="0019353B" w:rsidP="0019353B">
      <w:pPr>
        <w:ind w:left="1441" w:right="2161"/>
        <w:rPr>
          <w:lang w:val="ru-RU"/>
        </w:rPr>
      </w:pPr>
      <w:r w:rsidRPr="00C005D9">
        <w:rPr>
          <w:color w:val="000000"/>
          <w:lang w:val="ru-RU"/>
        </w:rPr>
        <w:t>Разряд!!</w:t>
      </w:r>
    </w:p>
    <w:p w14:paraId="6B84FC0E" w14:textId="77777777" w:rsidR="0019353B" w:rsidRPr="00C005D9" w:rsidRDefault="0019353B" w:rsidP="0019353B">
      <w:pPr>
        <w:ind w:left="1441" w:right="2161"/>
        <w:rPr>
          <w:lang w:val="ru-RU"/>
        </w:rPr>
      </w:pPr>
      <w:r w:rsidRPr="00C005D9">
        <w:rPr>
          <w:color w:val="000000"/>
          <w:lang w:val="ru-RU"/>
        </w:rPr>
        <w:t>Есть пульс!!</w:t>
      </w:r>
    </w:p>
    <w:p w14:paraId="67C6A489" w14:textId="77777777" w:rsidR="0019353B" w:rsidRPr="00C005D9" w:rsidRDefault="0019353B" w:rsidP="0019353B">
      <w:pPr>
        <w:rPr>
          <w:lang w:val="ru-RU"/>
        </w:rPr>
      </w:pPr>
    </w:p>
    <w:p w14:paraId="4AA31AEC" w14:textId="77777777" w:rsidR="0019353B" w:rsidRPr="00C005D9" w:rsidRDefault="0019353B" w:rsidP="0019353B">
      <w:pPr>
        <w:rPr>
          <w:lang w:val="ru-RU"/>
        </w:rPr>
      </w:pPr>
      <w:r w:rsidRPr="00C005D9">
        <w:rPr>
          <w:b/>
          <w:color w:val="000000"/>
          <w:lang w:val="ru-RU"/>
        </w:rPr>
        <w:t xml:space="preserve">5-8. ИНТ. БОЛЬНИЦА РОСТОВА.КОРИДОР НОЧЬ 13. </w:t>
      </w:r>
      <w:r w:rsidRPr="00C005D9">
        <w:rPr>
          <w:lang w:val="ru-RU"/>
        </w:rPr>
        <w:br/>
      </w:r>
      <w:r w:rsidRPr="00C005D9">
        <w:rPr>
          <w:b/>
          <w:color w:val="000000"/>
          <w:lang w:val="ru-RU"/>
        </w:rPr>
        <w:t>ВРАЧ МАРИНЫ, МАТЬ БОКОВА (00:50)</w:t>
      </w:r>
      <w:r w:rsidRPr="00C005D9">
        <w:rPr>
          <w:lang w:val="ru-RU"/>
        </w:rPr>
        <w:br/>
      </w:r>
    </w:p>
    <w:p w14:paraId="6E4CB2F0" w14:textId="77777777" w:rsidR="0019353B" w:rsidRPr="00C005D9" w:rsidRDefault="0019353B" w:rsidP="0019353B">
      <w:pPr>
        <w:rPr>
          <w:lang w:val="ru-RU"/>
        </w:rPr>
      </w:pPr>
      <w:r w:rsidRPr="00C005D9">
        <w:rPr>
          <w:color w:val="000000"/>
          <w:lang w:val="ru-RU"/>
        </w:rPr>
        <w:t>Врач Марины выходит из палаты, у дверей его ждёт мать Бокова.</w:t>
      </w:r>
    </w:p>
    <w:p w14:paraId="0F798DE9" w14:textId="77777777" w:rsidR="0019353B" w:rsidRPr="00C005D9" w:rsidRDefault="0019353B" w:rsidP="0019353B">
      <w:pPr>
        <w:rPr>
          <w:lang w:val="ru-RU"/>
        </w:rPr>
      </w:pPr>
    </w:p>
    <w:p w14:paraId="4545ECB3" w14:textId="77777777" w:rsidR="0019353B" w:rsidRPr="00C005D9" w:rsidRDefault="0019353B" w:rsidP="0019353B">
      <w:pPr>
        <w:ind w:left="3166"/>
        <w:rPr>
          <w:lang w:val="ru-RU"/>
        </w:rPr>
      </w:pPr>
      <w:r w:rsidRPr="00C005D9">
        <w:rPr>
          <w:color w:val="000000"/>
          <w:lang w:val="ru-RU"/>
        </w:rPr>
        <w:t>ВРАЧ МАРИНЫ</w:t>
      </w:r>
    </w:p>
    <w:p w14:paraId="26966CB1" w14:textId="77777777" w:rsidR="0019353B" w:rsidRPr="00C005D9" w:rsidRDefault="0019353B" w:rsidP="0019353B">
      <w:pPr>
        <w:ind w:left="1441" w:right="2161"/>
        <w:rPr>
          <w:lang w:val="ru-RU"/>
        </w:rPr>
      </w:pPr>
      <w:r w:rsidRPr="00C005D9">
        <w:rPr>
          <w:color w:val="000000"/>
          <w:lang w:val="ru-RU"/>
        </w:rPr>
        <w:t>Только что была остановка сердца.</w:t>
      </w:r>
    </w:p>
    <w:p w14:paraId="73D477B9" w14:textId="77777777" w:rsidR="0019353B" w:rsidRPr="00C005D9" w:rsidRDefault="0019353B" w:rsidP="0019353B">
      <w:pPr>
        <w:rPr>
          <w:lang w:val="ru-RU"/>
        </w:rPr>
      </w:pPr>
    </w:p>
    <w:p w14:paraId="3901E19A" w14:textId="77777777" w:rsidR="0019353B" w:rsidRPr="00C005D9" w:rsidRDefault="0019353B" w:rsidP="0019353B">
      <w:pPr>
        <w:rPr>
          <w:lang w:val="ru-RU"/>
        </w:rPr>
      </w:pPr>
      <w:r w:rsidRPr="00C005D9">
        <w:rPr>
          <w:color w:val="000000"/>
          <w:lang w:val="ru-RU"/>
        </w:rPr>
        <w:t>Мать начинает судорожно хватать воздух и размахивать руками как перед истерическим припадком.</w:t>
      </w:r>
    </w:p>
    <w:p w14:paraId="1838B248" w14:textId="77777777" w:rsidR="0019353B" w:rsidRPr="00C005D9" w:rsidRDefault="0019353B" w:rsidP="0019353B">
      <w:pPr>
        <w:rPr>
          <w:lang w:val="ru-RU"/>
        </w:rPr>
      </w:pPr>
    </w:p>
    <w:p w14:paraId="521C25C2" w14:textId="77777777" w:rsidR="0019353B" w:rsidRPr="00C005D9" w:rsidRDefault="0019353B" w:rsidP="0019353B">
      <w:pPr>
        <w:ind w:left="3166"/>
        <w:rPr>
          <w:lang w:val="ru-RU"/>
        </w:rPr>
      </w:pPr>
      <w:r w:rsidRPr="00C005D9">
        <w:rPr>
          <w:color w:val="000000"/>
          <w:lang w:val="ru-RU"/>
        </w:rPr>
        <w:t>ВРАЧ МАРИНЫ</w:t>
      </w:r>
    </w:p>
    <w:p w14:paraId="1CE166C2" w14:textId="77777777" w:rsidR="0019353B" w:rsidRPr="00C005D9" w:rsidRDefault="0019353B" w:rsidP="0019353B">
      <w:pPr>
        <w:ind w:left="1441" w:right="2161"/>
        <w:rPr>
          <w:lang w:val="ru-RU"/>
        </w:rPr>
      </w:pPr>
      <w:r w:rsidRPr="00C005D9">
        <w:rPr>
          <w:color w:val="000000"/>
          <w:lang w:val="ru-RU"/>
        </w:rPr>
        <w:t>Но мы её запустили.</w:t>
      </w:r>
    </w:p>
    <w:p w14:paraId="0E2FEDCE" w14:textId="77777777" w:rsidR="0019353B" w:rsidRPr="00C005D9" w:rsidRDefault="0019353B" w:rsidP="0019353B">
      <w:pPr>
        <w:rPr>
          <w:lang w:val="ru-RU"/>
        </w:rPr>
      </w:pPr>
    </w:p>
    <w:p w14:paraId="5FC2BCB2" w14:textId="77777777" w:rsidR="0019353B" w:rsidRPr="00C005D9" w:rsidRDefault="0019353B" w:rsidP="0019353B">
      <w:pPr>
        <w:rPr>
          <w:lang w:val="ru-RU"/>
        </w:rPr>
      </w:pPr>
      <w:r w:rsidRPr="00C005D9">
        <w:rPr>
          <w:color w:val="000000"/>
          <w:lang w:val="ru-RU"/>
        </w:rPr>
        <w:t>Мать крестится.</w:t>
      </w:r>
    </w:p>
    <w:p w14:paraId="4CCDCFBB" w14:textId="77777777" w:rsidR="0019353B" w:rsidRPr="00C005D9" w:rsidRDefault="0019353B" w:rsidP="0019353B">
      <w:pPr>
        <w:rPr>
          <w:lang w:val="ru-RU"/>
        </w:rPr>
      </w:pPr>
    </w:p>
    <w:p w14:paraId="0EA71553" w14:textId="77777777" w:rsidR="0019353B" w:rsidRPr="00C005D9" w:rsidRDefault="0019353B" w:rsidP="0019353B">
      <w:pPr>
        <w:ind w:left="3166"/>
        <w:rPr>
          <w:lang w:val="ru-RU"/>
        </w:rPr>
      </w:pPr>
      <w:r w:rsidRPr="00C005D9">
        <w:rPr>
          <w:color w:val="000000"/>
          <w:lang w:val="ru-RU"/>
        </w:rPr>
        <w:t>МАТЬ БОКОВА</w:t>
      </w:r>
    </w:p>
    <w:p w14:paraId="3AE9C335" w14:textId="77777777" w:rsidR="0019353B" w:rsidRPr="00C005D9" w:rsidRDefault="0019353B" w:rsidP="0019353B">
      <w:pPr>
        <w:ind w:left="1441" w:right="2161"/>
        <w:rPr>
          <w:lang w:val="ru-RU"/>
        </w:rPr>
      </w:pPr>
      <w:r w:rsidRPr="00C005D9">
        <w:rPr>
          <w:color w:val="000000"/>
          <w:lang w:val="ru-RU"/>
        </w:rPr>
        <w:t xml:space="preserve">Ох, я думала, отмучалась </w:t>
      </w:r>
      <w:proofErr w:type="spellStart"/>
      <w:r w:rsidRPr="00C005D9">
        <w:rPr>
          <w:color w:val="000000"/>
          <w:lang w:val="ru-RU"/>
        </w:rPr>
        <w:t>ластонька</w:t>
      </w:r>
      <w:proofErr w:type="spellEnd"/>
      <w:r w:rsidRPr="00C005D9">
        <w:rPr>
          <w:color w:val="000000"/>
          <w:lang w:val="ru-RU"/>
        </w:rPr>
        <w:t xml:space="preserve"> наша, Мариночка.</w:t>
      </w:r>
    </w:p>
    <w:p w14:paraId="34F2889E" w14:textId="77777777" w:rsidR="0019353B" w:rsidRPr="00C005D9" w:rsidRDefault="0019353B" w:rsidP="0019353B">
      <w:pPr>
        <w:rPr>
          <w:lang w:val="ru-RU"/>
        </w:rPr>
      </w:pPr>
    </w:p>
    <w:p w14:paraId="576FF05C" w14:textId="77777777" w:rsidR="0019353B" w:rsidRPr="00C005D9" w:rsidRDefault="0019353B" w:rsidP="0019353B">
      <w:pPr>
        <w:ind w:left="3166"/>
        <w:rPr>
          <w:lang w:val="ru-RU"/>
        </w:rPr>
      </w:pPr>
      <w:r w:rsidRPr="00C005D9">
        <w:rPr>
          <w:color w:val="000000"/>
          <w:lang w:val="ru-RU"/>
        </w:rPr>
        <w:t>ВРАЧ МАРИНЫ</w:t>
      </w:r>
    </w:p>
    <w:p w14:paraId="7C64E6E4" w14:textId="77777777" w:rsidR="0019353B" w:rsidRPr="00C005D9" w:rsidRDefault="0019353B" w:rsidP="0019353B">
      <w:pPr>
        <w:ind w:left="1441" w:right="2161"/>
        <w:rPr>
          <w:lang w:val="ru-RU"/>
        </w:rPr>
      </w:pPr>
      <w:r w:rsidRPr="00C005D9">
        <w:rPr>
          <w:color w:val="000000"/>
          <w:lang w:val="ru-RU"/>
        </w:rPr>
        <w:t xml:space="preserve">Мы с сыном вашим договаривались, что у него есть 3 дня, чтобы забрать Марину в </w:t>
      </w:r>
      <w:r w:rsidRPr="00C005D9">
        <w:rPr>
          <w:color w:val="000000"/>
          <w:lang w:val="ru-RU"/>
        </w:rPr>
        <w:lastRenderedPageBreak/>
        <w:t>Москву. И они почти прошли. Если он этого не сделает, заберёте её вы, домой. Лечить нам её больше нечем, а она занимает место того, кого ещё можно спасти. Так что вы подготовьте всё, список вам дадут, и будете дома за ней ухаживать.</w:t>
      </w:r>
    </w:p>
    <w:p w14:paraId="45FAA121" w14:textId="77777777" w:rsidR="0019353B" w:rsidRPr="00C005D9" w:rsidRDefault="0019353B" w:rsidP="0019353B">
      <w:pPr>
        <w:rPr>
          <w:lang w:val="ru-RU"/>
        </w:rPr>
      </w:pPr>
    </w:p>
    <w:p w14:paraId="3B0442D5" w14:textId="77777777" w:rsidR="0019353B" w:rsidRPr="00C005D9" w:rsidRDefault="0019353B" w:rsidP="0019353B">
      <w:pPr>
        <w:rPr>
          <w:lang w:val="ru-RU"/>
        </w:rPr>
      </w:pPr>
      <w:r w:rsidRPr="00C005D9">
        <w:rPr>
          <w:color w:val="000000"/>
          <w:lang w:val="ru-RU"/>
        </w:rPr>
        <w:t>Мать прикрывает рот рукой, как бы пытаясь удержать стон ужаса-удивления-разочарования, но он все равно вырывается. Врач уходит по коридору.</w:t>
      </w:r>
    </w:p>
    <w:p w14:paraId="2D84C909" w14:textId="77777777" w:rsidR="0019353B" w:rsidRPr="00C005D9" w:rsidRDefault="0019353B" w:rsidP="0019353B">
      <w:pPr>
        <w:rPr>
          <w:lang w:val="ru-RU"/>
        </w:rPr>
      </w:pPr>
    </w:p>
    <w:p w14:paraId="5A212813" w14:textId="3E2960E5" w:rsidR="0019353B" w:rsidRPr="00C005D9" w:rsidRDefault="0019353B" w:rsidP="0019353B">
      <w:pPr>
        <w:rPr>
          <w:lang w:val="ru-RU"/>
        </w:rPr>
      </w:pPr>
      <w:r w:rsidRPr="00C005D9">
        <w:rPr>
          <w:b/>
          <w:color w:val="000000"/>
          <w:lang w:val="ru-RU"/>
        </w:rPr>
        <w:t xml:space="preserve">5-9. ИНТ. ОТДЕЛЕНИЕ МИЛИЦИИ ОДИНЦОВО.КАБИНЕТ СЛЕДОВАТЕЛЕЙ НОЧЬ 13. </w:t>
      </w:r>
      <w:r w:rsidRPr="00C005D9">
        <w:rPr>
          <w:lang w:val="ru-RU"/>
        </w:rPr>
        <w:br/>
      </w:r>
      <w:r w:rsidRPr="00C005D9">
        <w:rPr>
          <w:b/>
          <w:color w:val="000000"/>
          <w:lang w:val="ru-RU"/>
        </w:rPr>
        <w:t>ХВАН, БОКОВ, КОЗЫРЕВ, ДИМА</w:t>
      </w:r>
      <w:r w:rsidR="00C005D9">
        <w:rPr>
          <w:b/>
          <w:color w:val="000000"/>
          <w:lang w:val="ru-RU"/>
        </w:rPr>
        <w:t>, дежурный 2</w:t>
      </w:r>
      <w:r w:rsidRPr="00C005D9">
        <w:rPr>
          <w:b/>
          <w:color w:val="000000"/>
          <w:lang w:val="ru-RU"/>
        </w:rPr>
        <w:t xml:space="preserve"> (02:30)</w:t>
      </w:r>
      <w:r w:rsidRPr="00C005D9">
        <w:rPr>
          <w:lang w:val="ru-RU"/>
        </w:rPr>
        <w:br/>
      </w:r>
    </w:p>
    <w:p w14:paraId="450B3785" w14:textId="77777777" w:rsidR="0019353B" w:rsidRPr="00C005D9" w:rsidRDefault="0019353B" w:rsidP="0019353B">
      <w:pPr>
        <w:rPr>
          <w:lang w:val="ru-RU"/>
        </w:rPr>
      </w:pPr>
      <w:proofErr w:type="spellStart"/>
      <w:r w:rsidRPr="00C005D9">
        <w:rPr>
          <w:color w:val="000000"/>
          <w:lang w:val="ru-RU"/>
        </w:rPr>
        <w:t>Хван</w:t>
      </w:r>
      <w:proofErr w:type="spellEnd"/>
      <w:r w:rsidRPr="00C005D9">
        <w:rPr>
          <w:color w:val="000000"/>
          <w:lang w:val="ru-RU"/>
        </w:rPr>
        <w:t xml:space="preserve"> вешает на стену школьную доску. Выходит. Козырев высыпает из банки остатки растворимого кофе в чашку.</w:t>
      </w:r>
    </w:p>
    <w:p w14:paraId="5A5DC241" w14:textId="77777777" w:rsidR="0019353B" w:rsidRPr="00C005D9" w:rsidRDefault="0019353B" w:rsidP="0019353B">
      <w:pPr>
        <w:rPr>
          <w:lang w:val="ru-RU"/>
        </w:rPr>
      </w:pPr>
    </w:p>
    <w:p w14:paraId="59F228C1" w14:textId="77777777" w:rsidR="0019353B" w:rsidRPr="00C005D9" w:rsidRDefault="0019353B" w:rsidP="0019353B">
      <w:pPr>
        <w:ind w:left="3166"/>
        <w:rPr>
          <w:lang w:val="ru-RU"/>
        </w:rPr>
      </w:pPr>
      <w:r w:rsidRPr="00C005D9">
        <w:rPr>
          <w:color w:val="000000"/>
          <w:lang w:val="ru-RU"/>
        </w:rPr>
        <w:t>БОКОВ</w:t>
      </w:r>
    </w:p>
    <w:p w14:paraId="3A125898" w14:textId="77777777" w:rsidR="0019353B" w:rsidRPr="00C005D9" w:rsidRDefault="0019353B" w:rsidP="0019353B">
      <w:pPr>
        <w:ind w:left="1441" w:right="2161"/>
        <w:rPr>
          <w:lang w:val="ru-RU"/>
        </w:rPr>
      </w:pPr>
      <w:r w:rsidRPr="00C005D9">
        <w:rPr>
          <w:color w:val="000000"/>
          <w:lang w:val="ru-RU"/>
        </w:rPr>
        <w:t>А мне сделай тоже.</w:t>
      </w:r>
    </w:p>
    <w:p w14:paraId="6CDD88F2" w14:textId="77777777" w:rsidR="0019353B" w:rsidRPr="00C005D9" w:rsidRDefault="0019353B" w:rsidP="0019353B">
      <w:pPr>
        <w:rPr>
          <w:lang w:val="ru-RU"/>
        </w:rPr>
      </w:pPr>
    </w:p>
    <w:p w14:paraId="09DBA1EE" w14:textId="77777777" w:rsidR="0019353B" w:rsidRPr="00C005D9" w:rsidRDefault="0019353B" w:rsidP="0019353B">
      <w:pPr>
        <w:ind w:left="3166"/>
        <w:rPr>
          <w:lang w:val="ru-RU"/>
        </w:rPr>
      </w:pPr>
      <w:r w:rsidRPr="00C005D9">
        <w:rPr>
          <w:color w:val="000000"/>
          <w:lang w:val="ru-RU"/>
        </w:rPr>
        <w:t>КОЗЫРЕВ</w:t>
      </w:r>
    </w:p>
    <w:p w14:paraId="49DFDE3C" w14:textId="77777777" w:rsidR="0019353B" w:rsidRPr="00C005D9" w:rsidRDefault="0019353B" w:rsidP="0019353B">
      <w:pPr>
        <w:ind w:left="1441" w:right="2161"/>
        <w:rPr>
          <w:lang w:val="ru-RU"/>
        </w:rPr>
      </w:pPr>
      <w:r w:rsidRPr="00C005D9">
        <w:rPr>
          <w:color w:val="000000"/>
          <w:lang w:val="ru-RU"/>
        </w:rPr>
        <w:t>Здесь на одного.</w:t>
      </w:r>
    </w:p>
    <w:p w14:paraId="2C5D752C" w14:textId="77777777" w:rsidR="0019353B" w:rsidRPr="00C005D9" w:rsidRDefault="0019353B" w:rsidP="0019353B">
      <w:pPr>
        <w:rPr>
          <w:lang w:val="ru-RU"/>
        </w:rPr>
      </w:pPr>
    </w:p>
    <w:p w14:paraId="1864D681" w14:textId="77777777" w:rsidR="0019353B" w:rsidRPr="00C005D9" w:rsidRDefault="0019353B" w:rsidP="0019353B">
      <w:pPr>
        <w:rPr>
          <w:lang w:val="ru-RU"/>
        </w:rPr>
      </w:pPr>
      <w:r w:rsidRPr="00C005D9">
        <w:rPr>
          <w:color w:val="000000"/>
          <w:lang w:val="ru-RU"/>
        </w:rPr>
        <w:t>Наливает кипяток в чашку с порошком, складывает в пустую жестянку мелки, ставит возле доски. Боков вытаскивает из ящика стола бутылку водки, наливает себе полстакана. Отпивает маленький глоток. Козырев кладёт на стол заявление.</w:t>
      </w:r>
    </w:p>
    <w:p w14:paraId="6F85CB35" w14:textId="77777777" w:rsidR="0019353B" w:rsidRPr="00C005D9" w:rsidRDefault="0019353B" w:rsidP="0019353B">
      <w:pPr>
        <w:rPr>
          <w:lang w:val="ru-RU"/>
        </w:rPr>
      </w:pPr>
    </w:p>
    <w:p w14:paraId="7AD1A0DE" w14:textId="77777777" w:rsidR="0019353B" w:rsidRPr="00C005D9" w:rsidRDefault="0019353B" w:rsidP="0019353B">
      <w:pPr>
        <w:ind w:left="3166"/>
        <w:rPr>
          <w:lang w:val="ru-RU"/>
        </w:rPr>
      </w:pPr>
      <w:r w:rsidRPr="00C005D9">
        <w:rPr>
          <w:color w:val="000000"/>
          <w:lang w:val="ru-RU"/>
        </w:rPr>
        <w:t>КОЗЫРЕВ</w:t>
      </w:r>
    </w:p>
    <w:p w14:paraId="57156526" w14:textId="77777777" w:rsidR="0019353B" w:rsidRPr="00C005D9" w:rsidRDefault="0019353B" w:rsidP="0019353B">
      <w:pPr>
        <w:ind w:left="1441" w:right="2161"/>
        <w:rPr>
          <w:lang w:val="ru-RU"/>
        </w:rPr>
      </w:pPr>
      <w:r w:rsidRPr="00C005D9">
        <w:rPr>
          <w:color w:val="000000"/>
          <w:lang w:val="ru-RU"/>
        </w:rPr>
        <w:t>Заявление он, конечно, написал. Но, говорит, Лаваль не нападал на него.</w:t>
      </w:r>
    </w:p>
    <w:p w14:paraId="6AD6506C" w14:textId="77777777" w:rsidR="0019353B" w:rsidRPr="00C005D9" w:rsidRDefault="0019353B" w:rsidP="0019353B">
      <w:pPr>
        <w:rPr>
          <w:lang w:val="ru-RU"/>
        </w:rPr>
      </w:pPr>
    </w:p>
    <w:p w14:paraId="3AD83579" w14:textId="77777777" w:rsidR="0019353B" w:rsidRPr="00C005D9" w:rsidRDefault="0019353B" w:rsidP="0019353B">
      <w:pPr>
        <w:ind w:left="3166"/>
        <w:rPr>
          <w:lang w:val="ru-RU"/>
        </w:rPr>
      </w:pPr>
      <w:r w:rsidRPr="00C005D9">
        <w:rPr>
          <w:color w:val="000000"/>
          <w:lang w:val="ru-RU"/>
        </w:rPr>
        <w:t>БОКОВ</w:t>
      </w:r>
    </w:p>
    <w:p w14:paraId="13882EB6" w14:textId="77777777" w:rsidR="0019353B" w:rsidRPr="00C005D9" w:rsidRDefault="0019353B" w:rsidP="0019353B">
      <w:pPr>
        <w:ind w:left="1441" w:right="2161"/>
        <w:rPr>
          <w:lang w:val="ru-RU"/>
        </w:rPr>
      </w:pPr>
      <w:r w:rsidRPr="00C005D9">
        <w:rPr>
          <w:color w:val="000000"/>
          <w:lang w:val="ru-RU"/>
        </w:rPr>
        <w:t xml:space="preserve">Ну он на детей нападает вообще-то. Поэтому верю, </w:t>
      </w:r>
      <w:proofErr w:type="spellStart"/>
      <w:r w:rsidRPr="00C005D9">
        <w:rPr>
          <w:color w:val="000000"/>
          <w:lang w:val="ru-RU"/>
        </w:rPr>
        <w:t>шо</w:t>
      </w:r>
      <w:proofErr w:type="spellEnd"/>
      <w:r w:rsidRPr="00C005D9">
        <w:rPr>
          <w:color w:val="000000"/>
          <w:lang w:val="ru-RU"/>
        </w:rPr>
        <w:t xml:space="preserve"> на этого лба не нападал.</w:t>
      </w:r>
    </w:p>
    <w:p w14:paraId="6A74C818" w14:textId="77777777" w:rsidR="0019353B" w:rsidRPr="00C005D9" w:rsidRDefault="0019353B" w:rsidP="0019353B">
      <w:pPr>
        <w:rPr>
          <w:lang w:val="ru-RU"/>
        </w:rPr>
      </w:pPr>
    </w:p>
    <w:p w14:paraId="1D2D219A" w14:textId="77777777" w:rsidR="0019353B" w:rsidRPr="00C005D9" w:rsidRDefault="0019353B" w:rsidP="0019353B">
      <w:pPr>
        <w:rPr>
          <w:lang w:val="ru-RU"/>
        </w:rPr>
      </w:pPr>
      <w:r w:rsidRPr="00C005D9">
        <w:rPr>
          <w:color w:val="000000"/>
          <w:lang w:val="ru-RU"/>
        </w:rPr>
        <w:t>Открывается дверь, Дежурный 2 заводит Лаваля. Боков выходит.</w:t>
      </w:r>
    </w:p>
    <w:p w14:paraId="676EE576" w14:textId="77777777" w:rsidR="0019353B" w:rsidRPr="00C005D9" w:rsidRDefault="0019353B" w:rsidP="0019353B">
      <w:pPr>
        <w:rPr>
          <w:lang w:val="ru-RU"/>
        </w:rPr>
      </w:pPr>
    </w:p>
    <w:p w14:paraId="2465DBE0" w14:textId="77777777" w:rsidR="0019353B" w:rsidRPr="00C005D9" w:rsidRDefault="0019353B" w:rsidP="0019353B">
      <w:pPr>
        <w:ind w:left="3166"/>
        <w:rPr>
          <w:lang w:val="ru-RU"/>
        </w:rPr>
      </w:pPr>
      <w:r w:rsidRPr="00C005D9">
        <w:rPr>
          <w:color w:val="000000"/>
          <w:lang w:val="ru-RU"/>
        </w:rPr>
        <w:t>КОЗЫРЕВ</w:t>
      </w:r>
    </w:p>
    <w:p w14:paraId="72B0EB73" w14:textId="77777777" w:rsidR="0019353B" w:rsidRPr="00C005D9" w:rsidRDefault="0019353B" w:rsidP="0019353B">
      <w:pPr>
        <w:ind w:left="1441" w:right="2161"/>
        <w:rPr>
          <w:lang w:val="ru-RU"/>
        </w:rPr>
      </w:pPr>
      <w:r w:rsidRPr="00C005D9">
        <w:rPr>
          <w:color w:val="000000"/>
          <w:lang w:val="ru-RU"/>
        </w:rPr>
        <w:t>Садись, Дима, в ногах правды нет.</w:t>
      </w:r>
    </w:p>
    <w:p w14:paraId="08459B22" w14:textId="77777777" w:rsidR="0019353B" w:rsidRPr="00C005D9" w:rsidRDefault="0019353B" w:rsidP="0019353B">
      <w:pPr>
        <w:rPr>
          <w:lang w:val="ru-RU"/>
        </w:rPr>
      </w:pPr>
    </w:p>
    <w:p w14:paraId="715D20AB" w14:textId="77777777" w:rsidR="0019353B" w:rsidRPr="00C005D9" w:rsidRDefault="0019353B" w:rsidP="0019353B">
      <w:pPr>
        <w:ind w:left="3166"/>
        <w:rPr>
          <w:lang w:val="ru-RU"/>
        </w:rPr>
      </w:pPr>
      <w:r w:rsidRPr="00C005D9">
        <w:rPr>
          <w:color w:val="000000"/>
          <w:lang w:val="ru-RU"/>
        </w:rPr>
        <w:t>ДИМА</w:t>
      </w:r>
    </w:p>
    <w:p w14:paraId="1CBB3E9A" w14:textId="77777777" w:rsidR="0019353B" w:rsidRPr="00C005D9" w:rsidRDefault="0019353B" w:rsidP="0019353B">
      <w:pPr>
        <w:ind w:left="1441" w:right="2161"/>
        <w:rPr>
          <w:lang w:val="ru-RU"/>
        </w:rPr>
      </w:pPr>
      <w:r w:rsidRPr="00C005D9">
        <w:rPr>
          <w:color w:val="000000"/>
          <w:lang w:val="ru-RU"/>
        </w:rPr>
        <w:t>Её вообще нет.</w:t>
      </w:r>
    </w:p>
    <w:p w14:paraId="565D64CC" w14:textId="77777777" w:rsidR="0019353B" w:rsidRPr="00C005D9" w:rsidRDefault="0019353B" w:rsidP="0019353B">
      <w:pPr>
        <w:rPr>
          <w:lang w:val="ru-RU"/>
        </w:rPr>
      </w:pPr>
    </w:p>
    <w:p w14:paraId="57F0D18E" w14:textId="77777777" w:rsidR="0019353B" w:rsidRPr="00C005D9" w:rsidRDefault="0019353B" w:rsidP="0019353B">
      <w:pPr>
        <w:ind w:left="3166"/>
        <w:rPr>
          <w:lang w:val="ru-RU"/>
        </w:rPr>
      </w:pPr>
      <w:r w:rsidRPr="00C005D9">
        <w:rPr>
          <w:color w:val="000000"/>
          <w:lang w:val="ru-RU"/>
        </w:rPr>
        <w:t>КОЗЫРЕВ</w:t>
      </w:r>
    </w:p>
    <w:p w14:paraId="4CA4208F" w14:textId="77777777" w:rsidR="0019353B" w:rsidRPr="00C005D9" w:rsidRDefault="0019353B" w:rsidP="0019353B">
      <w:pPr>
        <w:ind w:left="1441" w:right="2161"/>
        <w:rPr>
          <w:lang w:val="ru-RU"/>
        </w:rPr>
      </w:pPr>
      <w:r w:rsidRPr="00C005D9">
        <w:rPr>
          <w:color w:val="000000"/>
          <w:lang w:val="ru-RU"/>
        </w:rPr>
        <w:t>А мы попробуем найти.</w:t>
      </w:r>
    </w:p>
    <w:p w14:paraId="4F81DDF9" w14:textId="77777777" w:rsidR="0019353B" w:rsidRPr="00C005D9" w:rsidRDefault="0019353B" w:rsidP="0019353B">
      <w:pPr>
        <w:rPr>
          <w:lang w:val="ru-RU"/>
        </w:rPr>
      </w:pPr>
    </w:p>
    <w:p w14:paraId="442D72FF" w14:textId="77777777" w:rsidR="0019353B" w:rsidRPr="00C005D9" w:rsidRDefault="0019353B" w:rsidP="0019353B">
      <w:pPr>
        <w:ind w:left="3166"/>
        <w:rPr>
          <w:lang w:val="ru-RU"/>
        </w:rPr>
      </w:pPr>
      <w:r w:rsidRPr="00C005D9">
        <w:rPr>
          <w:color w:val="000000"/>
          <w:lang w:val="ru-RU"/>
        </w:rPr>
        <w:t>ДИМА</w:t>
      </w:r>
    </w:p>
    <w:p w14:paraId="1EA17CCD" w14:textId="77777777" w:rsidR="0019353B" w:rsidRPr="00C005D9" w:rsidRDefault="0019353B" w:rsidP="0019353B">
      <w:pPr>
        <w:ind w:left="1441" w:right="2161"/>
        <w:rPr>
          <w:lang w:val="ru-RU"/>
        </w:rPr>
      </w:pPr>
      <w:r w:rsidRPr="00C005D9">
        <w:rPr>
          <w:color w:val="000000"/>
          <w:lang w:val="ru-RU"/>
        </w:rPr>
        <w:t xml:space="preserve">Я знаю этот приём. Ваш коллега угрожал мне самосудом, а вы сейчас будете </w:t>
      </w:r>
      <w:r w:rsidRPr="00C005D9">
        <w:rPr>
          <w:color w:val="000000"/>
          <w:lang w:val="ru-RU"/>
        </w:rPr>
        <w:lastRenderedPageBreak/>
        <w:t>предлагать помочь. А я ничего, совсем ничего не сделал.</w:t>
      </w:r>
    </w:p>
    <w:p w14:paraId="343D87FC" w14:textId="77777777" w:rsidR="0019353B" w:rsidRPr="00C005D9" w:rsidRDefault="0019353B" w:rsidP="0019353B">
      <w:pPr>
        <w:rPr>
          <w:lang w:val="ru-RU"/>
        </w:rPr>
      </w:pPr>
    </w:p>
    <w:p w14:paraId="37969B46" w14:textId="77777777" w:rsidR="0019353B" w:rsidRPr="00C005D9" w:rsidRDefault="0019353B" w:rsidP="0019353B">
      <w:pPr>
        <w:ind w:left="3166"/>
        <w:rPr>
          <w:lang w:val="ru-RU"/>
        </w:rPr>
      </w:pPr>
      <w:r w:rsidRPr="00C005D9">
        <w:rPr>
          <w:color w:val="000000"/>
          <w:lang w:val="ru-RU"/>
        </w:rPr>
        <w:t>КОЗЫРЕВ</w:t>
      </w:r>
    </w:p>
    <w:p w14:paraId="27CFA645" w14:textId="77777777" w:rsidR="0019353B" w:rsidRPr="00C005D9" w:rsidRDefault="0019353B" w:rsidP="0019353B">
      <w:pPr>
        <w:ind w:left="1441" w:right="2161"/>
        <w:rPr>
          <w:lang w:val="ru-RU"/>
        </w:rPr>
      </w:pPr>
      <w:r w:rsidRPr="00C005D9">
        <w:rPr>
          <w:color w:val="000000"/>
          <w:lang w:val="ru-RU"/>
        </w:rPr>
        <w:t>Ты же понимаешь, что мы тебя не просто так арестовали, правда? Давай разбираться. Где ты познакомился с Женей Куракиным?</w:t>
      </w:r>
    </w:p>
    <w:p w14:paraId="642A76BD" w14:textId="77777777" w:rsidR="0019353B" w:rsidRPr="00C005D9" w:rsidRDefault="0019353B" w:rsidP="0019353B">
      <w:pPr>
        <w:rPr>
          <w:lang w:val="ru-RU"/>
        </w:rPr>
      </w:pPr>
    </w:p>
    <w:p w14:paraId="4C1A0A0D" w14:textId="77777777" w:rsidR="0019353B" w:rsidRPr="00C005D9" w:rsidRDefault="0019353B" w:rsidP="0019353B">
      <w:pPr>
        <w:ind w:left="3166"/>
        <w:rPr>
          <w:lang w:val="ru-RU"/>
        </w:rPr>
      </w:pPr>
      <w:r w:rsidRPr="00C005D9">
        <w:rPr>
          <w:color w:val="000000"/>
          <w:lang w:val="ru-RU"/>
        </w:rPr>
        <w:t>ДИМА</w:t>
      </w:r>
    </w:p>
    <w:p w14:paraId="1E0062F3" w14:textId="77777777" w:rsidR="0019353B" w:rsidRPr="00C005D9" w:rsidRDefault="0019353B" w:rsidP="0019353B">
      <w:pPr>
        <w:ind w:left="1441" w:right="2161"/>
        <w:rPr>
          <w:lang w:val="ru-RU"/>
        </w:rPr>
      </w:pPr>
      <w:r w:rsidRPr="00C005D9">
        <w:rPr>
          <w:color w:val="000000"/>
          <w:lang w:val="ru-RU"/>
        </w:rPr>
        <w:t>В библиотеке.</w:t>
      </w:r>
    </w:p>
    <w:p w14:paraId="0FE0D008" w14:textId="77777777" w:rsidR="0019353B" w:rsidRPr="00C005D9" w:rsidRDefault="0019353B" w:rsidP="0019353B">
      <w:pPr>
        <w:rPr>
          <w:lang w:val="ru-RU"/>
        </w:rPr>
      </w:pPr>
    </w:p>
    <w:p w14:paraId="3E998EE2" w14:textId="77777777" w:rsidR="0019353B" w:rsidRPr="00C005D9" w:rsidRDefault="0019353B" w:rsidP="0019353B">
      <w:pPr>
        <w:ind w:left="3166"/>
        <w:rPr>
          <w:lang w:val="ru-RU"/>
        </w:rPr>
      </w:pPr>
      <w:r w:rsidRPr="00C005D9">
        <w:rPr>
          <w:color w:val="000000"/>
          <w:lang w:val="ru-RU"/>
        </w:rPr>
        <w:t>КОЗЫРЕВ</w:t>
      </w:r>
    </w:p>
    <w:p w14:paraId="240B54FC" w14:textId="77777777" w:rsidR="0019353B" w:rsidRPr="00C005D9" w:rsidRDefault="0019353B" w:rsidP="0019353B">
      <w:pPr>
        <w:ind w:left="1441" w:right="2161"/>
        <w:rPr>
          <w:lang w:val="ru-RU"/>
        </w:rPr>
      </w:pPr>
      <w:r w:rsidRPr="00C005D9">
        <w:rPr>
          <w:color w:val="000000"/>
          <w:lang w:val="ru-RU"/>
        </w:rPr>
        <w:t>Так. Он сам пришёл?</w:t>
      </w:r>
    </w:p>
    <w:p w14:paraId="61C81C10" w14:textId="77777777" w:rsidR="0019353B" w:rsidRPr="00C005D9" w:rsidRDefault="0019353B" w:rsidP="0019353B">
      <w:pPr>
        <w:rPr>
          <w:lang w:val="ru-RU"/>
        </w:rPr>
      </w:pPr>
    </w:p>
    <w:p w14:paraId="54E98DD1" w14:textId="77777777" w:rsidR="0019353B" w:rsidRPr="00C005D9" w:rsidRDefault="0019353B" w:rsidP="0019353B">
      <w:pPr>
        <w:ind w:left="3166"/>
        <w:rPr>
          <w:lang w:val="ru-RU"/>
        </w:rPr>
      </w:pPr>
      <w:r w:rsidRPr="00C005D9">
        <w:rPr>
          <w:color w:val="000000"/>
          <w:lang w:val="ru-RU"/>
        </w:rPr>
        <w:t>ДИМА</w:t>
      </w:r>
    </w:p>
    <w:p w14:paraId="1EF27C5F" w14:textId="77777777" w:rsidR="0019353B" w:rsidRPr="00C005D9" w:rsidRDefault="0019353B" w:rsidP="0019353B">
      <w:pPr>
        <w:ind w:left="1441" w:right="2161"/>
        <w:rPr>
          <w:lang w:val="ru-RU"/>
        </w:rPr>
      </w:pPr>
      <w:r w:rsidRPr="00C005D9">
        <w:rPr>
          <w:color w:val="000000"/>
          <w:lang w:val="ru-RU"/>
        </w:rPr>
        <w:t>Да, хотел книжку, которой не было в детском доме. Ну то есть это он мне так сказал. И я поверил. А потом он часто приходил. И потом я понял, что он… маленький паразит. Он давил на жалость, просил сначала поесть, потом денег на еду, потом одежду, потом стал меня шантажировать.</w:t>
      </w:r>
    </w:p>
    <w:p w14:paraId="5799FC23" w14:textId="77777777" w:rsidR="0019353B" w:rsidRPr="00C005D9" w:rsidRDefault="0019353B" w:rsidP="0019353B">
      <w:pPr>
        <w:rPr>
          <w:lang w:val="ru-RU"/>
        </w:rPr>
      </w:pPr>
    </w:p>
    <w:p w14:paraId="496AAA53" w14:textId="77777777" w:rsidR="0019353B" w:rsidRPr="00C005D9" w:rsidRDefault="0019353B" w:rsidP="0019353B">
      <w:pPr>
        <w:ind w:left="3166"/>
        <w:rPr>
          <w:lang w:val="ru-RU"/>
        </w:rPr>
      </w:pPr>
      <w:r w:rsidRPr="00C005D9">
        <w:rPr>
          <w:color w:val="000000"/>
          <w:lang w:val="ru-RU"/>
        </w:rPr>
        <w:t>КОЗЫРЕВ</w:t>
      </w:r>
    </w:p>
    <w:p w14:paraId="1C15034D" w14:textId="77777777" w:rsidR="0019353B" w:rsidRPr="00C005D9" w:rsidRDefault="0019353B" w:rsidP="0019353B">
      <w:pPr>
        <w:ind w:left="1441" w:right="2161"/>
        <w:rPr>
          <w:lang w:val="ru-RU"/>
        </w:rPr>
      </w:pPr>
      <w:r w:rsidRPr="00C005D9">
        <w:rPr>
          <w:color w:val="000000"/>
          <w:lang w:val="ru-RU"/>
        </w:rPr>
        <w:t>Чем шантажировать?</w:t>
      </w:r>
    </w:p>
    <w:p w14:paraId="6D2C6FF2" w14:textId="77777777" w:rsidR="0019353B" w:rsidRPr="00C005D9" w:rsidRDefault="0019353B" w:rsidP="0019353B">
      <w:pPr>
        <w:rPr>
          <w:lang w:val="ru-RU"/>
        </w:rPr>
      </w:pPr>
    </w:p>
    <w:p w14:paraId="5CCF81FC" w14:textId="77777777" w:rsidR="0019353B" w:rsidRPr="00C005D9" w:rsidRDefault="0019353B" w:rsidP="0019353B">
      <w:pPr>
        <w:ind w:left="3166"/>
        <w:rPr>
          <w:lang w:val="ru-RU"/>
        </w:rPr>
      </w:pPr>
      <w:r w:rsidRPr="00C005D9">
        <w:rPr>
          <w:color w:val="000000"/>
          <w:lang w:val="ru-RU"/>
        </w:rPr>
        <w:t>ДИМА</w:t>
      </w:r>
    </w:p>
    <w:p w14:paraId="1FBA901E" w14:textId="77777777" w:rsidR="0019353B" w:rsidRPr="00C005D9" w:rsidRDefault="0019353B" w:rsidP="0019353B">
      <w:pPr>
        <w:ind w:left="1441" w:right="2161"/>
        <w:rPr>
          <w:lang w:val="ru-RU"/>
        </w:rPr>
      </w:pPr>
      <w:r w:rsidRPr="00C005D9">
        <w:rPr>
          <w:color w:val="000000"/>
          <w:lang w:val="ru-RU"/>
        </w:rPr>
        <w:t>Что скажет, что я к нему приставал.</w:t>
      </w:r>
    </w:p>
    <w:p w14:paraId="53379422" w14:textId="77777777" w:rsidR="0019353B" w:rsidRPr="00C005D9" w:rsidRDefault="0019353B" w:rsidP="0019353B">
      <w:pPr>
        <w:rPr>
          <w:lang w:val="ru-RU"/>
        </w:rPr>
      </w:pPr>
    </w:p>
    <w:p w14:paraId="163AAFE6" w14:textId="77777777" w:rsidR="0019353B" w:rsidRPr="00C005D9" w:rsidRDefault="0019353B" w:rsidP="0019353B">
      <w:pPr>
        <w:ind w:left="3166"/>
        <w:rPr>
          <w:lang w:val="ru-RU"/>
        </w:rPr>
      </w:pPr>
      <w:r w:rsidRPr="00C005D9">
        <w:rPr>
          <w:color w:val="000000"/>
          <w:lang w:val="ru-RU"/>
        </w:rPr>
        <w:t>КОЗЫРЕВ</w:t>
      </w:r>
    </w:p>
    <w:p w14:paraId="647AD256" w14:textId="77777777" w:rsidR="0019353B" w:rsidRPr="00C005D9" w:rsidRDefault="0019353B" w:rsidP="0019353B">
      <w:pPr>
        <w:ind w:left="1441" w:right="2161"/>
        <w:rPr>
          <w:lang w:val="ru-RU"/>
        </w:rPr>
      </w:pPr>
      <w:r w:rsidRPr="00C005D9">
        <w:rPr>
          <w:color w:val="000000"/>
          <w:lang w:val="ru-RU"/>
        </w:rPr>
        <w:t>А ты приставал?</w:t>
      </w:r>
    </w:p>
    <w:p w14:paraId="56E40788" w14:textId="77777777" w:rsidR="0019353B" w:rsidRPr="00C005D9" w:rsidRDefault="0019353B" w:rsidP="0019353B">
      <w:pPr>
        <w:rPr>
          <w:lang w:val="ru-RU"/>
        </w:rPr>
      </w:pPr>
    </w:p>
    <w:p w14:paraId="0501C187" w14:textId="77777777" w:rsidR="0019353B" w:rsidRPr="00C005D9" w:rsidRDefault="0019353B" w:rsidP="0019353B">
      <w:pPr>
        <w:ind w:left="3166"/>
        <w:rPr>
          <w:lang w:val="ru-RU"/>
        </w:rPr>
      </w:pPr>
      <w:r w:rsidRPr="00C005D9">
        <w:rPr>
          <w:color w:val="000000"/>
          <w:lang w:val="ru-RU"/>
        </w:rPr>
        <w:t>ДИМА</w:t>
      </w:r>
    </w:p>
    <w:p w14:paraId="2F6A18B5" w14:textId="77777777" w:rsidR="0019353B" w:rsidRPr="00C005D9" w:rsidRDefault="0019353B" w:rsidP="0019353B">
      <w:pPr>
        <w:ind w:left="1441" w:right="2161"/>
        <w:rPr>
          <w:lang w:val="ru-RU"/>
        </w:rPr>
      </w:pPr>
      <w:r w:rsidRPr="00C005D9">
        <w:rPr>
          <w:color w:val="000000"/>
          <w:lang w:val="ru-RU"/>
        </w:rPr>
        <w:t>Да нет! Вы что! Он же ребёнок!!! Я вообще думал его усыновить!!!</w:t>
      </w:r>
    </w:p>
    <w:p w14:paraId="1442A83B" w14:textId="77777777" w:rsidR="0019353B" w:rsidRPr="00C005D9" w:rsidRDefault="0019353B" w:rsidP="0019353B">
      <w:pPr>
        <w:rPr>
          <w:lang w:val="ru-RU"/>
        </w:rPr>
      </w:pPr>
    </w:p>
    <w:p w14:paraId="5C3C960E" w14:textId="77777777" w:rsidR="0019353B" w:rsidRPr="00C005D9" w:rsidRDefault="0019353B" w:rsidP="0019353B">
      <w:pPr>
        <w:ind w:left="3166"/>
        <w:rPr>
          <w:lang w:val="ru-RU"/>
        </w:rPr>
      </w:pPr>
      <w:r w:rsidRPr="00C005D9">
        <w:rPr>
          <w:color w:val="000000"/>
          <w:lang w:val="ru-RU"/>
        </w:rPr>
        <w:t>КОЗЫРЕВ</w:t>
      </w:r>
    </w:p>
    <w:p w14:paraId="1B5580E3" w14:textId="77777777" w:rsidR="0019353B" w:rsidRPr="00C005D9" w:rsidRDefault="0019353B" w:rsidP="0019353B">
      <w:pPr>
        <w:ind w:left="1441" w:right="2161"/>
        <w:rPr>
          <w:lang w:val="ru-RU"/>
        </w:rPr>
      </w:pPr>
      <w:r w:rsidRPr="00C005D9">
        <w:rPr>
          <w:color w:val="000000"/>
          <w:lang w:val="ru-RU"/>
        </w:rPr>
        <w:t>Ну то есть как-то раз Женя стал требовать деньги, и ты ему высказал всё, что думаешь, да? Даже вспылил и толкнул его, да?</w:t>
      </w:r>
    </w:p>
    <w:p w14:paraId="3A3E4A39" w14:textId="77777777" w:rsidR="0019353B" w:rsidRPr="00C005D9" w:rsidRDefault="0019353B" w:rsidP="0019353B">
      <w:pPr>
        <w:rPr>
          <w:lang w:val="ru-RU"/>
        </w:rPr>
      </w:pPr>
    </w:p>
    <w:p w14:paraId="02B24AAC" w14:textId="77777777" w:rsidR="0019353B" w:rsidRPr="00C005D9" w:rsidRDefault="0019353B" w:rsidP="0019353B">
      <w:pPr>
        <w:ind w:left="3166"/>
        <w:rPr>
          <w:lang w:val="ru-RU"/>
        </w:rPr>
      </w:pPr>
      <w:r w:rsidRPr="00C005D9">
        <w:rPr>
          <w:color w:val="000000"/>
          <w:lang w:val="ru-RU"/>
        </w:rPr>
        <w:t>ДИМА</w:t>
      </w:r>
    </w:p>
    <w:p w14:paraId="0CE7536C" w14:textId="77777777" w:rsidR="0019353B" w:rsidRPr="00C005D9" w:rsidRDefault="0019353B" w:rsidP="0019353B">
      <w:pPr>
        <w:ind w:left="1441" w:right="2161"/>
        <w:rPr>
          <w:lang w:val="ru-RU"/>
        </w:rPr>
      </w:pPr>
      <w:r w:rsidRPr="00C005D9">
        <w:rPr>
          <w:color w:val="000000"/>
          <w:lang w:val="ru-RU"/>
        </w:rPr>
        <w:t>Да. Откуда вы знаете?</w:t>
      </w:r>
    </w:p>
    <w:p w14:paraId="21780CC9" w14:textId="77777777" w:rsidR="0019353B" w:rsidRPr="00C005D9" w:rsidRDefault="0019353B" w:rsidP="0019353B">
      <w:pPr>
        <w:rPr>
          <w:lang w:val="ru-RU"/>
        </w:rPr>
      </w:pPr>
    </w:p>
    <w:p w14:paraId="158F4E7C" w14:textId="77777777" w:rsidR="0019353B" w:rsidRPr="00C005D9" w:rsidRDefault="0019353B" w:rsidP="0019353B">
      <w:pPr>
        <w:ind w:left="3166"/>
        <w:rPr>
          <w:lang w:val="ru-RU"/>
        </w:rPr>
      </w:pPr>
      <w:r w:rsidRPr="00C005D9">
        <w:rPr>
          <w:color w:val="000000"/>
          <w:lang w:val="ru-RU"/>
        </w:rPr>
        <w:t>КОЗЫРЕВ</w:t>
      </w:r>
    </w:p>
    <w:p w14:paraId="35C29C9D" w14:textId="77777777" w:rsidR="0019353B" w:rsidRPr="00C005D9" w:rsidRDefault="0019353B" w:rsidP="0019353B">
      <w:pPr>
        <w:ind w:left="1441" w:right="2161"/>
        <w:rPr>
          <w:lang w:val="ru-RU"/>
        </w:rPr>
      </w:pPr>
      <w:r w:rsidRPr="00C005D9">
        <w:rPr>
          <w:color w:val="000000"/>
          <w:lang w:val="ru-RU"/>
        </w:rPr>
        <w:t xml:space="preserve">Я, Дима, очень много про тебя знаю. Даже знаю, что ты вчера в аптеке купил феназепам и презервативы, например. Но до этого мы ещё дойдём. Женя неудачно </w:t>
      </w:r>
      <w:r w:rsidRPr="00C005D9">
        <w:rPr>
          <w:color w:val="000000"/>
          <w:lang w:val="ru-RU"/>
        </w:rPr>
        <w:lastRenderedPageBreak/>
        <w:t>упал, так бывает, ударился головой и умер, так?</w:t>
      </w:r>
    </w:p>
    <w:p w14:paraId="05FEFFA7" w14:textId="77777777" w:rsidR="0019353B" w:rsidRPr="00C005D9" w:rsidRDefault="0019353B" w:rsidP="0019353B">
      <w:pPr>
        <w:rPr>
          <w:lang w:val="ru-RU"/>
        </w:rPr>
      </w:pPr>
    </w:p>
    <w:p w14:paraId="22A265EA" w14:textId="77777777" w:rsidR="0019353B" w:rsidRPr="00C005D9" w:rsidRDefault="0019353B" w:rsidP="0019353B">
      <w:pPr>
        <w:ind w:left="3166"/>
        <w:rPr>
          <w:lang w:val="ru-RU"/>
        </w:rPr>
      </w:pPr>
      <w:r w:rsidRPr="00C005D9">
        <w:rPr>
          <w:color w:val="000000"/>
          <w:lang w:val="ru-RU"/>
        </w:rPr>
        <w:t>ДИМА</w:t>
      </w:r>
    </w:p>
    <w:p w14:paraId="4B2C76FB" w14:textId="77777777" w:rsidR="0019353B" w:rsidRPr="00C005D9" w:rsidRDefault="0019353B" w:rsidP="0019353B">
      <w:pPr>
        <w:ind w:left="1441" w:right="2161"/>
        <w:rPr>
          <w:lang w:val="ru-RU"/>
        </w:rPr>
      </w:pPr>
      <w:r w:rsidRPr="00C005D9">
        <w:rPr>
          <w:color w:val="000000"/>
          <w:lang w:val="ru-RU"/>
        </w:rPr>
        <w:t>Нет!!! Он послал меня на три буквы и ушёл. И больше я его не видел.</w:t>
      </w:r>
    </w:p>
    <w:p w14:paraId="03DD6523" w14:textId="77777777" w:rsidR="0019353B" w:rsidRPr="00C005D9" w:rsidRDefault="0019353B" w:rsidP="0019353B">
      <w:pPr>
        <w:rPr>
          <w:lang w:val="ru-RU"/>
        </w:rPr>
      </w:pPr>
    </w:p>
    <w:p w14:paraId="5F7D9D0B" w14:textId="77777777" w:rsidR="0019353B" w:rsidRPr="00C005D9" w:rsidRDefault="0019353B" w:rsidP="0019353B">
      <w:pPr>
        <w:ind w:left="3166"/>
        <w:rPr>
          <w:lang w:val="ru-RU"/>
        </w:rPr>
      </w:pPr>
      <w:r w:rsidRPr="00C005D9">
        <w:rPr>
          <w:color w:val="000000"/>
          <w:lang w:val="ru-RU"/>
        </w:rPr>
        <w:t>КОЗЫРЕВ</w:t>
      </w:r>
    </w:p>
    <w:p w14:paraId="70FEAB13" w14:textId="77777777" w:rsidR="0019353B" w:rsidRPr="00C005D9" w:rsidRDefault="0019353B" w:rsidP="0019353B">
      <w:pPr>
        <w:ind w:left="1441" w:right="2161"/>
        <w:rPr>
          <w:lang w:val="ru-RU"/>
        </w:rPr>
      </w:pPr>
      <w:r w:rsidRPr="00C005D9">
        <w:rPr>
          <w:color w:val="000000"/>
          <w:lang w:val="ru-RU"/>
        </w:rPr>
        <w:t>Хорошо. А потом ты пошёл в лес, а там какой-то наглец ехал с рыбалки и отказался продать тебе рыбу, да? И тоже тебя послал. И ты тоже его толкнул, а он упал на нож. Случайно.</w:t>
      </w:r>
    </w:p>
    <w:p w14:paraId="74F5F04F" w14:textId="77777777" w:rsidR="0019353B" w:rsidRPr="00C005D9" w:rsidRDefault="0019353B" w:rsidP="0019353B">
      <w:pPr>
        <w:rPr>
          <w:lang w:val="ru-RU"/>
        </w:rPr>
      </w:pPr>
    </w:p>
    <w:p w14:paraId="1A110302" w14:textId="77777777" w:rsidR="0019353B" w:rsidRPr="00C005D9" w:rsidRDefault="0019353B" w:rsidP="0019353B">
      <w:pPr>
        <w:ind w:left="3166"/>
        <w:rPr>
          <w:lang w:val="ru-RU"/>
        </w:rPr>
      </w:pPr>
      <w:r w:rsidRPr="00C005D9">
        <w:rPr>
          <w:color w:val="000000"/>
          <w:lang w:val="ru-RU"/>
        </w:rPr>
        <w:t>ДИМА</w:t>
      </w:r>
    </w:p>
    <w:p w14:paraId="19AD2464" w14:textId="77777777" w:rsidR="0019353B" w:rsidRPr="00C005D9" w:rsidRDefault="0019353B" w:rsidP="0019353B">
      <w:pPr>
        <w:ind w:left="1441" w:right="2161"/>
        <w:rPr>
          <w:lang w:val="ru-RU"/>
        </w:rPr>
      </w:pPr>
      <w:r w:rsidRPr="00C005D9">
        <w:rPr>
          <w:color w:val="000000"/>
          <w:lang w:val="ru-RU"/>
        </w:rPr>
        <w:t>Нет! Не было никакого мальчика в лесу!</w:t>
      </w:r>
    </w:p>
    <w:p w14:paraId="2259E0CE" w14:textId="77777777" w:rsidR="0019353B" w:rsidRPr="00C005D9" w:rsidRDefault="0019353B" w:rsidP="0019353B">
      <w:pPr>
        <w:rPr>
          <w:lang w:val="ru-RU"/>
        </w:rPr>
      </w:pPr>
    </w:p>
    <w:p w14:paraId="6D11F575" w14:textId="77777777" w:rsidR="0019353B" w:rsidRPr="00C005D9" w:rsidRDefault="0019353B" w:rsidP="0019353B">
      <w:pPr>
        <w:ind w:left="3166"/>
        <w:rPr>
          <w:lang w:val="ru-RU"/>
        </w:rPr>
      </w:pPr>
      <w:r w:rsidRPr="00C005D9">
        <w:rPr>
          <w:color w:val="000000"/>
          <w:lang w:val="ru-RU"/>
        </w:rPr>
        <w:t>КОЗЫРЕВ</w:t>
      </w:r>
    </w:p>
    <w:p w14:paraId="6502734D" w14:textId="77777777" w:rsidR="0019353B" w:rsidRPr="00C005D9" w:rsidRDefault="0019353B" w:rsidP="0019353B">
      <w:pPr>
        <w:ind w:left="1441" w:right="2161"/>
        <w:rPr>
          <w:lang w:val="ru-RU"/>
        </w:rPr>
      </w:pPr>
      <w:r w:rsidRPr="00C005D9">
        <w:rPr>
          <w:color w:val="000000"/>
          <w:lang w:val="ru-RU"/>
        </w:rPr>
        <w:t>А потом ты встретил парня у пионерского лагеря, попросил у него закурить, он тебе послал, ну и дальше мы знаем.</w:t>
      </w:r>
    </w:p>
    <w:p w14:paraId="2A0E3D19" w14:textId="77777777" w:rsidR="0019353B" w:rsidRPr="00C005D9" w:rsidRDefault="0019353B" w:rsidP="0019353B">
      <w:pPr>
        <w:rPr>
          <w:lang w:val="ru-RU"/>
        </w:rPr>
      </w:pPr>
    </w:p>
    <w:p w14:paraId="7F4A9FAD" w14:textId="77777777" w:rsidR="0019353B" w:rsidRPr="00C005D9" w:rsidRDefault="0019353B" w:rsidP="0019353B">
      <w:pPr>
        <w:ind w:left="3166"/>
        <w:rPr>
          <w:lang w:val="ru-RU"/>
        </w:rPr>
      </w:pPr>
      <w:r w:rsidRPr="00C005D9">
        <w:rPr>
          <w:color w:val="000000"/>
          <w:lang w:val="ru-RU"/>
        </w:rPr>
        <w:t>ДИМА</w:t>
      </w:r>
    </w:p>
    <w:p w14:paraId="6CDCA781" w14:textId="77777777" w:rsidR="0019353B" w:rsidRPr="00C005D9" w:rsidRDefault="0019353B" w:rsidP="0019353B">
      <w:pPr>
        <w:ind w:left="1441" w:right="2161"/>
        <w:rPr>
          <w:lang w:val="ru-RU"/>
        </w:rPr>
      </w:pPr>
      <w:r w:rsidRPr="00C005D9">
        <w:rPr>
          <w:color w:val="000000"/>
          <w:lang w:val="ru-RU"/>
        </w:rPr>
        <w:t>Послушайте, я учился на врача, я работаю в библиотеке, я хороший человек! Я стараюсь всё делать правильно!</w:t>
      </w:r>
    </w:p>
    <w:p w14:paraId="68130336" w14:textId="77777777" w:rsidR="0019353B" w:rsidRPr="00C005D9" w:rsidRDefault="0019353B" w:rsidP="0019353B">
      <w:pPr>
        <w:rPr>
          <w:lang w:val="ru-RU"/>
        </w:rPr>
      </w:pPr>
    </w:p>
    <w:p w14:paraId="3C6F187E" w14:textId="77777777" w:rsidR="0019353B" w:rsidRPr="00C005D9" w:rsidRDefault="0019353B" w:rsidP="0019353B">
      <w:pPr>
        <w:ind w:left="3166"/>
        <w:rPr>
          <w:lang w:val="ru-RU"/>
        </w:rPr>
      </w:pPr>
      <w:r w:rsidRPr="00C005D9">
        <w:rPr>
          <w:color w:val="000000"/>
          <w:lang w:val="ru-RU"/>
        </w:rPr>
        <w:t>КОЗЫРЕВ</w:t>
      </w:r>
    </w:p>
    <w:p w14:paraId="0D0B6681" w14:textId="77777777" w:rsidR="0019353B" w:rsidRPr="00C005D9" w:rsidRDefault="0019353B" w:rsidP="0019353B">
      <w:pPr>
        <w:ind w:left="1441" w:right="2161"/>
        <w:rPr>
          <w:lang w:val="ru-RU"/>
        </w:rPr>
      </w:pPr>
      <w:r w:rsidRPr="00C005D9">
        <w:rPr>
          <w:color w:val="000000"/>
          <w:lang w:val="ru-RU"/>
        </w:rPr>
        <w:t>Поэтому, когда ты увидел мальчика, который ловил попутку, ты хотел ему помочь, остановился и…</w:t>
      </w:r>
    </w:p>
    <w:p w14:paraId="09681658" w14:textId="77777777" w:rsidR="0019353B" w:rsidRPr="00C005D9" w:rsidRDefault="0019353B" w:rsidP="0019353B">
      <w:pPr>
        <w:rPr>
          <w:lang w:val="ru-RU"/>
        </w:rPr>
      </w:pPr>
    </w:p>
    <w:p w14:paraId="792DD946" w14:textId="77777777" w:rsidR="0019353B" w:rsidRPr="00C005D9" w:rsidRDefault="0019353B" w:rsidP="0019353B">
      <w:pPr>
        <w:rPr>
          <w:lang w:val="ru-RU"/>
        </w:rPr>
      </w:pPr>
      <w:r w:rsidRPr="00C005D9">
        <w:rPr>
          <w:color w:val="000000"/>
          <w:lang w:val="ru-RU"/>
        </w:rPr>
        <w:t>Разводит руками.</w:t>
      </w:r>
    </w:p>
    <w:p w14:paraId="6EF5522E" w14:textId="77777777" w:rsidR="0019353B" w:rsidRPr="00C005D9" w:rsidRDefault="0019353B" w:rsidP="0019353B">
      <w:pPr>
        <w:rPr>
          <w:lang w:val="ru-RU"/>
        </w:rPr>
      </w:pPr>
    </w:p>
    <w:p w14:paraId="545EA360" w14:textId="77777777" w:rsidR="0019353B" w:rsidRPr="00C005D9" w:rsidRDefault="0019353B" w:rsidP="0019353B">
      <w:pPr>
        <w:rPr>
          <w:lang w:val="ru-RU"/>
        </w:rPr>
      </w:pPr>
      <w:r w:rsidRPr="00C005D9">
        <w:rPr>
          <w:b/>
          <w:color w:val="000000"/>
          <w:lang w:val="ru-RU"/>
        </w:rPr>
        <w:t xml:space="preserve">5-10. ИНТ. МОРГ.ЛАБОРАТОРИЯ НОЧЬ 13. </w:t>
      </w:r>
      <w:r w:rsidRPr="00C005D9">
        <w:rPr>
          <w:lang w:val="ru-RU"/>
        </w:rPr>
        <w:br/>
      </w:r>
      <w:r w:rsidRPr="00C005D9">
        <w:rPr>
          <w:b/>
          <w:color w:val="000000"/>
          <w:lang w:val="ru-RU"/>
        </w:rPr>
        <w:t>БОКОВ, ЭКСПЕРТ, ЭКСПЕРТ 1 (00:36)</w:t>
      </w:r>
      <w:r w:rsidRPr="00C005D9">
        <w:rPr>
          <w:lang w:val="ru-RU"/>
        </w:rPr>
        <w:br/>
      </w:r>
    </w:p>
    <w:p w14:paraId="4DAE6CAC" w14:textId="77777777" w:rsidR="0019353B" w:rsidRPr="00C005D9" w:rsidRDefault="0019353B" w:rsidP="0019353B">
      <w:pPr>
        <w:rPr>
          <w:lang w:val="ru-RU"/>
        </w:rPr>
      </w:pPr>
      <w:r w:rsidRPr="00C005D9">
        <w:rPr>
          <w:color w:val="000000"/>
          <w:lang w:val="ru-RU"/>
        </w:rPr>
        <w:t>Эксперты сравнивают образцы крови, проводят манипуляции со стеклянными палочками и колбочками. Боков буквально «стоит над душой».</w:t>
      </w:r>
    </w:p>
    <w:p w14:paraId="378BD14F" w14:textId="77777777" w:rsidR="0019353B" w:rsidRPr="00C005D9" w:rsidRDefault="0019353B" w:rsidP="0019353B">
      <w:pPr>
        <w:rPr>
          <w:lang w:val="ru-RU"/>
        </w:rPr>
      </w:pPr>
    </w:p>
    <w:p w14:paraId="09E9A0D7" w14:textId="77777777" w:rsidR="0019353B" w:rsidRPr="00C005D9" w:rsidRDefault="0019353B" w:rsidP="0019353B">
      <w:pPr>
        <w:ind w:left="3166"/>
        <w:rPr>
          <w:lang w:val="ru-RU"/>
        </w:rPr>
      </w:pPr>
      <w:r w:rsidRPr="00C005D9">
        <w:rPr>
          <w:color w:val="000000"/>
          <w:lang w:val="ru-RU"/>
        </w:rPr>
        <w:t>БОКОВ</w:t>
      </w:r>
    </w:p>
    <w:p w14:paraId="62CC031D" w14:textId="77777777" w:rsidR="0019353B" w:rsidRPr="00C005D9" w:rsidRDefault="0019353B" w:rsidP="0019353B">
      <w:pPr>
        <w:ind w:left="1441" w:right="2161"/>
        <w:rPr>
          <w:lang w:val="ru-RU"/>
        </w:rPr>
      </w:pPr>
      <w:r w:rsidRPr="00C005D9">
        <w:rPr>
          <w:color w:val="000000"/>
          <w:lang w:val="ru-RU"/>
        </w:rPr>
        <w:t>Он сука крепкий. Мне нужны доказательства. Дайте мне их.</w:t>
      </w:r>
    </w:p>
    <w:p w14:paraId="47A0536A" w14:textId="77777777" w:rsidR="0019353B" w:rsidRPr="00C005D9" w:rsidRDefault="0019353B" w:rsidP="0019353B">
      <w:pPr>
        <w:rPr>
          <w:lang w:val="ru-RU"/>
        </w:rPr>
      </w:pPr>
    </w:p>
    <w:p w14:paraId="6CACE837" w14:textId="77777777" w:rsidR="0019353B" w:rsidRPr="00C005D9" w:rsidRDefault="0019353B" w:rsidP="0019353B">
      <w:pPr>
        <w:ind w:left="3166"/>
        <w:rPr>
          <w:lang w:val="ru-RU"/>
        </w:rPr>
      </w:pPr>
      <w:r w:rsidRPr="00C005D9">
        <w:rPr>
          <w:color w:val="000000"/>
          <w:lang w:val="ru-RU"/>
        </w:rPr>
        <w:t>ЭКСПЕРТ</w:t>
      </w:r>
    </w:p>
    <w:p w14:paraId="40557699" w14:textId="77777777" w:rsidR="0019353B" w:rsidRPr="00C005D9" w:rsidRDefault="0019353B" w:rsidP="0019353B">
      <w:pPr>
        <w:ind w:left="1441" w:right="2161"/>
        <w:rPr>
          <w:lang w:val="ru-RU"/>
        </w:rPr>
      </w:pPr>
      <w:r w:rsidRPr="00C005D9">
        <w:rPr>
          <w:color w:val="000000"/>
          <w:lang w:val="ru-RU"/>
        </w:rPr>
        <w:t>Группа крови и резус-фактор убитого Лёши, и образцы из машины совпадают. Вторая положительная.</w:t>
      </w:r>
    </w:p>
    <w:p w14:paraId="29B3A5B9" w14:textId="77777777" w:rsidR="0019353B" w:rsidRPr="00C005D9" w:rsidRDefault="0019353B" w:rsidP="0019353B">
      <w:pPr>
        <w:rPr>
          <w:lang w:val="ru-RU"/>
        </w:rPr>
      </w:pPr>
    </w:p>
    <w:p w14:paraId="6BE97163" w14:textId="77777777" w:rsidR="0019353B" w:rsidRPr="00C005D9" w:rsidRDefault="0019353B" w:rsidP="0019353B">
      <w:pPr>
        <w:ind w:left="3166"/>
        <w:rPr>
          <w:lang w:val="ru-RU"/>
        </w:rPr>
      </w:pPr>
      <w:r w:rsidRPr="00C005D9">
        <w:rPr>
          <w:color w:val="000000"/>
          <w:lang w:val="ru-RU"/>
        </w:rPr>
        <w:t>БОКОВ</w:t>
      </w:r>
    </w:p>
    <w:p w14:paraId="75AFD23B" w14:textId="77777777" w:rsidR="0019353B" w:rsidRPr="00C005D9" w:rsidRDefault="0019353B" w:rsidP="0019353B">
      <w:pPr>
        <w:ind w:left="1441" w:right="2161"/>
        <w:rPr>
          <w:lang w:val="ru-RU"/>
        </w:rPr>
      </w:pPr>
      <w:r w:rsidRPr="00C005D9">
        <w:rPr>
          <w:color w:val="000000"/>
          <w:lang w:val="ru-RU"/>
        </w:rPr>
        <w:t>Хорошо. Что с волосом?</w:t>
      </w:r>
    </w:p>
    <w:p w14:paraId="75211798" w14:textId="77777777" w:rsidR="0019353B" w:rsidRPr="00C005D9" w:rsidRDefault="0019353B" w:rsidP="0019353B">
      <w:pPr>
        <w:rPr>
          <w:lang w:val="ru-RU"/>
        </w:rPr>
      </w:pPr>
    </w:p>
    <w:p w14:paraId="11930D4B" w14:textId="77777777" w:rsidR="0019353B" w:rsidRPr="00C005D9" w:rsidRDefault="0019353B" w:rsidP="0019353B">
      <w:pPr>
        <w:ind w:left="3166"/>
        <w:rPr>
          <w:lang w:val="ru-RU"/>
        </w:rPr>
      </w:pPr>
      <w:r w:rsidRPr="00C005D9">
        <w:rPr>
          <w:color w:val="000000"/>
          <w:lang w:val="ru-RU"/>
        </w:rPr>
        <w:t>ЭКСПЕРТ</w:t>
      </w:r>
    </w:p>
    <w:p w14:paraId="5171BF73" w14:textId="77777777" w:rsidR="0019353B" w:rsidRPr="00C005D9" w:rsidRDefault="0019353B" w:rsidP="0019353B">
      <w:pPr>
        <w:ind w:left="1441" w:right="2161"/>
        <w:rPr>
          <w:lang w:val="ru-RU"/>
        </w:rPr>
      </w:pPr>
      <w:r w:rsidRPr="00C005D9">
        <w:rPr>
          <w:color w:val="000000"/>
          <w:lang w:val="ru-RU"/>
        </w:rPr>
        <w:t>Это конец волоса, если можно так сказать. У него разрушена структура, поэтому можно сравнивать только внешние признаки: цвет светлый, средней толщины. Эти показатели одинаковые у мальчика и из багажника.</w:t>
      </w:r>
    </w:p>
    <w:p w14:paraId="13CA8A61" w14:textId="77777777" w:rsidR="0019353B" w:rsidRPr="00C005D9" w:rsidRDefault="0019353B" w:rsidP="0019353B">
      <w:pPr>
        <w:rPr>
          <w:lang w:val="ru-RU"/>
        </w:rPr>
      </w:pPr>
    </w:p>
    <w:p w14:paraId="5C2B586B" w14:textId="77777777" w:rsidR="0019353B" w:rsidRPr="00C005D9" w:rsidRDefault="0019353B" w:rsidP="0019353B">
      <w:pPr>
        <w:ind w:left="3166"/>
        <w:rPr>
          <w:lang w:val="ru-RU"/>
        </w:rPr>
      </w:pPr>
      <w:r w:rsidRPr="00C005D9">
        <w:rPr>
          <w:color w:val="000000"/>
          <w:lang w:val="ru-RU"/>
        </w:rPr>
        <w:t>БОКОВ</w:t>
      </w:r>
    </w:p>
    <w:p w14:paraId="05EBEF05" w14:textId="77777777" w:rsidR="0019353B" w:rsidRPr="00C005D9" w:rsidRDefault="0019353B" w:rsidP="0019353B">
      <w:pPr>
        <w:ind w:left="1441" w:right="2161"/>
        <w:rPr>
          <w:lang w:val="ru-RU"/>
        </w:rPr>
      </w:pPr>
      <w:r w:rsidRPr="00C005D9">
        <w:rPr>
          <w:color w:val="000000"/>
          <w:lang w:val="ru-RU"/>
        </w:rPr>
        <w:t>Так. А что с ножом?</w:t>
      </w:r>
    </w:p>
    <w:p w14:paraId="473D46BE" w14:textId="77777777" w:rsidR="0019353B" w:rsidRPr="00C005D9" w:rsidRDefault="0019353B" w:rsidP="0019353B">
      <w:pPr>
        <w:rPr>
          <w:lang w:val="ru-RU"/>
        </w:rPr>
      </w:pPr>
    </w:p>
    <w:p w14:paraId="14CFBC25" w14:textId="77777777" w:rsidR="0019353B" w:rsidRPr="00C005D9" w:rsidRDefault="0019353B" w:rsidP="0019353B">
      <w:pPr>
        <w:ind w:left="3166"/>
        <w:rPr>
          <w:lang w:val="ru-RU"/>
        </w:rPr>
      </w:pPr>
      <w:r w:rsidRPr="00C005D9">
        <w:rPr>
          <w:color w:val="000000"/>
          <w:lang w:val="ru-RU"/>
        </w:rPr>
        <w:t>ЭКСПЕРТ</w:t>
      </w:r>
    </w:p>
    <w:p w14:paraId="0071981C" w14:textId="77777777" w:rsidR="0019353B" w:rsidRPr="00C005D9" w:rsidRDefault="0019353B" w:rsidP="0019353B">
      <w:pPr>
        <w:ind w:left="1441" w:right="2161"/>
        <w:rPr>
          <w:lang w:val="ru-RU"/>
        </w:rPr>
      </w:pPr>
      <w:r w:rsidRPr="00C005D9">
        <w:rPr>
          <w:color w:val="000000"/>
          <w:lang w:val="ru-RU"/>
        </w:rPr>
        <w:t>Тут даже таких двусмысленных доказательств нет. Нож новый и им не пользовались.</w:t>
      </w:r>
    </w:p>
    <w:p w14:paraId="20E51449" w14:textId="77777777" w:rsidR="0019353B" w:rsidRPr="00C005D9" w:rsidRDefault="0019353B" w:rsidP="0019353B">
      <w:pPr>
        <w:rPr>
          <w:lang w:val="ru-RU"/>
        </w:rPr>
      </w:pPr>
    </w:p>
    <w:p w14:paraId="0F47EB26" w14:textId="77777777" w:rsidR="0019353B" w:rsidRPr="00C005D9" w:rsidRDefault="0019353B" w:rsidP="0019353B">
      <w:pPr>
        <w:rPr>
          <w:lang w:val="ru-RU"/>
        </w:rPr>
      </w:pPr>
      <w:r w:rsidRPr="00C005D9">
        <w:rPr>
          <w:b/>
          <w:color w:val="000000"/>
          <w:lang w:val="ru-RU"/>
        </w:rPr>
        <w:t xml:space="preserve">5-11. ИНТ. ОТДЕЛЕНИЕ МИЛИЦИИ ОДИНЦОВО.КАБИНЕТ СЛЕДОВАТЕЛЕЙ НОЧЬ 13. </w:t>
      </w:r>
      <w:r w:rsidRPr="00C005D9">
        <w:rPr>
          <w:lang w:val="ru-RU"/>
        </w:rPr>
        <w:br/>
      </w:r>
      <w:r w:rsidRPr="00C005D9">
        <w:rPr>
          <w:b/>
          <w:color w:val="000000"/>
          <w:lang w:val="ru-RU"/>
        </w:rPr>
        <w:t>КОЗЫРЕВ, БОКОВ, ДИМА (00:50)</w:t>
      </w:r>
      <w:r w:rsidRPr="00C005D9">
        <w:rPr>
          <w:lang w:val="ru-RU"/>
        </w:rPr>
        <w:br/>
      </w:r>
    </w:p>
    <w:p w14:paraId="5514B961" w14:textId="77777777" w:rsidR="0019353B" w:rsidRPr="00C005D9" w:rsidRDefault="0019353B" w:rsidP="0019353B">
      <w:pPr>
        <w:rPr>
          <w:lang w:val="ru-RU"/>
        </w:rPr>
      </w:pPr>
      <w:r w:rsidRPr="00C005D9">
        <w:rPr>
          <w:color w:val="000000"/>
          <w:lang w:val="ru-RU"/>
        </w:rPr>
        <w:t>Дима плачет. Козырев отпаивает его стаканом воды. Заходит Боков с бумагами. Очень доволен. Напевает что-то бодрое.</w:t>
      </w:r>
    </w:p>
    <w:p w14:paraId="171892A6" w14:textId="77777777" w:rsidR="0019353B" w:rsidRPr="00C005D9" w:rsidRDefault="0019353B" w:rsidP="0019353B">
      <w:pPr>
        <w:rPr>
          <w:lang w:val="ru-RU"/>
        </w:rPr>
      </w:pPr>
    </w:p>
    <w:p w14:paraId="24BEA25A" w14:textId="77777777" w:rsidR="0019353B" w:rsidRPr="00C005D9" w:rsidRDefault="0019353B" w:rsidP="0019353B">
      <w:pPr>
        <w:ind w:left="3166"/>
        <w:rPr>
          <w:lang w:val="ru-RU"/>
        </w:rPr>
      </w:pPr>
      <w:r w:rsidRPr="00C005D9">
        <w:rPr>
          <w:color w:val="000000"/>
          <w:lang w:val="ru-RU"/>
        </w:rPr>
        <w:t>БОКОВ</w:t>
      </w:r>
    </w:p>
    <w:p w14:paraId="40672B71" w14:textId="77777777" w:rsidR="0019353B" w:rsidRPr="00C005D9" w:rsidRDefault="0019353B" w:rsidP="0019353B">
      <w:pPr>
        <w:ind w:left="1441" w:right="2161"/>
        <w:rPr>
          <w:lang w:val="ru-RU"/>
        </w:rPr>
      </w:pPr>
      <w:r w:rsidRPr="00C005D9">
        <w:rPr>
          <w:color w:val="000000"/>
          <w:lang w:val="ru-RU"/>
        </w:rPr>
        <w:t>У меня прекрасные новости. Кровь в вашей машине совпадает с кровью убитого мальчика.</w:t>
      </w:r>
    </w:p>
    <w:p w14:paraId="50FA523C" w14:textId="77777777" w:rsidR="0019353B" w:rsidRPr="00C005D9" w:rsidRDefault="0019353B" w:rsidP="0019353B">
      <w:pPr>
        <w:rPr>
          <w:lang w:val="ru-RU"/>
        </w:rPr>
      </w:pPr>
    </w:p>
    <w:p w14:paraId="2E31ACE0" w14:textId="77777777" w:rsidR="0019353B" w:rsidRPr="00C005D9" w:rsidRDefault="0019353B" w:rsidP="0019353B">
      <w:pPr>
        <w:rPr>
          <w:lang w:val="ru-RU"/>
        </w:rPr>
      </w:pPr>
      <w:r w:rsidRPr="00C005D9">
        <w:rPr>
          <w:color w:val="000000"/>
          <w:lang w:val="ru-RU"/>
        </w:rPr>
        <w:t>Кладёт на стол лист бумаги.</w:t>
      </w:r>
    </w:p>
    <w:p w14:paraId="42C1E87D" w14:textId="77777777" w:rsidR="0019353B" w:rsidRPr="00C005D9" w:rsidRDefault="0019353B" w:rsidP="0019353B">
      <w:pPr>
        <w:rPr>
          <w:lang w:val="ru-RU"/>
        </w:rPr>
      </w:pPr>
    </w:p>
    <w:p w14:paraId="2400D875" w14:textId="77777777" w:rsidR="0019353B" w:rsidRPr="00C005D9" w:rsidRDefault="0019353B" w:rsidP="0019353B">
      <w:pPr>
        <w:ind w:left="3166"/>
        <w:rPr>
          <w:lang w:val="ru-RU"/>
        </w:rPr>
      </w:pPr>
      <w:r w:rsidRPr="00C005D9">
        <w:rPr>
          <w:color w:val="000000"/>
          <w:lang w:val="ru-RU"/>
        </w:rPr>
        <w:t>БОКОВ</w:t>
      </w:r>
    </w:p>
    <w:p w14:paraId="4F7CBA33" w14:textId="77777777" w:rsidR="0019353B" w:rsidRPr="00C005D9" w:rsidRDefault="0019353B" w:rsidP="0019353B">
      <w:pPr>
        <w:ind w:left="1441" w:right="2161"/>
        <w:rPr>
          <w:lang w:val="ru-RU"/>
        </w:rPr>
      </w:pPr>
      <w:r w:rsidRPr="00C005D9">
        <w:rPr>
          <w:color w:val="000000"/>
          <w:lang w:val="ru-RU"/>
        </w:rPr>
        <w:t>Волос в багажнике – тоже совпадает.</w:t>
      </w:r>
    </w:p>
    <w:p w14:paraId="7F000B1E" w14:textId="77777777" w:rsidR="0019353B" w:rsidRPr="00C005D9" w:rsidRDefault="0019353B" w:rsidP="0019353B">
      <w:pPr>
        <w:rPr>
          <w:lang w:val="ru-RU"/>
        </w:rPr>
      </w:pPr>
    </w:p>
    <w:p w14:paraId="3FB780E0" w14:textId="77777777" w:rsidR="0019353B" w:rsidRPr="00C005D9" w:rsidRDefault="0019353B" w:rsidP="0019353B">
      <w:pPr>
        <w:rPr>
          <w:lang w:val="ru-RU"/>
        </w:rPr>
      </w:pPr>
      <w:r w:rsidRPr="00C005D9">
        <w:rPr>
          <w:color w:val="000000"/>
          <w:lang w:val="ru-RU"/>
        </w:rPr>
        <w:t>Кладёт на стол второй лист бумаги.</w:t>
      </w:r>
    </w:p>
    <w:p w14:paraId="7DD7D854" w14:textId="77777777" w:rsidR="0019353B" w:rsidRPr="00C005D9" w:rsidRDefault="0019353B" w:rsidP="0019353B">
      <w:pPr>
        <w:rPr>
          <w:lang w:val="ru-RU"/>
        </w:rPr>
      </w:pPr>
    </w:p>
    <w:p w14:paraId="5C930F3E" w14:textId="77777777" w:rsidR="0019353B" w:rsidRPr="00C005D9" w:rsidRDefault="0019353B" w:rsidP="0019353B">
      <w:pPr>
        <w:ind w:left="3166"/>
        <w:rPr>
          <w:lang w:val="ru-RU"/>
        </w:rPr>
      </w:pPr>
      <w:r w:rsidRPr="00C005D9">
        <w:rPr>
          <w:color w:val="000000"/>
          <w:lang w:val="ru-RU"/>
        </w:rPr>
        <w:t>КОЗЫРЕВ</w:t>
      </w:r>
    </w:p>
    <w:p w14:paraId="10BC99C3" w14:textId="77777777" w:rsidR="0019353B" w:rsidRPr="00C005D9" w:rsidRDefault="0019353B" w:rsidP="0019353B">
      <w:pPr>
        <w:ind w:left="1441" w:right="2161"/>
        <w:rPr>
          <w:lang w:val="ru-RU"/>
        </w:rPr>
      </w:pPr>
      <w:r w:rsidRPr="00C005D9">
        <w:rPr>
          <w:color w:val="000000"/>
          <w:lang w:val="ru-RU"/>
        </w:rPr>
        <w:t>Мы как раз выяснили, что Дима не хотел никого убивать, это просто стечение обстоятельств.</w:t>
      </w:r>
    </w:p>
    <w:p w14:paraId="2E639852" w14:textId="77777777" w:rsidR="0019353B" w:rsidRPr="00C005D9" w:rsidRDefault="0019353B" w:rsidP="0019353B">
      <w:pPr>
        <w:rPr>
          <w:lang w:val="ru-RU"/>
        </w:rPr>
      </w:pPr>
    </w:p>
    <w:p w14:paraId="3DD74A65" w14:textId="77777777" w:rsidR="0019353B" w:rsidRPr="00C005D9" w:rsidRDefault="0019353B" w:rsidP="0019353B">
      <w:pPr>
        <w:ind w:left="3166"/>
        <w:rPr>
          <w:lang w:val="ru-RU"/>
        </w:rPr>
      </w:pPr>
      <w:r w:rsidRPr="00C005D9">
        <w:rPr>
          <w:color w:val="000000"/>
          <w:lang w:val="ru-RU"/>
        </w:rPr>
        <w:t>БОКОВ</w:t>
      </w:r>
    </w:p>
    <w:p w14:paraId="074DDEE9" w14:textId="77777777" w:rsidR="0019353B" w:rsidRPr="00C005D9" w:rsidRDefault="0019353B" w:rsidP="0019353B">
      <w:pPr>
        <w:ind w:left="1441" w:right="2161"/>
        <w:rPr>
          <w:lang w:val="ru-RU"/>
        </w:rPr>
      </w:pPr>
      <w:r w:rsidRPr="00C005D9">
        <w:rPr>
          <w:color w:val="000000"/>
          <w:lang w:val="ru-RU"/>
        </w:rPr>
        <w:t>Ага, по стечению обстоятельств Дима пидор, а всех пацанов изнасиловали.</w:t>
      </w:r>
    </w:p>
    <w:p w14:paraId="516D386E" w14:textId="77777777" w:rsidR="0019353B" w:rsidRPr="00C005D9" w:rsidRDefault="0019353B" w:rsidP="0019353B">
      <w:pPr>
        <w:rPr>
          <w:lang w:val="ru-RU"/>
        </w:rPr>
      </w:pPr>
    </w:p>
    <w:p w14:paraId="661ABF1B" w14:textId="77777777" w:rsidR="0019353B" w:rsidRPr="00C005D9" w:rsidRDefault="0019353B" w:rsidP="0019353B">
      <w:pPr>
        <w:ind w:left="3166"/>
        <w:rPr>
          <w:lang w:val="ru-RU"/>
        </w:rPr>
      </w:pPr>
      <w:r w:rsidRPr="00C005D9">
        <w:rPr>
          <w:color w:val="000000"/>
          <w:lang w:val="ru-RU"/>
        </w:rPr>
        <w:t>ДИМА</w:t>
      </w:r>
    </w:p>
    <w:p w14:paraId="2B226546" w14:textId="77777777" w:rsidR="0019353B" w:rsidRPr="00C005D9" w:rsidRDefault="0019353B" w:rsidP="0019353B">
      <w:pPr>
        <w:ind w:left="1441" w:right="2161"/>
        <w:rPr>
          <w:lang w:val="ru-RU"/>
        </w:rPr>
      </w:pPr>
      <w:r w:rsidRPr="00C005D9">
        <w:rPr>
          <w:color w:val="000000"/>
          <w:lang w:val="ru-RU"/>
        </w:rPr>
        <w:t>Детей насилуют педофилы! Я НЕ ПЕДОФИЛ! Я не насильник!</w:t>
      </w:r>
    </w:p>
    <w:p w14:paraId="6193E893" w14:textId="77777777" w:rsidR="0019353B" w:rsidRPr="00C005D9" w:rsidRDefault="0019353B" w:rsidP="0019353B">
      <w:pPr>
        <w:rPr>
          <w:lang w:val="ru-RU"/>
        </w:rPr>
      </w:pPr>
    </w:p>
    <w:p w14:paraId="024E2772" w14:textId="77777777" w:rsidR="0019353B" w:rsidRPr="00C005D9" w:rsidRDefault="0019353B" w:rsidP="0019353B">
      <w:pPr>
        <w:rPr>
          <w:lang w:val="ru-RU"/>
        </w:rPr>
      </w:pPr>
      <w:r w:rsidRPr="00C005D9">
        <w:rPr>
          <w:color w:val="000000"/>
          <w:lang w:val="ru-RU"/>
        </w:rPr>
        <w:t>Боков кладёт на стол заявление Славы.</w:t>
      </w:r>
    </w:p>
    <w:p w14:paraId="0B4C044D" w14:textId="77777777" w:rsidR="0019353B" w:rsidRPr="00C005D9" w:rsidRDefault="0019353B" w:rsidP="0019353B">
      <w:pPr>
        <w:rPr>
          <w:lang w:val="ru-RU"/>
        </w:rPr>
      </w:pPr>
    </w:p>
    <w:p w14:paraId="7E4DC72D" w14:textId="77777777" w:rsidR="0019353B" w:rsidRPr="00C005D9" w:rsidRDefault="0019353B" w:rsidP="0019353B">
      <w:pPr>
        <w:ind w:left="3166"/>
        <w:rPr>
          <w:lang w:val="ru-RU"/>
        </w:rPr>
      </w:pPr>
      <w:r w:rsidRPr="00C005D9">
        <w:rPr>
          <w:color w:val="000000"/>
          <w:lang w:val="ru-RU"/>
        </w:rPr>
        <w:t>БОКОВ</w:t>
      </w:r>
    </w:p>
    <w:p w14:paraId="08DF0BF1" w14:textId="77777777" w:rsidR="0019353B" w:rsidRPr="00C005D9" w:rsidRDefault="0019353B" w:rsidP="0019353B">
      <w:pPr>
        <w:ind w:left="1441" w:right="2161"/>
        <w:rPr>
          <w:lang w:val="ru-RU"/>
        </w:rPr>
      </w:pPr>
      <w:r w:rsidRPr="00C005D9">
        <w:rPr>
          <w:color w:val="000000"/>
          <w:lang w:val="ru-RU"/>
        </w:rPr>
        <w:lastRenderedPageBreak/>
        <w:t>А вот гражданин Горелов так не считает. И пишет в своём заявлении, что вы его изнасиловали буквально сегодня ночью.</w:t>
      </w:r>
    </w:p>
    <w:p w14:paraId="6FD9D7D1" w14:textId="77777777" w:rsidR="0019353B" w:rsidRPr="00C005D9" w:rsidRDefault="0019353B" w:rsidP="0019353B">
      <w:pPr>
        <w:rPr>
          <w:lang w:val="ru-RU"/>
        </w:rPr>
      </w:pPr>
    </w:p>
    <w:p w14:paraId="133960C5" w14:textId="77777777" w:rsidR="0019353B" w:rsidRPr="00C005D9" w:rsidRDefault="0019353B" w:rsidP="0019353B">
      <w:pPr>
        <w:rPr>
          <w:lang w:val="ru-RU"/>
        </w:rPr>
      </w:pPr>
      <w:r w:rsidRPr="00C005D9">
        <w:rPr>
          <w:color w:val="000000"/>
          <w:lang w:val="ru-RU"/>
        </w:rPr>
        <w:t>Дима рыдает.</w:t>
      </w:r>
    </w:p>
    <w:p w14:paraId="1B421227" w14:textId="77777777" w:rsidR="0019353B" w:rsidRPr="00C005D9" w:rsidRDefault="0019353B" w:rsidP="0019353B">
      <w:pPr>
        <w:rPr>
          <w:lang w:val="ru-RU"/>
        </w:rPr>
      </w:pPr>
    </w:p>
    <w:p w14:paraId="50BF1891" w14:textId="77777777" w:rsidR="0019353B" w:rsidRPr="00C005D9" w:rsidRDefault="0019353B" w:rsidP="0019353B">
      <w:pPr>
        <w:ind w:left="3166"/>
        <w:rPr>
          <w:lang w:val="ru-RU"/>
        </w:rPr>
      </w:pPr>
      <w:r w:rsidRPr="00C005D9">
        <w:rPr>
          <w:color w:val="000000"/>
          <w:lang w:val="ru-RU"/>
        </w:rPr>
        <w:t>ДИМА</w:t>
      </w:r>
    </w:p>
    <w:p w14:paraId="4E1E4792" w14:textId="77777777" w:rsidR="0019353B" w:rsidRPr="00C005D9" w:rsidRDefault="0019353B" w:rsidP="0019353B">
      <w:pPr>
        <w:ind w:left="1441" w:right="2161"/>
        <w:rPr>
          <w:lang w:val="ru-RU"/>
        </w:rPr>
      </w:pPr>
      <w:r w:rsidRPr="00C005D9">
        <w:rPr>
          <w:color w:val="000000"/>
          <w:lang w:val="ru-RU"/>
        </w:rPr>
        <w:t>Все, кого я люблю, меня предают.</w:t>
      </w:r>
    </w:p>
    <w:p w14:paraId="7AAC7E28" w14:textId="77777777" w:rsidR="0019353B" w:rsidRPr="00C005D9" w:rsidRDefault="0019353B" w:rsidP="0019353B">
      <w:pPr>
        <w:rPr>
          <w:lang w:val="ru-RU"/>
        </w:rPr>
      </w:pPr>
    </w:p>
    <w:p w14:paraId="4670C7BB" w14:textId="77777777" w:rsidR="0019353B" w:rsidRPr="00C005D9" w:rsidRDefault="0019353B" w:rsidP="0019353B">
      <w:pPr>
        <w:ind w:left="3166"/>
        <w:rPr>
          <w:lang w:val="ru-RU"/>
        </w:rPr>
      </w:pPr>
      <w:r w:rsidRPr="00C005D9">
        <w:rPr>
          <w:color w:val="000000"/>
          <w:lang w:val="ru-RU"/>
        </w:rPr>
        <w:t>БОКОВ</w:t>
      </w:r>
    </w:p>
    <w:p w14:paraId="6FAB2CDE" w14:textId="77777777" w:rsidR="0019353B" w:rsidRPr="00C005D9" w:rsidRDefault="0019353B" w:rsidP="0019353B">
      <w:pPr>
        <w:ind w:left="1441" w:right="2161"/>
        <w:rPr>
          <w:lang w:val="ru-RU"/>
        </w:rPr>
      </w:pPr>
      <w:r w:rsidRPr="00C005D9">
        <w:rPr>
          <w:color w:val="000000"/>
          <w:lang w:val="ru-RU"/>
        </w:rPr>
        <w:t>А чего ты хотел? Ты ж любишь пидорасов.</w:t>
      </w:r>
    </w:p>
    <w:p w14:paraId="14E53BFC" w14:textId="77777777" w:rsidR="0019353B" w:rsidRPr="00C005D9" w:rsidRDefault="0019353B" w:rsidP="0019353B">
      <w:pPr>
        <w:rPr>
          <w:lang w:val="ru-RU"/>
        </w:rPr>
      </w:pPr>
    </w:p>
    <w:p w14:paraId="393AE56D" w14:textId="77777777" w:rsidR="0019353B" w:rsidRPr="00C005D9" w:rsidRDefault="0019353B" w:rsidP="0019353B">
      <w:pPr>
        <w:ind w:left="3166"/>
        <w:rPr>
          <w:lang w:val="ru-RU"/>
        </w:rPr>
      </w:pPr>
      <w:r w:rsidRPr="00C005D9">
        <w:rPr>
          <w:color w:val="000000"/>
          <w:lang w:val="ru-RU"/>
        </w:rPr>
        <w:t>ДИМА</w:t>
      </w:r>
    </w:p>
    <w:p w14:paraId="238046E3" w14:textId="77777777" w:rsidR="0019353B" w:rsidRPr="00C005D9" w:rsidRDefault="0019353B" w:rsidP="0019353B">
      <w:pPr>
        <w:ind w:left="1441" w:right="2161"/>
        <w:rPr>
          <w:lang w:val="ru-RU"/>
        </w:rPr>
      </w:pPr>
      <w:r w:rsidRPr="00C005D9">
        <w:rPr>
          <w:color w:val="000000"/>
          <w:lang w:val="ru-RU"/>
        </w:rPr>
        <w:t>Нельзя никого любить. Никогда. Нельзя никому верить.</w:t>
      </w:r>
    </w:p>
    <w:p w14:paraId="0B2C4677" w14:textId="77777777" w:rsidR="0019353B" w:rsidRPr="00C005D9" w:rsidRDefault="0019353B" w:rsidP="0019353B">
      <w:pPr>
        <w:rPr>
          <w:lang w:val="ru-RU"/>
        </w:rPr>
      </w:pPr>
    </w:p>
    <w:p w14:paraId="3C97E819" w14:textId="77777777" w:rsidR="0019353B" w:rsidRPr="00C005D9" w:rsidRDefault="0019353B" w:rsidP="0019353B">
      <w:pPr>
        <w:rPr>
          <w:lang w:val="ru-RU"/>
        </w:rPr>
      </w:pPr>
      <w:r w:rsidRPr="00C005D9">
        <w:rPr>
          <w:b/>
          <w:color w:val="000000"/>
          <w:lang w:val="ru-RU"/>
        </w:rPr>
        <w:t xml:space="preserve">5-12. ИНТ. ОТДЕЛЕНИЕ МИЛИЦИИ ОДИНЦОВО.КОРИДОР НОЧЬ 13. </w:t>
      </w:r>
      <w:r w:rsidRPr="00C005D9">
        <w:rPr>
          <w:lang w:val="ru-RU"/>
        </w:rPr>
        <w:br/>
      </w:r>
      <w:r w:rsidRPr="00C005D9">
        <w:rPr>
          <w:b/>
          <w:color w:val="000000"/>
          <w:lang w:val="ru-RU"/>
        </w:rPr>
        <w:t>ДОБРОВОЛЬСКАЯ, МАЛЬЦЕВ, ИГОРЬ (00:22)</w:t>
      </w:r>
      <w:r w:rsidRPr="00C005D9">
        <w:rPr>
          <w:lang w:val="ru-RU"/>
        </w:rPr>
        <w:br/>
      </w:r>
    </w:p>
    <w:p w14:paraId="2AAFC8A5" w14:textId="77777777" w:rsidR="0019353B" w:rsidRPr="00C005D9" w:rsidRDefault="0019353B" w:rsidP="0019353B">
      <w:pPr>
        <w:rPr>
          <w:lang w:val="ru-RU"/>
        </w:rPr>
      </w:pPr>
      <w:r w:rsidRPr="00C005D9">
        <w:rPr>
          <w:color w:val="000000"/>
          <w:lang w:val="ru-RU"/>
        </w:rPr>
        <w:t>Добровольская, Игорь и Мальцев. Игорь выглядит возбуждённым.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ИГОРЬ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Я узнаю его! Он за мной гнался, а вы его поймали! Класс!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ДОБРОВОЛЬСКАЯ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Игорь, сейчас ты увидишь четверых людей. Ты не бойся ничего и не волнуйся. Если ты узнаешь в ком-то того, кого видел с Андреем – скажешь. Хорошо?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ИГОРЬ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Хорошо.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МАЛЬЦЕВ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Но сначала интервью с Фишером.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ДОБРОВОЛЬСКАЯ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Это нарушит процедуру опознания. После – у вас будет 15 минут.</w:t>
      </w:r>
    </w:p>
    <w:p w14:paraId="34B1394F" w14:textId="77777777" w:rsidR="0019353B" w:rsidRPr="00C005D9" w:rsidRDefault="0019353B" w:rsidP="0019353B">
      <w:pPr>
        <w:rPr>
          <w:lang w:val="ru-RU"/>
        </w:rPr>
      </w:pPr>
    </w:p>
    <w:p w14:paraId="0DF05D99" w14:textId="42D7C162" w:rsidR="0019353B" w:rsidRPr="00C005D9" w:rsidRDefault="0019353B" w:rsidP="0019353B">
      <w:pPr>
        <w:rPr>
          <w:lang w:val="ru-RU"/>
        </w:rPr>
      </w:pPr>
      <w:r w:rsidRPr="00C005D9">
        <w:rPr>
          <w:b/>
          <w:color w:val="000000"/>
          <w:lang w:val="ru-RU"/>
        </w:rPr>
        <w:t xml:space="preserve">5-13. ИНТ. ОТДЕЛЕНИЕ МИЛИЦИИ ОДИНЦОВО.КАБИНЕТ СЛЕДОВАТЕЛЕЙ КОРИДОР НОЧЬ 13. </w:t>
      </w:r>
      <w:r w:rsidRPr="00C005D9">
        <w:rPr>
          <w:lang w:val="ru-RU"/>
        </w:rPr>
        <w:br/>
      </w:r>
      <w:r w:rsidRPr="00C005D9">
        <w:rPr>
          <w:b/>
          <w:color w:val="000000"/>
          <w:lang w:val="ru-RU"/>
        </w:rPr>
        <w:t>БОКОВ, КОЗЫРЕВ, ДОБРОВОЛЬСКАЯ, ДИМА, ИГОРЬ, МАЛЬЦЕВ</w:t>
      </w:r>
      <w:r w:rsidR="00C005D9">
        <w:rPr>
          <w:b/>
          <w:color w:val="000000"/>
          <w:lang w:val="ru-RU"/>
        </w:rPr>
        <w:t>, дежурный 2, подозреваемые (3)</w:t>
      </w:r>
      <w:r w:rsidRPr="00C005D9">
        <w:rPr>
          <w:b/>
          <w:color w:val="000000"/>
          <w:lang w:val="ru-RU"/>
        </w:rPr>
        <w:t xml:space="preserve"> (01:15)</w:t>
      </w:r>
      <w:r w:rsidRPr="00C005D9">
        <w:rPr>
          <w:lang w:val="ru-RU"/>
        </w:rPr>
        <w:br/>
      </w:r>
    </w:p>
    <w:p w14:paraId="59437E83" w14:textId="77777777" w:rsidR="0019353B" w:rsidRPr="00C005D9" w:rsidRDefault="0019353B" w:rsidP="0019353B">
      <w:pPr>
        <w:rPr>
          <w:lang w:val="ru-RU"/>
        </w:rPr>
      </w:pPr>
      <w:r w:rsidRPr="00C005D9">
        <w:rPr>
          <w:color w:val="000000"/>
          <w:lang w:val="ru-RU"/>
        </w:rPr>
        <w:t>Дверь открывается, Дежурный 2 заводит троих мужчин. Все они выстраиваются в ряд вдоль стены.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БОКОВ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Руки все за спину убрали. Стоим ровно.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КОЗЫРЕВ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(Диме)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Ты тоже вставай.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Боков выглядывает в коридор, видит Добровольскую, Игоря, жмёт ему руку. Отцу руки не подаёт, тот тоже не проявляет инициативы. Приглашает в кабинет. Игорь заходит и буквально со входа показывает на Диму.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ИГОРЬ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Это Дима!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БОКОВ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Свидетель опознал Лаваля Дмитрия Николаевича.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lastRenderedPageBreak/>
        <w:t>ИГОРЬ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Да, опознал. Это Дима.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Дима садится на корточки, закрывает голову руками и воет.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ИГОРЬ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Дима, ты чего?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Бросается к Диме, гладит его по голове. Дима обнимает его и рыдает в захлёб.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ДОБРОВОЛЬСКАЯ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Ты его видел с Андреем? Ты уверен? Посмотри внимательно!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ИГОРЬ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Нет, нет, Дима – мой друг! С Андреем был не он!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БОКОВ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 xml:space="preserve">Говорил ли ты своему другу Диме, что мы с тобой ездили опознавать </w:t>
      </w:r>
      <w:proofErr w:type="spellStart"/>
      <w:r w:rsidRPr="00C005D9">
        <w:rPr>
          <w:color w:val="000000"/>
          <w:lang w:val="ru-RU"/>
        </w:rPr>
        <w:t>Макурина</w:t>
      </w:r>
      <w:proofErr w:type="spellEnd"/>
      <w:r w:rsidRPr="00C005D9">
        <w:rPr>
          <w:color w:val="000000"/>
          <w:lang w:val="ru-RU"/>
        </w:rPr>
        <w:t>?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ИГОРЬ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Да, говорил.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ДИМА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 xml:space="preserve">Хватит мучать меня! Не знаю я никакого </w:t>
      </w:r>
      <w:proofErr w:type="spellStart"/>
      <w:r w:rsidRPr="00C005D9">
        <w:rPr>
          <w:color w:val="000000"/>
          <w:lang w:val="ru-RU"/>
        </w:rPr>
        <w:t>Макурина</w:t>
      </w:r>
      <w:proofErr w:type="spellEnd"/>
      <w:r w:rsidRPr="00C005D9">
        <w:rPr>
          <w:color w:val="000000"/>
          <w:lang w:val="ru-RU"/>
        </w:rPr>
        <w:t>!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ИГОРЬ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На конюшне я тебе рассказывал, помнишь?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ДИМА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 xml:space="preserve">Не помню я ничего и не </w:t>
      </w:r>
      <w:proofErr w:type="spellStart"/>
      <w:r w:rsidRPr="00C005D9">
        <w:rPr>
          <w:color w:val="000000"/>
          <w:lang w:val="ru-RU"/>
        </w:rPr>
        <w:t>понимааааю</w:t>
      </w:r>
      <w:proofErr w:type="spellEnd"/>
      <w:r w:rsidRPr="00C005D9">
        <w:rPr>
          <w:color w:val="000000"/>
          <w:lang w:val="ru-RU"/>
        </w:rPr>
        <w:t>…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МАЛЬЦЕВ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 xml:space="preserve">Смотрите, сейчас ещё одного человека до смерти </w:t>
      </w:r>
      <w:proofErr w:type="spellStart"/>
      <w:r w:rsidRPr="00C005D9">
        <w:rPr>
          <w:color w:val="000000"/>
          <w:lang w:val="ru-RU"/>
        </w:rPr>
        <w:t>запытаете</w:t>
      </w:r>
      <w:proofErr w:type="spellEnd"/>
      <w:r w:rsidRPr="00C005D9">
        <w:rPr>
          <w:color w:val="000000"/>
          <w:lang w:val="ru-RU"/>
        </w:rPr>
        <w:t>.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Козырев резко подходит и даёт Диме пощёчину.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КОЗЫРЕВ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Прекрати истерику!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Игорь тоже рыдает, прижимается к Лавалю.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БОКОВ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Игорь, спасибо. Все свободны.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Добровольская отрывает Игоря от Димы и выводит.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МАЛЬЦЕВ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Мне обещали интервью.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БОКОВ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Вот, кто обещал, с того и спрашивай.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МАЛЬЦЕВ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Я за каждым шагом твоим следить буду, за каждым! И каждую неделю писать!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Выходит, хлопнув дверью.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БОКОВ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Лаваль, последний раз предлагаю. Чистосердечное, быстро признаем невменяемым и на больничку. Или чуть дольше собираем доказательства – и расстрел.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Дима плачет.</w:t>
      </w:r>
    </w:p>
    <w:p w14:paraId="0D594FD2" w14:textId="77777777" w:rsidR="0019353B" w:rsidRPr="00C005D9" w:rsidRDefault="0019353B" w:rsidP="0019353B">
      <w:pPr>
        <w:rPr>
          <w:lang w:val="ru-RU"/>
        </w:rPr>
      </w:pPr>
    </w:p>
    <w:p w14:paraId="3657D1CE" w14:textId="77777777" w:rsidR="0019353B" w:rsidRPr="00C005D9" w:rsidRDefault="0019353B" w:rsidP="0019353B">
      <w:pPr>
        <w:rPr>
          <w:lang w:val="ru-RU"/>
        </w:rPr>
      </w:pPr>
      <w:r w:rsidRPr="00C005D9">
        <w:rPr>
          <w:b/>
          <w:color w:val="000000"/>
          <w:lang w:val="ru-RU"/>
        </w:rPr>
        <w:t xml:space="preserve">5-14. НАТ. ОТДЕЛЕНИЕ МИЛИЦИИ ОДИНЦОВО.ДВОР НОЧЬ 13. </w:t>
      </w:r>
      <w:r w:rsidRPr="00C005D9">
        <w:rPr>
          <w:lang w:val="ru-RU"/>
        </w:rPr>
        <w:br/>
      </w:r>
      <w:r w:rsidRPr="00C005D9">
        <w:rPr>
          <w:b/>
          <w:color w:val="000000"/>
          <w:lang w:val="ru-RU"/>
        </w:rPr>
        <w:t>ДОБРОВОЛЬСКАЯ, ИГОРЬ, МАЛЬЦЕВ (00:20)</w:t>
      </w:r>
      <w:r w:rsidRPr="00C005D9">
        <w:rPr>
          <w:lang w:val="ru-RU"/>
        </w:rPr>
        <w:br/>
      </w:r>
    </w:p>
    <w:p w14:paraId="62188D3F" w14:textId="77777777" w:rsidR="0019353B" w:rsidRPr="00C005D9" w:rsidRDefault="0019353B" w:rsidP="0019353B">
      <w:pPr>
        <w:rPr>
          <w:lang w:val="ru-RU"/>
        </w:rPr>
      </w:pPr>
      <w:r w:rsidRPr="00C005D9">
        <w:rPr>
          <w:color w:val="000000"/>
          <w:lang w:val="ru-RU"/>
        </w:rPr>
        <w:t>Добровольская, Мальцев и Игорь идут по двору к машине.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ДОБРОВОЛЬСКАЯ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Игорь, прости, пожалуйста, что тебе пришлось пройти через это испытание.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ИГОРЬ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lastRenderedPageBreak/>
        <w:t>Но Дима же ни в чем не виноват!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Игорь и Мальцев садятся в машину.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ДОБРОВОЛЬСКАЯ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Вот ты нам всем это и сказал. Хорошо, что у нас такой свидетель!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МАЛЬЦЕВ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Наталья, вы же прогрессивная женщина. Что вы делаете в милиции?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Добровольская захлопывает дверь.</w:t>
      </w:r>
    </w:p>
    <w:p w14:paraId="62EF99AE" w14:textId="77777777" w:rsidR="0019353B" w:rsidRPr="00C005D9" w:rsidRDefault="0019353B" w:rsidP="0019353B">
      <w:pPr>
        <w:rPr>
          <w:lang w:val="ru-RU"/>
        </w:rPr>
      </w:pPr>
    </w:p>
    <w:p w14:paraId="1CE7825A" w14:textId="77777777" w:rsidR="0019353B" w:rsidRPr="00C005D9" w:rsidRDefault="0019353B" w:rsidP="0019353B">
      <w:pPr>
        <w:rPr>
          <w:lang w:val="ru-RU"/>
        </w:rPr>
      </w:pPr>
      <w:r w:rsidRPr="00C005D9">
        <w:rPr>
          <w:b/>
          <w:color w:val="000000"/>
          <w:lang w:val="ru-RU"/>
        </w:rPr>
        <w:t xml:space="preserve">5-15. ИНТ. КВАРТИРА КОЗЫРЕВА.КОРИДОР НОЧЬ 13. </w:t>
      </w:r>
      <w:r w:rsidRPr="00C005D9">
        <w:rPr>
          <w:lang w:val="ru-RU"/>
        </w:rPr>
        <w:br/>
      </w:r>
      <w:r w:rsidRPr="00C005D9">
        <w:rPr>
          <w:b/>
          <w:color w:val="000000"/>
          <w:lang w:val="ru-RU"/>
        </w:rPr>
        <w:t>КОЗЫРЕВ, КОЗЫРЕВА (01:10)</w:t>
      </w:r>
      <w:r w:rsidRPr="00C005D9">
        <w:rPr>
          <w:lang w:val="ru-RU"/>
        </w:rPr>
        <w:br/>
      </w:r>
    </w:p>
    <w:p w14:paraId="78807DE0" w14:textId="77777777" w:rsidR="0019353B" w:rsidRPr="00C005D9" w:rsidRDefault="0019353B" w:rsidP="0019353B">
      <w:pPr>
        <w:rPr>
          <w:lang w:val="ru-RU"/>
        </w:rPr>
      </w:pPr>
      <w:r w:rsidRPr="00C005D9">
        <w:rPr>
          <w:color w:val="000000"/>
          <w:lang w:val="ru-RU"/>
        </w:rPr>
        <w:t>Козырева под дверью ванной. Козырев, судя по звукам, принимает душ. Наконец, звук воды прекращается, выходит Козырев с мокрой головой в полотенце и, буквально, натыкается на жену.</w:t>
      </w:r>
    </w:p>
    <w:p w14:paraId="7469E9A4" w14:textId="77777777" w:rsidR="0019353B" w:rsidRPr="00C005D9" w:rsidRDefault="0019353B" w:rsidP="0019353B">
      <w:pPr>
        <w:rPr>
          <w:lang w:val="ru-RU"/>
        </w:rPr>
      </w:pPr>
    </w:p>
    <w:p w14:paraId="1E352EBE" w14:textId="77777777" w:rsidR="0019353B" w:rsidRPr="00C005D9" w:rsidRDefault="0019353B" w:rsidP="0019353B">
      <w:pPr>
        <w:ind w:left="3166"/>
        <w:rPr>
          <w:lang w:val="ru-RU"/>
        </w:rPr>
      </w:pPr>
      <w:r w:rsidRPr="00C005D9">
        <w:rPr>
          <w:color w:val="000000"/>
          <w:lang w:val="ru-RU"/>
        </w:rPr>
        <w:t>КОЗЫРЕВ</w:t>
      </w:r>
    </w:p>
    <w:p w14:paraId="794EF3BB" w14:textId="77777777" w:rsidR="0019353B" w:rsidRPr="00C005D9" w:rsidRDefault="0019353B" w:rsidP="0019353B">
      <w:pPr>
        <w:ind w:left="1441" w:right="2161"/>
        <w:rPr>
          <w:lang w:val="ru-RU"/>
        </w:rPr>
      </w:pPr>
      <w:r w:rsidRPr="00C005D9">
        <w:rPr>
          <w:color w:val="000000"/>
          <w:lang w:val="ru-RU"/>
        </w:rPr>
        <w:t>Лиза, я не хочу ссориться, правда. Я хочу переодеться и поехать на работу. Я двое суток не спал, давай завтра поскандалим?</w:t>
      </w:r>
    </w:p>
    <w:p w14:paraId="64E93C6D" w14:textId="77777777" w:rsidR="0019353B" w:rsidRPr="00C005D9" w:rsidRDefault="0019353B" w:rsidP="0019353B">
      <w:pPr>
        <w:rPr>
          <w:lang w:val="ru-RU"/>
        </w:rPr>
      </w:pPr>
    </w:p>
    <w:p w14:paraId="62C00639" w14:textId="77777777" w:rsidR="0019353B" w:rsidRPr="00C005D9" w:rsidRDefault="0019353B" w:rsidP="0019353B">
      <w:pPr>
        <w:ind w:left="3166"/>
        <w:rPr>
          <w:lang w:val="ru-RU"/>
        </w:rPr>
      </w:pPr>
      <w:r w:rsidRPr="00C005D9">
        <w:rPr>
          <w:color w:val="000000"/>
          <w:lang w:val="ru-RU"/>
        </w:rPr>
        <w:t>КОЗЫРЕВА</w:t>
      </w:r>
    </w:p>
    <w:p w14:paraId="7BBBB6BC" w14:textId="77777777" w:rsidR="0019353B" w:rsidRPr="00C005D9" w:rsidRDefault="0019353B" w:rsidP="0019353B">
      <w:pPr>
        <w:ind w:left="1441" w:right="2161"/>
        <w:rPr>
          <w:lang w:val="ru-RU"/>
        </w:rPr>
      </w:pPr>
      <w:r w:rsidRPr="00C005D9">
        <w:rPr>
          <w:color w:val="000000"/>
          <w:lang w:val="ru-RU"/>
        </w:rPr>
        <w:t>Я не скандалю, я хочу тебе сказать, что твой сын уехал в Ленинград и совершенно наплевал на то, что я была против. Я не могу одна со всем справляться!</w:t>
      </w:r>
    </w:p>
    <w:p w14:paraId="6B5E3811" w14:textId="77777777" w:rsidR="0019353B" w:rsidRPr="00C005D9" w:rsidRDefault="0019353B" w:rsidP="0019353B">
      <w:pPr>
        <w:rPr>
          <w:lang w:val="ru-RU"/>
        </w:rPr>
      </w:pPr>
    </w:p>
    <w:p w14:paraId="1899C210" w14:textId="77777777" w:rsidR="0019353B" w:rsidRPr="00C005D9" w:rsidRDefault="0019353B" w:rsidP="0019353B">
      <w:pPr>
        <w:ind w:left="3166"/>
        <w:rPr>
          <w:lang w:val="ru-RU"/>
        </w:rPr>
      </w:pPr>
      <w:r w:rsidRPr="00C005D9">
        <w:rPr>
          <w:color w:val="000000"/>
          <w:lang w:val="ru-RU"/>
        </w:rPr>
        <w:t>КОЗЫРЕВ</w:t>
      </w:r>
    </w:p>
    <w:p w14:paraId="5DB6AA37" w14:textId="77777777" w:rsidR="0019353B" w:rsidRPr="00C005D9" w:rsidRDefault="0019353B" w:rsidP="0019353B">
      <w:pPr>
        <w:ind w:left="1441" w:right="2161"/>
        <w:rPr>
          <w:lang w:val="ru-RU"/>
        </w:rPr>
      </w:pPr>
      <w:r w:rsidRPr="00C005D9">
        <w:rPr>
          <w:color w:val="000000"/>
          <w:lang w:val="ru-RU"/>
        </w:rPr>
        <w:t>Потерпи совсем немного, буквально пару дней - и всё кончится.</w:t>
      </w:r>
    </w:p>
    <w:p w14:paraId="43ACE7FB" w14:textId="77777777" w:rsidR="0019353B" w:rsidRPr="00C005D9" w:rsidRDefault="0019353B" w:rsidP="0019353B">
      <w:pPr>
        <w:rPr>
          <w:lang w:val="ru-RU"/>
        </w:rPr>
      </w:pPr>
    </w:p>
    <w:p w14:paraId="5B4C6684" w14:textId="77777777" w:rsidR="0019353B" w:rsidRPr="00C005D9" w:rsidRDefault="0019353B" w:rsidP="0019353B">
      <w:pPr>
        <w:ind w:left="3166"/>
        <w:rPr>
          <w:lang w:val="ru-RU"/>
        </w:rPr>
      </w:pPr>
      <w:r w:rsidRPr="00C005D9">
        <w:rPr>
          <w:color w:val="000000"/>
          <w:lang w:val="ru-RU"/>
        </w:rPr>
        <w:t>КОЗЫРЕВА</w:t>
      </w:r>
    </w:p>
    <w:p w14:paraId="1D05CA18" w14:textId="77777777" w:rsidR="0019353B" w:rsidRPr="00C005D9" w:rsidRDefault="0019353B" w:rsidP="0019353B">
      <w:pPr>
        <w:ind w:left="1441" w:right="2161"/>
        <w:rPr>
          <w:lang w:val="ru-RU"/>
        </w:rPr>
      </w:pPr>
      <w:r w:rsidRPr="00C005D9">
        <w:rPr>
          <w:color w:val="000000"/>
          <w:lang w:val="ru-RU"/>
        </w:rPr>
        <w:t>Ты со своим маньяком уже сам как маньяк. Ты о чем-нибудь ещё можешь думать? У тебя семья есть вообще-то!</w:t>
      </w:r>
    </w:p>
    <w:p w14:paraId="0226C307" w14:textId="77777777" w:rsidR="0019353B" w:rsidRPr="00C005D9" w:rsidRDefault="0019353B" w:rsidP="0019353B">
      <w:pPr>
        <w:rPr>
          <w:lang w:val="ru-RU"/>
        </w:rPr>
      </w:pPr>
    </w:p>
    <w:p w14:paraId="2414A1E3" w14:textId="77777777" w:rsidR="0019353B" w:rsidRPr="00C005D9" w:rsidRDefault="0019353B" w:rsidP="0019353B">
      <w:pPr>
        <w:ind w:left="3166"/>
        <w:rPr>
          <w:lang w:val="ru-RU"/>
        </w:rPr>
      </w:pPr>
      <w:r w:rsidRPr="00C005D9">
        <w:rPr>
          <w:color w:val="000000"/>
          <w:lang w:val="ru-RU"/>
        </w:rPr>
        <w:t>КОЗЫРЕВ</w:t>
      </w:r>
    </w:p>
    <w:p w14:paraId="469339BD" w14:textId="77777777" w:rsidR="0019353B" w:rsidRPr="00C005D9" w:rsidRDefault="0019353B" w:rsidP="0019353B">
      <w:pPr>
        <w:ind w:left="1441" w:right="2161"/>
        <w:rPr>
          <w:lang w:val="ru-RU"/>
        </w:rPr>
      </w:pPr>
      <w:r w:rsidRPr="00C005D9">
        <w:rPr>
          <w:color w:val="000000"/>
          <w:lang w:val="ru-RU"/>
        </w:rPr>
        <w:t>Я думаю о семье! Что жена скоро начнёт мне изменять, а сын вырастет голубым, потому что у него уже серьга и девушек я в его компании что-то не видел.</w:t>
      </w:r>
    </w:p>
    <w:p w14:paraId="191AE1F4" w14:textId="77777777" w:rsidR="0019353B" w:rsidRPr="00C005D9" w:rsidRDefault="0019353B" w:rsidP="0019353B">
      <w:pPr>
        <w:rPr>
          <w:lang w:val="ru-RU"/>
        </w:rPr>
      </w:pPr>
    </w:p>
    <w:p w14:paraId="375AFC66" w14:textId="77777777" w:rsidR="0019353B" w:rsidRPr="00C005D9" w:rsidRDefault="0019353B" w:rsidP="0019353B">
      <w:pPr>
        <w:ind w:left="3166"/>
        <w:rPr>
          <w:lang w:val="ru-RU"/>
        </w:rPr>
      </w:pPr>
      <w:r w:rsidRPr="00C005D9">
        <w:rPr>
          <w:color w:val="000000"/>
          <w:lang w:val="ru-RU"/>
        </w:rPr>
        <w:t>КОЗЫРЕВА</w:t>
      </w:r>
    </w:p>
    <w:p w14:paraId="389195B8" w14:textId="77777777" w:rsidR="0019353B" w:rsidRPr="00C005D9" w:rsidRDefault="0019353B" w:rsidP="0019353B">
      <w:pPr>
        <w:ind w:left="1441" w:right="2161"/>
        <w:rPr>
          <w:lang w:val="ru-RU"/>
        </w:rPr>
      </w:pPr>
      <w:r w:rsidRPr="00C005D9">
        <w:rPr>
          <w:color w:val="000000"/>
          <w:lang w:val="ru-RU"/>
        </w:rPr>
        <w:t>Валера, ты с ума сошёл что ли?! Что ты несёшь?!</w:t>
      </w:r>
    </w:p>
    <w:p w14:paraId="44298451" w14:textId="77777777" w:rsidR="0019353B" w:rsidRPr="00C005D9" w:rsidRDefault="0019353B" w:rsidP="0019353B">
      <w:pPr>
        <w:rPr>
          <w:lang w:val="ru-RU"/>
        </w:rPr>
      </w:pPr>
    </w:p>
    <w:p w14:paraId="07C5F46A" w14:textId="77777777" w:rsidR="0019353B" w:rsidRPr="00C005D9" w:rsidRDefault="0019353B" w:rsidP="0019353B">
      <w:pPr>
        <w:ind w:left="3166"/>
        <w:rPr>
          <w:lang w:val="ru-RU"/>
        </w:rPr>
      </w:pPr>
      <w:r w:rsidRPr="00C005D9">
        <w:rPr>
          <w:color w:val="000000"/>
          <w:lang w:val="ru-RU"/>
        </w:rPr>
        <w:t>КОЗЫРЕВ</w:t>
      </w:r>
    </w:p>
    <w:p w14:paraId="503E49F1" w14:textId="77777777" w:rsidR="0019353B" w:rsidRPr="00C005D9" w:rsidRDefault="0019353B" w:rsidP="0019353B">
      <w:pPr>
        <w:ind w:left="1441" w:right="2161"/>
        <w:rPr>
          <w:lang w:val="ru-RU"/>
        </w:rPr>
      </w:pPr>
      <w:r w:rsidRPr="00C005D9">
        <w:rPr>
          <w:color w:val="000000"/>
          <w:lang w:val="ru-RU"/>
        </w:rPr>
        <w:t>Пожалуйста, я очень тебя прошу, обзвони его друзей, найди, убедись, что с ним всё хорошо. Я скоро закончу, получу повышение и дачу, всё, что ты хочешь. Всё будет хорошо. Я поехал.</w:t>
      </w:r>
    </w:p>
    <w:p w14:paraId="00A78EAD" w14:textId="77777777" w:rsidR="0019353B" w:rsidRPr="00C005D9" w:rsidRDefault="0019353B" w:rsidP="0019353B">
      <w:pPr>
        <w:rPr>
          <w:lang w:val="ru-RU"/>
        </w:rPr>
      </w:pPr>
    </w:p>
    <w:p w14:paraId="37193A72" w14:textId="77777777" w:rsidR="0019353B" w:rsidRPr="00C005D9" w:rsidRDefault="0019353B" w:rsidP="0019353B">
      <w:pPr>
        <w:rPr>
          <w:lang w:val="ru-RU"/>
        </w:rPr>
      </w:pPr>
      <w:r w:rsidRPr="00C005D9">
        <w:rPr>
          <w:color w:val="000000"/>
          <w:lang w:val="ru-RU"/>
        </w:rPr>
        <w:lastRenderedPageBreak/>
        <w:t>Целует её в щеку.</w:t>
      </w:r>
    </w:p>
    <w:p w14:paraId="5DE3F8B6" w14:textId="77777777" w:rsidR="0019353B" w:rsidRPr="00C005D9" w:rsidRDefault="0019353B" w:rsidP="0019353B">
      <w:pPr>
        <w:rPr>
          <w:lang w:val="ru-RU"/>
        </w:rPr>
      </w:pPr>
    </w:p>
    <w:p w14:paraId="0DC9467F" w14:textId="77777777" w:rsidR="0019353B" w:rsidRPr="00C005D9" w:rsidRDefault="0019353B" w:rsidP="0019353B">
      <w:pPr>
        <w:rPr>
          <w:lang w:val="ru-RU"/>
        </w:rPr>
      </w:pPr>
      <w:r w:rsidRPr="00C005D9">
        <w:rPr>
          <w:b/>
          <w:color w:val="000000"/>
          <w:lang w:val="ru-RU"/>
        </w:rPr>
        <w:t xml:space="preserve">5-16. ИНТ. КВАРТИРА ДИМЫ.КОМНАТА УТРО 14. </w:t>
      </w:r>
      <w:r w:rsidRPr="00C005D9">
        <w:rPr>
          <w:lang w:val="ru-RU"/>
        </w:rPr>
        <w:br/>
      </w:r>
      <w:r w:rsidRPr="00C005D9">
        <w:rPr>
          <w:b/>
          <w:color w:val="000000"/>
          <w:lang w:val="ru-RU"/>
        </w:rPr>
        <w:t>БОКОВ, КОЗЫРЕВ, ХВАН, ЭКСПЕРТ, ЭКСПЕРТ 1 (00:25)</w:t>
      </w:r>
      <w:r w:rsidRPr="00C005D9">
        <w:rPr>
          <w:lang w:val="ru-RU"/>
        </w:rPr>
        <w:br/>
      </w:r>
    </w:p>
    <w:p w14:paraId="7DA22A95" w14:textId="77777777" w:rsidR="0019353B" w:rsidRPr="00C005D9" w:rsidRDefault="0019353B" w:rsidP="0019353B">
      <w:pPr>
        <w:rPr>
          <w:lang w:val="ru-RU"/>
        </w:rPr>
      </w:pPr>
      <w:r w:rsidRPr="00C005D9">
        <w:rPr>
          <w:color w:val="000000"/>
          <w:lang w:val="ru-RU"/>
        </w:rPr>
        <w:t>Обыск в квартире Лаваля. Сотрудники перетряхивают книжки, вытаскивают белье из шкафа, вскрывают ящики стола. Один из сотрудников описывает обувь.</w:t>
      </w:r>
    </w:p>
    <w:p w14:paraId="51489C06" w14:textId="77777777" w:rsidR="0019353B" w:rsidRPr="00C005D9" w:rsidRDefault="0019353B" w:rsidP="0019353B">
      <w:pPr>
        <w:rPr>
          <w:lang w:val="ru-RU"/>
        </w:rPr>
      </w:pPr>
    </w:p>
    <w:p w14:paraId="699682CB" w14:textId="77777777" w:rsidR="0019353B" w:rsidRPr="00C005D9" w:rsidRDefault="0019353B" w:rsidP="0019353B">
      <w:pPr>
        <w:ind w:left="3166"/>
        <w:rPr>
          <w:lang w:val="ru-RU"/>
        </w:rPr>
      </w:pPr>
      <w:r w:rsidRPr="00C005D9">
        <w:rPr>
          <w:color w:val="000000"/>
          <w:lang w:val="ru-RU"/>
        </w:rPr>
        <w:t>ЭКСПЕРТ</w:t>
      </w:r>
    </w:p>
    <w:p w14:paraId="4E24A62C" w14:textId="77777777" w:rsidR="0019353B" w:rsidRPr="00C005D9" w:rsidRDefault="0019353B" w:rsidP="0019353B">
      <w:pPr>
        <w:ind w:left="1441" w:right="2161"/>
        <w:rPr>
          <w:lang w:val="ru-RU"/>
        </w:rPr>
      </w:pPr>
      <w:r w:rsidRPr="00C005D9">
        <w:rPr>
          <w:color w:val="000000"/>
          <w:lang w:val="ru-RU"/>
        </w:rPr>
        <w:t>Ботинки коричневые, 43 размер.</w:t>
      </w:r>
    </w:p>
    <w:p w14:paraId="6F07CC8F" w14:textId="77777777" w:rsidR="0019353B" w:rsidRPr="00C005D9" w:rsidRDefault="0019353B" w:rsidP="0019353B">
      <w:pPr>
        <w:ind w:left="1441" w:right="2161"/>
        <w:rPr>
          <w:lang w:val="ru-RU"/>
        </w:rPr>
      </w:pPr>
      <w:r w:rsidRPr="00C005D9">
        <w:rPr>
          <w:color w:val="000000"/>
          <w:lang w:val="ru-RU"/>
        </w:rPr>
        <w:t>Кеды синие, 43 размер.</w:t>
      </w:r>
    </w:p>
    <w:p w14:paraId="193F7D57" w14:textId="77777777" w:rsidR="0019353B" w:rsidRPr="00C005D9" w:rsidRDefault="0019353B" w:rsidP="0019353B">
      <w:pPr>
        <w:rPr>
          <w:lang w:val="ru-RU"/>
        </w:rPr>
      </w:pPr>
    </w:p>
    <w:p w14:paraId="33B841F5" w14:textId="77777777" w:rsidR="0019353B" w:rsidRPr="00C005D9" w:rsidRDefault="0019353B" w:rsidP="0019353B">
      <w:pPr>
        <w:ind w:left="3166"/>
        <w:rPr>
          <w:lang w:val="ru-RU"/>
        </w:rPr>
      </w:pPr>
      <w:r w:rsidRPr="00C005D9">
        <w:rPr>
          <w:color w:val="000000"/>
          <w:lang w:val="ru-RU"/>
        </w:rPr>
        <w:t>КОЗЫРЕВ</w:t>
      </w:r>
    </w:p>
    <w:p w14:paraId="3EC71531" w14:textId="77777777" w:rsidR="0019353B" w:rsidRPr="00C005D9" w:rsidRDefault="0019353B" w:rsidP="0019353B">
      <w:pPr>
        <w:ind w:left="1441" w:right="2161"/>
        <w:rPr>
          <w:lang w:val="ru-RU"/>
        </w:rPr>
      </w:pPr>
      <w:r w:rsidRPr="00C005D9">
        <w:rPr>
          <w:color w:val="000000"/>
          <w:lang w:val="ru-RU"/>
        </w:rPr>
        <w:t>Совпадает!</w:t>
      </w:r>
    </w:p>
    <w:p w14:paraId="7684D3B0" w14:textId="77777777" w:rsidR="0019353B" w:rsidRPr="00C005D9" w:rsidRDefault="0019353B" w:rsidP="0019353B">
      <w:pPr>
        <w:rPr>
          <w:lang w:val="ru-RU"/>
        </w:rPr>
      </w:pPr>
    </w:p>
    <w:p w14:paraId="60B9ED70" w14:textId="77777777" w:rsidR="0019353B" w:rsidRPr="00C005D9" w:rsidRDefault="0019353B" w:rsidP="0019353B">
      <w:pPr>
        <w:ind w:left="3166"/>
        <w:rPr>
          <w:lang w:val="ru-RU"/>
        </w:rPr>
      </w:pPr>
      <w:r w:rsidRPr="00C005D9">
        <w:rPr>
          <w:color w:val="000000"/>
          <w:lang w:val="ru-RU"/>
        </w:rPr>
        <w:t>БОКОВ</w:t>
      </w:r>
    </w:p>
    <w:p w14:paraId="57D6CE1C" w14:textId="77777777" w:rsidR="0019353B" w:rsidRPr="00C005D9" w:rsidRDefault="0019353B" w:rsidP="0019353B">
      <w:pPr>
        <w:ind w:left="1441" w:right="2161"/>
        <w:rPr>
          <w:lang w:val="ru-RU"/>
        </w:rPr>
      </w:pPr>
      <w:r w:rsidRPr="00C005D9">
        <w:rPr>
          <w:color w:val="000000"/>
          <w:lang w:val="ru-RU"/>
        </w:rPr>
        <w:t>Детские вещи какие-то есть?</w:t>
      </w:r>
    </w:p>
    <w:p w14:paraId="66ADDBA4" w14:textId="77777777" w:rsidR="0019353B" w:rsidRPr="00C005D9" w:rsidRDefault="0019353B" w:rsidP="0019353B">
      <w:pPr>
        <w:rPr>
          <w:lang w:val="ru-RU"/>
        </w:rPr>
      </w:pPr>
    </w:p>
    <w:p w14:paraId="36D009C1" w14:textId="77777777" w:rsidR="0019353B" w:rsidRPr="00C005D9" w:rsidRDefault="0019353B" w:rsidP="0019353B">
      <w:pPr>
        <w:ind w:left="3166"/>
        <w:rPr>
          <w:lang w:val="ru-RU"/>
        </w:rPr>
      </w:pPr>
      <w:r w:rsidRPr="00C005D9">
        <w:rPr>
          <w:color w:val="000000"/>
          <w:lang w:val="ru-RU"/>
        </w:rPr>
        <w:t>ХВАН</w:t>
      </w:r>
    </w:p>
    <w:p w14:paraId="66130F85" w14:textId="77777777" w:rsidR="0019353B" w:rsidRPr="00C005D9" w:rsidRDefault="0019353B" w:rsidP="0019353B">
      <w:pPr>
        <w:ind w:left="1441" w:right="2161"/>
        <w:rPr>
          <w:lang w:val="ru-RU"/>
        </w:rPr>
      </w:pPr>
      <w:r w:rsidRPr="00C005D9">
        <w:rPr>
          <w:color w:val="000000"/>
          <w:lang w:val="ru-RU"/>
        </w:rPr>
        <w:t>Нет, пока ничего.</w:t>
      </w:r>
    </w:p>
    <w:p w14:paraId="04475C6D" w14:textId="77777777" w:rsidR="0019353B" w:rsidRPr="00C005D9" w:rsidRDefault="0019353B" w:rsidP="0019353B">
      <w:pPr>
        <w:rPr>
          <w:lang w:val="ru-RU"/>
        </w:rPr>
      </w:pPr>
    </w:p>
    <w:p w14:paraId="40B185C8" w14:textId="77777777" w:rsidR="0019353B" w:rsidRPr="00C005D9" w:rsidRDefault="0019353B" w:rsidP="0019353B">
      <w:pPr>
        <w:rPr>
          <w:lang w:val="ru-RU"/>
        </w:rPr>
      </w:pPr>
      <w:r w:rsidRPr="00C005D9">
        <w:rPr>
          <w:color w:val="000000"/>
          <w:lang w:val="ru-RU"/>
        </w:rPr>
        <w:t>Боков рассматривает разные предметы, натыкается на шахматы. Открывает коробку. У фигур оторваны “подошвы”.</w:t>
      </w:r>
    </w:p>
    <w:p w14:paraId="75662EBB" w14:textId="77777777" w:rsidR="0019353B" w:rsidRPr="00C005D9" w:rsidRDefault="0019353B" w:rsidP="0019353B">
      <w:pPr>
        <w:rPr>
          <w:lang w:val="ru-RU"/>
        </w:rPr>
      </w:pPr>
    </w:p>
    <w:p w14:paraId="6C1BBD68" w14:textId="77777777" w:rsidR="0019353B" w:rsidRPr="00C005D9" w:rsidRDefault="0019353B" w:rsidP="0019353B">
      <w:pPr>
        <w:ind w:left="3166"/>
        <w:rPr>
          <w:lang w:val="ru-RU"/>
        </w:rPr>
      </w:pPr>
      <w:r w:rsidRPr="00C005D9">
        <w:rPr>
          <w:color w:val="000000"/>
          <w:lang w:val="ru-RU"/>
        </w:rPr>
        <w:t>БОКОВ</w:t>
      </w:r>
    </w:p>
    <w:p w14:paraId="7F3E3A2F" w14:textId="77777777" w:rsidR="0019353B" w:rsidRPr="00C005D9" w:rsidRDefault="0019353B" w:rsidP="0019353B">
      <w:pPr>
        <w:ind w:left="1441" w:right="2161"/>
        <w:rPr>
          <w:lang w:val="ru-RU"/>
        </w:rPr>
      </w:pPr>
      <w:r w:rsidRPr="00C005D9">
        <w:rPr>
          <w:color w:val="000000"/>
          <w:lang w:val="ru-RU"/>
        </w:rPr>
        <w:t xml:space="preserve">С последнего убийства надо шахматы посмотреть, может там так же </w:t>
      </w:r>
      <w:proofErr w:type="spellStart"/>
      <w:r w:rsidRPr="00C005D9">
        <w:rPr>
          <w:color w:val="000000"/>
          <w:lang w:val="ru-RU"/>
        </w:rPr>
        <w:t>сАмо</w:t>
      </w:r>
      <w:proofErr w:type="spellEnd"/>
      <w:r w:rsidRPr="00C005D9">
        <w:rPr>
          <w:color w:val="000000"/>
          <w:lang w:val="ru-RU"/>
        </w:rPr>
        <w:t>.</w:t>
      </w:r>
    </w:p>
    <w:p w14:paraId="114B2393" w14:textId="77777777" w:rsidR="0019353B" w:rsidRPr="00C005D9" w:rsidRDefault="0019353B" w:rsidP="0019353B">
      <w:pPr>
        <w:rPr>
          <w:lang w:val="ru-RU"/>
        </w:rPr>
      </w:pPr>
    </w:p>
    <w:p w14:paraId="0AA073AE" w14:textId="77777777" w:rsidR="0019353B" w:rsidRPr="00C005D9" w:rsidRDefault="0019353B" w:rsidP="0019353B">
      <w:pPr>
        <w:rPr>
          <w:lang w:val="ru-RU"/>
        </w:rPr>
      </w:pPr>
      <w:r w:rsidRPr="00C005D9">
        <w:rPr>
          <w:b/>
          <w:color w:val="000000"/>
          <w:lang w:val="ru-RU"/>
        </w:rPr>
        <w:t xml:space="preserve">5-17. ИНТ. КВАРТИРА ДИМЫ.КУХНЯ УТРО 14. </w:t>
      </w:r>
      <w:r w:rsidRPr="00C005D9">
        <w:rPr>
          <w:lang w:val="ru-RU"/>
        </w:rPr>
        <w:br/>
      </w:r>
      <w:r w:rsidRPr="00C005D9">
        <w:rPr>
          <w:b/>
          <w:color w:val="000000"/>
          <w:lang w:val="ru-RU"/>
        </w:rPr>
        <w:t>БОКОВ, КОЗЫРЕВ, ХВАН (01:20)</w:t>
      </w:r>
      <w:r w:rsidRPr="00C005D9">
        <w:rPr>
          <w:lang w:val="ru-RU"/>
        </w:rPr>
        <w:br/>
      </w:r>
    </w:p>
    <w:p w14:paraId="4882934E" w14:textId="77777777" w:rsidR="0019353B" w:rsidRPr="00C005D9" w:rsidRDefault="0019353B" w:rsidP="0019353B">
      <w:pPr>
        <w:rPr>
          <w:lang w:val="ru-RU"/>
        </w:rPr>
      </w:pPr>
      <w:r w:rsidRPr="00C005D9">
        <w:rPr>
          <w:color w:val="000000"/>
          <w:lang w:val="ru-RU"/>
        </w:rPr>
        <w:t>Козырев идёт на кухню. Осматривается. Видит вентиляционную решётку. Прикручена на один болтик. Протягивает руку и легко снимает решётку. Засовывает руку и вытаскивает коробку. Открывает. В коробке - фотографии. Лаваль с разными мужчинами в разных обстоятельствах. Одна из фотографий привлекает внимание Козырева. Это снимок на поляроид, Диму обнимает взрослый человек со знакомым лицом. Это Чернышов. Входит Боков.</w:t>
      </w:r>
    </w:p>
    <w:p w14:paraId="545A00E9" w14:textId="77777777" w:rsidR="0019353B" w:rsidRPr="00C005D9" w:rsidRDefault="0019353B" w:rsidP="0019353B">
      <w:pPr>
        <w:rPr>
          <w:lang w:val="ru-RU"/>
        </w:rPr>
      </w:pPr>
    </w:p>
    <w:p w14:paraId="1BE1C1DD" w14:textId="77777777" w:rsidR="0019353B" w:rsidRPr="00C005D9" w:rsidRDefault="0019353B" w:rsidP="0019353B">
      <w:pPr>
        <w:ind w:left="3166"/>
        <w:rPr>
          <w:lang w:val="ru-RU"/>
        </w:rPr>
      </w:pPr>
      <w:r w:rsidRPr="00C005D9">
        <w:rPr>
          <w:color w:val="000000"/>
          <w:lang w:val="ru-RU"/>
        </w:rPr>
        <w:t>КОЗЫРЕВ</w:t>
      </w:r>
    </w:p>
    <w:p w14:paraId="3ED6FF3F" w14:textId="77777777" w:rsidR="0019353B" w:rsidRPr="00C005D9" w:rsidRDefault="0019353B" w:rsidP="0019353B">
      <w:pPr>
        <w:ind w:left="1441" w:right="2161"/>
        <w:rPr>
          <w:lang w:val="ru-RU"/>
        </w:rPr>
      </w:pPr>
      <w:r w:rsidRPr="00C005D9">
        <w:rPr>
          <w:color w:val="000000"/>
          <w:lang w:val="ru-RU"/>
        </w:rPr>
        <w:t>Жень, а если б у тебя сын был пидором, ты бы что делал?</w:t>
      </w:r>
    </w:p>
    <w:p w14:paraId="590AE40F" w14:textId="77777777" w:rsidR="0019353B" w:rsidRPr="00C005D9" w:rsidRDefault="0019353B" w:rsidP="0019353B">
      <w:pPr>
        <w:rPr>
          <w:lang w:val="ru-RU"/>
        </w:rPr>
      </w:pPr>
    </w:p>
    <w:p w14:paraId="11DBFAEE" w14:textId="77777777" w:rsidR="0019353B" w:rsidRPr="00C005D9" w:rsidRDefault="0019353B" w:rsidP="0019353B">
      <w:pPr>
        <w:ind w:left="3166"/>
        <w:rPr>
          <w:lang w:val="ru-RU"/>
        </w:rPr>
      </w:pPr>
      <w:r w:rsidRPr="00C005D9">
        <w:rPr>
          <w:color w:val="000000"/>
          <w:lang w:val="ru-RU"/>
        </w:rPr>
        <w:t>БОКОВ</w:t>
      </w:r>
    </w:p>
    <w:p w14:paraId="3F362A05" w14:textId="77777777" w:rsidR="0019353B" w:rsidRPr="00C005D9" w:rsidRDefault="0019353B" w:rsidP="0019353B">
      <w:pPr>
        <w:ind w:left="1441" w:right="2161"/>
        <w:rPr>
          <w:lang w:val="ru-RU"/>
        </w:rPr>
      </w:pPr>
      <w:r w:rsidRPr="00C005D9">
        <w:rPr>
          <w:color w:val="000000"/>
          <w:lang w:val="ru-RU"/>
        </w:rPr>
        <w:t>По ебалу бы тебе дал, чтоб всякую хуйню не говорил. Мой сын пидором быть не может.</w:t>
      </w:r>
    </w:p>
    <w:p w14:paraId="1BF6C614" w14:textId="77777777" w:rsidR="0019353B" w:rsidRPr="00C005D9" w:rsidRDefault="0019353B" w:rsidP="0019353B">
      <w:pPr>
        <w:rPr>
          <w:lang w:val="ru-RU"/>
        </w:rPr>
      </w:pPr>
    </w:p>
    <w:p w14:paraId="6519B2F2" w14:textId="77777777" w:rsidR="0019353B" w:rsidRPr="00C005D9" w:rsidRDefault="0019353B" w:rsidP="0019353B">
      <w:pPr>
        <w:rPr>
          <w:lang w:val="ru-RU"/>
        </w:rPr>
      </w:pPr>
      <w:r w:rsidRPr="00C005D9">
        <w:rPr>
          <w:color w:val="000000"/>
          <w:lang w:val="ru-RU"/>
        </w:rPr>
        <w:t>Боков делает глубокую затяжку.</w:t>
      </w:r>
    </w:p>
    <w:p w14:paraId="25F2EB45" w14:textId="77777777" w:rsidR="0019353B" w:rsidRPr="00C005D9" w:rsidRDefault="0019353B" w:rsidP="0019353B">
      <w:pPr>
        <w:rPr>
          <w:lang w:val="ru-RU"/>
        </w:rPr>
      </w:pPr>
    </w:p>
    <w:p w14:paraId="73388B7B" w14:textId="77777777" w:rsidR="0019353B" w:rsidRPr="00C005D9" w:rsidRDefault="0019353B" w:rsidP="0019353B">
      <w:pPr>
        <w:ind w:left="3166"/>
        <w:rPr>
          <w:lang w:val="ru-RU"/>
        </w:rPr>
      </w:pPr>
      <w:r w:rsidRPr="00C005D9">
        <w:rPr>
          <w:color w:val="000000"/>
          <w:lang w:val="ru-RU"/>
        </w:rPr>
        <w:t>БОКОВ</w:t>
      </w:r>
    </w:p>
    <w:p w14:paraId="5B4BF095" w14:textId="77777777" w:rsidR="0019353B" w:rsidRPr="00C005D9" w:rsidRDefault="0019353B" w:rsidP="0019353B">
      <w:pPr>
        <w:ind w:left="1441" w:right="2161"/>
        <w:rPr>
          <w:lang w:val="ru-RU"/>
        </w:rPr>
      </w:pPr>
      <w:r w:rsidRPr="00C005D9">
        <w:rPr>
          <w:color w:val="000000"/>
          <w:lang w:val="ru-RU"/>
        </w:rPr>
        <w:lastRenderedPageBreak/>
        <w:t>Потому что у меня его нету, в отличие от тебя. И если мы не докажем, что Лаваль — это Фишер за завтра, то и не будет, потому что не от кого будет.</w:t>
      </w:r>
    </w:p>
    <w:p w14:paraId="0B596A8F" w14:textId="77777777" w:rsidR="0019353B" w:rsidRPr="00C005D9" w:rsidRDefault="0019353B" w:rsidP="0019353B">
      <w:pPr>
        <w:rPr>
          <w:lang w:val="ru-RU"/>
        </w:rPr>
      </w:pPr>
    </w:p>
    <w:p w14:paraId="0059AF0B" w14:textId="77777777" w:rsidR="0019353B" w:rsidRPr="00C005D9" w:rsidRDefault="0019353B" w:rsidP="0019353B">
      <w:pPr>
        <w:rPr>
          <w:lang w:val="ru-RU"/>
        </w:rPr>
      </w:pPr>
      <w:r w:rsidRPr="00C005D9">
        <w:rPr>
          <w:color w:val="000000"/>
          <w:lang w:val="ru-RU"/>
        </w:rPr>
        <w:t>Козырев чувствует неловкость.</w:t>
      </w:r>
    </w:p>
    <w:p w14:paraId="0B9CEA3A" w14:textId="77777777" w:rsidR="0019353B" w:rsidRPr="00C005D9" w:rsidRDefault="0019353B" w:rsidP="0019353B">
      <w:pPr>
        <w:rPr>
          <w:lang w:val="ru-RU"/>
        </w:rPr>
      </w:pPr>
    </w:p>
    <w:p w14:paraId="1DD27383" w14:textId="77777777" w:rsidR="0019353B" w:rsidRPr="00C005D9" w:rsidRDefault="0019353B" w:rsidP="0019353B">
      <w:pPr>
        <w:ind w:left="3166"/>
        <w:rPr>
          <w:lang w:val="ru-RU"/>
        </w:rPr>
      </w:pPr>
      <w:r w:rsidRPr="00C005D9">
        <w:rPr>
          <w:color w:val="000000"/>
          <w:lang w:val="ru-RU"/>
        </w:rPr>
        <w:t>КОЗЫРЕВ</w:t>
      </w:r>
    </w:p>
    <w:p w14:paraId="2DA63289" w14:textId="77777777" w:rsidR="0019353B" w:rsidRPr="00C005D9" w:rsidRDefault="0019353B" w:rsidP="0019353B">
      <w:pPr>
        <w:ind w:left="1441" w:right="2161"/>
        <w:rPr>
          <w:lang w:val="ru-RU"/>
        </w:rPr>
      </w:pPr>
      <w:r w:rsidRPr="00C005D9">
        <w:rPr>
          <w:color w:val="000000"/>
          <w:lang w:val="ru-RU"/>
        </w:rPr>
        <w:t>А у меня сын ухо себе проколол и серьгу повесил.</w:t>
      </w:r>
    </w:p>
    <w:p w14:paraId="5BED8713" w14:textId="77777777" w:rsidR="0019353B" w:rsidRPr="00C005D9" w:rsidRDefault="0019353B" w:rsidP="0019353B">
      <w:pPr>
        <w:rPr>
          <w:lang w:val="ru-RU"/>
        </w:rPr>
      </w:pPr>
    </w:p>
    <w:p w14:paraId="4263C92B" w14:textId="77777777" w:rsidR="0019353B" w:rsidRPr="00C005D9" w:rsidRDefault="0019353B" w:rsidP="0019353B">
      <w:pPr>
        <w:ind w:left="3166"/>
        <w:rPr>
          <w:lang w:val="ru-RU"/>
        </w:rPr>
      </w:pPr>
      <w:r w:rsidRPr="00C005D9">
        <w:rPr>
          <w:color w:val="000000"/>
          <w:lang w:val="ru-RU"/>
        </w:rPr>
        <w:t>ХВАН</w:t>
      </w:r>
    </w:p>
    <w:p w14:paraId="09294FF0" w14:textId="77777777" w:rsidR="0019353B" w:rsidRPr="00C005D9" w:rsidRDefault="0019353B" w:rsidP="0019353B">
      <w:pPr>
        <w:ind w:left="1441" w:right="2161"/>
        <w:rPr>
          <w:lang w:val="ru-RU"/>
        </w:rPr>
      </w:pPr>
      <w:r w:rsidRPr="00C005D9">
        <w:rPr>
          <w:color w:val="000000"/>
          <w:lang w:val="ru-RU"/>
        </w:rPr>
        <w:t>Извините, правое или левое?</w:t>
      </w:r>
    </w:p>
    <w:p w14:paraId="10EC7173" w14:textId="77777777" w:rsidR="0019353B" w:rsidRPr="00C005D9" w:rsidRDefault="0019353B" w:rsidP="0019353B">
      <w:pPr>
        <w:rPr>
          <w:lang w:val="ru-RU"/>
        </w:rPr>
      </w:pPr>
    </w:p>
    <w:p w14:paraId="59C8F249" w14:textId="77777777" w:rsidR="0019353B" w:rsidRPr="00C005D9" w:rsidRDefault="0019353B" w:rsidP="0019353B">
      <w:pPr>
        <w:ind w:left="3166"/>
        <w:rPr>
          <w:lang w:val="ru-RU"/>
        </w:rPr>
      </w:pPr>
      <w:r w:rsidRPr="00C005D9">
        <w:rPr>
          <w:color w:val="000000"/>
          <w:lang w:val="ru-RU"/>
        </w:rPr>
        <w:t>КОЗЫРЕВ</w:t>
      </w:r>
    </w:p>
    <w:p w14:paraId="0D03CC7D" w14:textId="77777777" w:rsidR="0019353B" w:rsidRPr="00C005D9" w:rsidRDefault="0019353B" w:rsidP="0019353B">
      <w:pPr>
        <w:ind w:left="1441" w:right="2161"/>
        <w:rPr>
          <w:lang w:val="ru-RU"/>
        </w:rPr>
      </w:pPr>
      <w:r w:rsidRPr="00C005D9">
        <w:rPr>
          <w:color w:val="000000"/>
          <w:lang w:val="ru-RU"/>
        </w:rPr>
        <w:t>Правое.</w:t>
      </w:r>
    </w:p>
    <w:p w14:paraId="65C89573" w14:textId="77777777" w:rsidR="0019353B" w:rsidRPr="00C005D9" w:rsidRDefault="0019353B" w:rsidP="0019353B">
      <w:pPr>
        <w:rPr>
          <w:lang w:val="ru-RU"/>
        </w:rPr>
      </w:pPr>
    </w:p>
    <w:p w14:paraId="5B1A45E7" w14:textId="77777777" w:rsidR="0019353B" w:rsidRPr="00C005D9" w:rsidRDefault="0019353B" w:rsidP="0019353B">
      <w:pPr>
        <w:ind w:left="3166"/>
        <w:rPr>
          <w:lang w:val="ru-RU"/>
        </w:rPr>
      </w:pPr>
      <w:r w:rsidRPr="00C005D9">
        <w:rPr>
          <w:color w:val="000000"/>
          <w:lang w:val="ru-RU"/>
        </w:rPr>
        <w:t>ХВАН</w:t>
      </w:r>
    </w:p>
    <w:p w14:paraId="19F882B1" w14:textId="77777777" w:rsidR="0019353B" w:rsidRPr="00C005D9" w:rsidRDefault="0019353B" w:rsidP="0019353B">
      <w:pPr>
        <w:ind w:left="1441" w:right="2161"/>
        <w:rPr>
          <w:lang w:val="ru-RU"/>
        </w:rPr>
      </w:pPr>
      <w:r w:rsidRPr="00C005D9">
        <w:rPr>
          <w:color w:val="000000"/>
          <w:lang w:val="ru-RU"/>
        </w:rPr>
        <w:t>Тогда нормально. В левом ухе серьга — это не мужик, а в правом - типа рок.</w:t>
      </w:r>
    </w:p>
    <w:p w14:paraId="6DBA769F" w14:textId="77777777" w:rsidR="0019353B" w:rsidRPr="00C005D9" w:rsidRDefault="0019353B" w:rsidP="0019353B">
      <w:pPr>
        <w:rPr>
          <w:lang w:val="ru-RU"/>
        </w:rPr>
      </w:pPr>
    </w:p>
    <w:p w14:paraId="2565A60D" w14:textId="77777777" w:rsidR="0019353B" w:rsidRPr="00C005D9" w:rsidRDefault="0019353B" w:rsidP="0019353B">
      <w:pPr>
        <w:ind w:left="3166"/>
        <w:rPr>
          <w:lang w:val="ru-RU"/>
        </w:rPr>
      </w:pPr>
      <w:r w:rsidRPr="00C005D9">
        <w:rPr>
          <w:color w:val="000000"/>
          <w:lang w:val="ru-RU"/>
        </w:rPr>
        <w:t>БОКОВ</w:t>
      </w:r>
    </w:p>
    <w:p w14:paraId="47A016F7" w14:textId="77777777" w:rsidR="0019353B" w:rsidRPr="00C005D9" w:rsidRDefault="0019353B" w:rsidP="0019353B">
      <w:pPr>
        <w:ind w:left="1441" w:right="2161"/>
        <w:rPr>
          <w:lang w:val="ru-RU"/>
        </w:rPr>
      </w:pPr>
      <w:r w:rsidRPr="00C005D9">
        <w:rPr>
          <w:color w:val="000000"/>
          <w:lang w:val="ru-RU"/>
        </w:rPr>
        <w:t>Хватит. Иди делом займись.</w:t>
      </w:r>
    </w:p>
    <w:p w14:paraId="639DDE31" w14:textId="77777777" w:rsidR="0019353B" w:rsidRPr="00C005D9" w:rsidRDefault="0019353B" w:rsidP="0019353B">
      <w:pPr>
        <w:ind w:left="1441" w:right="2161"/>
        <w:rPr>
          <w:lang w:val="ru-RU"/>
        </w:rPr>
      </w:pPr>
      <w:r w:rsidRPr="00C005D9">
        <w:rPr>
          <w:color w:val="000000"/>
          <w:lang w:val="ru-RU"/>
        </w:rPr>
        <w:t>Не знаю. Какие-то все улики у нас… хлипкие что ли… Ни туда, ни сюда. Ни одной прямой. А у меня остались сутки. Или мне конец.</w:t>
      </w:r>
    </w:p>
    <w:p w14:paraId="3A61DD2F" w14:textId="77777777" w:rsidR="0019353B" w:rsidRPr="00C005D9" w:rsidRDefault="0019353B" w:rsidP="0019353B">
      <w:pPr>
        <w:rPr>
          <w:lang w:val="ru-RU"/>
        </w:rPr>
      </w:pPr>
    </w:p>
    <w:p w14:paraId="576F36AE" w14:textId="77777777" w:rsidR="0019353B" w:rsidRPr="00C005D9" w:rsidRDefault="0019353B" w:rsidP="0019353B">
      <w:pPr>
        <w:rPr>
          <w:lang w:val="ru-RU"/>
        </w:rPr>
      </w:pPr>
      <w:r w:rsidRPr="00C005D9">
        <w:rPr>
          <w:color w:val="000000"/>
          <w:lang w:val="ru-RU"/>
        </w:rPr>
        <w:t>Боков выходит. Козырев вынимает из коробки фотографию на поляроид и кладёт себе в карман.</w:t>
      </w:r>
    </w:p>
    <w:p w14:paraId="60918C8C" w14:textId="77777777" w:rsidR="0019353B" w:rsidRPr="00C005D9" w:rsidRDefault="0019353B" w:rsidP="0019353B">
      <w:pPr>
        <w:rPr>
          <w:lang w:val="ru-RU"/>
        </w:rPr>
      </w:pPr>
    </w:p>
    <w:p w14:paraId="4AC9C0CF" w14:textId="416039D7" w:rsidR="0019353B" w:rsidRPr="00C005D9" w:rsidRDefault="0019353B" w:rsidP="0019353B">
      <w:pPr>
        <w:rPr>
          <w:lang w:val="ru-RU"/>
        </w:rPr>
      </w:pPr>
      <w:r w:rsidRPr="00C005D9">
        <w:rPr>
          <w:b/>
          <w:color w:val="000000"/>
          <w:lang w:val="ru-RU"/>
        </w:rPr>
        <w:t xml:space="preserve">5-18. ИНТ. ДЕТСКИЙ САД КОРИДОР. ГРУППА УТРО 14. </w:t>
      </w:r>
      <w:r w:rsidRPr="00C005D9">
        <w:rPr>
          <w:lang w:val="ru-RU"/>
        </w:rPr>
        <w:br/>
      </w:r>
      <w:r w:rsidRPr="00C005D9">
        <w:rPr>
          <w:b/>
          <w:color w:val="000000"/>
          <w:lang w:val="ru-RU"/>
        </w:rPr>
        <w:t>ДОБРОВОЛЬСКАЯ, ВОСПИТАТЕЛЬНИЦА</w:t>
      </w:r>
      <w:r w:rsidR="00C005D9">
        <w:rPr>
          <w:b/>
          <w:color w:val="000000"/>
          <w:lang w:val="ru-RU"/>
        </w:rPr>
        <w:t>, родительницы (5)</w:t>
      </w:r>
      <w:r w:rsidRPr="00C005D9">
        <w:rPr>
          <w:b/>
          <w:color w:val="000000"/>
          <w:lang w:val="ru-RU"/>
        </w:rPr>
        <w:t xml:space="preserve"> (00:46)</w:t>
      </w:r>
      <w:r w:rsidRPr="00C005D9">
        <w:rPr>
          <w:lang w:val="ru-RU"/>
        </w:rPr>
        <w:br/>
      </w:r>
    </w:p>
    <w:p w14:paraId="38F698E5" w14:textId="77777777" w:rsidR="0019353B" w:rsidRPr="00C005D9" w:rsidRDefault="0019353B" w:rsidP="0019353B">
      <w:pPr>
        <w:rPr>
          <w:lang w:val="ru-RU"/>
        </w:rPr>
      </w:pPr>
      <w:r w:rsidRPr="00C005D9">
        <w:rPr>
          <w:color w:val="000000"/>
          <w:lang w:val="ru-RU"/>
        </w:rPr>
        <w:t>Добровольская заходит в группу детского сада. Она явно опоздала на родительское собрание: все уже расходятся.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ВОСПИТАТЕЛЬНИЦА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Вот как раз об этом я и говорила: уважение! Если родители не уважают воспитателя, так понятное дело и дети тоже!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Смотрит на Добровольскую.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ДОБРОВОЛЬСКАЯ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Извините.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ВОСПИТАТЕЛЬНИЦА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Вы бы дочь свою таким словам научили. А то чуть что - сразу в драку.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ДОБРОВОЛЬСКАЯ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Насколько я знаю, Элла не дралась. Её ударили в нос мячом, чтобы посмотреть, какого цвета у неё кровь.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ВОСПИТАТЕЛЬНИЦА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 xml:space="preserve">Нет, не надо! Я там была и всё </w:t>
      </w:r>
      <w:proofErr w:type="spellStart"/>
      <w:proofErr w:type="gramStart"/>
      <w:r w:rsidRPr="00C005D9">
        <w:rPr>
          <w:color w:val="000000"/>
          <w:lang w:val="ru-RU"/>
        </w:rPr>
        <w:t>видела.Наталья</w:t>
      </w:r>
      <w:proofErr w:type="spellEnd"/>
      <w:proofErr w:type="gramEnd"/>
      <w:r w:rsidRPr="00C005D9">
        <w:rPr>
          <w:color w:val="000000"/>
          <w:lang w:val="ru-RU"/>
        </w:rPr>
        <w:t xml:space="preserve"> Владимировна, давайте лучше по делу. Из-за вас мы не можем перевести группу на пятидневку. А людям некуда девать детей. Они шляются во дворе до ночи.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lastRenderedPageBreak/>
        <w:t>ДОБРОВОЛЬСКАЯ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Одни?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ВОСПИТАТЕЛЬНИЦА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Чтобы собрать группу, нужно 32 ребёнка. А у нас 30.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ДОБРОВОЛЬСКАЯ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Извините, я хочу растить дочь сама. Спасибо.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Добровольская, не простившись, выходит.</w:t>
      </w:r>
    </w:p>
    <w:p w14:paraId="67545EE8" w14:textId="77777777" w:rsidR="0019353B" w:rsidRPr="00C005D9" w:rsidRDefault="0019353B" w:rsidP="0019353B">
      <w:pPr>
        <w:rPr>
          <w:lang w:val="ru-RU"/>
        </w:rPr>
      </w:pPr>
    </w:p>
    <w:p w14:paraId="2AC9E2B1" w14:textId="77777777" w:rsidR="0019353B" w:rsidRPr="00C005D9" w:rsidRDefault="0019353B" w:rsidP="0019353B">
      <w:pPr>
        <w:rPr>
          <w:lang w:val="ru-RU"/>
        </w:rPr>
      </w:pPr>
      <w:r w:rsidRPr="00C005D9">
        <w:rPr>
          <w:b/>
          <w:color w:val="000000"/>
          <w:lang w:val="ru-RU"/>
        </w:rPr>
        <w:t xml:space="preserve">5-19. ИНТ. ОТДЕЛЕНИЕ МИЛИЦИИ ОДИНЦОВО.КАБИНЕТ СЛЕДОВАТЕЛЕЙ УТРО 14. </w:t>
      </w:r>
      <w:r w:rsidRPr="00C005D9">
        <w:rPr>
          <w:lang w:val="ru-RU"/>
        </w:rPr>
        <w:br/>
      </w:r>
      <w:r w:rsidRPr="00C005D9">
        <w:rPr>
          <w:b/>
          <w:color w:val="000000"/>
          <w:lang w:val="ru-RU"/>
        </w:rPr>
        <w:t>КОЗЫРЕВ, БОКОВ, ДИМА, ЭКСПЕРТ (01:30)</w:t>
      </w:r>
      <w:r w:rsidRPr="00C005D9">
        <w:rPr>
          <w:lang w:val="ru-RU"/>
        </w:rPr>
        <w:br/>
      </w:r>
    </w:p>
    <w:p w14:paraId="1E0A762C" w14:textId="77777777" w:rsidR="0019353B" w:rsidRPr="00C005D9" w:rsidRDefault="0019353B" w:rsidP="0019353B">
      <w:pPr>
        <w:rPr>
          <w:lang w:val="ru-RU"/>
        </w:rPr>
      </w:pPr>
      <w:r w:rsidRPr="00C005D9">
        <w:rPr>
          <w:color w:val="000000"/>
          <w:lang w:val="ru-RU"/>
        </w:rPr>
        <w:t xml:space="preserve">Эксперт берёт анализ крови у Лаваля. </w:t>
      </w:r>
      <w:proofErr w:type="gramStart"/>
      <w:r w:rsidRPr="00C005D9">
        <w:rPr>
          <w:color w:val="000000"/>
          <w:lang w:val="ru-RU"/>
        </w:rPr>
        <w:t>Напротив</w:t>
      </w:r>
      <w:proofErr w:type="gramEnd"/>
      <w:r w:rsidRPr="00C005D9">
        <w:rPr>
          <w:color w:val="000000"/>
          <w:lang w:val="ru-RU"/>
        </w:rPr>
        <w:t xml:space="preserve"> сидят Козырев и Боков.</w:t>
      </w:r>
    </w:p>
    <w:p w14:paraId="12642F9B" w14:textId="77777777" w:rsidR="0019353B" w:rsidRPr="00C005D9" w:rsidRDefault="0019353B" w:rsidP="0019353B">
      <w:pPr>
        <w:rPr>
          <w:lang w:val="ru-RU"/>
        </w:rPr>
      </w:pPr>
    </w:p>
    <w:p w14:paraId="28831AF0" w14:textId="77777777" w:rsidR="0019353B" w:rsidRPr="00C005D9" w:rsidRDefault="0019353B" w:rsidP="0019353B">
      <w:pPr>
        <w:ind w:left="3166"/>
        <w:rPr>
          <w:lang w:val="ru-RU"/>
        </w:rPr>
      </w:pPr>
      <w:r w:rsidRPr="00C005D9">
        <w:rPr>
          <w:color w:val="000000"/>
          <w:lang w:val="ru-RU"/>
        </w:rPr>
        <w:t>КОЗЫРЕВ</w:t>
      </w:r>
    </w:p>
    <w:p w14:paraId="48AD238E" w14:textId="77777777" w:rsidR="0019353B" w:rsidRPr="00C005D9" w:rsidRDefault="0019353B" w:rsidP="0019353B">
      <w:pPr>
        <w:ind w:left="1441" w:right="2161"/>
        <w:rPr>
          <w:lang w:val="ru-RU"/>
        </w:rPr>
      </w:pPr>
      <w:r w:rsidRPr="00C005D9">
        <w:rPr>
          <w:color w:val="000000"/>
          <w:lang w:val="ru-RU"/>
        </w:rPr>
        <w:t>Дима, ты бы рассказал все, как есть. И не мучили бы мы уже друг друга. У тебя в машине обнаружены следы крови, совпадающей с кровью убитого Андрея.</w:t>
      </w:r>
    </w:p>
    <w:p w14:paraId="3539EB88" w14:textId="77777777" w:rsidR="0019353B" w:rsidRPr="00C005D9" w:rsidRDefault="0019353B" w:rsidP="0019353B">
      <w:pPr>
        <w:rPr>
          <w:lang w:val="ru-RU"/>
        </w:rPr>
      </w:pPr>
    </w:p>
    <w:p w14:paraId="0A0D9E4C" w14:textId="77777777" w:rsidR="0019353B" w:rsidRPr="00C005D9" w:rsidRDefault="0019353B" w:rsidP="0019353B">
      <w:pPr>
        <w:ind w:left="3166"/>
        <w:rPr>
          <w:lang w:val="ru-RU"/>
        </w:rPr>
      </w:pPr>
      <w:r w:rsidRPr="00C005D9">
        <w:rPr>
          <w:color w:val="000000"/>
          <w:lang w:val="ru-RU"/>
        </w:rPr>
        <w:t>ДИМА</w:t>
      </w:r>
    </w:p>
    <w:p w14:paraId="477E6D93" w14:textId="77777777" w:rsidR="0019353B" w:rsidRPr="00C005D9" w:rsidRDefault="0019353B" w:rsidP="0019353B">
      <w:pPr>
        <w:ind w:left="1441" w:right="2161"/>
        <w:rPr>
          <w:lang w:val="ru-RU"/>
        </w:rPr>
      </w:pPr>
      <w:r w:rsidRPr="00C005D9">
        <w:rPr>
          <w:color w:val="000000"/>
          <w:lang w:val="ru-RU"/>
        </w:rPr>
        <w:t>Как совпадающей?</w:t>
      </w:r>
    </w:p>
    <w:p w14:paraId="583E816F" w14:textId="77777777" w:rsidR="0019353B" w:rsidRPr="00C005D9" w:rsidRDefault="0019353B" w:rsidP="0019353B">
      <w:pPr>
        <w:rPr>
          <w:lang w:val="ru-RU"/>
        </w:rPr>
      </w:pPr>
    </w:p>
    <w:p w14:paraId="70F861C7" w14:textId="77777777" w:rsidR="0019353B" w:rsidRPr="00C005D9" w:rsidRDefault="0019353B" w:rsidP="0019353B">
      <w:pPr>
        <w:ind w:left="3166"/>
        <w:rPr>
          <w:lang w:val="ru-RU"/>
        </w:rPr>
      </w:pPr>
      <w:r w:rsidRPr="00C005D9">
        <w:rPr>
          <w:color w:val="000000"/>
          <w:lang w:val="ru-RU"/>
        </w:rPr>
        <w:t>КОЗЫРЕВ</w:t>
      </w:r>
    </w:p>
    <w:p w14:paraId="03CC0310" w14:textId="77777777" w:rsidR="0019353B" w:rsidRPr="00C005D9" w:rsidRDefault="0019353B" w:rsidP="0019353B">
      <w:pPr>
        <w:ind w:left="1441" w:right="2161"/>
        <w:rPr>
          <w:lang w:val="ru-RU"/>
        </w:rPr>
      </w:pPr>
      <w:r w:rsidRPr="00C005D9">
        <w:rPr>
          <w:color w:val="000000"/>
          <w:lang w:val="ru-RU"/>
        </w:rPr>
        <w:t>Группа, резус-фактор.</w:t>
      </w:r>
    </w:p>
    <w:p w14:paraId="449E225A" w14:textId="77777777" w:rsidR="0019353B" w:rsidRPr="00C005D9" w:rsidRDefault="0019353B" w:rsidP="0019353B">
      <w:pPr>
        <w:rPr>
          <w:lang w:val="ru-RU"/>
        </w:rPr>
      </w:pPr>
    </w:p>
    <w:p w14:paraId="0198B09D" w14:textId="77777777" w:rsidR="0019353B" w:rsidRPr="00C005D9" w:rsidRDefault="0019353B" w:rsidP="0019353B">
      <w:pPr>
        <w:ind w:left="3166"/>
        <w:rPr>
          <w:lang w:val="ru-RU"/>
        </w:rPr>
      </w:pPr>
      <w:r w:rsidRPr="00C005D9">
        <w:rPr>
          <w:color w:val="000000"/>
          <w:lang w:val="ru-RU"/>
        </w:rPr>
        <w:t>ДИМА</w:t>
      </w:r>
    </w:p>
    <w:p w14:paraId="59BC2950" w14:textId="77777777" w:rsidR="0019353B" w:rsidRPr="00C005D9" w:rsidRDefault="0019353B" w:rsidP="0019353B">
      <w:pPr>
        <w:ind w:left="1441" w:right="2161"/>
        <w:rPr>
          <w:lang w:val="ru-RU"/>
        </w:rPr>
      </w:pPr>
      <w:r w:rsidRPr="00C005D9">
        <w:rPr>
          <w:color w:val="000000"/>
          <w:lang w:val="ru-RU"/>
        </w:rPr>
        <w:t>Вы меня не запутаете. Проверяйте мою и, уверен, она тоже совпадёт.</w:t>
      </w:r>
    </w:p>
    <w:p w14:paraId="2289B756" w14:textId="77777777" w:rsidR="0019353B" w:rsidRPr="00C005D9" w:rsidRDefault="0019353B" w:rsidP="0019353B">
      <w:pPr>
        <w:rPr>
          <w:lang w:val="ru-RU"/>
        </w:rPr>
      </w:pPr>
    </w:p>
    <w:p w14:paraId="184B11F2" w14:textId="77777777" w:rsidR="0019353B" w:rsidRPr="00C005D9" w:rsidRDefault="0019353B" w:rsidP="0019353B">
      <w:pPr>
        <w:ind w:left="3166"/>
        <w:rPr>
          <w:lang w:val="ru-RU"/>
        </w:rPr>
      </w:pPr>
      <w:r w:rsidRPr="00C005D9">
        <w:rPr>
          <w:color w:val="000000"/>
          <w:lang w:val="ru-RU"/>
        </w:rPr>
        <w:t>КОЗЫРЕВ</w:t>
      </w:r>
    </w:p>
    <w:p w14:paraId="12FC3121" w14:textId="77777777" w:rsidR="0019353B" w:rsidRPr="00C005D9" w:rsidRDefault="0019353B" w:rsidP="0019353B">
      <w:pPr>
        <w:ind w:left="1441" w:right="2161"/>
        <w:rPr>
          <w:lang w:val="ru-RU"/>
        </w:rPr>
      </w:pPr>
      <w:r w:rsidRPr="00C005D9">
        <w:rPr>
          <w:color w:val="000000"/>
          <w:lang w:val="ru-RU"/>
        </w:rPr>
        <w:t>В багажнике обнаружен волос.</w:t>
      </w:r>
    </w:p>
    <w:p w14:paraId="6FF58C03" w14:textId="77777777" w:rsidR="0019353B" w:rsidRPr="00C005D9" w:rsidRDefault="0019353B" w:rsidP="0019353B">
      <w:pPr>
        <w:rPr>
          <w:lang w:val="ru-RU"/>
        </w:rPr>
      </w:pPr>
    </w:p>
    <w:p w14:paraId="3A0944CE" w14:textId="77777777" w:rsidR="0019353B" w:rsidRPr="00C005D9" w:rsidRDefault="0019353B" w:rsidP="0019353B">
      <w:pPr>
        <w:ind w:left="3166"/>
        <w:rPr>
          <w:lang w:val="ru-RU"/>
        </w:rPr>
      </w:pPr>
      <w:r w:rsidRPr="00C005D9">
        <w:rPr>
          <w:color w:val="000000"/>
          <w:lang w:val="ru-RU"/>
        </w:rPr>
        <w:t>ДИМА</w:t>
      </w:r>
    </w:p>
    <w:p w14:paraId="10A1541A" w14:textId="77777777" w:rsidR="0019353B" w:rsidRPr="00C005D9" w:rsidRDefault="0019353B" w:rsidP="0019353B">
      <w:pPr>
        <w:ind w:left="1441" w:right="2161"/>
        <w:rPr>
          <w:lang w:val="ru-RU"/>
        </w:rPr>
      </w:pPr>
      <w:r w:rsidRPr="00C005D9">
        <w:rPr>
          <w:color w:val="000000"/>
          <w:lang w:val="ru-RU"/>
        </w:rPr>
        <w:t>И что? И волос скорее всего мой.</w:t>
      </w:r>
    </w:p>
    <w:p w14:paraId="182424F1" w14:textId="77777777" w:rsidR="0019353B" w:rsidRPr="00C005D9" w:rsidRDefault="0019353B" w:rsidP="0019353B">
      <w:pPr>
        <w:rPr>
          <w:lang w:val="ru-RU"/>
        </w:rPr>
      </w:pPr>
    </w:p>
    <w:p w14:paraId="3DA9ED92" w14:textId="77777777" w:rsidR="0019353B" w:rsidRPr="00C005D9" w:rsidRDefault="0019353B" w:rsidP="0019353B">
      <w:pPr>
        <w:rPr>
          <w:lang w:val="ru-RU"/>
        </w:rPr>
      </w:pPr>
      <w:r w:rsidRPr="00C005D9">
        <w:rPr>
          <w:color w:val="000000"/>
          <w:lang w:val="ru-RU"/>
        </w:rPr>
        <w:t>Врач забирает пробирки.</w:t>
      </w:r>
    </w:p>
    <w:p w14:paraId="3B0BC079" w14:textId="77777777" w:rsidR="0019353B" w:rsidRPr="00C005D9" w:rsidRDefault="0019353B" w:rsidP="0019353B">
      <w:pPr>
        <w:rPr>
          <w:lang w:val="ru-RU"/>
        </w:rPr>
      </w:pPr>
    </w:p>
    <w:p w14:paraId="4CE3B1E8" w14:textId="77777777" w:rsidR="0019353B" w:rsidRPr="00C005D9" w:rsidRDefault="0019353B" w:rsidP="0019353B">
      <w:pPr>
        <w:ind w:left="3166"/>
        <w:rPr>
          <w:lang w:val="ru-RU"/>
        </w:rPr>
      </w:pPr>
      <w:r w:rsidRPr="00C005D9">
        <w:rPr>
          <w:color w:val="000000"/>
          <w:lang w:val="ru-RU"/>
        </w:rPr>
        <w:t>КОЗЫРЕВ</w:t>
      </w:r>
    </w:p>
    <w:p w14:paraId="562CE3DA" w14:textId="77777777" w:rsidR="0019353B" w:rsidRPr="00C005D9" w:rsidRDefault="0019353B" w:rsidP="0019353B">
      <w:pPr>
        <w:ind w:left="1441" w:right="2161"/>
        <w:rPr>
          <w:lang w:val="ru-RU"/>
        </w:rPr>
      </w:pPr>
      <w:r w:rsidRPr="00C005D9">
        <w:rPr>
          <w:color w:val="000000"/>
          <w:lang w:val="ru-RU"/>
        </w:rPr>
        <w:t>Как только будут результаты, сразу мне сообщите.</w:t>
      </w:r>
    </w:p>
    <w:p w14:paraId="132E027B" w14:textId="77777777" w:rsidR="0019353B" w:rsidRPr="00C005D9" w:rsidRDefault="0019353B" w:rsidP="0019353B">
      <w:pPr>
        <w:rPr>
          <w:lang w:val="ru-RU"/>
        </w:rPr>
      </w:pPr>
    </w:p>
    <w:p w14:paraId="6721EBD1" w14:textId="77777777" w:rsidR="0019353B" w:rsidRPr="00C005D9" w:rsidRDefault="0019353B" w:rsidP="0019353B">
      <w:pPr>
        <w:ind w:left="3166"/>
        <w:rPr>
          <w:lang w:val="ru-RU"/>
        </w:rPr>
      </w:pPr>
      <w:r w:rsidRPr="00C005D9">
        <w:rPr>
          <w:color w:val="000000"/>
          <w:lang w:val="ru-RU"/>
        </w:rPr>
        <w:t>ЭКСПЕРТ</w:t>
      </w:r>
    </w:p>
    <w:p w14:paraId="1B60A78A" w14:textId="77777777" w:rsidR="0019353B" w:rsidRPr="00C005D9" w:rsidRDefault="0019353B" w:rsidP="0019353B">
      <w:pPr>
        <w:ind w:left="1441" w:right="2161"/>
        <w:rPr>
          <w:lang w:val="ru-RU"/>
        </w:rPr>
      </w:pPr>
      <w:r w:rsidRPr="00C005D9">
        <w:rPr>
          <w:color w:val="000000"/>
          <w:lang w:val="ru-RU"/>
        </w:rPr>
        <w:t>Конечно.</w:t>
      </w:r>
    </w:p>
    <w:p w14:paraId="66082136" w14:textId="77777777" w:rsidR="0019353B" w:rsidRPr="00C005D9" w:rsidRDefault="0019353B" w:rsidP="0019353B">
      <w:pPr>
        <w:rPr>
          <w:lang w:val="ru-RU"/>
        </w:rPr>
      </w:pPr>
    </w:p>
    <w:p w14:paraId="60EF0AC7" w14:textId="77777777" w:rsidR="0019353B" w:rsidRPr="00C005D9" w:rsidRDefault="0019353B" w:rsidP="0019353B">
      <w:pPr>
        <w:ind w:left="3166"/>
        <w:rPr>
          <w:lang w:val="ru-RU"/>
        </w:rPr>
      </w:pPr>
      <w:r w:rsidRPr="00C005D9">
        <w:rPr>
          <w:color w:val="000000"/>
          <w:lang w:val="ru-RU"/>
        </w:rPr>
        <w:t>БОКОВ</w:t>
      </w:r>
    </w:p>
    <w:p w14:paraId="4D7D5F4A" w14:textId="77777777" w:rsidR="0019353B" w:rsidRPr="00C005D9" w:rsidRDefault="0019353B" w:rsidP="0019353B">
      <w:pPr>
        <w:ind w:left="1441" w:right="2161"/>
        <w:rPr>
          <w:lang w:val="ru-RU"/>
        </w:rPr>
      </w:pPr>
      <w:r w:rsidRPr="00C005D9">
        <w:rPr>
          <w:color w:val="000000"/>
          <w:lang w:val="ru-RU"/>
        </w:rPr>
        <w:t>У вас в машине и дома обнаружены барбитураты. Такие же - в крови последнего убитого мальчика.</w:t>
      </w:r>
    </w:p>
    <w:p w14:paraId="5DBD8268" w14:textId="77777777" w:rsidR="0019353B" w:rsidRPr="00C005D9" w:rsidRDefault="0019353B" w:rsidP="0019353B">
      <w:pPr>
        <w:rPr>
          <w:lang w:val="ru-RU"/>
        </w:rPr>
      </w:pPr>
    </w:p>
    <w:p w14:paraId="4A40B888" w14:textId="77777777" w:rsidR="0019353B" w:rsidRPr="00C005D9" w:rsidRDefault="0019353B" w:rsidP="0019353B">
      <w:pPr>
        <w:ind w:left="3166"/>
        <w:rPr>
          <w:lang w:val="ru-RU"/>
        </w:rPr>
      </w:pPr>
      <w:r w:rsidRPr="00C005D9">
        <w:rPr>
          <w:color w:val="000000"/>
          <w:lang w:val="ru-RU"/>
        </w:rPr>
        <w:t>ДИМА</w:t>
      </w:r>
    </w:p>
    <w:p w14:paraId="2FF410B3" w14:textId="77777777" w:rsidR="0019353B" w:rsidRPr="00C005D9" w:rsidRDefault="0019353B" w:rsidP="0019353B">
      <w:pPr>
        <w:ind w:left="1441" w:right="2161"/>
        <w:rPr>
          <w:lang w:val="ru-RU"/>
        </w:rPr>
      </w:pPr>
      <w:r w:rsidRPr="00C005D9">
        <w:rPr>
          <w:color w:val="000000"/>
          <w:lang w:val="ru-RU"/>
        </w:rPr>
        <w:lastRenderedPageBreak/>
        <w:t>Да у вашего товарища в столе такие же лежат. И что? Может это он всех убивает.</w:t>
      </w:r>
    </w:p>
    <w:p w14:paraId="41316DF5" w14:textId="77777777" w:rsidR="0019353B" w:rsidRPr="00C005D9" w:rsidRDefault="0019353B" w:rsidP="0019353B">
      <w:pPr>
        <w:rPr>
          <w:lang w:val="ru-RU"/>
        </w:rPr>
      </w:pPr>
    </w:p>
    <w:p w14:paraId="20541C0F" w14:textId="77777777" w:rsidR="0019353B" w:rsidRPr="00C005D9" w:rsidRDefault="0019353B" w:rsidP="0019353B">
      <w:pPr>
        <w:ind w:left="3166"/>
        <w:rPr>
          <w:lang w:val="ru-RU"/>
        </w:rPr>
      </w:pPr>
      <w:r w:rsidRPr="00C005D9">
        <w:rPr>
          <w:color w:val="000000"/>
          <w:lang w:val="ru-RU"/>
        </w:rPr>
        <w:t>БОКОВ</w:t>
      </w:r>
    </w:p>
    <w:p w14:paraId="55C52CEF" w14:textId="77777777" w:rsidR="0019353B" w:rsidRPr="00C005D9" w:rsidRDefault="0019353B" w:rsidP="0019353B">
      <w:pPr>
        <w:ind w:left="1441" w:right="2161"/>
        <w:rPr>
          <w:lang w:val="ru-RU"/>
        </w:rPr>
      </w:pPr>
      <w:r w:rsidRPr="00C005D9">
        <w:rPr>
          <w:color w:val="000000"/>
          <w:lang w:val="ru-RU"/>
        </w:rPr>
        <w:t>А я смотрю, полезла суть твоя, наглый стал, не плачешь уже. Ты всё равно сядешь, сука. Есть заявление Горелова о том, что ты напал на него и пытался изнасиловать.</w:t>
      </w:r>
    </w:p>
    <w:p w14:paraId="0859C397" w14:textId="77777777" w:rsidR="0019353B" w:rsidRPr="00C005D9" w:rsidRDefault="0019353B" w:rsidP="0019353B">
      <w:pPr>
        <w:rPr>
          <w:lang w:val="ru-RU"/>
        </w:rPr>
      </w:pPr>
    </w:p>
    <w:p w14:paraId="76B12782" w14:textId="77777777" w:rsidR="0019353B" w:rsidRPr="00C005D9" w:rsidRDefault="0019353B" w:rsidP="0019353B">
      <w:pPr>
        <w:ind w:left="3166"/>
        <w:rPr>
          <w:lang w:val="ru-RU"/>
        </w:rPr>
      </w:pPr>
      <w:r w:rsidRPr="00C005D9">
        <w:rPr>
          <w:color w:val="000000"/>
          <w:lang w:val="ru-RU"/>
        </w:rPr>
        <w:t>КОЗЫРЕВ</w:t>
      </w:r>
    </w:p>
    <w:p w14:paraId="05459426" w14:textId="77777777" w:rsidR="0019353B" w:rsidRPr="00C005D9" w:rsidRDefault="0019353B" w:rsidP="0019353B">
      <w:pPr>
        <w:ind w:left="1441" w:right="2161"/>
        <w:rPr>
          <w:lang w:val="ru-RU"/>
        </w:rPr>
      </w:pPr>
      <w:r w:rsidRPr="00C005D9">
        <w:rPr>
          <w:color w:val="000000"/>
          <w:lang w:val="ru-RU"/>
        </w:rPr>
        <w:t>А таблетки мне врач выписал.</w:t>
      </w:r>
    </w:p>
    <w:p w14:paraId="59513B43" w14:textId="77777777" w:rsidR="0019353B" w:rsidRPr="00C005D9" w:rsidRDefault="0019353B" w:rsidP="0019353B">
      <w:pPr>
        <w:rPr>
          <w:lang w:val="ru-RU"/>
        </w:rPr>
      </w:pPr>
    </w:p>
    <w:p w14:paraId="1C5B61CB" w14:textId="77777777" w:rsidR="0019353B" w:rsidRPr="00C005D9" w:rsidRDefault="0019353B" w:rsidP="0019353B">
      <w:pPr>
        <w:rPr>
          <w:lang w:val="ru-RU"/>
        </w:rPr>
      </w:pPr>
      <w:r w:rsidRPr="00C005D9">
        <w:rPr>
          <w:color w:val="000000"/>
          <w:lang w:val="ru-RU"/>
        </w:rPr>
        <w:t>Лаваль начинает смеяться, всё громче и громче, потом затихает. Молчит.</w:t>
      </w:r>
    </w:p>
    <w:p w14:paraId="78C36429" w14:textId="77777777" w:rsidR="0019353B" w:rsidRPr="00C005D9" w:rsidRDefault="0019353B" w:rsidP="0019353B">
      <w:pPr>
        <w:rPr>
          <w:lang w:val="ru-RU"/>
        </w:rPr>
      </w:pPr>
    </w:p>
    <w:p w14:paraId="7AE67AAB" w14:textId="77777777" w:rsidR="0019353B" w:rsidRPr="00C005D9" w:rsidRDefault="0019353B" w:rsidP="0019353B">
      <w:pPr>
        <w:ind w:left="3166"/>
        <w:rPr>
          <w:lang w:val="ru-RU"/>
        </w:rPr>
      </w:pPr>
      <w:r w:rsidRPr="00C005D9">
        <w:rPr>
          <w:color w:val="000000"/>
          <w:lang w:val="ru-RU"/>
        </w:rPr>
        <w:t>ДИМА</w:t>
      </w:r>
    </w:p>
    <w:p w14:paraId="76FCE309" w14:textId="77777777" w:rsidR="0019353B" w:rsidRPr="00C005D9" w:rsidRDefault="0019353B" w:rsidP="0019353B">
      <w:pPr>
        <w:ind w:left="1441" w:right="2161"/>
        <w:rPr>
          <w:lang w:val="ru-RU"/>
        </w:rPr>
      </w:pPr>
      <w:r w:rsidRPr="00C005D9">
        <w:rPr>
          <w:color w:val="000000"/>
          <w:lang w:val="ru-RU"/>
        </w:rPr>
        <w:t>Хорошо. Дайте мне бумагу и ручку. Я хочу во всём признаться.</w:t>
      </w:r>
    </w:p>
    <w:p w14:paraId="5E9EC648" w14:textId="77777777" w:rsidR="0019353B" w:rsidRPr="00C005D9" w:rsidRDefault="0019353B" w:rsidP="0019353B">
      <w:pPr>
        <w:rPr>
          <w:lang w:val="ru-RU"/>
        </w:rPr>
      </w:pPr>
    </w:p>
    <w:p w14:paraId="0C29954C" w14:textId="77777777" w:rsidR="0019353B" w:rsidRPr="00C005D9" w:rsidRDefault="0019353B" w:rsidP="0019353B">
      <w:pPr>
        <w:rPr>
          <w:lang w:val="ru-RU"/>
        </w:rPr>
      </w:pPr>
      <w:r w:rsidRPr="00C005D9">
        <w:rPr>
          <w:color w:val="000000"/>
          <w:lang w:val="ru-RU"/>
        </w:rPr>
        <w:t>Боков вздыхает с облегчением, подаёт ручку с бумагой. Лаваль начинает писать и проговаривать вслух. Он не ёрничает, он собран и серьёзен.</w:t>
      </w:r>
    </w:p>
    <w:p w14:paraId="32512F9F" w14:textId="77777777" w:rsidR="0019353B" w:rsidRPr="00C005D9" w:rsidRDefault="0019353B" w:rsidP="0019353B">
      <w:pPr>
        <w:rPr>
          <w:lang w:val="ru-RU"/>
        </w:rPr>
      </w:pPr>
    </w:p>
    <w:p w14:paraId="6F9CA446" w14:textId="77777777" w:rsidR="0019353B" w:rsidRPr="00C005D9" w:rsidRDefault="0019353B" w:rsidP="0019353B">
      <w:pPr>
        <w:ind w:left="3166"/>
        <w:rPr>
          <w:lang w:val="ru-RU"/>
        </w:rPr>
      </w:pPr>
      <w:r w:rsidRPr="00C005D9">
        <w:rPr>
          <w:color w:val="000000"/>
          <w:lang w:val="ru-RU"/>
        </w:rPr>
        <w:t>ДИМА</w:t>
      </w:r>
    </w:p>
    <w:p w14:paraId="67571680" w14:textId="77777777" w:rsidR="0019353B" w:rsidRPr="00C005D9" w:rsidRDefault="0019353B" w:rsidP="0019353B">
      <w:pPr>
        <w:ind w:left="1441" w:right="2161"/>
        <w:rPr>
          <w:lang w:val="ru-RU"/>
        </w:rPr>
      </w:pPr>
      <w:r w:rsidRPr="00C005D9">
        <w:rPr>
          <w:color w:val="000000"/>
          <w:lang w:val="ru-RU"/>
        </w:rPr>
        <w:t>Я, Дмитрий Лаваль, чистосердечно признаюсь в том, что я совершил страшное преступление, за которое буду каяться всю мою недолгую оставшуюся жизнь. Я хотел жить так, как мне нравится. Любить того, кого хочу, как хочу и когда хочу. За это меня били, выгнали из института, изгнали из Москвы, а теперь, наверное, расстреляют.</w:t>
      </w:r>
    </w:p>
    <w:p w14:paraId="13071D1F" w14:textId="77777777" w:rsidR="0019353B" w:rsidRPr="00C005D9" w:rsidRDefault="0019353B" w:rsidP="0019353B">
      <w:pPr>
        <w:rPr>
          <w:lang w:val="ru-RU"/>
        </w:rPr>
      </w:pPr>
    </w:p>
    <w:p w14:paraId="12F4E1F7" w14:textId="62F9159A" w:rsidR="0019353B" w:rsidRPr="00C005D9" w:rsidRDefault="0019353B" w:rsidP="0019353B">
      <w:pPr>
        <w:rPr>
          <w:lang w:val="ru-RU"/>
        </w:rPr>
      </w:pPr>
      <w:r w:rsidRPr="00C005D9">
        <w:rPr>
          <w:b/>
          <w:color w:val="000000"/>
          <w:lang w:val="ru-RU"/>
        </w:rPr>
        <w:t xml:space="preserve">5-20. ИНТ. БИБЛИОТЕКА УТРО 14. </w:t>
      </w:r>
      <w:r w:rsidRPr="00C005D9">
        <w:rPr>
          <w:lang w:val="ru-RU"/>
        </w:rPr>
        <w:br/>
      </w:r>
      <w:r w:rsidRPr="00C005D9">
        <w:rPr>
          <w:b/>
          <w:color w:val="000000"/>
          <w:lang w:val="ru-RU"/>
        </w:rPr>
        <w:t>ДОБРОВОЛЬСКАЯ, ЖЕНЩИНА-БИБЛИОТЕКАРЬ</w:t>
      </w:r>
      <w:r w:rsidR="00C005D9">
        <w:rPr>
          <w:b/>
          <w:color w:val="000000"/>
          <w:lang w:val="ru-RU"/>
        </w:rPr>
        <w:t>, подросток-</w:t>
      </w:r>
      <w:proofErr w:type="gramStart"/>
      <w:r w:rsidR="00C005D9">
        <w:rPr>
          <w:b/>
          <w:color w:val="000000"/>
          <w:lang w:val="ru-RU"/>
        </w:rPr>
        <w:t xml:space="preserve">читатель </w:t>
      </w:r>
      <w:r w:rsidRPr="00C005D9">
        <w:rPr>
          <w:b/>
          <w:color w:val="000000"/>
          <w:lang w:val="ru-RU"/>
        </w:rPr>
        <w:t xml:space="preserve"> (</w:t>
      </w:r>
      <w:proofErr w:type="gramEnd"/>
      <w:r w:rsidRPr="00C005D9">
        <w:rPr>
          <w:b/>
          <w:color w:val="000000"/>
          <w:lang w:val="ru-RU"/>
        </w:rPr>
        <w:t>01:00)</w:t>
      </w:r>
      <w:r w:rsidRPr="00C005D9">
        <w:rPr>
          <w:lang w:val="ru-RU"/>
        </w:rPr>
        <w:br/>
      </w:r>
    </w:p>
    <w:p w14:paraId="578D80F1" w14:textId="77777777" w:rsidR="0019353B" w:rsidRPr="00C005D9" w:rsidRDefault="0019353B" w:rsidP="0019353B">
      <w:pPr>
        <w:rPr>
          <w:lang w:val="ru-RU"/>
        </w:rPr>
      </w:pPr>
      <w:r w:rsidRPr="00C005D9">
        <w:rPr>
          <w:color w:val="000000"/>
          <w:lang w:val="ru-RU"/>
        </w:rPr>
        <w:t>Добровольская разбирает картотеку и читательские билеты. Ей помогает ЖЕНЩИНА-БИБЛИОТЕКАРЬ.</w:t>
      </w:r>
    </w:p>
    <w:p w14:paraId="6A9890F0" w14:textId="77777777" w:rsidR="0019353B" w:rsidRPr="00C005D9" w:rsidRDefault="0019353B" w:rsidP="0019353B">
      <w:pPr>
        <w:rPr>
          <w:lang w:val="ru-RU"/>
        </w:rPr>
      </w:pPr>
    </w:p>
    <w:p w14:paraId="79FD3CE6" w14:textId="77777777" w:rsidR="0019353B" w:rsidRPr="00C005D9" w:rsidRDefault="0019353B" w:rsidP="0019353B">
      <w:pPr>
        <w:ind w:left="3166"/>
        <w:rPr>
          <w:lang w:val="ru-RU"/>
        </w:rPr>
      </w:pPr>
      <w:r w:rsidRPr="00C005D9">
        <w:rPr>
          <w:color w:val="000000"/>
          <w:lang w:val="ru-RU"/>
        </w:rPr>
        <w:t>ДОБРОВОЛЬСКАЯ</w:t>
      </w:r>
    </w:p>
    <w:p w14:paraId="03162B1C" w14:textId="77777777" w:rsidR="0019353B" w:rsidRPr="00C005D9" w:rsidRDefault="0019353B" w:rsidP="0019353B">
      <w:pPr>
        <w:ind w:left="1441" w:right="2161"/>
        <w:rPr>
          <w:lang w:val="ru-RU"/>
        </w:rPr>
      </w:pPr>
      <w:r w:rsidRPr="00C005D9">
        <w:rPr>
          <w:color w:val="000000"/>
          <w:lang w:val="ru-RU"/>
        </w:rPr>
        <w:t>А можно читательские билеты задним числом заполнить?</w:t>
      </w:r>
    </w:p>
    <w:p w14:paraId="048085DA" w14:textId="77777777" w:rsidR="0019353B" w:rsidRPr="00C005D9" w:rsidRDefault="0019353B" w:rsidP="0019353B">
      <w:pPr>
        <w:rPr>
          <w:lang w:val="ru-RU"/>
        </w:rPr>
      </w:pPr>
    </w:p>
    <w:p w14:paraId="519BA3E9" w14:textId="77777777" w:rsidR="0019353B" w:rsidRPr="00C005D9" w:rsidRDefault="0019353B" w:rsidP="0019353B">
      <w:pPr>
        <w:ind w:left="3166"/>
        <w:rPr>
          <w:lang w:val="ru-RU"/>
        </w:rPr>
      </w:pPr>
      <w:r w:rsidRPr="00C005D9">
        <w:rPr>
          <w:color w:val="000000"/>
          <w:lang w:val="ru-RU"/>
        </w:rPr>
        <w:t>БИБЛИОТЕКАРЬ</w:t>
      </w:r>
    </w:p>
    <w:p w14:paraId="5AEBF674" w14:textId="77777777" w:rsidR="0019353B" w:rsidRPr="00C005D9" w:rsidRDefault="0019353B" w:rsidP="0019353B">
      <w:pPr>
        <w:ind w:left="1441" w:right="2161"/>
        <w:rPr>
          <w:lang w:val="ru-RU"/>
        </w:rPr>
      </w:pPr>
      <w:r w:rsidRPr="00C005D9">
        <w:rPr>
          <w:color w:val="000000"/>
          <w:lang w:val="ru-RU"/>
        </w:rPr>
        <w:t>Ну наверное можно. А зачем?</w:t>
      </w:r>
    </w:p>
    <w:p w14:paraId="295AA260" w14:textId="77777777" w:rsidR="0019353B" w:rsidRPr="00C005D9" w:rsidRDefault="0019353B" w:rsidP="0019353B">
      <w:pPr>
        <w:rPr>
          <w:lang w:val="ru-RU"/>
        </w:rPr>
      </w:pPr>
    </w:p>
    <w:p w14:paraId="1513F560" w14:textId="77777777" w:rsidR="0019353B" w:rsidRPr="00C005D9" w:rsidRDefault="0019353B" w:rsidP="0019353B">
      <w:pPr>
        <w:ind w:left="3166"/>
        <w:rPr>
          <w:lang w:val="ru-RU"/>
        </w:rPr>
      </w:pPr>
      <w:r w:rsidRPr="00C005D9">
        <w:rPr>
          <w:color w:val="000000"/>
          <w:lang w:val="ru-RU"/>
        </w:rPr>
        <w:t>ДОБРОВОЛЬСКАЯ</w:t>
      </w:r>
    </w:p>
    <w:p w14:paraId="39B915B4" w14:textId="77777777" w:rsidR="0019353B" w:rsidRPr="00C005D9" w:rsidRDefault="0019353B" w:rsidP="0019353B">
      <w:pPr>
        <w:ind w:left="1441" w:right="2161"/>
        <w:rPr>
          <w:lang w:val="ru-RU"/>
        </w:rPr>
      </w:pPr>
      <w:r w:rsidRPr="00C005D9">
        <w:rPr>
          <w:color w:val="000000"/>
          <w:lang w:val="ru-RU"/>
        </w:rPr>
        <w:t>Ну если иметь какие-то определенные причины.</w:t>
      </w:r>
    </w:p>
    <w:p w14:paraId="0C826C37" w14:textId="77777777" w:rsidR="0019353B" w:rsidRPr="00C005D9" w:rsidRDefault="0019353B" w:rsidP="0019353B">
      <w:pPr>
        <w:rPr>
          <w:lang w:val="ru-RU"/>
        </w:rPr>
      </w:pPr>
    </w:p>
    <w:p w14:paraId="027E3AF3" w14:textId="77777777" w:rsidR="0019353B" w:rsidRPr="00C005D9" w:rsidRDefault="0019353B" w:rsidP="0019353B">
      <w:pPr>
        <w:ind w:left="3166"/>
        <w:rPr>
          <w:lang w:val="ru-RU"/>
        </w:rPr>
      </w:pPr>
      <w:r w:rsidRPr="00C005D9">
        <w:rPr>
          <w:color w:val="000000"/>
          <w:lang w:val="ru-RU"/>
        </w:rPr>
        <w:t>БИБЛИОТЕКАРЬ</w:t>
      </w:r>
    </w:p>
    <w:p w14:paraId="3FA81BE6" w14:textId="77777777" w:rsidR="0019353B" w:rsidRPr="00C005D9" w:rsidRDefault="0019353B" w:rsidP="0019353B">
      <w:pPr>
        <w:ind w:left="1441" w:right="2161"/>
        <w:rPr>
          <w:lang w:val="ru-RU"/>
        </w:rPr>
      </w:pPr>
      <w:r w:rsidRPr="00C005D9">
        <w:rPr>
          <w:color w:val="000000"/>
          <w:lang w:val="ru-RU"/>
        </w:rPr>
        <w:t>Ну вы же видите, тут везде расписываются посетители. Это тогда надо за них подписи тоже ставить. А потом ещё в каждую книжку вкладыш, тоже с датами и с подписью. Но вообще, я когда забываю что-то заполнить, прошу в следующий раз подписать.</w:t>
      </w:r>
    </w:p>
    <w:p w14:paraId="2F43130F" w14:textId="77777777" w:rsidR="0019353B" w:rsidRPr="00C005D9" w:rsidRDefault="0019353B" w:rsidP="0019353B">
      <w:pPr>
        <w:rPr>
          <w:lang w:val="ru-RU"/>
        </w:rPr>
      </w:pPr>
    </w:p>
    <w:p w14:paraId="3B3F0263" w14:textId="77777777" w:rsidR="0019353B" w:rsidRPr="00C005D9" w:rsidRDefault="0019353B" w:rsidP="0019353B">
      <w:pPr>
        <w:rPr>
          <w:lang w:val="ru-RU"/>
        </w:rPr>
      </w:pPr>
      <w:r w:rsidRPr="00C005D9">
        <w:rPr>
          <w:color w:val="000000"/>
          <w:lang w:val="ru-RU"/>
        </w:rPr>
        <w:t>Показывает вкладыш из книжки. Добровольская складывает по датам: читательские билеты, формуляры, вкладыши из книг.</w:t>
      </w:r>
    </w:p>
    <w:p w14:paraId="7B4B64EE" w14:textId="77777777" w:rsidR="0019353B" w:rsidRPr="00C005D9" w:rsidRDefault="0019353B" w:rsidP="0019353B">
      <w:pPr>
        <w:rPr>
          <w:lang w:val="ru-RU"/>
        </w:rPr>
      </w:pPr>
    </w:p>
    <w:p w14:paraId="166BFDEB" w14:textId="77777777" w:rsidR="0019353B" w:rsidRPr="00C005D9" w:rsidRDefault="0019353B" w:rsidP="0019353B">
      <w:pPr>
        <w:ind w:left="3166"/>
        <w:rPr>
          <w:lang w:val="ru-RU"/>
        </w:rPr>
      </w:pPr>
      <w:r w:rsidRPr="00C005D9">
        <w:rPr>
          <w:color w:val="000000"/>
          <w:lang w:val="ru-RU"/>
        </w:rPr>
        <w:t>ДОБРОВОЛЬСКАЯ</w:t>
      </w:r>
    </w:p>
    <w:p w14:paraId="47F8D2CC" w14:textId="77777777" w:rsidR="0019353B" w:rsidRPr="00C005D9" w:rsidRDefault="0019353B" w:rsidP="0019353B">
      <w:pPr>
        <w:ind w:left="1441" w:right="2161"/>
        <w:rPr>
          <w:lang w:val="ru-RU"/>
        </w:rPr>
      </w:pPr>
      <w:r w:rsidRPr="00C005D9">
        <w:rPr>
          <w:color w:val="000000"/>
          <w:lang w:val="ru-RU"/>
        </w:rPr>
        <w:t>А что вы можете сказать про Диму, что он за человек?</w:t>
      </w:r>
    </w:p>
    <w:p w14:paraId="2FBBBF51" w14:textId="77777777" w:rsidR="0019353B" w:rsidRPr="00C005D9" w:rsidRDefault="0019353B" w:rsidP="0019353B">
      <w:pPr>
        <w:rPr>
          <w:lang w:val="ru-RU"/>
        </w:rPr>
      </w:pPr>
    </w:p>
    <w:p w14:paraId="50A74CC8" w14:textId="77777777" w:rsidR="0019353B" w:rsidRPr="00C005D9" w:rsidRDefault="0019353B" w:rsidP="0019353B">
      <w:pPr>
        <w:ind w:left="3166"/>
        <w:rPr>
          <w:lang w:val="ru-RU"/>
        </w:rPr>
      </w:pPr>
      <w:r w:rsidRPr="00C005D9">
        <w:rPr>
          <w:color w:val="000000"/>
          <w:lang w:val="ru-RU"/>
        </w:rPr>
        <w:t>БИБЛИОТЕКАРЬ</w:t>
      </w:r>
    </w:p>
    <w:p w14:paraId="3D398400" w14:textId="77777777" w:rsidR="0019353B" w:rsidRPr="00C005D9" w:rsidRDefault="0019353B" w:rsidP="0019353B">
      <w:pPr>
        <w:ind w:left="1441" w:right="2161"/>
        <w:rPr>
          <w:lang w:val="ru-RU"/>
        </w:rPr>
      </w:pPr>
      <w:r w:rsidRPr="00C005D9">
        <w:rPr>
          <w:color w:val="000000"/>
          <w:lang w:val="ru-RU"/>
        </w:rPr>
        <w:t>Ну он всегда такой чистенький, аккуратненький, руки по 10 раз в день моет, если надо руками поработать - всегда в перчатках. Ну нормальные люди себя так не ведут.</w:t>
      </w:r>
    </w:p>
    <w:p w14:paraId="6289CAB1" w14:textId="77777777" w:rsidR="0019353B" w:rsidRPr="00C005D9" w:rsidRDefault="0019353B" w:rsidP="0019353B">
      <w:pPr>
        <w:rPr>
          <w:lang w:val="ru-RU"/>
        </w:rPr>
      </w:pPr>
    </w:p>
    <w:p w14:paraId="5B31C835" w14:textId="77777777" w:rsidR="0019353B" w:rsidRPr="00C005D9" w:rsidRDefault="0019353B" w:rsidP="0019353B">
      <w:pPr>
        <w:ind w:left="3166"/>
        <w:rPr>
          <w:lang w:val="ru-RU"/>
        </w:rPr>
      </w:pPr>
      <w:r w:rsidRPr="00C005D9">
        <w:rPr>
          <w:color w:val="000000"/>
          <w:lang w:val="ru-RU"/>
        </w:rPr>
        <w:t>ДОБРОВОЛЬСКАЯ</w:t>
      </w:r>
    </w:p>
    <w:p w14:paraId="1FDA8647" w14:textId="77777777" w:rsidR="0019353B" w:rsidRPr="00C005D9" w:rsidRDefault="0019353B" w:rsidP="0019353B">
      <w:pPr>
        <w:ind w:left="1441" w:right="2161"/>
        <w:rPr>
          <w:lang w:val="ru-RU"/>
        </w:rPr>
      </w:pPr>
      <w:r w:rsidRPr="00C005D9">
        <w:rPr>
          <w:color w:val="000000"/>
          <w:lang w:val="ru-RU"/>
        </w:rPr>
        <w:t>А не знаете, за что его из института выгнали?</w:t>
      </w:r>
    </w:p>
    <w:p w14:paraId="1D5E1049" w14:textId="77777777" w:rsidR="0019353B" w:rsidRPr="00C005D9" w:rsidRDefault="0019353B" w:rsidP="0019353B">
      <w:pPr>
        <w:rPr>
          <w:lang w:val="ru-RU"/>
        </w:rPr>
      </w:pPr>
    </w:p>
    <w:p w14:paraId="3CA386BA" w14:textId="77777777" w:rsidR="0019353B" w:rsidRPr="00C005D9" w:rsidRDefault="0019353B" w:rsidP="0019353B">
      <w:pPr>
        <w:ind w:left="3166"/>
        <w:rPr>
          <w:lang w:val="ru-RU"/>
        </w:rPr>
      </w:pPr>
      <w:r w:rsidRPr="00C005D9">
        <w:rPr>
          <w:color w:val="000000"/>
          <w:lang w:val="ru-RU"/>
        </w:rPr>
        <w:t>БИБЛИОТЕКАРЬ</w:t>
      </w:r>
    </w:p>
    <w:p w14:paraId="68746EFA" w14:textId="77777777" w:rsidR="0019353B" w:rsidRPr="00C005D9" w:rsidRDefault="0019353B" w:rsidP="0019353B">
      <w:pPr>
        <w:ind w:left="1441" w:right="2161"/>
        <w:rPr>
          <w:lang w:val="ru-RU"/>
        </w:rPr>
      </w:pPr>
      <w:r w:rsidRPr="00C005D9">
        <w:rPr>
          <w:color w:val="000000"/>
          <w:lang w:val="ru-RU"/>
        </w:rPr>
        <w:t>Не знаю. Но думаю, за то, что он с мужчинами… понимаете, про что я?</w:t>
      </w:r>
    </w:p>
    <w:p w14:paraId="55D24BC1" w14:textId="77777777" w:rsidR="0019353B" w:rsidRPr="00C005D9" w:rsidRDefault="0019353B" w:rsidP="0019353B">
      <w:pPr>
        <w:rPr>
          <w:lang w:val="ru-RU"/>
        </w:rPr>
      </w:pPr>
    </w:p>
    <w:p w14:paraId="7FB10A45" w14:textId="77777777" w:rsidR="0019353B" w:rsidRPr="00C005D9" w:rsidRDefault="0019353B" w:rsidP="0019353B">
      <w:pPr>
        <w:rPr>
          <w:lang w:val="ru-RU"/>
        </w:rPr>
      </w:pPr>
      <w:r w:rsidRPr="00C005D9">
        <w:rPr>
          <w:color w:val="000000"/>
          <w:lang w:val="ru-RU"/>
        </w:rPr>
        <w:t>Добровольская кивает. Сверяет записи, даты.</w:t>
      </w:r>
    </w:p>
    <w:p w14:paraId="45E3ED21" w14:textId="77777777" w:rsidR="0019353B" w:rsidRPr="00C005D9" w:rsidRDefault="0019353B" w:rsidP="0019353B">
      <w:pPr>
        <w:rPr>
          <w:lang w:val="ru-RU"/>
        </w:rPr>
      </w:pPr>
    </w:p>
    <w:p w14:paraId="540CF2C3" w14:textId="77777777" w:rsidR="0019353B" w:rsidRPr="00C005D9" w:rsidRDefault="0019353B" w:rsidP="0019353B">
      <w:pPr>
        <w:ind w:left="3166"/>
        <w:rPr>
          <w:lang w:val="ru-RU"/>
        </w:rPr>
      </w:pPr>
      <w:r w:rsidRPr="00C005D9">
        <w:rPr>
          <w:color w:val="000000"/>
          <w:lang w:val="ru-RU"/>
        </w:rPr>
        <w:t>ДОБРОВОЛЬСКАЯ</w:t>
      </w:r>
    </w:p>
    <w:p w14:paraId="0FCA12A3" w14:textId="77777777" w:rsidR="0019353B" w:rsidRPr="00C005D9" w:rsidRDefault="0019353B" w:rsidP="0019353B">
      <w:pPr>
        <w:ind w:left="1441" w:right="2161"/>
        <w:rPr>
          <w:lang w:val="ru-RU"/>
        </w:rPr>
      </w:pPr>
      <w:r w:rsidRPr="00C005D9">
        <w:rPr>
          <w:color w:val="000000"/>
          <w:lang w:val="ru-RU"/>
        </w:rPr>
        <w:t>Я все нашла, что мне надо.</w:t>
      </w:r>
    </w:p>
    <w:p w14:paraId="5639AAFD" w14:textId="77777777" w:rsidR="0019353B" w:rsidRPr="00C005D9" w:rsidRDefault="0019353B" w:rsidP="0019353B">
      <w:pPr>
        <w:rPr>
          <w:lang w:val="ru-RU"/>
        </w:rPr>
      </w:pPr>
    </w:p>
    <w:p w14:paraId="7D619974" w14:textId="77777777" w:rsidR="0019353B" w:rsidRPr="00C005D9" w:rsidRDefault="0019353B" w:rsidP="0019353B">
      <w:pPr>
        <w:rPr>
          <w:lang w:val="ru-RU"/>
        </w:rPr>
      </w:pPr>
      <w:r w:rsidRPr="00C005D9">
        <w:rPr>
          <w:color w:val="000000"/>
          <w:lang w:val="ru-RU"/>
        </w:rPr>
        <w:t>Спасибо вам большое.</w:t>
      </w:r>
    </w:p>
    <w:p w14:paraId="2448E669" w14:textId="77777777" w:rsidR="0019353B" w:rsidRPr="00C005D9" w:rsidRDefault="0019353B" w:rsidP="0019353B">
      <w:pPr>
        <w:rPr>
          <w:lang w:val="ru-RU"/>
        </w:rPr>
      </w:pPr>
    </w:p>
    <w:p w14:paraId="1BBC19F2" w14:textId="77777777" w:rsidR="0019353B" w:rsidRPr="00C005D9" w:rsidRDefault="0019353B" w:rsidP="0019353B">
      <w:pPr>
        <w:rPr>
          <w:lang w:val="ru-RU"/>
        </w:rPr>
      </w:pPr>
      <w:r w:rsidRPr="00C005D9">
        <w:rPr>
          <w:b/>
          <w:color w:val="000000"/>
          <w:lang w:val="ru-RU"/>
        </w:rPr>
        <w:t xml:space="preserve">5-21. ИНТ. ДАЧА МАЛЬЦЕВЫХ.ГОСТИНАЯ УТРО 14. </w:t>
      </w:r>
      <w:r w:rsidRPr="00C005D9">
        <w:rPr>
          <w:lang w:val="ru-RU"/>
        </w:rPr>
        <w:br/>
      </w:r>
      <w:r w:rsidRPr="00C005D9">
        <w:rPr>
          <w:b/>
          <w:color w:val="000000"/>
          <w:lang w:val="ru-RU"/>
        </w:rPr>
        <w:t>МАЛЬЦЕВ, ИГОРЬ (00:56)</w:t>
      </w:r>
      <w:r w:rsidRPr="00C005D9">
        <w:rPr>
          <w:lang w:val="ru-RU"/>
        </w:rPr>
        <w:br/>
      </w:r>
    </w:p>
    <w:p w14:paraId="1A3C1D8D" w14:textId="77777777" w:rsidR="0019353B" w:rsidRPr="00C005D9" w:rsidRDefault="0019353B" w:rsidP="0019353B">
      <w:pPr>
        <w:rPr>
          <w:lang w:val="ru-RU"/>
        </w:rPr>
      </w:pPr>
      <w:r w:rsidRPr="00C005D9">
        <w:rPr>
          <w:color w:val="000000"/>
          <w:lang w:val="ru-RU"/>
        </w:rPr>
        <w:t>Мальцев сидит за столом. Пьёт. На столе - приёмник и диктофон. В диктофоне - голос с опознания.</w:t>
      </w:r>
    </w:p>
    <w:p w14:paraId="0F466C63" w14:textId="77777777" w:rsidR="0019353B" w:rsidRPr="00C005D9" w:rsidRDefault="0019353B" w:rsidP="0019353B">
      <w:pPr>
        <w:rPr>
          <w:lang w:val="ru-RU"/>
        </w:rPr>
      </w:pPr>
    </w:p>
    <w:p w14:paraId="1BB8D45B" w14:textId="77777777" w:rsidR="0019353B" w:rsidRPr="00C005D9" w:rsidRDefault="0019353B" w:rsidP="0019353B">
      <w:pPr>
        <w:ind w:left="3166"/>
        <w:rPr>
          <w:lang w:val="ru-RU"/>
        </w:rPr>
      </w:pPr>
      <w:r w:rsidRPr="00C005D9">
        <w:rPr>
          <w:color w:val="000000"/>
          <w:lang w:val="ru-RU"/>
        </w:rPr>
        <w:t>БОКОВ (ЗК)</w:t>
      </w:r>
    </w:p>
    <w:p w14:paraId="1CB757FD" w14:textId="77777777" w:rsidR="0019353B" w:rsidRPr="00C005D9" w:rsidRDefault="0019353B" w:rsidP="0019353B">
      <w:pPr>
        <w:ind w:left="1441" w:right="2161"/>
        <w:rPr>
          <w:lang w:val="ru-RU"/>
        </w:rPr>
      </w:pPr>
      <w:r w:rsidRPr="00C005D9">
        <w:rPr>
          <w:color w:val="000000"/>
          <w:lang w:val="ru-RU"/>
        </w:rPr>
        <w:t>Свидетель опознал Дмитрия Лаваля.</w:t>
      </w:r>
    </w:p>
    <w:p w14:paraId="40B74FD7" w14:textId="77777777" w:rsidR="0019353B" w:rsidRPr="00C005D9" w:rsidRDefault="0019353B" w:rsidP="0019353B">
      <w:pPr>
        <w:rPr>
          <w:lang w:val="ru-RU"/>
        </w:rPr>
      </w:pPr>
    </w:p>
    <w:p w14:paraId="537EB728" w14:textId="77777777" w:rsidR="0019353B" w:rsidRPr="00C005D9" w:rsidRDefault="0019353B" w:rsidP="0019353B">
      <w:pPr>
        <w:rPr>
          <w:lang w:val="ru-RU"/>
        </w:rPr>
      </w:pPr>
      <w:r w:rsidRPr="00C005D9">
        <w:rPr>
          <w:color w:val="000000"/>
          <w:lang w:val="ru-RU"/>
        </w:rPr>
        <w:t>Отец нажимает на паузу и печатает. Заходит Игорь.</w:t>
      </w:r>
    </w:p>
    <w:p w14:paraId="3F456162" w14:textId="77777777" w:rsidR="0019353B" w:rsidRPr="00C005D9" w:rsidRDefault="0019353B" w:rsidP="0019353B">
      <w:pPr>
        <w:rPr>
          <w:lang w:val="ru-RU"/>
        </w:rPr>
      </w:pPr>
    </w:p>
    <w:p w14:paraId="63B5BCFF" w14:textId="77777777" w:rsidR="0019353B" w:rsidRPr="00C005D9" w:rsidRDefault="0019353B" w:rsidP="0019353B">
      <w:pPr>
        <w:ind w:left="3166"/>
        <w:rPr>
          <w:lang w:val="ru-RU"/>
        </w:rPr>
      </w:pPr>
      <w:r w:rsidRPr="00C005D9">
        <w:rPr>
          <w:color w:val="000000"/>
          <w:lang w:val="ru-RU"/>
        </w:rPr>
        <w:t>ИГОРЬ</w:t>
      </w:r>
    </w:p>
    <w:p w14:paraId="4E207F04" w14:textId="77777777" w:rsidR="0019353B" w:rsidRPr="00C005D9" w:rsidRDefault="0019353B" w:rsidP="0019353B">
      <w:pPr>
        <w:ind w:left="1441" w:right="2161"/>
        <w:rPr>
          <w:lang w:val="ru-RU"/>
        </w:rPr>
      </w:pPr>
      <w:r w:rsidRPr="00C005D9">
        <w:rPr>
          <w:color w:val="000000"/>
          <w:lang w:val="ru-RU"/>
        </w:rPr>
        <w:t xml:space="preserve">Пап, а ты </w:t>
      </w:r>
      <w:proofErr w:type="spellStart"/>
      <w:r w:rsidRPr="00C005D9">
        <w:rPr>
          <w:color w:val="000000"/>
          <w:lang w:val="ru-RU"/>
        </w:rPr>
        <w:t>Лэсси</w:t>
      </w:r>
      <w:proofErr w:type="spellEnd"/>
      <w:r w:rsidRPr="00C005D9">
        <w:rPr>
          <w:color w:val="000000"/>
          <w:lang w:val="ru-RU"/>
        </w:rPr>
        <w:t xml:space="preserve"> не видел? Её так и нет.</w:t>
      </w:r>
    </w:p>
    <w:p w14:paraId="4FB5AA5F" w14:textId="77777777" w:rsidR="0019353B" w:rsidRPr="00C005D9" w:rsidRDefault="0019353B" w:rsidP="0019353B">
      <w:pPr>
        <w:rPr>
          <w:lang w:val="ru-RU"/>
        </w:rPr>
      </w:pPr>
    </w:p>
    <w:p w14:paraId="0755EA43" w14:textId="77777777" w:rsidR="0019353B" w:rsidRPr="00C005D9" w:rsidRDefault="0019353B" w:rsidP="0019353B">
      <w:pPr>
        <w:ind w:left="3166"/>
        <w:rPr>
          <w:lang w:val="ru-RU"/>
        </w:rPr>
      </w:pPr>
      <w:r w:rsidRPr="00C005D9">
        <w:rPr>
          <w:color w:val="000000"/>
          <w:lang w:val="ru-RU"/>
        </w:rPr>
        <w:lastRenderedPageBreak/>
        <w:t>МАЛЬЦЕВ</w:t>
      </w:r>
    </w:p>
    <w:p w14:paraId="0608C776" w14:textId="77777777" w:rsidR="0019353B" w:rsidRPr="00C005D9" w:rsidRDefault="0019353B" w:rsidP="0019353B">
      <w:pPr>
        <w:ind w:left="1441" w:right="2161"/>
        <w:rPr>
          <w:lang w:val="ru-RU"/>
        </w:rPr>
      </w:pPr>
      <w:r w:rsidRPr="00C005D9">
        <w:rPr>
          <w:color w:val="000000"/>
          <w:lang w:val="ru-RU"/>
        </w:rPr>
        <w:t>Ну мы ночью калитку не закрыли, наверное, вернётся, не переживай. И не говори маме, что мы ездили ночью в милицию. Не надо её волновать.</w:t>
      </w:r>
    </w:p>
    <w:p w14:paraId="19D8B969" w14:textId="77777777" w:rsidR="0019353B" w:rsidRPr="00C005D9" w:rsidRDefault="0019353B" w:rsidP="0019353B">
      <w:pPr>
        <w:rPr>
          <w:lang w:val="ru-RU"/>
        </w:rPr>
      </w:pPr>
    </w:p>
    <w:p w14:paraId="2A4DA5D2" w14:textId="77777777" w:rsidR="0019353B" w:rsidRPr="00C005D9" w:rsidRDefault="0019353B" w:rsidP="0019353B">
      <w:pPr>
        <w:ind w:left="3166"/>
        <w:rPr>
          <w:lang w:val="ru-RU"/>
        </w:rPr>
      </w:pPr>
      <w:r w:rsidRPr="00C005D9">
        <w:rPr>
          <w:color w:val="000000"/>
          <w:lang w:val="ru-RU"/>
        </w:rPr>
        <w:t>ИГОРЬ</w:t>
      </w:r>
    </w:p>
    <w:p w14:paraId="7FDF375C" w14:textId="77777777" w:rsidR="0019353B" w:rsidRPr="00C005D9" w:rsidRDefault="0019353B" w:rsidP="0019353B">
      <w:pPr>
        <w:ind w:left="1441" w:right="2161"/>
        <w:rPr>
          <w:lang w:val="ru-RU"/>
        </w:rPr>
      </w:pPr>
      <w:r w:rsidRPr="00C005D9">
        <w:rPr>
          <w:color w:val="000000"/>
          <w:lang w:val="ru-RU"/>
        </w:rPr>
        <w:t>Пап, а журналистам много приходится врать?</w:t>
      </w:r>
    </w:p>
    <w:p w14:paraId="315BCEF7" w14:textId="77777777" w:rsidR="0019353B" w:rsidRPr="00C005D9" w:rsidRDefault="0019353B" w:rsidP="0019353B">
      <w:pPr>
        <w:rPr>
          <w:lang w:val="ru-RU"/>
        </w:rPr>
      </w:pPr>
    </w:p>
    <w:p w14:paraId="2A1FAE07" w14:textId="77777777" w:rsidR="0019353B" w:rsidRPr="00C005D9" w:rsidRDefault="0019353B" w:rsidP="0019353B">
      <w:pPr>
        <w:rPr>
          <w:lang w:val="ru-RU"/>
        </w:rPr>
      </w:pPr>
      <w:r w:rsidRPr="00C005D9">
        <w:rPr>
          <w:color w:val="000000"/>
          <w:lang w:val="ru-RU"/>
        </w:rPr>
        <w:t>Мальцев делает телевизор тише.</w:t>
      </w:r>
    </w:p>
    <w:p w14:paraId="1C640349" w14:textId="77777777" w:rsidR="0019353B" w:rsidRPr="00C005D9" w:rsidRDefault="0019353B" w:rsidP="0019353B">
      <w:pPr>
        <w:rPr>
          <w:lang w:val="ru-RU"/>
        </w:rPr>
      </w:pPr>
    </w:p>
    <w:p w14:paraId="43DEB899" w14:textId="77777777" w:rsidR="0019353B" w:rsidRPr="00C005D9" w:rsidRDefault="0019353B" w:rsidP="0019353B">
      <w:pPr>
        <w:ind w:left="3166"/>
        <w:rPr>
          <w:lang w:val="ru-RU"/>
        </w:rPr>
      </w:pPr>
      <w:r w:rsidRPr="00C005D9">
        <w:rPr>
          <w:color w:val="000000"/>
          <w:lang w:val="ru-RU"/>
        </w:rPr>
        <w:t>МАЛЬЦЕВ</w:t>
      </w:r>
    </w:p>
    <w:p w14:paraId="525C9E72" w14:textId="77777777" w:rsidR="0019353B" w:rsidRPr="00C005D9" w:rsidRDefault="0019353B" w:rsidP="0019353B">
      <w:pPr>
        <w:ind w:left="1441" w:right="2161"/>
        <w:rPr>
          <w:lang w:val="ru-RU"/>
        </w:rPr>
      </w:pPr>
      <w:r w:rsidRPr="00C005D9">
        <w:rPr>
          <w:color w:val="000000"/>
          <w:lang w:val="ru-RU"/>
        </w:rPr>
        <w:t>Нет, журналист – это единственный человек, который не должен врать никогда.</w:t>
      </w:r>
    </w:p>
    <w:p w14:paraId="46376596" w14:textId="77777777" w:rsidR="0019353B" w:rsidRPr="00C005D9" w:rsidRDefault="0019353B" w:rsidP="0019353B">
      <w:pPr>
        <w:rPr>
          <w:lang w:val="ru-RU"/>
        </w:rPr>
      </w:pPr>
    </w:p>
    <w:p w14:paraId="56411417" w14:textId="77777777" w:rsidR="0019353B" w:rsidRPr="00C005D9" w:rsidRDefault="0019353B" w:rsidP="0019353B">
      <w:pPr>
        <w:ind w:left="3166"/>
        <w:rPr>
          <w:lang w:val="ru-RU"/>
        </w:rPr>
      </w:pPr>
      <w:r w:rsidRPr="00C005D9">
        <w:rPr>
          <w:color w:val="000000"/>
          <w:lang w:val="ru-RU"/>
        </w:rPr>
        <w:t>ИГОРЬ</w:t>
      </w:r>
    </w:p>
    <w:p w14:paraId="19ACA614" w14:textId="77777777" w:rsidR="0019353B" w:rsidRPr="00C005D9" w:rsidRDefault="0019353B" w:rsidP="0019353B">
      <w:pPr>
        <w:ind w:left="1441" w:right="2161"/>
        <w:rPr>
          <w:lang w:val="ru-RU"/>
        </w:rPr>
      </w:pPr>
      <w:r w:rsidRPr="00C005D9">
        <w:rPr>
          <w:color w:val="000000"/>
          <w:lang w:val="ru-RU"/>
        </w:rPr>
        <w:t>А следователь?</w:t>
      </w:r>
    </w:p>
    <w:p w14:paraId="0F6BFA13" w14:textId="77777777" w:rsidR="0019353B" w:rsidRPr="00C005D9" w:rsidRDefault="0019353B" w:rsidP="0019353B">
      <w:pPr>
        <w:rPr>
          <w:lang w:val="ru-RU"/>
        </w:rPr>
      </w:pPr>
    </w:p>
    <w:p w14:paraId="3C657635" w14:textId="77777777" w:rsidR="0019353B" w:rsidRPr="00C005D9" w:rsidRDefault="0019353B" w:rsidP="0019353B">
      <w:pPr>
        <w:ind w:left="3166"/>
        <w:rPr>
          <w:lang w:val="ru-RU"/>
        </w:rPr>
      </w:pPr>
      <w:r w:rsidRPr="00C005D9">
        <w:rPr>
          <w:color w:val="000000"/>
          <w:lang w:val="ru-RU"/>
        </w:rPr>
        <w:t>МАЛЬЦЕВ</w:t>
      </w:r>
    </w:p>
    <w:p w14:paraId="1B7497C9" w14:textId="77777777" w:rsidR="0019353B" w:rsidRPr="00C005D9" w:rsidRDefault="0019353B" w:rsidP="0019353B">
      <w:pPr>
        <w:ind w:left="1441" w:right="2161"/>
        <w:rPr>
          <w:lang w:val="ru-RU"/>
        </w:rPr>
      </w:pPr>
      <w:r w:rsidRPr="00C005D9">
        <w:rPr>
          <w:color w:val="000000"/>
          <w:lang w:val="ru-RU"/>
        </w:rPr>
        <w:t>А следователи врут постоянно.</w:t>
      </w:r>
    </w:p>
    <w:p w14:paraId="62EFCD43" w14:textId="77777777" w:rsidR="0019353B" w:rsidRPr="00C005D9" w:rsidRDefault="0019353B" w:rsidP="0019353B">
      <w:pPr>
        <w:rPr>
          <w:lang w:val="ru-RU"/>
        </w:rPr>
      </w:pPr>
    </w:p>
    <w:p w14:paraId="24A27BFA" w14:textId="77777777" w:rsidR="0019353B" w:rsidRPr="00C005D9" w:rsidRDefault="0019353B" w:rsidP="0019353B">
      <w:pPr>
        <w:ind w:left="3166"/>
        <w:rPr>
          <w:lang w:val="ru-RU"/>
        </w:rPr>
      </w:pPr>
      <w:r w:rsidRPr="00C005D9">
        <w:rPr>
          <w:color w:val="000000"/>
          <w:lang w:val="ru-RU"/>
        </w:rPr>
        <w:t>ИГОРЬ</w:t>
      </w:r>
    </w:p>
    <w:p w14:paraId="087AEA3C" w14:textId="77777777" w:rsidR="0019353B" w:rsidRPr="00C005D9" w:rsidRDefault="0019353B" w:rsidP="0019353B">
      <w:pPr>
        <w:ind w:left="1441" w:right="2161"/>
        <w:rPr>
          <w:lang w:val="ru-RU"/>
        </w:rPr>
      </w:pPr>
      <w:r w:rsidRPr="00C005D9">
        <w:rPr>
          <w:color w:val="000000"/>
          <w:lang w:val="ru-RU"/>
        </w:rPr>
        <w:t>Я думал, что хочу быть следователем, но больше не хочу. Я хочу быть журналистом.</w:t>
      </w:r>
    </w:p>
    <w:p w14:paraId="6E78AD0D" w14:textId="77777777" w:rsidR="0019353B" w:rsidRPr="00C005D9" w:rsidRDefault="0019353B" w:rsidP="0019353B">
      <w:pPr>
        <w:rPr>
          <w:lang w:val="ru-RU"/>
        </w:rPr>
      </w:pPr>
    </w:p>
    <w:p w14:paraId="2693C0D6" w14:textId="77777777" w:rsidR="0019353B" w:rsidRPr="00C005D9" w:rsidRDefault="0019353B" w:rsidP="0019353B">
      <w:pPr>
        <w:ind w:left="3166"/>
        <w:rPr>
          <w:lang w:val="ru-RU"/>
        </w:rPr>
      </w:pPr>
      <w:r w:rsidRPr="00C005D9">
        <w:rPr>
          <w:color w:val="000000"/>
          <w:lang w:val="ru-RU"/>
        </w:rPr>
        <w:t>МАЛЬЦЕВ</w:t>
      </w:r>
    </w:p>
    <w:p w14:paraId="0D59A7FD" w14:textId="77777777" w:rsidR="0019353B" w:rsidRPr="00C005D9" w:rsidRDefault="0019353B" w:rsidP="0019353B">
      <w:pPr>
        <w:ind w:left="1441" w:right="2161"/>
        <w:rPr>
          <w:lang w:val="ru-RU"/>
        </w:rPr>
      </w:pPr>
      <w:r w:rsidRPr="00C005D9">
        <w:rPr>
          <w:color w:val="000000"/>
          <w:lang w:val="ru-RU"/>
        </w:rPr>
        <w:t>Вот и хорошо. Из тебя получится отличный журналист. Ты смелый и честный. И твои показания могут спасти Диме жизнь.</w:t>
      </w:r>
    </w:p>
    <w:p w14:paraId="438E4B02" w14:textId="77777777" w:rsidR="0019353B" w:rsidRPr="00C005D9" w:rsidRDefault="0019353B" w:rsidP="0019353B">
      <w:pPr>
        <w:rPr>
          <w:lang w:val="ru-RU"/>
        </w:rPr>
      </w:pPr>
    </w:p>
    <w:p w14:paraId="44E06B1C" w14:textId="77777777" w:rsidR="0019353B" w:rsidRPr="00C005D9" w:rsidRDefault="0019353B" w:rsidP="0019353B">
      <w:pPr>
        <w:ind w:left="3166"/>
        <w:rPr>
          <w:lang w:val="ru-RU"/>
        </w:rPr>
      </w:pPr>
      <w:r w:rsidRPr="00C005D9">
        <w:rPr>
          <w:color w:val="000000"/>
          <w:lang w:val="ru-RU"/>
        </w:rPr>
        <w:t>ИГОРЬ</w:t>
      </w:r>
    </w:p>
    <w:p w14:paraId="7079F3C6" w14:textId="77777777" w:rsidR="0019353B" w:rsidRPr="00C005D9" w:rsidRDefault="0019353B" w:rsidP="0019353B">
      <w:pPr>
        <w:ind w:left="1441" w:right="2161"/>
        <w:rPr>
          <w:lang w:val="ru-RU"/>
        </w:rPr>
      </w:pPr>
      <w:r w:rsidRPr="00C005D9">
        <w:rPr>
          <w:color w:val="000000"/>
          <w:lang w:val="ru-RU"/>
        </w:rPr>
        <w:t>А если я перепутал что-нибудь?</w:t>
      </w:r>
    </w:p>
    <w:p w14:paraId="1189F4A2" w14:textId="77777777" w:rsidR="0019353B" w:rsidRPr="00C005D9" w:rsidRDefault="0019353B" w:rsidP="0019353B">
      <w:pPr>
        <w:rPr>
          <w:lang w:val="ru-RU"/>
        </w:rPr>
      </w:pPr>
    </w:p>
    <w:p w14:paraId="747AAE82" w14:textId="77777777" w:rsidR="0019353B" w:rsidRPr="00C005D9" w:rsidRDefault="0019353B" w:rsidP="0019353B">
      <w:pPr>
        <w:ind w:left="3166"/>
        <w:rPr>
          <w:lang w:val="ru-RU"/>
        </w:rPr>
      </w:pPr>
      <w:r w:rsidRPr="00C005D9">
        <w:rPr>
          <w:color w:val="000000"/>
          <w:lang w:val="ru-RU"/>
        </w:rPr>
        <w:t>МАЛЬЦЕВ</w:t>
      </w:r>
    </w:p>
    <w:p w14:paraId="2185B241" w14:textId="77777777" w:rsidR="0019353B" w:rsidRPr="00C005D9" w:rsidRDefault="0019353B" w:rsidP="0019353B">
      <w:pPr>
        <w:ind w:left="1441" w:right="2161"/>
        <w:rPr>
          <w:lang w:val="ru-RU"/>
        </w:rPr>
      </w:pPr>
      <w:r w:rsidRPr="00C005D9">
        <w:rPr>
          <w:color w:val="000000"/>
          <w:lang w:val="ru-RU"/>
        </w:rPr>
        <w:t>Ничего никому не говори больше. Ты сделал всё, как надо.</w:t>
      </w:r>
    </w:p>
    <w:p w14:paraId="2114395D" w14:textId="77777777" w:rsidR="0019353B" w:rsidRPr="00C005D9" w:rsidRDefault="0019353B" w:rsidP="0019353B">
      <w:pPr>
        <w:rPr>
          <w:lang w:val="ru-RU"/>
        </w:rPr>
      </w:pPr>
    </w:p>
    <w:p w14:paraId="1FE95EC8" w14:textId="77777777" w:rsidR="0019353B" w:rsidRPr="00C005D9" w:rsidRDefault="0019353B" w:rsidP="0019353B">
      <w:pPr>
        <w:ind w:left="3166"/>
        <w:rPr>
          <w:lang w:val="ru-RU"/>
        </w:rPr>
      </w:pPr>
      <w:r w:rsidRPr="00C005D9">
        <w:rPr>
          <w:color w:val="000000"/>
          <w:lang w:val="ru-RU"/>
        </w:rPr>
        <w:t>ИГОРЬ</w:t>
      </w:r>
    </w:p>
    <w:p w14:paraId="56E5E8C2" w14:textId="77777777" w:rsidR="0019353B" w:rsidRPr="00C005D9" w:rsidRDefault="0019353B" w:rsidP="0019353B">
      <w:pPr>
        <w:ind w:left="1441" w:right="2161"/>
        <w:rPr>
          <w:lang w:val="ru-RU"/>
        </w:rPr>
      </w:pPr>
      <w:r w:rsidRPr="00C005D9">
        <w:rPr>
          <w:color w:val="000000"/>
          <w:lang w:val="ru-RU"/>
        </w:rPr>
        <w:t>А можно писать только про хорошее? Мой первый репортаж будет про Диснейленд.</w:t>
      </w:r>
    </w:p>
    <w:p w14:paraId="4D1F4CF7" w14:textId="77777777" w:rsidR="0019353B" w:rsidRPr="00C005D9" w:rsidRDefault="0019353B" w:rsidP="0019353B">
      <w:pPr>
        <w:rPr>
          <w:lang w:val="ru-RU"/>
        </w:rPr>
      </w:pPr>
    </w:p>
    <w:p w14:paraId="44D88E8D" w14:textId="77777777" w:rsidR="0019353B" w:rsidRPr="00C005D9" w:rsidRDefault="0019353B" w:rsidP="0019353B">
      <w:pPr>
        <w:ind w:left="3166"/>
        <w:rPr>
          <w:lang w:val="ru-RU"/>
        </w:rPr>
      </w:pPr>
      <w:r w:rsidRPr="00C005D9">
        <w:rPr>
          <w:color w:val="000000"/>
          <w:lang w:val="ru-RU"/>
        </w:rPr>
        <w:t>МАЛЬЦЕВ</w:t>
      </w:r>
    </w:p>
    <w:p w14:paraId="42E18380" w14:textId="77777777" w:rsidR="0019353B" w:rsidRPr="00C005D9" w:rsidRDefault="0019353B" w:rsidP="0019353B">
      <w:pPr>
        <w:ind w:left="1441" w:right="2161"/>
        <w:rPr>
          <w:lang w:val="ru-RU"/>
        </w:rPr>
      </w:pPr>
      <w:r w:rsidRPr="00C005D9">
        <w:rPr>
          <w:color w:val="000000"/>
          <w:lang w:val="ru-RU"/>
        </w:rPr>
        <w:t>Соскучился по Диснейленду? Съездим ещё. Обязательно. Я тебе обещаю.</w:t>
      </w:r>
    </w:p>
    <w:p w14:paraId="607E9BE4" w14:textId="77777777" w:rsidR="0019353B" w:rsidRPr="00C005D9" w:rsidRDefault="0019353B" w:rsidP="0019353B">
      <w:pPr>
        <w:rPr>
          <w:lang w:val="ru-RU"/>
        </w:rPr>
      </w:pPr>
    </w:p>
    <w:p w14:paraId="742F6439" w14:textId="77777777" w:rsidR="0019353B" w:rsidRPr="00C005D9" w:rsidRDefault="0019353B" w:rsidP="0019353B">
      <w:pPr>
        <w:rPr>
          <w:lang w:val="ru-RU"/>
        </w:rPr>
      </w:pPr>
      <w:r w:rsidRPr="00C005D9">
        <w:rPr>
          <w:b/>
          <w:color w:val="000000"/>
          <w:lang w:val="ru-RU"/>
        </w:rPr>
        <w:t xml:space="preserve">5-22. ИНТ. ДОМ ОТДЫХА.СТОЛОВАЯ ДЕНЬ 14. </w:t>
      </w:r>
      <w:r w:rsidRPr="00C005D9">
        <w:rPr>
          <w:lang w:val="ru-RU"/>
        </w:rPr>
        <w:br/>
      </w:r>
      <w:r w:rsidRPr="00C005D9">
        <w:rPr>
          <w:b/>
          <w:color w:val="000000"/>
          <w:lang w:val="ru-RU"/>
        </w:rPr>
        <w:t>БОКОВ, КОЗЫРЕВ, ДОБРОВОЛЬСКАЯ, ОФИЦИАНТКА (01:46)</w:t>
      </w:r>
      <w:r w:rsidRPr="00C005D9">
        <w:rPr>
          <w:lang w:val="ru-RU"/>
        </w:rPr>
        <w:br/>
      </w:r>
    </w:p>
    <w:p w14:paraId="5924DC36" w14:textId="77777777" w:rsidR="0019353B" w:rsidRPr="00C005D9" w:rsidRDefault="0019353B" w:rsidP="0019353B">
      <w:pPr>
        <w:rPr>
          <w:lang w:val="ru-RU"/>
        </w:rPr>
      </w:pPr>
      <w:r w:rsidRPr="00C005D9">
        <w:rPr>
          <w:color w:val="000000"/>
          <w:lang w:val="ru-RU"/>
        </w:rPr>
        <w:lastRenderedPageBreak/>
        <w:t>За столом сидят Козырев и Добровольская. Добровольская со стопкой бумаг. Подходит официантка.</w:t>
      </w:r>
    </w:p>
    <w:p w14:paraId="7620E70B" w14:textId="77777777" w:rsidR="0019353B" w:rsidRPr="00C005D9" w:rsidRDefault="0019353B" w:rsidP="0019353B">
      <w:pPr>
        <w:rPr>
          <w:lang w:val="ru-RU"/>
        </w:rPr>
      </w:pPr>
    </w:p>
    <w:p w14:paraId="674C929F" w14:textId="77777777" w:rsidR="0019353B" w:rsidRPr="00C005D9" w:rsidRDefault="0019353B" w:rsidP="0019353B">
      <w:pPr>
        <w:ind w:left="3166"/>
        <w:rPr>
          <w:lang w:val="ru-RU"/>
        </w:rPr>
      </w:pPr>
      <w:r w:rsidRPr="00C005D9">
        <w:rPr>
          <w:color w:val="000000"/>
          <w:lang w:val="ru-RU"/>
        </w:rPr>
        <w:t>ОФИЦИАНТКА</w:t>
      </w:r>
    </w:p>
    <w:p w14:paraId="7FA1C0E3" w14:textId="77777777" w:rsidR="0019353B" w:rsidRPr="00C005D9" w:rsidRDefault="0019353B" w:rsidP="0019353B">
      <w:pPr>
        <w:ind w:left="1441" w:right="2161"/>
        <w:rPr>
          <w:lang w:val="ru-RU"/>
        </w:rPr>
      </w:pPr>
      <w:r w:rsidRPr="00C005D9">
        <w:rPr>
          <w:color w:val="000000"/>
          <w:lang w:val="ru-RU"/>
        </w:rPr>
        <w:t>А главный ваш где?</w:t>
      </w:r>
    </w:p>
    <w:p w14:paraId="7B71D094" w14:textId="77777777" w:rsidR="0019353B" w:rsidRPr="00C005D9" w:rsidRDefault="0019353B" w:rsidP="0019353B">
      <w:pPr>
        <w:rPr>
          <w:lang w:val="ru-RU"/>
        </w:rPr>
      </w:pPr>
    </w:p>
    <w:p w14:paraId="585BB161" w14:textId="77777777" w:rsidR="0019353B" w:rsidRPr="00C005D9" w:rsidRDefault="0019353B" w:rsidP="0019353B">
      <w:pPr>
        <w:ind w:left="3166"/>
        <w:rPr>
          <w:lang w:val="ru-RU"/>
        </w:rPr>
      </w:pPr>
      <w:r w:rsidRPr="00C005D9">
        <w:rPr>
          <w:color w:val="000000"/>
          <w:lang w:val="ru-RU"/>
        </w:rPr>
        <w:t>КОЗЫРЕВ</w:t>
      </w:r>
    </w:p>
    <w:p w14:paraId="50B0BA91" w14:textId="77777777" w:rsidR="0019353B" w:rsidRPr="00C005D9" w:rsidRDefault="0019353B" w:rsidP="0019353B">
      <w:pPr>
        <w:ind w:left="1441" w:right="2161"/>
        <w:rPr>
          <w:lang w:val="ru-RU"/>
        </w:rPr>
      </w:pPr>
      <w:r w:rsidRPr="00C005D9">
        <w:rPr>
          <w:color w:val="000000"/>
          <w:lang w:val="ru-RU"/>
        </w:rPr>
        <w:t>Сейчас придёт.</w:t>
      </w:r>
    </w:p>
    <w:p w14:paraId="26F22ED5" w14:textId="77777777" w:rsidR="0019353B" w:rsidRPr="00C005D9" w:rsidRDefault="0019353B" w:rsidP="0019353B">
      <w:pPr>
        <w:rPr>
          <w:lang w:val="ru-RU"/>
        </w:rPr>
      </w:pPr>
    </w:p>
    <w:p w14:paraId="33FB7945" w14:textId="77777777" w:rsidR="0019353B" w:rsidRPr="00C005D9" w:rsidRDefault="0019353B" w:rsidP="0019353B">
      <w:pPr>
        <w:ind w:left="3166"/>
        <w:rPr>
          <w:lang w:val="ru-RU"/>
        </w:rPr>
      </w:pPr>
      <w:r w:rsidRPr="00C005D9">
        <w:rPr>
          <w:color w:val="000000"/>
          <w:lang w:val="ru-RU"/>
        </w:rPr>
        <w:t>ОФИЦИАНТКА</w:t>
      </w:r>
    </w:p>
    <w:p w14:paraId="51682861" w14:textId="77777777" w:rsidR="0019353B" w:rsidRPr="00C005D9" w:rsidRDefault="0019353B" w:rsidP="0019353B">
      <w:pPr>
        <w:ind w:left="1441" w:right="2161"/>
        <w:rPr>
          <w:lang w:val="ru-RU"/>
        </w:rPr>
      </w:pPr>
      <w:r w:rsidRPr="00C005D9">
        <w:rPr>
          <w:color w:val="000000"/>
          <w:lang w:val="ru-RU"/>
        </w:rPr>
        <w:t>Он что-то водку уже даже на завтрак заказывал.</w:t>
      </w:r>
    </w:p>
    <w:p w14:paraId="23E1E2B0" w14:textId="77777777" w:rsidR="0019353B" w:rsidRPr="00C005D9" w:rsidRDefault="0019353B" w:rsidP="0019353B">
      <w:pPr>
        <w:rPr>
          <w:lang w:val="ru-RU"/>
        </w:rPr>
      </w:pPr>
    </w:p>
    <w:p w14:paraId="2BC23E6C" w14:textId="77777777" w:rsidR="0019353B" w:rsidRPr="00C005D9" w:rsidRDefault="0019353B" w:rsidP="0019353B">
      <w:pPr>
        <w:ind w:left="3166"/>
        <w:rPr>
          <w:lang w:val="ru-RU"/>
        </w:rPr>
      </w:pPr>
      <w:r w:rsidRPr="00C005D9">
        <w:rPr>
          <w:color w:val="000000"/>
          <w:lang w:val="ru-RU"/>
        </w:rPr>
        <w:t>ДОБРОВОЛЬСКАЯ</w:t>
      </w:r>
    </w:p>
    <w:p w14:paraId="55E18FD2" w14:textId="77777777" w:rsidR="0019353B" w:rsidRPr="00C005D9" w:rsidRDefault="0019353B" w:rsidP="0019353B">
      <w:pPr>
        <w:ind w:left="1441" w:right="2161"/>
        <w:rPr>
          <w:lang w:val="ru-RU"/>
        </w:rPr>
      </w:pPr>
      <w:r w:rsidRPr="00C005D9">
        <w:rPr>
          <w:color w:val="000000"/>
          <w:lang w:val="ru-RU"/>
        </w:rPr>
        <w:t>У него черная полоса в жизни.</w:t>
      </w:r>
    </w:p>
    <w:p w14:paraId="49575C48" w14:textId="77777777" w:rsidR="0019353B" w:rsidRPr="00C005D9" w:rsidRDefault="0019353B" w:rsidP="0019353B">
      <w:pPr>
        <w:rPr>
          <w:lang w:val="ru-RU"/>
        </w:rPr>
      </w:pPr>
    </w:p>
    <w:p w14:paraId="377C0CB3" w14:textId="77777777" w:rsidR="0019353B" w:rsidRPr="00C005D9" w:rsidRDefault="0019353B" w:rsidP="0019353B">
      <w:pPr>
        <w:ind w:left="3166"/>
        <w:rPr>
          <w:lang w:val="ru-RU"/>
        </w:rPr>
      </w:pPr>
      <w:r w:rsidRPr="00C005D9">
        <w:rPr>
          <w:color w:val="000000"/>
          <w:lang w:val="ru-RU"/>
        </w:rPr>
        <w:t>ОФИЦИАНТКА</w:t>
      </w:r>
    </w:p>
    <w:p w14:paraId="2D000100" w14:textId="77777777" w:rsidR="0019353B" w:rsidRPr="00C005D9" w:rsidRDefault="0019353B" w:rsidP="0019353B">
      <w:pPr>
        <w:ind w:left="1441" w:right="2161"/>
        <w:rPr>
          <w:lang w:val="ru-RU"/>
        </w:rPr>
      </w:pPr>
      <w:r w:rsidRPr="00C005D9">
        <w:rPr>
          <w:color w:val="000000"/>
          <w:lang w:val="ru-RU"/>
        </w:rPr>
        <w:t>Кто ж в черную полосу белую пьёт? Это ж только хуже.</w:t>
      </w:r>
    </w:p>
    <w:p w14:paraId="74332BE6" w14:textId="77777777" w:rsidR="0019353B" w:rsidRPr="00C005D9" w:rsidRDefault="0019353B" w:rsidP="0019353B">
      <w:pPr>
        <w:rPr>
          <w:lang w:val="ru-RU"/>
        </w:rPr>
      </w:pPr>
    </w:p>
    <w:p w14:paraId="6A27FAA8" w14:textId="77777777" w:rsidR="0019353B" w:rsidRPr="00C005D9" w:rsidRDefault="0019353B" w:rsidP="0019353B">
      <w:pPr>
        <w:rPr>
          <w:lang w:val="ru-RU"/>
        </w:rPr>
      </w:pPr>
      <w:r w:rsidRPr="00C005D9">
        <w:rPr>
          <w:color w:val="000000"/>
          <w:lang w:val="ru-RU"/>
        </w:rPr>
        <w:t>Подходит Боков.</w:t>
      </w:r>
    </w:p>
    <w:p w14:paraId="1AC7F2A6" w14:textId="77777777" w:rsidR="0019353B" w:rsidRPr="00C005D9" w:rsidRDefault="0019353B" w:rsidP="0019353B">
      <w:pPr>
        <w:rPr>
          <w:lang w:val="ru-RU"/>
        </w:rPr>
      </w:pPr>
    </w:p>
    <w:p w14:paraId="03B48833" w14:textId="77777777" w:rsidR="0019353B" w:rsidRPr="00C005D9" w:rsidRDefault="0019353B" w:rsidP="0019353B">
      <w:pPr>
        <w:ind w:left="3166"/>
        <w:rPr>
          <w:lang w:val="ru-RU"/>
        </w:rPr>
      </w:pPr>
      <w:r w:rsidRPr="00C005D9">
        <w:rPr>
          <w:color w:val="000000"/>
          <w:lang w:val="ru-RU"/>
        </w:rPr>
        <w:t>БОКОВ</w:t>
      </w:r>
    </w:p>
    <w:p w14:paraId="3FD9C15A" w14:textId="77777777" w:rsidR="0019353B" w:rsidRPr="00C005D9" w:rsidRDefault="0019353B" w:rsidP="0019353B">
      <w:pPr>
        <w:ind w:left="1441" w:right="2161"/>
        <w:rPr>
          <w:lang w:val="ru-RU"/>
        </w:rPr>
      </w:pPr>
      <w:r w:rsidRPr="00C005D9">
        <w:rPr>
          <w:color w:val="000000"/>
          <w:lang w:val="ru-RU"/>
        </w:rPr>
        <w:t>Сто водки и кофе чёрный.</w:t>
      </w:r>
    </w:p>
    <w:p w14:paraId="1FDB75B6" w14:textId="77777777" w:rsidR="0019353B" w:rsidRPr="00C005D9" w:rsidRDefault="0019353B" w:rsidP="0019353B">
      <w:pPr>
        <w:rPr>
          <w:lang w:val="ru-RU"/>
        </w:rPr>
      </w:pPr>
    </w:p>
    <w:p w14:paraId="413F7CB1" w14:textId="77777777" w:rsidR="0019353B" w:rsidRPr="00C005D9" w:rsidRDefault="0019353B" w:rsidP="0019353B">
      <w:pPr>
        <w:ind w:left="3166"/>
        <w:rPr>
          <w:lang w:val="ru-RU"/>
        </w:rPr>
      </w:pPr>
      <w:r w:rsidRPr="00C005D9">
        <w:rPr>
          <w:color w:val="000000"/>
          <w:lang w:val="ru-RU"/>
        </w:rPr>
        <w:t>ОФИЦИАНТКА</w:t>
      </w:r>
    </w:p>
    <w:p w14:paraId="3B9F6745" w14:textId="77777777" w:rsidR="0019353B" w:rsidRPr="00C005D9" w:rsidRDefault="0019353B" w:rsidP="0019353B">
      <w:pPr>
        <w:ind w:left="1441" w:right="2161"/>
        <w:rPr>
          <w:lang w:val="ru-RU"/>
        </w:rPr>
      </w:pPr>
      <w:r w:rsidRPr="00C005D9">
        <w:rPr>
          <w:color w:val="000000"/>
          <w:lang w:val="ru-RU"/>
        </w:rPr>
        <w:t>А есть что будете?</w:t>
      </w:r>
    </w:p>
    <w:p w14:paraId="6D499B27" w14:textId="77777777" w:rsidR="0019353B" w:rsidRPr="00C005D9" w:rsidRDefault="0019353B" w:rsidP="0019353B">
      <w:pPr>
        <w:rPr>
          <w:lang w:val="ru-RU"/>
        </w:rPr>
      </w:pPr>
    </w:p>
    <w:p w14:paraId="3BD2263F" w14:textId="77777777" w:rsidR="0019353B" w:rsidRPr="00C005D9" w:rsidRDefault="0019353B" w:rsidP="0019353B">
      <w:pPr>
        <w:ind w:left="3166"/>
        <w:rPr>
          <w:lang w:val="ru-RU"/>
        </w:rPr>
      </w:pPr>
      <w:r w:rsidRPr="00C005D9">
        <w:rPr>
          <w:color w:val="000000"/>
          <w:lang w:val="ru-RU"/>
        </w:rPr>
        <w:t>БОКОВ</w:t>
      </w:r>
    </w:p>
    <w:p w14:paraId="08121B21" w14:textId="77777777" w:rsidR="0019353B" w:rsidRPr="00C005D9" w:rsidRDefault="0019353B" w:rsidP="0019353B">
      <w:pPr>
        <w:ind w:left="1441" w:right="2161"/>
        <w:rPr>
          <w:lang w:val="ru-RU"/>
        </w:rPr>
      </w:pPr>
      <w:r w:rsidRPr="00C005D9">
        <w:rPr>
          <w:color w:val="000000"/>
          <w:lang w:val="ru-RU"/>
        </w:rPr>
        <w:t>Вот его и будем есть.</w:t>
      </w:r>
    </w:p>
    <w:p w14:paraId="39A7651B" w14:textId="77777777" w:rsidR="0019353B" w:rsidRPr="00C005D9" w:rsidRDefault="0019353B" w:rsidP="0019353B">
      <w:pPr>
        <w:rPr>
          <w:lang w:val="ru-RU"/>
        </w:rPr>
      </w:pPr>
    </w:p>
    <w:p w14:paraId="65DE856A" w14:textId="77777777" w:rsidR="0019353B" w:rsidRPr="00C005D9" w:rsidRDefault="0019353B" w:rsidP="0019353B">
      <w:pPr>
        <w:rPr>
          <w:lang w:val="ru-RU"/>
        </w:rPr>
      </w:pPr>
      <w:r w:rsidRPr="00C005D9">
        <w:rPr>
          <w:color w:val="000000"/>
          <w:lang w:val="ru-RU"/>
        </w:rPr>
        <w:t>Добровольская раскладывает бумаги.</w:t>
      </w:r>
    </w:p>
    <w:p w14:paraId="24B10DB9" w14:textId="77777777" w:rsidR="0019353B" w:rsidRPr="00C005D9" w:rsidRDefault="0019353B" w:rsidP="0019353B">
      <w:pPr>
        <w:rPr>
          <w:lang w:val="ru-RU"/>
        </w:rPr>
      </w:pPr>
    </w:p>
    <w:p w14:paraId="3768405C" w14:textId="77777777" w:rsidR="0019353B" w:rsidRPr="00C005D9" w:rsidRDefault="0019353B" w:rsidP="0019353B">
      <w:pPr>
        <w:ind w:left="3166"/>
        <w:rPr>
          <w:lang w:val="ru-RU"/>
        </w:rPr>
      </w:pPr>
      <w:r w:rsidRPr="00C005D9">
        <w:rPr>
          <w:color w:val="000000"/>
          <w:lang w:val="ru-RU"/>
        </w:rPr>
        <w:t>ДОБРОВОЛЬСКАЯ</w:t>
      </w:r>
    </w:p>
    <w:p w14:paraId="3579CE35" w14:textId="77777777" w:rsidR="0019353B" w:rsidRPr="00C005D9" w:rsidRDefault="0019353B" w:rsidP="0019353B">
      <w:pPr>
        <w:ind w:left="1441" w:right="2161"/>
        <w:rPr>
          <w:lang w:val="ru-RU"/>
        </w:rPr>
      </w:pPr>
      <w:r w:rsidRPr="00C005D9">
        <w:rPr>
          <w:color w:val="000000"/>
          <w:lang w:val="ru-RU"/>
        </w:rPr>
        <w:t>У меня плохие новости. У Лаваля алиби на все дни убийств. Во все дни он работал. Я поговорила с коллегой, она очень педантичная и всё проверяет. Везде стоят его подписи, поговорила с людьми, которые брали книги - их действительно выдавал Лаваль. Хотя… точно по датам никто не может вспомнить. И некоторые говорят, что расписывались задним числом. Но всё это не точно.</w:t>
      </w:r>
    </w:p>
    <w:p w14:paraId="1CE8975B" w14:textId="77777777" w:rsidR="0019353B" w:rsidRPr="00C005D9" w:rsidRDefault="0019353B" w:rsidP="0019353B">
      <w:pPr>
        <w:rPr>
          <w:lang w:val="ru-RU"/>
        </w:rPr>
      </w:pPr>
    </w:p>
    <w:p w14:paraId="22033835" w14:textId="77777777" w:rsidR="0019353B" w:rsidRPr="00C005D9" w:rsidRDefault="0019353B" w:rsidP="0019353B">
      <w:pPr>
        <w:ind w:left="3166"/>
        <w:rPr>
          <w:lang w:val="ru-RU"/>
        </w:rPr>
      </w:pPr>
      <w:r w:rsidRPr="00C005D9">
        <w:rPr>
          <w:color w:val="000000"/>
          <w:lang w:val="ru-RU"/>
        </w:rPr>
        <w:t>БОКОВ</w:t>
      </w:r>
    </w:p>
    <w:p w14:paraId="708FFAEE" w14:textId="77777777" w:rsidR="0019353B" w:rsidRPr="00C005D9" w:rsidRDefault="0019353B" w:rsidP="0019353B">
      <w:pPr>
        <w:ind w:left="1441" w:right="2161"/>
        <w:rPr>
          <w:lang w:val="ru-RU"/>
        </w:rPr>
      </w:pPr>
      <w:r w:rsidRPr="00C005D9">
        <w:rPr>
          <w:color w:val="000000"/>
          <w:lang w:val="ru-RU"/>
        </w:rPr>
        <w:t>Что эксперты?</w:t>
      </w:r>
    </w:p>
    <w:p w14:paraId="5E9A66B5" w14:textId="77777777" w:rsidR="0019353B" w:rsidRPr="00C005D9" w:rsidRDefault="0019353B" w:rsidP="0019353B">
      <w:pPr>
        <w:rPr>
          <w:lang w:val="ru-RU"/>
        </w:rPr>
      </w:pPr>
    </w:p>
    <w:p w14:paraId="64631D78" w14:textId="77777777" w:rsidR="0019353B" w:rsidRPr="00C005D9" w:rsidRDefault="0019353B" w:rsidP="0019353B">
      <w:pPr>
        <w:ind w:left="3166"/>
        <w:rPr>
          <w:lang w:val="ru-RU"/>
        </w:rPr>
      </w:pPr>
      <w:r w:rsidRPr="00C005D9">
        <w:rPr>
          <w:color w:val="000000"/>
          <w:lang w:val="ru-RU"/>
        </w:rPr>
        <w:t>КОЗЫРЕВ</w:t>
      </w:r>
    </w:p>
    <w:p w14:paraId="496E7E21" w14:textId="77777777" w:rsidR="0019353B" w:rsidRPr="00C005D9" w:rsidRDefault="0019353B" w:rsidP="0019353B">
      <w:pPr>
        <w:ind w:left="1441" w:right="2161"/>
        <w:rPr>
          <w:lang w:val="ru-RU"/>
        </w:rPr>
      </w:pPr>
      <w:r w:rsidRPr="00C005D9">
        <w:rPr>
          <w:color w:val="000000"/>
          <w:lang w:val="ru-RU"/>
        </w:rPr>
        <w:t>Группа крови, которая совпала с Гурченко, совпала и с Лавалем. У него тоже вторая отрицательная.</w:t>
      </w:r>
    </w:p>
    <w:p w14:paraId="2EE9834B" w14:textId="77777777" w:rsidR="0019353B" w:rsidRPr="00C005D9" w:rsidRDefault="0019353B" w:rsidP="0019353B">
      <w:pPr>
        <w:rPr>
          <w:lang w:val="ru-RU"/>
        </w:rPr>
      </w:pPr>
    </w:p>
    <w:p w14:paraId="4F5E9CC7" w14:textId="77777777" w:rsidR="0019353B" w:rsidRPr="00C005D9" w:rsidRDefault="0019353B" w:rsidP="0019353B">
      <w:pPr>
        <w:ind w:left="3166"/>
        <w:rPr>
          <w:lang w:val="ru-RU"/>
        </w:rPr>
      </w:pPr>
      <w:r w:rsidRPr="00C005D9">
        <w:rPr>
          <w:color w:val="000000"/>
          <w:lang w:val="ru-RU"/>
        </w:rPr>
        <w:t>БОКОВ</w:t>
      </w:r>
    </w:p>
    <w:p w14:paraId="7BB15189" w14:textId="77777777" w:rsidR="0019353B" w:rsidRPr="00C005D9" w:rsidRDefault="0019353B" w:rsidP="0019353B">
      <w:pPr>
        <w:ind w:left="1441" w:right="2161"/>
        <w:rPr>
          <w:lang w:val="ru-RU"/>
        </w:rPr>
      </w:pPr>
      <w:r w:rsidRPr="00C005D9">
        <w:rPr>
          <w:color w:val="000000"/>
          <w:lang w:val="ru-RU"/>
        </w:rPr>
        <w:t xml:space="preserve">И </w:t>
      </w:r>
      <w:proofErr w:type="spellStart"/>
      <w:r w:rsidRPr="00C005D9">
        <w:rPr>
          <w:color w:val="000000"/>
          <w:lang w:val="ru-RU"/>
        </w:rPr>
        <w:t>шо</w:t>
      </w:r>
      <w:proofErr w:type="spellEnd"/>
      <w:r w:rsidRPr="00C005D9">
        <w:rPr>
          <w:color w:val="000000"/>
          <w:lang w:val="ru-RU"/>
        </w:rPr>
        <w:t xml:space="preserve"> у нас осталось на него?</w:t>
      </w:r>
    </w:p>
    <w:p w14:paraId="5C91ED67" w14:textId="77777777" w:rsidR="0019353B" w:rsidRPr="00C005D9" w:rsidRDefault="0019353B" w:rsidP="0019353B">
      <w:pPr>
        <w:rPr>
          <w:lang w:val="ru-RU"/>
        </w:rPr>
      </w:pPr>
    </w:p>
    <w:p w14:paraId="654D7357" w14:textId="77777777" w:rsidR="0019353B" w:rsidRPr="00C005D9" w:rsidRDefault="0019353B" w:rsidP="0019353B">
      <w:pPr>
        <w:ind w:left="3166"/>
        <w:rPr>
          <w:lang w:val="ru-RU"/>
        </w:rPr>
      </w:pPr>
      <w:r w:rsidRPr="00C005D9">
        <w:rPr>
          <w:color w:val="000000"/>
          <w:lang w:val="ru-RU"/>
        </w:rPr>
        <w:t>КОЗЫРЕВ</w:t>
      </w:r>
    </w:p>
    <w:p w14:paraId="674EB229" w14:textId="77777777" w:rsidR="0019353B" w:rsidRPr="00C005D9" w:rsidRDefault="0019353B" w:rsidP="0019353B">
      <w:pPr>
        <w:ind w:left="1441" w:right="2161"/>
        <w:rPr>
          <w:lang w:val="ru-RU"/>
        </w:rPr>
      </w:pPr>
      <w:r w:rsidRPr="00C005D9">
        <w:rPr>
          <w:color w:val="000000"/>
          <w:lang w:val="ru-RU"/>
        </w:rPr>
        <w:t>Выходит, ничего. Размер обуви только, но он ходовой.</w:t>
      </w:r>
    </w:p>
    <w:p w14:paraId="5115BBC4" w14:textId="77777777" w:rsidR="0019353B" w:rsidRPr="00C005D9" w:rsidRDefault="0019353B" w:rsidP="0019353B">
      <w:pPr>
        <w:rPr>
          <w:lang w:val="ru-RU"/>
        </w:rPr>
      </w:pPr>
    </w:p>
    <w:p w14:paraId="49D1251F" w14:textId="77777777" w:rsidR="0019353B" w:rsidRPr="00C005D9" w:rsidRDefault="0019353B" w:rsidP="0019353B">
      <w:pPr>
        <w:ind w:left="3166"/>
        <w:rPr>
          <w:lang w:val="ru-RU"/>
        </w:rPr>
      </w:pPr>
      <w:r w:rsidRPr="00C005D9">
        <w:rPr>
          <w:color w:val="000000"/>
          <w:lang w:val="ru-RU"/>
        </w:rPr>
        <w:t>БОКОВ</w:t>
      </w:r>
    </w:p>
    <w:p w14:paraId="7789E4B5" w14:textId="77777777" w:rsidR="0019353B" w:rsidRPr="00C005D9" w:rsidRDefault="0019353B" w:rsidP="0019353B">
      <w:pPr>
        <w:ind w:left="1441" w:right="2161"/>
        <w:rPr>
          <w:lang w:val="ru-RU"/>
        </w:rPr>
      </w:pPr>
      <w:r w:rsidRPr="00C005D9">
        <w:rPr>
          <w:color w:val="000000"/>
          <w:lang w:val="ru-RU"/>
        </w:rPr>
        <w:t>День прошёл, число сменилось, нихуя не изменилось.</w:t>
      </w:r>
    </w:p>
    <w:p w14:paraId="0017FAC7" w14:textId="77777777" w:rsidR="0019353B" w:rsidRPr="00C005D9" w:rsidRDefault="0019353B" w:rsidP="0019353B">
      <w:pPr>
        <w:rPr>
          <w:lang w:val="ru-RU"/>
        </w:rPr>
      </w:pPr>
    </w:p>
    <w:p w14:paraId="32FC640F" w14:textId="77777777" w:rsidR="0019353B" w:rsidRPr="00C005D9" w:rsidRDefault="0019353B" w:rsidP="0019353B">
      <w:pPr>
        <w:rPr>
          <w:lang w:val="ru-RU"/>
        </w:rPr>
      </w:pPr>
      <w:r w:rsidRPr="00C005D9">
        <w:rPr>
          <w:color w:val="000000"/>
          <w:lang w:val="ru-RU"/>
        </w:rPr>
        <w:t>Делает маленький глоток водки, запивает кофе. Подходит Официантка.</w:t>
      </w:r>
    </w:p>
    <w:p w14:paraId="17975D08" w14:textId="77777777" w:rsidR="0019353B" w:rsidRPr="00C005D9" w:rsidRDefault="0019353B" w:rsidP="0019353B">
      <w:pPr>
        <w:rPr>
          <w:lang w:val="ru-RU"/>
        </w:rPr>
      </w:pPr>
    </w:p>
    <w:p w14:paraId="24D8CB42" w14:textId="77777777" w:rsidR="0019353B" w:rsidRPr="00C005D9" w:rsidRDefault="0019353B" w:rsidP="0019353B">
      <w:pPr>
        <w:ind w:left="3166"/>
        <w:rPr>
          <w:lang w:val="ru-RU"/>
        </w:rPr>
      </w:pPr>
      <w:r w:rsidRPr="00C005D9">
        <w:rPr>
          <w:color w:val="000000"/>
          <w:lang w:val="ru-RU"/>
        </w:rPr>
        <w:t>ОФИЦИАНТКА</w:t>
      </w:r>
    </w:p>
    <w:p w14:paraId="2BFA642A" w14:textId="77777777" w:rsidR="0019353B" w:rsidRPr="00C005D9" w:rsidRDefault="0019353B" w:rsidP="0019353B">
      <w:pPr>
        <w:ind w:left="2303"/>
        <w:rPr>
          <w:lang w:val="ru-RU"/>
        </w:rPr>
      </w:pPr>
      <w:r w:rsidRPr="00C005D9">
        <w:rPr>
          <w:color w:val="000000"/>
          <w:lang w:val="ru-RU"/>
        </w:rPr>
        <w:t>(обращается к Бокову)</w:t>
      </w:r>
    </w:p>
    <w:p w14:paraId="3FE17A25" w14:textId="77777777" w:rsidR="0019353B" w:rsidRPr="00C005D9" w:rsidRDefault="0019353B" w:rsidP="0019353B">
      <w:pPr>
        <w:ind w:left="1441" w:right="2161"/>
        <w:rPr>
          <w:lang w:val="ru-RU"/>
        </w:rPr>
      </w:pPr>
      <w:r w:rsidRPr="00C005D9">
        <w:rPr>
          <w:color w:val="000000"/>
          <w:lang w:val="ru-RU"/>
        </w:rPr>
        <w:t>Вас дежурная по этажу вашему ищет, говорит, мать ваша звонит, не первый раз уже.</w:t>
      </w:r>
    </w:p>
    <w:p w14:paraId="4817C3F1" w14:textId="77777777" w:rsidR="0019353B" w:rsidRPr="00C005D9" w:rsidRDefault="0019353B" w:rsidP="0019353B">
      <w:pPr>
        <w:rPr>
          <w:lang w:val="ru-RU"/>
        </w:rPr>
      </w:pPr>
    </w:p>
    <w:p w14:paraId="52C4E0F9" w14:textId="77777777" w:rsidR="0019353B" w:rsidRPr="00C005D9" w:rsidRDefault="0019353B" w:rsidP="0019353B">
      <w:pPr>
        <w:rPr>
          <w:lang w:val="ru-RU"/>
        </w:rPr>
      </w:pPr>
      <w:r w:rsidRPr="00C005D9">
        <w:rPr>
          <w:color w:val="000000"/>
          <w:lang w:val="ru-RU"/>
        </w:rPr>
        <w:t>Боков вскакивает, цепляет скатерть, опрокидывает чашку, впадает в ярость, разбивает посуду и быстрым шагом уходит.</w:t>
      </w:r>
    </w:p>
    <w:p w14:paraId="65F783ED" w14:textId="77777777" w:rsidR="0019353B" w:rsidRPr="00C005D9" w:rsidRDefault="0019353B" w:rsidP="0019353B">
      <w:pPr>
        <w:rPr>
          <w:lang w:val="ru-RU"/>
        </w:rPr>
      </w:pPr>
    </w:p>
    <w:p w14:paraId="638D0246" w14:textId="77777777" w:rsidR="0019353B" w:rsidRPr="00C005D9" w:rsidRDefault="0019353B" w:rsidP="0019353B">
      <w:pPr>
        <w:rPr>
          <w:lang w:val="ru-RU"/>
        </w:rPr>
      </w:pPr>
      <w:r w:rsidRPr="00C005D9">
        <w:rPr>
          <w:color w:val="000000"/>
          <w:lang w:val="ru-RU"/>
        </w:rPr>
        <w:t>Козырев начинает прибираться, Добровольская помогает.</w:t>
      </w:r>
    </w:p>
    <w:p w14:paraId="339D15D7" w14:textId="77777777" w:rsidR="0019353B" w:rsidRPr="00C005D9" w:rsidRDefault="0019353B" w:rsidP="0019353B">
      <w:pPr>
        <w:rPr>
          <w:lang w:val="ru-RU"/>
        </w:rPr>
      </w:pPr>
    </w:p>
    <w:p w14:paraId="2C5BADDA" w14:textId="77777777" w:rsidR="0019353B" w:rsidRPr="00C005D9" w:rsidRDefault="0019353B" w:rsidP="0019353B">
      <w:pPr>
        <w:ind w:left="3166"/>
        <w:rPr>
          <w:lang w:val="ru-RU"/>
        </w:rPr>
      </w:pPr>
      <w:r w:rsidRPr="00C005D9">
        <w:rPr>
          <w:color w:val="000000"/>
          <w:lang w:val="ru-RU"/>
        </w:rPr>
        <w:t>КОЗЫРЕВ</w:t>
      </w:r>
    </w:p>
    <w:p w14:paraId="54294861" w14:textId="77777777" w:rsidR="0019353B" w:rsidRPr="00C005D9" w:rsidRDefault="0019353B" w:rsidP="0019353B">
      <w:pPr>
        <w:ind w:left="1441" w:right="2161"/>
        <w:rPr>
          <w:lang w:val="ru-RU"/>
        </w:rPr>
      </w:pPr>
      <w:r w:rsidRPr="00C005D9">
        <w:rPr>
          <w:color w:val="000000"/>
          <w:lang w:val="ru-RU"/>
        </w:rPr>
        <w:t>Если у Жени умерла жена – я себе этого не прощу. Мне звонил начальник и сказал, что квоты не будет. Я попытался своими силами… но не дожал.</w:t>
      </w:r>
    </w:p>
    <w:p w14:paraId="4ECA9651" w14:textId="77777777" w:rsidR="0019353B" w:rsidRPr="00C005D9" w:rsidRDefault="0019353B" w:rsidP="0019353B">
      <w:pPr>
        <w:rPr>
          <w:lang w:val="ru-RU"/>
        </w:rPr>
      </w:pPr>
    </w:p>
    <w:p w14:paraId="4CF57C8A" w14:textId="77777777" w:rsidR="0019353B" w:rsidRPr="00C005D9" w:rsidRDefault="0019353B" w:rsidP="0019353B">
      <w:pPr>
        <w:ind w:left="3166"/>
        <w:rPr>
          <w:lang w:val="ru-RU"/>
        </w:rPr>
      </w:pPr>
      <w:r w:rsidRPr="00C005D9">
        <w:rPr>
          <w:color w:val="000000"/>
          <w:lang w:val="ru-RU"/>
        </w:rPr>
        <w:t>ДОБРОВОЛЬСКАЯ</w:t>
      </w:r>
    </w:p>
    <w:p w14:paraId="00B78F2E" w14:textId="77777777" w:rsidR="0019353B" w:rsidRPr="00C005D9" w:rsidRDefault="0019353B" w:rsidP="0019353B">
      <w:pPr>
        <w:ind w:left="1441" w:right="2161"/>
        <w:rPr>
          <w:lang w:val="ru-RU"/>
        </w:rPr>
      </w:pPr>
      <w:r w:rsidRPr="00C005D9">
        <w:rPr>
          <w:color w:val="000000"/>
          <w:lang w:val="ru-RU"/>
        </w:rPr>
        <w:t>Если она ещё жива, что-то можно сделать?</w:t>
      </w:r>
    </w:p>
    <w:p w14:paraId="1CFC9168" w14:textId="77777777" w:rsidR="0019353B" w:rsidRPr="00C005D9" w:rsidRDefault="0019353B" w:rsidP="0019353B">
      <w:pPr>
        <w:rPr>
          <w:lang w:val="ru-RU"/>
        </w:rPr>
      </w:pPr>
    </w:p>
    <w:p w14:paraId="20631761" w14:textId="77777777" w:rsidR="0019353B" w:rsidRPr="00C005D9" w:rsidRDefault="0019353B" w:rsidP="0019353B">
      <w:pPr>
        <w:ind w:left="3166"/>
        <w:rPr>
          <w:lang w:val="ru-RU"/>
        </w:rPr>
      </w:pPr>
      <w:r w:rsidRPr="00C005D9">
        <w:rPr>
          <w:color w:val="000000"/>
          <w:lang w:val="ru-RU"/>
        </w:rPr>
        <w:t>КОЗЫРЕВ</w:t>
      </w:r>
    </w:p>
    <w:p w14:paraId="1484A5FE" w14:textId="77777777" w:rsidR="0019353B" w:rsidRPr="00C005D9" w:rsidRDefault="0019353B" w:rsidP="0019353B">
      <w:pPr>
        <w:ind w:left="1441" w:right="2161"/>
        <w:rPr>
          <w:lang w:val="ru-RU"/>
        </w:rPr>
      </w:pPr>
      <w:r w:rsidRPr="00C005D9">
        <w:rPr>
          <w:color w:val="000000"/>
          <w:lang w:val="ru-RU"/>
        </w:rPr>
        <w:t>По закону – без решения Минздрава – ничего.</w:t>
      </w:r>
    </w:p>
    <w:p w14:paraId="3FE0B084" w14:textId="77777777" w:rsidR="0019353B" w:rsidRPr="00C005D9" w:rsidRDefault="0019353B" w:rsidP="0019353B">
      <w:pPr>
        <w:rPr>
          <w:lang w:val="ru-RU"/>
        </w:rPr>
      </w:pPr>
    </w:p>
    <w:p w14:paraId="29E092BB" w14:textId="77777777" w:rsidR="0019353B" w:rsidRPr="00C005D9" w:rsidRDefault="0019353B" w:rsidP="0019353B">
      <w:pPr>
        <w:ind w:left="3166"/>
        <w:rPr>
          <w:lang w:val="ru-RU"/>
        </w:rPr>
      </w:pPr>
      <w:r w:rsidRPr="00C005D9">
        <w:rPr>
          <w:color w:val="000000"/>
          <w:lang w:val="ru-RU"/>
        </w:rPr>
        <w:t>ДОБРОВОЛЬСКАЯ</w:t>
      </w:r>
    </w:p>
    <w:p w14:paraId="2769D8C4" w14:textId="77777777" w:rsidR="0019353B" w:rsidRPr="00C005D9" w:rsidRDefault="0019353B" w:rsidP="0019353B">
      <w:pPr>
        <w:ind w:left="1441" w:right="2161"/>
        <w:rPr>
          <w:lang w:val="ru-RU"/>
        </w:rPr>
      </w:pPr>
      <w:r w:rsidRPr="00C005D9">
        <w:rPr>
          <w:color w:val="000000"/>
          <w:lang w:val="ru-RU"/>
        </w:rPr>
        <w:t>Но должен быть какой-то способ.</w:t>
      </w:r>
    </w:p>
    <w:p w14:paraId="22AD9FF6" w14:textId="77777777" w:rsidR="0019353B" w:rsidRPr="00C005D9" w:rsidRDefault="0019353B" w:rsidP="0019353B">
      <w:pPr>
        <w:rPr>
          <w:lang w:val="ru-RU"/>
        </w:rPr>
      </w:pPr>
    </w:p>
    <w:p w14:paraId="79DE6227" w14:textId="77777777" w:rsidR="0019353B" w:rsidRPr="00C005D9" w:rsidRDefault="0019353B" w:rsidP="0019353B">
      <w:pPr>
        <w:ind w:left="3166"/>
        <w:rPr>
          <w:lang w:val="ru-RU"/>
        </w:rPr>
      </w:pPr>
      <w:r w:rsidRPr="00C005D9">
        <w:rPr>
          <w:color w:val="000000"/>
          <w:lang w:val="ru-RU"/>
        </w:rPr>
        <w:t>КОЗЫРЕВ</w:t>
      </w:r>
    </w:p>
    <w:p w14:paraId="63685E70" w14:textId="77777777" w:rsidR="0019353B" w:rsidRPr="00C005D9" w:rsidRDefault="0019353B" w:rsidP="0019353B">
      <w:pPr>
        <w:ind w:left="1441" w:right="2161"/>
        <w:rPr>
          <w:lang w:val="ru-RU"/>
        </w:rPr>
      </w:pPr>
      <w:r w:rsidRPr="00C005D9">
        <w:rPr>
          <w:color w:val="000000"/>
          <w:lang w:val="ru-RU"/>
        </w:rPr>
        <w:t>Я думаю об этом весь день. И я не могу переступить черту.</w:t>
      </w:r>
    </w:p>
    <w:p w14:paraId="35FBDAA9" w14:textId="77777777" w:rsidR="0019353B" w:rsidRPr="00C005D9" w:rsidRDefault="0019353B" w:rsidP="0019353B">
      <w:pPr>
        <w:rPr>
          <w:lang w:val="ru-RU"/>
        </w:rPr>
      </w:pPr>
    </w:p>
    <w:p w14:paraId="1A00556C" w14:textId="77777777" w:rsidR="0019353B" w:rsidRPr="00C005D9" w:rsidRDefault="0019353B" w:rsidP="0019353B">
      <w:pPr>
        <w:rPr>
          <w:lang w:val="ru-RU"/>
        </w:rPr>
      </w:pPr>
      <w:r w:rsidRPr="00C005D9">
        <w:rPr>
          <w:color w:val="000000"/>
          <w:lang w:val="ru-RU"/>
        </w:rPr>
        <w:t>Козырев направляется вслед за Боковым.</w:t>
      </w:r>
    </w:p>
    <w:p w14:paraId="19D9C36A" w14:textId="77777777" w:rsidR="0019353B" w:rsidRPr="00C005D9" w:rsidRDefault="0019353B" w:rsidP="0019353B">
      <w:pPr>
        <w:rPr>
          <w:lang w:val="ru-RU"/>
        </w:rPr>
      </w:pPr>
    </w:p>
    <w:p w14:paraId="522A6F4E" w14:textId="77777777" w:rsidR="0019353B" w:rsidRPr="00C005D9" w:rsidRDefault="0019353B" w:rsidP="0019353B">
      <w:pPr>
        <w:rPr>
          <w:lang w:val="ru-RU"/>
        </w:rPr>
      </w:pPr>
      <w:r w:rsidRPr="00C005D9">
        <w:rPr>
          <w:b/>
          <w:color w:val="000000"/>
          <w:lang w:val="ru-RU"/>
        </w:rPr>
        <w:t xml:space="preserve">5-23. ИНТ. ДОМ ОТДЫХА.ХОЛЛ ДЕНЬ 14. </w:t>
      </w:r>
      <w:r w:rsidRPr="00C005D9">
        <w:rPr>
          <w:lang w:val="ru-RU"/>
        </w:rPr>
        <w:br/>
      </w:r>
      <w:r w:rsidRPr="00C005D9">
        <w:rPr>
          <w:b/>
          <w:color w:val="000000"/>
          <w:lang w:val="ru-RU"/>
        </w:rPr>
        <w:t>БОКОВ, КОЗЫРЕВ (00:29)</w:t>
      </w:r>
      <w:r w:rsidRPr="00C005D9">
        <w:rPr>
          <w:lang w:val="ru-RU"/>
        </w:rPr>
        <w:br/>
      </w:r>
    </w:p>
    <w:p w14:paraId="40FCED36" w14:textId="77777777" w:rsidR="0019353B" w:rsidRPr="00C005D9" w:rsidRDefault="0019353B" w:rsidP="0019353B">
      <w:pPr>
        <w:rPr>
          <w:lang w:val="ru-RU"/>
        </w:rPr>
      </w:pPr>
      <w:r w:rsidRPr="00C005D9">
        <w:rPr>
          <w:color w:val="000000"/>
          <w:lang w:val="ru-RU"/>
        </w:rPr>
        <w:lastRenderedPageBreak/>
        <w:t>Боков слушает телефонную трубку, там причитает его мать. Глубоко затягивается, смотрит в стену.</w:t>
      </w:r>
    </w:p>
    <w:p w14:paraId="4224FD58" w14:textId="77777777" w:rsidR="0019353B" w:rsidRPr="00C005D9" w:rsidRDefault="0019353B" w:rsidP="0019353B">
      <w:pPr>
        <w:rPr>
          <w:lang w:val="ru-RU"/>
        </w:rPr>
      </w:pPr>
    </w:p>
    <w:p w14:paraId="2017F2CF" w14:textId="77777777" w:rsidR="0019353B" w:rsidRPr="00C005D9" w:rsidRDefault="0019353B" w:rsidP="0019353B">
      <w:pPr>
        <w:ind w:left="3166"/>
        <w:rPr>
          <w:lang w:val="ru-RU"/>
        </w:rPr>
      </w:pPr>
      <w:r w:rsidRPr="00C005D9">
        <w:rPr>
          <w:color w:val="000000"/>
          <w:lang w:val="ru-RU"/>
        </w:rPr>
        <w:t>БОКОВ</w:t>
      </w:r>
    </w:p>
    <w:p w14:paraId="51CAC0DF" w14:textId="77777777" w:rsidR="0019353B" w:rsidRPr="00C005D9" w:rsidRDefault="0019353B" w:rsidP="0019353B">
      <w:pPr>
        <w:ind w:left="1441" w:right="2161"/>
        <w:rPr>
          <w:lang w:val="ru-RU"/>
        </w:rPr>
      </w:pPr>
      <w:r w:rsidRPr="00C005D9">
        <w:rPr>
          <w:color w:val="000000"/>
          <w:lang w:val="ru-RU"/>
        </w:rPr>
        <w:t xml:space="preserve">Мам, я понял всё. Я </w:t>
      </w:r>
      <w:proofErr w:type="spellStart"/>
      <w:r w:rsidRPr="00C005D9">
        <w:rPr>
          <w:color w:val="000000"/>
          <w:lang w:val="ru-RU"/>
        </w:rPr>
        <w:t>жеж</w:t>
      </w:r>
      <w:proofErr w:type="spellEnd"/>
      <w:r w:rsidRPr="00C005D9">
        <w:rPr>
          <w:color w:val="000000"/>
          <w:lang w:val="ru-RU"/>
        </w:rPr>
        <w:t xml:space="preserve"> сказал, что квота будет — значит, будет. Всё.</w:t>
      </w:r>
    </w:p>
    <w:p w14:paraId="6A560466" w14:textId="77777777" w:rsidR="0019353B" w:rsidRPr="00C005D9" w:rsidRDefault="0019353B" w:rsidP="0019353B">
      <w:pPr>
        <w:rPr>
          <w:lang w:val="ru-RU"/>
        </w:rPr>
      </w:pPr>
    </w:p>
    <w:p w14:paraId="00F3B1A6" w14:textId="77777777" w:rsidR="0019353B" w:rsidRPr="00C005D9" w:rsidRDefault="0019353B" w:rsidP="0019353B">
      <w:pPr>
        <w:rPr>
          <w:lang w:val="ru-RU"/>
        </w:rPr>
      </w:pPr>
      <w:r w:rsidRPr="00C005D9">
        <w:rPr>
          <w:color w:val="000000"/>
          <w:lang w:val="ru-RU"/>
        </w:rPr>
        <w:t>Кладёт трубку. Закрывает лицо руками, садится у стойки. Козырев видит, что Боков плачет, но не подходит. Боков берёт себя в руки, встаёт, снимает трубку.</w:t>
      </w:r>
    </w:p>
    <w:p w14:paraId="1FF2D2B2" w14:textId="77777777" w:rsidR="0019353B" w:rsidRPr="00C005D9" w:rsidRDefault="0019353B" w:rsidP="0019353B">
      <w:pPr>
        <w:rPr>
          <w:lang w:val="ru-RU"/>
        </w:rPr>
      </w:pPr>
    </w:p>
    <w:p w14:paraId="4189C2A5" w14:textId="77777777" w:rsidR="0019353B" w:rsidRPr="00C005D9" w:rsidRDefault="0019353B" w:rsidP="0019353B">
      <w:pPr>
        <w:ind w:left="3166"/>
        <w:rPr>
          <w:lang w:val="ru-RU"/>
        </w:rPr>
      </w:pPr>
      <w:r w:rsidRPr="00C005D9">
        <w:rPr>
          <w:color w:val="000000"/>
          <w:lang w:val="ru-RU"/>
        </w:rPr>
        <w:t>БОКОВ</w:t>
      </w:r>
    </w:p>
    <w:p w14:paraId="5CFCF9F6" w14:textId="77777777" w:rsidR="0019353B" w:rsidRPr="00C005D9" w:rsidRDefault="0019353B" w:rsidP="0019353B">
      <w:pPr>
        <w:ind w:left="1441" w:right="2161"/>
        <w:rPr>
          <w:lang w:val="ru-RU"/>
        </w:rPr>
      </w:pPr>
      <w:r w:rsidRPr="00C005D9">
        <w:rPr>
          <w:color w:val="000000"/>
          <w:lang w:val="ru-RU"/>
        </w:rPr>
        <w:t>Машину пришли ко мне.</w:t>
      </w:r>
    </w:p>
    <w:p w14:paraId="700E3592" w14:textId="77777777" w:rsidR="0019353B" w:rsidRPr="00C005D9" w:rsidRDefault="0019353B" w:rsidP="0019353B">
      <w:pPr>
        <w:rPr>
          <w:lang w:val="ru-RU"/>
        </w:rPr>
      </w:pPr>
    </w:p>
    <w:p w14:paraId="6C2A0EC2" w14:textId="77777777" w:rsidR="0019353B" w:rsidRPr="00C005D9" w:rsidRDefault="0019353B" w:rsidP="0019353B">
      <w:pPr>
        <w:rPr>
          <w:lang w:val="ru-RU"/>
        </w:rPr>
      </w:pPr>
      <w:r w:rsidRPr="00C005D9">
        <w:rPr>
          <w:color w:val="000000"/>
          <w:lang w:val="ru-RU"/>
        </w:rPr>
        <w:t>Подходит Козырев.</w:t>
      </w:r>
    </w:p>
    <w:p w14:paraId="248517E6" w14:textId="77777777" w:rsidR="0019353B" w:rsidRPr="00C005D9" w:rsidRDefault="0019353B" w:rsidP="0019353B">
      <w:pPr>
        <w:rPr>
          <w:lang w:val="ru-RU"/>
        </w:rPr>
      </w:pPr>
    </w:p>
    <w:p w14:paraId="20F289EE" w14:textId="77777777" w:rsidR="0019353B" w:rsidRPr="00C005D9" w:rsidRDefault="0019353B" w:rsidP="0019353B">
      <w:pPr>
        <w:ind w:left="3166"/>
        <w:rPr>
          <w:lang w:val="ru-RU"/>
        </w:rPr>
      </w:pPr>
      <w:r w:rsidRPr="00C005D9">
        <w:rPr>
          <w:color w:val="000000"/>
          <w:lang w:val="ru-RU"/>
        </w:rPr>
        <w:t>КОЗЫРЕВ</w:t>
      </w:r>
    </w:p>
    <w:p w14:paraId="13A22BDB" w14:textId="77777777" w:rsidR="0019353B" w:rsidRPr="00C005D9" w:rsidRDefault="0019353B" w:rsidP="0019353B">
      <w:pPr>
        <w:ind w:left="1441" w:right="2161"/>
        <w:rPr>
          <w:lang w:val="ru-RU"/>
        </w:rPr>
      </w:pPr>
      <w:r w:rsidRPr="00C005D9">
        <w:rPr>
          <w:color w:val="000000"/>
          <w:lang w:val="ru-RU"/>
        </w:rPr>
        <w:t>У тебя всё нормально?</w:t>
      </w:r>
    </w:p>
    <w:p w14:paraId="4F793378" w14:textId="77777777" w:rsidR="0019353B" w:rsidRPr="00C005D9" w:rsidRDefault="0019353B" w:rsidP="0019353B">
      <w:pPr>
        <w:rPr>
          <w:lang w:val="ru-RU"/>
        </w:rPr>
      </w:pPr>
    </w:p>
    <w:p w14:paraId="77B8644C" w14:textId="77777777" w:rsidR="0019353B" w:rsidRPr="00C005D9" w:rsidRDefault="0019353B" w:rsidP="0019353B">
      <w:pPr>
        <w:ind w:left="3166"/>
        <w:rPr>
          <w:lang w:val="ru-RU"/>
        </w:rPr>
      </w:pPr>
      <w:r w:rsidRPr="00C005D9">
        <w:rPr>
          <w:color w:val="000000"/>
          <w:lang w:val="ru-RU"/>
        </w:rPr>
        <w:t>БОКОВ</w:t>
      </w:r>
    </w:p>
    <w:p w14:paraId="77ECB26A" w14:textId="77777777" w:rsidR="0019353B" w:rsidRPr="00C005D9" w:rsidRDefault="0019353B" w:rsidP="0019353B">
      <w:pPr>
        <w:ind w:left="1441" w:right="2161"/>
        <w:rPr>
          <w:lang w:val="ru-RU"/>
        </w:rPr>
      </w:pPr>
      <w:r w:rsidRPr="00C005D9">
        <w:rPr>
          <w:color w:val="000000"/>
          <w:lang w:val="ru-RU"/>
        </w:rPr>
        <w:t>Нет, Валера, мне пиздец.</w:t>
      </w:r>
    </w:p>
    <w:p w14:paraId="4E85819F" w14:textId="77777777" w:rsidR="0019353B" w:rsidRPr="00C005D9" w:rsidRDefault="0019353B" w:rsidP="0019353B">
      <w:pPr>
        <w:rPr>
          <w:lang w:val="ru-RU"/>
        </w:rPr>
      </w:pPr>
    </w:p>
    <w:p w14:paraId="72CA8700" w14:textId="77777777" w:rsidR="0019353B" w:rsidRPr="00C005D9" w:rsidRDefault="0019353B" w:rsidP="0019353B">
      <w:pPr>
        <w:ind w:left="3166"/>
        <w:rPr>
          <w:lang w:val="ru-RU"/>
        </w:rPr>
      </w:pPr>
      <w:r w:rsidRPr="00C005D9">
        <w:rPr>
          <w:color w:val="000000"/>
          <w:lang w:val="ru-RU"/>
        </w:rPr>
        <w:t>КОЗЫРЕВ</w:t>
      </w:r>
    </w:p>
    <w:p w14:paraId="5EAA0DD3" w14:textId="77777777" w:rsidR="0019353B" w:rsidRPr="00C005D9" w:rsidRDefault="0019353B" w:rsidP="0019353B">
      <w:pPr>
        <w:ind w:left="1441" w:right="2161"/>
        <w:rPr>
          <w:lang w:val="ru-RU"/>
        </w:rPr>
      </w:pPr>
      <w:r w:rsidRPr="00C005D9">
        <w:rPr>
          <w:color w:val="000000"/>
          <w:lang w:val="ru-RU"/>
        </w:rPr>
        <w:t>Жена жива?</w:t>
      </w:r>
    </w:p>
    <w:p w14:paraId="3CE13730" w14:textId="77777777" w:rsidR="0019353B" w:rsidRPr="00C005D9" w:rsidRDefault="0019353B" w:rsidP="0019353B">
      <w:pPr>
        <w:rPr>
          <w:lang w:val="ru-RU"/>
        </w:rPr>
      </w:pPr>
    </w:p>
    <w:p w14:paraId="270EF69E" w14:textId="77777777" w:rsidR="0019353B" w:rsidRPr="00C005D9" w:rsidRDefault="0019353B" w:rsidP="0019353B">
      <w:pPr>
        <w:ind w:left="3166"/>
        <w:rPr>
          <w:lang w:val="ru-RU"/>
        </w:rPr>
      </w:pPr>
      <w:r w:rsidRPr="00C005D9">
        <w:rPr>
          <w:color w:val="000000"/>
          <w:lang w:val="ru-RU"/>
        </w:rPr>
        <w:t>БОКОВ</w:t>
      </w:r>
    </w:p>
    <w:p w14:paraId="0417DE7F" w14:textId="77777777" w:rsidR="0019353B" w:rsidRPr="00C005D9" w:rsidRDefault="0019353B" w:rsidP="0019353B">
      <w:pPr>
        <w:ind w:left="1441" w:right="2161"/>
        <w:rPr>
          <w:lang w:val="ru-RU"/>
        </w:rPr>
      </w:pPr>
      <w:r w:rsidRPr="00C005D9">
        <w:rPr>
          <w:color w:val="000000"/>
          <w:lang w:val="ru-RU"/>
        </w:rPr>
        <w:t>Пока да.</w:t>
      </w:r>
    </w:p>
    <w:p w14:paraId="22BF7279" w14:textId="77777777" w:rsidR="0019353B" w:rsidRPr="00C005D9" w:rsidRDefault="0019353B" w:rsidP="0019353B">
      <w:pPr>
        <w:rPr>
          <w:lang w:val="ru-RU"/>
        </w:rPr>
      </w:pPr>
    </w:p>
    <w:p w14:paraId="2597589C" w14:textId="069F068D" w:rsidR="0019353B" w:rsidRPr="00C005D9" w:rsidRDefault="0019353B" w:rsidP="0019353B">
      <w:pPr>
        <w:rPr>
          <w:lang w:val="ru-RU"/>
        </w:rPr>
      </w:pPr>
      <w:r w:rsidRPr="00C005D9">
        <w:rPr>
          <w:b/>
          <w:color w:val="000000"/>
          <w:lang w:val="ru-RU"/>
        </w:rPr>
        <w:t xml:space="preserve">5-24. ИНТ. ГЕНПРОКУРАТУРА МОСКВА.ПРИЁМНАЯ ДЕНЬ 14. </w:t>
      </w:r>
      <w:r w:rsidRPr="00C005D9">
        <w:rPr>
          <w:lang w:val="ru-RU"/>
        </w:rPr>
        <w:br/>
      </w:r>
      <w:r w:rsidRPr="00C005D9">
        <w:rPr>
          <w:b/>
          <w:color w:val="000000"/>
          <w:lang w:val="ru-RU"/>
        </w:rPr>
        <w:t>БОКОВ</w:t>
      </w:r>
      <w:r w:rsidR="00044BCB">
        <w:rPr>
          <w:b/>
          <w:color w:val="000000"/>
          <w:lang w:val="ru-RU"/>
        </w:rPr>
        <w:t>, секретарь генпрокурора</w:t>
      </w:r>
      <w:r w:rsidRPr="00C005D9">
        <w:rPr>
          <w:b/>
          <w:color w:val="000000"/>
          <w:lang w:val="ru-RU"/>
        </w:rPr>
        <w:t xml:space="preserve"> (00:05)</w:t>
      </w:r>
      <w:r w:rsidRPr="00C005D9">
        <w:rPr>
          <w:lang w:val="ru-RU"/>
        </w:rPr>
        <w:br/>
      </w:r>
    </w:p>
    <w:p w14:paraId="3A2F2B8B" w14:textId="77777777" w:rsidR="0019353B" w:rsidRPr="00C005D9" w:rsidRDefault="0019353B" w:rsidP="0019353B">
      <w:pPr>
        <w:rPr>
          <w:lang w:val="ru-RU"/>
        </w:rPr>
      </w:pPr>
      <w:r w:rsidRPr="00C005D9">
        <w:rPr>
          <w:color w:val="000000"/>
          <w:lang w:val="ru-RU"/>
        </w:rPr>
        <w:t>СЕКРЕТАРЬ ГЕНПРОКУРОРА снимает трубку.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СЕКРЕТАРЬ ГЕНПРОКУРОРА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Извините, пожалуйста, к вам Боков, по Фишеру. Говорит, срочно.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(обращается к Бокову)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Есть результат?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БОКОВ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Да.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СЕКРЕТАРЬ ГЕНПРОКУРОРА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Проходите.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Боков стремительно заходит в кабинет.</w:t>
      </w:r>
    </w:p>
    <w:p w14:paraId="3EA6494A" w14:textId="77777777" w:rsidR="0019353B" w:rsidRPr="00C005D9" w:rsidRDefault="0019353B" w:rsidP="0019353B">
      <w:pPr>
        <w:rPr>
          <w:lang w:val="ru-RU"/>
        </w:rPr>
      </w:pPr>
    </w:p>
    <w:p w14:paraId="0C5674E7" w14:textId="77777777" w:rsidR="0019353B" w:rsidRPr="00C005D9" w:rsidRDefault="0019353B" w:rsidP="0019353B">
      <w:pPr>
        <w:rPr>
          <w:lang w:val="ru-RU"/>
        </w:rPr>
      </w:pPr>
      <w:r w:rsidRPr="00C005D9">
        <w:rPr>
          <w:b/>
          <w:color w:val="000000"/>
          <w:lang w:val="ru-RU"/>
        </w:rPr>
        <w:t xml:space="preserve">5-25. ИНТ. ГЕНПРОКУРАТУРА МОСКВА.КАБИНЕТ ГЕНПРОКУРОРА СССР ДЕНЬ 14. </w:t>
      </w:r>
      <w:r w:rsidRPr="00C005D9">
        <w:rPr>
          <w:lang w:val="ru-RU"/>
        </w:rPr>
        <w:br/>
      </w:r>
      <w:r w:rsidRPr="00C005D9">
        <w:rPr>
          <w:b/>
          <w:color w:val="000000"/>
          <w:lang w:val="ru-RU"/>
        </w:rPr>
        <w:t>БОКОВ, ГЕНПРОКУРОР (00:59)</w:t>
      </w:r>
      <w:r w:rsidRPr="00C005D9">
        <w:rPr>
          <w:lang w:val="ru-RU"/>
        </w:rPr>
        <w:br/>
      </w:r>
    </w:p>
    <w:p w14:paraId="6BCF6D4D" w14:textId="77777777" w:rsidR="0019353B" w:rsidRPr="00C005D9" w:rsidRDefault="0019353B" w:rsidP="0019353B">
      <w:pPr>
        <w:rPr>
          <w:lang w:val="ru-RU"/>
        </w:rPr>
      </w:pPr>
      <w:r w:rsidRPr="00C005D9">
        <w:rPr>
          <w:color w:val="000000"/>
          <w:lang w:val="ru-RU"/>
        </w:rPr>
        <w:t>Генпрокурор вопросительно смотрит на Бокова. Не подаёт руки, не предлагает сесть.</w:t>
      </w:r>
    </w:p>
    <w:p w14:paraId="0FA10355" w14:textId="77777777" w:rsidR="0019353B" w:rsidRPr="00C005D9" w:rsidRDefault="0019353B" w:rsidP="0019353B">
      <w:pPr>
        <w:rPr>
          <w:lang w:val="ru-RU"/>
        </w:rPr>
      </w:pPr>
    </w:p>
    <w:p w14:paraId="2F099E22" w14:textId="77777777" w:rsidR="0019353B" w:rsidRPr="00C005D9" w:rsidRDefault="0019353B" w:rsidP="0019353B">
      <w:pPr>
        <w:ind w:left="3166"/>
        <w:rPr>
          <w:lang w:val="ru-RU"/>
        </w:rPr>
      </w:pPr>
      <w:r w:rsidRPr="00C005D9">
        <w:rPr>
          <w:color w:val="000000"/>
          <w:lang w:val="ru-RU"/>
        </w:rPr>
        <w:t>БОКОВ</w:t>
      </w:r>
    </w:p>
    <w:p w14:paraId="1F04586B" w14:textId="77777777" w:rsidR="0019353B" w:rsidRPr="00C005D9" w:rsidRDefault="0019353B" w:rsidP="0019353B">
      <w:pPr>
        <w:ind w:left="1441" w:right="2161"/>
        <w:rPr>
          <w:lang w:val="ru-RU"/>
        </w:rPr>
      </w:pPr>
      <w:r w:rsidRPr="00C005D9">
        <w:rPr>
          <w:color w:val="000000"/>
          <w:lang w:val="ru-RU"/>
        </w:rPr>
        <w:t>Здрасьте. Я обещал найти Фишера за 3 дня, и я своё обещание сдержал.</w:t>
      </w:r>
    </w:p>
    <w:p w14:paraId="04C0C117" w14:textId="77777777" w:rsidR="0019353B" w:rsidRPr="00C005D9" w:rsidRDefault="0019353B" w:rsidP="0019353B">
      <w:pPr>
        <w:rPr>
          <w:lang w:val="ru-RU"/>
        </w:rPr>
      </w:pPr>
    </w:p>
    <w:p w14:paraId="71BC3604" w14:textId="77777777" w:rsidR="0019353B" w:rsidRPr="00C005D9" w:rsidRDefault="0019353B" w:rsidP="0019353B">
      <w:pPr>
        <w:ind w:left="3166"/>
        <w:rPr>
          <w:lang w:val="ru-RU"/>
        </w:rPr>
      </w:pPr>
      <w:r w:rsidRPr="00C005D9">
        <w:rPr>
          <w:color w:val="000000"/>
          <w:lang w:val="ru-RU"/>
        </w:rPr>
        <w:lastRenderedPageBreak/>
        <w:t>ГЕНПРОКУРОР</w:t>
      </w:r>
    </w:p>
    <w:p w14:paraId="5C712D2A" w14:textId="77777777" w:rsidR="0019353B" w:rsidRPr="00C005D9" w:rsidRDefault="0019353B" w:rsidP="0019353B">
      <w:pPr>
        <w:ind w:left="1441" w:right="2161"/>
        <w:rPr>
          <w:lang w:val="ru-RU"/>
        </w:rPr>
      </w:pPr>
      <w:r w:rsidRPr="00C005D9">
        <w:rPr>
          <w:color w:val="000000"/>
          <w:lang w:val="ru-RU"/>
        </w:rPr>
        <w:t>Доказательства, улики, с поличным может быть?</w:t>
      </w:r>
    </w:p>
    <w:p w14:paraId="7CDE8BE1" w14:textId="77777777" w:rsidR="0019353B" w:rsidRPr="00C005D9" w:rsidRDefault="0019353B" w:rsidP="0019353B">
      <w:pPr>
        <w:rPr>
          <w:lang w:val="ru-RU"/>
        </w:rPr>
      </w:pPr>
    </w:p>
    <w:p w14:paraId="00A93EF6" w14:textId="77777777" w:rsidR="0019353B" w:rsidRPr="00C005D9" w:rsidRDefault="0019353B" w:rsidP="0019353B">
      <w:pPr>
        <w:ind w:left="3166"/>
        <w:rPr>
          <w:lang w:val="ru-RU"/>
        </w:rPr>
      </w:pPr>
      <w:r w:rsidRPr="00C005D9">
        <w:rPr>
          <w:color w:val="000000"/>
          <w:lang w:val="ru-RU"/>
        </w:rPr>
        <w:t>БОКОВ</w:t>
      </w:r>
    </w:p>
    <w:p w14:paraId="77E11F88" w14:textId="77777777" w:rsidR="0019353B" w:rsidRPr="00C005D9" w:rsidRDefault="0019353B" w:rsidP="0019353B">
      <w:pPr>
        <w:ind w:left="1441" w:right="2161"/>
        <w:rPr>
          <w:lang w:val="ru-RU"/>
        </w:rPr>
      </w:pPr>
      <w:r w:rsidRPr="00C005D9">
        <w:rPr>
          <w:color w:val="000000"/>
          <w:lang w:val="ru-RU"/>
        </w:rPr>
        <w:t>Пока собираем.</w:t>
      </w:r>
    </w:p>
    <w:p w14:paraId="12839F25" w14:textId="77777777" w:rsidR="0019353B" w:rsidRPr="00C005D9" w:rsidRDefault="0019353B" w:rsidP="0019353B">
      <w:pPr>
        <w:rPr>
          <w:lang w:val="ru-RU"/>
        </w:rPr>
      </w:pPr>
    </w:p>
    <w:p w14:paraId="5E7CFB52" w14:textId="77777777" w:rsidR="0019353B" w:rsidRPr="00C005D9" w:rsidRDefault="0019353B" w:rsidP="0019353B">
      <w:pPr>
        <w:ind w:left="3166"/>
        <w:rPr>
          <w:lang w:val="ru-RU"/>
        </w:rPr>
      </w:pPr>
      <w:r w:rsidRPr="00C005D9">
        <w:rPr>
          <w:color w:val="000000"/>
          <w:lang w:val="ru-RU"/>
        </w:rPr>
        <w:t>ГЕНПРОКУРОР</w:t>
      </w:r>
    </w:p>
    <w:p w14:paraId="7BC2716C" w14:textId="77777777" w:rsidR="0019353B" w:rsidRPr="00C005D9" w:rsidRDefault="0019353B" w:rsidP="0019353B">
      <w:pPr>
        <w:ind w:left="1441" w:right="2161"/>
        <w:rPr>
          <w:lang w:val="ru-RU"/>
        </w:rPr>
      </w:pPr>
      <w:r w:rsidRPr="00C005D9">
        <w:rPr>
          <w:color w:val="000000"/>
          <w:lang w:val="ru-RU"/>
        </w:rPr>
        <w:t>Свидетель, может, опознал?</w:t>
      </w:r>
    </w:p>
    <w:p w14:paraId="6D862701" w14:textId="77777777" w:rsidR="0019353B" w:rsidRPr="00C005D9" w:rsidRDefault="0019353B" w:rsidP="0019353B">
      <w:pPr>
        <w:rPr>
          <w:lang w:val="ru-RU"/>
        </w:rPr>
      </w:pPr>
    </w:p>
    <w:p w14:paraId="4E934B6C" w14:textId="77777777" w:rsidR="0019353B" w:rsidRPr="00C005D9" w:rsidRDefault="0019353B" w:rsidP="0019353B">
      <w:pPr>
        <w:ind w:left="3166"/>
        <w:rPr>
          <w:lang w:val="ru-RU"/>
        </w:rPr>
      </w:pPr>
      <w:r w:rsidRPr="00C005D9">
        <w:rPr>
          <w:color w:val="000000"/>
          <w:lang w:val="ru-RU"/>
        </w:rPr>
        <w:t>БОКОВ</w:t>
      </w:r>
    </w:p>
    <w:p w14:paraId="03C14408" w14:textId="77777777" w:rsidR="0019353B" w:rsidRPr="00C005D9" w:rsidRDefault="0019353B" w:rsidP="0019353B">
      <w:pPr>
        <w:ind w:left="1441" w:right="2161"/>
        <w:rPr>
          <w:lang w:val="ru-RU"/>
        </w:rPr>
      </w:pPr>
      <w:r w:rsidRPr="00C005D9">
        <w:rPr>
          <w:color w:val="000000"/>
          <w:lang w:val="ru-RU"/>
        </w:rPr>
        <w:t>Свидетель не опознал.</w:t>
      </w:r>
    </w:p>
    <w:p w14:paraId="285B998F" w14:textId="77777777" w:rsidR="0019353B" w:rsidRPr="00C005D9" w:rsidRDefault="0019353B" w:rsidP="0019353B">
      <w:pPr>
        <w:rPr>
          <w:lang w:val="ru-RU"/>
        </w:rPr>
      </w:pPr>
    </w:p>
    <w:p w14:paraId="5D1ED4B2" w14:textId="77777777" w:rsidR="0019353B" w:rsidRPr="00C005D9" w:rsidRDefault="0019353B" w:rsidP="0019353B">
      <w:pPr>
        <w:ind w:left="3166"/>
        <w:rPr>
          <w:lang w:val="ru-RU"/>
        </w:rPr>
      </w:pPr>
      <w:r w:rsidRPr="00C005D9">
        <w:rPr>
          <w:color w:val="000000"/>
          <w:lang w:val="ru-RU"/>
        </w:rPr>
        <w:t>ГЕНПРОКУРОР</w:t>
      </w:r>
    </w:p>
    <w:p w14:paraId="02D29107" w14:textId="77777777" w:rsidR="0019353B" w:rsidRPr="00C005D9" w:rsidRDefault="0019353B" w:rsidP="0019353B">
      <w:pPr>
        <w:ind w:left="1441" w:right="2161"/>
        <w:rPr>
          <w:lang w:val="ru-RU"/>
        </w:rPr>
      </w:pPr>
      <w:r w:rsidRPr="00C005D9">
        <w:rPr>
          <w:color w:val="000000"/>
          <w:lang w:val="ru-RU"/>
        </w:rPr>
        <w:t xml:space="preserve">Тогда я не понимаю, каким хером ты его нашёл?! У тебя ничего на него нет. Мне звонят из «Известий» и просят комментариев про то, как вы нарушаете права и обращаетесь с подозреваемыми. Мне по херу, что вы там нарушаете, но не дай </w:t>
      </w:r>
      <w:proofErr w:type="spellStart"/>
      <w:r w:rsidRPr="00C005D9">
        <w:rPr>
          <w:color w:val="000000"/>
          <w:lang w:val="ru-RU"/>
        </w:rPr>
        <w:t>божЕ</w:t>
      </w:r>
      <w:proofErr w:type="spellEnd"/>
      <w:r w:rsidRPr="00C005D9">
        <w:rPr>
          <w:color w:val="000000"/>
          <w:lang w:val="ru-RU"/>
        </w:rPr>
        <w:t xml:space="preserve"> выйдет ещё одна статья, а убийцы не будет. Я тебя выгоню </w:t>
      </w:r>
      <w:proofErr w:type="spellStart"/>
      <w:r w:rsidRPr="00C005D9">
        <w:rPr>
          <w:color w:val="000000"/>
          <w:lang w:val="ru-RU"/>
        </w:rPr>
        <w:t>нахер</w:t>
      </w:r>
      <w:proofErr w:type="spellEnd"/>
      <w:r w:rsidRPr="00C005D9">
        <w:rPr>
          <w:color w:val="000000"/>
          <w:lang w:val="ru-RU"/>
        </w:rPr>
        <w:t xml:space="preserve"> обратно в твой </w:t>
      </w:r>
      <w:proofErr w:type="spellStart"/>
      <w:r w:rsidRPr="00C005D9">
        <w:rPr>
          <w:color w:val="000000"/>
          <w:lang w:val="ru-RU"/>
        </w:rPr>
        <w:t>Ростов</w:t>
      </w:r>
      <w:proofErr w:type="spellEnd"/>
      <w:r w:rsidRPr="00C005D9">
        <w:rPr>
          <w:color w:val="000000"/>
          <w:lang w:val="ru-RU"/>
        </w:rPr>
        <w:t xml:space="preserve"> до конца веков, вместе с женой твоей и квотой. Понял меня?! Землю рой! Делай что хочешь, чтоб Фишер сидел у меня! А этого подозреваемого – отпускай, раз нет ничего у тебя на него. Лично отпускай!!!</w:t>
      </w:r>
    </w:p>
    <w:p w14:paraId="63125D48" w14:textId="77777777" w:rsidR="0019353B" w:rsidRPr="00C005D9" w:rsidRDefault="0019353B" w:rsidP="0019353B">
      <w:pPr>
        <w:rPr>
          <w:lang w:val="ru-RU"/>
        </w:rPr>
      </w:pPr>
    </w:p>
    <w:p w14:paraId="529185A6" w14:textId="77777777" w:rsidR="0019353B" w:rsidRPr="00C005D9" w:rsidRDefault="0019353B" w:rsidP="0019353B">
      <w:pPr>
        <w:ind w:left="3166"/>
        <w:rPr>
          <w:lang w:val="ru-RU"/>
        </w:rPr>
      </w:pPr>
      <w:r w:rsidRPr="00C005D9">
        <w:rPr>
          <w:color w:val="000000"/>
          <w:lang w:val="ru-RU"/>
        </w:rPr>
        <w:t>БОКОВ</w:t>
      </w:r>
    </w:p>
    <w:p w14:paraId="33C110C4" w14:textId="77777777" w:rsidR="0019353B" w:rsidRPr="00C005D9" w:rsidRDefault="0019353B" w:rsidP="0019353B">
      <w:pPr>
        <w:ind w:left="1441" w:right="2161"/>
        <w:rPr>
          <w:lang w:val="ru-RU"/>
        </w:rPr>
      </w:pPr>
      <w:r w:rsidRPr="00C005D9">
        <w:rPr>
          <w:color w:val="000000"/>
          <w:lang w:val="ru-RU"/>
        </w:rPr>
        <w:t>Я найду. Пожалуйста, помогите с квотой.</w:t>
      </w:r>
    </w:p>
    <w:p w14:paraId="10ACF26B" w14:textId="77777777" w:rsidR="0019353B" w:rsidRPr="00C005D9" w:rsidRDefault="0019353B" w:rsidP="0019353B">
      <w:pPr>
        <w:rPr>
          <w:lang w:val="ru-RU"/>
        </w:rPr>
      </w:pPr>
    </w:p>
    <w:p w14:paraId="55DCA3B9" w14:textId="77777777" w:rsidR="0019353B" w:rsidRPr="00C005D9" w:rsidRDefault="0019353B" w:rsidP="0019353B">
      <w:pPr>
        <w:rPr>
          <w:lang w:val="ru-RU"/>
        </w:rPr>
      </w:pPr>
      <w:r w:rsidRPr="00C005D9">
        <w:rPr>
          <w:color w:val="000000"/>
          <w:lang w:val="ru-RU"/>
        </w:rPr>
        <w:t>Боков встаёт на колени.</w:t>
      </w:r>
    </w:p>
    <w:p w14:paraId="0C81DA89" w14:textId="77777777" w:rsidR="0019353B" w:rsidRPr="00C005D9" w:rsidRDefault="0019353B" w:rsidP="0019353B">
      <w:pPr>
        <w:rPr>
          <w:lang w:val="ru-RU"/>
        </w:rPr>
      </w:pPr>
    </w:p>
    <w:p w14:paraId="6CA96394" w14:textId="77777777" w:rsidR="0019353B" w:rsidRPr="00C005D9" w:rsidRDefault="0019353B" w:rsidP="0019353B">
      <w:pPr>
        <w:ind w:left="3166"/>
        <w:rPr>
          <w:lang w:val="ru-RU"/>
        </w:rPr>
      </w:pPr>
      <w:r w:rsidRPr="00C005D9">
        <w:rPr>
          <w:color w:val="000000"/>
          <w:lang w:val="ru-RU"/>
        </w:rPr>
        <w:t>ГЕНПРОКУРОР</w:t>
      </w:r>
    </w:p>
    <w:p w14:paraId="395E0C3E" w14:textId="77777777" w:rsidR="0019353B" w:rsidRPr="00C005D9" w:rsidRDefault="0019353B" w:rsidP="0019353B">
      <w:pPr>
        <w:ind w:left="1441" w:right="2161"/>
        <w:rPr>
          <w:lang w:val="ru-RU"/>
        </w:rPr>
      </w:pPr>
      <w:r w:rsidRPr="00C005D9">
        <w:rPr>
          <w:color w:val="000000"/>
          <w:lang w:val="ru-RU"/>
        </w:rPr>
        <w:t>Встань! Не позорься! Свободен!!</w:t>
      </w:r>
    </w:p>
    <w:p w14:paraId="68087A84" w14:textId="77777777" w:rsidR="0019353B" w:rsidRPr="00C005D9" w:rsidRDefault="0019353B" w:rsidP="0019353B">
      <w:pPr>
        <w:rPr>
          <w:lang w:val="ru-RU"/>
        </w:rPr>
      </w:pPr>
    </w:p>
    <w:p w14:paraId="28510B8C" w14:textId="38B67B7D" w:rsidR="0019353B" w:rsidRPr="00C005D9" w:rsidRDefault="0019353B" w:rsidP="0019353B">
      <w:pPr>
        <w:rPr>
          <w:lang w:val="ru-RU"/>
        </w:rPr>
      </w:pPr>
      <w:r w:rsidRPr="00C005D9">
        <w:rPr>
          <w:b/>
          <w:color w:val="000000"/>
          <w:lang w:val="ru-RU"/>
        </w:rPr>
        <w:t xml:space="preserve">5-26. НАТ. ЭСТРАДА ЛЕТНЕГО ТЕАТРА ДЕНЬ 14. </w:t>
      </w:r>
      <w:r w:rsidRPr="00C005D9">
        <w:rPr>
          <w:lang w:val="ru-RU"/>
        </w:rPr>
        <w:br/>
      </w:r>
      <w:r w:rsidRPr="00C005D9">
        <w:rPr>
          <w:b/>
          <w:color w:val="000000"/>
          <w:lang w:val="ru-RU"/>
        </w:rPr>
        <w:t>БОКОВ, БЕЛОУСОВ</w:t>
      </w:r>
      <w:r w:rsidR="00044BCB">
        <w:rPr>
          <w:b/>
          <w:color w:val="000000"/>
          <w:lang w:val="ru-RU"/>
        </w:rPr>
        <w:t>, бабушки (10), пианист, дедушки (3), влюбленная пара</w:t>
      </w:r>
      <w:r w:rsidRPr="00C005D9">
        <w:rPr>
          <w:b/>
          <w:color w:val="000000"/>
          <w:lang w:val="ru-RU"/>
        </w:rPr>
        <w:t xml:space="preserve"> (01:47)</w:t>
      </w:r>
      <w:r w:rsidRPr="00C005D9">
        <w:rPr>
          <w:lang w:val="ru-RU"/>
        </w:rPr>
        <w:br/>
      </w:r>
    </w:p>
    <w:p w14:paraId="4834BB6C" w14:textId="77777777" w:rsidR="0019353B" w:rsidRPr="00C005D9" w:rsidRDefault="0019353B" w:rsidP="0019353B">
      <w:pPr>
        <w:rPr>
          <w:lang w:val="ru-RU"/>
        </w:rPr>
      </w:pPr>
      <w:r w:rsidRPr="00C005D9">
        <w:rPr>
          <w:color w:val="000000"/>
          <w:lang w:val="ru-RU"/>
        </w:rPr>
        <w:t xml:space="preserve">Пианист играет Скрябина. </w:t>
      </w:r>
      <w:proofErr w:type="spellStart"/>
      <w:r w:rsidRPr="00C005D9">
        <w:rPr>
          <w:color w:val="000000"/>
          <w:lang w:val="ru-RU"/>
        </w:rPr>
        <w:t>ПрофессорБелоусов</w:t>
      </w:r>
      <w:proofErr w:type="spellEnd"/>
      <w:r w:rsidRPr="00C005D9">
        <w:rPr>
          <w:color w:val="000000"/>
          <w:lang w:val="ru-RU"/>
        </w:rPr>
        <w:t xml:space="preserve"> завороженно слушает музыку. Подходит Боков.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БЕЛОУСОВ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Когда вы попросили меня о срочной встрече, я подумал, хорошо, что вы застанете меня здесь.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БОКОВ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Я вообще-то не очень верю в ваши методы, но вариантов у меня особо нету.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БЕЛОУСОВ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Понимаю. Я всё искал, какой пример вам привести, чтобы было понятно. И вот…Вы же знаете про композитора Скрябина.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lastRenderedPageBreak/>
        <w:t>Бабушки слушают с закрытыми глазами.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БЕЛОУСОВ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Это был невзрачный человечек, который обладал потрясающим магнетизмом. Он завораживал всех вокруг. Зачаровывал. Буквально гипнотизировал. Так и ваш маньяк.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БОКОВ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Понятно. Но я хотел бы больше узнать именно про Фишера.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Показывает Белоусову фотографии «шахматиста».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БОКОВ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 xml:space="preserve">Теперь он не просто убивает, теперь он как будто </w:t>
      </w:r>
      <w:proofErr w:type="spellStart"/>
      <w:r w:rsidRPr="00C005D9">
        <w:rPr>
          <w:color w:val="000000"/>
          <w:lang w:val="ru-RU"/>
        </w:rPr>
        <w:t>шо</w:t>
      </w:r>
      <w:proofErr w:type="spellEnd"/>
      <w:r w:rsidRPr="00C005D9">
        <w:rPr>
          <w:color w:val="000000"/>
          <w:lang w:val="ru-RU"/>
        </w:rPr>
        <w:t>-то хочет сказать.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БЕЛОУСОВ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 xml:space="preserve">Вот эта демонстрация говорит совершенно чётко об одном: это глубоко закомплексованный </w:t>
      </w:r>
      <w:proofErr w:type="spellStart"/>
      <w:proofErr w:type="gramStart"/>
      <w:r w:rsidRPr="00C005D9">
        <w:rPr>
          <w:color w:val="000000"/>
          <w:lang w:val="ru-RU"/>
        </w:rPr>
        <w:t>нарцисс.Всю</w:t>
      </w:r>
      <w:proofErr w:type="spellEnd"/>
      <w:proofErr w:type="gramEnd"/>
      <w:r w:rsidRPr="00C005D9">
        <w:rPr>
          <w:color w:val="000000"/>
          <w:lang w:val="ru-RU"/>
        </w:rPr>
        <w:t xml:space="preserve"> жизнь его унижали, не любили и презирали. И теперь он пытается произвести впечатление, возвыситься,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доказать, что он такой хитрый, умный, сильный и за это его надо бояться и уважать. Но способности его умственные весьма посредственны.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Пианист продолжает играть.</w:t>
      </w:r>
    </w:p>
    <w:p w14:paraId="2A06F59A" w14:textId="77777777" w:rsidR="0019353B" w:rsidRPr="00C005D9" w:rsidRDefault="0019353B" w:rsidP="0019353B">
      <w:pPr>
        <w:rPr>
          <w:lang w:val="ru-RU"/>
        </w:rPr>
      </w:pPr>
    </w:p>
    <w:p w14:paraId="6808E6D7" w14:textId="77777777" w:rsidR="0019353B" w:rsidRPr="00C005D9" w:rsidRDefault="0019353B" w:rsidP="0019353B">
      <w:pPr>
        <w:ind w:left="3166"/>
        <w:rPr>
          <w:lang w:val="ru-RU"/>
        </w:rPr>
      </w:pPr>
      <w:r w:rsidRPr="00C005D9">
        <w:rPr>
          <w:color w:val="000000"/>
          <w:lang w:val="ru-RU"/>
        </w:rPr>
        <w:t>БЕЛОУСОВ</w:t>
      </w:r>
    </w:p>
    <w:p w14:paraId="388CB467" w14:textId="77777777" w:rsidR="0019353B" w:rsidRPr="00C005D9" w:rsidRDefault="0019353B" w:rsidP="0019353B">
      <w:pPr>
        <w:ind w:left="1441" w:right="2161"/>
        <w:rPr>
          <w:lang w:val="ru-RU"/>
        </w:rPr>
      </w:pPr>
      <w:r w:rsidRPr="00C005D9">
        <w:rPr>
          <w:color w:val="000000"/>
          <w:lang w:val="ru-RU"/>
        </w:rPr>
        <w:t>Я уверен, что при таком ярком демонстративном типе, вся эта показуха не просто так: он точно оставил какое-то послание. Если вы его обнаружите - вы станете играть как бы по его правилам, а значит, он будет чувствовать себя главным. Если нет - он будет думать, что умнее вас.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БОКОВ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 xml:space="preserve">И </w:t>
      </w:r>
      <w:proofErr w:type="spellStart"/>
      <w:r w:rsidRPr="00C005D9">
        <w:rPr>
          <w:color w:val="000000"/>
          <w:lang w:val="ru-RU"/>
        </w:rPr>
        <w:t>шо</w:t>
      </w:r>
      <w:proofErr w:type="spellEnd"/>
      <w:r w:rsidRPr="00C005D9">
        <w:rPr>
          <w:color w:val="000000"/>
          <w:lang w:val="ru-RU"/>
        </w:rPr>
        <w:t xml:space="preserve"> лучше?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БЕЛОУСОВ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 xml:space="preserve">Изучите внимательно всё, что было на месте преступления. Это должна быть какая-то несложная загадка. Он хочет казаться монстром, но на самом деле - просто закомплексованный </w:t>
      </w:r>
      <w:proofErr w:type="spellStart"/>
      <w:r w:rsidRPr="00C005D9">
        <w:rPr>
          <w:color w:val="000000"/>
          <w:lang w:val="ru-RU"/>
        </w:rPr>
        <w:t>недолюбленный</w:t>
      </w:r>
      <w:proofErr w:type="spellEnd"/>
      <w:r w:rsidRPr="00C005D9">
        <w:rPr>
          <w:color w:val="000000"/>
          <w:lang w:val="ru-RU"/>
        </w:rPr>
        <w:t xml:space="preserve"> больной ублюдок.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БОКОВ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Как вы научно сформулировали.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БЕЛОУСОВ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 xml:space="preserve">И ещё про картинки со стены </w:t>
      </w:r>
      <w:proofErr w:type="spellStart"/>
      <w:r w:rsidRPr="00C005D9">
        <w:rPr>
          <w:color w:val="000000"/>
          <w:lang w:val="ru-RU"/>
        </w:rPr>
        <w:t>Макурина</w:t>
      </w:r>
      <w:proofErr w:type="spellEnd"/>
      <w:r w:rsidRPr="00C005D9">
        <w:rPr>
          <w:color w:val="000000"/>
          <w:lang w:val="ru-RU"/>
        </w:rPr>
        <w:t xml:space="preserve">. Я ещё раз внимательно их посмотрел. Там есть рисунок шахматной пешки. Это рисовал не </w:t>
      </w:r>
      <w:proofErr w:type="spellStart"/>
      <w:r w:rsidRPr="00C005D9">
        <w:rPr>
          <w:color w:val="000000"/>
          <w:lang w:val="ru-RU"/>
        </w:rPr>
        <w:t>Макурин</w:t>
      </w:r>
      <w:proofErr w:type="spellEnd"/>
      <w:r w:rsidRPr="00C005D9">
        <w:rPr>
          <w:color w:val="000000"/>
          <w:lang w:val="ru-RU"/>
        </w:rPr>
        <w:t xml:space="preserve">. </w:t>
      </w:r>
      <w:proofErr w:type="spellStart"/>
      <w:proofErr w:type="gramStart"/>
      <w:r w:rsidRPr="00C005D9">
        <w:rPr>
          <w:color w:val="000000"/>
          <w:lang w:val="ru-RU"/>
        </w:rPr>
        <w:t>Может,этоподсказка</w:t>
      </w:r>
      <w:proofErr w:type="gramEnd"/>
      <w:r w:rsidRPr="00C005D9">
        <w:rPr>
          <w:color w:val="000000"/>
          <w:lang w:val="ru-RU"/>
        </w:rPr>
        <w:t>?Я</w:t>
      </w:r>
      <w:proofErr w:type="spellEnd"/>
      <w:r w:rsidRPr="00C005D9">
        <w:rPr>
          <w:color w:val="000000"/>
          <w:lang w:val="ru-RU"/>
        </w:rPr>
        <w:t xml:space="preserve"> уверен, что он почувствовал вкус. И будет заходить всё дальше и дальше…</w:t>
      </w:r>
    </w:p>
    <w:p w14:paraId="08F19549" w14:textId="77777777" w:rsidR="0019353B" w:rsidRPr="00C005D9" w:rsidRDefault="0019353B" w:rsidP="0019353B">
      <w:pPr>
        <w:rPr>
          <w:lang w:val="ru-RU"/>
        </w:rPr>
      </w:pPr>
    </w:p>
    <w:p w14:paraId="36F8B809" w14:textId="77777777" w:rsidR="0019353B" w:rsidRPr="00C005D9" w:rsidRDefault="0019353B" w:rsidP="0019353B">
      <w:pPr>
        <w:rPr>
          <w:lang w:val="ru-RU"/>
        </w:rPr>
      </w:pPr>
      <w:r w:rsidRPr="00C005D9">
        <w:rPr>
          <w:b/>
          <w:color w:val="000000"/>
          <w:lang w:val="ru-RU"/>
        </w:rPr>
        <w:t xml:space="preserve">5-27. ИНТ. ОНКОЛОГИЧЕСКАЯ КЛИНИКА.КАБИНЕТ ЧЕРНЫШОВА/ КОРИДОР ДЕНЬ 14. </w:t>
      </w:r>
      <w:r w:rsidRPr="00C005D9">
        <w:rPr>
          <w:lang w:val="ru-RU"/>
        </w:rPr>
        <w:br/>
      </w:r>
      <w:r w:rsidRPr="00C005D9">
        <w:rPr>
          <w:b/>
          <w:color w:val="000000"/>
          <w:lang w:val="ru-RU"/>
        </w:rPr>
        <w:lastRenderedPageBreak/>
        <w:t>КОЗЫРЕВ, ЧЕРНЫШОВ (00:32)</w:t>
      </w:r>
      <w:r w:rsidRPr="00C005D9">
        <w:rPr>
          <w:lang w:val="ru-RU"/>
        </w:rPr>
        <w:br/>
      </w:r>
    </w:p>
    <w:p w14:paraId="7EB8F2AE" w14:textId="77777777" w:rsidR="0019353B" w:rsidRPr="00C005D9" w:rsidRDefault="0019353B" w:rsidP="0019353B">
      <w:pPr>
        <w:rPr>
          <w:lang w:val="ru-RU"/>
        </w:rPr>
      </w:pPr>
      <w:r w:rsidRPr="00C005D9">
        <w:rPr>
          <w:color w:val="000000"/>
          <w:lang w:val="ru-RU"/>
        </w:rPr>
        <w:t>Чернышов выходит из кабинета, путь ему преграждает Козырев.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ЧЕРНЫШОВ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 xml:space="preserve">Я </w:t>
      </w:r>
      <w:proofErr w:type="spellStart"/>
      <w:proofErr w:type="gramStart"/>
      <w:r w:rsidRPr="00C005D9">
        <w:rPr>
          <w:color w:val="000000"/>
          <w:lang w:val="ru-RU"/>
        </w:rPr>
        <w:t>занят.Запишитесь</w:t>
      </w:r>
      <w:proofErr w:type="spellEnd"/>
      <w:proofErr w:type="gramEnd"/>
      <w:r w:rsidRPr="00C005D9">
        <w:rPr>
          <w:color w:val="000000"/>
          <w:lang w:val="ru-RU"/>
        </w:rPr>
        <w:t xml:space="preserve"> и приходите, когда назначат.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Козырев показывает удостоверение.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КОЗЫРЕВ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Теперь я назначаю, кому и куда приходить.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Чернышов останавливается.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ЧЕРНЫШОВ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У меня нет для вас новостей, к сожалению.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КОЗЫРЕВ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Зато у меня для вас есть. И мне бы очень не хотелось вам их сообщать. Ещё раз прошу: помогите с квотой.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ЧЕРНЫШОВ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Если ваша новость в том, что вы теперь министр здравоохранения - выделите квоту сами. Если нет -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(разводит руками)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КОЗЫРЕВ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Квоту я выделить не могу. Но могу выделить в отдельное производство ваше дело. Уголовное. По 121-ой.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Показывает фотографию с Лавалем.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ЧЕРНЫШОВ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Это шантаж.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КОЗЫРЕВ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Уверен, вы - небезразличный человек и примете правильное решение.</w:t>
      </w:r>
    </w:p>
    <w:p w14:paraId="1842ED02" w14:textId="77777777" w:rsidR="0019353B" w:rsidRPr="00C005D9" w:rsidRDefault="0019353B" w:rsidP="0019353B">
      <w:pPr>
        <w:rPr>
          <w:lang w:val="ru-RU"/>
        </w:rPr>
      </w:pPr>
    </w:p>
    <w:p w14:paraId="5A8B1980" w14:textId="60EE1346" w:rsidR="0019353B" w:rsidRPr="00C005D9" w:rsidRDefault="0019353B" w:rsidP="0019353B">
      <w:pPr>
        <w:rPr>
          <w:lang w:val="ru-RU"/>
        </w:rPr>
      </w:pPr>
      <w:r w:rsidRPr="00C005D9">
        <w:rPr>
          <w:b/>
          <w:color w:val="000000"/>
          <w:lang w:val="ru-RU"/>
        </w:rPr>
        <w:t xml:space="preserve">5-28. ИНТ. ОТДЕЛЕНИЕ МИЛИЦИИ ОДИНЦОВО.КОРИДОР КАМЕРА ДЕНЬ 14. </w:t>
      </w:r>
      <w:r w:rsidRPr="00C005D9">
        <w:rPr>
          <w:lang w:val="ru-RU"/>
        </w:rPr>
        <w:br/>
      </w:r>
      <w:r w:rsidRPr="00C005D9">
        <w:rPr>
          <w:b/>
          <w:color w:val="000000"/>
          <w:lang w:val="ru-RU"/>
        </w:rPr>
        <w:t>БОКОВ, ДИМА</w:t>
      </w:r>
      <w:r w:rsidR="00044BCB">
        <w:rPr>
          <w:b/>
          <w:color w:val="000000"/>
          <w:lang w:val="ru-RU"/>
        </w:rPr>
        <w:t>, дежурный 2</w:t>
      </w:r>
      <w:r w:rsidRPr="00C005D9">
        <w:rPr>
          <w:b/>
          <w:color w:val="000000"/>
          <w:lang w:val="ru-RU"/>
        </w:rPr>
        <w:t xml:space="preserve"> (00:25)</w:t>
      </w:r>
      <w:r w:rsidRPr="00C005D9">
        <w:rPr>
          <w:lang w:val="ru-RU"/>
        </w:rPr>
        <w:br/>
      </w:r>
    </w:p>
    <w:p w14:paraId="255E310C" w14:textId="77777777" w:rsidR="0019353B" w:rsidRPr="00C005D9" w:rsidRDefault="0019353B" w:rsidP="0019353B">
      <w:pPr>
        <w:rPr>
          <w:lang w:val="ru-RU"/>
        </w:rPr>
      </w:pPr>
      <w:r w:rsidRPr="00C005D9">
        <w:rPr>
          <w:color w:val="000000"/>
          <w:lang w:val="ru-RU"/>
        </w:rPr>
        <w:t>Боков быстрым шагом идёт по коридору, проходит в КПЗ, где сидит Лаваль. Скрипят замки, открываются двери. Лаваль спокоен.</w:t>
      </w:r>
    </w:p>
    <w:p w14:paraId="298C6244" w14:textId="77777777" w:rsidR="0019353B" w:rsidRPr="00C005D9" w:rsidRDefault="0019353B" w:rsidP="0019353B">
      <w:pPr>
        <w:rPr>
          <w:lang w:val="ru-RU"/>
        </w:rPr>
      </w:pPr>
    </w:p>
    <w:p w14:paraId="09A29A6E" w14:textId="77777777" w:rsidR="0019353B" w:rsidRPr="00C005D9" w:rsidRDefault="0019353B" w:rsidP="0019353B">
      <w:pPr>
        <w:ind w:left="3166"/>
        <w:rPr>
          <w:lang w:val="ru-RU"/>
        </w:rPr>
      </w:pPr>
      <w:r w:rsidRPr="00C005D9">
        <w:rPr>
          <w:color w:val="000000"/>
          <w:lang w:val="ru-RU"/>
        </w:rPr>
        <w:t>БОКОВ</w:t>
      </w:r>
    </w:p>
    <w:p w14:paraId="3E0B2BA1" w14:textId="77777777" w:rsidR="0019353B" w:rsidRPr="00C005D9" w:rsidRDefault="0019353B" w:rsidP="0019353B">
      <w:pPr>
        <w:ind w:left="1441" w:right="2161"/>
        <w:rPr>
          <w:lang w:val="ru-RU"/>
        </w:rPr>
      </w:pPr>
      <w:r w:rsidRPr="00C005D9">
        <w:rPr>
          <w:color w:val="000000"/>
          <w:lang w:val="ru-RU"/>
        </w:rPr>
        <w:t>Ваше алиби подтвердилось, приношу свои извинения. Вы свободны.</w:t>
      </w:r>
    </w:p>
    <w:p w14:paraId="4D9585C5" w14:textId="77777777" w:rsidR="0019353B" w:rsidRPr="00C005D9" w:rsidRDefault="0019353B" w:rsidP="0019353B">
      <w:pPr>
        <w:rPr>
          <w:lang w:val="ru-RU"/>
        </w:rPr>
      </w:pPr>
    </w:p>
    <w:p w14:paraId="7C39BEF0" w14:textId="77777777" w:rsidR="0019353B" w:rsidRPr="00C005D9" w:rsidRDefault="0019353B" w:rsidP="0019353B">
      <w:pPr>
        <w:ind w:left="3166"/>
        <w:rPr>
          <w:lang w:val="ru-RU"/>
        </w:rPr>
      </w:pPr>
      <w:r w:rsidRPr="00C005D9">
        <w:rPr>
          <w:color w:val="000000"/>
          <w:lang w:val="ru-RU"/>
        </w:rPr>
        <w:t>ДИМА</w:t>
      </w:r>
    </w:p>
    <w:p w14:paraId="4E5EFE5D" w14:textId="77777777" w:rsidR="0019353B" w:rsidRPr="00C005D9" w:rsidRDefault="0019353B" w:rsidP="0019353B">
      <w:pPr>
        <w:ind w:left="1441" w:right="2161"/>
        <w:rPr>
          <w:lang w:val="ru-RU"/>
        </w:rPr>
      </w:pPr>
      <w:r w:rsidRPr="00C005D9">
        <w:rPr>
          <w:color w:val="000000"/>
          <w:lang w:val="ru-RU"/>
        </w:rPr>
        <w:t>И вы не посадите меня за гомосексуализм?</w:t>
      </w:r>
    </w:p>
    <w:p w14:paraId="2D511552" w14:textId="77777777" w:rsidR="0019353B" w:rsidRPr="00C005D9" w:rsidRDefault="0019353B" w:rsidP="0019353B">
      <w:pPr>
        <w:rPr>
          <w:lang w:val="ru-RU"/>
        </w:rPr>
      </w:pPr>
    </w:p>
    <w:p w14:paraId="1AABB4F8" w14:textId="77777777" w:rsidR="0019353B" w:rsidRPr="00C005D9" w:rsidRDefault="0019353B" w:rsidP="0019353B">
      <w:pPr>
        <w:ind w:left="3166"/>
        <w:rPr>
          <w:lang w:val="ru-RU"/>
        </w:rPr>
      </w:pPr>
      <w:r w:rsidRPr="00C005D9">
        <w:rPr>
          <w:color w:val="000000"/>
          <w:lang w:val="ru-RU"/>
        </w:rPr>
        <w:t>БОКОВ</w:t>
      </w:r>
    </w:p>
    <w:p w14:paraId="484A6130" w14:textId="77777777" w:rsidR="0019353B" w:rsidRPr="00C005D9" w:rsidRDefault="0019353B" w:rsidP="0019353B">
      <w:pPr>
        <w:ind w:left="1441" w:right="2161"/>
        <w:rPr>
          <w:lang w:val="ru-RU"/>
        </w:rPr>
      </w:pPr>
      <w:r w:rsidRPr="00C005D9">
        <w:rPr>
          <w:color w:val="000000"/>
          <w:lang w:val="ru-RU"/>
        </w:rPr>
        <w:t>Сейчас - нет, а там видно будет.</w:t>
      </w:r>
    </w:p>
    <w:p w14:paraId="687F5922" w14:textId="77777777" w:rsidR="0019353B" w:rsidRPr="00C005D9" w:rsidRDefault="0019353B" w:rsidP="0019353B">
      <w:pPr>
        <w:rPr>
          <w:lang w:val="ru-RU"/>
        </w:rPr>
      </w:pPr>
    </w:p>
    <w:p w14:paraId="788B605D" w14:textId="77777777" w:rsidR="0019353B" w:rsidRPr="00C005D9" w:rsidRDefault="0019353B" w:rsidP="0019353B">
      <w:pPr>
        <w:rPr>
          <w:lang w:val="ru-RU"/>
        </w:rPr>
      </w:pPr>
      <w:r w:rsidRPr="00C005D9">
        <w:rPr>
          <w:color w:val="000000"/>
          <w:lang w:val="ru-RU"/>
        </w:rPr>
        <w:t>Лаваль протягивает ему руку.</w:t>
      </w:r>
    </w:p>
    <w:p w14:paraId="15FCC906" w14:textId="77777777" w:rsidR="0019353B" w:rsidRPr="00C005D9" w:rsidRDefault="0019353B" w:rsidP="0019353B">
      <w:pPr>
        <w:rPr>
          <w:lang w:val="ru-RU"/>
        </w:rPr>
      </w:pPr>
    </w:p>
    <w:p w14:paraId="1DB89AC3" w14:textId="77777777" w:rsidR="0019353B" w:rsidRPr="00C005D9" w:rsidRDefault="0019353B" w:rsidP="0019353B">
      <w:pPr>
        <w:ind w:left="3166"/>
        <w:rPr>
          <w:lang w:val="ru-RU"/>
        </w:rPr>
      </w:pPr>
      <w:r w:rsidRPr="00C005D9">
        <w:rPr>
          <w:color w:val="000000"/>
          <w:lang w:val="ru-RU"/>
        </w:rPr>
        <w:t>ДИМА</w:t>
      </w:r>
    </w:p>
    <w:p w14:paraId="4E15EB6D" w14:textId="77777777" w:rsidR="0019353B" w:rsidRPr="00C005D9" w:rsidRDefault="0019353B" w:rsidP="0019353B">
      <w:pPr>
        <w:ind w:left="1441" w:right="2161"/>
        <w:rPr>
          <w:lang w:val="ru-RU"/>
        </w:rPr>
      </w:pPr>
      <w:r w:rsidRPr="00C005D9">
        <w:rPr>
          <w:color w:val="000000"/>
          <w:lang w:val="ru-RU"/>
        </w:rPr>
        <w:t>Спасибо.</w:t>
      </w:r>
    </w:p>
    <w:p w14:paraId="39F5A477" w14:textId="77777777" w:rsidR="0019353B" w:rsidRPr="00C005D9" w:rsidRDefault="0019353B" w:rsidP="0019353B">
      <w:pPr>
        <w:rPr>
          <w:lang w:val="ru-RU"/>
        </w:rPr>
      </w:pPr>
    </w:p>
    <w:p w14:paraId="1FB34A57" w14:textId="77777777" w:rsidR="0019353B" w:rsidRPr="00C005D9" w:rsidRDefault="0019353B" w:rsidP="0019353B">
      <w:pPr>
        <w:ind w:left="3166"/>
        <w:rPr>
          <w:lang w:val="ru-RU"/>
        </w:rPr>
      </w:pPr>
      <w:r w:rsidRPr="00C005D9">
        <w:rPr>
          <w:color w:val="000000"/>
          <w:lang w:val="ru-RU"/>
        </w:rPr>
        <w:t>БОКОВ</w:t>
      </w:r>
    </w:p>
    <w:p w14:paraId="3C37AEAB" w14:textId="77777777" w:rsidR="0019353B" w:rsidRPr="00C005D9" w:rsidRDefault="0019353B" w:rsidP="0019353B">
      <w:pPr>
        <w:ind w:left="1441" w:right="2161"/>
        <w:rPr>
          <w:lang w:val="ru-RU"/>
        </w:rPr>
      </w:pPr>
      <w:r w:rsidRPr="00C005D9">
        <w:rPr>
          <w:color w:val="000000"/>
          <w:lang w:val="ru-RU"/>
        </w:rPr>
        <w:t xml:space="preserve">Руку убери свою </w:t>
      </w:r>
      <w:proofErr w:type="spellStart"/>
      <w:r w:rsidRPr="00C005D9">
        <w:rPr>
          <w:color w:val="000000"/>
          <w:lang w:val="ru-RU"/>
        </w:rPr>
        <w:t>зашкварную</w:t>
      </w:r>
      <w:proofErr w:type="spellEnd"/>
      <w:r w:rsidRPr="00C005D9">
        <w:rPr>
          <w:color w:val="000000"/>
          <w:lang w:val="ru-RU"/>
        </w:rPr>
        <w:t>, а то передумаю.</w:t>
      </w:r>
    </w:p>
    <w:p w14:paraId="3F349F67" w14:textId="77777777" w:rsidR="0019353B" w:rsidRPr="00C005D9" w:rsidRDefault="0019353B" w:rsidP="0019353B">
      <w:pPr>
        <w:rPr>
          <w:lang w:val="ru-RU"/>
        </w:rPr>
      </w:pPr>
    </w:p>
    <w:p w14:paraId="60D3FE9E" w14:textId="77777777" w:rsidR="0019353B" w:rsidRPr="00C005D9" w:rsidRDefault="0019353B" w:rsidP="0019353B">
      <w:pPr>
        <w:rPr>
          <w:lang w:val="ru-RU"/>
        </w:rPr>
      </w:pPr>
      <w:r w:rsidRPr="00C005D9">
        <w:rPr>
          <w:color w:val="000000"/>
          <w:lang w:val="ru-RU"/>
        </w:rPr>
        <w:t>Выходит. Подходит к телефону на стене.</w:t>
      </w:r>
    </w:p>
    <w:p w14:paraId="3FDBE930" w14:textId="77777777" w:rsidR="0019353B" w:rsidRPr="00C005D9" w:rsidRDefault="0019353B" w:rsidP="0019353B">
      <w:pPr>
        <w:rPr>
          <w:lang w:val="ru-RU"/>
        </w:rPr>
      </w:pPr>
    </w:p>
    <w:p w14:paraId="728D9E97" w14:textId="77777777" w:rsidR="0019353B" w:rsidRPr="00C005D9" w:rsidRDefault="0019353B" w:rsidP="0019353B">
      <w:pPr>
        <w:ind w:left="3166"/>
        <w:rPr>
          <w:lang w:val="ru-RU"/>
        </w:rPr>
      </w:pPr>
      <w:r w:rsidRPr="00C005D9">
        <w:rPr>
          <w:color w:val="000000"/>
          <w:lang w:val="ru-RU"/>
        </w:rPr>
        <w:t>БОКОВ</w:t>
      </w:r>
    </w:p>
    <w:p w14:paraId="3E0A03FC" w14:textId="77777777" w:rsidR="0019353B" w:rsidRPr="00C005D9" w:rsidRDefault="0019353B" w:rsidP="0019353B">
      <w:pPr>
        <w:ind w:left="1441" w:right="2161"/>
        <w:rPr>
          <w:lang w:val="ru-RU"/>
        </w:rPr>
      </w:pPr>
      <w:r w:rsidRPr="00C005D9">
        <w:rPr>
          <w:color w:val="000000"/>
          <w:lang w:val="ru-RU"/>
        </w:rPr>
        <w:t>Шахматы с мясокомбината мне принеси и список всех вещдоков остальных. Быстро.</w:t>
      </w:r>
    </w:p>
    <w:p w14:paraId="2147C193" w14:textId="77777777" w:rsidR="0019353B" w:rsidRPr="00C005D9" w:rsidRDefault="0019353B" w:rsidP="0019353B">
      <w:pPr>
        <w:rPr>
          <w:lang w:val="ru-RU"/>
        </w:rPr>
      </w:pPr>
    </w:p>
    <w:p w14:paraId="58D9F4E0" w14:textId="77777777" w:rsidR="0019353B" w:rsidRPr="00C005D9" w:rsidRDefault="0019353B" w:rsidP="0019353B">
      <w:pPr>
        <w:rPr>
          <w:lang w:val="ru-RU"/>
        </w:rPr>
      </w:pPr>
      <w:r w:rsidRPr="00C005D9">
        <w:rPr>
          <w:b/>
          <w:color w:val="000000"/>
          <w:lang w:val="ru-RU"/>
        </w:rPr>
        <w:t xml:space="preserve">5-29. НАТ. ЛЕС.ШАЛАШ ИГОРЯ ДЕНЬ 14. </w:t>
      </w:r>
      <w:r w:rsidRPr="00C005D9">
        <w:rPr>
          <w:lang w:val="ru-RU"/>
        </w:rPr>
        <w:br/>
      </w:r>
      <w:r w:rsidRPr="00C005D9">
        <w:rPr>
          <w:b/>
          <w:color w:val="000000"/>
          <w:lang w:val="ru-RU"/>
        </w:rPr>
        <w:t>ИГОРЬ (00:20)</w:t>
      </w:r>
      <w:r w:rsidRPr="00C005D9">
        <w:rPr>
          <w:lang w:val="ru-RU"/>
        </w:rPr>
        <w:br/>
      </w:r>
    </w:p>
    <w:p w14:paraId="3C94125D" w14:textId="77777777" w:rsidR="0019353B" w:rsidRPr="00C005D9" w:rsidRDefault="0019353B" w:rsidP="0019353B">
      <w:pPr>
        <w:rPr>
          <w:lang w:val="ru-RU"/>
        </w:rPr>
      </w:pPr>
      <w:r w:rsidRPr="00C005D9">
        <w:rPr>
          <w:color w:val="000000"/>
          <w:lang w:val="ru-RU"/>
        </w:rPr>
        <w:t>Игорь сидит с дневником и фонариком. Пишет. Он не открывает рта, но мы слышим текст письма.</w:t>
      </w:r>
    </w:p>
    <w:p w14:paraId="17913D39" w14:textId="77777777" w:rsidR="0019353B" w:rsidRPr="00C005D9" w:rsidRDefault="0019353B" w:rsidP="0019353B">
      <w:pPr>
        <w:rPr>
          <w:lang w:val="ru-RU"/>
        </w:rPr>
      </w:pPr>
    </w:p>
    <w:p w14:paraId="39E67977" w14:textId="77777777" w:rsidR="0019353B" w:rsidRPr="00C005D9" w:rsidRDefault="0019353B" w:rsidP="0019353B">
      <w:pPr>
        <w:ind w:left="3166"/>
        <w:rPr>
          <w:lang w:val="ru-RU"/>
        </w:rPr>
      </w:pPr>
      <w:r w:rsidRPr="00C005D9">
        <w:rPr>
          <w:color w:val="000000"/>
          <w:lang w:val="ru-RU"/>
        </w:rPr>
        <w:t>ИГОРЬ</w:t>
      </w:r>
    </w:p>
    <w:p w14:paraId="59CEA830" w14:textId="77777777" w:rsidR="0019353B" w:rsidRPr="00C005D9" w:rsidRDefault="0019353B" w:rsidP="0019353B">
      <w:pPr>
        <w:ind w:left="1441" w:right="2161"/>
        <w:rPr>
          <w:lang w:val="ru-RU"/>
        </w:rPr>
      </w:pPr>
      <w:r w:rsidRPr="00C005D9">
        <w:rPr>
          <w:color w:val="000000"/>
          <w:lang w:val="ru-RU"/>
        </w:rPr>
        <w:t xml:space="preserve">Моя тайна становится опасной для всех. Сегодня чуть не пострадал мой друг Дима. Пропала </w:t>
      </w:r>
      <w:proofErr w:type="spellStart"/>
      <w:r w:rsidRPr="00C005D9">
        <w:rPr>
          <w:color w:val="000000"/>
          <w:lang w:val="ru-RU"/>
        </w:rPr>
        <w:t>Лэсси</w:t>
      </w:r>
      <w:proofErr w:type="spellEnd"/>
      <w:r w:rsidRPr="00C005D9">
        <w:rPr>
          <w:color w:val="000000"/>
          <w:lang w:val="ru-RU"/>
        </w:rPr>
        <w:t>. Мне надо во всем признаться. Но если я признаюсь – у Димы не будет защитника. А если не признаюсь - так и останусь вруном. Уж лучше умереть.</w:t>
      </w:r>
    </w:p>
    <w:p w14:paraId="68173119" w14:textId="77777777" w:rsidR="0019353B" w:rsidRPr="00C005D9" w:rsidRDefault="0019353B" w:rsidP="0019353B">
      <w:pPr>
        <w:rPr>
          <w:lang w:val="ru-RU"/>
        </w:rPr>
      </w:pPr>
    </w:p>
    <w:p w14:paraId="5CC368FE" w14:textId="77777777" w:rsidR="0019353B" w:rsidRPr="00C005D9" w:rsidRDefault="0019353B" w:rsidP="0019353B">
      <w:pPr>
        <w:rPr>
          <w:lang w:val="ru-RU"/>
        </w:rPr>
      </w:pPr>
      <w:r w:rsidRPr="00C005D9">
        <w:rPr>
          <w:b/>
          <w:color w:val="000000"/>
          <w:lang w:val="ru-RU"/>
        </w:rPr>
        <w:t xml:space="preserve">5-30. ИНТ. ОТДЕЛЕНИЕ МИЛИЦИИ ОДИНЦОВО.КАБИНЕТ СЛЕДОВАТЕЛЕЙ НОЧЬ 14. </w:t>
      </w:r>
      <w:r w:rsidRPr="00C005D9">
        <w:rPr>
          <w:lang w:val="ru-RU"/>
        </w:rPr>
        <w:br/>
      </w:r>
      <w:r w:rsidRPr="00C005D9">
        <w:rPr>
          <w:b/>
          <w:color w:val="000000"/>
          <w:lang w:val="ru-RU"/>
        </w:rPr>
        <w:t>КОЗЫРЕВ, БОКОВ, ДОБРОВОЛЬСКАЯ, ХВАН (03:35)</w:t>
      </w:r>
      <w:r w:rsidRPr="00C005D9">
        <w:rPr>
          <w:lang w:val="ru-RU"/>
        </w:rPr>
        <w:br/>
      </w:r>
    </w:p>
    <w:p w14:paraId="4F9FBB1A" w14:textId="77777777" w:rsidR="0019353B" w:rsidRPr="00C005D9" w:rsidRDefault="0019353B" w:rsidP="0019353B">
      <w:pPr>
        <w:rPr>
          <w:lang w:val="ru-RU"/>
        </w:rPr>
      </w:pPr>
      <w:r w:rsidRPr="00C005D9">
        <w:rPr>
          <w:color w:val="000000"/>
          <w:lang w:val="ru-RU"/>
        </w:rPr>
        <w:t>Козырев стоит над шахматной доской. Рядом - несколько журналов “64”, про шахматы. И фотография с расстановкой фигур на месте преступления. Козырев что-то сверяет, двигает фигуры, записывает расположение. Работает радио: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ДИКТОР (ЗК)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 xml:space="preserve">…необходимость ускорения развития нефтегазового комплекса обусловлена снижением </w:t>
      </w:r>
      <w:proofErr w:type="spellStart"/>
      <w:r w:rsidRPr="00C005D9">
        <w:rPr>
          <w:color w:val="000000"/>
          <w:lang w:val="ru-RU"/>
        </w:rPr>
        <w:t>мировыхценнанефть</w:t>
      </w:r>
      <w:proofErr w:type="spellEnd"/>
      <w:r w:rsidRPr="00C005D9">
        <w:rPr>
          <w:color w:val="000000"/>
          <w:lang w:val="ru-RU"/>
        </w:rPr>
        <w:t>.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К новостям спорта.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Продолжается матч-реванш Карпов-Каспаров. У белых лишняя пешка, но не только это определяет контригру. Борьба обостряется.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Все молчат.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ДОБРОВОЛЬСКАЯ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Я поговорила с родителями Лёши. И это совершенно невыносимо. У них нет денег, чтобы отвезти тело сына в Свердловск. И здесь похоронить его они не могут без прописки.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БОКОВ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 xml:space="preserve">Вот из-за этих справок и бумажек страну </w:t>
      </w:r>
      <w:proofErr w:type="spellStart"/>
      <w:r w:rsidRPr="00C005D9">
        <w:rPr>
          <w:color w:val="000000"/>
          <w:lang w:val="ru-RU"/>
        </w:rPr>
        <w:t>просрём</w:t>
      </w:r>
      <w:proofErr w:type="spellEnd"/>
      <w:r w:rsidRPr="00C005D9">
        <w:rPr>
          <w:color w:val="000000"/>
          <w:lang w:val="ru-RU"/>
        </w:rPr>
        <w:t xml:space="preserve">. Или уже </w:t>
      </w:r>
      <w:proofErr w:type="spellStart"/>
      <w:r w:rsidRPr="00C005D9">
        <w:rPr>
          <w:color w:val="000000"/>
          <w:lang w:val="ru-RU"/>
        </w:rPr>
        <w:t>просрали</w:t>
      </w:r>
      <w:proofErr w:type="spellEnd"/>
      <w:r w:rsidRPr="00C005D9">
        <w:rPr>
          <w:color w:val="000000"/>
          <w:lang w:val="ru-RU"/>
        </w:rPr>
        <w:t>.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Боков протягивает ей стакан с водкой. Козырев - пластинку с феназепамом.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Добровольская делает глоток из стакана. Заинтересованно вертит таблетки. Боков встаёт и забирает у неё блистер.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БОКОВ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 xml:space="preserve">Ты не мешай </w:t>
      </w:r>
      <w:proofErr w:type="spellStart"/>
      <w:r w:rsidRPr="00C005D9">
        <w:rPr>
          <w:color w:val="000000"/>
          <w:lang w:val="ru-RU"/>
        </w:rPr>
        <w:t>барбитуру</w:t>
      </w:r>
      <w:proofErr w:type="spellEnd"/>
      <w:r w:rsidRPr="00C005D9">
        <w:rPr>
          <w:color w:val="000000"/>
          <w:lang w:val="ru-RU"/>
        </w:rPr>
        <w:t xml:space="preserve"> с алкоголем. Или туда, или сюда. Нам в нормальном состоянии надо быть, чтоб найти что-то в этих шахматах. Белоусов сказал, пешку на стене у </w:t>
      </w:r>
      <w:proofErr w:type="spellStart"/>
      <w:r w:rsidRPr="00C005D9">
        <w:rPr>
          <w:color w:val="000000"/>
          <w:lang w:val="ru-RU"/>
        </w:rPr>
        <w:t>Макурина</w:t>
      </w:r>
      <w:proofErr w:type="spellEnd"/>
      <w:r w:rsidRPr="00C005D9">
        <w:rPr>
          <w:color w:val="000000"/>
          <w:lang w:val="ru-RU"/>
        </w:rPr>
        <w:t xml:space="preserve"> не он нарисовал.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lastRenderedPageBreak/>
        <w:t>Козырев берёт пешку. Рассматривает её.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КОЗЫРЕВ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 xml:space="preserve">Может он просто имел ввиду, что </w:t>
      </w:r>
      <w:proofErr w:type="spellStart"/>
      <w:r w:rsidRPr="00C005D9">
        <w:rPr>
          <w:color w:val="000000"/>
          <w:lang w:val="ru-RU"/>
        </w:rPr>
        <w:t>Макурин</w:t>
      </w:r>
      <w:proofErr w:type="spellEnd"/>
      <w:r w:rsidRPr="00C005D9">
        <w:rPr>
          <w:color w:val="000000"/>
          <w:lang w:val="ru-RU"/>
        </w:rPr>
        <w:t xml:space="preserve"> пешка?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БОКОВ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Или что он пройдёт всё поле и станет ферзём? У Лаваля везде были оторваны эти тряпочки. А тут на месте.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Добровольская берёт пешку. Вертит её в руках. Берёт вторую. Рассматривает.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ДОБРОВОЛЬСКАЯ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Смотрите, здесь как будто переклеивали ткань.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Скребёт ногтем каплю клея на подкладке. Тянет за краешек и видит цифру 5.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Козырев начинает отклеивать ткань от другой фигуры - ничего. От третьей - ничего. Козырев садится на пол, высыпает все фигуры и методично отрывает от них фланель. Боков и Добровольская присоединяются.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Всего получается 10 фигур с цифрами и 2 с маленькими кружками. Козырев начинает расставлять партию по фотографии с места преступления. Все фигуры с цифрами - задействованы.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КОЗЫРЕВ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Наташа, пиши давай.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Добровольская берёт мел и пишет на доске под диктовку.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КОЗЫРЕВ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0003455568. Что это значит?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ДОБРОВОЛЬСКАЯ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Инвентарный номер?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КОЗЫРЕВ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Ещё. Что состоит из 10 цифр?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БОКОВ</w:t>
      </w:r>
      <w:r w:rsidRPr="00C005D9">
        <w:rPr>
          <w:lang w:val="ru-RU"/>
        </w:rPr>
        <w:br/>
      </w:r>
      <w:proofErr w:type="spellStart"/>
      <w:r w:rsidRPr="00C005D9">
        <w:rPr>
          <w:color w:val="000000"/>
          <w:lang w:val="ru-RU"/>
        </w:rPr>
        <w:t>Абажжи</w:t>
      </w:r>
      <w:proofErr w:type="spellEnd"/>
      <w:r w:rsidRPr="00C005D9">
        <w:rPr>
          <w:color w:val="000000"/>
          <w:lang w:val="ru-RU"/>
        </w:rPr>
        <w:t>. Давай разделим цифры на белые и черные. Пиши. Белые 00455, чёрные 03568.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ДОБРОВОЛЬСКАЯ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Номера телефона?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Козырев подходит к доске, начинает писать цифры в разном порядке, все новыми столбиками цифр. По телевизору начинается прогноз погоды.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ДИКТОР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В Забайкалье 15-17 градусов выше нуля. В Красноярском крае столбик поднимется до 30 градусов.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Козырев рисует маленькие кружочки рядом с цифрами.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КОЗЫРЕВ</w:t>
      </w:r>
      <w:r w:rsidRPr="00C005D9">
        <w:rPr>
          <w:lang w:val="ru-RU"/>
        </w:rPr>
        <w:br/>
      </w:r>
      <w:proofErr w:type="spellStart"/>
      <w:r w:rsidRPr="00C005D9">
        <w:rPr>
          <w:color w:val="000000"/>
          <w:lang w:val="ru-RU"/>
        </w:rPr>
        <w:t>Блять</w:t>
      </w:r>
      <w:proofErr w:type="spellEnd"/>
      <w:r w:rsidRPr="00C005D9">
        <w:rPr>
          <w:color w:val="000000"/>
          <w:lang w:val="ru-RU"/>
        </w:rPr>
        <w:t>! Градусы! Это градусы!! Может координаты?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БОКОВ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Должна быть ещё какая-то подсказка.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Читает список вещдоков, рассматривает фотографии с места преступления. Внимательно смотрит на газету на одной из фотографий. Звонит.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БОКОВ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Витя! Газету принеси мне с места преступления.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Кладёт трубку, но тут же снова звонит телефон. Боков хватает трубку.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БОКОВ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Что?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lastRenderedPageBreak/>
        <w:t>Слушает.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БОКОВ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Спасибо. Спасибо большое!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Вскакивает на стол. Танцует.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БОКОВ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Господи! Храни начальника! Какой человек!! Квоту дали Маринке!!! Из самого Минздрава звонили! Прям ночью!!!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Хватает Добровольскую, расцеловывает её, кружит.</w:t>
      </w:r>
      <w:r w:rsidRPr="00C005D9">
        <w:rPr>
          <w:lang w:val="ru-RU"/>
        </w:rPr>
        <w:br/>
      </w:r>
      <w:proofErr w:type="spellStart"/>
      <w:r w:rsidRPr="00C005D9">
        <w:rPr>
          <w:color w:val="000000"/>
          <w:lang w:val="ru-RU"/>
        </w:rPr>
        <w:t>Хван</w:t>
      </w:r>
      <w:proofErr w:type="spellEnd"/>
      <w:r w:rsidRPr="00C005D9">
        <w:rPr>
          <w:color w:val="000000"/>
          <w:lang w:val="ru-RU"/>
        </w:rPr>
        <w:t xml:space="preserve"> приходит с газетой. «Съезд», “Трудовой подвиг”, “Сын офицера” … Статья на последней странице, название набрано большими буквами: “Находка в катакомбах”.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БОКОВ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Есть где-нибудь катакомбы поблизости?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ХВАН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 xml:space="preserve">Ну есть всякие военные доты… есть пещера... есть заброшенный бункер в </w:t>
      </w:r>
      <w:proofErr w:type="spellStart"/>
      <w:r w:rsidRPr="00C005D9">
        <w:rPr>
          <w:color w:val="000000"/>
          <w:lang w:val="ru-RU"/>
        </w:rPr>
        <w:t>Хлюпино</w:t>
      </w:r>
      <w:proofErr w:type="spellEnd"/>
      <w:r w:rsidRPr="00C005D9">
        <w:rPr>
          <w:color w:val="000000"/>
          <w:lang w:val="ru-RU"/>
        </w:rPr>
        <w:t>, там что-то военные вроде строили и бросили.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БОКОВ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Узнай координаты.</w:t>
      </w:r>
      <w:r w:rsidRPr="00C005D9">
        <w:rPr>
          <w:lang w:val="ru-RU"/>
        </w:rPr>
        <w:br/>
      </w:r>
      <w:proofErr w:type="spellStart"/>
      <w:r w:rsidRPr="00C005D9">
        <w:rPr>
          <w:color w:val="000000"/>
          <w:lang w:val="ru-RU"/>
        </w:rPr>
        <w:t>Хван</w:t>
      </w:r>
      <w:proofErr w:type="spellEnd"/>
      <w:r w:rsidRPr="00C005D9">
        <w:rPr>
          <w:color w:val="000000"/>
          <w:lang w:val="ru-RU"/>
        </w:rPr>
        <w:t xml:space="preserve"> звонит по телефону, потом кладёт трубку, подходит к доске и переписывает на доску с листка: 55°40'0'' </w:t>
      </w:r>
      <w:proofErr w:type="spellStart"/>
      <w:r w:rsidRPr="00C005D9">
        <w:rPr>
          <w:color w:val="000000"/>
          <w:lang w:val="ru-RU"/>
        </w:rPr>
        <w:t>с.ш</w:t>
      </w:r>
      <w:proofErr w:type="spellEnd"/>
      <w:r w:rsidRPr="00C005D9">
        <w:rPr>
          <w:color w:val="000000"/>
          <w:lang w:val="ru-RU"/>
        </w:rPr>
        <w:t xml:space="preserve">., 36°58'0'' </w:t>
      </w:r>
      <w:proofErr w:type="spellStart"/>
      <w:r w:rsidRPr="00C005D9">
        <w:rPr>
          <w:color w:val="000000"/>
          <w:lang w:val="ru-RU"/>
        </w:rPr>
        <w:t>в.д</w:t>
      </w:r>
      <w:proofErr w:type="spellEnd"/>
      <w:r w:rsidRPr="00C005D9">
        <w:rPr>
          <w:color w:val="000000"/>
          <w:lang w:val="ru-RU"/>
        </w:rPr>
        <w:t>.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КОЗЫРЕВ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 xml:space="preserve">Все наши цифры совпадают с координатами </w:t>
      </w:r>
      <w:proofErr w:type="spellStart"/>
      <w:r w:rsidRPr="00C005D9">
        <w:rPr>
          <w:color w:val="000000"/>
          <w:lang w:val="ru-RU"/>
        </w:rPr>
        <w:t>Хлюпинского</w:t>
      </w:r>
      <w:proofErr w:type="spellEnd"/>
      <w:r w:rsidRPr="00C005D9">
        <w:rPr>
          <w:color w:val="000000"/>
          <w:lang w:val="ru-RU"/>
        </w:rPr>
        <w:t xml:space="preserve"> бункера. Бери своих, экспертов, поехали, быстро!</w:t>
      </w:r>
    </w:p>
    <w:p w14:paraId="3DD9C4B0" w14:textId="77777777" w:rsidR="0019353B" w:rsidRPr="00C005D9" w:rsidRDefault="0019353B" w:rsidP="0019353B">
      <w:pPr>
        <w:rPr>
          <w:lang w:val="ru-RU"/>
        </w:rPr>
      </w:pPr>
    </w:p>
    <w:p w14:paraId="665B7185" w14:textId="77777777" w:rsidR="0019353B" w:rsidRPr="00C005D9" w:rsidRDefault="0019353B" w:rsidP="0019353B">
      <w:pPr>
        <w:rPr>
          <w:lang w:val="ru-RU"/>
        </w:rPr>
      </w:pPr>
      <w:r w:rsidRPr="00C005D9">
        <w:rPr>
          <w:b/>
          <w:color w:val="000000"/>
          <w:lang w:val="ru-RU"/>
        </w:rPr>
        <w:t xml:space="preserve">5-31. НАТ. КАТАКОМБЫ УТРО 15. </w:t>
      </w:r>
      <w:r w:rsidRPr="00C005D9">
        <w:rPr>
          <w:lang w:val="ru-RU"/>
        </w:rPr>
        <w:br/>
      </w:r>
      <w:r w:rsidRPr="00C005D9">
        <w:rPr>
          <w:b/>
          <w:color w:val="000000"/>
          <w:lang w:val="ru-RU"/>
        </w:rPr>
        <w:t>БОКОВ, КОЗЫРЕВ, ДОБРОВОЛЬСКАЯ, ХВАН, ЭКСПЕРТ, ЭКСПЕРТ 1, ЭКСПЕРТ-ФОТОГРАФ (00:14)</w:t>
      </w:r>
      <w:r w:rsidRPr="00C005D9">
        <w:rPr>
          <w:lang w:val="ru-RU"/>
        </w:rPr>
        <w:br/>
      </w:r>
    </w:p>
    <w:p w14:paraId="5D1EF67F" w14:textId="77777777" w:rsidR="0019353B" w:rsidRPr="00C005D9" w:rsidRDefault="0019353B" w:rsidP="0019353B">
      <w:pPr>
        <w:rPr>
          <w:lang w:val="ru-RU"/>
        </w:rPr>
      </w:pPr>
      <w:r w:rsidRPr="00C005D9">
        <w:rPr>
          <w:color w:val="000000"/>
          <w:lang w:val="ru-RU"/>
        </w:rPr>
        <w:t>Боков, Козырев, Добровольская, оперативники и эксперты входят в катакомбы. Длинный тёмный туннель, под ногами хлюпает вода.</w:t>
      </w:r>
    </w:p>
    <w:p w14:paraId="07E357A8" w14:textId="77777777" w:rsidR="0019353B" w:rsidRPr="00C005D9" w:rsidRDefault="0019353B" w:rsidP="0019353B">
      <w:pPr>
        <w:rPr>
          <w:lang w:val="ru-RU"/>
        </w:rPr>
      </w:pPr>
    </w:p>
    <w:p w14:paraId="37A682A0" w14:textId="77777777" w:rsidR="0019353B" w:rsidRPr="00C005D9" w:rsidRDefault="0019353B" w:rsidP="0019353B">
      <w:pPr>
        <w:ind w:left="3166"/>
        <w:rPr>
          <w:lang w:val="ru-RU"/>
        </w:rPr>
      </w:pPr>
      <w:r w:rsidRPr="00C005D9">
        <w:rPr>
          <w:color w:val="000000"/>
          <w:lang w:val="ru-RU"/>
        </w:rPr>
        <w:t>КОЗЫРЕВ</w:t>
      </w:r>
    </w:p>
    <w:p w14:paraId="09EE0F9E" w14:textId="77777777" w:rsidR="0019353B" w:rsidRPr="00C005D9" w:rsidRDefault="0019353B" w:rsidP="0019353B">
      <w:pPr>
        <w:ind w:left="1441" w:right="2161"/>
        <w:rPr>
          <w:lang w:val="ru-RU"/>
        </w:rPr>
      </w:pPr>
      <w:r w:rsidRPr="00C005D9">
        <w:rPr>
          <w:color w:val="000000"/>
          <w:lang w:val="ru-RU"/>
        </w:rPr>
        <w:t>Что-то мне уже не кажется, что мы на верном пути. Похоже, тут никого не было годы.</w:t>
      </w:r>
    </w:p>
    <w:p w14:paraId="0CD9CB90" w14:textId="77777777" w:rsidR="0019353B" w:rsidRPr="00C005D9" w:rsidRDefault="0019353B" w:rsidP="0019353B">
      <w:pPr>
        <w:rPr>
          <w:lang w:val="ru-RU"/>
        </w:rPr>
      </w:pPr>
    </w:p>
    <w:p w14:paraId="1A62F868" w14:textId="77777777" w:rsidR="0019353B" w:rsidRPr="00C005D9" w:rsidRDefault="0019353B" w:rsidP="0019353B">
      <w:pPr>
        <w:rPr>
          <w:lang w:val="ru-RU"/>
        </w:rPr>
      </w:pPr>
      <w:r w:rsidRPr="00C005D9">
        <w:rPr>
          <w:b/>
          <w:color w:val="000000"/>
          <w:lang w:val="ru-RU"/>
        </w:rPr>
        <w:t xml:space="preserve">5-32. НАТ. КАТАКОМБЫ УТРО 15. </w:t>
      </w:r>
      <w:r w:rsidRPr="00C005D9">
        <w:rPr>
          <w:lang w:val="ru-RU"/>
        </w:rPr>
        <w:br/>
      </w:r>
      <w:r w:rsidRPr="00C005D9">
        <w:rPr>
          <w:b/>
          <w:color w:val="000000"/>
          <w:lang w:val="ru-RU"/>
        </w:rPr>
        <w:t>ХВАН, БОКОВ, КОЗЫРЕВ, ДОБРОВОЛЬСКАЯ, ЭКСПЕРТ, ЭКСПЕРТ 1, ЭКСПЕРТ-ФОТОГРАФ (00:28)</w:t>
      </w:r>
      <w:r w:rsidRPr="00C005D9">
        <w:rPr>
          <w:lang w:val="ru-RU"/>
        </w:rPr>
        <w:br/>
      </w:r>
    </w:p>
    <w:p w14:paraId="61E05DE2" w14:textId="77777777" w:rsidR="0019353B" w:rsidRPr="00C005D9" w:rsidRDefault="0019353B" w:rsidP="0019353B">
      <w:pPr>
        <w:rPr>
          <w:lang w:val="ru-RU"/>
        </w:rPr>
      </w:pPr>
      <w:r w:rsidRPr="00C005D9">
        <w:rPr>
          <w:color w:val="000000"/>
          <w:lang w:val="ru-RU"/>
        </w:rPr>
        <w:t>Входят в катакомбы, длинный коридор, разветвления, светят фонарями, блуждают, из-под ног выскакивают крысы, подпрыгивают и пищат. Добровольская пинает одну из них, самую наглую, ногой. Наконец, следователи упираются в противоположную стену. Ничего. Козырев явно разочарован. Светит фонарём по всем стенам и видит нарисованную углём стрелку налево. Но слева ничего нет. Хотя… вот же дверь, просто в темноте сливается со стеной.</w:t>
      </w:r>
    </w:p>
    <w:p w14:paraId="777E9877" w14:textId="77777777" w:rsidR="0019353B" w:rsidRPr="00C005D9" w:rsidRDefault="0019353B" w:rsidP="0019353B">
      <w:pPr>
        <w:rPr>
          <w:lang w:val="ru-RU"/>
        </w:rPr>
      </w:pPr>
    </w:p>
    <w:p w14:paraId="4EAC069D" w14:textId="77777777" w:rsidR="0019353B" w:rsidRPr="00C005D9" w:rsidRDefault="0019353B" w:rsidP="0019353B">
      <w:pPr>
        <w:rPr>
          <w:lang w:val="ru-RU"/>
        </w:rPr>
      </w:pPr>
      <w:r w:rsidRPr="00C005D9">
        <w:rPr>
          <w:b/>
          <w:color w:val="000000"/>
          <w:lang w:val="ru-RU"/>
        </w:rPr>
        <w:t xml:space="preserve">5-33. НАТ. КАТАКОМБЫ УТРО 15. </w:t>
      </w:r>
      <w:r w:rsidRPr="00C005D9">
        <w:rPr>
          <w:lang w:val="ru-RU"/>
        </w:rPr>
        <w:br/>
      </w:r>
      <w:r w:rsidRPr="00C005D9">
        <w:rPr>
          <w:b/>
          <w:color w:val="000000"/>
          <w:lang w:val="ru-RU"/>
        </w:rPr>
        <w:t>ХВАН, БОКОВ, КОЗЫРЕВ, ДОБРОВОЛЬСКАЯ, ЭКСПЕРТ, ЭКСПЕРТ 1, ЭКСПЕРТ-ФОТОГРАФ, ТЕЛО ИЗ КАТАКОМБ (01:15)</w:t>
      </w:r>
      <w:r w:rsidRPr="00C005D9">
        <w:rPr>
          <w:lang w:val="ru-RU"/>
        </w:rPr>
        <w:br/>
      </w:r>
    </w:p>
    <w:p w14:paraId="388698C4" w14:textId="77777777" w:rsidR="0019353B" w:rsidRPr="00C005D9" w:rsidRDefault="0019353B" w:rsidP="0019353B">
      <w:pPr>
        <w:rPr>
          <w:lang w:val="ru-RU"/>
        </w:rPr>
      </w:pPr>
      <w:r w:rsidRPr="00C005D9">
        <w:rPr>
          <w:color w:val="000000"/>
          <w:lang w:val="ru-RU"/>
        </w:rPr>
        <w:t>Дверь закрыта на замок.</w:t>
      </w:r>
    </w:p>
    <w:p w14:paraId="1E9F67FA" w14:textId="77777777" w:rsidR="0019353B" w:rsidRPr="00C005D9" w:rsidRDefault="0019353B" w:rsidP="0019353B">
      <w:pPr>
        <w:rPr>
          <w:lang w:val="ru-RU"/>
        </w:rPr>
      </w:pPr>
    </w:p>
    <w:p w14:paraId="6464B451" w14:textId="77777777" w:rsidR="0019353B" w:rsidRPr="00C005D9" w:rsidRDefault="0019353B" w:rsidP="0019353B">
      <w:pPr>
        <w:ind w:left="3166"/>
        <w:rPr>
          <w:lang w:val="ru-RU"/>
        </w:rPr>
      </w:pPr>
      <w:r w:rsidRPr="00C005D9">
        <w:rPr>
          <w:color w:val="000000"/>
          <w:lang w:val="ru-RU"/>
        </w:rPr>
        <w:t>ХВАН</w:t>
      </w:r>
    </w:p>
    <w:p w14:paraId="066660BF" w14:textId="77777777" w:rsidR="0019353B" w:rsidRPr="00C005D9" w:rsidRDefault="0019353B" w:rsidP="0019353B">
      <w:pPr>
        <w:ind w:left="1441" w:right="2161"/>
        <w:rPr>
          <w:lang w:val="ru-RU"/>
        </w:rPr>
      </w:pPr>
      <w:r w:rsidRPr="00C005D9">
        <w:rPr>
          <w:color w:val="000000"/>
          <w:lang w:val="ru-RU"/>
        </w:rPr>
        <w:t>А вдруг это военная тайна?</w:t>
      </w:r>
    </w:p>
    <w:p w14:paraId="209A2048" w14:textId="77777777" w:rsidR="0019353B" w:rsidRPr="00C005D9" w:rsidRDefault="0019353B" w:rsidP="0019353B">
      <w:pPr>
        <w:rPr>
          <w:lang w:val="ru-RU"/>
        </w:rPr>
      </w:pPr>
    </w:p>
    <w:p w14:paraId="53D53A07" w14:textId="77777777" w:rsidR="0019353B" w:rsidRPr="00C005D9" w:rsidRDefault="0019353B" w:rsidP="0019353B">
      <w:pPr>
        <w:ind w:left="3166"/>
        <w:rPr>
          <w:lang w:val="ru-RU"/>
        </w:rPr>
      </w:pPr>
      <w:r w:rsidRPr="00C005D9">
        <w:rPr>
          <w:color w:val="000000"/>
          <w:lang w:val="ru-RU"/>
        </w:rPr>
        <w:t>БОКОВ</w:t>
      </w:r>
    </w:p>
    <w:p w14:paraId="36201083" w14:textId="77777777" w:rsidR="0019353B" w:rsidRPr="00C005D9" w:rsidRDefault="0019353B" w:rsidP="0019353B">
      <w:pPr>
        <w:ind w:left="1441" w:right="2161"/>
        <w:rPr>
          <w:lang w:val="ru-RU"/>
        </w:rPr>
      </w:pPr>
      <w:r w:rsidRPr="00C005D9">
        <w:rPr>
          <w:color w:val="000000"/>
          <w:lang w:val="ru-RU"/>
        </w:rPr>
        <w:t xml:space="preserve">Ну значит я получу по голове от военных, </w:t>
      </w:r>
      <w:proofErr w:type="spellStart"/>
      <w:r w:rsidRPr="00C005D9">
        <w:rPr>
          <w:color w:val="000000"/>
          <w:lang w:val="ru-RU"/>
        </w:rPr>
        <w:t>шо</w:t>
      </w:r>
      <w:proofErr w:type="spellEnd"/>
      <w:r w:rsidRPr="00C005D9">
        <w:rPr>
          <w:color w:val="000000"/>
          <w:lang w:val="ru-RU"/>
        </w:rPr>
        <w:t xml:space="preserve"> такого страшного, вскрывай давай.</w:t>
      </w:r>
    </w:p>
    <w:p w14:paraId="07262FA2" w14:textId="77777777" w:rsidR="0019353B" w:rsidRPr="00C005D9" w:rsidRDefault="0019353B" w:rsidP="0019353B">
      <w:pPr>
        <w:rPr>
          <w:lang w:val="ru-RU"/>
        </w:rPr>
      </w:pPr>
    </w:p>
    <w:p w14:paraId="5EFE1C9C" w14:textId="77777777" w:rsidR="0019353B" w:rsidRPr="00C005D9" w:rsidRDefault="0019353B" w:rsidP="0019353B">
      <w:pPr>
        <w:rPr>
          <w:lang w:val="ru-RU"/>
        </w:rPr>
      </w:pPr>
      <w:proofErr w:type="spellStart"/>
      <w:r w:rsidRPr="00C005D9">
        <w:rPr>
          <w:color w:val="000000"/>
          <w:lang w:val="ru-RU"/>
        </w:rPr>
        <w:t>Хван</w:t>
      </w:r>
      <w:proofErr w:type="spellEnd"/>
      <w:r w:rsidRPr="00C005D9">
        <w:rPr>
          <w:color w:val="000000"/>
          <w:lang w:val="ru-RU"/>
        </w:rPr>
        <w:t xml:space="preserve"> вскрывает замок, распахивает дверь, в свете нескольких фонарей, со страшными тенями с разных углов, - чудовищный иконостас. Буквально распятый мальчик. Только вместо головы у него - голова белого зайца.</w:t>
      </w:r>
    </w:p>
    <w:p w14:paraId="559C86CE" w14:textId="77777777" w:rsidR="0019353B" w:rsidRPr="00C005D9" w:rsidRDefault="0019353B" w:rsidP="0019353B">
      <w:pPr>
        <w:rPr>
          <w:lang w:val="ru-RU"/>
        </w:rPr>
      </w:pPr>
    </w:p>
    <w:p w14:paraId="70EC6985" w14:textId="77777777" w:rsidR="0019353B" w:rsidRPr="00C005D9" w:rsidRDefault="0019353B" w:rsidP="0019353B">
      <w:pPr>
        <w:ind w:left="3166"/>
        <w:rPr>
          <w:lang w:val="ru-RU"/>
        </w:rPr>
      </w:pPr>
      <w:r w:rsidRPr="00C005D9">
        <w:rPr>
          <w:color w:val="000000"/>
          <w:lang w:val="ru-RU"/>
        </w:rPr>
        <w:t>КОЗЫРЕВ</w:t>
      </w:r>
    </w:p>
    <w:p w14:paraId="3899079B" w14:textId="77777777" w:rsidR="0019353B" w:rsidRPr="00C005D9" w:rsidRDefault="0019353B" w:rsidP="0019353B">
      <w:pPr>
        <w:ind w:left="1441" w:right="2161"/>
        <w:rPr>
          <w:lang w:val="ru-RU"/>
        </w:rPr>
      </w:pPr>
      <w:r w:rsidRPr="00C005D9">
        <w:rPr>
          <w:color w:val="000000"/>
          <w:lang w:val="ru-RU"/>
        </w:rPr>
        <w:t>Это от таблеток, наверное. Этого же не может быть?</w:t>
      </w:r>
    </w:p>
    <w:p w14:paraId="61C59B8D" w14:textId="77777777" w:rsidR="0019353B" w:rsidRPr="00C005D9" w:rsidRDefault="0019353B" w:rsidP="0019353B">
      <w:pPr>
        <w:rPr>
          <w:lang w:val="ru-RU"/>
        </w:rPr>
      </w:pPr>
    </w:p>
    <w:p w14:paraId="74ED4CAE" w14:textId="77777777" w:rsidR="0019353B" w:rsidRPr="00C005D9" w:rsidRDefault="0019353B" w:rsidP="0019353B">
      <w:pPr>
        <w:rPr>
          <w:lang w:val="ru-RU"/>
        </w:rPr>
      </w:pPr>
      <w:r w:rsidRPr="00C005D9">
        <w:rPr>
          <w:color w:val="000000"/>
          <w:lang w:val="ru-RU"/>
        </w:rPr>
        <w:t>Кто-то из оперативников двигается ближе, чтобы посветить получше. Боков обрывает его движение.</w:t>
      </w:r>
    </w:p>
    <w:p w14:paraId="4EA3B4F5" w14:textId="77777777" w:rsidR="0019353B" w:rsidRPr="00C005D9" w:rsidRDefault="0019353B" w:rsidP="0019353B">
      <w:pPr>
        <w:rPr>
          <w:lang w:val="ru-RU"/>
        </w:rPr>
      </w:pPr>
    </w:p>
    <w:p w14:paraId="7961FDAE" w14:textId="77777777" w:rsidR="0019353B" w:rsidRPr="00C005D9" w:rsidRDefault="0019353B" w:rsidP="0019353B">
      <w:pPr>
        <w:ind w:left="3166"/>
        <w:rPr>
          <w:lang w:val="ru-RU"/>
        </w:rPr>
      </w:pPr>
      <w:r w:rsidRPr="00C005D9">
        <w:rPr>
          <w:color w:val="000000"/>
          <w:lang w:val="ru-RU"/>
        </w:rPr>
        <w:t>БОКОВ</w:t>
      </w:r>
    </w:p>
    <w:p w14:paraId="3F4E04E1" w14:textId="77777777" w:rsidR="0019353B" w:rsidRPr="00C005D9" w:rsidRDefault="0019353B" w:rsidP="0019353B">
      <w:pPr>
        <w:ind w:left="1441" w:right="2161"/>
        <w:rPr>
          <w:lang w:val="ru-RU"/>
        </w:rPr>
      </w:pPr>
      <w:r w:rsidRPr="00C005D9">
        <w:rPr>
          <w:color w:val="000000"/>
          <w:lang w:val="ru-RU"/>
        </w:rPr>
        <w:t>Куда ты попёрся?! Затопчешь всё!</w:t>
      </w:r>
    </w:p>
    <w:p w14:paraId="2F1E1191" w14:textId="77777777" w:rsidR="0019353B" w:rsidRPr="00C005D9" w:rsidRDefault="0019353B" w:rsidP="0019353B">
      <w:pPr>
        <w:rPr>
          <w:lang w:val="ru-RU"/>
        </w:rPr>
      </w:pPr>
    </w:p>
    <w:p w14:paraId="2F94BBBF" w14:textId="77777777" w:rsidR="0019353B" w:rsidRPr="00C005D9" w:rsidRDefault="0019353B" w:rsidP="0019353B">
      <w:pPr>
        <w:rPr>
          <w:lang w:val="ru-RU"/>
        </w:rPr>
      </w:pPr>
      <w:r w:rsidRPr="00C005D9">
        <w:rPr>
          <w:color w:val="000000"/>
          <w:lang w:val="ru-RU"/>
        </w:rPr>
        <w:t>Но в свете фонаря с близкого расстояния становятся видны детали: с мальчика полностью снята кожа.</w:t>
      </w:r>
    </w:p>
    <w:p w14:paraId="77F36094" w14:textId="77777777" w:rsidR="0019353B" w:rsidRPr="00C005D9" w:rsidRDefault="0019353B" w:rsidP="0019353B">
      <w:pPr>
        <w:rPr>
          <w:lang w:val="ru-RU"/>
        </w:rPr>
      </w:pPr>
    </w:p>
    <w:p w14:paraId="4ECD17EF" w14:textId="77777777" w:rsidR="0019353B" w:rsidRPr="00C005D9" w:rsidRDefault="0019353B" w:rsidP="0019353B">
      <w:pPr>
        <w:ind w:left="3166"/>
        <w:rPr>
          <w:lang w:val="ru-RU"/>
        </w:rPr>
      </w:pPr>
      <w:r w:rsidRPr="00C005D9">
        <w:rPr>
          <w:color w:val="000000"/>
          <w:lang w:val="ru-RU"/>
        </w:rPr>
        <w:t>БОКОВ</w:t>
      </w:r>
    </w:p>
    <w:p w14:paraId="2D1C0391" w14:textId="77777777" w:rsidR="0019353B" w:rsidRPr="00C005D9" w:rsidRDefault="0019353B" w:rsidP="0019353B">
      <w:pPr>
        <w:ind w:left="1441" w:right="2161"/>
        <w:rPr>
          <w:lang w:val="ru-RU"/>
        </w:rPr>
      </w:pPr>
      <w:r w:rsidRPr="00C005D9">
        <w:rPr>
          <w:color w:val="000000"/>
          <w:lang w:val="ru-RU"/>
        </w:rPr>
        <w:t>Как это вообще возможно?! Господи…</w:t>
      </w:r>
    </w:p>
    <w:p w14:paraId="26C1A00D" w14:textId="77777777" w:rsidR="0019353B" w:rsidRPr="00C005D9" w:rsidRDefault="0019353B" w:rsidP="0019353B">
      <w:pPr>
        <w:rPr>
          <w:lang w:val="ru-RU"/>
        </w:rPr>
      </w:pPr>
    </w:p>
    <w:p w14:paraId="6D25EC69" w14:textId="77777777" w:rsidR="0019353B" w:rsidRPr="00C005D9" w:rsidRDefault="0019353B" w:rsidP="0019353B">
      <w:pPr>
        <w:rPr>
          <w:lang w:val="ru-RU"/>
        </w:rPr>
      </w:pPr>
      <w:r w:rsidRPr="00C005D9">
        <w:rPr>
          <w:color w:val="000000"/>
          <w:lang w:val="ru-RU"/>
        </w:rPr>
        <w:t>Козырев светит на пол, на полу что-то разлито, похожее на густую кровь. Поверх крови - белые цветы. Боков трогает пальцем жидкость, принюхивается.</w:t>
      </w:r>
    </w:p>
    <w:p w14:paraId="62EB623E" w14:textId="77777777" w:rsidR="0019353B" w:rsidRPr="00C005D9" w:rsidRDefault="0019353B" w:rsidP="0019353B">
      <w:pPr>
        <w:rPr>
          <w:lang w:val="ru-RU"/>
        </w:rPr>
      </w:pPr>
    </w:p>
    <w:p w14:paraId="7B24C627" w14:textId="77777777" w:rsidR="0019353B" w:rsidRPr="00C005D9" w:rsidRDefault="0019353B" w:rsidP="0019353B">
      <w:pPr>
        <w:ind w:left="3166"/>
        <w:rPr>
          <w:lang w:val="ru-RU"/>
        </w:rPr>
      </w:pPr>
      <w:r w:rsidRPr="00C005D9">
        <w:rPr>
          <w:color w:val="000000"/>
          <w:lang w:val="ru-RU"/>
        </w:rPr>
        <w:t>БОКОВ</w:t>
      </w:r>
    </w:p>
    <w:p w14:paraId="4CD2BA02" w14:textId="77777777" w:rsidR="0019353B" w:rsidRPr="00C005D9" w:rsidRDefault="0019353B" w:rsidP="0019353B">
      <w:pPr>
        <w:ind w:left="1441" w:right="2161"/>
        <w:rPr>
          <w:lang w:val="ru-RU"/>
        </w:rPr>
      </w:pPr>
      <w:r w:rsidRPr="00C005D9">
        <w:rPr>
          <w:color w:val="000000"/>
          <w:lang w:val="ru-RU"/>
        </w:rPr>
        <w:t>Варенье...</w:t>
      </w:r>
    </w:p>
    <w:p w14:paraId="4B36B1AC" w14:textId="77777777" w:rsidR="0019353B" w:rsidRPr="00C005D9" w:rsidRDefault="0019353B" w:rsidP="0019353B">
      <w:pPr>
        <w:rPr>
          <w:lang w:val="ru-RU"/>
        </w:rPr>
      </w:pPr>
    </w:p>
    <w:p w14:paraId="0C4AF040" w14:textId="77777777" w:rsidR="0019353B" w:rsidRPr="00C005D9" w:rsidRDefault="0019353B" w:rsidP="0019353B">
      <w:pPr>
        <w:ind w:left="3166"/>
        <w:rPr>
          <w:lang w:val="ru-RU"/>
        </w:rPr>
      </w:pPr>
      <w:r w:rsidRPr="00C005D9">
        <w:rPr>
          <w:color w:val="000000"/>
          <w:lang w:val="ru-RU"/>
        </w:rPr>
        <w:t>КОЗЫРЕВ</w:t>
      </w:r>
    </w:p>
    <w:p w14:paraId="31EF75C8" w14:textId="77777777" w:rsidR="0019353B" w:rsidRPr="00C005D9" w:rsidRDefault="0019353B" w:rsidP="0019353B">
      <w:pPr>
        <w:ind w:left="1441" w:right="2161"/>
        <w:rPr>
          <w:lang w:val="ru-RU"/>
        </w:rPr>
      </w:pPr>
      <w:r w:rsidRPr="00C005D9">
        <w:rPr>
          <w:color w:val="000000"/>
          <w:lang w:val="ru-RU"/>
        </w:rPr>
        <w:t>Каждый миллиметр нужно пройти тут, любая мелочь важна. Все фотографируем, каждую пылинку.</w:t>
      </w:r>
    </w:p>
    <w:p w14:paraId="4A864BC7" w14:textId="77777777" w:rsidR="0019353B" w:rsidRPr="00C005D9" w:rsidRDefault="0019353B" w:rsidP="0019353B">
      <w:pPr>
        <w:rPr>
          <w:lang w:val="ru-RU"/>
        </w:rPr>
      </w:pPr>
    </w:p>
    <w:p w14:paraId="1D15EE22" w14:textId="77777777" w:rsidR="0019353B" w:rsidRPr="00C005D9" w:rsidRDefault="0019353B" w:rsidP="0019353B">
      <w:pPr>
        <w:ind w:left="3166"/>
        <w:rPr>
          <w:lang w:val="ru-RU"/>
        </w:rPr>
      </w:pPr>
      <w:r w:rsidRPr="00C005D9">
        <w:rPr>
          <w:color w:val="000000"/>
          <w:lang w:val="ru-RU"/>
        </w:rPr>
        <w:t>БОКОВ</w:t>
      </w:r>
    </w:p>
    <w:p w14:paraId="6D5D43D9" w14:textId="77777777" w:rsidR="0019353B" w:rsidRPr="00C005D9" w:rsidRDefault="0019353B" w:rsidP="0019353B">
      <w:pPr>
        <w:ind w:left="1441" w:right="2161"/>
        <w:rPr>
          <w:lang w:val="ru-RU"/>
        </w:rPr>
      </w:pPr>
      <w:r w:rsidRPr="00C005D9">
        <w:rPr>
          <w:color w:val="000000"/>
          <w:lang w:val="ru-RU"/>
        </w:rPr>
        <w:t>Крови нет совсем. Надо внимательно осмотреть весь бункер.</w:t>
      </w:r>
    </w:p>
    <w:p w14:paraId="2E00D032" w14:textId="77777777" w:rsidR="0019353B" w:rsidRPr="00C005D9" w:rsidRDefault="0019353B" w:rsidP="0019353B">
      <w:pPr>
        <w:rPr>
          <w:lang w:val="ru-RU"/>
        </w:rPr>
      </w:pPr>
    </w:p>
    <w:p w14:paraId="703FEB72" w14:textId="77777777" w:rsidR="0019353B" w:rsidRPr="00C005D9" w:rsidRDefault="0019353B" w:rsidP="0019353B">
      <w:pPr>
        <w:ind w:left="3166"/>
        <w:rPr>
          <w:lang w:val="ru-RU"/>
        </w:rPr>
      </w:pPr>
      <w:r w:rsidRPr="00C005D9">
        <w:rPr>
          <w:color w:val="000000"/>
          <w:lang w:val="ru-RU"/>
        </w:rPr>
        <w:t>ДОБРОВОЛЬСКАЯ</w:t>
      </w:r>
    </w:p>
    <w:p w14:paraId="5F387A16" w14:textId="77777777" w:rsidR="0019353B" w:rsidRPr="00C005D9" w:rsidRDefault="0019353B" w:rsidP="0019353B">
      <w:pPr>
        <w:ind w:left="1441" w:right="2161"/>
        <w:rPr>
          <w:lang w:val="ru-RU"/>
        </w:rPr>
      </w:pPr>
      <w:r w:rsidRPr="00C005D9">
        <w:rPr>
          <w:color w:val="000000"/>
          <w:lang w:val="ru-RU"/>
        </w:rPr>
        <w:t>У зайца серьга в ухе. Может это поможет мальчика опознать? Больше никаких вариантов нет…</w:t>
      </w:r>
    </w:p>
    <w:p w14:paraId="14B079A2" w14:textId="77777777" w:rsidR="0019353B" w:rsidRPr="00C005D9" w:rsidRDefault="0019353B" w:rsidP="0019353B">
      <w:pPr>
        <w:rPr>
          <w:lang w:val="ru-RU"/>
        </w:rPr>
      </w:pPr>
    </w:p>
    <w:p w14:paraId="5136F4F2" w14:textId="77777777" w:rsidR="0019353B" w:rsidRPr="00C005D9" w:rsidRDefault="0019353B" w:rsidP="0019353B">
      <w:pPr>
        <w:rPr>
          <w:lang w:val="ru-RU"/>
        </w:rPr>
      </w:pPr>
      <w:r w:rsidRPr="00C005D9">
        <w:rPr>
          <w:color w:val="000000"/>
          <w:lang w:val="ru-RU"/>
        </w:rPr>
        <w:t>Козырев обхватывает голову руками.</w:t>
      </w:r>
    </w:p>
    <w:p w14:paraId="445FD17D" w14:textId="77777777" w:rsidR="0019353B" w:rsidRPr="00C005D9" w:rsidRDefault="0019353B" w:rsidP="0019353B">
      <w:pPr>
        <w:rPr>
          <w:lang w:val="ru-RU"/>
        </w:rPr>
      </w:pPr>
    </w:p>
    <w:p w14:paraId="2AF47FA1" w14:textId="77777777" w:rsidR="0019353B" w:rsidRPr="00C005D9" w:rsidRDefault="0019353B" w:rsidP="0019353B">
      <w:pPr>
        <w:ind w:left="3166"/>
        <w:rPr>
          <w:lang w:val="ru-RU"/>
        </w:rPr>
      </w:pPr>
      <w:r w:rsidRPr="00C005D9">
        <w:rPr>
          <w:color w:val="000000"/>
          <w:lang w:val="ru-RU"/>
        </w:rPr>
        <w:lastRenderedPageBreak/>
        <w:t>КОЗЫРЕВ</w:t>
      </w:r>
    </w:p>
    <w:p w14:paraId="00D10774" w14:textId="77777777" w:rsidR="0019353B" w:rsidRPr="00C005D9" w:rsidRDefault="0019353B" w:rsidP="0019353B">
      <w:pPr>
        <w:ind w:left="1441" w:right="2161"/>
        <w:rPr>
          <w:lang w:val="ru-RU"/>
        </w:rPr>
      </w:pPr>
      <w:r w:rsidRPr="00C005D9">
        <w:rPr>
          <w:color w:val="000000"/>
          <w:lang w:val="ru-RU"/>
        </w:rPr>
        <w:t>Сын офицера… вот я тупой.</w:t>
      </w:r>
    </w:p>
    <w:p w14:paraId="6E1796F3" w14:textId="77777777" w:rsidR="0019353B" w:rsidRPr="00C005D9" w:rsidRDefault="0019353B" w:rsidP="0019353B">
      <w:pPr>
        <w:rPr>
          <w:lang w:val="ru-RU"/>
        </w:rPr>
      </w:pPr>
    </w:p>
    <w:p w14:paraId="1A06CFC2" w14:textId="77777777" w:rsidR="0019353B" w:rsidRPr="00C005D9" w:rsidRDefault="0019353B" w:rsidP="0019353B">
      <w:pPr>
        <w:rPr>
          <w:lang w:val="ru-RU"/>
        </w:rPr>
      </w:pPr>
      <w:r w:rsidRPr="00C005D9">
        <w:rPr>
          <w:color w:val="000000"/>
          <w:lang w:val="ru-RU"/>
        </w:rPr>
        <w:t>Он срывается с места и выбегает.</w:t>
      </w:r>
    </w:p>
    <w:p w14:paraId="125CFEA6" w14:textId="77777777" w:rsidR="0019353B" w:rsidRPr="00C005D9" w:rsidRDefault="0019353B" w:rsidP="0019353B">
      <w:pPr>
        <w:rPr>
          <w:lang w:val="ru-RU"/>
        </w:rPr>
      </w:pPr>
    </w:p>
    <w:p w14:paraId="14A1F07D" w14:textId="77777777" w:rsidR="0019353B" w:rsidRPr="00C005D9" w:rsidRDefault="0019353B" w:rsidP="0019353B">
      <w:pPr>
        <w:rPr>
          <w:lang w:val="ru-RU"/>
        </w:rPr>
      </w:pPr>
      <w:r w:rsidRPr="00C005D9">
        <w:rPr>
          <w:color w:val="000000"/>
          <w:lang w:val="ru-RU"/>
        </w:rPr>
        <w:t>Эксперты принимаются за работу. Светят, фотографируют, берут пробы.</w:t>
      </w:r>
    </w:p>
    <w:p w14:paraId="23939825" w14:textId="77777777" w:rsidR="0019353B" w:rsidRPr="00C005D9" w:rsidRDefault="0019353B" w:rsidP="0019353B">
      <w:pPr>
        <w:rPr>
          <w:lang w:val="ru-RU"/>
        </w:rPr>
      </w:pPr>
    </w:p>
    <w:p w14:paraId="704087C6" w14:textId="77777777" w:rsidR="0019353B" w:rsidRPr="00C005D9" w:rsidRDefault="0019353B" w:rsidP="0019353B">
      <w:pPr>
        <w:rPr>
          <w:lang w:val="ru-RU"/>
        </w:rPr>
      </w:pPr>
      <w:r w:rsidRPr="00C005D9">
        <w:rPr>
          <w:b/>
          <w:color w:val="000000"/>
          <w:lang w:val="ru-RU"/>
        </w:rPr>
        <w:t xml:space="preserve">5-34. НАТ. КАТАКОМБЫ УТРО 15. </w:t>
      </w:r>
      <w:r w:rsidRPr="00C005D9">
        <w:rPr>
          <w:lang w:val="ru-RU"/>
        </w:rPr>
        <w:br/>
      </w:r>
      <w:r w:rsidRPr="00C005D9">
        <w:rPr>
          <w:b/>
          <w:color w:val="000000"/>
          <w:lang w:val="ru-RU"/>
        </w:rPr>
        <w:t>КОЗЫРЕВ (00:07)</w:t>
      </w:r>
      <w:r w:rsidRPr="00C005D9">
        <w:rPr>
          <w:lang w:val="ru-RU"/>
        </w:rPr>
        <w:br/>
      </w:r>
    </w:p>
    <w:p w14:paraId="76A5A9F1" w14:textId="77777777" w:rsidR="0019353B" w:rsidRPr="00C005D9" w:rsidRDefault="0019353B" w:rsidP="0019353B">
      <w:pPr>
        <w:rPr>
          <w:lang w:val="ru-RU"/>
        </w:rPr>
      </w:pPr>
      <w:r w:rsidRPr="00C005D9">
        <w:rPr>
          <w:color w:val="000000"/>
          <w:lang w:val="ru-RU"/>
        </w:rPr>
        <w:t>Козырев бежит по коридору. Скользит, падает, грязный, упирается в тупик, бежит в другую сторону. Выбегает на улицу.</w:t>
      </w:r>
    </w:p>
    <w:p w14:paraId="4C757BDC" w14:textId="77777777" w:rsidR="0019353B" w:rsidRPr="00C005D9" w:rsidRDefault="0019353B" w:rsidP="0019353B">
      <w:pPr>
        <w:rPr>
          <w:lang w:val="ru-RU"/>
        </w:rPr>
      </w:pPr>
    </w:p>
    <w:p w14:paraId="521D83C2" w14:textId="77777777" w:rsidR="0019353B" w:rsidRPr="00C005D9" w:rsidRDefault="0019353B" w:rsidP="0019353B">
      <w:pPr>
        <w:rPr>
          <w:lang w:val="ru-RU"/>
        </w:rPr>
      </w:pPr>
      <w:r w:rsidRPr="00C005D9">
        <w:rPr>
          <w:b/>
          <w:color w:val="000000"/>
          <w:lang w:val="ru-RU"/>
        </w:rPr>
        <w:t xml:space="preserve">5-35. НАТ. КАТАКОМБЫ УТРО 15. </w:t>
      </w:r>
      <w:r w:rsidRPr="00C005D9">
        <w:rPr>
          <w:lang w:val="ru-RU"/>
        </w:rPr>
        <w:br/>
      </w:r>
      <w:r w:rsidRPr="00C005D9">
        <w:rPr>
          <w:b/>
          <w:color w:val="000000"/>
          <w:lang w:val="ru-RU"/>
        </w:rPr>
        <w:t>КОЗЫРЕВ (00:10)</w:t>
      </w:r>
      <w:r w:rsidRPr="00C005D9">
        <w:rPr>
          <w:lang w:val="ru-RU"/>
        </w:rPr>
        <w:br/>
      </w:r>
    </w:p>
    <w:p w14:paraId="51548557" w14:textId="77777777" w:rsidR="0019353B" w:rsidRPr="00C005D9" w:rsidRDefault="0019353B" w:rsidP="0019353B">
      <w:pPr>
        <w:rPr>
          <w:lang w:val="ru-RU"/>
        </w:rPr>
      </w:pPr>
      <w:r w:rsidRPr="00C005D9">
        <w:rPr>
          <w:color w:val="000000"/>
          <w:lang w:val="ru-RU"/>
        </w:rPr>
        <w:t>Возле входа машины, но все они пустые, Козырев дёргает за ручки в одной, другой, - закрыто. Видит вдалеке железнодорожную станцию, бежит к ней.</w:t>
      </w:r>
    </w:p>
    <w:p w14:paraId="328C289B" w14:textId="77777777" w:rsidR="0019353B" w:rsidRPr="00C005D9" w:rsidRDefault="0019353B" w:rsidP="0019353B">
      <w:pPr>
        <w:rPr>
          <w:lang w:val="ru-RU"/>
        </w:rPr>
      </w:pPr>
    </w:p>
    <w:p w14:paraId="45FE9F85" w14:textId="77777777" w:rsidR="0019353B" w:rsidRPr="00C005D9" w:rsidRDefault="0019353B" w:rsidP="0019353B">
      <w:pPr>
        <w:rPr>
          <w:lang w:val="ru-RU"/>
        </w:rPr>
      </w:pPr>
      <w:r w:rsidRPr="00C005D9">
        <w:rPr>
          <w:b/>
          <w:color w:val="000000"/>
          <w:lang w:val="ru-RU"/>
        </w:rPr>
        <w:t xml:space="preserve">5-35-А. НАТ. Ж/Д СТАНЦИЯ УТРО 15. </w:t>
      </w:r>
      <w:r w:rsidRPr="00C005D9">
        <w:rPr>
          <w:lang w:val="ru-RU"/>
        </w:rPr>
        <w:br/>
      </w:r>
      <w:r w:rsidRPr="00C005D9">
        <w:rPr>
          <w:b/>
          <w:color w:val="000000"/>
          <w:lang w:val="ru-RU"/>
        </w:rPr>
        <w:t>КОЗЫРЕВ (00:27)</w:t>
      </w:r>
      <w:r w:rsidRPr="00C005D9">
        <w:rPr>
          <w:lang w:val="ru-RU"/>
        </w:rPr>
        <w:br/>
      </w:r>
    </w:p>
    <w:p w14:paraId="543A89A8" w14:textId="77777777" w:rsidR="0019353B" w:rsidRPr="00C005D9" w:rsidRDefault="0019353B" w:rsidP="0019353B">
      <w:pPr>
        <w:rPr>
          <w:lang w:val="ru-RU"/>
        </w:rPr>
      </w:pPr>
      <w:r w:rsidRPr="00C005D9">
        <w:rPr>
          <w:color w:val="000000"/>
          <w:lang w:val="ru-RU"/>
        </w:rPr>
        <w:t>Бросается к кассам, но там закрыто. Бежит дальше, оглядывается, наконец видит телефон-автомат. Роется в карманах. Есть разные монеты, кроме той, которая нужна. Наконец находит. Вставляет монетку, звонит, занято, снова, занято. Кажется, прошла целая вечность. Наконец отвечает жена.</w:t>
      </w:r>
    </w:p>
    <w:p w14:paraId="64BFD1CA" w14:textId="77777777" w:rsidR="0019353B" w:rsidRPr="00C005D9" w:rsidRDefault="0019353B" w:rsidP="0019353B">
      <w:pPr>
        <w:rPr>
          <w:lang w:val="ru-RU"/>
        </w:rPr>
      </w:pPr>
    </w:p>
    <w:p w14:paraId="2DE01178" w14:textId="77777777" w:rsidR="0019353B" w:rsidRPr="00C005D9" w:rsidRDefault="0019353B" w:rsidP="0019353B">
      <w:pPr>
        <w:ind w:left="3166"/>
        <w:rPr>
          <w:lang w:val="ru-RU"/>
        </w:rPr>
      </w:pPr>
      <w:r w:rsidRPr="00C005D9">
        <w:rPr>
          <w:color w:val="000000"/>
          <w:lang w:val="ru-RU"/>
        </w:rPr>
        <w:t>КОЗЫРЕВА (ЗК)</w:t>
      </w:r>
    </w:p>
    <w:p w14:paraId="080AEF54" w14:textId="77777777" w:rsidR="0019353B" w:rsidRPr="00C005D9" w:rsidRDefault="0019353B" w:rsidP="0019353B">
      <w:pPr>
        <w:ind w:left="1441" w:right="2161"/>
        <w:rPr>
          <w:lang w:val="ru-RU"/>
        </w:rPr>
      </w:pPr>
      <w:r w:rsidRPr="00C005D9">
        <w:rPr>
          <w:color w:val="000000"/>
          <w:lang w:val="ru-RU"/>
        </w:rPr>
        <w:t>Алё…</w:t>
      </w:r>
    </w:p>
    <w:p w14:paraId="268C2EFA" w14:textId="77777777" w:rsidR="0019353B" w:rsidRPr="00C005D9" w:rsidRDefault="0019353B" w:rsidP="0019353B">
      <w:pPr>
        <w:rPr>
          <w:lang w:val="ru-RU"/>
        </w:rPr>
      </w:pPr>
    </w:p>
    <w:p w14:paraId="6AF2EEE8" w14:textId="77777777" w:rsidR="0019353B" w:rsidRPr="00C005D9" w:rsidRDefault="0019353B" w:rsidP="0019353B">
      <w:pPr>
        <w:ind w:left="3166"/>
        <w:rPr>
          <w:lang w:val="ru-RU"/>
        </w:rPr>
      </w:pPr>
      <w:r w:rsidRPr="00C005D9">
        <w:rPr>
          <w:color w:val="000000"/>
          <w:lang w:val="ru-RU"/>
        </w:rPr>
        <w:t>КОЗЫРЕВ</w:t>
      </w:r>
    </w:p>
    <w:p w14:paraId="04C41C11" w14:textId="77777777" w:rsidR="0019353B" w:rsidRPr="00C005D9" w:rsidRDefault="0019353B" w:rsidP="0019353B">
      <w:pPr>
        <w:ind w:left="1441" w:right="2161"/>
        <w:rPr>
          <w:lang w:val="ru-RU"/>
        </w:rPr>
      </w:pPr>
      <w:r w:rsidRPr="00C005D9">
        <w:rPr>
          <w:color w:val="000000"/>
          <w:lang w:val="ru-RU"/>
        </w:rPr>
        <w:t>Он звонил тебе?</w:t>
      </w:r>
    </w:p>
    <w:p w14:paraId="72756D4C" w14:textId="77777777" w:rsidR="0019353B" w:rsidRPr="00C005D9" w:rsidRDefault="0019353B" w:rsidP="0019353B">
      <w:pPr>
        <w:rPr>
          <w:lang w:val="ru-RU"/>
        </w:rPr>
      </w:pPr>
    </w:p>
    <w:p w14:paraId="1DEEF47F" w14:textId="77777777" w:rsidR="0019353B" w:rsidRPr="00C005D9" w:rsidRDefault="0019353B" w:rsidP="0019353B">
      <w:pPr>
        <w:ind w:left="3166"/>
        <w:rPr>
          <w:lang w:val="ru-RU"/>
        </w:rPr>
      </w:pPr>
      <w:r w:rsidRPr="00C005D9">
        <w:rPr>
          <w:color w:val="000000"/>
          <w:lang w:val="ru-RU"/>
        </w:rPr>
        <w:t>КОЗЫРЕВА</w:t>
      </w:r>
    </w:p>
    <w:p w14:paraId="73267796" w14:textId="77777777" w:rsidR="0019353B" w:rsidRPr="00C005D9" w:rsidRDefault="0019353B" w:rsidP="0019353B">
      <w:pPr>
        <w:ind w:left="1441" w:right="2161"/>
        <w:rPr>
          <w:lang w:val="ru-RU"/>
        </w:rPr>
      </w:pPr>
      <w:r w:rsidRPr="00C005D9">
        <w:rPr>
          <w:color w:val="000000"/>
          <w:lang w:val="ru-RU"/>
        </w:rPr>
        <w:t>Да, вот разговаривала как раз. У него проблемы там, их в милицию забрали с концерта.</w:t>
      </w:r>
    </w:p>
    <w:p w14:paraId="25C6B253" w14:textId="77777777" w:rsidR="0019353B" w:rsidRPr="00C005D9" w:rsidRDefault="0019353B" w:rsidP="0019353B">
      <w:pPr>
        <w:rPr>
          <w:lang w:val="ru-RU"/>
        </w:rPr>
      </w:pPr>
    </w:p>
    <w:p w14:paraId="52B3E54E" w14:textId="77777777" w:rsidR="0019353B" w:rsidRPr="00C005D9" w:rsidRDefault="0019353B" w:rsidP="0019353B">
      <w:pPr>
        <w:rPr>
          <w:lang w:val="ru-RU"/>
        </w:rPr>
      </w:pPr>
      <w:r w:rsidRPr="00C005D9">
        <w:rPr>
          <w:color w:val="000000"/>
          <w:lang w:val="ru-RU"/>
        </w:rPr>
        <w:t>Козырев вешает трубку.</w:t>
      </w:r>
    </w:p>
    <w:p w14:paraId="5A70C24B" w14:textId="77777777" w:rsidR="0019353B" w:rsidRPr="00C005D9" w:rsidRDefault="0019353B" w:rsidP="0019353B">
      <w:pPr>
        <w:rPr>
          <w:lang w:val="ru-RU"/>
        </w:rPr>
      </w:pPr>
    </w:p>
    <w:p w14:paraId="32DA92BC" w14:textId="77777777" w:rsidR="0019353B" w:rsidRPr="00C005D9" w:rsidRDefault="0019353B" w:rsidP="0019353B">
      <w:pPr>
        <w:rPr>
          <w:lang w:val="ru-RU"/>
        </w:rPr>
      </w:pPr>
      <w:r w:rsidRPr="00C005D9">
        <w:rPr>
          <w:b/>
          <w:color w:val="000000"/>
          <w:lang w:val="ru-RU"/>
        </w:rPr>
        <w:t xml:space="preserve">5-36. ИНТ. МОРГ.ПРОЗЕКТОРСКАЯ ДЕНЬ 15. </w:t>
      </w:r>
      <w:r w:rsidRPr="00C005D9">
        <w:rPr>
          <w:lang w:val="ru-RU"/>
        </w:rPr>
        <w:br/>
      </w:r>
      <w:r w:rsidRPr="00C005D9">
        <w:rPr>
          <w:b/>
          <w:color w:val="000000"/>
          <w:lang w:val="ru-RU"/>
        </w:rPr>
        <w:t>БОКОВ, КОЗЫРЕВ, ДОБРОВОЛЬСКАЯ, ЭКСПЕРТ (01:40)</w:t>
      </w:r>
      <w:r w:rsidRPr="00C005D9">
        <w:rPr>
          <w:lang w:val="ru-RU"/>
        </w:rPr>
        <w:br/>
      </w:r>
    </w:p>
    <w:p w14:paraId="063C07D3" w14:textId="77777777" w:rsidR="0019353B" w:rsidRPr="00C005D9" w:rsidRDefault="0019353B" w:rsidP="0019353B">
      <w:pPr>
        <w:rPr>
          <w:lang w:val="ru-RU"/>
        </w:rPr>
      </w:pPr>
      <w:r w:rsidRPr="00C005D9">
        <w:rPr>
          <w:color w:val="000000"/>
          <w:lang w:val="ru-RU"/>
        </w:rPr>
        <w:t>На прозекторском столе - работа безумного Франкенштейна. Голова зайца пришита крупными стежками к тонкой шее подростка. Кожи нет, нет одного пальца и половых органов.</w:t>
      </w:r>
    </w:p>
    <w:p w14:paraId="4804CEBE" w14:textId="77777777" w:rsidR="0019353B" w:rsidRPr="00C005D9" w:rsidRDefault="0019353B" w:rsidP="0019353B">
      <w:pPr>
        <w:rPr>
          <w:lang w:val="ru-RU"/>
        </w:rPr>
      </w:pPr>
    </w:p>
    <w:p w14:paraId="7B7C257D" w14:textId="77777777" w:rsidR="0019353B" w:rsidRPr="00C005D9" w:rsidRDefault="0019353B" w:rsidP="0019353B">
      <w:pPr>
        <w:ind w:left="3166"/>
        <w:rPr>
          <w:lang w:val="ru-RU"/>
        </w:rPr>
      </w:pPr>
      <w:r w:rsidRPr="00C005D9">
        <w:rPr>
          <w:color w:val="000000"/>
          <w:lang w:val="ru-RU"/>
        </w:rPr>
        <w:t>БОКОВ</w:t>
      </w:r>
    </w:p>
    <w:p w14:paraId="64B71DC6" w14:textId="77777777" w:rsidR="0019353B" w:rsidRPr="00C005D9" w:rsidRDefault="0019353B" w:rsidP="0019353B">
      <w:pPr>
        <w:ind w:left="1441" w:right="2161"/>
        <w:rPr>
          <w:lang w:val="ru-RU"/>
        </w:rPr>
      </w:pPr>
      <w:r w:rsidRPr="00C005D9">
        <w:rPr>
          <w:color w:val="000000"/>
          <w:lang w:val="ru-RU"/>
        </w:rPr>
        <w:t xml:space="preserve">Я понимаю, что он насилует и убивает. Это приносит ему удовольствие. Но здесь </w:t>
      </w:r>
      <w:r w:rsidRPr="00C005D9">
        <w:rPr>
          <w:color w:val="000000"/>
          <w:lang w:val="ru-RU"/>
        </w:rPr>
        <w:lastRenderedPageBreak/>
        <w:t>какой-то анатомический театр. Я никогда ничего подобного не видел.</w:t>
      </w:r>
    </w:p>
    <w:p w14:paraId="5FFE2E63" w14:textId="77777777" w:rsidR="0019353B" w:rsidRPr="00C005D9" w:rsidRDefault="0019353B" w:rsidP="0019353B">
      <w:pPr>
        <w:rPr>
          <w:lang w:val="ru-RU"/>
        </w:rPr>
      </w:pPr>
    </w:p>
    <w:p w14:paraId="354676AA" w14:textId="77777777" w:rsidR="0019353B" w:rsidRPr="00C005D9" w:rsidRDefault="0019353B" w:rsidP="0019353B">
      <w:pPr>
        <w:ind w:left="3166"/>
        <w:rPr>
          <w:lang w:val="ru-RU"/>
        </w:rPr>
      </w:pPr>
      <w:r w:rsidRPr="00C005D9">
        <w:rPr>
          <w:color w:val="000000"/>
          <w:lang w:val="ru-RU"/>
        </w:rPr>
        <w:t>КОЗЫРЕВ</w:t>
      </w:r>
    </w:p>
    <w:p w14:paraId="6B432468" w14:textId="77777777" w:rsidR="0019353B" w:rsidRPr="00C005D9" w:rsidRDefault="0019353B" w:rsidP="0019353B">
      <w:pPr>
        <w:ind w:left="1441" w:right="2161"/>
        <w:rPr>
          <w:lang w:val="ru-RU"/>
        </w:rPr>
      </w:pPr>
      <w:r w:rsidRPr="00C005D9">
        <w:rPr>
          <w:color w:val="000000"/>
          <w:lang w:val="ru-RU"/>
        </w:rPr>
        <w:t>С каждым разом он заходит всё дальше и дальше. Ну должен же он ошибиться. Ну не может он не оставлять следов!</w:t>
      </w:r>
    </w:p>
    <w:p w14:paraId="09D8A305" w14:textId="77777777" w:rsidR="0019353B" w:rsidRPr="00C005D9" w:rsidRDefault="0019353B" w:rsidP="0019353B">
      <w:pPr>
        <w:rPr>
          <w:lang w:val="ru-RU"/>
        </w:rPr>
      </w:pPr>
    </w:p>
    <w:p w14:paraId="56F2A665" w14:textId="77777777" w:rsidR="0019353B" w:rsidRPr="00C005D9" w:rsidRDefault="0019353B" w:rsidP="0019353B">
      <w:pPr>
        <w:ind w:left="3166"/>
        <w:rPr>
          <w:lang w:val="ru-RU"/>
        </w:rPr>
      </w:pPr>
      <w:r w:rsidRPr="00C005D9">
        <w:rPr>
          <w:color w:val="000000"/>
          <w:lang w:val="ru-RU"/>
        </w:rPr>
        <w:t>ЭКСПЕРТ</w:t>
      </w:r>
    </w:p>
    <w:p w14:paraId="35E657A5" w14:textId="77777777" w:rsidR="0019353B" w:rsidRPr="00C005D9" w:rsidRDefault="0019353B" w:rsidP="0019353B">
      <w:pPr>
        <w:ind w:left="1441" w:right="2161"/>
        <w:rPr>
          <w:lang w:val="ru-RU"/>
        </w:rPr>
      </w:pPr>
      <w:r w:rsidRPr="00C005D9">
        <w:rPr>
          <w:color w:val="000000"/>
          <w:lang w:val="ru-RU"/>
        </w:rPr>
        <w:t>На теле мы обнаружили соль. То есть он не просто слил всю кровь из ребёнка, но и подсушил потом солью всю лишнюю влагу. Соль не совсем обычная, по составу она отличается от обычной из магазина. Мы сделаем точный химический анализ.</w:t>
      </w:r>
    </w:p>
    <w:p w14:paraId="60BD1E72" w14:textId="77777777" w:rsidR="0019353B" w:rsidRPr="00C005D9" w:rsidRDefault="0019353B" w:rsidP="0019353B">
      <w:pPr>
        <w:rPr>
          <w:lang w:val="ru-RU"/>
        </w:rPr>
      </w:pPr>
    </w:p>
    <w:p w14:paraId="5245DC85" w14:textId="77777777" w:rsidR="0019353B" w:rsidRPr="00C005D9" w:rsidRDefault="0019353B" w:rsidP="0019353B">
      <w:pPr>
        <w:ind w:left="3166"/>
        <w:rPr>
          <w:lang w:val="ru-RU"/>
        </w:rPr>
      </w:pPr>
      <w:r w:rsidRPr="00C005D9">
        <w:rPr>
          <w:color w:val="000000"/>
          <w:lang w:val="ru-RU"/>
        </w:rPr>
        <w:t>КОЗЫРЕВ</w:t>
      </w:r>
    </w:p>
    <w:p w14:paraId="5D29C3BD" w14:textId="77777777" w:rsidR="0019353B" w:rsidRPr="00C005D9" w:rsidRDefault="0019353B" w:rsidP="0019353B">
      <w:pPr>
        <w:ind w:left="1441" w:right="2161"/>
        <w:rPr>
          <w:lang w:val="ru-RU"/>
        </w:rPr>
      </w:pPr>
      <w:r w:rsidRPr="00C005D9">
        <w:rPr>
          <w:color w:val="000000"/>
          <w:lang w:val="ru-RU"/>
        </w:rPr>
        <w:t>Я тебя прошу, найди зацепку. Перевернём всё соляные заводы, дай что-нибудь, от чего оттолкнуться. Химическое производство? Промышленная какая-то? Или хозяйственная? Неужели так сразу непонятно?</w:t>
      </w:r>
    </w:p>
    <w:p w14:paraId="2647194E" w14:textId="77777777" w:rsidR="0019353B" w:rsidRPr="00C005D9" w:rsidRDefault="0019353B" w:rsidP="0019353B">
      <w:pPr>
        <w:rPr>
          <w:lang w:val="ru-RU"/>
        </w:rPr>
      </w:pPr>
    </w:p>
    <w:p w14:paraId="10A2918B" w14:textId="77777777" w:rsidR="0019353B" w:rsidRPr="00C005D9" w:rsidRDefault="0019353B" w:rsidP="0019353B">
      <w:pPr>
        <w:ind w:left="3166"/>
        <w:rPr>
          <w:lang w:val="ru-RU"/>
        </w:rPr>
      </w:pPr>
      <w:r w:rsidRPr="00C005D9">
        <w:rPr>
          <w:color w:val="000000"/>
          <w:lang w:val="ru-RU"/>
        </w:rPr>
        <w:t>ЭКСПЕРТ</w:t>
      </w:r>
    </w:p>
    <w:p w14:paraId="47B62A8F" w14:textId="77777777" w:rsidR="0019353B" w:rsidRPr="00C005D9" w:rsidRDefault="0019353B" w:rsidP="0019353B">
      <w:pPr>
        <w:ind w:left="1441" w:right="2161"/>
        <w:rPr>
          <w:lang w:val="ru-RU"/>
        </w:rPr>
      </w:pPr>
      <w:r w:rsidRPr="00C005D9">
        <w:rPr>
          <w:color w:val="000000"/>
          <w:lang w:val="ru-RU"/>
        </w:rPr>
        <w:t>Нет, так сразу непонятно.</w:t>
      </w:r>
    </w:p>
    <w:p w14:paraId="328B781B" w14:textId="77777777" w:rsidR="0019353B" w:rsidRPr="00C005D9" w:rsidRDefault="0019353B" w:rsidP="0019353B">
      <w:pPr>
        <w:rPr>
          <w:lang w:val="ru-RU"/>
        </w:rPr>
      </w:pPr>
    </w:p>
    <w:p w14:paraId="2B8B7A94" w14:textId="77777777" w:rsidR="0019353B" w:rsidRPr="00C005D9" w:rsidRDefault="0019353B" w:rsidP="0019353B">
      <w:pPr>
        <w:ind w:left="3166"/>
        <w:rPr>
          <w:lang w:val="ru-RU"/>
        </w:rPr>
      </w:pPr>
      <w:r w:rsidRPr="00C005D9">
        <w:rPr>
          <w:color w:val="000000"/>
          <w:lang w:val="ru-RU"/>
        </w:rPr>
        <w:t>БОКОВ</w:t>
      </w:r>
    </w:p>
    <w:p w14:paraId="20EA4048" w14:textId="77777777" w:rsidR="0019353B" w:rsidRPr="00C005D9" w:rsidRDefault="0019353B" w:rsidP="0019353B">
      <w:pPr>
        <w:ind w:left="1441" w:right="2161"/>
        <w:rPr>
          <w:lang w:val="ru-RU"/>
        </w:rPr>
      </w:pPr>
      <w:r w:rsidRPr="00C005D9">
        <w:rPr>
          <w:color w:val="000000"/>
          <w:lang w:val="ru-RU"/>
        </w:rPr>
        <w:t>Время смерти можем определить?</w:t>
      </w:r>
    </w:p>
    <w:p w14:paraId="55B0CCB1" w14:textId="77777777" w:rsidR="0019353B" w:rsidRPr="00C005D9" w:rsidRDefault="0019353B" w:rsidP="0019353B">
      <w:pPr>
        <w:rPr>
          <w:lang w:val="ru-RU"/>
        </w:rPr>
      </w:pPr>
    </w:p>
    <w:p w14:paraId="7AA98787" w14:textId="77777777" w:rsidR="0019353B" w:rsidRPr="00C005D9" w:rsidRDefault="0019353B" w:rsidP="0019353B">
      <w:pPr>
        <w:ind w:left="3166"/>
        <w:rPr>
          <w:lang w:val="ru-RU"/>
        </w:rPr>
      </w:pPr>
      <w:r w:rsidRPr="00C005D9">
        <w:rPr>
          <w:color w:val="000000"/>
          <w:lang w:val="ru-RU"/>
        </w:rPr>
        <w:t>ЭКСПЕРТ</w:t>
      </w:r>
    </w:p>
    <w:p w14:paraId="54C12F17" w14:textId="77777777" w:rsidR="0019353B" w:rsidRPr="00C005D9" w:rsidRDefault="0019353B" w:rsidP="0019353B">
      <w:pPr>
        <w:ind w:left="1441" w:right="2161"/>
        <w:rPr>
          <w:lang w:val="ru-RU"/>
        </w:rPr>
      </w:pPr>
      <w:r w:rsidRPr="00C005D9">
        <w:rPr>
          <w:color w:val="000000"/>
          <w:lang w:val="ru-RU"/>
        </w:rPr>
        <w:t>Из-за отсутствия кожи, крови и слизистых, время смерти ориентировочное. Примерно неделя.</w:t>
      </w:r>
    </w:p>
    <w:p w14:paraId="123878AC" w14:textId="77777777" w:rsidR="0019353B" w:rsidRPr="00C005D9" w:rsidRDefault="0019353B" w:rsidP="0019353B">
      <w:pPr>
        <w:rPr>
          <w:lang w:val="ru-RU"/>
        </w:rPr>
      </w:pPr>
    </w:p>
    <w:p w14:paraId="1B7A26DE" w14:textId="77777777" w:rsidR="0019353B" w:rsidRPr="00C005D9" w:rsidRDefault="0019353B" w:rsidP="0019353B">
      <w:pPr>
        <w:ind w:left="3166"/>
        <w:rPr>
          <w:lang w:val="ru-RU"/>
        </w:rPr>
      </w:pPr>
      <w:r w:rsidRPr="00C005D9">
        <w:rPr>
          <w:color w:val="000000"/>
          <w:lang w:val="ru-RU"/>
        </w:rPr>
        <w:t>КОЗЫРЕВ</w:t>
      </w:r>
    </w:p>
    <w:p w14:paraId="3831D7F5" w14:textId="77777777" w:rsidR="0019353B" w:rsidRPr="00C005D9" w:rsidRDefault="0019353B" w:rsidP="0019353B">
      <w:pPr>
        <w:ind w:left="1441" w:right="2161"/>
        <w:rPr>
          <w:lang w:val="ru-RU"/>
        </w:rPr>
      </w:pPr>
      <w:r w:rsidRPr="00C005D9">
        <w:rPr>
          <w:color w:val="000000"/>
          <w:lang w:val="ru-RU"/>
        </w:rPr>
        <w:t xml:space="preserve">То есть за несколько дней до убийства Лёхи. То есть у него был план подставить </w:t>
      </w:r>
      <w:proofErr w:type="spellStart"/>
      <w:r w:rsidRPr="00C005D9">
        <w:rPr>
          <w:color w:val="000000"/>
          <w:lang w:val="ru-RU"/>
        </w:rPr>
        <w:t>Макурина</w:t>
      </w:r>
      <w:proofErr w:type="spellEnd"/>
      <w:r w:rsidRPr="00C005D9">
        <w:rPr>
          <w:color w:val="000000"/>
          <w:lang w:val="ru-RU"/>
        </w:rPr>
        <w:t xml:space="preserve"> бесповоротно. Но немного не рассчитал время.</w:t>
      </w:r>
    </w:p>
    <w:p w14:paraId="6B36AC84" w14:textId="77777777" w:rsidR="0019353B" w:rsidRPr="00C005D9" w:rsidRDefault="0019353B" w:rsidP="0019353B">
      <w:pPr>
        <w:rPr>
          <w:lang w:val="ru-RU"/>
        </w:rPr>
      </w:pPr>
    </w:p>
    <w:p w14:paraId="2B852DFA" w14:textId="77777777" w:rsidR="0019353B" w:rsidRPr="00C005D9" w:rsidRDefault="0019353B" w:rsidP="0019353B">
      <w:pPr>
        <w:ind w:left="3166"/>
        <w:rPr>
          <w:lang w:val="ru-RU"/>
        </w:rPr>
      </w:pPr>
      <w:r w:rsidRPr="00C005D9">
        <w:rPr>
          <w:color w:val="000000"/>
          <w:lang w:val="ru-RU"/>
        </w:rPr>
        <w:t>БОКОВ</w:t>
      </w:r>
    </w:p>
    <w:p w14:paraId="2F41AA8F" w14:textId="77777777" w:rsidR="0019353B" w:rsidRPr="00C005D9" w:rsidRDefault="0019353B" w:rsidP="0019353B">
      <w:pPr>
        <w:ind w:left="1441" w:right="2161"/>
        <w:rPr>
          <w:lang w:val="ru-RU"/>
        </w:rPr>
      </w:pPr>
      <w:r w:rsidRPr="00C005D9">
        <w:rPr>
          <w:color w:val="000000"/>
          <w:lang w:val="ru-RU"/>
        </w:rPr>
        <w:t xml:space="preserve">Странно, </w:t>
      </w:r>
      <w:proofErr w:type="spellStart"/>
      <w:r w:rsidRPr="00C005D9">
        <w:rPr>
          <w:color w:val="000000"/>
          <w:lang w:val="ru-RU"/>
        </w:rPr>
        <w:t>шо</w:t>
      </w:r>
      <w:proofErr w:type="spellEnd"/>
      <w:r w:rsidRPr="00C005D9">
        <w:rPr>
          <w:color w:val="000000"/>
          <w:lang w:val="ru-RU"/>
        </w:rPr>
        <w:t xml:space="preserve"> пацана </w:t>
      </w:r>
      <w:proofErr w:type="spellStart"/>
      <w:r w:rsidRPr="00C005D9">
        <w:rPr>
          <w:color w:val="000000"/>
          <w:lang w:val="ru-RU"/>
        </w:rPr>
        <w:t>нихто</w:t>
      </w:r>
      <w:proofErr w:type="spellEnd"/>
      <w:r w:rsidRPr="00C005D9">
        <w:rPr>
          <w:color w:val="000000"/>
          <w:lang w:val="ru-RU"/>
        </w:rPr>
        <w:t xml:space="preserve"> не ищет. </w:t>
      </w:r>
      <w:proofErr w:type="spellStart"/>
      <w:r w:rsidRPr="00C005D9">
        <w:rPr>
          <w:color w:val="000000"/>
          <w:lang w:val="ru-RU"/>
        </w:rPr>
        <w:t>Нихто</w:t>
      </w:r>
      <w:proofErr w:type="spellEnd"/>
      <w:r w:rsidRPr="00C005D9">
        <w:rPr>
          <w:color w:val="000000"/>
          <w:lang w:val="ru-RU"/>
        </w:rPr>
        <w:t xml:space="preserve"> ж не заявлял о пропаже, да, Наташа? Ты ж проверяла?</w:t>
      </w:r>
    </w:p>
    <w:p w14:paraId="05390885" w14:textId="77777777" w:rsidR="0019353B" w:rsidRPr="00C005D9" w:rsidRDefault="0019353B" w:rsidP="0019353B">
      <w:pPr>
        <w:rPr>
          <w:lang w:val="ru-RU"/>
        </w:rPr>
      </w:pPr>
    </w:p>
    <w:p w14:paraId="78087E40" w14:textId="77777777" w:rsidR="0019353B" w:rsidRPr="00C005D9" w:rsidRDefault="0019353B" w:rsidP="0019353B">
      <w:pPr>
        <w:ind w:left="3166"/>
        <w:rPr>
          <w:lang w:val="ru-RU"/>
        </w:rPr>
      </w:pPr>
      <w:r w:rsidRPr="00C005D9">
        <w:rPr>
          <w:color w:val="000000"/>
          <w:lang w:val="ru-RU"/>
        </w:rPr>
        <w:t>ДОБРОВОЛЬСКАЯ</w:t>
      </w:r>
    </w:p>
    <w:p w14:paraId="78E05655" w14:textId="77777777" w:rsidR="0019353B" w:rsidRPr="00C005D9" w:rsidRDefault="0019353B" w:rsidP="0019353B">
      <w:pPr>
        <w:ind w:left="1441" w:right="2161"/>
        <w:rPr>
          <w:lang w:val="ru-RU"/>
        </w:rPr>
      </w:pPr>
      <w:r w:rsidRPr="00C005D9">
        <w:rPr>
          <w:color w:val="000000"/>
          <w:lang w:val="ru-RU"/>
        </w:rPr>
        <w:t xml:space="preserve">Нет, никто. И это как раз неудивительно. Потому что всем плевать на детей. Видимо, считают, что уже взрослый и живёт своей жизнью. Странно, </w:t>
      </w:r>
      <w:r w:rsidRPr="00C005D9">
        <w:rPr>
          <w:color w:val="000000"/>
          <w:lang w:val="ru-RU"/>
        </w:rPr>
        <w:lastRenderedPageBreak/>
        <w:t>что в катакомбах совсем нет крови. Вот что странно.</w:t>
      </w:r>
    </w:p>
    <w:p w14:paraId="515CE919" w14:textId="77777777" w:rsidR="0019353B" w:rsidRPr="00C005D9" w:rsidRDefault="0019353B" w:rsidP="0019353B">
      <w:pPr>
        <w:rPr>
          <w:lang w:val="ru-RU"/>
        </w:rPr>
      </w:pPr>
    </w:p>
    <w:p w14:paraId="74674569" w14:textId="77777777" w:rsidR="0019353B" w:rsidRPr="00C005D9" w:rsidRDefault="0019353B" w:rsidP="0019353B">
      <w:pPr>
        <w:ind w:left="3166"/>
        <w:rPr>
          <w:lang w:val="ru-RU"/>
        </w:rPr>
      </w:pPr>
      <w:r w:rsidRPr="00C005D9">
        <w:rPr>
          <w:color w:val="000000"/>
          <w:lang w:val="ru-RU"/>
        </w:rPr>
        <w:t>КОЗЫРЕВ</w:t>
      </w:r>
    </w:p>
    <w:p w14:paraId="38DECB79" w14:textId="77777777" w:rsidR="0019353B" w:rsidRPr="00C005D9" w:rsidRDefault="0019353B" w:rsidP="0019353B">
      <w:pPr>
        <w:ind w:left="1441" w:right="2161"/>
        <w:rPr>
          <w:lang w:val="ru-RU"/>
        </w:rPr>
      </w:pPr>
      <w:r w:rsidRPr="00C005D9">
        <w:rPr>
          <w:color w:val="000000"/>
          <w:lang w:val="ru-RU"/>
        </w:rPr>
        <w:t>Значит, он делал всё это в каком-то другом месте. У него есть стационар для пыток.</w:t>
      </w:r>
    </w:p>
    <w:p w14:paraId="5630C463" w14:textId="77777777" w:rsidR="0019353B" w:rsidRPr="00C005D9" w:rsidRDefault="0019353B" w:rsidP="0019353B">
      <w:pPr>
        <w:rPr>
          <w:lang w:val="ru-RU"/>
        </w:rPr>
      </w:pPr>
    </w:p>
    <w:p w14:paraId="27EAE53B" w14:textId="77777777" w:rsidR="0019353B" w:rsidRPr="00C005D9" w:rsidRDefault="0019353B" w:rsidP="0019353B">
      <w:pPr>
        <w:ind w:left="3166"/>
        <w:rPr>
          <w:lang w:val="ru-RU"/>
        </w:rPr>
      </w:pPr>
      <w:r w:rsidRPr="00C005D9">
        <w:rPr>
          <w:color w:val="000000"/>
          <w:lang w:val="ru-RU"/>
        </w:rPr>
        <w:t>БОКОВ</w:t>
      </w:r>
    </w:p>
    <w:p w14:paraId="7968C50C" w14:textId="77777777" w:rsidR="0019353B" w:rsidRPr="00C005D9" w:rsidRDefault="0019353B" w:rsidP="0019353B">
      <w:pPr>
        <w:ind w:left="1441" w:right="2161"/>
        <w:rPr>
          <w:lang w:val="ru-RU"/>
        </w:rPr>
      </w:pPr>
      <w:r w:rsidRPr="00C005D9">
        <w:rPr>
          <w:color w:val="000000"/>
          <w:lang w:val="ru-RU"/>
        </w:rPr>
        <w:t>И он должен быть где-то рядом.</w:t>
      </w:r>
    </w:p>
    <w:p w14:paraId="435C5B8A" w14:textId="77777777" w:rsidR="0019353B" w:rsidRPr="00C005D9" w:rsidRDefault="0019353B" w:rsidP="0019353B">
      <w:pPr>
        <w:rPr>
          <w:lang w:val="ru-RU"/>
        </w:rPr>
      </w:pPr>
    </w:p>
    <w:p w14:paraId="4930927A" w14:textId="77777777" w:rsidR="0019353B" w:rsidRPr="00C005D9" w:rsidRDefault="0019353B" w:rsidP="0019353B">
      <w:pPr>
        <w:rPr>
          <w:lang w:val="ru-RU"/>
        </w:rPr>
      </w:pPr>
      <w:r w:rsidRPr="00C005D9">
        <w:rPr>
          <w:b/>
          <w:color w:val="000000"/>
          <w:lang w:val="ru-RU"/>
        </w:rPr>
        <w:t xml:space="preserve">5-37. ИНТ. ОТДЕЛЕНИЕ МИЛИЦИИ ОДИНЦОВО.КАБИНЕТ СЛЕДОВАТЕЛЕЙ ДЕНЬ 15. </w:t>
      </w:r>
      <w:r w:rsidRPr="00C005D9">
        <w:rPr>
          <w:lang w:val="ru-RU"/>
        </w:rPr>
        <w:br/>
      </w:r>
      <w:r w:rsidRPr="00C005D9">
        <w:rPr>
          <w:b/>
          <w:color w:val="000000"/>
          <w:lang w:val="ru-RU"/>
        </w:rPr>
        <w:t>КОЗЫРЕВ, БОКОВ, ДОБРОВОЛЬСКАЯ (01:20)</w:t>
      </w:r>
      <w:r w:rsidRPr="00C005D9">
        <w:rPr>
          <w:lang w:val="ru-RU"/>
        </w:rPr>
        <w:br/>
      </w:r>
    </w:p>
    <w:p w14:paraId="677027E3" w14:textId="77777777" w:rsidR="0019353B" w:rsidRPr="00C005D9" w:rsidRDefault="0019353B" w:rsidP="0019353B">
      <w:pPr>
        <w:rPr>
          <w:lang w:val="ru-RU"/>
        </w:rPr>
      </w:pPr>
      <w:r w:rsidRPr="00C005D9">
        <w:rPr>
          <w:color w:val="000000"/>
          <w:lang w:val="ru-RU"/>
        </w:rPr>
        <w:t>Козырев рисует на доске карту.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КОЗЫРЕВ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Я так понимаю, что довезти ребёнка без кожи с головой зайца - довольно сложно. Чтобы он не потерял вид нужно делать это аккуратно. В какой-то большой коробке, от холодильника что ли. И машина так становится приметной. Значит, далеко он на ней не поедет.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Рисует стрелки от катакомб.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КОЗЫРЕВ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 xml:space="preserve">К катакомбам ведёт одна дорога большая, одна маленькая. Я думаю, он ехал по маленькой. Она выводит нас в район </w:t>
      </w:r>
      <w:proofErr w:type="spellStart"/>
      <w:r w:rsidRPr="00C005D9">
        <w:rPr>
          <w:color w:val="000000"/>
          <w:lang w:val="ru-RU"/>
        </w:rPr>
        <w:t>Аксиньино</w:t>
      </w:r>
      <w:proofErr w:type="spellEnd"/>
      <w:r w:rsidRPr="00C005D9">
        <w:rPr>
          <w:color w:val="000000"/>
          <w:lang w:val="ru-RU"/>
        </w:rPr>
        <w:t>, Горок, Успенского. Я думаю, стационар должен быть где-то в этом квадрате.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Обводит периметр.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БОКОВ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Согласен. Он очень продуманный. И как мы теперь уже уяснили, всё делает не просто так. Зачем он приделал голову зайца?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КОЗЫРЕВ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Не знаю. Может быть, хотел показать, что это рокировка?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БОКОВ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 xml:space="preserve">Он не такой умный. Он </w:t>
      </w:r>
      <w:proofErr w:type="spellStart"/>
      <w:r w:rsidRPr="00C005D9">
        <w:rPr>
          <w:color w:val="000000"/>
          <w:lang w:val="ru-RU"/>
        </w:rPr>
        <w:t>жеж</w:t>
      </w:r>
      <w:proofErr w:type="spellEnd"/>
      <w:r w:rsidRPr="00C005D9">
        <w:rPr>
          <w:color w:val="000000"/>
          <w:lang w:val="ru-RU"/>
        </w:rPr>
        <w:t xml:space="preserve"> довольно примитивный. Где он мог взять зайца? Наташа, собери все списки охотников, найди всех таксидермистов, зоомагазины все. По серьге то же самое. Узнай, </w:t>
      </w:r>
      <w:proofErr w:type="spellStart"/>
      <w:r w:rsidRPr="00C005D9">
        <w:rPr>
          <w:color w:val="000000"/>
          <w:lang w:val="ru-RU"/>
        </w:rPr>
        <w:t>шо</w:t>
      </w:r>
      <w:proofErr w:type="spellEnd"/>
      <w:r w:rsidRPr="00C005D9">
        <w:rPr>
          <w:color w:val="000000"/>
          <w:lang w:val="ru-RU"/>
        </w:rPr>
        <w:t xml:space="preserve"> это за серьга и </w:t>
      </w:r>
      <w:proofErr w:type="spellStart"/>
      <w:r w:rsidRPr="00C005D9">
        <w:rPr>
          <w:color w:val="000000"/>
          <w:lang w:val="ru-RU"/>
        </w:rPr>
        <w:t>хде</w:t>
      </w:r>
      <w:proofErr w:type="spellEnd"/>
      <w:r w:rsidRPr="00C005D9">
        <w:rPr>
          <w:color w:val="000000"/>
          <w:lang w:val="ru-RU"/>
        </w:rPr>
        <w:t xml:space="preserve"> он мох её взять.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КОЗЫРЕВ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В прошлой партии он играл белыми. Теперь наш ход.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БОКОВ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 xml:space="preserve">Я </w:t>
      </w:r>
      <w:proofErr w:type="spellStart"/>
      <w:r w:rsidRPr="00C005D9">
        <w:rPr>
          <w:color w:val="000000"/>
          <w:lang w:val="ru-RU"/>
        </w:rPr>
        <w:t>тебесукатакой</w:t>
      </w:r>
      <w:proofErr w:type="spellEnd"/>
      <w:r w:rsidRPr="00C005D9">
        <w:rPr>
          <w:color w:val="000000"/>
          <w:lang w:val="ru-RU"/>
        </w:rPr>
        <w:t xml:space="preserve"> шах устрою! Я места живого на этой Рублёвке не оставлю, но найду!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Берёт телефон, звонит.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БОКОВ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Соедините с начальником военного округа.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(пауза)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Константин Львович, приветствую. Это Боков, ростовский. Помощь твоя нужна. Поднимай личный состав, нужно обыскать все гаражи, подвалы, схроны, чердаки, сами не справимся. С генеральным согласую.</w:t>
      </w:r>
    </w:p>
    <w:p w14:paraId="54B719F0" w14:textId="77777777" w:rsidR="0019353B" w:rsidRPr="00C005D9" w:rsidRDefault="0019353B" w:rsidP="0019353B">
      <w:pPr>
        <w:rPr>
          <w:lang w:val="ru-RU"/>
        </w:rPr>
      </w:pPr>
    </w:p>
    <w:p w14:paraId="0F6AEA4D" w14:textId="6456F388" w:rsidR="0019353B" w:rsidRPr="00C005D9" w:rsidRDefault="0019353B" w:rsidP="0019353B">
      <w:pPr>
        <w:rPr>
          <w:lang w:val="ru-RU"/>
        </w:rPr>
      </w:pPr>
      <w:r w:rsidRPr="00C005D9">
        <w:rPr>
          <w:b/>
          <w:color w:val="000000"/>
          <w:lang w:val="ru-RU"/>
        </w:rPr>
        <w:lastRenderedPageBreak/>
        <w:t xml:space="preserve">5-38. НАТ/ИНТ. ГОРОД.УЛИЦЫ ЛЕС ПОДВАЛЫ ГАРАЖИ ЗАБРОШКИ ДЕНЬ 15. </w:t>
      </w:r>
      <w:r w:rsidRPr="00C005D9">
        <w:rPr>
          <w:lang w:val="ru-RU"/>
        </w:rPr>
        <w:br/>
      </w:r>
      <w:r w:rsidRPr="00C005D9">
        <w:rPr>
          <w:b/>
          <w:color w:val="000000"/>
          <w:lang w:val="ru-RU"/>
        </w:rPr>
        <w:t xml:space="preserve"> </w:t>
      </w:r>
      <w:r w:rsidR="00044BCB">
        <w:rPr>
          <w:b/>
          <w:color w:val="000000"/>
          <w:lang w:val="ru-RU"/>
        </w:rPr>
        <w:t>сотрудники милиции (20), военные (</w:t>
      </w:r>
      <w:proofErr w:type="gramStart"/>
      <w:r w:rsidR="00044BCB">
        <w:rPr>
          <w:b/>
          <w:color w:val="000000"/>
          <w:lang w:val="ru-RU"/>
        </w:rPr>
        <w:t>20)</w:t>
      </w:r>
      <w:r w:rsidRPr="00C005D9">
        <w:rPr>
          <w:b/>
          <w:color w:val="000000"/>
          <w:lang w:val="ru-RU"/>
        </w:rPr>
        <w:t>(</w:t>
      </w:r>
      <w:proofErr w:type="gramEnd"/>
      <w:r w:rsidRPr="00C005D9">
        <w:rPr>
          <w:b/>
          <w:color w:val="000000"/>
          <w:lang w:val="ru-RU"/>
        </w:rPr>
        <w:t>00:15)</w:t>
      </w:r>
      <w:r w:rsidRPr="00C005D9">
        <w:rPr>
          <w:lang w:val="ru-RU"/>
        </w:rPr>
        <w:br/>
      </w:r>
    </w:p>
    <w:p w14:paraId="13AB44D9" w14:textId="77777777" w:rsidR="0019353B" w:rsidRPr="00C005D9" w:rsidRDefault="0019353B" w:rsidP="0019353B">
      <w:pPr>
        <w:rPr>
          <w:lang w:val="ru-RU"/>
        </w:rPr>
      </w:pPr>
      <w:r w:rsidRPr="00C005D9">
        <w:rPr>
          <w:color w:val="000000"/>
          <w:lang w:val="ru-RU"/>
        </w:rPr>
        <w:t>НАРЕЗКА</w:t>
      </w:r>
    </w:p>
    <w:p w14:paraId="2C7CE724" w14:textId="77777777" w:rsidR="0019353B" w:rsidRPr="00C005D9" w:rsidRDefault="0019353B" w:rsidP="0019353B">
      <w:pPr>
        <w:rPr>
          <w:lang w:val="ru-RU"/>
        </w:rPr>
      </w:pPr>
    </w:p>
    <w:p w14:paraId="4EBC0D4B" w14:textId="77777777" w:rsidR="0019353B" w:rsidRPr="00C005D9" w:rsidRDefault="0019353B" w:rsidP="0019353B">
      <w:pPr>
        <w:rPr>
          <w:lang w:val="ru-RU"/>
        </w:rPr>
      </w:pPr>
      <w:proofErr w:type="spellStart"/>
      <w:r w:rsidRPr="00C005D9">
        <w:rPr>
          <w:color w:val="000000"/>
          <w:lang w:val="ru-RU"/>
        </w:rPr>
        <w:t>Масштабнейшая</w:t>
      </w:r>
      <w:proofErr w:type="spellEnd"/>
      <w:r w:rsidRPr="00C005D9">
        <w:rPr>
          <w:color w:val="000000"/>
          <w:lang w:val="ru-RU"/>
        </w:rPr>
        <w:t xml:space="preserve"> операция: обыски по всему городу. Милиция, оперативники, военные и дружинники вскрывают подвалы, срезают замки, обходят чердаки, проверяют гаражи, прочёсывают заброшенные стройки и дома, прочёсывают лес в поисках землянок.</w:t>
      </w:r>
    </w:p>
    <w:p w14:paraId="1F56DF73" w14:textId="77777777" w:rsidR="0019353B" w:rsidRPr="00C005D9" w:rsidRDefault="0019353B" w:rsidP="0019353B">
      <w:pPr>
        <w:rPr>
          <w:lang w:val="ru-RU"/>
        </w:rPr>
      </w:pPr>
    </w:p>
    <w:p w14:paraId="62C6F327" w14:textId="77777777" w:rsidR="0019353B" w:rsidRPr="00C005D9" w:rsidRDefault="0019353B" w:rsidP="0019353B">
      <w:pPr>
        <w:rPr>
          <w:lang w:val="ru-RU"/>
        </w:rPr>
      </w:pPr>
      <w:r w:rsidRPr="00C005D9">
        <w:rPr>
          <w:b/>
          <w:color w:val="000000"/>
          <w:lang w:val="ru-RU"/>
        </w:rPr>
        <w:t xml:space="preserve">5-38-А. ИНТ. ДАЧА МАЛЬЦЕВЫХ.ГОСТИНАЯ ДЕНЬ 15. </w:t>
      </w:r>
      <w:r w:rsidRPr="00C005D9">
        <w:rPr>
          <w:lang w:val="ru-RU"/>
        </w:rPr>
        <w:br/>
      </w:r>
      <w:r w:rsidRPr="00C005D9">
        <w:rPr>
          <w:b/>
          <w:color w:val="000000"/>
          <w:lang w:val="ru-RU"/>
        </w:rPr>
        <w:t>МАЛЬЦЕВ (00:11)</w:t>
      </w:r>
      <w:r w:rsidRPr="00C005D9">
        <w:rPr>
          <w:lang w:val="ru-RU"/>
        </w:rPr>
        <w:br/>
      </w:r>
    </w:p>
    <w:p w14:paraId="056AF7BD" w14:textId="77777777" w:rsidR="0019353B" w:rsidRPr="00C005D9" w:rsidRDefault="0019353B" w:rsidP="0019353B">
      <w:pPr>
        <w:ind w:left="3166"/>
        <w:rPr>
          <w:lang w:val="ru-RU"/>
        </w:rPr>
      </w:pPr>
      <w:r w:rsidRPr="00C005D9">
        <w:rPr>
          <w:color w:val="000000"/>
          <w:lang w:val="ru-RU"/>
        </w:rPr>
        <w:t>НАРЕЗКА</w:t>
      </w:r>
    </w:p>
    <w:p w14:paraId="73AEB598" w14:textId="77777777" w:rsidR="0019353B" w:rsidRPr="00C005D9" w:rsidRDefault="0019353B" w:rsidP="0019353B">
      <w:pPr>
        <w:ind w:left="1441" w:right="2161"/>
        <w:rPr>
          <w:lang w:val="ru-RU"/>
        </w:rPr>
      </w:pPr>
      <w:r w:rsidRPr="00C005D9">
        <w:rPr>
          <w:color w:val="000000"/>
          <w:lang w:val="ru-RU"/>
        </w:rPr>
        <w:t>Параллельно проведению масштабной операции (5-38) Мальцев прослушивает переговоры сотрудников, делает себе пометки, рисует карту, ставит на ней отметки-флажки.</w:t>
      </w:r>
    </w:p>
    <w:p w14:paraId="1079814E" w14:textId="77777777" w:rsidR="0019353B" w:rsidRPr="00C005D9" w:rsidRDefault="0019353B" w:rsidP="0019353B">
      <w:pPr>
        <w:rPr>
          <w:lang w:val="ru-RU"/>
        </w:rPr>
      </w:pPr>
    </w:p>
    <w:p w14:paraId="20625532" w14:textId="534FEB14" w:rsidR="0019353B" w:rsidRPr="00C005D9" w:rsidRDefault="0019353B" w:rsidP="0019353B">
      <w:pPr>
        <w:rPr>
          <w:lang w:val="ru-RU"/>
        </w:rPr>
      </w:pPr>
      <w:r w:rsidRPr="00C005D9">
        <w:rPr>
          <w:b/>
          <w:color w:val="000000"/>
          <w:lang w:val="ru-RU"/>
        </w:rPr>
        <w:t xml:space="preserve">5-39. НАТ. ЛЕС.ШАЛАШ ИГОРЯ ДЕНЬ 15. </w:t>
      </w:r>
      <w:r w:rsidRPr="00C005D9">
        <w:rPr>
          <w:lang w:val="ru-RU"/>
        </w:rPr>
        <w:br/>
      </w:r>
      <w:r w:rsidRPr="00C005D9">
        <w:rPr>
          <w:b/>
          <w:color w:val="000000"/>
          <w:lang w:val="ru-RU"/>
        </w:rPr>
        <w:t xml:space="preserve"> </w:t>
      </w:r>
      <w:r w:rsidR="00044BCB">
        <w:rPr>
          <w:b/>
          <w:color w:val="000000"/>
          <w:lang w:val="ru-RU"/>
        </w:rPr>
        <w:t xml:space="preserve">милиционер 6 </w:t>
      </w:r>
      <w:r w:rsidRPr="00C005D9">
        <w:rPr>
          <w:b/>
          <w:color w:val="000000"/>
          <w:lang w:val="ru-RU"/>
        </w:rPr>
        <w:t>(00:10)</w:t>
      </w:r>
      <w:r w:rsidRPr="00C005D9">
        <w:rPr>
          <w:lang w:val="ru-RU"/>
        </w:rPr>
        <w:br/>
      </w:r>
    </w:p>
    <w:p w14:paraId="776B1A0E" w14:textId="77777777" w:rsidR="0019353B" w:rsidRPr="00C005D9" w:rsidRDefault="0019353B" w:rsidP="0019353B">
      <w:pPr>
        <w:rPr>
          <w:lang w:val="ru-RU"/>
        </w:rPr>
      </w:pPr>
      <w:r w:rsidRPr="00C005D9">
        <w:rPr>
          <w:color w:val="000000"/>
          <w:lang w:val="ru-RU"/>
        </w:rPr>
        <w:t xml:space="preserve">Милиционер 6 заглядывает в шалаш, обводит взглядом фотографии </w:t>
      </w:r>
      <w:proofErr w:type="spellStart"/>
      <w:r w:rsidRPr="00C005D9">
        <w:rPr>
          <w:color w:val="000000"/>
          <w:lang w:val="ru-RU"/>
        </w:rPr>
        <w:t>Макурина</w:t>
      </w:r>
      <w:proofErr w:type="spellEnd"/>
      <w:r w:rsidRPr="00C005D9">
        <w:rPr>
          <w:color w:val="000000"/>
          <w:lang w:val="ru-RU"/>
        </w:rPr>
        <w:t>, похорон, жука без головы, вынимает рацию.</w:t>
      </w:r>
    </w:p>
    <w:p w14:paraId="62D38272" w14:textId="77777777" w:rsidR="0019353B" w:rsidRPr="00C005D9" w:rsidRDefault="0019353B" w:rsidP="0019353B">
      <w:pPr>
        <w:rPr>
          <w:lang w:val="ru-RU"/>
        </w:rPr>
      </w:pPr>
    </w:p>
    <w:p w14:paraId="674036E3" w14:textId="77777777" w:rsidR="0019353B" w:rsidRPr="00C005D9" w:rsidRDefault="0019353B" w:rsidP="0019353B">
      <w:pPr>
        <w:rPr>
          <w:lang w:val="ru-RU"/>
        </w:rPr>
      </w:pPr>
      <w:r w:rsidRPr="00C005D9">
        <w:rPr>
          <w:b/>
          <w:color w:val="000000"/>
          <w:lang w:val="ru-RU"/>
        </w:rPr>
        <w:t xml:space="preserve">5-40. НАТ. ЛЕС.ШАЛАШ ИГОРЯ НОЧЬ 15. </w:t>
      </w:r>
      <w:r w:rsidRPr="00C005D9">
        <w:rPr>
          <w:lang w:val="ru-RU"/>
        </w:rPr>
        <w:br/>
      </w:r>
      <w:r w:rsidRPr="00C005D9">
        <w:rPr>
          <w:b/>
          <w:color w:val="000000"/>
          <w:lang w:val="ru-RU"/>
        </w:rPr>
        <w:t>БОКОВ, КОЗЫРЕВ, ДОБРОВОЛЬСКАЯ (01:47)</w:t>
      </w:r>
      <w:r w:rsidRPr="00C005D9">
        <w:rPr>
          <w:lang w:val="ru-RU"/>
        </w:rPr>
        <w:br/>
      </w:r>
    </w:p>
    <w:p w14:paraId="25869CC0" w14:textId="77777777" w:rsidR="0019353B" w:rsidRPr="00C005D9" w:rsidRDefault="0019353B" w:rsidP="0019353B">
      <w:pPr>
        <w:rPr>
          <w:lang w:val="ru-RU"/>
        </w:rPr>
      </w:pPr>
      <w:r w:rsidRPr="00C005D9">
        <w:rPr>
          <w:color w:val="000000"/>
          <w:lang w:val="ru-RU"/>
        </w:rPr>
        <w:t>Боков, Козырев и Добровольская внимательно изучают артефакты в шалаше. Рассматривают фотографии, вырезки из газет. Боков замечает, что в одном месте разрыта земля и присыпана сверху, роет её руками и вытаскивает железную коробку из-под печенья. В коробке - дневник Игоря, часы Славы, бритва со следами крови.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КОЗЫРЕВ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Это, конечно, не стационар… но какая-то чертовщина.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ДОБРОВОЛЬСКАЯ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Это убежище ребёнка. Какой-то бедный мальчик сошёл с ума от всего происходящего.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Боков листает дневник.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БОКОВ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 xml:space="preserve">Этот “бедный мальчик” - Игорь Мальцев. Я вот только начал читать и сразу понял, </w:t>
      </w:r>
      <w:proofErr w:type="spellStart"/>
      <w:r w:rsidRPr="00C005D9">
        <w:rPr>
          <w:color w:val="000000"/>
          <w:lang w:val="ru-RU"/>
        </w:rPr>
        <w:t>шо</w:t>
      </w:r>
      <w:proofErr w:type="spellEnd"/>
      <w:r w:rsidRPr="00C005D9">
        <w:rPr>
          <w:color w:val="000000"/>
          <w:lang w:val="ru-RU"/>
        </w:rPr>
        <w:t xml:space="preserve"> будет дальше. А дальше - именно то! “Я не могу никому сказать, но и молчать я тоже не могу: я не видел Фишера, Я его придумал. Я хотел быть детективом”.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КОЗЫРЕВ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Пиздец. То есть он придумал Фишера, и маньяк стал Фишером?! То есть он его породил?!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С этими шахматами и маскарадом?!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ДОБРОВОЛЬСКАЯ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Ну да. Был никем, а возомнил себя великим.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БОКОВ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 xml:space="preserve">Да </w:t>
      </w:r>
      <w:proofErr w:type="spellStart"/>
      <w:r w:rsidRPr="00C005D9">
        <w:rPr>
          <w:color w:val="000000"/>
          <w:lang w:val="ru-RU"/>
        </w:rPr>
        <w:t>што</w:t>
      </w:r>
      <w:proofErr w:type="spellEnd"/>
      <w:r w:rsidRPr="00C005D9">
        <w:rPr>
          <w:color w:val="000000"/>
          <w:lang w:val="ru-RU"/>
        </w:rPr>
        <w:t xml:space="preserve"> вы прицепились к пацану? Он же видел первый труп. Не </w:t>
      </w:r>
      <w:r w:rsidRPr="00C005D9">
        <w:rPr>
          <w:color w:val="000000"/>
          <w:lang w:val="ru-RU"/>
        </w:rPr>
        <w:lastRenderedPageBreak/>
        <w:t>каждый взрослый такое переживёт. Что теперь – убивать его, что ли? Ну напиздел. А вот папаша его – сволочь, раздул в газете!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Добровольская выходит из шалаша с коробкой в руках, за ним - Козырев и Боков. Добровольская открывает коробку, там - часы “Слава”.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ДОБРОВОЛЬСКАЯ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У первой жертвы, Андрея, в списке пропавших вещей были часы “Слава”. Я наизусть помню. По описанию –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это они. С коричневым потёртым ремешком. Отпечатки все затёр наверняка, заиграл.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КОЗЫРЕВ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 xml:space="preserve">А если б у нас были эти часы, мы бы по отпечаткам и </w:t>
      </w:r>
      <w:proofErr w:type="spellStart"/>
      <w:r w:rsidRPr="00C005D9">
        <w:rPr>
          <w:color w:val="000000"/>
          <w:lang w:val="ru-RU"/>
        </w:rPr>
        <w:t>Макурина</w:t>
      </w:r>
      <w:proofErr w:type="spellEnd"/>
      <w:r w:rsidRPr="00C005D9">
        <w:rPr>
          <w:color w:val="000000"/>
          <w:lang w:val="ru-RU"/>
        </w:rPr>
        <w:t xml:space="preserve"> отпустили, и Лаваля не мучали и по базам пробили. И детей спасли.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БОКОВ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Ну там могло и не быть отпечатков.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ДОБРОВОЛЬСКАЯ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А могло и быть. И неизвестно, что у него ещё есть. Может, я выпишу ордер на обыск?</w:t>
      </w:r>
      <w:r w:rsidRPr="00C005D9">
        <w:rPr>
          <w:lang w:val="ru-RU"/>
        </w:rPr>
        <w:br/>
      </w:r>
      <w:r w:rsidRPr="00C005D9">
        <w:rPr>
          <w:color w:val="000000"/>
          <w:lang w:val="ru-RU"/>
        </w:rPr>
        <w:t>Кто-то наблюдает за милиционерами. Мы понимаем, что из глубины леса на них смотрит неясная фигура полностью обнажённого мужчины.</w:t>
      </w:r>
    </w:p>
    <w:bookmarkEnd w:id="3"/>
    <w:p w14:paraId="2455B3EC" w14:textId="4A3A4F87" w:rsidR="000309CF" w:rsidRDefault="000309CF" w:rsidP="00A6060E">
      <w:pPr>
        <w:pStyle w:val="a7"/>
      </w:pPr>
    </w:p>
    <w:sectPr w:rsidR="000309CF" w:rsidSect="004F54F6">
      <w:footerReference w:type="default" r:id="rId11"/>
      <w:pgSz w:w="11900" w:h="16840"/>
      <w:pgMar w:top="1134" w:right="850" w:bottom="1134" w:left="1701" w:header="567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528254" w14:textId="77777777" w:rsidR="00292A4B" w:rsidRDefault="00292A4B" w:rsidP="0031048D">
      <w:r>
        <w:separator/>
      </w:r>
    </w:p>
    <w:p w14:paraId="1F5EA5DC" w14:textId="77777777" w:rsidR="00292A4B" w:rsidRDefault="00292A4B"/>
    <w:p w14:paraId="0D0DBE7E" w14:textId="77777777" w:rsidR="00292A4B" w:rsidRDefault="00292A4B"/>
  </w:endnote>
  <w:endnote w:type="continuationSeparator" w:id="0">
    <w:p w14:paraId="4F3BDB36" w14:textId="77777777" w:rsidR="00292A4B" w:rsidRDefault="00292A4B" w:rsidP="0031048D">
      <w:r>
        <w:continuationSeparator/>
      </w:r>
    </w:p>
    <w:p w14:paraId="465585DA" w14:textId="77777777" w:rsidR="00292A4B" w:rsidRDefault="00292A4B"/>
    <w:p w14:paraId="59FCD0DD" w14:textId="77777777" w:rsidR="00292A4B" w:rsidRDefault="00292A4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b"/>
      </w:rPr>
      <w:id w:val="-403846161"/>
      <w:docPartObj>
        <w:docPartGallery w:val="Page Numbers (Bottom of Page)"/>
        <w:docPartUnique/>
      </w:docPartObj>
    </w:sdtPr>
    <w:sdtEndPr>
      <w:rPr>
        <w:rStyle w:val="ab"/>
      </w:rPr>
    </w:sdtEndPr>
    <w:sdtContent>
      <w:p w14:paraId="0592D3FA" w14:textId="77777777" w:rsidR="000A45CA" w:rsidRDefault="000A45CA" w:rsidP="00ED7C7B">
        <w:pPr>
          <w:framePr w:wrap="none" w:vAnchor="text" w:hAnchor="margin" w:xAlign="right" w:y="1"/>
          <w:rPr>
            <w:rStyle w:val="ab"/>
          </w:rPr>
        </w:pPr>
        <w:r>
          <w:rPr>
            <w:rStyle w:val="ab"/>
          </w:rPr>
          <w:fldChar w:fldCharType="begin"/>
        </w:r>
        <w:r>
          <w:rPr>
            <w:rStyle w:val="ab"/>
          </w:rPr>
          <w:instrText xml:space="preserve"> PAGE </w:instrText>
        </w:r>
        <w:r>
          <w:rPr>
            <w:rStyle w:val="ab"/>
          </w:rPr>
          <w:fldChar w:fldCharType="separate"/>
        </w:r>
        <w:r>
          <w:rPr>
            <w:rStyle w:val="ab"/>
            <w:noProof/>
          </w:rPr>
          <w:t>26</w:t>
        </w:r>
        <w:r>
          <w:rPr>
            <w:rStyle w:val="ab"/>
          </w:rPr>
          <w:fldChar w:fldCharType="end"/>
        </w:r>
      </w:p>
    </w:sdtContent>
  </w:sdt>
  <w:p w14:paraId="76708315" w14:textId="17C54272" w:rsidR="000A45CA" w:rsidRDefault="000A45CA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4F75A8" w14:textId="4842E6EF" w:rsidR="000A45CA" w:rsidRPr="004F54F6" w:rsidRDefault="000A45CA">
    <w:pPr>
      <w:pStyle w:val="afe"/>
      <w:jc w:val="right"/>
      <w:rPr>
        <w:color w:val="767171" w:themeColor="background2" w:themeShade="8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color w:val="767171" w:themeColor="background2" w:themeShade="80"/>
      </w:rPr>
      <w:id w:val="1993203860"/>
      <w:docPartObj>
        <w:docPartGallery w:val="Page Numbers (Bottom of Page)"/>
        <w:docPartUnique/>
      </w:docPartObj>
    </w:sdtPr>
    <w:sdtEndPr/>
    <w:sdtContent>
      <w:p w14:paraId="737489E0" w14:textId="77777777" w:rsidR="000A45CA" w:rsidRPr="004F54F6" w:rsidRDefault="000A45CA">
        <w:pPr>
          <w:pStyle w:val="afe"/>
          <w:jc w:val="right"/>
          <w:rPr>
            <w:color w:val="767171" w:themeColor="background2" w:themeShade="80"/>
          </w:rPr>
        </w:pPr>
        <w:r w:rsidRPr="0044356A">
          <w:rPr>
            <w:color w:val="3B3838" w:themeColor="background2" w:themeShade="40"/>
          </w:rPr>
          <w:fldChar w:fldCharType="begin"/>
        </w:r>
        <w:r w:rsidRPr="0044356A">
          <w:rPr>
            <w:color w:val="3B3838" w:themeColor="background2" w:themeShade="40"/>
          </w:rPr>
          <w:instrText>PAGE   \* MERGEFORMAT</w:instrText>
        </w:r>
        <w:r w:rsidRPr="0044356A">
          <w:rPr>
            <w:color w:val="3B3838" w:themeColor="background2" w:themeShade="40"/>
          </w:rPr>
          <w:fldChar w:fldCharType="separate"/>
        </w:r>
        <w:r w:rsidRPr="0044356A">
          <w:rPr>
            <w:color w:val="3B3838" w:themeColor="background2" w:themeShade="40"/>
            <w:lang w:val="ru-RU"/>
          </w:rPr>
          <w:t>2</w:t>
        </w:r>
        <w:r w:rsidRPr="0044356A">
          <w:rPr>
            <w:color w:val="3B3838" w:themeColor="background2" w:themeShade="4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133B27" w14:textId="77777777" w:rsidR="00292A4B" w:rsidRDefault="00292A4B" w:rsidP="0031048D">
      <w:r>
        <w:separator/>
      </w:r>
    </w:p>
    <w:p w14:paraId="0FD12522" w14:textId="77777777" w:rsidR="00292A4B" w:rsidRDefault="00292A4B"/>
    <w:p w14:paraId="658A3449" w14:textId="77777777" w:rsidR="00292A4B" w:rsidRDefault="00292A4B"/>
  </w:footnote>
  <w:footnote w:type="continuationSeparator" w:id="0">
    <w:p w14:paraId="0917ABCC" w14:textId="77777777" w:rsidR="00292A4B" w:rsidRDefault="00292A4B" w:rsidP="0031048D">
      <w:r>
        <w:continuationSeparator/>
      </w:r>
    </w:p>
    <w:p w14:paraId="6C2654A0" w14:textId="77777777" w:rsidR="00292A4B" w:rsidRDefault="00292A4B"/>
    <w:p w14:paraId="158972B5" w14:textId="77777777" w:rsidR="00292A4B" w:rsidRDefault="00292A4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FE4865" w14:textId="6824D58F" w:rsidR="000A45CA" w:rsidRPr="00DE4094" w:rsidRDefault="000A45CA" w:rsidP="00DE4094">
    <w:pPr>
      <w:pStyle w:val="afc"/>
      <w:jc w:val="right"/>
      <w:rPr>
        <w:lang w:val="ru-RU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42487"/>
    <w:multiLevelType w:val="hybridMultilevel"/>
    <w:tmpl w:val="F0383DA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FA1722"/>
    <w:multiLevelType w:val="hybridMultilevel"/>
    <w:tmpl w:val="65E0D11E"/>
    <w:lvl w:ilvl="0" w:tplc="43F6C076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D961D4"/>
    <w:multiLevelType w:val="hybridMultilevel"/>
    <w:tmpl w:val="749855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C13084"/>
    <w:multiLevelType w:val="hybridMultilevel"/>
    <w:tmpl w:val="749855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FB59A6"/>
    <w:multiLevelType w:val="hybridMultilevel"/>
    <w:tmpl w:val="749855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8929A3"/>
    <w:multiLevelType w:val="hybridMultilevel"/>
    <w:tmpl w:val="749855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B20E18"/>
    <w:multiLevelType w:val="hybridMultilevel"/>
    <w:tmpl w:val="C304FA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7237BCB"/>
    <w:multiLevelType w:val="hybridMultilevel"/>
    <w:tmpl w:val="749855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AF62B1A"/>
    <w:multiLevelType w:val="hybridMultilevel"/>
    <w:tmpl w:val="9A2AB8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D353486"/>
    <w:multiLevelType w:val="hybridMultilevel"/>
    <w:tmpl w:val="51DE2C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D644A83"/>
    <w:multiLevelType w:val="hybridMultilevel"/>
    <w:tmpl w:val="749855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100520">
    <w:abstractNumId w:val="10"/>
  </w:num>
  <w:num w:numId="2" w16cid:durableId="1869367961">
    <w:abstractNumId w:val="0"/>
  </w:num>
  <w:num w:numId="3" w16cid:durableId="217591584">
    <w:abstractNumId w:val="3"/>
  </w:num>
  <w:num w:numId="4" w16cid:durableId="993534703">
    <w:abstractNumId w:val="5"/>
  </w:num>
  <w:num w:numId="5" w16cid:durableId="1972707954">
    <w:abstractNumId w:val="1"/>
  </w:num>
  <w:num w:numId="6" w16cid:durableId="1802190898">
    <w:abstractNumId w:val="8"/>
  </w:num>
  <w:num w:numId="7" w16cid:durableId="1622149391">
    <w:abstractNumId w:val="7"/>
  </w:num>
  <w:num w:numId="8" w16cid:durableId="9961917">
    <w:abstractNumId w:val="2"/>
  </w:num>
  <w:num w:numId="9" w16cid:durableId="1059673206">
    <w:abstractNumId w:val="9"/>
  </w:num>
  <w:num w:numId="10" w16cid:durableId="695471598">
    <w:abstractNumId w:val="6"/>
  </w:num>
  <w:num w:numId="11" w16cid:durableId="190807487">
    <w:abstractNumId w:val="4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99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EF2"/>
    <w:rsid w:val="000004E3"/>
    <w:rsid w:val="00000630"/>
    <w:rsid w:val="00000984"/>
    <w:rsid w:val="000018A7"/>
    <w:rsid w:val="000022A9"/>
    <w:rsid w:val="00004FC6"/>
    <w:rsid w:val="00006A34"/>
    <w:rsid w:val="00010B35"/>
    <w:rsid w:val="000118D7"/>
    <w:rsid w:val="00012213"/>
    <w:rsid w:val="00016008"/>
    <w:rsid w:val="00016F9A"/>
    <w:rsid w:val="00017A87"/>
    <w:rsid w:val="000203ED"/>
    <w:rsid w:val="00020F04"/>
    <w:rsid w:val="00021ADD"/>
    <w:rsid w:val="00025899"/>
    <w:rsid w:val="00025C72"/>
    <w:rsid w:val="00026809"/>
    <w:rsid w:val="000309CF"/>
    <w:rsid w:val="00036279"/>
    <w:rsid w:val="00037DEB"/>
    <w:rsid w:val="00040EDE"/>
    <w:rsid w:val="00042E92"/>
    <w:rsid w:val="00044BCB"/>
    <w:rsid w:val="0005148B"/>
    <w:rsid w:val="000529C4"/>
    <w:rsid w:val="00056F08"/>
    <w:rsid w:val="00062352"/>
    <w:rsid w:val="0006293F"/>
    <w:rsid w:val="000651A5"/>
    <w:rsid w:val="000725FB"/>
    <w:rsid w:val="000727DC"/>
    <w:rsid w:val="00080A2B"/>
    <w:rsid w:val="0008403C"/>
    <w:rsid w:val="00086855"/>
    <w:rsid w:val="00086DD3"/>
    <w:rsid w:val="000873E8"/>
    <w:rsid w:val="00094E2A"/>
    <w:rsid w:val="0009699F"/>
    <w:rsid w:val="000A1946"/>
    <w:rsid w:val="000A2F17"/>
    <w:rsid w:val="000A45CA"/>
    <w:rsid w:val="000A4A38"/>
    <w:rsid w:val="000A4D88"/>
    <w:rsid w:val="000A5AD1"/>
    <w:rsid w:val="000B4E52"/>
    <w:rsid w:val="000B4FA1"/>
    <w:rsid w:val="000B751C"/>
    <w:rsid w:val="000C0D6A"/>
    <w:rsid w:val="000C265B"/>
    <w:rsid w:val="000C2A12"/>
    <w:rsid w:val="000C2DAB"/>
    <w:rsid w:val="000C3A1C"/>
    <w:rsid w:val="000C3C1D"/>
    <w:rsid w:val="000D19C2"/>
    <w:rsid w:val="000D28E5"/>
    <w:rsid w:val="000D375D"/>
    <w:rsid w:val="000D3857"/>
    <w:rsid w:val="000D4067"/>
    <w:rsid w:val="000E3B94"/>
    <w:rsid w:val="000F545B"/>
    <w:rsid w:val="000F7431"/>
    <w:rsid w:val="000F7D8E"/>
    <w:rsid w:val="00101411"/>
    <w:rsid w:val="00103708"/>
    <w:rsid w:val="00110780"/>
    <w:rsid w:val="00111990"/>
    <w:rsid w:val="00111A57"/>
    <w:rsid w:val="00112EFF"/>
    <w:rsid w:val="00113467"/>
    <w:rsid w:val="0011499B"/>
    <w:rsid w:val="001206DA"/>
    <w:rsid w:val="00121FF4"/>
    <w:rsid w:val="00122B19"/>
    <w:rsid w:val="00127383"/>
    <w:rsid w:val="00127411"/>
    <w:rsid w:val="00137405"/>
    <w:rsid w:val="00154D93"/>
    <w:rsid w:val="00155F9B"/>
    <w:rsid w:val="0016705E"/>
    <w:rsid w:val="00170356"/>
    <w:rsid w:val="00183675"/>
    <w:rsid w:val="00185998"/>
    <w:rsid w:val="00187093"/>
    <w:rsid w:val="001927F5"/>
    <w:rsid w:val="00192B72"/>
    <w:rsid w:val="0019353B"/>
    <w:rsid w:val="00193D67"/>
    <w:rsid w:val="001A0A4A"/>
    <w:rsid w:val="001A3248"/>
    <w:rsid w:val="001A344F"/>
    <w:rsid w:val="001A52AC"/>
    <w:rsid w:val="001A75A1"/>
    <w:rsid w:val="001B53C8"/>
    <w:rsid w:val="001B6133"/>
    <w:rsid w:val="001B68B3"/>
    <w:rsid w:val="001C15C7"/>
    <w:rsid w:val="001C394C"/>
    <w:rsid w:val="001C5149"/>
    <w:rsid w:val="001D58F8"/>
    <w:rsid w:val="001D7C93"/>
    <w:rsid w:val="001E04E3"/>
    <w:rsid w:val="001E5C01"/>
    <w:rsid w:val="001E6EA5"/>
    <w:rsid w:val="001E74A0"/>
    <w:rsid w:val="001F439C"/>
    <w:rsid w:val="001F6110"/>
    <w:rsid w:val="00200975"/>
    <w:rsid w:val="00201072"/>
    <w:rsid w:val="00204673"/>
    <w:rsid w:val="00204C62"/>
    <w:rsid w:val="00205DC9"/>
    <w:rsid w:val="00206871"/>
    <w:rsid w:val="00207323"/>
    <w:rsid w:val="0021035D"/>
    <w:rsid w:val="00211F0B"/>
    <w:rsid w:val="00212054"/>
    <w:rsid w:val="00214BC4"/>
    <w:rsid w:val="00215677"/>
    <w:rsid w:val="00222795"/>
    <w:rsid w:val="00225889"/>
    <w:rsid w:val="00234901"/>
    <w:rsid w:val="0023490C"/>
    <w:rsid w:val="00236B8B"/>
    <w:rsid w:val="00240DDD"/>
    <w:rsid w:val="00242958"/>
    <w:rsid w:val="00255D8A"/>
    <w:rsid w:val="00255E2E"/>
    <w:rsid w:val="00261068"/>
    <w:rsid w:val="002668A0"/>
    <w:rsid w:val="002707EA"/>
    <w:rsid w:val="002709AD"/>
    <w:rsid w:val="00273CEA"/>
    <w:rsid w:val="00273D43"/>
    <w:rsid w:val="00274053"/>
    <w:rsid w:val="0027576D"/>
    <w:rsid w:val="00286DCC"/>
    <w:rsid w:val="00292A4B"/>
    <w:rsid w:val="00295157"/>
    <w:rsid w:val="002959C5"/>
    <w:rsid w:val="002967CD"/>
    <w:rsid w:val="002971CF"/>
    <w:rsid w:val="002976F5"/>
    <w:rsid w:val="002A2E6F"/>
    <w:rsid w:val="002A2ED0"/>
    <w:rsid w:val="002A6845"/>
    <w:rsid w:val="002B0511"/>
    <w:rsid w:val="002C5E84"/>
    <w:rsid w:val="002C72A0"/>
    <w:rsid w:val="002D3870"/>
    <w:rsid w:val="002D3F9C"/>
    <w:rsid w:val="002E1521"/>
    <w:rsid w:val="002E15FD"/>
    <w:rsid w:val="002E1945"/>
    <w:rsid w:val="002E356F"/>
    <w:rsid w:val="002E5A3E"/>
    <w:rsid w:val="002E606C"/>
    <w:rsid w:val="002F0D1C"/>
    <w:rsid w:val="0030055B"/>
    <w:rsid w:val="003005E2"/>
    <w:rsid w:val="00301108"/>
    <w:rsid w:val="003068F9"/>
    <w:rsid w:val="0031048D"/>
    <w:rsid w:val="003104DD"/>
    <w:rsid w:val="00310AE8"/>
    <w:rsid w:val="00311A90"/>
    <w:rsid w:val="0031308B"/>
    <w:rsid w:val="00317444"/>
    <w:rsid w:val="003207CA"/>
    <w:rsid w:val="003258F3"/>
    <w:rsid w:val="003301FB"/>
    <w:rsid w:val="0033167D"/>
    <w:rsid w:val="00336FA7"/>
    <w:rsid w:val="00337C71"/>
    <w:rsid w:val="00341090"/>
    <w:rsid w:val="00341E05"/>
    <w:rsid w:val="00346D25"/>
    <w:rsid w:val="00352BC2"/>
    <w:rsid w:val="00360162"/>
    <w:rsid w:val="00362335"/>
    <w:rsid w:val="00362C97"/>
    <w:rsid w:val="00362E94"/>
    <w:rsid w:val="00365F2E"/>
    <w:rsid w:val="00370990"/>
    <w:rsid w:val="00370997"/>
    <w:rsid w:val="003731D6"/>
    <w:rsid w:val="003774AE"/>
    <w:rsid w:val="00377900"/>
    <w:rsid w:val="003828DF"/>
    <w:rsid w:val="00387513"/>
    <w:rsid w:val="0039074F"/>
    <w:rsid w:val="00392C88"/>
    <w:rsid w:val="00393D73"/>
    <w:rsid w:val="00395763"/>
    <w:rsid w:val="00397605"/>
    <w:rsid w:val="003A14A8"/>
    <w:rsid w:val="003A1696"/>
    <w:rsid w:val="003A1D21"/>
    <w:rsid w:val="003A6261"/>
    <w:rsid w:val="003B0C03"/>
    <w:rsid w:val="003B40D4"/>
    <w:rsid w:val="003C18BE"/>
    <w:rsid w:val="003C23FF"/>
    <w:rsid w:val="003C76A2"/>
    <w:rsid w:val="003D4D31"/>
    <w:rsid w:val="003D5FEC"/>
    <w:rsid w:val="003E2BD0"/>
    <w:rsid w:val="003E5547"/>
    <w:rsid w:val="003F1900"/>
    <w:rsid w:val="004031C8"/>
    <w:rsid w:val="004038AA"/>
    <w:rsid w:val="00415BA5"/>
    <w:rsid w:val="004160D8"/>
    <w:rsid w:val="00416229"/>
    <w:rsid w:val="00416E46"/>
    <w:rsid w:val="00420037"/>
    <w:rsid w:val="00423D84"/>
    <w:rsid w:val="00424114"/>
    <w:rsid w:val="004261BC"/>
    <w:rsid w:val="00432221"/>
    <w:rsid w:val="00432CB3"/>
    <w:rsid w:val="0044356A"/>
    <w:rsid w:val="00443E9B"/>
    <w:rsid w:val="00444174"/>
    <w:rsid w:val="00446969"/>
    <w:rsid w:val="00452066"/>
    <w:rsid w:val="00452F51"/>
    <w:rsid w:val="00453DC0"/>
    <w:rsid w:val="00454C38"/>
    <w:rsid w:val="004551FB"/>
    <w:rsid w:val="00455AB0"/>
    <w:rsid w:val="00457C97"/>
    <w:rsid w:val="004633E7"/>
    <w:rsid w:val="00464026"/>
    <w:rsid w:val="0046532A"/>
    <w:rsid w:val="00466470"/>
    <w:rsid w:val="00474079"/>
    <w:rsid w:val="00475447"/>
    <w:rsid w:val="0048588D"/>
    <w:rsid w:val="00485FEE"/>
    <w:rsid w:val="00486729"/>
    <w:rsid w:val="00490892"/>
    <w:rsid w:val="00491AE9"/>
    <w:rsid w:val="00492C8F"/>
    <w:rsid w:val="00493259"/>
    <w:rsid w:val="0049683D"/>
    <w:rsid w:val="004A04FE"/>
    <w:rsid w:val="004A3251"/>
    <w:rsid w:val="004A44B3"/>
    <w:rsid w:val="004A472C"/>
    <w:rsid w:val="004A4E2D"/>
    <w:rsid w:val="004A4E48"/>
    <w:rsid w:val="004B1238"/>
    <w:rsid w:val="004C23CD"/>
    <w:rsid w:val="004C2F0B"/>
    <w:rsid w:val="004C302F"/>
    <w:rsid w:val="004C7D1B"/>
    <w:rsid w:val="004D1182"/>
    <w:rsid w:val="004D1D54"/>
    <w:rsid w:val="004D1E91"/>
    <w:rsid w:val="004D2EE4"/>
    <w:rsid w:val="004D4FD9"/>
    <w:rsid w:val="004D6BBE"/>
    <w:rsid w:val="004E1E0F"/>
    <w:rsid w:val="004E2F2B"/>
    <w:rsid w:val="004E45EB"/>
    <w:rsid w:val="004E5B2A"/>
    <w:rsid w:val="004E685A"/>
    <w:rsid w:val="004E75BD"/>
    <w:rsid w:val="004E78B2"/>
    <w:rsid w:val="004F4C5C"/>
    <w:rsid w:val="004F54F6"/>
    <w:rsid w:val="004F6A18"/>
    <w:rsid w:val="004F7C1B"/>
    <w:rsid w:val="005001C9"/>
    <w:rsid w:val="00502DAA"/>
    <w:rsid w:val="005139BB"/>
    <w:rsid w:val="005159FF"/>
    <w:rsid w:val="00515A02"/>
    <w:rsid w:val="00520218"/>
    <w:rsid w:val="00522944"/>
    <w:rsid w:val="00522BEC"/>
    <w:rsid w:val="00522F84"/>
    <w:rsid w:val="00524406"/>
    <w:rsid w:val="00524BF5"/>
    <w:rsid w:val="005301F8"/>
    <w:rsid w:val="00541BCA"/>
    <w:rsid w:val="00544B21"/>
    <w:rsid w:val="00550CE0"/>
    <w:rsid w:val="00550E1A"/>
    <w:rsid w:val="00552AF4"/>
    <w:rsid w:val="005548F6"/>
    <w:rsid w:val="0055677E"/>
    <w:rsid w:val="00561829"/>
    <w:rsid w:val="00563DDF"/>
    <w:rsid w:val="00563E74"/>
    <w:rsid w:val="0056534D"/>
    <w:rsid w:val="00570112"/>
    <w:rsid w:val="005741CE"/>
    <w:rsid w:val="00576748"/>
    <w:rsid w:val="005778E9"/>
    <w:rsid w:val="00580DFA"/>
    <w:rsid w:val="00582822"/>
    <w:rsid w:val="005829DF"/>
    <w:rsid w:val="005849C7"/>
    <w:rsid w:val="00584EAE"/>
    <w:rsid w:val="005879EB"/>
    <w:rsid w:val="00592F6F"/>
    <w:rsid w:val="0059338F"/>
    <w:rsid w:val="00596E09"/>
    <w:rsid w:val="005974EE"/>
    <w:rsid w:val="005A24A2"/>
    <w:rsid w:val="005A49FB"/>
    <w:rsid w:val="005A5628"/>
    <w:rsid w:val="005A7311"/>
    <w:rsid w:val="005B2418"/>
    <w:rsid w:val="005B275F"/>
    <w:rsid w:val="005B2956"/>
    <w:rsid w:val="005C5FFB"/>
    <w:rsid w:val="005D07F8"/>
    <w:rsid w:val="005D6AB0"/>
    <w:rsid w:val="005E7112"/>
    <w:rsid w:val="005F2A26"/>
    <w:rsid w:val="006018E2"/>
    <w:rsid w:val="006034A7"/>
    <w:rsid w:val="00605601"/>
    <w:rsid w:val="00606669"/>
    <w:rsid w:val="00606FC4"/>
    <w:rsid w:val="00612B58"/>
    <w:rsid w:val="006208B1"/>
    <w:rsid w:val="006316FA"/>
    <w:rsid w:val="006401A3"/>
    <w:rsid w:val="00642A97"/>
    <w:rsid w:val="00642F2D"/>
    <w:rsid w:val="00644914"/>
    <w:rsid w:val="006508EF"/>
    <w:rsid w:val="00654FAB"/>
    <w:rsid w:val="006554AF"/>
    <w:rsid w:val="00657806"/>
    <w:rsid w:val="00660309"/>
    <w:rsid w:val="00663132"/>
    <w:rsid w:val="006631B7"/>
    <w:rsid w:val="00664FFB"/>
    <w:rsid w:val="00666AD2"/>
    <w:rsid w:val="0068019B"/>
    <w:rsid w:val="00681445"/>
    <w:rsid w:val="0068533D"/>
    <w:rsid w:val="00686033"/>
    <w:rsid w:val="00686CEF"/>
    <w:rsid w:val="006939BC"/>
    <w:rsid w:val="00697AC9"/>
    <w:rsid w:val="00697F49"/>
    <w:rsid w:val="006A00D5"/>
    <w:rsid w:val="006A07BF"/>
    <w:rsid w:val="006A133B"/>
    <w:rsid w:val="006A370E"/>
    <w:rsid w:val="006B15AE"/>
    <w:rsid w:val="006B40CF"/>
    <w:rsid w:val="006B60E0"/>
    <w:rsid w:val="006C1C3C"/>
    <w:rsid w:val="006C1F8D"/>
    <w:rsid w:val="006C5FB0"/>
    <w:rsid w:val="006C65D3"/>
    <w:rsid w:val="006C732B"/>
    <w:rsid w:val="006D1603"/>
    <w:rsid w:val="006D1A1D"/>
    <w:rsid w:val="006D1C71"/>
    <w:rsid w:val="006D22E0"/>
    <w:rsid w:val="006D51F7"/>
    <w:rsid w:val="006E133F"/>
    <w:rsid w:val="006E48BF"/>
    <w:rsid w:val="006E7A7F"/>
    <w:rsid w:val="006E7EE0"/>
    <w:rsid w:val="006F0EDB"/>
    <w:rsid w:val="006F3DE6"/>
    <w:rsid w:val="006F473C"/>
    <w:rsid w:val="006F6414"/>
    <w:rsid w:val="00703AA6"/>
    <w:rsid w:val="007108A3"/>
    <w:rsid w:val="00712B92"/>
    <w:rsid w:val="00712D71"/>
    <w:rsid w:val="00717297"/>
    <w:rsid w:val="007201A2"/>
    <w:rsid w:val="0072146E"/>
    <w:rsid w:val="00723332"/>
    <w:rsid w:val="0072502F"/>
    <w:rsid w:val="00730294"/>
    <w:rsid w:val="00730C02"/>
    <w:rsid w:val="00735023"/>
    <w:rsid w:val="0073780B"/>
    <w:rsid w:val="0074064C"/>
    <w:rsid w:val="00744136"/>
    <w:rsid w:val="00750FB3"/>
    <w:rsid w:val="00752F9E"/>
    <w:rsid w:val="00753396"/>
    <w:rsid w:val="00753E1E"/>
    <w:rsid w:val="007578F9"/>
    <w:rsid w:val="00757B1C"/>
    <w:rsid w:val="00761D6D"/>
    <w:rsid w:val="007746F1"/>
    <w:rsid w:val="00774911"/>
    <w:rsid w:val="00776610"/>
    <w:rsid w:val="00777BDC"/>
    <w:rsid w:val="00777DAA"/>
    <w:rsid w:val="00781B1D"/>
    <w:rsid w:val="007829FD"/>
    <w:rsid w:val="00785F3F"/>
    <w:rsid w:val="00790D3B"/>
    <w:rsid w:val="00797874"/>
    <w:rsid w:val="007A1D31"/>
    <w:rsid w:val="007A296A"/>
    <w:rsid w:val="007A4898"/>
    <w:rsid w:val="007B0CE4"/>
    <w:rsid w:val="007B4492"/>
    <w:rsid w:val="007B4D13"/>
    <w:rsid w:val="007C1E45"/>
    <w:rsid w:val="007C22F7"/>
    <w:rsid w:val="007C47A6"/>
    <w:rsid w:val="007C54A4"/>
    <w:rsid w:val="007C7925"/>
    <w:rsid w:val="007D1282"/>
    <w:rsid w:val="007D61F8"/>
    <w:rsid w:val="007D7637"/>
    <w:rsid w:val="007E1D46"/>
    <w:rsid w:val="007E43BA"/>
    <w:rsid w:val="007E446C"/>
    <w:rsid w:val="007E70E3"/>
    <w:rsid w:val="007F1F7A"/>
    <w:rsid w:val="007F73F8"/>
    <w:rsid w:val="008058B7"/>
    <w:rsid w:val="00806DC7"/>
    <w:rsid w:val="00807EE4"/>
    <w:rsid w:val="00811190"/>
    <w:rsid w:val="008145C8"/>
    <w:rsid w:val="00816EB3"/>
    <w:rsid w:val="00824790"/>
    <w:rsid w:val="008256A4"/>
    <w:rsid w:val="00826FF2"/>
    <w:rsid w:val="00832096"/>
    <w:rsid w:val="00843115"/>
    <w:rsid w:val="00847FB1"/>
    <w:rsid w:val="00851CE6"/>
    <w:rsid w:val="00853E3F"/>
    <w:rsid w:val="00854646"/>
    <w:rsid w:val="00854FCA"/>
    <w:rsid w:val="00870599"/>
    <w:rsid w:val="00870C63"/>
    <w:rsid w:val="00873B80"/>
    <w:rsid w:val="00875B8D"/>
    <w:rsid w:val="00876DA2"/>
    <w:rsid w:val="00881BFA"/>
    <w:rsid w:val="008828CF"/>
    <w:rsid w:val="00883033"/>
    <w:rsid w:val="00884E2C"/>
    <w:rsid w:val="008A2EAE"/>
    <w:rsid w:val="008A4380"/>
    <w:rsid w:val="008B2854"/>
    <w:rsid w:val="008B6C89"/>
    <w:rsid w:val="008B6ED9"/>
    <w:rsid w:val="008C0AF6"/>
    <w:rsid w:val="008C1749"/>
    <w:rsid w:val="008C5A2A"/>
    <w:rsid w:val="008C6B0B"/>
    <w:rsid w:val="008D200F"/>
    <w:rsid w:val="008D46DE"/>
    <w:rsid w:val="008E3AC0"/>
    <w:rsid w:val="008E48A9"/>
    <w:rsid w:val="008F0315"/>
    <w:rsid w:val="008F26D4"/>
    <w:rsid w:val="008F4636"/>
    <w:rsid w:val="008F67EE"/>
    <w:rsid w:val="008F6D77"/>
    <w:rsid w:val="008F6EBF"/>
    <w:rsid w:val="00906A69"/>
    <w:rsid w:val="0091260A"/>
    <w:rsid w:val="009144E0"/>
    <w:rsid w:val="009162A1"/>
    <w:rsid w:val="0091773B"/>
    <w:rsid w:val="00917BB6"/>
    <w:rsid w:val="00924B48"/>
    <w:rsid w:val="00927978"/>
    <w:rsid w:val="00927B67"/>
    <w:rsid w:val="009346FD"/>
    <w:rsid w:val="00937B84"/>
    <w:rsid w:val="00940159"/>
    <w:rsid w:val="0094188C"/>
    <w:rsid w:val="00944A39"/>
    <w:rsid w:val="009472F4"/>
    <w:rsid w:val="00964052"/>
    <w:rsid w:val="009671C3"/>
    <w:rsid w:val="00971033"/>
    <w:rsid w:val="0097126E"/>
    <w:rsid w:val="00973394"/>
    <w:rsid w:val="00975E65"/>
    <w:rsid w:val="00980D3B"/>
    <w:rsid w:val="00981EE8"/>
    <w:rsid w:val="00985128"/>
    <w:rsid w:val="0098654C"/>
    <w:rsid w:val="00987713"/>
    <w:rsid w:val="00992CC1"/>
    <w:rsid w:val="009937AD"/>
    <w:rsid w:val="00994A7E"/>
    <w:rsid w:val="009A1C8E"/>
    <w:rsid w:val="009A2D16"/>
    <w:rsid w:val="009B3C82"/>
    <w:rsid w:val="009B595A"/>
    <w:rsid w:val="009B634E"/>
    <w:rsid w:val="009B66B5"/>
    <w:rsid w:val="009B670E"/>
    <w:rsid w:val="009B6F56"/>
    <w:rsid w:val="009B72BD"/>
    <w:rsid w:val="009B7876"/>
    <w:rsid w:val="009C48C0"/>
    <w:rsid w:val="009D323A"/>
    <w:rsid w:val="009D4FD1"/>
    <w:rsid w:val="009D50E6"/>
    <w:rsid w:val="009E23FC"/>
    <w:rsid w:val="009E3197"/>
    <w:rsid w:val="009E37E9"/>
    <w:rsid w:val="009F2670"/>
    <w:rsid w:val="009F5B3D"/>
    <w:rsid w:val="009F64AE"/>
    <w:rsid w:val="009F6F53"/>
    <w:rsid w:val="009F78D0"/>
    <w:rsid w:val="009F7A43"/>
    <w:rsid w:val="00A00F93"/>
    <w:rsid w:val="00A04FD9"/>
    <w:rsid w:val="00A06BBE"/>
    <w:rsid w:val="00A06EB1"/>
    <w:rsid w:val="00A16188"/>
    <w:rsid w:val="00A219E6"/>
    <w:rsid w:val="00A21F48"/>
    <w:rsid w:val="00A23752"/>
    <w:rsid w:val="00A30521"/>
    <w:rsid w:val="00A32611"/>
    <w:rsid w:val="00A34B9B"/>
    <w:rsid w:val="00A41007"/>
    <w:rsid w:val="00A419D6"/>
    <w:rsid w:val="00A4270A"/>
    <w:rsid w:val="00A43DB1"/>
    <w:rsid w:val="00A43E4F"/>
    <w:rsid w:val="00A44153"/>
    <w:rsid w:val="00A54EF2"/>
    <w:rsid w:val="00A57741"/>
    <w:rsid w:val="00A6060E"/>
    <w:rsid w:val="00A6184D"/>
    <w:rsid w:val="00A64029"/>
    <w:rsid w:val="00A641F2"/>
    <w:rsid w:val="00A65B7A"/>
    <w:rsid w:val="00A73CF3"/>
    <w:rsid w:val="00A746CD"/>
    <w:rsid w:val="00A76019"/>
    <w:rsid w:val="00A85339"/>
    <w:rsid w:val="00A8550C"/>
    <w:rsid w:val="00A87D43"/>
    <w:rsid w:val="00A90010"/>
    <w:rsid w:val="00A9149A"/>
    <w:rsid w:val="00A916D7"/>
    <w:rsid w:val="00A93892"/>
    <w:rsid w:val="00AA45FA"/>
    <w:rsid w:val="00AB01B9"/>
    <w:rsid w:val="00AB2B36"/>
    <w:rsid w:val="00AB5A80"/>
    <w:rsid w:val="00AC2609"/>
    <w:rsid w:val="00AD0E68"/>
    <w:rsid w:val="00AD28CC"/>
    <w:rsid w:val="00AD36CA"/>
    <w:rsid w:val="00AD3B10"/>
    <w:rsid w:val="00AD6C93"/>
    <w:rsid w:val="00AD71E4"/>
    <w:rsid w:val="00AD7DC0"/>
    <w:rsid w:val="00AD7F49"/>
    <w:rsid w:val="00AE1520"/>
    <w:rsid w:val="00AE6E44"/>
    <w:rsid w:val="00AE73FA"/>
    <w:rsid w:val="00AF31D3"/>
    <w:rsid w:val="00AF723D"/>
    <w:rsid w:val="00B1027E"/>
    <w:rsid w:val="00B10315"/>
    <w:rsid w:val="00B1039B"/>
    <w:rsid w:val="00B15E50"/>
    <w:rsid w:val="00B167EB"/>
    <w:rsid w:val="00B17ADF"/>
    <w:rsid w:val="00B222E0"/>
    <w:rsid w:val="00B257FA"/>
    <w:rsid w:val="00B26B8C"/>
    <w:rsid w:val="00B330E5"/>
    <w:rsid w:val="00B3383F"/>
    <w:rsid w:val="00B3485D"/>
    <w:rsid w:val="00B41718"/>
    <w:rsid w:val="00B43279"/>
    <w:rsid w:val="00B50DCD"/>
    <w:rsid w:val="00B521AF"/>
    <w:rsid w:val="00B53212"/>
    <w:rsid w:val="00B54E79"/>
    <w:rsid w:val="00B567A5"/>
    <w:rsid w:val="00B62178"/>
    <w:rsid w:val="00B62E35"/>
    <w:rsid w:val="00B723DD"/>
    <w:rsid w:val="00B7310C"/>
    <w:rsid w:val="00B83535"/>
    <w:rsid w:val="00B85B1A"/>
    <w:rsid w:val="00B862D7"/>
    <w:rsid w:val="00B87D88"/>
    <w:rsid w:val="00B93018"/>
    <w:rsid w:val="00B96AF7"/>
    <w:rsid w:val="00BA10CD"/>
    <w:rsid w:val="00BA7FDD"/>
    <w:rsid w:val="00BB1EC3"/>
    <w:rsid w:val="00BB494B"/>
    <w:rsid w:val="00BC0C61"/>
    <w:rsid w:val="00BC1BA0"/>
    <w:rsid w:val="00BC2ED0"/>
    <w:rsid w:val="00BD41B3"/>
    <w:rsid w:val="00BD5EE5"/>
    <w:rsid w:val="00BD7A1C"/>
    <w:rsid w:val="00BE006D"/>
    <w:rsid w:val="00BE0F2F"/>
    <w:rsid w:val="00BE2738"/>
    <w:rsid w:val="00BE34E0"/>
    <w:rsid w:val="00BE5EF0"/>
    <w:rsid w:val="00BE6A1E"/>
    <w:rsid w:val="00BF01C3"/>
    <w:rsid w:val="00BF1750"/>
    <w:rsid w:val="00BF2210"/>
    <w:rsid w:val="00BF2774"/>
    <w:rsid w:val="00BF35C3"/>
    <w:rsid w:val="00C004F0"/>
    <w:rsid w:val="00C005D9"/>
    <w:rsid w:val="00C0199F"/>
    <w:rsid w:val="00C06F70"/>
    <w:rsid w:val="00C11889"/>
    <w:rsid w:val="00C1191F"/>
    <w:rsid w:val="00C1342E"/>
    <w:rsid w:val="00C1751F"/>
    <w:rsid w:val="00C17BF3"/>
    <w:rsid w:val="00C21060"/>
    <w:rsid w:val="00C253B8"/>
    <w:rsid w:val="00C35A64"/>
    <w:rsid w:val="00C37214"/>
    <w:rsid w:val="00C443F2"/>
    <w:rsid w:val="00C50C09"/>
    <w:rsid w:val="00C523F2"/>
    <w:rsid w:val="00C53335"/>
    <w:rsid w:val="00C61B59"/>
    <w:rsid w:val="00C6266E"/>
    <w:rsid w:val="00C66B2F"/>
    <w:rsid w:val="00C66E0D"/>
    <w:rsid w:val="00C67289"/>
    <w:rsid w:val="00C72E29"/>
    <w:rsid w:val="00C731D9"/>
    <w:rsid w:val="00C74624"/>
    <w:rsid w:val="00C75097"/>
    <w:rsid w:val="00C825F9"/>
    <w:rsid w:val="00C84E30"/>
    <w:rsid w:val="00C8566F"/>
    <w:rsid w:val="00C8577C"/>
    <w:rsid w:val="00C85871"/>
    <w:rsid w:val="00C92C3F"/>
    <w:rsid w:val="00C94FD6"/>
    <w:rsid w:val="00C956D5"/>
    <w:rsid w:val="00CA0669"/>
    <w:rsid w:val="00CA3074"/>
    <w:rsid w:val="00CA58B3"/>
    <w:rsid w:val="00CA7789"/>
    <w:rsid w:val="00CB6839"/>
    <w:rsid w:val="00CB72D3"/>
    <w:rsid w:val="00CC0779"/>
    <w:rsid w:val="00CC1F64"/>
    <w:rsid w:val="00CC4BD0"/>
    <w:rsid w:val="00CC5211"/>
    <w:rsid w:val="00CD024E"/>
    <w:rsid w:val="00CD1B75"/>
    <w:rsid w:val="00CD31F1"/>
    <w:rsid w:val="00CD43DD"/>
    <w:rsid w:val="00CD59F5"/>
    <w:rsid w:val="00CE1048"/>
    <w:rsid w:val="00CE4377"/>
    <w:rsid w:val="00CE43D0"/>
    <w:rsid w:val="00CE480D"/>
    <w:rsid w:val="00CF0219"/>
    <w:rsid w:val="00CF765C"/>
    <w:rsid w:val="00D00744"/>
    <w:rsid w:val="00D02962"/>
    <w:rsid w:val="00D05227"/>
    <w:rsid w:val="00D13739"/>
    <w:rsid w:val="00D145B8"/>
    <w:rsid w:val="00D151CF"/>
    <w:rsid w:val="00D2274B"/>
    <w:rsid w:val="00D25AA5"/>
    <w:rsid w:val="00D260C2"/>
    <w:rsid w:val="00D265AF"/>
    <w:rsid w:val="00D30D6A"/>
    <w:rsid w:val="00D31384"/>
    <w:rsid w:val="00D31F1A"/>
    <w:rsid w:val="00D32C0D"/>
    <w:rsid w:val="00D33754"/>
    <w:rsid w:val="00D40E81"/>
    <w:rsid w:val="00D44437"/>
    <w:rsid w:val="00D47AAE"/>
    <w:rsid w:val="00D5120C"/>
    <w:rsid w:val="00D527F5"/>
    <w:rsid w:val="00D53A57"/>
    <w:rsid w:val="00D53F4A"/>
    <w:rsid w:val="00D5659C"/>
    <w:rsid w:val="00D57C62"/>
    <w:rsid w:val="00D60F60"/>
    <w:rsid w:val="00D612C0"/>
    <w:rsid w:val="00D61305"/>
    <w:rsid w:val="00D63A88"/>
    <w:rsid w:val="00D6407B"/>
    <w:rsid w:val="00D71BDD"/>
    <w:rsid w:val="00D724D7"/>
    <w:rsid w:val="00D741B5"/>
    <w:rsid w:val="00D75F40"/>
    <w:rsid w:val="00D765E9"/>
    <w:rsid w:val="00D77345"/>
    <w:rsid w:val="00D778EE"/>
    <w:rsid w:val="00D803C3"/>
    <w:rsid w:val="00D831E0"/>
    <w:rsid w:val="00D836B5"/>
    <w:rsid w:val="00D847C4"/>
    <w:rsid w:val="00D87932"/>
    <w:rsid w:val="00D91392"/>
    <w:rsid w:val="00D922DE"/>
    <w:rsid w:val="00D925E5"/>
    <w:rsid w:val="00D9290D"/>
    <w:rsid w:val="00D95EB1"/>
    <w:rsid w:val="00DA0462"/>
    <w:rsid w:val="00DA0511"/>
    <w:rsid w:val="00DA4EE7"/>
    <w:rsid w:val="00DA539D"/>
    <w:rsid w:val="00DA53AA"/>
    <w:rsid w:val="00DB315C"/>
    <w:rsid w:val="00DB63CA"/>
    <w:rsid w:val="00DC41B3"/>
    <w:rsid w:val="00DC4B8A"/>
    <w:rsid w:val="00DC5B48"/>
    <w:rsid w:val="00DC6B4D"/>
    <w:rsid w:val="00DC7641"/>
    <w:rsid w:val="00DC7726"/>
    <w:rsid w:val="00DD197B"/>
    <w:rsid w:val="00DE21EE"/>
    <w:rsid w:val="00DE2D85"/>
    <w:rsid w:val="00DE4094"/>
    <w:rsid w:val="00DE4F45"/>
    <w:rsid w:val="00DE7098"/>
    <w:rsid w:val="00DF170F"/>
    <w:rsid w:val="00DF67C0"/>
    <w:rsid w:val="00DF757A"/>
    <w:rsid w:val="00DF7E95"/>
    <w:rsid w:val="00E00627"/>
    <w:rsid w:val="00E02420"/>
    <w:rsid w:val="00E024B1"/>
    <w:rsid w:val="00E024DC"/>
    <w:rsid w:val="00E12C60"/>
    <w:rsid w:val="00E15FAC"/>
    <w:rsid w:val="00E2101B"/>
    <w:rsid w:val="00E2312B"/>
    <w:rsid w:val="00E244E4"/>
    <w:rsid w:val="00E27C3F"/>
    <w:rsid w:val="00E32539"/>
    <w:rsid w:val="00E36774"/>
    <w:rsid w:val="00E36976"/>
    <w:rsid w:val="00E36BB5"/>
    <w:rsid w:val="00E37149"/>
    <w:rsid w:val="00E42BB5"/>
    <w:rsid w:val="00E44073"/>
    <w:rsid w:val="00E4563A"/>
    <w:rsid w:val="00E4638E"/>
    <w:rsid w:val="00E46F2A"/>
    <w:rsid w:val="00E474EE"/>
    <w:rsid w:val="00E51282"/>
    <w:rsid w:val="00E533DE"/>
    <w:rsid w:val="00E53B26"/>
    <w:rsid w:val="00E53BC5"/>
    <w:rsid w:val="00E5440E"/>
    <w:rsid w:val="00E5567F"/>
    <w:rsid w:val="00E5663E"/>
    <w:rsid w:val="00E5664A"/>
    <w:rsid w:val="00E57B33"/>
    <w:rsid w:val="00E57F9A"/>
    <w:rsid w:val="00E6093B"/>
    <w:rsid w:val="00E60BA9"/>
    <w:rsid w:val="00E62837"/>
    <w:rsid w:val="00E71928"/>
    <w:rsid w:val="00E8047E"/>
    <w:rsid w:val="00E81BE1"/>
    <w:rsid w:val="00E84241"/>
    <w:rsid w:val="00E85E5D"/>
    <w:rsid w:val="00E873D2"/>
    <w:rsid w:val="00E921CA"/>
    <w:rsid w:val="00E977D3"/>
    <w:rsid w:val="00E97E57"/>
    <w:rsid w:val="00EA058E"/>
    <w:rsid w:val="00EA1425"/>
    <w:rsid w:val="00EB37D1"/>
    <w:rsid w:val="00EB4663"/>
    <w:rsid w:val="00EB4905"/>
    <w:rsid w:val="00EB75D6"/>
    <w:rsid w:val="00EC2E4F"/>
    <w:rsid w:val="00EC53BD"/>
    <w:rsid w:val="00EC5567"/>
    <w:rsid w:val="00EC6590"/>
    <w:rsid w:val="00EC7668"/>
    <w:rsid w:val="00EC7DDC"/>
    <w:rsid w:val="00ED79D4"/>
    <w:rsid w:val="00ED7C7B"/>
    <w:rsid w:val="00EF0E91"/>
    <w:rsid w:val="00EF28B3"/>
    <w:rsid w:val="00EF3050"/>
    <w:rsid w:val="00F00108"/>
    <w:rsid w:val="00F00306"/>
    <w:rsid w:val="00F0254E"/>
    <w:rsid w:val="00F02841"/>
    <w:rsid w:val="00F05640"/>
    <w:rsid w:val="00F073AD"/>
    <w:rsid w:val="00F07AA6"/>
    <w:rsid w:val="00F1249C"/>
    <w:rsid w:val="00F21D49"/>
    <w:rsid w:val="00F21F11"/>
    <w:rsid w:val="00F24CF1"/>
    <w:rsid w:val="00F25EBE"/>
    <w:rsid w:val="00F31337"/>
    <w:rsid w:val="00F33E8E"/>
    <w:rsid w:val="00F36AAD"/>
    <w:rsid w:val="00F41996"/>
    <w:rsid w:val="00F46769"/>
    <w:rsid w:val="00F5312E"/>
    <w:rsid w:val="00F539FD"/>
    <w:rsid w:val="00F53BFD"/>
    <w:rsid w:val="00F548F3"/>
    <w:rsid w:val="00F55796"/>
    <w:rsid w:val="00F577B9"/>
    <w:rsid w:val="00F57A52"/>
    <w:rsid w:val="00F608BF"/>
    <w:rsid w:val="00F60CC2"/>
    <w:rsid w:val="00F615DD"/>
    <w:rsid w:val="00F67437"/>
    <w:rsid w:val="00F7491F"/>
    <w:rsid w:val="00F765AB"/>
    <w:rsid w:val="00F769A0"/>
    <w:rsid w:val="00F7717D"/>
    <w:rsid w:val="00F7759C"/>
    <w:rsid w:val="00F81392"/>
    <w:rsid w:val="00F8494D"/>
    <w:rsid w:val="00F84DB2"/>
    <w:rsid w:val="00F8605D"/>
    <w:rsid w:val="00F90D5F"/>
    <w:rsid w:val="00F92735"/>
    <w:rsid w:val="00F95267"/>
    <w:rsid w:val="00F95F1F"/>
    <w:rsid w:val="00F96781"/>
    <w:rsid w:val="00F975D9"/>
    <w:rsid w:val="00F97EAC"/>
    <w:rsid w:val="00FA2E3A"/>
    <w:rsid w:val="00FA394C"/>
    <w:rsid w:val="00FB00CA"/>
    <w:rsid w:val="00FB1689"/>
    <w:rsid w:val="00FB1D05"/>
    <w:rsid w:val="00FB2DD3"/>
    <w:rsid w:val="00FB3424"/>
    <w:rsid w:val="00FB3BFD"/>
    <w:rsid w:val="00FB5D3D"/>
    <w:rsid w:val="00FC4AD8"/>
    <w:rsid w:val="00FC5A9D"/>
    <w:rsid w:val="00FD244F"/>
    <w:rsid w:val="00FD31F4"/>
    <w:rsid w:val="00FD3788"/>
    <w:rsid w:val="00FE2938"/>
    <w:rsid w:val="00FE3555"/>
    <w:rsid w:val="00FF083A"/>
    <w:rsid w:val="00FF0D62"/>
    <w:rsid w:val="00FF4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585ABF8"/>
  <w15:chartTrackingRefBased/>
  <w15:docId w15:val="{8F380262-7C34-4D23-A6FE-7D330EAFE6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8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8"/>
    <w:semiHidden/>
    <w:qFormat/>
    <w:rsid w:val="00010B35"/>
    <w:rPr>
      <w:rFonts w:ascii="Courier New" w:eastAsia="Yu Mincho" w:hAnsi="Courier New" w:cs="Times New Roman"/>
      <w:lang w:val="en-US"/>
    </w:rPr>
  </w:style>
  <w:style w:type="paragraph" w:styleId="1">
    <w:name w:val="heading 1"/>
    <w:basedOn w:val="a"/>
    <w:next w:val="a"/>
    <w:link w:val="10"/>
    <w:uiPriority w:val="9"/>
    <w:qFormat/>
    <w:rsid w:val="00C8577C"/>
    <w:pPr>
      <w:keepNext/>
      <w:spacing w:before="240" w:after="60"/>
      <w:outlineLvl w:val="0"/>
    </w:pPr>
    <w:rPr>
      <w:rFonts w:ascii="Arial" w:eastAsia="Times New Roman" w:hAnsi="Arial" w:cs="Arial"/>
      <w:b/>
      <w:bCs/>
      <w:kern w:val="32"/>
      <w:sz w:val="32"/>
      <w:szCs w:val="32"/>
      <w:lang w:val="ru-RU" w:eastAsia="ru-RU"/>
    </w:rPr>
  </w:style>
  <w:style w:type="paragraph" w:styleId="2">
    <w:name w:val="heading 2"/>
    <w:basedOn w:val="a"/>
    <w:next w:val="a"/>
    <w:link w:val="20"/>
    <w:uiPriority w:val="9"/>
    <w:qFormat/>
    <w:rsid w:val="00C8577C"/>
    <w:pPr>
      <w:keepNext/>
      <w:spacing w:before="240" w:after="60"/>
      <w:outlineLvl w:val="1"/>
    </w:pPr>
    <w:rPr>
      <w:rFonts w:ascii="Arial" w:eastAsia="Times New Roman" w:hAnsi="Arial" w:cs="Arial"/>
      <w:b/>
      <w:bCs/>
      <w:i/>
      <w:iCs/>
      <w:sz w:val="28"/>
      <w:szCs w:val="28"/>
      <w:lang w:val="ru-RU" w:eastAsia="ru-RU"/>
    </w:rPr>
  </w:style>
  <w:style w:type="paragraph" w:styleId="3">
    <w:name w:val="heading 3"/>
    <w:basedOn w:val="a"/>
    <w:next w:val="a"/>
    <w:link w:val="30"/>
    <w:uiPriority w:val="9"/>
    <w:qFormat/>
    <w:rsid w:val="00C8577C"/>
    <w:pPr>
      <w:keepNext/>
      <w:spacing w:before="240" w:after="60"/>
      <w:outlineLvl w:val="2"/>
    </w:pPr>
    <w:rPr>
      <w:rFonts w:ascii="Arial" w:eastAsia="Times New Roman" w:hAnsi="Arial" w:cs="Arial"/>
      <w:b/>
      <w:bCs/>
      <w:sz w:val="26"/>
      <w:szCs w:val="26"/>
      <w:lang w:val="ru-RU" w:eastAsia="ru-RU"/>
    </w:rPr>
  </w:style>
  <w:style w:type="paragraph" w:styleId="4">
    <w:name w:val="heading 4"/>
    <w:basedOn w:val="a"/>
    <w:next w:val="a"/>
    <w:link w:val="40"/>
    <w:uiPriority w:val="9"/>
    <w:qFormat/>
    <w:rsid w:val="00C8577C"/>
    <w:pPr>
      <w:keepNext/>
      <w:spacing w:before="240" w:after="60"/>
      <w:outlineLvl w:val="3"/>
    </w:pPr>
    <w:rPr>
      <w:rFonts w:eastAsia="Times New Roman"/>
      <w:b/>
      <w:bCs/>
      <w:sz w:val="28"/>
      <w:szCs w:val="28"/>
      <w:lang w:val="ru-RU" w:eastAsia="ru-RU"/>
    </w:rPr>
  </w:style>
  <w:style w:type="paragraph" w:styleId="5">
    <w:name w:val="heading 5"/>
    <w:basedOn w:val="a"/>
    <w:next w:val="a"/>
    <w:link w:val="50"/>
    <w:uiPriority w:val="9"/>
    <w:semiHidden/>
    <w:qFormat/>
    <w:rsid w:val="00C8577C"/>
    <w:pPr>
      <w:spacing w:before="240" w:after="60"/>
      <w:outlineLvl w:val="4"/>
    </w:pPr>
    <w:rPr>
      <w:rFonts w:eastAsia="Times New Roman"/>
      <w:b/>
      <w:bCs/>
      <w:i/>
      <w:iCs/>
      <w:sz w:val="26"/>
      <w:szCs w:val="26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Сцена"/>
    <w:next w:val="a4"/>
    <w:qFormat/>
    <w:rsid w:val="00927B67"/>
    <w:pPr>
      <w:keepNext/>
      <w:keepLines/>
      <w:tabs>
        <w:tab w:val="left" w:pos="992"/>
      </w:tabs>
      <w:suppressAutoHyphens/>
      <w:spacing w:before="360"/>
      <w:outlineLvl w:val="0"/>
    </w:pPr>
    <w:rPr>
      <w:rFonts w:ascii="Courier New" w:eastAsia="Times New Roman" w:hAnsi="Courier New" w:cs="Times New Roman"/>
      <w:b/>
      <w:bCs/>
      <w:lang w:eastAsia="ja-JP"/>
    </w:rPr>
  </w:style>
  <w:style w:type="paragraph" w:customStyle="1" w:styleId="a5">
    <w:name w:val="Имя персонажа"/>
    <w:next w:val="a6"/>
    <w:uiPriority w:val="3"/>
    <w:qFormat/>
    <w:rsid w:val="00F60CC2"/>
    <w:pPr>
      <w:keepNext/>
      <w:widowControl w:val="0"/>
      <w:suppressAutoHyphens/>
      <w:spacing w:before="240"/>
      <w:ind w:left="2126" w:right="2126"/>
      <w:jc w:val="center"/>
    </w:pPr>
    <w:rPr>
      <w:rFonts w:ascii="Courier New" w:eastAsia="Times New Roman" w:hAnsi="Courier New" w:cs="Times New Roman"/>
      <w:caps/>
      <w:lang w:eastAsia="ja-JP"/>
    </w:rPr>
  </w:style>
  <w:style w:type="paragraph" w:customStyle="1" w:styleId="a7">
    <w:name w:val="Описание действия"/>
    <w:next w:val="a5"/>
    <w:uiPriority w:val="2"/>
    <w:qFormat/>
    <w:rsid w:val="00824790"/>
    <w:pPr>
      <w:keepLines/>
      <w:suppressAutoHyphens/>
      <w:spacing w:before="240"/>
      <w:contextualSpacing/>
      <w:jc w:val="both"/>
    </w:pPr>
    <w:rPr>
      <w:rFonts w:ascii="Courier New" w:eastAsia="Times New Roman" w:hAnsi="Courier New" w:cs="Courier New"/>
      <w:szCs w:val="20"/>
      <w:lang w:eastAsia="ar-SA"/>
    </w:rPr>
  </w:style>
  <w:style w:type="paragraph" w:customStyle="1" w:styleId="a8">
    <w:name w:val="Ремарка"/>
    <w:next w:val="a6"/>
    <w:uiPriority w:val="5"/>
    <w:qFormat/>
    <w:rsid w:val="00F60CC2"/>
    <w:pPr>
      <w:keepNext/>
      <w:suppressAutoHyphens/>
      <w:ind w:left="2126" w:right="2126"/>
      <w:jc w:val="center"/>
    </w:pPr>
    <w:rPr>
      <w:rFonts w:ascii="Courier New" w:eastAsia="Times New Roman" w:hAnsi="Courier New" w:cs="Courier New"/>
      <w:szCs w:val="20"/>
      <w:lang w:eastAsia="ar-SA"/>
    </w:rPr>
  </w:style>
  <w:style w:type="paragraph" w:customStyle="1" w:styleId="a6">
    <w:name w:val="Реплика персонажа"/>
    <w:uiPriority w:val="4"/>
    <w:qFormat/>
    <w:rsid w:val="000E3B94"/>
    <w:pPr>
      <w:keepLines/>
      <w:suppressAutoHyphens/>
      <w:ind w:left="2126" w:right="2126"/>
      <w:jc w:val="both"/>
    </w:pPr>
    <w:rPr>
      <w:rFonts w:ascii="Courier New" w:eastAsia="Times New Roman" w:hAnsi="Courier New" w:cs="Courier New"/>
      <w:szCs w:val="20"/>
      <w:lang w:eastAsia="ar-SA"/>
    </w:rPr>
  </w:style>
  <w:style w:type="paragraph" w:styleId="a9">
    <w:name w:val="Balloon Text"/>
    <w:basedOn w:val="a"/>
    <w:link w:val="aa"/>
    <w:uiPriority w:val="99"/>
    <w:semiHidden/>
    <w:unhideWhenUsed/>
    <w:rsid w:val="00466470"/>
    <w:rPr>
      <w:rFonts w:ascii="Times New Roman" w:hAnsi="Times New Roman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466470"/>
    <w:rPr>
      <w:rFonts w:ascii="Times New Roman" w:eastAsia="Yu Mincho" w:hAnsi="Times New Roman" w:cs="Times New Roman"/>
      <w:sz w:val="18"/>
      <w:szCs w:val="18"/>
      <w:lang w:val="en-US"/>
    </w:rPr>
  </w:style>
  <w:style w:type="character" w:styleId="ab">
    <w:name w:val="page number"/>
    <w:basedOn w:val="a0"/>
    <w:uiPriority w:val="99"/>
    <w:semiHidden/>
    <w:unhideWhenUsed/>
    <w:rsid w:val="00432221"/>
  </w:style>
  <w:style w:type="paragraph" w:customStyle="1" w:styleId="ac">
    <w:name w:val="НАЗВАНИЕ СЕРИАЛА"/>
    <w:basedOn w:val="a"/>
    <w:uiPriority w:val="6"/>
    <w:semiHidden/>
    <w:qFormat/>
    <w:rsid w:val="00261068"/>
    <w:pPr>
      <w:spacing w:after="360"/>
      <w:jc w:val="center"/>
      <w:outlineLvl w:val="0"/>
    </w:pPr>
    <w:rPr>
      <w:rFonts w:ascii="Sylfaen" w:hAnsi="Sylfaen" w:cs="Courier New"/>
      <w:sz w:val="28"/>
      <w:szCs w:val="28"/>
      <w:lang w:val="ru-RU"/>
    </w:rPr>
  </w:style>
  <w:style w:type="paragraph" w:customStyle="1" w:styleId="ad">
    <w:name w:val="ЭПИЗОД"/>
    <w:basedOn w:val="a"/>
    <w:uiPriority w:val="6"/>
    <w:semiHidden/>
    <w:qFormat/>
    <w:rsid w:val="00261068"/>
    <w:pPr>
      <w:contextualSpacing/>
      <w:jc w:val="center"/>
    </w:pPr>
    <w:rPr>
      <w:rFonts w:ascii="Sylfaen" w:hAnsi="Sylfaen" w:cs="Courier New"/>
      <w:smallCaps/>
      <w:sz w:val="28"/>
      <w:szCs w:val="28"/>
      <w:lang w:val="ru-RU"/>
    </w:rPr>
  </w:style>
  <w:style w:type="paragraph" w:customStyle="1" w:styleId="ae">
    <w:name w:val="НАЗВАНИЕ СЕРИИ"/>
    <w:basedOn w:val="a"/>
    <w:uiPriority w:val="7"/>
    <w:semiHidden/>
    <w:qFormat/>
    <w:rsid w:val="00261068"/>
    <w:pPr>
      <w:spacing w:before="240" w:after="360"/>
      <w:jc w:val="center"/>
      <w:outlineLvl w:val="0"/>
    </w:pPr>
    <w:rPr>
      <w:rFonts w:ascii="Sylfaen" w:hAnsi="Sylfaen" w:cs="Courier New"/>
      <w:sz w:val="28"/>
      <w:szCs w:val="28"/>
      <w:u w:val="single"/>
      <w:lang w:val="ru-RU"/>
    </w:rPr>
  </w:style>
  <w:style w:type="character" w:customStyle="1" w:styleId="10">
    <w:name w:val="Заголовок 1 Знак"/>
    <w:basedOn w:val="a0"/>
    <w:link w:val="1"/>
    <w:uiPriority w:val="9"/>
    <w:rsid w:val="00204C62"/>
    <w:rPr>
      <w:rFonts w:ascii="Arial" w:eastAsia="Times New Roman" w:hAnsi="Arial" w:cs="Arial"/>
      <w:b/>
      <w:bCs/>
      <w:kern w:val="32"/>
      <w:sz w:val="32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204C62"/>
    <w:rPr>
      <w:rFonts w:ascii="Arial" w:eastAsia="Times New Roman" w:hAnsi="Arial" w:cs="Arial"/>
      <w:b/>
      <w:bCs/>
      <w:i/>
      <w:iCs/>
      <w:sz w:val="28"/>
      <w:szCs w:val="2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204C62"/>
    <w:rPr>
      <w:rFonts w:ascii="Arial" w:eastAsia="Times New Roman" w:hAnsi="Arial" w:cs="Arial"/>
      <w:b/>
      <w:bCs/>
      <w:sz w:val="26"/>
      <w:szCs w:val="26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204C62"/>
    <w:rPr>
      <w:rFonts w:ascii="Calibri" w:eastAsia="Times New Roman" w:hAnsi="Calibri" w:cs="Times New Roman"/>
      <w:b/>
      <w:bCs/>
      <w:sz w:val="28"/>
      <w:szCs w:val="28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204C62"/>
    <w:rPr>
      <w:rFonts w:ascii="Calibri" w:eastAsia="Times New Roman" w:hAnsi="Calibri" w:cs="Times New Roman"/>
      <w:b/>
      <w:bCs/>
      <w:i/>
      <w:iCs/>
      <w:sz w:val="26"/>
      <w:szCs w:val="26"/>
      <w:lang w:eastAsia="ru-RU"/>
    </w:rPr>
  </w:style>
  <w:style w:type="numbering" w:customStyle="1" w:styleId="11">
    <w:name w:val="Нет списка1"/>
    <w:next w:val="a2"/>
    <w:uiPriority w:val="99"/>
    <w:semiHidden/>
    <w:unhideWhenUsed/>
    <w:rsid w:val="00C8577C"/>
  </w:style>
  <w:style w:type="paragraph" w:customStyle="1" w:styleId="af">
    <w:name w:val="коментарий"/>
    <w:basedOn w:val="a"/>
    <w:uiPriority w:val="8"/>
    <w:semiHidden/>
    <w:rsid w:val="00C8577C"/>
    <w:pPr>
      <w:ind w:left="3119" w:right="2552"/>
    </w:pPr>
    <w:rPr>
      <w:rFonts w:eastAsia="Times New Roman" w:cs="Courier New"/>
      <w:lang w:val="ru-RU" w:eastAsia="ru-RU"/>
    </w:rPr>
  </w:style>
  <w:style w:type="paragraph" w:customStyle="1" w:styleId="af0">
    <w:name w:val="ИМЯ"/>
    <w:basedOn w:val="a"/>
    <w:uiPriority w:val="8"/>
    <w:semiHidden/>
    <w:rsid w:val="00C8577C"/>
    <w:pPr>
      <w:ind w:left="3827"/>
    </w:pPr>
    <w:rPr>
      <w:rFonts w:eastAsia="Times New Roman" w:cs="Courier New"/>
      <w:lang w:val="ru-RU" w:eastAsia="ru-RU"/>
    </w:rPr>
  </w:style>
  <w:style w:type="paragraph" w:customStyle="1" w:styleId="af1">
    <w:name w:val="Реплика"/>
    <w:basedOn w:val="a"/>
    <w:uiPriority w:val="8"/>
    <w:semiHidden/>
    <w:rsid w:val="00C8577C"/>
    <w:pPr>
      <w:ind w:left="2126" w:right="2126"/>
    </w:pPr>
    <w:rPr>
      <w:rFonts w:eastAsia="Times New Roman" w:cs="Courier New"/>
      <w:lang w:val="ru-RU" w:eastAsia="ru-RU"/>
    </w:rPr>
  </w:style>
  <w:style w:type="paragraph" w:customStyle="1" w:styleId="21">
    <w:name w:val="Стиль2"/>
    <w:basedOn w:val="a"/>
    <w:uiPriority w:val="8"/>
    <w:semiHidden/>
    <w:rsid w:val="00040EDE"/>
    <w:pPr>
      <w:ind w:right="-510"/>
    </w:pPr>
    <w:rPr>
      <w:rFonts w:ascii="Arial" w:hAnsi="Arial" w:cs="Arial"/>
      <w:bCs/>
      <w:sz w:val="28"/>
      <w:szCs w:val="28"/>
      <w:lang w:eastAsia="ru-RU"/>
    </w:rPr>
  </w:style>
  <w:style w:type="paragraph" w:customStyle="1" w:styleId="31">
    <w:name w:val="Стиль3"/>
    <w:basedOn w:val="a"/>
    <w:uiPriority w:val="8"/>
    <w:semiHidden/>
    <w:rsid w:val="00040EDE"/>
    <w:pPr>
      <w:ind w:right="-510"/>
    </w:pPr>
    <w:rPr>
      <w:rFonts w:cs="Arial"/>
    </w:rPr>
  </w:style>
  <w:style w:type="paragraph" w:customStyle="1" w:styleId="41">
    <w:name w:val="Стиль4"/>
    <w:basedOn w:val="a"/>
    <w:uiPriority w:val="8"/>
    <w:semiHidden/>
    <w:rsid w:val="00040EDE"/>
    <w:pPr>
      <w:ind w:right="2325"/>
    </w:pPr>
  </w:style>
  <w:style w:type="paragraph" w:customStyle="1" w:styleId="51">
    <w:name w:val="Стиль5"/>
    <w:basedOn w:val="a"/>
    <w:uiPriority w:val="8"/>
    <w:semiHidden/>
    <w:rsid w:val="00040EDE"/>
    <w:rPr>
      <w:b/>
    </w:rPr>
  </w:style>
  <w:style w:type="paragraph" w:customStyle="1" w:styleId="---">
    <w:name w:val="Д---КИНО"/>
    <w:basedOn w:val="af2"/>
    <w:uiPriority w:val="8"/>
    <w:semiHidden/>
    <w:rsid w:val="00C8577C"/>
    <w:pPr>
      <w:jc w:val="both"/>
    </w:pPr>
  </w:style>
  <w:style w:type="paragraph" w:customStyle="1" w:styleId="---0">
    <w:name w:val="Реп---КИНО"/>
    <w:basedOn w:val="a"/>
    <w:uiPriority w:val="8"/>
    <w:semiHidden/>
    <w:rsid w:val="00C8577C"/>
    <w:pPr>
      <w:ind w:left="2126" w:right="2126"/>
    </w:pPr>
    <w:rPr>
      <w:rFonts w:eastAsia="Times New Roman" w:cs="Courier New"/>
      <w:lang w:val="ru-RU" w:eastAsia="ru-RU"/>
    </w:rPr>
  </w:style>
  <w:style w:type="paragraph" w:customStyle="1" w:styleId="af2">
    <w:name w:val="действие"/>
    <w:basedOn w:val="a"/>
    <w:uiPriority w:val="8"/>
    <w:semiHidden/>
    <w:rsid w:val="00C8577C"/>
    <w:rPr>
      <w:rFonts w:eastAsia="Times New Roman" w:cs="Courier New"/>
      <w:lang w:val="ru-RU" w:eastAsia="ru-RU"/>
    </w:rPr>
  </w:style>
  <w:style w:type="paragraph" w:customStyle="1" w:styleId="af3">
    <w:name w:val="Имя"/>
    <w:basedOn w:val="a"/>
    <w:uiPriority w:val="8"/>
    <w:semiHidden/>
    <w:rsid w:val="00C8577C"/>
    <w:pPr>
      <w:ind w:left="3827"/>
    </w:pPr>
    <w:rPr>
      <w:rFonts w:eastAsia="Times New Roman" w:cs="Courier New"/>
      <w:lang w:val="ru-RU" w:eastAsia="ru-RU"/>
    </w:rPr>
  </w:style>
  <w:style w:type="paragraph" w:customStyle="1" w:styleId="af4">
    <w:name w:val="Имя героя"/>
    <w:basedOn w:val="a"/>
    <w:uiPriority w:val="8"/>
    <w:semiHidden/>
    <w:rsid w:val="00C8577C"/>
    <w:pPr>
      <w:ind w:left="3827"/>
    </w:pPr>
    <w:rPr>
      <w:rFonts w:eastAsia="Times New Roman" w:cs="Courier New"/>
      <w:lang w:val="ru-RU" w:eastAsia="ru-RU"/>
    </w:rPr>
  </w:style>
  <w:style w:type="paragraph" w:customStyle="1" w:styleId="---1">
    <w:name w:val="ИМЯ---КИНО"/>
    <w:basedOn w:val="af3"/>
    <w:uiPriority w:val="8"/>
    <w:semiHidden/>
    <w:rsid w:val="00C8577C"/>
  </w:style>
  <w:style w:type="paragraph" w:customStyle="1" w:styleId="---2">
    <w:name w:val="КОМ---КИНО"/>
    <w:basedOn w:val="af"/>
    <w:uiPriority w:val="8"/>
    <w:semiHidden/>
    <w:rsid w:val="00C8577C"/>
  </w:style>
  <w:style w:type="paragraph" w:customStyle="1" w:styleId="af5">
    <w:name w:val="комментарий"/>
    <w:basedOn w:val="a"/>
    <w:uiPriority w:val="8"/>
    <w:semiHidden/>
    <w:rsid w:val="00C8577C"/>
    <w:pPr>
      <w:ind w:left="3119" w:right="2552"/>
    </w:pPr>
    <w:rPr>
      <w:rFonts w:eastAsia="Times New Roman" w:cs="Courier New"/>
      <w:lang w:val="ru-RU" w:eastAsia="ru-RU"/>
    </w:rPr>
  </w:style>
  <w:style w:type="paragraph" w:customStyle="1" w:styleId="af6">
    <w:name w:val="прямая речь"/>
    <w:basedOn w:val="a"/>
    <w:uiPriority w:val="8"/>
    <w:semiHidden/>
    <w:rsid w:val="00C8577C"/>
    <w:pPr>
      <w:ind w:left="2126" w:right="2126"/>
      <w:jc w:val="both"/>
    </w:pPr>
    <w:rPr>
      <w:rFonts w:eastAsia="Times New Roman" w:cs="Courier New"/>
      <w:lang w:val="ru-RU" w:eastAsia="ru-RU"/>
    </w:rPr>
  </w:style>
  <w:style w:type="paragraph" w:customStyle="1" w:styleId="---3">
    <w:name w:val="РЕП---КИНО"/>
    <w:basedOn w:val="af6"/>
    <w:uiPriority w:val="8"/>
    <w:semiHidden/>
    <w:rsid w:val="00C8577C"/>
    <w:pPr>
      <w:jc w:val="left"/>
    </w:pPr>
  </w:style>
  <w:style w:type="paragraph" w:styleId="af7">
    <w:name w:val="footnote text"/>
    <w:basedOn w:val="a"/>
    <w:link w:val="af8"/>
    <w:uiPriority w:val="99"/>
    <w:semiHidden/>
    <w:unhideWhenUsed/>
    <w:rsid w:val="00C8577C"/>
    <w:rPr>
      <w:rFonts w:ascii="Times New Roman" w:eastAsia="Times New Roman" w:hAnsi="Times New Roman"/>
      <w:sz w:val="20"/>
      <w:szCs w:val="20"/>
      <w:lang w:val="ru-RU" w:eastAsia="ru-RU"/>
    </w:rPr>
  </w:style>
  <w:style w:type="character" w:customStyle="1" w:styleId="af8">
    <w:name w:val="Текст сноски Знак"/>
    <w:basedOn w:val="a0"/>
    <w:link w:val="af7"/>
    <w:uiPriority w:val="99"/>
    <w:semiHidden/>
    <w:rsid w:val="00C8577C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9">
    <w:name w:val="footnote reference"/>
    <w:uiPriority w:val="99"/>
    <w:semiHidden/>
    <w:unhideWhenUsed/>
    <w:rsid w:val="00C8577C"/>
    <w:rPr>
      <w:vertAlign w:val="superscript"/>
    </w:rPr>
  </w:style>
  <w:style w:type="paragraph" w:styleId="HTML">
    <w:name w:val="HTML Preformatted"/>
    <w:basedOn w:val="a"/>
    <w:link w:val="HTML0"/>
    <w:uiPriority w:val="99"/>
    <w:semiHidden/>
    <w:unhideWhenUsed/>
    <w:rsid w:val="00C8577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eastAsia="Times New Roman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8577C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fa">
    <w:name w:val="FollowedHyperlink"/>
    <w:uiPriority w:val="99"/>
    <w:semiHidden/>
    <w:unhideWhenUsed/>
    <w:rsid w:val="00C8577C"/>
    <w:rPr>
      <w:color w:val="800080"/>
      <w:u w:val="single"/>
    </w:rPr>
  </w:style>
  <w:style w:type="paragraph" w:customStyle="1" w:styleId="a4">
    <w:name w:val="Персонажи"/>
    <w:basedOn w:val="a"/>
    <w:next w:val="a7"/>
    <w:uiPriority w:val="1"/>
    <w:semiHidden/>
    <w:qFormat/>
    <w:rsid w:val="00DD197B"/>
    <w:pPr>
      <w:keepNext/>
      <w:suppressAutoHyphens/>
      <w:outlineLvl w:val="1"/>
    </w:pPr>
    <w:rPr>
      <w:caps/>
      <w:u w:val="single"/>
      <w:lang w:val="ru-RU"/>
    </w:rPr>
  </w:style>
  <w:style w:type="paragraph" w:customStyle="1" w:styleId="afb">
    <w:name w:val="Автор"/>
    <w:basedOn w:val="a"/>
    <w:uiPriority w:val="8"/>
    <w:semiHidden/>
    <w:qFormat/>
    <w:rsid w:val="001D7C93"/>
    <w:pPr>
      <w:spacing w:after="240" w:line="480" w:lineRule="auto"/>
      <w:jc w:val="right"/>
    </w:pPr>
    <w:rPr>
      <w:rFonts w:ascii="Sylfaen" w:hAnsi="Sylfaen"/>
      <w:lang w:val="ru-RU"/>
    </w:rPr>
  </w:style>
  <w:style w:type="paragraph" w:styleId="afc">
    <w:name w:val="header"/>
    <w:basedOn w:val="a"/>
    <w:link w:val="afd"/>
    <w:uiPriority w:val="99"/>
    <w:rsid w:val="000E3B94"/>
    <w:pPr>
      <w:tabs>
        <w:tab w:val="center" w:pos="4677"/>
        <w:tab w:val="right" w:pos="9355"/>
      </w:tabs>
    </w:pPr>
  </w:style>
  <w:style w:type="character" w:customStyle="1" w:styleId="afd">
    <w:name w:val="Верхний колонтитул Знак"/>
    <w:basedOn w:val="a0"/>
    <w:link w:val="afc"/>
    <w:uiPriority w:val="99"/>
    <w:rsid w:val="004C2F0B"/>
    <w:rPr>
      <w:rFonts w:ascii="Courier New" w:eastAsia="Yu Mincho" w:hAnsi="Courier New" w:cs="Times New Roman"/>
      <w:lang w:val="en-US"/>
    </w:rPr>
  </w:style>
  <w:style w:type="paragraph" w:styleId="afe">
    <w:name w:val="footer"/>
    <w:basedOn w:val="a"/>
    <w:link w:val="aff"/>
    <w:uiPriority w:val="99"/>
    <w:semiHidden/>
    <w:rsid w:val="000E3B94"/>
    <w:pPr>
      <w:tabs>
        <w:tab w:val="center" w:pos="4677"/>
        <w:tab w:val="right" w:pos="9355"/>
      </w:tabs>
    </w:pPr>
  </w:style>
  <w:style w:type="character" w:customStyle="1" w:styleId="aff">
    <w:name w:val="Нижний колонтитул Знак"/>
    <w:basedOn w:val="a0"/>
    <w:link w:val="afe"/>
    <w:uiPriority w:val="99"/>
    <w:semiHidden/>
    <w:rsid w:val="004C2F0B"/>
    <w:rPr>
      <w:rFonts w:ascii="Courier New" w:eastAsia="Yu Mincho" w:hAnsi="Courier New" w:cs="Times New Roman"/>
      <w:lang w:val="en-US"/>
    </w:rPr>
  </w:style>
  <w:style w:type="table" w:styleId="aff0">
    <w:name w:val="Table Grid"/>
    <w:basedOn w:val="a1"/>
    <w:uiPriority w:val="59"/>
    <w:rsid w:val="007B449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1">
    <w:name w:val="ДИАЛОГИ"/>
    <w:basedOn w:val="a"/>
    <w:next w:val="af4"/>
    <w:link w:val="aff2"/>
    <w:uiPriority w:val="7"/>
    <w:semiHidden/>
    <w:qFormat/>
    <w:rsid w:val="007B4492"/>
    <w:pPr>
      <w:keepLines/>
      <w:ind w:left="1701" w:right="2268"/>
      <w:jc w:val="both"/>
    </w:pPr>
    <w:rPr>
      <w:rFonts w:ascii="Arial" w:eastAsia="Times New Roman" w:hAnsi="Arial"/>
      <w:b/>
      <w:sz w:val="28"/>
      <w:szCs w:val="28"/>
      <w:lang w:val="x-none" w:eastAsia="x-none"/>
    </w:rPr>
  </w:style>
  <w:style w:type="character" w:customStyle="1" w:styleId="aff2">
    <w:name w:val="ДИАЛОГИ Знак"/>
    <w:link w:val="aff1"/>
    <w:uiPriority w:val="7"/>
    <w:semiHidden/>
    <w:rsid w:val="004C2F0B"/>
    <w:rPr>
      <w:rFonts w:ascii="Arial" w:eastAsia="Times New Roman" w:hAnsi="Arial" w:cs="Times New Roman"/>
      <w:b/>
      <w:sz w:val="28"/>
      <w:szCs w:val="28"/>
      <w:lang w:val="x-none" w:eastAsia="x-none"/>
    </w:rPr>
  </w:style>
  <w:style w:type="paragraph" w:styleId="22">
    <w:name w:val="toc 2"/>
    <w:basedOn w:val="a"/>
    <w:next w:val="a"/>
    <w:autoRedefine/>
    <w:uiPriority w:val="39"/>
    <w:semiHidden/>
    <w:rsid w:val="00C956D5"/>
    <w:pPr>
      <w:spacing w:before="240"/>
    </w:pPr>
    <w:rPr>
      <w:rFonts w:asciiTheme="minorHAnsi" w:hAnsiTheme="minorHAnsi" w:cstheme="minorHAnsi"/>
      <w:b/>
      <w:bCs/>
      <w:sz w:val="20"/>
      <w:szCs w:val="20"/>
    </w:rPr>
  </w:style>
  <w:style w:type="paragraph" w:styleId="12">
    <w:name w:val="toc 1"/>
    <w:next w:val="a7"/>
    <w:uiPriority w:val="39"/>
    <w:semiHidden/>
    <w:rsid w:val="00870C63"/>
    <w:pPr>
      <w:spacing w:before="360"/>
      <w:ind w:left="992" w:hanging="992"/>
    </w:pPr>
    <w:rPr>
      <w:rFonts w:ascii="Courier New" w:eastAsia="Yu Mincho" w:hAnsi="Courier New" w:cstheme="majorHAnsi"/>
      <w:bCs/>
      <w:lang w:val="en-US"/>
    </w:rPr>
  </w:style>
  <w:style w:type="paragraph" w:customStyle="1" w:styleId="aff3">
    <w:name w:val="технический"/>
    <w:basedOn w:val="a7"/>
    <w:uiPriority w:val="6"/>
    <w:qFormat/>
    <w:rsid w:val="00F53BFD"/>
    <w:rPr>
      <w:caps/>
    </w:rPr>
  </w:style>
  <w:style w:type="character" w:styleId="aff4">
    <w:name w:val="annotation reference"/>
    <w:basedOn w:val="a0"/>
    <w:uiPriority w:val="99"/>
    <w:semiHidden/>
    <w:unhideWhenUsed/>
    <w:rsid w:val="00824790"/>
    <w:rPr>
      <w:sz w:val="16"/>
      <w:szCs w:val="16"/>
    </w:rPr>
  </w:style>
  <w:style w:type="paragraph" w:styleId="aff5">
    <w:name w:val="annotation text"/>
    <w:basedOn w:val="a"/>
    <w:link w:val="aff6"/>
    <w:uiPriority w:val="99"/>
    <w:semiHidden/>
    <w:unhideWhenUsed/>
    <w:rsid w:val="00824790"/>
    <w:rPr>
      <w:sz w:val="20"/>
      <w:szCs w:val="20"/>
    </w:rPr>
  </w:style>
  <w:style w:type="character" w:customStyle="1" w:styleId="aff6">
    <w:name w:val="Текст примечания Знак"/>
    <w:basedOn w:val="a0"/>
    <w:link w:val="aff5"/>
    <w:uiPriority w:val="99"/>
    <w:semiHidden/>
    <w:rsid w:val="00824790"/>
    <w:rPr>
      <w:rFonts w:ascii="Courier New" w:eastAsia="Yu Mincho" w:hAnsi="Courier New" w:cs="Times New Roman"/>
      <w:sz w:val="20"/>
      <w:szCs w:val="20"/>
      <w:lang w:val="en-US"/>
    </w:rPr>
  </w:style>
  <w:style w:type="paragraph" w:styleId="aff7">
    <w:name w:val="annotation subject"/>
    <w:basedOn w:val="aff5"/>
    <w:next w:val="aff5"/>
    <w:link w:val="aff8"/>
    <w:uiPriority w:val="99"/>
    <w:semiHidden/>
    <w:unhideWhenUsed/>
    <w:rsid w:val="00824790"/>
    <w:rPr>
      <w:b/>
      <w:bCs/>
    </w:rPr>
  </w:style>
  <w:style w:type="character" w:customStyle="1" w:styleId="aff8">
    <w:name w:val="Тема примечания Знак"/>
    <w:basedOn w:val="aff6"/>
    <w:link w:val="aff7"/>
    <w:uiPriority w:val="99"/>
    <w:semiHidden/>
    <w:rsid w:val="00824790"/>
    <w:rPr>
      <w:rFonts w:ascii="Courier New" w:eastAsia="Yu Mincho" w:hAnsi="Courier New" w:cs="Times New Roman"/>
      <w:b/>
      <w:bCs/>
      <w:sz w:val="20"/>
      <w:szCs w:val="20"/>
      <w:lang w:val="en-US"/>
    </w:rPr>
  </w:style>
  <w:style w:type="character" w:styleId="aff9">
    <w:name w:val="Hyperlink"/>
    <w:basedOn w:val="a0"/>
    <w:uiPriority w:val="99"/>
    <w:rsid w:val="003E2BD0"/>
    <w:rPr>
      <w:color w:val="0563C1" w:themeColor="hyperlink"/>
      <w:u w:val="single"/>
    </w:rPr>
  </w:style>
  <w:style w:type="character" w:customStyle="1" w:styleId="affa">
    <w:name w:val="мат"/>
    <w:uiPriority w:val="7"/>
    <w:qFormat/>
    <w:rsid w:val="00111990"/>
  </w:style>
  <w:style w:type="paragraph" w:styleId="32">
    <w:name w:val="toc 3"/>
    <w:basedOn w:val="a"/>
    <w:next w:val="a"/>
    <w:autoRedefine/>
    <w:uiPriority w:val="39"/>
    <w:semiHidden/>
    <w:rsid w:val="00870C63"/>
    <w:pPr>
      <w:ind w:left="240"/>
    </w:pPr>
    <w:rPr>
      <w:rFonts w:asciiTheme="minorHAnsi" w:hAnsiTheme="minorHAnsi" w:cstheme="minorHAnsi"/>
      <w:sz w:val="20"/>
      <w:szCs w:val="20"/>
    </w:rPr>
  </w:style>
  <w:style w:type="paragraph" w:styleId="42">
    <w:name w:val="toc 4"/>
    <w:basedOn w:val="a"/>
    <w:next w:val="a"/>
    <w:autoRedefine/>
    <w:uiPriority w:val="39"/>
    <w:semiHidden/>
    <w:rsid w:val="00870C63"/>
    <w:pPr>
      <w:ind w:left="480"/>
    </w:pPr>
    <w:rPr>
      <w:rFonts w:asciiTheme="minorHAnsi" w:hAnsiTheme="minorHAnsi" w:cstheme="minorHAnsi"/>
      <w:sz w:val="20"/>
      <w:szCs w:val="20"/>
    </w:rPr>
  </w:style>
  <w:style w:type="paragraph" w:styleId="52">
    <w:name w:val="toc 5"/>
    <w:basedOn w:val="a"/>
    <w:next w:val="a"/>
    <w:autoRedefine/>
    <w:uiPriority w:val="39"/>
    <w:semiHidden/>
    <w:rsid w:val="00870C63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semiHidden/>
    <w:rsid w:val="00870C63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semiHidden/>
    <w:rsid w:val="00870C63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semiHidden/>
    <w:rsid w:val="00870C63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semiHidden/>
    <w:rsid w:val="00870C63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affb">
    <w:name w:val="Revision"/>
    <w:hidden/>
    <w:uiPriority w:val="99"/>
    <w:semiHidden/>
    <w:rsid w:val="00703AA6"/>
    <w:rPr>
      <w:rFonts w:ascii="Courier New" w:eastAsia="Yu Mincho" w:hAnsi="Courier New" w:cs="Times New Roman"/>
      <w:lang w:val="en-US"/>
    </w:rPr>
  </w:style>
  <w:style w:type="character" w:styleId="affc">
    <w:name w:val="Unresolved Mention"/>
    <w:basedOn w:val="a0"/>
    <w:uiPriority w:val="99"/>
    <w:semiHidden/>
    <w:unhideWhenUsed/>
    <w:rsid w:val="008B6C89"/>
    <w:rPr>
      <w:color w:val="605E5C"/>
      <w:shd w:val="clear" w:color="auto" w:fill="E1DFDD"/>
    </w:rPr>
  </w:style>
  <w:style w:type="paragraph" w:styleId="affd">
    <w:name w:val="Normal Indent"/>
    <w:basedOn w:val="a"/>
    <w:uiPriority w:val="99"/>
    <w:unhideWhenUsed/>
    <w:rsid w:val="0019353B"/>
    <w:pPr>
      <w:spacing w:after="200" w:line="276" w:lineRule="auto"/>
      <w:ind w:left="720"/>
    </w:pPr>
    <w:rPr>
      <w:rFonts w:eastAsiaTheme="minorHAnsi" w:cstheme="minorBidi"/>
      <w:sz w:val="22"/>
      <w:szCs w:val="22"/>
      <w:lang w:val="ru-RU"/>
    </w:rPr>
  </w:style>
  <w:style w:type="paragraph" w:styleId="affe">
    <w:name w:val="Subtitle"/>
    <w:basedOn w:val="a"/>
    <w:next w:val="a"/>
    <w:link w:val="afff"/>
    <w:uiPriority w:val="11"/>
    <w:qFormat/>
    <w:rsid w:val="0019353B"/>
    <w:pPr>
      <w:numPr>
        <w:ilvl w:val="1"/>
      </w:numPr>
      <w:spacing w:after="200" w:line="276" w:lineRule="auto"/>
      <w:ind w:left="86"/>
    </w:pPr>
    <w:rPr>
      <w:rFonts w:eastAsiaTheme="minorHAnsi" w:cstheme="minorBidi"/>
      <w:sz w:val="22"/>
      <w:szCs w:val="22"/>
      <w:lang w:val="ru-RU"/>
    </w:rPr>
  </w:style>
  <w:style w:type="character" w:customStyle="1" w:styleId="afff">
    <w:name w:val="Подзаголовок Знак"/>
    <w:basedOn w:val="a0"/>
    <w:link w:val="affe"/>
    <w:uiPriority w:val="11"/>
    <w:rsid w:val="0019353B"/>
    <w:rPr>
      <w:rFonts w:ascii="Courier New" w:hAnsi="Courier New"/>
      <w:sz w:val="22"/>
      <w:szCs w:val="22"/>
    </w:rPr>
  </w:style>
  <w:style w:type="paragraph" w:styleId="afff0">
    <w:name w:val="Title"/>
    <w:basedOn w:val="a"/>
    <w:next w:val="a"/>
    <w:link w:val="afff1"/>
    <w:uiPriority w:val="10"/>
    <w:qFormat/>
    <w:rsid w:val="0019353B"/>
    <w:pPr>
      <w:pBdr>
        <w:bottom w:val="single" w:sz="8" w:space="4" w:color="4472C4" w:themeColor="accent1"/>
      </w:pBdr>
      <w:spacing w:after="300" w:line="276" w:lineRule="auto"/>
      <w:contextualSpacing/>
    </w:pPr>
    <w:rPr>
      <w:rFonts w:eastAsiaTheme="minorHAnsi" w:cstheme="minorBidi"/>
      <w:sz w:val="22"/>
      <w:szCs w:val="22"/>
      <w:lang w:val="ru-RU"/>
    </w:rPr>
  </w:style>
  <w:style w:type="character" w:customStyle="1" w:styleId="afff1">
    <w:name w:val="Заголовок Знак"/>
    <w:basedOn w:val="a0"/>
    <w:link w:val="afff0"/>
    <w:uiPriority w:val="10"/>
    <w:rsid w:val="0019353B"/>
    <w:rPr>
      <w:rFonts w:ascii="Courier New" w:hAnsi="Courier New"/>
      <w:sz w:val="22"/>
      <w:szCs w:val="22"/>
    </w:rPr>
  </w:style>
  <w:style w:type="character" w:styleId="afff2">
    <w:name w:val="Emphasis"/>
    <w:basedOn w:val="a0"/>
    <w:uiPriority w:val="20"/>
    <w:qFormat/>
    <w:rsid w:val="0019353B"/>
    <w:rPr>
      <w:rFonts w:ascii="Courier New" w:hAnsi="Courier New"/>
      <w:lang w:val="ru-RU"/>
    </w:rPr>
  </w:style>
  <w:style w:type="paragraph" w:styleId="afff3">
    <w:name w:val="caption"/>
    <w:basedOn w:val="a"/>
    <w:next w:val="a"/>
    <w:uiPriority w:val="35"/>
    <w:semiHidden/>
    <w:unhideWhenUsed/>
    <w:qFormat/>
    <w:rsid w:val="0019353B"/>
    <w:pPr>
      <w:spacing w:after="200"/>
    </w:pPr>
    <w:rPr>
      <w:rFonts w:eastAsiaTheme="minorHAnsi" w:cstheme="minorBidi"/>
      <w:sz w:val="22"/>
      <w:szCs w:val="22"/>
      <w:lang w:val="ru-RU"/>
    </w:rPr>
  </w:style>
  <w:style w:type="paragraph" w:customStyle="1" w:styleId="DocDefaults">
    <w:name w:val="DocDefaults"/>
    <w:rsid w:val="0019353B"/>
    <w:pPr>
      <w:spacing w:after="200" w:line="276" w:lineRule="auto"/>
    </w:pPr>
    <w:rPr>
      <w:sz w:val="22"/>
      <w:szCs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43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9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24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sha\Desktop\&#1060;&#1080;&#1096;&#1077;&#1088;\&#1043;&#1086;&#1090;&#1086;&#1074;&#1086;&#1077;\&#1064;&#1040;&#1041;&#1051;&#1054;&#1053;_&#1060;&#1048;&#1064;&#1045;&#1056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79BC25-54C6-4E47-B0F8-42E5429965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C:\Users\Pasha\Desktop\Фишер\Готовое\ШАБЛОН_ФИШЕР.dotx</Template>
  <TotalTime>53</TotalTime>
  <Pages>37</Pages>
  <Words>6733</Words>
  <Characters>38380</Characters>
  <Application>Microsoft Office Word</Application>
  <DocSecurity>0</DocSecurity>
  <Lines>319</Lines>
  <Paragraphs>90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Pasha</dc:creator>
  <cp:keywords/>
  <dc:description/>
  <cp:lastModifiedBy>Microsoft Office User</cp:lastModifiedBy>
  <cp:revision>12</cp:revision>
  <cp:lastPrinted>2022-03-12T07:29:00Z</cp:lastPrinted>
  <dcterms:created xsi:type="dcterms:W3CDTF">2022-05-11T20:12:00Z</dcterms:created>
  <dcterms:modified xsi:type="dcterms:W3CDTF">2022-05-16T20:52:00Z</dcterms:modified>
</cp:coreProperties>
</file>