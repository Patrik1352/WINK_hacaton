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0"/>
        <w:tblpPr w:leftFromText="180" w:rightFromText="180" w:vertAnchor="text" w:horzAnchor="margin" w:tblpX="279" w:tblpY="28"/>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tblGrid>
      <w:tr w:rsidR="007B4492" w:rsidRPr="007B4492" w14:paraId="3AA2B0B8" w14:textId="77777777" w:rsidTr="00A23752">
        <w:trPr>
          <w:trHeight w:val="2548"/>
        </w:trPr>
        <w:tc>
          <w:tcPr>
            <w:tcW w:w="9209" w:type="dxa"/>
          </w:tcPr>
          <w:p w14:paraId="014E79C8" w14:textId="77777777" w:rsidR="007B4492" w:rsidRPr="00633167" w:rsidRDefault="007B4492" w:rsidP="007B4492">
            <w:pPr>
              <w:jc w:val="both"/>
              <w:rPr>
                <w:rFonts w:eastAsiaTheme="minorHAnsi" w:cs="Courier New"/>
                <w:noProof/>
                <w:sz w:val="28"/>
                <w:szCs w:val="28"/>
                <w:lang w:val="ru-RU"/>
              </w:rPr>
            </w:pPr>
            <w:bookmarkStart w:id="0" w:name="_Hlk79655995"/>
            <w:bookmarkStart w:id="1" w:name="_Hlk80706254"/>
          </w:p>
        </w:tc>
      </w:tr>
      <w:tr w:rsidR="007B4492" w:rsidRPr="007B4492" w14:paraId="6C0F3F4A" w14:textId="77777777" w:rsidTr="00A23752">
        <w:trPr>
          <w:trHeight w:val="284"/>
        </w:trPr>
        <w:tc>
          <w:tcPr>
            <w:tcW w:w="9209" w:type="dxa"/>
          </w:tcPr>
          <w:p w14:paraId="0E624C21" w14:textId="77777777" w:rsidR="007B4492" w:rsidRPr="00F90D5F" w:rsidRDefault="00F90D5F" w:rsidP="007B4492">
            <w:pPr>
              <w:spacing w:after="120"/>
              <w:jc w:val="center"/>
              <w:rPr>
                <w:rFonts w:eastAsiaTheme="minorHAnsi" w:cs="Courier New"/>
                <w:caps/>
                <w:sz w:val="72"/>
                <w:szCs w:val="72"/>
                <w:lang w:val="ru-RU"/>
              </w:rPr>
            </w:pPr>
            <w:r w:rsidRPr="00F90D5F">
              <w:rPr>
                <w:rFonts w:eastAsiaTheme="minorHAnsi" w:cs="Courier New"/>
                <w:caps/>
                <w:sz w:val="72"/>
                <w:szCs w:val="72"/>
                <w:lang w:val="ru-RU"/>
              </w:rPr>
              <w:t>ФИШЕР</w:t>
            </w:r>
          </w:p>
        </w:tc>
      </w:tr>
      <w:tr w:rsidR="007B4492" w:rsidRPr="007B4492" w14:paraId="1DF2CF8E" w14:textId="77777777" w:rsidTr="00A23752">
        <w:trPr>
          <w:trHeight w:val="405"/>
        </w:trPr>
        <w:tc>
          <w:tcPr>
            <w:tcW w:w="9209" w:type="dxa"/>
          </w:tcPr>
          <w:p w14:paraId="1FFBE7A8" w14:textId="772DD095" w:rsidR="007B4492" w:rsidRPr="00F90D5F" w:rsidRDefault="00463D21" w:rsidP="007B4492">
            <w:pPr>
              <w:jc w:val="center"/>
              <w:rPr>
                <w:rFonts w:eastAsiaTheme="minorHAnsi" w:cs="Courier New"/>
                <w:smallCaps/>
                <w:sz w:val="28"/>
                <w:lang w:val="ru-RU"/>
              </w:rPr>
            </w:pPr>
            <w:r>
              <w:rPr>
                <w:rFonts w:eastAsiaTheme="minorHAnsi" w:cs="Courier New"/>
                <w:smallCaps/>
                <w:sz w:val="28"/>
                <w:lang w:val="ru-RU"/>
              </w:rPr>
              <w:t>шеста</w:t>
            </w:r>
            <w:r w:rsidR="00CC0779" w:rsidRPr="004E5B2A">
              <w:rPr>
                <w:rFonts w:eastAsiaTheme="minorHAnsi" w:cs="Courier New"/>
                <w:smallCaps/>
                <w:sz w:val="28"/>
                <w:lang w:val="ru-RU"/>
              </w:rPr>
              <w:t>я</w:t>
            </w:r>
            <w:r w:rsidR="00C92C3F" w:rsidRPr="00F90D5F">
              <w:rPr>
                <w:rFonts w:eastAsiaTheme="minorHAnsi" w:cs="Courier New"/>
                <w:smallCaps/>
                <w:sz w:val="28"/>
                <w:lang w:val="ru-RU"/>
              </w:rPr>
              <w:t xml:space="preserve"> </w:t>
            </w:r>
            <w:r w:rsidR="007B4492" w:rsidRPr="00F90D5F">
              <w:rPr>
                <w:rFonts w:eastAsiaTheme="minorHAnsi" w:cs="Courier New"/>
                <w:smallCaps/>
                <w:sz w:val="28"/>
                <w:lang w:val="ru-RU"/>
              </w:rPr>
              <w:t>серия</w:t>
            </w:r>
          </w:p>
        </w:tc>
      </w:tr>
      <w:tr w:rsidR="007B4492" w:rsidRPr="007B4492" w14:paraId="3C8DA60A" w14:textId="77777777" w:rsidTr="00A23752">
        <w:trPr>
          <w:trHeight w:val="8002"/>
        </w:trPr>
        <w:tc>
          <w:tcPr>
            <w:tcW w:w="9209" w:type="dxa"/>
          </w:tcPr>
          <w:p w14:paraId="071144EB" w14:textId="77777777" w:rsidR="007B4492" w:rsidRPr="007B4492" w:rsidRDefault="007B4492" w:rsidP="007B4492">
            <w:pPr>
              <w:jc w:val="center"/>
              <w:rPr>
                <w:rFonts w:eastAsiaTheme="minorHAnsi" w:cs="Courier New"/>
                <w:smallCaps/>
                <w:color w:val="000000" w:themeColor="text1"/>
                <w:sz w:val="28"/>
                <w:szCs w:val="28"/>
                <w:lang w:val="ru-RU"/>
              </w:rPr>
            </w:pPr>
          </w:p>
        </w:tc>
      </w:tr>
      <w:tr w:rsidR="006C5FB0" w:rsidRPr="007B4492" w14:paraId="0A9B2FC3" w14:textId="77777777" w:rsidTr="00A23752">
        <w:trPr>
          <w:trHeight w:val="2111"/>
        </w:trPr>
        <w:tc>
          <w:tcPr>
            <w:tcW w:w="9209" w:type="dxa"/>
          </w:tcPr>
          <w:p w14:paraId="2127B017" w14:textId="77777777" w:rsidR="006C5FB0" w:rsidRPr="007B4492" w:rsidRDefault="006C5FB0" w:rsidP="005849C7">
            <w:pPr>
              <w:pStyle w:val="a7"/>
              <w:jc w:val="center"/>
              <w:rPr>
                <w:rFonts w:eastAsiaTheme="minorHAnsi"/>
                <w:smallCaps/>
                <w:color w:val="000000" w:themeColor="text1"/>
                <w:sz w:val="28"/>
                <w:szCs w:val="28"/>
              </w:rPr>
            </w:pPr>
          </w:p>
        </w:tc>
      </w:tr>
      <w:bookmarkEnd w:id="0"/>
    </w:tbl>
    <w:p w14:paraId="7E83F14D" w14:textId="77777777" w:rsidR="007B4492" w:rsidRDefault="007B4492" w:rsidP="007B4492">
      <w:pPr>
        <w:pStyle w:val="afb"/>
        <w:jc w:val="left"/>
      </w:pPr>
    </w:p>
    <w:p w14:paraId="26CD1049" w14:textId="77777777" w:rsidR="007B4492" w:rsidRDefault="007B4492" w:rsidP="007B4492">
      <w:pPr>
        <w:pStyle w:val="afb"/>
        <w:jc w:val="left"/>
        <w:sectPr w:rsidR="007B4492" w:rsidSect="006C5FB0">
          <w:footerReference w:type="even" r:id="rId8"/>
          <w:pgSz w:w="11900" w:h="16840"/>
          <w:pgMar w:top="1134" w:right="1134" w:bottom="1134" w:left="1134" w:header="709" w:footer="709" w:gutter="0"/>
          <w:cols w:space="708"/>
          <w:docGrid w:linePitch="360"/>
        </w:sectPr>
      </w:pP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9"/>
      </w:tblGrid>
      <w:tr w:rsidR="00AD28CC" w14:paraId="413FCA23" w14:textId="77777777" w:rsidTr="00E12C60">
        <w:trPr>
          <w:trHeight w:val="3860"/>
        </w:trPr>
        <w:tc>
          <w:tcPr>
            <w:tcW w:w="9622" w:type="dxa"/>
          </w:tcPr>
          <w:p w14:paraId="23F676FF" w14:textId="77777777" w:rsidR="00AD28CC" w:rsidRDefault="00AD28CC" w:rsidP="00AD28CC">
            <w:pPr>
              <w:pStyle w:val="a7"/>
            </w:pPr>
          </w:p>
        </w:tc>
      </w:tr>
      <w:tr w:rsidR="00AD28CC" w14:paraId="6BE6673F" w14:textId="77777777" w:rsidTr="00E12C60">
        <w:trPr>
          <w:trHeight w:val="3518"/>
        </w:trPr>
        <w:tc>
          <w:tcPr>
            <w:tcW w:w="9622" w:type="dxa"/>
          </w:tcPr>
          <w:p w14:paraId="473A6EB7" w14:textId="77777777" w:rsidR="00E12C60" w:rsidRPr="00E12C60" w:rsidRDefault="00E12C60" w:rsidP="00E12C60">
            <w:pPr>
              <w:pStyle w:val="afb"/>
              <w:spacing w:after="0" w:line="240" w:lineRule="auto"/>
              <w:contextualSpacing/>
              <w:jc w:val="center"/>
              <w:rPr>
                <w:rFonts w:ascii="Courier New" w:hAnsi="Courier New" w:cs="Courier New"/>
                <w:sz w:val="32"/>
                <w:szCs w:val="32"/>
              </w:rPr>
            </w:pPr>
            <w:r w:rsidRPr="00E12C60">
              <w:rPr>
                <w:rFonts w:ascii="Courier New" w:hAnsi="Courier New" w:cs="Courier New"/>
                <w:sz w:val="32"/>
                <w:szCs w:val="32"/>
              </w:rPr>
              <w:t>Авторы сценария</w:t>
            </w:r>
          </w:p>
          <w:p w14:paraId="27B63FB1" w14:textId="77777777" w:rsidR="00E12C60" w:rsidRPr="00E12C60" w:rsidRDefault="00E12C60" w:rsidP="00E12C60">
            <w:pPr>
              <w:pStyle w:val="afb"/>
              <w:spacing w:after="0" w:line="240" w:lineRule="auto"/>
              <w:contextualSpacing/>
              <w:jc w:val="center"/>
              <w:rPr>
                <w:rFonts w:ascii="Courier New" w:hAnsi="Courier New" w:cs="Courier New"/>
                <w:sz w:val="32"/>
                <w:szCs w:val="32"/>
              </w:rPr>
            </w:pPr>
            <w:r w:rsidRPr="00E12C60">
              <w:rPr>
                <w:rFonts w:ascii="Courier New" w:hAnsi="Courier New" w:cs="Courier New"/>
                <w:sz w:val="32"/>
                <w:szCs w:val="32"/>
              </w:rPr>
              <w:t>Наталья КАПУСТИНА</w:t>
            </w:r>
          </w:p>
          <w:p w14:paraId="15B641A5" w14:textId="77777777" w:rsidR="00E12C60" w:rsidRPr="00E12C60" w:rsidRDefault="00E12C60" w:rsidP="00E12C60">
            <w:pPr>
              <w:pStyle w:val="afb"/>
              <w:spacing w:after="0" w:line="240" w:lineRule="auto"/>
              <w:contextualSpacing/>
              <w:jc w:val="center"/>
              <w:rPr>
                <w:rFonts w:ascii="Courier New" w:hAnsi="Courier New" w:cs="Courier New"/>
                <w:sz w:val="32"/>
                <w:szCs w:val="32"/>
              </w:rPr>
            </w:pPr>
            <w:r w:rsidRPr="00E12C60">
              <w:rPr>
                <w:rFonts w:ascii="Courier New" w:hAnsi="Courier New" w:cs="Courier New"/>
                <w:sz w:val="32"/>
                <w:szCs w:val="32"/>
              </w:rPr>
              <w:t>Сергей КАЛЬВАРСКИЙ</w:t>
            </w:r>
          </w:p>
          <w:p w14:paraId="0C011057" w14:textId="77777777" w:rsidR="00E12C60" w:rsidRPr="00E12C60" w:rsidRDefault="00E12C60" w:rsidP="00E12C60">
            <w:pPr>
              <w:pStyle w:val="afb"/>
              <w:spacing w:after="0" w:line="240" w:lineRule="auto"/>
              <w:contextualSpacing/>
              <w:jc w:val="center"/>
              <w:rPr>
                <w:rFonts w:ascii="Courier New" w:hAnsi="Courier New" w:cs="Courier New"/>
                <w:sz w:val="32"/>
                <w:szCs w:val="32"/>
              </w:rPr>
            </w:pPr>
            <w:r w:rsidRPr="00E12C60">
              <w:rPr>
                <w:rFonts w:ascii="Courier New" w:hAnsi="Courier New" w:cs="Courier New"/>
                <w:sz w:val="32"/>
                <w:szCs w:val="32"/>
              </w:rPr>
              <w:t>при участии</w:t>
            </w:r>
          </w:p>
          <w:p w14:paraId="1FDC9254" w14:textId="77777777" w:rsidR="00AD28CC" w:rsidRPr="00E12C60" w:rsidRDefault="00E12C60" w:rsidP="00E12C60">
            <w:pPr>
              <w:pStyle w:val="afb"/>
              <w:spacing w:after="0" w:line="240" w:lineRule="auto"/>
              <w:contextualSpacing/>
              <w:jc w:val="center"/>
              <w:rPr>
                <w:rFonts w:ascii="Courier New" w:hAnsi="Courier New" w:cs="Courier New"/>
              </w:rPr>
            </w:pPr>
            <w:r w:rsidRPr="00E12C60">
              <w:rPr>
                <w:rFonts w:ascii="Courier New" w:hAnsi="Courier New" w:cs="Courier New"/>
                <w:sz w:val="32"/>
                <w:szCs w:val="32"/>
              </w:rPr>
              <w:t xml:space="preserve">Михаила </w:t>
            </w:r>
            <w:proofErr w:type="spellStart"/>
            <w:r w:rsidRPr="00E12C60">
              <w:rPr>
                <w:rFonts w:ascii="Courier New" w:hAnsi="Courier New" w:cs="Courier New"/>
                <w:sz w:val="32"/>
                <w:szCs w:val="32"/>
              </w:rPr>
              <w:t>БАРКАНа</w:t>
            </w:r>
            <w:proofErr w:type="spellEnd"/>
          </w:p>
        </w:tc>
      </w:tr>
    </w:tbl>
    <w:p w14:paraId="4A75394A" w14:textId="6B465AED" w:rsidR="00D72E03" w:rsidRDefault="00D72E03" w:rsidP="00A24987">
      <w:pPr>
        <w:pStyle w:val="a7"/>
        <w:jc w:val="center"/>
        <w:sectPr w:rsidR="00D72E03" w:rsidSect="0044356A">
          <w:headerReference w:type="default" r:id="rId9"/>
          <w:footerReference w:type="default" r:id="rId10"/>
          <w:pgSz w:w="11900" w:h="16840"/>
          <w:pgMar w:top="1134" w:right="850" w:bottom="1134" w:left="1701" w:header="567" w:footer="567" w:gutter="0"/>
          <w:pgNumType w:start="1"/>
          <w:cols w:space="708"/>
          <w:docGrid w:linePitch="360"/>
        </w:sectPr>
      </w:pPr>
    </w:p>
    <w:bookmarkEnd w:id="1"/>
    <w:p w14:paraId="4FBE8FAB" w14:textId="77777777" w:rsidR="00212645" w:rsidRDefault="00212645" w:rsidP="00212645">
      <w:pPr>
        <w:pStyle w:val="1"/>
        <w:pageBreakBefore/>
        <w:spacing w:before="0"/>
      </w:pPr>
      <w:r>
        <w:lastRenderedPageBreak/>
        <w:t>Серия 6</w:t>
      </w:r>
    </w:p>
    <w:p w14:paraId="5C9A70DB" w14:textId="77777777" w:rsidR="00212645" w:rsidRPr="00695ED0" w:rsidRDefault="00212645" w:rsidP="00212645">
      <w:pPr>
        <w:rPr>
          <w:lang w:val="ru-RU"/>
        </w:rPr>
      </w:pPr>
      <w:r w:rsidRPr="002E1790">
        <w:rPr>
          <w:b/>
          <w:color w:val="000000"/>
          <w:lang w:val="ru-RU"/>
        </w:rPr>
        <w:t xml:space="preserve">6-1. НАТ. ДАЧА МАЛЬЦЕВЫХ.ДВОР КРЫЛЬЦО НОЧЬ 15. </w:t>
      </w:r>
      <w:r w:rsidRPr="002E1790">
        <w:rPr>
          <w:lang w:val="ru-RU"/>
        </w:rPr>
        <w:br/>
      </w:r>
      <w:r w:rsidRPr="00695ED0">
        <w:rPr>
          <w:b/>
          <w:color w:val="000000"/>
          <w:lang w:val="ru-RU"/>
        </w:rPr>
        <w:t>БОКОВ, КОЗЫРЕВ, ДОБРОВОЛЬСКАЯ, ХВАН, ЭКСПЕРТ, ЭКСПЕРТ 1, ЭКСПЕРТ-ФОТОГРАФ, ИГОРЬ, МАЛЬЦЕВА (00:40)</w:t>
      </w:r>
      <w:r w:rsidRPr="00695ED0">
        <w:rPr>
          <w:lang w:val="ru-RU"/>
        </w:rPr>
        <w:br/>
      </w:r>
    </w:p>
    <w:p w14:paraId="2BE86FC8" w14:textId="77777777" w:rsidR="00212645" w:rsidRPr="002E1790" w:rsidRDefault="00212645" w:rsidP="00212645">
      <w:pPr>
        <w:rPr>
          <w:lang w:val="ru-RU"/>
        </w:rPr>
      </w:pPr>
      <w:r w:rsidRPr="002E1790">
        <w:rPr>
          <w:color w:val="000000"/>
          <w:lang w:val="ru-RU"/>
        </w:rPr>
        <w:t>К дому подъезжает несколько милицейских машин, светят синие мигалки, фары, на фоне пасторальной дачной тишины все это выглядит тревожно и зловеще. Из одной машины выходят Козырев, Добровольская и Боков. Из другой - оперативники и эксперты. Боков открывает калитку и идёт к дому. Звонит в дверь. Открывает Игорь. Он грустный, но, увидев Бокова, обрадовался.</w:t>
      </w:r>
    </w:p>
    <w:p w14:paraId="0F15068E" w14:textId="77777777" w:rsidR="00212645" w:rsidRPr="002E1790" w:rsidRDefault="00212645" w:rsidP="00212645">
      <w:pPr>
        <w:rPr>
          <w:lang w:val="ru-RU"/>
        </w:rPr>
      </w:pPr>
    </w:p>
    <w:p w14:paraId="34A92039" w14:textId="77777777" w:rsidR="00212645" w:rsidRPr="002E1790" w:rsidRDefault="00212645" w:rsidP="00212645">
      <w:pPr>
        <w:ind w:left="3166"/>
        <w:rPr>
          <w:lang w:val="ru-RU"/>
        </w:rPr>
      </w:pPr>
      <w:r w:rsidRPr="002E1790">
        <w:rPr>
          <w:color w:val="000000"/>
          <w:lang w:val="ru-RU"/>
        </w:rPr>
        <w:t>ИГОРЬ</w:t>
      </w:r>
    </w:p>
    <w:p w14:paraId="5745EBBE" w14:textId="77777777" w:rsidR="00212645" w:rsidRPr="002E1790" w:rsidRDefault="00212645" w:rsidP="00212645">
      <w:pPr>
        <w:ind w:left="1441" w:right="2161"/>
        <w:rPr>
          <w:lang w:val="ru-RU"/>
        </w:rPr>
      </w:pPr>
      <w:r w:rsidRPr="002E1790">
        <w:rPr>
          <w:color w:val="000000"/>
          <w:lang w:val="ru-RU"/>
        </w:rPr>
        <w:t>Здравствуйте, проходите.</w:t>
      </w:r>
    </w:p>
    <w:p w14:paraId="3071CB57" w14:textId="77777777" w:rsidR="00212645" w:rsidRPr="002E1790" w:rsidRDefault="00212645" w:rsidP="00212645">
      <w:pPr>
        <w:rPr>
          <w:lang w:val="ru-RU"/>
        </w:rPr>
      </w:pPr>
    </w:p>
    <w:p w14:paraId="189290FD" w14:textId="77777777" w:rsidR="00212645" w:rsidRPr="002E1790" w:rsidRDefault="00212645" w:rsidP="00212645">
      <w:pPr>
        <w:ind w:left="3166"/>
        <w:rPr>
          <w:lang w:val="ru-RU"/>
        </w:rPr>
      </w:pPr>
      <w:r w:rsidRPr="002E1790">
        <w:rPr>
          <w:color w:val="000000"/>
          <w:lang w:val="ru-RU"/>
        </w:rPr>
        <w:t>БОКОВ</w:t>
      </w:r>
    </w:p>
    <w:p w14:paraId="49D0FF38" w14:textId="77777777" w:rsidR="00212645" w:rsidRPr="002E1790" w:rsidRDefault="00212645" w:rsidP="00212645">
      <w:pPr>
        <w:ind w:left="1441" w:right="2161"/>
        <w:rPr>
          <w:lang w:val="ru-RU"/>
        </w:rPr>
      </w:pPr>
      <w:r w:rsidRPr="002E1790">
        <w:rPr>
          <w:color w:val="000000"/>
          <w:lang w:val="ru-RU"/>
        </w:rPr>
        <w:t>Родители где?</w:t>
      </w:r>
    </w:p>
    <w:p w14:paraId="71DBE1DB" w14:textId="77777777" w:rsidR="00212645" w:rsidRPr="002E1790" w:rsidRDefault="00212645" w:rsidP="00212645">
      <w:pPr>
        <w:rPr>
          <w:lang w:val="ru-RU"/>
        </w:rPr>
      </w:pPr>
    </w:p>
    <w:p w14:paraId="1B747896" w14:textId="77777777" w:rsidR="00212645" w:rsidRPr="002E1790" w:rsidRDefault="00212645" w:rsidP="00212645">
      <w:pPr>
        <w:rPr>
          <w:lang w:val="ru-RU"/>
        </w:rPr>
      </w:pPr>
      <w:r w:rsidRPr="002E1790">
        <w:rPr>
          <w:color w:val="000000"/>
          <w:lang w:val="ru-RU"/>
        </w:rPr>
        <w:t>Выходит Мальцева. Козырев показывает ей ордер на обыск.</w:t>
      </w:r>
    </w:p>
    <w:p w14:paraId="5E42C6DE" w14:textId="77777777" w:rsidR="00212645" w:rsidRPr="002E1790" w:rsidRDefault="00212645" w:rsidP="00212645">
      <w:pPr>
        <w:rPr>
          <w:lang w:val="ru-RU"/>
        </w:rPr>
      </w:pPr>
    </w:p>
    <w:p w14:paraId="42D40B37" w14:textId="77777777" w:rsidR="00212645" w:rsidRPr="002E1790" w:rsidRDefault="00212645" w:rsidP="00212645">
      <w:pPr>
        <w:ind w:left="3166"/>
        <w:rPr>
          <w:lang w:val="ru-RU"/>
        </w:rPr>
      </w:pPr>
      <w:r w:rsidRPr="002E1790">
        <w:rPr>
          <w:color w:val="000000"/>
          <w:lang w:val="ru-RU"/>
        </w:rPr>
        <w:t>КОЗЫРЕВ</w:t>
      </w:r>
    </w:p>
    <w:p w14:paraId="5BBF0B47" w14:textId="77777777" w:rsidR="00212645" w:rsidRPr="002E1790" w:rsidRDefault="00212645" w:rsidP="00212645">
      <w:pPr>
        <w:ind w:left="1441" w:right="2161"/>
        <w:rPr>
          <w:lang w:val="ru-RU"/>
        </w:rPr>
      </w:pPr>
      <w:r w:rsidRPr="002E1790">
        <w:rPr>
          <w:color w:val="000000"/>
          <w:lang w:val="ru-RU"/>
        </w:rPr>
        <w:t>Будьте добры, соберите семью вместе, в столовой, например.</w:t>
      </w:r>
    </w:p>
    <w:p w14:paraId="4B209BE0" w14:textId="77777777" w:rsidR="00212645" w:rsidRPr="002E1790" w:rsidRDefault="00212645" w:rsidP="00212645">
      <w:pPr>
        <w:rPr>
          <w:lang w:val="ru-RU"/>
        </w:rPr>
      </w:pPr>
    </w:p>
    <w:p w14:paraId="3D08CE98" w14:textId="77777777" w:rsidR="00212645" w:rsidRPr="002E1790" w:rsidRDefault="00212645" w:rsidP="00212645">
      <w:pPr>
        <w:ind w:left="3166"/>
        <w:rPr>
          <w:lang w:val="ru-RU"/>
        </w:rPr>
      </w:pPr>
      <w:r w:rsidRPr="002E1790">
        <w:rPr>
          <w:color w:val="000000"/>
          <w:lang w:val="ru-RU"/>
        </w:rPr>
        <w:t>МАЛЬЦЕВА</w:t>
      </w:r>
    </w:p>
    <w:p w14:paraId="15EA7E7B" w14:textId="77777777" w:rsidR="00212645" w:rsidRPr="002E1790" w:rsidRDefault="00212645" w:rsidP="00212645">
      <w:pPr>
        <w:ind w:left="1441" w:right="2161"/>
        <w:rPr>
          <w:lang w:val="ru-RU"/>
        </w:rPr>
      </w:pPr>
      <w:r w:rsidRPr="002E1790">
        <w:rPr>
          <w:color w:val="000000"/>
          <w:lang w:val="ru-RU"/>
        </w:rPr>
        <w:t>А что случилось?! Гена! Гена!!!</w:t>
      </w:r>
    </w:p>
    <w:p w14:paraId="6002DF51" w14:textId="77777777" w:rsidR="00212645" w:rsidRPr="002E1790" w:rsidRDefault="00212645" w:rsidP="00212645">
      <w:pPr>
        <w:rPr>
          <w:lang w:val="ru-RU"/>
        </w:rPr>
      </w:pPr>
    </w:p>
    <w:p w14:paraId="693E0DD3" w14:textId="77777777" w:rsidR="00212645" w:rsidRPr="002E1790" w:rsidRDefault="00212645" w:rsidP="00212645">
      <w:pPr>
        <w:rPr>
          <w:lang w:val="ru-RU"/>
        </w:rPr>
      </w:pPr>
      <w:r w:rsidRPr="002E1790">
        <w:rPr>
          <w:color w:val="000000"/>
          <w:lang w:val="ru-RU"/>
        </w:rPr>
        <w:t>Козырев делает ей приглашающий жест в сторону столовой. Процессия направляется туда.</w:t>
      </w:r>
    </w:p>
    <w:p w14:paraId="0CA54AF8" w14:textId="77777777" w:rsidR="00212645" w:rsidRPr="002E1790" w:rsidRDefault="00212645" w:rsidP="00212645">
      <w:pPr>
        <w:rPr>
          <w:lang w:val="ru-RU"/>
        </w:rPr>
      </w:pPr>
    </w:p>
    <w:p w14:paraId="3C39D47A" w14:textId="77777777" w:rsidR="00212645" w:rsidRPr="00695ED0" w:rsidRDefault="00212645" w:rsidP="00212645">
      <w:pPr>
        <w:rPr>
          <w:lang w:val="ru-RU"/>
        </w:rPr>
      </w:pPr>
      <w:r w:rsidRPr="002E1790">
        <w:rPr>
          <w:b/>
          <w:color w:val="000000"/>
          <w:lang w:val="ru-RU"/>
        </w:rPr>
        <w:t xml:space="preserve">6-2. ИНТ. ДАЧА МАЛЬЦЕВЫХ.ГОСТИНАЯ НОЧЬ 15. </w:t>
      </w:r>
      <w:r w:rsidRPr="002E1790">
        <w:rPr>
          <w:lang w:val="ru-RU"/>
        </w:rPr>
        <w:br/>
      </w:r>
      <w:r w:rsidRPr="00695ED0">
        <w:rPr>
          <w:b/>
          <w:color w:val="000000"/>
          <w:lang w:val="ru-RU"/>
        </w:rPr>
        <w:t>БОКОВ, КОЗЫРЕВ, ДОБРОВОЛЬСКАЯ, ХВАН, ЭКСПЕРТ-ФОТОГРАФ, ИГОРЬ, МАЛЬЦЕВ, МАЛЬЦЕВА, ЭКСПЕРТ (03:15)</w:t>
      </w:r>
      <w:r w:rsidRPr="00695ED0">
        <w:rPr>
          <w:lang w:val="ru-RU"/>
        </w:rPr>
        <w:br/>
      </w:r>
    </w:p>
    <w:p w14:paraId="119911A2" w14:textId="77777777" w:rsidR="00212645" w:rsidRPr="002E1790" w:rsidRDefault="00212645" w:rsidP="00212645">
      <w:pPr>
        <w:rPr>
          <w:lang w:val="ru-RU"/>
        </w:rPr>
      </w:pPr>
      <w:r w:rsidRPr="002E1790">
        <w:rPr>
          <w:color w:val="000000"/>
          <w:lang w:val="ru-RU"/>
        </w:rPr>
        <w:t xml:space="preserve">Процессия заходит в дом. Мальцев печатает на машинке, на столе - бутылка портвейна. </w:t>
      </w:r>
      <w:r w:rsidRPr="00695ED0">
        <w:rPr>
          <w:color w:val="000000"/>
          <w:lang w:val="ru-RU"/>
        </w:rPr>
        <w:t>Он резко встаёт и угрожающе надвигается на Козырева.</w:t>
      </w:r>
      <w:r w:rsidRPr="00695ED0">
        <w:rPr>
          <w:lang w:val="ru-RU"/>
        </w:rPr>
        <w:br/>
      </w:r>
      <w:r w:rsidRPr="00695ED0">
        <w:rPr>
          <w:color w:val="000000"/>
          <w:lang w:val="ru-RU"/>
        </w:rPr>
        <w:t>МАЛЬЦЕВ</w:t>
      </w:r>
      <w:r w:rsidRPr="00695ED0">
        <w:rPr>
          <w:lang w:val="ru-RU"/>
        </w:rPr>
        <w:br/>
      </w:r>
      <w:r w:rsidRPr="00695ED0">
        <w:rPr>
          <w:color w:val="000000"/>
          <w:lang w:val="ru-RU"/>
        </w:rPr>
        <w:t xml:space="preserve">Я же сказал, чтоб вы не приближались к моему дому. </w:t>
      </w:r>
      <w:r w:rsidRPr="002E1790">
        <w:rPr>
          <w:color w:val="000000"/>
          <w:lang w:val="ru-RU"/>
        </w:rPr>
        <w:t xml:space="preserve">Сказал непонятно?! Ю ар нот </w:t>
      </w:r>
      <w:proofErr w:type="spellStart"/>
      <w:r w:rsidRPr="002E1790">
        <w:rPr>
          <w:color w:val="000000"/>
          <w:lang w:val="ru-RU"/>
        </w:rPr>
        <w:t>вэлкам</w:t>
      </w:r>
      <w:proofErr w:type="spellEnd"/>
      <w:r w:rsidRPr="002E1790">
        <w:rPr>
          <w:color w:val="000000"/>
          <w:lang w:val="ru-RU"/>
        </w:rPr>
        <w:t xml:space="preserve"> </w:t>
      </w:r>
      <w:proofErr w:type="spellStart"/>
      <w:r w:rsidRPr="002E1790">
        <w:rPr>
          <w:color w:val="000000"/>
          <w:lang w:val="ru-RU"/>
        </w:rPr>
        <w:t>хир</w:t>
      </w:r>
      <w:proofErr w:type="spellEnd"/>
      <w:r w:rsidRPr="002E1790">
        <w:rPr>
          <w:color w:val="000000"/>
          <w:lang w:val="ru-RU"/>
        </w:rPr>
        <w:t>! Может так яснее?!!</w:t>
      </w:r>
      <w:r w:rsidRPr="002E1790">
        <w:rPr>
          <w:lang w:val="ru-RU"/>
        </w:rPr>
        <w:br/>
      </w:r>
      <w:r w:rsidRPr="00695ED0">
        <w:rPr>
          <w:color w:val="000000"/>
          <w:lang w:val="ru-RU"/>
        </w:rPr>
        <w:t>Козырев протягивает ордер на обыск.</w:t>
      </w:r>
      <w:r w:rsidRPr="00695ED0">
        <w:rPr>
          <w:lang w:val="ru-RU"/>
        </w:rPr>
        <w:br/>
      </w:r>
      <w:r w:rsidRPr="00695ED0">
        <w:rPr>
          <w:color w:val="000000"/>
          <w:lang w:val="ru-RU"/>
        </w:rPr>
        <w:t>КОЗЫРЕВ</w:t>
      </w:r>
      <w:r w:rsidRPr="00695ED0">
        <w:rPr>
          <w:lang w:val="ru-RU"/>
        </w:rPr>
        <w:br/>
      </w:r>
      <w:r w:rsidRPr="00695ED0">
        <w:rPr>
          <w:color w:val="000000"/>
          <w:lang w:val="ru-RU"/>
        </w:rPr>
        <w:t>Наши сотрудники начнут с чердака. А мы пока зададим вопросы.</w:t>
      </w:r>
      <w:r w:rsidRPr="00695ED0">
        <w:rPr>
          <w:lang w:val="ru-RU"/>
        </w:rPr>
        <w:br/>
      </w:r>
      <w:r w:rsidRPr="00695ED0">
        <w:rPr>
          <w:color w:val="000000"/>
          <w:lang w:val="ru-RU"/>
        </w:rPr>
        <w:t>МАЛЬЦЕВ</w:t>
      </w:r>
      <w:r w:rsidRPr="00695ED0">
        <w:rPr>
          <w:lang w:val="ru-RU"/>
        </w:rPr>
        <w:br/>
      </w:r>
      <w:r w:rsidRPr="00695ED0">
        <w:rPr>
          <w:color w:val="000000"/>
          <w:lang w:val="ru-RU"/>
        </w:rPr>
        <w:t>Да вы с ума что ли сошли?! Это что вообще такое?!</w:t>
      </w:r>
      <w:r w:rsidRPr="00695ED0">
        <w:rPr>
          <w:lang w:val="ru-RU"/>
        </w:rPr>
        <w:br/>
      </w:r>
      <w:r w:rsidRPr="00695ED0">
        <w:rPr>
          <w:color w:val="000000"/>
          <w:lang w:val="ru-RU"/>
        </w:rPr>
        <w:t>КОЗЫРЕВ</w:t>
      </w:r>
      <w:r w:rsidRPr="00695ED0">
        <w:rPr>
          <w:lang w:val="ru-RU"/>
        </w:rPr>
        <w:br/>
      </w:r>
      <w:r w:rsidRPr="00695ED0">
        <w:rPr>
          <w:color w:val="000000"/>
          <w:lang w:val="ru-RU"/>
        </w:rPr>
        <w:t>Просто помолчи.</w:t>
      </w:r>
      <w:r w:rsidRPr="00695ED0">
        <w:rPr>
          <w:lang w:val="ru-RU"/>
        </w:rPr>
        <w:br/>
      </w:r>
      <w:r w:rsidRPr="00695ED0">
        <w:rPr>
          <w:color w:val="000000"/>
          <w:lang w:val="ru-RU"/>
        </w:rPr>
        <w:t>БОКОВ</w:t>
      </w:r>
      <w:r w:rsidRPr="00695ED0">
        <w:rPr>
          <w:lang w:val="ru-RU"/>
        </w:rPr>
        <w:br/>
      </w:r>
      <w:r w:rsidRPr="00695ED0">
        <w:rPr>
          <w:color w:val="000000"/>
          <w:lang w:val="ru-RU"/>
        </w:rPr>
        <w:t>Игорь, мы нашли твой шалаш. Ничего не хочешь нам рассказать?</w:t>
      </w:r>
      <w:r w:rsidRPr="00695ED0">
        <w:rPr>
          <w:lang w:val="ru-RU"/>
        </w:rPr>
        <w:br/>
      </w:r>
      <w:r>
        <w:rPr>
          <w:color w:val="000000"/>
        </w:rPr>
        <w:t xml:space="preserve">У </w:t>
      </w:r>
      <w:proofErr w:type="spellStart"/>
      <w:r>
        <w:rPr>
          <w:color w:val="000000"/>
        </w:rPr>
        <w:t>Игоря</w:t>
      </w:r>
      <w:proofErr w:type="spellEnd"/>
      <w:r>
        <w:rPr>
          <w:color w:val="000000"/>
        </w:rPr>
        <w:t xml:space="preserve"> </w:t>
      </w:r>
      <w:proofErr w:type="spellStart"/>
      <w:r>
        <w:rPr>
          <w:color w:val="000000"/>
        </w:rPr>
        <w:t>дрожит</w:t>
      </w:r>
      <w:proofErr w:type="spellEnd"/>
      <w:r>
        <w:rPr>
          <w:color w:val="000000"/>
        </w:rPr>
        <w:t xml:space="preserve"> </w:t>
      </w:r>
      <w:proofErr w:type="spellStart"/>
      <w:r>
        <w:rPr>
          <w:color w:val="000000"/>
        </w:rPr>
        <w:t>губа</w:t>
      </w:r>
      <w:proofErr w:type="spellEnd"/>
      <w:r>
        <w:rPr>
          <w:color w:val="000000"/>
        </w:rPr>
        <w:t xml:space="preserve">. </w:t>
      </w:r>
      <w:r w:rsidRPr="002E1790">
        <w:rPr>
          <w:color w:val="000000"/>
          <w:lang w:val="ru-RU"/>
        </w:rPr>
        <w:t xml:space="preserve">Он молчит, на глаза наворачиваются слезы. Добровольская ставит на стол коробку Игоря из шалаша, открывает её. Игорь резко делает выпад, хватает дневник, лежащий сверху, и бросает его в камин. Первым реагирует Боков, одним прыжком он </w:t>
      </w:r>
      <w:r w:rsidRPr="002E1790">
        <w:rPr>
          <w:color w:val="000000"/>
          <w:lang w:val="ru-RU"/>
        </w:rPr>
        <w:lastRenderedPageBreak/>
        <w:t>оказывается у камина, выхватывает блокнот из огня, только немного поплыла обложка.</w:t>
      </w:r>
      <w:r w:rsidRPr="002E1790">
        <w:rPr>
          <w:lang w:val="ru-RU"/>
        </w:rPr>
        <w:br/>
      </w:r>
      <w:r w:rsidRPr="00695ED0">
        <w:rPr>
          <w:color w:val="000000"/>
          <w:lang w:val="ru-RU"/>
        </w:rPr>
        <w:t>БОКОВ</w:t>
      </w:r>
      <w:r w:rsidRPr="00695ED0">
        <w:rPr>
          <w:lang w:val="ru-RU"/>
        </w:rPr>
        <w:br/>
      </w:r>
      <w:r w:rsidRPr="00695ED0">
        <w:rPr>
          <w:color w:val="000000"/>
          <w:lang w:val="ru-RU"/>
        </w:rPr>
        <w:t xml:space="preserve">Рукописи, </w:t>
      </w:r>
      <w:proofErr w:type="spellStart"/>
      <w:r w:rsidRPr="00695ED0">
        <w:rPr>
          <w:color w:val="000000"/>
          <w:lang w:val="ru-RU"/>
        </w:rPr>
        <w:t>Игорян</w:t>
      </w:r>
      <w:proofErr w:type="spellEnd"/>
      <w:r w:rsidRPr="00695ED0">
        <w:rPr>
          <w:color w:val="000000"/>
          <w:lang w:val="ru-RU"/>
        </w:rPr>
        <w:t>, не горят. Тут такое дело.</w:t>
      </w:r>
      <w:r w:rsidRPr="00695ED0">
        <w:rPr>
          <w:lang w:val="ru-RU"/>
        </w:rPr>
        <w:br/>
      </w:r>
      <w:r w:rsidRPr="00695ED0">
        <w:rPr>
          <w:color w:val="000000"/>
          <w:lang w:val="ru-RU"/>
        </w:rPr>
        <w:t>Игорь плачет.</w:t>
      </w:r>
      <w:r w:rsidRPr="00695ED0">
        <w:rPr>
          <w:lang w:val="ru-RU"/>
        </w:rPr>
        <w:br/>
      </w:r>
      <w:r w:rsidRPr="00695ED0">
        <w:rPr>
          <w:color w:val="000000"/>
          <w:lang w:val="ru-RU"/>
        </w:rPr>
        <w:t>ДОБРОВОЛЬСКАЯ</w:t>
      </w:r>
      <w:r w:rsidRPr="00695ED0">
        <w:rPr>
          <w:lang w:val="ru-RU"/>
        </w:rPr>
        <w:br/>
      </w:r>
      <w:r w:rsidRPr="00695ED0">
        <w:rPr>
          <w:color w:val="000000"/>
          <w:lang w:val="ru-RU"/>
        </w:rPr>
        <w:t>Не бойся. Просто расскажи правду. Ты видел Фишера?</w:t>
      </w:r>
      <w:r w:rsidRPr="00695ED0">
        <w:rPr>
          <w:lang w:val="ru-RU"/>
        </w:rPr>
        <w:br/>
      </w:r>
      <w:r w:rsidRPr="00695ED0">
        <w:rPr>
          <w:color w:val="000000"/>
          <w:lang w:val="ru-RU"/>
        </w:rPr>
        <w:t>Игорь молчит.</w:t>
      </w:r>
      <w:r w:rsidRPr="00695ED0">
        <w:rPr>
          <w:lang w:val="ru-RU"/>
        </w:rPr>
        <w:br/>
      </w:r>
      <w:r w:rsidRPr="00695ED0">
        <w:rPr>
          <w:color w:val="000000"/>
          <w:lang w:val="ru-RU"/>
        </w:rPr>
        <w:t>ДОБРОВОЛЬСКАЯ</w:t>
      </w:r>
      <w:r w:rsidRPr="00695ED0">
        <w:rPr>
          <w:lang w:val="ru-RU"/>
        </w:rPr>
        <w:br/>
      </w:r>
      <w:r w:rsidRPr="00695ED0">
        <w:rPr>
          <w:color w:val="000000"/>
          <w:lang w:val="ru-RU"/>
        </w:rPr>
        <w:t>Скажи, пожалуйста, где ты взял эти часы?</w:t>
      </w:r>
      <w:r w:rsidRPr="00695ED0">
        <w:rPr>
          <w:lang w:val="ru-RU"/>
        </w:rPr>
        <w:br/>
      </w:r>
      <w:r w:rsidRPr="00695ED0">
        <w:rPr>
          <w:color w:val="000000"/>
          <w:lang w:val="ru-RU"/>
        </w:rPr>
        <w:t>Вынимает из коробки часы “Слава”, уже упакованные в пакет для улик. Игорь молчит.</w:t>
      </w:r>
      <w:r w:rsidRPr="00695ED0">
        <w:rPr>
          <w:lang w:val="ru-RU"/>
        </w:rPr>
        <w:br/>
      </w:r>
      <w:r w:rsidRPr="00695ED0">
        <w:rPr>
          <w:color w:val="000000"/>
          <w:lang w:val="ru-RU"/>
        </w:rPr>
        <w:t>КОЗЫРЕВ</w:t>
      </w:r>
      <w:r w:rsidRPr="00695ED0">
        <w:rPr>
          <w:lang w:val="ru-RU"/>
        </w:rPr>
        <w:br/>
      </w:r>
      <w:r w:rsidRPr="00695ED0">
        <w:rPr>
          <w:color w:val="000000"/>
          <w:lang w:val="ru-RU"/>
        </w:rPr>
        <w:t>Игорь, такие же часы, по описанию, были у убитого мальчика. С таким же ремешком. Откуда они у тебя?</w:t>
      </w:r>
      <w:r w:rsidRPr="00695ED0">
        <w:rPr>
          <w:lang w:val="ru-RU"/>
        </w:rPr>
        <w:br/>
      </w:r>
      <w:r w:rsidRPr="00695ED0">
        <w:rPr>
          <w:color w:val="000000"/>
          <w:lang w:val="ru-RU"/>
        </w:rPr>
        <w:t>ИГОРЬ</w:t>
      </w:r>
      <w:r w:rsidRPr="00695ED0">
        <w:rPr>
          <w:lang w:val="ru-RU"/>
        </w:rPr>
        <w:br/>
      </w:r>
      <w:r w:rsidRPr="00695ED0">
        <w:rPr>
          <w:color w:val="000000"/>
          <w:lang w:val="ru-RU"/>
        </w:rPr>
        <w:t>Я их нашёл в лесу.</w:t>
      </w:r>
      <w:r w:rsidRPr="00695ED0">
        <w:rPr>
          <w:lang w:val="ru-RU"/>
        </w:rPr>
        <w:br/>
      </w:r>
      <w:r w:rsidRPr="00695ED0">
        <w:rPr>
          <w:color w:val="000000"/>
          <w:lang w:val="ru-RU"/>
        </w:rPr>
        <w:t>БОКОВ</w:t>
      </w:r>
      <w:r w:rsidRPr="00695ED0">
        <w:rPr>
          <w:lang w:val="ru-RU"/>
        </w:rPr>
        <w:br/>
      </w:r>
      <w:r w:rsidRPr="00695ED0">
        <w:rPr>
          <w:color w:val="000000"/>
          <w:lang w:val="ru-RU"/>
        </w:rPr>
        <w:t>Почему никому не сказал?</w:t>
      </w:r>
      <w:r w:rsidRPr="00695ED0">
        <w:rPr>
          <w:lang w:val="ru-RU"/>
        </w:rPr>
        <w:br/>
      </w:r>
      <w:r w:rsidRPr="00695ED0">
        <w:rPr>
          <w:color w:val="000000"/>
          <w:lang w:val="ru-RU"/>
        </w:rPr>
        <w:t>ИГОРЬ</w:t>
      </w:r>
      <w:r w:rsidRPr="00695ED0">
        <w:rPr>
          <w:lang w:val="ru-RU"/>
        </w:rPr>
        <w:br/>
      </w:r>
      <w:r w:rsidRPr="00695ED0">
        <w:rPr>
          <w:color w:val="000000"/>
          <w:lang w:val="ru-RU"/>
        </w:rPr>
        <w:t>Я не знал, что надо было.</w:t>
      </w:r>
      <w:r w:rsidRPr="00695ED0">
        <w:rPr>
          <w:lang w:val="ru-RU"/>
        </w:rPr>
        <w:br/>
      </w:r>
      <w:r w:rsidRPr="00695ED0">
        <w:rPr>
          <w:color w:val="000000"/>
          <w:lang w:val="ru-RU"/>
        </w:rPr>
        <w:t>Игорь уже рыдает.</w:t>
      </w:r>
      <w:r w:rsidRPr="00695ED0">
        <w:rPr>
          <w:lang w:val="ru-RU"/>
        </w:rPr>
        <w:br/>
      </w:r>
      <w:r w:rsidRPr="00695ED0">
        <w:rPr>
          <w:color w:val="000000"/>
          <w:lang w:val="ru-RU"/>
        </w:rPr>
        <w:t>МАЛЬЦЕВ</w:t>
      </w:r>
      <w:r w:rsidRPr="00695ED0">
        <w:rPr>
          <w:lang w:val="ru-RU"/>
        </w:rPr>
        <w:br/>
      </w:r>
      <w:r w:rsidRPr="00695ED0">
        <w:rPr>
          <w:color w:val="000000"/>
          <w:lang w:val="ru-RU"/>
        </w:rPr>
        <w:t>Зачем вы его доводите?! Какое вы вообще имеете право?!</w:t>
      </w:r>
      <w:r w:rsidRPr="00695ED0">
        <w:rPr>
          <w:lang w:val="ru-RU"/>
        </w:rPr>
        <w:br/>
      </w:r>
      <w:r w:rsidRPr="00695ED0">
        <w:rPr>
          <w:color w:val="000000"/>
          <w:lang w:val="ru-RU"/>
        </w:rPr>
        <w:t>Обнимает сына и прижимает его к себе.</w:t>
      </w:r>
      <w:r w:rsidRPr="00695ED0">
        <w:rPr>
          <w:lang w:val="ru-RU"/>
        </w:rPr>
        <w:br/>
      </w:r>
      <w:r w:rsidRPr="00695ED0">
        <w:rPr>
          <w:color w:val="000000"/>
          <w:lang w:val="ru-RU"/>
        </w:rPr>
        <w:t>КОЗЫРЕВ</w:t>
      </w:r>
      <w:r w:rsidRPr="00695ED0">
        <w:rPr>
          <w:lang w:val="ru-RU"/>
        </w:rPr>
        <w:br/>
      </w:r>
      <w:r w:rsidRPr="00695ED0">
        <w:rPr>
          <w:color w:val="000000"/>
          <w:lang w:val="ru-RU"/>
        </w:rPr>
        <w:t>Ваш сын ввёл следствие в заблуждение, направил по ложному следу, из-за него погибли люди!</w:t>
      </w:r>
      <w:r w:rsidRPr="00695ED0">
        <w:rPr>
          <w:lang w:val="ru-RU"/>
        </w:rPr>
        <w:br/>
      </w:r>
      <w:r>
        <w:rPr>
          <w:color w:val="000000"/>
        </w:rPr>
        <w:t>МАЛЬЦЕВ</w:t>
      </w:r>
      <w:r>
        <w:br/>
      </w:r>
      <w:proofErr w:type="spellStart"/>
      <w:r>
        <w:rPr>
          <w:color w:val="000000"/>
        </w:rPr>
        <w:t>Ты</w:t>
      </w:r>
      <w:proofErr w:type="spellEnd"/>
      <w:r>
        <w:rPr>
          <w:color w:val="000000"/>
        </w:rPr>
        <w:t xml:space="preserve"> </w:t>
      </w:r>
      <w:proofErr w:type="spellStart"/>
      <w:r>
        <w:rPr>
          <w:color w:val="000000"/>
        </w:rPr>
        <w:t>что</w:t>
      </w:r>
      <w:proofErr w:type="spellEnd"/>
      <w:r>
        <w:rPr>
          <w:color w:val="000000"/>
        </w:rPr>
        <w:t xml:space="preserve"> </w:t>
      </w:r>
      <w:proofErr w:type="spellStart"/>
      <w:r>
        <w:rPr>
          <w:color w:val="000000"/>
        </w:rPr>
        <w:t>несёшь</w:t>
      </w:r>
      <w:proofErr w:type="spellEnd"/>
      <w:r>
        <w:rPr>
          <w:color w:val="000000"/>
        </w:rPr>
        <w:t xml:space="preserve"> </w:t>
      </w:r>
      <w:proofErr w:type="spellStart"/>
      <w:r>
        <w:rPr>
          <w:color w:val="000000"/>
        </w:rPr>
        <w:t>такое</w:t>
      </w:r>
      <w:proofErr w:type="spellEnd"/>
      <w:r>
        <w:rPr>
          <w:color w:val="000000"/>
        </w:rPr>
        <w:t xml:space="preserve">?! </w:t>
      </w:r>
      <w:r w:rsidRPr="002E1790">
        <w:rPr>
          <w:color w:val="000000"/>
          <w:lang w:val="ru-RU"/>
        </w:rPr>
        <w:t xml:space="preserve">Они погибли, потому что вы работать не умеете. А ещё и пытаетесь свалить на ребёнка. </w:t>
      </w:r>
      <w:r w:rsidRPr="00695ED0">
        <w:rPr>
          <w:color w:val="000000"/>
          <w:lang w:val="ru-RU"/>
        </w:rPr>
        <w:t>Подонки! Мне надо позвонить!</w:t>
      </w:r>
      <w:r w:rsidRPr="00695ED0">
        <w:rPr>
          <w:lang w:val="ru-RU"/>
        </w:rPr>
        <w:br/>
      </w:r>
      <w:r w:rsidRPr="00695ED0">
        <w:rPr>
          <w:color w:val="000000"/>
          <w:lang w:val="ru-RU"/>
        </w:rPr>
        <w:t>Боков толкает его на диван.</w:t>
      </w:r>
      <w:r w:rsidRPr="00695ED0">
        <w:rPr>
          <w:lang w:val="ru-RU"/>
        </w:rPr>
        <w:br/>
      </w:r>
      <w:r w:rsidRPr="00695ED0">
        <w:rPr>
          <w:color w:val="000000"/>
          <w:lang w:val="ru-RU"/>
        </w:rPr>
        <w:t>БОКОВ</w:t>
      </w:r>
      <w:r w:rsidRPr="00695ED0">
        <w:rPr>
          <w:lang w:val="ru-RU"/>
        </w:rPr>
        <w:br/>
      </w:r>
      <w:r w:rsidRPr="00695ED0">
        <w:rPr>
          <w:color w:val="000000"/>
          <w:lang w:val="ru-RU"/>
        </w:rPr>
        <w:t>Сядьте, гражданин Мальцев.</w:t>
      </w:r>
      <w:r w:rsidRPr="00695ED0">
        <w:rPr>
          <w:lang w:val="ru-RU"/>
        </w:rPr>
        <w:br/>
      </w:r>
      <w:r w:rsidRPr="00695ED0">
        <w:rPr>
          <w:color w:val="000000"/>
          <w:lang w:val="ru-RU"/>
        </w:rPr>
        <w:t xml:space="preserve">Заходит </w:t>
      </w:r>
      <w:proofErr w:type="spellStart"/>
      <w:r w:rsidRPr="00695ED0">
        <w:rPr>
          <w:color w:val="000000"/>
          <w:lang w:val="ru-RU"/>
        </w:rPr>
        <w:t>Хван</w:t>
      </w:r>
      <w:proofErr w:type="spellEnd"/>
      <w:r w:rsidRPr="00695ED0">
        <w:rPr>
          <w:color w:val="000000"/>
          <w:lang w:val="ru-RU"/>
        </w:rPr>
        <w:t>.</w:t>
      </w:r>
      <w:r w:rsidRPr="00695ED0">
        <w:rPr>
          <w:lang w:val="ru-RU"/>
        </w:rPr>
        <w:br/>
      </w:r>
      <w:r w:rsidRPr="00695ED0">
        <w:rPr>
          <w:color w:val="000000"/>
          <w:lang w:val="ru-RU"/>
        </w:rPr>
        <w:t>ХВАН</w:t>
      </w:r>
      <w:r w:rsidRPr="00695ED0">
        <w:rPr>
          <w:lang w:val="ru-RU"/>
        </w:rPr>
        <w:br/>
      </w:r>
      <w:r w:rsidRPr="00695ED0">
        <w:rPr>
          <w:color w:val="000000"/>
          <w:lang w:val="ru-RU"/>
        </w:rPr>
        <w:t>Обнаружено самодельное устройство для прослушки милицейской волны, карта местности с отметками и магнитофонная запись с опознания Лаваля.</w:t>
      </w:r>
      <w:r w:rsidRPr="00695ED0">
        <w:rPr>
          <w:lang w:val="ru-RU"/>
        </w:rPr>
        <w:br/>
      </w:r>
      <w:r w:rsidRPr="00695ED0">
        <w:rPr>
          <w:color w:val="000000"/>
          <w:lang w:val="ru-RU"/>
        </w:rPr>
        <w:t>БОКОВ</w:t>
      </w:r>
      <w:r w:rsidRPr="00695ED0">
        <w:rPr>
          <w:lang w:val="ru-RU"/>
        </w:rPr>
        <w:br/>
      </w:r>
      <w:r w:rsidRPr="00695ED0">
        <w:rPr>
          <w:color w:val="000000"/>
          <w:lang w:val="ru-RU"/>
        </w:rPr>
        <w:t xml:space="preserve">Игорь, может ты придумал Фишера, потому что тебе папа твой сказал? </w:t>
      </w:r>
      <w:r w:rsidRPr="002E1790">
        <w:rPr>
          <w:color w:val="000000"/>
          <w:lang w:val="ru-RU"/>
        </w:rPr>
        <w:t xml:space="preserve">Может это он и есть Фишер? А ты его выгораживал - так я пойму. </w:t>
      </w:r>
      <w:proofErr w:type="spellStart"/>
      <w:r>
        <w:rPr>
          <w:color w:val="000000"/>
        </w:rPr>
        <w:t>Давай</w:t>
      </w:r>
      <w:proofErr w:type="spellEnd"/>
      <w:r>
        <w:rPr>
          <w:color w:val="000000"/>
        </w:rPr>
        <w:t xml:space="preserve"> </w:t>
      </w:r>
      <w:proofErr w:type="spellStart"/>
      <w:r>
        <w:rPr>
          <w:color w:val="000000"/>
        </w:rPr>
        <w:t>рассказывай</w:t>
      </w:r>
      <w:proofErr w:type="spellEnd"/>
      <w:r>
        <w:rPr>
          <w:color w:val="000000"/>
        </w:rPr>
        <w:t xml:space="preserve"> </w:t>
      </w:r>
      <w:proofErr w:type="spellStart"/>
      <w:r>
        <w:rPr>
          <w:color w:val="000000"/>
        </w:rPr>
        <w:t>правду</w:t>
      </w:r>
      <w:proofErr w:type="spellEnd"/>
      <w:r>
        <w:rPr>
          <w:color w:val="000000"/>
        </w:rPr>
        <w:t>.</w:t>
      </w:r>
      <w:r>
        <w:br/>
      </w:r>
      <w:r>
        <w:rPr>
          <w:color w:val="000000"/>
        </w:rPr>
        <w:t>ИГОРЬ</w:t>
      </w:r>
      <w:r>
        <w:br/>
      </w:r>
      <w:r>
        <w:rPr>
          <w:color w:val="000000"/>
        </w:rPr>
        <w:t>(</w:t>
      </w:r>
      <w:proofErr w:type="spellStart"/>
      <w:r>
        <w:rPr>
          <w:color w:val="000000"/>
        </w:rPr>
        <w:t>кричит</w:t>
      </w:r>
      <w:proofErr w:type="spellEnd"/>
      <w:r>
        <w:rPr>
          <w:color w:val="000000"/>
        </w:rPr>
        <w:t>)</w:t>
      </w:r>
      <w:r>
        <w:br/>
      </w:r>
      <w:proofErr w:type="spellStart"/>
      <w:r>
        <w:rPr>
          <w:color w:val="000000"/>
        </w:rPr>
        <w:t>Это</w:t>
      </w:r>
      <w:proofErr w:type="spellEnd"/>
      <w:r>
        <w:rPr>
          <w:color w:val="000000"/>
        </w:rPr>
        <w:t xml:space="preserve"> </w:t>
      </w:r>
      <w:proofErr w:type="spellStart"/>
      <w:r>
        <w:rPr>
          <w:color w:val="000000"/>
        </w:rPr>
        <w:t>не</w:t>
      </w:r>
      <w:proofErr w:type="spellEnd"/>
      <w:r>
        <w:rPr>
          <w:color w:val="000000"/>
        </w:rPr>
        <w:t xml:space="preserve"> </w:t>
      </w:r>
      <w:proofErr w:type="spellStart"/>
      <w:r>
        <w:rPr>
          <w:color w:val="000000"/>
        </w:rPr>
        <w:t>папа</w:t>
      </w:r>
      <w:proofErr w:type="spellEnd"/>
      <w:r>
        <w:rPr>
          <w:color w:val="000000"/>
        </w:rPr>
        <w:t xml:space="preserve">! </w:t>
      </w:r>
      <w:r w:rsidRPr="002E1790">
        <w:rPr>
          <w:color w:val="000000"/>
          <w:lang w:val="ru-RU"/>
        </w:rPr>
        <w:t>Он не виноват!</w:t>
      </w:r>
      <w:r w:rsidRPr="002E1790">
        <w:rPr>
          <w:lang w:val="ru-RU"/>
        </w:rPr>
        <w:br/>
      </w:r>
      <w:r w:rsidRPr="002E1790">
        <w:rPr>
          <w:color w:val="000000"/>
          <w:lang w:val="ru-RU"/>
        </w:rPr>
        <w:t>Игорь снова плачет, плач переходит в рёв, рёв в истерику, он хватает воздух, задыхается. Мальцев встаёт с дивана и толкает Бокова.</w:t>
      </w:r>
      <w:r w:rsidRPr="002E1790">
        <w:rPr>
          <w:lang w:val="ru-RU"/>
        </w:rPr>
        <w:br/>
      </w:r>
      <w:r w:rsidRPr="002E1790">
        <w:rPr>
          <w:color w:val="000000"/>
          <w:lang w:val="ru-RU"/>
        </w:rPr>
        <w:t>МАЛЬЦЕВ</w:t>
      </w:r>
      <w:r w:rsidRPr="002E1790">
        <w:rPr>
          <w:lang w:val="ru-RU"/>
        </w:rPr>
        <w:br/>
      </w:r>
      <w:r w:rsidRPr="002E1790">
        <w:rPr>
          <w:color w:val="000000"/>
          <w:lang w:val="ru-RU"/>
        </w:rPr>
        <w:t>Тебе начальник твой не объяснил ещё, что не надо с прессой ссориться? Так я объясню.</w:t>
      </w:r>
      <w:r w:rsidRPr="002E1790">
        <w:rPr>
          <w:lang w:val="ru-RU"/>
        </w:rPr>
        <w:br/>
      </w:r>
      <w:r w:rsidRPr="002E1790">
        <w:rPr>
          <w:color w:val="000000"/>
          <w:lang w:val="ru-RU"/>
        </w:rPr>
        <w:lastRenderedPageBreak/>
        <w:t>КОЗЫРЕВ</w:t>
      </w:r>
      <w:r w:rsidRPr="002E1790">
        <w:rPr>
          <w:lang w:val="ru-RU"/>
        </w:rPr>
        <w:br/>
      </w:r>
      <w:r w:rsidRPr="002E1790">
        <w:rPr>
          <w:color w:val="000000"/>
          <w:lang w:val="ru-RU"/>
        </w:rPr>
        <w:t>Вы, гражданин Мальцев, задержаны до выяснения. Уведите.</w:t>
      </w:r>
      <w:r w:rsidRPr="002E1790">
        <w:rPr>
          <w:lang w:val="ru-RU"/>
        </w:rPr>
        <w:br/>
      </w:r>
      <w:proofErr w:type="spellStart"/>
      <w:r w:rsidRPr="002E1790">
        <w:rPr>
          <w:color w:val="000000"/>
          <w:lang w:val="ru-RU"/>
        </w:rPr>
        <w:t>Хван</w:t>
      </w:r>
      <w:proofErr w:type="spellEnd"/>
      <w:r w:rsidRPr="002E1790">
        <w:rPr>
          <w:color w:val="000000"/>
          <w:lang w:val="ru-RU"/>
        </w:rPr>
        <w:t xml:space="preserve"> уводит отца Игоря. Игорь виснет у него на ногах и плачет. Отец гладит его по голове. Мать сидит в оцепенении. Добровольская присаживается рядом с Игорем, аккуратно отцепляет его от отца, прижимает к себе, успокаивает. Мать резко вскакивает.</w:t>
      </w:r>
      <w:r w:rsidRPr="002E1790">
        <w:rPr>
          <w:lang w:val="ru-RU"/>
        </w:rPr>
        <w:br/>
      </w:r>
      <w:r w:rsidRPr="002E1790">
        <w:rPr>
          <w:color w:val="000000"/>
          <w:lang w:val="ru-RU"/>
        </w:rPr>
        <w:t>МАЛЬЦЕВА</w:t>
      </w:r>
      <w:r w:rsidRPr="002E1790">
        <w:rPr>
          <w:lang w:val="ru-RU"/>
        </w:rPr>
        <w:br/>
      </w:r>
      <w:r w:rsidRPr="002E1790">
        <w:rPr>
          <w:color w:val="000000"/>
          <w:lang w:val="ru-RU"/>
        </w:rPr>
        <w:t>Не смейте прикасаться к моему ребёнку. Своих рожайте и обнимайтесь с ними!</w:t>
      </w:r>
      <w:r w:rsidRPr="002E1790">
        <w:rPr>
          <w:lang w:val="ru-RU"/>
        </w:rPr>
        <w:br/>
      </w:r>
      <w:r w:rsidRPr="002E1790">
        <w:rPr>
          <w:color w:val="000000"/>
          <w:lang w:val="ru-RU"/>
        </w:rPr>
        <w:t>Вырывает Игоря из рук Добровольской.</w:t>
      </w:r>
      <w:r w:rsidRPr="002E1790">
        <w:rPr>
          <w:lang w:val="ru-RU"/>
        </w:rPr>
        <w:br/>
      </w:r>
      <w:r w:rsidRPr="002E1790">
        <w:rPr>
          <w:color w:val="000000"/>
          <w:lang w:val="ru-RU"/>
        </w:rPr>
        <w:t>БОКОВ</w:t>
      </w:r>
      <w:r w:rsidRPr="002E1790">
        <w:rPr>
          <w:lang w:val="ru-RU"/>
        </w:rPr>
        <w:br/>
      </w:r>
      <w:r w:rsidRPr="002E1790">
        <w:rPr>
          <w:color w:val="000000"/>
          <w:lang w:val="ru-RU"/>
        </w:rPr>
        <w:t xml:space="preserve">Игорь, давай я расскажу, как я думаю, </w:t>
      </w:r>
      <w:proofErr w:type="spellStart"/>
      <w:r w:rsidRPr="002E1790">
        <w:rPr>
          <w:color w:val="000000"/>
          <w:lang w:val="ru-RU"/>
        </w:rPr>
        <w:t>шо</w:t>
      </w:r>
      <w:proofErr w:type="spellEnd"/>
      <w:r w:rsidRPr="002E1790">
        <w:rPr>
          <w:color w:val="000000"/>
          <w:lang w:val="ru-RU"/>
        </w:rPr>
        <w:t xml:space="preserve"> всё было, а ты скажешь, так или нет? Ты увидел, как из леса вышел человек с мальчиком на руках и очень испугался, так?</w:t>
      </w:r>
      <w:r w:rsidRPr="002E1790">
        <w:rPr>
          <w:lang w:val="ru-RU"/>
        </w:rPr>
        <w:br/>
      </w:r>
      <w:r w:rsidRPr="002E1790">
        <w:rPr>
          <w:color w:val="000000"/>
          <w:lang w:val="ru-RU"/>
        </w:rPr>
        <w:t>Игорь кивает, по щекам катятся слезы.</w:t>
      </w:r>
      <w:r w:rsidRPr="002E1790">
        <w:rPr>
          <w:lang w:val="ru-RU"/>
        </w:rPr>
        <w:br/>
      </w:r>
      <w:r w:rsidRPr="002E1790">
        <w:rPr>
          <w:color w:val="000000"/>
          <w:lang w:val="ru-RU"/>
        </w:rPr>
        <w:t>БОКОВ</w:t>
      </w:r>
      <w:r w:rsidRPr="002E1790">
        <w:rPr>
          <w:lang w:val="ru-RU"/>
        </w:rPr>
        <w:br/>
      </w:r>
      <w:r w:rsidRPr="002E1790">
        <w:rPr>
          <w:color w:val="000000"/>
          <w:lang w:val="ru-RU"/>
        </w:rPr>
        <w:t>Ты рассказал родителям, но они не поверили или не обратили внимания, так?</w:t>
      </w:r>
      <w:r w:rsidRPr="002E1790">
        <w:rPr>
          <w:lang w:val="ru-RU"/>
        </w:rPr>
        <w:br/>
      </w:r>
      <w:r w:rsidRPr="002E1790">
        <w:rPr>
          <w:color w:val="000000"/>
          <w:lang w:val="ru-RU"/>
        </w:rPr>
        <w:t>Игорь кивает.</w:t>
      </w:r>
      <w:r w:rsidRPr="002E1790">
        <w:rPr>
          <w:lang w:val="ru-RU"/>
        </w:rPr>
        <w:br/>
      </w:r>
      <w:r w:rsidRPr="002E1790">
        <w:rPr>
          <w:color w:val="000000"/>
          <w:lang w:val="ru-RU"/>
        </w:rPr>
        <w:t>БОКОВ</w:t>
      </w:r>
      <w:r w:rsidRPr="002E1790">
        <w:rPr>
          <w:lang w:val="ru-RU"/>
        </w:rPr>
        <w:br/>
      </w:r>
      <w:r w:rsidRPr="002E1790">
        <w:rPr>
          <w:color w:val="000000"/>
          <w:lang w:val="ru-RU"/>
        </w:rPr>
        <w:t>А потом ты рассказал мне, а я поверил. И все начали вокруг тебя бегать как зайцы с бубнами и тебе это понравилось, так?</w:t>
      </w:r>
      <w:r w:rsidRPr="002E1790">
        <w:rPr>
          <w:lang w:val="ru-RU"/>
        </w:rPr>
        <w:br/>
      </w:r>
      <w:r w:rsidRPr="002E1790">
        <w:rPr>
          <w:color w:val="000000"/>
          <w:lang w:val="ru-RU"/>
        </w:rPr>
        <w:t>Игорь кивает.</w:t>
      </w:r>
      <w:r w:rsidRPr="002E1790">
        <w:rPr>
          <w:lang w:val="ru-RU"/>
        </w:rPr>
        <w:br/>
      </w:r>
      <w:r w:rsidRPr="002E1790">
        <w:rPr>
          <w:color w:val="000000"/>
          <w:lang w:val="ru-RU"/>
        </w:rPr>
        <w:t>БОКОВ</w:t>
      </w:r>
      <w:r w:rsidRPr="002E1790">
        <w:rPr>
          <w:lang w:val="ru-RU"/>
        </w:rPr>
        <w:br/>
      </w:r>
      <w:r w:rsidRPr="002E1790">
        <w:rPr>
          <w:color w:val="000000"/>
          <w:lang w:val="ru-RU"/>
        </w:rPr>
        <w:t>А когда убили Андрея возле “Звёздного”, ты опять очень захотел быть в центре внимания, так? И стал рассказывать, что видел его с каким-то мужиком?</w:t>
      </w:r>
      <w:r w:rsidRPr="002E1790">
        <w:rPr>
          <w:lang w:val="ru-RU"/>
        </w:rPr>
        <w:br/>
      </w:r>
      <w:r w:rsidRPr="002E1790">
        <w:rPr>
          <w:color w:val="000000"/>
          <w:lang w:val="ru-RU"/>
        </w:rPr>
        <w:t>Игорь кивает.</w:t>
      </w:r>
      <w:r w:rsidRPr="002E1790">
        <w:rPr>
          <w:lang w:val="ru-RU"/>
        </w:rPr>
        <w:br/>
      </w:r>
      <w:r w:rsidRPr="002E1790">
        <w:rPr>
          <w:color w:val="000000"/>
          <w:lang w:val="ru-RU"/>
        </w:rPr>
        <w:t>БОКОВ</w:t>
      </w:r>
      <w:r w:rsidRPr="002E1790">
        <w:rPr>
          <w:lang w:val="ru-RU"/>
        </w:rPr>
        <w:br/>
      </w:r>
      <w:r w:rsidRPr="002E1790">
        <w:rPr>
          <w:color w:val="000000"/>
          <w:lang w:val="ru-RU"/>
        </w:rPr>
        <w:t>А потом ты заврался и побоялся уже говорить правду. Но на самом деле ты никого и ничего не видел, правильно?</w:t>
      </w:r>
      <w:r w:rsidRPr="002E1790">
        <w:rPr>
          <w:lang w:val="ru-RU"/>
        </w:rPr>
        <w:br/>
      </w:r>
      <w:r w:rsidRPr="002E1790">
        <w:rPr>
          <w:color w:val="000000"/>
          <w:lang w:val="ru-RU"/>
        </w:rPr>
        <w:t>Игорь молчит, слезы текут, губы дрожат, кивает.</w:t>
      </w:r>
    </w:p>
    <w:p w14:paraId="38462801" w14:textId="77777777" w:rsidR="00212645" w:rsidRPr="002E1790" w:rsidRDefault="00212645" w:rsidP="00212645">
      <w:pPr>
        <w:rPr>
          <w:lang w:val="ru-RU"/>
        </w:rPr>
      </w:pPr>
    </w:p>
    <w:p w14:paraId="76797205" w14:textId="77777777" w:rsidR="00212645" w:rsidRPr="002E1790" w:rsidRDefault="00212645" w:rsidP="00212645">
      <w:pPr>
        <w:rPr>
          <w:lang w:val="ru-RU"/>
        </w:rPr>
      </w:pPr>
      <w:r w:rsidRPr="002E1790">
        <w:rPr>
          <w:b/>
          <w:color w:val="000000"/>
          <w:lang w:val="ru-RU"/>
        </w:rPr>
        <w:t xml:space="preserve">6-4. НАТ. МИЛИЦЕЙСКИЙ АВТОМОБИЛЬ НОЧЬ 15. </w:t>
      </w:r>
      <w:r w:rsidRPr="002E1790">
        <w:rPr>
          <w:lang w:val="ru-RU"/>
        </w:rPr>
        <w:br/>
      </w:r>
      <w:r w:rsidRPr="002E1790">
        <w:rPr>
          <w:b/>
          <w:color w:val="000000"/>
          <w:lang w:val="ru-RU"/>
        </w:rPr>
        <w:t>КОЗЫРЕВ, БОКОВ, ДОБРОВОЛЬСКАЯ (01:35)</w:t>
      </w:r>
      <w:r w:rsidRPr="002E1790">
        <w:rPr>
          <w:lang w:val="ru-RU"/>
        </w:rPr>
        <w:br/>
      </w:r>
    </w:p>
    <w:p w14:paraId="2C182AD8" w14:textId="77777777" w:rsidR="00212645" w:rsidRPr="002E1790" w:rsidRDefault="00212645" w:rsidP="00212645">
      <w:pPr>
        <w:rPr>
          <w:lang w:val="ru-RU"/>
        </w:rPr>
      </w:pPr>
      <w:r w:rsidRPr="002E1790">
        <w:rPr>
          <w:color w:val="000000"/>
          <w:lang w:val="ru-RU"/>
        </w:rPr>
        <w:t>Едут.</w:t>
      </w:r>
    </w:p>
    <w:p w14:paraId="36307237" w14:textId="77777777" w:rsidR="00212645" w:rsidRPr="002E1790" w:rsidRDefault="00212645" w:rsidP="00212645">
      <w:pPr>
        <w:rPr>
          <w:lang w:val="ru-RU"/>
        </w:rPr>
      </w:pPr>
    </w:p>
    <w:p w14:paraId="7B9A8856" w14:textId="77777777" w:rsidR="00212645" w:rsidRPr="002E1790" w:rsidRDefault="00212645" w:rsidP="00212645">
      <w:pPr>
        <w:ind w:left="3166"/>
        <w:rPr>
          <w:lang w:val="ru-RU"/>
        </w:rPr>
      </w:pPr>
      <w:r w:rsidRPr="002E1790">
        <w:rPr>
          <w:color w:val="000000"/>
          <w:lang w:val="ru-RU"/>
        </w:rPr>
        <w:t>КОЗЫРЕВ</w:t>
      </w:r>
    </w:p>
    <w:p w14:paraId="726D3BB5" w14:textId="77777777" w:rsidR="00212645" w:rsidRPr="002E1790" w:rsidRDefault="00212645" w:rsidP="00212645">
      <w:pPr>
        <w:ind w:left="1441" w:right="2161"/>
        <w:rPr>
          <w:lang w:val="ru-RU"/>
        </w:rPr>
      </w:pPr>
      <w:r w:rsidRPr="002E1790">
        <w:rPr>
          <w:color w:val="000000"/>
          <w:lang w:val="ru-RU"/>
        </w:rPr>
        <w:t>Не могу поверить, что он так нас запутал! Сопляк, троих взрослых людей… Из-за него всё следствие пошло под откос! Дать бы ему подзатыльник хороший!</w:t>
      </w:r>
    </w:p>
    <w:p w14:paraId="63988151" w14:textId="77777777" w:rsidR="00212645" w:rsidRPr="002E1790" w:rsidRDefault="00212645" w:rsidP="00212645">
      <w:pPr>
        <w:rPr>
          <w:lang w:val="ru-RU"/>
        </w:rPr>
      </w:pPr>
    </w:p>
    <w:p w14:paraId="6CA5F649" w14:textId="77777777" w:rsidR="00212645" w:rsidRPr="002E1790" w:rsidRDefault="00212645" w:rsidP="00212645">
      <w:pPr>
        <w:ind w:left="3166"/>
        <w:rPr>
          <w:lang w:val="ru-RU"/>
        </w:rPr>
      </w:pPr>
      <w:r w:rsidRPr="002E1790">
        <w:rPr>
          <w:color w:val="000000"/>
          <w:lang w:val="ru-RU"/>
        </w:rPr>
        <w:t>БОКОВ</w:t>
      </w:r>
    </w:p>
    <w:p w14:paraId="35E64402" w14:textId="77777777" w:rsidR="00212645" w:rsidRPr="002E1790" w:rsidRDefault="00212645" w:rsidP="00212645">
      <w:pPr>
        <w:ind w:left="1441" w:right="2161"/>
        <w:rPr>
          <w:lang w:val="ru-RU"/>
        </w:rPr>
      </w:pPr>
      <w:r w:rsidRPr="002E1790">
        <w:rPr>
          <w:color w:val="000000"/>
          <w:lang w:val="ru-RU"/>
        </w:rPr>
        <w:t xml:space="preserve">А </w:t>
      </w:r>
      <w:proofErr w:type="spellStart"/>
      <w:r w:rsidRPr="002E1790">
        <w:rPr>
          <w:color w:val="000000"/>
          <w:lang w:val="ru-RU"/>
        </w:rPr>
        <w:t>шо</w:t>
      </w:r>
      <w:proofErr w:type="spellEnd"/>
      <w:r w:rsidRPr="002E1790">
        <w:rPr>
          <w:color w:val="000000"/>
          <w:lang w:val="ru-RU"/>
        </w:rPr>
        <w:t xml:space="preserve"> его показания так уж сильно поменяли в твоём следствии?</w:t>
      </w:r>
    </w:p>
    <w:p w14:paraId="5DCBD35F" w14:textId="77777777" w:rsidR="00212645" w:rsidRPr="002E1790" w:rsidRDefault="00212645" w:rsidP="00212645">
      <w:pPr>
        <w:rPr>
          <w:lang w:val="ru-RU"/>
        </w:rPr>
      </w:pPr>
    </w:p>
    <w:p w14:paraId="6F78CAC3" w14:textId="77777777" w:rsidR="00212645" w:rsidRPr="002E1790" w:rsidRDefault="00212645" w:rsidP="00212645">
      <w:pPr>
        <w:ind w:left="3166"/>
        <w:rPr>
          <w:lang w:val="ru-RU"/>
        </w:rPr>
      </w:pPr>
      <w:r w:rsidRPr="002E1790">
        <w:rPr>
          <w:color w:val="000000"/>
          <w:lang w:val="ru-RU"/>
        </w:rPr>
        <w:t>ДОБРОВОЛЬСКАЯ</w:t>
      </w:r>
    </w:p>
    <w:p w14:paraId="08078039" w14:textId="77777777" w:rsidR="00212645" w:rsidRPr="002E1790" w:rsidRDefault="00212645" w:rsidP="00212645">
      <w:pPr>
        <w:ind w:left="1441" w:right="2161"/>
        <w:rPr>
          <w:lang w:val="ru-RU"/>
        </w:rPr>
      </w:pPr>
      <w:r w:rsidRPr="002E1790">
        <w:rPr>
          <w:color w:val="000000"/>
          <w:lang w:val="ru-RU"/>
        </w:rPr>
        <w:lastRenderedPageBreak/>
        <w:t xml:space="preserve">Он опознал </w:t>
      </w:r>
      <w:proofErr w:type="spellStart"/>
      <w:r w:rsidRPr="002E1790">
        <w:rPr>
          <w:color w:val="000000"/>
          <w:lang w:val="ru-RU"/>
        </w:rPr>
        <w:t>Макурина</w:t>
      </w:r>
      <w:proofErr w:type="spellEnd"/>
      <w:r w:rsidRPr="002E1790">
        <w:rPr>
          <w:color w:val="000000"/>
          <w:lang w:val="ru-RU"/>
        </w:rPr>
        <w:t xml:space="preserve">, и мы все силы бросили на него. И </w:t>
      </w:r>
      <w:proofErr w:type="spellStart"/>
      <w:r w:rsidRPr="002E1790">
        <w:rPr>
          <w:color w:val="000000"/>
          <w:lang w:val="ru-RU"/>
        </w:rPr>
        <w:t>Макурин</w:t>
      </w:r>
      <w:proofErr w:type="spellEnd"/>
      <w:r w:rsidRPr="002E1790">
        <w:rPr>
          <w:color w:val="000000"/>
          <w:lang w:val="ru-RU"/>
        </w:rPr>
        <w:t>, между прочим, умер.</w:t>
      </w:r>
    </w:p>
    <w:p w14:paraId="22CEB50B" w14:textId="77777777" w:rsidR="00212645" w:rsidRPr="002E1790" w:rsidRDefault="00212645" w:rsidP="00212645">
      <w:pPr>
        <w:rPr>
          <w:lang w:val="ru-RU"/>
        </w:rPr>
      </w:pPr>
    </w:p>
    <w:p w14:paraId="6F043285" w14:textId="77777777" w:rsidR="00212645" w:rsidRPr="002E1790" w:rsidRDefault="00212645" w:rsidP="00212645">
      <w:pPr>
        <w:ind w:left="3166"/>
        <w:rPr>
          <w:lang w:val="ru-RU"/>
        </w:rPr>
      </w:pPr>
      <w:r w:rsidRPr="002E1790">
        <w:rPr>
          <w:color w:val="000000"/>
          <w:lang w:val="ru-RU"/>
        </w:rPr>
        <w:t>БОКОВ</w:t>
      </w:r>
    </w:p>
    <w:p w14:paraId="0F131C1E" w14:textId="77777777" w:rsidR="00212645" w:rsidRPr="002E1790" w:rsidRDefault="00212645" w:rsidP="00212645">
      <w:pPr>
        <w:ind w:left="1441" w:right="2161"/>
        <w:rPr>
          <w:lang w:val="ru-RU"/>
        </w:rPr>
      </w:pPr>
      <w:r w:rsidRPr="002E1790">
        <w:rPr>
          <w:color w:val="000000"/>
          <w:lang w:val="ru-RU"/>
        </w:rPr>
        <w:t xml:space="preserve">Да и хер бы с ним, с </w:t>
      </w:r>
      <w:proofErr w:type="spellStart"/>
      <w:r w:rsidRPr="002E1790">
        <w:rPr>
          <w:color w:val="000000"/>
          <w:lang w:val="ru-RU"/>
        </w:rPr>
        <w:t>Макуриным</w:t>
      </w:r>
      <w:proofErr w:type="spellEnd"/>
      <w:r w:rsidRPr="002E1790">
        <w:rPr>
          <w:color w:val="000000"/>
          <w:lang w:val="ru-RU"/>
        </w:rPr>
        <w:t>. Небольшая потеря.</w:t>
      </w:r>
    </w:p>
    <w:p w14:paraId="6B2A71DA" w14:textId="77777777" w:rsidR="00212645" w:rsidRPr="002E1790" w:rsidRDefault="00212645" w:rsidP="00212645">
      <w:pPr>
        <w:rPr>
          <w:lang w:val="ru-RU"/>
        </w:rPr>
      </w:pPr>
    </w:p>
    <w:p w14:paraId="565EB8EC" w14:textId="77777777" w:rsidR="00212645" w:rsidRPr="002E1790" w:rsidRDefault="00212645" w:rsidP="00212645">
      <w:pPr>
        <w:ind w:left="3166"/>
        <w:rPr>
          <w:lang w:val="ru-RU"/>
        </w:rPr>
      </w:pPr>
      <w:r w:rsidRPr="002E1790">
        <w:rPr>
          <w:color w:val="000000"/>
          <w:lang w:val="ru-RU"/>
        </w:rPr>
        <w:t>ДОБРОВОЛЬСКАЯ</w:t>
      </w:r>
    </w:p>
    <w:p w14:paraId="0AE911FA" w14:textId="77777777" w:rsidR="00212645" w:rsidRPr="002E1790" w:rsidRDefault="00212645" w:rsidP="00212645">
      <w:pPr>
        <w:ind w:left="1441" w:right="2161"/>
        <w:rPr>
          <w:lang w:val="ru-RU"/>
        </w:rPr>
      </w:pPr>
      <w:r w:rsidRPr="002E1790">
        <w:rPr>
          <w:color w:val="000000"/>
          <w:lang w:val="ru-RU"/>
        </w:rPr>
        <w:t>Жизнь человеческая - небольшая потеря для вас? Да как вы можете такое говорить?!</w:t>
      </w:r>
    </w:p>
    <w:p w14:paraId="2A6347F0" w14:textId="77777777" w:rsidR="00212645" w:rsidRPr="002E1790" w:rsidRDefault="00212645" w:rsidP="00212645">
      <w:pPr>
        <w:rPr>
          <w:lang w:val="ru-RU"/>
        </w:rPr>
      </w:pPr>
    </w:p>
    <w:p w14:paraId="3DCB8ACB" w14:textId="77777777" w:rsidR="00212645" w:rsidRPr="002E1790" w:rsidRDefault="00212645" w:rsidP="00212645">
      <w:pPr>
        <w:ind w:left="3166"/>
        <w:rPr>
          <w:lang w:val="ru-RU"/>
        </w:rPr>
      </w:pPr>
      <w:r w:rsidRPr="002E1790">
        <w:rPr>
          <w:color w:val="000000"/>
          <w:lang w:val="ru-RU"/>
        </w:rPr>
        <w:t>БОКОВ</w:t>
      </w:r>
    </w:p>
    <w:p w14:paraId="449867F6" w14:textId="77777777" w:rsidR="00212645" w:rsidRPr="002E1790" w:rsidRDefault="00212645" w:rsidP="00212645">
      <w:pPr>
        <w:ind w:left="1441" w:right="2161"/>
        <w:rPr>
          <w:lang w:val="ru-RU"/>
        </w:rPr>
      </w:pPr>
      <w:r w:rsidRPr="002E1790">
        <w:rPr>
          <w:color w:val="000000"/>
          <w:lang w:val="ru-RU"/>
        </w:rPr>
        <w:t>Потому что правду говорю, а вы боитесь правды, вот вам и не нравится.</w:t>
      </w:r>
    </w:p>
    <w:p w14:paraId="25D91685" w14:textId="77777777" w:rsidR="00212645" w:rsidRPr="002E1790" w:rsidRDefault="00212645" w:rsidP="00212645">
      <w:pPr>
        <w:rPr>
          <w:lang w:val="ru-RU"/>
        </w:rPr>
      </w:pPr>
    </w:p>
    <w:p w14:paraId="1441B11B" w14:textId="77777777" w:rsidR="00212645" w:rsidRPr="002E1790" w:rsidRDefault="00212645" w:rsidP="00212645">
      <w:pPr>
        <w:ind w:left="3166"/>
        <w:rPr>
          <w:lang w:val="ru-RU"/>
        </w:rPr>
      </w:pPr>
      <w:r w:rsidRPr="002E1790">
        <w:rPr>
          <w:color w:val="000000"/>
          <w:lang w:val="ru-RU"/>
        </w:rPr>
        <w:t>КОЗЫРЕВ</w:t>
      </w:r>
    </w:p>
    <w:p w14:paraId="3734028B" w14:textId="77777777" w:rsidR="00212645" w:rsidRPr="002E1790" w:rsidRDefault="00212645" w:rsidP="00212645">
      <w:pPr>
        <w:ind w:left="1441" w:right="2161"/>
        <w:rPr>
          <w:lang w:val="ru-RU"/>
        </w:rPr>
      </w:pPr>
      <w:r w:rsidRPr="002E1790">
        <w:rPr>
          <w:color w:val="000000"/>
          <w:lang w:val="ru-RU"/>
        </w:rPr>
        <w:t>На часах убитого могли быть отпечатки пальцев убийцы!</w:t>
      </w:r>
    </w:p>
    <w:p w14:paraId="61526F01" w14:textId="77777777" w:rsidR="00212645" w:rsidRPr="002E1790" w:rsidRDefault="00212645" w:rsidP="00212645">
      <w:pPr>
        <w:rPr>
          <w:lang w:val="ru-RU"/>
        </w:rPr>
      </w:pPr>
    </w:p>
    <w:p w14:paraId="32795168" w14:textId="77777777" w:rsidR="00212645" w:rsidRPr="002E1790" w:rsidRDefault="00212645" w:rsidP="00212645">
      <w:pPr>
        <w:ind w:left="3166"/>
        <w:rPr>
          <w:lang w:val="ru-RU"/>
        </w:rPr>
      </w:pPr>
      <w:r w:rsidRPr="002E1790">
        <w:rPr>
          <w:color w:val="000000"/>
          <w:lang w:val="ru-RU"/>
        </w:rPr>
        <w:t>БОКОВ</w:t>
      </w:r>
    </w:p>
    <w:p w14:paraId="7334C6AA" w14:textId="77777777" w:rsidR="00212645" w:rsidRPr="002E1790" w:rsidRDefault="00212645" w:rsidP="00212645">
      <w:pPr>
        <w:ind w:left="1441" w:right="2161"/>
        <w:rPr>
          <w:lang w:val="ru-RU"/>
        </w:rPr>
      </w:pPr>
      <w:r w:rsidRPr="002E1790">
        <w:rPr>
          <w:color w:val="000000"/>
          <w:lang w:val="ru-RU"/>
        </w:rPr>
        <w:t xml:space="preserve">А могли и не быть, он в перчатках все время. </w:t>
      </w:r>
      <w:proofErr w:type="spellStart"/>
      <w:r w:rsidRPr="002E1790">
        <w:rPr>
          <w:color w:val="000000"/>
          <w:lang w:val="ru-RU"/>
        </w:rPr>
        <w:t>Шо</w:t>
      </w:r>
      <w:proofErr w:type="spellEnd"/>
      <w:r w:rsidRPr="002E1790">
        <w:rPr>
          <w:color w:val="000000"/>
          <w:lang w:val="ru-RU"/>
        </w:rPr>
        <w:t xml:space="preserve"> ещё?</w:t>
      </w:r>
    </w:p>
    <w:p w14:paraId="4AB65753" w14:textId="77777777" w:rsidR="00212645" w:rsidRPr="002E1790" w:rsidRDefault="00212645" w:rsidP="00212645">
      <w:pPr>
        <w:rPr>
          <w:lang w:val="ru-RU"/>
        </w:rPr>
      </w:pPr>
    </w:p>
    <w:p w14:paraId="5040F6D3" w14:textId="77777777" w:rsidR="00212645" w:rsidRPr="002E1790" w:rsidRDefault="00212645" w:rsidP="00212645">
      <w:pPr>
        <w:ind w:left="3166"/>
        <w:rPr>
          <w:lang w:val="ru-RU"/>
        </w:rPr>
      </w:pPr>
      <w:r w:rsidRPr="002E1790">
        <w:rPr>
          <w:color w:val="000000"/>
          <w:lang w:val="ru-RU"/>
        </w:rPr>
        <w:t>ДОБРОВОЛЬСКАЯ</w:t>
      </w:r>
    </w:p>
    <w:p w14:paraId="6749D72A" w14:textId="77777777" w:rsidR="00212645" w:rsidRPr="002E1790" w:rsidRDefault="00212645" w:rsidP="00212645">
      <w:pPr>
        <w:ind w:left="1441" w:right="2161"/>
        <w:rPr>
          <w:lang w:val="ru-RU"/>
        </w:rPr>
      </w:pPr>
      <w:r w:rsidRPr="002E1790">
        <w:rPr>
          <w:color w:val="000000"/>
          <w:lang w:val="ru-RU"/>
        </w:rPr>
        <w:t>У меня были другие свидетели, но вы не обратили на них внимания! Если бы не Игорь, мы бы давно нашли убийцу, а не гонялись за призраком!</w:t>
      </w:r>
    </w:p>
    <w:p w14:paraId="16D05049" w14:textId="77777777" w:rsidR="00212645" w:rsidRPr="002E1790" w:rsidRDefault="00212645" w:rsidP="00212645">
      <w:pPr>
        <w:rPr>
          <w:lang w:val="ru-RU"/>
        </w:rPr>
      </w:pPr>
    </w:p>
    <w:p w14:paraId="50A4B4D2" w14:textId="77777777" w:rsidR="00212645" w:rsidRPr="002E1790" w:rsidRDefault="00212645" w:rsidP="00212645">
      <w:pPr>
        <w:ind w:left="3166"/>
        <w:rPr>
          <w:lang w:val="ru-RU"/>
        </w:rPr>
      </w:pPr>
      <w:r w:rsidRPr="002E1790">
        <w:rPr>
          <w:color w:val="000000"/>
          <w:lang w:val="ru-RU"/>
        </w:rPr>
        <w:t>БОКОВ</w:t>
      </w:r>
    </w:p>
    <w:p w14:paraId="59B9ADE2" w14:textId="77777777" w:rsidR="00212645" w:rsidRPr="002E1790" w:rsidRDefault="00212645" w:rsidP="00212645">
      <w:pPr>
        <w:ind w:left="1441" w:right="2161"/>
        <w:rPr>
          <w:lang w:val="ru-RU"/>
        </w:rPr>
      </w:pPr>
      <w:r w:rsidRPr="002E1790">
        <w:rPr>
          <w:color w:val="000000"/>
          <w:lang w:val="ru-RU"/>
        </w:rPr>
        <w:t>Значит ты – следователь так себе, надо было настоять!</w:t>
      </w:r>
    </w:p>
    <w:p w14:paraId="4350AFE3" w14:textId="77777777" w:rsidR="00212645" w:rsidRPr="002E1790" w:rsidRDefault="00212645" w:rsidP="00212645">
      <w:pPr>
        <w:rPr>
          <w:lang w:val="ru-RU"/>
        </w:rPr>
      </w:pPr>
    </w:p>
    <w:p w14:paraId="097869D1" w14:textId="77777777" w:rsidR="00212645" w:rsidRPr="002E1790" w:rsidRDefault="00212645" w:rsidP="00212645">
      <w:pPr>
        <w:ind w:left="3166"/>
        <w:rPr>
          <w:lang w:val="ru-RU"/>
        </w:rPr>
      </w:pPr>
      <w:r w:rsidRPr="002E1790">
        <w:rPr>
          <w:color w:val="000000"/>
          <w:lang w:val="ru-RU"/>
        </w:rPr>
        <w:t>КОЗЫРЕВ</w:t>
      </w:r>
    </w:p>
    <w:p w14:paraId="6B801BF0" w14:textId="77777777" w:rsidR="00212645" w:rsidRPr="002E1790" w:rsidRDefault="00212645" w:rsidP="00212645">
      <w:pPr>
        <w:ind w:left="1441" w:right="2161"/>
        <w:rPr>
          <w:lang w:val="ru-RU"/>
        </w:rPr>
      </w:pPr>
      <w:r w:rsidRPr="002E1790">
        <w:rPr>
          <w:color w:val="000000"/>
          <w:lang w:val="ru-RU"/>
        </w:rPr>
        <w:t>Лаваля мы отпустили на основании показаний Игоря! Может он сейчас убивает кого-нибудь!</w:t>
      </w:r>
    </w:p>
    <w:p w14:paraId="2CBCBC0D" w14:textId="77777777" w:rsidR="00212645" w:rsidRPr="002E1790" w:rsidRDefault="00212645" w:rsidP="00212645">
      <w:pPr>
        <w:rPr>
          <w:lang w:val="ru-RU"/>
        </w:rPr>
      </w:pPr>
    </w:p>
    <w:p w14:paraId="5F870DEC" w14:textId="77777777" w:rsidR="00212645" w:rsidRPr="002E1790" w:rsidRDefault="00212645" w:rsidP="00212645">
      <w:pPr>
        <w:rPr>
          <w:lang w:val="ru-RU"/>
        </w:rPr>
      </w:pPr>
      <w:r w:rsidRPr="002E1790">
        <w:rPr>
          <w:color w:val="000000"/>
          <w:lang w:val="ru-RU"/>
        </w:rPr>
        <w:t>Боков взрывается, бросает руль и начинает махать руками.</w:t>
      </w:r>
    </w:p>
    <w:p w14:paraId="5B2DF059" w14:textId="77777777" w:rsidR="00212645" w:rsidRPr="002E1790" w:rsidRDefault="00212645" w:rsidP="00212645">
      <w:pPr>
        <w:rPr>
          <w:lang w:val="ru-RU"/>
        </w:rPr>
      </w:pPr>
    </w:p>
    <w:p w14:paraId="0C6A6977" w14:textId="77777777" w:rsidR="00212645" w:rsidRPr="002E1790" w:rsidRDefault="00212645" w:rsidP="00212645">
      <w:pPr>
        <w:ind w:left="3166"/>
        <w:rPr>
          <w:lang w:val="ru-RU"/>
        </w:rPr>
      </w:pPr>
      <w:r w:rsidRPr="002E1790">
        <w:rPr>
          <w:color w:val="000000"/>
          <w:lang w:val="ru-RU"/>
        </w:rPr>
        <w:t>БОКОВ</w:t>
      </w:r>
    </w:p>
    <w:p w14:paraId="695CB99E" w14:textId="77777777" w:rsidR="00212645" w:rsidRPr="002E1790" w:rsidRDefault="00212645" w:rsidP="00212645">
      <w:pPr>
        <w:ind w:left="1441" w:right="2161"/>
        <w:rPr>
          <w:lang w:val="ru-RU"/>
        </w:rPr>
      </w:pPr>
      <w:r w:rsidRPr="002E1790">
        <w:rPr>
          <w:color w:val="000000"/>
          <w:lang w:val="ru-RU"/>
        </w:rPr>
        <w:t>Да это чистое скотство на пацана всё валить! Сами всё прощёлкали и ищите виноватого теперь!</w:t>
      </w:r>
    </w:p>
    <w:p w14:paraId="2549D5DD" w14:textId="77777777" w:rsidR="00212645" w:rsidRPr="002E1790" w:rsidRDefault="00212645" w:rsidP="00212645">
      <w:pPr>
        <w:rPr>
          <w:lang w:val="ru-RU"/>
        </w:rPr>
      </w:pPr>
    </w:p>
    <w:p w14:paraId="1C9E559B" w14:textId="77777777" w:rsidR="00212645" w:rsidRPr="002E1790" w:rsidRDefault="00212645" w:rsidP="00212645">
      <w:pPr>
        <w:rPr>
          <w:lang w:val="ru-RU"/>
        </w:rPr>
      </w:pPr>
      <w:r w:rsidRPr="002E1790">
        <w:rPr>
          <w:color w:val="000000"/>
          <w:lang w:val="ru-RU"/>
        </w:rPr>
        <w:t>Машина на скользкой дороге сваливается в кювет. Козырев, сидящий на переднем сидении, пытается выкрутить руль, но делает только хуже. Из машины все выскакивают в бешенстве.</w:t>
      </w:r>
    </w:p>
    <w:p w14:paraId="0146D861" w14:textId="77777777" w:rsidR="00212645" w:rsidRPr="002E1790" w:rsidRDefault="00212645" w:rsidP="00212645">
      <w:pPr>
        <w:rPr>
          <w:lang w:val="ru-RU"/>
        </w:rPr>
      </w:pPr>
    </w:p>
    <w:p w14:paraId="15E7B624" w14:textId="77777777" w:rsidR="00212645" w:rsidRPr="002E1790" w:rsidRDefault="00212645" w:rsidP="00212645">
      <w:pPr>
        <w:ind w:left="3166"/>
        <w:rPr>
          <w:lang w:val="ru-RU"/>
        </w:rPr>
      </w:pPr>
      <w:r w:rsidRPr="002E1790">
        <w:rPr>
          <w:color w:val="000000"/>
          <w:lang w:val="ru-RU"/>
        </w:rPr>
        <w:t>КОЗЫРЕВ</w:t>
      </w:r>
    </w:p>
    <w:p w14:paraId="75433FB2" w14:textId="77777777" w:rsidR="00212645" w:rsidRPr="002E1790" w:rsidRDefault="00212645" w:rsidP="00212645">
      <w:pPr>
        <w:ind w:left="1441" w:right="2161"/>
        <w:rPr>
          <w:lang w:val="ru-RU"/>
        </w:rPr>
      </w:pPr>
      <w:r w:rsidRPr="002E1790">
        <w:rPr>
          <w:color w:val="000000"/>
          <w:lang w:val="ru-RU"/>
        </w:rPr>
        <w:lastRenderedPageBreak/>
        <w:t>В тебе вся проблема! Ты всё прощёлкал! Сам!</w:t>
      </w:r>
    </w:p>
    <w:p w14:paraId="2FEF72FC" w14:textId="77777777" w:rsidR="00212645" w:rsidRPr="002E1790" w:rsidRDefault="00212645" w:rsidP="00212645">
      <w:pPr>
        <w:rPr>
          <w:lang w:val="ru-RU"/>
        </w:rPr>
      </w:pPr>
    </w:p>
    <w:p w14:paraId="101AEB37" w14:textId="77777777" w:rsidR="00212645" w:rsidRPr="002E1790" w:rsidRDefault="00212645" w:rsidP="00212645">
      <w:pPr>
        <w:ind w:left="3166"/>
        <w:rPr>
          <w:lang w:val="ru-RU"/>
        </w:rPr>
      </w:pPr>
      <w:r w:rsidRPr="002E1790">
        <w:rPr>
          <w:color w:val="000000"/>
          <w:lang w:val="ru-RU"/>
        </w:rPr>
        <w:t>БОКОВ</w:t>
      </w:r>
    </w:p>
    <w:p w14:paraId="73BE6343" w14:textId="77777777" w:rsidR="00212645" w:rsidRPr="002E1790" w:rsidRDefault="00212645" w:rsidP="00212645">
      <w:pPr>
        <w:ind w:left="1441" w:right="2161"/>
        <w:rPr>
          <w:lang w:val="ru-RU"/>
        </w:rPr>
      </w:pPr>
      <w:r w:rsidRPr="002E1790">
        <w:rPr>
          <w:color w:val="000000"/>
          <w:lang w:val="ru-RU"/>
        </w:rPr>
        <w:t>Заебись!</w:t>
      </w:r>
    </w:p>
    <w:p w14:paraId="69F2E9B6" w14:textId="77777777" w:rsidR="00212645" w:rsidRPr="002E1790" w:rsidRDefault="00212645" w:rsidP="00212645">
      <w:pPr>
        <w:rPr>
          <w:lang w:val="ru-RU"/>
        </w:rPr>
      </w:pPr>
    </w:p>
    <w:p w14:paraId="26FCEC5F" w14:textId="77777777" w:rsidR="00212645" w:rsidRPr="002E1790" w:rsidRDefault="00212645" w:rsidP="00212645">
      <w:pPr>
        <w:rPr>
          <w:lang w:val="ru-RU"/>
        </w:rPr>
      </w:pPr>
      <w:r w:rsidRPr="002E1790">
        <w:rPr>
          <w:color w:val="000000"/>
          <w:lang w:val="ru-RU"/>
        </w:rPr>
        <w:t>Хлопает дверью и идёт в лес. Вдалеке светится храм. Козырев берёт рацию.</w:t>
      </w:r>
    </w:p>
    <w:p w14:paraId="5004B8A6" w14:textId="77777777" w:rsidR="00212645" w:rsidRPr="002E1790" w:rsidRDefault="00212645" w:rsidP="00212645">
      <w:pPr>
        <w:rPr>
          <w:lang w:val="ru-RU"/>
        </w:rPr>
      </w:pPr>
    </w:p>
    <w:p w14:paraId="602CA4B9" w14:textId="77777777" w:rsidR="00212645" w:rsidRPr="002E1790" w:rsidRDefault="00212645" w:rsidP="00212645">
      <w:pPr>
        <w:ind w:left="3166"/>
        <w:rPr>
          <w:lang w:val="ru-RU"/>
        </w:rPr>
      </w:pPr>
      <w:r w:rsidRPr="002E1790">
        <w:rPr>
          <w:color w:val="000000"/>
          <w:lang w:val="ru-RU"/>
        </w:rPr>
        <w:t>КОЗЫРЕВ</w:t>
      </w:r>
    </w:p>
    <w:p w14:paraId="2BB8470B" w14:textId="77777777" w:rsidR="00212645" w:rsidRPr="002E1790" w:rsidRDefault="00212645" w:rsidP="00212645">
      <w:pPr>
        <w:ind w:left="2303"/>
        <w:rPr>
          <w:lang w:val="ru-RU"/>
        </w:rPr>
      </w:pPr>
      <w:r w:rsidRPr="002E1790">
        <w:rPr>
          <w:color w:val="000000"/>
          <w:lang w:val="ru-RU"/>
        </w:rPr>
        <w:t>(в рацию)</w:t>
      </w:r>
    </w:p>
    <w:p w14:paraId="578A31CF" w14:textId="77777777" w:rsidR="00212645" w:rsidRPr="002E1790" w:rsidRDefault="00212645" w:rsidP="00212645">
      <w:pPr>
        <w:ind w:left="1441" w:right="2161"/>
        <w:rPr>
          <w:lang w:val="ru-RU"/>
        </w:rPr>
      </w:pPr>
      <w:r w:rsidRPr="002E1790">
        <w:rPr>
          <w:color w:val="000000"/>
          <w:lang w:val="ru-RU"/>
        </w:rPr>
        <w:t>У нас тут авария, отправь кого-нибудь. За поворот на Сосны.</w:t>
      </w:r>
    </w:p>
    <w:p w14:paraId="6BA5B09B" w14:textId="77777777" w:rsidR="00212645" w:rsidRPr="002E1790" w:rsidRDefault="00212645" w:rsidP="00212645">
      <w:pPr>
        <w:rPr>
          <w:lang w:val="ru-RU"/>
        </w:rPr>
      </w:pPr>
    </w:p>
    <w:p w14:paraId="4E75256A" w14:textId="77777777" w:rsidR="00212645" w:rsidRPr="002E1790" w:rsidRDefault="00212645" w:rsidP="00212645">
      <w:pPr>
        <w:ind w:left="3166"/>
        <w:rPr>
          <w:lang w:val="ru-RU"/>
        </w:rPr>
      </w:pPr>
      <w:r w:rsidRPr="002E1790">
        <w:rPr>
          <w:color w:val="000000"/>
          <w:lang w:val="ru-RU"/>
        </w:rPr>
        <w:t>ДОБРОВОЛЬСКАЯ</w:t>
      </w:r>
    </w:p>
    <w:p w14:paraId="7F293E21" w14:textId="77777777" w:rsidR="00212645" w:rsidRPr="002E1790" w:rsidRDefault="00212645" w:rsidP="00212645">
      <w:pPr>
        <w:ind w:left="1441" w:right="2161"/>
        <w:rPr>
          <w:lang w:val="ru-RU"/>
        </w:rPr>
      </w:pPr>
      <w:r w:rsidRPr="002E1790">
        <w:rPr>
          <w:color w:val="000000"/>
          <w:lang w:val="ru-RU"/>
        </w:rPr>
        <w:t>Я допрошу ещё раз первых свидетелей.</w:t>
      </w:r>
    </w:p>
    <w:p w14:paraId="6C416408" w14:textId="77777777" w:rsidR="00212645" w:rsidRPr="002E1790" w:rsidRDefault="00212645" w:rsidP="00212645">
      <w:pPr>
        <w:rPr>
          <w:lang w:val="ru-RU"/>
        </w:rPr>
      </w:pPr>
    </w:p>
    <w:p w14:paraId="23A7846A" w14:textId="77777777" w:rsidR="00212645" w:rsidRPr="002E1790" w:rsidRDefault="00212645" w:rsidP="00212645">
      <w:pPr>
        <w:ind w:left="3166"/>
        <w:rPr>
          <w:lang w:val="ru-RU"/>
        </w:rPr>
      </w:pPr>
      <w:r w:rsidRPr="002E1790">
        <w:rPr>
          <w:color w:val="000000"/>
          <w:lang w:val="ru-RU"/>
        </w:rPr>
        <w:t>КОЗЫРЕВ</w:t>
      </w:r>
    </w:p>
    <w:p w14:paraId="6C8F9392" w14:textId="77777777" w:rsidR="00212645" w:rsidRPr="002E1790" w:rsidRDefault="00212645" w:rsidP="00212645">
      <w:pPr>
        <w:ind w:left="1441" w:right="2161"/>
        <w:rPr>
          <w:lang w:val="ru-RU"/>
        </w:rPr>
      </w:pPr>
      <w:r w:rsidRPr="002E1790">
        <w:rPr>
          <w:color w:val="000000"/>
          <w:lang w:val="ru-RU"/>
        </w:rPr>
        <w:t>Да мы столько времени потеряли, что они сейчас там вспомнят.</w:t>
      </w:r>
    </w:p>
    <w:p w14:paraId="5B1D49AA" w14:textId="77777777" w:rsidR="00212645" w:rsidRPr="002E1790" w:rsidRDefault="00212645" w:rsidP="00212645">
      <w:pPr>
        <w:rPr>
          <w:lang w:val="ru-RU"/>
        </w:rPr>
      </w:pPr>
    </w:p>
    <w:p w14:paraId="0D9FE1E4" w14:textId="77777777" w:rsidR="00212645" w:rsidRPr="002E1790" w:rsidRDefault="00212645" w:rsidP="00212645">
      <w:pPr>
        <w:rPr>
          <w:lang w:val="ru-RU"/>
        </w:rPr>
      </w:pPr>
      <w:r w:rsidRPr="002E1790">
        <w:rPr>
          <w:color w:val="000000"/>
          <w:lang w:val="ru-RU"/>
        </w:rPr>
        <w:t>Со злостью пинает колесо машины.</w:t>
      </w:r>
    </w:p>
    <w:p w14:paraId="49A9A738" w14:textId="77777777" w:rsidR="00212645" w:rsidRPr="002E1790" w:rsidRDefault="00212645" w:rsidP="00212645">
      <w:pPr>
        <w:rPr>
          <w:lang w:val="ru-RU"/>
        </w:rPr>
      </w:pPr>
    </w:p>
    <w:p w14:paraId="0C80DC73" w14:textId="77777777" w:rsidR="00212645" w:rsidRPr="002E1790" w:rsidRDefault="00212645" w:rsidP="00212645">
      <w:pPr>
        <w:rPr>
          <w:lang w:val="ru-RU"/>
        </w:rPr>
      </w:pPr>
      <w:r w:rsidRPr="002E1790">
        <w:rPr>
          <w:b/>
          <w:color w:val="000000"/>
          <w:lang w:val="ru-RU"/>
        </w:rPr>
        <w:t xml:space="preserve">6-5. НАТ. ЛЕС.ХРАМ НОЧЬ 15. </w:t>
      </w:r>
      <w:r w:rsidRPr="002E1790">
        <w:rPr>
          <w:lang w:val="ru-RU"/>
        </w:rPr>
        <w:br/>
      </w:r>
      <w:r w:rsidRPr="002E1790">
        <w:rPr>
          <w:b/>
          <w:color w:val="000000"/>
          <w:lang w:val="ru-RU"/>
        </w:rPr>
        <w:t>БОКОВ (01:25)</w:t>
      </w:r>
      <w:r w:rsidRPr="002E1790">
        <w:rPr>
          <w:lang w:val="ru-RU"/>
        </w:rPr>
        <w:br/>
      </w:r>
    </w:p>
    <w:p w14:paraId="4695D7BB" w14:textId="77777777" w:rsidR="00212645" w:rsidRDefault="00212645" w:rsidP="00212645">
      <w:r w:rsidRPr="002E1790">
        <w:rPr>
          <w:color w:val="000000"/>
          <w:lang w:val="ru-RU"/>
        </w:rPr>
        <w:t>Боков идёт по темной дороге, сквозь деревья виден храм, в котором светится пару окон. Боков спотыкается, пытается сделать шаг, но зацепился за кусок колючей проволоки в лесу. Пытается вытащить ногу, но, поскользнувшись, падает. Ботинок разорван, нога застряла. Боков как будто выдохнул. Лежит и смотрит в небо. Слышно, как в храме от ветра ударил колокол. Боков смотрит на звёзды.</w:t>
      </w:r>
      <w:r w:rsidRPr="002E1790">
        <w:rPr>
          <w:lang w:val="ru-RU"/>
        </w:rPr>
        <w:br/>
      </w:r>
      <w:r w:rsidRPr="002E1790">
        <w:rPr>
          <w:color w:val="000000"/>
          <w:lang w:val="ru-RU"/>
        </w:rPr>
        <w:t>БОКОВ</w:t>
      </w:r>
      <w:r w:rsidRPr="002E1790">
        <w:rPr>
          <w:lang w:val="ru-RU"/>
        </w:rPr>
        <w:br/>
      </w:r>
      <w:r w:rsidRPr="002E1790">
        <w:rPr>
          <w:color w:val="000000"/>
          <w:lang w:val="ru-RU"/>
        </w:rPr>
        <w:t xml:space="preserve">Да что ж такое-то, Господи. Где ты там, Николай Угодник? Говорят, ты всем помогаешь, таким как я. </w:t>
      </w:r>
      <w:proofErr w:type="spellStart"/>
      <w:r w:rsidRPr="002E1790">
        <w:rPr>
          <w:color w:val="000000"/>
          <w:lang w:val="ru-RU"/>
        </w:rPr>
        <w:t>Хто</w:t>
      </w:r>
      <w:proofErr w:type="spellEnd"/>
      <w:r w:rsidRPr="002E1790">
        <w:rPr>
          <w:color w:val="000000"/>
          <w:lang w:val="ru-RU"/>
        </w:rPr>
        <w:t xml:space="preserve"> только на удачу свою надеется и думает, что пролезет, когда не пролезает никак. Я тебе честно скажу, я когда к начальнику шёл – молился. Вот никогда не молился, а тут молился. И думал, если получится – я клянусь - буду ну по-христиански жить.</w:t>
      </w:r>
      <w:r w:rsidRPr="002E1790">
        <w:rPr>
          <w:lang w:val="ru-RU"/>
        </w:rPr>
        <w:br/>
      </w:r>
      <w:r w:rsidRPr="002E1790">
        <w:rPr>
          <w:color w:val="000000"/>
          <w:lang w:val="ru-RU"/>
        </w:rPr>
        <w:t>Я могу лучше стать. Ты только помоги Маринке… рабе божией Марии, или как у вас тут говорят. Ты только не бросай её. Довези её до Москвы, до доктора. Я тебя очень прошу. Хотя я вообще не прошу. Хотя я вроде и мент, а всё равно, «не верь, не бойся, не проси». Странно начальник твой всё устроил в этой жизни. Да у всех свои начальники. Я вот на своего очень злился, а он помог. Ты своего попроси там, пусть мне поможет.</w:t>
      </w:r>
      <w:r w:rsidRPr="002E1790">
        <w:rPr>
          <w:lang w:val="ru-RU"/>
        </w:rPr>
        <w:br/>
      </w:r>
      <w:proofErr w:type="spellStart"/>
      <w:r>
        <w:rPr>
          <w:color w:val="000000"/>
        </w:rPr>
        <w:t>Смотрит</w:t>
      </w:r>
      <w:proofErr w:type="spellEnd"/>
      <w:r>
        <w:rPr>
          <w:color w:val="000000"/>
        </w:rPr>
        <w:t xml:space="preserve"> </w:t>
      </w:r>
      <w:proofErr w:type="spellStart"/>
      <w:r>
        <w:rPr>
          <w:color w:val="000000"/>
        </w:rPr>
        <w:t>на</w:t>
      </w:r>
      <w:proofErr w:type="spellEnd"/>
      <w:r>
        <w:rPr>
          <w:color w:val="000000"/>
        </w:rPr>
        <w:t xml:space="preserve"> </w:t>
      </w:r>
      <w:proofErr w:type="spellStart"/>
      <w:r>
        <w:rPr>
          <w:color w:val="000000"/>
        </w:rPr>
        <w:t>звёзды</w:t>
      </w:r>
      <w:proofErr w:type="spellEnd"/>
      <w:r>
        <w:rPr>
          <w:color w:val="000000"/>
        </w:rPr>
        <w:t>.</w:t>
      </w:r>
    </w:p>
    <w:p w14:paraId="7D82045C" w14:textId="77777777" w:rsidR="00212645" w:rsidRDefault="00212645" w:rsidP="00212645"/>
    <w:p w14:paraId="7FEE3F0B" w14:textId="04510CE7" w:rsidR="00212645" w:rsidRPr="00695ED0" w:rsidRDefault="00212645" w:rsidP="00212645">
      <w:pPr>
        <w:rPr>
          <w:lang w:val="ru-RU"/>
        </w:rPr>
      </w:pPr>
      <w:r w:rsidRPr="002E1790">
        <w:rPr>
          <w:b/>
          <w:color w:val="000000"/>
          <w:lang w:val="ru-RU"/>
        </w:rPr>
        <w:t xml:space="preserve">6-6. ИНТ. ДАЧА МАЛЬЦЕВЫХ.ВЕРАНДА УТРО 16. </w:t>
      </w:r>
      <w:r w:rsidRPr="002E1790">
        <w:rPr>
          <w:lang w:val="ru-RU"/>
        </w:rPr>
        <w:br/>
      </w:r>
      <w:r w:rsidRPr="00695ED0">
        <w:rPr>
          <w:b/>
          <w:color w:val="000000"/>
          <w:lang w:val="ru-RU"/>
        </w:rPr>
        <w:t>ИГОРЬ, МАЛЬЦЕВА</w:t>
      </w:r>
      <w:r w:rsidR="002E1790">
        <w:rPr>
          <w:b/>
          <w:color w:val="000000"/>
          <w:lang w:val="ru-RU"/>
        </w:rPr>
        <w:t xml:space="preserve">, ветеринар, собака </w:t>
      </w:r>
      <w:proofErr w:type="gramStart"/>
      <w:r w:rsidR="002E1790">
        <w:rPr>
          <w:b/>
          <w:color w:val="000000"/>
          <w:lang w:val="ru-RU"/>
        </w:rPr>
        <w:t xml:space="preserve">Лесси </w:t>
      </w:r>
      <w:r w:rsidRPr="00695ED0">
        <w:rPr>
          <w:b/>
          <w:color w:val="000000"/>
          <w:lang w:val="ru-RU"/>
        </w:rPr>
        <w:t xml:space="preserve"> (</w:t>
      </w:r>
      <w:proofErr w:type="gramEnd"/>
      <w:r w:rsidRPr="00695ED0">
        <w:rPr>
          <w:b/>
          <w:color w:val="000000"/>
          <w:lang w:val="ru-RU"/>
        </w:rPr>
        <w:t>00:54)</w:t>
      </w:r>
      <w:r w:rsidRPr="00695ED0">
        <w:rPr>
          <w:lang w:val="ru-RU"/>
        </w:rPr>
        <w:br/>
      </w:r>
    </w:p>
    <w:p w14:paraId="71F5927D" w14:textId="77777777" w:rsidR="00212645" w:rsidRPr="002E1790" w:rsidRDefault="00212645" w:rsidP="00212645">
      <w:pPr>
        <w:rPr>
          <w:lang w:val="ru-RU"/>
        </w:rPr>
      </w:pPr>
      <w:r w:rsidRPr="002E1790">
        <w:rPr>
          <w:color w:val="000000"/>
          <w:lang w:val="ru-RU"/>
        </w:rPr>
        <w:lastRenderedPageBreak/>
        <w:t xml:space="preserve">На веранде лежит собака. На боку, глаза полуприкрыты, стонет буквально как человек. Прямо на полу рядом с </w:t>
      </w:r>
      <w:proofErr w:type="spellStart"/>
      <w:r w:rsidRPr="002E1790">
        <w:rPr>
          <w:color w:val="000000"/>
          <w:lang w:val="ru-RU"/>
        </w:rPr>
        <w:t>Лэсси</w:t>
      </w:r>
      <w:proofErr w:type="spellEnd"/>
      <w:r w:rsidRPr="002E1790">
        <w:rPr>
          <w:color w:val="000000"/>
          <w:lang w:val="ru-RU"/>
        </w:rPr>
        <w:t xml:space="preserve"> - Игорь и Мальцева. Оба плачут. Ветеринар набирает лекарство в шприц.</w:t>
      </w:r>
    </w:p>
    <w:p w14:paraId="7501AB3C" w14:textId="77777777" w:rsidR="00212645" w:rsidRPr="002E1790" w:rsidRDefault="00212645" w:rsidP="00212645">
      <w:pPr>
        <w:rPr>
          <w:lang w:val="ru-RU"/>
        </w:rPr>
      </w:pPr>
    </w:p>
    <w:p w14:paraId="5C13174E" w14:textId="77777777" w:rsidR="00212645" w:rsidRPr="002E1790" w:rsidRDefault="00212645" w:rsidP="00212645">
      <w:pPr>
        <w:ind w:left="3166"/>
        <w:rPr>
          <w:lang w:val="ru-RU"/>
        </w:rPr>
      </w:pPr>
      <w:r w:rsidRPr="002E1790">
        <w:rPr>
          <w:color w:val="000000"/>
          <w:lang w:val="ru-RU"/>
        </w:rPr>
        <w:t>ВЕТЕРИНАР</w:t>
      </w:r>
    </w:p>
    <w:p w14:paraId="6371E493" w14:textId="77777777" w:rsidR="00212645" w:rsidRPr="002E1790" w:rsidRDefault="00212645" w:rsidP="00212645">
      <w:pPr>
        <w:ind w:left="1441" w:right="2161"/>
        <w:rPr>
          <w:lang w:val="ru-RU"/>
        </w:rPr>
      </w:pPr>
      <w:r w:rsidRPr="002E1790">
        <w:rPr>
          <w:color w:val="000000"/>
          <w:lang w:val="ru-RU"/>
        </w:rPr>
        <w:t>Мы её не убиваем, мы прекращаем агонию. Лесси всё равно погибнет, вопрос только в том, как долго промучается. Вы пойдите пока телевизор посмотрите, я всё сделаю.</w:t>
      </w:r>
    </w:p>
    <w:p w14:paraId="235AC20E" w14:textId="77777777" w:rsidR="00212645" w:rsidRPr="002E1790" w:rsidRDefault="00212645" w:rsidP="00212645">
      <w:pPr>
        <w:rPr>
          <w:lang w:val="ru-RU"/>
        </w:rPr>
      </w:pPr>
    </w:p>
    <w:p w14:paraId="6BD36714" w14:textId="77777777" w:rsidR="00212645" w:rsidRPr="002E1790" w:rsidRDefault="00212645" w:rsidP="00212645">
      <w:pPr>
        <w:rPr>
          <w:lang w:val="ru-RU"/>
        </w:rPr>
      </w:pPr>
      <w:r w:rsidRPr="002E1790">
        <w:rPr>
          <w:color w:val="000000"/>
          <w:lang w:val="ru-RU"/>
        </w:rPr>
        <w:t>Игорь обнимает собаку за голову, целует её, прижимает к себе.</w:t>
      </w:r>
    </w:p>
    <w:p w14:paraId="28265BDC" w14:textId="77777777" w:rsidR="00212645" w:rsidRPr="002E1790" w:rsidRDefault="00212645" w:rsidP="00212645">
      <w:pPr>
        <w:rPr>
          <w:lang w:val="ru-RU"/>
        </w:rPr>
      </w:pPr>
    </w:p>
    <w:p w14:paraId="629EC87B" w14:textId="77777777" w:rsidR="00212645" w:rsidRPr="002E1790" w:rsidRDefault="00212645" w:rsidP="00212645">
      <w:pPr>
        <w:ind w:left="3166"/>
        <w:rPr>
          <w:lang w:val="ru-RU"/>
        </w:rPr>
      </w:pPr>
      <w:r w:rsidRPr="002E1790">
        <w:rPr>
          <w:color w:val="000000"/>
          <w:lang w:val="ru-RU"/>
        </w:rPr>
        <w:t>МАЛЬЦЕВА</w:t>
      </w:r>
    </w:p>
    <w:p w14:paraId="007E146B" w14:textId="77777777" w:rsidR="00212645" w:rsidRPr="002E1790" w:rsidRDefault="00212645" w:rsidP="00212645">
      <w:pPr>
        <w:ind w:left="1441" w:right="2161"/>
        <w:rPr>
          <w:lang w:val="ru-RU"/>
        </w:rPr>
      </w:pPr>
      <w:r w:rsidRPr="002E1790">
        <w:rPr>
          <w:color w:val="000000"/>
          <w:lang w:val="ru-RU"/>
        </w:rPr>
        <w:t>Она с нами и в Калифорнии была, и в Вашингтоне, она наш самый лучший друг.</w:t>
      </w:r>
    </w:p>
    <w:p w14:paraId="7FE1F867" w14:textId="77777777" w:rsidR="00212645" w:rsidRPr="002E1790" w:rsidRDefault="00212645" w:rsidP="00212645">
      <w:pPr>
        <w:rPr>
          <w:lang w:val="ru-RU"/>
        </w:rPr>
      </w:pPr>
    </w:p>
    <w:p w14:paraId="1B0375B7" w14:textId="77777777" w:rsidR="00212645" w:rsidRPr="002E1790" w:rsidRDefault="00212645" w:rsidP="00212645">
      <w:pPr>
        <w:ind w:left="3166"/>
        <w:rPr>
          <w:lang w:val="ru-RU"/>
        </w:rPr>
      </w:pPr>
      <w:r w:rsidRPr="002E1790">
        <w:rPr>
          <w:color w:val="000000"/>
          <w:lang w:val="ru-RU"/>
        </w:rPr>
        <w:t>ВЕТЕРИНАР</w:t>
      </w:r>
    </w:p>
    <w:p w14:paraId="6EC7BAE1" w14:textId="77777777" w:rsidR="00212645" w:rsidRPr="002E1790" w:rsidRDefault="00212645" w:rsidP="00212645">
      <w:pPr>
        <w:ind w:left="1441" w:right="2161"/>
        <w:rPr>
          <w:lang w:val="ru-RU"/>
        </w:rPr>
      </w:pPr>
      <w:r w:rsidRPr="002E1790">
        <w:rPr>
          <w:color w:val="000000"/>
          <w:lang w:val="ru-RU"/>
        </w:rPr>
        <w:t>Усыпляем?</w:t>
      </w:r>
    </w:p>
    <w:p w14:paraId="7F593BED" w14:textId="77777777" w:rsidR="00212645" w:rsidRPr="002E1790" w:rsidRDefault="00212645" w:rsidP="00212645">
      <w:pPr>
        <w:rPr>
          <w:lang w:val="ru-RU"/>
        </w:rPr>
      </w:pPr>
    </w:p>
    <w:p w14:paraId="1D5CEC69" w14:textId="77777777" w:rsidR="00212645" w:rsidRPr="002E1790" w:rsidRDefault="00212645" w:rsidP="00212645">
      <w:pPr>
        <w:rPr>
          <w:lang w:val="ru-RU"/>
        </w:rPr>
      </w:pPr>
      <w:r w:rsidRPr="002E1790">
        <w:rPr>
          <w:color w:val="000000"/>
          <w:lang w:val="ru-RU"/>
        </w:rPr>
        <w:t>Мама гладит собаке лапу, кивает головой.</w:t>
      </w:r>
    </w:p>
    <w:p w14:paraId="10E62E9F" w14:textId="77777777" w:rsidR="00212645" w:rsidRPr="002E1790" w:rsidRDefault="00212645" w:rsidP="00212645">
      <w:pPr>
        <w:rPr>
          <w:lang w:val="ru-RU"/>
        </w:rPr>
      </w:pPr>
    </w:p>
    <w:p w14:paraId="69973F42" w14:textId="77777777" w:rsidR="00212645" w:rsidRPr="002E1790" w:rsidRDefault="00212645" w:rsidP="00212645">
      <w:pPr>
        <w:ind w:left="3166"/>
        <w:rPr>
          <w:lang w:val="ru-RU"/>
        </w:rPr>
      </w:pPr>
      <w:r w:rsidRPr="002E1790">
        <w:rPr>
          <w:color w:val="000000"/>
          <w:lang w:val="ru-RU"/>
        </w:rPr>
        <w:t>ИГОРЬ</w:t>
      </w:r>
    </w:p>
    <w:p w14:paraId="6A62BB57" w14:textId="77777777" w:rsidR="00212645" w:rsidRPr="002E1790" w:rsidRDefault="00212645" w:rsidP="00212645">
      <w:pPr>
        <w:ind w:left="1441" w:right="2161"/>
        <w:rPr>
          <w:lang w:val="ru-RU"/>
        </w:rPr>
      </w:pPr>
      <w:r w:rsidRPr="002E1790">
        <w:rPr>
          <w:color w:val="000000"/>
          <w:lang w:val="ru-RU"/>
        </w:rPr>
        <w:t xml:space="preserve">Нет, нет, </w:t>
      </w:r>
      <w:proofErr w:type="spellStart"/>
      <w:r w:rsidRPr="002E1790">
        <w:rPr>
          <w:color w:val="000000"/>
          <w:lang w:val="ru-RU"/>
        </w:rPr>
        <w:t>Лэсси</w:t>
      </w:r>
      <w:proofErr w:type="spellEnd"/>
      <w:r w:rsidRPr="002E1790">
        <w:rPr>
          <w:color w:val="000000"/>
          <w:lang w:val="ru-RU"/>
        </w:rPr>
        <w:t>, нет, не умирай, пожалуйста, лучше я умру, ненавижу всех людей, люблю тебя, Лесси.</w:t>
      </w:r>
    </w:p>
    <w:p w14:paraId="68B9D5D0" w14:textId="77777777" w:rsidR="00212645" w:rsidRPr="002E1790" w:rsidRDefault="00212645" w:rsidP="00212645">
      <w:pPr>
        <w:rPr>
          <w:lang w:val="ru-RU"/>
        </w:rPr>
      </w:pPr>
    </w:p>
    <w:p w14:paraId="3C4C8B44" w14:textId="77777777" w:rsidR="00212645" w:rsidRPr="002E1790" w:rsidRDefault="00212645" w:rsidP="00212645">
      <w:pPr>
        <w:rPr>
          <w:lang w:val="ru-RU"/>
        </w:rPr>
      </w:pPr>
      <w:r w:rsidRPr="002E1790">
        <w:rPr>
          <w:color w:val="000000"/>
          <w:lang w:val="ru-RU"/>
        </w:rPr>
        <w:t>Лесси делает несколько вдохов, смотрит на Игоря всё понимающим взглядом и замирает. Игорь продолжает её целовать, мама - гладить.</w:t>
      </w:r>
    </w:p>
    <w:p w14:paraId="5F878F76" w14:textId="77777777" w:rsidR="00212645" w:rsidRPr="002E1790" w:rsidRDefault="00212645" w:rsidP="00212645">
      <w:pPr>
        <w:rPr>
          <w:lang w:val="ru-RU"/>
        </w:rPr>
      </w:pPr>
    </w:p>
    <w:p w14:paraId="6E9780F3" w14:textId="77777777" w:rsidR="00212645" w:rsidRPr="002E1790" w:rsidRDefault="00212645" w:rsidP="00212645">
      <w:pPr>
        <w:ind w:left="3166"/>
        <w:rPr>
          <w:lang w:val="ru-RU"/>
        </w:rPr>
      </w:pPr>
      <w:r w:rsidRPr="002E1790">
        <w:rPr>
          <w:color w:val="000000"/>
          <w:lang w:val="ru-RU"/>
        </w:rPr>
        <w:t>ВЕТЕРИНАР</w:t>
      </w:r>
    </w:p>
    <w:p w14:paraId="453AD75F" w14:textId="77777777" w:rsidR="00212645" w:rsidRPr="002E1790" w:rsidRDefault="00212645" w:rsidP="00212645">
      <w:pPr>
        <w:ind w:left="1441" w:right="2161"/>
        <w:rPr>
          <w:lang w:val="ru-RU"/>
        </w:rPr>
      </w:pPr>
      <w:r w:rsidRPr="002E1790">
        <w:rPr>
          <w:color w:val="000000"/>
          <w:lang w:val="ru-RU"/>
        </w:rPr>
        <w:t>Вот и всё. Вы молодцы.</w:t>
      </w:r>
    </w:p>
    <w:p w14:paraId="7D654355" w14:textId="77777777" w:rsidR="00212645" w:rsidRPr="002E1790" w:rsidRDefault="00212645" w:rsidP="00212645">
      <w:pPr>
        <w:rPr>
          <w:lang w:val="ru-RU"/>
        </w:rPr>
      </w:pPr>
    </w:p>
    <w:p w14:paraId="30D4FC55" w14:textId="77777777" w:rsidR="00212645" w:rsidRPr="002E1790" w:rsidRDefault="00212645" w:rsidP="00212645">
      <w:pPr>
        <w:rPr>
          <w:lang w:val="ru-RU"/>
        </w:rPr>
      </w:pPr>
      <w:r w:rsidRPr="002E1790">
        <w:rPr>
          <w:color w:val="000000"/>
          <w:lang w:val="ru-RU"/>
        </w:rPr>
        <w:t>Игорь издаёт страшный вой и падает на пол, обнимая собаку.</w:t>
      </w:r>
    </w:p>
    <w:p w14:paraId="75E10472" w14:textId="77777777" w:rsidR="00212645" w:rsidRPr="002E1790" w:rsidRDefault="00212645" w:rsidP="00212645">
      <w:pPr>
        <w:rPr>
          <w:lang w:val="ru-RU"/>
        </w:rPr>
      </w:pPr>
    </w:p>
    <w:p w14:paraId="547472C3" w14:textId="57D83E49" w:rsidR="00212645" w:rsidRPr="002E1790" w:rsidRDefault="00212645" w:rsidP="00212645">
      <w:pPr>
        <w:rPr>
          <w:lang w:val="ru-RU"/>
        </w:rPr>
      </w:pPr>
      <w:r w:rsidRPr="002E1790">
        <w:rPr>
          <w:b/>
          <w:color w:val="000000"/>
          <w:lang w:val="ru-RU"/>
        </w:rPr>
        <w:t xml:space="preserve">6-7. ИНТ. ОНКОЛОГИЧЕСКИЙ ЦЕНТР.ВХОД.КОРИДОР УТРО 16. </w:t>
      </w:r>
      <w:r w:rsidRPr="002E1790">
        <w:rPr>
          <w:lang w:val="ru-RU"/>
        </w:rPr>
        <w:br/>
      </w:r>
      <w:r w:rsidRPr="002E1790">
        <w:rPr>
          <w:b/>
          <w:color w:val="000000"/>
          <w:lang w:val="ru-RU"/>
        </w:rPr>
        <w:t>БОКОВ, МАРИНА</w:t>
      </w:r>
      <w:r w:rsidR="00A30E19">
        <w:rPr>
          <w:b/>
          <w:color w:val="000000"/>
          <w:lang w:val="ru-RU"/>
        </w:rPr>
        <w:t>, санитары (2), врачи (2)</w:t>
      </w:r>
      <w:r w:rsidRPr="002E1790">
        <w:rPr>
          <w:b/>
          <w:color w:val="000000"/>
          <w:lang w:val="ru-RU"/>
        </w:rPr>
        <w:t xml:space="preserve"> (00:16)</w:t>
      </w:r>
      <w:r w:rsidRPr="002E1790">
        <w:rPr>
          <w:lang w:val="ru-RU"/>
        </w:rPr>
        <w:br/>
      </w:r>
    </w:p>
    <w:p w14:paraId="12638BAB" w14:textId="77777777" w:rsidR="00212645" w:rsidRPr="002E1790" w:rsidRDefault="00212645" w:rsidP="00212645">
      <w:pPr>
        <w:rPr>
          <w:lang w:val="ru-RU"/>
        </w:rPr>
      </w:pPr>
      <w:r w:rsidRPr="002E1790">
        <w:rPr>
          <w:color w:val="000000"/>
          <w:lang w:val="ru-RU"/>
        </w:rPr>
        <w:t>СКОРАЯ ОКОЛО ВХОДА, САНИТАРЫ ВЫГРУЖАЮТ МАРИНУ, КОРИДОР, Боков бежит. Марина - без сознания. Лежит на каталке. Каталку катят по коридору несколько врачей. Кто-то держит капельницу. Перед входом в палату врач закрывает перед Боковым дверь.</w:t>
      </w:r>
    </w:p>
    <w:p w14:paraId="0FF1D705" w14:textId="77777777" w:rsidR="00212645" w:rsidRPr="002E1790" w:rsidRDefault="00212645" w:rsidP="00212645">
      <w:pPr>
        <w:rPr>
          <w:lang w:val="ru-RU"/>
        </w:rPr>
      </w:pPr>
    </w:p>
    <w:p w14:paraId="4BD2A1A0" w14:textId="77777777" w:rsidR="00212645" w:rsidRPr="002E1790" w:rsidRDefault="00212645" w:rsidP="00212645">
      <w:pPr>
        <w:rPr>
          <w:lang w:val="ru-RU"/>
        </w:rPr>
      </w:pPr>
      <w:r w:rsidRPr="002E1790">
        <w:rPr>
          <w:b/>
          <w:color w:val="000000"/>
          <w:lang w:val="ru-RU"/>
        </w:rPr>
        <w:t xml:space="preserve">6-8. НАТ. ПАНЕЛЬНЫЙ ДОМ УТРО 16. </w:t>
      </w:r>
      <w:r w:rsidRPr="002E1790">
        <w:rPr>
          <w:lang w:val="ru-RU"/>
        </w:rPr>
        <w:br/>
      </w:r>
      <w:r w:rsidRPr="002E1790">
        <w:rPr>
          <w:b/>
          <w:color w:val="000000"/>
          <w:lang w:val="ru-RU"/>
        </w:rPr>
        <w:t>КОЗЫРЕВ (00:05)</w:t>
      </w:r>
      <w:r w:rsidRPr="002E1790">
        <w:rPr>
          <w:lang w:val="ru-RU"/>
        </w:rPr>
        <w:br/>
      </w:r>
    </w:p>
    <w:p w14:paraId="6A8F438D" w14:textId="77777777" w:rsidR="00212645" w:rsidRPr="002E1790" w:rsidRDefault="00212645" w:rsidP="00212645">
      <w:pPr>
        <w:rPr>
          <w:lang w:val="ru-RU"/>
        </w:rPr>
      </w:pPr>
      <w:r w:rsidRPr="002E1790">
        <w:rPr>
          <w:color w:val="000000"/>
          <w:lang w:val="ru-RU"/>
        </w:rPr>
        <w:t>Козырев заходит в подъезд.</w:t>
      </w:r>
    </w:p>
    <w:p w14:paraId="151F5C8E" w14:textId="77777777" w:rsidR="00212645" w:rsidRPr="002E1790" w:rsidRDefault="00212645" w:rsidP="00212645">
      <w:pPr>
        <w:rPr>
          <w:lang w:val="ru-RU"/>
        </w:rPr>
      </w:pPr>
    </w:p>
    <w:p w14:paraId="6F2E6F60" w14:textId="77777777" w:rsidR="00212645" w:rsidRPr="002E1790" w:rsidRDefault="00212645" w:rsidP="00212645">
      <w:pPr>
        <w:rPr>
          <w:lang w:val="ru-RU"/>
        </w:rPr>
      </w:pPr>
      <w:r w:rsidRPr="002E1790">
        <w:rPr>
          <w:b/>
          <w:color w:val="000000"/>
          <w:lang w:val="ru-RU"/>
        </w:rPr>
        <w:t xml:space="preserve">6-9. ИНТ. ПАНЕЛЬНЫЙ ДОМ.ПОДЪЕЗД УТРО 16. </w:t>
      </w:r>
      <w:r w:rsidRPr="002E1790">
        <w:rPr>
          <w:lang w:val="ru-RU"/>
        </w:rPr>
        <w:br/>
      </w:r>
      <w:r w:rsidRPr="002E1790">
        <w:rPr>
          <w:b/>
          <w:color w:val="000000"/>
          <w:lang w:val="ru-RU"/>
        </w:rPr>
        <w:t>КОЗЫРЕВ, ОТЕЦ ДИМЫ (00:11)</w:t>
      </w:r>
      <w:r w:rsidRPr="002E1790">
        <w:rPr>
          <w:lang w:val="ru-RU"/>
        </w:rPr>
        <w:br/>
      </w:r>
    </w:p>
    <w:p w14:paraId="6373B421" w14:textId="77777777" w:rsidR="00212645" w:rsidRPr="002E1790" w:rsidRDefault="00212645" w:rsidP="00212645">
      <w:pPr>
        <w:rPr>
          <w:lang w:val="ru-RU"/>
        </w:rPr>
      </w:pPr>
      <w:r w:rsidRPr="002E1790">
        <w:rPr>
          <w:color w:val="000000"/>
          <w:lang w:val="ru-RU"/>
        </w:rPr>
        <w:lastRenderedPageBreak/>
        <w:t>Козырев поднимается по лестнице на 2 этаж. Звонит в дверь квартиры. Дверь открывает удивлённый мужчина (ОТЕЦ ДИМЫ).</w:t>
      </w:r>
    </w:p>
    <w:p w14:paraId="68D2325F" w14:textId="77777777" w:rsidR="00212645" w:rsidRPr="002E1790" w:rsidRDefault="00212645" w:rsidP="00212645">
      <w:pPr>
        <w:rPr>
          <w:lang w:val="ru-RU"/>
        </w:rPr>
      </w:pPr>
    </w:p>
    <w:p w14:paraId="62E3654A" w14:textId="77777777" w:rsidR="00212645" w:rsidRPr="002E1790" w:rsidRDefault="00212645" w:rsidP="00212645">
      <w:pPr>
        <w:ind w:left="3166"/>
        <w:rPr>
          <w:lang w:val="ru-RU"/>
        </w:rPr>
      </w:pPr>
      <w:r w:rsidRPr="002E1790">
        <w:rPr>
          <w:color w:val="000000"/>
          <w:lang w:val="ru-RU"/>
        </w:rPr>
        <w:t>КОЗЫРЕВ</w:t>
      </w:r>
    </w:p>
    <w:p w14:paraId="48B1AE9C" w14:textId="77777777" w:rsidR="00212645" w:rsidRPr="002E1790" w:rsidRDefault="00212645" w:rsidP="00212645">
      <w:pPr>
        <w:ind w:left="1441" w:right="2161"/>
        <w:rPr>
          <w:lang w:val="ru-RU"/>
        </w:rPr>
      </w:pPr>
      <w:r w:rsidRPr="002E1790">
        <w:rPr>
          <w:color w:val="000000"/>
          <w:lang w:val="ru-RU"/>
        </w:rPr>
        <w:t>Здравствуйте, я из прокуратуры, по поводу Дмитрия Лаваля, можно войти?</w:t>
      </w:r>
    </w:p>
    <w:p w14:paraId="638471A2" w14:textId="77777777" w:rsidR="00212645" w:rsidRPr="002E1790" w:rsidRDefault="00212645" w:rsidP="00212645">
      <w:pPr>
        <w:rPr>
          <w:lang w:val="ru-RU"/>
        </w:rPr>
      </w:pPr>
    </w:p>
    <w:p w14:paraId="6B084152" w14:textId="77777777" w:rsidR="00212645" w:rsidRPr="002E1790" w:rsidRDefault="00212645" w:rsidP="00212645">
      <w:pPr>
        <w:rPr>
          <w:lang w:val="ru-RU"/>
        </w:rPr>
      </w:pPr>
      <w:r w:rsidRPr="002E1790">
        <w:rPr>
          <w:b/>
          <w:color w:val="000000"/>
          <w:lang w:val="ru-RU"/>
        </w:rPr>
        <w:t xml:space="preserve">6-10. ИНТ. КВАРТИРА РОДИТЕЛЕЙ ДИМЫ.ГОСТИНАЯ. ЛОДЖИЯ УТРО 16. </w:t>
      </w:r>
      <w:r w:rsidRPr="002E1790">
        <w:rPr>
          <w:lang w:val="ru-RU"/>
        </w:rPr>
        <w:br/>
      </w:r>
      <w:r w:rsidRPr="002E1790">
        <w:rPr>
          <w:b/>
          <w:color w:val="000000"/>
          <w:lang w:val="ru-RU"/>
        </w:rPr>
        <w:t>КОЗЫРЕВ, ОТЕЦ ДИМЫ, МАТЬ ДИМЫ (02:08)</w:t>
      </w:r>
      <w:r w:rsidRPr="002E1790">
        <w:rPr>
          <w:lang w:val="ru-RU"/>
        </w:rPr>
        <w:br/>
      </w:r>
    </w:p>
    <w:p w14:paraId="36BECF17" w14:textId="77777777" w:rsidR="00212645" w:rsidRPr="002E1790" w:rsidRDefault="00212645" w:rsidP="00212645">
      <w:pPr>
        <w:rPr>
          <w:lang w:val="ru-RU"/>
        </w:rPr>
      </w:pPr>
      <w:r w:rsidRPr="002E1790">
        <w:rPr>
          <w:color w:val="000000"/>
          <w:lang w:val="ru-RU"/>
        </w:rPr>
        <w:t>Козырев в гостиной обычной советской квартиры. К обеим стенкам коридора неловко жмутся мужчина (отец Димы) и женщина (МАТЬ ДИМЫ), лет 50, похожие на интеллигентную семью.</w:t>
      </w:r>
    </w:p>
    <w:p w14:paraId="511B7933" w14:textId="77777777" w:rsidR="00212645" w:rsidRPr="002E1790" w:rsidRDefault="00212645" w:rsidP="00212645">
      <w:pPr>
        <w:rPr>
          <w:lang w:val="ru-RU"/>
        </w:rPr>
      </w:pPr>
    </w:p>
    <w:p w14:paraId="26057D2F" w14:textId="77777777" w:rsidR="00212645" w:rsidRPr="002E1790" w:rsidRDefault="00212645" w:rsidP="00212645">
      <w:pPr>
        <w:ind w:left="3166"/>
        <w:rPr>
          <w:lang w:val="ru-RU"/>
        </w:rPr>
      </w:pPr>
      <w:r w:rsidRPr="002E1790">
        <w:rPr>
          <w:color w:val="000000"/>
          <w:lang w:val="ru-RU"/>
        </w:rPr>
        <w:t>КОЗЫРЕВ</w:t>
      </w:r>
    </w:p>
    <w:p w14:paraId="3BA03DE1" w14:textId="77777777" w:rsidR="00212645" w:rsidRPr="002E1790" w:rsidRDefault="00212645" w:rsidP="00212645">
      <w:pPr>
        <w:ind w:left="1441" w:right="2161"/>
        <w:rPr>
          <w:lang w:val="ru-RU"/>
        </w:rPr>
      </w:pPr>
      <w:r w:rsidRPr="002E1790">
        <w:rPr>
          <w:color w:val="000000"/>
          <w:lang w:val="ru-RU"/>
        </w:rPr>
        <w:t>А покажете мне Димину комнату?</w:t>
      </w:r>
    </w:p>
    <w:p w14:paraId="0D72B75C" w14:textId="77777777" w:rsidR="00212645" w:rsidRPr="002E1790" w:rsidRDefault="00212645" w:rsidP="00212645">
      <w:pPr>
        <w:rPr>
          <w:lang w:val="ru-RU"/>
        </w:rPr>
      </w:pPr>
    </w:p>
    <w:p w14:paraId="04F0F701" w14:textId="77777777" w:rsidR="00212645" w:rsidRPr="002E1790" w:rsidRDefault="00212645" w:rsidP="00212645">
      <w:pPr>
        <w:rPr>
          <w:lang w:val="ru-RU"/>
        </w:rPr>
      </w:pPr>
      <w:r w:rsidRPr="002E1790">
        <w:rPr>
          <w:color w:val="000000"/>
          <w:lang w:val="ru-RU"/>
        </w:rPr>
        <w:t>Отец с матерью переглядываются. Мнутся.</w:t>
      </w:r>
    </w:p>
    <w:p w14:paraId="2B4085C8" w14:textId="77777777" w:rsidR="00212645" w:rsidRPr="002E1790" w:rsidRDefault="00212645" w:rsidP="00212645">
      <w:pPr>
        <w:rPr>
          <w:lang w:val="ru-RU"/>
        </w:rPr>
      </w:pPr>
    </w:p>
    <w:p w14:paraId="655907C5" w14:textId="77777777" w:rsidR="00212645" w:rsidRPr="002E1790" w:rsidRDefault="00212645" w:rsidP="00212645">
      <w:pPr>
        <w:ind w:left="3166"/>
        <w:rPr>
          <w:lang w:val="ru-RU"/>
        </w:rPr>
      </w:pPr>
      <w:r w:rsidRPr="002E1790">
        <w:rPr>
          <w:color w:val="000000"/>
          <w:lang w:val="ru-RU"/>
        </w:rPr>
        <w:t>ОТЕЦ ДИМЫ</w:t>
      </w:r>
    </w:p>
    <w:p w14:paraId="238C00A9" w14:textId="77777777" w:rsidR="00212645" w:rsidRPr="002E1790" w:rsidRDefault="00212645" w:rsidP="00212645">
      <w:pPr>
        <w:ind w:left="1441" w:right="2161"/>
        <w:rPr>
          <w:lang w:val="ru-RU"/>
        </w:rPr>
      </w:pPr>
      <w:r w:rsidRPr="002E1790">
        <w:rPr>
          <w:color w:val="000000"/>
          <w:lang w:val="ru-RU"/>
        </w:rPr>
        <w:t>У Димы здесь больше нет комнаты. И ничего Диминого здесь нет.</w:t>
      </w:r>
    </w:p>
    <w:p w14:paraId="4D02230B" w14:textId="77777777" w:rsidR="00212645" w:rsidRPr="002E1790" w:rsidRDefault="00212645" w:rsidP="00212645">
      <w:pPr>
        <w:rPr>
          <w:lang w:val="ru-RU"/>
        </w:rPr>
      </w:pPr>
    </w:p>
    <w:p w14:paraId="66073A0E" w14:textId="77777777" w:rsidR="00212645" w:rsidRPr="002E1790" w:rsidRDefault="00212645" w:rsidP="00212645">
      <w:pPr>
        <w:rPr>
          <w:lang w:val="ru-RU"/>
        </w:rPr>
      </w:pPr>
      <w:r w:rsidRPr="002E1790">
        <w:rPr>
          <w:color w:val="000000"/>
          <w:lang w:val="ru-RU"/>
        </w:rPr>
        <w:t>Мать протирает уголки глаз под очками, как будто что-то попало в глаз.</w:t>
      </w:r>
    </w:p>
    <w:p w14:paraId="3E4B1BDA" w14:textId="77777777" w:rsidR="00212645" w:rsidRPr="002E1790" w:rsidRDefault="00212645" w:rsidP="00212645">
      <w:pPr>
        <w:rPr>
          <w:lang w:val="ru-RU"/>
        </w:rPr>
      </w:pPr>
    </w:p>
    <w:p w14:paraId="62786232" w14:textId="77777777" w:rsidR="00212645" w:rsidRPr="002E1790" w:rsidRDefault="00212645" w:rsidP="00212645">
      <w:pPr>
        <w:ind w:left="3166"/>
        <w:rPr>
          <w:lang w:val="ru-RU"/>
        </w:rPr>
      </w:pPr>
      <w:r w:rsidRPr="002E1790">
        <w:rPr>
          <w:color w:val="000000"/>
          <w:lang w:val="ru-RU"/>
        </w:rPr>
        <w:t>КОЗЫРЕВ</w:t>
      </w:r>
    </w:p>
    <w:p w14:paraId="3F5BF680" w14:textId="77777777" w:rsidR="00212645" w:rsidRPr="002E1790" w:rsidRDefault="00212645" w:rsidP="00212645">
      <w:pPr>
        <w:ind w:left="1441" w:right="2161"/>
        <w:rPr>
          <w:lang w:val="ru-RU"/>
        </w:rPr>
      </w:pPr>
      <w:r w:rsidRPr="002E1790">
        <w:rPr>
          <w:color w:val="000000"/>
          <w:lang w:val="ru-RU"/>
        </w:rPr>
        <w:t>Как давно вы видели сына последний раз?</w:t>
      </w:r>
    </w:p>
    <w:p w14:paraId="460C5A47" w14:textId="77777777" w:rsidR="00212645" w:rsidRPr="002E1790" w:rsidRDefault="00212645" w:rsidP="00212645">
      <w:pPr>
        <w:rPr>
          <w:lang w:val="ru-RU"/>
        </w:rPr>
      </w:pPr>
    </w:p>
    <w:p w14:paraId="62F01E19" w14:textId="77777777" w:rsidR="00212645" w:rsidRPr="002E1790" w:rsidRDefault="00212645" w:rsidP="00212645">
      <w:pPr>
        <w:rPr>
          <w:lang w:val="ru-RU"/>
        </w:rPr>
      </w:pPr>
      <w:r w:rsidRPr="002E1790">
        <w:rPr>
          <w:color w:val="000000"/>
          <w:lang w:val="ru-RU"/>
        </w:rPr>
        <w:t>Родители молчат.</w:t>
      </w:r>
    </w:p>
    <w:p w14:paraId="30BF89C9" w14:textId="77777777" w:rsidR="00212645" w:rsidRPr="002E1790" w:rsidRDefault="00212645" w:rsidP="00212645">
      <w:pPr>
        <w:rPr>
          <w:lang w:val="ru-RU"/>
        </w:rPr>
      </w:pPr>
    </w:p>
    <w:p w14:paraId="3F15C2A8" w14:textId="77777777" w:rsidR="00212645" w:rsidRPr="002E1790" w:rsidRDefault="00212645" w:rsidP="00212645">
      <w:pPr>
        <w:ind w:left="3166"/>
        <w:rPr>
          <w:lang w:val="ru-RU"/>
        </w:rPr>
      </w:pPr>
      <w:r w:rsidRPr="002E1790">
        <w:rPr>
          <w:color w:val="000000"/>
          <w:lang w:val="ru-RU"/>
        </w:rPr>
        <w:t>МАТЬ ДИМЫ</w:t>
      </w:r>
    </w:p>
    <w:p w14:paraId="40D96A51" w14:textId="77777777" w:rsidR="00212645" w:rsidRPr="002E1790" w:rsidRDefault="00212645" w:rsidP="00212645">
      <w:pPr>
        <w:ind w:left="1441" w:right="2161"/>
        <w:rPr>
          <w:lang w:val="ru-RU"/>
        </w:rPr>
      </w:pPr>
      <w:r w:rsidRPr="002E1790">
        <w:rPr>
          <w:color w:val="000000"/>
          <w:lang w:val="ru-RU"/>
        </w:rPr>
        <w:t>Петя выгнал Диму из дома 2 года назад.</w:t>
      </w:r>
    </w:p>
    <w:p w14:paraId="6FD0839C" w14:textId="77777777" w:rsidR="00212645" w:rsidRPr="002E1790" w:rsidRDefault="00212645" w:rsidP="00212645">
      <w:pPr>
        <w:rPr>
          <w:lang w:val="ru-RU"/>
        </w:rPr>
      </w:pPr>
    </w:p>
    <w:p w14:paraId="2D55DDE0" w14:textId="77777777" w:rsidR="00212645" w:rsidRPr="002E1790" w:rsidRDefault="00212645" w:rsidP="00212645">
      <w:pPr>
        <w:ind w:left="3166"/>
        <w:rPr>
          <w:lang w:val="ru-RU"/>
        </w:rPr>
      </w:pPr>
      <w:r w:rsidRPr="002E1790">
        <w:rPr>
          <w:color w:val="000000"/>
          <w:lang w:val="ru-RU"/>
        </w:rPr>
        <w:t>КОЗЫРЕВ</w:t>
      </w:r>
    </w:p>
    <w:p w14:paraId="522DAAEC" w14:textId="77777777" w:rsidR="00212645" w:rsidRPr="002E1790" w:rsidRDefault="00212645" w:rsidP="00212645">
      <w:pPr>
        <w:ind w:left="1441" w:right="2161"/>
        <w:rPr>
          <w:lang w:val="ru-RU"/>
        </w:rPr>
      </w:pPr>
      <w:r w:rsidRPr="002E1790">
        <w:rPr>
          <w:color w:val="000000"/>
          <w:lang w:val="ru-RU"/>
        </w:rPr>
        <w:t>И вы ни разу не виделись за это время?</w:t>
      </w:r>
    </w:p>
    <w:p w14:paraId="3D0303B0" w14:textId="77777777" w:rsidR="00212645" w:rsidRPr="002E1790" w:rsidRDefault="00212645" w:rsidP="00212645">
      <w:pPr>
        <w:rPr>
          <w:lang w:val="ru-RU"/>
        </w:rPr>
      </w:pPr>
    </w:p>
    <w:p w14:paraId="37B15C9E" w14:textId="77777777" w:rsidR="00212645" w:rsidRPr="002E1790" w:rsidRDefault="00212645" w:rsidP="00212645">
      <w:pPr>
        <w:rPr>
          <w:lang w:val="ru-RU"/>
        </w:rPr>
      </w:pPr>
      <w:r w:rsidRPr="002E1790">
        <w:rPr>
          <w:color w:val="000000"/>
          <w:lang w:val="ru-RU"/>
        </w:rPr>
        <w:t>Родители молчат.</w:t>
      </w:r>
    </w:p>
    <w:p w14:paraId="2A3ADF88" w14:textId="77777777" w:rsidR="00212645" w:rsidRPr="002E1790" w:rsidRDefault="00212645" w:rsidP="00212645">
      <w:pPr>
        <w:rPr>
          <w:lang w:val="ru-RU"/>
        </w:rPr>
      </w:pPr>
    </w:p>
    <w:p w14:paraId="2F9E3ED9" w14:textId="77777777" w:rsidR="00212645" w:rsidRPr="002E1790" w:rsidRDefault="00212645" w:rsidP="00212645">
      <w:pPr>
        <w:ind w:left="3166"/>
        <w:rPr>
          <w:lang w:val="ru-RU"/>
        </w:rPr>
      </w:pPr>
      <w:r w:rsidRPr="002E1790">
        <w:rPr>
          <w:color w:val="000000"/>
          <w:lang w:val="ru-RU"/>
        </w:rPr>
        <w:t>ОТЕЦ ДИМЫ</w:t>
      </w:r>
    </w:p>
    <w:p w14:paraId="64DDC786" w14:textId="77777777" w:rsidR="00212645" w:rsidRPr="002E1790" w:rsidRDefault="00212645" w:rsidP="00212645">
      <w:pPr>
        <w:ind w:left="1441" w:right="2161"/>
        <w:rPr>
          <w:lang w:val="ru-RU"/>
        </w:rPr>
      </w:pPr>
      <w:r w:rsidRPr="002E1790">
        <w:rPr>
          <w:color w:val="000000"/>
          <w:lang w:val="ru-RU"/>
        </w:rPr>
        <w:t>Нет. И, надеюсь, не увидимся.</w:t>
      </w:r>
    </w:p>
    <w:p w14:paraId="2B3C3E77" w14:textId="77777777" w:rsidR="00212645" w:rsidRPr="002E1790" w:rsidRDefault="00212645" w:rsidP="00212645">
      <w:pPr>
        <w:rPr>
          <w:lang w:val="ru-RU"/>
        </w:rPr>
      </w:pPr>
    </w:p>
    <w:p w14:paraId="41352C74" w14:textId="77777777" w:rsidR="00212645" w:rsidRPr="002E1790" w:rsidRDefault="00212645" w:rsidP="00212645">
      <w:pPr>
        <w:rPr>
          <w:lang w:val="ru-RU"/>
        </w:rPr>
      </w:pPr>
      <w:r w:rsidRPr="002E1790">
        <w:rPr>
          <w:color w:val="000000"/>
          <w:lang w:val="ru-RU"/>
        </w:rPr>
        <w:t>Мать снова вытирает уголки глаз.</w:t>
      </w:r>
    </w:p>
    <w:p w14:paraId="2FF73416" w14:textId="77777777" w:rsidR="00212645" w:rsidRPr="002E1790" w:rsidRDefault="00212645" w:rsidP="00212645">
      <w:pPr>
        <w:rPr>
          <w:lang w:val="ru-RU"/>
        </w:rPr>
      </w:pPr>
    </w:p>
    <w:p w14:paraId="3995F095" w14:textId="77777777" w:rsidR="00212645" w:rsidRPr="002E1790" w:rsidRDefault="00212645" w:rsidP="00212645">
      <w:pPr>
        <w:ind w:left="3166"/>
        <w:rPr>
          <w:lang w:val="ru-RU"/>
        </w:rPr>
      </w:pPr>
      <w:r w:rsidRPr="002E1790">
        <w:rPr>
          <w:color w:val="000000"/>
          <w:lang w:val="ru-RU"/>
        </w:rPr>
        <w:t>КОЗЫРЕВ</w:t>
      </w:r>
    </w:p>
    <w:p w14:paraId="483B4DA2" w14:textId="77777777" w:rsidR="00212645" w:rsidRPr="002E1790" w:rsidRDefault="00212645" w:rsidP="00212645">
      <w:pPr>
        <w:ind w:left="1441" w:right="2161"/>
        <w:rPr>
          <w:lang w:val="ru-RU"/>
        </w:rPr>
      </w:pPr>
      <w:r w:rsidRPr="002E1790">
        <w:rPr>
          <w:color w:val="000000"/>
          <w:lang w:val="ru-RU"/>
        </w:rPr>
        <w:t>Чтобы вот так вычеркнуть сына из жизни, должны быть серьёзные причины.</w:t>
      </w:r>
    </w:p>
    <w:p w14:paraId="261E20F6" w14:textId="77777777" w:rsidR="00212645" w:rsidRPr="002E1790" w:rsidRDefault="00212645" w:rsidP="00212645">
      <w:pPr>
        <w:rPr>
          <w:lang w:val="ru-RU"/>
        </w:rPr>
      </w:pPr>
    </w:p>
    <w:p w14:paraId="6CE3406D" w14:textId="77777777" w:rsidR="00212645" w:rsidRPr="002E1790" w:rsidRDefault="00212645" w:rsidP="00212645">
      <w:pPr>
        <w:ind w:left="3166"/>
        <w:rPr>
          <w:lang w:val="ru-RU"/>
        </w:rPr>
      </w:pPr>
      <w:r w:rsidRPr="002E1790">
        <w:rPr>
          <w:color w:val="000000"/>
          <w:lang w:val="ru-RU"/>
        </w:rPr>
        <w:t>ОТЕЦ ДИМЫ</w:t>
      </w:r>
    </w:p>
    <w:p w14:paraId="652B853D" w14:textId="77777777" w:rsidR="00212645" w:rsidRPr="002E1790" w:rsidRDefault="00212645" w:rsidP="00212645">
      <w:pPr>
        <w:ind w:left="1441" w:right="2161"/>
        <w:rPr>
          <w:lang w:val="ru-RU"/>
        </w:rPr>
      </w:pPr>
      <w:r w:rsidRPr="002E1790">
        <w:rPr>
          <w:color w:val="000000"/>
          <w:lang w:val="ru-RU"/>
        </w:rPr>
        <w:t>Это чисто семейное дело.</w:t>
      </w:r>
    </w:p>
    <w:p w14:paraId="51A367E0" w14:textId="77777777" w:rsidR="00212645" w:rsidRPr="002E1790" w:rsidRDefault="00212645" w:rsidP="00212645">
      <w:pPr>
        <w:rPr>
          <w:lang w:val="ru-RU"/>
        </w:rPr>
      </w:pPr>
    </w:p>
    <w:p w14:paraId="04D4D9BD" w14:textId="77777777" w:rsidR="00212645" w:rsidRPr="002E1790" w:rsidRDefault="00212645" w:rsidP="00212645">
      <w:pPr>
        <w:ind w:left="3166"/>
        <w:rPr>
          <w:lang w:val="ru-RU"/>
        </w:rPr>
      </w:pPr>
      <w:r w:rsidRPr="002E1790">
        <w:rPr>
          <w:color w:val="000000"/>
          <w:lang w:val="ru-RU"/>
        </w:rPr>
        <w:t>КОЗЫРЕВ</w:t>
      </w:r>
    </w:p>
    <w:p w14:paraId="74B1E792" w14:textId="77777777" w:rsidR="00212645" w:rsidRPr="002E1790" w:rsidRDefault="00212645" w:rsidP="00212645">
      <w:pPr>
        <w:ind w:left="1441" w:right="2161"/>
        <w:rPr>
          <w:lang w:val="ru-RU"/>
        </w:rPr>
      </w:pPr>
      <w:r w:rsidRPr="002E1790">
        <w:rPr>
          <w:color w:val="000000"/>
          <w:lang w:val="ru-RU"/>
        </w:rPr>
        <w:lastRenderedPageBreak/>
        <w:t>Расскажите мне про Диму. Какой он человек?</w:t>
      </w:r>
    </w:p>
    <w:p w14:paraId="680DC9EB" w14:textId="77777777" w:rsidR="00212645" w:rsidRPr="002E1790" w:rsidRDefault="00212645" w:rsidP="00212645">
      <w:pPr>
        <w:rPr>
          <w:lang w:val="ru-RU"/>
        </w:rPr>
      </w:pPr>
    </w:p>
    <w:p w14:paraId="74081C34" w14:textId="77777777" w:rsidR="00212645" w:rsidRPr="002E1790" w:rsidRDefault="00212645" w:rsidP="00212645">
      <w:pPr>
        <w:ind w:left="3166"/>
        <w:rPr>
          <w:lang w:val="ru-RU"/>
        </w:rPr>
      </w:pPr>
      <w:r w:rsidRPr="002E1790">
        <w:rPr>
          <w:color w:val="000000"/>
          <w:lang w:val="ru-RU"/>
        </w:rPr>
        <w:t>МАТЬ ДИМЫ</w:t>
      </w:r>
    </w:p>
    <w:p w14:paraId="762EDCF1" w14:textId="77777777" w:rsidR="00212645" w:rsidRPr="002E1790" w:rsidRDefault="00212645" w:rsidP="00212645">
      <w:pPr>
        <w:ind w:left="1441" w:right="2161"/>
        <w:rPr>
          <w:lang w:val="ru-RU"/>
        </w:rPr>
      </w:pPr>
      <w:r w:rsidRPr="002E1790">
        <w:rPr>
          <w:color w:val="000000"/>
          <w:lang w:val="ru-RU"/>
        </w:rPr>
        <w:t>Дима нежный, отзывчивый, умный мальчик.</w:t>
      </w:r>
    </w:p>
    <w:p w14:paraId="7EDEF2AC" w14:textId="77777777" w:rsidR="00212645" w:rsidRPr="002E1790" w:rsidRDefault="00212645" w:rsidP="00212645">
      <w:pPr>
        <w:rPr>
          <w:lang w:val="ru-RU"/>
        </w:rPr>
      </w:pPr>
    </w:p>
    <w:p w14:paraId="4A10AAB1" w14:textId="77777777" w:rsidR="00212645" w:rsidRPr="002E1790" w:rsidRDefault="00212645" w:rsidP="00212645">
      <w:pPr>
        <w:ind w:left="3166"/>
        <w:rPr>
          <w:lang w:val="ru-RU"/>
        </w:rPr>
      </w:pPr>
      <w:r w:rsidRPr="002E1790">
        <w:rPr>
          <w:color w:val="000000"/>
          <w:lang w:val="ru-RU"/>
        </w:rPr>
        <w:t>ОТЕЦ ДИМЫ</w:t>
      </w:r>
    </w:p>
    <w:p w14:paraId="7C712C07" w14:textId="77777777" w:rsidR="00212645" w:rsidRPr="002E1790" w:rsidRDefault="00212645" w:rsidP="00212645">
      <w:pPr>
        <w:ind w:left="1441" w:right="2161"/>
        <w:rPr>
          <w:lang w:val="ru-RU"/>
        </w:rPr>
      </w:pPr>
      <w:r w:rsidRPr="002E1790">
        <w:rPr>
          <w:color w:val="000000"/>
          <w:lang w:val="ru-RU"/>
        </w:rPr>
        <w:t>Мы воспитывали его в строгости. Он много учился, играл в шахматы, поступил в институт.</w:t>
      </w:r>
    </w:p>
    <w:p w14:paraId="1CB2FFAE" w14:textId="77777777" w:rsidR="00212645" w:rsidRPr="002E1790" w:rsidRDefault="00212645" w:rsidP="00212645">
      <w:pPr>
        <w:ind w:left="2303"/>
        <w:rPr>
          <w:lang w:val="ru-RU"/>
        </w:rPr>
      </w:pPr>
      <w:r w:rsidRPr="002E1790">
        <w:rPr>
          <w:color w:val="000000"/>
          <w:lang w:val="ru-RU"/>
        </w:rPr>
        <w:t>(пауза)</w:t>
      </w:r>
    </w:p>
    <w:p w14:paraId="1A0788DC" w14:textId="77777777" w:rsidR="00212645" w:rsidRPr="002E1790" w:rsidRDefault="00212645" w:rsidP="00212645">
      <w:pPr>
        <w:ind w:left="1441" w:right="2161"/>
        <w:rPr>
          <w:lang w:val="ru-RU"/>
        </w:rPr>
      </w:pPr>
      <w:r w:rsidRPr="002E1790">
        <w:rPr>
          <w:color w:val="000000"/>
          <w:lang w:val="ru-RU"/>
        </w:rPr>
        <w:t>А потом серьгу в ухо вставил. Гулять начал ночами. Когда мы поняли, каким он вырос… мы буквально выгнали его из дома. Мне стыдно смотреть людям в глаза.</w:t>
      </w:r>
    </w:p>
    <w:p w14:paraId="2E1A20D0" w14:textId="77777777" w:rsidR="00212645" w:rsidRPr="002E1790" w:rsidRDefault="00212645" w:rsidP="00212645">
      <w:pPr>
        <w:rPr>
          <w:lang w:val="ru-RU"/>
        </w:rPr>
      </w:pPr>
    </w:p>
    <w:p w14:paraId="3B698A94" w14:textId="77777777" w:rsidR="00212645" w:rsidRPr="002E1790" w:rsidRDefault="00212645" w:rsidP="00212645">
      <w:pPr>
        <w:ind w:left="3166"/>
        <w:rPr>
          <w:lang w:val="ru-RU"/>
        </w:rPr>
      </w:pPr>
      <w:r w:rsidRPr="002E1790">
        <w:rPr>
          <w:color w:val="000000"/>
          <w:lang w:val="ru-RU"/>
        </w:rPr>
        <w:t>КОЗЫРЕВ</w:t>
      </w:r>
    </w:p>
    <w:p w14:paraId="5AF62063" w14:textId="77777777" w:rsidR="00212645" w:rsidRPr="002E1790" w:rsidRDefault="00212645" w:rsidP="00212645">
      <w:pPr>
        <w:ind w:left="1441" w:right="2161"/>
        <w:rPr>
          <w:lang w:val="ru-RU"/>
        </w:rPr>
      </w:pPr>
      <w:r w:rsidRPr="002E1790">
        <w:rPr>
          <w:color w:val="000000"/>
          <w:lang w:val="ru-RU"/>
        </w:rPr>
        <w:t>Скажите, ваш сын проявлял когда-нибудь интерес к мальчикам?</w:t>
      </w:r>
    </w:p>
    <w:p w14:paraId="2F4560E4" w14:textId="77777777" w:rsidR="00212645" w:rsidRPr="002E1790" w:rsidRDefault="00212645" w:rsidP="00212645">
      <w:pPr>
        <w:rPr>
          <w:lang w:val="ru-RU"/>
        </w:rPr>
      </w:pPr>
    </w:p>
    <w:p w14:paraId="13A2C606" w14:textId="77777777" w:rsidR="00212645" w:rsidRPr="002E1790" w:rsidRDefault="00212645" w:rsidP="00212645">
      <w:pPr>
        <w:ind w:left="3166"/>
        <w:rPr>
          <w:lang w:val="ru-RU"/>
        </w:rPr>
      </w:pPr>
      <w:r w:rsidRPr="002E1790">
        <w:rPr>
          <w:color w:val="000000"/>
          <w:lang w:val="ru-RU"/>
        </w:rPr>
        <w:t>ОТЕЦ ДИМЫ</w:t>
      </w:r>
    </w:p>
    <w:p w14:paraId="66939AAF" w14:textId="77777777" w:rsidR="00212645" w:rsidRPr="002E1790" w:rsidRDefault="00212645" w:rsidP="00212645">
      <w:pPr>
        <w:ind w:left="1441" w:right="2161"/>
        <w:rPr>
          <w:lang w:val="ru-RU"/>
        </w:rPr>
      </w:pPr>
      <w:r w:rsidRPr="002E1790">
        <w:rPr>
          <w:color w:val="000000"/>
          <w:lang w:val="ru-RU"/>
        </w:rPr>
        <w:t>Дмитрий действительно</w:t>
      </w:r>
    </w:p>
    <w:p w14:paraId="47A228DB" w14:textId="77777777" w:rsidR="00212645" w:rsidRPr="002E1790" w:rsidRDefault="00212645" w:rsidP="00212645">
      <w:pPr>
        <w:ind w:left="2303"/>
        <w:rPr>
          <w:lang w:val="ru-RU"/>
        </w:rPr>
      </w:pPr>
      <w:r w:rsidRPr="002E1790">
        <w:rPr>
          <w:color w:val="000000"/>
          <w:lang w:val="ru-RU"/>
        </w:rPr>
        <w:t>(с трудом)</w:t>
      </w:r>
    </w:p>
    <w:p w14:paraId="33062802" w14:textId="77777777" w:rsidR="00212645" w:rsidRPr="002E1790" w:rsidRDefault="00212645" w:rsidP="00212645">
      <w:pPr>
        <w:ind w:left="1441" w:right="2161"/>
        <w:rPr>
          <w:lang w:val="ru-RU"/>
        </w:rPr>
      </w:pPr>
      <w:r w:rsidRPr="002E1790">
        <w:rPr>
          <w:color w:val="000000"/>
          <w:lang w:val="ru-RU"/>
        </w:rPr>
        <w:t>Гомосексуалист. Это наша большая трагедия. И наш позор. Я просил бы не называть его нашим сыном.</w:t>
      </w:r>
    </w:p>
    <w:p w14:paraId="0E39B563" w14:textId="77777777" w:rsidR="00212645" w:rsidRPr="002E1790" w:rsidRDefault="00212645" w:rsidP="00212645">
      <w:pPr>
        <w:rPr>
          <w:lang w:val="ru-RU"/>
        </w:rPr>
      </w:pPr>
    </w:p>
    <w:p w14:paraId="56F05694" w14:textId="77777777" w:rsidR="00212645" w:rsidRPr="002E1790" w:rsidRDefault="00212645" w:rsidP="00212645">
      <w:pPr>
        <w:ind w:left="3166"/>
        <w:rPr>
          <w:lang w:val="ru-RU"/>
        </w:rPr>
      </w:pPr>
      <w:r w:rsidRPr="002E1790">
        <w:rPr>
          <w:color w:val="000000"/>
          <w:lang w:val="ru-RU"/>
        </w:rPr>
        <w:t>КОЗЫРЕВ</w:t>
      </w:r>
    </w:p>
    <w:p w14:paraId="5D364DC5" w14:textId="77777777" w:rsidR="00212645" w:rsidRPr="002E1790" w:rsidRDefault="00212645" w:rsidP="00212645">
      <w:pPr>
        <w:ind w:left="1441" w:right="2161"/>
        <w:rPr>
          <w:lang w:val="ru-RU"/>
        </w:rPr>
      </w:pPr>
      <w:r w:rsidRPr="002E1790">
        <w:rPr>
          <w:color w:val="000000"/>
          <w:lang w:val="ru-RU"/>
        </w:rPr>
        <w:t>Понятно. Я имел в виду мальчиков, лет 12-14.</w:t>
      </w:r>
    </w:p>
    <w:p w14:paraId="07526EE3" w14:textId="77777777" w:rsidR="00212645" w:rsidRPr="002E1790" w:rsidRDefault="00212645" w:rsidP="00212645">
      <w:pPr>
        <w:rPr>
          <w:lang w:val="ru-RU"/>
        </w:rPr>
      </w:pPr>
    </w:p>
    <w:p w14:paraId="0074B8A9" w14:textId="77777777" w:rsidR="00212645" w:rsidRPr="002E1790" w:rsidRDefault="00212645" w:rsidP="00212645">
      <w:pPr>
        <w:ind w:left="3166"/>
        <w:rPr>
          <w:lang w:val="ru-RU"/>
        </w:rPr>
      </w:pPr>
      <w:r w:rsidRPr="002E1790">
        <w:rPr>
          <w:color w:val="000000"/>
          <w:lang w:val="ru-RU"/>
        </w:rPr>
        <w:t>МАТЬ ДИМЫ</w:t>
      </w:r>
    </w:p>
    <w:p w14:paraId="18DCD5BB" w14:textId="77777777" w:rsidR="00212645" w:rsidRPr="002E1790" w:rsidRDefault="00212645" w:rsidP="00212645">
      <w:pPr>
        <w:ind w:left="1441" w:right="2161"/>
        <w:rPr>
          <w:lang w:val="ru-RU"/>
        </w:rPr>
      </w:pPr>
      <w:r w:rsidRPr="002E1790">
        <w:rPr>
          <w:color w:val="000000"/>
          <w:lang w:val="ru-RU"/>
        </w:rPr>
        <w:t>Когда из института его выгнали, он в детскую библиотеку устроился работать. Там много мальчиков. Я может быть, не поняла вопрос?</w:t>
      </w:r>
    </w:p>
    <w:p w14:paraId="6B003276" w14:textId="77777777" w:rsidR="00212645" w:rsidRPr="002E1790" w:rsidRDefault="00212645" w:rsidP="00212645">
      <w:pPr>
        <w:rPr>
          <w:lang w:val="ru-RU"/>
        </w:rPr>
      </w:pPr>
    </w:p>
    <w:p w14:paraId="019CC1CF" w14:textId="77777777" w:rsidR="00212645" w:rsidRPr="002E1790" w:rsidRDefault="00212645" w:rsidP="00212645">
      <w:pPr>
        <w:ind w:left="3166"/>
        <w:rPr>
          <w:lang w:val="ru-RU"/>
        </w:rPr>
      </w:pPr>
      <w:r w:rsidRPr="002E1790">
        <w:rPr>
          <w:color w:val="000000"/>
          <w:lang w:val="ru-RU"/>
        </w:rPr>
        <w:t>КОЗЫРЕВ</w:t>
      </w:r>
    </w:p>
    <w:p w14:paraId="75C3D17A" w14:textId="77777777" w:rsidR="00212645" w:rsidRPr="002E1790" w:rsidRDefault="00212645" w:rsidP="00212645">
      <w:pPr>
        <w:ind w:left="1441" w:right="2161"/>
        <w:rPr>
          <w:lang w:val="ru-RU"/>
        </w:rPr>
      </w:pPr>
      <w:r w:rsidRPr="002E1790">
        <w:rPr>
          <w:color w:val="000000"/>
          <w:lang w:val="ru-RU"/>
        </w:rPr>
        <w:t>Все нормально. Скажите, а может быть, вы замечали в Диме жестокость? Может быть, он мучал животных или младших, может быть, у него были конфликты в школе или институте?</w:t>
      </w:r>
    </w:p>
    <w:p w14:paraId="744826C3" w14:textId="77777777" w:rsidR="00212645" w:rsidRPr="002E1790" w:rsidRDefault="00212645" w:rsidP="00212645">
      <w:pPr>
        <w:rPr>
          <w:lang w:val="ru-RU"/>
        </w:rPr>
      </w:pPr>
    </w:p>
    <w:p w14:paraId="0F03EC5F" w14:textId="77777777" w:rsidR="00212645" w:rsidRPr="002E1790" w:rsidRDefault="00212645" w:rsidP="00212645">
      <w:pPr>
        <w:ind w:left="3166"/>
        <w:rPr>
          <w:lang w:val="ru-RU"/>
        </w:rPr>
      </w:pPr>
      <w:r w:rsidRPr="002E1790">
        <w:rPr>
          <w:color w:val="000000"/>
          <w:lang w:val="ru-RU"/>
        </w:rPr>
        <w:t>МАТЬ ДИМЫ</w:t>
      </w:r>
    </w:p>
    <w:p w14:paraId="248FB0C9" w14:textId="77777777" w:rsidR="00212645" w:rsidRPr="002E1790" w:rsidRDefault="00212645" w:rsidP="00212645">
      <w:pPr>
        <w:ind w:left="1441" w:right="2161"/>
        <w:rPr>
          <w:lang w:val="ru-RU"/>
        </w:rPr>
      </w:pPr>
      <w:r w:rsidRPr="002E1790">
        <w:rPr>
          <w:color w:val="000000"/>
          <w:lang w:val="ru-RU"/>
        </w:rPr>
        <w:t>Нет, он неконфликтный. Тихий даже. Животных любил всегда.</w:t>
      </w:r>
    </w:p>
    <w:p w14:paraId="377DD24E" w14:textId="77777777" w:rsidR="00212645" w:rsidRPr="002E1790" w:rsidRDefault="00212645" w:rsidP="00212645">
      <w:pPr>
        <w:rPr>
          <w:lang w:val="ru-RU"/>
        </w:rPr>
      </w:pPr>
    </w:p>
    <w:p w14:paraId="70F9D885" w14:textId="77777777" w:rsidR="00212645" w:rsidRPr="002E1790" w:rsidRDefault="00212645" w:rsidP="00212645">
      <w:pPr>
        <w:rPr>
          <w:lang w:val="ru-RU"/>
        </w:rPr>
      </w:pPr>
      <w:r w:rsidRPr="002E1790">
        <w:rPr>
          <w:color w:val="000000"/>
          <w:lang w:val="ru-RU"/>
        </w:rPr>
        <w:t>Приглашает Козырева на застеклённую лоджию. Открывает большую коробку, в которую сложены уродливые чучела зверей.</w:t>
      </w:r>
    </w:p>
    <w:p w14:paraId="3BF44C85" w14:textId="77777777" w:rsidR="00212645" w:rsidRPr="002E1790" w:rsidRDefault="00212645" w:rsidP="00212645">
      <w:pPr>
        <w:rPr>
          <w:lang w:val="ru-RU"/>
        </w:rPr>
      </w:pPr>
    </w:p>
    <w:p w14:paraId="26285ADE" w14:textId="77777777" w:rsidR="00212645" w:rsidRPr="002E1790" w:rsidRDefault="00212645" w:rsidP="00212645">
      <w:pPr>
        <w:ind w:left="3166"/>
        <w:rPr>
          <w:lang w:val="ru-RU"/>
        </w:rPr>
      </w:pPr>
      <w:r w:rsidRPr="002E1790">
        <w:rPr>
          <w:color w:val="000000"/>
          <w:lang w:val="ru-RU"/>
        </w:rPr>
        <w:t>МАТЬ ДИМЫ</w:t>
      </w:r>
    </w:p>
    <w:p w14:paraId="7532B43D" w14:textId="77777777" w:rsidR="00212645" w:rsidRPr="002E1790" w:rsidRDefault="00212645" w:rsidP="00212645">
      <w:pPr>
        <w:ind w:left="1441" w:right="2161"/>
        <w:rPr>
          <w:lang w:val="ru-RU"/>
        </w:rPr>
      </w:pPr>
      <w:r w:rsidRPr="002E1790">
        <w:rPr>
          <w:color w:val="000000"/>
          <w:lang w:val="ru-RU"/>
        </w:rPr>
        <w:lastRenderedPageBreak/>
        <w:t>Он любил животных и хотел быть учёным и вот даже такие делал скульптуры. Мечтал сделать большое чучело, но где было взять крупное животное, сами понимаете.</w:t>
      </w:r>
    </w:p>
    <w:p w14:paraId="35396DD7" w14:textId="77777777" w:rsidR="00212645" w:rsidRPr="002E1790" w:rsidRDefault="00212645" w:rsidP="00212645">
      <w:pPr>
        <w:rPr>
          <w:lang w:val="ru-RU"/>
        </w:rPr>
      </w:pPr>
    </w:p>
    <w:p w14:paraId="7737974F" w14:textId="77777777" w:rsidR="00212645" w:rsidRPr="002E1790" w:rsidRDefault="00212645" w:rsidP="00212645">
      <w:pPr>
        <w:ind w:left="3166"/>
        <w:rPr>
          <w:lang w:val="ru-RU"/>
        </w:rPr>
      </w:pPr>
      <w:r w:rsidRPr="002E1790">
        <w:rPr>
          <w:color w:val="000000"/>
          <w:lang w:val="ru-RU"/>
        </w:rPr>
        <w:t>КОЗЫРЕВ</w:t>
      </w:r>
    </w:p>
    <w:p w14:paraId="2AB4B979" w14:textId="77777777" w:rsidR="00212645" w:rsidRPr="002E1790" w:rsidRDefault="00212645" w:rsidP="00212645">
      <w:pPr>
        <w:ind w:left="1441" w:right="2161"/>
        <w:rPr>
          <w:lang w:val="ru-RU"/>
        </w:rPr>
      </w:pPr>
      <w:r w:rsidRPr="002E1790">
        <w:rPr>
          <w:color w:val="000000"/>
          <w:lang w:val="ru-RU"/>
        </w:rPr>
        <w:t>Понимаю. Можно я это возьму?</w:t>
      </w:r>
    </w:p>
    <w:p w14:paraId="723C0F86" w14:textId="77777777" w:rsidR="00212645" w:rsidRPr="002E1790" w:rsidRDefault="00212645" w:rsidP="00212645">
      <w:pPr>
        <w:rPr>
          <w:lang w:val="ru-RU"/>
        </w:rPr>
      </w:pPr>
    </w:p>
    <w:p w14:paraId="052C8D35" w14:textId="77777777" w:rsidR="00212645" w:rsidRPr="002E1790" w:rsidRDefault="00212645" w:rsidP="00212645">
      <w:pPr>
        <w:rPr>
          <w:lang w:val="ru-RU"/>
        </w:rPr>
      </w:pPr>
      <w:r w:rsidRPr="002E1790">
        <w:rPr>
          <w:color w:val="000000"/>
          <w:lang w:val="ru-RU"/>
        </w:rPr>
        <w:t>Перебирает чучела белки, мыши, маленького кролика.</w:t>
      </w:r>
    </w:p>
    <w:p w14:paraId="1931D1BE" w14:textId="77777777" w:rsidR="00212645" w:rsidRPr="002E1790" w:rsidRDefault="00212645" w:rsidP="00212645">
      <w:pPr>
        <w:rPr>
          <w:lang w:val="ru-RU"/>
        </w:rPr>
      </w:pPr>
    </w:p>
    <w:p w14:paraId="2748354D" w14:textId="77777777" w:rsidR="00212645" w:rsidRPr="002E1790" w:rsidRDefault="00212645" w:rsidP="00212645">
      <w:pPr>
        <w:ind w:left="3166"/>
        <w:rPr>
          <w:lang w:val="ru-RU"/>
        </w:rPr>
      </w:pPr>
      <w:r w:rsidRPr="002E1790">
        <w:rPr>
          <w:color w:val="000000"/>
          <w:lang w:val="ru-RU"/>
        </w:rPr>
        <w:t>МАТЬ ДИМЫ</w:t>
      </w:r>
    </w:p>
    <w:p w14:paraId="18318532" w14:textId="77777777" w:rsidR="00212645" w:rsidRPr="002E1790" w:rsidRDefault="00212645" w:rsidP="00212645">
      <w:pPr>
        <w:ind w:left="1441" w:right="2161"/>
        <w:rPr>
          <w:lang w:val="ru-RU"/>
        </w:rPr>
      </w:pPr>
      <w:r w:rsidRPr="002E1790">
        <w:rPr>
          <w:color w:val="000000"/>
          <w:lang w:val="ru-RU"/>
        </w:rPr>
        <w:t>Да, конечно.</w:t>
      </w:r>
    </w:p>
    <w:p w14:paraId="3ECF87CF" w14:textId="77777777" w:rsidR="00212645" w:rsidRPr="002E1790" w:rsidRDefault="00212645" w:rsidP="00212645">
      <w:pPr>
        <w:rPr>
          <w:lang w:val="ru-RU"/>
        </w:rPr>
      </w:pPr>
    </w:p>
    <w:p w14:paraId="3A99F654" w14:textId="4551F798" w:rsidR="00212645" w:rsidRPr="002E1790" w:rsidRDefault="00212645" w:rsidP="00212645">
      <w:pPr>
        <w:rPr>
          <w:lang w:val="ru-RU"/>
        </w:rPr>
      </w:pPr>
      <w:r w:rsidRPr="002E1790">
        <w:rPr>
          <w:b/>
          <w:color w:val="000000"/>
          <w:lang w:val="ru-RU"/>
        </w:rPr>
        <w:t xml:space="preserve">6-11. ИНТ. КВАРТИРА СВИДЕТЕЛЕЙ ДЕНЬ 16. </w:t>
      </w:r>
      <w:r w:rsidRPr="002E1790">
        <w:rPr>
          <w:lang w:val="ru-RU"/>
        </w:rPr>
        <w:br/>
      </w:r>
      <w:r w:rsidRPr="002E1790">
        <w:rPr>
          <w:b/>
          <w:color w:val="000000"/>
          <w:lang w:val="ru-RU"/>
        </w:rPr>
        <w:t>ДОБРОВОЛЬСКАЯ, ИВАНОВ, ИВАНОВА</w:t>
      </w:r>
      <w:r w:rsidR="00A30E19">
        <w:rPr>
          <w:b/>
          <w:color w:val="000000"/>
          <w:lang w:val="ru-RU"/>
        </w:rPr>
        <w:t xml:space="preserve">, дети: сын Ивановых 6 лет, </w:t>
      </w:r>
      <w:proofErr w:type="spellStart"/>
      <w:r w:rsidR="00A30E19">
        <w:rPr>
          <w:b/>
          <w:color w:val="000000"/>
          <w:lang w:val="ru-RU"/>
        </w:rPr>
        <w:t>сетра</w:t>
      </w:r>
      <w:proofErr w:type="spellEnd"/>
      <w:r w:rsidR="00A30E19">
        <w:rPr>
          <w:b/>
          <w:color w:val="000000"/>
          <w:lang w:val="ru-RU"/>
        </w:rPr>
        <w:t xml:space="preserve"> 5 лет, брат 8 лет</w:t>
      </w:r>
      <w:r w:rsidRPr="002E1790">
        <w:rPr>
          <w:b/>
          <w:color w:val="000000"/>
          <w:lang w:val="ru-RU"/>
        </w:rPr>
        <w:t xml:space="preserve"> (01:49)</w:t>
      </w:r>
      <w:r w:rsidRPr="002E1790">
        <w:rPr>
          <w:lang w:val="ru-RU"/>
        </w:rPr>
        <w:br/>
      </w:r>
    </w:p>
    <w:p w14:paraId="3F8BBE18" w14:textId="77777777" w:rsidR="00212645" w:rsidRPr="002E1790" w:rsidRDefault="00212645" w:rsidP="00212645">
      <w:pPr>
        <w:rPr>
          <w:lang w:val="ru-RU"/>
        </w:rPr>
      </w:pPr>
      <w:r w:rsidRPr="002E1790">
        <w:rPr>
          <w:color w:val="000000"/>
          <w:lang w:val="ru-RU"/>
        </w:rPr>
        <w:t>Добровольская в окружении детей. Они показывают ей игрушки, среди которых - настоящий фотоаппарат. Мать и отец сидят на диване.</w:t>
      </w:r>
    </w:p>
    <w:p w14:paraId="6F0886CB" w14:textId="77777777" w:rsidR="00212645" w:rsidRPr="002E1790" w:rsidRDefault="00212645" w:rsidP="00212645">
      <w:pPr>
        <w:rPr>
          <w:lang w:val="ru-RU"/>
        </w:rPr>
      </w:pPr>
    </w:p>
    <w:p w14:paraId="3527FF0D" w14:textId="77777777" w:rsidR="00212645" w:rsidRPr="002E1790" w:rsidRDefault="00212645" w:rsidP="00212645">
      <w:pPr>
        <w:ind w:left="3166"/>
        <w:rPr>
          <w:lang w:val="ru-RU"/>
        </w:rPr>
      </w:pPr>
      <w:r w:rsidRPr="002E1790">
        <w:rPr>
          <w:color w:val="000000"/>
          <w:lang w:val="ru-RU"/>
        </w:rPr>
        <w:t>ДОБРОВОЛЬСКАЯ</w:t>
      </w:r>
    </w:p>
    <w:p w14:paraId="5A705F60" w14:textId="77777777" w:rsidR="00212645" w:rsidRPr="002E1790" w:rsidRDefault="00212645" w:rsidP="00212645">
      <w:pPr>
        <w:ind w:left="1441" w:right="2161"/>
        <w:rPr>
          <w:lang w:val="ru-RU"/>
        </w:rPr>
      </w:pPr>
      <w:r w:rsidRPr="002E1790">
        <w:rPr>
          <w:color w:val="000000"/>
          <w:lang w:val="ru-RU"/>
        </w:rPr>
        <w:t>Я понимаю, что прошло много времени. Но очень прошу вас сосредоточиться и вспомнить человека, которого вы описывали в прошлый раз. Я напомню.</w:t>
      </w:r>
    </w:p>
    <w:p w14:paraId="2407D4EC" w14:textId="77777777" w:rsidR="00212645" w:rsidRPr="002E1790" w:rsidRDefault="00212645" w:rsidP="00212645">
      <w:pPr>
        <w:rPr>
          <w:lang w:val="ru-RU"/>
        </w:rPr>
      </w:pPr>
    </w:p>
    <w:p w14:paraId="5B801C8D" w14:textId="77777777" w:rsidR="00212645" w:rsidRPr="002E1790" w:rsidRDefault="00212645" w:rsidP="00212645">
      <w:pPr>
        <w:rPr>
          <w:lang w:val="ru-RU"/>
        </w:rPr>
      </w:pPr>
      <w:r w:rsidRPr="002E1790">
        <w:rPr>
          <w:color w:val="000000"/>
          <w:lang w:val="ru-RU"/>
        </w:rPr>
        <w:t>Листает блокнот.</w:t>
      </w:r>
    </w:p>
    <w:p w14:paraId="5CD43D9D" w14:textId="77777777" w:rsidR="00212645" w:rsidRPr="002E1790" w:rsidRDefault="00212645" w:rsidP="00212645">
      <w:pPr>
        <w:rPr>
          <w:lang w:val="ru-RU"/>
        </w:rPr>
      </w:pPr>
    </w:p>
    <w:p w14:paraId="554C9B8E" w14:textId="77777777" w:rsidR="00212645" w:rsidRPr="002E1790" w:rsidRDefault="00212645" w:rsidP="00212645">
      <w:pPr>
        <w:ind w:left="3166"/>
        <w:rPr>
          <w:lang w:val="ru-RU"/>
        </w:rPr>
      </w:pPr>
      <w:r w:rsidRPr="002E1790">
        <w:rPr>
          <w:color w:val="000000"/>
          <w:lang w:val="ru-RU"/>
        </w:rPr>
        <w:t>ДОБРОВОЛЬСКАЯ</w:t>
      </w:r>
    </w:p>
    <w:p w14:paraId="76F88986" w14:textId="77777777" w:rsidR="00212645" w:rsidRPr="002E1790" w:rsidRDefault="00212645" w:rsidP="00212645">
      <w:pPr>
        <w:ind w:left="1441" w:right="2161"/>
        <w:rPr>
          <w:lang w:val="ru-RU"/>
        </w:rPr>
      </w:pPr>
      <w:r w:rsidRPr="002E1790">
        <w:rPr>
          <w:color w:val="000000"/>
          <w:lang w:val="ru-RU"/>
        </w:rPr>
        <w:t>Вы сидели у костра, когда из леса вышел человек и пошёл в сторону реки, правильно? Потом вы видели, что он разводит костёр и потом ушли, и больше его не видели, так?</w:t>
      </w:r>
    </w:p>
    <w:p w14:paraId="37C0CBF2" w14:textId="77777777" w:rsidR="00212645" w:rsidRPr="002E1790" w:rsidRDefault="00212645" w:rsidP="00212645">
      <w:pPr>
        <w:rPr>
          <w:lang w:val="ru-RU"/>
        </w:rPr>
      </w:pPr>
    </w:p>
    <w:p w14:paraId="7A5CDCE6" w14:textId="77777777" w:rsidR="00212645" w:rsidRPr="002E1790" w:rsidRDefault="00212645" w:rsidP="00212645">
      <w:pPr>
        <w:ind w:left="3166"/>
        <w:rPr>
          <w:lang w:val="ru-RU"/>
        </w:rPr>
      </w:pPr>
      <w:r w:rsidRPr="002E1790">
        <w:rPr>
          <w:color w:val="000000"/>
          <w:lang w:val="ru-RU"/>
        </w:rPr>
        <w:t>ИВАНОВ</w:t>
      </w:r>
    </w:p>
    <w:p w14:paraId="57936986" w14:textId="77777777" w:rsidR="00212645" w:rsidRPr="002E1790" w:rsidRDefault="00212645" w:rsidP="00212645">
      <w:pPr>
        <w:ind w:left="1441" w:right="2161"/>
        <w:rPr>
          <w:lang w:val="ru-RU"/>
        </w:rPr>
      </w:pPr>
      <w:r w:rsidRPr="002E1790">
        <w:rPr>
          <w:color w:val="000000"/>
          <w:lang w:val="ru-RU"/>
        </w:rPr>
        <w:t>Вроде да.</w:t>
      </w:r>
    </w:p>
    <w:p w14:paraId="4D443131" w14:textId="77777777" w:rsidR="00212645" w:rsidRPr="002E1790" w:rsidRDefault="00212645" w:rsidP="00212645">
      <w:pPr>
        <w:rPr>
          <w:lang w:val="ru-RU"/>
        </w:rPr>
      </w:pPr>
    </w:p>
    <w:p w14:paraId="4C1FF3C6" w14:textId="77777777" w:rsidR="00212645" w:rsidRPr="002E1790" w:rsidRDefault="00212645" w:rsidP="00212645">
      <w:pPr>
        <w:ind w:left="3166"/>
        <w:rPr>
          <w:lang w:val="ru-RU"/>
        </w:rPr>
      </w:pPr>
      <w:r w:rsidRPr="002E1790">
        <w:rPr>
          <w:color w:val="000000"/>
          <w:lang w:val="ru-RU"/>
        </w:rPr>
        <w:t>ДОБРОВОЛЬСКАЯ</w:t>
      </w:r>
    </w:p>
    <w:p w14:paraId="00D7DE02" w14:textId="77777777" w:rsidR="00212645" w:rsidRPr="002E1790" w:rsidRDefault="00212645" w:rsidP="00212645">
      <w:pPr>
        <w:ind w:left="1441" w:right="2161"/>
        <w:rPr>
          <w:lang w:val="ru-RU"/>
        </w:rPr>
      </w:pPr>
      <w:r w:rsidRPr="002E1790">
        <w:rPr>
          <w:color w:val="000000"/>
          <w:lang w:val="ru-RU"/>
        </w:rPr>
        <w:t>Можете описать?</w:t>
      </w:r>
    </w:p>
    <w:p w14:paraId="746C957E" w14:textId="77777777" w:rsidR="00212645" w:rsidRPr="002E1790" w:rsidRDefault="00212645" w:rsidP="00212645">
      <w:pPr>
        <w:rPr>
          <w:lang w:val="ru-RU"/>
        </w:rPr>
      </w:pPr>
    </w:p>
    <w:p w14:paraId="04AFE768" w14:textId="77777777" w:rsidR="00212645" w:rsidRPr="002E1790" w:rsidRDefault="00212645" w:rsidP="00212645">
      <w:pPr>
        <w:ind w:left="3166"/>
        <w:rPr>
          <w:lang w:val="ru-RU"/>
        </w:rPr>
      </w:pPr>
      <w:r w:rsidRPr="002E1790">
        <w:rPr>
          <w:color w:val="000000"/>
          <w:lang w:val="ru-RU"/>
        </w:rPr>
        <w:t>ИВАНОВА</w:t>
      </w:r>
    </w:p>
    <w:p w14:paraId="6B4D3DB2" w14:textId="77777777" w:rsidR="00212645" w:rsidRPr="002E1790" w:rsidRDefault="00212645" w:rsidP="00212645">
      <w:pPr>
        <w:ind w:left="1441" w:right="2161"/>
        <w:rPr>
          <w:lang w:val="ru-RU"/>
        </w:rPr>
      </w:pPr>
      <w:r w:rsidRPr="002E1790">
        <w:rPr>
          <w:color w:val="000000"/>
          <w:lang w:val="ru-RU"/>
        </w:rPr>
        <w:t>Да кто его помнит уже.</w:t>
      </w:r>
    </w:p>
    <w:p w14:paraId="0D44C95B" w14:textId="77777777" w:rsidR="00212645" w:rsidRPr="002E1790" w:rsidRDefault="00212645" w:rsidP="00212645">
      <w:pPr>
        <w:rPr>
          <w:lang w:val="ru-RU"/>
        </w:rPr>
      </w:pPr>
    </w:p>
    <w:p w14:paraId="22ED6CEB" w14:textId="77777777" w:rsidR="00212645" w:rsidRPr="002E1790" w:rsidRDefault="00212645" w:rsidP="00212645">
      <w:pPr>
        <w:ind w:left="3166"/>
        <w:rPr>
          <w:lang w:val="ru-RU"/>
        </w:rPr>
      </w:pPr>
      <w:r w:rsidRPr="002E1790">
        <w:rPr>
          <w:color w:val="000000"/>
          <w:lang w:val="ru-RU"/>
        </w:rPr>
        <w:t>ИВАНОВ</w:t>
      </w:r>
    </w:p>
    <w:p w14:paraId="09784A71" w14:textId="77777777" w:rsidR="00212645" w:rsidRPr="002E1790" w:rsidRDefault="00212645" w:rsidP="00212645">
      <w:pPr>
        <w:ind w:left="1441" w:right="2161"/>
        <w:rPr>
          <w:lang w:val="ru-RU"/>
        </w:rPr>
      </w:pPr>
      <w:r w:rsidRPr="002E1790">
        <w:rPr>
          <w:color w:val="000000"/>
          <w:lang w:val="ru-RU"/>
        </w:rPr>
        <w:t>Вещи у него какие-то были с собой. Сумка.</w:t>
      </w:r>
    </w:p>
    <w:p w14:paraId="66CC8712" w14:textId="77777777" w:rsidR="00212645" w:rsidRPr="002E1790" w:rsidRDefault="00212645" w:rsidP="00212645">
      <w:pPr>
        <w:rPr>
          <w:lang w:val="ru-RU"/>
        </w:rPr>
      </w:pPr>
    </w:p>
    <w:p w14:paraId="4F66BC51" w14:textId="77777777" w:rsidR="00212645" w:rsidRPr="002E1790" w:rsidRDefault="00212645" w:rsidP="00212645">
      <w:pPr>
        <w:ind w:left="3166"/>
        <w:rPr>
          <w:lang w:val="ru-RU"/>
        </w:rPr>
      </w:pPr>
      <w:r w:rsidRPr="002E1790">
        <w:rPr>
          <w:color w:val="000000"/>
          <w:lang w:val="ru-RU"/>
        </w:rPr>
        <w:t>ИВАНОВА</w:t>
      </w:r>
    </w:p>
    <w:p w14:paraId="33535627" w14:textId="77777777" w:rsidR="00212645" w:rsidRPr="002E1790" w:rsidRDefault="00212645" w:rsidP="00212645">
      <w:pPr>
        <w:ind w:left="1441" w:right="2161"/>
        <w:rPr>
          <w:lang w:val="ru-RU"/>
        </w:rPr>
      </w:pPr>
      <w:r w:rsidRPr="002E1790">
        <w:rPr>
          <w:color w:val="000000"/>
          <w:lang w:val="ru-RU"/>
        </w:rPr>
        <w:t>Я вообще его не помню.</w:t>
      </w:r>
    </w:p>
    <w:p w14:paraId="1F1CF122" w14:textId="77777777" w:rsidR="00212645" w:rsidRPr="002E1790" w:rsidRDefault="00212645" w:rsidP="00212645">
      <w:pPr>
        <w:rPr>
          <w:lang w:val="ru-RU"/>
        </w:rPr>
      </w:pPr>
    </w:p>
    <w:p w14:paraId="345B6C76" w14:textId="77777777" w:rsidR="00212645" w:rsidRPr="002E1790" w:rsidRDefault="00212645" w:rsidP="00212645">
      <w:pPr>
        <w:ind w:left="3166"/>
        <w:rPr>
          <w:lang w:val="ru-RU"/>
        </w:rPr>
      </w:pPr>
      <w:r w:rsidRPr="002E1790">
        <w:rPr>
          <w:color w:val="000000"/>
          <w:lang w:val="ru-RU"/>
        </w:rPr>
        <w:t>ДОБРОВОЛЬСКАЯ</w:t>
      </w:r>
    </w:p>
    <w:p w14:paraId="325CACCE" w14:textId="77777777" w:rsidR="00212645" w:rsidRPr="002E1790" w:rsidRDefault="00212645" w:rsidP="00212645">
      <w:pPr>
        <w:ind w:left="1441" w:right="2161"/>
        <w:rPr>
          <w:lang w:val="ru-RU"/>
        </w:rPr>
      </w:pPr>
      <w:r w:rsidRPr="002E1790">
        <w:rPr>
          <w:color w:val="000000"/>
          <w:lang w:val="ru-RU"/>
        </w:rPr>
        <w:lastRenderedPageBreak/>
        <w:t>Лица вы его не рассмотрели?</w:t>
      </w:r>
    </w:p>
    <w:p w14:paraId="285E2EAF" w14:textId="77777777" w:rsidR="00212645" w:rsidRPr="002E1790" w:rsidRDefault="00212645" w:rsidP="00212645">
      <w:pPr>
        <w:rPr>
          <w:lang w:val="ru-RU"/>
        </w:rPr>
      </w:pPr>
    </w:p>
    <w:p w14:paraId="4031ACDE" w14:textId="77777777" w:rsidR="00212645" w:rsidRPr="002E1790" w:rsidRDefault="00212645" w:rsidP="00212645">
      <w:pPr>
        <w:rPr>
          <w:lang w:val="ru-RU"/>
        </w:rPr>
      </w:pPr>
      <w:r w:rsidRPr="002E1790">
        <w:rPr>
          <w:color w:val="000000"/>
          <w:lang w:val="ru-RU"/>
        </w:rPr>
        <w:t>Все отрицательно качают головой. Мужчина смотрит на фотоаппарат в руках у ребёнка.</w:t>
      </w:r>
    </w:p>
    <w:p w14:paraId="4CC18A74" w14:textId="77777777" w:rsidR="00212645" w:rsidRPr="002E1790" w:rsidRDefault="00212645" w:rsidP="00212645">
      <w:pPr>
        <w:rPr>
          <w:lang w:val="ru-RU"/>
        </w:rPr>
      </w:pPr>
    </w:p>
    <w:p w14:paraId="37E95AC2" w14:textId="77777777" w:rsidR="00212645" w:rsidRPr="002E1790" w:rsidRDefault="00212645" w:rsidP="00212645">
      <w:pPr>
        <w:ind w:left="3166"/>
        <w:rPr>
          <w:lang w:val="ru-RU"/>
        </w:rPr>
      </w:pPr>
      <w:r w:rsidRPr="002E1790">
        <w:rPr>
          <w:color w:val="000000"/>
          <w:lang w:val="ru-RU"/>
        </w:rPr>
        <w:t>ИВАНОВ</w:t>
      </w:r>
    </w:p>
    <w:p w14:paraId="0E4B9D6B" w14:textId="77777777" w:rsidR="00212645" w:rsidRPr="002E1790" w:rsidRDefault="00212645" w:rsidP="00212645">
      <w:pPr>
        <w:ind w:left="1441" w:right="2161"/>
        <w:rPr>
          <w:lang w:val="ru-RU"/>
        </w:rPr>
      </w:pPr>
      <w:r w:rsidRPr="002E1790">
        <w:rPr>
          <w:color w:val="000000"/>
          <w:lang w:val="ru-RU"/>
        </w:rPr>
        <w:t>Он на фотографии у нас есть. Я всё всегда фотографирую. Сейчас покажу.</w:t>
      </w:r>
    </w:p>
    <w:p w14:paraId="05E2DCA7" w14:textId="77777777" w:rsidR="00212645" w:rsidRPr="002E1790" w:rsidRDefault="00212645" w:rsidP="00212645">
      <w:pPr>
        <w:rPr>
          <w:lang w:val="ru-RU"/>
        </w:rPr>
      </w:pPr>
    </w:p>
    <w:p w14:paraId="6B37B0C8" w14:textId="77777777" w:rsidR="00212645" w:rsidRPr="002E1790" w:rsidRDefault="00212645" w:rsidP="00212645">
      <w:pPr>
        <w:rPr>
          <w:lang w:val="ru-RU"/>
        </w:rPr>
      </w:pPr>
      <w:r w:rsidRPr="002E1790">
        <w:rPr>
          <w:color w:val="000000"/>
          <w:lang w:val="ru-RU"/>
        </w:rPr>
        <w:t>Открывает сервант, там много фотоальбомов, вытаскивает “1986 Поход”. Листает. Наконец останавливается на одной из фотографий, вытаскивает её из уголков. Фотография плохо проявлена, плохо напечатана. Виден размытый силуэт среди деревьев.</w:t>
      </w:r>
    </w:p>
    <w:p w14:paraId="5285D8C0" w14:textId="77777777" w:rsidR="00212645" w:rsidRPr="002E1790" w:rsidRDefault="00212645" w:rsidP="00212645">
      <w:pPr>
        <w:rPr>
          <w:lang w:val="ru-RU"/>
        </w:rPr>
      </w:pPr>
    </w:p>
    <w:p w14:paraId="73D90D65" w14:textId="77777777" w:rsidR="00212645" w:rsidRPr="002E1790" w:rsidRDefault="00212645" w:rsidP="00212645">
      <w:pPr>
        <w:ind w:left="3166"/>
        <w:rPr>
          <w:lang w:val="ru-RU"/>
        </w:rPr>
      </w:pPr>
      <w:r w:rsidRPr="002E1790">
        <w:rPr>
          <w:color w:val="000000"/>
          <w:lang w:val="ru-RU"/>
        </w:rPr>
        <w:t>ДОБРОВОЛЬСКАЯ</w:t>
      </w:r>
    </w:p>
    <w:p w14:paraId="68E3DF1D" w14:textId="77777777" w:rsidR="00212645" w:rsidRPr="002E1790" w:rsidRDefault="00212645" w:rsidP="00212645">
      <w:pPr>
        <w:ind w:left="2303"/>
        <w:rPr>
          <w:lang w:val="ru-RU"/>
        </w:rPr>
      </w:pPr>
      <w:r w:rsidRPr="002E1790">
        <w:rPr>
          <w:color w:val="000000"/>
          <w:lang w:val="ru-RU"/>
        </w:rPr>
        <w:t>(несколько разочарованно)</w:t>
      </w:r>
    </w:p>
    <w:p w14:paraId="08F34C75" w14:textId="77777777" w:rsidR="00212645" w:rsidRPr="002E1790" w:rsidRDefault="00212645" w:rsidP="00212645">
      <w:pPr>
        <w:ind w:left="1441" w:right="2161"/>
        <w:rPr>
          <w:lang w:val="ru-RU"/>
        </w:rPr>
      </w:pPr>
      <w:r w:rsidRPr="002E1790">
        <w:rPr>
          <w:color w:val="000000"/>
          <w:lang w:val="ru-RU"/>
        </w:rPr>
        <w:t>Вы сами, наверное, печатали, да?</w:t>
      </w:r>
    </w:p>
    <w:p w14:paraId="78C8CDB6" w14:textId="77777777" w:rsidR="00212645" w:rsidRPr="002E1790" w:rsidRDefault="00212645" w:rsidP="00212645">
      <w:pPr>
        <w:rPr>
          <w:lang w:val="ru-RU"/>
        </w:rPr>
      </w:pPr>
    </w:p>
    <w:p w14:paraId="4A88BB93" w14:textId="77777777" w:rsidR="00212645" w:rsidRPr="002E1790" w:rsidRDefault="00212645" w:rsidP="00212645">
      <w:pPr>
        <w:rPr>
          <w:lang w:val="ru-RU"/>
        </w:rPr>
      </w:pPr>
      <w:r w:rsidRPr="002E1790">
        <w:rPr>
          <w:color w:val="000000"/>
          <w:lang w:val="ru-RU"/>
        </w:rPr>
        <w:t>Мужчина кивает.</w:t>
      </w:r>
    </w:p>
    <w:p w14:paraId="7A90C500" w14:textId="77777777" w:rsidR="00212645" w:rsidRPr="002E1790" w:rsidRDefault="00212645" w:rsidP="00212645">
      <w:pPr>
        <w:rPr>
          <w:lang w:val="ru-RU"/>
        </w:rPr>
      </w:pPr>
    </w:p>
    <w:p w14:paraId="1EE27F99" w14:textId="77777777" w:rsidR="00212645" w:rsidRPr="002E1790" w:rsidRDefault="00212645" w:rsidP="00212645">
      <w:pPr>
        <w:ind w:left="3166"/>
        <w:rPr>
          <w:lang w:val="ru-RU"/>
        </w:rPr>
      </w:pPr>
      <w:r w:rsidRPr="002E1790">
        <w:rPr>
          <w:color w:val="000000"/>
          <w:lang w:val="ru-RU"/>
        </w:rPr>
        <w:t>ДОБРОВОЛЬСКАЯ</w:t>
      </w:r>
    </w:p>
    <w:p w14:paraId="7245C7F4" w14:textId="77777777" w:rsidR="00212645" w:rsidRPr="002E1790" w:rsidRDefault="00212645" w:rsidP="00212645">
      <w:pPr>
        <w:ind w:left="1441" w:right="2161"/>
        <w:rPr>
          <w:lang w:val="ru-RU"/>
        </w:rPr>
      </w:pPr>
      <w:r w:rsidRPr="002E1790">
        <w:rPr>
          <w:color w:val="000000"/>
          <w:lang w:val="ru-RU"/>
        </w:rPr>
        <w:t>А плёнки не осталось у вас из этого похода?</w:t>
      </w:r>
    </w:p>
    <w:p w14:paraId="7A14BE65" w14:textId="77777777" w:rsidR="00212645" w:rsidRPr="002E1790" w:rsidRDefault="00212645" w:rsidP="00212645">
      <w:pPr>
        <w:rPr>
          <w:lang w:val="ru-RU"/>
        </w:rPr>
      </w:pPr>
    </w:p>
    <w:p w14:paraId="08D9121F" w14:textId="77777777" w:rsidR="00212645" w:rsidRPr="002E1790" w:rsidRDefault="00212645" w:rsidP="00212645">
      <w:pPr>
        <w:ind w:left="3166"/>
        <w:rPr>
          <w:lang w:val="ru-RU"/>
        </w:rPr>
      </w:pPr>
      <w:r w:rsidRPr="002E1790">
        <w:rPr>
          <w:color w:val="000000"/>
          <w:lang w:val="ru-RU"/>
        </w:rPr>
        <w:t>ИВАНОВ</w:t>
      </w:r>
    </w:p>
    <w:p w14:paraId="0A98D242" w14:textId="77777777" w:rsidR="00212645" w:rsidRPr="002E1790" w:rsidRDefault="00212645" w:rsidP="00212645">
      <w:pPr>
        <w:ind w:left="1441" w:right="2161"/>
        <w:rPr>
          <w:lang w:val="ru-RU"/>
        </w:rPr>
      </w:pPr>
      <w:r w:rsidRPr="002E1790">
        <w:rPr>
          <w:color w:val="000000"/>
          <w:lang w:val="ru-RU"/>
        </w:rPr>
        <w:t>Нет, мы ёлку из неё сделали. Знаете, как ёлку сделать из плёнки? очень интересно и просто.</w:t>
      </w:r>
    </w:p>
    <w:p w14:paraId="23C6DAC9" w14:textId="77777777" w:rsidR="00212645" w:rsidRPr="002E1790" w:rsidRDefault="00212645" w:rsidP="00212645">
      <w:pPr>
        <w:rPr>
          <w:lang w:val="ru-RU"/>
        </w:rPr>
      </w:pPr>
    </w:p>
    <w:p w14:paraId="1EC41C53" w14:textId="77777777" w:rsidR="00212645" w:rsidRPr="002E1790" w:rsidRDefault="00212645" w:rsidP="00212645">
      <w:pPr>
        <w:rPr>
          <w:lang w:val="ru-RU"/>
        </w:rPr>
      </w:pPr>
      <w:r w:rsidRPr="002E1790">
        <w:rPr>
          <w:color w:val="000000"/>
          <w:lang w:val="ru-RU"/>
        </w:rPr>
        <w:t>Роется в шкафу, вытаскивает катушку плёнки.</w:t>
      </w:r>
    </w:p>
    <w:p w14:paraId="647F64AE" w14:textId="77777777" w:rsidR="00212645" w:rsidRPr="002E1790" w:rsidRDefault="00212645" w:rsidP="00212645">
      <w:pPr>
        <w:rPr>
          <w:lang w:val="ru-RU"/>
        </w:rPr>
      </w:pPr>
    </w:p>
    <w:p w14:paraId="064660D3" w14:textId="77777777" w:rsidR="00212645" w:rsidRPr="002E1790" w:rsidRDefault="00212645" w:rsidP="00212645">
      <w:pPr>
        <w:ind w:left="3166"/>
        <w:rPr>
          <w:lang w:val="ru-RU"/>
        </w:rPr>
      </w:pPr>
      <w:r w:rsidRPr="002E1790">
        <w:rPr>
          <w:color w:val="000000"/>
          <w:lang w:val="ru-RU"/>
        </w:rPr>
        <w:t>ИВАНОВ</w:t>
      </w:r>
    </w:p>
    <w:p w14:paraId="54FD2A8F" w14:textId="77777777" w:rsidR="00212645" w:rsidRPr="002E1790" w:rsidRDefault="00212645" w:rsidP="00212645">
      <w:pPr>
        <w:ind w:left="1441" w:right="2161"/>
        <w:rPr>
          <w:lang w:val="ru-RU"/>
        </w:rPr>
      </w:pPr>
      <w:r w:rsidRPr="002E1790">
        <w:rPr>
          <w:color w:val="000000"/>
          <w:lang w:val="ru-RU"/>
        </w:rPr>
        <w:t>В серединке вот так за уголок тянешь… Образуется конус из плёнки</w:t>
      </w:r>
    </w:p>
    <w:p w14:paraId="0F569ABA" w14:textId="77777777" w:rsidR="00212645" w:rsidRPr="002E1790" w:rsidRDefault="00212645" w:rsidP="00212645">
      <w:pPr>
        <w:ind w:left="1441" w:right="2161"/>
        <w:rPr>
          <w:lang w:val="ru-RU"/>
        </w:rPr>
      </w:pPr>
      <w:r w:rsidRPr="002E1790">
        <w:rPr>
          <w:color w:val="000000"/>
          <w:lang w:val="ru-RU"/>
        </w:rPr>
        <w:t>А потом красишь. Детям очень нравится!</w:t>
      </w:r>
    </w:p>
    <w:p w14:paraId="087A7ED5" w14:textId="77777777" w:rsidR="00212645" w:rsidRPr="002E1790" w:rsidRDefault="00212645" w:rsidP="00212645">
      <w:pPr>
        <w:rPr>
          <w:lang w:val="ru-RU"/>
        </w:rPr>
      </w:pPr>
    </w:p>
    <w:p w14:paraId="5E6059C4" w14:textId="77777777" w:rsidR="00212645" w:rsidRPr="002E1790" w:rsidRDefault="00212645" w:rsidP="00212645">
      <w:pPr>
        <w:rPr>
          <w:lang w:val="ru-RU"/>
        </w:rPr>
      </w:pPr>
      <w:r w:rsidRPr="002E1790">
        <w:rPr>
          <w:color w:val="000000"/>
          <w:lang w:val="ru-RU"/>
        </w:rPr>
        <w:t>Мальчик роется в игрушках, вытаскивает наполовину разобранную ёлку, покрашенную поверх негатива зелёной гуашью, кое-где разрезанную “на иголки”. Показывает Добровольской.</w:t>
      </w:r>
    </w:p>
    <w:p w14:paraId="31608A5F" w14:textId="77777777" w:rsidR="00212645" w:rsidRPr="002E1790" w:rsidRDefault="00212645" w:rsidP="00212645">
      <w:pPr>
        <w:rPr>
          <w:lang w:val="ru-RU"/>
        </w:rPr>
      </w:pPr>
    </w:p>
    <w:p w14:paraId="5FA93401" w14:textId="77777777" w:rsidR="00212645" w:rsidRPr="002E1790" w:rsidRDefault="00212645" w:rsidP="00212645">
      <w:pPr>
        <w:ind w:left="3166"/>
        <w:rPr>
          <w:lang w:val="ru-RU"/>
        </w:rPr>
      </w:pPr>
      <w:r w:rsidRPr="002E1790">
        <w:rPr>
          <w:color w:val="000000"/>
          <w:lang w:val="ru-RU"/>
        </w:rPr>
        <w:t>ДОБРОВОЛЬСКАЯ</w:t>
      </w:r>
    </w:p>
    <w:p w14:paraId="793CEDDD" w14:textId="77777777" w:rsidR="00212645" w:rsidRPr="002E1790" w:rsidRDefault="00212645" w:rsidP="00212645">
      <w:pPr>
        <w:ind w:left="1441" w:right="2161"/>
        <w:rPr>
          <w:lang w:val="ru-RU"/>
        </w:rPr>
      </w:pPr>
      <w:r w:rsidRPr="002E1790">
        <w:rPr>
          <w:color w:val="000000"/>
          <w:lang w:val="ru-RU"/>
        </w:rPr>
        <w:t>Ух ты! Какая хорошая ёлка! Подаришь мне?</w:t>
      </w:r>
    </w:p>
    <w:p w14:paraId="317E3FE1" w14:textId="77777777" w:rsidR="00212645" w:rsidRPr="002E1790" w:rsidRDefault="00212645" w:rsidP="00212645">
      <w:pPr>
        <w:rPr>
          <w:lang w:val="ru-RU"/>
        </w:rPr>
      </w:pPr>
    </w:p>
    <w:p w14:paraId="536579AC" w14:textId="77777777" w:rsidR="00212645" w:rsidRPr="002E1790" w:rsidRDefault="00212645" w:rsidP="00212645">
      <w:pPr>
        <w:ind w:left="3166"/>
        <w:rPr>
          <w:lang w:val="ru-RU"/>
        </w:rPr>
      </w:pPr>
      <w:r w:rsidRPr="002E1790">
        <w:rPr>
          <w:color w:val="000000"/>
          <w:lang w:val="ru-RU"/>
        </w:rPr>
        <w:t>СЫН ИВАНОВЫХ</w:t>
      </w:r>
    </w:p>
    <w:p w14:paraId="76F99AA4" w14:textId="77777777" w:rsidR="00212645" w:rsidRPr="002E1790" w:rsidRDefault="00212645" w:rsidP="00212645">
      <w:pPr>
        <w:ind w:left="1441" w:right="2161"/>
        <w:rPr>
          <w:lang w:val="ru-RU"/>
        </w:rPr>
      </w:pPr>
      <w:r w:rsidRPr="002E1790">
        <w:rPr>
          <w:color w:val="000000"/>
          <w:lang w:val="ru-RU"/>
        </w:rPr>
        <w:t>Нет.</w:t>
      </w:r>
    </w:p>
    <w:p w14:paraId="60AE79A4" w14:textId="77777777" w:rsidR="00212645" w:rsidRPr="002E1790" w:rsidRDefault="00212645" w:rsidP="00212645">
      <w:pPr>
        <w:rPr>
          <w:lang w:val="ru-RU"/>
        </w:rPr>
      </w:pPr>
    </w:p>
    <w:p w14:paraId="207D705B" w14:textId="77777777" w:rsidR="00212645" w:rsidRPr="002E1790" w:rsidRDefault="00212645" w:rsidP="00212645">
      <w:pPr>
        <w:ind w:left="3166"/>
        <w:rPr>
          <w:lang w:val="ru-RU"/>
        </w:rPr>
      </w:pPr>
      <w:r w:rsidRPr="002E1790">
        <w:rPr>
          <w:color w:val="000000"/>
          <w:lang w:val="ru-RU"/>
        </w:rPr>
        <w:t>ИВАНОВ</w:t>
      </w:r>
    </w:p>
    <w:p w14:paraId="074C1C7E" w14:textId="77777777" w:rsidR="00212645" w:rsidRPr="002E1790" w:rsidRDefault="00212645" w:rsidP="00212645">
      <w:pPr>
        <w:ind w:left="1441" w:right="2161"/>
        <w:rPr>
          <w:lang w:val="ru-RU"/>
        </w:rPr>
      </w:pPr>
      <w:r w:rsidRPr="002E1790">
        <w:rPr>
          <w:color w:val="000000"/>
          <w:lang w:val="ru-RU"/>
        </w:rPr>
        <w:t>Ты что, жадина? Подари тёте ёлку.</w:t>
      </w:r>
    </w:p>
    <w:p w14:paraId="0DEDC18D" w14:textId="77777777" w:rsidR="00212645" w:rsidRPr="002E1790" w:rsidRDefault="00212645" w:rsidP="00212645">
      <w:pPr>
        <w:rPr>
          <w:lang w:val="ru-RU"/>
        </w:rPr>
      </w:pPr>
    </w:p>
    <w:p w14:paraId="75270567" w14:textId="77777777" w:rsidR="00212645" w:rsidRPr="002E1790" w:rsidRDefault="00212645" w:rsidP="00212645">
      <w:pPr>
        <w:ind w:left="3166"/>
        <w:rPr>
          <w:lang w:val="ru-RU"/>
        </w:rPr>
      </w:pPr>
      <w:r w:rsidRPr="002E1790">
        <w:rPr>
          <w:color w:val="000000"/>
          <w:lang w:val="ru-RU"/>
        </w:rPr>
        <w:t>СЫН ИВАНОВЫХ</w:t>
      </w:r>
    </w:p>
    <w:p w14:paraId="75072FAF" w14:textId="77777777" w:rsidR="00212645" w:rsidRPr="002E1790" w:rsidRDefault="00212645" w:rsidP="00212645">
      <w:pPr>
        <w:ind w:left="1441" w:right="2161"/>
        <w:rPr>
          <w:lang w:val="ru-RU"/>
        </w:rPr>
      </w:pPr>
      <w:r w:rsidRPr="002E1790">
        <w:rPr>
          <w:color w:val="000000"/>
          <w:lang w:val="ru-RU"/>
        </w:rPr>
        <w:t>Нет.</w:t>
      </w:r>
    </w:p>
    <w:p w14:paraId="2FBD42BD" w14:textId="77777777" w:rsidR="00212645" w:rsidRPr="002E1790" w:rsidRDefault="00212645" w:rsidP="00212645">
      <w:pPr>
        <w:rPr>
          <w:lang w:val="ru-RU"/>
        </w:rPr>
      </w:pPr>
    </w:p>
    <w:p w14:paraId="0AB6115F" w14:textId="77777777" w:rsidR="00212645" w:rsidRPr="002E1790" w:rsidRDefault="00212645" w:rsidP="00212645">
      <w:pPr>
        <w:rPr>
          <w:lang w:val="ru-RU"/>
        </w:rPr>
      </w:pPr>
      <w:r w:rsidRPr="002E1790">
        <w:rPr>
          <w:color w:val="000000"/>
          <w:lang w:val="ru-RU"/>
        </w:rPr>
        <w:lastRenderedPageBreak/>
        <w:t>Папа начинает вырывать ёлку, мальчик начинает плакать и убирать ёлку за спину.</w:t>
      </w:r>
    </w:p>
    <w:p w14:paraId="05C532A5" w14:textId="77777777" w:rsidR="00212645" w:rsidRPr="002E1790" w:rsidRDefault="00212645" w:rsidP="00212645">
      <w:pPr>
        <w:rPr>
          <w:lang w:val="ru-RU"/>
        </w:rPr>
      </w:pPr>
    </w:p>
    <w:p w14:paraId="7934A234" w14:textId="77777777" w:rsidR="00212645" w:rsidRPr="002E1790" w:rsidRDefault="00212645" w:rsidP="00212645">
      <w:pPr>
        <w:ind w:left="3166"/>
        <w:rPr>
          <w:lang w:val="ru-RU"/>
        </w:rPr>
      </w:pPr>
      <w:r w:rsidRPr="002E1790">
        <w:rPr>
          <w:color w:val="000000"/>
          <w:lang w:val="ru-RU"/>
        </w:rPr>
        <w:t>ДОБРОВОЛЬСКАЯ</w:t>
      </w:r>
    </w:p>
    <w:p w14:paraId="733FA2EB" w14:textId="77777777" w:rsidR="00212645" w:rsidRPr="002E1790" w:rsidRDefault="00212645" w:rsidP="00212645">
      <w:pPr>
        <w:ind w:left="1441" w:right="2161"/>
        <w:rPr>
          <w:lang w:val="ru-RU"/>
        </w:rPr>
      </w:pPr>
      <w:r w:rsidRPr="002E1790">
        <w:rPr>
          <w:color w:val="000000"/>
          <w:lang w:val="ru-RU"/>
        </w:rPr>
        <w:t>Давай меняться?</w:t>
      </w:r>
    </w:p>
    <w:p w14:paraId="6B59FF4A" w14:textId="77777777" w:rsidR="00212645" w:rsidRPr="002E1790" w:rsidRDefault="00212645" w:rsidP="00212645">
      <w:pPr>
        <w:rPr>
          <w:lang w:val="ru-RU"/>
        </w:rPr>
      </w:pPr>
    </w:p>
    <w:p w14:paraId="76A3A5B4" w14:textId="77777777" w:rsidR="00212645" w:rsidRPr="002E1790" w:rsidRDefault="00212645" w:rsidP="00212645">
      <w:pPr>
        <w:rPr>
          <w:lang w:val="ru-RU"/>
        </w:rPr>
      </w:pPr>
      <w:r w:rsidRPr="002E1790">
        <w:rPr>
          <w:color w:val="000000"/>
          <w:lang w:val="ru-RU"/>
        </w:rPr>
        <w:t>Роется в сумке, вынимает календарик, протягивает мальчику. Малыш отдаёт ёлку.</w:t>
      </w:r>
    </w:p>
    <w:p w14:paraId="7F18D2E9" w14:textId="77777777" w:rsidR="00212645" w:rsidRPr="002E1790" w:rsidRDefault="00212645" w:rsidP="00212645">
      <w:pPr>
        <w:rPr>
          <w:lang w:val="ru-RU"/>
        </w:rPr>
      </w:pPr>
    </w:p>
    <w:p w14:paraId="766043D4" w14:textId="77777777" w:rsidR="00212645" w:rsidRPr="002E1790" w:rsidRDefault="00212645" w:rsidP="00212645">
      <w:pPr>
        <w:rPr>
          <w:lang w:val="ru-RU"/>
        </w:rPr>
      </w:pPr>
      <w:r w:rsidRPr="002E1790">
        <w:rPr>
          <w:b/>
          <w:color w:val="000000"/>
          <w:lang w:val="ru-RU"/>
        </w:rPr>
        <w:t xml:space="preserve">6-12. ИНТ. ДАЧА МАЛЬЦЕВЫХ.КАБИНЕТ МАЛЬЦЕВА ДЕНЬ 16. </w:t>
      </w:r>
      <w:r w:rsidRPr="002E1790">
        <w:rPr>
          <w:lang w:val="ru-RU"/>
        </w:rPr>
        <w:br/>
      </w:r>
      <w:r w:rsidRPr="002E1790">
        <w:rPr>
          <w:b/>
          <w:color w:val="000000"/>
          <w:lang w:val="ru-RU"/>
        </w:rPr>
        <w:t>ИГОРЬ, МАЛЬЦЕВА (00:50)</w:t>
      </w:r>
      <w:r w:rsidRPr="002E1790">
        <w:rPr>
          <w:lang w:val="ru-RU"/>
        </w:rPr>
        <w:br/>
      </w:r>
    </w:p>
    <w:p w14:paraId="661720B6" w14:textId="77777777" w:rsidR="00212645" w:rsidRPr="002E1790" w:rsidRDefault="00212645" w:rsidP="00212645">
      <w:pPr>
        <w:rPr>
          <w:lang w:val="ru-RU"/>
        </w:rPr>
      </w:pPr>
      <w:r w:rsidRPr="002E1790">
        <w:rPr>
          <w:color w:val="000000"/>
          <w:lang w:val="ru-RU"/>
        </w:rPr>
        <w:t>Игорь сидит за письменным столом в кабинете отца. Горит лампа. Игорь сосредоточенно что-то пишет. Запечатывает в конверт, пишет “Папе и маме. С любовью”.</w:t>
      </w:r>
    </w:p>
    <w:p w14:paraId="204EDA55" w14:textId="77777777" w:rsidR="00212645" w:rsidRPr="002E1790" w:rsidRDefault="00212645" w:rsidP="00212645">
      <w:pPr>
        <w:rPr>
          <w:lang w:val="ru-RU"/>
        </w:rPr>
      </w:pPr>
    </w:p>
    <w:p w14:paraId="0C1ABE28" w14:textId="77777777" w:rsidR="00212645" w:rsidRPr="002E1790" w:rsidRDefault="00212645" w:rsidP="00212645">
      <w:pPr>
        <w:rPr>
          <w:lang w:val="ru-RU"/>
        </w:rPr>
      </w:pPr>
      <w:r w:rsidRPr="002E1790">
        <w:rPr>
          <w:color w:val="000000"/>
          <w:lang w:val="ru-RU"/>
        </w:rPr>
        <w:t>Заходит Мальцева.</w:t>
      </w:r>
    </w:p>
    <w:p w14:paraId="78FDBEBF" w14:textId="77777777" w:rsidR="00212645" w:rsidRPr="002E1790" w:rsidRDefault="00212645" w:rsidP="00212645">
      <w:pPr>
        <w:rPr>
          <w:lang w:val="ru-RU"/>
        </w:rPr>
      </w:pPr>
    </w:p>
    <w:p w14:paraId="398BAAC3" w14:textId="77777777" w:rsidR="00212645" w:rsidRPr="002E1790" w:rsidRDefault="00212645" w:rsidP="00212645">
      <w:pPr>
        <w:ind w:left="3166"/>
        <w:rPr>
          <w:lang w:val="ru-RU"/>
        </w:rPr>
      </w:pPr>
      <w:r w:rsidRPr="002E1790">
        <w:rPr>
          <w:color w:val="000000"/>
          <w:lang w:val="ru-RU"/>
        </w:rPr>
        <w:t>МАЛЬЦЕВА</w:t>
      </w:r>
    </w:p>
    <w:p w14:paraId="3E22BA9B" w14:textId="77777777" w:rsidR="00212645" w:rsidRPr="002E1790" w:rsidRDefault="00212645" w:rsidP="00212645">
      <w:pPr>
        <w:ind w:left="1441" w:right="2161"/>
        <w:rPr>
          <w:lang w:val="ru-RU"/>
        </w:rPr>
      </w:pPr>
      <w:r w:rsidRPr="002E1790">
        <w:rPr>
          <w:color w:val="000000"/>
          <w:lang w:val="ru-RU"/>
        </w:rPr>
        <w:t>Игорь, ты бы не писал больше ничего. Видишь, к чему это привело? Папа в милиции, тебя во всём обвиняют, ты бы лучше книжку почитал, что ли. Или поспал бы. Не спали же совсем.</w:t>
      </w:r>
    </w:p>
    <w:p w14:paraId="555D95E3" w14:textId="77777777" w:rsidR="00212645" w:rsidRPr="002E1790" w:rsidRDefault="00212645" w:rsidP="00212645">
      <w:pPr>
        <w:rPr>
          <w:lang w:val="ru-RU"/>
        </w:rPr>
      </w:pPr>
    </w:p>
    <w:p w14:paraId="024C0D8B" w14:textId="77777777" w:rsidR="00212645" w:rsidRPr="002E1790" w:rsidRDefault="00212645" w:rsidP="00212645">
      <w:pPr>
        <w:ind w:left="3166"/>
        <w:rPr>
          <w:lang w:val="ru-RU"/>
        </w:rPr>
      </w:pPr>
      <w:r w:rsidRPr="002E1790">
        <w:rPr>
          <w:color w:val="000000"/>
          <w:lang w:val="ru-RU"/>
        </w:rPr>
        <w:t>ИГОРЬ</w:t>
      </w:r>
    </w:p>
    <w:p w14:paraId="3AB04C70" w14:textId="77777777" w:rsidR="00212645" w:rsidRPr="002E1790" w:rsidRDefault="00212645" w:rsidP="00212645">
      <w:pPr>
        <w:ind w:left="1441" w:right="2161"/>
        <w:rPr>
          <w:lang w:val="ru-RU"/>
        </w:rPr>
      </w:pPr>
      <w:r w:rsidRPr="002E1790">
        <w:rPr>
          <w:color w:val="000000"/>
          <w:lang w:val="ru-RU"/>
        </w:rPr>
        <w:t>Хорошо, мам. Я почитаю.</w:t>
      </w:r>
    </w:p>
    <w:p w14:paraId="18712E59" w14:textId="77777777" w:rsidR="00212645" w:rsidRPr="002E1790" w:rsidRDefault="00212645" w:rsidP="00212645">
      <w:pPr>
        <w:rPr>
          <w:lang w:val="ru-RU"/>
        </w:rPr>
      </w:pPr>
    </w:p>
    <w:p w14:paraId="490BC5A7" w14:textId="77777777" w:rsidR="00212645" w:rsidRPr="002E1790" w:rsidRDefault="00212645" w:rsidP="00212645">
      <w:pPr>
        <w:rPr>
          <w:lang w:val="ru-RU"/>
        </w:rPr>
      </w:pPr>
      <w:r w:rsidRPr="002E1790">
        <w:rPr>
          <w:color w:val="000000"/>
          <w:lang w:val="ru-RU"/>
        </w:rPr>
        <w:t>Мама целует его.</w:t>
      </w:r>
    </w:p>
    <w:p w14:paraId="63AA6FC8" w14:textId="77777777" w:rsidR="00212645" w:rsidRPr="002E1790" w:rsidRDefault="00212645" w:rsidP="00212645">
      <w:pPr>
        <w:rPr>
          <w:lang w:val="ru-RU"/>
        </w:rPr>
      </w:pPr>
    </w:p>
    <w:p w14:paraId="1C8F3CE0" w14:textId="77777777" w:rsidR="00212645" w:rsidRPr="002E1790" w:rsidRDefault="00212645" w:rsidP="00212645">
      <w:pPr>
        <w:ind w:left="3166"/>
        <w:rPr>
          <w:lang w:val="ru-RU"/>
        </w:rPr>
      </w:pPr>
      <w:r w:rsidRPr="002E1790">
        <w:rPr>
          <w:color w:val="000000"/>
          <w:lang w:val="ru-RU"/>
        </w:rPr>
        <w:t>МАЛЬЦЕВА</w:t>
      </w:r>
    </w:p>
    <w:p w14:paraId="3E1F2276" w14:textId="77777777" w:rsidR="00212645" w:rsidRPr="002E1790" w:rsidRDefault="00212645" w:rsidP="00212645">
      <w:pPr>
        <w:ind w:left="1441" w:right="2161"/>
        <w:rPr>
          <w:lang w:val="ru-RU"/>
        </w:rPr>
      </w:pPr>
      <w:r w:rsidRPr="002E1790">
        <w:rPr>
          <w:color w:val="000000"/>
          <w:lang w:val="ru-RU"/>
        </w:rPr>
        <w:t>Вот и молодец. Я прилягу, что-то я устала от всего этого. Как бы сердце выдержало.</w:t>
      </w:r>
    </w:p>
    <w:p w14:paraId="4B79CE7A" w14:textId="77777777" w:rsidR="00212645" w:rsidRPr="002E1790" w:rsidRDefault="00212645" w:rsidP="00212645">
      <w:pPr>
        <w:rPr>
          <w:lang w:val="ru-RU"/>
        </w:rPr>
      </w:pPr>
    </w:p>
    <w:p w14:paraId="1AF2EE59" w14:textId="77777777" w:rsidR="00212645" w:rsidRPr="002E1790" w:rsidRDefault="00212645" w:rsidP="00212645">
      <w:pPr>
        <w:rPr>
          <w:lang w:val="ru-RU"/>
        </w:rPr>
      </w:pPr>
      <w:r w:rsidRPr="002E1790">
        <w:rPr>
          <w:color w:val="000000"/>
          <w:lang w:val="ru-RU"/>
        </w:rPr>
        <w:t>Мама выходит. Игорь берёт коробку из-под печенья, развинчивает папину бритву, вынимает лезвие и кладёт в коробку. Туда же кладёт фотографию в рамке, где он с родителями, складывает в рюкзак, туда же кладёт фонарик, свитер, тихонько заглядывает в соседнюю комнату - мама спит.</w:t>
      </w:r>
    </w:p>
    <w:p w14:paraId="74AE7F81" w14:textId="77777777" w:rsidR="00212645" w:rsidRPr="002E1790" w:rsidRDefault="00212645" w:rsidP="00212645">
      <w:pPr>
        <w:rPr>
          <w:lang w:val="ru-RU"/>
        </w:rPr>
      </w:pPr>
    </w:p>
    <w:p w14:paraId="655E7A63" w14:textId="77777777" w:rsidR="00212645" w:rsidRPr="002E1790" w:rsidRDefault="00212645" w:rsidP="00212645">
      <w:pPr>
        <w:rPr>
          <w:lang w:val="ru-RU"/>
        </w:rPr>
      </w:pPr>
      <w:r w:rsidRPr="002E1790">
        <w:rPr>
          <w:b/>
          <w:color w:val="000000"/>
          <w:lang w:val="ru-RU"/>
        </w:rPr>
        <w:t xml:space="preserve">6-13. НАТ. ДАЧА МАЛЬЦЕВЫХ.ДВОР ДЕНЬ 16. </w:t>
      </w:r>
      <w:r w:rsidRPr="002E1790">
        <w:rPr>
          <w:lang w:val="ru-RU"/>
        </w:rPr>
        <w:br/>
      </w:r>
      <w:r w:rsidRPr="002E1790">
        <w:rPr>
          <w:b/>
          <w:color w:val="000000"/>
          <w:lang w:val="ru-RU"/>
        </w:rPr>
        <w:t>ИГОРЬ (00:10)</w:t>
      </w:r>
      <w:r w:rsidRPr="002E1790">
        <w:rPr>
          <w:lang w:val="ru-RU"/>
        </w:rPr>
        <w:br/>
      </w:r>
    </w:p>
    <w:p w14:paraId="748A11FC" w14:textId="77777777" w:rsidR="00212645" w:rsidRPr="002E1790" w:rsidRDefault="00212645" w:rsidP="00212645">
      <w:pPr>
        <w:rPr>
          <w:lang w:val="ru-RU"/>
        </w:rPr>
      </w:pPr>
      <w:r w:rsidRPr="002E1790">
        <w:rPr>
          <w:color w:val="000000"/>
          <w:lang w:val="ru-RU"/>
        </w:rPr>
        <w:t>Игорь выходит из дома, аккуратно закрыв за собой дверь. Проходит через двор, оглядывается, открывает калитку.</w:t>
      </w:r>
    </w:p>
    <w:p w14:paraId="6FE0F192" w14:textId="77777777" w:rsidR="00212645" w:rsidRPr="002E1790" w:rsidRDefault="00212645" w:rsidP="00212645">
      <w:pPr>
        <w:rPr>
          <w:lang w:val="ru-RU"/>
        </w:rPr>
      </w:pPr>
    </w:p>
    <w:p w14:paraId="23A06627" w14:textId="18F5C3EF" w:rsidR="00212645" w:rsidRPr="002E1790" w:rsidRDefault="00212645" w:rsidP="00212645">
      <w:pPr>
        <w:rPr>
          <w:lang w:val="ru-RU"/>
        </w:rPr>
      </w:pPr>
      <w:r w:rsidRPr="002E1790">
        <w:rPr>
          <w:b/>
          <w:color w:val="000000"/>
          <w:lang w:val="ru-RU"/>
        </w:rPr>
        <w:t xml:space="preserve">6-14. ИНТ. ШКОЛА СТЕПАНА.КОРИДОР ДЕНЬ 16. </w:t>
      </w:r>
      <w:r w:rsidRPr="002E1790">
        <w:rPr>
          <w:lang w:val="ru-RU"/>
        </w:rPr>
        <w:br/>
      </w:r>
      <w:r w:rsidRPr="002E1790">
        <w:rPr>
          <w:b/>
          <w:color w:val="000000"/>
          <w:lang w:val="ru-RU"/>
        </w:rPr>
        <w:t>КОЗЫРЕВ, КОЗЫРЕВА, СТЕПАН</w:t>
      </w:r>
      <w:r w:rsidR="00E52337">
        <w:rPr>
          <w:b/>
          <w:color w:val="000000"/>
          <w:lang w:val="ru-RU"/>
        </w:rPr>
        <w:t>, секретарь школы</w:t>
      </w:r>
      <w:r w:rsidRPr="002E1790">
        <w:rPr>
          <w:b/>
          <w:color w:val="000000"/>
          <w:lang w:val="ru-RU"/>
        </w:rPr>
        <w:t xml:space="preserve"> (00:18)</w:t>
      </w:r>
      <w:r w:rsidRPr="002E1790">
        <w:rPr>
          <w:lang w:val="ru-RU"/>
        </w:rPr>
        <w:br/>
      </w:r>
    </w:p>
    <w:p w14:paraId="5B7BA03C" w14:textId="77777777" w:rsidR="00212645" w:rsidRPr="002E1790" w:rsidRDefault="00212645" w:rsidP="00212645">
      <w:pPr>
        <w:rPr>
          <w:lang w:val="ru-RU"/>
        </w:rPr>
      </w:pPr>
      <w:r w:rsidRPr="002E1790">
        <w:rPr>
          <w:color w:val="000000"/>
          <w:lang w:val="ru-RU"/>
        </w:rPr>
        <w:t xml:space="preserve">Возле таблички “Кабинет директора” меряет коридор ногами Козырев. Жена и сын стоят на месте. Жена - нарядная “как в театр” держит сына за руку, тот, как настоящий подросток, руку </w:t>
      </w:r>
      <w:r w:rsidRPr="002E1790">
        <w:rPr>
          <w:color w:val="000000"/>
          <w:lang w:val="ru-RU"/>
        </w:rPr>
        <w:lastRenderedPageBreak/>
        <w:t>выдёргивает. Дверь открывается и появляется тётка (СЕКРЕТАРЬ школы).</w:t>
      </w:r>
    </w:p>
    <w:p w14:paraId="30BF153C" w14:textId="77777777" w:rsidR="00212645" w:rsidRPr="002E1790" w:rsidRDefault="00212645" w:rsidP="00212645">
      <w:pPr>
        <w:rPr>
          <w:lang w:val="ru-RU"/>
        </w:rPr>
      </w:pPr>
    </w:p>
    <w:p w14:paraId="2D9E66CE" w14:textId="77777777" w:rsidR="00212645" w:rsidRPr="002E1790" w:rsidRDefault="00212645" w:rsidP="00212645">
      <w:pPr>
        <w:ind w:left="3166"/>
        <w:rPr>
          <w:lang w:val="ru-RU"/>
        </w:rPr>
      </w:pPr>
      <w:r w:rsidRPr="002E1790">
        <w:rPr>
          <w:color w:val="000000"/>
          <w:lang w:val="ru-RU"/>
        </w:rPr>
        <w:t>СЕКРЕТАРЬ (ШКОЛЫ)</w:t>
      </w:r>
    </w:p>
    <w:p w14:paraId="30DAB5AB" w14:textId="77777777" w:rsidR="00212645" w:rsidRPr="002E1790" w:rsidRDefault="00212645" w:rsidP="00212645">
      <w:pPr>
        <w:ind w:left="1441" w:right="2161"/>
        <w:rPr>
          <w:lang w:val="ru-RU"/>
        </w:rPr>
      </w:pPr>
      <w:r w:rsidRPr="002E1790">
        <w:rPr>
          <w:color w:val="000000"/>
          <w:lang w:val="ru-RU"/>
        </w:rPr>
        <w:t>Козырев, зайдите.</w:t>
      </w:r>
    </w:p>
    <w:p w14:paraId="517829E0" w14:textId="77777777" w:rsidR="00212645" w:rsidRPr="002E1790" w:rsidRDefault="00212645" w:rsidP="00212645">
      <w:pPr>
        <w:rPr>
          <w:lang w:val="ru-RU"/>
        </w:rPr>
      </w:pPr>
    </w:p>
    <w:p w14:paraId="09EB5E87" w14:textId="62647B01" w:rsidR="00212645" w:rsidRPr="002E1790" w:rsidRDefault="00212645" w:rsidP="00212645">
      <w:pPr>
        <w:rPr>
          <w:lang w:val="ru-RU"/>
        </w:rPr>
      </w:pPr>
      <w:r w:rsidRPr="002E1790">
        <w:rPr>
          <w:b/>
          <w:color w:val="000000"/>
          <w:lang w:val="ru-RU"/>
        </w:rPr>
        <w:t xml:space="preserve">6-15. ИНТ. ШКОЛА СТЕПАНА.КАБИНЕТ ДИРЕКТОРА ШКОЛЫ ДЕНЬ 16. </w:t>
      </w:r>
      <w:r w:rsidRPr="002E1790">
        <w:rPr>
          <w:lang w:val="ru-RU"/>
        </w:rPr>
        <w:br/>
      </w:r>
      <w:r w:rsidRPr="002E1790">
        <w:rPr>
          <w:b/>
          <w:color w:val="000000"/>
          <w:lang w:val="ru-RU"/>
        </w:rPr>
        <w:t>КОЗЫРЕВ, КОЗЫРЕВА, СТЕПАН, ДИРЕКТОР ШКОЛЫ, УЧИТЕЛЬНИЦА</w:t>
      </w:r>
      <w:r w:rsidR="00695ED0">
        <w:rPr>
          <w:b/>
          <w:color w:val="000000"/>
          <w:lang w:val="ru-RU"/>
        </w:rPr>
        <w:t xml:space="preserve">, </w:t>
      </w:r>
      <w:r w:rsidR="00695ED0">
        <w:rPr>
          <w:b/>
          <w:color w:val="000000"/>
          <w:lang w:val="ru-RU"/>
        </w:rPr>
        <w:t>секретарь школы</w:t>
      </w:r>
      <w:r w:rsidRPr="002E1790">
        <w:rPr>
          <w:b/>
          <w:color w:val="000000"/>
          <w:lang w:val="ru-RU"/>
        </w:rPr>
        <w:t xml:space="preserve"> (01:40)</w:t>
      </w:r>
      <w:r w:rsidRPr="002E1790">
        <w:rPr>
          <w:lang w:val="ru-RU"/>
        </w:rPr>
        <w:br/>
      </w:r>
    </w:p>
    <w:p w14:paraId="259626F4" w14:textId="77777777" w:rsidR="00212645" w:rsidRPr="002E1790" w:rsidRDefault="00212645" w:rsidP="00212645">
      <w:pPr>
        <w:rPr>
          <w:lang w:val="ru-RU"/>
        </w:rPr>
      </w:pPr>
      <w:r w:rsidRPr="002E1790">
        <w:rPr>
          <w:color w:val="000000"/>
          <w:lang w:val="ru-RU"/>
        </w:rPr>
        <w:t>Семейство Козыревых заходит в большой кабинет. Там - педагогический совет школы.</w:t>
      </w:r>
    </w:p>
    <w:p w14:paraId="0C61242D" w14:textId="77777777" w:rsidR="00212645" w:rsidRPr="002E1790" w:rsidRDefault="00212645" w:rsidP="00212645">
      <w:pPr>
        <w:rPr>
          <w:lang w:val="ru-RU"/>
        </w:rPr>
      </w:pPr>
    </w:p>
    <w:p w14:paraId="05B59B68" w14:textId="77777777" w:rsidR="00212645" w:rsidRPr="002E1790" w:rsidRDefault="00212645" w:rsidP="00212645">
      <w:pPr>
        <w:ind w:left="3166"/>
        <w:rPr>
          <w:lang w:val="ru-RU"/>
        </w:rPr>
      </w:pPr>
      <w:r w:rsidRPr="002E1790">
        <w:rPr>
          <w:color w:val="000000"/>
          <w:lang w:val="ru-RU"/>
        </w:rPr>
        <w:t>ДИРЕКТОР ШКОЛЫ</w:t>
      </w:r>
    </w:p>
    <w:p w14:paraId="23179C15" w14:textId="77777777" w:rsidR="00212645" w:rsidRPr="002E1790" w:rsidRDefault="00212645" w:rsidP="00212645">
      <w:pPr>
        <w:ind w:left="1441" w:right="2161"/>
        <w:rPr>
          <w:lang w:val="ru-RU"/>
        </w:rPr>
      </w:pPr>
      <w:r w:rsidRPr="002E1790">
        <w:rPr>
          <w:color w:val="000000"/>
          <w:lang w:val="ru-RU"/>
        </w:rPr>
        <w:t>Следующий наш вопрос – поведение Степана Козырева.</w:t>
      </w:r>
    </w:p>
    <w:p w14:paraId="5BCB870D" w14:textId="77777777" w:rsidR="00212645" w:rsidRPr="002E1790" w:rsidRDefault="00212645" w:rsidP="00212645">
      <w:pPr>
        <w:rPr>
          <w:lang w:val="ru-RU"/>
        </w:rPr>
      </w:pPr>
    </w:p>
    <w:p w14:paraId="2A08EB1F" w14:textId="77777777" w:rsidR="00212645" w:rsidRPr="002E1790" w:rsidRDefault="00212645" w:rsidP="00212645">
      <w:pPr>
        <w:ind w:left="3166"/>
        <w:rPr>
          <w:lang w:val="ru-RU"/>
        </w:rPr>
      </w:pPr>
      <w:r w:rsidRPr="002E1790">
        <w:rPr>
          <w:color w:val="000000"/>
          <w:lang w:val="ru-RU"/>
        </w:rPr>
        <w:t>УЧИТЕЛЬНИЦА</w:t>
      </w:r>
    </w:p>
    <w:p w14:paraId="3330BF3B" w14:textId="77777777" w:rsidR="00212645" w:rsidRPr="002E1790" w:rsidRDefault="00212645" w:rsidP="00212645">
      <w:pPr>
        <w:ind w:left="1441" w:right="2161"/>
        <w:rPr>
          <w:lang w:val="ru-RU"/>
        </w:rPr>
      </w:pPr>
      <w:r w:rsidRPr="002E1790">
        <w:rPr>
          <w:color w:val="000000"/>
          <w:lang w:val="ru-RU"/>
        </w:rPr>
        <w:t>Нас даже папа сегодня своим присутствием осчастливил. Наконец-то познакомимся.</w:t>
      </w:r>
    </w:p>
    <w:p w14:paraId="70251266" w14:textId="77777777" w:rsidR="00212645" w:rsidRPr="002E1790" w:rsidRDefault="00212645" w:rsidP="00212645">
      <w:pPr>
        <w:rPr>
          <w:lang w:val="ru-RU"/>
        </w:rPr>
      </w:pPr>
    </w:p>
    <w:p w14:paraId="593FB655" w14:textId="77777777" w:rsidR="00212645" w:rsidRPr="002E1790" w:rsidRDefault="00212645" w:rsidP="00212645">
      <w:pPr>
        <w:ind w:left="3166"/>
        <w:rPr>
          <w:lang w:val="ru-RU"/>
        </w:rPr>
      </w:pPr>
      <w:r w:rsidRPr="002E1790">
        <w:rPr>
          <w:color w:val="000000"/>
          <w:lang w:val="ru-RU"/>
        </w:rPr>
        <w:t>КОЗЫРЕВ</w:t>
      </w:r>
    </w:p>
    <w:p w14:paraId="7C42CEA4" w14:textId="77777777" w:rsidR="00212645" w:rsidRPr="002E1790" w:rsidRDefault="00212645" w:rsidP="00212645">
      <w:pPr>
        <w:ind w:left="1441" w:right="2161"/>
        <w:rPr>
          <w:lang w:val="ru-RU"/>
        </w:rPr>
      </w:pPr>
      <w:r w:rsidRPr="002E1790">
        <w:rPr>
          <w:color w:val="000000"/>
          <w:lang w:val="ru-RU"/>
        </w:rPr>
        <w:t>Здравствуйте, извините.</w:t>
      </w:r>
    </w:p>
    <w:p w14:paraId="29FE5BC5" w14:textId="77777777" w:rsidR="00212645" w:rsidRPr="002E1790" w:rsidRDefault="00212645" w:rsidP="00212645">
      <w:pPr>
        <w:rPr>
          <w:lang w:val="ru-RU"/>
        </w:rPr>
      </w:pPr>
    </w:p>
    <w:p w14:paraId="1E136784" w14:textId="77777777" w:rsidR="00212645" w:rsidRPr="002E1790" w:rsidRDefault="00212645" w:rsidP="00212645">
      <w:pPr>
        <w:ind w:left="3166"/>
        <w:rPr>
          <w:lang w:val="ru-RU"/>
        </w:rPr>
      </w:pPr>
      <w:r w:rsidRPr="002E1790">
        <w:rPr>
          <w:color w:val="000000"/>
          <w:lang w:val="ru-RU"/>
        </w:rPr>
        <w:t>ДИРЕКТОР ШКОЛЫ</w:t>
      </w:r>
    </w:p>
    <w:p w14:paraId="6976E959" w14:textId="77777777" w:rsidR="00212645" w:rsidRPr="002E1790" w:rsidRDefault="00212645" w:rsidP="00212645">
      <w:pPr>
        <w:ind w:left="1441" w:right="2161"/>
        <w:rPr>
          <w:lang w:val="ru-RU"/>
        </w:rPr>
      </w:pPr>
      <w:r w:rsidRPr="002E1790">
        <w:rPr>
          <w:color w:val="000000"/>
          <w:lang w:val="ru-RU"/>
        </w:rPr>
        <w:t>Нам пришёл протокол из Ленинградского линейного отдела милиции.</w:t>
      </w:r>
    </w:p>
    <w:p w14:paraId="11E2F698" w14:textId="77777777" w:rsidR="00212645" w:rsidRPr="002E1790" w:rsidRDefault="00212645" w:rsidP="00212645">
      <w:pPr>
        <w:rPr>
          <w:lang w:val="ru-RU"/>
        </w:rPr>
      </w:pPr>
    </w:p>
    <w:p w14:paraId="4B1AD0FA" w14:textId="77777777" w:rsidR="00212645" w:rsidRPr="002E1790" w:rsidRDefault="00212645" w:rsidP="00212645">
      <w:pPr>
        <w:rPr>
          <w:lang w:val="ru-RU"/>
        </w:rPr>
      </w:pPr>
      <w:r w:rsidRPr="002E1790">
        <w:rPr>
          <w:color w:val="000000"/>
          <w:lang w:val="ru-RU"/>
        </w:rPr>
        <w:t>Берёт бумажку с протоколом.</w:t>
      </w:r>
    </w:p>
    <w:p w14:paraId="5ECFE3A8" w14:textId="77777777" w:rsidR="00212645" w:rsidRPr="002E1790" w:rsidRDefault="00212645" w:rsidP="00212645">
      <w:pPr>
        <w:rPr>
          <w:lang w:val="ru-RU"/>
        </w:rPr>
      </w:pPr>
    </w:p>
    <w:p w14:paraId="685D7FE4" w14:textId="77777777" w:rsidR="00212645" w:rsidRPr="002E1790" w:rsidRDefault="00212645" w:rsidP="00212645">
      <w:pPr>
        <w:ind w:left="3166"/>
        <w:rPr>
          <w:lang w:val="ru-RU"/>
        </w:rPr>
      </w:pPr>
      <w:r w:rsidRPr="002E1790">
        <w:rPr>
          <w:color w:val="000000"/>
          <w:lang w:val="ru-RU"/>
        </w:rPr>
        <w:t>ДИРЕКТОР ШКОЛЫ</w:t>
      </w:r>
    </w:p>
    <w:p w14:paraId="66004231" w14:textId="77777777" w:rsidR="00212645" w:rsidRPr="002E1790" w:rsidRDefault="00212645" w:rsidP="00212645">
      <w:pPr>
        <w:ind w:left="1441" w:right="2161"/>
        <w:rPr>
          <w:lang w:val="ru-RU"/>
        </w:rPr>
      </w:pPr>
      <w:r w:rsidRPr="002E1790">
        <w:rPr>
          <w:color w:val="000000"/>
          <w:lang w:val="ru-RU"/>
        </w:rPr>
        <w:t>Здесь написано, что Козырев С.В. был задержан за распитие спиртных напитков в общественном месте, а именно, на Московском вокзале.</w:t>
      </w:r>
    </w:p>
    <w:p w14:paraId="32F82F03" w14:textId="77777777" w:rsidR="00212645" w:rsidRPr="002E1790" w:rsidRDefault="00212645" w:rsidP="00212645">
      <w:pPr>
        <w:rPr>
          <w:lang w:val="ru-RU"/>
        </w:rPr>
      </w:pPr>
    </w:p>
    <w:p w14:paraId="76305E6D" w14:textId="77777777" w:rsidR="00212645" w:rsidRPr="002E1790" w:rsidRDefault="00212645" w:rsidP="00212645">
      <w:pPr>
        <w:ind w:left="3166"/>
        <w:rPr>
          <w:lang w:val="ru-RU"/>
        </w:rPr>
      </w:pPr>
      <w:r w:rsidRPr="002E1790">
        <w:rPr>
          <w:color w:val="000000"/>
          <w:lang w:val="ru-RU"/>
        </w:rPr>
        <w:t>СТЕПАН</w:t>
      </w:r>
    </w:p>
    <w:p w14:paraId="38A381B8" w14:textId="77777777" w:rsidR="00212645" w:rsidRPr="002E1790" w:rsidRDefault="00212645" w:rsidP="00212645">
      <w:pPr>
        <w:ind w:left="1441" w:right="2161"/>
        <w:rPr>
          <w:lang w:val="ru-RU"/>
        </w:rPr>
      </w:pPr>
      <w:r w:rsidRPr="002E1790">
        <w:rPr>
          <w:color w:val="000000"/>
          <w:lang w:val="ru-RU"/>
        </w:rPr>
        <w:t>Это неправда! Мы даже бутылку открыть не успели!</w:t>
      </w:r>
    </w:p>
    <w:p w14:paraId="73B44F13" w14:textId="77777777" w:rsidR="00212645" w:rsidRPr="002E1790" w:rsidRDefault="00212645" w:rsidP="00212645">
      <w:pPr>
        <w:rPr>
          <w:lang w:val="ru-RU"/>
        </w:rPr>
      </w:pPr>
    </w:p>
    <w:p w14:paraId="674A86EF" w14:textId="77777777" w:rsidR="00212645" w:rsidRPr="002E1790" w:rsidRDefault="00212645" w:rsidP="00212645">
      <w:pPr>
        <w:ind w:left="3166"/>
        <w:rPr>
          <w:lang w:val="ru-RU"/>
        </w:rPr>
      </w:pPr>
      <w:r w:rsidRPr="002E1790">
        <w:rPr>
          <w:color w:val="000000"/>
          <w:lang w:val="ru-RU"/>
        </w:rPr>
        <w:t>УЧИТЕЛЬНИЦА</w:t>
      </w:r>
    </w:p>
    <w:p w14:paraId="3127628E" w14:textId="77777777" w:rsidR="00212645" w:rsidRPr="002E1790" w:rsidRDefault="00212645" w:rsidP="00212645">
      <w:pPr>
        <w:ind w:left="1441" w:right="2161"/>
        <w:rPr>
          <w:lang w:val="ru-RU"/>
        </w:rPr>
      </w:pPr>
      <w:r w:rsidRPr="002E1790">
        <w:rPr>
          <w:color w:val="000000"/>
          <w:lang w:val="ru-RU"/>
        </w:rPr>
        <w:t>Не успели, но хотели же!</w:t>
      </w:r>
    </w:p>
    <w:p w14:paraId="4EFCB25C" w14:textId="77777777" w:rsidR="00212645" w:rsidRPr="002E1790" w:rsidRDefault="00212645" w:rsidP="00212645">
      <w:pPr>
        <w:rPr>
          <w:lang w:val="ru-RU"/>
        </w:rPr>
      </w:pPr>
    </w:p>
    <w:p w14:paraId="4F5345EB" w14:textId="77777777" w:rsidR="00212645" w:rsidRPr="002E1790" w:rsidRDefault="00212645" w:rsidP="00212645">
      <w:pPr>
        <w:ind w:left="3166"/>
        <w:rPr>
          <w:lang w:val="ru-RU"/>
        </w:rPr>
      </w:pPr>
      <w:r w:rsidRPr="002E1790">
        <w:rPr>
          <w:color w:val="000000"/>
          <w:lang w:val="ru-RU"/>
        </w:rPr>
        <w:t>ДИРЕКТОР ШКОЛЫ</w:t>
      </w:r>
    </w:p>
    <w:p w14:paraId="48AE21AF" w14:textId="77777777" w:rsidR="00212645" w:rsidRPr="002E1790" w:rsidRDefault="00212645" w:rsidP="00212645">
      <w:pPr>
        <w:ind w:left="1441" w:right="2161"/>
        <w:rPr>
          <w:lang w:val="ru-RU"/>
        </w:rPr>
      </w:pPr>
      <w:r w:rsidRPr="002E1790">
        <w:rPr>
          <w:color w:val="000000"/>
          <w:lang w:val="ru-RU"/>
        </w:rPr>
        <w:t>То есть ты хочешь сказать, что милиция врёт?</w:t>
      </w:r>
    </w:p>
    <w:p w14:paraId="5B4F2431" w14:textId="77777777" w:rsidR="00212645" w:rsidRPr="002E1790" w:rsidRDefault="00212645" w:rsidP="00212645">
      <w:pPr>
        <w:rPr>
          <w:lang w:val="ru-RU"/>
        </w:rPr>
      </w:pPr>
    </w:p>
    <w:p w14:paraId="062C620B" w14:textId="77777777" w:rsidR="00212645" w:rsidRPr="002E1790" w:rsidRDefault="00212645" w:rsidP="00212645">
      <w:pPr>
        <w:ind w:left="3166"/>
        <w:rPr>
          <w:lang w:val="ru-RU"/>
        </w:rPr>
      </w:pPr>
      <w:r w:rsidRPr="002E1790">
        <w:rPr>
          <w:color w:val="000000"/>
          <w:lang w:val="ru-RU"/>
        </w:rPr>
        <w:t>СТЕПАН</w:t>
      </w:r>
    </w:p>
    <w:p w14:paraId="6FB9E53C" w14:textId="77777777" w:rsidR="00212645" w:rsidRPr="002E1790" w:rsidRDefault="00212645" w:rsidP="00212645">
      <w:pPr>
        <w:ind w:left="1441" w:right="2161"/>
        <w:rPr>
          <w:lang w:val="ru-RU"/>
        </w:rPr>
      </w:pPr>
      <w:r w:rsidRPr="002E1790">
        <w:rPr>
          <w:color w:val="000000"/>
          <w:lang w:val="ru-RU"/>
        </w:rPr>
        <w:t>Да, врёт. И протокол я не подписывал!</w:t>
      </w:r>
    </w:p>
    <w:p w14:paraId="499C1333" w14:textId="77777777" w:rsidR="00212645" w:rsidRPr="002E1790" w:rsidRDefault="00212645" w:rsidP="00212645">
      <w:pPr>
        <w:rPr>
          <w:lang w:val="ru-RU"/>
        </w:rPr>
      </w:pPr>
    </w:p>
    <w:p w14:paraId="039974A8" w14:textId="77777777" w:rsidR="00212645" w:rsidRPr="002E1790" w:rsidRDefault="00212645" w:rsidP="00212645">
      <w:pPr>
        <w:ind w:left="3166"/>
        <w:rPr>
          <w:lang w:val="ru-RU"/>
        </w:rPr>
      </w:pPr>
      <w:r w:rsidRPr="002E1790">
        <w:rPr>
          <w:color w:val="000000"/>
          <w:lang w:val="ru-RU"/>
        </w:rPr>
        <w:t>ДИРЕКТОР ШКОЛЫ</w:t>
      </w:r>
    </w:p>
    <w:p w14:paraId="311CFE70" w14:textId="77777777" w:rsidR="00212645" w:rsidRPr="002E1790" w:rsidRDefault="00212645" w:rsidP="00212645">
      <w:pPr>
        <w:ind w:left="1441" w:right="2161"/>
        <w:rPr>
          <w:lang w:val="ru-RU"/>
        </w:rPr>
      </w:pPr>
      <w:r w:rsidRPr="002E1790">
        <w:rPr>
          <w:color w:val="000000"/>
          <w:lang w:val="ru-RU"/>
        </w:rPr>
        <w:lastRenderedPageBreak/>
        <w:t>Понимаете, Валерий Евграфович, в какой мы ситуации? Стёпа - не глупый парень.</w:t>
      </w:r>
    </w:p>
    <w:p w14:paraId="4059EB60" w14:textId="77777777" w:rsidR="00212645" w:rsidRPr="002E1790" w:rsidRDefault="00212645" w:rsidP="00212645">
      <w:pPr>
        <w:ind w:left="1441" w:right="2161"/>
        <w:rPr>
          <w:lang w:val="ru-RU"/>
        </w:rPr>
      </w:pPr>
      <w:r w:rsidRPr="002E1790">
        <w:rPr>
          <w:color w:val="000000"/>
          <w:lang w:val="ru-RU"/>
        </w:rPr>
        <w:t>Он прекрасно осознаёт ответственность за свои действия. Но вместо того, чтобы признать вину, он наводит поклёп на органы. То есть врёт, пьёт и хамит!</w:t>
      </w:r>
    </w:p>
    <w:p w14:paraId="54A78FCD" w14:textId="77777777" w:rsidR="00212645" w:rsidRPr="002E1790" w:rsidRDefault="00212645" w:rsidP="00212645">
      <w:pPr>
        <w:rPr>
          <w:lang w:val="ru-RU"/>
        </w:rPr>
      </w:pPr>
    </w:p>
    <w:p w14:paraId="3B4481B7" w14:textId="77777777" w:rsidR="00212645" w:rsidRPr="002E1790" w:rsidRDefault="00212645" w:rsidP="00212645">
      <w:pPr>
        <w:ind w:left="3166"/>
        <w:rPr>
          <w:lang w:val="ru-RU"/>
        </w:rPr>
      </w:pPr>
      <w:r w:rsidRPr="002E1790">
        <w:rPr>
          <w:color w:val="000000"/>
          <w:lang w:val="ru-RU"/>
        </w:rPr>
        <w:t>СТЕПАН</w:t>
      </w:r>
    </w:p>
    <w:p w14:paraId="4E3125F1" w14:textId="77777777" w:rsidR="00212645" w:rsidRPr="002E1790" w:rsidRDefault="00212645" w:rsidP="00212645">
      <w:pPr>
        <w:ind w:left="1441" w:right="2161"/>
        <w:rPr>
          <w:lang w:val="ru-RU"/>
        </w:rPr>
      </w:pPr>
      <w:r w:rsidRPr="002E1790">
        <w:rPr>
          <w:color w:val="000000"/>
          <w:lang w:val="ru-RU"/>
        </w:rPr>
        <w:t>Когда я хамил-то? Я правду говорю!</w:t>
      </w:r>
    </w:p>
    <w:p w14:paraId="4E896DEF" w14:textId="77777777" w:rsidR="00212645" w:rsidRPr="002E1790" w:rsidRDefault="00212645" w:rsidP="00212645">
      <w:pPr>
        <w:rPr>
          <w:lang w:val="ru-RU"/>
        </w:rPr>
      </w:pPr>
    </w:p>
    <w:p w14:paraId="094B4C6F" w14:textId="77777777" w:rsidR="00212645" w:rsidRPr="002E1790" w:rsidRDefault="00212645" w:rsidP="00212645">
      <w:pPr>
        <w:ind w:left="3166"/>
        <w:rPr>
          <w:lang w:val="ru-RU"/>
        </w:rPr>
      </w:pPr>
      <w:r w:rsidRPr="002E1790">
        <w:rPr>
          <w:color w:val="000000"/>
          <w:lang w:val="ru-RU"/>
        </w:rPr>
        <w:t>КОЗЫРЕВ</w:t>
      </w:r>
    </w:p>
    <w:p w14:paraId="28BFF34D" w14:textId="77777777" w:rsidR="00212645" w:rsidRPr="002E1790" w:rsidRDefault="00212645" w:rsidP="00212645">
      <w:pPr>
        <w:ind w:left="1441" w:right="2161"/>
        <w:rPr>
          <w:lang w:val="ru-RU"/>
        </w:rPr>
      </w:pPr>
      <w:r w:rsidRPr="002E1790">
        <w:rPr>
          <w:color w:val="000000"/>
          <w:lang w:val="ru-RU"/>
        </w:rPr>
        <w:t>Помолчи.</w:t>
      </w:r>
    </w:p>
    <w:p w14:paraId="66E5948E" w14:textId="77777777" w:rsidR="00212645" w:rsidRPr="002E1790" w:rsidRDefault="00212645" w:rsidP="00212645">
      <w:pPr>
        <w:rPr>
          <w:lang w:val="ru-RU"/>
        </w:rPr>
      </w:pPr>
    </w:p>
    <w:p w14:paraId="108105A6" w14:textId="77777777" w:rsidR="00212645" w:rsidRPr="002E1790" w:rsidRDefault="00212645" w:rsidP="00212645">
      <w:pPr>
        <w:ind w:left="3166"/>
        <w:rPr>
          <w:lang w:val="ru-RU"/>
        </w:rPr>
      </w:pPr>
      <w:r w:rsidRPr="002E1790">
        <w:rPr>
          <w:color w:val="000000"/>
          <w:lang w:val="ru-RU"/>
        </w:rPr>
        <w:t>СТЕПАН</w:t>
      </w:r>
    </w:p>
    <w:p w14:paraId="40C260A9" w14:textId="77777777" w:rsidR="00212645" w:rsidRPr="002E1790" w:rsidRDefault="00212645" w:rsidP="00212645">
      <w:pPr>
        <w:ind w:left="1441" w:right="2161"/>
        <w:rPr>
          <w:lang w:val="ru-RU"/>
        </w:rPr>
      </w:pPr>
      <w:r w:rsidRPr="002E1790">
        <w:rPr>
          <w:color w:val="000000"/>
          <w:lang w:val="ru-RU"/>
        </w:rPr>
        <w:t>Не буду я молчать.</w:t>
      </w:r>
    </w:p>
    <w:p w14:paraId="7C030570" w14:textId="77777777" w:rsidR="00212645" w:rsidRPr="002E1790" w:rsidRDefault="00212645" w:rsidP="00212645">
      <w:pPr>
        <w:rPr>
          <w:lang w:val="ru-RU"/>
        </w:rPr>
      </w:pPr>
    </w:p>
    <w:p w14:paraId="1AF495EC" w14:textId="77777777" w:rsidR="00212645" w:rsidRPr="002E1790" w:rsidRDefault="00212645" w:rsidP="00212645">
      <w:pPr>
        <w:ind w:left="3166"/>
        <w:rPr>
          <w:lang w:val="ru-RU"/>
        </w:rPr>
      </w:pPr>
      <w:r w:rsidRPr="002E1790">
        <w:rPr>
          <w:color w:val="000000"/>
          <w:lang w:val="ru-RU"/>
        </w:rPr>
        <w:t>ДИРЕКТОР ШКОЛЫ</w:t>
      </w:r>
    </w:p>
    <w:p w14:paraId="34283881" w14:textId="77777777" w:rsidR="00212645" w:rsidRPr="002E1790" w:rsidRDefault="00212645" w:rsidP="00212645">
      <w:pPr>
        <w:ind w:left="1441" w:right="2161"/>
        <w:rPr>
          <w:lang w:val="ru-RU"/>
        </w:rPr>
      </w:pPr>
      <w:r w:rsidRPr="002E1790">
        <w:rPr>
          <w:color w:val="000000"/>
          <w:lang w:val="ru-RU"/>
        </w:rPr>
        <w:t>Видите, он и вас не слушается. Чего уж про школу говорить.</w:t>
      </w:r>
    </w:p>
    <w:p w14:paraId="060C886E" w14:textId="77777777" w:rsidR="00212645" w:rsidRPr="002E1790" w:rsidRDefault="00212645" w:rsidP="00212645">
      <w:pPr>
        <w:rPr>
          <w:lang w:val="ru-RU"/>
        </w:rPr>
      </w:pPr>
    </w:p>
    <w:p w14:paraId="29DA9617" w14:textId="77777777" w:rsidR="00212645" w:rsidRPr="002E1790" w:rsidRDefault="00212645" w:rsidP="00212645">
      <w:pPr>
        <w:ind w:left="3166"/>
        <w:rPr>
          <w:lang w:val="ru-RU"/>
        </w:rPr>
      </w:pPr>
      <w:r w:rsidRPr="002E1790">
        <w:rPr>
          <w:color w:val="000000"/>
          <w:lang w:val="ru-RU"/>
        </w:rPr>
        <w:t>УЧИТЕЛЬНИЦА</w:t>
      </w:r>
    </w:p>
    <w:p w14:paraId="41BCB7B0" w14:textId="77777777" w:rsidR="00212645" w:rsidRPr="002E1790" w:rsidRDefault="00212645" w:rsidP="00212645">
      <w:pPr>
        <w:ind w:left="1441" w:right="2161"/>
        <w:rPr>
          <w:lang w:val="ru-RU"/>
        </w:rPr>
      </w:pPr>
      <w:r w:rsidRPr="002E1790">
        <w:rPr>
          <w:color w:val="000000"/>
          <w:lang w:val="ru-RU"/>
        </w:rPr>
        <w:t>Я предлагаю рассмотреть вопрос об исключении</w:t>
      </w:r>
    </w:p>
    <w:p w14:paraId="7FDFB1C7" w14:textId="77777777" w:rsidR="00212645" w:rsidRPr="002E1790" w:rsidRDefault="00212645" w:rsidP="00212645">
      <w:pPr>
        <w:rPr>
          <w:lang w:val="ru-RU"/>
        </w:rPr>
      </w:pPr>
    </w:p>
    <w:p w14:paraId="43B40D23" w14:textId="77777777" w:rsidR="00212645" w:rsidRPr="002E1790" w:rsidRDefault="00212645" w:rsidP="00212645">
      <w:pPr>
        <w:ind w:left="3166"/>
        <w:rPr>
          <w:lang w:val="ru-RU"/>
        </w:rPr>
      </w:pPr>
      <w:r w:rsidRPr="002E1790">
        <w:rPr>
          <w:color w:val="000000"/>
          <w:lang w:val="ru-RU"/>
        </w:rPr>
        <w:t>КОЗЫРЕВА</w:t>
      </w:r>
    </w:p>
    <w:p w14:paraId="6D68DCA4" w14:textId="77777777" w:rsidR="00212645" w:rsidRPr="002E1790" w:rsidRDefault="00212645" w:rsidP="00212645">
      <w:pPr>
        <w:ind w:left="1441" w:right="2161"/>
        <w:rPr>
          <w:lang w:val="ru-RU"/>
        </w:rPr>
      </w:pPr>
      <w:r w:rsidRPr="002E1790">
        <w:rPr>
          <w:color w:val="000000"/>
          <w:lang w:val="ru-RU"/>
        </w:rPr>
        <w:t>Не надо, пожалуйста, его исключать. Он исправится. И никогда больше так не будет.</w:t>
      </w:r>
    </w:p>
    <w:p w14:paraId="6AE5731E" w14:textId="77777777" w:rsidR="00212645" w:rsidRPr="002E1790" w:rsidRDefault="00212645" w:rsidP="00212645">
      <w:pPr>
        <w:rPr>
          <w:lang w:val="ru-RU"/>
        </w:rPr>
      </w:pPr>
    </w:p>
    <w:p w14:paraId="7F7E2355" w14:textId="77777777" w:rsidR="00212645" w:rsidRPr="002E1790" w:rsidRDefault="00212645" w:rsidP="00212645">
      <w:pPr>
        <w:ind w:left="3166"/>
        <w:rPr>
          <w:lang w:val="ru-RU"/>
        </w:rPr>
      </w:pPr>
      <w:r w:rsidRPr="002E1790">
        <w:rPr>
          <w:color w:val="000000"/>
          <w:lang w:val="ru-RU"/>
        </w:rPr>
        <w:t>ДИРЕКТОР ШКОЛЫ</w:t>
      </w:r>
    </w:p>
    <w:p w14:paraId="251E6134" w14:textId="77777777" w:rsidR="00212645" w:rsidRPr="002E1790" w:rsidRDefault="00212645" w:rsidP="00212645">
      <w:pPr>
        <w:ind w:left="1441" w:right="2161"/>
        <w:rPr>
          <w:lang w:val="ru-RU"/>
        </w:rPr>
      </w:pPr>
      <w:r w:rsidRPr="002E1790">
        <w:rPr>
          <w:color w:val="000000"/>
          <w:lang w:val="ru-RU"/>
        </w:rPr>
        <w:t>Самому, Степан, не стыдно, что мать за тебя краснеет? Сам сказать не можешь?</w:t>
      </w:r>
    </w:p>
    <w:p w14:paraId="1983BBF8" w14:textId="77777777" w:rsidR="00212645" w:rsidRPr="002E1790" w:rsidRDefault="00212645" w:rsidP="00212645">
      <w:pPr>
        <w:rPr>
          <w:lang w:val="ru-RU"/>
        </w:rPr>
      </w:pPr>
    </w:p>
    <w:p w14:paraId="6DCED5C8" w14:textId="77777777" w:rsidR="00212645" w:rsidRPr="002E1790" w:rsidRDefault="00212645" w:rsidP="00212645">
      <w:pPr>
        <w:rPr>
          <w:lang w:val="ru-RU"/>
        </w:rPr>
      </w:pPr>
      <w:r w:rsidRPr="002E1790">
        <w:rPr>
          <w:color w:val="000000"/>
          <w:lang w:val="ru-RU"/>
        </w:rPr>
        <w:t>Сын Козырева молчит.</w:t>
      </w:r>
    </w:p>
    <w:p w14:paraId="32EC5ECE" w14:textId="77777777" w:rsidR="00212645" w:rsidRPr="002E1790" w:rsidRDefault="00212645" w:rsidP="00212645">
      <w:pPr>
        <w:rPr>
          <w:lang w:val="ru-RU"/>
        </w:rPr>
      </w:pPr>
    </w:p>
    <w:p w14:paraId="30FDD622" w14:textId="77777777" w:rsidR="00212645" w:rsidRPr="002E1790" w:rsidRDefault="00212645" w:rsidP="00212645">
      <w:pPr>
        <w:ind w:left="3166"/>
        <w:rPr>
          <w:lang w:val="ru-RU"/>
        </w:rPr>
      </w:pPr>
      <w:r w:rsidRPr="002E1790">
        <w:rPr>
          <w:color w:val="000000"/>
          <w:lang w:val="ru-RU"/>
        </w:rPr>
        <w:t>КОЗЫРЕВ</w:t>
      </w:r>
    </w:p>
    <w:p w14:paraId="150CB344" w14:textId="77777777" w:rsidR="00212645" w:rsidRPr="002E1790" w:rsidRDefault="00212645" w:rsidP="00212645">
      <w:pPr>
        <w:ind w:left="1441" w:right="2161"/>
        <w:rPr>
          <w:lang w:val="ru-RU"/>
        </w:rPr>
      </w:pPr>
      <w:r w:rsidRPr="002E1790">
        <w:rPr>
          <w:color w:val="000000"/>
          <w:lang w:val="ru-RU"/>
        </w:rPr>
        <w:t>Я обещаю, что мы примем меры, проведём воспитательную работу, устраним все пробелы в дисциплине.</w:t>
      </w:r>
    </w:p>
    <w:p w14:paraId="2345F42C" w14:textId="77777777" w:rsidR="00212645" w:rsidRPr="002E1790" w:rsidRDefault="00212645" w:rsidP="00212645">
      <w:pPr>
        <w:rPr>
          <w:lang w:val="ru-RU"/>
        </w:rPr>
      </w:pPr>
    </w:p>
    <w:p w14:paraId="4DB505DD" w14:textId="77777777" w:rsidR="00212645" w:rsidRPr="002E1790" w:rsidRDefault="00212645" w:rsidP="00212645">
      <w:pPr>
        <w:ind w:left="3166"/>
        <w:rPr>
          <w:lang w:val="ru-RU"/>
        </w:rPr>
      </w:pPr>
      <w:r w:rsidRPr="002E1790">
        <w:rPr>
          <w:color w:val="000000"/>
          <w:lang w:val="ru-RU"/>
        </w:rPr>
        <w:t>ДИРЕКТОР ШКОЛЫ</w:t>
      </w:r>
    </w:p>
    <w:p w14:paraId="34AECCDF" w14:textId="77777777" w:rsidR="00212645" w:rsidRPr="002E1790" w:rsidRDefault="00212645" w:rsidP="00212645">
      <w:pPr>
        <w:ind w:left="1441" w:right="2161"/>
        <w:rPr>
          <w:lang w:val="ru-RU"/>
        </w:rPr>
      </w:pPr>
      <w:r w:rsidRPr="002E1790">
        <w:rPr>
          <w:color w:val="000000"/>
          <w:lang w:val="ru-RU"/>
        </w:rPr>
        <w:t>Это демагогия. Делом надо искупать вину. Да вот хотя бы начнём с серьги.</w:t>
      </w:r>
    </w:p>
    <w:p w14:paraId="30F65BD5" w14:textId="77777777" w:rsidR="00212645" w:rsidRPr="002E1790" w:rsidRDefault="00212645" w:rsidP="00212645">
      <w:pPr>
        <w:rPr>
          <w:lang w:val="ru-RU"/>
        </w:rPr>
      </w:pPr>
    </w:p>
    <w:p w14:paraId="762DC587" w14:textId="77777777" w:rsidR="00212645" w:rsidRPr="002E1790" w:rsidRDefault="00212645" w:rsidP="00212645">
      <w:pPr>
        <w:rPr>
          <w:lang w:val="ru-RU"/>
        </w:rPr>
      </w:pPr>
      <w:r w:rsidRPr="002E1790">
        <w:rPr>
          <w:color w:val="000000"/>
          <w:lang w:val="ru-RU"/>
        </w:rPr>
        <w:t>Козырев недобро смотрит на сына.</w:t>
      </w:r>
    </w:p>
    <w:p w14:paraId="54FFD35D" w14:textId="77777777" w:rsidR="00212645" w:rsidRPr="002E1790" w:rsidRDefault="00212645" w:rsidP="00212645">
      <w:pPr>
        <w:rPr>
          <w:lang w:val="ru-RU"/>
        </w:rPr>
      </w:pPr>
    </w:p>
    <w:p w14:paraId="755C726B" w14:textId="77777777" w:rsidR="00212645" w:rsidRPr="002E1790" w:rsidRDefault="00212645" w:rsidP="00212645">
      <w:pPr>
        <w:ind w:left="3166"/>
        <w:rPr>
          <w:lang w:val="ru-RU"/>
        </w:rPr>
      </w:pPr>
      <w:r w:rsidRPr="002E1790">
        <w:rPr>
          <w:color w:val="000000"/>
          <w:lang w:val="ru-RU"/>
        </w:rPr>
        <w:t>КОЗЫРЕВ</w:t>
      </w:r>
    </w:p>
    <w:p w14:paraId="769E78B1" w14:textId="77777777" w:rsidR="00212645" w:rsidRPr="002E1790" w:rsidRDefault="00212645" w:rsidP="00212645">
      <w:pPr>
        <w:ind w:left="1441" w:right="2161"/>
        <w:rPr>
          <w:lang w:val="ru-RU"/>
        </w:rPr>
      </w:pPr>
      <w:r w:rsidRPr="002E1790">
        <w:rPr>
          <w:color w:val="000000"/>
          <w:lang w:val="ru-RU"/>
        </w:rPr>
        <w:t>Сними серьгу.</w:t>
      </w:r>
    </w:p>
    <w:p w14:paraId="38890806" w14:textId="77777777" w:rsidR="00212645" w:rsidRPr="002E1790" w:rsidRDefault="00212645" w:rsidP="00212645">
      <w:pPr>
        <w:rPr>
          <w:lang w:val="ru-RU"/>
        </w:rPr>
      </w:pPr>
    </w:p>
    <w:p w14:paraId="7C05B368" w14:textId="77777777" w:rsidR="00212645" w:rsidRPr="002E1790" w:rsidRDefault="00212645" w:rsidP="00212645">
      <w:pPr>
        <w:ind w:left="3166"/>
        <w:rPr>
          <w:lang w:val="ru-RU"/>
        </w:rPr>
      </w:pPr>
      <w:r w:rsidRPr="002E1790">
        <w:rPr>
          <w:color w:val="000000"/>
          <w:lang w:val="ru-RU"/>
        </w:rPr>
        <w:t>СЫН</w:t>
      </w:r>
    </w:p>
    <w:p w14:paraId="01C085D6" w14:textId="77777777" w:rsidR="00212645" w:rsidRPr="002E1790" w:rsidRDefault="00212645" w:rsidP="00212645">
      <w:pPr>
        <w:ind w:left="1441" w:right="2161"/>
        <w:rPr>
          <w:lang w:val="ru-RU"/>
        </w:rPr>
      </w:pPr>
      <w:r w:rsidRPr="002E1790">
        <w:rPr>
          <w:color w:val="000000"/>
          <w:lang w:val="ru-RU"/>
        </w:rPr>
        <w:t>Не буду.</w:t>
      </w:r>
    </w:p>
    <w:p w14:paraId="51DB0954" w14:textId="77777777" w:rsidR="00212645" w:rsidRPr="002E1790" w:rsidRDefault="00212645" w:rsidP="00212645">
      <w:pPr>
        <w:rPr>
          <w:lang w:val="ru-RU"/>
        </w:rPr>
      </w:pPr>
    </w:p>
    <w:p w14:paraId="5B01CA43" w14:textId="77777777" w:rsidR="00212645" w:rsidRPr="002E1790" w:rsidRDefault="00212645" w:rsidP="00212645">
      <w:pPr>
        <w:ind w:left="3166"/>
        <w:rPr>
          <w:lang w:val="ru-RU"/>
        </w:rPr>
      </w:pPr>
      <w:r w:rsidRPr="002E1790">
        <w:rPr>
          <w:color w:val="000000"/>
          <w:lang w:val="ru-RU"/>
        </w:rPr>
        <w:t>ЖЕНА КОЗЫРЕВА</w:t>
      </w:r>
    </w:p>
    <w:p w14:paraId="6EB948A6" w14:textId="77777777" w:rsidR="00212645" w:rsidRPr="002E1790" w:rsidRDefault="00212645" w:rsidP="00212645">
      <w:pPr>
        <w:ind w:left="1441" w:right="2161"/>
        <w:rPr>
          <w:lang w:val="ru-RU"/>
        </w:rPr>
      </w:pPr>
      <w:r w:rsidRPr="002E1790">
        <w:rPr>
          <w:color w:val="000000"/>
          <w:lang w:val="ru-RU"/>
        </w:rPr>
        <w:lastRenderedPageBreak/>
        <w:t>Степа, пожалуйста, я тебя очень прошу, сними.</w:t>
      </w:r>
    </w:p>
    <w:p w14:paraId="5525001D" w14:textId="77777777" w:rsidR="00212645" w:rsidRPr="002E1790" w:rsidRDefault="00212645" w:rsidP="00212645">
      <w:pPr>
        <w:rPr>
          <w:lang w:val="ru-RU"/>
        </w:rPr>
      </w:pPr>
    </w:p>
    <w:p w14:paraId="07824376" w14:textId="77777777" w:rsidR="00212645" w:rsidRPr="002E1790" w:rsidRDefault="00212645" w:rsidP="00212645">
      <w:pPr>
        <w:ind w:left="3166"/>
        <w:rPr>
          <w:lang w:val="ru-RU"/>
        </w:rPr>
      </w:pPr>
      <w:r w:rsidRPr="002E1790">
        <w:rPr>
          <w:color w:val="000000"/>
          <w:lang w:val="ru-RU"/>
        </w:rPr>
        <w:t>СЫН</w:t>
      </w:r>
    </w:p>
    <w:p w14:paraId="2B62C110" w14:textId="77777777" w:rsidR="00212645" w:rsidRPr="002E1790" w:rsidRDefault="00212645" w:rsidP="00212645">
      <w:pPr>
        <w:ind w:left="1441" w:right="2161"/>
        <w:rPr>
          <w:lang w:val="ru-RU"/>
        </w:rPr>
      </w:pPr>
      <w:r w:rsidRPr="002E1790">
        <w:rPr>
          <w:color w:val="000000"/>
          <w:lang w:val="ru-RU"/>
        </w:rPr>
        <w:t>Не буду.</w:t>
      </w:r>
    </w:p>
    <w:p w14:paraId="06954953" w14:textId="77777777" w:rsidR="00212645" w:rsidRPr="002E1790" w:rsidRDefault="00212645" w:rsidP="00212645">
      <w:pPr>
        <w:rPr>
          <w:lang w:val="ru-RU"/>
        </w:rPr>
      </w:pPr>
    </w:p>
    <w:p w14:paraId="282AA5B5" w14:textId="77777777" w:rsidR="00212645" w:rsidRPr="002E1790" w:rsidRDefault="00212645" w:rsidP="00212645">
      <w:pPr>
        <w:rPr>
          <w:lang w:val="ru-RU"/>
        </w:rPr>
      </w:pPr>
      <w:r w:rsidRPr="002E1790">
        <w:rPr>
          <w:color w:val="000000"/>
          <w:lang w:val="ru-RU"/>
        </w:rPr>
        <w:t>Директор разводит руками.</w:t>
      </w:r>
    </w:p>
    <w:p w14:paraId="0723DF35" w14:textId="77777777" w:rsidR="00212645" w:rsidRPr="002E1790" w:rsidRDefault="00212645" w:rsidP="00212645">
      <w:pPr>
        <w:rPr>
          <w:lang w:val="ru-RU"/>
        </w:rPr>
      </w:pPr>
    </w:p>
    <w:p w14:paraId="0636AE8D" w14:textId="77777777" w:rsidR="00212645" w:rsidRPr="002E1790" w:rsidRDefault="00212645" w:rsidP="00212645">
      <w:pPr>
        <w:ind w:left="3166"/>
        <w:rPr>
          <w:lang w:val="ru-RU"/>
        </w:rPr>
      </w:pPr>
      <w:r w:rsidRPr="002E1790">
        <w:rPr>
          <w:color w:val="000000"/>
          <w:lang w:val="ru-RU"/>
        </w:rPr>
        <w:t>ДИРЕКТОР ШКОЛЫ</w:t>
      </w:r>
    </w:p>
    <w:p w14:paraId="7AD316D5" w14:textId="77777777" w:rsidR="00212645" w:rsidRPr="002E1790" w:rsidRDefault="00212645" w:rsidP="00212645">
      <w:pPr>
        <w:ind w:left="1441" w:right="2161"/>
        <w:rPr>
          <w:lang w:val="ru-RU"/>
        </w:rPr>
      </w:pPr>
      <w:r w:rsidRPr="002E1790">
        <w:rPr>
          <w:color w:val="000000"/>
          <w:lang w:val="ru-RU"/>
        </w:rPr>
        <w:t>Ну вот, видите, он совершенно неуправляемый. Школа не справляется, родители не справляются, теперь вся надежда только на детскую комнату милиции.</w:t>
      </w:r>
    </w:p>
    <w:p w14:paraId="0F1FF1C0" w14:textId="77777777" w:rsidR="00212645" w:rsidRPr="002E1790" w:rsidRDefault="00212645" w:rsidP="00212645">
      <w:pPr>
        <w:rPr>
          <w:lang w:val="ru-RU"/>
        </w:rPr>
      </w:pPr>
    </w:p>
    <w:p w14:paraId="578A1CB4" w14:textId="77777777" w:rsidR="00212645" w:rsidRPr="002E1790" w:rsidRDefault="00212645" w:rsidP="00212645">
      <w:pPr>
        <w:ind w:left="3166"/>
        <w:rPr>
          <w:lang w:val="ru-RU"/>
        </w:rPr>
      </w:pPr>
      <w:r w:rsidRPr="002E1790">
        <w:rPr>
          <w:color w:val="000000"/>
          <w:lang w:val="ru-RU"/>
        </w:rPr>
        <w:t>КОЗЫРЕВ</w:t>
      </w:r>
    </w:p>
    <w:p w14:paraId="687C09F1" w14:textId="77777777" w:rsidR="00212645" w:rsidRPr="002E1790" w:rsidRDefault="00212645" w:rsidP="00212645">
      <w:pPr>
        <w:ind w:left="1441" w:right="2161"/>
        <w:rPr>
          <w:lang w:val="ru-RU"/>
        </w:rPr>
      </w:pPr>
      <w:r w:rsidRPr="002E1790">
        <w:rPr>
          <w:color w:val="000000"/>
          <w:lang w:val="ru-RU"/>
        </w:rPr>
        <w:t>Простите, дайте мне 5 минут.</w:t>
      </w:r>
    </w:p>
    <w:p w14:paraId="7996599C" w14:textId="77777777" w:rsidR="00212645" w:rsidRPr="002E1790" w:rsidRDefault="00212645" w:rsidP="00212645">
      <w:pPr>
        <w:rPr>
          <w:lang w:val="ru-RU"/>
        </w:rPr>
      </w:pPr>
    </w:p>
    <w:p w14:paraId="17F8A791" w14:textId="77777777" w:rsidR="00212645" w:rsidRPr="002E1790" w:rsidRDefault="00212645" w:rsidP="00212645">
      <w:pPr>
        <w:rPr>
          <w:lang w:val="ru-RU"/>
        </w:rPr>
      </w:pPr>
      <w:r w:rsidRPr="002E1790">
        <w:rPr>
          <w:color w:val="000000"/>
          <w:lang w:val="ru-RU"/>
        </w:rPr>
        <w:t>Выталкивает сына в коридор, жена выходит за ними, придерживая Козырева за плечо, как бы страхуясь от резких его движений.</w:t>
      </w:r>
    </w:p>
    <w:p w14:paraId="39411CC0" w14:textId="77777777" w:rsidR="00212645" w:rsidRPr="002E1790" w:rsidRDefault="00212645" w:rsidP="00212645">
      <w:pPr>
        <w:rPr>
          <w:lang w:val="ru-RU"/>
        </w:rPr>
      </w:pPr>
    </w:p>
    <w:p w14:paraId="11F8B8A3" w14:textId="77777777" w:rsidR="00212645" w:rsidRPr="002E1790" w:rsidRDefault="00212645" w:rsidP="00212645">
      <w:pPr>
        <w:rPr>
          <w:lang w:val="ru-RU"/>
        </w:rPr>
      </w:pPr>
      <w:r w:rsidRPr="002E1790">
        <w:rPr>
          <w:b/>
          <w:color w:val="000000"/>
          <w:lang w:val="ru-RU"/>
        </w:rPr>
        <w:t xml:space="preserve">6-16. ИНТ. ШКОЛА СТЕПАНА.КОРИДОР ДЕНЬ 16. </w:t>
      </w:r>
      <w:r w:rsidRPr="002E1790">
        <w:rPr>
          <w:lang w:val="ru-RU"/>
        </w:rPr>
        <w:br/>
      </w:r>
      <w:r w:rsidRPr="002E1790">
        <w:rPr>
          <w:b/>
          <w:color w:val="000000"/>
          <w:lang w:val="ru-RU"/>
        </w:rPr>
        <w:t>КОЗЫРЕВ, КОЗЫРЕВА, СТЕПАН (00:50)</w:t>
      </w:r>
      <w:r w:rsidRPr="002E1790">
        <w:rPr>
          <w:lang w:val="ru-RU"/>
        </w:rPr>
        <w:br/>
      </w:r>
    </w:p>
    <w:p w14:paraId="0DCFF240" w14:textId="77777777" w:rsidR="00212645" w:rsidRPr="002E1790" w:rsidRDefault="00212645" w:rsidP="00212645">
      <w:pPr>
        <w:rPr>
          <w:lang w:val="ru-RU"/>
        </w:rPr>
      </w:pPr>
      <w:r w:rsidRPr="002E1790">
        <w:rPr>
          <w:color w:val="000000"/>
          <w:lang w:val="ru-RU"/>
        </w:rPr>
        <w:t>Козырев хватает сына за плечо и сжимает.</w:t>
      </w:r>
    </w:p>
    <w:p w14:paraId="7D8D3B17" w14:textId="77777777" w:rsidR="00212645" w:rsidRPr="002E1790" w:rsidRDefault="00212645" w:rsidP="00212645">
      <w:pPr>
        <w:rPr>
          <w:lang w:val="ru-RU"/>
        </w:rPr>
      </w:pPr>
    </w:p>
    <w:p w14:paraId="2E20EA40" w14:textId="77777777" w:rsidR="00212645" w:rsidRPr="002E1790" w:rsidRDefault="00212645" w:rsidP="00212645">
      <w:pPr>
        <w:ind w:left="3166"/>
        <w:rPr>
          <w:lang w:val="ru-RU"/>
        </w:rPr>
      </w:pPr>
      <w:r w:rsidRPr="002E1790">
        <w:rPr>
          <w:color w:val="000000"/>
          <w:lang w:val="ru-RU"/>
        </w:rPr>
        <w:t>КОЗЫРЕВ</w:t>
      </w:r>
    </w:p>
    <w:p w14:paraId="3FC76DB2" w14:textId="77777777" w:rsidR="00212645" w:rsidRPr="002E1790" w:rsidRDefault="00212645" w:rsidP="00212645">
      <w:pPr>
        <w:ind w:left="1441" w:right="2161"/>
        <w:rPr>
          <w:lang w:val="ru-RU"/>
        </w:rPr>
      </w:pPr>
      <w:r w:rsidRPr="002E1790">
        <w:rPr>
          <w:color w:val="000000"/>
          <w:lang w:val="ru-RU"/>
        </w:rPr>
        <w:t>Быстро снял серьгу! Или я её оторву тебе вместе с ухом.</w:t>
      </w:r>
    </w:p>
    <w:p w14:paraId="60C81456" w14:textId="77777777" w:rsidR="00212645" w:rsidRPr="002E1790" w:rsidRDefault="00212645" w:rsidP="00212645">
      <w:pPr>
        <w:rPr>
          <w:lang w:val="ru-RU"/>
        </w:rPr>
      </w:pPr>
    </w:p>
    <w:p w14:paraId="76C11CCD" w14:textId="77777777" w:rsidR="00212645" w:rsidRPr="002E1790" w:rsidRDefault="00212645" w:rsidP="00212645">
      <w:pPr>
        <w:ind w:left="3166"/>
        <w:rPr>
          <w:lang w:val="ru-RU"/>
        </w:rPr>
      </w:pPr>
      <w:r w:rsidRPr="002E1790">
        <w:rPr>
          <w:color w:val="000000"/>
          <w:lang w:val="ru-RU"/>
        </w:rPr>
        <w:t>КОЗЫРЕВА</w:t>
      </w:r>
    </w:p>
    <w:p w14:paraId="697AE473" w14:textId="77777777" w:rsidR="00212645" w:rsidRPr="002E1790" w:rsidRDefault="00212645" w:rsidP="00212645">
      <w:pPr>
        <w:ind w:left="1441" w:right="2161"/>
        <w:rPr>
          <w:lang w:val="ru-RU"/>
        </w:rPr>
      </w:pPr>
      <w:r w:rsidRPr="002E1790">
        <w:rPr>
          <w:color w:val="000000"/>
          <w:lang w:val="ru-RU"/>
        </w:rPr>
        <w:t>Валера, успокойся, Стёпа сейчас всё снимет. Да, Стёпа?</w:t>
      </w:r>
    </w:p>
    <w:p w14:paraId="2A9AF2E9" w14:textId="77777777" w:rsidR="00212645" w:rsidRPr="002E1790" w:rsidRDefault="00212645" w:rsidP="00212645">
      <w:pPr>
        <w:ind w:left="1441" w:right="2161"/>
        <w:rPr>
          <w:lang w:val="ru-RU"/>
        </w:rPr>
      </w:pPr>
      <w:r w:rsidRPr="002E1790">
        <w:rPr>
          <w:color w:val="000000"/>
          <w:lang w:val="ru-RU"/>
        </w:rPr>
        <w:t>Сними, пожалуйста, ну хочешь я на колени встану.</w:t>
      </w:r>
    </w:p>
    <w:p w14:paraId="15659409" w14:textId="77777777" w:rsidR="00212645" w:rsidRPr="002E1790" w:rsidRDefault="00212645" w:rsidP="00212645">
      <w:pPr>
        <w:rPr>
          <w:lang w:val="ru-RU"/>
        </w:rPr>
      </w:pPr>
    </w:p>
    <w:p w14:paraId="74ECEA5E" w14:textId="77777777" w:rsidR="00212645" w:rsidRPr="002E1790" w:rsidRDefault="00212645" w:rsidP="00212645">
      <w:pPr>
        <w:rPr>
          <w:lang w:val="ru-RU"/>
        </w:rPr>
      </w:pPr>
      <w:r w:rsidRPr="002E1790">
        <w:rPr>
          <w:color w:val="000000"/>
          <w:lang w:val="ru-RU"/>
        </w:rPr>
        <w:t>Сын дёргается, но не может вырваться.</w:t>
      </w:r>
    </w:p>
    <w:p w14:paraId="3FE814D4" w14:textId="77777777" w:rsidR="00212645" w:rsidRPr="002E1790" w:rsidRDefault="00212645" w:rsidP="00212645">
      <w:pPr>
        <w:rPr>
          <w:lang w:val="ru-RU"/>
        </w:rPr>
      </w:pPr>
    </w:p>
    <w:p w14:paraId="4573EC72" w14:textId="77777777" w:rsidR="00212645" w:rsidRPr="002E1790" w:rsidRDefault="00212645" w:rsidP="00212645">
      <w:pPr>
        <w:ind w:left="3166"/>
        <w:rPr>
          <w:lang w:val="ru-RU"/>
        </w:rPr>
      </w:pPr>
      <w:r w:rsidRPr="002E1790">
        <w:rPr>
          <w:color w:val="000000"/>
          <w:lang w:val="ru-RU"/>
        </w:rPr>
        <w:t>СЫН КОЗЫРЕВА</w:t>
      </w:r>
    </w:p>
    <w:p w14:paraId="0B42ACAE" w14:textId="77777777" w:rsidR="00212645" w:rsidRPr="002E1790" w:rsidRDefault="00212645" w:rsidP="00212645">
      <w:pPr>
        <w:ind w:left="1441" w:right="2161"/>
        <w:rPr>
          <w:lang w:val="ru-RU"/>
        </w:rPr>
      </w:pPr>
      <w:r w:rsidRPr="002E1790">
        <w:rPr>
          <w:color w:val="000000"/>
          <w:lang w:val="ru-RU"/>
        </w:rPr>
        <w:t xml:space="preserve">Не буду я </w:t>
      </w:r>
      <w:proofErr w:type="spellStart"/>
      <w:r w:rsidRPr="002E1790">
        <w:rPr>
          <w:color w:val="000000"/>
          <w:lang w:val="ru-RU"/>
        </w:rPr>
        <w:t>ничё</w:t>
      </w:r>
      <w:proofErr w:type="spellEnd"/>
      <w:r w:rsidRPr="002E1790">
        <w:rPr>
          <w:color w:val="000000"/>
          <w:lang w:val="ru-RU"/>
        </w:rPr>
        <w:t xml:space="preserve"> снимать. И спиртное я не пил. А ты даже не разобрался - и сразу с ними заодно. Я думал, ты отец. А ты - мусор. Которому плевать на правду.</w:t>
      </w:r>
    </w:p>
    <w:p w14:paraId="17E74BD5" w14:textId="77777777" w:rsidR="00212645" w:rsidRPr="002E1790" w:rsidRDefault="00212645" w:rsidP="00212645">
      <w:pPr>
        <w:rPr>
          <w:lang w:val="ru-RU"/>
        </w:rPr>
      </w:pPr>
    </w:p>
    <w:p w14:paraId="1F54DBD5" w14:textId="77777777" w:rsidR="00212645" w:rsidRPr="002E1790" w:rsidRDefault="00212645" w:rsidP="00212645">
      <w:pPr>
        <w:rPr>
          <w:lang w:val="ru-RU"/>
        </w:rPr>
      </w:pPr>
      <w:r w:rsidRPr="002E1790">
        <w:rPr>
          <w:color w:val="000000"/>
          <w:lang w:val="ru-RU"/>
        </w:rPr>
        <w:t>Козырев наливается кровью, как индюк. Даёт сыну затрещину.</w:t>
      </w:r>
    </w:p>
    <w:p w14:paraId="15824FBA" w14:textId="77777777" w:rsidR="00212645" w:rsidRPr="002E1790" w:rsidRDefault="00212645" w:rsidP="00212645">
      <w:pPr>
        <w:rPr>
          <w:lang w:val="ru-RU"/>
        </w:rPr>
      </w:pPr>
    </w:p>
    <w:p w14:paraId="433941C6" w14:textId="77777777" w:rsidR="00212645" w:rsidRPr="002E1790" w:rsidRDefault="00212645" w:rsidP="00212645">
      <w:pPr>
        <w:ind w:left="3166"/>
        <w:rPr>
          <w:lang w:val="ru-RU"/>
        </w:rPr>
      </w:pPr>
      <w:r w:rsidRPr="002E1790">
        <w:rPr>
          <w:color w:val="000000"/>
          <w:lang w:val="ru-RU"/>
        </w:rPr>
        <w:t>КОЗЫРЕВ</w:t>
      </w:r>
    </w:p>
    <w:p w14:paraId="069D3368" w14:textId="77777777" w:rsidR="00212645" w:rsidRPr="002E1790" w:rsidRDefault="00212645" w:rsidP="00212645">
      <w:pPr>
        <w:ind w:left="1441" w:right="2161"/>
        <w:rPr>
          <w:lang w:val="ru-RU"/>
        </w:rPr>
      </w:pPr>
      <w:r w:rsidRPr="002E1790">
        <w:rPr>
          <w:color w:val="000000"/>
          <w:lang w:val="ru-RU"/>
        </w:rPr>
        <w:t>Снял я сказал!</w:t>
      </w:r>
    </w:p>
    <w:p w14:paraId="57C9D487" w14:textId="77777777" w:rsidR="00212645" w:rsidRPr="002E1790" w:rsidRDefault="00212645" w:rsidP="00212645">
      <w:pPr>
        <w:rPr>
          <w:lang w:val="ru-RU"/>
        </w:rPr>
      </w:pPr>
    </w:p>
    <w:p w14:paraId="74EB1E46" w14:textId="77777777" w:rsidR="00212645" w:rsidRPr="002E1790" w:rsidRDefault="00212645" w:rsidP="00212645">
      <w:pPr>
        <w:ind w:left="3166"/>
        <w:rPr>
          <w:lang w:val="ru-RU"/>
        </w:rPr>
      </w:pPr>
      <w:r w:rsidRPr="002E1790">
        <w:rPr>
          <w:color w:val="000000"/>
          <w:lang w:val="ru-RU"/>
        </w:rPr>
        <w:t>ЖЕНА КОЗЫРЕВА</w:t>
      </w:r>
    </w:p>
    <w:p w14:paraId="7AF55E75" w14:textId="77777777" w:rsidR="00212645" w:rsidRPr="002E1790" w:rsidRDefault="00212645" w:rsidP="00212645">
      <w:pPr>
        <w:ind w:left="1441" w:right="2161"/>
        <w:rPr>
          <w:lang w:val="ru-RU"/>
        </w:rPr>
      </w:pPr>
      <w:r w:rsidRPr="002E1790">
        <w:rPr>
          <w:color w:val="000000"/>
          <w:lang w:val="ru-RU"/>
        </w:rPr>
        <w:t>Валера! Ты что!</w:t>
      </w:r>
    </w:p>
    <w:p w14:paraId="3235B899" w14:textId="77777777" w:rsidR="00212645" w:rsidRPr="002E1790" w:rsidRDefault="00212645" w:rsidP="00212645">
      <w:pPr>
        <w:rPr>
          <w:lang w:val="ru-RU"/>
        </w:rPr>
      </w:pPr>
    </w:p>
    <w:p w14:paraId="51F7966E" w14:textId="77777777" w:rsidR="00212645" w:rsidRPr="002E1790" w:rsidRDefault="00212645" w:rsidP="00212645">
      <w:pPr>
        <w:ind w:left="3166"/>
        <w:rPr>
          <w:lang w:val="ru-RU"/>
        </w:rPr>
      </w:pPr>
      <w:r w:rsidRPr="002E1790">
        <w:rPr>
          <w:color w:val="000000"/>
          <w:lang w:val="ru-RU"/>
        </w:rPr>
        <w:t>СЫН КОЗЫРЕВА</w:t>
      </w:r>
    </w:p>
    <w:p w14:paraId="2252D36D" w14:textId="77777777" w:rsidR="00212645" w:rsidRPr="002E1790" w:rsidRDefault="00212645" w:rsidP="00212645">
      <w:pPr>
        <w:ind w:left="1441" w:right="2161"/>
        <w:rPr>
          <w:lang w:val="ru-RU"/>
        </w:rPr>
      </w:pPr>
      <w:r w:rsidRPr="002E1790">
        <w:rPr>
          <w:color w:val="000000"/>
          <w:lang w:val="ru-RU"/>
        </w:rPr>
        <w:lastRenderedPageBreak/>
        <w:t>Да пошёл ты, мент поганый! Вы только и можете, что руки распускать! Я тоже так могу!</w:t>
      </w:r>
    </w:p>
    <w:p w14:paraId="5E85D1CA" w14:textId="77777777" w:rsidR="00212645" w:rsidRPr="002E1790" w:rsidRDefault="00212645" w:rsidP="00212645">
      <w:pPr>
        <w:rPr>
          <w:lang w:val="ru-RU"/>
        </w:rPr>
      </w:pPr>
    </w:p>
    <w:p w14:paraId="4ECE2061" w14:textId="77777777" w:rsidR="00212645" w:rsidRPr="002E1790" w:rsidRDefault="00212645" w:rsidP="00212645">
      <w:pPr>
        <w:rPr>
          <w:lang w:val="ru-RU"/>
        </w:rPr>
      </w:pPr>
      <w:r w:rsidRPr="002E1790">
        <w:rPr>
          <w:color w:val="000000"/>
          <w:lang w:val="ru-RU"/>
        </w:rPr>
        <w:t>Хочет ударить Козырева, но тут перехватывает его руку, в бешенстве отвешивает сыну оплеуху и вырывает серьгу. Кровь брызгает на стену. Сын хватается за ухо, жена Козырева за сына, Козырев распахивает дверь в кабинет.</w:t>
      </w:r>
    </w:p>
    <w:p w14:paraId="54BCF597" w14:textId="77777777" w:rsidR="00212645" w:rsidRPr="002E1790" w:rsidRDefault="00212645" w:rsidP="00212645">
      <w:pPr>
        <w:rPr>
          <w:lang w:val="ru-RU"/>
        </w:rPr>
      </w:pPr>
    </w:p>
    <w:p w14:paraId="70267F37" w14:textId="0E25CB26" w:rsidR="00212645" w:rsidRPr="002E1790" w:rsidRDefault="00212645" w:rsidP="00212645">
      <w:pPr>
        <w:rPr>
          <w:lang w:val="ru-RU"/>
        </w:rPr>
      </w:pPr>
      <w:r w:rsidRPr="002E1790">
        <w:rPr>
          <w:b/>
          <w:color w:val="000000"/>
          <w:lang w:val="ru-RU"/>
        </w:rPr>
        <w:t xml:space="preserve">6-17. ИНТ. ШКОЛА СТЕПАНА.КАБИНЕТ ДИРЕКТОРА ДЕНЬ 16. </w:t>
      </w:r>
      <w:r w:rsidRPr="002E1790">
        <w:rPr>
          <w:lang w:val="ru-RU"/>
        </w:rPr>
        <w:br/>
      </w:r>
      <w:r w:rsidRPr="002E1790">
        <w:rPr>
          <w:b/>
          <w:color w:val="000000"/>
          <w:lang w:val="ru-RU"/>
        </w:rPr>
        <w:t>КОЗЫРЕВ, ДИРЕКТОР ШКОЛЫ, УЧИТЕЛЬНИЦА</w:t>
      </w:r>
      <w:r w:rsidR="00695ED0">
        <w:rPr>
          <w:b/>
          <w:color w:val="000000"/>
          <w:lang w:val="ru-RU"/>
        </w:rPr>
        <w:t xml:space="preserve">, </w:t>
      </w:r>
      <w:r w:rsidR="00695ED0">
        <w:rPr>
          <w:b/>
          <w:color w:val="000000"/>
          <w:lang w:val="ru-RU"/>
        </w:rPr>
        <w:t>секретарь школы</w:t>
      </w:r>
      <w:r w:rsidRPr="002E1790">
        <w:rPr>
          <w:b/>
          <w:color w:val="000000"/>
          <w:lang w:val="ru-RU"/>
        </w:rPr>
        <w:t xml:space="preserve"> (00:25)</w:t>
      </w:r>
      <w:r w:rsidRPr="002E1790">
        <w:rPr>
          <w:lang w:val="ru-RU"/>
        </w:rPr>
        <w:br/>
      </w:r>
    </w:p>
    <w:p w14:paraId="0FEB4743" w14:textId="77777777" w:rsidR="00212645" w:rsidRPr="002E1790" w:rsidRDefault="00212645" w:rsidP="00212645">
      <w:pPr>
        <w:rPr>
          <w:lang w:val="ru-RU"/>
        </w:rPr>
      </w:pPr>
      <w:r w:rsidRPr="002E1790">
        <w:rPr>
          <w:color w:val="000000"/>
          <w:lang w:val="ru-RU"/>
        </w:rPr>
        <w:t>Козырев проходит сразу к столу Директора. Кладёт ей на стол окровавленную серьгу.</w:t>
      </w:r>
    </w:p>
    <w:p w14:paraId="50198691" w14:textId="77777777" w:rsidR="00212645" w:rsidRPr="002E1790" w:rsidRDefault="00212645" w:rsidP="00212645">
      <w:pPr>
        <w:rPr>
          <w:lang w:val="ru-RU"/>
        </w:rPr>
      </w:pPr>
    </w:p>
    <w:p w14:paraId="7E4C4F79" w14:textId="77777777" w:rsidR="00212645" w:rsidRPr="002E1790" w:rsidRDefault="00212645" w:rsidP="00212645">
      <w:pPr>
        <w:ind w:left="3166"/>
        <w:rPr>
          <w:lang w:val="ru-RU"/>
        </w:rPr>
      </w:pPr>
      <w:r w:rsidRPr="002E1790">
        <w:rPr>
          <w:color w:val="000000"/>
          <w:lang w:val="ru-RU"/>
        </w:rPr>
        <w:t>КОЗЫРЕВ</w:t>
      </w:r>
    </w:p>
    <w:p w14:paraId="5091DD40" w14:textId="77777777" w:rsidR="00212645" w:rsidRPr="002E1790" w:rsidRDefault="00212645" w:rsidP="00212645">
      <w:pPr>
        <w:ind w:left="1441" w:right="2161"/>
        <w:rPr>
          <w:lang w:val="ru-RU"/>
        </w:rPr>
      </w:pPr>
      <w:r w:rsidRPr="002E1790">
        <w:rPr>
          <w:color w:val="000000"/>
          <w:lang w:val="ru-RU"/>
        </w:rPr>
        <w:t>Мой сын - сын офицера. Он кровью смыл свой позор, и я обещаю, что впредь будет вести себя хорошо.</w:t>
      </w:r>
    </w:p>
    <w:p w14:paraId="06E1C9AE" w14:textId="77777777" w:rsidR="00212645" w:rsidRPr="002E1790" w:rsidRDefault="00212645" w:rsidP="00212645">
      <w:pPr>
        <w:rPr>
          <w:lang w:val="ru-RU"/>
        </w:rPr>
      </w:pPr>
    </w:p>
    <w:p w14:paraId="1F02BB21" w14:textId="77777777" w:rsidR="00212645" w:rsidRPr="002E1790" w:rsidRDefault="00212645" w:rsidP="00212645">
      <w:pPr>
        <w:rPr>
          <w:lang w:val="ru-RU"/>
        </w:rPr>
      </w:pPr>
      <w:r w:rsidRPr="002E1790">
        <w:rPr>
          <w:color w:val="000000"/>
          <w:lang w:val="ru-RU"/>
        </w:rPr>
        <w:t>Тётки-учительницы с уважением смотрят на окровавленную серьгу. Козырев выходит из кабинета под восторженное шипение.</w:t>
      </w:r>
    </w:p>
    <w:p w14:paraId="46D1AD31" w14:textId="77777777" w:rsidR="00212645" w:rsidRPr="002E1790" w:rsidRDefault="00212645" w:rsidP="00212645">
      <w:pPr>
        <w:rPr>
          <w:lang w:val="ru-RU"/>
        </w:rPr>
      </w:pPr>
    </w:p>
    <w:p w14:paraId="74EE0039" w14:textId="77777777" w:rsidR="00212645" w:rsidRPr="002E1790" w:rsidRDefault="00212645" w:rsidP="00212645">
      <w:pPr>
        <w:ind w:left="3166"/>
        <w:rPr>
          <w:lang w:val="ru-RU"/>
        </w:rPr>
      </w:pPr>
      <w:r w:rsidRPr="002E1790">
        <w:rPr>
          <w:color w:val="000000"/>
          <w:lang w:val="ru-RU"/>
        </w:rPr>
        <w:t>УЧИТЕЛЬНИЦА</w:t>
      </w:r>
    </w:p>
    <w:p w14:paraId="698B7939" w14:textId="77777777" w:rsidR="00212645" w:rsidRPr="002E1790" w:rsidRDefault="00212645" w:rsidP="00212645">
      <w:pPr>
        <w:rPr>
          <w:lang w:val="ru-RU"/>
        </w:rPr>
      </w:pPr>
    </w:p>
    <w:p w14:paraId="26B67CEA" w14:textId="77777777" w:rsidR="00212645" w:rsidRPr="002E1790" w:rsidRDefault="00212645" w:rsidP="00212645">
      <w:pPr>
        <w:rPr>
          <w:lang w:val="ru-RU"/>
        </w:rPr>
      </w:pPr>
      <w:r w:rsidRPr="002E1790">
        <w:rPr>
          <w:color w:val="000000"/>
          <w:lang w:val="ru-RU"/>
        </w:rPr>
        <w:t>Вот что значит отец! Все-таки мальчиков должен воспитывать отец.</w:t>
      </w:r>
    </w:p>
    <w:p w14:paraId="41E2E47D" w14:textId="77777777" w:rsidR="00212645" w:rsidRPr="002E1790" w:rsidRDefault="00212645" w:rsidP="00212645">
      <w:pPr>
        <w:rPr>
          <w:lang w:val="ru-RU"/>
        </w:rPr>
      </w:pPr>
    </w:p>
    <w:p w14:paraId="38647431" w14:textId="77777777" w:rsidR="00212645" w:rsidRPr="002E1790" w:rsidRDefault="00212645" w:rsidP="00212645">
      <w:pPr>
        <w:rPr>
          <w:lang w:val="ru-RU"/>
        </w:rPr>
      </w:pPr>
      <w:r w:rsidRPr="002E1790">
        <w:rPr>
          <w:b/>
          <w:color w:val="000000"/>
          <w:lang w:val="ru-RU"/>
        </w:rPr>
        <w:t xml:space="preserve">6-18. ИНТ. ШКОЛА СТЕПАНА.КОРИДОР ДЕНЬ 16. </w:t>
      </w:r>
      <w:r w:rsidRPr="002E1790">
        <w:rPr>
          <w:lang w:val="ru-RU"/>
        </w:rPr>
        <w:br/>
      </w:r>
      <w:r w:rsidRPr="002E1790">
        <w:rPr>
          <w:b/>
          <w:color w:val="000000"/>
          <w:lang w:val="ru-RU"/>
        </w:rPr>
        <w:t>КОЗЫРЕВ, КОЗЫРЕВА, СТЕПАН (00:24)</w:t>
      </w:r>
      <w:r w:rsidRPr="002E1790">
        <w:rPr>
          <w:lang w:val="ru-RU"/>
        </w:rPr>
        <w:br/>
      </w:r>
    </w:p>
    <w:p w14:paraId="00CA3B0B" w14:textId="77777777" w:rsidR="00212645" w:rsidRPr="002E1790" w:rsidRDefault="00212645" w:rsidP="00212645">
      <w:pPr>
        <w:rPr>
          <w:lang w:val="ru-RU"/>
        </w:rPr>
      </w:pPr>
      <w:r w:rsidRPr="002E1790">
        <w:rPr>
          <w:color w:val="000000"/>
          <w:lang w:val="ru-RU"/>
        </w:rPr>
        <w:t>Сын Козырева плачет, мать прикладывает ему к уху носовой платок, насквозь пропитанный кровью.</w:t>
      </w:r>
    </w:p>
    <w:p w14:paraId="6947D429" w14:textId="77777777" w:rsidR="00212645" w:rsidRPr="002E1790" w:rsidRDefault="00212645" w:rsidP="00212645">
      <w:pPr>
        <w:rPr>
          <w:lang w:val="ru-RU"/>
        </w:rPr>
      </w:pPr>
    </w:p>
    <w:p w14:paraId="03A30776" w14:textId="77777777" w:rsidR="00212645" w:rsidRPr="002E1790" w:rsidRDefault="00212645" w:rsidP="00212645">
      <w:pPr>
        <w:ind w:left="3166"/>
        <w:rPr>
          <w:lang w:val="ru-RU"/>
        </w:rPr>
      </w:pPr>
      <w:r w:rsidRPr="002E1790">
        <w:rPr>
          <w:color w:val="000000"/>
          <w:lang w:val="ru-RU"/>
        </w:rPr>
        <w:t>КОЗЫРЕВ</w:t>
      </w:r>
    </w:p>
    <w:p w14:paraId="2061DB4A" w14:textId="77777777" w:rsidR="00212645" w:rsidRPr="002E1790" w:rsidRDefault="00212645" w:rsidP="00212645">
      <w:pPr>
        <w:ind w:left="1441" w:right="2161"/>
        <w:rPr>
          <w:lang w:val="ru-RU"/>
        </w:rPr>
      </w:pPr>
      <w:r w:rsidRPr="002E1790">
        <w:rPr>
          <w:color w:val="000000"/>
          <w:lang w:val="ru-RU"/>
        </w:rPr>
        <w:t>Хватит тут сопли разводить. Домой пошли.</w:t>
      </w:r>
    </w:p>
    <w:p w14:paraId="652659CE" w14:textId="77777777" w:rsidR="00212645" w:rsidRPr="002E1790" w:rsidRDefault="00212645" w:rsidP="00212645">
      <w:pPr>
        <w:rPr>
          <w:lang w:val="ru-RU"/>
        </w:rPr>
      </w:pPr>
    </w:p>
    <w:p w14:paraId="0B502F52" w14:textId="77777777" w:rsidR="00212645" w:rsidRPr="002E1790" w:rsidRDefault="00212645" w:rsidP="00212645">
      <w:pPr>
        <w:rPr>
          <w:lang w:val="ru-RU"/>
        </w:rPr>
      </w:pPr>
      <w:r w:rsidRPr="002E1790">
        <w:rPr>
          <w:color w:val="000000"/>
          <w:lang w:val="ru-RU"/>
        </w:rPr>
        <w:t>Жена резко вскакивает и отвешивает Козыреву пощёчину.</w:t>
      </w:r>
    </w:p>
    <w:p w14:paraId="1E341D74" w14:textId="77777777" w:rsidR="00212645" w:rsidRPr="002E1790" w:rsidRDefault="00212645" w:rsidP="00212645">
      <w:pPr>
        <w:rPr>
          <w:lang w:val="ru-RU"/>
        </w:rPr>
      </w:pPr>
    </w:p>
    <w:p w14:paraId="505ABB9D" w14:textId="77777777" w:rsidR="00212645" w:rsidRPr="002E1790" w:rsidRDefault="00212645" w:rsidP="00212645">
      <w:pPr>
        <w:ind w:left="3166"/>
        <w:rPr>
          <w:lang w:val="ru-RU"/>
        </w:rPr>
      </w:pPr>
      <w:r w:rsidRPr="002E1790">
        <w:rPr>
          <w:color w:val="000000"/>
          <w:lang w:val="ru-RU"/>
        </w:rPr>
        <w:t>КОЗЫРЕВА</w:t>
      </w:r>
    </w:p>
    <w:p w14:paraId="43DC5305" w14:textId="77777777" w:rsidR="00212645" w:rsidRPr="002E1790" w:rsidRDefault="00212645" w:rsidP="00212645">
      <w:pPr>
        <w:ind w:left="1441" w:right="2161"/>
        <w:rPr>
          <w:lang w:val="ru-RU"/>
        </w:rPr>
      </w:pPr>
      <w:r w:rsidRPr="002E1790">
        <w:rPr>
          <w:color w:val="000000"/>
          <w:lang w:val="ru-RU"/>
        </w:rPr>
        <w:t>Мы-то пойдём! А у тебя больше нет дома!</w:t>
      </w:r>
    </w:p>
    <w:p w14:paraId="7669D09D" w14:textId="77777777" w:rsidR="00212645" w:rsidRPr="002E1790" w:rsidRDefault="00212645" w:rsidP="00212645">
      <w:pPr>
        <w:ind w:left="1441" w:right="2161"/>
        <w:rPr>
          <w:lang w:val="ru-RU"/>
        </w:rPr>
      </w:pPr>
      <w:r w:rsidRPr="002E1790">
        <w:rPr>
          <w:color w:val="000000"/>
          <w:lang w:val="ru-RU"/>
        </w:rPr>
        <w:t>Даже не думай ещё раз появиться у нас! Я не дам тебе калечить мальчика!</w:t>
      </w:r>
    </w:p>
    <w:p w14:paraId="54750328" w14:textId="77777777" w:rsidR="00212645" w:rsidRPr="002E1790" w:rsidRDefault="00212645" w:rsidP="00212645">
      <w:pPr>
        <w:rPr>
          <w:lang w:val="ru-RU"/>
        </w:rPr>
      </w:pPr>
    </w:p>
    <w:p w14:paraId="2806F391" w14:textId="77777777" w:rsidR="00212645" w:rsidRPr="002E1790" w:rsidRDefault="00212645" w:rsidP="00212645">
      <w:pPr>
        <w:rPr>
          <w:lang w:val="ru-RU"/>
        </w:rPr>
      </w:pPr>
      <w:r w:rsidRPr="002E1790">
        <w:rPr>
          <w:color w:val="000000"/>
          <w:lang w:val="ru-RU"/>
        </w:rPr>
        <w:t>Вся её поза выражает чистую агрессию. Козырев разворачивается и уходит.</w:t>
      </w:r>
    </w:p>
    <w:p w14:paraId="2DBAD9F1" w14:textId="77777777" w:rsidR="00212645" w:rsidRPr="002E1790" w:rsidRDefault="00212645" w:rsidP="00212645">
      <w:pPr>
        <w:rPr>
          <w:lang w:val="ru-RU"/>
        </w:rPr>
      </w:pPr>
    </w:p>
    <w:p w14:paraId="7447CB57" w14:textId="77777777" w:rsidR="00212645" w:rsidRPr="002E1790" w:rsidRDefault="00212645" w:rsidP="00212645">
      <w:pPr>
        <w:rPr>
          <w:lang w:val="ru-RU"/>
        </w:rPr>
      </w:pPr>
      <w:r w:rsidRPr="002E1790">
        <w:rPr>
          <w:b/>
          <w:color w:val="000000"/>
          <w:lang w:val="ru-RU"/>
        </w:rPr>
        <w:t xml:space="preserve">6-19. ИНТ. ОТДЕЛЕНИЕ МИЛИЦИИ ОДИНЦОВО.ФОТОЛАБОРАТОРИЯ ДЕНЬ 16. </w:t>
      </w:r>
      <w:r w:rsidRPr="002E1790">
        <w:rPr>
          <w:lang w:val="ru-RU"/>
        </w:rPr>
        <w:br/>
      </w:r>
      <w:r w:rsidRPr="002E1790">
        <w:rPr>
          <w:b/>
          <w:color w:val="000000"/>
          <w:lang w:val="ru-RU"/>
        </w:rPr>
        <w:t>ДОБРОВОЛЬСКАЯ, ЭКСПЕРТ-ФОТОГРАФ (00:28)</w:t>
      </w:r>
      <w:r w:rsidRPr="002E1790">
        <w:rPr>
          <w:lang w:val="ru-RU"/>
        </w:rPr>
        <w:br/>
      </w:r>
    </w:p>
    <w:p w14:paraId="0150ABD1" w14:textId="77777777" w:rsidR="00212645" w:rsidRPr="002E1790" w:rsidRDefault="00212645" w:rsidP="00212645">
      <w:pPr>
        <w:rPr>
          <w:lang w:val="ru-RU"/>
        </w:rPr>
      </w:pPr>
      <w:r w:rsidRPr="002E1790">
        <w:rPr>
          <w:color w:val="000000"/>
          <w:lang w:val="ru-RU"/>
        </w:rPr>
        <w:t>Добровольская “стоит над душой” у фотографа, тот аккуратно смывает гуашь с плёнки.</w:t>
      </w:r>
    </w:p>
    <w:p w14:paraId="0EDC10EC" w14:textId="77777777" w:rsidR="00212645" w:rsidRPr="002E1790" w:rsidRDefault="00212645" w:rsidP="00212645">
      <w:pPr>
        <w:ind w:left="1441" w:right="2161"/>
        <w:rPr>
          <w:lang w:val="ru-RU"/>
        </w:rPr>
      </w:pPr>
      <w:r w:rsidRPr="002E1790">
        <w:rPr>
          <w:color w:val="000000"/>
          <w:lang w:val="ru-RU"/>
        </w:rPr>
        <w:t>ЭКСПЕРТ-ФОТОГРАФ</w:t>
      </w:r>
    </w:p>
    <w:p w14:paraId="2B81F6B8" w14:textId="77777777" w:rsidR="00212645" w:rsidRPr="002E1790" w:rsidRDefault="00212645" w:rsidP="00212645">
      <w:pPr>
        <w:ind w:left="1441" w:right="2161"/>
        <w:rPr>
          <w:lang w:val="ru-RU"/>
        </w:rPr>
      </w:pPr>
      <w:r w:rsidRPr="002E1790">
        <w:rPr>
          <w:color w:val="000000"/>
          <w:lang w:val="ru-RU"/>
        </w:rPr>
        <w:lastRenderedPageBreak/>
        <w:t>Ну ты понимаешь, что часть плёнки здесь порезана-отрезана и так далее.</w:t>
      </w:r>
    </w:p>
    <w:p w14:paraId="33E2ACAD" w14:textId="77777777" w:rsidR="00212645" w:rsidRPr="002E1790" w:rsidRDefault="00212645" w:rsidP="00212645">
      <w:pPr>
        <w:rPr>
          <w:lang w:val="ru-RU"/>
        </w:rPr>
      </w:pPr>
    </w:p>
    <w:p w14:paraId="1A07310B" w14:textId="77777777" w:rsidR="00212645" w:rsidRPr="002E1790" w:rsidRDefault="00212645" w:rsidP="00212645">
      <w:pPr>
        <w:ind w:left="3166"/>
        <w:rPr>
          <w:lang w:val="ru-RU"/>
        </w:rPr>
      </w:pPr>
      <w:r w:rsidRPr="002E1790">
        <w:rPr>
          <w:color w:val="000000"/>
          <w:lang w:val="ru-RU"/>
        </w:rPr>
        <w:t>ДОБРОВОЛЬСКАЯ</w:t>
      </w:r>
    </w:p>
    <w:p w14:paraId="20F13A11" w14:textId="77777777" w:rsidR="00212645" w:rsidRPr="002E1790" w:rsidRDefault="00212645" w:rsidP="00212645">
      <w:pPr>
        <w:ind w:left="1441" w:right="2161"/>
        <w:rPr>
          <w:lang w:val="ru-RU"/>
        </w:rPr>
      </w:pPr>
      <w:r w:rsidRPr="002E1790">
        <w:rPr>
          <w:color w:val="000000"/>
          <w:lang w:val="ru-RU"/>
        </w:rPr>
        <w:t>Да, понимаю, но вдруг.</w:t>
      </w:r>
    </w:p>
    <w:p w14:paraId="614D6FCF" w14:textId="77777777" w:rsidR="00212645" w:rsidRPr="002E1790" w:rsidRDefault="00212645" w:rsidP="00212645">
      <w:pPr>
        <w:rPr>
          <w:lang w:val="ru-RU"/>
        </w:rPr>
      </w:pPr>
    </w:p>
    <w:p w14:paraId="72C74149" w14:textId="77777777" w:rsidR="00212645" w:rsidRPr="002E1790" w:rsidRDefault="00212645" w:rsidP="00212645">
      <w:pPr>
        <w:rPr>
          <w:lang w:val="ru-RU"/>
        </w:rPr>
      </w:pPr>
      <w:r w:rsidRPr="002E1790">
        <w:rPr>
          <w:color w:val="000000"/>
          <w:lang w:val="ru-RU"/>
        </w:rPr>
        <w:t>Фотограф закладывает плёнку в увеличитель, рассматривают кадры: семья улыбается, едят, жарят на костре сало на палочках. Где-то не хватает фрагментов. Наконец находят негатив фотографии с размытым силуэтом. Добровольская хлопает в ладоши, обнимает фотографа.</w:t>
      </w:r>
    </w:p>
    <w:p w14:paraId="61207106" w14:textId="77777777" w:rsidR="00212645" w:rsidRPr="002E1790" w:rsidRDefault="00212645" w:rsidP="00212645">
      <w:pPr>
        <w:rPr>
          <w:lang w:val="ru-RU"/>
        </w:rPr>
      </w:pPr>
    </w:p>
    <w:p w14:paraId="349CD569" w14:textId="77777777" w:rsidR="00212645" w:rsidRPr="002E1790" w:rsidRDefault="00212645" w:rsidP="00212645">
      <w:pPr>
        <w:ind w:left="3166"/>
        <w:rPr>
          <w:lang w:val="ru-RU"/>
        </w:rPr>
      </w:pPr>
      <w:r w:rsidRPr="002E1790">
        <w:rPr>
          <w:color w:val="000000"/>
          <w:lang w:val="ru-RU"/>
        </w:rPr>
        <w:t>ДОБРОВОЛЬСКАЯ</w:t>
      </w:r>
    </w:p>
    <w:p w14:paraId="7FB3FC00" w14:textId="77777777" w:rsidR="00212645" w:rsidRPr="002E1790" w:rsidRDefault="00212645" w:rsidP="00212645">
      <w:pPr>
        <w:ind w:left="1441" w:right="2161"/>
        <w:rPr>
          <w:lang w:val="ru-RU"/>
        </w:rPr>
      </w:pPr>
      <w:r w:rsidRPr="002E1790">
        <w:rPr>
          <w:color w:val="000000"/>
          <w:lang w:val="ru-RU"/>
        </w:rPr>
        <w:t>Вот, я знала, что получится! Печатай!</w:t>
      </w:r>
    </w:p>
    <w:p w14:paraId="36D78A8E" w14:textId="77777777" w:rsidR="00212645" w:rsidRPr="002E1790" w:rsidRDefault="00212645" w:rsidP="00212645">
      <w:pPr>
        <w:rPr>
          <w:lang w:val="ru-RU"/>
        </w:rPr>
      </w:pPr>
    </w:p>
    <w:p w14:paraId="05EB3B7D" w14:textId="77777777" w:rsidR="00212645" w:rsidRPr="002E1790" w:rsidRDefault="00212645" w:rsidP="00212645">
      <w:pPr>
        <w:rPr>
          <w:lang w:val="ru-RU"/>
        </w:rPr>
      </w:pPr>
      <w:r w:rsidRPr="002E1790">
        <w:rPr>
          <w:b/>
          <w:color w:val="000000"/>
          <w:lang w:val="ru-RU"/>
        </w:rPr>
        <w:t xml:space="preserve">6-20. ИНТ. ОТДЕЛЕНИЕ МИЛИЦИИ ОДИНЦОВО.КАБИНЕТ СЛЕДОВАТЕЛЕЙ ДЕНЬ 16. </w:t>
      </w:r>
      <w:r w:rsidRPr="002E1790">
        <w:rPr>
          <w:lang w:val="ru-RU"/>
        </w:rPr>
        <w:br/>
      </w:r>
      <w:r w:rsidRPr="002E1790">
        <w:rPr>
          <w:b/>
          <w:color w:val="000000"/>
          <w:lang w:val="ru-RU"/>
        </w:rPr>
        <w:t>КОЗЫРЕВ, БОКОВ, ДОБРОВОЛЬСКАЯ (01:15)</w:t>
      </w:r>
      <w:r w:rsidRPr="002E1790">
        <w:rPr>
          <w:lang w:val="ru-RU"/>
        </w:rPr>
        <w:br/>
      </w:r>
    </w:p>
    <w:p w14:paraId="2C55CBFB" w14:textId="77777777" w:rsidR="00212645" w:rsidRPr="002E1790" w:rsidRDefault="00212645" w:rsidP="00212645">
      <w:pPr>
        <w:rPr>
          <w:lang w:val="ru-RU"/>
        </w:rPr>
      </w:pPr>
      <w:r w:rsidRPr="002E1790">
        <w:rPr>
          <w:color w:val="000000"/>
          <w:lang w:val="ru-RU"/>
        </w:rPr>
        <w:t>Козырев раскрывает коробку, вынимает из неё чучела животных, расставляет на столе, рассматривает.</w:t>
      </w:r>
    </w:p>
    <w:p w14:paraId="727F1E0B" w14:textId="77777777" w:rsidR="00212645" w:rsidRPr="002E1790" w:rsidRDefault="00212645" w:rsidP="00212645">
      <w:pPr>
        <w:rPr>
          <w:lang w:val="ru-RU"/>
        </w:rPr>
      </w:pPr>
    </w:p>
    <w:p w14:paraId="11B07F3D" w14:textId="77777777" w:rsidR="00212645" w:rsidRPr="002E1790" w:rsidRDefault="00212645" w:rsidP="00212645">
      <w:pPr>
        <w:ind w:left="3166"/>
        <w:rPr>
          <w:lang w:val="ru-RU"/>
        </w:rPr>
      </w:pPr>
      <w:r w:rsidRPr="002E1790">
        <w:rPr>
          <w:color w:val="000000"/>
          <w:lang w:val="ru-RU"/>
        </w:rPr>
        <w:t>КОЗЫРЕВ</w:t>
      </w:r>
    </w:p>
    <w:p w14:paraId="3B0E08B9" w14:textId="77777777" w:rsidR="00212645" w:rsidRPr="002E1790" w:rsidRDefault="00212645" w:rsidP="00212645">
      <w:pPr>
        <w:ind w:left="1441" w:right="2161"/>
        <w:rPr>
          <w:lang w:val="ru-RU"/>
        </w:rPr>
      </w:pPr>
      <w:r w:rsidRPr="002E1790">
        <w:rPr>
          <w:color w:val="000000"/>
          <w:lang w:val="ru-RU"/>
        </w:rPr>
        <w:t>Нормальный человек такое делать будет?</w:t>
      </w:r>
    </w:p>
    <w:p w14:paraId="24717893" w14:textId="77777777" w:rsidR="00212645" w:rsidRPr="002E1790" w:rsidRDefault="00212645" w:rsidP="00212645">
      <w:pPr>
        <w:rPr>
          <w:lang w:val="ru-RU"/>
        </w:rPr>
      </w:pPr>
    </w:p>
    <w:p w14:paraId="302B714D" w14:textId="77777777" w:rsidR="00212645" w:rsidRPr="002E1790" w:rsidRDefault="00212645" w:rsidP="00212645">
      <w:pPr>
        <w:ind w:left="3166"/>
        <w:rPr>
          <w:lang w:val="ru-RU"/>
        </w:rPr>
      </w:pPr>
      <w:r w:rsidRPr="002E1790">
        <w:rPr>
          <w:color w:val="000000"/>
          <w:lang w:val="ru-RU"/>
        </w:rPr>
        <w:t>БОКОВ</w:t>
      </w:r>
    </w:p>
    <w:p w14:paraId="0DA65EE8" w14:textId="77777777" w:rsidR="00212645" w:rsidRPr="002E1790" w:rsidRDefault="00212645" w:rsidP="00212645">
      <w:pPr>
        <w:ind w:left="1441" w:right="2161"/>
        <w:rPr>
          <w:lang w:val="ru-RU"/>
        </w:rPr>
      </w:pPr>
      <w:r w:rsidRPr="002E1790">
        <w:rPr>
          <w:color w:val="000000"/>
          <w:lang w:val="ru-RU"/>
        </w:rPr>
        <w:t xml:space="preserve">Таксидермия - очень популярное увлечение даже в </w:t>
      </w:r>
      <w:proofErr w:type="spellStart"/>
      <w:r w:rsidRPr="002E1790">
        <w:rPr>
          <w:color w:val="000000"/>
          <w:lang w:val="ru-RU"/>
        </w:rPr>
        <w:t>Ростове</w:t>
      </w:r>
      <w:proofErr w:type="spellEnd"/>
      <w:r w:rsidRPr="002E1790">
        <w:rPr>
          <w:color w:val="000000"/>
          <w:lang w:val="ru-RU"/>
        </w:rPr>
        <w:t xml:space="preserve">. </w:t>
      </w:r>
      <w:proofErr w:type="spellStart"/>
      <w:r w:rsidRPr="002E1790">
        <w:rPr>
          <w:color w:val="000000"/>
          <w:lang w:val="ru-RU"/>
        </w:rPr>
        <w:t>Шо</w:t>
      </w:r>
      <w:proofErr w:type="spellEnd"/>
      <w:r w:rsidRPr="002E1790">
        <w:rPr>
          <w:color w:val="000000"/>
          <w:lang w:val="ru-RU"/>
        </w:rPr>
        <w:t>, все эти люди - психи?</w:t>
      </w:r>
    </w:p>
    <w:p w14:paraId="4293AC25" w14:textId="77777777" w:rsidR="00212645" w:rsidRPr="002E1790" w:rsidRDefault="00212645" w:rsidP="00212645">
      <w:pPr>
        <w:rPr>
          <w:lang w:val="ru-RU"/>
        </w:rPr>
      </w:pPr>
    </w:p>
    <w:p w14:paraId="363FD452" w14:textId="77777777" w:rsidR="00212645" w:rsidRPr="002E1790" w:rsidRDefault="00212645" w:rsidP="00212645">
      <w:pPr>
        <w:rPr>
          <w:lang w:val="ru-RU"/>
        </w:rPr>
      </w:pPr>
      <w:r w:rsidRPr="002E1790">
        <w:rPr>
          <w:color w:val="000000"/>
          <w:lang w:val="ru-RU"/>
        </w:rPr>
        <w:t>Козырев вынимает белку.</w:t>
      </w:r>
    </w:p>
    <w:p w14:paraId="49C10F34" w14:textId="77777777" w:rsidR="00212645" w:rsidRPr="002E1790" w:rsidRDefault="00212645" w:rsidP="00212645">
      <w:pPr>
        <w:rPr>
          <w:lang w:val="ru-RU"/>
        </w:rPr>
      </w:pPr>
    </w:p>
    <w:p w14:paraId="0E710753" w14:textId="77777777" w:rsidR="00212645" w:rsidRPr="002E1790" w:rsidRDefault="00212645" w:rsidP="00212645">
      <w:pPr>
        <w:ind w:left="3166"/>
        <w:rPr>
          <w:lang w:val="ru-RU"/>
        </w:rPr>
      </w:pPr>
      <w:r w:rsidRPr="002E1790">
        <w:rPr>
          <w:color w:val="000000"/>
          <w:lang w:val="ru-RU"/>
        </w:rPr>
        <w:t>КОЗЫРЕВ</w:t>
      </w:r>
    </w:p>
    <w:p w14:paraId="2132AEEE" w14:textId="77777777" w:rsidR="00212645" w:rsidRPr="002E1790" w:rsidRDefault="00212645" w:rsidP="00212645">
      <w:pPr>
        <w:ind w:left="1441" w:right="2161"/>
        <w:rPr>
          <w:lang w:val="ru-RU"/>
        </w:rPr>
      </w:pPr>
      <w:r w:rsidRPr="002E1790">
        <w:rPr>
          <w:color w:val="000000"/>
          <w:lang w:val="ru-RU"/>
        </w:rPr>
        <w:t>Смотри, хвост пришит хирургическим швом. Корявым, правда, но принцип же не меняется. Голову зайца он пришил мальчику тоже хирургическим швом!</w:t>
      </w:r>
    </w:p>
    <w:p w14:paraId="306DA7A5" w14:textId="77777777" w:rsidR="00212645" w:rsidRPr="002E1790" w:rsidRDefault="00212645" w:rsidP="00212645">
      <w:pPr>
        <w:rPr>
          <w:lang w:val="ru-RU"/>
        </w:rPr>
      </w:pPr>
    </w:p>
    <w:p w14:paraId="79C52DD8" w14:textId="77777777" w:rsidR="00212645" w:rsidRPr="002E1790" w:rsidRDefault="00212645" w:rsidP="00212645">
      <w:pPr>
        <w:rPr>
          <w:lang w:val="ru-RU"/>
        </w:rPr>
      </w:pPr>
      <w:r w:rsidRPr="002E1790">
        <w:rPr>
          <w:color w:val="000000"/>
          <w:lang w:val="ru-RU"/>
        </w:rPr>
        <w:t>Отбрасывает тряпичную кепку “</w:t>
      </w:r>
      <w:proofErr w:type="spellStart"/>
      <w:r w:rsidRPr="002E1790">
        <w:rPr>
          <w:color w:val="000000"/>
          <w:lang w:val="ru-RU"/>
        </w:rPr>
        <w:t>Речфлот</w:t>
      </w:r>
      <w:proofErr w:type="spellEnd"/>
      <w:r w:rsidRPr="002E1790">
        <w:rPr>
          <w:color w:val="000000"/>
          <w:lang w:val="ru-RU"/>
        </w:rPr>
        <w:t>”, вынимает зайца, трогает.</w:t>
      </w:r>
    </w:p>
    <w:p w14:paraId="1C7CAD8F" w14:textId="77777777" w:rsidR="00212645" w:rsidRPr="002E1790" w:rsidRDefault="00212645" w:rsidP="00212645">
      <w:pPr>
        <w:rPr>
          <w:lang w:val="ru-RU"/>
        </w:rPr>
      </w:pPr>
    </w:p>
    <w:p w14:paraId="761B049D" w14:textId="77777777" w:rsidR="00212645" w:rsidRPr="002E1790" w:rsidRDefault="00212645" w:rsidP="00212645">
      <w:pPr>
        <w:ind w:left="3166"/>
        <w:rPr>
          <w:lang w:val="ru-RU"/>
        </w:rPr>
      </w:pPr>
      <w:r w:rsidRPr="002E1790">
        <w:rPr>
          <w:color w:val="000000"/>
          <w:lang w:val="ru-RU"/>
        </w:rPr>
        <w:t>КОЗЫРЕВ</w:t>
      </w:r>
    </w:p>
    <w:p w14:paraId="058CE7AF" w14:textId="77777777" w:rsidR="00212645" w:rsidRPr="002E1790" w:rsidRDefault="00212645" w:rsidP="00212645">
      <w:pPr>
        <w:ind w:left="1441" w:right="2161"/>
        <w:rPr>
          <w:lang w:val="ru-RU"/>
        </w:rPr>
      </w:pPr>
      <w:r w:rsidRPr="002E1790">
        <w:rPr>
          <w:color w:val="000000"/>
          <w:lang w:val="ru-RU"/>
        </w:rPr>
        <w:t>Уши на проволоке! Такие же!</w:t>
      </w:r>
    </w:p>
    <w:p w14:paraId="09A0E6BD" w14:textId="77777777" w:rsidR="00212645" w:rsidRPr="002E1790" w:rsidRDefault="00212645" w:rsidP="00212645">
      <w:pPr>
        <w:rPr>
          <w:lang w:val="ru-RU"/>
        </w:rPr>
      </w:pPr>
    </w:p>
    <w:p w14:paraId="7CC0A30B" w14:textId="77777777" w:rsidR="00212645" w:rsidRPr="002E1790" w:rsidRDefault="00212645" w:rsidP="00212645">
      <w:pPr>
        <w:ind w:left="3166"/>
        <w:rPr>
          <w:lang w:val="ru-RU"/>
        </w:rPr>
      </w:pPr>
      <w:r w:rsidRPr="002E1790">
        <w:rPr>
          <w:color w:val="000000"/>
          <w:lang w:val="ru-RU"/>
        </w:rPr>
        <w:t>БОКОВ</w:t>
      </w:r>
    </w:p>
    <w:p w14:paraId="053BDAA8" w14:textId="77777777" w:rsidR="00212645" w:rsidRPr="002E1790" w:rsidRDefault="00212645" w:rsidP="00212645">
      <w:pPr>
        <w:ind w:left="1441" w:right="2161"/>
        <w:rPr>
          <w:lang w:val="ru-RU"/>
        </w:rPr>
      </w:pPr>
      <w:r w:rsidRPr="002E1790">
        <w:rPr>
          <w:color w:val="000000"/>
          <w:lang w:val="ru-RU"/>
        </w:rPr>
        <w:t>Все всегда так делают.</w:t>
      </w:r>
    </w:p>
    <w:p w14:paraId="644003AB" w14:textId="77777777" w:rsidR="00212645" w:rsidRPr="002E1790" w:rsidRDefault="00212645" w:rsidP="00212645">
      <w:pPr>
        <w:rPr>
          <w:lang w:val="ru-RU"/>
        </w:rPr>
      </w:pPr>
    </w:p>
    <w:p w14:paraId="06D9B082" w14:textId="77777777" w:rsidR="00212645" w:rsidRPr="002E1790" w:rsidRDefault="00212645" w:rsidP="00212645">
      <w:pPr>
        <w:rPr>
          <w:lang w:val="ru-RU"/>
        </w:rPr>
      </w:pPr>
      <w:r w:rsidRPr="002E1790">
        <w:rPr>
          <w:color w:val="000000"/>
          <w:lang w:val="ru-RU"/>
        </w:rPr>
        <w:t>Входит грустная Добровольская с фотографией в руках.</w:t>
      </w:r>
    </w:p>
    <w:p w14:paraId="68552897" w14:textId="77777777" w:rsidR="00212645" w:rsidRPr="002E1790" w:rsidRDefault="00212645" w:rsidP="00212645">
      <w:pPr>
        <w:rPr>
          <w:lang w:val="ru-RU"/>
        </w:rPr>
      </w:pPr>
    </w:p>
    <w:p w14:paraId="26031FFE" w14:textId="77777777" w:rsidR="00212645" w:rsidRPr="002E1790" w:rsidRDefault="00212645" w:rsidP="00212645">
      <w:pPr>
        <w:ind w:left="3166"/>
        <w:rPr>
          <w:lang w:val="ru-RU"/>
        </w:rPr>
      </w:pPr>
      <w:r w:rsidRPr="002E1790">
        <w:rPr>
          <w:color w:val="000000"/>
          <w:lang w:val="ru-RU"/>
        </w:rPr>
        <w:t>ДОБРОВОЛЬСКАЯ</w:t>
      </w:r>
    </w:p>
    <w:p w14:paraId="60EF25C5" w14:textId="77777777" w:rsidR="00212645" w:rsidRPr="002E1790" w:rsidRDefault="00212645" w:rsidP="00212645">
      <w:pPr>
        <w:ind w:left="1441" w:right="2161"/>
        <w:rPr>
          <w:lang w:val="ru-RU"/>
        </w:rPr>
      </w:pPr>
      <w:r w:rsidRPr="002E1790">
        <w:rPr>
          <w:color w:val="000000"/>
          <w:lang w:val="ru-RU"/>
        </w:rPr>
        <w:t>Опрос свидетелей показал, что в день убийства Андрея Гурченко, примерно в то же время, в районе места преступления из леса вышел худой, сутулый человек.</w:t>
      </w:r>
    </w:p>
    <w:p w14:paraId="5188CFE1" w14:textId="77777777" w:rsidR="00212645" w:rsidRPr="002E1790" w:rsidRDefault="00212645" w:rsidP="00212645">
      <w:pPr>
        <w:rPr>
          <w:lang w:val="ru-RU"/>
        </w:rPr>
      </w:pPr>
    </w:p>
    <w:p w14:paraId="089BD85D" w14:textId="77777777" w:rsidR="00212645" w:rsidRPr="002E1790" w:rsidRDefault="00212645" w:rsidP="00212645">
      <w:pPr>
        <w:ind w:left="3166"/>
        <w:rPr>
          <w:lang w:val="ru-RU"/>
        </w:rPr>
      </w:pPr>
      <w:r w:rsidRPr="002E1790">
        <w:rPr>
          <w:color w:val="000000"/>
          <w:lang w:val="ru-RU"/>
        </w:rPr>
        <w:t>БОКОВ</w:t>
      </w:r>
    </w:p>
    <w:p w14:paraId="5DC8114B" w14:textId="77777777" w:rsidR="00212645" w:rsidRPr="002E1790" w:rsidRDefault="00212645" w:rsidP="00212645">
      <w:pPr>
        <w:ind w:left="1441" w:right="2161"/>
        <w:rPr>
          <w:lang w:val="ru-RU"/>
        </w:rPr>
      </w:pPr>
      <w:r w:rsidRPr="002E1790">
        <w:rPr>
          <w:color w:val="000000"/>
          <w:lang w:val="ru-RU"/>
        </w:rPr>
        <w:t>Лица не видели, опознать не могут, ага.</w:t>
      </w:r>
    </w:p>
    <w:p w14:paraId="5F4C5C36" w14:textId="77777777" w:rsidR="00212645" w:rsidRPr="002E1790" w:rsidRDefault="00212645" w:rsidP="00212645">
      <w:pPr>
        <w:rPr>
          <w:lang w:val="ru-RU"/>
        </w:rPr>
      </w:pPr>
    </w:p>
    <w:p w14:paraId="0F7A6806" w14:textId="77777777" w:rsidR="00212645" w:rsidRPr="002E1790" w:rsidRDefault="00212645" w:rsidP="00212645">
      <w:pPr>
        <w:ind w:left="3166"/>
        <w:rPr>
          <w:lang w:val="ru-RU"/>
        </w:rPr>
      </w:pPr>
      <w:r w:rsidRPr="002E1790">
        <w:rPr>
          <w:color w:val="000000"/>
          <w:lang w:val="ru-RU"/>
        </w:rPr>
        <w:t>ДОБРОВОЛЬСКАЯ</w:t>
      </w:r>
    </w:p>
    <w:p w14:paraId="65F570F0" w14:textId="77777777" w:rsidR="00212645" w:rsidRPr="002E1790" w:rsidRDefault="00212645" w:rsidP="00212645">
      <w:pPr>
        <w:ind w:left="1441" w:right="2161"/>
        <w:rPr>
          <w:lang w:val="ru-RU"/>
        </w:rPr>
      </w:pPr>
      <w:r w:rsidRPr="002E1790">
        <w:rPr>
          <w:color w:val="000000"/>
          <w:lang w:val="ru-RU"/>
        </w:rPr>
        <w:t>Ну Лаваль же и правда худой, и сутулый. И высокий.</w:t>
      </w:r>
    </w:p>
    <w:p w14:paraId="13FAA153" w14:textId="77777777" w:rsidR="00212645" w:rsidRPr="002E1790" w:rsidRDefault="00212645" w:rsidP="00212645">
      <w:pPr>
        <w:ind w:left="1441" w:right="2161"/>
        <w:rPr>
          <w:lang w:val="ru-RU"/>
        </w:rPr>
      </w:pPr>
      <w:r w:rsidRPr="002E1790">
        <w:rPr>
          <w:color w:val="000000"/>
          <w:lang w:val="ru-RU"/>
        </w:rPr>
        <w:t>Вот ещё была надежда, что он есть на фотографии, но тут только рука, остальное на ёлке.</w:t>
      </w:r>
    </w:p>
    <w:p w14:paraId="110BA37B" w14:textId="77777777" w:rsidR="00212645" w:rsidRPr="002E1790" w:rsidRDefault="00212645" w:rsidP="00212645">
      <w:pPr>
        <w:rPr>
          <w:lang w:val="ru-RU"/>
        </w:rPr>
      </w:pPr>
    </w:p>
    <w:p w14:paraId="068B4D40" w14:textId="77777777" w:rsidR="00212645" w:rsidRPr="002E1790" w:rsidRDefault="00212645" w:rsidP="00212645">
      <w:pPr>
        <w:rPr>
          <w:lang w:val="ru-RU"/>
        </w:rPr>
      </w:pPr>
      <w:r w:rsidRPr="002E1790">
        <w:rPr>
          <w:color w:val="000000"/>
          <w:lang w:val="ru-RU"/>
        </w:rPr>
        <w:t>Боков смотрит на неё как на сумасшедшую. Берёт фотографию. Присматривается. Вскакивает, вытаскивает кепку, которую отбросил Козырев. Сравнивает. В руке у идущего на фотографии человека - кепка “</w:t>
      </w:r>
      <w:proofErr w:type="spellStart"/>
      <w:r w:rsidRPr="002E1790">
        <w:rPr>
          <w:color w:val="000000"/>
          <w:lang w:val="ru-RU"/>
        </w:rPr>
        <w:t>Речфлот</w:t>
      </w:r>
      <w:proofErr w:type="spellEnd"/>
      <w:r w:rsidRPr="002E1790">
        <w:rPr>
          <w:color w:val="000000"/>
          <w:lang w:val="ru-RU"/>
        </w:rPr>
        <w:t>”. Такая же. Боков снимает телефонную трубку.</w:t>
      </w:r>
    </w:p>
    <w:p w14:paraId="291F4022" w14:textId="77777777" w:rsidR="00212645" w:rsidRPr="002E1790" w:rsidRDefault="00212645" w:rsidP="00212645">
      <w:pPr>
        <w:rPr>
          <w:lang w:val="ru-RU"/>
        </w:rPr>
      </w:pPr>
    </w:p>
    <w:p w14:paraId="2EEC0E73" w14:textId="77777777" w:rsidR="00212645" w:rsidRPr="002E1790" w:rsidRDefault="00212645" w:rsidP="00212645">
      <w:pPr>
        <w:ind w:left="3166"/>
        <w:rPr>
          <w:lang w:val="ru-RU"/>
        </w:rPr>
      </w:pPr>
      <w:r w:rsidRPr="002E1790">
        <w:rPr>
          <w:color w:val="000000"/>
          <w:lang w:val="ru-RU"/>
        </w:rPr>
        <w:t>БОКОВ</w:t>
      </w:r>
    </w:p>
    <w:p w14:paraId="30F3312A" w14:textId="77777777" w:rsidR="00212645" w:rsidRPr="002E1790" w:rsidRDefault="00212645" w:rsidP="00212645">
      <w:pPr>
        <w:ind w:left="1441" w:right="2161"/>
        <w:rPr>
          <w:lang w:val="ru-RU"/>
        </w:rPr>
      </w:pPr>
      <w:r w:rsidRPr="002E1790">
        <w:rPr>
          <w:color w:val="000000"/>
          <w:lang w:val="ru-RU"/>
        </w:rPr>
        <w:t>Возьми оперов и давайте к Лавалю в адрес. Берите его и сюда везите. Да, прям щас.</w:t>
      </w:r>
    </w:p>
    <w:p w14:paraId="7CB1D47F" w14:textId="77777777" w:rsidR="00212645" w:rsidRPr="002E1790" w:rsidRDefault="00212645" w:rsidP="00212645">
      <w:pPr>
        <w:rPr>
          <w:lang w:val="ru-RU"/>
        </w:rPr>
      </w:pPr>
    </w:p>
    <w:p w14:paraId="4D320DD6" w14:textId="7FDF9FEC" w:rsidR="00212645" w:rsidRPr="002E1790" w:rsidRDefault="00212645" w:rsidP="00212645">
      <w:pPr>
        <w:rPr>
          <w:lang w:val="ru-RU"/>
        </w:rPr>
      </w:pPr>
      <w:r w:rsidRPr="002E1790">
        <w:rPr>
          <w:b/>
          <w:color w:val="000000"/>
          <w:lang w:val="ru-RU"/>
        </w:rPr>
        <w:t xml:space="preserve">6-21. НАТ. КОНЮШНЯ ДЕНЬ 16. </w:t>
      </w:r>
      <w:r w:rsidRPr="002E1790">
        <w:rPr>
          <w:lang w:val="ru-RU"/>
        </w:rPr>
        <w:br/>
      </w:r>
      <w:r w:rsidRPr="002E1790">
        <w:rPr>
          <w:b/>
          <w:color w:val="000000"/>
          <w:lang w:val="ru-RU"/>
        </w:rPr>
        <w:t>КОНЮХ, ИГОРЬ</w:t>
      </w:r>
      <w:r w:rsidR="00695ED0">
        <w:rPr>
          <w:b/>
          <w:color w:val="000000"/>
          <w:lang w:val="ru-RU"/>
        </w:rPr>
        <w:t>, лошадь</w:t>
      </w:r>
      <w:r w:rsidRPr="002E1790">
        <w:rPr>
          <w:b/>
          <w:color w:val="000000"/>
          <w:lang w:val="ru-RU"/>
        </w:rPr>
        <w:t xml:space="preserve"> (01:05)</w:t>
      </w:r>
      <w:r w:rsidRPr="002E1790">
        <w:rPr>
          <w:lang w:val="ru-RU"/>
        </w:rPr>
        <w:br/>
      </w:r>
    </w:p>
    <w:p w14:paraId="1449B4C5" w14:textId="77777777" w:rsidR="00212645" w:rsidRPr="002E1790" w:rsidRDefault="00212645" w:rsidP="00212645">
      <w:pPr>
        <w:rPr>
          <w:lang w:val="ru-RU"/>
        </w:rPr>
      </w:pPr>
      <w:r w:rsidRPr="002E1790">
        <w:rPr>
          <w:color w:val="000000"/>
          <w:lang w:val="ru-RU"/>
        </w:rPr>
        <w:t>Игорь наблюдает за лошадьми. К нему подходит Конюх.</w:t>
      </w:r>
      <w:r w:rsidRPr="002E1790">
        <w:rPr>
          <w:lang w:val="ru-RU"/>
        </w:rPr>
        <w:br/>
      </w:r>
      <w:r w:rsidRPr="002E1790">
        <w:rPr>
          <w:color w:val="000000"/>
          <w:lang w:val="ru-RU"/>
        </w:rPr>
        <w:t>КОНЮХ</w:t>
      </w:r>
      <w:r w:rsidRPr="002E1790">
        <w:rPr>
          <w:lang w:val="ru-RU"/>
        </w:rPr>
        <w:br/>
      </w:r>
      <w:r w:rsidRPr="002E1790">
        <w:rPr>
          <w:color w:val="000000"/>
          <w:lang w:val="ru-RU"/>
        </w:rPr>
        <w:t>Что, Игорёк, хочешь покататься?</w:t>
      </w:r>
      <w:r w:rsidRPr="002E1790">
        <w:rPr>
          <w:lang w:val="ru-RU"/>
        </w:rPr>
        <w:br/>
      </w:r>
      <w:r w:rsidRPr="002E1790">
        <w:rPr>
          <w:color w:val="000000"/>
          <w:lang w:val="ru-RU"/>
        </w:rPr>
        <w:t>ИГОРЬ</w:t>
      </w:r>
      <w:r w:rsidRPr="002E1790">
        <w:rPr>
          <w:lang w:val="ru-RU"/>
        </w:rPr>
        <w:br/>
      </w:r>
      <w:r w:rsidRPr="002E1790">
        <w:rPr>
          <w:color w:val="000000"/>
          <w:lang w:val="ru-RU"/>
        </w:rPr>
        <w:t>Нет, просто хочу посидеть посмотреть на лошадей.</w:t>
      </w:r>
      <w:r w:rsidRPr="002E1790">
        <w:rPr>
          <w:lang w:val="ru-RU"/>
        </w:rPr>
        <w:br/>
      </w:r>
      <w:r w:rsidRPr="002E1790">
        <w:rPr>
          <w:color w:val="000000"/>
          <w:lang w:val="ru-RU"/>
        </w:rPr>
        <w:t>КОНЮХ</w:t>
      </w:r>
      <w:r w:rsidRPr="002E1790">
        <w:rPr>
          <w:lang w:val="ru-RU"/>
        </w:rPr>
        <w:br/>
      </w:r>
      <w:r w:rsidRPr="002E1790">
        <w:rPr>
          <w:color w:val="000000"/>
          <w:lang w:val="ru-RU"/>
        </w:rPr>
        <w:t>А чего грустный такой?</w:t>
      </w:r>
      <w:r w:rsidRPr="002E1790">
        <w:rPr>
          <w:lang w:val="ru-RU"/>
        </w:rPr>
        <w:br/>
      </w:r>
      <w:r w:rsidRPr="002E1790">
        <w:rPr>
          <w:color w:val="000000"/>
          <w:lang w:val="ru-RU"/>
        </w:rPr>
        <w:t>ИГОРЬ</w:t>
      </w:r>
      <w:r w:rsidRPr="002E1790">
        <w:rPr>
          <w:lang w:val="ru-RU"/>
        </w:rPr>
        <w:br/>
      </w:r>
      <w:r w:rsidRPr="002E1790">
        <w:rPr>
          <w:color w:val="000000"/>
          <w:lang w:val="ru-RU"/>
        </w:rPr>
        <w:t xml:space="preserve">У меня собака </w:t>
      </w:r>
      <w:proofErr w:type="spellStart"/>
      <w:proofErr w:type="gramStart"/>
      <w:r w:rsidRPr="002E1790">
        <w:rPr>
          <w:color w:val="000000"/>
          <w:lang w:val="ru-RU"/>
        </w:rPr>
        <w:t>умерла.Её</w:t>
      </w:r>
      <w:proofErr w:type="spellEnd"/>
      <w:proofErr w:type="gramEnd"/>
      <w:r w:rsidRPr="002E1790">
        <w:rPr>
          <w:color w:val="000000"/>
          <w:lang w:val="ru-RU"/>
        </w:rPr>
        <w:t xml:space="preserve"> машина сбила, и мы её усыпили. Она умерла у меня на руках. Я чувствовал, как у неё остановилось сердце. И как она перестала дышать. И как глаз у неё помутнел.</w:t>
      </w:r>
      <w:r w:rsidRPr="002E1790">
        <w:rPr>
          <w:lang w:val="ru-RU"/>
        </w:rPr>
        <w:br/>
      </w:r>
      <w:r w:rsidRPr="002E1790">
        <w:rPr>
          <w:color w:val="000000"/>
          <w:lang w:val="ru-RU"/>
        </w:rPr>
        <w:t>КОНЮХ</w:t>
      </w:r>
      <w:r w:rsidRPr="002E1790">
        <w:rPr>
          <w:lang w:val="ru-RU"/>
        </w:rPr>
        <w:br/>
      </w:r>
      <w:r w:rsidRPr="002E1790">
        <w:rPr>
          <w:color w:val="000000"/>
          <w:lang w:val="ru-RU"/>
        </w:rPr>
        <w:t>Интересно?</w:t>
      </w:r>
      <w:r w:rsidRPr="002E1790">
        <w:rPr>
          <w:lang w:val="ru-RU"/>
        </w:rPr>
        <w:br/>
      </w:r>
      <w:r w:rsidRPr="002E1790">
        <w:rPr>
          <w:color w:val="000000"/>
          <w:lang w:val="ru-RU"/>
        </w:rPr>
        <w:t>ИГОРЬ</w:t>
      </w:r>
      <w:r w:rsidRPr="002E1790">
        <w:rPr>
          <w:lang w:val="ru-RU"/>
        </w:rPr>
        <w:br/>
      </w:r>
      <w:r w:rsidRPr="002E1790">
        <w:rPr>
          <w:color w:val="000000"/>
          <w:lang w:val="ru-RU"/>
        </w:rPr>
        <w:t>Что интересно? Это - смерть, говорю же тебе! Я её видел!</w:t>
      </w:r>
      <w:r w:rsidRPr="002E1790">
        <w:rPr>
          <w:lang w:val="ru-RU"/>
        </w:rPr>
        <w:br/>
      </w:r>
      <w:r w:rsidRPr="002E1790">
        <w:rPr>
          <w:color w:val="000000"/>
          <w:lang w:val="ru-RU"/>
        </w:rPr>
        <w:t>Слезы выступают на глазах Игоря. Конюх протягивает ему яблоко.</w:t>
      </w:r>
      <w:r w:rsidRPr="002E1790">
        <w:rPr>
          <w:lang w:val="ru-RU"/>
        </w:rPr>
        <w:br/>
      </w:r>
      <w:r w:rsidRPr="002E1790">
        <w:rPr>
          <w:color w:val="000000"/>
          <w:lang w:val="ru-RU"/>
        </w:rPr>
        <w:t>КОНЮХ</w:t>
      </w:r>
      <w:r w:rsidRPr="002E1790">
        <w:rPr>
          <w:lang w:val="ru-RU"/>
        </w:rPr>
        <w:br/>
      </w:r>
      <w:r w:rsidRPr="002E1790">
        <w:rPr>
          <w:color w:val="000000"/>
          <w:lang w:val="ru-RU"/>
        </w:rPr>
        <w:t>Ты посиди, посиди, потом Майора можешь покормить.</w:t>
      </w:r>
      <w:r w:rsidRPr="002E1790">
        <w:rPr>
          <w:lang w:val="ru-RU"/>
        </w:rPr>
        <w:br/>
      </w:r>
      <w:r w:rsidRPr="002E1790">
        <w:rPr>
          <w:color w:val="000000"/>
          <w:lang w:val="ru-RU"/>
        </w:rPr>
        <w:t>Конюх хлопает его по плечу. Уходит. Игорь смотрит на лошадей, встаёт, идёт в стойло. Кормит коня яблоком. Гладит его по морде. Плачет.</w:t>
      </w:r>
      <w:r w:rsidRPr="002E1790">
        <w:rPr>
          <w:lang w:val="ru-RU"/>
        </w:rPr>
        <w:br/>
      </w:r>
      <w:r w:rsidRPr="002E1790">
        <w:rPr>
          <w:color w:val="000000"/>
          <w:lang w:val="ru-RU"/>
        </w:rPr>
        <w:t>ИГОРЬ</w:t>
      </w:r>
      <w:r w:rsidRPr="002E1790">
        <w:rPr>
          <w:lang w:val="ru-RU"/>
        </w:rPr>
        <w:br/>
      </w:r>
      <w:r w:rsidRPr="002E1790">
        <w:rPr>
          <w:color w:val="000000"/>
          <w:lang w:val="ru-RU"/>
        </w:rPr>
        <w:t xml:space="preserve">Майор, хороший. А я плохой. Очень плохой человек. Я всем наврал. А в тюрьму забрали папу. Я </w:t>
      </w:r>
      <w:proofErr w:type="spellStart"/>
      <w:r w:rsidRPr="002E1790">
        <w:rPr>
          <w:color w:val="000000"/>
          <w:lang w:val="ru-RU"/>
        </w:rPr>
        <w:t>Лэсси</w:t>
      </w:r>
      <w:proofErr w:type="spellEnd"/>
      <w:r w:rsidRPr="002E1790">
        <w:rPr>
          <w:color w:val="000000"/>
          <w:lang w:val="ru-RU"/>
        </w:rPr>
        <w:t xml:space="preserve"> убил. А маньяка спас. Из-за меня детей убили. А </w:t>
      </w:r>
      <w:proofErr w:type="spellStart"/>
      <w:r w:rsidRPr="002E1790">
        <w:rPr>
          <w:color w:val="000000"/>
          <w:lang w:val="ru-RU"/>
        </w:rPr>
        <w:t>Макурин</w:t>
      </w:r>
      <w:proofErr w:type="spellEnd"/>
      <w:r w:rsidRPr="002E1790">
        <w:rPr>
          <w:color w:val="000000"/>
          <w:lang w:val="ru-RU"/>
        </w:rPr>
        <w:t xml:space="preserve"> этот сам убился. Что мне делать, Майор? Что мне делать?!</w:t>
      </w:r>
      <w:r w:rsidRPr="002E1790">
        <w:rPr>
          <w:lang w:val="ru-RU"/>
        </w:rPr>
        <w:br/>
      </w:r>
      <w:r w:rsidRPr="002E1790">
        <w:rPr>
          <w:color w:val="000000"/>
          <w:lang w:val="ru-RU"/>
        </w:rPr>
        <w:t>Игорь садится на пол, вынимает из рюкзака железную коробку, достаёт лезвие. Делает небольшой надрез, потом ещё один, смотрит, как течёт кровь.</w:t>
      </w:r>
    </w:p>
    <w:p w14:paraId="6AA89DDD" w14:textId="77777777" w:rsidR="00212645" w:rsidRPr="002E1790" w:rsidRDefault="00212645" w:rsidP="00212645">
      <w:pPr>
        <w:rPr>
          <w:lang w:val="ru-RU"/>
        </w:rPr>
      </w:pPr>
    </w:p>
    <w:p w14:paraId="61BD1F3E" w14:textId="24281639" w:rsidR="00212645" w:rsidRPr="002E1790" w:rsidRDefault="00212645" w:rsidP="00212645">
      <w:pPr>
        <w:rPr>
          <w:lang w:val="ru-RU"/>
        </w:rPr>
      </w:pPr>
      <w:r w:rsidRPr="002E1790">
        <w:rPr>
          <w:b/>
          <w:color w:val="000000"/>
          <w:lang w:val="ru-RU"/>
        </w:rPr>
        <w:t xml:space="preserve">6-22. ИНТ. ДОМ ДИМЫ.ЭТАЖ ДЕНЬ 16. </w:t>
      </w:r>
      <w:r w:rsidRPr="002E1790">
        <w:rPr>
          <w:lang w:val="ru-RU"/>
        </w:rPr>
        <w:br/>
      </w:r>
      <w:r w:rsidRPr="002E1790">
        <w:rPr>
          <w:b/>
          <w:color w:val="000000"/>
          <w:lang w:val="ru-RU"/>
        </w:rPr>
        <w:t>ХВАН</w:t>
      </w:r>
      <w:r w:rsidR="00695ED0">
        <w:rPr>
          <w:b/>
          <w:color w:val="000000"/>
          <w:lang w:val="ru-RU"/>
        </w:rPr>
        <w:t>, сотрудник милиции – каскадер, сотрудник милиции</w:t>
      </w:r>
      <w:r w:rsidRPr="002E1790">
        <w:rPr>
          <w:b/>
          <w:color w:val="000000"/>
          <w:lang w:val="ru-RU"/>
        </w:rPr>
        <w:t xml:space="preserve"> (00:10)</w:t>
      </w:r>
      <w:r w:rsidRPr="002E1790">
        <w:rPr>
          <w:lang w:val="ru-RU"/>
        </w:rPr>
        <w:br/>
      </w:r>
    </w:p>
    <w:p w14:paraId="2F64864F" w14:textId="77777777" w:rsidR="00212645" w:rsidRPr="002E1790" w:rsidRDefault="00212645" w:rsidP="00212645">
      <w:pPr>
        <w:rPr>
          <w:lang w:val="ru-RU"/>
        </w:rPr>
      </w:pPr>
      <w:proofErr w:type="spellStart"/>
      <w:r w:rsidRPr="002E1790">
        <w:rPr>
          <w:color w:val="000000"/>
          <w:lang w:val="ru-RU"/>
        </w:rPr>
        <w:t>Хван</w:t>
      </w:r>
      <w:proofErr w:type="spellEnd"/>
      <w:r w:rsidRPr="002E1790">
        <w:rPr>
          <w:color w:val="000000"/>
          <w:lang w:val="ru-RU"/>
        </w:rPr>
        <w:t xml:space="preserve"> звонит в дверь. Никто не открывает. Стучит. Бесполезно. Выламывают дверь.</w:t>
      </w:r>
    </w:p>
    <w:p w14:paraId="3E81570C" w14:textId="77777777" w:rsidR="00212645" w:rsidRPr="002E1790" w:rsidRDefault="00212645" w:rsidP="00212645">
      <w:pPr>
        <w:rPr>
          <w:lang w:val="ru-RU"/>
        </w:rPr>
      </w:pPr>
    </w:p>
    <w:p w14:paraId="02F532BE" w14:textId="1F9E7EB4" w:rsidR="00212645" w:rsidRPr="002E1790" w:rsidRDefault="00212645" w:rsidP="00212645">
      <w:pPr>
        <w:rPr>
          <w:lang w:val="ru-RU"/>
        </w:rPr>
      </w:pPr>
      <w:r w:rsidRPr="002E1790">
        <w:rPr>
          <w:b/>
          <w:color w:val="000000"/>
          <w:lang w:val="ru-RU"/>
        </w:rPr>
        <w:t xml:space="preserve">6-23. ИНТ. КВАРТИРА ДИМЫ ДЕНЬ 16. </w:t>
      </w:r>
      <w:r w:rsidRPr="002E1790">
        <w:rPr>
          <w:lang w:val="ru-RU"/>
        </w:rPr>
        <w:br/>
      </w:r>
      <w:r w:rsidRPr="002E1790">
        <w:rPr>
          <w:b/>
          <w:color w:val="000000"/>
          <w:lang w:val="ru-RU"/>
        </w:rPr>
        <w:t>ХВАН</w:t>
      </w:r>
      <w:r w:rsidR="00695ED0">
        <w:rPr>
          <w:b/>
          <w:color w:val="000000"/>
          <w:lang w:val="ru-RU"/>
        </w:rPr>
        <w:t xml:space="preserve">, </w:t>
      </w:r>
      <w:r w:rsidR="00695ED0">
        <w:rPr>
          <w:b/>
          <w:color w:val="000000"/>
          <w:lang w:val="ru-RU"/>
        </w:rPr>
        <w:t>сотрудник милиции – каскадер, сотрудник милиции</w:t>
      </w:r>
      <w:r w:rsidRPr="002E1790">
        <w:rPr>
          <w:b/>
          <w:color w:val="000000"/>
          <w:lang w:val="ru-RU"/>
        </w:rPr>
        <w:t xml:space="preserve"> (00:06)</w:t>
      </w:r>
      <w:r w:rsidRPr="002E1790">
        <w:rPr>
          <w:lang w:val="ru-RU"/>
        </w:rPr>
        <w:br/>
      </w:r>
    </w:p>
    <w:p w14:paraId="13A84C29" w14:textId="77777777" w:rsidR="00212645" w:rsidRPr="002E1790" w:rsidRDefault="00212645" w:rsidP="00212645">
      <w:pPr>
        <w:rPr>
          <w:lang w:val="ru-RU"/>
        </w:rPr>
      </w:pPr>
      <w:r w:rsidRPr="002E1790">
        <w:rPr>
          <w:color w:val="000000"/>
          <w:lang w:val="ru-RU"/>
        </w:rPr>
        <w:t>Осматривают квартиру. Димы нет. Открыт балкон.</w:t>
      </w:r>
    </w:p>
    <w:p w14:paraId="3A7E9006" w14:textId="77777777" w:rsidR="00212645" w:rsidRPr="002E1790" w:rsidRDefault="00212645" w:rsidP="00212645">
      <w:pPr>
        <w:rPr>
          <w:lang w:val="ru-RU"/>
        </w:rPr>
      </w:pPr>
    </w:p>
    <w:p w14:paraId="2467F978" w14:textId="77777777" w:rsidR="00212645" w:rsidRPr="002E1790" w:rsidRDefault="00212645" w:rsidP="00212645">
      <w:pPr>
        <w:ind w:left="3166"/>
        <w:rPr>
          <w:lang w:val="ru-RU"/>
        </w:rPr>
      </w:pPr>
      <w:r w:rsidRPr="002E1790">
        <w:rPr>
          <w:color w:val="000000"/>
          <w:lang w:val="ru-RU"/>
        </w:rPr>
        <w:t>ХВАН</w:t>
      </w:r>
    </w:p>
    <w:p w14:paraId="43DA286A" w14:textId="77777777" w:rsidR="00212645" w:rsidRPr="002E1790" w:rsidRDefault="00212645" w:rsidP="00212645">
      <w:pPr>
        <w:ind w:left="2303"/>
        <w:rPr>
          <w:lang w:val="ru-RU"/>
        </w:rPr>
      </w:pPr>
      <w:r w:rsidRPr="002E1790">
        <w:rPr>
          <w:color w:val="000000"/>
          <w:lang w:val="ru-RU"/>
        </w:rPr>
        <w:t>(в рацию)</w:t>
      </w:r>
    </w:p>
    <w:p w14:paraId="234D50B6" w14:textId="77777777" w:rsidR="00212645" w:rsidRPr="002E1790" w:rsidRDefault="00212645" w:rsidP="00212645">
      <w:pPr>
        <w:ind w:left="1441" w:right="2161"/>
        <w:rPr>
          <w:lang w:val="ru-RU"/>
        </w:rPr>
      </w:pPr>
      <w:r w:rsidRPr="002E1790">
        <w:rPr>
          <w:color w:val="000000"/>
          <w:lang w:val="ru-RU"/>
        </w:rPr>
        <w:t>Лаваля дома нет.</w:t>
      </w:r>
    </w:p>
    <w:p w14:paraId="681E26AA" w14:textId="77777777" w:rsidR="00212645" w:rsidRPr="002E1790" w:rsidRDefault="00212645" w:rsidP="00212645">
      <w:pPr>
        <w:rPr>
          <w:lang w:val="ru-RU"/>
        </w:rPr>
      </w:pPr>
    </w:p>
    <w:p w14:paraId="67BE2BB6" w14:textId="77777777" w:rsidR="00212645" w:rsidRPr="002E1790" w:rsidRDefault="00212645" w:rsidP="00212645">
      <w:pPr>
        <w:ind w:left="3166"/>
        <w:rPr>
          <w:lang w:val="ru-RU"/>
        </w:rPr>
      </w:pPr>
      <w:r w:rsidRPr="002E1790">
        <w:rPr>
          <w:color w:val="000000"/>
          <w:lang w:val="ru-RU"/>
        </w:rPr>
        <w:t>БОКОВ</w:t>
      </w:r>
    </w:p>
    <w:p w14:paraId="059FCACC" w14:textId="77777777" w:rsidR="00212645" w:rsidRPr="002E1790" w:rsidRDefault="00212645" w:rsidP="00212645">
      <w:pPr>
        <w:ind w:left="2303"/>
        <w:rPr>
          <w:lang w:val="ru-RU"/>
        </w:rPr>
      </w:pPr>
      <w:r w:rsidRPr="002E1790">
        <w:rPr>
          <w:color w:val="000000"/>
          <w:lang w:val="ru-RU"/>
        </w:rPr>
        <w:t>(в рации)</w:t>
      </w:r>
    </w:p>
    <w:p w14:paraId="5E33BA3E" w14:textId="77777777" w:rsidR="00212645" w:rsidRPr="002E1790" w:rsidRDefault="00212645" w:rsidP="00212645">
      <w:pPr>
        <w:ind w:left="1441" w:right="2161"/>
        <w:rPr>
          <w:lang w:val="ru-RU"/>
        </w:rPr>
      </w:pPr>
      <w:proofErr w:type="spellStart"/>
      <w:r w:rsidRPr="002E1790">
        <w:rPr>
          <w:color w:val="000000"/>
          <w:lang w:val="ru-RU"/>
        </w:rPr>
        <w:t>Ехай</w:t>
      </w:r>
      <w:proofErr w:type="spellEnd"/>
      <w:r w:rsidRPr="002E1790">
        <w:rPr>
          <w:color w:val="000000"/>
          <w:lang w:val="ru-RU"/>
        </w:rPr>
        <w:t xml:space="preserve"> к Славе его, может там.</w:t>
      </w:r>
    </w:p>
    <w:p w14:paraId="017CB6F7" w14:textId="77777777" w:rsidR="00212645" w:rsidRPr="002E1790" w:rsidRDefault="00212645" w:rsidP="00212645">
      <w:pPr>
        <w:rPr>
          <w:lang w:val="ru-RU"/>
        </w:rPr>
      </w:pPr>
    </w:p>
    <w:p w14:paraId="2883DE6D" w14:textId="77777777" w:rsidR="00212645" w:rsidRPr="002E1790" w:rsidRDefault="00212645" w:rsidP="00212645">
      <w:pPr>
        <w:rPr>
          <w:lang w:val="ru-RU"/>
        </w:rPr>
      </w:pPr>
      <w:r w:rsidRPr="002E1790">
        <w:rPr>
          <w:b/>
          <w:color w:val="000000"/>
          <w:lang w:val="ru-RU"/>
        </w:rPr>
        <w:t xml:space="preserve">6-24. ИНТ. ОТДЕЛЕНИЕ МИЛЦИИ ОДИНЦОВО.КАБИНЕТ СЛЕДОВАТЕЛЕЙ ДЕНЬ 16. </w:t>
      </w:r>
      <w:r w:rsidRPr="002E1790">
        <w:rPr>
          <w:lang w:val="ru-RU"/>
        </w:rPr>
        <w:br/>
      </w:r>
      <w:r w:rsidRPr="002E1790">
        <w:rPr>
          <w:b/>
          <w:color w:val="000000"/>
          <w:lang w:val="ru-RU"/>
        </w:rPr>
        <w:t>БОКОВ (00:07)</w:t>
      </w:r>
      <w:r w:rsidRPr="002E1790">
        <w:rPr>
          <w:lang w:val="ru-RU"/>
        </w:rPr>
        <w:br/>
      </w:r>
    </w:p>
    <w:p w14:paraId="65F8B405" w14:textId="77777777" w:rsidR="00212645" w:rsidRPr="002E1790" w:rsidRDefault="00212645" w:rsidP="00212645">
      <w:pPr>
        <w:rPr>
          <w:lang w:val="ru-RU"/>
        </w:rPr>
      </w:pPr>
      <w:r w:rsidRPr="002E1790">
        <w:rPr>
          <w:color w:val="000000"/>
          <w:lang w:val="ru-RU"/>
        </w:rPr>
        <w:t>Боков говорит по телефону.</w:t>
      </w:r>
    </w:p>
    <w:p w14:paraId="111F008B" w14:textId="77777777" w:rsidR="00212645" w:rsidRPr="002E1790" w:rsidRDefault="00212645" w:rsidP="00212645">
      <w:pPr>
        <w:rPr>
          <w:lang w:val="ru-RU"/>
        </w:rPr>
      </w:pPr>
    </w:p>
    <w:p w14:paraId="6D6492AF" w14:textId="77777777" w:rsidR="00212645" w:rsidRPr="002E1790" w:rsidRDefault="00212645" w:rsidP="00212645">
      <w:pPr>
        <w:ind w:left="3166"/>
        <w:rPr>
          <w:lang w:val="ru-RU"/>
        </w:rPr>
      </w:pPr>
      <w:r w:rsidRPr="002E1790">
        <w:rPr>
          <w:color w:val="000000"/>
          <w:lang w:val="ru-RU"/>
        </w:rPr>
        <w:t>БОКОВ</w:t>
      </w:r>
    </w:p>
    <w:p w14:paraId="465C3AA3" w14:textId="77777777" w:rsidR="00212645" w:rsidRPr="002E1790" w:rsidRDefault="00212645" w:rsidP="00212645">
      <w:pPr>
        <w:ind w:left="1441" w:right="2161"/>
        <w:rPr>
          <w:lang w:val="ru-RU"/>
        </w:rPr>
      </w:pPr>
      <w:r w:rsidRPr="002E1790">
        <w:rPr>
          <w:color w:val="000000"/>
          <w:lang w:val="ru-RU"/>
        </w:rPr>
        <w:t>Объявляйте план “Перехват”. Из-под земли этот красный Москвич достаньте.</w:t>
      </w:r>
    </w:p>
    <w:p w14:paraId="5B424AD1" w14:textId="77777777" w:rsidR="00212645" w:rsidRPr="002E1790" w:rsidRDefault="00212645" w:rsidP="00212645">
      <w:pPr>
        <w:rPr>
          <w:lang w:val="ru-RU"/>
        </w:rPr>
      </w:pPr>
    </w:p>
    <w:p w14:paraId="193D1855" w14:textId="073A8862" w:rsidR="00212645" w:rsidRPr="002E1790" w:rsidRDefault="00212645" w:rsidP="00212645">
      <w:pPr>
        <w:rPr>
          <w:lang w:val="ru-RU"/>
        </w:rPr>
      </w:pPr>
      <w:r w:rsidRPr="002E1790">
        <w:rPr>
          <w:b/>
          <w:color w:val="000000"/>
          <w:lang w:val="ru-RU"/>
        </w:rPr>
        <w:t xml:space="preserve">6-25. НАТ. ДОМ ДОБРОВОЛЬСКОЙ.ДВОР НОЧЬ 16. </w:t>
      </w:r>
      <w:r w:rsidRPr="002E1790">
        <w:rPr>
          <w:lang w:val="ru-RU"/>
        </w:rPr>
        <w:br/>
      </w:r>
      <w:r w:rsidRPr="002E1790">
        <w:rPr>
          <w:b/>
          <w:color w:val="000000"/>
          <w:lang w:val="ru-RU"/>
        </w:rPr>
        <w:t>ДОБРОВОЛЬСКАЯ, ЭЛЛА 5 ЛЕТ</w:t>
      </w:r>
      <w:r w:rsidR="00695ED0">
        <w:rPr>
          <w:b/>
          <w:color w:val="000000"/>
          <w:lang w:val="ru-RU"/>
        </w:rPr>
        <w:t>, папа подростка 3 – каскадер, подросток 3 – каскадер, подростки (2)</w:t>
      </w:r>
      <w:r w:rsidRPr="002E1790">
        <w:rPr>
          <w:b/>
          <w:color w:val="000000"/>
          <w:lang w:val="ru-RU"/>
        </w:rPr>
        <w:t xml:space="preserve"> (01:55)</w:t>
      </w:r>
      <w:r w:rsidRPr="002E1790">
        <w:rPr>
          <w:lang w:val="ru-RU"/>
        </w:rPr>
        <w:br/>
      </w:r>
    </w:p>
    <w:p w14:paraId="57DB37A4" w14:textId="77777777" w:rsidR="00212645" w:rsidRPr="002E1790" w:rsidRDefault="00212645" w:rsidP="00212645">
      <w:pPr>
        <w:rPr>
          <w:lang w:val="ru-RU"/>
        </w:rPr>
      </w:pPr>
      <w:r w:rsidRPr="002E1790">
        <w:rPr>
          <w:color w:val="000000"/>
          <w:lang w:val="ru-RU"/>
        </w:rPr>
        <w:t>Добровольская качает дочь на качелях. Рядом на детской площадке - группа подростков. Смеются, слушают музыку. Смотрит, как во двор въезжает красный Москвич.</w:t>
      </w:r>
    </w:p>
    <w:p w14:paraId="0FF2625A" w14:textId="77777777" w:rsidR="00212645" w:rsidRPr="002E1790" w:rsidRDefault="00212645" w:rsidP="00212645">
      <w:pPr>
        <w:rPr>
          <w:lang w:val="ru-RU"/>
        </w:rPr>
      </w:pPr>
    </w:p>
    <w:p w14:paraId="60B3CD04" w14:textId="77777777" w:rsidR="00212645" w:rsidRPr="002E1790" w:rsidRDefault="00212645" w:rsidP="00212645">
      <w:pPr>
        <w:ind w:left="3166"/>
        <w:rPr>
          <w:lang w:val="ru-RU"/>
        </w:rPr>
      </w:pPr>
      <w:r w:rsidRPr="002E1790">
        <w:rPr>
          <w:color w:val="000000"/>
          <w:lang w:val="ru-RU"/>
        </w:rPr>
        <w:t>ДОЧЬ ДОБРОВОЛЬСКОЙ</w:t>
      </w:r>
    </w:p>
    <w:p w14:paraId="6CCD06BD" w14:textId="77777777" w:rsidR="00212645" w:rsidRPr="002E1790" w:rsidRDefault="00212645" w:rsidP="00212645">
      <w:pPr>
        <w:ind w:left="1441" w:right="2161"/>
        <w:rPr>
          <w:lang w:val="ru-RU"/>
        </w:rPr>
      </w:pPr>
      <w:r w:rsidRPr="002E1790">
        <w:rPr>
          <w:color w:val="000000"/>
          <w:lang w:val="ru-RU"/>
        </w:rPr>
        <w:t>Мам, а правда, что у нас в лесу людоед живёт?</w:t>
      </w:r>
    </w:p>
    <w:p w14:paraId="10887D45" w14:textId="77777777" w:rsidR="00212645" w:rsidRPr="002E1790" w:rsidRDefault="00212645" w:rsidP="00212645">
      <w:pPr>
        <w:rPr>
          <w:lang w:val="ru-RU"/>
        </w:rPr>
      </w:pPr>
    </w:p>
    <w:p w14:paraId="5F3A763D" w14:textId="77777777" w:rsidR="00212645" w:rsidRPr="002E1790" w:rsidRDefault="00212645" w:rsidP="00212645">
      <w:pPr>
        <w:ind w:left="3166"/>
        <w:rPr>
          <w:lang w:val="ru-RU"/>
        </w:rPr>
      </w:pPr>
      <w:r w:rsidRPr="002E1790">
        <w:rPr>
          <w:color w:val="000000"/>
          <w:lang w:val="ru-RU"/>
        </w:rPr>
        <w:t>ДОБРОВОЛЬСКАЯ</w:t>
      </w:r>
    </w:p>
    <w:p w14:paraId="60D6E883" w14:textId="77777777" w:rsidR="00212645" w:rsidRPr="002E1790" w:rsidRDefault="00212645" w:rsidP="00212645">
      <w:pPr>
        <w:ind w:left="1441" w:right="2161"/>
        <w:rPr>
          <w:lang w:val="ru-RU"/>
        </w:rPr>
      </w:pPr>
      <w:r w:rsidRPr="002E1790">
        <w:rPr>
          <w:color w:val="000000"/>
          <w:lang w:val="ru-RU"/>
        </w:rPr>
        <w:t>Конечно, нет. Людоеды живут там, где живут драконы. А разве у нас живут драконы.</w:t>
      </w:r>
    </w:p>
    <w:p w14:paraId="2FA2C813" w14:textId="77777777" w:rsidR="00212645" w:rsidRPr="002E1790" w:rsidRDefault="00212645" w:rsidP="00212645">
      <w:pPr>
        <w:rPr>
          <w:lang w:val="ru-RU"/>
        </w:rPr>
      </w:pPr>
    </w:p>
    <w:p w14:paraId="12E25C9E" w14:textId="77777777" w:rsidR="00212645" w:rsidRPr="002E1790" w:rsidRDefault="00212645" w:rsidP="00212645">
      <w:pPr>
        <w:rPr>
          <w:lang w:val="ru-RU"/>
        </w:rPr>
      </w:pPr>
      <w:r w:rsidRPr="002E1790">
        <w:rPr>
          <w:color w:val="000000"/>
          <w:lang w:val="ru-RU"/>
        </w:rPr>
        <w:t>Добровольская беспокойно оглядывается на подростков.</w:t>
      </w:r>
    </w:p>
    <w:p w14:paraId="1107D977" w14:textId="77777777" w:rsidR="00212645" w:rsidRPr="002E1790" w:rsidRDefault="00212645" w:rsidP="00212645">
      <w:pPr>
        <w:rPr>
          <w:lang w:val="ru-RU"/>
        </w:rPr>
      </w:pPr>
    </w:p>
    <w:p w14:paraId="752E6951" w14:textId="77777777" w:rsidR="00212645" w:rsidRPr="00A30E19" w:rsidRDefault="00212645" w:rsidP="00212645">
      <w:pPr>
        <w:ind w:left="3166"/>
        <w:rPr>
          <w:lang w:val="ru-RU"/>
        </w:rPr>
      </w:pPr>
      <w:r w:rsidRPr="00A30E19">
        <w:rPr>
          <w:color w:val="000000"/>
          <w:lang w:val="ru-RU"/>
        </w:rPr>
        <w:t>ДОЧЬ ДОБРОВОЛЬСКОЙ</w:t>
      </w:r>
    </w:p>
    <w:p w14:paraId="108B4662" w14:textId="77777777" w:rsidR="00212645" w:rsidRPr="00A30E19" w:rsidRDefault="00212645" w:rsidP="00212645">
      <w:pPr>
        <w:ind w:left="1441" w:right="2161"/>
        <w:rPr>
          <w:lang w:val="ru-RU"/>
        </w:rPr>
      </w:pPr>
      <w:proofErr w:type="spellStart"/>
      <w:r w:rsidRPr="00A30E19">
        <w:rPr>
          <w:color w:val="000000"/>
          <w:lang w:val="ru-RU"/>
        </w:rPr>
        <w:t>Хахахахха</w:t>
      </w:r>
      <w:proofErr w:type="spellEnd"/>
      <w:r w:rsidRPr="00A30E19">
        <w:rPr>
          <w:color w:val="000000"/>
          <w:lang w:val="ru-RU"/>
        </w:rPr>
        <w:t>. Драконы. Ха-ха-ха.</w:t>
      </w:r>
    </w:p>
    <w:p w14:paraId="4A17DE1D" w14:textId="77777777" w:rsidR="00212645" w:rsidRPr="00A30E19" w:rsidRDefault="00212645" w:rsidP="00212645">
      <w:pPr>
        <w:rPr>
          <w:lang w:val="ru-RU"/>
        </w:rPr>
      </w:pPr>
    </w:p>
    <w:p w14:paraId="10B0E770" w14:textId="77777777" w:rsidR="00212645" w:rsidRPr="00A30E19" w:rsidRDefault="00212645" w:rsidP="00212645">
      <w:pPr>
        <w:rPr>
          <w:lang w:val="ru-RU"/>
        </w:rPr>
      </w:pPr>
      <w:r w:rsidRPr="00A30E19">
        <w:rPr>
          <w:color w:val="000000"/>
          <w:lang w:val="ru-RU"/>
        </w:rPr>
        <w:lastRenderedPageBreak/>
        <w:t>Добровольская видит, как один из подростков отделяется от группы, идёт к красному Москвичу, наклоняется к окну, обходит машину. Добровольская резко останавливает качели с дочерью.</w:t>
      </w:r>
    </w:p>
    <w:p w14:paraId="6DAB728D" w14:textId="77777777" w:rsidR="00212645" w:rsidRPr="00A30E19" w:rsidRDefault="00212645" w:rsidP="00212645">
      <w:pPr>
        <w:rPr>
          <w:lang w:val="ru-RU"/>
        </w:rPr>
      </w:pPr>
    </w:p>
    <w:p w14:paraId="65567445" w14:textId="77777777" w:rsidR="00212645" w:rsidRPr="00A30E19" w:rsidRDefault="00212645" w:rsidP="00212645">
      <w:pPr>
        <w:ind w:left="3166"/>
        <w:rPr>
          <w:lang w:val="ru-RU"/>
        </w:rPr>
      </w:pPr>
      <w:r w:rsidRPr="00A30E19">
        <w:rPr>
          <w:color w:val="000000"/>
          <w:lang w:val="ru-RU"/>
        </w:rPr>
        <w:t>ДОБРОВОЛЬСКАЯ</w:t>
      </w:r>
    </w:p>
    <w:p w14:paraId="40B76E62" w14:textId="77777777" w:rsidR="00212645" w:rsidRPr="00A30E19" w:rsidRDefault="00212645" w:rsidP="00212645">
      <w:pPr>
        <w:ind w:left="1441" w:right="2161"/>
        <w:rPr>
          <w:lang w:val="ru-RU"/>
        </w:rPr>
      </w:pPr>
      <w:r w:rsidRPr="00A30E19">
        <w:rPr>
          <w:color w:val="000000"/>
          <w:lang w:val="ru-RU"/>
        </w:rPr>
        <w:t>Сиди здесь. Никуда не уходи. Я быстро.</w:t>
      </w:r>
    </w:p>
    <w:p w14:paraId="58126DFB" w14:textId="77777777" w:rsidR="00212645" w:rsidRPr="00A30E19" w:rsidRDefault="00212645" w:rsidP="00212645">
      <w:pPr>
        <w:rPr>
          <w:lang w:val="ru-RU"/>
        </w:rPr>
      </w:pPr>
    </w:p>
    <w:p w14:paraId="561221DB" w14:textId="77777777" w:rsidR="00212645" w:rsidRPr="00A30E19" w:rsidRDefault="00212645" w:rsidP="00212645">
      <w:pPr>
        <w:rPr>
          <w:lang w:val="ru-RU"/>
        </w:rPr>
      </w:pPr>
      <w:r w:rsidRPr="00A30E19">
        <w:rPr>
          <w:color w:val="000000"/>
          <w:lang w:val="ru-RU"/>
        </w:rPr>
        <w:t>Бежит через двор, подросток тем временем открывает дверь и садится. Добровольская мчится. Машина сдаёт задом, чтобы развернуться. Добровольская уже рядом, машет руками</w:t>
      </w:r>
    </w:p>
    <w:p w14:paraId="10A9A913" w14:textId="77777777" w:rsidR="00212645" w:rsidRPr="00A30E19" w:rsidRDefault="00212645" w:rsidP="00212645">
      <w:pPr>
        <w:rPr>
          <w:lang w:val="ru-RU"/>
        </w:rPr>
      </w:pPr>
    </w:p>
    <w:p w14:paraId="57C80190" w14:textId="77777777" w:rsidR="00212645" w:rsidRPr="00A30E19" w:rsidRDefault="00212645" w:rsidP="00212645">
      <w:pPr>
        <w:ind w:left="3166"/>
        <w:rPr>
          <w:lang w:val="ru-RU"/>
        </w:rPr>
      </w:pPr>
      <w:r w:rsidRPr="00A30E19">
        <w:rPr>
          <w:color w:val="000000"/>
          <w:lang w:val="ru-RU"/>
        </w:rPr>
        <w:t>ДОБРОВОЛЬСКАЯ</w:t>
      </w:r>
    </w:p>
    <w:p w14:paraId="2EF0CBFA" w14:textId="77777777" w:rsidR="00212645" w:rsidRPr="00A30E19" w:rsidRDefault="00212645" w:rsidP="00212645">
      <w:pPr>
        <w:ind w:left="1441" w:right="2161"/>
        <w:rPr>
          <w:lang w:val="ru-RU"/>
        </w:rPr>
      </w:pPr>
      <w:r w:rsidRPr="00A30E19">
        <w:rPr>
          <w:color w:val="000000"/>
          <w:lang w:val="ru-RU"/>
        </w:rPr>
        <w:t>Стойте! Остановитесь!</w:t>
      </w:r>
    </w:p>
    <w:p w14:paraId="66CE076A" w14:textId="77777777" w:rsidR="00212645" w:rsidRPr="00A30E19" w:rsidRDefault="00212645" w:rsidP="00212645">
      <w:pPr>
        <w:rPr>
          <w:lang w:val="ru-RU"/>
        </w:rPr>
      </w:pPr>
    </w:p>
    <w:p w14:paraId="08FF664C" w14:textId="77777777" w:rsidR="00212645" w:rsidRPr="00A30E19" w:rsidRDefault="00212645" w:rsidP="00212645">
      <w:pPr>
        <w:rPr>
          <w:lang w:val="ru-RU"/>
        </w:rPr>
      </w:pPr>
      <w:r w:rsidRPr="00A30E19">
        <w:rPr>
          <w:color w:val="000000"/>
          <w:lang w:val="ru-RU"/>
        </w:rPr>
        <w:t>Машина разворачивается и движется вперёд, водитель не обращает на Добровольскую внимания. Она хватает кирпич из ограждения клумбы и бросает в боковое</w:t>
      </w:r>
      <w:r>
        <w:rPr>
          <w:color w:val="000000"/>
        </w:rPr>
        <w:t> </w:t>
      </w:r>
      <w:r w:rsidRPr="00A30E19">
        <w:rPr>
          <w:color w:val="000000"/>
          <w:lang w:val="ru-RU"/>
        </w:rPr>
        <w:t>стекло. Машина резко останавливается. Добровольская подбегает к пассажирской двери, распахивает её. На неё смотрит испуганный ребёнок.</w:t>
      </w:r>
    </w:p>
    <w:p w14:paraId="49041D98" w14:textId="77777777" w:rsidR="00212645" w:rsidRPr="00A30E19" w:rsidRDefault="00212645" w:rsidP="00212645">
      <w:pPr>
        <w:rPr>
          <w:lang w:val="ru-RU"/>
        </w:rPr>
      </w:pPr>
    </w:p>
    <w:p w14:paraId="3DF01B99" w14:textId="77777777" w:rsidR="00212645" w:rsidRPr="00A30E19" w:rsidRDefault="00212645" w:rsidP="00212645">
      <w:pPr>
        <w:ind w:left="3166"/>
        <w:rPr>
          <w:lang w:val="ru-RU"/>
        </w:rPr>
      </w:pPr>
      <w:r w:rsidRPr="00A30E19">
        <w:rPr>
          <w:color w:val="000000"/>
          <w:lang w:val="ru-RU"/>
        </w:rPr>
        <w:t>ДОБРОВОЛЬСКАЯ</w:t>
      </w:r>
    </w:p>
    <w:p w14:paraId="3F5F8C15" w14:textId="77777777" w:rsidR="00212645" w:rsidRPr="00A30E19" w:rsidRDefault="00212645" w:rsidP="00212645">
      <w:pPr>
        <w:ind w:left="1441" w:right="2161"/>
        <w:rPr>
          <w:lang w:val="ru-RU"/>
        </w:rPr>
      </w:pPr>
      <w:r w:rsidRPr="00A30E19">
        <w:rPr>
          <w:color w:val="000000"/>
          <w:lang w:val="ru-RU"/>
        </w:rPr>
        <w:t>Выходи, быстро. Бегом!</w:t>
      </w:r>
    </w:p>
    <w:p w14:paraId="4F8DD0C1" w14:textId="77777777" w:rsidR="00212645" w:rsidRPr="00A30E19" w:rsidRDefault="00212645" w:rsidP="00212645">
      <w:pPr>
        <w:rPr>
          <w:lang w:val="ru-RU"/>
        </w:rPr>
      </w:pPr>
    </w:p>
    <w:p w14:paraId="0E8E4EC3" w14:textId="77777777" w:rsidR="00212645" w:rsidRPr="00A30E19" w:rsidRDefault="00212645" w:rsidP="00212645">
      <w:pPr>
        <w:rPr>
          <w:lang w:val="ru-RU"/>
        </w:rPr>
      </w:pPr>
      <w:r w:rsidRPr="00A30E19">
        <w:rPr>
          <w:color w:val="000000"/>
          <w:lang w:val="ru-RU"/>
        </w:rPr>
        <w:t>У человека за рулём - порезы от разбитого стекла, кровь. Подросток вылезает из машины, Добровольская буквально отшвыривает его себе за спину.</w:t>
      </w:r>
    </w:p>
    <w:p w14:paraId="04704FBB" w14:textId="77777777" w:rsidR="00212645" w:rsidRPr="00A30E19" w:rsidRDefault="00212645" w:rsidP="00212645">
      <w:pPr>
        <w:rPr>
          <w:lang w:val="ru-RU"/>
        </w:rPr>
      </w:pPr>
    </w:p>
    <w:p w14:paraId="63AF77F2" w14:textId="77777777" w:rsidR="00212645" w:rsidRPr="00A30E19" w:rsidRDefault="00212645" w:rsidP="00212645">
      <w:pPr>
        <w:ind w:left="3166"/>
        <w:rPr>
          <w:lang w:val="ru-RU"/>
        </w:rPr>
      </w:pPr>
      <w:r w:rsidRPr="00A30E19">
        <w:rPr>
          <w:color w:val="000000"/>
          <w:lang w:val="ru-RU"/>
        </w:rPr>
        <w:t>ДОБРОВОЛЬСКАЯ</w:t>
      </w:r>
    </w:p>
    <w:p w14:paraId="5D9975E6" w14:textId="77777777" w:rsidR="00212645" w:rsidRPr="00A30E19" w:rsidRDefault="00212645" w:rsidP="00212645">
      <w:pPr>
        <w:ind w:left="1441" w:right="2161"/>
        <w:rPr>
          <w:lang w:val="ru-RU"/>
        </w:rPr>
      </w:pPr>
      <w:r w:rsidRPr="00A30E19">
        <w:rPr>
          <w:color w:val="000000"/>
          <w:lang w:val="ru-RU"/>
        </w:rPr>
        <w:t>Не двигайтесь!</w:t>
      </w:r>
    </w:p>
    <w:p w14:paraId="634CE37A" w14:textId="77777777" w:rsidR="00212645" w:rsidRPr="00A30E19" w:rsidRDefault="00212645" w:rsidP="00212645">
      <w:pPr>
        <w:rPr>
          <w:lang w:val="ru-RU"/>
        </w:rPr>
      </w:pPr>
    </w:p>
    <w:p w14:paraId="17BFA0E1" w14:textId="77777777" w:rsidR="00212645" w:rsidRPr="00A30E19" w:rsidRDefault="00212645" w:rsidP="00212645">
      <w:pPr>
        <w:rPr>
          <w:lang w:val="ru-RU"/>
        </w:rPr>
      </w:pPr>
      <w:r w:rsidRPr="00A30E19">
        <w:rPr>
          <w:color w:val="000000"/>
          <w:lang w:val="ru-RU"/>
        </w:rPr>
        <w:t>Подросток отбегает от неё.</w:t>
      </w:r>
    </w:p>
    <w:p w14:paraId="2D8B9E3F" w14:textId="77777777" w:rsidR="00212645" w:rsidRPr="00A30E19" w:rsidRDefault="00212645" w:rsidP="00212645">
      <w:pPr>
        <w:ind w:left="1441" w:right="2161"/>
        <w:rPr>
          <w:lang w:val="ru-RU"/>
        </w:rPr>
      </w:pPr>
      <w:r w:rsidRPr="00A30E19">
        <w:rPr>
          <w:color w:val="000000"/>
          <w:lang w:val="ru-RU"/>
        </w:rPr>
        <w:t>ПОДРОСТОК 3</w:t>
      </w:r>
    </w:p>
    <w:p w14:paraId="6042ADCD" w14:textId="77777777" w:rsidR="00212645" w:rsidRPr="00A30E19" w:rsidRDefault="00212645" w:rsidP="00212645">
      <w:pPr>
        <w:ind w:left="1441" w:right="2161"/>
        <w:rPr>
          <w:lang w:val="ru-RU"/>
        </w:rPr>
      </w:pPr>
      <w:r w:rsidRPr="00A30E19">
        <w:rPr>
          <w:color w:val="000000"/>
          <w:lang w:val="ru-RU"/>
        </w:rPr>
        <w:t>Пап, я сейчас! Милицию вызовите кто-нибудь!</w:t>
      </w:r>
    </w:p>
    <w:p w14:paraId="79128648" w14:textId="77777777" w:rsidR="00212645" w:rsidRPr="00A30E19" w:rsidRDefault="00212645" w:rsidP="00212645">
      <w:pPr>
        <w:rPr>
          <w:lang w:val="ru-RU"/>
        </w:rPr>
      </w:pPr>
    </w:p>
    <w:p w14:paraId="56B67F2D" w14:textId="77777777" w:rsidR="00212645" w:rsidRPr="00A30E19" w:rsidRDefault="00212645" w:rsidP="00212645">
      <w:pPr>
        <w:rPr>
          <w:lang w:val="ru-RU"/>
        </w:rPr>
      </w:pPr>
      <w:r w:rsidRPr="00A30E19">
        <w:rPr>
          <w:color w:val="000000"/>
          <w:lang w:val="ru-RU"/>
        </w:rPr>
        <w:t>К машине бежит рыдающая Дочь Добровольской. Добровольская замирает. Садится на асфальт, закрывает лицо руками.</w:t>
      </w:r>
    </w:p>
    <w:p w14:paraId="3239C77A" w14:textId="77777777" w:rsidR="00212645" w:rsidRPr="00A30E19" w:rsidRDefault="00212645" w:rsidP="00212645">
      <w:pPr>
        <w:rPr>
          <w:lang w:val="ru-RU"/>
        </w:rPr>
      </w:pPr>
    </w:p>
    <w:p w14:paraId="6DA65CE6" w14:textId="77777777" w:rsidR="00212645" w:rsidRPr="00A30E19" w:rsidRDefault="00212645" w:rsidP="00212645">
      <w:pPr>
        <w:ind w:left="3166"/>
        <w:rPr>
          <w:lang w:val="ru-RU"/>
        </w:rPr>
      </w:pPr>
      <w:r w:rsidRPr="00A30E19">
        <w:rPr>
          <w:color w:val="000000"/>
          <w:lang w:val="ru-RU"/>
        </w:rPr>
        <w:t>ДОБРОВОЛЬСКАЯ</w:t>
      </w:r>
    </w:p>
    <w:p w14:paraId="2246CBA2" w14:textId="77777777" w:rsidR="00212645" w:rsidRPr="00A30E19" w:rsidRDefault="00212645" w:rsidP="00212645">
      <w:pPr>
        <w:ind w:left="1441" w:right="2161"/>
        <w:rPr>
          <w:lang w:val="ru-RU"/>
        </w:rPr>
      </w:pPr>
      <w:r w:rsidRPr="00A30E19">
        <w:rPr>
          <w:color w:val="000000"/>
          <w:lang w:val="ru-RU"/>
        </w:rPr>
        <w:t>Извините. Просто... Красный Москвич... Ребёнок.</w:t>
      </w:r>
    </w:p>
    <w:p w14:paraId="10FEC4DF" w14:textId="77777777" w:rsidR="00212645" w:rsidRPr="00A30E19" w:rsidRDefault="00212645" w:rsidP="00212645">
      <w:pPr>
        <w:rPr>
          <w:lang w:val="ru-RU"/>
        </w:rPr>
      </w:pPr>
    </w:p>
    <w:p w14:paraId="18D34946" w14:textId="77777777" w:rsidR="00212645" w:rsidRPr="00A30E19" w:rsidRDefault="00212645" w:rsidP="00212645">
      <w:pPr>
        <w:rPr>
          <w:lang w:val="ru-RU"/>
        </w:rPr>
      </w:pPr>
      <w:r w:rsidRPr="00A30E19">
        <w:rPr>
          <w:color w:val="000000"/>
          <w:lang w:val="ru-RU"/>
        </w:rPr>
        <w:t>Дочь идёт к ней, но не подходит близко. Плачет. Добровольская приходит в себя, бросается к ней, берёт на руки.</w:t>
      </w:r>
    </w:p>
    <w:p w14:paraId="7CAEC6FC" w14:textId="77777777" w:rsidR="00212645" w:rsidRPr="00A30E19" w:rsidRDefault="00212645" w:rsidP="00212645">
      <w:pPr>
        <w:rPr>
          <w:lang w:val="ru-RU"/>
        </w:rPr>
      </w:pPr>
    </w:p>
    <w:p w14:paraId="5814B977" w14:textId="77777777" w:rsidR="00212645" w:rsidRPr="00A30E19" w:rsidRDefault="00212645" w:rsidP="00212645">
      <w:pPr>
        <w:ind w:left="3166"/>
        <w:rPr>
          <w:lang w:val="ru-RU"/>
        </w:rPr>
      </w:pPr>
      <w:r w:rsidRPr="00A30E19">
        <w:rPr>
          <w:color w:val="000000"/>
          <w:lang w:val="ru-RU"/>
        </w:rPr>
        <w:t>ДОЧЬ ДОБРОВОЛЬСКОЙ</w:t>
      </w:r>
    </w:p>
    <w:p w14:paraId="2E1BF741" w14:textId="77777777" w:rsidR="00212645" w:rsidRPr="00A30E19" w:rsidRDefault="00212645" w:rsidP="00212645">
      <w:pPr>
        <w:ind w:left="1441" w:right="2161"/>
        <w:rPr>
          <w:lang w:val="ru-RU"/>
        </w:rPr>
      </w:pPr>
      <w:proofErr w:type="spellStart"/>
      <w:r w:rsidRPr="00A30E19">
        <w:rPr>
          <w:color w:val="000000"/>
          <w:lang w:val="ru-RU"/>
        </w:rPr>
        <w:t>Мамаааа</w:t>
      </w:r>
      <w:proofErr w:type="spellEnd"/>
      <w:r w:rsidRPr="00A30E19">
        <w:rPr>
          <w:color w:val="000000"/>
          <w:lang w:val="ru-RU"/>
        </w:rPr>
        <w:t>… ты страшная…</w:t>
      </w:r>
    </w:p>
    <w:p w14:paraId="01E9371C" w14:textId="77777777" w:rsidR="00212645" w:rsidRPr="00A30E19" w:rsidRDefault="00212645" w:rsidP="00212645">
      <w:pPr>
        <w:rPr>
          <w:lang w:val="ru-RU"/>
        </w:rPr>
      </w:pPr>
    </w:p>
    <w:p w14:paraId="6AF3CD04" w14:textId="77777777" w:rsidR="00212645" w:rsidRPr="00A30E19" w:rsidRDefault="00212645" w:rsidP="00212645">
      <w:pPr>
        <w:ind w:left="3166"/>
        <w:rPr>
          <w:lang w:val="ru-RU"/>
        </w:rPr>
      </w:pPr>
      <w:r w:rsidRPr="00A30E19">
        <w:rPr>
          <w:color w:val="000000"/>
          <w:lang w:val="ru-RU"/>
        </w:rPr>
        <w:t>ДОБРОВОЛЬСКАЯ</w:t>
      </w:r>
    </w:p>
    <w:p w14:paraId="260CF3DD" w14:textId="77777777" w:rsidR="00212645" w:rsidRPr="00A30E19" w:rsidRDefault="00212645" w:rsidP="00212645">
      <w:pPr>
        <w:ind w:left="1441" w:right="2161"/>
        <w:rPr>
          <w:lang w:val="ru-RU"/>
        </w:rPr>
      </w:pPr>
      <w:r w:rsidRPr="00A30E19">
        <w:rPr>
          <w:color w:val="000000"/>
          <w:lang w:val="ru-RU"/>
        </w:rPr>
        <w:t xml:space="preserve">Это игра такая, там в машине мне людоед привиделся, ну вот я и хотела его остановить, чтоб он тебя не напугал. А </w:t>
      </w:r>
      <w:r w:rsidRPr="00A30E19">
        <w:rPr>
          <w:color w:val="000000"/>
          <w:lang w:val="ru-RU"/>
        </w:rPr>
        <w:lastRenderedPageBreak/>
        <w:t>напугала сама тебя. Вот такая мама у тебя неловкая.</w:t>
      </w:r>
    </w:p>
    <w:p w14:paraId="59F434EF" w14:textId="77777777" w:rsidR="00212645" w:rsidRPr="00A30E19" w:rsidRDefault="00212645" w:rsidP="00212645">
      <w:pPr>
        <w:rPr>
          <w:lang w:val="ru-RU"/>
        </w:rPr>
      </w:pPr>
    </w:p>
    <w:p w14:paraId="089F91E4" w14:textId="77777777" w:rsidR="00212645" w:rsidRPr="00A30E19" w:rsidRDefault="00212645" w:rsidP="00212645">
      <w:pPr>
        <w:rPr>
          <w:lang w:val="ru-RU"/>
        </w:rPr>
      </w:pPr>
      <w:r w:rsidRPr="00A30E19">
        <w:rPr>
          <w:color w:val="000000"/>
          <w:lang w:val="ru-RU"/>
        </w:rPr>
        <w:t>Дочь прижимается к ней, Добровольская целует её в лицо, перебирает волосы.</w:t>
      </w:r>
    </w:p>
    <w:p w14:paraId="6CAC7BDE" w14:textId="77777777" w:rsidR="00212645" w:rsidRPr="00A30E19" w:rsidRDefault="00212645" w:rsidP="00212645">
      <w:pPr>
        <w:rPr>
          <w:lang w:val="ru-RU"/>
        </w:rPr>
      </w:pPr>
    </w:p>
    <w:p w14:paraId="3018DBA6" w14:textId="77777777" w:rsidR="00212645" w:rsidRPr="00A30E19" w:rsidRDefault="00212645" w:rsidP="00212645">
      <w:pPr>
        <w:ind w:left="3166"/>
        <w:rPr>
          <w:lang w:val="ru-RU"/>
        </w:rPr>
      </w:pPr>
      <w:r w:rsidRPr="00A30E19">
        <w:rPr>
          <w:color w:val="000000"/>
          <w:lang w:val="ru-RU"/>
        </w:rPr>
        <w:t>ДОЧЬ ДОБРОВОЛЬСКОЙ</w:t>
      </w:r>
    </w:p>
    <w:p w14:paraId="44AF4DA4" w14:textId="77777777" w:rsidR="00212645" w:rsidRPr="00A30E19" w:rsidRDefault="00212645" w:rsidP="00212645">
      <w:pPr>
        <w:ind w:left="1441" w:right="2161"/>
        <w:rPr>
          <w:lang w:val="ru-RU"/>
        </w:rPr>
      </w:pPr>
      <w:r w:rsidRPr="00A30E19">
        <w:rPr>
          <w:color w:val="000000"/>
          <w:lang w:val="ru-RU"/>
        </w:rPr>
        <w:t>Это плохая игра, мама. Мне не нравится.</w:t>
      </w:r>
    </w:p>
    <w:p w14:paraId="14425A5B" w14:textId="77777777" w:rsidR="00212645" w:rsidRPr="00A30E19" w:rsidRDefault="00212645" w:rsidP="00212645">
      <w:pPr>
        <w:rPr>
          <w:lang w:val="ru-RU"/>
        </w:rPr>
      </w:pPr>
    </w:p>
    <w:p w14:paraId="50911D5D" w14:textId="77777777" w:rsidR="00212645" w:rsidRPr="00A30E19" w:rsidRDefault="00212645" w:rsidP="00212645">
      <w:pPr>
        <w:rPr>
          <w:lang w:val="ru-RU"/>
        </w:rPr>
      </w:pPr>
      <w:r w:rsidRPr="00A30E19">
        <w:rPr>
          <w:b/>
          <w:color w:val="000000"/>
          <w:lang w:val="ru-RU"/>
        </w:rPr>
        <w:t xml:space="preserve">6-26. ИНТ. ОНКОЛОГИЧЕСКИЙ ЦЕНТР.ВХОД.КОРИДОР НОЧЬ 16. </w:t>
      </w:r>
      <w:r w:rsidRPr="00A30E19">
        <w:rPr>
          <w:lang w:val="ru-RU"/>
        </w:rPr>
        <w:br/>
      </w:r>
      <w:r w:rsidRPr="00A30E19">
        <w:rPr>
          <w:b/>
          <w:color w:val="000000"/>
          <w:lang w:val="ru-RU"/>
        </w:rPr>
        <w:t>БОКОВ, КОЗЫРЕВ, ВРАЧ (00:45)</w:t>
      </w:r>
      <w:r w:rsidRPr="00A30E19">
        <w:rPr>
          <w:lang w:val="ru-RU"/>
        </w:rPr>
        <w:br/>
      </w:r>
    </w:p>
    <w:p w14:paraId="6A205D7D" w14:textId="77777777" w:rsidR="00212645" w:rsidRPr="00A30E19" w:rsidRDefault="00212645" w:rsidP="00212645">
      <w:pPr>
        <w:rPr>
          <w:lang w:val="ru-RU"/>
        </w:rPr>
      </w:pPr>
      <w:r w:rsidRPr="00A30E19">
        <w:rPr>
          <w:color w:val="000000"/>
          <w:lang w:val="ru-RU"/>
        </w:rPr>
        <w:t>Боков сидит, опершись головой о стену. Беззвучно шевелит губами. Молится? Приходит Козырев. Протягивает пакет.</w:t>
      </w:r>
      <w:r w:rsidRPr="00A30E19">
        <w:rPr>
          <w:lang w:val="ru-RU"/>
        </w:rPr>
        <w:br/>
      </w:r>
      <w:r w:rsidRPr="00A30E19">
        <w:rPr>
          <w:color w:val="000000"/>
          <w:lang w:val="ru-RU"/>
        </w:rPr>
        <w:t>КОЗЫРЕВ</w:t>
      </w:r>
      <w:r w:rsidRPr="00A30E19">
        <w:rPr>
          <w:lang w:val="ru-RU"/>
        </w:rPr>
        <w:br/>
      </w:r>
      <w:r w:rsidRPr="00A30E19">
        <w:rPr>
          <w:color w:val="000000"/>
          <w:lang w:val="ru-RU"/>
        </w:rPr>
        <w:t>Я беляшей тебе принёс.</w:t>
      </w:r>
      <w:r w:rsidRPr="00A30E19">
        <w:rPr>
          <w:lang w:val="ru-RU"/>
        </w:rPr>
        <w:br/>
      </w:r>
      <w:r w:rsidRPr="00A30E19">
        <w:rPr>
          <w:color w:val="000000"/>
          <w:lang w:val="ru-RU"/>
        </w:rPr>
        <w:t>Козырев смотрит на него, как человек, делающий правильные вещи, потому что не может иначе, но ему самому противно от своей правильности. Боков нервно откусывает беляш.</w:t>
      </w:r>
      <w:r w:rsidRPr="00A30E19">
        <w:rPr>
          <w:lang w:val="ru-RU"/>
        </w:rPr>
        <w:br/>
      </w:r>
      <w:r w:rsidRPr="00A30E19">
        <w:rPr>
          <w:color w:val="000000"/>
          <w:lang w:val="ru-RU"/>
        </w:rPr>
        <w:t>КОЗЫРЕВ</w:t>
      </w:r>
      <w:r w:rsidRPr="00A30E19">
        <w:rPr>
          <w:lang w:val="ru-RU"/>
        </w:rPr>
        <w:br/>
      </w:r>
      <w:r w:rsidRPr="00A30E19">
        <w:rPr>
          <w:color w:val="000000"/>
          <w:lang w:val="ru-RU"/>
        </w:rPr>
        <w:t>Всё теперь наладится. Это лучший центр в Союзе. Ты всё, что можно сделать – сделал.</w:t>
      </w:r>
      <w:r w:rsidRPr="00A30E19">
        <w:rPr>
          <w:lang w:val="ru-RU"/>
        </w:rPr>
        <w:br/>
      </w:r>
      <w:r w:rsidRPr="00A30E19">
        <w:rPr>
          <w:color w:val="000000"/>
          <w:lang w:val="ru-RU"/>
        </w:rPr>
        <w:t>Открывается дверь и выходит Врач Марины. Боков бросается к нему.</w:t>
      </w:r>
      <w:r w:rsidRPr="00A30E19">
        <w:rPr>
          <w:lang w:val="ru-RU"/>
        </w:rPr>
        <w:br/>
      </w:r>
      <w:r w:rsidRPr="00A30E19">
        <w:rPr>
          <w:color w:val="000000"/>
          <w:lang w:val="ru-RU"/>
        </w:rPr>
        <w:t>ВРАЧ МАРИНЫ (МОСКВА)</w:t>
      </w:r>
      <w:r w:rsidRPr="00A30E19">
        <w:rPr>
          <w:lang w:val="ru-RU"/>
        </w:rPr>
        <w:br/>
      </w:r>
      <w:r w:rsidRPr="00A30E19">
        <w:rPr>
          <w:color w:val="000000"/>
          <w:lang w:val="ru-RU"/>
        </w:rPr>
        <w:t>Везучий вы человек. Вовремя успели. Есть шанс, что всё будет хорошо. Пока только шанс!</w:t>
      </w:r>
      <w:r w:rsidRPr="00A30E19">
        <w:rPr>
          <w:lang w:val="ru-RU"/>
        </w:rPr>
        <w:br/>
      </w:r>
      <w:r w:rsidRPr="00A30E19">
        <w:rPr>
          <w:color w:val="000000"/>
          <w:lang w:val="ru-RU"/>
        </w:rPr>
        <w:t>Боков жмёт руку доктору. Обнимает его. У Козырева срабатывает рация.</w:t>
      </w:r>
      <w:r w:rsidRPr="00A30E19">
        <w:rPr>
          <w:lang w:val="ru-RU"/>
        </w:rPr>
        <w:br/>
      </w:r>
      <w:r w:rsidRPr="00A30E19">
        <w:rPr>
          <w:color w:val="000000"/>
          <w:lang w:val="ru-RU"/>
        </w:rPr>
        <w:t>ХВАН (ЗК)</w:t>
      </w:r>
      <w:r w:rsidRPr="00A30E19">
        <w:rPr>
          <w:lang w:val="ru-RU"/>
        </w:rPr>
        <w:br/>
      </w:r>
      <w:r w:rsidRPr="00A30E19">
        <w:rPr>
          <w:color w:val="000000"/>
          <w:lang w:val="ru-RU"/>
        </w:rPr>
        <w:t>(из рации)</w:t>
      </w:r>
      <w:r w:rsidRPr="00A30E19">
        <w:rPr>
          <w:lang w:val="ru-RU"/>
        </w:rPr>
        <w:br/>
      </w:r>
      <w:r w:rsidRPr="00A30E19">
        <w:rPr>
          <w:color w:val="000000"/>
          <w:lang w:val="ru-RU"/>
        </w:rPr>
        <w:t>Есть звонок в 02, что машину Лаваля видели у конюшни.</w:t>
      </w:r>
      <w:r w:rsidRPr="00A30E19">
        <w:rPr>
          <w:lang w:val="ru-RU"/>
        </w:rPr>
        <w:br/>
      </w:r>
      <w:r w:rsidRPr="00A30E19">
        <w:rPr>
          <w:color w:val="000000"/>
          <w:lang w:val="ru-RU"/>
        </w:rPr>
        <w:t>БОКОВ</w:t>
      </w:r>
      <w:r w:rsidRPr="00A30E19">
        <w:rPr>
          <w:lang w:val="ru-RU"/>
        </w:rPr>
        <w:br/>
      </w:r>
      <w:r w:rsidRPr="00A30E19">
        <w:rPr>
          <w:color w:val="000000"/>
          <w:lang w:val="ru-RU"/>
        </w:rPr>
        <w:t>Едем.</w:t>
      </w:r>
    </w:p>
    <w:p w14:paraId="76AF630B" w14:textId="77777777" w:rsidR="00212645" w:rsidRPr="00A30E19" w:rsidRDefault="00212645" w:rsidP="00212645">
      <w:pPr>
        <w:rPr>
          <w:lang w:val="ru-RU"/>
        </w:rPr>
      </w:pPr>
    </w:p>
    <w:p w14:paraId="417786A5" w14:textId="72362A92" w:rsidR="00212645" w:rsidRPr="00A30E19" w:rsidRDefault="00212645" w:rsidP="00212645">
      <w:pPr>
        <w:rPr>
          <w:lang w:val="ru-RU"/>
        </w:rPr>
      </w:pPr>
      <w:r w:rsidRPr="00A30E19">
        <w:rPr>
          <w:b/>
          <w:color w:val="000000"/>
          <w:lang w:val="ru-RU"/>
        </w:rPr>
        <w:t xml:space="preserve">6-27. НАТ. КОНЮШНЯ НОЧЬ 16. </w:t>
      </w:r>
      <w:r w:rsidRPr="00A30E19">
        <w:rPr>
          <w:lang w:val="ru-RU"/>
        </w:rPr>
        <w:br/>
      </w:r>
      <w:r w:rsidRPr="00A30E19">
        <w:rPr>
          <w:b/>
          <w:color w:val="000000"/>
          <w:lang w:val="ru-RU"/>
        </w:rPr>
        <w:t>БОКОВ, КОЗЫРЕВ, ХВАН, ДИМА, ИГОРЬ</w:t>
      </w:r>
      <w:r w:rsidR="00695ED0">
        <w:rPr>
          <w:b/>
          <w:color w:val="000000"/>
          <w:lang w:val="ru-RU"/>
        </w:rPr>
        <w:t>, лошади</w:t>
      </w:r>
      <w:r w:rsidRPr="00A30E19">
        <w:rPr>
          <w:b/>
          <w:color w:val="000000"/>
          <w:lang w:val="ru-RU"/>
        </w:rPr>
        <w:t xml:space="preserve"> (00:50)</w:t>
      </w:r>
      <w:r w:rsidRPr="00A30E19">
        <w:rPr>
          <w:lang w:val="ru-RU"/>
        </w:rPr>
        <w:br/>
      </w:r>
    </w:p>
    <w:p w14:paraId="21754647" w14:textId="77777777" w:rsidR="00212645" w:rsidRPr="00A30E19" w:rsidRDefault="00212645" w:rsidP="00212645">
      <w:pPr>
        <w:rPr>
          <w:lang w:val="ru-RU"/>
        </w:rPr>
      </w:pPr>
      <w:proofErr w:type="spellStart"/>
      <w:r w:rsidRPr="00A30E19">
        <w:rPr>
          <w:color w:val="000000"/>
          <w:lang w:val="ru-RU"/>
        </w:rPr>
        <w:t>Хван</w:t>
      </w:r>
      <w:proofErr w:type="spellEnd"/>
      <w:r w:rsidRPr="00A30E19">
        <w:rPr>
          <w:color w:val="000000"/>
          <w:lang w:val="ru-RU"/>
        </w:rPr>
        <w:t>, Боков и Козырев на конюшне. Осматривают разные помещения, открывают двери, осматриваются. Уже темно, невозможно сразу найти свет, сторож спал, не понимает спросонья, чего от него хотят. Боков открывает стойло, нащупывает выключатель, зажигаются огни. На полу лежит Игорь, в луже крови. Рядом лежит Дима. Его голова в петле. Боков поскальзывается, падает и оказывается лицом в луже крови Игоря. Забегает Козырев. Боков садится. Щупает пульс у Игоря. Рефлекторно, жестом отчаяния, проводит себе по лицу, рука и лицо в крови.</w:t>
      </w:r>
    </w:p>
    <w:p w14:paraId="2B15DF92" w14:textId="77777777" w:rsidR="00212645" w:rsidRPr="00A30E19" w:rsidRDefault="00212645" w:rsidP="00212645">
      <w:pPr>
        <w:rPr>
          <w:lang w:val="ru-RU"/>
        </w:rPr>
      </w:pPr>
    </w:p>
    <w:p w14:paraId="012EAC59" w14:textId="77777777" w:rsidR="00212645" w:rsidRPr="00A30E19" w:rsidRDefault="00212645" w:rsidP="00212645">
      <w:pPr>
        <w:ind w:left="3166"/>
        <w:rPr>
          <w:lang w:val="ru-RU"/>
        </w:rPr>
      </w:pPr>
      <w:r w:rsidRPr="00A30E19">
        <w:rPr>
          <w:color w:val="000000"/>
          <w:lang w:val="ru-RU"/>
        </w:rPr>
        <w:t>БОКОВ</w:t>
      </w:r>
    </w:p>
    <w:p w14:paraId="769690AB" w14:textId="77777777" w:rsidR="00212645" w:rsidRPr="00A30E19" w:rsidRDefault="00212645" w:rsidP="00212645">
      <w:pPr>
        <w:ind w:left="1441" w:right="2161"/>
        <w:rPr>
          <w:lang w:val="ru-RU"/>
        </w:rPr>
      </w:pPr>
      <w:r w:rsidRPr="00A30E19">
        <w:rPr>
          <w:color w:val="000000"/>
          <w:lang w:val="ru-RU"/>
        </w:rPr>
        <w:t>Живой ещё! Скорее!</w:t>
      </w:r>
    </w:p>
    <w:p w14:paraId="0938F520" w14:textId="77777777" w:rsidR="00212645" w:rsidRPr="00A30E19" w:rsidRDefault="00212645" w:rsidP="00212645">
      <w:pPr>
        <w:rPr>
          <w:lang w:val="ru-RU"/>
        </w:rPr>
      </w:pPr>
    </w:p>
    <w:p w14:paraId="69207529" w14:textId="77777777" w:rsidR="00212645" w:rsidRPr="00A30E19" w:rsidRDefault="00212645" w:rsidP="00212645">
      <w:pPr>
        <w:ind w:left="3166"/>
        <w:rPr>
          <w:lang w:val="ru-RU"/>
        </w:rPr>
      </w:pPr>
      <w:r w:rsidRPr="00A30E19">
        <w:rPr>
          <w:color w:val="000000"/>
          <w:lang w:val="ru-RU"/>
        </w:rPr>
        <w:t>КОЗЫРЕВ</w:t>
      </w:r>
    </w:p>
    <w:p w14:paraId="1D3B8A00" w14:textId="77777777" w:rsidR="00212645" w:rsidRPr="00A30E19" w:rsidRDefault="00212645" w:rsidP="00212645">
      <w:pPr>
        <w:ind w:left="1441" w:right="2161"/>
        <w:rPr>
          <w:lang w:val="ru-RU"/>
        </w:rPr>
      </w:pPr>
      <w:proofErr w:type="spellStart"/>
      <w:r w:rsidRPr="00A30E19">
        <w:rPr>
          <w:color w:val="000000"/>
          <w:lang w:val="ru-RU"/>
        </w:rPr>
        <w:t>Блять</w:t>
      </w:r>
      <w:proofErr w:type="spellEnd"/>
      <w:r w:rsidRPr="00A30E19">
        <w:rPr>
          <w:color w:val="000000"/>
          <w:lang w:val="ru-RU"/>
        </w:rPr>
        <w:t>!</w:t>
      </w:r>
    </w:p>
    <w:p w14:paraId="1029EF41" w14:textId="77777777" w:rsidR="00212645" w:rsidRPr="00A30E19" w:rsidRDefault="00212645" w:rsidP="00212645">
      <w:pPr>
        <w:rPr>
          <w:lang w:val="ru-RU"/>
        </w:rPr>
      </w:pPr>
    </w:p>
    <w:p w14:paraId="33CC4E81" w14:textId="77777777" w:rsidR="00212645" w:rsidRPr="00A30E19" w:rsidRDefault="00212645" w:rsidP="00212645">
      <w:pPr>
        <w:rPr>
          <w:lang w:val="ru-RU"/>
        </w:rPr>
      </w:pPr>
      <w:r w:rsidRPr="00A30E19">
        <w:rPr>
          <w:color w:val="000000"/>
          <w:lang w:val="ru-RU"/>
        </w:rPr>
        <w:lastRenderedPageBreak/>
        <w:t>Боков берёт Игоря на руки, бежит с ним к выходу. Дима лежит неподвижно. Козырев проверяет у него пульс.</w:t>
      </w:r>
    </w:p>
    <w:p w14:paraId="3FEC860D" w14:textId="77777777" w:rsidR="00212645" w:rsidRPr="00A30E19" w:rsidRDefault="00212645" w:rsidP="00212645">
      <w:pPr>
        <w:rPr>
          <w:lang w:val="ru-RU"/>
        </w:rPr>
      </w:pPr>
    </w:p>
    <w:p w14:paraId="6FDF7CBB" w14:textId="77777777" w:rsidR="00212645" w:rsidRPr="00A30E19" w:rsidRDefault="00212645" w:rsidP="00212645">
      <w:pPr>
        <w:ind w:left="3166"/>
        <w:rPr>
          <w:lang w:val="ru-RU"/>
        </w:rPr>
      </w:pPr>
      <w:r w:rsidRPr="00A30E19">
        <w:rPr>
          <w:color w:val="000000"/>
          <w:lang w:val="ru-RU"/>
        </w:rPr>
        <w:t>КОЗЫРЕВ</w:t>
      </w:r>
    </w:p>
    <w:p w14:paraId="6BC1143B" w14:textId="77777777" w:rsidR="00212645" w:rsidRPr="00A30E19" w:rsidRDefault="00212645" w:rsidP="00212645">
      <w:pPr>
        <w:ind w:left="2303"/>
        <w:rPr>
          <w:lang w:val="ru-RU"/>
        </w:rPr>
      </w:pPr>
      <w:r w:rsidRPr="00A30E19">
        <w:rPr>
          <w:color w:val="000000"/>
          <w:lang w:val="ru-RU"/>
        </w:rPr>
        <w:t>(в рацию)</w:t>
      </w:r>
    </w:p>
    <w:p w14:paraId="693216D7" w14:textId="77777777" w:rsidR="00212645" w:rsidRPr="00A30E19" w:rsidRDefault="00212645" w:rsidP="00212645">
      <w:pPr>
        <w:ind w:left="1441" w:right="2161"/>
        <w:rPr>
          <w:lang w:val="ru-RU"/>
        </w:rPr>
      </w:pPr>
      <w:r w:rsidRPr="00A30E19">
        <w:rPr>
          <w:color w:val="000000"/>
          <w:lang w:val="ru-RU"/>
        </w:rPr>
        <w:t>Давай сюда скорую срочно. Экспертов, врачей, опергруппу.</w:t>
      </w:r>
    </w:p>
    <w:p w14:paraId="41A3163D" w14:textId="77777777" w:rsidR="00212645" w:rsidRPr="00A30E19" w:rsidRDefault="00212645" w:rsidP="00212645">
      <w:pPr>
        <w:rPr>
          <w:lang w:val="ru-RU"/>
        </w:rPr>
      </w:pPr>
    </w:p>
    <w:p w14:paraId="2898FDB9" w14:textId="77777777" w:rsidR="00212645" w:rsidRPr="00A30E19" w:rsidRDefault="00212645" w:rsidP="00212645">
      <w:pPr>
        <w:ind w:left="3166"/>
        <w:rPr>
          <w:lang w:val="ru-RU"/>
        </w:rPr>
      </w:pPr>
      <w:r w:rsidRPr="00A30E19">
        <w:rPr>
          <w:color w:val="000000"/>
          <w:lang w:val="ru-RU"/>
        </w:rPr>
        <w:t>ХВАН</w:t>
      </w:r>
    </w:p>
    <w:p w14:paraId="104A7AB3" w14:textId="77777777" w:rsidR="00212645" w:rsidRPr="00A30E19" w:rsidRDefault="00212645" w:rsidP="00212645">
      <w:pPr>
        <w:ind w:left="1441" w:right="2161"/>
        <w:rPr>
          <w:lang w:val="ru-RU"/>
        </w:rPr>
      </w:pPr>
      <w:r w:rsidRPr="00A30E19">
        <w:rPr>
          <w:color w:val="000000"/>
          <w:lang w:val="ru-RU"/>
        </w:rPr>
        <w:t>Принято.</w:t>
      </w:r>
    </w:p>
    <w:p w14:paraId="1451EC5D" w14:textId="77777777" w:rsidR="00212645" w:rsidRPr="00A30E19" w:rsidRDefault="00212645" w:rsidP="00212645">
      <w:pPr>
        <w:rPr>
          <w:lang w:val="ru-RU"/>
        </w:rPr>
      </w:pPr>
    </w:p>
    <w:p w14:paraId="25E55C44" w14:textId="77777777" w:rsidR="00212645" w:rsidRPr="00A30E19" w:rsidRDefault="00212645" w:rsidP="00212645">
      <w:pPr>
        <w:rPr>
          <w:lang w:val="ru-RU"/>
        </w:rPr>
      </w:pPr>
      <w:r w:rsidRPr="00A30E19">
        <w:rPr>
          <w:b/>
          <w:color w:val="000000"/>
          <w:lang w:val="ru-RU"/>
        </w:rPr>
        <w:t xml:space="preserve">6-28. НАТ. КОНЮШНЯ НОЧЬ 16. </w:t>
      </w:r>
      <w:r w:rsidRPr="00A30E19">
        <w:rPr>
          <w:lang w:val="ru-RU"/>
        </w:rPr>
        <w:br/>
      </w:r>
      <w:r w:rsidRPr="00A30E19">
        <w:rPr>
          <w:b/>
          <w:color w:val="000000"/>
          <w:lang w:val="ru-RU"/>
        </w:rPr>
        <w:t>БОКОВ, ИГОРЬ (00:07)</w:t>
      </w:r>
      <w:r w:rsidRPr="00A30E19">
        <w:rPr>
          <w:lang w:val="ru-RU"/>
        </w:rPr>
        <w:br/>
      </w:r>
    </w:p>
    <w:p w14:paraId="6B11642F" w14:textId="77777777" w:rsidR="00212645" w:rsidRPr="00A30E19" w:rsidRDefault="00212645" w:rsidP="00212645">
      <w:pPr>
        <w:rPr>
          <w:lang w:val="ru-RU"/>
        </w:rPr>
      </w:pPr>
      <w:r w:rsidRPr="00A30E19">
        <w:rPr>
          <w:color w:val="000000"/>
          <w:lang w:val="ru-RU"/>
        </w:rPr>
        <w:t>Боков с Игорем на руках выбегает из конюшни, открывает дверь машины, аккуратно кладёт мальчика, садится за руль.</w:t>
      </w:r>
    </w:p>
    <w:p w14:paraId="153D43DB" w14:textId="77777777" w:rsidR="00212645" w:rsidRPr="00A30E19" w:rsidRDefault="00212645" w:rsidP="00212645">
      <w:pPr>
        <w:rPr>
          <w:lang w:val="ru-RU"/>
        </w:rPr>
      </w:pPr>
    </w:p>
    <w:p w14:paraId="6A60E7DF" w14:textId="77777777" w:rsidR="00212645" w:rsidRPr="00A30E19" w:rsidRDefault="00212645" w:rsidP="00212645">
      <w:pPr>
        <w:rPr>
          <w:lang w:val="ru-RU"/>
        </w:rPr>
      </w:pPr>
      <w:r w:rsidRPr="00A30E19">
        <w:rPr>
          <w:b/>
          <w:color w:val="000000"/>
          <w:lang w:val="ru-RU"/>
        </w:rPr>
        <w:t xml:space="preserve">6-29. НАТ. МИЛИЦЕЙСКИЙ АВТОМОБИЛЬ НОЧЬ 16. </w:t>
      </w:r>
      <w:r w:rsidRPr="00A30E19">
        <w:rPr>
          <w:lang w:val="ru-RU"/>
        </w:rPr>
        <w:br/>
      </w:r>
      <w:r w:rsidRPr="00A30E19">
        <w:rPr>
          <w:b/>
          <w:color w:val="000000"/>
          <w:lang w:val="ru-RU"/>
        </w:rPr>
        <w:t>БОКОВ, ИГОРЬ (00:10)</w:t>
      </w:r>
      <w:r w:rsidRPr="00A30E19">
        <w:rPr>
          <w:lang w:val="ru-RU"/>
        </w:rPr>
        <w:br/>
      </w:r>
    </w:p>
    <w:p w14:paraId="22AC4283" w14:textId="77777777" w:rsidR="00212645" w:rsidRPr="00A30E19" w:rsidRDefault="00212645" w:rsidP="00212645">
      <w:pPr>
        <w:rPr>
          <w:lang w:val="ru-RU"/>
        </w:rPr>
      </w:pPr>
      <w:r w:rsidRPr="00A30E19">
        <w:rPr>
          <w:color w:val="000000"/>
          <w:lang w:val="ru-RU"/>
        </w:rPr>
        <w:t>Боков мчится по дороге, нарушая правила и не обращая внимания на сигналы светофора.</w:t>
      </w:r>
    </w:p>
    <w:p w14:paraId="45804FAA" w14:textId="77777777" w:rsidR="00212645" w:rsidRPr="00A30E19" w:rsidRDefault="00212645" w:rsidP="00212645">
      <w:pPr>
        <w:rPr>
          <w:lang w:val="ru-RU"/>
        </w:rPr>
      </w:pPr>
    </w:p>
    <w:p w14:paraId="667D0FD0" w14:textId="77777777" w:rsidR="00212645" w:rsidRPr="00A30E19" w:rsidRDefault="00212645" w:rsidP="00212645">
      <w:pPr>
        <w:rPr>
          <w:lang w:val="ru-RU"/>
        </w:rPr>
      </w:pPr>
      <w:r w:rsidRPr="00A30E19">
        <w:rPr>
          <w:b/>
          <w:color w:val="000000"/>
          <w:lang w:val="ru-RU"/>
        </w:rPr>
        <w:t xml:space="preserve">6-30. НАТ. БОЛЬНИЦА ОДИНЦОВО.КРЫЛЬЦО НОЧЬ 16. </w:t>
      </w:r>
      <w:r w:rsidRPr="00A30E19">
        <w:rPr>
          <w:lang w:val="ru-RU"/>
        </w:rPr>
        <w:br/>
      </w:r>
      <w:r w:rsidRPr="00A30E19">
        <w:rPr>
          <w:b/>
          <w:color w:val="000000"/>
          <w:lang w:val="ru-RU"/>
        </w:rPr>
        <w:t>БОКОВ, ИГОРЬ (00:10)</w:t>
      </w:r>
      <w:r w:rsidRPr="00A30E19">
        <w:rPr>
          <w:lang w:val="ru-RU"/>
        </w:rPr>
        <w:br/>
      </w:r>
    </w:p>
    <w:p w14:paraId="66D47D58" w14:textId="77777777" w:rsidR="00212645" w:rsidRPr="00A30E19" w:rsidRDefault="00212645" w:rsidP="00212645">
      <w:pPr>
        <w:rPr>
          <w:lang w:val="ru-RU"/>
        </w:rPr>
      </w:pPr>
      <w:r w:rsidRPr="00A30E19">
        <w:rPr>
          <w:color w:val="000000"/>
          <w:lang w:val="ru-RU"/>
        </w:rPr>
        <w:t>Боков въезжает практически на ступеньки больницы. Никто не бежит ему навстречу, пустынно и тихо. Боков ногой открывает дверь и вбегает в приёмное отделение.</w:t>
      </w:r>
    </w:p>
    <w:p w14:paraId="00D9908F" w14:textId="77777777" w:rsidR="00212645" w:rsidRPr="00A30E19" w:rsidRDefault="00212645" w:rsidP="00212645">
      <w:pPr>
        <w:rPr>
          <w:lang w:val="ru-RU"/>
        </w:rPr>
      </w:pPr>
    </w:p>
    <w:p w14:paraId="358B6D88" w14:textId="585E07F0" w:rsidR="00212645" w:rsidRPr="00A30E19" w:rsidRDefault="00212645" w:rsidP="00212645">
      <w:pPr>
        <w:rPr>
          <w:lang w:val="ru-RU"/>
        </w:rPr>
      </w:pPr>
      <w:r w:rsidRPr="00A30E19">
        <w:rPr>
          <w:b/>
          <w:color w:val="000000"/>
          <w:lang w:val="ru-RU"/>
        </w:rPr>
        <w:t xml:space="preserve">6-31. ИНТ. БОЛЬНИЦА ОДИНЦОВО.ПРИЁМНОЕ ОТДЕЛЕНИЕ НОЧЬ 16. </w:t>
      </w:r>
      <w:r w:rsidRPr="00A30E19">
        <w:rPr>
          <w:lang w:val="ru-RU"/>
        </w:rPr>
        <w:br/>
      </w:r>
      <w:r w:rsidRPr="00A30E19">
        <w:rPr>
          <w:b/>
          <w:color w:val="000000"/>
          <w:lang w:val="ru-RU"/>
        </w:rPr>
        <w:t>БОКОВ, ИГОРЬ, ДЕЖУРНЫЙ ВРАЧ</w:t>
      </w:r>
      <w:r w:rsidR="00695ED0">
        <w:rPr>
          <w:b/>
          <w:color w:val="000000"/>
          <w:lang w:val="ru-RU"/>
        </w:rPr>
        <w:t xml:space="preserve">, </w:t>
      </w:r>
      <w:r w:rsidR="00461ADE">
        <w:rPr>
          <w:b/>
          <w:color w:val="000000"/>
          <w:lang w:val="ru-RU"/>
        </w:rPr>
        <w:t>медсестры (2</w:t>
      </w:r>
      <w:proofErr w:type="gramStart"/>
      <w:r w:rsidR="00461ADE">
        <w:rPr>
          <w:b/>
          <w:color w:val="000000"/>
          <w:lang w:val="ru-RU"/>
        </w:rPr>
        <w:t>),  врачи</w:t>
      </w:r>
      <w:proofErr w:type="gramEnd"/>
      <w:r w:rsidR="00461ADE">
        <w:rPr>
          <w:b/>
          <w:color w:val="000000"/>
          <w:lang w:val="ru-RU"/>
        </w:rPr>
        <w:t xml:space="preserve"> (2)</w:t>
      </w:r>
      <w:r w:rsidRPr="00A30E19">
        <w:rPr>
          <w:b/>
          <w:color w:val="000000"/>
          <w:lang w:val="ru-RU"/>
        </w:rPr>
        <w:t xml:space="preserve"> (00:45)</w:t>
      </w:r>
      <w:r w:rsidRPr="00A30E19">
        <w:rPr>
          <w:lang w:val="ru-RU"/>
        </w:rPr>
        <w:br/>
      </w:r>
    </w:p>
    <w:p w14:paraId="40F5BAFF" w14:textId="77777777" w:rsidR="00212645" w:rsidRPr="00A30E19" w:rsidRDefault="00212645" w:rsidP="00212645">
      <w:pPr>
        <w:rPr>
          <w:lang w:val="ru-RU"/>
        </w:rPr>
      </w:pPr>
      <w:r w:rsidRPr="00A30E19">
        <w:rPr>
          <w:color w:val="000000"/>
          <w:lang w:val="ru-RU"/>
        </w:rPr>
        <w:t>Больница пуста, как в городе зомби. Боков бежит оп коридору.</w:t>
      </w:r>
    </w:p>
    <w:p w14:paraId="2E139D9B" w14:textId="77777777" w:rsidR="00212645" w:rsidRPr="00A30E19" w:rsidRDefault="00212645" w:rsidP="00212645">
      <w:pPr>
        <w:rPr>
          <w:lang w:val="ru-RU"/>
        </w:rPr>
      </w:pPr>
    </w:p>
    <w:p w14:paraId="41921C66" w14:textId="77777777" w:rsidR="00212645" w:rsidRPr="00A30E19" w:rsidRDefault="00212645" w:rsidP="00212645">
      <w:pPr>
        <w:ind w:left="3166"/>
        <w:rPr>
          <w:lang w:val="ru-RU"/>
        </w:rPr>
      </w:pPr>
      <w:r w:rsidRPr="00A30E19">
        <w:rPr>
          <w:color w:val="000000"/>
          <w:lang w:val="ru-RU"/>
        </w:rPr>
        <w:t>БОКОВ</w:t>
      </w:r>
    </w:p>
    <w:p w14:paraId="1D584DC6" w14:textId="77777777" w:rsidR="00212645" w:rsidRPr="00A30E19" w:rsidRDefault="00212645" w:rsidP="00212645">
      <w:pPr>
        <w:ind w:left="1441" w:right="2161"/>
        <w:rPr>
          <w:lang w:val="ru-RU"/>
        </w:rPr>
      </w:pPr>
      <w:r w:rsidRPr="00A30E19">
        <w:rPr>
          <w:color w:val="000000"/>
          <w:lang w:val="ru-RU"/>
        </w:rPr>
        <w:t>Врача! Быстро! Куда вы все подевались-то?!</w:t>
      </w:r>
    </w:p>
    <w:p w14:paraId="5FAC5ACD" w14:textId="77777777" w:rsidR="00212645" w:rsidRPr="00A30E19" w:rsidRDefault="00212645" w:rsidP="00212645">
      <w:pPr>
        <w:rPr>
          <w:lang w:val="ru-RU"/>
        </w:rPr>
      </w:pPr>
    </w:p>
    <w:p w14:paraId="72245B50" w14:textId="77777777" w:rsidR="00212645" w:rsidRPr="00A30E19" w:rsidRDefault="00212645" w:rsidP="00212645">
      <w:pPr>
        <w:rPr>
          <w:lang w:val="ru-RU"/>
        </w:rPr>
      </w:pPr>
      <w:r w:rsidRPr="00A30E19">
        <w:rPr>
          <w:color w:val="000000"/>
          <w:lang w:val="ru-RU"/>
        </w:rPr>
        <w:t>Наконец Бокову повезло: в коридоре появляется ДЕЖУРНЫЙ ВРАЧ.</w:t>
      </w:r>
    </w:p>
    <w:p w14:paraId="77CFFB07" w14:textId="77777777" w:rsidR="00212645" w:rsidRPr="00A30E19" w:rsidRDefault="00212645" w:rsidP="00212645">
      <w:pPr>
        <w:rPr>
          <w:lang w:val="ru-RU"/>
        </w:rPr>
      </w:pPr>
    </w:p>
    <w:p w14:paraId="00DE3C33" w14:textId="77777777" w:rsidR="00212645" w:rsidRPr="00A30E19" w:rsidRDefault="00212645" w:rsidP="00212645">
      <w:pPr>
        <w:ind w:left="3166"/>
        <w:rPr>
          <w:lang w:val="ru-RU"/>
        </w:rPr>
      </w:pPr>
      <w:r w:rsidRPr="00A30E19">
        <w:rPr>
          <w:color w:val="000000"/>
          <w:lang w:val="ru-RU"/>
        </w:rPr>
        <w:t>ДЕЖУРНЫЙ ВРАЧ</w:t>
      </w:r>
    </w:p>
    <w:p w14:paraId="68B81F5B" w14:textId="77777777" w:rsidR="00212645" w:rsidRPr="00A30E19" w:rsidRDefault="00212645" w:rsidP="00212645">
      <w:pPr>
        <w:ind w:left="1441" w:right="2161"/>
        <w:rPr>
          <w:lang w:val="ru-RU"/>
        </w:rPr>
      </w:pPr>
      <w:r w:rsidRPr="00A30E19">
        <w:rPr>
          <w:color w:val="000000"/>
          <w:lang w:val="ru-RU"/>
        </w:rPr>
        <w:t>Сюда давайте! Быстро!</w:t>
      </w:r>
    </w:p>
    <w:p w14:paraId="7A97D40D" w14:textId="77777777" w:rsidR="00212645" w:rsidRPr="00A30E19" w:rsidRDefault="00212645" w:rsidP="00212645">
      <w:pPr>
        <w:rPr>
          <w:lang w:val="ru-RU"/>
        </w:rPr>
      </w:pPr>
    </w:p>
    <w:p w14:paraId="2DAEF4E7" w14:textId="77777777" w:rsidR="00212645" w:rsidRPr="00A30E19" w:rsidRDefault="00212645" w:rsidP="00212645">
      <w:pPr>
        <w:rPr>
          <w:lang w:val="ru-RU"/>
        </w:rPr>
      </w:pPr>
      <w:r w:rsidRPr="00A30E19">
        <w:rPr>
          <w:color w:val="000000"/>
          <w:lang w:val="ru-RU"/>
        </w:rPr>
        <w:t>Боков заносит Игоря в кабинет. Забегают врачи, медсестры, начинается медицинская суета.</w:t>
      </w:r>
    </w:p>
    <w:p w14:paraId="2BF61743" w14:textId="77777777" w:rsidR="00212645" w:rsidRPr="00A30E19" w:rsidRDefault="00212645" w:rsidP="00212645">
      <w:pPr>
        <w:rPr>
          <w:lang w:val="ru-RU"/>
        </w:rPr>
      </w:pPr>
    </w:p>
    <w:p w14:paraId="1AE73AE9" w14:textId="77777777" w:rsidR="00212645" w:rsidRPr="00A30E19" w:rsidRDefault="00212645" w:rsidP="00212645">
      <w:pPr>
        <w:ind w:left="3166"/>
        <w:rPr>
          <w:lang w:val="ru-RU"/>
        </w:rPr>
      </w:pPr>
      <w:r w:rsidRPr="00A30E19">
        <w:rPr>
          <w:color w:val="000000"/>
          <w:lang w:val="ru-RU"/>
        </w:rPr>
        <w:t>ДЕЖУРНЫЙ ВРАЧ</w:t>
      </w:r>
    </w:p>
    <w:p w14:paraId="33CBC0C1" w14:textId="77777777" w:rsidR="00212645" w:rsidRPr="00A30E19" w:rsidRDefault="00212645" w:rsidP="00212645">
      <w:pPr>
        <w:ind w:left="1441" w:right="2161"/>
        <w:rPr>
          <w:lang w:val="ru-RU"/>
        </w:rPr>
      </w:pPr>
      <w:r w:rsidRPr="00A30E19">
        <w:rPr>
          <w:color w:val="000000"/>
          <w:lang w:val="ru-RU"/>
        </w:rPr>
        <w:t>Выйдите! Я вас позову!</w:t>
      </w:r>
    </w:p>
    <w:p w14:paraId="2AAE8A3A" w14:textId="77777777" w:rsidR="00212645" w:rsidRPr="00A30E19" w:rsidRDefault="00212645" w:rsidP="00212645">
      <w:pPr>
        <w:rPr>
          <w:lang w:val="ru-RU"/>
        </w:rPr>
      </w:pPr>
    </w:p>
    <w:p w14:paraId="04F98BF2" w14:textId="77777777" w:rsidR="00212645" w:rsidRPr="00A30E19" w:rsidRDefault="00212645" w:rsidP="00212645">
      <w:pPr>
        <w:ind w:left="3166"/>
        <w:rPr>
          <w:lang w:val="ru-RU"/>
        </w:rPr>
      </w:pPr>
      <w:r w:rsidRPr="00A30E19">
        <w:rPr>
          <w:color w:val="000000"/>
          <w:lang w:val="ru-RU"/>
        </w:rPr>
        <w:t>БОКОВ</w:t>
      </w:r>
    </w:p>
    <w:p w14:paraId="747A7138" w14:textId="77777777" w:rsidR="00212645" w:rsidRPr="00A30E19" w:rsidRDefault="00212645" w:rsidP="00212645">
      <w:pPr>
        <w:ind w:left="1441" w:right="2161"/>
        <w:rPr>
          <w:lang w:val="ru-RU"/>
        </w:rPr>
      </w:pPr>
      <w:r w:rsidRPr="00A30E19">
        <w:rPr>
          <w:color w:val="000000"/>
          <w:lang w:val="ru-RU"/>
        </w:rPr>
        <w:t>Мне надо, чтоб он сказал, кто на него напал! Не выйду я никуда!</w:t>
      </w:r>
    </w:p>
    <w:p w14:paraId="185654ED" w14:textId="77777777" w:rsidR="00212645" w:rsidRPr="00A30E19" w:rsidRDefault="00212645" w:rsidP="00212645">
      <w:pPr>
        <w:rPr>
          <w:lang w:val="ru-RU"/>
        </w:rPr>
      </w:pPr>
    </w:p>
    <w:p w14:paraId="4304CB02" w14:textId="77777777" w:rsidR="00212645" w:rsidRPr="00A30E19" w:rsidRDefault="00212645" w:rsidP="00212645">
      <w:pPr>
        <w:rPr>
          <w:lang w:val="ru-RU"/>
        </w:rPr>
      </w:pPr>
      <w:r w:rsidRPr="00A30E19">
        <w:rPr>
          <w:color w:val="000000"/>
          <w:lang w:val="ru-RU"/>
        </w:rPr>
        <w:t xml:space="preserve">Врач перестаёт обращать внимание на Бокова. С Игоря снимают свитер, на шее - </w:t>
      </w:r>
      <w:proofErr w:type="spellStart"/>
      <w:r w:rsidRPr="00A30E19">
        <w:rPr>
          <w:color w:val="000000"/>
          <w:lang w:val="ru-RU"/>
        </w:rPr>
        <w:t>странгуляционная</w:t>
      </w:r>
      <w:proofErr w:type="spellEnd"/>
      <w:r w:rsidRPr="00A30E19">
        <w:rPr>
          <w:color w:val="000000"/>
          <w:lang w:val="ru-RU"/>
        </w:rPr>
        <w:t xml:space="preserve"> борозда.</w:t>
      </w:r>
    </w:p>
    <w:p w14:paraId="29ECED6F" w14:textId="77777777" w:rsidR="00212645" w:rsidRPr="00A30E19" w:rsidRDefault="00212645" w:rsidP="00212645">
      <w:pPr>
        <w:rPr>
          <w:lang w:val="ru-RU"/>
        </w:rPr>
      </w:pPr>
    </w:p>
    <w:p w14:paraId="015D8FC6" w14:textId="77777777" w:rsidR="00212645" w:rsidRPr="00A30E19" w:rsidRDefault="00212645" w:rsidP="00212645">
      <w:pPr>
        <w:ind w:left="3166"/>
        <w:rPr>
          <w:lang w:val="ru-RU"/>
        </w:rPr>
      </w:pPr>
      <w:r w:rsidRPr="00A30E19">
        <w:rPr>
          <w:color w:val="000000"/>
          <w:lang w:val="ru-RU"/>
        </w:rPr>
        <w:t>ДЕЖУРНЫЙ ВРАЧ</w:t>
      </w:r>
    </w:p>
    <w:p w14:paraId="7D61473D" w14:textId="77777777" w:rsidR="00212645" w:rsidRPr="00A30E19" w:rsidRDefault="00212645" w:rsidP="00212645">
      <w:pPr>
        <w:ind w:left="1441" w:right="2161"/>
        <w:rPr>
          <w:lang w:val="ru-RU"/>
        </w:rPr>
      </w:pPr>
      <w:r w:rsidRPr="00A30E19">
        <w:rPr>
          <w:color w:val="000000"/>
          <w:lang w:val="ru-RU"/>
        </w:rPr>
        <w:t>Механическая асфиксия, судорожный синдром.</w:t>
      </w:r>
    </w:p>
    <w:p w14:paraId="17F6E4BA" w14:textId="77777777" w:rsidR="00212645" w:rsidRPr="00A30E19" w:rsidRDefault="00212645" w:rsidP="00212645">
      <w:pPr>
        <w:rPr>
          <w:lang w:val="ru-RU"/>
        </w:rPr>
      </w:pPr>
    </w:p>
    <w:p w14:paraId="75B1726F" w14:textId="77777777" w:rsidR="00212645" w:rsidRPr="00A30E19" w:rsidRDefault="00212645" w:rsidP="00212645">
      <w:pPr>
        <w:rPr>
          <w:lang w:val="ru-RU"/>
        </w:rPr>
      </w:pPr>
      <w:r w:rsidRPr="00A30E19">
        <w:rPr>
          <w:color w:val="000000"/>
          <w:lang w:val="ru-RU"/>
        </w:rPr>
        <w:t>Игорю меряют давление, подключают ЭКГ, берут кровь на анализ.</w:t>
      </w:r>
    </w:p>
    <w:p w14:paraId="337FF560" w14:textId="77777777" w:rsidR="00212645" w:rsidRPr="00A30E19" w:rsidRDefault="00212645" w:rsidP="00212645">
      <w:pPr>
        <w:rPr>
          <w:lang w:val="ru-RU"/>
        </w:rPr>
      </w:pPr>
    </w:p>
    <w:p w14:paraId="4EF530D3" w14:textId="77777777" w:rsidR="00212645" w:rsidRPr="00A30E19" w:rsidRDefault="00212645" w:rsidP="00212645">
      <w:pPr>
        <w:ind w:left="3166"/>
        <w:rPr>
          <w:lang w:val="ru-RU"/>
        </w:rPr>
      </w:pPr>
      <w:r w:rsidRPr="00A30E19">
        <w:rPr>
          <w:color w:val="000000"/>
          <w:lang w:val="ru-RU"/>
        </w:rPr>
        <w:t>ДЕЖУРНЫЙ ВРАЧ</w:t>
      </w:r>
    </w:p>
    <w:p w14:paraId="2F5EFD66" w14:textId="77777777" w:rsidR="00212645" w:rsidRPr="00A30E19" w:rsidRDefault="00212645" w:rsidP="00212645">
      <w:pPr>
        <w:ind w:left="1441" w:right="2161"/>
        <w:rPr>
          <w:lang w:val="ru-RU"/>
        </w:rPr>
      </w:pPr>
      <w:r w:rsidRPr="00A30E19">
        <w:rPr>
          <w:color w:val="000000"/>
          <w:lang w:val="ru-RU"/>
        </w:rPr>
        <w:t>Похоже, мозговая кома.</w:t>
      </w:r>
    </w:p>
    <w:p w14:paraId="6A2BF75C" w14:textId="77777777" w:rsidR="00212645" w:rsidRPr="00A30E19" w:rsidRDefault="00212645" w:rsidP="00212645">
      <w:pPr>
        <w:rPr>
          <w:lang w:val="ru-RU"/>
        </w:rPr>
      </w:pPr>
    </w:p>
    <w:p w14:paraId="33BD854D" w14:textId="77777777" w:rsidR="00212645" w:rsidRPr="00A30E19" w:rsidRDefault="00212645" w:rsidP="00212645">
      <w:pPr>
        <w:rPr>
          <w:lang w:val="ru-RU"/>
        </w:rPr>
      </w:pPr>
      <w:r w:rsidRPr="00A30E19">
        <w:rPr>
          <w:color w:val="000000"/>
          <w:lang w:val="ru-RU"/>
        </w:rPr>
        <w:t>Боков выходит. У него срабатывает рация.</w:t>
      </w:r>
    </w:p>
    <w:p w14:paraId="08AF9EA3" w14:textId="77777777" w:rsidR="00212645" w:rsidRPr="00A30E19" w:rsidRDefault="00212645" w:rsidP="00212645">
      <w:pPr>
        <w:rPr>
          <w:lang w:val="ru-RU"/>
        </w:rPr>
      </w:pPr>
    </w:p>
    <w:p w14:paraId="54658784" w14:textId="77777777" w:rsidR="00212645" w:rsidRPr="00A30E19" w:rsidRDefault="00212645" w:rsidP="00212645">
      <w:pPr>
        <w:ind w:left="3166"/>
        <w:rPr>
          <w:lang w:val="ru-RU"/>
        </w:rPr>
      </w:pPr>
      <w:r w:rsidRPr="00A30E19">
        <w:rPr>
          <w:color w:val="000000"/>
          <w:lang w:val="ru-RU"/>
        </w:rPr>
        <w:t>КОЗЫРЕВ (ЗК)</w:t>
      </w:r>
    </w:p>
    <w:p w14:paraId="560CA48D" w14:textId="77777777" w:rsidR="00212645" w:rsidRPr="00A30E19" w:rsidRDefault="00212645" w:rsidP="00212645">
      <w:pPr>
        <w:ind w:left="1441" w:right="2161"/>
        <w:rPr>
          <w:lang w:val="ru-RU"/>
        </w:rPr>
      </w:pPr>
      <w:r w:rsidRPr="00A30E19">
        <w:rPr>
          <w:color w:val="000000"/>
          <w:lang w:val="ru-RU"/>
        </w:rPr>
        <w:t>Что там у тебя? Много крови потерял?</w:t>
      </w:r>
    </w:p>
    <w:p w14:paraId="3E1187A5" w14:textId="77777777" w:rsidR="00212645" w:rsidRPr="00A30E19" w:rsidRDefault="00212645" w:rsidP="00212645">
      <w:pPr>
        <w:rPr>
          <w:lang w:val="ru-RU"/>
        </w:rPr>
      </w:pPr>
    </w:p>
    <w:p w14:paraId="418D974A" w14:textId="77777777" w:rsidR="00212645" w:rsidRPr="00A30E19" w:rsidRDefault="00212645" w:rsidP="00212645">
      <w:pPr>
        <w:ind w:left="3166"/>
        <w:rPr>
          <w:lang w:val="ru-RU"/>
        </w:rPr>
      </w:pPr>
      <w:r w:rsidRPr="00A30E19">
        <w:rPr>
          <w:color w:val="000000"/>
          <w:lang w:val="ru-RU"/>
        </w:rPr>
        <w:t>БОКОВ</w:t>
      </w:r>
    </w:p>
    <w:p w14:paraId="6FF1BD42" w14:textId="77777777" w:rsidR="00212645" w:rsidRPr="00A30E19" w:rsidRDefault="00212645" w:rsidP="00212645">
      <w:pPr>
        <w:ind w:left="2303"/>
        <w:rPr>
          <w:lang w:val="ru-RU"/>
        </w:rPr>
      </w:pPr>
      <w:r w:rsidRPr="00A30E19">
        <w:rPr>
          <w:color w:val="000000"/>
          <w:lang w:val="ru-RU"/>
        </w:rPr>
        <w:t>(в рацию)</w:t>
      </w:r>
    </w:p>
    <w:p w14:paraId="27F682D7" w14:textId="77777777" w:rsidR="00212645" w:rsidRPr="00A30E19" w:rsidRDefault="00212645" w:rsidP="00212645">
      <w:pPr>
        <w:ind w:left="1441" w:right="2161"/>
        <w:rPr>
          <w:lang w:val="ru-RU"/>
        </w:rPr>
      </w:pPr>
      <w:r w:rsidRPr="00A30E19">
        <w:rPr>
          <w:color w:val="000000"/>
          <w:lang w:val="ru-RU"/>
        </w:rPr>
        <w:t>Его душили.</w:t>
      </w:r>
    </w:p>
    <w:p w14:paraId="3706414E" w14:textId="77777777" w:rsidR="00212645" w:rsidRPr="00A30E19" w:rsidRDefault="00212645" w:rsidP="00212645">
      <w:pPr>
        <w:rPr>
          <w:lang w:val="ru-RU"/>
        </w:rPr>
      </w:pPr>
    </w:p>
    <w:p w14:paraId="060426F4" w14:textId="77777777" w:rsidR="00212645" w:rsidRPr="00A30E19" w:rsidRDefault="00212645" w:rsidP="00212645">
      <w:pPr>
        <w:rPr>
          <w:lang w:val="ru-RU"/>
        </w:rPr>
      </w:pPr>
      <w:r w:rsidRPr="00A30E19">
        <w:rPr>
          <w:color w:val="000000"/>
          <w:lang w:val="ru-RU"/>
        </w:rPr>
        <w:t>Боков закуривает прямо в коридоре больницы, идёт к выходу.</w:t>
      </w:r>
    </w:p>
    <w:p w14:paraId="68571B68" w14:textId="77777777" w:rsidR="00212645" w:rsidRPr="00A30E19" w:rsidRDefault="00212645" w:rsidP="00212645">
      <w:pPr>
        <w:rPr>
          <w:lang w:val="ru-RU"/>
        </w:rPr>
      </w:pPr>
    </w:p>
    <w:p w14:paraId="70C34A88" w14:textId="593DCF45" w:rsidR="00212645" w:rsidRPr="00A30E19" w:rsidRDefault="00212645" w:rsidP="00212645">
      <w:pPr>
        <w:rPr>
          <w:lang w:val="ru-RU"/>
        </w:rPr>
      </w:pPr>
      <w:r w:rsidRPr="00A30E19">
        <w:rPr>
          <w:b/>
          <w:color w:val="000000"/>
          <w:lang w:val="ru-RU"/>
        </w:rPr>
        <w:t xml:space="preserve">6-32. НАТ. БОЛЬНИЦА ОДИНЦОВО.КРЫЛЬЦО НОЧЬ 16. </w:t>
      </w:r>
      <w:r w:rsidRPr="00A30E19">
        <w:rPr>
          <w:lang w:val="ru-RU"/>
        </w:rPr>
        <w:br/>
      </w:r>
      <w:r w:rsidRPr="00A30E19">
        <w:rPr>
          <w:b/>
          <w:color w:val="000000"/>
          <w:lang w:val="ru-RU"/>
        </w:rPr>
        <w:t>БОКОВ, ДИМА</w:t>
      </w:r>
      <w:r w:rsidR="00285C4F">
        <w:rPr>
          <w:b/>
          <w:color w:val="000000"/>
          <w:lang w:val="ru-RU"/>
        </w:rPr>
        <w:t>, врач скорой, водитель скорой, сотрудник милиции, санитар</w:t>
      </w:r>
      <w:r w:rsidRPr="00A30E19">
        <w:rPr>
          <w:b/>
          <w:color w:val="000000"/>
          <w:lang w:val="ru-RU"/>
        </w:rPr>
        <w:t xml:space="preserve"> (00:05)</w:t>
      </w:r>
      <w:r w:rsidRPr="00A30E19">
        <w:rPr>
          <w:lang w:val="ru-RU"/>
        </w:rPr>
        <w:br/>
      </w:r>
    </w:p>
    <w:p w14:paraId="0F0F36E0" w14:textId="77777777" w:rsidR="00212645" w:rsidRPr="00A30E19" w:rsidRDefault="00212645" w:rsidP="00212645">
      <w:pPr>
        <w:rPr>
          <w:lang w:val="ru-RU"/>
        </w:rPr>
      </w:pPr>
      <w:r w:rsidRPr="00A30E19">
        <w:rPr>
          <w:color w:val="000000"/>
          <w:lang w:val="ru-RU"/>
        </w:rPr>
        <w:t>Боков выходит на улицу, курит. Подъезжает скорая помощь, на носилках выносят Диму.</w:t>
      </w:r>
    </w:p>
    <w:p w14:paraId="55B8DF67" w14:textId="77777777" w:rsidR="00212645" w:rsidRPr="00A30E19" w:rsidRDefault="00212645" w:rsidP="00212645">
      <w:pPr>
        <w:rPr>
          <w:lang w:val="ru-RU"/>
        </w:rPr>
      </w:pPr>
    </w:p>
    <w:p w14:paraId="305F5CD1" w14:textId="5762C1EC" w:rsidR="00212645" w:rsidRPr="00A30E19" w:rsidRDefault="00212645" w:rsidP="00212645">
      <w:pPr>
        <w:rPr>
          <w:lang w:val="ru-RU"/>
        </w:rPr>
      </w:pPr>
      <w:r w:rsidRPr="00A30E19">
        <w:rPr>
          <w:b/>
          <w:color w:val="000000"/>
          <w:lang w:val="ru-RU"/>
        </w:rPr>
        <w:t xml:space="preserve">6-33. НАТ. КОНЮШНЯ НОЧЬ 16. </w:t>
      </w:r>
      <w:r w:rsidRPr="00A30E19">
        <w:rPr>
          <w:lang w:val="ru-RU"/>
        </w:rPr>
        <w:br/>
      </w:r>
      <w:r w:rsidRPr="00A30E19">
        <w:rPr>
          <w:b/>
          <w:color w:val="000000"/>
          <w:lang w:val="ru-RU"/>
        </w:rPr>
        <w:t>КОЗЫРЕВ, ХВАН, КОНЮХ, ЭКСПЕРТ, ЭКСПЕРТ 1, ЭКСПЕРТ-ФОТОГРАФ</w:t>
      </w:r>
      <w:r w:rsidR="00F6279C">
        <w:rPr>
          <w:b/>
          <w:color w:val="000000"/>
          <w:lang w:val="ru-RU"/>
        </w:rPr>
        <w:t>, лошади</w:t>
      </w:r>
      <w:r w:rsidRPr="00A30E19">
        <w:rPr>
          <w:b/>
          <w:color w:val="000000"/>
          <w:lang w:val="ru-RU"/>
        </w:rPr>
        <w:t xml:space="preserve"> (00:45)</w:t>
      </w:r>
      <w:r w:rsidRPr="00A30E19">
        <w:rPr>
          <w:lang w:val="ru-RU"/>
        </w:rPr>
        <w:br/>
      </w:r>
    </w:p>
    <w:p w14:paraId="55789511" w14:textId="77777777" w:rsidR="00212645" w:rsidRPr="00A30E19" w:rsidRDefault="00212645" w:rsidP="00212645">
      <w:pPr>
        <w:rPr>
          <w:lang w:val="ru-RU"/>
        </w:rPr>
      </w:pPr>
      <w:r w:rsidRPr="00A30E19">
        <w:rPr>
          <w:color w:val="000000"/>
          <w:lang w:val="ru-RU"/>
        </w:rPr>
        <w:t>Лаваля уже нет. Работают эксперты. Замеряют расстояния, делают фотографии. Козырев разговаривает с Конюхом.</w:t>
      </w:r>
      <w:r w:rsidRPr="00A30E19">
        <w:rPr>
          <w:lang w:val="ru-RU"/>
        </w:rPr>
        <w:br/>
      </w:r>
      <w:r w:rsidRPr="00A30E19">
        <w:rPr>
          <w:color w:val="000000"/>
          <w:lang w:val="ru-RU"/>
        </w:rPr>
        <w:t>КОЗЫРЕВ</w:t>
      </w:r>
      <w:r w:rsidRPr="00A30E19">
        <w:rPr>
          <w:lang w:val="ru-RU"/>
        </w:rPr>
        <w:br/>
      </w:r>
      <w:r w:rsidRPr="00A30E19">
        <w:rPr>
          <w:color w:val="000000"/>
          <w:lang w:val="ru-RU"/>
        </w:rPr>
        <w:t>Во сколько ты видел Лаваля?</w:t>
      </w:r>
      <w:r w:rsidRPr="00A30E19">
        <w:rPr>
          <w:lang w:val="ru-RU"/>
        </w:rPr>
        <w:br/>
      </w:r>
      <w:r w:rsidRPr="00A30E19">
        <w:rPr>
          <w:color w:val="000000"/>
          <w:lang w:val="ru-RU"/>
        </w:rPr>
        <w:t>КОНЮХ</w:t>
      </w:r>
      <w:r w:rsidRPr="00A30E19">
        <w:rPr>
          <w:lang w:val="ru-RU"/>
        </w:rPr>
        <w:br/>
      </w:r>
      <w:r w:rsidRPr="00A30E19">
        <w:rPr>
          <w:color w:val="000000"/>
          <w:lang w:val="ru-RU"/>
        </w:rPr>
        <w:t>Ну так час назад. Он с поводами шёл. Туда, на конюшню.</w:t>
      </w:r>
      <w:r w:rsidRPr="00A30E19">
        <w:rPr>
          <w:lang w:val="ru-RU"/>
        </w:rPr>
        <w:br/>
      </w:r>
      <w:r w:rsidRPr="00A30E19">
        <w:rPr>
          <w:color w:val="000000"/>
          <w:lang w:val="ru-RU"/>
        </w:rPr>
        <w:t>КОЗЫРЕВ</w:t>
      </w:r>
      <w:r w:rsidRPr="00A30E19">
        <w:rPr>
          <w:lang w:val="ru-RU"/>
        </w:rPr>
        <w:br/>
      </w:r>
      <w:r w:rsidRPr="00A30E19">
        <w:rPr>
          <w:color w:val="000000"/>
          <w:lang w:val="ru-RU"/>
        </w:rPr>
        <w:t>А Игоря ты видел?</w:t>
      </w:r>
      <w:r w:rsidRPr="00A30E19">
        <w:rPr>
          <w:lang w:val="ru-RU"/>
        </w:rPr>
        <w:br/>
      </w:r>
      <w:r w:rsidRPr="00A30E19">
        <w:rPr>
          <w:color w:val="000000"/>
          <w:lang w:val="ru-RU"/>
        </w:rPr>
        <w:t>КОНЮХ</w:t>
      </w:r>
      <w:r w:rsidRPr="00A30E19">
        <w:rPr>
          <w:lang w:val="ru-RU"/>
        </w:rPr>
        <w:br/>
      </w:r>
      <w:r w:rsidRPr="00A30E19">
        <w:rPr>
          <w:color w:val="000000"/>
          <w:lang w:val="ru-RU"/>
        </w:rPr>
        <w:t>Ну так перед этим. Я ему разрешил Майора покормить.</w:t>
      </w:r>
      <w:r w:rsidRPr="00A30E19">
        <w:rPr>
          <w:lang w:val="ru-RU"/>
        </w:rPr>
        <w:br/>
      </w:r>
      <w:r w:rsidRPr="00A30E19">
        <w:rPr>
          <w:color w:val="000000"/>
          <w:lang w:val="ru-RU"/>
        </w:rPr>
        <w:t>КОЗЫРЕВ</w:t>
      </w:r>
      <w:r w:rsidRPr="00A30E19">
        <w:rPr>
          <w:lang w:val="ru-RU"/>
        </w:rPr>
        <w:br/>
      </w:r>
      <w:r w:rsidRPr="00A30E19">
        <w:rPr>
          <w:color w:val="000000"/>
          <w:lang w:val="ru-RU"/>
        </w:rPr>
        <w:t>А никакого шума не слышал?</w:t>
      </w:r>
      <w:r w:rsidRPr="00A30E19">
        <w:rPr>
          <w:lang w:val="ru-RU"/>
        </w:rPr>
        <w:br/>
      </w:r>
      <w:r w:rsidRPr="00A30E19">
        <w:rPr>
          <w:color w:val="000000"/>
          <w:lang w:val="ru-RU"/>
        </w:rPr>
        <w:t>КОНЮХ</w:t>
      </w:r>
      <w:r w:rsidRPr="00A30E19">
        <w:rPr>
          <w:lang w:val="ru-RU"/>
        </w:rPr>
        <w:br/>
      </w:r>
      <w:r w:rsidRPr="00A30E19">
        <w:rPr>
          <w:color w:val="000000"/>
          <w:lang w:val="ru-RU"/>
        </w:rPr>
        <w:t>Не. Ну Майор ржал…</w:t>
      </w:r>
      <w:r w:rsidRPr="00A30E19">
        <w:rPr>
          <w:lang w:val="ru-RU"/>
        </w:rPr>
        <w:br/>
      </w:r>
      <w:r w:rsidRPr="00A30E19">
        <w:rPr>
          <w:color w:val="000000"/>
          <w:lang w:val="ru-RU"/>
        </w:rPr>
        <w:t>Лошади беспокоятся. Ржёт уже не только Майор, но и другие.</w:t>
      </w:r>
      <w:r w:rsidRPr="00A30E19">
        <w:rPr>
          <w:lang w:val="ru-RU"/>
        </w:rPr>
        <w:br/>
      </w:r>
      <w:r w:rsidRPr="00A30E19">
        <w:rPr>
          <w:color w:val="000000"/>
          <w:lang w:val="ru-RU"/>
        </w:rPr>
        <w:t>КОЗЫРЕВ</w:t>
      </w:r>
      <w:r w:rsidRPr="00A30E19">
        <w:rPr>
          <w:lang w:val="ru-RU"/>
        </w:rPr>
        <w:br/>
      </w:r>
      <w:r w:rsidRPr="00A30E19">
        <w:rPr>
          <w:color w:val="000000"/>
          <w:lang w:val="ru-RU"/>
        </w:rPr>
        <w:t>А ты раньше видел Лаваля с мальчиками? С другими детьми?</w:t>
      </w:r>
      <w:r w:rsidRPr="00A30E19">
        <w:rPr>
          <w:lang w:val="ru-RU"/>
        </w:rPr>
        <w:br/>
      </w:r>
      <w:r w:rsidRPr="00A30E19">
        <w:rPr>
          <w:color w:val="000000"/>
          <w:lang w:val="ru-RU"/>
        </w:rPr>
        <w:t>КОНЮХ</w:t>
      </w:r>
      <w:r w:rsidRPr="00A30E19">
        <w:rPr>
          <w:lang w:val="ru-RU"/>
        </w:rPr>
        <w:br/>
      </w:r>
      <w:r w:rsidRPr="00A30E19">
        <w:rPr>
          <w:color w:val="000000"/>
          <w:lang w:val="ru-RU"/>
        </w:rPr>
        <w:lastRenderedPageBreak/>
        <w:t>Ну да, тут мальчики всё время. И он тоже.</w:t>
      </w:r>
      <w:r w:rsidRPr="00A30E19">
        <w:rPr>
          <w:lang w:val="ru-RU"/>
        </w:rPr>
        <w:br/>
      </w:r>
      <w:r w:rsidRPr="00A30E19">
        <w:rPr>
          <w:color w:val="000000"/>
          <w:lang w:val="ru-RU"/>
        </w:rPr>
        <w:t>КОЗЫРЕВ</w:t>
      </w:r>
      <w:r w:rsidRPr="00A30E19">
        <w:rPr>
          <w:lang w:val="ru-RU"/>
        </w:rPr>
        <w:br/>
      </w:r>
      <w:r w:rsidRPr="00A30E19">
        <w:rPr>
          <w:color w:val="000000"/>
          <w:lang w:val="ru-RU"/>
        </w:rPr>
        <w:t>Ладно, спасибо. Иди пока домой и не рассказывай никому, что здесь произошло.</w:t>
      </w:r>
      <w:r w:rsidRPr="00A30E19">
        <w:rPr>
          <w:lang w:val="ru-RU"/>
        </w:rPr>
        <w:br/>
      </w:r>
      <w:r w:rsidRPr="00A30E19">
        <w:rPr>
          <w:color w:val="000000"/>
          <w:lang w:val="ru-RU"/>
        </w:rPr>
        <w:t xml:space="preserve">Обращается к </w:t>
      </w:r>
      <w:proofErr w:type="spellStart"/>
      <w:r w:rsidRPr="00A30E19">
        <w:rPr>
          <w:color w:val="000000"/>
          <w:lang w:val="ru-RU"/>
        </w:rPr>
        <w:t>Хвану</w:t>
      </w:r>
      <w:proofErr w:type="spellEnd"/>
      <w:r w:rsidRPr="00A30E19">
        <w:rPr>
          <w:color w:val="000000"/>
          <w:lang w:val="ru-RU"/>
        </w:rPr>
        <w:t>.</w:t>
      </w:r>
      <w:r w:rsidRPr="00A30E19">
        <w:rPr>
          <w:lang w:val="ru-RU"/>
        </w:rPr>
        <w:br/>
      </w:r>
      <w:r w:rsidRPr="00A30E19">
        <w:rPr>
          <w:color w:val="000000"/>
          <w:lang w:val="ru-RU"/>
        </w:rPr>
        <w:t>КОЗЫРЕВ</w:t>
      </w:r>
      <w:r w:rsidRPr="00A30E19">
        <w:rPr>
          <w:lang w:val="ru-RU"/>
        </w:rPr>
        <w:br/>
      </w:r>
      <w:r w:rsidRPr="00A30E19">
        <w:rPr>
          <w:color w:val="000000"/>
          <w:lang w:val="ru-RU"/>
        </w:rPr>
        <w:t>Подписку о неразглашении возьми.</w:t>
      </w:r>
      <w:r w:rsidRPr="00A30E19">
        <w:rPr>
          <w:lang w:val="ru-RU"/>
        </w:rPr>
        <w:br/>
      </w:r>
      <w:r w:rsidRPr="00A30E19">
        <w:rPr>
          <w:color w:val="000000"/>
          <w:lang w:val="ru-RU"/>
        </w:rPr>
        <w:t>Конюх уходит, сутулясь. Козырев подходит к экспертам, которые изучают петлю.</w:t>
      </w:r>
      <w:r w:rsidRPr="00A30E19">
        <w:rPr>
          <w:lang w:val="ru-RU"/>
        </w:rPr>
        <w:br/>
      </w:r>
      <w:r w:rsidRPr="00A30E19">
        <w:rPr>
          <w:color w:val="000000"/>
          <w:lang w:val="ru-RU"/>
        </w:rPr>
        <w:t>ЭКСПЕРТ</w:t>
      </w:r>
      <w:r w:rsidRPr="00A30E19">
        <w:rPr>
          <w:lang w:val="ru-RU"/>
        </w:rPr>
        <w:br/>
      </w:r>
      <w:r w:rsidRPr="00A30E19">
        <w:rPr>
          <w:color w:val="000000"/>
          <w:lang w:val="ru-RU"/>
        </w:rPr>
        <w:t>На поводьях разные отпечатки пальцев. Вот смотрите, здесь -</w:t>
      </w:r>
      <w:r w:rsidRPr="00A30E19">
        <w:rPr>
          <w:lang w:val="ru-RU"/>
        </w:rPr>
        <w:br/>
      </w:r>
      <w:r w:rsidRPr="00A30E19">
        <w:rPr>
          <w:color w:val="000000"/>
          <w:lang w:val="ru-RU"/>
        </w:rPr>
        <w:t>Эксперт показывает на часть поводьев, отчётливо видны мелкие царапины.</w:t>
      </w:r>
      <w:r w:rsidRPr="00A30E19">
        <w:rPr>
          <w:lang w:val="ru-RU"/>
        </w:rPr>
        <w:br/>
      </w:r>
      <w:r w:rsidRPr="00A30E19">
        <w:rPr>
          <w:color w:val="000000"/>
          <w:lang w:val="ru-RU"/>
        </w:rPr>
        <w:t>ЭКСПЕРТ</w:t>
      </w:r>
      <w:r w:rsidRPr="00A30E19">
        <w:rPr>
          <w:lang w:val="ru-RU"/>
        </w:rPr>
        <w:br/>
      </w:r>
      <w:r w:rsidRPr="00A30E19">
        <w:rPr>
          <w:color w:val="000000"/>
          <w:lang w:val="ru-RU"/>
        </w:rPr>
        <w:t>- следы от ногтей.</w:t>
      </w:r>
    </w:p>
    <w:p w14:paraId="0DFB9089" w14:textId="77777777" w:rsidR="00212645" w:rsidRPr="00A30E19" w:rsidRDefault="00212645" w:rsidP="00212645">
      <w:pPr>
        <w:rPr>
          <w:lang w:val="ru-RU"/>
        </w:rPr>
      </w:pPr>
    </w:p>
    <w:p w14:paraId="06E485B4" w14:textId="77777777" w:rsidR="00212645" w:rsidRPr="00A30E19" w:rsidRDefault="00212645" w:rsidP="00212645">
      <w:pPr>
        <w:rPr>
          <w:lang w:val="ru-RU"/>
        </w:rPr>
      </w:pPr>
      <w:r w:rsidRPr="00A30E19">
        <w:rPr>
          <w:b/>
          <w:color w:val="000000"/>
          <w:lang w:val="ru-RU"/>
        </w:rPr>
        <w:t xml:space="preserve">6-34. НАТ. ДАЧА МАЛЬЦЕВЫХ НОЧЬ 16. </w:t>
      </w:r>
      <w:r w:rsidRPr="00A30E19">
        <w:rPr>
          <w:lang w:val="ru-RU"/>
        </w:rPr>
        <w:br/>
      </w:r>
      <w:r w:rsidRPr="00A30E19">
        <w:rPr>
          <w:b/>
          <w:color w:val="000000"/>
          <w:lang w:val="ru-RU"/>
        </w:rPr>
        <w:t>ДОБРОВОЛЬСКАЯ (00:09)</w:t>
      </w:r>
      <w:r w:rsidRPr="00A30E19">
        <w:rPr>
          <w:lang w:val="ru-RU"/>
        </w:rPr>
        <w:br/>
      </w:r>
    </w:p>
    <w:p w14:paraId="07EA0B22" w14:textId="77777777" w:rsidR="00212645" w:rsidRPr="00A30E19" w:rsidRDefault="00212645" w:rsidP="00212645">
      <w:pPr>
        <w:rPr>
          <w:lang w:val="ru-RU"/>
        </w:rPr>
      </w:pPr>
      <w:r w:rsidRPr="00A30E19">
        <w:rPr>
          <w:color w:val="000000"/>
          <w:lang w:val="ru-RU"/>
        </w:rPr>
        <w:t>Добровольская заходит во двор, звонит в дверь. Пробует открыть дверь, дверь открывается. В доме - полумрак. Свет не горит.</w:t>
      </w:r>
    </w:p>
    <w:p w14:paraId="38B9C86E" w14:textId="77777777" w:rsidR="00212645" w:rsidRPr="00A30E19" w:rsidRDefault="00212645" w:rsidP="00212645">
      <w:pPr>
        <w:rPr>
          <w:lang w:val="ru-RU"/>
        </w:rPr>
      </w:pPr>
    </w:p>
    <w:p w14:paraId="4A4AFCD3" w14:textId="77777777" w:rsidR="00212645" w:rsidRPr="00A30E19" w:rsidRDefault="00212645" w:rsidP="00212645">
      <w:pPr>
        <w:ind w:left="3166"/>
        <w:rPr>
          <w:lang w:val="ru-RU"/>
        </w:rPr>
      </w:pPr>
      <w:r w:rsidRPr="00A30E19">
        <w:rPr>
          <w:color w:val="000000"/>
          <w:lang w:val="ru-RU"/>
        </w:rPr>
        <w:t>ДОБРОВОЛЬСКАЯ</w:t>
      </w:r>
    </w:p>
    <w:p w14:paraId="39D214D4" w14:textId="77777777" w:rsidR="00212645" w:rsidRPr="00A30E19" w:rsidRDefault="00212645" w:rsidP="00212645">
      <w:pPr>
        <w:ind w:left="1441" w:right="2161"/>
        <w:rPr>
          <w:lang w:val="ru-RU"/>
        </w:rPr>
      </w:pPr>
      <w:r w:rsidRPr="00A30E19">
        <w:rPr>
          <w:color w:val="000000"/>
          <w:lang w:val="ru-RU"/>
        </w:rPr>
        <w:t>Мария Николаевна, вы дома?</w:t>
      </w:r>
    </w:p>
    <w:p w14:paraId="4B75CB40" w14:textId="77777777" w:rsidR="00212645" w:rsidRPr="00A30E19" w:rsidRDefault="00212645" w:rsidP="00212645">
      <w:pPr>
        <w:rPr>
          <w:lang w:val="ru-RU"/>
        </w:rPr>
      </w:pPr>
    </w:p>
    <w:p w14:paraId="010345F9" w14:textId="77777777" w:rsidR="00212645" w:rsidRPr="00A30E19" w:rsidRDefault="00212645" w:rsidP="00212645">
      <w:pPr>
        <w:rPr>
          <w:lang w:val="ru-RU"/>
        </w:rPr>
      </w:pPr>
      <w:r w:rsidRPr="00A30E19">
        <w:rPr>
          <w:b/>
          <w:color w:val="000000"/>
          <w:lang w:val="ru-RU"/>
        </w:rPr>
        <w:t xml:space="preserve">6-35. ИНТ. ДАЧА МАЛЬЦЕВЫХ.ПРИХОЖАЯ НОЧЬ 16. </w:t>
      </w:r>
      <w:r w:rsidRPr="00A30E19">
        <w:rPr>
          <w:lang w:val="ru-RU"/>
        </w:rPr>
        <w:br/>
      </w:r>
      <w:r w:rsidRPr="00A30E19">
        <w:rPr>
          <w:b/>
          <w:color w:val="000000"/>
          <w:lang w:val="ru-RU"/>
        </w:rPr>
        <w:t>ДОБРОВОЛЬСКАЯ (00:10)</w:t>
      </w:r>
      <w:r w:rsidRPr="00A30E19">
        <w:rPr>
          <w:lang w:val="ru-RU"/>
        </w:rPr>
        <w:br/>
      </w:r>
    </w:p>
    <w:p w14:paraId="75A00E43" w14:textId="77777777" w:rsidR="00212645" w:rsidRPr="00A30E19" w:rsidRDefault="00212645" w:rsidP="00212645">
      <w:pPr>
        <w:rPr>
          <w:lang w:val="ru-RU"/>
        </w:rPr>
      </w:pPr>
      <w:r w:rsidRPr="00A30E19">
        <w:rPr>
          <w:color w:val="000000"/>
          <w:lang w:val="ru-RU"/>
        </w:rPr>
        <w:t>Тишина. Добровольская включает свет, осматривается. Поднимается на второй этаж.</w:t>
      </w:r>
      <w:r>
        <w:rPr>
          <w:color w:val="000000"/>
        </w:rPr>
        <w:t> </w:t>
      </w:r>
    </w:p>
    <w:p w14:paraId="18501203" w14:textId="77777777" w:rsidR="00212645" w:rsidRPr="00A30E19" w:rsidRDefault="00212645" w:rsidP="00212645">
      <w:pPr>
        <w:rPr>
          <w:lang w:val="ru-RU"/>
        </w:rPr>
      </w:pPr>
    </w:p>
    <w:p w14:paraId="52CFAADF" w14:textId="77777777" w:rsidR="00212645" w:rsidRPr="00A30E19" w:rsidRDefault="00212645" w:rsidP="00212645">
      <w:pPr>
        <w:ind w:left="3166"/>
        <w:rPr>
          <w:lang w:val="ru-RU"/>
        </w:rPr>
      </w:pPr>
      <w:r w:rsidRPr="00A30E19">
        <w:rPr>
          <w:color w:val="000000"/>
          <w:lang w:val="ru-RU"/>
        </w:rPr>
        <w:t>ДОБРОВОЛЬСКАЯ</w:t>
      </w:r>
    </w:p>
    <w:p w14:paraId="03DB062E" w14:textId="77777777" w:rsidR="00212645" w:rsidRPr="00A30E19" w:rsidRDefault="00212645" w:rsidP="00212645">
      <w:pPr>
        <w:ind w:left="1441" w:right="2161"/>
        <w:rPr>
          <w:lang w:val="ru-RU"/>
        </w:rPr>
      </w:pPr>
      <w:r w:rsidRPr="00A30E19">
        <w:rPr>
          <w:color w:val="000000"/>
          <w:lang w:val="ru-RU"/>
        </w:rPr>
        <w:t>Мария Николаевна!</w:t>
      </w:r>
    </w:p>
    <w:p w14:paraId="0488CC09" w14:textId="77777777" w:rsidR="00212645" w:rsidRPr="00A30E19" w:rsidRDefault="00212645" w:rsidP="00212645">
      <w:pPr>
        <w:rPr>
          <w:lang w:val="ru-RU"/>
        </w:rPr>
      </w:pPr>
    </w:p>
    <w:p w14:paraId="0F082706" w14:textId="77777777" w:rsidR="00212645" w:rsidRPr="00A30E19" w:rsidRDefault="00212645" w:rsidP="00212645">
      <w:pPr>
        <w:rPr>
          <w:lang w:val="ru-RU"/>
        </w:rPr>
      </w:pPr>
      <w:r w:rsidRPr="00A30E19">
        <w:rPr>
          <w:b/>
          <w:color w:val="000000"/>
          <w:lang w:val="ru-RU"/>
        </w:rPr>
        <w:t xml:space="preserve">6-35-А. ИНТ. ДАЧА МАЛЬЦЕВЫХ.СПАЛЬНЯ НОЧЬ 16. </w:t>
      </w:r>
      <w:r w:rsidRPr="00A30E19">
        <w:rPr>
          <w:lang w:val="ru-RU"/>
        </w:rPr>
        <w:br/>
      </w:r>
      <w:r w:rsidRPr="00A30E19">
        <w:rPr>
          <w:b/>
          <w:color w:val="000000"/>
          <w:lang w:val="ru-RU"/>
        </w:rPr>
        <w:t>ДОБРОВОЛЬСКАЯ, МАЛЬЦЕВА (00:30)</w:t>
      </w:r>
      <w:r w:rsidRPr="00A30E19">
        <w:rPr>
          <w:lang w:val="ru-RU"/>
        </w:rPr>
        <w:br/>
      </w:r>
    </w:p>
    <w:p w14:paraId="46CDDC08" w14:textId="77777777" w:rsidR="00212645" w:rsidRPr="00A30E19" w:rsidRDefault="00212645" w:rsidP="00212645">
      <w:pPr>
        <w:rPr>
          <w:lang w:val="ru-RU"/>
        </w:rPr>
      </w:pPr>
      <w:r w:rsidRPr="00A30E19">
        <w:rPr>
          <w:color w:val="000000"/>
          <w:lang w:val="ru-RU"/>
        </w:rPr>
        <w:t>Открывает дверь в комнату. Это спальня. Мария спит. Под пуховым одеялом, с включённым ночником.</w:t>
      </w:r>
    </w:p>
    <w:p w14:paraId="627F0A5A" w14:textId="77777777" w:rsidR="00212645" w:rsidRPr="00A30E19" w:rsidRDefault="00212645" w:rsidP="00212645">
      <w:pPr>
        <w:rPr>
          <w:lang w:val="ru-RU"/>
        </w:rPr>
      </w:pPr>
    </w:p>
    <w:p w14:paraId="3EBD0AAB" w14:textId="77777777" w:rsidR="00212645" w:rsidRPr="00A30E19" w:rsidRDefault="00212645" w:rsidP="00212645">
      <w:pPr>
        <w:ind w:left="3166"/>
        <w:rPr>
          <w:lang w:val="ru-RU"/>
        </w:rPr>
      </w:pPr>
      <w:r w:rsidRPr="00A30E19">
        <w:rPr>
          <w:color w:val="000000"/>
          <w:lang w:val="ru-RU"/>
        </w:rPr>
        <w:t>ДОБРОВОЛЬСКАЯ</w:t>
      </w:r>
    </w:p>
    <w:p w14:paraId="754F1224" w14:textId="77777777" w:rsidR="00212645" w:rsidRPr="00A30E19" w:rsidRDefault="00212645" w:rsidP="00212645">
      <w:pPr>
        <w:ind w:left="1441" w:right="2161"/>
        <w:rPr>
          <w:lang w:val="ru-RU"/>
        </w:rPr>
      </w:pPr>
      <w:r w:rsidRPr="00A30E19">
        <w:rPr>
          <w:color w:val="000000"/>
          <w:lang w:val="ru-RU"/>
        </w:rPr>
        <w:t>Здравствуйте!</w:t>
      </w:r>
    </w:p>
    <w:p w14:paraId="7577EEFA" w14:textId="77777777" w:rsidR="00212645" w:rsidRPr="00A30E19" w:rsidRDefault="00212645" w:rsidP="00212645">
      <w:pPr>
        <w:rPr>
          <w:lang w:val="ru-RU"/>
        </w:rPr>
      </w:pPr>
    </w:p>
    <w:p w14:paraId="1517EF6C" w14:textId="77777777" w:rsidR="00212645" w:rsidRPr="00A30E19" w:rsidRDefault="00212645" w:rsidP="00212645">
      <w:pPr>
        <w:rPr>
          <w:lang w:val="ru-RU"/>
        </w:rPr>
      </w:pPr>
      <w:r w:rsidRPr="00A30E19">
        <w:rPr>
          <w:color w:val="000000"/>
          <w:lang w:val="ru-RU"/>
        </w:rPr>
        <w:t xml:space="preserve">Мальцева не шевелится. На прикроватном столике - бокал и блистер от таблеток, там осталось всего пару штук. Добровольская трогает молодую женщину за плечо, та никак не реагирует. Добровольская разворачивает её лицом к себе, тело поддаётся, как резиновая кукла. Добровольская ищет пульс на шее. Находит, успокаивается. </w:t>
      </w:r>
      <w:proofErr w:type="gramStart"/>
      <w:r w:rsidRPr="00A30E19">
        <w:rPr>
          <w:color w:val="000000"/>
          <w:lang w:val="ru-RU"/>
        </w:rPr>
        <w:t>Выходит</w:t>
      </w:r>
      <w:proofErr w:type="gramEnd"/>
      <w:r w:rsidRPr="00A30E19">
        <w:rPr>
          <w:color w:val="000000"/>
          <w:lang w:val="ru-RU"/>
        </w:rPr>
        <w:t xml:space="preserve"> из комнаты, идёт на звук пластинки.</w:t>
      </w:r>
    </w:p>
    <w:p w14:paraId="5248CCCA" w14:textId="77777777" w:rsidR="00212645" w:rsidRPr="00A30E19" w:rsidRDefault="00212645" w:rsidP="00212645">
      <w:pPr>
        <w:rPr>
          <w:lang w:val="ru-RU"/>
        </w:rPr>
      </w:pPr>
    </w:p>
    <w:p w14:paraId="4DE530F5" w14:textId="77777777" w:rsidR="00212645" w:rsidRPr="00A30E19" w:rsidRDefault="00212645" w:rsidP="00212645">
      <w:pPr>
        <w:rPr>
          <w:lang w:val="ru-RU"/>
        </w:rPr>
      </w:pPr>
      <w:r w:rsidRPr="00A30E19">
        <w:rPr>
          <w:b/>
          <w:color w:val="000000"/>
          <w:lang w:val="ru-RU"/>
        </w:rPr>
        <w:t xml:space="preserve">6-35-В. ИНТ. ДАЧА МАЛЬЦЕВЫХ.КАБИНЕТ МАЛЬЦЕВА НОЧЬ 16. </w:t>
      </w:r>
      <w:r w:rsidRPr="00A30E19">
        <w:rPr>
          <w:lang w:val="ru-RU"/>
        </w:rPr>
        <w:br/>
      </w:r>
      <w:r w:rsidRPr="00A30E19">
        <w:rPr>
          <w:b/>
          <w:color w:val="000000"/>
          <w:lang w:val="ru-RU"/>
        </w:rPr>
        <w:t>ДОБРОВОЛЬСКАЯ (00:50)</w:t>
      </w:r>
      <w:r w:rsidRPr="00A30E19">
        <w:rPr>
          <w:lang w:val="ru-RU"/>
        </w:rPr>
        <w:br/>
      </w:r>
    </w:p>
    <w:p w14:paraId="6C93FD18" w14:textId="77777777" w:rsidR="00212645" w:rsidRPr="00A30E19" w:rsidRDefault="00212645" w:rsidP="00212645">
      <w:pPr>
        <w:rPr>
          <w:lang w:val="ru-RU"/>
        </w:rPr>
      </w:pPr>
      <w:r w:rsidRPr="00A30E19">
        <w:rPr>
          <w:color w:val="000000"/>
          <w:lang w:val="ru-RU"/>
        </w:rPr>
        <w:lastRenderedPageBreak/>
        <w:t xml:space="preserve"> Добровольская заходит в кабинет, замечает на столе конверт с надписью “Маме и папе. С любовью”. Она берёт его в руки, срабатывает рация.</w:t>
      </w:r>
    </w:p>
    <w:p w14:paraId="0461769C" w14:textId="77777777" w:rsidR="00212645" w:rsidRPr="00A30E19" w:rsidRDefault="00212645" w:rsidP="00212645">
      <w:pPr>
        <w:rPr>
          <w:lang w:val="ru-RU"/>
        </w:rPr>
      </w:pPr>
    </w:p>
    <w:p w14:paraId="2A0FFFF0" w14:textId="77777777" w:rsidR="00212645" w:rsidRPr="00A30E19" w:rsidRDefault="00212645" w:rsidP="00212645">
      <w:pPr>
        <w:ind w:left="3166"/>
        <w:rPr>
          <w:lang w:val="ru-RU"/>
        </w:rPr>
      </w:pPr>
      <w:r w:rsidRPr="00A30E19">
        <w:rPr>
          <w:color w:val="000000"/>
          <w:lang w:val="ru-RU"/>
        </w:rPr>
        <w:t>КОЗЫРЕВ (ЗК)</w:t>
      </w:r>
    </w:p>
    <w:p w14:paraId="42DA55AE" w14:textId="77777777" w:rsidR="00212645" w:rsidRPr="00A30E19" w:rsidRDefault="00212645" w:rsidP="00212645">
      <w:pPr>
        <w:ind w:left="1441" w:right="2161"/>
        <w:rPr>
          <w:lang w:val="ru-RU"/>
        </w:rPr>
      </w:pPr>
      <w:r w:rsidRPr="00A30E19">
        <w:rPr>
          <w:color w:val="000000"/>
          <w:lang w:val="ru-RU"/>
        </w:rPr>
        <w:t>Что у тебя?</w:t>
      </w:r>
    </w:p>
    <w:p w14:paraId="4D15D697" w14:textId="77777777" w:rsidR="00212645" w:rsidRPr="00A30E19" w:rsidRDefault="00212645" w:rsidP="00212645">
      <w:pPr>
        <w:rPr>
          <w:lang w:val="ru-RU"/>
        </w:rPr>
      </w:pPr>
    </w:p>
    <w:p w14:paraId="59D64BA6" w14:textId="77777777" w:rsidR="00212645" w:rsidRPr="00A30E19" w:rsidRDefault="00212645" w:rsidP="00212645">
      <w:pPr>
        <w:ind w:left="3166"/>
        <w:rPr>
          <w:lang w:val="ru-RU"/>
        </w:rPr>
      </w:pPr>
      <w:r w:rsidRPr="00A30E19">
        <w:rPr>
          <w:color w:val="000000"/>
          <w:lang w:val="ru-RU"/>
        </w:rPr>
        <w:t>ДОБРОВОЛЬСКАЯ</w:t>
      </w:r>
    </w:p>
    <w:p w14:paraId="0D21159F" w14:textId="77777777" w:rsidR="00212645" w:rsidRPr="00A30E19" w:rsidRDefault="00212645" w:rsidP="00212645">
      <w:pPr>
        <w:ind w:left="1441" w:right="2161"/>
        <w:rPr>
          <w:lang w:val="ru-RU"/>
        </w:rPr>
      </w:pPr>
      <w:r w:rsidRPr="00A30E19">
        <w:rPr>
          <w:color w:val="000000"/>
          <w:lang w:val="ru-RU"/>
        </w:rPr>
        <w:t>Мать спит. Есть письмо Игоря родителям. Похоже на предсмертную записку.</w:t>
      </w:r>
    </w:p>
    <w:p w14:paraId="494720F8" w14:textId="77777777" w:rsidR="00212645" w:rsidRPr="00A30E19" w:rsidRDefault="00212645" w:rsidP="00212645">
      <w:pPr>
        <w:rPr>
          <w:lang w:val="ru-RU"/>
        </w:rPr>
      </w:pPr>
    </w:p>
    <w:p w14:paraId="48C8AA60" w14:textId="77777777" w:rsidR="00212645" w:rsidRPr="00A30E19" w:rsidRDefault="00212645" w:rsidP="00212645">
      <w:pPr>
        <w:ind w:left="3166"/>
        <w:rPr>
          <w:lang w:val="ru-RU"/>
        </w:rPr>
      </w:pPr>
      <w:r w:rsidRPr="00A30E19">
        <w:rPr>
          <w:color w:val="000000"/>
          <w:lang w:val="ru-RU"/>
        </w:rPr>
        <w:t>КОЗЫРЕВ (ЗК)</w:t>
      </w:r>
    </w:p>
    <w:p w14:paraId="553D0E60" w14:textId="77777777" w:rsidR="00212645" w:rsidRPr="00A30E19" w:rsidRDefault="00212645" w:rsidP="00212645">
      <w:pPr>
        <w:ind w:left="1441" w:right="2161"/>
        <w:rPr>
          <w:lang w:val="ru-RU"/>
        </w:rPr>
      </w:pPr>
      <w:r w:rsidRPr="00A30E19">
        <w:rPr>
          <w:color w:val="000000"/>
          <w:lang w:val="ru-RU"/>
        </w:rPr>
        <w:t>Читай.</w:t>
      </w:r>
    </w:p>
    <w:p w14:paraId="225D4920" w14:textId="77777777" w:rsidR="00212645" w:rsidRPr="00A30E19" w:rsidRDefault="00212645" w:rsidP="00212645">
      <w:pPr>
        <w:rPr>
          <w:lang w:val="ru-RU"/>
        </w:rPr>
      </w:pPr>
    </w:p>
    <w:p w14:paraId="6FCB18B4" w14:textId="77777777" w:rsidR="00212645" w:rsidRPr="00A30E19" w:rsidRDefault="00212645" w:rsidP="00212645">
      <w:pPr>
        <w:ind w:left="3166"/>
        <w:rPr>
          <w:lang w:val="ru-RU"/>
        </w:rPr>
      </w:pPr>
      <w:r w:rsidRPr="00A30E19">
        <w:rPr>
          <w:color w:val="000000"/>
          <w:lang w:val="ru-RU"/>
        </w:rPr>
        <w:t>ДОБРОВОЛЬСКАЯ</w:t>
      </w:r>
    </w:p>
    <w:p w14:paraId="5D7FA78D" w14:textId="77777777" w:rsidR="00212645" w:rsidRPr="00A30E19" w:rsidRDefault="00212645" w:rsidP="00212645">
      <w:pPr>
        <w:ind w:left="1441" w:right="2161"/>
        <w:rPr>
          <w:lang w:val="ru-RU"/>
        </w:rPr>
      </w:pPr>
      <w:r w:rsidRPr="00A30E19">
        <w:rPr>
          <w:color w:val="000000"/>
          <w:lang w:val="ru-RU"/>
        </w:rPr>
        <w:t>Оно (пауза) запечатано. Его (пауза) родители (пауза) должны открыть (пауза) я не могу.</w:t>
      </w:r>
    </w:p>
    <w:p w14:paraId="054BB74D" w14:textId="77777777" w:rsidR="00212645" w:rsidRPr="00A30E19" w:rsidRDefault="00212645" w:rsidP="00212645">
      <w:pPr>
        <w:rPr>
          <w:lang w:val="ru-RU"/>
        </w:rPr>
      </w:pPr>
    </w:p>
    <w:p w14:paraId="44C3A7BD" w14:textId="77777777" w:rsidR="00212645" w:rsidRPr="00A30E19" w:rsidRDefault="00212645" w:rsidP="00212645">
      <w:pPr>
        <w:ind w:left="3166"/>
        <w:rPr>
          <w:lang w:val="ru-RU"/>
        </w:rPr>
      </w:pPr>
      <w:r w:rsidRPr="00A30E19">
        <w:rPr>
          <w:color w:val="000000"/>
          <w:lang w:val="ru-RU"/>
        </w:rPr>
        <w:t>КОЗЫРЕВ (ЗК)</w:t>
      </w:r>
    </w:p>
    <w:p w14:paraId="2106E24B" w14:textId="77777777" w:rsidR="00212645" w:rsidRPr="00A30E19" w:rsidRDefault="00212645" w:rsidP="00212645">
      <w:pPr>
        <w:ind w:left="1441" w:right="2161"/>
        <w:rPr>
          <w:lang w:val="ru-RU"/>
        </w:rPr>
      </w:pPr>
      <w:r w:rsidRPr="00A30E19">
        <w:rPr>
          <w:color w:val="000000"/>
          <w:lang w:val="ru-RU"/>
        </w:rPr>
        <w:t>Как не можешь?!</w:t>
      </w:r>
    </w:p>
    <w:p w14:paraId="2024088D" w14:textId="77777777" w:rsidR="00212645" w:rsidRPr="00A30E19" w:rsidRDefault="00212645" w:rsidP="00212645">
      <w:pPr>
        <w:rPr>
          <w:lang w:val="ru-RU"/>
        </w:rPr>
      </w:pPr>
    </w:p>
    <w:p w14:paraId="2168D0A2" w14:textId="77777777" w:rsidR="00212645" w:rsidRPr="00A30E19" w:rsidRDefault="00212645" w:rsidP="00212645">
      <w:pPr>
        <w:ind w:left="3166"/>
        <w:rPr>
          <w:lang w:val="ru-RU"/>
        </w:rPr>
      </w:pPr>
      <w:r w:rsidRPr="00A30E19">
        <w:rPr>
          <w:color w:val="000000"/>
          <w:lang w:val="ru-RU"/>
        </w:rPr>
        <w:t>ДОБРОВОЛЬСКАЯ</w:t>
      </w:r>
    </w:p>
    <w:p w14:paraId="4D188E4C" w14:textId="77777777" w:rsidR="00212645" w:rsidRPr="00A30E19" w:rsidRDefault="00212645" w:rsidP="00212645">
      <w:pPr>
        <w:ind w:left="1441" w:right="2161"/>
        <w:rPr>
          <w:lang w:val="ru-RU"/>
        </w:rPr>
      </w:pPr>
      <w:r w:rsidRPr="00A30E19">
        <w:rPr>
          <w:color w:val="000000"/>
          <w:lang w:val="ru-RU"/>
        </w:rPr>
        <w:t>Мать должна вскрыть этот конверт. Это последнее письмо её ребёнка. Оно всё равно ничего уже не изменит.</w:t>
      </w:r>
    </w:p>
    <w:p w14:paraId="4217E355" w14:textId="77777777" w:rsidR="00212645" w:rsidRPr="00A30E19" w:rsidRDefault="00212645" w:rsidP="00212645">
      <w:pPr>
        <w:rPr>
          <w:lang w:val="ru-RU"/>
        </w:rPr>
      </w:pPr>
    </w:p>
    <w:p w14:paraId="29791909" w14:textId="77777777" w:rsidR="00212645" w:rsidRPr="00A30E19" w:rsidRDefault="00212645" w:rsidP="00212645">
      <w:pPr>
        <w:ind w:left="3166"/>
        <w:rPr>
          <w:lang w:val="ru-RU"/>
        </w:rPr>
      </w:pPr>
      <w:r w:rsidRPr="00A30E19">
        <w:rPr>
          <w:color w:val="000000"/>
          <w:lang w:val="ru-RU"/>
        </w:rPr>
        <w:t>БОКОВ (ЗК)</w:t>
      </w:r>
    </w:p>
    <w:p w14:paraId="25C229FD" w14:textId="77777777" w:rsidR="00212645" w:rsidRPr="00A30E19" w:rsidRDefault="00212645" w:rsidP="00212645">
      <w:pPr>
        <w:ind w:left="1441" w:right="2161"/>
        <w:rPr>
          <w:lang w:val="ru-RU"/>
        </w:rPr>
      </w:pPr>
      <w:r w:rsidRPr="00A30E19">
        <w:rPr>
          <w:color w:val="000000"/>
          <w:lang w:val="ru-RU"/>
        </w:rPr>
        <w:t>Наташа, прекрати. Ну или буди её быстро и читай.</w:t>
      </w:r>
    </w:p>
    <w:p w14:paraId="24D19FD6" w14:textId="77777777" w:rsidR="00212645" w:rsidRPr="00A30E19" w:rsidRDefault="00212645" w:rsidP="00212645">
      <w:pPr>
        <w:rPr>
          <w:lang w:val="ru-RU"/>
        </w:rPr>
      </w:pPr>
    </w:p>
    <w:p w14:paraId="18ED8ED0" w14:textId="77777777" w:rsidR="00212645" w:rsidRPr="00A30E19" w:rsidRDefault="00212645" w:rsidP="00212645">
      <w:pPr>
        <w:rPr>
          <w:lang w:val="ru-RU"/>
        </w:rPr>
      </w:pPr>
      <w:r w:rsidRPr="00A30E19">
        <w:rPr>
          <w:color w:val="000000"/>
          <w:lang w:val="ru-RU"/>
        </w:rPr>
        <w:t>В рации сильные помехи. Добровольская нажимает на кнопку и шум затихает. Наливает себе в бокал коньяк из запасов Мальцева. Начинает открывать конверт и откладывает. Играет пластинка.</w:t>
      </w:r>
    </w:p>
    <w:p w14:paraId="6C8C92A2" w14:textId="77777777" w:rsidR="00212645" w:rsidRPr="00A30E19" w:rsidRDefault="00212645" w:rsidP="00212645">
      <w:pPr>
        <w:rPr>
          <w:lang w:val="ru-RU"/>
        </w:rPr>
      </w:pPr>
    </w:p>
    <w:p w14:paraId="67E23F38" w14:textId="77777777" w:rsidR="00212645" w:rsidRPr="00A30E19" w:rsidRDefault="00212645" w:rsidP="00212645">
      <w:pPr>
        <w:rPr>
          <w:lang w:val="ru-RU"/>
        </w:rPr>
      </w:pPr>
      <w:r w:rsidRPr="00A30E19">
        <w:rPr>
          <w:b/>
          <w:color w:val="000000"/>
          <w:lang w:val="ru-RU"/>
        </w:rPr>
        <w:t xml:space="preserve">6-36. ИНТ. ОТДЕЛЕНИЕ МИЛИЦИИ ОДИНЦОВО.КЛЕТКА НОЧЬ 16. </w:t>
      </w:r>
      <w:r w:rsidRPr="00A30E19">
        <w:rPr>
          <w:lang w:val="ru-RU"/>
        </w:rPr>
        <w:br/>
      </w:r>
      <w:r w:rsidRPr="00A30E19">
        <w:rPr>
          <w:b/>
          <w:color w:val="000000"/>
          <w:lang w:val="ru-RU"/>
        </w:rPr>
        <w:t>БОКОВ, КОЗЫРЕВ, МАЛЬЦЕВ, ДЕЖУРНЫЙ 1 (00:57)</w:t>
      </w:r>
      <w:r w:rsidRPr="00A30E19">
        <w:rPr>
          <w:lang w:val="ru-RU"/>
        </w:rPr>
        <w:br/>
      </w:r>
    </w:p>
    <w:p w14:paraId="6DA0369C" w14:textId="77777777" w:rsidR="00212645" w:rsidRPr="00A30E19" w:rsidRDefault="00212645" w:rsidP="00212645">
      <w:pPr>
        <w:rPr>
          <w:lang w:val="ru-RU"/>
        </w:rPr>
      </w:pPr>
      <w:r w:rsidRPr="00A30E19">
        <w:rPr>
          <w:color w:val="000000"/>
          <w:lang w:val="ru-RU"/>
        </w:rPr>
        <w:t>Боков и Козырев подходят к обезьяннику.</w:t>
      </w:r>
    </w:p>
    <w:p w14:paraId="365BF4C3" w14:textId="77777777" w:rsidR="00212645" w:rsidRPr="00A30E19" w:rsidRDefault="00212645" w:rsidP="00212645">
      <w:pPr>
        <w:rPr>
          <w:lang w:val="ru-RU"/>
        </w:rPr>
      </w:pPr>
    </w:p>
    <w:p w14:paraId="00C99A83" w14:textId="77777777" w:rsidR="00212645" w:rsidRPr="00A30E19" w:rsidRDefault="00212645" w:rsidP="00212645">
      <w:pPr>
        <w:ind w:left="3166"/>
        <w:rPr>
          <w:lang w:val="ru-RU"/>
        </w:rPr>
      </w:pPr>
      <w:r w:rsidRPr="00A30E19">
        <w:rPr>
          <w:color w:val="000000"/>
          <w:lang w:val="ru-RU"/>
        </w:rPr>
        <w:t>МАЛЬЦЕВ</w:t>
      </w:r>
    </w:p>
    <w:p w14:paraId="51393382" w14:textId="77777777" w:rsidR="00212645" w:rsidRPr="00A30E19" w:rsidRDefault="00212645" w:rsidP="00212645">
      <w:pPr>
        <w:ind w:left="1441" w:right="2161"/>
        <w:rPr>
          <w:lang w:val="ru-RU"/>
        </w:rPr>
      </w:pPr>
      <w:r w:rsidRPr="00A30E19">
        <w:rPr>
          <w:color w:val="000000"/>
          <w:lang w:val="ru-RU"/>
        </w:rPr>
        <w:t>Ладно, я перегнул, извините. Отпустите меня, пожалуйста, у меня плохие предчувствия какие-то. Мне домой надо.</w:t>
      </w:r>
    </w:p>
    <w:p w14:paraId="1A79EA9B" w14:textId="77777777" w:rsidR="00212645" w:rsidRPr="00A30E19" w:rsidRDefault="00212645" w:rsidP="00212645">
      <w:pPr>
        <w:rPr>
          <w:lang w:val="ru-RU"/>
        </w:rPr>
      </w:pPr>
    </w:p>
    <w:p w14:paraId="5229FC39" w14:textId="77777777" w:rsidR="00212645" w:rsidRPr="00A30E19" w:rsidRDefault="00212645" w:rsidP="00212645">
      <w:pPr>
        <w:ind w:left="3166"/>
        <w:rPr>
          <w:lang w:val="ru-RU"/>
        </w:rPr>
      </w:pPr>
      <w:r w:rsidRPr="00A30E19">
        <w:rPr>
          <w:color w:val="000000"/>
          <w:lang w:val="ru-RU"/>
        </w:rPr>
        <w:t>БОКОВ</w:t>
      </w:r>
    </w:p>
    <w:p w14:paraId="2FBDEE39" w14:textId="77777777" w:rsidR="00212645" w:rsidRPr="00A30E19" w:rsidRDefault="00212645" w:rsidP="00212645">
      <w:pPr>
        <w:ind w:left="1441" w:right="2161"/>
        <w:rPr>
          <w:lang w:val="ru-RU"/>
        </w:rPr>
      </w:pPr>
      <w:r w:rsidRPr="00A30E19">
        <w:rPr>
          <w:color w:val="000000"/>
          <w:lang w:val="ru-RU"/>
        </w:rPr>
        <w:t>Да, вам действительно надо домой. И мы вас отпускаем.</w:t>
      </w:r>
    </w:p>
    <w:p w14:paraId="2468E08B" w14:textId="77777777" w:rsidR="00212645" w:rsidRPr="00A30E19" w:rsidRDefault="00212645" w:rsidP="00212645">
      <w:pPr>
        <w:rPr>
          <w:lang w:val="ru-RU"/>
        </w:rPr>
      </w:pPr>
    </w:p>
    <w:p w14:paraId="667AF42F" w14:textId="77777777" w:rsidR="00212645" w:rsidRPr="00A30E19" w:rsidRDefault="00212645" w:rsidP="00212645">
      <w:pPr>
        <w:ind w:left="3166"/>
        <w:rPr>
          <w:lang w:val="ru-RU"/>
        </w:rPr>
      </w:pPr>
      <w:r w:rsidRPr="00A30E19">
        <w:rPr>
          <w:color w:val="000000"/>
          <w:lang w:val="ru-RU"/>
        </w:rPr>
        <w:t>КОЗЫРЕВ</w:t>
      </w:r>
    </w:p>
    <w:p w14:paraId="15F6980D" w14:textId="77777777" w:rsidR="00212645" w:rsidRPr="00A30E19" w:rsidRDefault="00212645" w:rsidP="00212645">
      <w:pPr>
        <w:ind w:left="1441" w:right="2161"/>
        <w:rPr>
          <w:lang w:val="ru-RU"/>
        </w:rPr>
      </w:pPr>
      <w:r w:rsidRPr="00A30E19">
        <w:rPr>
          <w:color w:val="000000"/>
          <w:lang w:val="ru-RU"/>
        </w:rPr>
        <w:t>Вы не волнуйтесь сейчас.</w:t>
      </w:r>
    </w:p>
    <w:p w14:paraId="3033F08F" w14:textId="77777777" w:rsidR="00212645" w:rsidRPr="00A30E19" w:rsidRDefault="00212645" w:rsidP="00212645">
      <w:pPr>
        <w:rPr>
          <w:lang w:val="ru-RU"/>
        </w:rPr>
      </w:pPr>
    </w:p>
    <w:p w14:paraId="53A05C83" w14:textId="77777777" w:rsidR="00212645" w:rsidRPr="00A30E19" w:rsidRDefault="00212645" w:rsidP="00212645">
      <w:pPr>
        <w:rPr>
          <w:lang w:val="ru-RU"/>
        </w:rPr>
      </w:pPr>
      <w:r w:rsidRPr="00A30E19">
        <w:rPr>
          <w:color w:val="000000"/>
          <w:lang w:val="ru-RU"/>
        </w:rPr>
        <w:t>Боков наступает ему на ногу.</w:t>
      </w:r>
    </w:p>
    <w:p w14:paraId="4A0A0121" w14:textId="77777777" w:rsidR="00212645" w:rsidRPr="00A30E19" w:rsidRDefault="00212645" w:rsidP="00212645">
      <w:pPr>
        <w:rPr>
          <w:lang w:val="ru-RU"/>
        </w:rPr>
      </w:pPr>
    </w:p>
    <w:p w14:paraId="7CDA2C45" w14:textId="77777777" w:rsidR="00212645" w:rsidRPr="00A30E19" w:rsidRDefault="00212645" w:rsidP="00212645">
      <w:pPr>
        <w:ind w:left="3166"/>
        <w:rPr>
          <w:lang w:val="ru-RU"/>
        </w:rPr>
      </w:pPr>
      <w:r w:rsidRPr="00A30E19">
        <w:rPr>
          <w:color w:val="000000"/>
          <w:lang w:val="ru-RU"/>
        </w:rPr>
        <w:t>БОКОВ</w:t>
      </w:r>
    </w:p>
    <w:p w14:paraId="58E158BD" w14:textId="77777777" w:rsidR="00212645" w:rsidRPr="00A30E19" w:rsidRDefault="00212645" w:rsidP="00212645">
      <w:pPr>
        <w:ind w:left="1441" w:right="2161"/>
        <w:rPr>
          <w:lang w:val="ru-RU"/>
        </w:rPr>
      </w:pPr>
      <w:r w:rsidRPr="00A30E19">
        <w:rPr>
          <w:color w:val="000000"/>
          <w:lang w:val="ru-RU"/>
        </w:rPr>
        <w:t>Просто идите домой.</w:t>
      </w:r>
    </w:p>
    <w:p w14:paraId="5816264C" w14:textId="77777777" w:rsidR="00212645" w:rsidRPr="00A30E19" w:rsidRDefault="00212645" w:rsidP="00212645">
      <w:pPr>
        <w:rPr>
          <w:lang w:val="ru-RU"/>
        </w:rPr>
      </w:pPr>
    </w:p>
    <w:p w14:paraId="64C81111" w14:textId="77777777" w:rsidR="00212645" w:rsidRPr="00A30E19" w:rsidRDefault="00212645" w:rsidP="00212645">
      <w:pPr>
        <w:rPr>
          <w:lang w:val="ru-RU"/>
        </w:rPr>
      </w:pPr>
      <w:r w:rsidRPr="00A30E19">
        <w:rPr>
          <w:color w:val="000000"/>
          <w:lang w:val="ru-RU"/>
        </w:rPr>
        <w:t>Дежурный 1 открывает клетку, Мальцев выходит направляется к выходу.</w:t>
      </w:r>
    </w:p>
    <w:p w14:paraId="6A43A2BF" w14:textId="77777777" w:rsidR="00212645" w:rsidRPr="00A30E19" w:rsidRDefault="00212645" w:rsidP="00212645">
      <w:pPr>
        <w:rPr>
          <w:lang w:val="ru-RU"/>
        </w:rPr>
      </w:pPr>
    </w:p>
    <w:p w14:paraId="3FC776F8" w14:textId="77777777" w:rsidR="00212645" w:rsidRPr="00A30E19" w:rsidRDefault="00212645" w:rsidP="00212645">
      <w:pPr>
        <w:ind w:left="3166"/>
        <w:rPr>
          <w:lang w:val="ru-RU"/>
        </w:rPr>
      </w:pPr>
      <w:r w:rsidRPr="00A30E19">
        <w:rPr>
          <w:color w:val="000000"/>
          <w:lang w:val="ru-RU"/>
        </w:rPr>
        <w:t>ОТЕЦ ИГОРЯ</w:t>
      </w:r>
    </w:p>
    <w:p w14:paraId="622BCC0D" w14:textId="77777777" w:rsidR="00212645" w:rsidRPr="00A30E19" w:rsidRDefault="00212645" w:rsidP="00212645">
      <w:pPr>
        <w:ind w:left="1441" w:right="2161"/>
        <w:rPr>
          <w:lang w:val="ru-RU"/>
        </w:rPr>
      </w:pPr>
      <w:r w:rsidRPr="00A30E19">
        <w:rPr>
          <w:color w:val="000000"/>
          <w:lang w:val="ru-RU"/>
        </w:rPr>
        <w:t>Спасибо, вы нормальные мужики оказались.</w:t>
      </w:r>
    </w:p>
    <w:p w14:paraId="45400542" w14:textId="77777777" w:rsidR="00212645" w:rsidRPr="00A30E19" w:rsidRDefault="00212645" w:rsidP="00212645">
      <w:pPr>
        <w:rPr>
          <w:lang w:val="ru-RU"/>
        </w:rPr>
      </w:pPr>
    </w:p>
    <w:p w14:paraId="44169C74" w14:textId="77777777" w:rsidR="00212645" w:rsidRPr="00A30E19" w:rsidRDefault="00212645" w:rsidP="00212645">
      <w:pPr>
        <w:rPr>
          <w:lang w:val="ru-RU"/>
        </w:rPr>
      </w:pPr>
      <w:r w:rsidRPr="00A30E19">
        <w:rPr>
          <w:color w:val="000000"/>
          <w:lang w:val="ru-RU"/>
        </w:rPr>
        <w:t>Быстрым шагом уходит по коридору. Козырев и Боков идут в кабинет.</w:t>
      </w:r>
    </w:p>
    <w:p w14:paraId="327CE210" w14:textId="77777777" w:rsidR="00212645" w:rsidRPr="00A30E19" w:rsidRDefault="00212645" w:rsidP="00212645">
      <w:pPr>
        <w:rPr>
          <w:lang w:val="ru-RU"/>
        </w:rPr>
      </w:pPr>
    </w:p>
    <w:p w14:paraId="7BF94412" w14:textId="77777777" w:rsidR="00212645" w:rsidRPr="00A30E19" w:rsidRDefault="00212645" w:rsidP="00212645">
      <w:pPr>
        <w:ind w:left="3166"/>
        <w:rPr>
          <w:lang w:val="ru-RU"/>
        </w:rPr>
      </w:pPr>
      <w:r w:rsidRPr="00A30E19">
        <w:rPr>
          <w:color w:val="000000"/>
          <w:lang w:val="ru-RU"/>
        </w:rPr>
        <w:t>КОЗЫРЕВ</w:t>
      </w:r>
    </w:p>
    <w:p w14:paraId="24B55296" w14:textId="77777777" w:rsidR="00212645" w:rsidRPr="00A30E19" w:rsidRDefault="00212645" w:rsidP="00212645">
      <w:pPr>
        <w:ind w:left="1441" w:right="2161"/>
        <w:rPr>
          <w:lang w:val="ru-RU"/>
        </w:rPr>
      </w:pPr>
      <w:proofErr w:type="spellStart"/>
      <w:r w:rsidRPr="00A30E19">
        <w:rPr>
          <w:color w:val="000000"/>
          <w:lang w:val="ru-RU"/>
        </w:rPr>
        <w:t>Блять</w:t>
      </w:r>
      <w:proofErr w:type="spellEnd"/>
      <w:r w:rsidRPr="00A30E19">
        <w:rPr>
          <w:color w:val="000000"/>
          <w:lang w:val="ru-RU"/>
        </w:rPr>
        <w:t>. Почему ты ему не сказал?</w:t>
      </w:r>
    </w:p>
    <w:p w14:paraId="5B2E1BA2" w14:textId="77777777" w:rsidR="00212645" w:rsidRPr="00A30E19" w:rsidRDefault="00212645" w:rsidP="00212645">
      <w:pPr>
        <w:rPr>
          <w:lang w:val="ru-RU"/>
        </w:rPr>
      </w:pPr>
    </w:p>
    <w:p w14:paraId="12E6F936" w14:textId="77777777" w:rsidR="00212645" w:rsidRPr="00A30E19" w:rsidRDefault="00212645" w:rsidP="00212645">
      <w:pPr>
        <w:ind w:left="3166"/>
        <w:rPr>
          <w:lang w:val="ru-RU"/>
        </w:rPr>
      </w:pPr>
      <w:r w:rsidRPr="00A30E19">
        <w:rPr>
          <w:color w:val="000000"/>
          <w:lang w:val="ru-RU"/>
        </w:rPr>
        <w:t>БОКОВ</w:t>
      </w:r>
    </w:p>
    <w:p w14:paraId="41F33A8C" w14:textId="77777777" w:rsidR="00212645" w:rsidRPr="00A30E19" w:rsidRDefault="00212645" w:rsidP="00212645">
      <w:pPr>
        <w:ind w:left="1441" w:right="2161"/>
        <w:rPr>
          <w:lang w:val="ru-RU"/>
        </w:rPr>
      </w:pPr>
      <w:r w:rsidRPr="00A30E19">
        <w:rPr>
          <w:color w:val="000000"/>
          <w:lang w:val="ru-RU"/>
        </w:rPr>
        <w:t>Я не могу.</w:t>
      </w:r>
    </w:p>
    <w:p w14:paraId="2B19F3F6" w14:textId="77777777" w:rsidR="00212645" w:rsidRPr="00A30E19" w:rsidRDefault="00212645" w:rsidP="00212645">
      <w:pPr>
        <w:rPr>
          <w:lang w:val="ru-RU"/>
        </w:rPr>
      </w:pPr>
    </w:p>
    <w:p w14:paraId="1DB0FBD0" w14:textId="77777777" w:rsidR="00212645" w:rsidRPr="00A30E19" w:rsidRDefault="00212645" w:rsidP="00212645">
      <w:pPr>
        <w:ind w:left="3166"/>
        <w:rPr>
          <w:lang w:val="ru-RU"/>
        </w:rPr>
      </w:pPr>
      <w:r w:rsidRPr="00A30E19">
        <w:rPr>
          <w:color w:val="000000"/>
          <w:lang w:val="ru-RU"/>
        </w:rPr>
        <w:t>КОЗЫРЕВ</w:t>
      </w:r>
    </w:p>
    <w:p w14:paraId="29B90D11" w14:textId="77777777" w:rsidR="00212645" w:rsidRPr="00A30E19" w:rsidRDefault="00212645" w:rsidP="00212645">
      <w:pPr>
        <w:ind w:left="1441" w:right="2161"/>
        <w:rPr>
          <w:lang w:val="ru-RU"/>
        </w:rPr>
      </w:pPr>
      <w:r w:rsidRPr="00A30E19">
        <w:rPr>
          <w:color w:val="000000"/>
          <w:lang w:val="ru-RU"/>
        </w:rPr>
        <w:t>Надо сказать.</w:t>
      </w:r>
    </w:p>
    <w:p w14:paraId="3B3708FD" w14:textId="77777777" w:rsidR="00212645" w:rsidRPr="00A30E19" w:rsidRDefault="00212645" w:rsidP="00212645">
      <w:pPr>
        <w:rPr>
          <w:lang w:val="ru-RU"/>
        </w:rPr>
      </w:pPr>
    </w:p>
    <w:p w14:paraId="49609426" w14:textId="77777777" w:rsidR="00212645" w:rsidRPr="00A30E19" w:rsidRDefault="00212645" w:rsidP="00212645">
      <w:pPr>
        <w:ind w:left="3166"/>
        <w:rPr>
          <w:lang w:val="ru-RU"/>
        </w:rPr>
      </w:pPr>
      <w:r w:rsidRPr="00A30E19">
        <w:rPr>
          <w:color w:val="000000"/>
          <w:lang w:val="ru-RU"/>
        </w:rPr>
        <w:t>БОКОВ</w:t>
      </w:r>
    </w:p>
    <w:p w14:paraId="19203F2A" w14:textId="77777777" w:rsidR="00212645" w:rsidRPr="00A30E19" w:rsidRDefault="00212645" w:rsidP="00212645">
      <w:pPr>
        <w:ind w:left="1441" w:right="2161"/>
        <w:rPr>
          <w:lang w:val="ru-RU"/>
        </w:rPr>
      </w:pPr>
      <w:r w:rsidRPr="00A30E19">
        <w:rPr>
          <w:color w:val="000000"/>
          <w:lang w:val="ru-RU"/>
        </w:rPr>
        <w:t>Пусть ещё поживёт хоть немного. Пока ещё не знает - он ещё живой. Я больше всего боюсь, что мне позвонят из больницы и сообщат, что Маруся в коме. Это хуже, чем померла.</w:t>
      </w:r>
    </w:p>
    <w:p w14:paraId="0523DB12" w14:textId="77777777" w:rsidR="00212645" w:rsidRPr="00A30E19" w:rsidRDefault="00212645" w:rsidP="00212645">
      <w:pPr>
        <w:rPr>
          <w:lang w:val="ru-RU"/>
        </w:rPr>
      </w:pPr>
    </w:p>
    <w:p w14:paraId="4B97E67A" w14:textId="77777777" w:rsidR="00212645" w:rsidRPr="00A30E19" w:rsidRDefault="00212645" w:rsidP="00212645">
      <w:pPr>
        <w:ind w:left="3166"/>
        <w:rPr>
          <w:lang w:val="ru-RU"/>
        </w:rPr>
      </w:pPr>
      <w:r w:rsidRPr="00A30E19">
        <w:rPr>
          <w:color w:val="000000"/>
          <w:lang w:val="ru-RU"/>
        </w:rPr>
        <w:t>КОЗЫРЕВ</w:t>
      </w:r>
    </w:p>
    <w:p w14:paraId="1D71C537" w14:textId="77777777" w:rsidR="00212645" w:rsidRPr="00A30E19" w:rsidRDefault="00212645" w:rsidP="00212645">
      <w:pPr>
        <w:ind w:left="1441" w:right="2161"/>
        <w:rPr>
          <w:lang w:val="ru-RU"/>
        </w:rPr>
      </w:pPr>
      <w:r w:rsidRPr="00A30E19">
        <w:rPr>
          <w:color w:val="000000"/>
          <w:lang w:val="ru-RU"/>
        </w:rPr>
        <w:t>Марина твоя в хорошей больнице, самой лучшей во всем Союзе. Всё хорошо с ней будет. А отцу я сам скажу.</w:t>
      </w:r>
    </w:p>
    <w:p w14:paraId="30A7A23A" w14:textId="77777777" w:rsidR="00212645" w:rsidRPr="00A30E19" w:rsidRDefault="00212645" w:rsidP="00212645">
      <w:pPr>
        <w:rPr>
          <w:lang w:val="ru-RU"/>
        </w:rPr>
      </w:pPr>
    </w:p>
    <w:p w14:paraId="2A075D58" w14:textId="77777777" w:rsidR="00212645" w:rsidRPr="00A30E19" w:rsidRDefault="00212645" w:rsidP="00212645">
      <w:pPr>
        <w:rPr>
          <w:lang w:val="ru-RU"/>
        </w:rPr>
      </w:pPr>
      <w:r w:rsidRPr="00A30E19">
        <w:rPr>
          <w:color w:val="000000"/>
          <w:lang w:val="ru-RU"/>
        </w:rPr>
        <w:t>Боков дружески хлопает Козырева по плечу. Козырев уходит быстрым шагом вслед за Мальцевым.</w:t>
      </w:r>
    </w:p>
    <w:p w14:paraId="7794BD60" w14:textId="77777777" w:rsidR="00212645" w:rsidRPr="00A30E19" w:rsidRDefault="00212645" w:rsidP="00212645">
      <w:pPr>
        <w:rPr>
          <w:lang w:val="ru-RU"/>
        </w:rPr>
      </w:pPr>
    </w:p>
    <w:p w14:paraId="203205DC" w14:textId="77777777" w:rsidR="00212645" w:rsidRPr="00A30E19" w:rsidRDefault="00212645" w:rsidP="00212645">
      <w:pPr>
        <w:ind w:left="3166"/>
        <w:rPr>
          <w:lang w:val="ru-RU"/>
        </w:rPr>
      </w:pPr>
      <w:r w:rsidRPr="00A30E19">
        <w:rPr>
          <w:color w:val="000000"/>
          <w:lang w:val="ru-RU"/>
        </w:rPr>
        <w:t>КОЗЫРЕВ</w:t>
      </w:r>
    </w:p>
    <w:p w14:paraId="3A1797AC" w14:textId="77777777" w:rsidR="00212645" w:rsidRPr="00A30E19" w:rsidRDefault="00212645" w:rsidP="00212645">
      <w:pPr>
        <w:ind w:left="1441" w:right="2161"/>
        <w:rPr>
          <w:lang w:val="ru-RU"/>
        </w:rPr>
      </w:pPr>
      <w:r w:rsidRPr="00A30E19">
        <w:rPr>
          <w:color w:val="000000"/>
          <w:lang w:val="ru-RU"/>
        </w:rPr>
        <w:t>Геннадий! Подождите меня.</w:t>
      </w:r>
    </w:p>
    <w:p w14:paraId="362277A7" w14:textId="77777777" w:rsidR="00212645" w:rsidRPr="00A30E19" w:rsidRDefault="00212645" w:rsidP="00212645">
      <w:pPr>
        <w:rPr>
          <w:lang w:val="ru-RU"/>
        </w:rPr>
      </w:pPr>
    </w:p>
    <w:p w14:paraId="63551729" w14:textId="77777777" w:rsidR="00212645" w:rsidRPr="00A30E19" w:rsidRDefault="00212645" w:rsidP="00212645">
      <w:pPr>
        <w:rPr>
          <w:lang w:val="ru-RU"/>
        </w:rPr>
      </w:pPr>
      <w:r w:rsidRPr="00A30E19">
        <w:rPr>
          <w:b/>
          <w:color w:val="000000"/>
          <w:lang w:val="ru-RU"/>
        </w:rPr>
        <w:t xml:space="preserve">6-37. НАТ. ОТДЕЛЕНИЕ МИЛИЦИИ ОДИНЦОВО НОЧЬ 16. </w:t>
      </w:r>
      <w:r w:rsidRPr="00A30E19">
        <w:rPr>
          <w:lang w:val="ru-RU"/>
        </w:rPr>
        <w:br/>
      </w:r>
      <w:r w:rsidRPr="00A30E19">
        <w:rPr>
          <w:b/>
          <w:color w:val="000000"/>
          <w:lang w:val="ru-RU"/>
        </w:rPr>
        <w:t>КОЗЫРЕВ, МАЛЬЦЕВ (00:35)</w:t>
      </w:r>
      <w:r w:rsidRPr="00A30E19">
        <w:rPr>
          <w:lang w:val="ru-RU"/>
        </w:rPr>
        <w:br/>
      </w:r>
    </w:p>
    <w:p w14:paraId="52666366" w14:textId="77777777" w:rsidR="00212645" w:rsidRPr="00A30E19" w:rsidRDefault="00212645" w:rsidP="00212645">
      <w:pPr>
        <w:rPr>
          <w:lang w:val="ru-RU"/>
        </w:rPr>
      </w:pPr>
      <w:r w:rsidRPr="00A30E19">
        <w:rPr>
          <w:color w:val="000000"/>
          <w:lang w:val="ru-RU"/>
        </w:rPr>
        <w:t>Мальцев останавливается на ступеньках. Его догоняет Козырев.</w:t>
      </w:r>
    </w:p>
    <w:p w14:paraId="3D002249" w14:textId="77777777" w:rsidR="00212645" w:rsidRPr="00A30E19" w:rsidRDefault="00212645" w:rsidP="00212645">
      <w:pPr>
        <w:rPr>
          <w:lang w:val="ru-RU"/>
        </w:rPr>
      </w:pPr>
    </w:p>
    <w:p w14:paraId="49302961" w14:textId="77777777" w:rsidR="00212645" w:rsidRPr="00A30E19" w:rsidRDefault="00212645" w:rsidP="00212645">
      <w:pPr>
        <w:ind w:left="3166"/>
        <w:rPr>
          <w:lang w:val="ru-RU"/>
        </w:rPr>
      </w:pPr>
      <w:r w:rsidRPr="00A30E19">
        <w:rPr>
          <w:color w:val="000000"/>
          <w:lang w:val="ru-RU"/>
        </w:rPr>
        <w:t>КОЗЫРЕВ</w:t>
      </w:r>
    </w:p>
    <w:p w14:paraId="57B0466E" w14:textId="77777777" w:rsidR="00212645" w:rsidRPr="00A30E19" w:rsidRDefault="00212645" w:rsidP="00212645">
      <w:pPr>
        <w:ind w:left="1441" w:right="2161"/>
        <w:rPr>
          <w:lang w:val="ru-RU"/>
        </w:rPr>
      </w:pPr>
      <w:r w:rsidRPr="00A30E19">
        <w:rPr>
          <w:color w:val="000000"/>
          <w:lang w:val="ru-RU"/>
        </w:rPr>
        <w:t>Геннадий, у меня плохие новости.</w:t>
      </w:r>
    </w:p>
    <w:p w14:paraId="208ABBC9" w14:textId="77777777" w:rsidR="00212645" w:rsidRPr="00A30E19" w:rsidRDefault="00212645" w:rsidP="00212645">
      <w:pPr>
        <w:rPr>
          <w:lang w:val="ru-RU"/>
        </w:rPr>
      </w:pPr>
    </w:p>
    <w:p w14:paraId="0552CEFC" w14:textId="77777777" w:rsidR="00212645" w:rsidRPr="00A30E19" w:rsidRDefault="00212645" w:rsidP="00212645">
      <w:pPr>
        <w:ind w:left="3166"/>
        <w:rPr>
          <w:lang w:val="ru-RU"/>
        </w:rPr>
      </w:pPr>
      <w:r w:rsidRPr="00A30E19">
        <w:rPr>
          <w:color w:val="000000"/>
          <w:lang w:val="ru-RU"/>
        </w:rPr>
        <w:t>МАЛЬЦЕВ</w:t>
      </w:r>
    </w:p>
    <w:p w14:paraId="54DB5F87" w14:textId="77777777" w:rsidR="00212645" w:rsidRPr="00A30E19" w:rsidRDefault="00212645" w:rsidP="00212645">
      <w:pPr>
        <w:ind w:left="1441" w:right="2161"/>
        <w:rPr>
          <w:lang w:val="ru-RU"/>
        </w:rPr>
      </w:pPr>
      <w:r w:rsidRPr="00A30E19">
        <w:rPr>
          <w:color w:val="000000"/>
          <w:lang w:val="ru-RU"/>
        </w:rPr>
        <w:t>А у вас другие разве бывают?</w:t>
      </w:r>
    </w:p>
    <w:p w14:paraId="7EECB0E8" w14:textId="77777777" w:rsidR="00212645" w:rsidRPr="00A30E19" w:rsidRDefault="00212645" w:rsidP="00212645">
      <w:pPr>
        <w:rPr>
          <w:lang w:val="ru-RU"/>
        </w:rPr>
      </w:pPr>
    </w:p>
    <w:p w14:paraId="594B9F94" w14:textId="77777777" w:rsidR="00212645" w:rsidRPr="00A30E19" w:rsidRDefault="00212645" w:rsidP="00212645">
      <w:pPr>
        <w:ind w:left="3166"/>
        <w:rPr>
          <w:lang w:val="ru-RU"/>
        </w:rPr>
      </w:pPr>
      <w:r w:rsidRPr="00A30E19">
        <w:rPr>
          <w:color w:val="000000"/>
          <w:lang w:val="ru-RU"/>
        </w:rPr>
        <w:t>КОЗЫРЕВ</w:t>
      </w:r>
    </w:p>
    <w:p w14:paraId="4535CECD" w14:textId="77777777" w:rsidR="00212645" w:rsidRPr="00A30E19" w:rsidRDefault="00212645" w:rsidP="00212645">
      <w:pPr>
        <w:ind w:left="1441" w:right="2161"/>
        <w:rPr>
          <w:lang w:val="ru-RU"/>
        </w:rPr>
      </w:pPr>
      <w:r w:rsidRPr="00A30E19">
        <w:rPr>
          <w:color w:val="000000"/>
          <w:lang w:val="ru-RU"/>
        </w:rPr>
        <w:lastRenderedPageBreak/>
        <w:t>Игорь в больнице. На него совершено покушение.</w:t>
      </w:r>
    </w:p>
    <w:p w14:paraId="3C4B66BD" w14:textId="77777777" w:rsidR="00212645" w:rsidRPr="00A30E19" w:rsidRDefault="00212645" w:rsidP="00212645">
      <w:pPr>
        <w:rPr>
          <w:lang w:val="ru-RU"/>
        </w:rPr>
      </w:pPr>
    </w:p>
    <w:p w14:paraId="33B13974" w14:textId="77777777" w:rsidR="00212645" w:rsidRPr="00A30E19" w:rsidRDefault="00212645" w:rsidP="00212645">
      <w:pPr>
        <w:ind w:left="3166"/>
        <w:rPr>
          <w:lang w:val="ru-RU"/>
        </w:rPr>
      </w:pPr>
      <w:r w:rsidRPr="00A30E19">
        <w:rPr>
          <w:color w:val="000000"/>
          <w:lang w:val="ru-RU"/>
        </w:rPr>
        <w:t>МАЛЬЦЕВ</w:t>
      </w:r>
    </w:p>
    <w:p w14:paraId="30F5D3FC" w14:textId="77777777" w:rsidR="00212645" w:rsidRPr="00A30E19" w:rsidRDefault="00212645" w:rsidP="00212645">
      <w:pPr>
        <w:ind w:left="1441" w:right="2161"/>
        <w:rPr>
          <w:lang w:val="ru-RU"/>
        </w:rPr>
      </w:pPr>
      <w:r w:rsidRPr="00A30E19">
        <w:rPr>
          <w:color w:val="000000"/>
          <w:lang w:val="ru-RU"/>
        </w:rPr>
        <w:t>Что с ним?</w:t>
      </w:r>
    </w:p>
    <w:p w14:paraId="61D230E7" w14:textId="77777777" w:rsidR="00212645" w:rsidRPr="00A30E19" w:rsidRDefault="00212645" w:rsidP="00212645">
      <w:pPr>
        <w:rPr>
          <w:lang w:val="ru-RU"/>
        </w:rPr>
      </w:pPr>
    </w:p>
    <w:p w14:paraId="57AAFD43" w14:textId="77777777" w:rsidR="00212645" w:rsidRPr="00A30E19" w:rsidRDefault="00212645" w:rsidP="00212645">
      <w:pPr>
        <w:ind w:left="3166"/>
        <w:rPr>
          <w:lang w:val="ru-RU"/>
        </w:rPr>
      </w:pPr>
      <w:r w:rsidRPr="00A30E19">
        <w:rPr>
          <w:color w:val="000000"/>
          <w:lang w:val="ru-RU"/>
        </w:rPr>
        <w:t>КОЗЫРЕВ</w:t>
      </w:r>
    </w:p>
    <w:p w14:paraId="55C2CA08" w14:textId="77777777" w:rsidR="00212645" w:rsidRPr="00A30E19" w:rsidRDefault="00212645" w:rsidP="00212645">
      <w:pPr>
        <w:ind w:left="1441" w:right="2161"/>
        <w:rPr>
          <w:lang w:val="ru-RU"/>
        </w:rPr>
      </w:pPr>
      <w:r w:rsidRPr="00A30E19">
        <w:rPr>
          <w:color w:val="000000"/>
          <w:lang w:val="ru-RU"/>
        </w:rPr>
        <w:t>Его пытались задушить. Он без сознания.</w:t>
      </w:r>
    </w:p>
    <w:p w14:paraId="2CCD74D1" w14:textId="77777777" w:rsidR="00212645" w:rsidRPr="00A30E19" w:rsidRDefault="00212645" w:rsidP="00212645">
      <w:pPr>
        <w:rPr>
          <w:lang w:val="ru-RU"/>
        </w:rPr>
      </w:pPr>
    </w:p>
    <w:p w14:paraId="61073C95" w14:textId="77777777" w:rsidR="00212645" w:rsidRPr="00A30E19" w:rsidRDefault="00212645" w:rsidP="00212645">
      <w:pPr>
        <w:ind w:left="3166"/>
        <w:rPr>
          <w:lang w:val="ru-RU"/>
        </w:rPr>
      </w:pPr>
      <w:r w:rsidRPr="00A30E19">
        <w:rPr>
          <w:color w:val="000000"/>
          <w:lang w:val="ru-RU"/>
        </w:rPr>
        <w:t>МАЛЬЦЕВ</w:t>
      </w:r>
    </w:p>
    <w:p w14:paraId="6DAC04FB" w14:textId="77777777" w:rsidR="00212645" w:rsidRPr="00A30E19" w:rsidRDefault="00212645" w:rsidP="00212645">
      <w:pPr>
        <w:ind w:left="1441" w:right="2161"/>
        <w:rPr>
          <w:lang w:val="ru-RU"/>
        </w:rPr>
      </w:pPr>
      <w:r w:rsidRPr="00A30E19">
        <w:rPr>
          <w:color w:val="000000"/>
          <w:lang w:val="ru-RU"/>
        </w:rPr>
        <w:t>Маша знает?</w:t>
      </w:r>
    </w:p>
    <w:p w14:paraId="7B47FDC0" w14:textId="77777777" w:rsidR="00212645" w:rsidRPr="00A30E19" w:rsidRDefault="00212645" w:rsidP="00212645">
      <w:pPr>
        <w:rPr>
          <w:lang w:val="ru-RU"/>
        </w:rPr>
      </w:pPr>
    </w:p>
    <w:p w14:paraId="13DEB699" w14:textId="77777777" w:rsidR="00212645" w:rsidRPr="00A30E19" w:rsidRDefault="00212645" w:rsidP="00212645">
      <w:pPr>
        <w:ind w:left="3166"/>
        <w:rPr>
          <w:lang w:val="ru-RU"/>
        </w:rPr>
      </w:pPr>
      <w:r w:rsidRPr="00A30E19">
        <w:rPr>
          <w:color w:val="000000"/>
          <w:lang w:val="ru-RU"/>
        </w:rPr>
        <w:t>КОЗЫРЕВ</w:t>
      </w:r>
    </w:p>
    <w:p w14:paraId="620FCB32" w14:textId="77777777" w:rsidR="00212645" w:rsidRPr="00A30E19" w:rsidRDefault="00212645" w:rsidP="00212645">
      <w:pPr>
        <w:ind w:left="1441" w:right="2161"/>
        <w:rPr>
          <w:lang w:val="ru-RU"/>
        </w:rPr>
      </w:pPr>
      <w:r w:rsidRPr="00A30E19">
        <w:rPr>
          <w:color w:val="000000"/>
          <w:lang w:val="ru-RU"/>
        </w:rPr>
        <w:t>Мы отправили к ней следователя.</w:t>
      </w:r>
    </w:p>
    <w:p w14:paraId="12F31F2C" w14:textId="77777777" w:rsidR="00212645" w:rsidRPr="00A30E19" w:rsidRDefault="00212645" w:rsidP="00212645">
      <w:pPr>
        <w:rPr>
          <w:lang w:val="ru-RU"/>
        </w:rPr>
      </w:pPr>
    </w:p>
    <w:p w14:paraId="13FFA4F1" w14:textId="77777777" w:rsidR="00212645" w:rsidRPr="00A30E19" w:rsidRDefault="00212645" w:rsidP="00212645">
      <w:pPr>
        <w:rPr>
          <w:lang w:val="ru-RU"/>
        </w:rPr>
      </w:pPr>
      <w:r w:rsidRPr="00A30E19">
        <w:rPr>
          <w:color w:val="000000"/>
          <w:lang w:val="ru-RU"/>
        </w:rPr>
        <w:t>Мальцев прислоняется к стене здания как бы ища опору.</w:t>
      </w:r>
    </w:p>
    <w:p w14:paraId="51676FBE" w14:textId="77777777" w:rsidR="00212645" w:rsidRPr="00A30E19" w:rsidRDefault="00212645" w:rsidP="00212645">
      <w:pPr>
        <w:rPr>
          <w:lang w:val="ru-RU"/>
        </w:rPr>
      </w:pPr>
    </w:p>
    <w:p w14:paraId="08369CBA" w14:textId="77777777" w:rsidR="00212645" w:rsidRPr="00A30E19" w:rsidRDefault="00212645" w:rsidP="00212645">
      <w:pPr>
        <w:ind w:left="3166"/>
        <w:rPr>
          <w:lang w:val="ru-RU"/>
        </w:rPr>
      </w:pPr>
      <w:r w:rsidRPr="00A30E19">
        <w:rPr>
          <w:color w:val="000000"/>
          <w:lang w:val="ru-RU"/>
        </w:rPr>
        <w:t>МАЛЬЦЕВ</w:t>
      </w:r>
    </w:p>
    <w:p w14:paraId="322730BC" w14:textId="77777777" w:rsidR="00212645" w:rsidRPr="00A30E19" w:rsidRDefault="00212645" w:rsidP="00212645">
      <w:pPr>
        <w:ind w:left="1441" w:right="2161"/>
        <w:rPr>
          <w:lang w:val="ru-RU"/>
        </w:rPr>
      </w:pPr>
      <w:r w:rsidRPr="00A30E19">
        <w:rPr>
          <w:color w:val="000000"/>
          <w:lang w:val="ru-RU"/>
        </w:rPr>
        <w:t>Её нельзя оставлять сейчас одну.</w:t>
      </w:r>
    </w:p>
    <w:p w14:paraId="248579BC" w14:textId="77777777" w:rsidR="00212645" w:rsidRPr="00A30E19" w:rsidRDefault="00212645" w:rsidP="00212645">
      <w:pPr>
        <w:rPr>
          <w:lang w:val="ru-RU"/>
        </w:rPr>
      </w:pPr>
    </w:p>
    <w:p w14:paraId="2F9BE82E" w14:textId="77777777" w:rsidR="00212645" w:rsidRPr="00A30E19" w:rsidRDefault="00212645" w:rsidP="00212645">
      <w:pPr>
        <w:rPr>
          <w:lang w:val="ru-RU"/>
        </w:rPr>
      </w:pPr>
      <w:r w:rsidRPr="00A30E19">
        <w:rPr>
          <w:color w:val="000000"/>
          <w:lang w:val="ru-RU"/>
        </w:rPr>
        <w:t>Козырев нажимает на кнопку рации.</w:t>
      </w:r>
    </w:p>
    <w:p w14:paraId="0B27001C" w14:textId="77777777" w:rsidR="00212645" w:rsidRPr="00A30E19" w:rsidRDefault="00212645" w:rsidP="00212645">
      <w:pPr>
        <w:rPr>
          <w:lang w:val="ru-RU"/>
        </w:rPr>
      </w:pPr>
    </w:p>
    <w:p w14:paraId="723BEC04" w14:textId="77777777" w:rsidR="00212645" w:rsidRPr="00A30E19" w:rsidRDefault="00212645" w:rsidP="00212645">
      <w:pPr>
        <w:ind w:left="3166"/>
        <w:rPr>
          <w:lang w:val="ru-RU"/>
        </w:rPr>
      </w:pPr>
      <w:r w:rsidRPr="00A30E19">
        <w:rPr>
          <w:color w:val="000000"/>
          <w:lang w:val="ru-RU"/>
        </w:rPr>
        <w:t>КОЗЫРЕВ</w:t>
      </w:r>
    </w:p>
    <w:p w14:paraId="7FDA37FB" w14:textId="77777777" w:rsidR="00212645" w:rsidRPr="00A30E19" w:rsidRDefault="00212645" w:rsidP="00212645">
      <w:pPr>
        <w:ind w:left="2303"/>
        <w:rPr>
          <w:lang w:val="ru-RU"/>
        </w:rPr>
      </w:pPr>
      <w:r w:rsidRPr="00A30E19">
        <w:rPr>
          <w:color w:val="000000"/>
          <w:lang w:val="ru-RU"/>
        </w:rPr>
        <w:t>(в рацию)</w:t>
      </w:r>
    </w:p>
    <w:p w14:paraId="71A292FD" w14:textId="77777777" w:rsidR="00212645" w:rsidRPr="00A30E19" w:rsidRDefault="00212645" w:rsidP="00212645">
      <w:pPr>
        <w:ind w:left="1441" w:right="2161"/>
        <w:rPr>
          <w:lang w:val="ru-RU"/>
        </w:rPr>
      </w:pPr>
      <w:r w:rsidRPr="00A30E19">
        <w:rPr>
          <w:color w:val="000000"/>
          <w:lang w:val="ru-RU"/>
        </w:rPr>
        <w:t>Что с Мальцевой?</w:t>
      </w:r>
    </w:p>
    <w:p w14:paraId="04EDE907" w14:textId="77777777" w:rsidR="00212645" w:rsidRPr="00A30E19" w:rsidRDefault="00212645" w:rsidP="00212645">
      <w:pPr>
        <w:rPr>
          <w:lang w:val="ru-RU"/>
        </w:rPr>
      </w:pPr>
    </w:p>
    <w:p w14:paraId="3611616C" w14:textId="77777777" w:rsidR="00212645" w:rsidRPr="00A30E19" w:rsidRDefault="00212645" w:rsidP="00212645">
      <w:pPr>
        <w:ind w:left="3166"/>
        <w:rPr>
          <w:lang w:val="ru-RU"/>
        </w:rPr>
      </w:pPr>
      <w:r w:rsidRPr="00A30E19">
        <w:rPr>
          <w:color w:val="000000"/>
          <w:lang w:val="ru-RU"/>
        </w:rPr>
        <w:t>ДОБРОВОЛЬСКАЯ (ЗК)</w:t>
      </w:r>
    </w:p>
    <w:p w14:paraId="53D348B2" w14:textId="77777777" w:rsidR="00212645" w:rsidRPr="00A30E19" w:rsidRDefault="00212645" w:rsidP="00212645">
      <w:pPr>
        <w:ind w:left="2303"/>
        <w:rPr>
          <w:lang w:val="ru-RU"/>
        </w:rPr>
      </w:pPr>
      <w:r w:rsidRPr="00A30E19">
        <w:rPr>
          <w:color w:val="000000"/>
          <w:lang w:val="ru-RU"/>
        </w:rPr>
        <w:t>(из рации)</w:t>
      </w:r>
    </w:p>
    <w:p w14:paraId="6B98B40C" w14:textId="77777777" w:rsidR="00212645" w:rsidRPr="00A30E19" w:rsidRDefault="00212645" w:rsidP="00212645">
      <w:pPr>
        <w:ind w:left="1441" w:right="2161"/>
        <w:rPr>
          <w:lang w:val="ru-RU"/>
        </w:rPr>
      </w:pPr>
      <w:r w:rsidRPr="00A30E19">
        <w:rPr>
          <w:color w:val="000000"/>
          <w:lang w:val="ru-RU"/>
        </w:rPr>
        <w:t>Спит. Снотворное с алкоголем. Дышит. Но одну её оставить я не могу.</w:t>
      </w:r>
    </w:p>
    <w:p w14:paraId="5C4012F7" w14:textId="77777777" w:rsidR="00212645" w:rsidRPr="00A30E19" w:rsidRDefault="00212645" w:rsidP="00212645">
      <w:pPr>
        <w:rPr>
          <w:lang w:val="ru-RU"/>
        </w:rPr>
      </w:pPr>
    </w:p>
    <w:p w14:paraId="21246912" w14:textId="77777777" w:rsidR="00212645" w:rsidRPr="00A30E19" w:rsidRDefault="00212645" w:rsidP="00212645">
      <w:pPr>
        <w:ind w:left="3166"/>
        <w:rPr>
          <w:lang w:val="ru-RU"/>
        </w:rPr>
      </w:pPr>
      <w:r w:rsidRPr="00A30E19">
        <w:rPr>
          <w:color w:val="000000"/>
          <w:lang w:val="ru-RU"/>
        </w:rPr>
        <w:t>КОЗЫРЕВ</w:t>
      </w:r>
    </w:p>
    <w:p w14:paraId="0CDF9B21" w14:textId="77777777" w:rsidR="00212645" w:rsidRPr="00A30E19" w:rsidRDefault="00212645" w:rsidP="00212645">
      <w:pPr>
        <w:ind w:left="1441" w:right="2161"/>
        <w:rPr>
          <w:lang w:val="ru-RU"/>
        </w:rPr>
      </w:pPr>
      <w:r w:rsidRPr="00A30E19">
        <w:rPr>
          <w:color w:val="000000"/>
          <w:lang w:val="ru-RU"/>
        </w:rPr>
        <w:t>Хорошо, побудь с ней, пока муж не вернётся. И прочти в конце концов письмо! Это может быть важно!</w:t>
      </w:r>
    </w:p>
    <w:p w14:paraId="794EEE51" w14:textId="77777777" w:rsidR="00212645" w:rsidRPr="00A30E19" w:rsidRDefault="00212645" w:rsidP="00212645">
      <w:pPr>
        <w:rPr>
          <w:lang w:val="ru-RU"/>
        </w:rPr>
      </w:pPr>
    </w:p>
    <w:p w14:paraId="64199581" w14:textId="77777777" w:rsidR="00212645" w:rsidRPr="00A30E19" w:rsidRDefault="00212645" w:rsidP="00212645">
      <w:pPr>
        <w:rPr>
          <w:lang w:val="ru-RU"/>
        </w:rPr>
      </w:pPr>
      <w:r w:rsidRPr="00A30E19">
        <w:rPr>
          <w:b/>
          <w:color w:val="000000"/>
          <w:lang w:val="ru-RU"/>
        </w:rPr>
        <w:t xml:space="preserve">6-38. ИНТ. ДАЧА МАЛЬЦЕВЫХ.КУХНЯ НОЧЬ 16. </w:t>
      </w:r>
      <w:r w:rsidRPr="00A30E19">
        <w:rPr>
          <w:lang w:val="ru-RU"/>
        </w:rPr>
        <w:br/>
      </w:r>
      <w:r w:rsidRPr="00A30E19">
        <w:rPr>
          <w:b/>
          <w:color w:val="000000"/>
          <w:lang w:val="ru-RU"/>
        </w:rPr>
        <w:t>ДОБРОВОЛЬСКАЯ (00:12)</w:t>
      </w:r>
      <w:r w:rsidRPr="00A30E19">
        <w:rPr>
          <w:lang w:val="ru-RU"/>
        </w:rPr>
        <w:br/>
      </w:r>
    </w:p>
    <w:p w14:paraId="44896E46" w14:textId="77777777" w:rsidR="00212645" w:rsidRPr="00A30E19" w:rsidRDefault="00212645" w:rsidP="00212645">
      <w:pPr>
        <w:rPr>
          <w:lang w:val="ru-RU"/>
        </w:rPr>
      </w:pPr>
      <w:r w:rsidRPr="00A30E19">
        <w:rPr>
          <w:color w:val="000000"/>
          <w:lang w:val="ru-RU"/>
        </w:rPr>
        <w:t>Из чайника на плите идёт пар. Добровольская отпаривает заклеенный конверт Игоря, аккуратно вскрывает. Вынимает несколько исписанных детским почерком листков. Делает глоток коньяка. Поднимается в кабинет отца.</w:t>
      </w:r>
    </w:p>
    <w:p w14:paraId="6758494C" w14:textId="77777777" w:rsidR="00212645" w:rsidRPr="00A30E19" w:rsidRDefault="00212645" w:rsidP="00212645">
      <w:pPr>
        <w:rPr>
          <w:lang w:val="ru-RU"/>
        </w:rPr>
      </w:pPr>
    </w:p>
    <w:p w14:paraId="4100C898" w14:textId="77777777" w:rsidR="00212645" w:rsidRPr="00A30E19" w:rsidRDefault="00212645" w:rsidP="00212645">
      <w:pPr>
        <w:rPr>
          <w:lang w:val="ru-RU"/>
        </w:rPr>
      </w:pPr>
      <w:r w:rsidRPr="00A30E19">
        <w:rPr>
          <w:b/>
          <w:color w:val="000000"/>
          <w:lang w:val="ru-RU"/>
        </w:rPr>
        <w:t xml:space="preserve">6-39. ИНТ. ДАЧА МАЛЬЦЕВЫХ.КАБИНЕТ МАЛЬЦЕВА НОЧЬ 16. </w:t>
      </w:r>
      <w:r w:rsidRPr="00A30E19">
        <w:rPr>
          <w:lang w:val="ru-RU"/>
        </w:rPr>
        <w:br/>
      </w:r>
      <w:r w:rsidRPr="00A30E19">
        <w:rPr>
          <w:b/>
          <w:color w:val="000000"/>
          <w:lang w:val="ru-RU"/>
        </w:rPr>
        <w:t>ДОБРОВОЛЬСКАЯ (00:40)</w:t>
      </w:r>
      <w:r w:rsidRPr="00A30E19">
        <w:rPr>
          <w:lang w:val="ru-RU"/>
        </w:rPr>
        <w:br/>
      </w:r>
    </w:p>
    <w:p w14:paraId="561C3CD8" w14:textId="77777777" w:rsidR="00212645" w:rsidRPr="00A30E19" w:rsidRDefault="00212645" w:rsidP="00212645">
      <w:pPr>
        <w:rPr>
          <w:lang w:val="ru-RU"/>
        </w:rPr>
      </w:pPr>
      <w:r w:rsidRPr="00A30E19">
        <w:rPr>
          <w:color w:val="000000"/>
          <w:lang w:val="ru-RU"/>
        </w:rPr>
        <w:t>Добровольская включает ксерокс. Загорается кнопка “недостаточно бумаги”. Ищет бумагу. Натыкается на папку “Фишер”, откладывает её в сторону, вынимает несколько листов чистой бумаги, делает копию с письма Игоря. Кладёт оригинал обратно в конверт, заклеивает и кладёт на стол. Садится в кресло-качалку, читает ксерокопию.</w:t>
      </w:r>
    </w:p>
    <w:p w14:paraId="14570B34" w14:textId="77777777" w:rsidR="00212645" w:rsidRPr="00A30E19" w:rsidRDefault="00212645" w:rsidP="00212645">
      <w:pPr>
        <w:rPr>
          <w:lang w:val="ru-RU"/>
        </w:rPr>
      </w:pPr>
    </w:p>
    <w:p w14:paraId="6A559079" w14:textId="77777777" w:rsidR="00212645" w:rsidRPr="00A30E19" w:rsidRDefault="00212645" w:rsidP="00212645">
      <w:pPr>
        <w:ind w:left="3166"/>
        <w:rPr>
          <w:lang w:val="ru-RU"/>
        </w:rPr>
      </w:pPr>
      <w:r w:rsidRPr="00A30E19">
        <w:rPr>
          <w:color w:val="000000"/>
          <w:lang w:val="ru-RU"/>
        </w:rPr>
        <w:t>ИГОРЬ (ЗК)</w:t>
      </w:r>
    </w:p>
    <w:p w14:paraId="6F944FD7" w14:textId="77777777" w:rsidR="00212645" w:rsidRPr="00A30E19" w:rsidRDefault="00212645" w:rsidP="00212645">
      <w:pPr>
        <w:ind w:left="1441" w:right="2161"/>
        <w:rPr>
          <w:lang w:val="ru-RU"/>
        </w:rPr>
      </w:pPr>
      <w:r w:rsidRPr="00A30E19">
        <w:rPr>
          <w:color w:val="000000"/>
          <w:lang w:val="ru-RU"/>
        </w:rPr>
        <w:t>Дорогие мама и папа. Я не хочу, чтобы все считали вашего сына вруном и предателем. Я знаю, кто Фишер. Но мне никто не поверит.</w:t>
      </w:r>
    </w:p>
    <w:p w14:paraId="27C7DBCD" w14:textId="77777777" w:rsidR="00212645" w:rsidRPr="00A30E19" w:rsidRDefault="00212645" w:rsidP="00212645">
      <w:pPr>
        <w:ind w:left="1441" w:right="2161"/>
        <w:rPr>
          <w:lang w:val="ru-RU"/>
        </w:rPr>
      </w:pPr>
      <w:r w:rsidRPr="00A30E19">
        <w:rPr>
          <w:color w:val="000000"/>
          <w:lang w:val="ru-RU"/>
        </w:rPr>
        <w:t>Я докажу. Я назначил ему встречу на конюшне. Я вас очень люблю.</w:t>
      </w:r>
    </w:p>
    <w:p w14:paraId="39480224" w14:textId="77777777" w:rsidR="00212645" w:rsidRPr="00A30E19" w:rsidRDefault="00212645" w:rsidP="00212645">
      <w:pPr>
        <w:rPr>
          <w:lang w:val="ru-RU"/>
        </w:rPr>
      </w:pPr>
    </w:p>
    <w:p w14:paraId="1A870189" w14:textId="77777777" w:rsidR="00212645" w:rsidRPr="00A30E19" w:rsidRDefault="00212645" w:rsidP="00212645">
      <w:pPr>
        <w:rPr>
          <w:lang w:val="ru-RU"/>
        </w:rPr>
      </w:pPr>
      <w:r w:rsidRPr="00A30E19">
        <w:rPr>
          <w:color w:val="000000"/>
          <w:lang w:val="ru-RU"/>
        </w:rPr>
        <w:t>У Добровольской текут слёзы. Она делает большой глоток коньяка, закрывает глаза и откладывает письмо.</w:t>
      </w:r>
    </w:p>
    <w:p w14:paraId="4852B22C" w14:textId="77777777" w:rsidR="00212645" w:rsidRPr="00A30E19" w:rsidRDefault="00212645" w:rsidP="00212645">
      <w:pPr>
        <w:rPr>
          <w:lang w:val="ru-RU"/>
        </w:rPr>
      </w:pPr>
    </w:p>
    <w:p w14:paraId="278A0DD0" w14:textId="510EA7BE" w:rsidR="00212645" w:rsidRPr="00A30E19" w:rsidRDefault="00212645" w:rsidP="00212645">
      <w:pPr>
        <w:rPr>
          <w:lang w:val="ru-RU"/>
        </w:rPr>
      </w:pPr>
      <w:r w:rsidRPr="00A30E19">
        <w:rPr>
          <w:b/>
          <w:color w:val="000000"/>
          <w:lang w:val="ru-RU"/>
        </w:rPr>
        <w:t xml:space="preserve">6-40. ИНТ. БОЛЬНИЦА ОДИНЦОВО.КОРИДОР НОЧЬ 16. </w:t>
      </w:r>
      <w:r w:rsidRPr="00A30E19">
        <w:rPr>
          <w:lang w:val="ru-RU"/>
        </w:rPr>
        <w:br/>
      </w:r>
      <w:r w:rsidRPr="00A30E19">
        <w:rPr>
          <w:b/>
          <w:color w:val="000000"/>
          <w:lang w:val="ru-RU"/>
        </w:rPr>
        <w:t>БОКОВ, КОЗЫРЕВ</w:t>
      </w:r>
      <w:r w:rsidR="00F6279C">
        <w:rPr>
          <w:b/>
          <w:color w:val="000000"/>
          <w:lang w:val="ru-RU"/>
        </w:rPr>
        <w:t>, милиционер 7</w:t>
      </w:r>
      <w:r w:rsidRPr="00A30E19">
        <w:rPr>
          <w:b/>
          <w:color w:val="000000"/>
          <w:lang w:val="ru-RU"/>
        </w:rPr>
        <w:t xml:space="preserve"> (00:10)</w:t>
      </w:r>
      <w:r w:rsidRPr="00A30E19">
        <w:rPr>
          <w:lang w:val="ru-RU"/>
        </w:rPr>
        <w:br/>
      </w:r>
    </w:p>
    <w:p w14:paraId="7640B781" w14:textId="77777777" w:rsidR="00212645" w:rsidRPr="00A30E19" w:rsidRDefault="00212645" w:rsidP="00212645">
      <w:pPr>
        <w:rPr>
          <w:lang w:val="ru-RU"/>
        </w:rPr>
      </w:pPr>
      <w:r w:rsidRPr="00A30E19">
        <w:rPr>
          <w:color w:val="000000"/>
          <w:lang w:val="ru-RU"/>
        </w:rPr>
        <w:t>Боков и Козырев идут по коридору. Подходят к палате, возле которой дежурит Милиционер 7. Здороваются кивком головы. Открывают дверь, заходят в палату.</w:t>
      </w:r>
    </w:p>
    <w:p w14:paraId="2BCCD2FD" w14:textId="77777777" w:rsidR="00212645" w:rsidRPr="00A30E19" w:rsidRDefault="00212645" w:rsidP="00212645">
      <w:pPr>
        <w:rPr>
          <w:lang w:val="ru-RU"/>
        </w:rPr>
      </w:pPr>
    </w:p>
    <w:p w14:paraId="6BC708F4" w14:textId="77777777" w:rsidR="00212645" w:rsidRPr="00A30E19" w:rsidRDefault="00212645" w:rsidP="00212645">
      <w:pPr>
        <w:rPr>
          <w:lang w:val="ru-RU"/>
        </w:rPr>
      </w:pPr>
      <w:r w:rsidRPr="00A30E19">
        <w:rPr>
          <w:b/>
          <w:color w:val="000000"/>
          <w:lang w:val="ru-RU"/>
        </w:rPr>
        <w:t xml:space="preserve">6-41. ИНТ. БОЛЬНИЦА ОДИНЦОВО.ПАЛАТА 3 НОЧЬ 16. </w:t>
      </w:r>
      <w:r w:rsidRPr="00A30E19">
        <w:rPr>
          <w:lang w:val="ru-RU"/>
        </w:rPr>
        <w:br/>
      </w:r>
      <w:r w:rsidRPr="00A30E19">
        <w:rPr>
          <w:b/>
          <w:color w:val="000000"/>
          <w:lang w:val="ru-RU"/>
        </w:rPr>
        <w:t>БОКОВ, КОЗЫРЕВ, ДИМА, БЕЛОУСОВ (01:35)</w:t>
      </w:r>
      <w:r w:rsidRPr="00A30E19">
        <w:rPr>
          <w:lang w:val="ru-RU"/>
        </w:rPr>
        <w:br/>
      </w:r>
    </w:p>
    <w:p w14:paraId="4DAF58B3" w14:textId="77777777" w:rsidR="00212645" w:rsidRPr="00A30E19" w:rsidRDefault="00212645" w:rsidP="00212645">
      <w:pPr>
        <w:rPr>
          <w:lang w:val="ru-RU"/>
        </w:rPr>
      </w:pPr>
      <w:r w:rsidRPr="00A30E19">
        <w:rPr>
          <w:color w:val="000000"/>
          <w:lang w:val="ru-RU"/>
        </w:rPr>
        <w:t>Лаваль без сознания, прикован к постели наручниками. На стуле сидит профессор Белоусов.</w:t>
      </w:r>
    </w:p>
    <w:p w14:paraId="5AEA9FC5" w14:textId="77777777" w:rsidR="00212645" w:rsidRPr="00A30E19" w:rsidRDefault="00212645" w:rsidP="00212645">
      <w:pPr>
        <w:rPr>
          <w:lang w:val="ru-RU"/>
        </w:rPr>
      </w:pPr>
    </w:p>
    <w:p w14:paraId="7600331D" w14:textId="77777777" w:rsidR="00212645" w:rsidRPr="00A30E19" w:rsidRDefault="00212645" w:rsidP="00212645">
      <w:pPr>
        <w:ind w:left="3166"/>
        <w:rPr>
          <w:lang w:val="ru-RU"/>
        </w:rPr>
      </w:pPr>
      <w:r w:rsidRPr="00A30E19">
        <w:rPr>
          <w:color w:val="000000"/>
          <w:lang w:val="ru-RU"/>
        </w:rPr>
        <w:t>КОЗЫРЕВ</w:t>
      </w:r>
    </w:p>
    <w:p w14:paraId="00B5C49E" w14:textId="77777777" w:rsidR="00212645" w:rsidRPr="00A30E19" w:rsidRDefault="00212645" w:rsidP="00212645">
      <w:pPr>
        <w:ind w:left="1441" w:right="2161"/>
        <w:rPr>
          <w:lang w:val="ru-RU"/>
        </w:rPr>
      </w:pPr>
      <w:r w:rsidRPr="00A30E19">
        <w:rPr>
          <w:color w:val="000000"/>
          <w:lang w:val="ru-RU"/>
        </w:rPr>
        <w:t>Спасибо, что согласились проконсультировать…</w:t>
      </w:r>
    </w:p>
    <w:p w14:paraId="58449639" w14:textId="77777777" w:rsidR="00212645" w:rsidRPr="00A30E19" w:rsidRDefault="00212645" w:rsidP="00212645">
      <w:pPr>
        <w:rPr>
          <w:lang w:val="ru-RU"/>
        </w:rPr>
      </w:pPr>
    </w:p>
    <w:p w14:paraId="5A43E4B8" w14:textId="77777777" w:rsidR="00212645" w:rsidRPr="00A30E19" w:rsidRDefault="00212645" w:rsidP="00212645">
      <w:pPr>
        <w:ind w:left="3166"/>
        <w:rPr>
          <w:lang w:val="ru-RU"/>
        </w:rPr>
      </w:pPr>
      <w:r w:rsidRPr="00A30E19">
        <w:rPr>
          <w:color w:val="000000"/>
          <w:lang w:val="ru-RU"/>
        </w:rPr>
        <w:t>БЕЛОУСОВ</w:t>
      </w:r>
    </w:p>
    <w:p w14:paraId="79AA4E3E" w14:textId="77777777" w:rsidR="00212645" w:rsidRPr="00A30E19" w:rsidRDefault="00212645" w:rsidP="00212645">
      <w:pPr>
        <w:ind w:left="1441" w:right="2161"/>
        <w:rPr>
          <w:lang w:val="ru-RU"/>
        </w:rPr>
      </w:pPr>
      <w:r w:rsidRPr="00A30E19">
        <w:rPr>
          <w:color w:val="000000"/>
          <w:lang w:val="ru-RU"/>
        </w:rPr>
        <w:t>Всё значительно хуже, чем я думал. Асфиксия отягощена кровоизлиянием в мозг.</w:t>
      </w:r>
    </w:p>
    <w:p w14:paraId="158893D7" w14:textId="77777777" w:rsidR="00212645" w:rsidRPr="00A30E19" w:rsidRDefault="00212645" w:rsidP="00212645">
      <w:pPr>
        <w:ind w:left="2303"/>
        <w:rPr>
          <w:lang w:val="ru-RU"/>
        </w:rPr>
      </w:pPr>
      <w:r w:rsidRPr="00A30E19">
        <w:rPr>
          <w:color w:val="000000"/>
          <w:lang w:val="ru-RU"/>
        </w:rPr>
        <w:t>(пауза)</w:t>
      </w:r>
    </w:p>
    <w:p w14:paraId="339C6790" w14:textId="77777777" w:rsidR="00212645" w:rsidRPr="00A30E19" w:rsidRDefault="00212645" w:rsidP="00212645">
      <w:pPr>
        <w:ind w:left="1441" w:right="2161"/>
        <w:rPr>
          <w:lang w:val="ru-RU"/>
        </w:rPr>
      </w:pPr>
      <w:r w:rsidRPr="00A30E19">
        <w:rPr>
          <w:color w:val="000000"/>
          <w:lang w:val="ru-RU"/>
        </w:rPr>
        <w:t>У кровоизлияния в мозг должны быть причины. Простите за такой вопрос… вы его на допросах не били по голове?</w:t>
      </w:r>
    </w:p>
    <w:p w14:paraId="123DCB98" w14:textId="77777777" w:rsidR="00212645" w:rsidRPr="00A30E19" w:rsidRDefault="00212645" w:rsidP="00212645">
      <w:pPr>
        <w:rPr>
          <w:lang w:val="ru-RU"/>
        </w:rPr>
      </w:pPr>
    </w:p>
    <w:p w14:paraId="67B8363F" w14:textId="77777777" w:rsidR="00212645" w:rsidRPr="00A30E19" w:rsidRDefault="00212645" w:rsidP="00212645">
      <w:pPr>
        <w:ind w:left="3166"/>
        <w:rPr>
          <w:lang w:val="ru-RU"/>
        </w:rPr>
      </w:pPr>
      <w:r w:rsidRPr="00A30E19">
        <w:rPr>
          <w:color w:val="000000"/>
          <w:lang w:val="ru-RU"/>
        </w:rPr>
        <w:t>КОЗЫРЕВ</w:t>
      </w:r>
    </w:p>
    <w:p w14:paraId="2105F949" w14:textId="77777777" w:rsidR="00212645" w:rsidRPr="00A30E19" w:rsidRDefault="00212645" w:rsidP="00212645">
      <w:pPr>
        <w:ind w:left="1441" w:right="2161"/>
        <w:rPr>
          <w:lang w:val="ru-RU"/>
        </w:rPr>
      </w:pPr>
      <w:r w:rsidRPr="00A30E19">
        <w:rPr>
          <w:color w:val="000000"/>
          <w:lang w:val="ru-RU"/>
        </w:rPr>
        <w:t>Вы такого обо мне мнения?</w:t>
      </w:r>
    </w:p>
    <w:p w14:paraId="7D393CA8" w14:textId="77777777" w:rsidR="00212645" w:rsidRPr="00A30E19" w:rsidRDefault="00212645" w:rsidP="00212645">
      <w:pPr>
        <w:rPr>
          <w:lang w:val="ru-RU"/>
        </w:rPr>
      </w:pPr>
    </w:p>
    <w:p w14:paraId="17D902C1" w14:textId="77777777" w:rsidR="00212645" w:rsidRPr="00A30E19" w:rsidRDefault="00212645" w:rsidP="00212645">
      <w:pPr>
        <w:ind w:left="3166"/>
        <w:rPr>
          <w:lang w:val="ru-RU"/>
        </w:rPr>
      </w:pPr>
      <w:r w:rsidRPr="00A30E19">
        <w:rPr>
          <w:color w:val="000000"/>
          <w:lang w:val="ru-RU"/>
        </w:rPr>
        <w:t>БЕЛОУСОВ</w:t>
      </w:r>
    </w:p>
    <w:p w14:paraId="7B4B5431" w14:textId="77777777" w:rsidR="00212645" w:rsidRPr="00A30E19" w:rsidRDefault="00212645" w:rsidP="00212645">
      <w:pPr>
        <w:ind w:left="1441" w:right="2161"/>
        <w:rPr>
          <w:lang w:val="ru-RU"/>
        </w:rPr>
      </w:pPr>
      <w:r w:rsidRPr="00A30E19">
        <w:rPr>
          <w:color w:val="000000"/>
          <w:lang w:val="ru-RU"/>
        </w:rPr>
        <w:t>Хронический стресс + лабильная психика + алкоголь = нервное истощение. Тут всего можно ожидать. Извините. В принципе, конечно, кровоизлияние может быть вызвано сильным потрясением. Или старой черепно-мозговой травмой, которая на это потрясение наложилась. Или свежей травмой.</w:t>
      </w:r>
    </w:p>
    <w:p w14:paraId="13E9D0D8" w14:textId="77777777" w:rsidR="00212645" w:rsidRPr="00A30E19" w:rsidRDefault="00212645" w:rsidP="00212645">
      <w:pPr>
        <w:rPr>
          <w:lang w:val="ru-RU"/>
        </w:rPr>
      </w:pPr>
    </w:p>
    <w:p w14:paraId="0BFD9775" w14:textId="77777777" w:rsidR="00212645" w:rsidRPr="00A30E19" w:rsidRDefault="00212645" w:rsidP="00212645">
      <w:pPr>
        <w:ind w:left="3166"/>
        <w:rPr>
          <w:lang w:val="ru-RU"/>
        </w:rPr>
      </w:pPr>
      <w:r w:rsidRPr="00A30E19">
        <w:rPr>
          <w:color w:val="000000"/>
          <w:lang w:val="ru-RU"/>
        </w:rPr>
        <w:t>БОКОВ</w:t>
      </w:r>
    </w:p>
    <w:p w14:paraId="1AA824B2" w14:textId="77777777" w:rsidR="00212645" w:rsidRPr="00A30E19" w:rsidRDefault="00212645" w:rsidP="00212645">
      <w:pPr>
        <w:ind w:left="1441" w:right="2161"/>
        <w:rPr>
          <w:lang w:val="ru-RU"/>
        </w:rPr>
      </w:pPr>
      <w:r w:rsidRPr="00A30E19">
        <w:rPr>
          <w:color w:val="000000"/>
          <w:lang w:val="ru-RU"/>
        </w:rPr>
        <w:lastRenderedPageBreak/>
        <w:t>То есть, кто-то мог ударить его по голове, а потом повесить, я правильно понимаю?</w:t>
      </w:r>
    </w:p>
    <w:p w14:paraId="3F947530" w14:textId="77777777" w:rsidR="00212645" w:rsidRPr="00A30E19" w:rsidRDefault="00212645" w:rsidP="00212645">
      <w:pPr>
        <w:rPr>
          <w:lang w:val="ru-RU"/>
        </w:rPr>
      </w:pPr>
    </w:p>
    <w:p w14:paraId="3D6098F1" w14:textId="77777777" w:rsidR="00212645" w:rsidRPr="00A30E19" w:rsidRDefault="00212645" w:rsidP="00212645">
      <w:pPr>
        <w:ind w:left="3166"/>
        <w:rPr>
          <w:lang w:val="ru-RU"/>
        </w:rPr>
      </w:pPr>
      <w:r w:rsidRPr="00A30E19">
        <w:rPr>
          <w:color w:val="000000"/>
          <w:lang w:val="ru-RU"/>
        </w:rPr>
        <w:t>БЕЛОУСОВ</w:t>
      </w:r>
    </w:p>
    <w:p w14:paraId="3DD81B9C" w14:textId="77777777" w:rsidR="00212645" w:rsidRPr="00A30E19" w:rsidRDefault="00212645" w:rsidP="00212645">
      <w:pPr>
        <w:ind w:left="1441" w:right="2161"/>
        <w:rPr>
          <w:lang w:val="ru-RU"/>
        </w:rPr>
      </w:pPr>
      <w:r w:rsidRPr="00A30E19">
        <w:rPr>
          <w:color w:val="000000"/>
          <w:lang w:val="ru-RU"/>
        </w:rPr>
        <w:t>Ссадин и следов удара нет. Я бы предложил сделать операцию на мозге. Если пациент выживет - он сам вам расскажет. Но предсказать результат - не возьмусь. Вероятность, что он умрёт - очень высокая.</w:t>
      </w:r>
    </w:p>
    <w:p w14:paraId="26A80325" w14:textId="77777777" w:rsidR="00212645" w:rsidRPr="00A30E19" w:rsidRDefault="00212645" w:rsidP="00212645">
      <w:pPr>
        <w:rPr>
          <w:lang w:val="ru-RU"/>
        </w:rPr>
      </w:pPr>
    </w:p>
    <w:p w14:paraId="168D6342" w14:textId="77777777" w:rsidR="00212645" w:rsidRPr="00A30E19" w:rsidRDefault="00212645" w:rsidP="00212645">
      <w:pPr>
        <w:ind w:left="3166"/>
        <w:rPr>
          <w:lang w:val="ru-RU"/>
        </w:rPr>
      </w:pPr>
      <w:r w:rsidRPr="00A30E19">
        <w:rPr>
          <w:color w:val="000000"/>
          <w:lang w:val="ru-RU"/>
        </w:rPr>
        <w:t>КОЗЫРЕВ</w:t>
      </w:r>
    </w:p>
    <w:p w14:paraId="49259306" w14:textId="77777777" w:rsidR="00212645" w:rsidRPr="00A30E19" w:rsidRDefault="00212645" w:rsidP="00212645">
      <w:pPr>
        <w:ind w:left="1441" w:right="2161"/>
        <w:rPr>
          <w:lang w:val="ru-RU"/>
        </w:rPr>
      </w:pPr>
      <w:r w:rsidRPr="00A30E19">
        <w:rPr>
          <w:color w:val="000000"/>
          <w:lang w:val="ru-RU"/>
        </w:rPr>
        <w:t>А мне и не надо, чтоб он выжил. Мне надо, чтоб он пришёл в себя, рассказал всю правду - и может умирать - деньги народные сэкономит.</w:t>
      </w:r>
    </w:p>
    <w:p w14:paraId="418621EC" w14:textId="77777777" w:rsidR="00212645" w:rsidRPr="00A30E19" w:rsidRDefault="00212645" w:rsidP="00212645">
      <w:pPr>
        <w:rPr>
          <w:lang w:val="ru-RU"/>
        </w:rPr>
      </w:pPr>
    </w:p>
    <w:p w14:paraId="51D04548" w14:textId="77777777" w:rsidR="00212645" w:rsidRPr="00A30E19" w:rsidRDefault="00212645" w:rsidP="00212645">
      <w:pPr>
        <w:ind w:left="3166"/>
        <w:rPr>
          <w:lang w:val="ru-RU"/>
        </w:rPr>
      </w:pPr>
      <w:r w:rsidRPr="00A30E19">
        <w:rPr>
          <w:color w:val="000000"/>
          <w:lang w:val="ru-RU"/>
        </w:rPr>
        <w:t>БОКОВ</w:t>
      </w:r>
    </w:p>
    <w:p w14:paraId="3DFEC03C" w14:textId="77777777" w:rsidR="00212645" w:rsidRPr="00A30E19" w:rsidRDefault="00212645" w:rsidP="00212645">
      <w:pPr>
        <w:ind w:left="1441" w:right="2161"/>
        <w:rPr>
          <w:lang w:val="ru-RU"/>
        </w:rPr>
      </w:pPr>
      <w:r w:rsidRPr="00A30E19">
        <w:rPr>
          <w:color w:val="000000"/>
          <w:lang w:val="ru-RU"/>
        </w:rPr>
        <w:t>А операция покажет, был ли удар?</w:t>
      </w:r>
    </w:p>
    <w:p w14:paraId="712198E8" w14:textId="77777777" w:rsidR="00212645" w:rsidRPr="00A30E19" w:rsidRDefault="00212645" w:rsidP="00212645">
      <w:pPr>
        <w:rPr>
          <w:lang w:val="ru-RU"/>
        </w:rPr>
      </w:pPr>
    </w:p>
    <w:p w14:paraId="30F3F7B0" w14:textId="77777777" w:rsidR="00212645" w:rsidRPr="00A30E19" w:rsidRDefault="00212645" w:rsidP="00212645">
      <w:pPr>
        <w:ind w:left="3166"/>
        <w:rPr>
          <w:lang w:val="ru-RU"/>
        </w:rPr>
      </w:pPr>
      <w:r w:rsidRPr="00A30E19">
        <w:rPr>
          <w:color w:val="000000"/>
          <w:lang w:val="ru-RU"/>
        </w:rPr>
        <w:t>БЕЛОУСОВ</w:t>
      </w:r>
    </w:p>
    <w:p w14:paraId="1A71FB13" w14:textId="77777777" w:rsidR="00212645" w:rsidRPr="00A30E19" w:rsidRDefault="00212645" w:rsidP="00212645">
      <w:pPr>
        <w:ind w:left="1441" w:right="2161"/>
        <w:rPr>
          <w:lang w:val="ru-RU"/>
        </w:rPr>
      </w:pPr>
      <w:r w:rsidRPr="00A30E19">
        <w:rPr>
          <w:color w:val="000000"/>
          <w:lang w:val="ru-RU"/>
        </w:rPr>
        <w:t>Вполне вероятно.</w:t>
      </w:r>
    </w:p>
    <w:p w14:paraId="21B9BD1B" w14:textId="77777777" w:rsidR="00212645" w:rsidRPr="00A30E19" w:rsidRDefault="00212645" w:rsidP="00212645">
      <w:pPr>
        <w:rPr>
          <w:lang w:val="ru-RU"/>
        </w:rPr>
      </w:pPr>
    </w:p>
    <w:p w14:paraId="6D9866EF" w14:textId="77777777" w:rsidR="00212645" w:rsidRPr="00A30E19" w:rsidRDefault="00212645" w:rsidP="00212645">
      <w:pPr>
        <w:ind w:left="3166"/>
        <w:rPr>
          <w:lang w:val="ru-RU"/>
        </w:rPr>
      </w:pPr>
      <w:r w:rsidRPr="00A30E19">
        <w:rPr>
          <w:color w:val="000000"/>
          <w:lang w:val="ru-RU"/>
        </w:rPr>
        <w:t>БОКОВ</w:t>
      </w:r>
    </w:p>
    <w:p w14:paraId="0AB1CC86" w14:textId="77777777" w:rsidR="00212645" w:rsidRPr="00A30E19" w:rsidRDefault="00212645" w:rsidP="00212645">
      <w:pPr>
        <w:ind w:left="1441" w:right="2161"/>
        <w:rPr>
          <w:lang w:val="ru-RU"/>
        </w:rPr>
      </w:pPr>
      <w:r w:rsidRPr="00A30E19">
        <w:rPr>
          <w:color w:val="000000"/>
          <w:lang w:val="ru-RU"/>
        </w:rPr>
        <w:t>Сколько у нас есть времени, чтобы решить за операцию?</w:t>
      </w:r>
    </w:p>
    <w:p w14:paraId="61FFE128" w14:textId="77777777" w:rsidR="00212645" w:rsidRPr="00A30E19" w:rsidRDefault="00212645" w:rsidP="00212645">
      <w:pPr>
        <w:rPr>
          <w:lang w:val="ru-RU"/>
        </w:rPr>
      </w:pPr>
    </w:p>
    <w:p w14:paraId="306DA961" w14:textId="77777777" w:rsidR="00212645" w:rsidRPr="00A30E19" w:rsidRDefault="00212645" w:rsidP="00212645">
      <w:pPr>
        <w:ind w:left="3166"/>
        <w:rPr>
          <w:lang w:val="ru-RU"/>
        </w:rPr>
      </w:pPr>
      <w:r w:rsidRPr="00A30E19">
        <w:rPr>
          <w:color w:val="000000"/>
          <w:lang w:val="ru-RU"/>
        </w:rPr>
        <w:t>БЕЛОУСОВ</w:t>
      </w:r>
    </w:p>
    <w:p w14:paraId="7A07ACA6" w14:textId="77777777" w:rsidR="00212645" w:rsidRPr="00A30E19" w:rsidRDefault="00212645" w:rsidP="00212645">
      <w:pPr>
        <w:ind w:left="1441" w:right="2161"/>
        <w:rPr>
          <w:lang w:val="ru-RU"/>
        </w:rPr>
      </w:pPr>
      <w:r w:rsidRPr="00A30E19">
        <w:rPr>
          <w:color w:val="000000"/>
          <w:lang w:val="ru-RU"/>
        </w:rPr>
        <w:t>Я думаю, неделя.</w:t>
      </w:r>
    </w:p>
    <w:p w14:paraId="13776846" w14:textId="77777777" w:rsidR="00212645" w:rsidRPr="00A30E19" w:rsidRDefault="00212645" w:rsidP="00212645">
      <w:pPr>
        <w:rPr>
          <w:lang w:val="ru-RU"/>
        </w:rPr>
      </w:pPr>
    </w:p>
    <w:p w14:paraId="66E80498" w14:textId="77777777" w:rsidR="00212645" w:rsidRPr="00A30E19" w:rsidRDefault="00212645" w:rsidP="00212645">
      <w:pPr>
        <w:ind w:left="3166"/>
        <w:rPr>
          <w:lang w:val="ru-RU"/>
        </w:rPr>
      </w:pPr>
      <w:r w:rsidRPr="00A30E19">
        <w:rPr>
          <w:color w:val="000000"/>
          <w:lang w:val="ru-RU"/>
        </w:rPr>
        <w:t>БОКОВ</w:t>
      </w:r>
    </w:p>
    <w:p w14:paraId="6E0519C7" w14:textId="77777777" w:rsidR="00212645" w:rsidRPr="00A30E19" w:rsidRDefault="00212645" w:rsidP="00212645">
      <w:pPr>
        <w:ind w:left="1441" w:right="2161"/>
        <w:rPr>
          <w:lang w:val="ru-RU"/>
        </w:rPr>
      </w:pPr>
      <w:r w:rsidRPr="00A30E19">
        <w:rPr>
          <w:color w:val="000000"/>
          <w:lang w:val="ru-RU"/>
        </w:rPr>
        <w:t>Спасибо, я подумаю.</w:t>
      </w:r>
    </w:p>
    <w:p w14:paraId="54BAC9F9" w14:textId="77777777" w:rsidR="00212645" w:rsidRPr="00A30E19" w:rsidRDefault="00212645" w:rsidP="00212645">
      <w:pPr>
        <w:rPr>
          <w:lang w:val="ru-RU"/>
        </w:rPr>
      </w:pPr>
    </w:p>
    <w:p w14:paraId="1CE337D7" w14:textId="77777777" w:rsidR="00212645" w:rsidRPr="00A30E19" w:rsidRDefault="00212645" w:rsidP="00212645">
      <w:pPr>
        <w:ind w:left="3166"/>
        <w:rPr>
          <w:lang w:val="ru-RU"/>
        </w:rPr>
      </w:pPr>
      <w:r w:rsidRPr="00A30E19">
        <w:rPr>
          <w:color w:val="000000"/>
          <w:lang w:val="ru-RU"/>
        </w:rPr>
        <w:t>БЕЛОУСОВ</w:t>
      </w:r>
    </w:p>
    <w:p w14:paraId="53E1F98A" w14:textId="77777777" w:rsidR="00212645" w:rsidRPr="00A30E19" w:rsidRDefault="00212645" w:rsidP="00212645">
      <w:pPr>
        <w:ind w:left="1441" w:right="2161"/>
        <w:rPr>
          <w:lang w:val="ru-RU"/>
        </w:rPr>
      </w:pPr>
      <w:r w:rsidRPr="00A30E19">
        <w:rPr>
          <w:color w:val="000000"/>
          <w:lang w:val="ru-RU"/>
        </w:rPr>
        <w:t>Решение должны принять близкие родственники.</w:t>
      </w:r>
    </w:p>
    <w:p w14:paraId="1F2EF315" w14:textId="77777777" w:rsidR="00212645" w:rsidRPr="00A30E19" w:rsidRDefault="00212645" w:rsidP="00212645">
      <w:pPr>
        <w:rPr>
          <w:lang w:val="ru-RU"/>
        </w:rPr>
      </w:pPr>
    </w:p>
    <w:p w14:paraId="67303F33" w14:textId="77777777" w:rsidR="00212645" w:rsidRPr="00A30E19" w:rsidRDefault="00212645" w:rsidP="00212645">
      <w:pPr>
        <w:ind w:left="3166"/>
        <w:rPr>
          <w:lang w:val="ru-RU"/>
        </w:rPr>
      </w:pPr>
      <w:r w:rsidRPr="00A30E19">
        <w:rPr>
          <w:color w:val="000000"/>
          <w:lang w:val="ru-RU"/>
        </w:rPr>
        <w:t>КОЗЫРЕВ</w:t>
      </w:r>
    </w:p>
    <w:p w14:paraId="40F567CF" w14:textId="77777777" w:rsidR="00212645" w:rsidRPr="00A30E19" w:rsidRDefault="00212645" w:rsidP="00212645">
      <w:pPr>
        <w:ind w:left="1441" w:right="2161"/>
        <w:rPr>
          <w:lang w:val="ru-RU"/>
        </w:rPr>
      </w:pPr>
      <w:r w:rsidRPr="00A30E19">
        <w:rPr>
          <w:color w:val="000000"/>
          <w:lang w:val="ru-RU"/>
        </w:rPr>
        <w:t>Мы ему ближе, чем его родственники.</w:t>
      </w:r>
    </w:p>
    <w:p w14:paraId="219C59B3" w14:textId="77777777" w:rsidR="00212645" w:rsidRPr="00A30E19" w:rsidRDefault="00212645" w:rsidP="00212645">
      <w:pPr>
        <w:rPr>
          <w:lang w:val="ru-RU"/>
        </w:rPr>
      </w:pPr>
    </w:p>
    <w:p w14:paraId="0629F848" w14:textId="77777777" w:rsidR="00212645" w:rsidRPr="00A30E19" w:rsidRDefault="00212645" w:rsidP="00212645">
      <w:pPr>
        <w:rPr>
          <w:lang w:val="ru-RU"/>
        </w:rPr>
      </w:pPr>
      <w:r w:rsidRPr="00A30E19">
        <w:rPr>
          <w:color w:val="000000"/>
          <w:lang w:val="ru-RU"/>
        </w:rPr>
        <w:t>Белоусов жмёт руки следователям и уходит.</w:t>
      </w:r>
    </w:p>
    <w:p w14:paraId="132683E1" w14:textId="77777777" w:rsidR="00212645" w:rsidRPr="00A30E19" w:rsidRDefault="00212645" w:rsidP="00212645">
      <w:pPr>
        <w:rPr>
          <w:lang w:val="ru-RU"/>
        </w:rPr>
      </w:pPr>
    </w:p>
    <w:p w14:paraId="479DF82C" w14:textId="77777777" w:rsidR="00212645" w:rsidRPr="00A30E19" w:rsidRDefault="00212645" w:rsidP="00212645">
      <w:pPr>
        <w:ind w:left="3166"/>
        <w:rPr>
          <w:lang w:val="ru-RU"/>
        </w:rPr>
      </w:pPr>
      <w:r w:rsidRPr="00A30E19">
        <w:rPr>
          <w:color w:val="000000"/>
          <w:lang w:val="ru-RU"/>
        </w:rPr>
        <w:t>БОКОВ</w:t>
      </w:r>
    </w:p>
    <w:p w14:paraId="12469AFC" w14:textId="77777777" w:rsidR="00212645" w:rsidRPr="00A30E19" w:rsidRDefault="00212645" w:rsidP="00212645">
      <w:pPr>
        <w:ind w:left="1441" w:right="2161"/>
        <w:rPr>
          <w:lang w:val="ru-RU"/>
        </w:rPr>
      </w:pPr>
      <w:r w:rsidRPr="00A30E19">
        <w:rPr>
          <w:color w:val="000000"/>
          <w:lang w:val="ru-RU"/>
        </w:rPr>
        <w:t xml:space="preserve">Точно тебе говорю, был </w:t>
      </w:r>
      <w:proofErr w:type="spellStart"/>
      <w:r w:rsidRPr="00A30E19">
        <w:rPr>
          <w:color w:val="000000"/>
          <w:lang w:val="ru-RU"/>
        </w:rPr>
        <w:t>хто</w:t>
      </w:r>
      <w:proofErr w:type="spellEnd"/>
      <w:r w:rsidRPr="00A30E19">
        <w:rPr>
          <w:color w:val="000000"/>
          <w:lang w:val="ru-RU"/>
        </w:rPr>
        <w:t>-то третий.</w:t>
      </w:r>
    </w:p>
    <w:p w14:paraId="39B477B6" w14:textId="77777777" w:rsidR="00212645" w:rsidRPr="00A30E19" w:rsidRDefault="00212645" w:rsidP="00212645">
      <w:pPr>
        <w:rPr>
          <w:lang w:val="ru-RU"/>
        </w:rPr>
      </w:pPr>
    </w:p>
    <w:p w14:paraId="5B614381" w14:textId="77777777" w:rsidR="00212645" w:rsidRPr="00A30E19" w:rsidRDefault="00212645" w:rsidP="00212645">
      <w:pPr>
        <w:ind w:left="3166"/>
        <w:rPr>
          <w:lang w:val="ru-RU"/>
        </w:rPr>
      </w:pPr>
      <w:r w:rsidRPr="00A30E19">
        <w:rPr>
          <w:color w:val="000000"/>
          <w:lang w:val="ru-RU"/>
        </w:rPr>
        <w:t>КОЗЫРЕВ</w:t>
      </w:r>
    </w:p>
    <w:p w14:paraId="3D678328" w14:textId="77777777" w:rsidR="00212645" w:rsidRPr="00A30E19" w:rsidRDefault="00212645" w:rsidP="00212645">
      <w:pPr>
        <w:ind w:left="1441" w:right="2161"/>
        <w:rPr>
          <w:lang w:val="ru-RU"/>
        </w:rPr>
      </w:pPr>
      <w:r w:rsidRPr="00A30E19">
        <w:rPr>
          <w:color w:val="000000"/>
          <w:lang w:val="ru-RU"/>
        </w:rPr>
        <w:t>Ты просто не можешь себе простить, что отпустил Лаваля и он покалечил Игоря.</w:t>
      </w:r>
    </w:p>
    <w:p w14:paraId="471F6076" w14:textId="77777777" w:rsidR="00212645" w:rsidRPr="00A30E19" w:rsidRDefault="00212645" w:rsidP="00212645">
      <w:pPr>
        <w:rPr>
          <w:lang w:val="ru-RU"/>
        </w:rPr>
      </w:pPr>
    </w:p>
    <w:p w14:paraId="19C45AEC" w14:textId="77777777" w:rsidR="00212645" w:rsidRPr="00A30E19" w:rsidRDefault="00212645" w:rsidP="00212645">
      <w:pPr>
        <w:ind w:left="3166"/>
        <w:rPr>
          <w:lang w:val="ru-RU"/>
        </w:rPr>
      </w:pPr>
      <w:r w:rsidRPr="00A30E19">
        <w:rPr>
          <w:color w:val="000000"/>
          <w:lang w:val="ru-RU"/>
        </w:rPr>
        <w:t>БОКОВ</w:t>
      </w:r>
    </w:p>
    <w:p w14:paraId="1CE0D139" w14:textId="77777777" w:rsidR="00212645" w:rsidRPr="00A30E19" w:rsidRDefault="00212645" w:rsidP="00212645">
      <w:pPr>
        <w:ind w:left="1441" w:right="2161"/>
        <w:rPr>
          <w:lang w:val="ru-RU"/>
        </w:rPr>
      </w:pPr>
      <w:r w:rsidRPr="00A30E19">
        <w:rPr>
          <w:color w:val="000000"/>
          <w:lang w:val="ru-RU"/>
        </w:rPr>
        <w:lastRenderedPageBreak/>
        <w:t>И в другой раз я не ошибусь. Готовь следственный эксперимент на конюшне. Проверим.</w:t>
      </w:r>
    </w:p>
    <w:p w14:paraId="77C7481A" w14:textId="77777777" w:rsidR="00212645" w:rsidRPr="00A30E19" w:rsidRDefault="00212645" w:rsidP="00212645">
      <w:pPr>
        <w:rPr>
          <w:lang w:val="ru-RU"/>
        </w:rPr>
      </w:pPr>
    </w:p>
    <w:p w14:paraId="332609D4" w14:textId="77777777" w:rsidR="00212645" w:rsidRPr="00A30E19" w:rsidRDefault="00212645" w:rsidP="00212645">
      <w:pPr>
        <w:rPr>
          <w:lang w:val="ru-RU"/>
        </w:rPr>
      </w:pPr>
      <w:r w:rsidRPr="00A30E19">
        <w:rPr>
          <w:b/>
          <w:color w:val="000000"/>
          <w:lang w:val="ru-RU"/>
        </w:rPr>
        <w:t xml:space="preserve">6-42. ИНТ. ДАЧА МАЛЬЦЕВЫХ.КАБИНЕТ МАЛЬЦЕВА НОЧЬ 16. </w:t>
      </w:r>
      <w:r w:rsidRPr="00A30E19">
        <w:rPr>
          <w:lang w:val="ru-RU"/>
        </w:rPr>
        <w:br/>
      </w:r>
      <w:r w:rsidRPr="00A30E19">
        <w:rPr>
          <w:b/>
          <w:color w:val="000000"/>
          <w:lang w:val="ru-RU"/>
        </w:rPr>
        <w:t>ДОБРОВОЛЬСКАЯ, МАЛЬЦЕВ (00:56)</w:t>
      </w:r>
      <w:r w:rsidRPr="00A30E19">
        <w:rPr>
          <w:lang w:val="ru-RU"/>
        </w:rPr>
        <w:br/>
      </w:r>
    </w:p>
    <w:p w14:paraId="5553D192" w14:textId="77777777" w:rsidR="00212645" w:rsidRPr="00A30E19" w:rsidRDefault="00212645" w:rsidP="00212645">
      <w:pPr>
        <w:rPr>
          <w:lang w:val="ru-RU"/>
        </w:rPr>
      </w:pPr>
      <w:r w:rsidRPr="00A30E19">
        <w:rPr>
          <w:color w:val="000000"/>
          <w:lang w:val="ru-RU"/>
        </w:rPr>
        <w:t>Добровольская сидит в кресле-качалке, читает материалы к статье Мальцева. Включена настольная лампа. Коньяка осталось меньше половины бутылки. Добровольская слышит, как хлопнула входная дверь, зажегся свет на первом этаже. Шаги по лестнице. Вскакивает, собирает листы, кладёт на место, суетится. В кабинет заходит Мальцев.</w:t>
      </w:r>
    </w:p>
    <w:p w14:paraId="0B9BB9CA" w14:textId="77777777" w:rsidR="00212645" w:rsidRPr="00A30E19" w:rsidRDefault="00212645" w:rsidP="00212645">
      <w:pPr>
        <w:rPr>
          <w:lang w:val="ru-RU"/>
        </w:rPr>
      </w:pPr>
    </w:p>
    <w:p w14:paraId="70333580" w14:textId="77777777" w:rsidR="00212645" w:rsidRPr="00A30E19" w:rsidRDefault="00212645" w:rsidP="00212645">
      <w:pPr>
        <w:ind w:left="3166"/>
        <w:rPr>
          <w:lang w:val="ru-RU"/>
        </w:rPr>
      </w:pPr>
      <w:r w:rsidRPr="00A30E19">
        <w:rPr>
          <w:color w:val="000000"/>
          <w:lang w:val="ru-RU"/>
        </w:rPr>
        <w:t>МАЛЬЦЕВ</w:t>
      </w:r>
    </w:p>
    <w:p w14:paraId="77985566" w14:textId="77777777" w:rsidR="00212645" w:rsidRPr="00A30E19" w:rsidRDefault="00212645" w:rsidP="00212645">
      <w:pPr>
        <w:ind w:left="1441" w:right="2161"/>
        <w:rPr>
          <w:lang w:val="ru-RU"/>
        </w:rPr>
      </w:pPr>
      <w:r w:rsidRPr="00A30E19">
        <w:rPr>
          <w:color w:val="000000"/>
          <w:lang w:val="ru-RU"/>
        </w:rPr>
        <w:t>Бросьте, Наталья, я прекрасно понимаю, что вы здесь всё уже обшарили и всё прочитали. Спрашивайте, я вам всё расскажу. Только с женой сначала разберусь.</w:t>
      </w:r>
    </w:p>
    <w:p w14:paraId="2A112B75" w14:textId="77777777" w:rsidR="00212645" w:rsidRPr="00A30E19" w:rsidRDefault="00212645" w:rsidP="00212645">
      <w:pPr>
        <w:rPr>
          <w:lang w:val="ru-RU"/>
        </w:rPr>
      </w:pPr>
    </w:p>
    <w:p w14:paraId="6FBCF5A7" w14:textId="77777777" w:rsidR="00212645" w:rsidRPr="00A30E19" w:rsidRDefault="00212645" w:rsidP="00212645">
      <w:pPr>
        <w:ind w:left="3166"/>
        <w:rPr>
          <w:lang w:val="ru-RU"/>
        </w:rPr>
      </w:pPr>
      <w:r w:rsidRPr="00A30E19">
        <w:rPr>
          <w:color w:val="000000"/>
          <w:lang w:val="ru-RU"/>
        </w:rPr>
        <w:t>ДОБРОВОЛЬСКАЯ</w:t>
      </w:r>
    </w:p>
    <w:p w14:paraId="3F28F2D1" w14:textId="77777777" w:rsidR="00212645" w:rsidRPr="00A30E19" w:rsidRDefault="00212645" w:rsidP="00212645">
      <w:pPr>
        <w:ind w:left="1441" w:right="2161"/>
        <w:rPr>
          <w:lang w:val="ru-RU"/>
        </w:rPr>
      </w:pPr>
      <w:r w:rsidRPr="00A30E19">
        <w:rPr>
          <w:color w:val="000000"/>
          <w:lang w:val="ru-RU"/>
        </w:rPr>
        <w:t>Она спит. Я пыталась будить - бесполезно. Мне кажется, слишком много снотворного и алкоголя.</w:t>
      </w:r>
    </w:p>
    <w:p w14:paraId="20F80C2D" w14:textId="77777777" w:rsidR="00212645" w:rsidRPr="00A30E19" w:rsidRDefault="00212645" w:rsidP="00212645">
      <w:pPr>
        <w:rPr>
          <w:lang w:val="ru-RU"/>
        </w:rPr>
      </w:pPr>
    </w:p>
    <w:p w14:paraId="66F7E26D" w14:textId="77777777" w:rsidR="00212645" w:rsidRPr="00A30E19" w:rsidRDefault="00212645" w:rsidP="00212645">
      <w:pPr>
        <w:rPr>
          <w:lang w:val="ru-RU"/>
        </w:rPr>
      </w:pPr>
      <w:r w:rsidRPr="00A30E19">
        <w:rPr>
          <w:color w:val="000000"/>
          <w:lang w:val="ru-RU"/>
        </w:rPr>
        <w:t>Отец Игоря выходит, 6-42-А заглядывает в спальню. Поправляет пуховое одеяло. Возвращается в кабинет.</w:t>
      </w:r>
    </w:p>
    <w:p w14:paraId="4EB665C2" w14:textId="77777777" w:rsidR="00212645" w:rsidRPr="00A30E19" w:rsidRDefault="00212645" w:rsidP="00212645">
      <w:pPr>
        <w:rPr>
          <w:lang w:val="ru-RU"/>
        </w:rPr>
      </w:pPr>
    </w:p>
    <w:p w14:paraId="466AAE79" w14:textId="77777777" w:rsidR="00212645" w:rsidRPr="00A30E19" w:rsidRDefault="00212645" w:rsidP="00212645">
      <w:pPr>
        <w:ind w:left="3166"/>
        <w:rPr>
          <w:lang w:val="ru-RU"/>
        </w:rPr>
      </w:pPr>
      <w:r w:rsidRPr="00A30E19">
        <w:rPr>
          <w:color w:val="000000"/>
          <w:lang w:val="ru-RU"/>
        </w:rPr>
        <w:t>МАЛЬЦЕВ</w:t>
      </w:r>
    </w:p>
    <w:p w14:paraId="05B4407C" w14:textId="77777777" w:rsidR="00212645" w:rsidRPr="00A30E19" w:rsidRDefault="00212645" w:rsidP="00212645">
      <w:pPr>
        <w:ind w:left="1441" w:right="2161"/>
        <w:rPr>
          <w:lang w:val="ru-RU"/>
        </w:rPr>
      </w:pPr>
      <w:r w:rsidRPr="00A30E19">
        <w:rPr>
          <w:color w:val="000000"/>
          <w:lang w:val="ru-RU"/>
        </w:rPr>
        <w:t>Выпейте со мной?</w:t>
      </w:r>
    </w:p>
    <w:p w14:paraId="6F1A976E" w14:textId="77777777" w:rsidR="00212645" w:rsidRPr="00A30E19" w:rsidRDefault="00212645" w:rsidP="00212645">
      <w:pPr>
        <w:rPr>
          <w:lang w:val="ru-RU"/>
        </w:rPr>
      </w:pPr>
    </w:p>
    <w:p w14:paraId="6A30549D" w14:textId="77777777" w:rsidR="00212645" w:rsidRPr="00A30E19" w:rsidRDefault="00212645" w:rsidP="00212645">
      <w:pPr>
        <w:rPr>
          <w:lang w:val="ru-RU"/>
        </w:rPr>
      </w:pPr>
      <w:r w:rsidRPr="00A30E19">
        <w:rPr>
          <w:color w:val="000000"/>
          <w:lang w:val="ru-RU"/>
        </w:rPr>
        <w:t>Берёт бутылку с коньяком, оглядывается в поисках стакана, видит его у кресла-качалки на полу.</w:t>
      </w:r>
    </w:p>
    <w:p w14:paraId="5B2AFC66" w14:textId="77777777" w:rsidR="00212645" w:rsidRPr="00A30E19" w:rsidRDefault="00212645" w:rsidP="00212645">
      <w:pPr>
        <w:rPr>
          <w:lang w:val="ru-RU"/>
        </w:rPr>
      </w:pPr>
    </w:p>
    <w:p w14:paraId="1B21CE71" w14:textId="77777777" w:rsidR="00212645" w:rsidRPr="00A30E19" w:rsidRDefault="00212645" w:rsidP="00212645">
      <w:pPr>
        <w:ind w:left="3166"/>
        <w:rPr>
          <w:lang w:val="ru-RU"/>
        </w:rPr>
      </w:pPr>
      <w:r w:rsidRPr="00A30E19">
        <w:rPr>
          <w:color w:val="000000"/>
          <w:lang w:val="ru-RU"/>
        </w:rPr>
        <w:t>МАЛЬЦЕВ</w:t>
      </w:r>
    </w:p>
    <w:p w14:paraId="7AF9826A" w14:textId="77777777" w:rsidR="00212645" w:rsidRPr="00A30E19" w:rsidRDefault="00212645" w:rsidP="00212645">
      <w:pPr>
        <w:ind w:left="1441" w:right="2161"/>
        <w:rPr>
          <w:lang w:val="ru-RU"/>
        </w:rPr>
      </w:pPr>
      <w:r w:rsidRPr="00A30E19">
        <w:rPr>
          <w:color w:val="000000"/>
          <w:lang w:val="ru-RU"/>
        </w:rPr>
        <w:t>Давайте только вниз спустимся, там есть ещё бутылка.</w:t>
      </w:r>
    </w:p>
    <w:p w14:paraId="510D13A5" w14:textId="77777777" w:rsidR="00212645" w:rsidRPr="00A30E19" w:rsidRDefault="00212645" w:rsidP="00212645">
      <w:pPr>
        <w:rPr>
          <w:lang w:val="ru-RU"/>
        </w:rPr>
      </w:pPr>
    </w:p>
    <w:p w14:paraId="7DB77395" w14:textId="77777777" w:rsidR="00212645" w:rsidRPr="00A30E19" w:rsidRDefault="00212645" w:rsidP="00212645">
      <w:pPr>
        <w:rPr>
          <w:lang w:val="ru-RU"/>
        </w:rPr>
      </w:pPr>
      <w:r w:rsidRPr="00A30E19">
        <w:rPr>
          <w:color w:val="000000"/>
          <w:lang w:val="ru-RU"/>
        </w:rPr>
        <w:t>Добровольская выходит, отец Игоря выключает свет и идёт за ней.</w:t>
      </w:r>
    </w:p>
    <w:p w14:paraId="01DA28BF" w14:textId="77777777" w:rsidR="00212645" w:rsidRPr="00A30E19" w:rsidRDefault="00212645" w:rsidP="00212645">
      <w:pPr>
        <w:rPr>
          <w:lang w:val="ru-RU"/>
        </w:rPr>
      </w:pPr>
    </w:p>
    <w:p w14:paraId="2959E68E" w14:textId="77777777" w:rsidR="00212645" w:rsidRPr="00A30E19" w:rsidRDefault="00212645" w:rsidP="00212645">
      <w:pPr>
        <w:rPr>
          <w:lang w:val="ru-RU"/>
        </w:rPr>
      </w:pPr>
      <w:r w:rsidRPr="00A30E19">
        <w:rPr>
          <w:b/>
          <w:color w:val="000000"/>
          <w:lang w:val="ru-RU"/>
        </w:rPr>
        <w:t>6-42-</w:t>
      </w:r>
      <w:r>
        <w:rPr>
          <w:b/>
          <w:color w:val="000000"/>
        </w:rPr>
        <w:t>A</w:t>
      </w:r>
      <w:r w:rsidRPr="00A30E19">
        <w:rPr>
          <w:b/>
          <w:color w:val="000000"/>
          <w:lang w:val="ru-RU"/>
        </w:rPr>
        <w:t xml:space="preserve">. ИНТ. ДАЧА МАЛЬЦЕВЫХ.СПАЛЬНЯ НОЧЬ 16. </w:t>
      </w:r>
      <w:r w:rsidRPr="00A30E19">
        <w:rPr>
          <w:lang w:val="ru-RU"/>
        </w:rPr>
        <w:br/>
      </w:r>
      <w:r w:rsidRPr="00A30E19">
        <w:rPr>
          <w:b/>
          <w:color w:val="000000"/>
          <w:lang w:val="ru-RU"/>
        </w:rPr>
        <w:t>МАЛЬЦЕВ, МАЛЬЦЕВА (00:05)</w:t>
      </w:r>
      <w:r w:rsidRPr="00A30E19">
        <w:rPr>
          <w:lang w:val="ru-RU"/>
        </w:rPr>
        <w:br/>
      </w:r>
    </w:p>
    <w:p w14:paraId="78EE8DC8" w14:textId="77777777" w:rsidR="00212645" w:rsidRPr="00A30E19" w:rsidRDefault="00212645" w:rsidP="00212645">
      <w:pPr>
        <w:rPr>
          <w:lang w:val="ru-RU"/>
        </w:rPr>
      </w:pPr>
      <w:r w:rsidRPr="00A30E19">
        <w:rPr>
          <w:color w:val="000000"/>
          <w:lang w:val="ru-RU"/>
        </w:rPr>
        <w:t>Мальцев заглядывает в спальню. Поправляет пуховое одеяло. Уходит.</w:t>
      </w:r>
    </w:p>
    <w:p w14:paraId="72C22B56" w14:textId="77777777" w:rsidR="00212645" w:rsidRPr="00A30E19" w:rsidRDefault="00212645" w:rsidP="00212645">
      <w:pPr>
        <w:rPr>
          <w:lang w:val="ru-RU"/>
        </w:rPr>
      </w:pPr>
    </w:p>
    <w:p w14:paraId="1E0581D9" w14:textId="77777777" w:rsidR="00212645" w:rsidRPr="00A30E19" w:rsidRDefault="00212645" w:rsidP="00212645">
      <w:pPr>
        <w:rPr>
          <w:lang w:val="ru-RU"/>
        </w:rPr>
      </w:pPr>
      <w:r w:rsidRPr="00A30E19">
        <w:rPr>
          <w:b/>
          <w:color w:val="000000"/>
          <w:lang w:val="ru-RU"/>
        </w:rPr>
        <w:t xml:space="preserve">6-43. ИНТ. ДАЧА МАЛЬЦЕВЫХ.ГОСТИНАЯ НОЧЬ 16. </w:t>
      </w:r>
      <w:r w:rsidRPr="00A30E19">
        <w:rPr>
          <w:lang w:val="ru-RU"/>
        </w:rPr>
        <w:br/>
      </w:r>
      <w:r w:rsidRPr="00A30E19">
        <w:rPr>
          <w:b/>
          <w:color w:val="000000"/>
          <w:lang w:val="ru-RU"/>
        </w:rPr>
        <w:t>ДОБРОВОЛЬСКАЯ, МАЛЬЦЕВ (02:15)</w:t>
      </w:r>
      <w:r w:rsidRPr="00A30E19">
        <w:rPr>
          <w:lang w:val="ru-RU"/>
        </w:rPr>
        <w:br/>
      </w:r>
    </w:p>
    <w:p w14:paraId="54532232" w14:textId="77777777" w:rsidR="00212645" w:rsidRPr="00A30E19" w:rsidRDefault="00212645" w:rsidP="00212645">
      <w:pPr>
        <w:rPr>
          <w:lang w:val="ru-RU"/>
        </w:rPr>
      </w:pPr>
      <w:r w:rsidRPr="00A30E19">
        <w:rPr>
          <w:color w:val="000000"/>
          <w:lang w:val="ru-RU"/>
        </w:rPr>
        <w:t>Мальцев наливает коньяк, разжигает камин. Добровольская садится на диван напротив камина, Мальцев - рядом.</w:t>
      </w:r>
    </w:p>
    <w:p w14:paraId="1453B321" w14:textId="77777777" w:rsidR="00212645" w:rsidRPr="00A30E19" w:rsidRDefault="00212645" w:rsidP="00212645">
      <w:pPr>
        <w:rPr>
          <w:lang w:val="ru-RU"/>
        </w:rPr>
      </w:pPr>
    </w:p>
    <w:p w14:paraId="6A0BC018" w14:textId="77777777" w:rsidR="00212645" w:rsidRPr="00A30E19" w:rsidRDefault="00212645" w:rsidP="00212645">
      <w:pPr>
        <w:ind w:left="3166"/>
        <w:rPr>
          <w:lang w:val="ru-RU"/>
        </w:rPr>
      </w:pPr>
      <w:r w:rsidRPr="00A30E19">
        <w:rPr>
          <w:color w:val="000000"/>
          <w:lang w:val="ru-RU"/>
        </w:rPr>
        <w:lastRenderedPageBreak/>
        <w:t>МАЛЬЦЕВ</w:t>
      </w:r>
    </w:p>
    <w:p w14:paraId="5FD54104" w14:textId="77777777" w:rsidR="00212645" w:rsidRPr="00A30E19" w:rsidRDefault="00212645" w:rsidP="00212645">
      <w:pPr>
        <w:ind w:left="1441" w:right="2161"/>
        <w:rPr>
          <w:lang w:val="ru-RU"/>
        </w:rPr>
      </w:pPr>
      <w:r w:rsidRPr="00A30E19">
        <w:rPr>
          <w:color w:val="000000"/>
          <w:lang w:val="ru-RU"/>
        </w:rPr>
        <w:t>Знаете, Наташа, у нас очень...</w:t>
      </w:r>
    </w:p>
    <w:p w14:paraId="132C30AA" w14:textId="77777777" w:rsidR="00212645" w:rsidRPr="00A30E19" w:rsidRDefault="00212645" w:rsidP="00212645">
      <w:pPr>
        <w:ind w:left="1441" w:right="2161"/>
        <w:rPr>
          <w:lang w:val="ru-RU"/>
        </w:rPr>
      </w:pPr>
      <w:proofErr w:type="spellStart"/>
      <w:r w:rsidRPr="00A30E19">
        <w:rPr>
          <w:color w:val="000000"/>
          <w:lang w:val="ru-RU"/>
        </w:rPr>
        <w:t>дисфункциональная</w:t>
      </w:r>
      <w:proofErr w:type="spellEnd"/>
      <w:r w:rsidRPr="00A30E19">
        <w:rPr>
          <w:color w:val="000000"/>
          <w:lang w:val="ru-RU"/>
        </w:rPr>
        <w:t xml:space="preserve"> семья. Кажется, что всё хорошо. Но я - алкоголик. А у Маши… было несколько попыток самоубийства. Я не мог даже отвести её к специалистам, потому что поставят на учёт и всё… никаких командировок заграницу… Сейчас она в глубокой депрессии. Игорь рос как бы… сам по себе… вряд ли можно было ожидать, что всё кончится хорошо. Не вините себя. Вы здесь не виноваты.</w:t>
      </w:r>
    </w:p>
    <w:p w14:paraId="2153A70D" w14:textId="77777777" w:rsidR="00212645" w:rsidRPr="00A30E19" w:rsidRDefault="00212645" w:rsidP="00212645">
      <w:pPr>
        <w:rPr>
          <w:lang w:val="ru-RU"/>
        </w:rPr>
      </w:pPr>
    </w:p>
    <w:p w14:paraId="213C6787" w14:textId="77777777" w:rsidR="00212645" w:rsidRPr="00A30E19" w:rsidRDefault="00212645" w:rsidP="00212645">
      <w:pPr>
        <w:ind w:left="3166"/>
        <w:rPr>
          <w:lang w:val="ru-RU"/>
        </w:rPr>
      </w:pPr>
      <w:r w:rsidRPr="00A30E19">
        <w:rPr>
          <w:color w:val="000000"/>
          <w:lang w:val="ru-RU"/>
        </w:rPr>
        <w:t>ДОБРОВОЛЬСКАЯ</w:t>
      </w:r>
    </w:p>
    <w:p w14:paraId="255C7CA9" w14:textId="77777777" w:rsidR="00212645" w:rsidRPr="00A30E19" w:rsidRDefault="00212645" w:rsidP="00212645">
      <w:pPr>
        <w:ind w:left="1441" w:right="2161"/>
        <w:rPr>
          <w:lang w:val="ru-RU"/>
        </w:rPr>
      </w:pPr>
      <w:r w:rsidRPr="00A30E19">
        <w:rPr>
          <w:color w:val="000000"/>
          <w:lang w:val="ru-RU"/>
        </w:rPr>
        <w:t>Игорь тоже пытался убить себя?</w:t>
      </w:r>
    </w:p>
    <w:p w14:paraId="68273855" w14:textId="77777777" w:rsidR="00212645" w:rsidRPr="00A30E19" w:rsidRDefault="00212645" w:rsidP="00212645">
      <w:pPr>
        <w:rPr>
          <w:lang w:val="ru-RU"/>
        </w:rPr>
      </w:pPr>
    </w:p>
    <w:p w14:paraId="43A90605" w14:textId="77777777" w:rsidR="00212645" w:rsidRPr="00A30E19" w:rsidRDefault="00212645" w:rsidP="00212645">
      <w:pPr>
        <w:ind w:left="3166"/>
        <w:rPr>
          <w:lang w:val="ru-RU"/>
        </w:rPr>
      </w:pPr>
      <w:r w:rsidRPr="00A30E19">
        <w:rPr>
          <w:color w:val="000000"/>
          <w:lang w:val="ru-RU"/>
        </w:rPr>
        <w:t>МАЛЬЦЕВ</w:t>
      </w:r>
    </w:p>
    <w:p w14:paraId="4658D24C" w14:textId="77777777" w:rsidR="00212645" w:rsidRPr="00A30E19" w:rsidRDefault="00212645" w:rsidP="00212645">
      <w:pPr>
        <w:ind w:left="1441" w:right="2161"/>
        <w:rPr>
          <w:lang w:val="ru-RU"/>
        </w:rPr>
      </w:pPr>
      <w:r w:rsidRPr="00A30E19">
        <w:rPr>
          <w:color w:val="000000"/>
          <w:lang w:val="ru-RU"/>
        </w:rPr>
        <w:t>Пока нет. Но в последнее время … я заметил у Игоря порезы на руке. А потом заметил, что у меня пропали лезвия от бритвы.</w:t>
      </w:r>
    </w:p>
    <w:p w14:paraId="58887756" w14:textId="77777777" w:rsidR="00212645" w:rsidRPr="00A30E19" w:rsidRDefault="00212645" w:rsidP="00212645">
      <w:pPr>
        <w:ind w:left="1441" w:right="2161"/>
        <w:rPr>
          <w:lang w:val="ru-RU"/>
        </w:rPr>
      </w:pPr>
      <w:r w:rsidRPr="00A30E19">
        <w:rPr>
          <w:color w:val="000000"/>
          <w:lang w:val="ru-RU"/>
        </w:rPr>
        <w:t>Я настолько боялся, что у него такое же расстройство, как у Маши, что решил просто не обращать внимания - может само пройдёт.</w:t>
      </w:r>
    </w:p>
    <w:p w14:paraId="06571442" w14:textId="77777777" w:rsidR="00212645" w:rsidRPr="00A30E19" w:rsidRDefault="00212645" w:rsidP="00212645">
      <w:pPr>
        <w:rPr>
          <w:lang w:val="ru-RU"/>
        </w:rPr>
      </w:pPr>
    </w:p>
    <w:p w14:paraId="55B0DEAC" w14:textId="77777777" w:rsidR="00212645" w:rsidRPr="00A30E19" w:rsidRDefault="00212645" w:rsidP="00212645">
      <w:pPr>
        <w:rPr>
          <w:lang w:val="ru-RU"/>
        </w:rPr>
      </w:pPr>
      <w:r w:rsidRPr="00A30E19">
        <w:rPr>
          <w:color w:val="000000"/>
          <w:lang w:val="ru-RU"/>
        </w:rPr>
        <w:t>Делает большой глоток.</w:t>
      </w:r>
    </w:p>
    <w:p w14:paraId="7D5B5D3F" w14:textId="77777777" w:rsidR="00212645" w:rsidRPr="00A30E19" w:rsidRDefault="00212645" w:rsidP="00212645">
      <w:pPr>
        <w:rPr>
          <w:lang w:val="ru-RU"/>
        </w:rPr>
      </w:pPr>
    </w:p>
    <w:p w14:paraId="35154840" w14:textId="77777777" w:rsidR="00212645" w:rsidRPr="00A30E19" w:rsidRDefault="00212645" w:rsidP="00212645">
      <w:pPr>
        <w:ind w:left="3166"/>
        <w:rPr>
          <w:lang w:val="ru-RU"/>
        </w:rPr>
      </w:pPr>
      <w:r w:rsidRPr="00A30E19">
        <w:rPr>
          <w:color w:val="000000"/>
          <w:lang w:val="ru-RU"/>
        </w:rPr>
        <w:t>МАЛЬЦЕВ</w:t>
      </w:r>
    </w:p>
    <w:p w14:paraId="0C819D97" w14:textId="77777777" w:rsidR="00212645" w:rsidRPr="00A30E19" w:rsidRDefault="00212645" w:rsidP="00212645">
      <w:pPr>
        <w:ind w:left="1441" w:right="2161"/>
        <w:rPr>
          <w:lang w:val="ru-RU"/>
        </w:rPr>
      </w:pPr>
      <w:r w:rsidRPr="00A30E19">
        <w:rPr>
          <w:color w:val="000000"/>
          <w:lang w:val="ru-RU"/>
        </w:rPr>
        <w:t>Но это же просто трусость. Я просто испугался смотреть правде в глаза. И всё, что случилось с Игорем - моя вина.</w:t>
      </w:r>
    </w:p>
    <w:p w14:paraId="63875144" w14:textId="77777777" w:rsidR="00212645" w:rsidRPr="00A30E19" w:rsidRDefault="00212645" w:rsidP="00212645">
      <w:pPr>
        <w:rPr>
          <w:lang w:val="ru-RU"/>
        </w:rPr>
      </w:pPr>
    </w:p>
    <w:p w14:paraId="59458C5F" w14:textId="77777777" w:rsidR="00212645" w:rsidRPr="00A30E19" w:rsidRDefault="00212645" w:rsidP="00212645">
      <w:pPr>
        <w:ind w:left="3166"/>
        <w:rPr>
          <w:lang w:val="ru-RU"/>
        </w:rPr>
      </w:pPr>
      <w:r w:rsidRPr="00A30E19">
        <w:rPr>
          <w:color w:val="000000"/>
          <w:lang w:val="ru-RU"/>
        </w:rPr>
        <w:t>ДОБРОВОЛЬСКАЯ</w:t>
      </w:r>
    </w:p>
    <w:p w14:paraId="5C26FD37" w14:textId="77777777" w:rsidR="00212645" w:rsidRPr="00A30E19" w:rsidRDefault="00212645" w:rsidP="00212645">
      <w:pPr>
        <w:ind w:left="1441" w:right="2161"/>
        <w:rPr>
          <w:lang w:val="ru-RU"/>
        </w:rPr>
      </w:pPr>
      <w:r w:rsidRPr="00A30E19">
        <w:rPr>
          <w:color w:val="000000"/>
          <w:lang w:val="ru-RU"/>
        </w:rPr>
        <w:t>Трусость – это то, что вы и сейчас поехали не к сыну в больницу, а к своей жене-истеричке.</w:t>
      </w:r>
    </w:p>
    <w:p w14:paraId="5ECD059D" w14:textId="77777777" w:rsidR="00212645" w:rsidRPr="00A30E19" w:rsidRDefault="00212645" w:rsidP="00212645">
      <w:pPr>
        <w:rPr>
          <w:lang w:val="ru-RU"/>
        </w:rPr>
      </w:pPr>
    </w:p>
    <w:p w14:paraId="7A5D41AE" w14:textId="77777777" w:rsidR="00212645" w:rsidRPr="00A30E19" w:rsidRDefault="00212645" w:rsidP="00212645">
      <w:pPr>
        <w:rPr>
          <w:lang w:val="ru-RU"/>
        </w:rPr>
      </w:pPr>
      <w:r w:rsidRPr="00A30E19">
        <w:rPr>
          <w:color w:val="000000"/>
          <w:lang w:val="ru-RU"/>
        </w:rPr>
        <w:t>Молчат.</w:t>
      </w:r>
    </w:p>
    <w:p w14:paraId="66ADB4C2" w14:textId="77777777" w:rsidR="00212645" w:rsidRPr="00A30E19" w:rsidRDefault="00212645" w:rsidP="00212645">
      <w:pPr>
        <w:rPr>
          <w:lang w:val="ru-RU"/>
        </w:rPr>
      </w:pPr>
    </w:p>
    <w:p w14:paraId="30FC5CC1" w14:textId="77777777" w:rsidR="00212645" w:rsidRPr="00A30E19" w:rsidRDefault="00212645" w:rsidP="00212645">
      <w:pPr>
        <w:ind w:left="3166"/>
        <w:rPr>
          <w:lang w:val="ru-RU"/>
        </w:rPr>
      </w:pPr>
      <w:r w:rsidRPr="00A30E19">
        <w:rPr>
          <w:color w:val="000000"/>
          <w:lang w:val="ru-RU"/>
        </w:rPr>
        <w:t>МАЛЬЦЕВ</w:t>
      </w:r>
    </w:p>
    <w:p w14:paraId="5C7F2FA1" w14:textId="77777777" w:rsidR="00212645" w:rsidRPr="00A30E19" w:rsidRDefault="00212645" w:rsidP="00212645">
      <w:pPr>
        <w:ind w:left="1441" w:right="2161"/>
        <w:rPr>
          <w:lang w:val="ru-RU"/>
        </w:rPr>
      </w:pPr>
      <w:r w:rsidRPr="00A30E19">
        <w:rPr>
          <w:color w:val="000000"/>
          <w:lang w:val="ru-RU"/>
        </w:rPr>
        <w:t>У вас есть дети?</w:t>
      </w:r>
    </w:p>
    <w:p w14:paraId="16531353" w14:textId="77777777" w:rsidR="00212645" w:rsidRPr="00A30E19" w:rsidRDefault="00212645" w:rsidP="00212645">
      <w:pPr>
        <w:rPr>
          <w:lang w:val="ru-RU"/>
        </w:rPr>
      </w:pPr>
    </w:p>
    <w:p w14:paraId="0C1916D8" w14:textId="77777777" w:rsidR="00212645" w:rsidRPr="00A30E19" w:rsidRDefault="00212645" w:rsidP="00212645">
      <w:pPr>
        <w:ind w:left="3166"/>
        <w:rPr>
          <w:lang w:val="ru-RU"/>
        </w:rPr>
      </w:pPr>
      <w:r w:rsidRPr="00A30E19">
        <w:rPr>
          <w:color w:val="000000"/>
          <w:lang w:val="ru-RU"/>
        </w:rPr>
        <w:t>ДОБРОВОЛЬСКАЯ</w:t>
      </w:r>
    </w:p>
    <w:p w14:paraId="398E1F15" w14:textId="77777777" w:rsidR="00212645" w:rsidRPr="00A30E19" w:rsidRDefault="00212645" w:rsidP="00212645">
      <w:pPr>
        <w:ind w:left="1441" w:right="2161"/>
        <w:rPr>
          <w:lang w:val="ru-RU"/>
        </w:rPr>
      </w:pPr>
      <w:r w:rsidRPr="00A30E19">
        <w:rPr>
          <w:color w:val="000000"/>
          <w:lang w:val="ru-RU"/>
        </w:rPr>
        <w:t>Да, у меня есть дочь.</w:t>
      </w:r>
    </w:p>
    <w:p w14:paraId="1C4B2E77" w14:textId="77777777" w:rsidR="00212645" w:rsidRPr="00A30E19" w:rsidRDefault="00212645" w:rsidP="00212645">
      <w:pPr>
        <w:rPr>
          <w:lang w:val="ru-RU"/>
        </w:rPr>
      </w:pPr>
    </w:p>
    <w:p w14:paraId="0B4249CD" w14:textId="77777777" w:rsidR="00212645" w:rsidRPr="00A30E19" w:rsidRDefault="00212645" w:rsidP="00212645">
      <w:pPr>
        <w:ind w:left="3166"/>
        <w:rPr>
          <w:lang w:val="ru-RU"/>
        </w:rPr>
      </w:pPr>
      <w:r w:rsidRPr="00A30E19">
        <w:rPr>
          <w:color w:val="000000"/>
          <w:lang w:val="ru-RU"/>
        </w:rPr>
        <w:t>МАЛЬЦЕВ</w:t>
      </w:r>
    </w:p>
    <w:p w14:paraId="0915E44A" w14:textId="77777777" w:rsidR="00212645" w:rsidRPr="00A30E19" w:rsidRDefault="00212645" w:rsidP="00212645">
      <w:pPr>
        <w:ind w:left="1441" w:right="2161"/>
        <w:rPr>
          <w:lang w:val="ru-RU"/>
        </w:rPr>
      </w:pPr>
      <w:r w:rsidRPr="00A30E19">
        <w:rPr>
          <w:color w:val="000000"/>
          <w:lang w:val="ru-RU"/>
        </w:rPr>
        <w:t>Ей очень повезло, что у неё такая мать. Очень.</w:t>
      </w:r>
    </w:p>
    <w:p w14:paraId="27E3A1CF" w14:textId="77777777" w:rsidR="00212645" w:rsidRPr="00A30E19" w:rsidRDefault="00212645" w:rsidP="00212645">
      <w:pPr>
        <w:rPr>
          <w:lang w:val="ru-RU"/>
        </w:rPr>
      </w:pPr>
    </w:p>
    <w:p w14:paraId="62C33B25" w14:textId="77777777" w:rsidR="00212645" w:rsidRPr="00A30E19" w:rsidRDefault="00212645" w:rsidP="00212645">
      <w:pPr>
        <w:ind w:left="3166"/>
        <w:rPr>
          <w:lang w:val="ru-RU"/>
        </w:rPr>
      </w:pPr>
      <w:r w:rsidRPr="00A30E19">
        <w:rPr>
          <w:color w:val="000000"/>
          <w:lang w:val="ru-RU"/>
        </w:rPr>
        <w:t>ДОБРОВОЛЬСКАЯ</w:t>
      </w:r>
    </w:p>
    <w:p w14:paraId="76C0D613" w14:textId="77777777" w:rsidR="00212645" w:rsidRPr="00A30E19" w:rsidRDefault="00212645" w:rsidP="00212645">
      <w:pPr>
        <w:ind w:left="1441" w:right="2161"/>
        <w:rPr>
          <w:lang w:val="ru-RU"/>
        </w:rPr>
      </w:pPr>
      <w:r w:rsidRPr="00A30E19">
        <w:rPr>
          <w:color w:val="000000"/>
          <w:lang w:val="ru-RU"/>
        </w:rPr>
        <w:t>Я почти её не вижу. Я с вашим сыном провожу больше времени, чем с Эллой.</w:t>
      </w:r>
    </w:p>
    <w:p w14:paraId="5EE19CB9" w14:textId="77777777" w:rsidR="00212645" w:rsidRPr="00A30E19" w:rsidRDefault="00212645" w:rsidP="00212645">
      <w:pPr>
        <w:rPr>
          <w:lang w:val="ru-RU"/>
        </w:rPr>
      </w:pPr>
    </w:p>
    <w:p w14:paraId="10464EEF" w14:textId="77777777" w:rsidR="00212645" w:rsidRPr="00A30E19" w:rsidRDefault="00212645" w:rsidP="00212645">
      <w:pPr>
        <w:ind w:left="3166"/>
        <w:rPr>
          <w:lang w:val="ru-RU"/>
        </w:rPr>
      </w:pPr>
      <w:r w:rsidRPr="00A30E19">
        <w:rPr>
          <w:color w:val="000000"/>
          <w:lang w:val="ru-RU"/>
        </w:rPr>
        <w:t>МАЛЬЦЕВ</w:t>
      </w:r>
    </w:p>
    <w:p w14:paraId="744EE59C" w14:textId="77777777" w:rsidR="00212645" w:rsidRPr="00A30E19" w:rsidRDefault="00212645" w:rsidP="00212645">
      <w:pPr>
        <w:ind w:left="1441" w:right="2161"/>
        <w:rPr>
          <w:lang w:val="ru-RU"/>
        </w:rPr>
      </w:pPr>
      <w:r w:rsidRPr="00A30E19">
        <w:rPr>
          <w:color w:val="000000"/>
          <w:lang w:val="ru-RU"/>
        </w:rPr>
        <w:t>Но она все равно знает, что у неё умная, добрая, смелая и красивая мать.</w:t>
      </w:r>
    </w:p>
    <w:p w14:paraId="11CB9A1F" w14:textId="77777777" w:rsidR="00212645" w:rsidRPr="00A30E19" w:rsidRDefault="00212645" w:rsidP="00212645">
      <w:pPr>
        <w:rPr>
          <w:lang w:val="ru-RU"/>
        </w:rPr>
      </w:pPr>
    </w:p>
    <w:p w14:paraId="4AE441E5" w14:textId="77777777" w:rsidR="00212645" w:rsidRPr="00A30E19" w:rsidRDefault="00212645" w:rsidP="00212645">
      <w:pPr>
        <w:rPr>
          <w:lang w:val="ru-RU"/>
        </w:rPr>
      </w:pPr>
      <w:r w:rsidRPr="00A30E19">
        <w:rPr>
          <w:color w:val="000000"/>
          <w:lang w:val="ru-RU"/>
        </w:rPr>
        <w:t>Кладёт руку на руку Добровольской. Она убирает свою.</w:t>
      </w:r>
    </w:p>
    <w:p w14:paraId="31C0D598" w14:textId="77777777" w:rsidR="00212645" w:rsidRPr="00A30E19" w:rsidRDefault="00212645" w:rsidP="00212645">
      <w:pPr>
        <w:rPr>
          <w:lang w:val="ru-RU"/>
        </w:rPr>
      </w:pPr>
    </w:p>
    <w:p w14:paraId="4DCEF52B" w14:textId="77777777" w:rsidR="00212645" w:rsidRPr="00A30E19" w:rsidRDefault="00212645" w:rsidP="00212645">
      <w:pPr>
        <w:ind w:left="3166"/>
        <w:rPr>
          <w:lang w:val="ru-RU"/>
        </w:rPr>
      </w:pPr>
      <w:r w:rsidRPr="00A30E19">
        <w:rPr>
          <w:color w:val="000000"/>
          <w:lang w:val="ru-RU"/>
        </w:rPr>
        <w:t>ДОБРОВОЛЬСКАЯ</w:t>
      </w:r>
    </w:p>
    <w:p w14:paraId="17A0615E" w14:textId="77777777" w:rsidR="00212645" w:rsidRPr="00A30E19" w:rsidRDefault="00212645" w:rsidP="00212645">
      <w:pPr>
        <w:ind w:left="1441" w:right="2161"/>
        <w:rPr>
          <w:lang w:val="ru-RU"/>
        </w:rPr>
      </w:pPr>
      <w:r w:rsidRPr="00A30E19">
        <w:rPr>
          <w:color w:val="000000"/>
          <w:lang w:val="ru-RU"/>
        </w:rPr>
        <w:t>Простите, но не вам судить о том, какая я мать.</w:t>
      </w:r>
    </w:p>
    <w:p w14:paraId="7EC41874" w14:textId="77777777" w:rsidR="00212645" w:rsidRPr="00A30E19" w:rsidRDefault="00212645" w:rsidP="00212645">
      <w:pPr>
        <w:rPr>
          <w:lang w:val="ru-RU"/>
        </w:rPr>
      </w:pPr>
    </w:p>
    <w:p w14:paraId="43EB1B04" w14:textId="77777777" w:rsidR="00212645" w:rsidRPr="00A30E19" w:rsidRDefault="00212645" w:rsidP="00212645">
      <w:pPr>
        <w:rPr>
          <w:lang w:val="ru-RU"/>
        </w:rPr>
      </w:pPr>
      <w:r w:rsidRPr="00A30E19">
        <w:rPr>
          <w:color w:val="000000"/>
          <w:lang w:val="ru-RU"/>
        </w:rPr>
        <w:t>Отец Игоря задумчиво берёт тонкую кочергу для камина, засовывает её в огонь. Трещат поленья. Добровольская смотрит на пламя.</w:t>
      </w:r>
    </w:p>
    <w:p w14:paraId="2D78527A" w14:textId="77777777" w:rsidR="00212645" w:rsidRPr="00A30E19" w:rsidRDefault="00212645" w:rsidP="00212645">
      <w:pPr>
        <w:rPr>
          <w:lang w:val="ru-RU"/>
        </w:rPr>
      </w:pPr>
    </w:p>
    <w:p w14:paraId="7C00ECFB" w14:textId="77777777" w:rsidR="00212645" w:rsidRPr="00A30E19" w:rsidRDefault="00212645" w:rsidP="00212645">
      <w:pPr>
        <w:ind w:left="3166"/>
        <w:rPr>
          <w:lang w:val="ru-RU"/>
        </w:rPr>
      </w:pPr>
      <w:r w:rsidRPr="00A30E19">
        <w:rPr>
          <w:color w:val="000000"/>
          <w:lang w:val="ru-RU"/>
        </w:rPr>
        <w:t>МАЛЬЦЕВ</w:t>
      </w:r>
    </w:p>
    <w:p w14:paraId="4A905125" w14:textId="77777777" w:rsidR="00212645" w:rsidRPr="00A30E19" w:rsidRDefault="00212645" w:rsidP="00212645">
      <w:pPr>
        <w:ind w:left="1441" w:right="2161"/>
        <w:rPr>
          <w:lang w:val="ru-RU"/>
        </w:rPr>
      </w:pPr>
      <w:r w:rsidRPr="00A30E19">
        <w:rPr>
          <w:color w:val="000000"/>
          <w:lang w:val="ru-RU"/>
        </w:rPr>
        <w:t>А то, что вы не бываете дома, Наташа, это очень плохо. Вы потом будете жалеть… Сильно… Если бы я мог сейчас всё изменить… я бы всё сделал по-другому. Но мне уже поздно...</w:t>
      </w:r>
    </w:p>
    <w:p w14:paraId="1D85CAF1" w14:textId="77777777" w:rsidR="00212645" w:rsidRPr="00A30E19" w:rsidRDefault="00212645" w:rsidP="00212645">
      <w:pPr>
        <w:rPr>
          <w:lang w:val="ru-RU"/>
        </w:rPr>
      </w:pPr>
    </w:p>
    <w:p w14:paraId="30C73281" w14:textId="77777777" w:rsidR="00212645" w:rsidRPr="00A30E19" w:rsidRDefault="00212645" w:rsidP="00212645">
      <w:pPr>
        <w:rPr>
          <w:lang w:val="ru-RU"/>
        </w:rPr>
      </w:pPr>
      <w:r w:rsidRPr="00A30E19">
        <w:rPr>
          <w:color w:val="000000"/>
          <w:lang w:val="ru-RU"/>
        </w:rPr>
        <w:t>Отец Игоря вытаскивает кочергу, подносит к ладони, но не может дотронуться.</w:t>
      </w:r>
    </w:p>
    <w:p w14:paraId="64E9461E" w14:textId="77777777" w:rsidR="00212645" w:rsidRPr="00A30E19" w:rsidRDefault="00212645" w:rsidP="00212645">
      <w:pPr>
        <w:rPr>
          <w:lang w:val="ru-RU"/>
        </w:rPr>
      </w:pPr>
    </w:p>
    <w:p w14:paraId="6433E322" w14:textId="77777777" w:rsidR="00212645" w:rsidRPr="00A30E19" w:rsidRDefault="00212645" w:rsidP="00212645">
      <w:pPr>
        <w:ind w:left="3166"/>
        <w:rPr>
          <w:lang w:val="ru-RU"/>
        </w:rPr>
      </w:pPr>
      <w:r w:rsidRPr="00A30E19">
        <w:rPr>
          <w:color w:val="000000"/>
          <w:lang w:val="ru-RU"/>
        </w:rPr>
        <w:t>МАЛЬЦЕВ</w:t>
      </w:r>
    </w:p>
    <w:p w14:paraId="359D8152" w14:textId="77777777" w:rsidR="00212645" w:rsidRPr="00A30E19" w:rsidRDefault="00212645" w:rsidP="00212645">
      <w:pPr>
        <w:ind w:left="1441" w:right="2161"/>
        <w:rPr>
          <w:lang w:val="ru-RU"/>
        </w:rPr>
      </w:pPr>
      <w:r w:rsidRPr="00A30E19">
        <w:rPr>
          <w:color w:val="000000"/>
          <w:lang w:val="ru-RU"/>
        </w:rPr>
        <w:t>Ну, давай. Давай же, тряпка. Ну…</w:t>
      </w:r>
    </w:p>
    <w:p w14:paraId="7676E4D4" w14:textId="77777777" w:rsidR="00212645" w:rsidRPr="00A30E19" w:rsidRDefault="00212645" w:rsidP="00212645">
      <w:pPr>
        <w:rPr>
          <w:lang w:val="ru-RU"/>
        </w:rPr>
      </w:pPr>
    </w:p>
    <w:p w14:paraId="4A358224" w14:textId="77777777" w:rsidR="00212645" w:rsidRPr="00A30E19" w:rsidRDefault="00212645" w:rsidP="00212645">
      <w:pPr>
        <w:ind w:left="3166"/>
        <w:rPr>
          <w:lang w:val="ru-RU"/>
        </w:rPr>
      </w:pPr>
      <w:r w:rsidRPr="00A30E19">
        <w:rPr>
          <w:color w:val="000000"/>
          <w:lang w:val="ru-RU"/>
        </w:rPr>
        <w:t>ДОБРОВОЛЬСКАЯ</w:t>
      </w:r>
    </w:p>
    <w:p w14:paraId="01CE72ED" w14:textId="77777777" w:rsidR="00212645" w:rsidRPr="00A30E19" w:rsidRDefault="00212645" w:rsidP="00212645">
      <w:pPr>
        <w:ind w:left="1441" w:right="2161"/>
        <w:rPr>
          <w:lang w:val="ru-RU"/>
        </w:rPr>
      </w:pPr>
      <w:r w:rsidRPr="00A30E19">
        <w:rPr>
          <w:color w:val="000000"/>
          <w:lang w:val="ru-RU"/>
        </w:rPr>
        <w:t>Это глупо.</w:t>
      </w:r>
    </w:p>
    <w:p w14:paraId="681BAB63" w14:textId="77777777" w:rsidR="00212645" w:rsidRPr="00A30E19" w:rsidRDefault="00212645" w:rsidP="00212645">
      <w:pPr>
        <w:rPr>
          <w:lang w:val="ru-RU"/>
        </w:rPr>
      </w:pPr>
    </w:p>
    <w:p w14:paraId="088AE523" w14:textId="77777777" w:rsidR="00212645" w:rsidRPr="00A30E19" w:rsidRDefault="00212645" w:rsidP="00212645">
      <w:pPr>
        <w:ind w:left="3166"/>
        <w:rPr>
          <w:lang w:val="ru-RU"/>
        </w:rPr>
      </w:pPr>
      <w:r w:rsidRPr="00A30E19">
        <w:rPr>
          <w:color w:val="000000"/>
          <w:lang w:val="ru-RU"/>
        </w:rPr>
        <w:t>МАЛЬЦЕВ</w:t>
      </w:r>
    </w:p>
    <w:p w14:paraId="538536F9" w14:textId="77777777" w:rsidR="00212645" w:rsidRPr="00A30E19" w:rsidRDefault="00212645" w:rsidP="00212645">
      <w:pPr>
        <w:ind w:left="1441" w:right="2161"/>
        <w:rPr>
          <w:lang w:val="ru-RU"/>
        </w:rPr>
      </w:pPr>
      <w:r w:rsidRPr="00A30E19">
        <w:rPr>
          <w:color w:val="000000"/>
          <w:lang w:val="ru-RU"/>
        </w:rPr>
        <w:t>Я хочу почувствовать то, что чувствовал мой сын.</w:t>
      </w:r>
    </w:p>
    <w:p w14:paraId="389ABE55" w14:textId="77777777" w:rsidR="00212645" w:rsidRPr="00A30E19" w:rsidRDefault="00212645" w:rsidP="00212645">
      <w:pPr>
        <w:rPr>
          <w:lang w:val="ru-RU"/>
        </w:rPr>
      </w:pPr>
    </w:p>
    <w:p w14:paraId="23848E7C" w14:textId="77777777" w:rsidR="00212645" w:rsidRPr="00A30E19" w:rsidRDefault="00212645" w:rsidP="00212645">
      <w:pPr>
        <w:rPr>
          <w:lang w:val="ru-RU"/>
        </w:rPr>
      </w:pPr>
      <w:r w:rsidRPr="00A30E19">
        <w:rPr>
          <w:color w:val="000000"/>
          <w:lang w:val="ru-RU"/>
        </w:rPr>
        <w:t>Добровольская берёт его за руку и прижигает его ладонь кочергой.</w:t>
      </w:r>
    </w:p>
    <w:p w14:paraId="2F5AE917" w14:textId="77777777" w:rsidR="00212645" w:rsidRPr="00A30E19" w:rsidRDefault="00212645" w:rsidP="00212645">
      <w:pPr>
        <w:rPr>
          <w:lang w:val="ru-RU"/>
        </w:rPr>
      </w:pPr>
    </w:p>
    <w:p w14:paraId="4DACDA1E" w14:textId="77777777" w:rsidR="00212645" w:rsidRPr="00A30E19" w:rsidRDefault="00212645" w:rsidP="00212645">
      <w:pPr>
        <w:ind w:left="3166"/>
        <w:rPr>
          <w:lang w:val="ru-RU"/>
        </w:rPr>
      </w:pPr>
      <w:r w:rsidRPr="00A30E19">
        <w:rPr>
          <w:color w:val="000000"/>
          <w:lang w:val="ru-RU"/>
        </w:rPr>
        <w:t>ДОБРОВОЛЬСКАЯ</w:t>
      </w:r>
    </w:p>
    <w:p w14:paraId="7B3884AA" w14:textId="77777777" w:rsidR="00212645" w:rsidRPr="00A30E19" w:rsidRDefault="00212645" w:rsidP="00212645">
      <w:pPr>
        <w:ind w:left="1441" w:right="2161"/>
        <w:rPr>
          <w:lang w:val="ru-RU"/>
        </w:rPr>
      </w:pPr>
      <w:r w:rsidRPr="00A30E19">
        <w:rPr>
          <w:color w:val="000000"/>
          <w:lang w:val="ru-RU"/>
        </w:rPr>
        <w:t>Вот что чувствовал ваш сын. Спасибо за коньяк.</w:t>
      </w:r>
    </w:p>
    <w:p w14:paraId="424670CF" w14:textId="77777777" w:rsidR="00212645" w:rsidRPr="00A30E19" w:rsidRDefault="00212645" w:rsidP="00212645">
      <w:pPr>
        <w:rPr>
          <w:lang w:val="ru-RU"/>
        </w:rPr>
      </w:pPr>
    </w:p>
    <w:p w14:paraId="23628334" w14:textId="77777777" w:rsidR="00212645" w:rsidRPr="00A30E19" w:rsidRDefault="00212645" w:rsidP="00212645">
      <w:pPr>
        <w:rPr>
          <w:lang w:val="ru-RU"/>
        </w:rPr>
      </w:pPr>
      <w:r w:rsidRPr="00A30E19">
        <w:rPr>
          <w:color w:val="000000"/>
          <w:lang w:val="ru-RU"/>
        </w:rPr>
        <w:t>Мальцев орёт. Добровольская выходит в ночь.</w:t>
      </w:r>
    </w:p>
    <w:p w14:paraId="155018BE" w14:textId="77777777" w:rsidR="00212645" w:rsidRPr="00A30E19" w:rsidRDefault="00212645" w:rsidP="00212645">
      <w:pPr>
        <w:rPr>
          <w:lang w:val="ru-RU"/>
        </w:rPr>
      </w:pPr>
    </w:p>
    <w:p w14:paraId="3CD1E300" w14:textId="48F83875" w:rsidR="00212645" w:rsidRPr="00A30E19" w:rsidRDefault="00212645" w:rsidP="00212645">
      <w:pPr>
        <w:rPr>
          <w:lang w:val="ru-RU"/>
        </w:rPr>
      </w:pPr>
      <w:r w:rsidRPr="00A30E19">
        <w:rPr>
          <w:b/>
          <w:color w:val="000000"/>
          <w:lang w:val="ru-RU"/>
        </w:rPr>
        <w:t xml:space="preserve">6-44. НАТ. КОНЮШНЯ УТРО 17. </w:t>
      </w:r>
      <w:r w:rsidRPr="00A30E19">
        <w:rPr>
          <w:lang w:val="ru-RU"/>
        </w:rPr>
        <w:br/>
      </w:r>
      <w:r w:rsidRPr="00A30E19">
        <w:rPr>
          <w:b/>
          <w:color w:val="000000"/>
          <w:lang w:val="ru-RU"/>
        </w:rPr>
        <w:t>БОКОВ, КОЗЫРЕВ, ДОБРОВОЛЬСКАЯ, ХВАН</w:t>
      </w:r>
      <w:r w:rsidR="00F6279C">
        <w:rPr>
          <w:b/>
          <w:color w:val="000000"/>
          <w:lang w:val="ru-RU"/>
        </w:rPr>
        <w:t>, лошади</w:t>
      </w:r>
      <w:r w:rsidRPr="00A30E19">
        <w:rPr>
          <w:b/>
          <w:color w:val="000000"/>
          <w:lang w:val="ru-RU"/>
        </w:rPr>
        <w:t xml:space="preserve"> (03:30)</w:t>
      </w:r>
      <w:r w:rsidRPr="00A30E19">
        <w:rPr>
          <w:lang w:val="ru-RU"/>
        </w:rPr>
        <w:br/>
      </w:r>
    </w:p>
    <w:p w14:paraId="5AFE56C2" w14:textId="77777777" w:rsidR="00212645" w:rsidRPr="00A30E19" w:rsidRDefault="00212645" w:rsidP="00212645">
      <w:pPr>
        <w:rPr>
          <w:lang w:val="ru-RU"/>
        </w:rPr>
      </w:pPr>
      <w:r w:rsidRPr="00A30E19">
        <w:rPr>
          <w:color w:val="000000"/>
          <w:lang w:val="ru-RU"/>
        </w:rPr>
        <w:t>На месте происшествия стоят метки. Козырев, Боков и Добровольская осматривают пространство.</w:t>
      </w:r>
    </w:p>
    <w:p w14:paraId="6A532F8F" w14:textId="77777777" w:rsidR="00212645" w:rsidRPr="00A30E19" w:rsidRDefault="00212645" w:rsidP="00212645">
      <w:pPr>
        <w:rPr>
          <w:lang w:val="ru-RU"/>
        </w:rPr>
      </w:pPr>
    </w:p>
    <w:p w14:paraId="14546E0C" w14:textId="77777777" w:rsidR="00212645" w:rsidRPr="00A30E19" w:rsidRDefault="00212645" w:rsidP="00212645">
      <w:pPr>
        <w:ind w:left="3166"/>
        <w:rPr>
          <w:lang w:val="ru-RU"/>
        </w:rPr>
      </w:pPr>
      <w:r w:rsidRPr="00A30E19">
        <w:rPr>
          <w:color w:val="000000"/>
          <w:lang w:val="ru-RU"/>
        </w:rPr>
        <w:t>БОКОВ</w:t>
      </w:r>
    </w:p>
    <w:p w14:paraId="060E87D2" w14:textId="77777777" w:rsidR="00212645" w:rsidRPr="00A30E19" w:rsidRDefault="00212645" w:rsidP="00212645">
      <w:pPr>
        <w:ind w:left="1441" w:right="2161"/>
        <w:rPr>
          <w:lang w:val="ru-RU"/>
        </w:rPr>
      </w:pPr>
      <w:r w:rsidRPr="00A30E19">
        <w:rPr>
          <w:color w:val="000000"/>
          <w:lang w:val="ru-RU"/>
        </w:rPr>
        <w:t>Давай, Наташа, ты будешь Игорь, а Витя будет Лаваль. Погнали.</w:t>
      </w:r>
    </w:p>
    <w:p w14:paraId="767D455F" w14:textId="77777777" w:rsidR="00212645" w:rsidRPr="00A30E19" w:rsidRDefault="00212645" w:rsidP="00212645">
      <w:pPr>
        <w:rPr>
          <w:lang w:val="ru-RU"/>
        </w:rPr>
      </w:pPr>
    </w:p>
    <w:p w14:paraId="3EDB55A8" w14:textId="77777777" w:rsidR="00212645" w:rsidRPr="00A30E19" w:rsidRDefault="00212645" w:rsidP="00212645">
      <w:pPr>
        <w:ind w:left="3166"/>
        <w:rPr>
          <w:lang w:val="ru-RU"/>
        </w:rPr>
      </w:pPr>
      <w:r w:rsidRPr="00A30E19">
        <w:rPr>
          <w:color w:val="000000"/>
          <w:lang w:val="ru-RU"/>
        </w:rPr>
        <w:t>КОЗЫРЕВ</w:t>
      </w:r>
    </w:p>
    <w:p w14:paraId="7F71E984" w14:textId="77777777" w:rsidR="00212645" w:rsidRPr="00A30E19" w:rsidRDefault="00212645" w:rsidP="00212645">
      <w:pPr>
        <w:ind w:left="1441" w:right="2161"/>
        <w:rPr>
          <w:lang w:val="ru-RU"/>
        </w:rPr>
      </w:pPr>
      <w:r w:rsidRPr="00A30E19">
        <w:rPr>
          <w:color w:val="000000"/>
          <w:lang w:val="ru-RU"/>
        </w:rPr>
        <w:lastRenderedPageBreak/>
        <w:t>Конюх видел Игоря где-то в 7 вечера. Игорь собирался покормить лошадь. И, видимо, покормил, на ладони правой руки у него следы яблочного сока.</w:t>
      </w:r>
    </w:p>
    <w:p w14:paraId="501864D6" w14:textId="77777777" w:rsidR="00212645" w:rsidRPr="00A30E19" w:rsidRDefault="00212645" w:rsidP="00212645">
      <w:pPr>
        <w:rPr>
          <w:lang w:val="ru-RU"/>
        </w:rPr>
      </w:pPr>
    </w:p>
    <w:p w14:paraId="52E1578F" w14:textId="77777777" w:rsidR="00212645" w:rsidRPr="00A30E19" w:rsidRDefault="00212645" w:rsidP="00212645">
      <w:pPr>
        <w:rPr>
          <w:lang w:val="ru-RU"/>
        </w:rPr>
      </w:pPr>
      <w:r w:rsidRPr="00A30E19">
        <w:rPr>
          <w:color w:val="000000"/>
          <w:lang w:val="ru-RU"/>
        </w:rPr>
        <w:t>Добровольская даёт лошади яблоко.</w:t>
      </w:r>
    </w:p>
    <w:p w14:paraId="29E8DF6B" w14:textId="77777777" w:rsidR="00212645" w:rsidRPr="00A30E19" w:rsidRDefault="00212645" w:rsidP="00212645">
      <w:pPr>
        <w:rPr>
          <w:lang w:val="ru-RU"/>
        </w:rPr>
      </w:pPr>
    </w:p>
    <w:p w14:paraId="65CFD6DF" w14:textId="77777777" w:rsidR="00212645" w:rsidRPr="00A30E19" w:rsidRDefault="00212645" w:rsidP="00212645">
      <w:pPr>
        <w:ind w:left="3166"/>
        <w:rPr>
          <w:lang w:val="ru-RU"/>
        </w:rPr>
      </w:pPr>
      <w:r w:rsidRPr="00A30E19">
        <w:rPr>
          <w:color w:val="000000"/>
          <w:lang w:val="ru-RU"/>
        </w:rPr>
        <w:t>КОЗЫРЕВ</w:t>
      </w:r>
    </w:p>
    <w:p w14:paraId="71732265" w14:textId="77777777" w:rsidR="00212645" w:rsidRPr="00A30E19" w:rsidRDefault="00212645" w:rsidP="00212645">
      <w:pPr>
        <w:ind w:left="1441" w:right="2161"/>
        <w:rPr>
          <w:lang w:val="ru-RU"/>
        </w:rPr>
      </w:pPr>
      <w:r w:rsidRPr="00A30E19">
        <w:rPr>
          <w:color w:val="000000"/>
          <w:lang w:val="ru-RU"/>
        </w:rPr>
        <w:t>Потом он сел вот здесь,</w:t>
      </w:r>
    </w:p>
    <w:p w14:paraId="68FB606B" w14:textId="77777777" w:rsidR="00212645" w:rsidRPr="00A30E19" w:rsidRDefault="00212645" w:rsidP="00212645">
      <w:pPr>
        <w:ind w:left="2303"/>
        <w:rPr>
          <w:lang w:val="ru-RU"/>
        </w:rPr>
      </w:pPr>
      <w:r w:rsidRPr="00A30E19">
        <w:rPr>
          <w:color w:val="000000"/>
          <w:lang w:val="ru-RU"/>
        </w:rPr>
        <w:t>(показывает точку)</w:t>
      </w:r>
    </w:p>
    <w:p w14:paraId="0EAEE016" w14:textId="77777777" w:rsidR="00212645" w:rsidRPr="00A30E19" w:rsidRDefault="00212645" w:rsidP="00212645">
      <w:pPr>
        <w:ind w:left="1441" w:right="2161"/>
        <w:rPr>
          <w:lang w:val="ru-RU"/>
        </w:rPr>
      </w:pPr>
      <w:r w:rsidRPr="00A30E19">
        <w:rPr>
          <w:color w:val="000000"/>
          <w:lang w:val="ru-RU"/>
        </w:rPr>
        <w:t>вытащил лезвие и стал резать руки. Здесь первые капли крови. Лаваля конюх видел после Игоря. То есть, Витя, входи, Игорь его увидел и пошёл к нему.</w:t>
      </w:r>
    </w:p>
    <w:p w14:paraId="65D75F17" w14:textId="77777777" w:rsidR="00212645" w:rsidRPr="00A30E19" w:rsidRDefault="00212645" w:rsidP="00212645">
      <w:pPr>
        <w:rPr>
          <w:lang w:val="ru-RU"/>
        </w:rPr>
      </w:pPr>
    </w:p>
    <w:p w14:paraId="1267F0EA" w14:textId="77777777" w:rsidR="00212645" w:rsidRPr="00A30E19" w:rsidRDefault="00212645" w:rsidP="00212645">
      <w:pPr>
        <w:rPr>
          <w:lang w:val="ru-RU"/>
        </w:rPr>
      </w:pPr>
      <w:r w:rsidRPr="00A30E19">
        <w:rPr>
          <w:color w:val="000000"/>
          <w:lang w:val="ru-RU"/>
        </w:rPr>
        <w:t xml:space="preserve">Добровольская встаёт и идёт навстречу </w:t>
      </w:r>
      <w:proofErr w:type="spellStart"/>
      <w:r w:rsidRPr="00A30E19">
        <w:rPr>
          <w:color w:val="000000"/>
          <w:lang w:val="ru-RU"/>
        </w:rPr>
        <w:t>Хвану</w:t>
      </w:r>
      <w:proofErr w:type="spellEnd"/>
      <w:r w:rsidRPr="00A30E19">
        <w:rPr>
          <w:color w:val="000000"/>
          <w:lang w:val="ru-RU"/>
        </w:rPr>
        <w:t>.</w:t>
      </w:r>
    </w:p>
    <w:p w14:paraId="389208A4" w14:textId="77777777" w:rsidR="00212645" w:rsidRPr="00A30E19" w:rsidRDefault="00212645" w:rsidP="00212645">
      <w:pPr>
        <w:rPr>
          <w:lang w:val="ru-RU"/>
        </w:rPr>
      </w:pPr>
    </w:p>
    <w:p w14:paraId="556247EE" w14:textId="77777777" w:rsidR="00212645" w:rsidRPr="00A30E19" w:rsidRDefault="00212645" w:rsidP="00212645">
      <w:pPr>
        <w:ind w:left="3166"/>
        <w:rPr>
          <w:lang w:val="ru-RU"/>
        </w:rPr>
      </w:pPr>
      <w:r w:rsidRPr="00A30E19">
        <w:rPr>
          <w:color w:val="000000"/>
          <w:lang w:val="ru-RU"/>
        </w:rPr>
        <w:t>КОЗЫРЕВ</w:t>
      </w:r>
    </w:p>
    <w:p w14:paraId="366E52D3" w14:textId="77777777" w:rsidR="00212645" w:rsidRPr="00A30E19" w:rsidRDefault="00212645" w:rsidP="00212645">
      <w:pPr>
        <w:ind w:left="1441" w:right="2161"/>
        <w:rPr>
          <w:lang w:val="ru-RU"/>
        </w:rPr>
      </w:pPr>
      <w:r w:rsidRPr="00A30E19">
        <w:rPr>
          <w:color w:val="000000"/>
          <w:lang w:val="ru-RU"/>
        </w:rPr>
        <w:t>Вот здесь они остановились.</w:t>
      </w:r>
    </w:p>
    <w:p w14:paraId="416C2891" w14:textId="77777777" w:rsidR="00212645" w:rsidRPr="00A30E19" w:rsidRDefault="00212645" w:rsidP="00212645">
      <w:pPr>
        <w:rPr>
          <w:lang w:val="ru-RU"/>
        </w:rPr>
      </w:pPr>
    </w:p>
    <w:p w14:paraId="6D5D1A31" w14:textId="77777777" w:rsidR="00212645" w:rsidRPr="00A30E19" w:rsidRDefault="00212645" w:rsidP="00212645">
      <w:pPr>
        <w:ind w:left="3166"/>
        <w:rPr>
          <w:lang w:val="ru-RU"/>
        </w:rPr>
      </w:pPr>
      <w:r w:rsidRPr="00A30E19">
        <w:rPr>
          <w:color w:val="000000"/>
          <w:lang w:val="ru-RU"/>
        </w:rPr>
        <w:t>ДОБРОВОЛЬСКАЯ</w:t>
      </w:r>
    </w:p>
    <w:p w14:paraId="27C2A9A3" w14:textId="77777777" w:rsidR="00212645" w:rsidRPr="00A30E19" w:rsidRDefault="00212645" w:rsidP="00212645">
      <w:pPr>
        <w:ind w:left="1441" w:right="2161"/>
        <w:rPr>
          <w:lang w:val="ru-RU"/>
        </w:rPr>
      </w:pPr>
      <w:r w:rsidRPr="00A30E19">
        <w:rPr>
          <w:color w:val="000000"/>
          <w:lang w:val="ru-RU"/>
        </w:rPr>
        <w:t>В своём прощальном письме Игорь пишет, что вечером встретится с Фишером. Видимо, он подозревал Лаваля. И здесь, он всё ему сказал. А Лаваль испугался и задушил мальчика.</w:t>
      </w:r>
    </w:p>
    <w:p w14:paraId="71F291FA" w14:textId="77777777" w:rsidR="00212645" w:rsidRPr="00A30E19" w:rsidRDefault="00212645" w:rsidP="00212645">
      <w:pPr>
        <w:rPr>
          <w:lang w:val="ru-RU"/>
        </w:rPr>
      </w:pPr>
    </w:p>
    <w:p w14:paraId="01D713C4" w14:textId="77777777" w:rsidR="00212645" w:rsidRPr="00A30E19" w:rsidRDefault="00212645" w:rsidP="00212645">
      <w:pPr>
        <w:rPr>
          <w:lang w:val="ru-RU"/>
        </w:rPr>
      </w:pPr>
      <w:r w:rsidRPr="00A30E19">
        <w:rPr>
          <w:color w:val="000000"/>
          <w:lang w:val="ru-RU"/>
        </w:rPr>
        <w:t>Все молчат.</w:t>
      </w:r>
    </w:p>
    <w:p w14:paraId="331E0811" w14:textId="77777777" w:rsidR="00212645" w:rsidRPr="00A30E19" w:rsidRDefault="00212645" w:rsidP="00212645">
      <w:pPr>
        <w:rPr>
          <w:lang w:val="ru-RU"/>
        </w:rPr>
      </w:pPr>
    </w:p>
    <w:p w14:paraId="2228410F" w14:textId="77777777" w:rsidR="00212645" w:rsidRPr="00A30E19" w:rsidRDefault="00212645" w:rsidP="00212645">
      <w:pPr>
        <w:ind w:left="3166"/>
        <w:rPr>
          <w:lang w:val="ru-RU"/>
        </w:rPr>
      </w:pPr>
      <w:r w:rsidRPr="00A30E19">
        <w:rPr>
          <w:color w:val="000000"/>
          <w:lang w:val="ru-RU"/>
        </w:rPr>
        <w:t>БОКОВ</w:t>
      </w:r>
    </w:p>
    <w:p w14:paraId="7D548E7F" w14:textId="77777777" w:rsidR="00212645" w:rsidRPr="00A30E19" w:rsidRDefault="00212645" w:rsidP="00212645">
      <w:pPr>
        <w:ind w:left="1441" w:right="2161"/>
        <w:rPr>
          <w:lang w:val="ru-RU"/>
        </w:rPr>
      </w:pPr>
      <w:r w:rsidRPr="00A30E19">
        <w:rPr>
          <w:color w:val="000000"/>
          <w:lang w:val="ru-RU"/>
        </w:rPr>
        <w:t>Души, Витя.</w:t>
      </w:r>
    </w:p>
    <w:p w14:paraId="2FEBAB3A" w14:textId="77777777" w:rsidR="00212645" w:rsidRPr="00A30E19" w:rsidRDefault="00212645" w:rsidP="00212645">
      <w:pPr>
        <w:rPr>
          <w:lang w:val="ru-RU"/>
        </w:rPr>
      </w:pPr>
    </w:p>
    <w:p w14:paraId="7F14AB1B" w14:textId="77777777" w:rsidR="00212645" w:rsidRPr="00A30E19" w:rsidRDefault="00212645" w:rsidP="00212645">
      <w:pPr>
        <w:ind w:left="3166"/>
        <w:rPr>
          <w:lang w:val="ru-RU"/>
        </w:rPr>
      </w:pPr>
      <w:r w:rsidRPr="00A30E19">
        <w:rPr>
          <w:color w:val="000000"/>
          <w:lang w:val="ru-RU"/>
        </w:rPr>
        <w:t>ХВАН</w:t>
      </w:r>
    </w:p>
    <w:p w14:paraId="56F51F3F" w14:textId="77777777" w:rsidR="00212645" w:rsidRPr="00A30E19" w:rsidRDefault="00212645" w:rsidP="00212645">
      <w:pPr>
        <w:ind w:left="1441" w:right="2161"/>
        <w:rPr>
          <w:lang w:val="ru-RU"/>
        </w:rPr>
      </w:pPr>
      <w:r w:rsidRPr="00A30E19">
        <w:rPr>
          <w:color w:val="000000"/>
          <w:lang w:val="ru-RU"/>
        </w:rPr>
        <w:t>По отчёту экспертов, удавку набросили сзади.</w:t>
      </w:r>
    </w:p>
    <w:p w14:paraId="14BC9838" w14:textId="77777777" w:rsidR="00212645" w:rsidRPr="00A30E19" w:rsidRDefault="00212645" w:rsidP="00212645">
      <w:pPr>
        <w:rPr>
          <w:lang w:val="ru-RU"/>
        </w:rPr>
      </w:pPr>
    </w:p>
    <w:p w14:paraId="22285824" w14:textId="77777777" w:rsidR="00212645" w:rsidRPr="00A30E19" w:rsidRDefault="00212645" w:rsidP="00212645">
      <w:pPr>
        <w:ind w:left="3166"/>
        <w:rPr>
          <w:lang w:val="ru-RU"/>
        </w:rPr>
      </w:pPr>
      <w:r w:rsidRPr="00A30E19">
        <w:rPr>
          <w:color w:val="000000"/>
          <w:lang w:val="ru-RU"/>
        </w:rPr>
        <w:t>КОЗЫРЕВ</w:t>
      </w:r>
    </w:p>
    <w:p w14:paraId="00CA0E9C" w14:textId="77777777" w:rsidR="00212645" w:rsidRPr="00A30E19" w:rsidRDefault="00212645" w:rsidP="00212645">
      <w:pPr>
        <w:ind w:left="1441" w:right="2161"/>
        <w:rPr>
          <w:lang w:val="ru-RU"/>
        </w:rPr>
      </w:pPr>
      <w:r w:rsidRPr="00A30E19">
        <w:rPr>
          <w:color w:val="000000"/>
          <w:lang w:val="ru-RU"/>
        </w:rPr>
        <w:t>У Игоря под ногтями фрагменты поводьев, на которых повесился Лаваль. Значит, задушили его ими же, а он пытался освободиться.</w:t>
      </w:r>
    </w:p>
    <w:p w14:paraId="629F2C9E" w14:textId="77777777" w:rsidR="00212645" w:rsidRPr="00A30E19" w:rsidRDefault="00212645" w:rsidP="00212645">
      <w:pPr>
        <w:rPr>
          <w:lang w:val="ru-RU"/>
        </w:rPr>
      </w:pPr>
    </w:p>
    <w:p w14:paraId="0F7FA137" w14:textId="77777777" w:rsidR="00212645" w:rsidRPr="00A30E19" w:rsidRDefault="00212645" w:rsidP="00212645">
      <w:pPr>
        <w:ind w:left="3166"/>
        <w:rPr>
          <w:lang w:val="ru-RU"/>
        </w:rPr>
      </w:pPr>
      <w:r w:rsidRPr="00A30E19">
        <w:rPr>
          <w:color w:val="000000"/>
          <w:lang w:val="ru-RU"/>
        </w:rPr>
        <w:t>БОКОВ</w:t>
      </w:r>
    </w:p>
    <w:p w14:paraId="2E586491" w14:textId="77777777" w:rsidR="00212645" w:rsidRPr="00E52337" w:rsidRDefault="00212645" w:rsidP="00212645">
      <w:pPr>
        <w:ind w:left="1441" w:right="2161"/>
        <w:rPr>
          <w:lang w:val="ru-RU"/>
        </w:rPr>
      </w:pPr>
      <w:r w:rsidRPr="00A30E19">
        <w:rPr>
          <w:color w:val="000000"/>
          <w:lang w:val="ru-RU"/>
        </w:rPr>
        <w:t xml:space="preserve">А Лаваль зачем, по-твоему, повесился? </w:t>
      </w:r>
      <w:r w:rsidRPr="00E52337">
        <w:rPr>
          <w:color w:val="000000"/>
          <w:lang w:val="ru-RU"/>
        </w:rPr>
        <w:t>Если он Фишер, свидетелей нет…</w:t>
      </w:r>
    </w:p>
    <w:p w14:paraId="1016E140" w14:textId="77777777" w:rsidR="00212645" w:rsidRPr="00E52337" w:rsidRDefault="00212645" w:rsidP="00212645">
      <w:pPr>
        <w:rPr>
          <w:lang w:val="ru-RU"/>
        </w:rPr>
      </w:pPr>
    </w:p>
    <w:p w14:paraId="58CC0E2B" w14:textId="77777777" w:rsidR="00212645" w:rsidRPr="00E52337" w:rsidRDefault="00212645" w:rsidP="00212645">
      <w:pPr>
        <w:ind w:left="3166"/>
        <w:rPr>
          <w:lang w:val="ru-RU"/>
        </w:rPr>
      </w:pPr>
      <w:r w:rsidRPr="00E52337">
        <w:rPr>
          <w:color w:val="000000"/>
          <w:lang w:val="ru-RU"/>
        </w:rPr>
        <w:t>ДОБРОВОЛЬСКАЯ</w:t>
      </w:r>
    </w:p>
    <w:p w14:paraId="2748711F" w14:textId="77777777" w:rsidR="00212645" w:rsidRPr="00E52337" w:rsidRDefault="00212645" w:rsidP="00212645">
      <w:pPr>
        <w:ind w:left="1441" w:right="2161"/>
        <w:rPr>
          <w:lang w:val="ru-RU"/>
        </w:rPr>
      </w:pPr>
      <w:r w:rsidRPr="00E52337">
        <w:rPr>
          <w:color w:val="000000"/>
          <w:lang w:val="ru-RU"/>
        </w:rPr>
        <w:t>Игорь сказал ему про письмо и Лаваль понял, что ему конец?</w:t>
      </w:r>
    </w:p>
    <w:p w14:paraId="21288283" w14:textId="77777777" w:rsidR="00212645" w:rsidRPr="00E52337" w:rsidRDefault="00212645" w:rsidP="00212645">
      <w:pPr>
        <w:rPr>
          <w:lang w:val="ru-RU"/>
        </w:rPr>
      </w:pPr>
    </w:p>
    <w:p w14:paraId="2A23A3AC" w14:textId="77777777" w:rsidR="00212645" w:rsidRPr="00E52337" w:rsidRDefault="00212645" w:rsidP="00212645">
      <w:pPr>
        <w:ind w:left="3166"/>
        <w:rPr>
          <w:lang w:val="ru-RU"/>
        </w:rPr>
      </w:pPr>
      <w:r w:rsidRPr="00E52337">
        <w:rPr>
          <w:color w:val="000000"/>
          <w:lang w:val="ru-RU"/>
        </w:rPr>
        <w:t>БОКОВ</w:t>
      </w:r>
    </w:p>
    <w:p w14:paraId="344ACD49" w14:textId="77777777" w:rsidR="00212645" w:rsidRPr="00E52337" w:rsidRDefault="00212645" w:rsidP="00212645">
      <w:pPr>
        <w:ind w:left="1441" w:right="2161"/>
        <w:rPr>
          <w:lang w:val="ru-RU"/>
        </w:rPr>
      </w:pPr>
      <w:r w:rsidRPr="00E52337">
        <w:rPr>
          <w:color w:val="000000"/>
          <w:lang w:val="ru-RU"/>
        </w:rPr>
        <w:t>Нет, он бы понял, что ему надо бежать.</w:t>
      </w:r>
    </w:p>
    <w:p w14:paraId="34B22E28" w14:textId="77777777" w:rsidR="00212645" w:rsidRPr="00E52337" w:rsidRDefault="00212645" w:rsidP="00212645">
      <w:pPr>
        <w:rPr>
          <w:lang w:val="ru-RU"/>
        </w:rPr>
      </w:pPr>
    </w:p>
    <w:p w14:paraId="32A176B2" w14:textId="77777777" w:rsidR="00212645" w:rsidRPr="00E52337" w:rsidRDefault="00212645" w:rsidP="00212645">
      <w:pPr>
        <w:ind w:left="3166"/>
        <w:rPr>
          <w:lang w:val="ru-RU"/>
        </w:rPr>
      </w:pPr>
      <w:r w:rsidRPr="00E52337">
        <w:rPr>
          <w:color w:val="000000"/>
          <w:lang w:val="ru-RU"/>
        </w:rPr>
        <w:lastRenderedPageBreak/>
        <w:t>КОЗЫРЕВ</w:t>
      </w:r>
    </w:p>
    <w:p w14:paraId="77534D0C" w14:textId="77777777" w:rsidR="00212645" w:rsidRPr="00E52337" w:rsidRDefault="00212645" w:rsidP="00212645">
      <w:pPr>
        <w:ind w:left="1441" w:right="2161"/>
        <w:rPr>
          <w:lang w:val="ru-RU"/>
        </w:rPr>
      </w:pPr>
      <w:r w:rsidRPr="00E52337">
        <w:rPr>
          <w:color w:val="000000"/>
          <w:lang w:val="ru-RU"/>
        </w:rPr>
        <w:t>Я думаю, он вешаться не собирался. Я думаю, он и Игоря специально не убил сразу. Он хотел с ним развлекаться дальше. Витя, давай.</w:t>
      </w:r>
    </w:p>
    <w:p w14:paraId="51BFC303" w14:textId="77777777" w:rsidR="00212645" w:rsidRPr="00E52337" w:rsidRDefault="00212645" w:rsidP="00212645">
      <w:pPr>
        <w:rPr>
          <w:lang w:val="ru-RU"/>
        </w:rPr>
      </w:pPr>
    </w:p>
    <w:p w14:paraId="44A93B75" w14:textId="77777777" w:rsidR="00212645" w:rsidRPr="00E52337" w:rsidRDefault="00212645" w:rsidP="00212645">
      <w:pPr>
        <w:rPr>
          <w:lang w:val="ru-RU"/>
        </w:rPr>
      </w:pPr>
      <w:proofErr w:type="spellStart"/>
      <w:r w:rsidRPr="00E52337">
        <w:rPr>
          <w:color w:val="000000"/>
          <w:lang w:val="ru-RU"/>
        </w:rPr>
        <w:t>Хван</w:t>
      </w:r>
      <w:proofErr w:type="spellEnd"/>
      <w:r w:rsidRPr="00E52337">
        <w:rPr>
          <w:color w:val="000000"/>
          <w:lang w:val="ru-RU"/>
        </w:rPr>
        <w:t xml:space="preserve"> “душит” Добровольскую, та садится на землю.</w:t>
      </w:r>
    </w:p>
    <w:p w14:paraId="2B5ACA87" w14:textId="77777777" w:rsidR="00212645" w:rsidRPr="00E52337" w:rsidRDefault="00212645" w:rsidP="00212645">
      <w:pPr>
        <w:rPr>
          <w:lang w:val="ru-RU"/>
        </w:rPr>
      </w:pPr>
    </w:p>
    <w:p w14:paraId="55185A69" w14:textId="77777777" w:rsidR="00212645" w:rsidRPr="00E52337" w:rsidRDefault="00212645" w:rsidP="00212645">
      <w:pPr>
        <w:ind w:left="3166"/>
        <w:rPr>
          <w:lang w:val="ru-RU"/>
        </w:rPr>
      </w:pPr>
      <w:r w:rsidRPr="00E52337">
        <w:rPr>
          <w:color w:val="000000"/>
          <w:lang w:val="ru-RU"/>
        </w:rPr>
        <w:t>КОЗЫРЕВ</w:t>
      </w:r>
    </w:p>
    <w:p w14:paraId="22513EEB" w14:textId="77777777" w:rsidR="00212645" w:rsidRPr="00E52337" w:rsidRDefault="00212645" w:rsidP="00212645">
      <w:pPr>
        <w:ind w:left="1441" w:right="2161"/>
        <w:rPr>
          <w:lang w:val="ru-RU"/>
        </w:rPr>
      </w:pPr>
      <w:r w:rsidRPr="00E52337">
        <w:rPr>
          <w:color w:val="000000"/>
          <w:lang w:val="ru-RU"/>
        </w:rPr>
        <w:t>Потом он выбрал удобную позицию, привязал поводья, сделал петлю и удавился.</w:t>
      </w:r>
    </w:p>
    <w:p w14:paraId="21E78FDF" w14:textId="77777777" w:rsidR="00212645" w:rsidRPr="00E52337" w:rsidRDefault="00212645" w:rsidP="00212645">
      <w:pPr>
        <w:rPr>
          <w:lang w:val="ru-RU"/>
        </w:rPr>
      </w:pPr>
    </w:p>
    <w:p w14:paraId="4B8710F6" w14:textId="77777777" w:rsidR="00212645" w:rsidRPr="00E52337" w:rsidRDefault="00212645" w:rsidP="00212645">
      <w:pPr>
        <w:ind w:left="3166"/>
        <w:rPr>
          <w:lang w:val="ru-RU"/>
        </w:rPr>
      </w:pPr>
      <w:r w:rsidRPr="00E52337">
        <w:rPr>
          <w:color w:val="000000"/>
          <w:lang w:val="ru-RU"/>
        </w:rPr>
        <w:t>БОКОВ</w:t>
      </w:r>
    </w:p>
    <w:p w14:paraId="17A29AFD" w14:textId="77777777" w:rsidR="00212645" w:rsidRPr="00E52337" w:rsidRDefault="00212645" w:rsidP="00212645">
      <w:pPr>
        <w:ind w:left="1441" w:right="2161"/>
        <w:rPr>
          <w:lang w:val="ru-RU"/>
        </w:rPr>
      </w:pPr>
      <w:r w:rsidRPr="00E52337">
        <w:rPr>
          <w:color w:val="000000"/>
          <w:lang w:val="ru-RU"/>
        </w:rPr>
        <w:t>Не понял.</w:t>
      </w:r>
    </w:p>
    <w:p w14:paraId="5420ABC8" w14:textId="77777777" w:rsidR="00212645" w:rsidRPr="00E52337" w:rsidRDefault="00212645" w:rsidP="00212645">
      <w:pPr>
        <w:rPr>
          <w:lang w:val="ru-RU"/>
        </w:rPr>
      </w:pPr>
    </w:p>
    <w:p w14:paraId="046B09A0" w14:textId="77777777" w:rsidR="00212645" w:rsidRPr="00E52337" w:rsidRDefault="00212645" w:rsidP="00212645">
      <w:pPr>
        <w:ind w:left="3166"/>
        <w:rPr>
          <w:lang w:val="ru-RU"/>
        </w:rPr>
      </w:pPr>
      <w:r w:rsidRPr="00E52337">
        <w:rPr>
          <w:color w:val="000000"/>
          <w:lang w:val="ru-RU"/>
        </w:rPr>
        <w:t>КОЗЫРЕВ</w:t>
      </w:r>
    </w:p>
    <w:p w14:paraId="195CFD2B" w14:textId="77777777" w:rsidR="00212645" w:rsidRPr="00E52337" w:rsidRDefault="00212645" w:rsidP="00212645">
      <w:pPr>
        <w:ind w:left="1441" w:right="2161"/>
        <w:rPr>
          <w:lang w:val="ru-RU"/>
        </w:rPr>
      </w:pPr>
      <w:r w:rsidRPr="00E52337">
        <w:rPr>
          <w:color w:val="000000"/>
          <w:lang w:val="ru-RU"/>
        </w:rPr>
        <w:t>Ну он же говорил, что любит удушение. Ему просто нужен был объект. А тут Игорь. Мне врач в скорой помощи подтвердил, что это теперь модно. Но это как русская рулетка. Чуть не рассчитал - и всё. Ну и не рассчитал.</w:t>
      </w:r>
    </w:p>
    <w:p w14:paraId="1F691D62" w14:textId="77777777" w:rsidR="00212645" w:rsidRPr="00E52337" w:rsidRDefault="00212645" w:rsidP="00212645">
      <w:pPr>
        <w:rPr>
          <w:lang w:val="ru-RU"/>
        </w:rPr>
      </w:pPr>
    </w:p>
    <w:p w14:paraId="1E990C60" w14:textId="77777777" w:rsidR="00212645" w:rsidRPr="00E52337" w:rsidRDefault="00212645" w:rsidP="00212645">
      <w:pPr>
        <w:ind w:left="3166"/>
        <w:rPr>
          <w:lang w:val="ru-RU"/>
        </w:rPr>
      </w:pPr>
      <w:r w:rsidRPr="00E52337">
        <w:rPr>
          <w:color w:val="000000"/>
          <w:lang w:val="ru-RU"/>
        </w:rPr>
        <w:t>БОКОВ</w:t>
      </w:r>
    </w:p>
    <w:p w14:paraId="707C7532" w14:textId="77777777" w:rsidR="00212645" w:rsidRPr="00E52337" w:rsidRDefault="00212645" w:rsidP="00212645">
      <w:pPr>
        <w:ind w:left="1441" w:right="2161"/>
        <w:rPr>
          <w:lang w:val="ru-RU"/>
        </w:rPr>
      </w:pPr>
      <w:r w:rsidRPr="00E52337">
        <w:rPr>
          <w:color w:val="000000"/>
          <w:lang w:val="ru-RU"/>
        </w:rPr>
        <w:t>Пиздец какой. Но спермы-то нет!</w:t>
      </w:r>
    </w:p>
    <w:p w14:paraId="71A8F373" w14:textId="77777777" w:rsidR="00212645" w:rsidRPr="00E52337" w:rsidRDefault="00212645" w:rsidP="00212645">
      <w:pPr>
        <w:rPr>
          <w:lang w:val="ru-RU"/>
        </w:rPr>
      </w:pPr>
    </w:p>
    <w:p w14:paraId="79907F61" w14:textId="77777777" w:rsidR="00212645" w:rsidRPr="00E52337" w:rsidRDefault="00212645" w:rsidP="00212645">
      <w:pPr>
        <w:ind w:left="3166"/>
        <w:rPr>
          <w:lang w:val="ru-RU"/>
        </w:rPr>
      </w:pPr>
      <w:r w:rsidRPr="00E52337">
        <w:rPr>
          <w:color w:val="000000"/>
          <w:lang w:val="ru-RU"/>
        </w:rPr>
        <w:t>КОЗЫРЕВ</w:t>
      </w:r>
    </w:p>
    <w:p w14:paraId="3773AF24" w14:textId="77777777" w:rsidR="00212645" w:rsidRPr="00E52337" w:rsidRDefault="00212645" w:rsidP="00212645">
      <w:pPr>
        <w:ind w:left="1441" w:right="2161"/>
        <w:rPr>
          <w:lang w:val="ru-RU"/>
        </w:rPr>
      </w:pPr>
      <w:r w:rsidRPr="00E52337">
        <w:rPr>
          <w:color w:val="000000"/>
          <w:lang w:val="ru-RU"/>
        </w:rPr>
        <w:t>Не успел.</w:t>
      </w:r>
    </w:p>
    <w:p w14:paraId="6C12B824" w14:textId="77777777" w:rsidR="00212645" w:rsidRPr="00E52337" w:rsidRDefault="00212645" w:rsidP="00212645">
      <w:pPr>
        <w:rPr>
          <w:lang w:val="ru-RU"/>
        </w:rPr>
      </w:pPr>
    </w:p>
    <w:p w14:paraId="252F2288" w14:textId="77777777" w:rsidR="00212645" w:rsidRPr="00E52337" w:rsidRDefault="00212645" w:rsidP="00212645">
      <w:pPr>
        <w:ind w:left="3166"/>
        <w:rPr>
          <w:lang w:val="ru-RU"/>
        </w:rPr>
      </w:pPr>
      <w:r w:rsidRPr="00E52337">
        <w:rPr>
          <w:color w:val="000000"/>
          <w:lang w:val="ru-RU"/>
        </w:rPr>
        <w:t>БОКОВ</w:t>
      </w:r>
    </w:p>
    <w:p w14:paraId="1C4C9326" w14:textId="77777777" w:rsidR="00212645" w:rsidRPr="00E52337" w:rsidRDefault="00212645" w:rsidP="00212645">
      <w:pPr>
        <w:ind w:left="1441" w:right="2161"/>
        <w:rPr>
          <w:lang w:val="ru-RU"/>
        </w:rPr>
      </w:pPr>
      <w:r w:rsidRPr="00E52337">
        <w:rPr>
          <w:color w:val="000000"/>
          <w:lang w:val="ru-RU"/>
        </w:rPr>
        <w:t>Когда мы зашли сюда, было темно. Думаешь, он не включал свет? Выключить же он его не мог бы уже.</w:t>
      </w:r>
    </w:p>
    <w:p w14:paraId="40B5E72E" w14:textId="77777777" w:rsidR="00212645" w:rsidRPr="00E52337" w:rsidRDefault="00212645" w:rsidP="00212645">
      <w:pPr>
        <w:rPr>
          <w:lang w:val="ru-RU"/>
        </w:rPr>
      </w:pPr>
    </w:p>
    <w:p w14:paraId="1D72A967" w14:textId="77777777" w:rsidR="00212645" w:rsidRPr="00E52337" w:rsidRDefault="00212645" w:rsidP="00212645">
      <w:pPr>
        <w:ind w:left="3166"/>
        <w:rPr>
          <w:lang w:val="ru-RU"/>
        </w:rPr>
      </w:pPr>
      <w:r w:rsidRPr="00E52337">
        <w:rPr>
          <w:color w:val="000000"/>
          <w:lang w:val="ru-RU"/>
        </w:rPr>
        <w:t>КОЗЫРЕВ</w:t>
      </w:r>
    </w:p>
    <w:p w14:paraId="52D99827" w14:textId="77777777" w:rsidR="00212645" w:rsidRPr="00E52337" w:rsidRDefault="00212645" w:rsidP="00212645">
      <w:pPr>
        <w:ind w:left="1441" w:right="2161"/>
        <w:rPr>
          <w:lang w:val="ru-RU"/>
        </w:rPr>
      </w:pPr>
      <w:r w:rsidRPr="00E52337">
        <w:rPr>
          <w:color w:val="000000"/>
          <w:lang w:val="ru-RU"/>
        </w:rPr>
        <w:t>Ну Игорь может и не включал. А Лаваль не успел.</w:t>
      </w:r>
    </w:p>
    <w:p w14:paraId="00AEF1CE" w14:textId="77777777" w:rsidR="00212645" w:rsidRPr="00E52337" w:rsidRDefault="00212645" w:rsidP="00212645">
      <w:pPr>
        <w:rPr>
          <w:lang w:val="ru-RU"/>
        </w:rPr>
      </w:pPr>
    </w:p>
    <w:p w14:paraId="527F12F3" w14:textId="77777777" w:rsidR="00212645" w:rsidRPr="00E52337" w:rsidRDefault="00212645" w:rsidP="00212645">
      <w:pPr>
        <w:ind w:left="3166"/>
        <w:rPr>
          <w:lang w:val="ru-RU"/>
        </w:rPr>
      </w:pPr>
      <w:r w:rsidRPr="00E52337">
        <w:rPr>
          <w:color w:val="000000"/>
          <w:lang w:val="ru-RU"/>
        </w:rPr>
        <w:t>БОКОВ</w:t>
      </w:r>
    </w:p>
    <w:p w14:paraId="7006C712" w14:textId="77777777" w:rsidR="00212645" w:rsidRPr="00E52337" w:rsidRDefault="00212645" w:rsidP="00212645">
      <w:pPr>
        <w:ind w:left="1441" w:right="2161"/>
        <w:rPr>
          <w:lang w:val="ru-RU"/>
        </w:rPr>
      </w:pPr>
      <w:r w:rsidRPr="00E52337">
        <w:rPr>
          <w:color w:val="000000"/>
          <w:lang w:val="ru-RU"/>
        </w:rPr>
        <w:t>Валера, ты как будто факты подбиваешь все. Ну не сходится у меня.</w:t>
      </w:r>
    </w:p>
    <w:p w14:paraId="4F0FFE31" w14:textId="77777777" w:rsidR="00212645" w:rsidRPr="00E52337" w:rsidRDefault="00212645" w:rsidP="00212645">
      <w:pPr>
        <w:rPr>
          <w:lang w:val="ru-RU"/>
        </w:rPr>
      </w:pPr>
    </w:p>
    <w:p w14:paraId="339772FF" w14:textId="77777777" w:rsidR="00212645" w:rsidRPr="00E52337" w:rsidRDefault="00212645" w:rsidP="00212645">
      <w:pPr>
        <w:ind w:left="3166"/>
        <w:rPr>
          <w:lang w:val="ru-RU"/>
        </w:rPr>
      </w:pPr>
      <w:r w:rsidRPr="00E52337">
        <w:rPr>
          <w:color w:val="000000"/>
          <w:lang w:val="ru-RU"/>
        </w:rPr>
        <w:t>КОЗЫРЕВ</w:t>
      </w:r>
    </w:p>
    <w:p w14:paraId="54236844" w14:textId="77777777" w:rsidR="00212645" w:rsidRPr="00E52337" w:rsidRDefault="00212645" w:rsidP="00212645">
      <w:pPr>
        <w:ind w:left="1441" w:right="2161"/>
        <w:rPr>
          <w:lang w:val="ru-RU"/>
        </w:rPr>
      </w:pPr>
      <w:r w:rsidRPr="00E52337">
        <w:rPr>
          <w:color w:val="000000"/>
          <w:lang w:val="ru-RU"/>
        </w:rPr>
        <w:t>А у меня сходится.</w:t>
      </w:r>
    </w:p>
    <w:p w14:paraId="6D63EB6A" w14:textId="77777777" w:rsidR="00212645" w:rsidRPr="00E52337" w:rsidRDefault="00212645" w:rsidP="00212645">
      <w:pPr>
        <w:rPr>
          <w:lang w:val="ru-RU"/>
        </w:rPr>
      </w:pPr>
    </w:p>
    <w:p w14:paraId="2D4B453C" w14:textId="77777777" w:rsidR="00212645" w:rsidRPr="00E52337" w:rsidRDefault="00212645" w:rsidP="00212645">
      <w:pPr>
        <w:ind w:left="3166"/>
        <w:rPr>
          <w:lang w:val="ru-RU"/>
        </w:rPr>
      </w:pPr>
      <w:r w:rsidRPr="00E52337">
        <w:rPr>
          <w:color w:val="000000"/>
          <w:lang w:val="ru-RU"/>
        </w:rPr>
        <w:t>БОКОВ</w:t>
      </w:r>
    </w:p>
    <w:p w14:paraId="3BABCEDC" w14:textId="77777777" w:rsidR="00212645" w:rsidRPr="00E52337" w:rsidRDefault="00212645" w:rsidP="00212645">
      <w:pPr>
        <w:ind w:left="1441" w:right="2161"/>
        <w:rPr>
          <w:lang w:val="ru-RU"/>
        </w:rPr>
      </w:pPr>
      <w:r w:rsidRPr="00E52337">
        <w:rPr>
          <w:color w:val="000000"/>
          <w:lang w:val="ru-RU"/>
        </w:rPr>
        <w:t>Почему он был без перчаток и везде оставил отпечатки?</w:t>
      </w:r>
    </w:p>
    <w:p w14:paraId="492BB360" w14:textId="77777777" w:rsidR="00212645" w:rsidRPr="00E52337" w:rsidRDefault="00212645" w:rsidP="00212645">
      <w:pPr>
        <w:rPr>
          <w:lang w:val="ru-RU"/>
        </w:rPr>
      </w:pPr>
    </w:p>
    <w:p w14:paraId="2C8D4178" w14:textId="77777777" w:rsidR="00212645" w:rsidRPr="00E52337" w:rsidRDefault="00212645" w:rsidP="00212645">
      <w:pPr>
        <w:ind w:left="3166"/>
        <w:rPr>
          <w:lang w:val="ru-RU"/>
        </w:rPr>
      </w:pPr>
      <w:r w:rsidRPr="00E52337">
        <w:rPr>
          <w:color w:val="000000"/>
          <w:lang w:val="ru-RU"/>
        </w:rPr>
        <w:t>КОЗЫРЕВ</w:t>
      </w:r>
    </w:p>
    <w:p w14:paraId="42155908" w14:textId="77777777" w:rsidR="00212645" w:rsidRPr="00E52337" w:rsidRDefault="00212645" w:rsidP="00212645">
      <w:pPr>
        <w:ind w:left="1441" w:right="2161"/>
        <w:rPr>
          <w:lang w:val="ru-RU"/>
        </w:rPr>
      </w:pPr>
      <w:r w:rsidRPr="00E52337">
        <w:rPr>
          <w:color w:val="000000"/>
          <w:lang w:val="ru-RU"/>
        </w:rPr>
        <w:t>Думаю, он не планировал убивать. Просто Игорь не оставил ему выбора.</w:t>
      </w:r>
    </w:p>
    <w:p w14:paraId="480569D6" w14:textId="77777777" w:rsidR="00212645" w:rsidRPr="00E52337" w:rsidRDefault="00212645" w:rsidP="00212645">
      <w:pPr>
        <w:rPr>
          <w:lang w:val="ru-RU"/>
        </w:rPr>
      </w:pPr>
    </w:p>
    <w:p w14:paraId="12BA2018" w14:textId="77777777" w:rsidR="00212645" w:rsidRPr="00E52337" w:rsidRDefault="00212645" w:rsidP="00212645">
      <w:pPr>
        <w:ind w:left="3166"/>
        <w:rPr>
          <w:lang w:val="ru-RU"/>
        </w:rPr>
      </w:pPr>
      <w:r w:rsidRPr="00E52337">
        <w:rPr>
          <w:color w:val="000000"/>
          <w:lang w:val="ru-RU"/>
        </w:rPr>
        <w:t>БОКОВ</w:t>
      </w:r>
    </w:p>
    <w:p w14:paraId="096DFB09" w14:textId="77777777" w:rsidR="00212645" w:rsidRPr="00E52337" w:rsidRDefault="00212645" w:rsidP="00212645">
      <w:pPr>
        <w:ind w:left="1441" w:right="2161"/>
        <w:rPr>
          <w:lang w:val="ru-RU"/>
        </w:rPr>
      </w:pPr>
      <w:r w:rsidRPr="00E52337">
        <w:rPr>
          <w:color w:val="000000"/>
          <w:lang w:val="ru-RU"/>
        </w:rPr>
        <w:t>Зачем Игорь повернулся к нему спиной, если они считал, что Лаваль - Фишер? Никто не поворачивается спиной к убийце. Так не бывает, Валера.</w:t>
      </w:r>
    </w:p>
    <w:p w14:paraId="5B44323A" w14:textId="77777777" w:rsidR="00212645" w:rsidRPr="00E52337" w:rsidRDefault="00212645" w:rsidP="00212645">
      <w:pPr>
        <w:rPr>
          <w:lang w:val="ru-RU"/>
        </w:rPr>
      </w:pPr>
    </w:p>
    <w:p w14:paraId="6247D07B" w14:textId="77777777" w:rsidR="00212645" w:rsidRPr="00E52337" w:rsidRDefault="00212645" w:rsidP="00212645">
      <w:pPr>
        <w:ind w:left="3166"/>
        <w:rPr>
          <w:lang w:val="ru-RU"/>
        </w:rPr>
      </w:pPr>
      <w:r w:rsidRPr="00E52337">
        <w:rPr>
          <w:color w:val="000000"/>
          <w:lang w:val="ru-RU"/>
        </w:rPr>
        <w:t>КОЗЫРЕВ</w:t>
      </w:r>
    </w:p>
    <w:p w14:paraId="7815F0B9" w14:textId="77777777" w:rsidR="00212645" w:rsidRPr="00E52337" w:rsidRDefault="00212645" w:rsidP="00212645">
      <w:pPr>
        <w:ind w:left="1441" w:right="2161"/>
        <w:rPr>
          <w:lang w:val="ru-RU"/>
        </w:rPr>
      </w:pPr>
      <w:r w:rsidRPr="00E52337">
        <w:rPr>
          <w:color w:val="000000"/>
          <w:lang w:val="ru-RU"/>
        </w:rPr>
        <w:t>Он же ребёнок. Он не думает, как ты. У него опыта нет.</w:t>
      </w:r>
    </w:p>
    <w:p w14:paraId="7CC0D493" w14:textId="77777777" w:rsidR="00212645" w:rsidRPr="00E52337" w:rsidRDefault="00212645" w:rsidP="00212645">
      <w:pPr>
        <w:rPr>
          <w:lang w:val="ru-RU"/>
        </w:rPr>
      </w:pPr>
    </w:p>
    <w:p w14:paraId="0CA816D9" w14:textId="77777777" w:rsidR="00212645" w:rsidRPr="00E52337" w:rsidRDefault="00212645" w:rsidP="00212645">
      <w:pPr>
        <w:ind w:left="3166"/>
        <w:rPr>
          <w:lang w:val="ru-RU"/>
        </w:rPr>
      </w:pPr>
      <w:r w:rsidRPr="00E52337">
        <w:rPr>
          <w:color w:val="000000"/>
          <w:lang w:val="ru-RU"/>
        </w:rPr>
        <w:t>БОКОВ</w:t>
      </w:r>
    </w:p>
    <w:p w14:paraId="278137A9" w14:textId="77777777" w:rsidR="00212645" w:rsidRPr="00E52337" w:rsidRDefault="00212645" w:rsidP="00212645">
      <w:pPr>
        <w:ind w:left="1441" w:right="2161"/>
        <w:rPr>
          <w:lang w:val="ru-RU"/>
        </w:rPr>
      </w:pPr>
      <w:r w:rsidRPr="00E52337">
        <w:rPr>
          <w:color w:val="000000"/>
          <w:lang w:val="ru-RU"/>
        </w:rPr>
        <w:t xml:space="preserve">У Игоря нету, а у Фишера, зато, </w:t>
      </w:r>
      <w:proofErr w:type="spellStart"/>
      <w:r w:rsidRPr="00E52337">
        <w:rPr>
          <w:color w:val="000000"/>
          <w:lang w:val="ru-RU"/>
        </w:rPr>
        <w:t>дохуя</w:t>
      </w:r>
      <w:proofErr w:type="spellEnd"/>
      <w:r w:rsidRPr="00E52337">
        <w:rPr>
          <w:color w:val="000000"/>
          <w:lang w:val="ru-RU"/>
        </w:rPr>
        <w:t>. И я всё равно не понимаю, зачем такой кровожадный продуманный убийца, взял и на месте преступления - повесился. Даже если не всерьёз.</w:t>
      </w:r>
    </w:p>
    <w:p w14:paraId="2341040C" w14:textId="77777777" w:rsidR="00212645" w:rsidRPr="00E52337" w:rsidRDefault="00212645" w:rsidP="00212645">
      <w:pPr>
        <w:rPr>
          <w:lang w:val="ru-RU"/>
        </w:rPr>
      </w:pPr>
    </w:p>
    <w:p w14:paraId="1044F5F0" w14:textId="77777777" w:rsidR="00212645" w:rsidRPr="00E52337" w:rsidRDefault="00212645" w:rsidP="00212645">
      <w:pPr>
        <w:ind w:left="3166"/>
        <w:rPr>
          <w:lang w:val="ru-RU"/>
        </w:rPr>
      </w:pPr>
      <w:r w:rsidRPr="00E52337">
        <w:rPr>
          <w:color w:val="000000"/>
          <w:lang w:val="ru-RU"/>
        </w:rPr>
        <w:t>КОЗЫРЕВ</w:t>
      </w:r>
    </w:p>
    <w:p w14:paraId="409BA6CB" w14:textId="77777777" w:rsidR="00212645" w:rsidRPr="00E52337" w:rsidRDefault="00212645" w:rsidP="00212645">
      <w:pPr>
        <w:ind w:left="1441" w:right="2161"/>
        <w:rPr>
          <w:lang w:val="ru-RU"/>
        </w:rPr>
      </w:pPr>
      <w:r w:rsidRPr="00E52337">
        <w:rPr>
          <w:color w:val="000000"/>
          <w:lang w:val="ru-RU"/>
        </w:rPr>
        <w:t xml:space="preserve">Я ж тебе всё объяснил </w:t>
      </w:r>
      <w:proofErr w:type="gramStart"/>
      <w:r w:rsidRPr="00E52337">
        <w:rPr>
          <w:color w:val="000000"/>
          <w:lang w:val="ru-RU"/>
        </w:rPr>
        <w:t>только</w:t>
      </w:r>
      <w:proofErr w:type="gramEnd"/>
      <w:r w:rsidRPr="00E52337">
        <w:rPr>
          <w:color w:val="000000"/>
          <w:lang w:val="ru-RU"/>
        </w:rPr>
        <w:t xml:space="preserve"> что.</w:t>
      </w:r>
    </w:p>
    <w:p w14:paraId="2E5A92D6" w14:textId="77777777" w:rsidR="00212645" w:rsidRPr="00E52337" w:rsidRDefault="00212645" w:rsidP="00212645">
      <w:pPr>
        <w:rPr>
          <w:lang w:val="ru-RU"/>
        </w:rPr>
      </w:pPr>
    </w:p>
    <w:p w14:paraId="63BFF475" w14:textId="77777777" w:rsidR="00212645" w:rsidRPr="00E52337" w:rsidRDefault="00212645" w:rsidP="00212645">
      <w:pPr>
        <w:ind w:left="3166"/>
        <w:rPr>
          <w:lang w:val="ru-RU"/>
        </w:rPr>
      </w:pPr>
      <w:r w:rsidRPr="00E52337">
        <w:rPr>
          <w:color w:val="000000"/>
          <w:lang w:val="ru-RU"/>
        </w:rPr>
        <w:t>БОКОВ</w:t>
      </w:r>
    </w:p>
    <w:p w14:paraId="561208BD" w14:textId="77777777" w:rsidR="00212645" w:rsidRPr="00E52337" w:rsidRDefault="00212645" w:rsidP="00212645">
      <w:pPr>
        <w:ind w:left="1441" w:right="2161"/>
        <w:rPr>
          <w:lang w:val="ru-RU"/>
        </w:rPr>
      </w:pPr>
      <w:r w:rsidRPr="00E52337">
        <w:rPr>
          <w:color w:val="000000"/>
          <w:lang w:val="ru-RU"/>
        </w:rPr>
        <w:t>Но Игоря он даже не насиловал. Почерк не тот, Валера.</w:t>
      </w:r>
    </w:p>
    <w:p w14:paraId="0CE62B81" w14:textId="77777777" w:rsidR="00212645" w:rsidRPr="00E52337" w:rsidRDefault="00212645" w:rsidP="00212645">
      <w:pPr>
        <w:rPr>
          <w:lang w:val="ru-RU"/>
        </w:rPr>
      </w:pPr>
    </w:p>
    <w:p w14:paraId="751FBC77" w14:textId="77777777" w:rsidR="00212645" w:rsidRPr="00E52337" w:rsidRDefault="00212645" w:rsidP="00212645">
      <w:pPr>
        <w:ind w:left="3166"/>
        <w:rPr>
          <w:lang w:val="ru-RU"/>
        </w:rPr>
      </w:pPr>
      <w:r w:rsidRPr="00E52337">
        <w:rPr>
          <w:color w:val="000000"/>
          <w:lang w:val="ru-RU"/>
        </w:rPr>
        <w:t>КОЗЫРЕВ</w:t>
      </w:r>
    </w:p>
    <w:p w14:paraId="5D8E21CE" w14:textId="77777777" w:rsidR="00212645" w:rsidRPr="00E52337" w:rsidRDefault="00212645" w:rsidP="00212645">
      <w:pPr>
        <w:ind w:left="1441" w:right="2161"/>
        <w:rPr>
          <w:lang w:val="ru-RU"/>
        </w:rPr>
      </w:pPr>
      <w:r w:rsidRPr="00E52337">
        <w:rPr>
          <w:color w:val="000000"/>
          <w:lang w:val="ru-RU"/>
        </w:rPr>
        <w:t>В дело вмешался случай. Кровоизлияние у него случилось, а так всё было бы.</w:t>
      </w:r>
    </w:p>
    <w:p w14:paraId="30B3D05A" w14:textId="77777777" w:rsidR="00212645" w:rsidRPr="00E52337" w:rsidRDefault="00212645" w:rsidP="00212645">
      <w:pPr>
        <w:rPr>
          <w:lang w:val="ru-RU"/>
        </w:rPr>
      </w:pPr>
    </w:p>
    <w:p w14:paraId="7D4CD17A" w14:textId="77777777" w:rsidR="00212645" w:rsidRPr="00E52337" w:rsidRDefault="00212645" w:rsidP="00212645">
      <w:pPr>
        <w:ind w:left="3166"/>
        <w:rPr>
          <w:lang w:val="ru-RU"/>
        </w:rPr>
      </w:pPr>
      <w:r w:rsidRPr="00E52337">
        <w:rPr>
          <w:color w:val="000000"/>
          <w:lang w:val="ru-RU"/>
        </w:rPr>
        <w:t>БОКОВ</w:t>
      </w:r>
    </w:p>
    <w:p w14:paraId="070D2BC9" w14:textId="77777777" w:rsidR="00212645" w:rsidRPr="00E52337" w:rsidRDefault="00212645" w:rsidP="00212645">
      <w:pPr>
        <w:ind w:left="1441" w:right="2161"/>
        <w:rPr>
          <w:lang w:val="ru-RU"/>
        </w:rPr>
      </w:pPr>
      <w:r w:rsidRPr="00E52337">
        <w:rPr>
          <w:color w:val="000000"/>
          <w:lang w:val="ru-RU"/>
        </w:rPr>
        <w:t>А я думаю, Лаваль разговаривал с Игорем тут. Наташа, Витя, сюда идите.</w:t>
      </w:r>
    </w:p>
    <w:p w14:paraId="1F55783E" w14:textId="77777777" w:rsidR="00212645" w:rsidRPr="00E52337" w:rsidRDefault="00212645" w:rsidP="00212645">
      <w:pPr>
        <w:rPr>
          <w:lang w:val="ru-RU"/>
        </w:rPr>
      </w:pPr>
    </w:p>
    <w:p w14:paraId="2CF29B2C" w14:textId="77777777" w:rsidR="00212645" w:rsidRPr="00E52337" w:rsidRDefault="00212645" w:rsidP="00212645">
      <w:pPr>
        <w:rPr>
          <w:lang w:val="ru-RU"/>
        </w:rPr>
      </w:pPr>
      <w:r w:rsidRPr="00E52337">
        <w:rPr>
          <w:color w:val="000000"/>
          <w:lang w:val="ru-RU"/>
        </w:rPr>
        <w:t>Подходят, занимают позиции.</w:t>
      </w:r>
    </w:p>
    <w:p w14:paraId="7237A6BF" w14:textId="77777777" w:rsidR="00212645" w:rsidRPr="00E52337" w:rsidRDefault="00212645" w:rsidP="00212645">
      <w:pPr>
        <w:rPr>
          <w:lang w:val="ru-RU"/>
        </w:rPr>
      </w:pPr>
    </w:p>
    <w:p w14:paraId="5C04DD54" w14:textId="77777777" w:rsidR="00212645" w:rsidRPr="00E52337" w:rsidRDefault="00212645" w:rsidP="00212645">
      <w:pPr>
        <w:ind w:left="3166"/>
        <w:rPr>
          <w:lang w:val="ru-RU"/>
        </w:rPr>
      </w:pPr>
      <w:r w:rsidRPr="00E52337">
        <w:rPr>
          <w:color w:val="000000"/>
          <w:lang w:val="ru-RU"/>
        </w:rPr>
        <w:t>БОКОВ</w:t>
      </w:r>
    </w:p>
    <w:p w14:paraId="41ABC7BE" w14:textId="77777777" w:rsidR="00212645" w:rsidRPr="00E52337" w:rsidRDefault="00212645" w:rsidP="00212645">
      <w:pPr>
        <w:ind w:left="1441" w:right="2161"/>
        <w:rPr>
          <w:lang w:val="ru-RU"/>
        </w:rPr>
      </w:pPr>
      <w:r w:rsidRPr="00E52337">
        <w:rPr>
          <w:color w:val="000000"/>
          <w:lang w:val="ru-RU"/>
        </w:rPr>
        <w:t>Фишер пришёл, вырубил Лаваля чем-то мягким, но тяжёлым, типа валенком с солью. Потом задушил Игоря и имитировал самоубийство.</w:t>
      </w:r>
    </w:p>
    <w:p w14:paraId="761A90E6" w14:textId="77777777" w:rsidR="00212645" w:rsidRPr="00E52337" w:rsidRDefault="00212645" w:rsidP="00212645">
      <w:pPr>
        <w:rPr>
          <w:lang w:val="ru-RU"/>
        </w:rPr>
      </w:pPr>
    </w:p>
    <w:p w14:paraId="7435AF54" w14:textId="77777777" w:rsidR="00212645" w:rsidRPr="00E52337" w:rsidRDefault="00212645" w:rsidP="00212645">
      <w:pPr>
        <w:ind w:left="3166"/>
        <w:rPr>
          <w:lang w:val="ru-RU"/>
        </w:rPr>
      </w:pPr>
      <w:r w:rsidRPr="00E52337">
        <w:rPr>
          <w:color w:val="000000"/>
          <w:lang w:val="ru-RU"/>
        </w:rPr>
        <w:t>КОЗЫРЕВ</w:t>
      </w:r>
    </w:p>
    <w:p w14:paraId="4A941962" w14:textId="77777777" w:rsidR="00212645" w:rsidRPr="00E52337" w:rsidRDefault="00212645" w:rsidP="00212645">
      <w:pPr>
        <w:ind w:left="1441" w:right="2161"/>
        <w:rPr>
          <w:lang w:val="ru-RU"/>
        </w:rPr>
      </w:pPr>
      <w:r w:rsidRPr="00E52337">
        <w:rPr>
          <w:color w:val="000000"/>
          <w:lang w:val="ru-RU"/>
        </w:rPr>
        <w:t>Чушь полная. Увидев, что кто-то напал на Лаваля, Игорь бы побежал и кровь была бы повсюду. Зачем ты городишь это всё, когда и так предельно понятна ситуация?</w:t>
      </w:r>
    </w:p>
    <w:p w14:paraId="2E9EA5C9" w14:textId="77777777" w:rsidR="00212645" w:rsidRPr="00E52337" w:rsidRDefault="00212645" w:rsidP="00212645">
      <w:pPr>
        <w:rPr>
          <w:lang w:val="ru-RU"/>
        </w:rPr>
      </w:pPr>
    </w:p>
    <w:p w14:paraId="174ADA0D" w14:textId="77777777" w:rsidR="00212645" w:rsidRPr="00E52337" w:rsidRDefault="00212645" w:rsidP="00212645">
      <w:pPr>
        <w:ind w:left="3166"/>
        <w:rPr>
          <w:lang w:val="ru-RU"/>
        </w:rPr>
      </w:pPr>
      <w:r w:rsidRPr="00E52337">
        <w:rPr>
          <w:color w:val="000000"/>
          <w:lang w:val="ru-RU"/>
        </w:rPr>
        <w:t>БОКОВ</w:t>
      </w:r>
    </w:p>
    <w:p w14:paraId="2D9BE9E2" w14:textId="77777777" w:rsidR="00212645" w:rsidRPr="00E52337" w:rsidRDefault="00212645" w:rsidP="00212645">
      <w:pPr>
        <w:ind w:left="1441" w:right="2161"/>
        <w:rPr>
          <w:lang w:val="ru-RU"/>
        </w:rPr>
      </w:pPr>
      <w:r w:rsidRPr="00E52337">
        <w:rPr>
          <w:color w:val="000000"/>
          <w:lang w:val="ru-RU"/>
        </w:rPr>
        <w:t xml:space="preserve">Если хочешь Лаваля под маньяка подогнать - дело твоё. Но я на себя такое не возьму. С меня хватит. Улик нету никаких. Сплошные нестыковки. Это </w:t>
      </w:r>
      <w:r w:rsidRPr="00E52337">
        <w:rPr>
          <w:color w:val="000000"/>
          <w:lang w:val="ru-RU"/>
        </w:rPr>
        <w:lastRenderedPageBreak/>
        <w:t>только версия твоя. И будет на твоей совести.</w:t>
      </w:r>
    </w:p>
    <w:p w14:paraId="51684FAD" w14:textId="77777777" w:rsidR="00212645" w:rsidRPr="00E52337" w:rsidRDefault="00212645" w:rsidP="00212645">
      <w:pPr>
        <w:rPr>
          <w:lang w:val="ru-RU"/>
        </w:rPr>
      </w:pPr>
    </w:p>
    <w:p w14:paraId="29C5921D" w14:textId="77777777" w:rsidR="00212645" w:rsidRPr="00E52337" w:rsidRDefault="00212645" w:rsidP="00212645">
      <w:pPr>
        <w:ind w:left="3166"/>
        <w:rPr>
          <w:lang w:val="ru-RU"/>
        </w:rPr>
      </w:pPr>
      <w:r w:rsidRPr="00E52337">
        <w:rPr>
          <w:color w:val="000000"/>
          <w:lang w:val="ru-RU"/>
        </w:rPr>
        <w:t>КОЗЫРЕВ</w:t>
      </w:r>
    </w:p>
    <w:p w14:paraId="1B833C74" w14:textId="77777777" w:rsidR="00212645" w:rsidRPr="00E52337" w:rsidRDefault="00212645" w:rsidP="00212645">
      <w:pPr>
        <w:ind w:left="1441" w:right="2161"/>
        <w:rPr>
          <w:lang w:val="ru-RU"/>
        </w:rPr>
      </w:pPr>
      <w:r w:rsidRPr="00E52337">
        <w:rPr>
          <w:color w:val="000000"/>
          <w:lang w:val="ru-RU"/>
        </w:rPr>
        <w:t>А ты я смотрю, квоту получил - и совестью озаботился.</w:t>
      </w:r>
    </w:p>
    <w:p w14:paraId="14B2E06C" w14:textId="77777777" w:rsidR="00212645" w:rsidRPr="00E52337" w:rsidRDefault="00212645" w:rsidP="00212645">
      <w:pPr>
        <w:rPr>
          <w:lang w:val="ru-RU"/>
        </w:rPr>
      </w:pPr>
    </w:p>
    <w:p w14:paraId="2D583E24" w14:textId="77777777" w:rsidR="00212645" w:rsidRPr="00E52337" w:rsidRDefault="00212645" w:rsidP="00212645">
      <w:pPr>
        <w:ind w:left="3166"/>
        <w:rPr>
          <w:lang w:val="ru-RU"/>
        </w:rPr>
      </w:pPr>
      <w:r w:rsidRPr="00E52337">
        <w:rPr>
          <w:color w:val="000000"/>
          <w:lang w:val="ru-RU"/>
        </w:rPr>
        <w:t>БОКОВ</w:t>
      </w:r>
    </w:p>
    <w:p w14:paraId="2D54B9AE" w14:textId="77777777" w:rsidR="00212645" w:rsidRPr="00E52337" w:rsidRDefault="00212645" w:rsidP="00212645">
      <w:pPr>
        <w:ind w:left="1441" w:right="2161"/>
        <w:rPr>
          <w:lang w:val="ru-RU"/>
        </w:rPr>
      </w:pPr>
      <w:r w:rsidRPr="00E52337">
        <w:rPr>
          <w:color w:val="000000"/>
          <w:lang w:val="ru-RU"/>
        </w:rPr>
        <w:t xml:space="preserve">Зато ты её как будто забыл </w:t>
      </w:r>
      <w:proofErr w:type="spellStart"/>
      <w:r w:rsidRPr="00E52337">
        <w:rPr>
          <w:color w:val="000000"/>
          <w:lang w:val="ru-RU"/>
        </w:rPr>
        <w:t>хде</w:t>
      </w:r>
      <w:proofErr w:type="spellEnd"/>
      <w:r w:rsidRPr="00E52337">
        <w:rPr>
          <w:color w:val="000000"/>
          <w:lang w:val="ru-RU"/>
        </w:rPr>
        <w:t>-то. Проебал.</w:t>
      </w:r>
    </w:p>
    <w:p w14:paraId="26641072" w14:textId="77777777" w:rsidR="00212645" w:rsidRPr="00E52337" w:rsidRDefault="00212645" w:rsidP="00212645">
      <w:pPr>
        <w:rPr>
          <w:lang w:val="ru-RU"/>
        </w:rPr>
      </w:pPr>
    </w:p>
    <w:p w14:paraId="67D79CC9" w14:textId="77777777" w:rsidR="00212645" w:rsidRPr="00E52337" w:rsidRDefault="00212645" w:rsidP="00212645">
      <w:pPr>
        <w:rPr>
          <w:lang w:val="ru-RU"/>
        </w:rPr>
      </w:pPr>
      <w:r w:rsidRPr="00E52337">
        <w:rPr>
          <w:color w:val="000000"/>
          <w:lang w:val="ru-RU"/>
        </w:rPr>
        <w:t>Боков уходит, хлопнув дверью.</w:t>
      </w:r>
    </w:p>
    <w:p w14:paraId="55A6ADC6" w14:textId="77777777" w:rsidR="00212645" w:rsidRPr="00E52337" w:rsidRDefault="00212645" w:rsidP="00212645">
      <w:pPr>
        <w:rPr>
          <w:lang w:val="ru-RU"/>
        </w:rPr>
      </w:pPr>
    </w:p>
    <w:p w14:paraId="76656E33" w14:textId="77777777" w:rsidR="00212645" w:rsidRPr="00E52337" w:rsidRDefault="00212645" w:rsidP="00212645">
      <w:pPr>
        <w:rPr>
          <w:lang w:val="ru-RU"/>
        </w:rPr>
      </w:pPr>
      <w:r w:rsidRPr="00E52337">
        <w:rPr>
          <w:b/>
          <w:color w:val="000000"/>
          <w:lang w:val="ru-RU"/>
        </w:rPr>
        <w:t xml:space="preserve">6-45. ИНТ. ГЕНПРОКУРАТУРА МОСКВА.КАБИНЕТ ГЕНПРОКУРОРА СССР УТРО 17. </w:t>
      </w:r>
      <w:r w:rsidRPr="00E52337">
        <w:rPr>
          <w:lang w:val="ru-RU"/>
        </w:rPr>
        <w:br/>
      </w:r>
      <w:r w:rsidRPr="00E52337">
        <w:rPr>
          <w:b/>
          <w:color w:val="000000"/>
          <w:lang w:val="ru-RU"/>
        </w:rPr>
        <w:t>ДОБРОВОЛЬСКАЯ, БОКОВ, КОЗЫРЕВ, ГЕНПРОКУРОР (01:50)</w:t>
      </w:r>
      <w:r w:rsidRPr="00E52337">
        <w:rPr>
          <w:lang w:val="ru-RU"/>
        </w:rPr>
        <w:br/>
      </w:r>
    </w:p>
    <w:p w14:paraId="2C41A299" w14:textId="77777777" w:rsidR="00212645" w:rsidRPr="00E52337" w:rsidRDefault="00212645" w:rsidP="00212645">
      <w:pPr>
        <w:rPr>
          <w:lang w:val="ru-RU"/>
        </w:rPr>
      </w:pPr>
      <w:r w:rsidRPr="00E52337">
        <w:rPr>
          <w:color w:val="000000"/>
          <w:lang w:val="ru-RU"/>
        </w:rPr>
        <w:t>Генпрокурор доволен. Впервые на совещании - все трое следователей.</w:t>
      </w:r>
    </w:p>
    <w:p w14:paraId="6D079C06" w14:textId="77777777" w:rsidR="00212645" w:rsidRPr="00E52337" w:rsidRDefault="00212645" w:rsidP="00212645">
      <w:pPr>
        <w:rPr>
          <w:lang w:val="ru-RU"/>
        </w:rPr>
      </w:pPr>
    </w:p>
    <w:p w14:paraId="57F98737" w14:textId="77777777" w:rsidR="00212645" w:rsidRPr="00E52337" w:rsidRDefault="00212645" w:rsidP="00212645">
      <w:pPr>
        <w:ind w:left="3166"/>
        <w:rPr>
          <w:lang w:val="ru-RU"/>
        </w:rPr>
      </w:pPr>
      <w:r w:rsidRPr="00E52337">
        <w:rPr>
          <w:color w:val="000000"/>
          <w:lang w:val="ru-RU"/>
        </w:rPr>
        <w:t>ГЕНПРОКУРОР</w:t>
      </w:r>
    </w:p>
    <w:p w14:paraId="1AC53EB2" w14:textId="77777777" w:rsidR="00212645" w:rsidRPr="00E52337" w:rsidRDefault="00212645" w:rsidP="00212645">
      <w:pPr>
        <w:ind w:left="1441" w:right="2161"/>
        <w:rPr>
          <w:lang w:val="ru-RU"/>
        </w:rPr>
      </w:pPr>
      <w:r w:rsidRPr="00E52337">
        <w:rPr>
          <w:color w:val="000000"/>
          <w:lang w:val="ru-RU"/>
        </w:rPr>
        <w:t>Вот это подарок, это я понимаю.</w:t>
      </w:r>
    </w:p>
    <w:p w14:paraId="1C02F3DB" w14:textId="77777777" w:rsidR="00212645" w:rsidRPr="00E52337" w:rsidRDefault="00212645" w:rsidP="00212645">
      <w:pPr>
        <w:rPr>
          <w:lang w:val="ru-RU"/>
        </w:rPr>
      </w:pPr>
    </w:p>
    <w:p w14:paraId="3851CD16" w14:textId="77777777" w:rsidR="00212645" w:rsidRPr="00E52337" w:rsidRDefault="00212645" w:rsidP="00212645">
      <w:pPr>
        <w:ind w:left="3166"/>
        <w:rPr>
          <w:lang w:val="ru-RU"/>
        </w:rPr>
      </w:pPr>
      <w:r w:rsidRPr="00E52337">
        <w:rPr>
          <w:color w:val="000000"/>
          <w:lang w:val="ru-RU"/>
        </w:rPr>
        <w:t>БОКОВ</w:t>
      </w:r>
    </w:p>
    <w:p w14:paraId="35358522" w14:textId="77777777" w:rsidR="00212645" w:rsidRPr="00E52337" w:rsidRDefault="00212645" w:rsidP="00212645">
      <w:pPr>
        <w:ind w:left="1441" w:right="2161"/>
        <w:rPr>
          <w:lang w:val="ru-RU"/>
        </w:rPr>
      </w:pPr>
      <w:r w:rsidRPr="00E52337">
        <w:rPr>
          <w:color w:val="000000"/>
          <w:lang w:val="ru-RU"/>
        </w:rPr>
        <w:t>Основные улики - всё равно косвенные.</w:t>
      </w:r>
    </w:p>
    <w:p w14:paraId="61412F68" w14:textId="77777777" w:rsidR="00212645" w:rsidRPr="00E52337" w:rsidRDefault="00212645" w:rsidP="00212645">
      <w:pPr>
        <w:rPr>
          <w:lang w:val="ru-RU"/>
        </w:rPr>
      </w:pPr>
    </w:p>
    <w:p w14:paraId="1CC4A29E" w14:textId="77777777" w:rsidR="00212645" w:rsidRPr="00E52337" w:rsidRDefault="00212645" w:rsidP="00212645">
      <w:pPr>
        <w:ind w:left="3166"/>
        <w:rPr>
          <w:lang w:val="ru-RU"/>
        </w:rPr>
      </w:pPr>
      <w:r w:rsidRPr="00E52337">
        <w:rPr>
          <w:color w:val="000000"/>
          <w:lang w:val="ru-RU"/>
        </w:rPr>
        <w:t>ДОБРОВОЛЬСКАЯ</w:t>
      </w:r>
    </w:p>
    <w:p w14:paraId="3E9F4836" w14:textId="77777777" w:rsidR="00212645" w:rsidRPr="00E52337" w:rsidRDefault="00212645" w:rsidP="00212645">
      <w:pPr>
        <w:ind w:left="1441" w:right="2161"/>
        <w:rPr>
          <w:lang w:val="ru-RU"/>
        </w:rPr>
      </w:pPr>
      <w:r w:rsidRPr="00E52337">
        <w:rPr>
          <w:color w:val="000000"/>
          <w:lang w:val="ru-RU"/>
        </w:rPr>
        <w:t>По первому убийству. Случайные туристы сфотографировали человека, находившегося в момент убийства рядом с местом преступления. У него в руках такая же кепка, как у Лаваля.</w:t>
      </w:r>
    </w:p>
    <w:p w14:paraId="7FA21E06" w14:textId="77777777" w:rsidR="00212645" w:rsidRPr="00E52337" w:rsidRDefault="00212645" w:rsidP="00212645">
      <w:pPr>
        <w:rPr>
          <w:lang w:val="ru-RU"/>
        </w:rPr>
      </w:pPr>
    </w:p>
    <w:p w14:paraId="0966C74A" w14:textId="77777777" w:rsidR="00212645" w:rsidRPr="00E52337" w:rsidRDefault="00212645" w:rsidP="00212645">
      <w:pPr>
        <w:ind w:left="3166"/>
        <w:rPr>
          <w:lang w:val="ru-RU"/>
        </w:rPr>
      </w:pPr>
      <w:r w:rsidRPr="00E52337">
        <w:rPr>
          <w:color w:val="000000"/>
          <w:lang w:val="ru-RU"/>
        </w:rPr>
        <w:t>БОКОВ</w:t>
      </w:r>
    </w:p>
    <w:p w14:paraId="46F82624" w14:textId="77777777" w:rsidR="00212645" w:rsidRPr="00E52337" w:rsidRDefault="00212645" w:rsidP="00212645">
      <w:pPr>
        <w:ind w:left="1441" w:right="2161"/>
        <w:rPr>
          <w:lang w:val="ru-RU"/>
        </w:rPr>
      </w:pPr>
      <w:r w:rsidRPr="00E52337">
        <w:rPr>
          <w:color w:val="000000"/>
          <w:lang w:val="ru-RU"/>
        </w:rPr>
        <w:t>Кепку Лаваль оставил у родителей ещё два года назад. По второму убийству - никакой связи с пионерским лагерем нет.</w:t>
      </w:r>
    </w:p>
    <w:p w14:paraId="38DC1F20" w14:textId="77777777" w:rsidR="00212645" w:rsidRPr="00E52337" w:rsidRDefault="00212645" w:rsidP="00212645">
      <w:pPr>
        <w:rPr>
          <w:lang w:val="ru-RU"/>
        </w:rPr>
      </w:pPr>
    </w:p>
    <w:p w14:paraId="6FA2E59D" w14:textId="77777777" w:rsidR="00212645" w:rsidRPr="00E52337" w:rsidRDefault="00212645" w:rsidP="00212645">
      <w:pPr>
        <w:ind w:left="3166"/>
        <w:rPr>
          <w:lang w:val="ru-RU"/>
        </w:rPr>
      </w:pPr>
      <w:r w:rsidRPr="00E52337">
        <w:rPr>
          <w:color w:val="000000"/>
          <w:lang w:val="ru-RU"/>
        </w:rPr>
        <w:t>КОЗЫРЕВ</w:t>
      </w:r>
    </w:p>
    <w:p w14:paraId="574FB3D1" w14:textId="77777777" w:rsidR="00212645" w:rsidRPr="00E52337" w:rsidRDefault="00212645" w:rsidP="00212645">
      <w:pPr>
        <w:ind w:left="1441" w:right="2161"/>
        <w:rPr>
          <w:lang w:val="ru-RU"/>
        </w:rPr>
      </w:pPr>
      <w:r w:rsidRPr="00E52337">
        <w:rPr>
          <w:color w:val="000000"/>
          <w:lang w:val="ru-RU"/>
        </w:rPr>
        <w:t>Есть. Он им делал библиотеку, как филиал своей. Я нашёл документы. По третьему - он был знаком с убитым детдомовцем Женей и сам в этом признался.</w:t>
      </w:r>
    </w:p>
    <w:p w14:paraId="27B23577" w14:textId="77777777" w:rsidR="00212645" w:rsidRPr="00E52337" w:rsidRDefault="00212645" w:rsidP="00212645">
      <w:pPr>
        <w:rPr>
          <w:lang w:val="ru-RU"/>
        </w:rPr>
      </w:pPr>
    </w:p>
    <w:p w14:paraId="7AB9D637" w14:textId="77777777" w:rsidR="00212645" w:rsidRPr="00E52337" w:rsidRDefault="00212645" w:rsidP="00212645">
      <w:pPr>
        <w:ind w:left="3166"/>
        <w:rPr>
          <w:lang w:val="ru-RU"/>
        </w:rPr>
      </w:pPr>
      <w:r w:rsidRPr="00E52337">
        <w:rPr>
          <w:color w:val="000000"/>
          <w:lang w:val="ru-RU"/>
        </w:rPr>
        <w:t>ДОБРОВОЛЬСКАЯ</w:t>
      </w:r>
    </w:p>
    <w:p w14:paraId="465C00D4" w14:textId="77777777" w:rsidR="00212645" w:rsidRPr="00E52337" w:rsidRDefault="00212645" w:rsidP="00212645">
      <w:pPr>
        <w:ind w:left="1441" w:right="2161"/>
        <w:rPr>
          <w:lang w:val="ru-RU"/>
        </w:rPr>
      </w:pPr>
      <w:r w:rsidRPr="00E52337">
        <w:rPr>
          <w:color w:val="000000"/>
          <w:lang w:val="ru-RU"/>
        </w:rPr>
        <w:t>По мясокомбинату - шахматная партия, а Лаваль - шахматист.</w:t>
      </w:r>
    </w:p>
    <w:p w14:paraId="5298A0CD" w14:textId="77777777" w:rsidR="00212645" w:rsidRPr="00E52337" w:rsidRDefault="00212645" w:rsidP="00212645">
      <w:pPr>
        <w:rPr>
          <w:lang w:val="ru-RU"/>
        </w:rPr>
      </w:pPr>
    </w:p>
    <w:p w14:paraId="445DC5DE" w14:textId="77777777" w:rsidR="00212645" w:rsidRPr="00E52337" w:rsidRDefault="00212645" w:rsidP="00212645">
      <w:pPr>
        <w:ind w:left="3166"/>
        <w:rPr>
          <w:lang w:val="ru-RU"/>
        </w:rPr>
      </w:pPr>
      <w:r w:rsidRPr="00E52337">
        <w:rPr>
          <w:color w:val="000000"/>
          <w:lang w:val="ru-RU"/>
        </w:rPr>
        <w:t>КОЗЫРЕВ</w:t>
      </w:r>
    </w:p>
    <w:p w14:paraId="5C7CB6FB" w14:textId="77777777" w:rsidR="00212645" w:rsidRPr="00E52337" w:rsidRDefault="00212645" w:rsidP="00212645">
      <w:pPr>
        <w:ind w:left="1441" w:right="2161"/>
        <w:rPr>
          <w:lang w:val="ru-RU"/>
        </w:rPr>
      </w:pPr>
      <w:r w:rsidRPr="00E52337">
        <w:rPr>
          <w:color w:val="000000"/>
          <w:lang w:val="ru-RU"/>
        </w:rPr>
        <w:t>Голова зайца пришита хирургическим швом. А Лаваль в детстве увлекался таксидермией.</w:t>
      </w:r>
    </w:p>
    <w:p w14:paraId="37849326" w14:textId="77777777" w:rsidR="00212645" w:rsidRPr="00E52337" w:rsidRDefault="00212645" w:rsidP="00212645">
      <w:pPr>
        <w:rPr>
          <w:lang w:val="ru-RU"/>
        </w:rPr>
      </w:pPr>
    </w:p>
    <w:p w14:paraId="740DFC15" w14:textId="77777777" w:rsidR="00212645" w:rsidRPr="00E52337" w:rsidRDefault="00212645" w:rsidP="00212645">
      <w:pPr>
        <w:rPr>
          <w:lang w:val="ru-RU"/>
        </w:rPr>
      </w:pPr>
      <w:r w:rsidRPr="00E52337">
        <w:rPr>
          <w:color w:val="000000"/>
          <w:lang w:val="ru-RU"/>
        </w:rPr>
        <w:t>Выкладывает фотографии.</w:t>
      </w:r>
    </w:p>
    <w:p w14:paraId="578CA551" w14:textId="77777777" w:rsidR="00212645" w:rsidRPr="00E52337" w:rsidRDefault="00212645" w:rsidP="00212645">
      <w:pPr>
        <w:rPr>
          <w:lang w:val="ru-RU"/>
        </w:rPr>
      </w:pPr>
    </w:p>
    <w:p w14:paraId="49AEFFA6" w14:textId="77777777" w:rsidR="00212645" w:rsidRPr="00E52337" w:rsidRDefault="00212645" w:rsidP="00212645">
      <w:pPr>
        <w:ind w:left="3166"/>
        <w:rPr>
          <w:lang w:val="ru-RU"/>
        </w:rPr>
      </w:pPr>
      <w:r w:rsidRPr="00E52337">
        <w:rPr>
          <w:color w:val="000000"/>
          <w:lang w:val="ru-RU"/>
        </w:rPr>
        <w:t>ДОБРОВОЛЬСКАЯ</w:t>
      </w:r>
    </w:p>
    <w:p w14:paraId="59925A5F" w14:textId="77777777" w:rsidR="00212645" w:rsidRPr="00E52337" w:rsidRDefault="00212645" w:rsidP="00212645">
      <w:pPr>
        <w:ind w:left="1441" w:right="2161"/>
        <w:rPr>
          <w:lang w:val="ru-RU"/>
        </w:rPr>
      </w:pPr>
      <w:r w:rsidRPr="00E52337">
        <w:rPr>
          <w:color w:val="000000"/>
          <w:lang w:val="ru-RU"/>
        </w:rPr>
        <w:t>И на месте покушения на Игоря - его отпечатки на орудии нападения.</w:t>
      </w:r>
    </w:p>
    <w:p w14:paraId="5EA1CAE6" w14:textId="77777777" w:rsidR="00212645" w:rsidRPr="00E52337" w:rsidRDefault="00212645" w:rsidP="00212645">
      <w:pPr>
        <w:rPr>
          <w:lang w:val="ru-RU"/>
        </w:rPr>
      </w:pPr>
    </w:p>
    <w:p w14:paraId="7FF1B1F7" w14:textId="77777777" w:rsidR="00212645" w:rsidRPr="00E52337" w:rsidRDefault="00212645" w:rsidP="00212645">
      <w:pPr>
        <w:ind w:left="3166"/>
        <w:rPr>
          <w:lang w:val="ru-RU"/>
        </w:rPr>
      </w:pPr>
      <w:r w:rsidRPr="00E52337">
        <w:rPr>
          <w:color w:val="000000"/>
          <w:lang w:val="ru-RU"/>
        </w:rPr>
        <w:t>ГЕНПРОКУРОР</w:t>
      </w:r>
    </w:p>
    <w:p w14:paraId="76455DD1" w14:textId="77777777" w:rsidR="00212645" w:rsidRPr="00E52337" w:rsidRDefault="00212645" w:rsidP="00212645">
      <w:pPr>
        <w:ind w:left="1441" w:right="2161"/>
        <w:rPr>
          <w:lang w:val="ru-RU"/>
        </w:rPr>
      </w:pPr>
      <w:r w:rsidRPr="00E52337">
        <w:rPr>
          <w:color w:val="000000"/>
          <w:lang w:val="ru-RU"/>
        </w:rPr>
        <w:t>Как по мне, так улик более чем достаточно. В суд нам выходить не надо, у нас не судят живых трупов.</w:t>
      </w:r>
    </w:p>
    <w:p w14:paraId="5E2D1C53" w14:textId="77777777" w:rsidR="00212645" w:rsidRPr="00E52337" w:rsidRDefault="00212645" w:rsidP="00212645">
      <w:pPr>
        <w:rPr>
          <w:lang w:val="ru-RU"/>
        </w:rPr>
      </w:pPr>
    </w:p>
    <w:p w14:paraId="03A490AB" w14:textId="77777777" w:rsidR="00212645" w:rsidRPr="00E52337" w:rsidRDefault="00212645" w:rsidP="00212645">
      <w:pPr>
        <w:ind w:left="3166"/>
        <w:rPr>
          <w:lang w:val="ru-RU"/>
        </w:rPr>
      </w:pPr>
      <w:r w:rsidRPr="00E52337">
        <w:rPr>
          <w:color w:val="000000"/>
          <w:lang w:val="ru-RU"/>
        </w:rPr>
        <w:t>КОЗЫРЕВ</w:t>
      </w:r>
    </w:p>
    <w:p w14:paraId="5B4EB4E7" w14:textId="77777777" w:rsidR="00212645" w:rsidRPr="00E52337" w:rsidRDefault="00212645" w:rsidP="00212645">
      <w:pPr>
        <w:ind w:left="1441" w:right="2161"/>
        <w:rPr>
          <w:lang w:val="ru-RU"/>
        </w:rPr>
      </w:pPr>
      <w:r w:rsidRPr="00E52337">
        <w:rPr>
          <w:color w:val="000000"/>
          <w:lang w:val="ru-RU"/>
        </w:rPr>
        <w:t>Можно попробовать сделать операцию на мозге. Экспериментальную, но всё же. И в случае успеха - судить по всей строгости.</w:t>
      </w:r>
    </w:p>
    <w:p w14:paraId="757EF860" w14:textId="77777777" w:rsidR="00212645" w:rsidRPr="00E52337" w:rsidRDefault="00212645" w:rsidP="00212645">
      <w:pPr>
        <w:rPr>
          <w:lang w:val="ru-RU"/>
        </w:rPr>
      </w:pPr>
    </w:p>
    <w:p w14:paraId="230B81BF" w14:textId="77777777" w:rsidR="00212645" w:rsidRPr="00E52337" w:rsidRDefault="00212645" w:rsidP="00212645">
      <w:pPr>
        <w:ind w:left="3166"/>
        <w:rPr>
          <w:lang w:val="ru-RU"/>
        </w:rPr>
      </w:pPr>
      <w:r w:rsidRPr="00E52337">
        <w:rPr>
          <w:color w:val="000000"/>
          <w:lang w:val="ru-RU"/>
        </w:rPr>
        <w:t>БОКОВ</w:t>
      </w:r>
    </w:p>
    <w:p w14:paraId="0B7D546E" w14:textId="77777777" w:rsidR="00212645" w:rsidRPr="00E52337" w:rsidRDefault="00212645" w:rsidP="00212645">
      <w:pPr>
        <w:ind w:left="1441" w:right="2161"/>
        <w:rPr>
          <w:lang w:val="ru-RU"/>
        </w:rPr>
      </w:pPr>
      <w:r w:rsidRPr="00E52337">
        <w:rPr>
          <w:color w:val="000000"/>
          <w:lang w:val="ru-RU"/>
        </w:rPr>
        <w:t>А в случае неудачи - закрыть дело в связи со смертью. Так? Стационар не нашли, связи с солью у Лаваля - нету, все - косвенное, всё!</w:t>
      </w:r>
    </w:p>
    <w:p w14:paraId="621CC3D8" w14:textId="77777777" w:rsidR="00212645" w:rsidRPr="00E52337" w:rsidRDefault="00212645" w:rsidP="00212645">
      <w:pPr>
        <w:rPr>
          <w:lang w:val="ru-RU"/>
        </w:rPr>
      </w:pPr>
    </w:p>
    <w:p w14:paraId="0492250A" w14:textId="77777777" w:rsidR="00212645" w:rsidRPr="00E52337" w:rsidRDefault="00212645" w:rsidP="00212645">
      <w:pPr>
        <w:rPr>
          <w:lang w:val="ru-RU"/>
        </w:rPr>
      </w:pPr>
      <w:r w:rsidRPr="00E52337">
        <w:rPr>
          <w:color w:val="000000"/>
          <w:lang w:val="ru-RU"/>
        </w:rPr>
        <w:t>Генпрокурор хлопает по столу.</w:t>
      </w:r>
    </w:p>
    <w:p w14:paraId="75A3B5DD" w14:textId="77777777" w:rsidR="00212645" w:rsidRPr="00E52337" w:rsidRDefault="00212645" w:rsidP="00212645">
      <w:pPr>
        <w:rPr>
          <w:lang w:val="ru-RU"/>
        </w:rPr>
      </w:pPr>
    </w:p>
    <w:p w14:paraId="2484D932" w14:textId="77777777" w:rsidR="00212645" w:rsidRPr="00E52337" w:rsidRDefault="00212645" w:rsidP="00212645">
      <w:pPr>
        <w:ind w:left="3166"/>
        <w:rPr>
          <w:lang w:val="ru-RU"/>
        </w:rPr>
      </w:pPr>
      <w:r w:rsidRPr="00E52337">
        <w:rPr>
          <w:color w:val="000000"/>
          <w:lang w:val="ru-RU"/>
        </w:rPr>
        <w:t>ГЕНПРОКУРОР</w:t>
      </w:r>
    </w:p>
    <w:p w14:paraId="178D1B06" w14:textId="77777777" w:rsidR="00212645" w:rsidRPr="00E52337" w:rsidRDefault="00212645" w:rsidP="00212645">
      <w:pPr>
        <w:ind w:left="1441" w:right="2161"/>
        <w:rPr>
          <w:lang w:val="ru-RU"/>
        </w:rPr>
      </w:pPr>
      <w:r w:rsidRPr="00E52337">
        <w:rPr>
          <w:color w:val="000000"/>
          <w:lang w:val="ru-RU"/>
        </w:rPr>
        <w:t>Хватит! Дай бог, мы на этот раз не ошиблись. И убийств больше не будет. Вы получите премии и повышение.</w:t>
      </w:r>
    </w:p>
    <w:p w14:paraId="1B527013" w14:textId="77777777" w:rsidR="00212645" w:rsidRPr="00E52337" w:rsidRDefault="00212645" w:rsidP="00212645">
      <w:pPr>
        <w:ind w:left="1441" w:right="2161"/>
        <w:rPr>
          <w:lang w:val="ru-RU"/>
        </w:rPr>
      </w:pPr>
      <w:r w:rsidRPr="00E52337">
        <w:rPr>
          <w:color w:val="000000"/>
          <w:lang w:val="ru-RU"/>
        </w:rPr>
        <w:t>Я доложу товарищу Громыко. И всё у нас будет хорошо. Решение по операции вынесет медицинская комиссия. Оперировать - не оперировать. Понятно, что лучшее лекарство - скальпель хирурга. Как, кстати, жена твоя, Женя? Может мы и…</w:t>
      </w:r>
    </w:p>
    <w:p w14:paraId="44A259E6" w14:textId="77777777" w:rsidR="00212645" w:rsidRPr="00E52337" w:rsidRDefault="00212645" w:rsidP="00212645">
      <w:pPr>
        <w:rPr>
          <w:lang w:val="ru-RU"/>
        </w:rPr>
      </w:pPr>
    </w:p>
    <w:p w14:paraId="235FB3F5" w14:textId="77777777" w:rsidR="00212645" w:rsidRPr="00E52337" w:rsidRDefault="00212645" w:rsidP="00212645">
      <w:pPr>
        <w:rPr>
          <w:lang w:val="ru-RU"/>
        </w:rPr>
      </w:pPr>
      <w:r w:rsidRPr="00E52337">
        <w:rPr>
          <w:color w:val="000000"/>
          <w:lang w:val="ru-RU"/>
        </w:rPr>
        <w:t>Козырев не даёт договорить фразу.</w:t>
      </w:r>
    </w:p>
    <w:p w14:paraId="29878AF5" w14:textId="77777777" w:rsidR="00212645" w:rsidRPr="00E52337" w:rsidRDefault="00212645" w:rsidP="00212645">
      <w:pPr>
        <w:rPr>
          <w:lang w:val="ru-RU"/>
        </w:rPr>
      </w:pPr>
    </w:p>
    <w:p w14:paraId="4FEAA162" w14:textId="77777777" w:rsidR="00212645" w:rsidRPr="00E52337" w:rsidRDefault="00212645" w:rsidP="00212645">
      <w:pPr>
        <w:ind w:left="3166"/>
        <w:rPr>
          <w:lang w:val="ru-RU"/>
        </w:rPr>
      </w:pPr>
      <w:r w:rsidRPr="00E52337">
        <w:rPr>
          <w:color w:val="000000"/>
          <w:lang w:val="ru-RU"/>
        </w:rPr>
        <w:t>КОЗЫРЕВ</w:t>
      </w:r>
    </w:p>
    <w:p w14:paraId="773E1845" w14:textId="77777777" w:rsidR="00212645" w:rsidRPr="00E52337" w:rsidRDefault="00212645" w:rsidP="00212645">
      <w:pPr>
        <w:ind w:left="1441" w:right="2161"/>
        <w:rPr>
          <w:lang w:val="ru-RU"/>
        </w:rPr>
      </w:pPr>
      <w:r w:rsidRPr="00E52337">
        <w:rPr>
          <w:color w:val="000000"/>
          <w:lang w:val="ru-RU"/>
        </w:rPr>
        <w:t>Ваша помощь с квотой очень помогла.</w:t>
      </w:r>
    </w:p>
    <w:p w14:paraId="24360FF2" w14:textId="77777777" w:rsidR="00212645" w:rsidRPr="00E52337" w:rsidRDefault="00212645" w:rsidP="00212645">
      <w:pPr>
        <w:rPr>
          <w:lang w:val="ru-RU"/>
        </w:rPr>
      </w:pPr>
    </w:p>
    <w:p w14:paraId="490E7A93" w14:textId="77777777" w:rsidR="00212645" w:rsidRPr="00E52337" w:rsidRDefault="00212645" w:rsidP="00212645">
      <w:pPr>
        <w:ind w:left="3166"/>
        <w:rPr>
          <w:lang w:val="ru-RU"/>
        </w:rPr>
      </w:pPr>
      <w:r w:rsidRPr="00E52337">
        <w:rPr>
          <w:color w:val="000000"/>
          <w:lang w:val="ru-RU"/>
        </w:rPr>
        <w:t>БОКОВ</w:t>
      </w:r>
    </w:p>
    <w:p w14:paraId="4B813411" w14:textId="77777777" w:rsidR="00212645" w:rsidRPr="00E52337" w:rsidRDefault="00212645" w:rsidP="00212645">
      <w:pPr>
        <w:ind w:left="1441" w:right="2161"/>
        <w:rPr>
          <w:lang w:val="ru-RU"/>
        </w:rPr>
      </w:pPr>
      <w:r w:rsidRPr="00E52337">
        <w:rPr>
          <w:color w:val="000000"/>
          <w:lang w:val="ru-RU"/>
        </w:rPr>
        <w:t>Спасибо, товарищ начальник. Я хотел вас отдельно поблагодарить, не при всех.</w:t>
      </w:r>
    </w:p>
    <w:p w14:paraId="36B741C6" w14:textId="77777777" w:rsidR="00212645" w:rsidRPr="00E52337" w:rsidRDefault="00212645" w:rsidP="00212645">
      <w:pPr>
        <w:rPr>
          <w:lang w:val="ru-RU"/>
        </w:rPr>
      </w:pPr>
    </w:p>
    <w:p w14:paraId="2F631B5A" w14:textId="77777777" w:rsidR="00212645" w:rsidRPr="00E52337" w:rsidRDefault="00212645" w:rsidP="00212645">
      <w:pPr>
        <w:ind w:left="3166"/>
        <w:rPr>
          <w:lang w:val="ru-RU"/>
        </w:rPr>
      </w:pPr>
      <w:r w:rsidRPr="00E52337">
        <w:rPr>
          <w:color w:val="000000"/>
          <w:lang w:val="ru-RU"/>
        </w:rPr>
        <w:t>ГЕНПРОКУРОР</w:t>
      </w:r>
    </w:p>
    <w:p w14:paraId="081D1E0C" w14:textId="77777777" w:rsidR="00212645" w:rsidRPr="00E52337" w:rsidRDefault="00212645" w:rsidP="00212645">
      <w:pPr>
        <w:ind w:left="1441" w:right="2161"/>
        <w:rPr>
          <w:lang w:val="ru-RU"/>
        </w:rPr>
      </w:pPr>
      <w:r w:rsidRPr="00E52337">
        <w:rPr>
          <w:color w:val="000000"/>
          <w:lang w:val="ru-RU"/>
        </w:rPr>
        <w:t>Чем смог, Женя, чем смог.</w:t>
      </w:r>
    </w:p>
    <w:p w14:paraId="6016575F" w14:textId="77777777" w:rsidR="00212645" w:rsidRPr="00E52337" w:rsidRDefault="00212645" w:rsidP="00212645">
      <w:pPr>
        <w:rPr>
          <w:lang w:val="ru-RU"/>
        </w:rPr>
      </w:pPr>
    </w:p>
    <w:p w14:paraId="5422CD5F" w14:textId="77777777" w:rsidR="00212645" w:rsidRPr="00E52337" w:rsidRDefault="00212645" w:rsidP="00212645">
      <w:pPr>
        <w:rPr>
          <w:lang w:val="ru-RU"/>
        </w:rPr>
      </w:pPr>
      <w:r w:rsidRPr="00E52337">
        <w:rPr>
          <w:color w:val="000000"/>
          <w:lang w:val="ru-RU"/>
        </w:rPr>
        <w:t>Смотрит на Козырева с уважением.</w:t>
      </w:r>
    </w:p>
    <w:p w14:paraId="562DAB00" w14:textId="77777777" w:rsidR="00212645" w:rsidRPr="00E52337" w:rsidRDefault="00212645" w:rsidP="00212645">
      <w:pPr>
        <w:rPr>
          <w:lang w:val="ru-RU"/>
        </w:rPr>
      </w:pPr>
    </w:p>
    <w:p w14:paraId="3105F1A6" w14:textId="77777777" w:rsidR="00212645" w:rsidRPr="00E52337" w:rsidRDefault="00212645" w:rsidP="00212645">
      <w:pPr>
        <w:ind w:left="3166"/>
        <w:rPr>
          <w:lang w:val="ru-RU"/>
        </w:rPr>
      </w:pPr>
      <w:r w:rsidRPr="00E52337">
        <w:rPr>
          <w:color w:val="000000"/>
          <w:lang w:val="ru-RU"/>
        </w:rPr>
        <w:t>ГЕНПРОКУРОР</w:t>
      </w:r>
    </w:p>
    <w:p w14:paraId="4C142E31" w14:textId="77777777" w:rsidR="00212645" w:rsidRPr="00E52337" w:rsidRDefault="00212645" w:rsidP="00212645">
      <w:pPr>
        <w:ind w:left="1441" w:right="2161"/>
        <w:rPr>
          <w:lang w:val="ru-RU"/>
        </w:rPr>
      </w:pPr>
      <w:r w:rsidRPr="00E52337">
        <w:rPr>
          <w:color w:val="000000"/>
          <w:lang w:val="ru-RU"/>
        </w:rPr>
        <w:lastRenderedPageBreak/>
        <w:t>Ты уж тоже мне теперь помоги. Сделай всё нормально!</w:t>
      </w:r>
    </w:p>
    <w:p w14:paraId="3D3CF32E" w14:textId="77777777" w:rsidR="00212645" w:rsidRPr="00E52337" w:rsidRDefault="00212645" w:rsidP="00212645">
      <w:pPr>
        <w:rPr>
          <w:lang w:val="ru-RU"/>
        </w:rPr>
      </w:pPr>
    </w:p>
    <w:p w14:paraId="6649FC55" w14:textId="77777777" w:rsidR="00212645" w:rsidRPr="00E52337" w:rsidRDefault="00212645" w:rsidP="00212645">
      <w:pPr>
        <w:rPr>
          <w:lang w:val="ru-RU"/>
        </w:rPr>
      </w:pPr>
      <w:r w:rsidRPr="00E52337">
        <w:rPr>
          <w:b/>
          <w:color w:val="000000"/>
          <w:lang w:val="ru-RU"/>
        </w:rPr>
        <w:t xml:space="preserve">6-46. ИНТ. БОЛЬНИЦА ОДИНЦОВО.ПАЛАТА ИГОРЯ УТРО 17. </w:t>
      </w:r>
      <w:r w:rsidRPr="00E52337">
        <w:rPr>
          <w:lang w:val="ru-RU"/>
        </w:rPr>
        <w:br/>
      </w:r>
      <w:r w:rsidRPr="00E52337">
        <w:rPr>
          <w:b/>
          <w:color w:val="000000"/>
          <w:lang w:val="ru-RU"/>
        </w:rPr>
        <w:t>ИГОРЬ, МАЛЬЦЕВА, МАЛЬЦЕВ (01:14)</w:t>
      </w:r>
      <w:r w:rsidRPr="00E52337">
        <w:rPr>
          <w:lang w:val="ru-RU"/>
        </w:rPr>
        <w:br/>
      </w:r>
    </w:p>
    <w:p w14:paraId="3F6233CD" w14:textId="77777777" w:rsidR="00212645" w:rsidRPr="00E52337" w:rsidRDefault="00212645" w:rsidP="00212645">
      <w:pPr>
        <w:rPr>
          <w:lang w:val="ru-RU"/>
        </w:rPr>
      </w:pPr>
      <w:r w:rsidRPr="00E52337">
        <w:rPr>
          <w:color w:val="000000"/>
          <w:lang w:val="ru-RU"/>
        </w:rPr>
        <w:t>Игорь всё также неподвижно лежит в кровати. Он кажется совсем маленьким. Лицо - в лопнувших от удушения сосудах. Рядом на стуле сидит мать. Отец смотрит в окно.</w:t>
      </w:r>
    </w:p>
    <w:p w14:paraId="356A2108" w14:textId="77777777" w:rsidR="00212645" w:rsidRPr="00E52337" w:rsidRDefault="00212645" w:rsidP="00212645">
      <w:pPr>
        <w:rPr>
          <w:lang w:val="ru-RU"/>
        </w:rPr>
      </w:pPr>
    </w:p>
    <w:p w14:paraId="4381F66A" w14:textId="77777777" w:rsidR="00212645" w:rsidRPr="00E52337" w:rsidRDefault="00212645" w:rsidP="00212645">
      <w:pPr>
        <w:ind w:left="3166"/>
        <w:rPr>
          <w:lang w:val="ru-RU"/>
        </w:rPr>
      </w:pPr>
      <w:r w:rsidRPr="00E52337">
        <w:rPr>
          <w:color w:val="000000"/>
          <w:lang w:val="ru-RU"/>
        </w:rPr>
        <w:t>МАЛЬЦЕВА</w:t>
      </w:r>
    </w:p>
    <w:p w14:paraId="6BD7176C" w14:textId="77777777" w:rsidR="00212645" w:rsidRPr="00E52337" w:rsidRDefault="00212645" w:rsidP="00212645">
      <w:pPr>
        <w:ind w:left="1441" w:right="2161"/>
        <w:rPr>
          <w:lang w:val="ru-RU"/>
        </w:rPr>
      </w:pPr>
      <w:r w:rsidRPr="00E52337">
        <w:rPr>
          <w:color w:val="000000"/>
          <w:lang w:val="ru-RU"/>
        </w:rPr>
        <w:t>Игорёк, ты письмо нам написал. Но я запретила папе его открывать. Давай ты проснёшься и сам решишь - надо нам его читать или не надо. Ты же ненадолго решил отдохнуть, да? Ты же меня слышишь. Я тебя понимаю. Ты весь в меня. Я тоже, когда не знаю, что делать - всегда стараюсь уснуть. Ты все-таки мой мальчик.</w:t>
      </w:r>
    </w:p>
    <w:p w14:paraId="35AA7F0C" w14:textId="77777777" w:rsidR="00212645" w:rsidRPr="00E52337" w:rsidRDefault="00212645" w:rsidP="00212645">
      <w:pPr>
        <w:rPr>
          <w:lang w:val="ru-RU"/>
        </w:rPr>
      </w:pPr>
    </w:p>
    <w:p w14:paraId="68D8D017" w14:textId="77777777" w:rsidR="00212645" w:rsidRPr="00E52337" w:rsidRDefault="00212645" w:rsidP="00212645">
      <w:pPr>
        <w:ind w:left="3166"/>
        <w:rPr>
          <w:lang w:val="ru-RU"/>
        </w:rPr>
      </w:pPr>
      <w:r w:rsidRPr="00E52337">
        <w:rPr>
          <w:color w:val="000000"/>
          <w:lang w:val="ru-RU"/>
        </w:rPr>
        <w:t>МАЛЬЦЕВ</w:t>
      </w:r>
    </w:p>
    <w:p w14:paraId="60B3EF4D" w14:textId="77777777" w:rsidR="00212645" w:rsidRPr="00E52337" w:rsidRDefault="00212645" w:rsidP="00212645">
      <w:pPr>
        <w:ind w:left="1441" w:right="2161"/>
        <w:rPr>
          <w:lang w:val="ru-RU"/>
        </w:rPr>
      </w:pPr>
      <w:r w:rsidRPr="00E52337">
        <w:rPr>
          <w:color w:val="000000"/>
          <w:lang w:val="ru-RU"/>
        </w:rPr>
        <w:t>Нет, Маша. Он мой мальчик. А у нас порода крепкая. И он выкарабкается обязательно. А письмо он написал, чтобы мы его прочитали.</w:t>
      </w:r>
    </w:p>
    <w:p w14:paraId="71F03ADB" w14:textId="77777777" w:rsidR="00212645" w:rsidRPr="00E52337" w:rsidRDefault="00212645" w:rsidP="00212645">
      <w:pPr>
        <w:ind w:left="1441" w:right="2161"/>
        <w:rPr>
          <w:lang w:val="ru-RU"/>
        </w:rPr>
      </w:pPr>
      <w:r w:rsidRPr="00E52337">
        <w:rPr>
          <w:color w:val="000000"/>
          <w:lang w:val="ru-RU"/>
        </w:rPr>
        <w:t xml:space="preserve">Да, </w:t>
      </w:r>
      <w:proofErr w:type="spellStart"/>
      <w:r w:rsidRPr="00E52337">
        <w:rPr>
          <w:color w:val="000000"/>
          <w:lang w:val="ru-RU"/>
        </w:rPr>
        <w:t>Игорёх</w:t>
      </w:r>
      <w:proofErr w:type="spellEnd"/>
      <w:r w:rsidRPr="00E52337">
        <w:rPr>
          <w:color w:val="000000"/>
          <w:lang w:val="ru-RU"/>
        </w:rPr>
        <w:t>? Дай мне, пожалуйста, это письмо.</w:t>
      </w:r>
    </w:p>
    <w:p w14:paraId="280ED441" w14:textId="77777777" w:rsidR="00212645" w:rsidRPr="00E52337" w:rsidRDefault="00212645" w:rsidP="00212645">
      <w:pPr>
        <w:rPr>
          <w:lang w:val="ru-RU"/>
        </w:rPr>
      </w:pPr>
    </w:p>
    <w:p w14:paraId="5BF17C48" w14:textId="77777777" w:rsidR="00212645" w:rsidRPr="00E52337" w:rsidRDefault="00212645" w:rsidP="00212645">
      <w:pPr>
        <w:rPr>
          <w:lang w:val="ru-RU"/>
        </w:rPr>
      </w:pPr>
      <w:r w:rsidRPr="00E52337">
        <w:rPr>
          <w:color w:val="000000"/>
          <w:lang w:val="ru-RU"/>
        </w:rPr>
        <w:t>Мальцева не отдаёт. Обращается к Игорю.</w:t>
      </w:r>
    </w:p>
    <w:p w14:paraId="5A39B89C" w14:textId="77777777" w:rsidR="00212645" w:rsidRPr="00E52337" w:rsidRDefault="00212645" w:rsidP="00212645">
      <w:pPr>
        <w:rPr>
          <w:lang w:val="ru-RU"/>
        </w:rPr>
      </w:pPr>
    </w:p>
    <w:p w14:paraId="736C2C6F" w14:textId="77777777" w:rsidR="00212645" w:rsidRPr="00E52337" w:rsidRDefault="00212645" w:rsidP="00212645">
      <w:pPr>
        <w:ind w:left="3166"/>
        <w:rPr>
          <w:lang w:val="ru-RU"/>
        </w:rPr>
      </w:pPr>
      <w:r w:rsidRPr="00E52337">
        <w:rPr>
          <w:color w:val="000000"/>
          <w:lang w:val="ru-RU"/>
        </w:rPr>
        <w:t>МАЛЬЦЕВА</w:t>
      </w:r>
    </w:p>
    <w:p w14:paraId="17F19085" w14:textId="77777777" w:rsidR="00212645" w:rsidRPr="00E52337" w:rsidRDefault="00212645" w:rsidP="00212645">
      <w:pPr>
        <w:ind w:left="1441" w:right="2161"/>
        <w:rPr>
          <w:lang w:val="ru-RU"/>
        </w:rPr>
      </w:pPr>
      <w:r w:rsidRPr="00E52337">
        <w:rPr>
          <w:color w:val="000000"/>
          <w:lang w:val="ru-RU"/>
        </w:rPr>
        <w:t>Если хочешь, чтоб мы прочли - ты дай мне знать. Пошевели ручкой.</w:t>
      </w:r>
    </w:p>
    <w:p w14:paraId="2941EAE7" w14:textId="77777777" w:rsidR="00212645" w:rsidRPr="00E52337" w:rsidRDefault="00212645" w:rsidP="00212645">
      <w:pPr>
        <w:rPr>
          <w:lang w:val="ru-RU"/>
        </w:rPr>
      </w:pPr>
    </w:p>
    <w:p w14:paraId="60DD5650" w14:textId="77777777" w:rsidR="00212645" w:rsidRPr="00E52337" w:rsidRDefault="00212645" w:rsidP="00212645">
      <w:pPr>
        <w:rPr>
          <w:lang w:val="ru-RU"/>
        </w:rPr>
      </w:pPr>
      <w:r w:rsidRPr="00E52337">
        <w:rPr>
          <w:color w:val="000000"/>
          <w:lang w:val="ru-RU"/>
        </w:rPr>
        <w:t>Молчат. Мать держит Игоря за руку.</w:t>
      </w:r>
    </w:p>
    <w:p w14:paraId="26453652" w14:textId="77777777" w:rsidR="00212645" w:rsidRPr="00E52337" w:rsidRDefault="00212645" w:rsidP="00212645">
      <w:pPr>
        <w:rPr>
          <w:lang w:val="ru-RU"/>
        </w:rPr>
      </w:pPr>
    </w:p>
    <w:p w14:paraId="4841B9E9" w14:textId="77777777" w:rsidR="00212645" w:rsidRPr="00E52337" w:rsidRDefault="00212645" w:rsidP="00212645">
      <w:pPr>
        <w:ind w:left="3166"/>
        <w:rPr>
          <w:lang w:val="ru-RU"/>
        </w:rPr>
      </w:pPr>
      <w:r w:rsidRPr="00E52337">
        <w:rPr>
          <w:color w:val="000000"/>
          <w:lang w:val="ru-RU"/>
        </w:rPr>
        <w:t>МАЛЬЦЕВА</w:t>
      </w:r>
    </w:p>
    <w:p w14:paraId="1C85FC7C" w14:textId="77777777" w:rsidR="00212645" w:rsidRPr="00E52337" w:rsidRDefault="00212645" w:rsidP="00212645">
      <w:pPr>
        <w:ind w:left="1441" w:right="2161"/>
        <w:rPr>
          <w:lang w:val="ru-RU"/>
        </w:rPr>
      </w:pPr>
      <w:r w:rsidRPr="00E52337">
        <w:rPr>
          <w:color w:val="000000"/>
          <w:lang w:val="ru-RU"/>
        </w:rPr>
        <w:t>А маме и читать ничего не надо. Мама знает, что там написано совсем не то, что ты правда думаешь. Ты просто устал, переволновался. Вот ты и написал.</w:t>
      </w:r>
    </w:p>
    <w:p w14:paraId="5B33D68B" w14:textId="77777777" w:rsidR="00212645" w:rsidRPr="00E52337" w:rsidRDefault="00212645" w:rsidP="00212645">
      <w:pPr>
        <w:rPr>
          <w:lang w:val="ru-RU"/>
        </w:rPr>
      </w:pPr>
    </w:p>
    <w:p w14:paraId="6EBA86DB" w14:textId="77777777" w:rsidR="00212645" w:rsidRPr="00E52337" w:rsidRDefault="00212645" w:rsidP="00212645">
      <w:pPr>
        <w:rPr>
          <w:lang w:val="ru-RU"/>
        </w:rPr>
      </w:pPr>
      <w:r w:rsidRPr="00E52337">
        <w:rPr>
          <w:color w:val="000000"/>
          <w:lang w:val="ru-RU"/>
        </w:rPr>
        <w:t>Начинает тихо плакать.</w:t>
      </w:r>
    </w:p>
    <w:p w14:paraId="04D48323" w14:textId="77777777" w:rsidR="00212645" w:rsidRPr="00E52337" w:rsidRDefault="00212645" w:rsidP="00212645">
      <w:pPr>
        <w:rPr>
          <w:lang w:val="ru-RU"/>
        </w:rPr>
      </w:pPr>
    </w:p>
    <w:p w14:paraId="67B787B1" w14:textId="77777777" w:rsidR="00212645" w:rsidRPr="00E52337" w:rsidRDefault="00212645" w:rsidP="00212645">
      <w:pPr>
        <w:ind w:left="3166"/>
        <w:rPr>
          <w:lang w:val="ru-RU"/>
        </w:rPr>
      </w:pPr>
      <w:r w:rsidRPr="00E52337">
        <w:rPr>
          <w:color w:val="000000"/>
          <w:lang w:val="ru-RU"/>
        </w:rPr>
        <w:t>МАЛЬЦЕВА</w:t>
      </w:r>
    </w:p>
    <w:p w14:paraId="06DD7110" w14:textId="77777777" w:rsidR="00212645" w:rsidRPr="00E52337" w:rsidRDefault="00212645" w:rsidP="00212645">
      <w:pPr>
        <w:ind w:left="1441" w:right="2161"/>
        <w:rPr>
          <w:lang w:val="ru-RU"/>
        </w:rPr>
      </w:pPr>
      <w:r w:rsidRPr="00E52337">
        <w:rPr>
          <w:color w:val="000000"/>
          <w:lang w:val="ru-RU"/>
        </w:rPr>
        <w:t>Я не могу его таким видеть. Я не хочу, чтоб он был такой. Гена, ну сделай что-нибудь!</w:t>
      </w:r>
    </w:p>
    <w:p w14:paraId="78472B88" w14:textId="77777777" w:rsidR="00212645" w:rsidRPr="00E52337" w:rsidRDefault="00212645" w:rsidP="00212645">
      <w:pPr>
        <w:rPr>
          <w:lang w:val="ru-RU"/>
        </w:rPr>
      </w:pPr>
    </w:p>
    <w:p w14:paraId="5D5DED80" w14:textId="77777777" w:rsidR="00212645" w:rsidRPr="00E52337" w:rsidRDefault="00212645" w:rsidP="00212645">
      <w:pPr>
        <w:rPr>
          <w:lang w:val="ru-RU"/>
        </w:rPr>
      </w:pPr>
      <w:r w:rsidRPr="00E52337">
        <w:rPr>
          <w:color w:val="000000"/>
          <w:lang w:val="ru-RU"/>
        </w:rPr>
        <w:t>Мальцев вырывает у неё конверт и выходит в коридор.</w:t>
      </w:r>
    </w:p>
    <w:p w14:paraId="776D3352" w14:textId="77777777" w:rsidR="00212645" w:rsidRPr="00E52337" w:rsidRDefault="00212645" w:rsidP="00212645">
      <w:pPr>
        <w:rPr>
          <w:lang w:val="ru-RU"/>
        </w:rPr>
      </w:pPr>
    </w:p>
    <w:p w14:paraId="3356B93D" w14:textId="363CC5E8" w:rsidR="00212645" w:rsidRPr="00E52337" w:rsidRDefault="00212645" w:rsidP="00212645">
      <w:pPr>
        <w:rPr>
          <w:lang w:val="ru-RU"/>
        </w:rPr>
      </w:pPr>
      <w:r w:rsidRPr="00E52337">
        <w:rPr>
          <w:b/>
          <w:color w:val="000000"/>
          <w:lang w:val="ru-RU"/>
        </w:rPr>
        <w:lastRenderedPageBreak/>
        <w:t xml:space="preserve">6-47. ИНТ. БОЛЬНИЦА ОДИНЦОВО.КОРИДОР ДЕНЬ 17. </w:t>
      </w:r>
      <w:r w:rsidRPr="00E52337">
        <w:rPr>
          <w:lang w:val="ru-RU"/>
        </w:rPr>
        <w:br/>
      </w:r>
      <w:r w:rsidRPr="00E52337">
        <w:rPr>
          <w:b/>
          <w:color w:val="000000"/>
          <w:lang w:val="ru-RU"/>
        </w:rPr>
        <w:t>БОКОВ, МАЛЬЦЕВ, БЕЛОУСОВ</w:t>
      </w:r>
      <w:r w:rsidR="00F6279C">
        <w:rPr>
          <w:b/>
          <w:color w:val="000000"/>
          <w:lang w:val="ru-RU"/>
        </w:rPr>
        <w:t>, милиционер 8</w:t>
      </w:r>
      <w:r w:rsidRPr="00E52337">
        <w:rPr>
          <w:b/>
          <w:color w:val="000000"/>
          <w:lang w:val="ru-RU"/>
        </w:rPr>
        <w:t xml:space="preserve"> (01:10)</w:t>
      </w:r>
      <w:r w:rsidRPr="00E52337">
        <w:rPr>
          <w:lang w:val="ru-RU"/>
        </w:rPr>
        <w:br/>
      </w:r>
    </w:p>
    <w:p w14:paraId="210D3B18" w14:textId="77777777" w:rsidR="00212645" w:rsidRPr="00E52337" w:rsidRDefault="00212645" w:rsidP="00212645">
      <w:pPr>
        <w:rPr>
          <w:lang w:val="ru-RU"/>
        </w:rPr>
      </w:pPr>
      <w:r w:rsidRPr="00E52337">
        <w:rPr>
          <w:color w:val="000000"/>
          <w:lang w:val="ru-RU"/>
        </w:rPr>
        <w:t>Мальцев читает письмо Игоря. В конце коридора он видит Бокова и профессора Белоусова. Он решительно застёгивает наброшенный на плечи медицинский халат и идёт к беседующим.</w:t>
      </w:r>
    </w:p>
    <w:p w14:paraId="13A0CAB5" w14:textId="77777777" w:rsidR="00212645" w:rsidRPr="00E52337" w:rsidRDefault="00212645" w:rsidP="00212645">
      <w:pPr>
        <w:rPr>
          <w:lang w:val="ru-RU"/>
        </w:rPr>
      </w:pPr>
    </w:p>
    <w:p w14:paraId="1A8D4411" w14:textId="77777777" w:rsidR="00212645" w:rsidRPr="00E52337" w:rsidRDefault="00212645" w:rsidP="00212645">
      <w:pPr>
        <w:ind w:left="3166"/>
        <w:rPr>
          <w:lang w:val="ru-RU"/>
        </w:rPr>
      </w:pPr>
      <w:r w:rsidRPr="00E52337">
        <w:rPr>
          <w:color w:val="000000"/>
          <w:lang w:val="ru-RU"/>
        </w:rPr>
        <w:t>БЕЛОУСОВ</w:t>
      </w:r>
    </w:p>
    <w:p w14:paraId="38791080" w14:textId="77777777" w:rsidR="00212645" w:rsidRPr="00E52337" w:rsidRDefault="00212645" w:rsidP="00212645">
      <w:pPr>
        <w:ind w:left="1441" w:right="2161"/>
        <w:rPr>
          <w:lang w:val="ru-RU"/>
        </w:rPr>
      </w:pPr>
      <w:r w:rsidRPr="00E52337">
        <w:rPr>
          <w:color w:val="000000"/>
          <w:lang w:val="ru-RU"/>
        </w:rPr>
        <w:t>Родители дали разрешение на операцию. Теперь всё будет зависеть от комиссии.</w:t>
      </w:r>
    </w:p>
    <w:p w14:paraId="177ACD8D" w14:textId="77777777" w:rsidR="00212645" w:rsidRPr="00E52337" w:rsidRDefault="00212645" w:rsidP="00212645">
      <w:pPr>
        <w:rPr>
          <w:lang w:val="ru-RU"/>
        </w:rPr>
      </w:pPr>
    </w:p>
    <w:p w14:paraId="5D2C65E6" w14:textId="77777777" w:rsidR="00212645" w:rsidRPr="00E52337" w:rsidRDefault="00212645" w:rsidP="00212645">
      <w:pPr>
        <w:ind w:left="3166"/>
        <w:rPr>
          <w:lang w:val="ru-RU"/>
        </w:rPr>
      </w:pPr>
      <w:r w:rsidRPr="00E52337">
        <w:rPr>
          <w:color w:val="000000"/>
          <w:lang w:val="ru-RU"/>
        </w:rPr>
        <w:t>МАЛЬЦЕВ</w:t>
      </w:r>
    </w:p>
    <w:p w14:paraId="0B4E13EE" w14:textId="77777777" w:rsidR="00212645" w:rsidRPr="00695ED0" w:rsidRDefault="00212645" w:rsidP="00212645">
      <w:pPr>
        <w:ind w:left="1441" w:right="2161"/>
        <w:rPr>
          <w:lang w:val="ru-RU"/>
        </w:rPr>
      </w:pPr>
      <w:r w:rsidRPr="00E52337">
        <w:rPr>
          <w:color w:val="000000"/>
          <w:lang w:val="ru-RU"/>
        </w:rPr>
        <w:t xml:space="preserve">Здравствуйте. Я никакую тайну тут не подслушал? Я хотел с вами поговорить. </w:t>
      </w:r>
      <w:r w:rsidRPr="00695ED0">
        <w:rPr>
          <w:color w:val="000000"/>
          <w:lang w:val="ru-RU"/>
        </w:rPr>
        <w:t>Вы заняты сильно?</w:t>
      </w:r>
    </w:p>
    <w:p w14:paraId="4D5F501A" w14:textId="77777777" w:rsidR="00212645" w:rsidRPr="00695ED0" w:rsidRDefault="00212645" w:rsidP="00212645">
      <w:pPr>
        <w:rPr>
          <w:lang w:val="ru-RU"/>
        </w:rPr>
      </w:pPr>
    </w:p>
    <w:p w14:paraId="5C90C997" w14:textId="77777777" w:rsidR="00212645" w:rsidRPr="00695ED0" w:rsidRDefault="00212645" w:rsidP="00212645">
      <w:pPr>
        <w:ind w:left="3166"/>
        <w:rPr>
          <w:lang w:val="ru-RU"/>
        </w:rPr>
      </w:pPr>
      <w:r w:rsidRPr="00695ED0">
        <w:rPr>
          <w:color w:val="000000"/>
          <w:lang w:val="ru-RU"/>
        </w:rPr>
        <w:t>БОКОВ</w:t>
      </w:r>
    </w:p>
    <w:p w14:paraId="39927F05" w14:textId="77777777" w:rsidR="00212645" w:rsidRPr="00695ED0" w:rsidRDefault="00212645" w:rsidP="00212645">
      <w:pPr>
        <w:ind w:left="1441" w:right="2161"/>
        <w:rPr>
          <w:lang w:val="ru-RU"/>
        </w:rPr>
      </w:pPr>
      <w:r w:rsidRPr="00695ED0">
        <w:rPr>
          <w:color w:val="000000"/>
          <w:lang w:val="ru-RU"/>
        </w:rPr>
        <w:t>Да, пока занят. Вам срочно?</w:t>
      </w:r>
    </w:p>
    <w:p w14:paraId="441FC280" w14:textId="77777777" w:rsidR="00212645" w:rsidRPr="00695ED0" w:rsidRDefault="00212645" w:rsidP="00212645">
      <w:pPr>
        <w:rPr>
          <w:lang w:val="ru-RU"/>
        </w:rPr>
      </w:pPr>
    </w:p>
    <w:p w14:paraId="1175809E" w14:textId="77777777" w:rsidR="00212645" w:rsidRPr="00695ED0" w:rsidRDefault="00212645" w:rsidP="00212645">
      <w:pPr>
        <w:ind w:left="3166"/>
        <w:rPr>
          <w:lang w:val="ru-RU"/>
        </w:rPr>
      </w:pPr>
      <w:r w:rsidRPr="00695ED0">
        <w:rPr>
          <w:color w:val="000000"/>
          <w:lang w:val="ru-RU"/>
        </w:rPr>
        <w:t>МАЛЬЦЕВ</w:t>
      </w:r>
    </w:p>
    <w:p w14:paraId="63D3F840" w14:textId="77777777" w:rsidR="00212645" w:rsidRPr="00695ED0" w:rsidRDefault="00212645" w:rsidP="00212645">
      <w:pPr>
        <w:ind w:left="1441" w:right="2161"/>
        <w:rPr>
          <w:lang w:val="ru-RU"/>
        </w:rPr>
      </w:pPr>
      <w:r w:rsidRPr="00695ED0">
        <w:rPr>
          <w:color w:val="000000"/>
          <w:lang w:val="ru-RU"/>
        </w:rPr>
        <w:t>Нет-нет, ничего страшного. Хотел узнать прогнозы.</w:t>
      </w:r>
    </w:p>
    <w:p w14:paraId="55E79AB2" w14:textId="77777777" w:rsidR="00212645" w:rsidRPr="00695ED0" w:rsidRDefault="00212645" w:rsidP="00212645">
      <w:pPr>
        <w:rPr>
          <w:lang w:val="ru-RU"/>
        </w:rPr>
      </w:pPr>
    </w:p>
    <w:p w14:paraId="31268AA3" w14:textId="77777777" w:rsidR="00212645" w:rsidRPr="00695ED0" w:rsidRDefault="00212645" w:rsidP="00212645">
      <w:pPr>
        <w:ind w:left="3166"/>
        <w:rPr>
          <w:lang w:val="ru-RU"/>
        </w:rPr>
      </w:pPr>
      <w:r w:rsidRPr="00695ED0">
        <w:rPr>
          <w:color w:val="000000"/>
          <w:lang w:val="ru-RU"/>
        </w:rPr>
        <w:t>БЕЛОУСОВ</w:t>
      </w:r>
    </w:p>
    <w:p w14:paraId="2EA15F3D" w14:textId="77777777" w:rsidR="00212645" w:rsidRPr="00695ED0" w:rsidRDefault="00212645" w:rsidP="00212645">
      <w:pPr>
        <w:ind w:left="1441" w:right="2161"/>
        <w:rPr>
          <w:lang w:val="ru-RU"/>
        </w:rPr>
      </w:pPr>
      <w:r w:rsidRPr="00695ED0">
        <w:rPr>
          <w:color w:val="000000"/>
          <w:lang w:val="ru-RU"/>
        </w:rPr>
        <w:t>Сейчас остаётся только ждать. Отсутствие кислорода парализовало у Игоря работу мозга. Он может вернуться из комы в любую минуту, а может остаться в этом состоянии на годы. Но мы сделаем всё возможное, обещаю.</w:t>
      </w:r>
    </w:p>
    <w:p w14:paraId="7FCF80B2" w14:textId="77777777" w:rsidR="00212645" w:rsidRPr="00695ED0" w:rsidRDefault="00212645" w:rsidP="00212645">
      <w:pPr>
        <w:rPr>
          <w:lang w:val="ru-RU"/>
        </w:rPr>
      </w:pPr>
    </w:p>
    <w:p w14:paraId="56892F30" w14:textId="77777777" w:rsidR="00212645" w:rsidRPr="00695ED0" w:rsidRDefault="00212645" w:rsidP="00212645">
      <w:pPr>
        <w:rPr>
          <w:lang w:val="ru-RU"/>
        </w:rPr>
      </w:pPr>
      <w:r w:rsidRPr="00695ED0">
        <w:rPr>
          <w:color w:val="000000"/>
          <w:lang w:val="ru-RU"/>
        </w:rPr>
        <w:t>Мальцев жмёт ему руку. Расходятся в разные стороны. Мальцев направляется к палате Димы. Подходит к дежурящему у дверей Диминой палаты Милиционеру 8, показывает ему на удаляющегося Бокова.</w:t>
      </w:r>
    </w:p>
    <w:p w14:paraId="67E42E75" w14:textId="77777777" w:rsidR="00212645" w:rsidRPr="00695ED0" w:rsidRDefault="00212645" w:rsidP="00212645">
      <w:pPr>
        <w:rPr>
          <w:lang w:val="ru-RU"/>
        </w:rPr>
      </w:pPr>
    </w:p>
    <w:p w14:paraId="37D73F88" w14:textId="77777777" w:rsidR="00212645" w:rsidRPr="00695ED0" w:rsidRDefault="00212645" w:rsidP="00212645">
      <w:pPr>
        <w:ind w:left="3166"/>
        <w:rPr>
          <w:lang w:val="ru-RU"/>
        </w:rPr>
      </w:pPr>
      <w:r w:rsidRPr="00695ED0">
        <w:rPr>
          <w:color w:val="000000"/>
          <w:lang w:val="ru-RU"/>
        </w:rPr>
        <w:t>МАЛЬЦЕВ</w:t>
      </w:r>
    </w:p>
    <w:p w14:paraId="57AD1601" w14:textId="77777777" w:rsidR="00212645" w:rsidRPr="00695ED0" w:rsidRDefault="00212645" w:rsidP="00212645">
      <w:pPr>
        <w:ind w:left="1441" w:right="2161"/>
        <w:rPr>
          <w:lang w:val="ru-RU"/>
        </w:rPr>
      </w:pPr>
      <w:r w:rsidRPr="00695ED0">
        <w:rPr>
          <w:color w:val="000000"/>
          <w:lang w:val="ru-RU"/>
        </w:rPr>
        <w:t>Меня товарищ Боков с Белоусовым отправили посмотреть показатели мониторов у Лаваля. Сказали, передать вам, что Боков разрешил.</w:t>
      </w:r>
    </w:p>
    <w:p w14:paraId="2631F6C9" w14:textId="77777777" w:rsidR="00212645" w:rsidRPr="00695ED0" w:rsidRDefault="00212645" w:rsidP="00212645">
      <w:pPr>
        <w:ind w:left="1441" w:right="2161"/>
        <w:rPr>
          <w:lang w:val="ru-RU"/>
        </w:rPr>
      </w:pPr>
      <w:r w:rsidRPr="00695ED0">
        <w:rPr>
          <w:color w:val="000000"/>
          <w:lang w:val="ru-RU"/>
        </w:rPr>
        <w:t>МИЛИЦИОНЕР 8</w:t>
      </w:r>
    </w:p>
    <w:p w14:paraId="65D54F5D" w14:textId="77777777" w:rsidR="00212645" w:rsidRPr="00695ED0" w:rsidRDefault="00212645" w:rsidP="00212645">
      <w:pPr>
        <w:ind w:left="1441" w:right="2161"/>
        <w:rPr>
          <w:lang w:val="ru-RU"/>
        </w:rPr>
      </w:pPr>
      <w:r w:rsidRPr="00695ED0">
        <w:rPr>
          <w:color w:val="000000"/>
          <w:lang w:val="ru-RU"/>
        </w:rPr>
        <w:t>Мне сказали, только врачей пускать и следователей.</w:t>
      </w:r>
    </w:p>
    <w:p w14:paraId="43529487" w14:textId="77777777" w:rsidR="00212645" w:rsidRPr="00695ED0" w:rsidRDefault="00212645" w:rsidP="00212645">
      <w:pPr>
        <w:rPr>
          <w:lang w:val="ru-RU"/>
        </w:rPr>
      </w:pPr>
    </w:p>
    <w:p w14:paraId="5218CE8B" w14:textId="77777777" w:rsidR="00212645" w:rsidRPr="00695ED0" w:rsidRDefault="00212645" w:rsidP="00212645">
      <w:pPr>
        <w:ind w:left="3166"/>
        <w:rPr>
          <w:lang w:val="ru-RU"/>
        </w:rPr>
      </w:pPr>
      <w:r w:rsidRPr="00695ED0">
        <w:rPr>
          <w:color w:val="000000"/>
          <w:lang w:val="ru-RU"/>
        </w:rPr>
        <w:t>МАЛЬЦЕВ</w:t>
      </w:r>
    </w:p>
    <w:p w14:paraId="1CB8799F" w14:textId="77777777" w:rsidR="00212645" w:rsidRPr="00695ED0" w:rsidRDefault="00212645" w:rsidP="00212645">
      <w:pPr>
        <w:ind w:left="1441" w:right="2161"/>
        <w:rPr>
          <w:lang w:val="ru-RU"/>
        </w:rPr>
      </w:pPr>
      <w:r w:rsidRPr="00695ED0">
        <w:rPr>
          <w:color w:val="000000"/>
          <w:lang w:val="ru-RU"/>
        </w:rPr>
        <w:t>Ну вот, всё верно. Я и есть врач.</w:t>
      </w:r>
    </w:p>
    <w:p w14:paraId="6C1E9B68" w14:textId="77777777" w:rsidR="00212645" w:rsidRPr="00695ED0" w:rsidRDefault="00212645" w:rsidP="00212645">
      <w:pPr>
        <w:ind w:left="1441" w:right="2161"/>
        <w:rPr>
          <w:lang w:val="ru-RU"/>
        </w:rPr>
      </w:pPr>
      <w:r w:rsidRPr="00695ED0">
        <w:rPr>
          <w:color w:val="000000"/>
          <w:lang w:val="ru-RU"/>
        </w:rPr>
        <w:t>МИЛИЦИОНЕР 8</w:t>
      </w:r>
    </w:p>
    <w:p w14:paraId="6D3CCC08" w14:textId="77777777" w:rsidR="00212645" w:rsidRPr="00695ED0" w:rsidRDefault="00212645" w:rsidP="00212645">
      <w:pPr>
        <w:ind w:left="1441" w:right="2161"/>
        <w:rPr>
          <w:lang w:val="ru-RU"/>
        </w:rPr>
      </w:pPr>
      <w:r w:rsidRPr="00695ED0">
        <w:rPr>
          <w:color w:val="000000"/>
          <w:lang w:val="ru-RU"/>
        </w:rPr>
        <w:t>Хорошо, проходите.</w:t>
      </w:r>
    </w:p>
    <w:p w14:paraId="506C346F" w14:textId="77777777" w:rsidR="00212645" w:rsidRPr="00695ED0" w:rsidRDefault="00212645" w:rsidP="00212645">
      <w:pPr>
        <w:rPr>
          <w:lang w:val="ru-RU"/>
        </w:rPr>
      </w:pPr>
    </w:p>
    <w:p w14:paraId="622464F5" w14:textId="77777777" w:rsidR="00212645" w:rsidRPr="00695ED0" w:rsidRDefault="00212645" w:rsidP="00212645">
      <w:pPr>
        <w:rPr>
          <w:lang w:val="ru-RU"/>
        </w:rPr>
      </w:pPr>
      <w:r w:rsidRPr="00695ED0">
        <w:rPr>
          <w:color w:val="000000"/>
          <w:lang w:val="ru-RU"/>
        </w:rPr>
        <w:t>Мальцев заходит в палату. В этот момент Боков оборачивается из другого конца длиннющего коридора.</w:t>
      </w:r>
    </w:p>
    <w:p w14:paraId="2941F4A8" w14:textId="77777777" w:rsidR="00212645" w:rsidRPr="00695ED0" w:rsidRDefault="00212645" w:rsidP="00212645">
      <w:pPr>
        <w:rPr>
          <w:lang w:val="ru-RU"/>
        </w:rPr>
      </w:pPr>
    </w:p>
    <w:p w14:paraId="625388DA" w14:textId="77777777" w:rsidR="00212645" w:rsidRPr="00695ED0" w:rsidRDefault="00212645" w:rsidP="00212645">
      <w:pPr>
        <w:rPr>
          <w:lang w:val="ru-RU"/>
        </w:rPr>
      </w:pPr>
      <w:r w:rsidRPr="00695ED0">
        <w:rPr>
          <w:b/>
          <w:color w:val="000000"/>
          <w:lang w:val="ru-RU"/>
        </w:rPr>
        <w:lastRenderedPageBreak/>
        <w:t xml:space="preserve">6-48. ИНТ. БОЛЬНИЦА ОДИНЦОВО.ПАЛАТА ЛОВАЛЯ ДЕНЬ 17. </w:t>
      </w:r>
      <w:r w:rsidRPr="00695ED0">
        <w:rPr>
          <w:lang w:val="ru-RU"/>
        </w:rPr>
        <w:br/>
      </w:r>
      <w:r w:rsidRPr="00695ED0">
        <w:rPr>
          <w:b/>
          <w:color w:val="000000"/>
          <w:lang w:val="ru-RU"/>
        </w:rPr>
        <w:t>БОКОВ, МАЛЬЦЕВ, ДИМА (01:30)</w:t>
      </w:r>
      <w:r w:rsidRPr="00695ED0">
        <w:rPr>
          <w:lang w:val="ru-RU"/>
        </w:rPr>
        <w:br/>
      </w:r>
    </w:p>
    <w:p w14:paraId="39B5F966" w14:textId="77777777" w:rsidR="00212645" w:rsidRPr="00695ED0" w:rsidRDefault="00212645" w:rsidP="00212645">
      <w:pPr>
        <w:rPr>
          <w:lang w:val="ru-RU"/>
        </w:rPr>
      </w:pPr>
      <w:r w:rsidRPr="00695ED0">
        <w:rPr>
          <w:color w:val="000000"/>
          <w:lang w:val="ru-RU"/>
        </w:rPr>
        <w:t>Отец Игоря подходит к Лавалю и говорит, наклоняясь прямо к лицу.</w:t>
      </w:r>
    </w:p>
    <w:p w14:paraId="152D8E9B" w14:textId="77777777" w:rsidR="00212645" w:rsidRPr="00695ED0" w:rsidRDefault="00212645" w:rsidP="00212645">
      <w:pPr>
        <w:rPr>
          <w:lang w:val="ru-RU"/>
        </w:rPr>
      </w:pPr>
    </w:p>
    <w:p w14:paraId="0FC48DE7" w14:textId="77777777" w:rsidR="00212645" w:rsidRPr="00695ED0" w:rsidRDefault="00212645" w:rsidP="00212645">
      <w:pPr>
        <w:ind w:left="3166"/>
        <w:rPr>
          <w:lang w:val="ru-RU"/>
        </w:rPr>
      </w:pPr>
      <w:r w:rsidRPr="00695ED0">
        <w:rPr>
          <w:color w:val="000000"/>
          <w:lang w:val="ru-RU"/>
        </w:rPr>
        <w:t>МАЛЬЦЕВ</w:t>
      </w:r>
    </w:p>
    <w:p w14:paraId="0284963D" w14:textId="77777777" w:rsidR="00212645" w:rsidRPr="00695ED0" w:rsidRDefault="00212645" w:rsidP="00212645">
      <w:pPr>
        <w:ind w:left="1441" w:right="2161"/>
        <w:rPr>
          <w:lang w:val="ru-RU"/>
        </w:rPr>
      </w:pPr>
      <w:r w:rsidRPr="00695ED0">
        <w:rPr>
          <w:color w:val="000000"/>
          <w:lang w:val="ru-RU"/>
        </w:rPr>
        <w:t>Я прочитал письмо. Это с тобой пошёл встречаться мой сын, а ты, сука, его убил. А они операцию тебе делать собрались. Хуй тебе, а не операция. Сдохни, мразь. Надеюсь, тебе сейчас страшно. Потому что ты даже помолиться не можешь.</w:t>
      </w:r>
    </w:p>
    <w:p w14:paraId="338441EE" w14:textId="77777777" w:rsidR="00212645" w:rsidRPr="00695ED0" w:rsidRDefault="00212645" w:rsidP="00212645">
      <w:pPr>
        <w:rPr>
          <w:lang w:val="ru-RU"/>
        </w:rPr>
      </w:pPr>
    </w:p>
    <w:p w14:paraId="73E221E6" w14:textId="77777777" w:rsidR="00212645" w:rsidRPr="00695ED0" w:rsidRDefault="00212645" w:rsidP="00212645">
      <w:pPr>
        <w:rPr>
          <w:lang w:val="ru-RU"/>
        </w:rPr>
      </w:pPr>
      <w:r w:rsidRPr="00695ED0">
        <w:rPr>
          <w:color w:val="000000"/>
          <w:lang w:val="ru-RU"/>
        </w:rPr>
        <w:t>Мальцев выдёргивает подушку из-под Лаваля, кладёт ему на лицо и наваливается всем телом. Дверь распахивается и в палату забегает Боков. Он одним прыжком оказывается возле Мальцева, отрывает его от Лаваля, тот, сопротивляется, лёгкая потасовка. Боков выходит победителем. Он убирает подушку с лица Лаваля. Мальцев сидит на полу, из губы течёт кровь.</w:t>
      </w:r>
    </w:p>
    <w:p w14:paraId="453B6E9D" w14:textId="77777777" w:rsidR="00212645" w:rsidRPr="00695ED0" w:rsidRDefault="00212645" w:rsidP="00212645">
      <w:pPr>
        <w:rPr>
          <w:lang w:val="ru-RU"/>
        </w:rPr>
      </w:pPr>
    </w:p>
    <w:p w14:paraId="140F52D5" w14:textId="77777777" w:rsidR="00212645" w:rsidRPr="00695ED0" w:rsidRDefault="00212645" w:rsidP="00212645">
      <w:pPr>
        <w:ind w:left="3166"/>
        <w:rPr>
          <w:lang w:val="ru-RU"/>
        </w:rPr>
      </w:pPr>
      <w:r w:rsidRPr="00695ED0">
        <w:rPr>
          <w:color w:val="000000"/>
          <w:lang w:val="ru-RU"/>
        </w:rPr>
        <w:t>БОКОВ</w:t>
      </w:r>
    </w:p>
    <w:p w14:paraId="2AE96808" w14:textId="77777777" w:rsidR="00212645" w:rsidRPr="00695ED0" w:rsidRDefault="00212645" w:rsidP="00212645">
      <w:pPr>
        <w:ind w:left="1441" w:right="2161"/>
        <w:rPr>
          <w:lang w:val="ru-RU"/>
        </w:rPr>
      </w:pPr>
      <w:r w:rsidRPr="00695ED0">
        <w:rPr>
          <w:color w:val="000000"/>
          <w:lang w:val="ru-RU"/>
        </w:rPr>
        <w:t xml:space="preserve">Ты </w:t>
      </w:r>
      <w:proofErr w:type="spellStart"/>
      <w:r w:rsidRPr="00695ED0">
        <w:rPr>
          <w:color w:val="000000"/>
          <w:lang w:val="ru-RU"/>
        </w:rPr>
        <w:t>шо</w:t>
      </w:r>
      <w:proofErr w:type="spellEnd"/>
      <w:r w:rsidRPr="00695ED0">
        <w:rPr>
          <w:color w:val="000000"/>
          <w:lang w:val="ru-RU"/>
        </w:rPr>
        <w:t xml:space="preserve"> это, самосуд тут решил устроить? Совсем </w:t>
      </w:r>
      <w:proofErr w:type="spellStart"/>
      <w:r w:rsidRPr="00695ED0">
        <w:rPr>
          <w:color w:val="000000"/>
          <w:lang w:val="ru-RU"/>
        </w:rPr>
        <w:t>вальты</w:t>
      </w:r>
      <w:proofErr w:type="spellEnd"/>
      <w:r w:rsidRPr="00695ED0">
        <w:rPr>
          <w:color w:val="000000"/>
          <w:lang w:val="ru-RU"/>
        </w:rPr>
        <w:t xml:space="preserve"> покинули колоду? Ты </w:t>
      </w:r>
      <w:proofErr w:type="spellStart"/>
      <w:r w:rsidRPr="00695ED0">
        <w:rPr>
          <w:color w:val="000000"/>
          <w:lang w:val="ru-RU"/>
        </w:rPr>
        <w:t>шо</w:t>
      </w:r>
      <w:proofErr w:type="spellEnd"/>
      <w:r w:rsidRPr="00695ED0">
        <w:rPr>
          <w:color w:val="000000"/>
          <w:lang w:val="ru-RU"/>
        </w:rPr>
        <w:t xml:space="preserve"> </w:t>
      </w:r>
      <w:proofErr w:type="spellStart"/>
      <w:r w:rsidRPr="00695ED0">
        <w:rPr>
          <w:color w:val="000000"/>
          <w:lang w:val="ru-RU"/>
        </w:rPr>
        <w:t>блять</w:t>
      </w:r>
      <w:proofErr w:type="spellEnd"/>
      <w:r w:rsidRPr="00695ED0">
        <w:rPr>
          <w:color w:val="000000"/>
          <w:lang w:val="ru-RU"/>
        </w:rPr>
        <w:t xml:space="preserve"> делаешь?! У тебя сын помирает, жена-принцесса, без тебя шагу сделать не может, а ты сесть решил? </w:t>
      </w:r>
      <w:proofErr w:type="spellStart"/>
      <w:r w:rsidRPr="00695ED0">
        <w:rPr>
          <w:color w:val="000000"/>
          <w:lang w:val="ru-RU"/>
        </w:rPr>
        <w:t>Шоб</w:t>
      </w:r>
      <w:proofErr w:type="spellEnd"/>
      <w:r w:rsidRPr="00695ED0">
        <w:rPr>
          <w:color w:val="000000"/>
          <w:lang w:val="ru-RU"/>
        </w:rPr>
        <w:t xml:space="preserve"> они точно померли все у тебя? Ты совсем, </w:t>
      </w:r>
      <w:proofErr w:type="spellStart"/>
      <w:r w:rsidRPr="00695ED0">
        <w:rPr>
          <w:color w:val="000000"/>
          <w:lang w:val="ru-RU"/>
        </w:rPr>
        <w:t>шо</w:t>
      </w:r>
      <w:proofErr w:type="spellEnd"/>
      <w:r w:rsidRPr="00695ED0">
        <w:rPr>
          <w:color w:val="000000"/>
          <w:lang w:val="ru-RU"/>
        </w:rPr>
        <w:t xml:space="preserve"> ли, поехавший?</w:t>
      </w:r>
    </w:p>
    <w:p w14:paraId="5748CCA7" w14:textId="77777777" w:rsidR="00212645" w:rsidRPr="00695ED0" w:rsidRDefault="00212645" w:rsidP="00212645">
      <w:pPr>
        <w:rPr>
          <w:lang w:val="ru-RU"/>
        </w:rPr>
      </w:pPr>
    </w:p>
    <w:p w14:paraId="1EE00307" w14:textId="77777777" w:rsidR="00212645" w:rsidRPr="00695ED0" w:rsidRDefault="00212645" w:rsidP="00212645">
      <w:pPr>
        <w:ind w:left="3166"/>
        <w:rPr>
          <w:lang w:val="ru-RU"/>
        </w:rPr>
      </w:pPr>
      <w:r w:rsidRPr="00695ED0">
        <w:rPr>
          <w:color w:val="000000"/>
          <w:lang w:val="ru-RU"/>
        </w:rPr>
        <w:t>МАЛЬЦЕВ</w:t>
      </w:r>
    </w:p>
    <w:p w14:paraId="12E0EDA6" w14:textId="77777777" w:rsidR="00212645" w:rsidRPr="00695ED0" w:rsidRDefault="00212645" w:rsidP="00212645">
      <w:pPr>
        <w:ind w:left="1441" w:right="2161"/>
        <w:rPr>
          <w:lang w:val="ru-RU"/>
        </w:rPr>
      </w:pPr>
      <w:r w:rsidRPr="00695ED0">
        <w:rPr>
          <w:color w:val="000000"/>
          <w:lang w:val="ru-RU"/>
        </w:rPr>
        <w:t>Я хочу, чтобы он умер.</w:t>
      </w:r>
    </w:p>
    <w:p w14:paraId="5A09C56E" w14:textId="77777777" w:rsidR="00212645" w:rsidRPr="00695ED0" w:rsidRDefault="00212645" w:rsidP="00212645">
      <w:pPr>
        <w:rPr>
          <w:lang w:val="ru-RU"/>
        </w:rPr>
      </w:pPr>
    </w:p>
    <w:p w14:paraId="43E7FBC8" w14:textId="77777777" w:rsidR="00212645" w:rsidRPr="00695ED0" w:rsidRDefault="00212645" w:rsidP="00212645">
      <w:pPr>
        <w:ind w:left="3166"/>
        <w:rPr>
          <w:lang w:val="ru-RU"/>
        </w:rPr>
      </w:pPr>
      <w:r w:rsidRPr="00695ED0">
        <w:rPr>
          <w:color w:val="000000"/>
          <w:lang w:val="ru-RU"/>
        </w:rPr>
        <w:t>БОКОВ</w:t>
      </w:r>
    </w:p>
    <w:p w14:paraId="35B2F3EF" w14:textId="77777777" w:rsidR="00212645" w:rsidRPr="00695ED0" w:rsidRDefault="00212645" w:rsidP="00212645">
      <w:pPr>
        <w:ind w:left="1441" w:right="2161"/>
        <w:rPr>
          <w:lang w:val="ru-RU"/>
        </w:rPr>
      </w:pPr>
      <w:r w:rsidRPr="00695ED0">
        <w:rPr>
          <w:color w:val="000000"/>
          <w:lang w:val="ru-RU"/>
        </w:rPr>
        <w:t xml:space="preserve">Тоже мне, Господь </w:t>
      </w:r>
      <w:proofErr w:type="spellStart"/>
      <w:r w:rsidRPr="00695ED0">
        <w:rPr>
          <w:color w:val="000000"/>
          <w:lang w:val="ru-RU"/>
        </w:rPr>
        <w:t>Бох</w:t>
      </w:r>
      <w:proofErr w:type="spellEnd"/>
      <w:r w:rsidRPr="00695ED0">
        <w:rPr>
          <w:color w:val="000000"/>
          <w:lang w:val="ru-RU"/>
        </w:rPr>
        <w:t xml:space="preserve">. Не тебе решать это, мудила - </w:t>
      </w:r>
      <w:proofErr w:type="gramStart"/>
      <w:r w:rsidRPr="00695ED0">
        <w:rPr>
          <w:color w:val="000000"/>
          <w:lang w:val="ru-RU"/>
        </w:rPr>
        <w:t>кому</w:t>
      </w:r>
      <w:proofErr w:type="gramEnd"/>
      <w:r w:rsidRPr="00695ED0">
        <w:rPr>
          <w:color w:val="000000"/>
          <w:lang w:val="ru-RU"/>
        </w:rPr>
        <w:t xml:space="preserve"> когда помирать. Один вон </w:t>
      </w:r>
      <w:proofErr w:type="spellStart"/>
      <w:r w:rsidRPr="00695ED0">
        <w:rPr>
          <w:color w:val="000000"/>
          <w:lang w:val="ru-RU"/>
        </w:rPr>
        <w:t>дорешался</w:t>
      </w:r>
      <w:proofErr w:type="spellEnd"/>
      <w:r w:rsidRPr="00695ED0">
        <w:rPr>
          <w:color w:val="000000"/>
          <w:lang w:val="ru-RU"/>
        </w:rPr>
        <w:t xml:space="preserve"> уже.</w:t>
      </w:r>
    </w:p>
    <w:p w14:paraId="2D44EE38" w14:textId="77777777" w:rsidR="00212645" w:rsidRPr="00695ED0" w:rsidRDefault="00212645" w:rsidP="00212645">
      <w:pPr>
        <w:rPr>
          <w:lang w:val="ru-RU"/>
        </w:rPr>
      </w:pPr>
    </w:p>
    <w:p w14:paraId="48739E61" w14:textId="77777777" w:rsidR="00212645" w:rsidRPr="00695ED0" w:rsidRDefault="00212645" w:rsidP="00212645">
      <w:pPr>
        <w:ind w:left="3166"/>
        <w:rPr>
          <w:lang w:val="ru-RU"/>
        </w:rPr>
      </w:pPr>
      <w:r w:rsidRPr="00695ED0">
        <w:rPr>
          <w:color w:val="000000"/>
          <w:lang w:val="ru-RU"/>
        </w:rPr>
        <w:t>МАЛЬЦЕВ</w:t>
      </w:r>
    </w:p>
    <w:p w14:paraId="168FC662" w14:textId="77777777" w:rsidR="00212645" w:rsidRPr="00695ED0" w:rsidRDefault="00212645" w:rsidP="00212645">
      <w:pPr>
        <w:ind w:left="1441" w:right="2161"/>
        <w:rPr>
          <w:lang w:val="ru-RU"/>
        </w:rPr>
      </w:pPr>
      <w:r w:rsidRPr="00695ED0">
        <w:rPr>
          <w:color w:val="000000"/>
          <w:lang w:val="ru-RU"/>
        </w:rPr>
        <w:t>На сколько меня посадят?</w:t>
      </w:r>
    </w:p>
    <w:p w14:paraId="24BA5A98" w14:textId="77777777" w:rsidR="00212645" w:rsidRPr="00695ED0" w:rsidRDefault="00212645" w:rsidP="00212645">
      <w:pPr>
        <w:rPr>
          <w:lang w:val="ru-RU"/>
        </w:rPr>
      </w:pPr>
    </w:p>
    <w:p w14:paraId="1C324D84" w14:textId="77777777" w:rsidR="00212645" w:rsidRPr="00695ED0" w:rsidRDefault="00212645" w:rsidP="00212645">
      <w:pPr>
        <w:ind w:left="3166"/>
        <w:rPr>
          <w:lang w:val="ru-RU"/>
        </w:rPr>
      </w:pPr>
      <w:r w:rsidRPr="00695ED0">
        <w:rPr>
          <w:color w:val="000000"/>
          <w:lang w:val="ru-RU"/>
        </w:rPr>
        <w:t>БОКОВ</w:t>
      </w:r>
    </w:p>
    <w:p w14:paraId="50D481B1" w14:textId="77777777" w:rsidR="00212645" w:rsidRPr="00695ED0" w:rsidRDefault="00212645" w:rsidP="00212645">
      <w:pPr>
        <w:ind w:left="1441" w:right="2161"/>
        <w:rPr>
          <w:lang w:val="ru-RU"/>
        </w:rPr>
      </w:pPr>
      <w:r w:rsidRPr="00695ED0">
        <w:rPr>
          <w:color w:val="000000"/>
          <w:lang w:val="ru-RU"/>
        </w:rPr>
        <w:t>На 7 лет. За покушение на убийство.</w:t>
      </w:r>
    </w:p>
    <w:p w14:paraId="03803ABF" w14:textId="77777777" w:rsidR="00212645" w:rsidRPr="00695ED0" w:rsidRDefault="00212645" w:rsidP="00212645">
      <w:pPr>
        <w:rPr>
          <w:lang w:val="ru-RU"/>
        </w:rPr>
      </w:pPr>
    </w:p>
    <w:p w14:paraId="695A63E3" w14:textId="77777777" w:rsidR="00212645" w:rsidRPr="00695ED0" w:rsidRDefault="00212645" w:rsidP="00212645">
      <w:pPr>
        <w:rPr>
          <w:lang w:val="ru-RU"/>
        </w:rPr>
      </w:pPr>
      <w:r w:rsidRPr="00695ED0">
        <w:rPr>
          <w:color w:val="000000"/>
          <w:lang w:val="ru-RU"/>
        </w:rPr>
        <w:t>Мальцев впервые выходит из образа уверенного мачо и начинает плакать, размазывая кровь и слёзы.</w:t>
      </w:r>
    </w:p>
    <w:p w14:paraId="4BB6E5A3" w14:textId="77777777" w:rsidR="00212645" w:rsidRPr="00695ED0" w:rsidRDefault="00212645" w:rsidP="00212645">
      <w:pPr>
        <w:rPr>
          <w:lang w:val="ru-RU"/>
        </w:rPr>
      </w:pPr>
    </w:p>
    <w:p w14:paraId="429486D1" w14:textId="77777777" w:rsidR="00212645" w:rsidRPr="00695ED0" w:rsidRDefault="00212645" w:rsidP="00212645">
      <w:pPr>
        <w:ind w:left="3166"/>
        <w:rPr>
          <w:lang w:val="ru-RU"/>
        </w:rPr>
      </w:pPr>
      <w:r w:rsidRPr="00695ED0">
        <w:rPr>
          <w:color w:val="000000"/>
          <w:lang w:val="ru-RU"/>
        </w:rPr>
        <w:t>БОКОВ</w:t>
      </w:r>
    </w:p>
    <w:p w14:paraId="5704C948" w14:textId="77777777" w:rsidR="00212645" w:rsidRPr="00695ED0" w:rsidRDefault="00212645" w:rsidP="00212645">
      <w:pPr>
        <w:ind w:left="1441" w:right="2161"/>
        <w:rPr>
          <w:lang w:val="ru-RU"/>
        </w:rPr>
      </w:pPr>
      <w:r w:rsidRPr="00695ED0">
        <w:rPr>
          <w:color w:val="000000"/>
          <w:lang w:val="ru-RU"/>
        </w:rPr>
        <w:t>Не буду я тебя сажать. Запомни только на всю жизнь: убивать людей нельзя. Это всегда хуёво кончается. Всегда. Понял меня?</w:t>
      </w:r>
    </w:p>
    <w:p w14:paraId="6DAAA253" w14:textId="77777777" w:rsidR="00212645" w:rsidRPr="00695ED0" w:rsidRDefault="00212645" w:rsidP="00212645">
      <w:pPr>
        <w:rPr>
          <w:lang w:val="ru-RU"/>
        </w:rPr>
      </w:pPr>
    </w:p>
    <w:p w14:paraId="46223BD2" w14:textId="77777777" w:rsidR="00212645" w:rsidRPr="00695ED0" w:rsidRDefault="00212645" w:rsidP="00212645">
      <w:pPr>
        <w:rPr>
          <w:lang w:val="ru-RU"/>
        </w:rPr>
      </w:pPr>
      <w:r w:rsidRPr="00695ED0">
        <w:rPr>
          <w:color w:val="000000"/>
          <w:lang w:val="ru-RU"/>
        </w:rPr>
        <w:lastRenderedPageBreak/>
        <w:t>Мальцев кивает.</w:t>
      </w:r>
    </w:p>
    <w:p w14:paraId="2A5DAFE5" w14:textId="77777777" w:rsidR="00212645" w:rsidRPr="00695ED0" w:rsidRDefault="00212645" w:rsidP="00212645">
      <w:pPr>
        <w:rPr>
          <w:lang w:val="ru-RU"/>
        </w:rPr>
      </w:pPr>
    </w:p>
    <w:p w14:paraId="6731BE67" w14:textId="47552343" w:rsidR="00212645" w:rsidRPr="00695ED0" w:rsidRDefault="00212645" w:rsidP="00212645">
      <w:pPr>
        <w:rPr>
          <w:lang w:val="ru-RU"/>
        </w:rPr>
      </w:pPr>
      <w:r w:rsidRPr="00695ED0">
        <w:rPr>
          <w:b/>
          <w:color w:val="000000"/>
          <w:lang w:val="ru-RU"/>
        </w:rPr>
        <w:t xml:space="preserve">6-49. ИНТ. БОЛЬНИЦА МОСКВА.КОНФЕРЕНЦ-ЗАЛ СО СТОЛОМ ДЕНЬ 17. </w:t>
      </w:r>
      <w:r w:rsidRPr="00695ED0">
        <w:rPr>
          <w:lang w:val="ru-RU"/>
        </w:rPr>
        <w:br/>
      </w:r>
      <w:r w:rsidRPr="00695ED0">
        <w:rPr>
          <w:b/>
          <w:color w:val="000000"/>
          <w:lang w:val="ru-RU"/>
        </w:rPr>
        <w:t>КОЗЫРЕВ, БЕЛОУСОВ, ВРАЧ КОМИССИИ</w:t>
      </w:r>
      <w:r w:rsidR="00F6279C">
        <w:rPr>
          <w:b/>
          <w:color w:val="000000"/>
          <w:lang w:val="ru-RU"/>
        </w:rPr>
        <w:t xml:space="preserve">, врачи </w:t>
      </w:r>
      <w:proofErr w:type="gramStart"/>
      <w:r w:rsidR="00F6279C">
        <w:rPr>
          <w:b/>
          <w:color w:val="000000"/>
          <w:lang w:val="ru-RU"/>
        </w:rPr>
        <w:t>комиссии(</w:t>
      </w:r>
      <w:proofErr w:type="gramEnd"/>
      <w:r w:rsidR="00F6279C">
        <w:rPr>
          <w:b/>
          <w:color w:val="000000"/>
          <w:lang w:val="ru-RU"/>
        </w:rPr>
        <w:t xml:space="preserve">3), врач комиссии женщина </w:t>
      </w:r>
      <w:r w:rsidRPr="00695ED0">
        <w:rPr>
          <w:b/>
          <w:color w:val="000000"/>
          <w:lang w:val="ru-RU"/>
        </w:rPr>
        <w:t xml:space="preserve"> (00:22)</w:t>
      </w:r>
      <w:r w:rsidRPr="00695ED0">
        <w:rPr>
          <w:lang w:val="ru-RU"/>
        </w:rPr>
        <w:br/>
      </w:r>
    </w:p>
    <w:p w14:paraId="7A6269EE" w14:textId="77777777" w:rsidR="00212645" w:rsidRPr="00695ED0" w:rsidRDefault="00212645" w:rsidP="00212645">
      <w:pPr>
        <w:rPr>
          <w:lang w:val="ru-RU"/>
        </w:rPr>
      </w:pPr>
      <w:r w:rsidRPr="00695ED0">
        <w:rPr>
          <w:color w:val="000000"/>
          <w:lang w:val="ru-RU"/>
        </w:rPr>
        <w:t>Козырев стоит, вокруг сидят люди в медицинских халатах.</w:t>
      </w:r>
    </w:p>
    <w:p w14:paraId="2C86BA9C" w14:textId="77777777" w:rsidR="00212645" w:rsidRPr="00695ED0" w:rsidRDefault="00212645" w:rsidP="00212645">
      <w:pPr>
        <w:rPr>
          <w:lang w:val="ru-RU"/>
        </w:rPr>
      </w:pPr>
    </w:p>
    <w:p w14:paraId="47B1C2EC" w14:textId="77777777" w:rsidR="00212645" w:rsidRPr="00695ED0" w:rsidRDefault="00212645" w:rsidP="00212645">
      <w:pPr>
        <w:ind w:left="3166"/>
        <w:rPr>
          <w:lang w:val="ru-RU"/>
        </w:rPr>
      </w:pPr>
      <w:r w:rsidRPr="00695ED0">
        <w:rPr>
          <w:color w:val="000000"/>
          <w:lang w:val="ru-RU"/>
        </w:rPr>
        <w:t>ВРАЧ КОМИССИИ</w:t>
      </w:r>
    </w:p>
    <w:p w14:paraId="098F9FD2" w14:textId="77777777" w:rsidR="00212645" w:rsidRPr="00695ED0" w:rsidRDefault="00212645" w:rsidP="00212645">
      <w:pPr>
        <w:ind w:left="1441" w:right="2161"/>
        <w:rPr>
          <w:lang w:val="ru-RU"/>
        </w:rPr>
      </w:pPr>
      <w:r w:rsidRPr="00695ED0">
        <w:rPr>
          <w:color w:val="000000"/>
          <w:lang w:val="ru-RU"/>
        </w:rPr>
        <w:t>Комиссией установлено, что подозреваемый не может быть привлечён к суду в связи с недееспособностью. Также подозреваемый не может быть направлен на содержание в психиатрическую клинику, по состоянию здоровья. Мы вынесли решение оставить Лаваля Дмитрия Николаевича в больнице города Одинцово до изменения состояния.</w:t>
      </w:r>
    </w:p>
    <w:p w14:paraId="65F2E4B9" w14:textId="77777777" w:rsidR="00212645" w:rsidRPr="00695ED0" w:rsidRDefault="00212645" w:rsidP="00212645">
      <w:pPr>
        <w:rPr>
          <w:lang w:val="ru-RU"/>
        </w:rPr>
      </w:pPr>
    </w:p>
    <w:p w14:paraId="323D7835" w14:textId="77777777" w:rsidR="00212645" w:rsidRPr="00695ED0" w:rsidRDefault="00212645" w:rsidP="00212645">
      <w:pPr>
        <w:ind w:left="3166"/>
        <w:rPr>
          <w:lang w:val="ru-RU"/>
        </w:rPr>
      </w:pPr>
      <w:r w:rsidRPr="00695ED0">
        <w:rPr>
          <w:color w:val="000000"/>
          <w:lang w:val="ru-RU"/>
        </w:rPr>
        <w:t>КОЗЫРЕВ</w:t>
      </w:r>
    </w:p>
    <w:p w14:paraId="7B394B6A" w14:textId="77777777" w:rsidR="00212645" w:rsidRPr="00695ED0" w:rsidRDefault="00212645" w:rsidP="00212645">
      <w:pPr>
        <w:ind w:left="1441" w:right="2161"/>
        <w:rPr>
          <w:lang w:val="ru-RU"/>
        </w:rPr>
      </w:pPr>
      <w:r w:rsidRPr="00695ED0">
        <w:rPr>
          <w:color w:val="000000"/>
          <w:lang w:val="ru-RU"/>
        </w:rPr>
        <w:t>Спасибо.</w:t>
      </w:r>
    </w:p>
    <w:p w14:paraId="600F0A42" w14:textId="77777777" w:rsidR="00212645" w:rsidRPr="00695ED0" w:rsidRDefault="00212645" w:rsidP="00212645">
      <w:pPr>
        <w:rPr>
          <w:lang w:val="ru-RU"/>
        </w:rPr>
      </w:pPr>
    </w:p>
    <w:p w14:paraId="3C095D6B" w14:textId="3F3F1939" w:rsidR="00212645" w:rsidRPr="00695ED0" w:rsidRDefault="00212645" w:rsidP="00212645">
      <w:pPr>
        <w:rPr>
          <w:lang w:val="ru-RU"/>
        </w:rPr>
      </w:pPr>
      <w:r w:rsidRPr="00695ED0">
        <w:rPr>
          <w:b/>
          <w:color w:val="000000"/>
          <w:lang w:val="ru-RU"/>
        </w:rPr>
        <w:t xml:space="preserve">6-50. ИНТ. БОЛЬНИЦА МОСКВА.КОРИДОР ДЕНЬ 17. </w:t>
      </w:r>
      <w:r w:rsidRPr="00695ED0">
        <w:rPr>
          <w:lang w:val="ru-RU"/>
        </w:rPr>
        <w:br/>
      </w:r>
      <w:r w:rsidRPr="00695ED0">
        <w:rPr>
          <w:b/>
          <w:color w:val="000000"/>
          <w:lang w:val="ru-RU"/>
        </w:rPr>
        <w:t>КОЗЫРЕВ, ДОБРОВОЛЬСКАЯ, БЕЛОУСОВ, ВРАЧ КОМИССИИ</w:t>
      </w:r>
      <w:r w:rsidR="002064E7">
        <w:rPr>
          <w:b/>
          <w:color w:val="000000"/>
          <w:lang w:val="ru-RU"/>
        </w:rPr>
        <w:t xml:space="preserve">, </w:t>
      </w:r>
      <w:r w:rsidR="002064E7">
        <w:rPr>
          <w:b/>
          <w:color w:val="000000"/>
          <w:lang w:val="ru-RU"/>
        </w:rPr>
        <w:t xml:space="preserve">врачи </w:t>
      </w:r>
      <w:proofErr w:type="gramStart"/>
      <w:r w:rsidR="002064E7">
        <w:rPr>
          <w:b/>
          <w:color w:val="000000"/>
          <w:lang w:val="ru-RU"/>
        </w:rPr>
        <w:t>комиссии(</w:t>
      </w:r>
      <w:proofErr w:type="gramEnd"/>
      <w:r w:rsidR="002064E7">
        <w:rPr>
          <w:b/>
          <w:color w:val="000000"/>
          <w:lang w:val="ru-RU"/>
        </w:rPr>
        <w:t>3), врач комиссии женщина</w:t>
      </w:r>
      <w:r w:rsidRPr="00695ED0">
        <w:rPr>
          <w:b/>
          <w:color w:val="000000"/>
          <w:lang w:val="ru-RU"/>
        </w:rPr>
        <w:t xml:space="preserve"> (00:20)</w:t>
      </w:r>
      <w:r w:rsidRPr="00695ED0">
        <w:rPr>
          <w:lang w:val="ru-RU"/>
        </w:rPr>
        <w:br/>
      </w:r>
    </w:p>
    <w:p w14:paraId="4E51AABC" w14:textId="77777777" w:rsidR="00212645" w:rsidRPr="00695ED0" w:rsidRDefault="00212645" w:rsidP="00212645">
      <w:pPr>
        <w:rPr>
          <w:lang w:val="ru-RU"/>
        </w:rPr>
      </w:pPr>
      <w:r w:rsidRPr="00695ED0">
        <w:rPr>
          <w:color w:val="000000"/>
          <w:lang w:val="ru-RU"/>
        </w:rPr>
        <w:t>Комиссия выходит из кабинета, в том числе Козырев и Белоусов. Их ждёт Добровольская.</w:t>
      </w:r>
    </w:p>
    <w:p w14:paraId="2E0FD879" w14:textId="77777777" w:rsidR="00212645" w:rsidRPr="00695ED0" w:rsidRDefault="00212645" w:rsidP="00212645">
      <w:pPr>
        <w:rPr>
          <w:lang w:val="ru-RU"/>
        </w:rPr>
      </w:pPr>
    </w:p>
    <w:p w14:paraId="30F05C32" w14:textId="77777777" w:rsidR="00212645" w:rsidRPr="00695ED0" w:rsidRDefault="00212645" w:rsidP="00212645">
      <w:pPr>
        <w:ind w:left="3166"/>
        <w:rPr>
          <w:lang w:val="ru-RU"/>
        </w:rPr>
      </w:pPr>
      <w:r w:rsidRPr="00695ED0">
        <w:rPr>
          <w:color w:val="000000"/>
          <w:lang w:val="ru-RU"/>
        </w:rPr>
        <w:t>КОЗЫРЕВ</w:t>
      </w:r>
    </w:p>
    <w:p w14:paraId="100DB386" w14:textId="77777777" w:rsidR="00212645" w:rsidRPr="00695ED0" w:rsidRDefault="00212645" w:rsidP="00212645">
      <w:pPr>
        <w:ind w:left="1441" w:right="2161"/>
        <w:rPr>
          <w:lang w:val="ru-RU"/>
        </w:rPr>
      </w:pPr>
      <w:r w:rsidRPr="00695ED0">
        <w:rPr>
          <w:color w:val="000000"/>
          <w:lang w:val="ru-RU"/>
        </w:rPr>
        <w:t>Поздравляю. Суда не будет. Можно приостановить дело в связи с состоянием подозреваемого.</w:t>
      </w:r>
    </w:p>
    <w:p w14:paraId="78ACC87C" w14:textId="77777777" w:rsidR="00212645" w:rsidRPr="00695ED0" w:rsidRDefault="00212645" w:rsidP="00212645">
      <w:pPr>
        <w:rPr>
          <w:lang w:val="ru-RU"/>
        </w:rPr>
      </w:pPr>
    </w:p>
    <w:p w14:paraId="17942EB7" w14:textId="77777777" w:rsidR="00212645" w:rsidRPr="00695ED0" w:rsidRDefault="00212645" w:rsidP="00212645">
      <w:pPr>
        <w:ind w:left="3166"/>
        <w:rPr>
          <w:lang w:val="ru-RU"/>
        </w:rPr>
      </w:pPr>
      <w:r w:rsidRPr="00695ED0">
        <w:rPr>
          <w:color w:val="000000"/>
          <w:lang w:val="ru-RU"/>
        </w:rPr>
        <w:t>БЕЛОУСОВ</w:t>
      </w:r>
    </w:p>
    <w:p w14:paraId="2AD0EB16" w14:textId="77777777" w:rsidR="00212645" w:rsidRPr="00695ED0" w:rsidRDefault="00212645" w:rsidP="00212645">
      <w:pPr>
        <w:ind w:left="1441" w:right="2161"/>
        <w:rPr>
          <w:lang w:val="ru-RU"/>
        </w:rPr>
      </w:pPr>
      <w:r w:rsidRPr="00695ED0">
        <w:rPr>
          <w:color w:val="000000"/>
          <w:lang w:val="ru-RU"/>
        </w:rPr>
        <w:t>Суд будет в любом случае. Земной или высший.</w:t>
      </w:r>
    </w:p>
    <w:p w14:paraId="2BD78535" w14:textId="77777777" w:rsidR="00212645" w:rsidRPr="00695ED0" w:rsidRDefault="00212645" w:rsidP="00212645">
      <w:pPr>
        <w:rPr>
          <w:lang w:val="ru-RU"/>
        </w:rPr>
      </w:pPr>
    </w:p>
    <w:p w14:paraId="061E1068" w14:textId="77777777" w:rsidR="00212645" w:rsidRPr="00695ED0" w:rsidRDefault="00212645" w:rsidP="00212645">
      <w:pPr>
        <w:ind w:left="3166"/>
        <w:rPr>
          <w:lang w:val="ru-RU"/>
        </w:rPr>
      </w:pPr>
      <w:r w:rsidRPr="00695ED0">
        <w:rPr>
          <w:color w:val="000000"/>
          <w:lang w:val="ru-RU"/>
        </w:rPr>
        <w:t>КОЗЫРЕВ</w:t>
      </w:r>
    </w:p>
    <w:p w14:paraId="4A682A91" w14:textId="77777777" w:rsidR="00212645" w:rsidRPr="00695ED0" w:rsidRDefault="00212645" w:rsidP="00212645">
      <w:pPr>
        <w:ind w:left="1441" w:right="2161"/>
        <w:rPr>
          <w:lang w:val="ru-RU"/>
        </w:rPr>
      </w:pPr>
      <w:r w:rsidRPr="00695ED0">
        <w:rPr>
          <w:color w:val="000000"/>
          <w:lang w:val="ru-RU"/>
        </w:rPr>
        <w:t>Это уже от вас зависит.</w:t>
      </w:r>
    </w:p>
    <w:p w14:paraId="1935CCC7" w14:textId="77777777" w:rsidR="00212645" w:rsidRPr="00695ED0" w:rsidRDefault="00212645" w:rsidP="00212645">
      <w:pPr>
        <w:rPr>
          <w:lang w:val="ru-RU"/>
        </w:rPr>
      </w:pPr>
    </w:p>
    <w:p w14:paraId="3FFDA870" w14:textId="77777777" w:rsidR="00212645" w:rsidRPr="00695ED0" w:rsidRDefault="00212645" w:rsidP="00212645">
      <w:pPr>
        <w:ind w:left="3166"/>
        <w:rPr>
          <w:lang w:val="ru-RU"/>
        </w:rPr>
      </w:pPr>
      <w:r w:rsidRPr="00695ED0">
        <w:rPr>
          <w:color w:val="000000"/>
          <w:lang w:val="ru-RU"/>
        </w:rPr>
        <w:t>БЕЛОУСОВ</w:t>
      </w:r>
    </w:p>
    <w:p w14:paraId="0133A8BB" w14:textId="77777777" w:rsidR="00212645" w:rsidRPr="00695ED0" w:rsidRDefault="00212645" w:rsidP="00212645">
      <w:pPr>
        <w:ind w:left="1441" w:right="2161"/>
        <w:rPr>
          <w:lang w:val="ru-RU"/>
        </w:rPr>
      </w:pPr>
      <w:proofErr w:type="gramStart"/>
      <w:r w:rsidRPr="00695ED0">
        <w:rPr>
          <w:color w:val="000000"/>
          <w:lang w:val="ru-RU"/>
        </w:rPr>
        <w:t>будем</w:t>
      </w:r>
      <w:proofErr w:type="gramEnd"/>
      <w:r>
        <w:rPr>
          <w:color w:val="000000"/>
        </w:rPr>
        <w:t> </w:t>
      </w:r>
      <w:r w:rsidRPr="00695ED0">
        <w:rPr>
          <w:color w:val="000000"/>
          <w:lang w:val="ru-RU"/>
        </w:rPr>
        <w:t xml:space="preserve">Оперировать </w:t>
      </w:r>
    </w:p>
    <w:p w14:paraId="35DCD1D2" w14:textId="77777777" w:rsidR="00212645" w:rsidRPr="00695ED0" w:rsidRDefault="00212645" w:rsidP="00212645">
      <w:pPr>
        <w:rPr>
          <w:lang w:val="ru-RU"/>
        </w:rPr>
      </w:pPr>
    </w:p>
    <w:p w14:paraId="736A2E7E" w14:textId="28DBE430" w:rsidR="00212645" w:rsidRPr="00695ED0" w:rsidRDefault="00212645" w:rsidP="00212645">
      <w:pPr>
        <w:rPr>
          <w:lang w:val="ru-RU"/>
        </w:rPr>
      </w:pPr>
      <w:r w:rsidRPr="00695ED0">
        <w:rPr>
          <w:b/>
          <w:color w:val="000000"/>
          <w:lang w:val="ru-RU"/>
        </w:rPr>
        <w:t xml:space="preserve">6-51. ИНТ. БОЛЬНИЦА МОСКВА.ОПЕРАЦИОННАЯ УТРО 18. </w:t>
      </w:r>
      <w:r w:rsidRPr="00695ED0">
        <w:rPr>
          <w:lang w:val="ru-RU"/>
        </w:rPr>
        <w:br/>
      </w:r>
      <w:r w:rsidRPr="00695ED0">
        <w:rPr>
          <w:b/>
          <w:color w:val="000000"/>
          <w:lang w:val="ru-RU"/>
        </w:rPr>
        <w:t>ДИМА, БЕЛОУСОВ</w:t>
      </w:r>
      <w:r w:rsidR="002064E7">
        <w:rPr>
          <w:b/>
          <w:color w:val="000000"/>
          <w:lang w:val="ru-RU"/>
        </w:rPr>
        <w:t>, врач</w:t>
      </w:r>
      <w:r w:rsidRPr="00695ED0">
        <w:rPr>
          <w:b/>
          <w:color w:val="000000"/>
          <w:lang w:val="ru-RU"/>
        </w:rPr>
        <w:t xml:space="preserve"> (00:10)</w:t>
      </w:r>
      <w:r w:rsidRPr="00695ED0">
        <w:rPr>
          <w:lang w:val="ru-RU"/>
        </w:rPr>
        <w:br/>
      </w:r>
    </w:p>
    <w:p w14:paraId="4B868ED6" w14:textId="77777777" w:rsidR="00212645" w:rsidRPr="00695ED0" w:rsidRDefault="00212645" w:rsidP="00212645">
      <w:pPr>
        <w:rPr>
          <w:lang w:val="ru-RU"/>
        </w:rPr>
      </w:pPr>
      <w:r w:rsidRPr="00695ED0">
        <w:rPr>
          <w:color w:val="000000"/>
          <w:lang w:val="ru-RU"/>
        </w:rPr>
        <w:t>Лаваль лежит в палате, ему бреют голову и делают разметку на черепе перед операцией.</w:t>
      </w:r>
    </w:p>
    <w:p w14:paraId="04227359" w14:textId="77777777" w:rsidR="00212645" w:rsidRPr="00695ED0" w:rsidRDefault="00212645" w:rsidP="00212645">
      <w:pPr>
        <w:rPr>
          <w:lang w:val="ru-RU"/>
        </w:rPr>
      </w:pPr>
    </w:p>
    <w:p w14:paraId="38AFDB60" w14:textId="77777777" w:rsidR="00212645" w:rsidRPr="00695ED0" w:rsidRDefault="00212645" w:rsidP="00212645">
      <w:pPr>
        <w:rPr>
          <w:lang w:val="ru-RU"/>
        </w:rPr>
      </w:pPr>
      <w:r w:rsidRPr="00695ED0">
        <w:rPr>
          <w:b/>
          <w:color w:val="000000"/>
          <w:lang w:val="ru-RU"/>
        </w:rPr>
        <w:t xml:space="preserve">6-52. НАТ. БОЛЬНИЦА МОСКВА ДЕНЬ 18. </w:t>
      </w:r>
      <w:r w:rsidRPr="00695ED0">
        <w:rPr>
          <w:lang w:val="ru-RU"/>
        </w:rPr>
        <w:br/>
      </w:r>
      <w:r w:rsidRPr="00695ED0">
        <w:rPr>
          <w:b/>
          <w:color w:val="000000"/>
          <w:lang w:val="ru-RU"/>
        </w:rPr>
        <w:t>ДОБРОВОЛЬСКАЯ, КОЗЫРЕВ, СЛАВА, МАТЬ ДИМЫ, ОТЕЦ ДИМЫ (02:10)</w:t>
      </w:r>
      <w:r w:rsidRPr="00695ED0">
        <w:rPr>
          <w:lang w:val="ru-RU"/>
        </w:rPr>
        <w:br/>
      </w:r>
    </w:p>
    <w:p w14:paraId="4D7FB4A3" w14:textId="77777777" w:rsidR="00212645" w:rsidRPr="00695ED0" w:rsidRDefault="00212645" w:rsidP="00212645">
      <w:pPr>
        <w:rPr>
          <w:lang w:val="ru-RU"/>
        </w:rPr>
      </w:pPr>
      <w:r w:rsidRPr="00695ED0">
        <w:rPr>
          <w:color w:val="000000"/>
          <w:lang w:val="ru-RU"/>
        </w:rPr>
        <w:lastRenderedPageBreak/>
        <w:t>Под окнами больницы, как молодые отцы у роддома, дежурят родители Лаваля и его любовник Слава. Только вместо радости на их лицах - тревога и ужас.</w:t>
      </w:r>
      <w:r w:rsidRPr="00695ED0">
        <w:rPr>
          <w:lang w:val="ru-RU"/>
        </w:rPr>
        <w:br/>
      </w:r>
      <w:r w:rsidRPr="00695ED0">
        <w:rPr>
          <w:color w:val="000000"/>
          <w:lang w:val="ru-RU"/>
        </w:rPr>
        <w:t>МАТЬ ДИМЫ</w:t>
      </w:r>
      <w:r w:rsidRPr="00695ED0">
        <w:rPr>
          <w:lang w:val="ru-RU"/>
        </w:rPr>
        <w:br/>
      </w:r>
      <w:r w:rsidRPr="00695ED0">
        <w:rPr>
          <w:color w:val="000000"/>
          <w:lang w:val="ru-RU"/>
        </w:rPr>
        <w:t>Петенька, ну может же так быть, что операция пройдёт хорошо, и он всё объяснит, и выяснится, что это чудовищная ошибка. Ну ведь может так выйти?</w:t>
      </w:r>
      <w:r w:rsidRPr="00695ED0">
        <w:rPr>
          <w:lang w:val="ru-RU"/>
        </w:rPr>
        <w:br/>
      </w:r>
      <w:r w:rsidRPr="00695ED0">
        <w:rPr>
          <w:color w:val="000000"/>
          <w:lang w:val="ru-RU"/>
        </w:rPr>
        <w:t>Отец Лаваля молчит.</w:t>
      </w:r>
      <w:r w:rsidRPr="00695ED0">
        <w:rPr>
          <w:lang w:val="ru-RU"/>
        </w:rPr>
        <w:br/>
      </w:r>
      <w:r w:rsidRPr="00695ED0">
        <w:rPr>
          <w:color w:val="000000"/>
          <w:lang w:val="ru-RU"/>
        </w:rPr>
        <w:t>СЛАВА</w:t>
      </w:r>
      <w:r w:rsidRPr="00695ED0">
        <w:rPr>
          <w:lang w:val="ru-RU"/>
        </w:rPr>
        <w:br/>
      </w:r>
      <w:r w:rsidRPr="00695ED0">
        <w:rPr>
          <w:color w:val="000000"/>
          <w:lang w:val="ru-RU"/>
        </w:rPr>
        <w:t>Я точно знаю, что это не он. ТОЧНО ЗНАЮ. Ваш сын Дима - очень хороший человек. И очень талантливый. И добрый. Вы не переживайте, всё будет хорошо.</w:t>
      </w:r>
      <w:r w:rsidRPr="00695ED0">
        <w:rPr>
          <w:lang w:val="ru-RU"/>
        </w:rPr>
        <w:br/>
      </w:r>
      <w:r w:rsidRPr="00695ED0">
        <w:rPr>
          <w:color w:val="000000"/>
          <w:lang w:val="ru-RU"/>
        </w:rPr>
        <w:t>ОТЕЦ ДИМЫ</w:t>
      </w:r>
      <w:r w:rsidRPr="00695ED0">
        <w:rPr>
          <w:lang w:val="ru-RU"/>
        </w:rPr>
        <w:br/>
      </w:r>
      <w:r w:rsidRPr="00695ED0">
        <w:rPr>
          <w:color w:val="000000"/>
          <w:lang w:val="ru-RU"/>
        </w:rPr>
        <w:t>Молодой человек, пока не поздно, вы бы, глядя на Диму, взялись за ум. Бросьте всю эту ерунду. Живите нормальной обычной жизнью.</w:t>
      </w:r>
      <w:r w:rsidRPr="00695ED0">
        <w:rPr>
          <w:lang w:val="ru-RU"/>
        </w:rPr>
        <w:br/>
      </w:r>
      <w:r w:rsidRPr="00695ED0">
        <w:rPr>
          <w:color w:val="000000"/>
          <w:lang w:val="ru-RU"/>
        </w:rPr>
        <w:t>СЛАВА</w:t>
      </w:r>
      <w:r w:rsidRPr="00695ED0">
        <w:rPr>
          <w:lang w:val="ru-RU"/>
        </w:rPr>
        <w:br/>
      </w:r>
      <w:r w:rsidRPr="00695ED0">
        <w:rPr>
          <w:color w:val="000000"/>
          <w:lang w:val="ru-RU"/>
        </w:rPr>
        <w:t>В том-то и дело, что Дима не хотел нормальной обычной жизни. Ну как же вы не понимаете. Он не может быть как все. И я не могу. И не хочу. Но это не делает меня плохим человеком, понимаете?</w:t>
      </w:r>
      <w:r w:rsidRPr="00695ED0">
        <w:rPr>
          <w:lang w:val="ru-RU"/>
        </w:rPr>
        <w:br/>
      </w:r>
      <w:r w:rsidRPr="00695ED0">
        <w:rPr>
          <w:color w:val="000000"/>
          <w:lang w:val="ru-RU"/>
        </w:rPr>
        <w:t>Обращает внимание на мать Лаваля, которую нервно знобит. Вынимает из сумки фляжку.</w:t>
      </w:r>
      <w:r w:rsidRPr="00695ED0">
        <w:rPr>
          <w:lang w:val="ru-RU"/>
        </w:rPr>
        <w:br/>
      </w:r>
      <w:r w:rsidRPr="00695ED0">
        <w:rPr>
          <w:color w:val="000000"/>
          <w:lang w:val="ru-RU"/>
        </w:rPr>
        <w:t>СЛАВА</w:t>
      </w:r>
      <w:r w:rsidRPr="00695ED0">
        <w:rPr>
          <w:lang w:val="ru-RU"/>
        </w:rPr>
        <w:br/>
      </w:r>
      <w:r w:rsidRPr="00695ED0">
        <w:rPr>
          <w:color w:val="000000"/>
          <w:lang w:val="ru-RU"/>
        </w:rPr>
        <w:t>Вот, выпейте, пожалуйста.</w:t>
      </w:r>
      <w:r w:rsidRPr="00695ED0">
        <w:rPr>
          <w:lang w:val="ru-RU"/>
        </w:rPr>
        <w:br/>
      </w:r>
      <w:r w:rsidRPr="00695ED0">
        <w:rPr>
          <w:color w:val="000000"/>
          <w:lang w:val="ru-RU"/>
        </w:rPr>
        <w:t>Мать отрицательно качает головой. Отец берёт фляжку, пьёт.</w:t>
      </w:r>
      <w:r w:rsidRPr="00695ED0">
        <w:rPr>
          <w:lang w:val="ru-RU"/>
        </w:rPr>
        <w:br/>
      </w:r>
      <w:r w:rsidRPr="00695ED0">
        <w:rPr>
          <w:color w:val="000000"/>
          <w:lang w:val="ru-RU"/>
        </w:rPr>
        <w:t>Из дверей больницы выходят Добровольская и Козырев. Родители и Слава смотрят на них с надеждой. Отец буквально бросается навстречу. Козырев и Добровольская проходят мимо, но мать хватает Козырева за руку.</w:t>
      </w:r>
      <w:r w:rsidRPr="00695ED0">
        <w:rPr>
          <w:lang w:val="ru-RU"/>
        </w:rPr>
        <w:br/>
      </w:r>
      <w:r w:rsidRPr="00695ED0">
        <w:rPr>
          <w:color w:val="000000"/>
          <w:lang w:val="ru-RU"/>
        </w:rPr>
        <w:t>МАТЬ ДИМЫ</w:t>
      </w:r>
      <w:r w:rsidRPr="00695ED0">
        <w:rPr>
          <w:lang w:val="ru-RU"/>
        </w:rPr>
        <w:br/>
      </w:r>
      <w:r w:rsidRPr="00695ED0">
        <w:rPr>
          <w:color w:val="000000"/>
          <w:lang w:val="ru-RU"/>
        </w:rPr>
        <w:t>Доктор к нам не выходит, в больницу не пускают. Пожалуйста, скажите, как он? Каким бы он ни был, он мой сын, понимаете? Я люблю его.</w:t>
      </w:r>
      <w:r w:rsidRPr="00695ED0">
        <w:rPr>
          <w:lang w:val="ru-RU"/>
        </w:rPr>
        <w:br/>
      </w:r>
      <w:r w:rsidRPr="00695ED0">
        <w:rPr>
          <w:color w:val="000000"/>
          <w:lang w:val="ru-RU"/>
        </w:rPr>
        <w:t>ДОБРОВОЛЬСКАЯ</w:t>
      </w:r>
      <w:r w:rsidRPr="00695ED0">
        <w:rPr>
          <w:lang w:val="ru-RU"/>
        </w:rPr>
        <w:br/>
      </w:r>
      <w:r w:rsidRPr="00695ED0">
        <w:rPr>
          <w:color w:val="000000"/>
          <w:lang w:val="ru-RU"/>
        </w:rPr>
        <w:t>Приношу вам свои соболезнования. Врачи сделали всё, что могли.</w:t>
      </w:r>
      <w:r w:rsidRPr="00695ED0">
        <w:rPr>
          <w:lang w:val="ru-RU"/>
        </w:rPr>
        <w:br/>
      </w:r>
      <w:r w:rsidRPr="00695ED0">
        <w:rPr>
          <w:color w:val="000000"/>
          <w:lang w:val="ru-RU"/>
        </w:rPr>
        <w:t>СЛАВА</w:t>
      </w:r>
      <w:r w:rsidRPr="00695ED0">
        <w:rPr>
          <w:lang w:val="ru-RU"/>
        </w:rPr>
        <w:br/>
      </w:r>
      <w:r w:rsidRPr="00695ED0">
        <w:rPr>
          <w:color w:val="000000"/>
          <w:lang w:val="ru-RU"/>
        </w:rPr>
        <w:t xml:space="preserve">Сука! Это вы всё сделали! Вы его убили! Вы всё подстроили! Он лучше вас всех вместе взятых был! Это </w:t>
      </w:r>
      <w:proofErr w:type="spellStart"/>
      <w:r w:rsidRPr="00695ED0">
        <w:rPr>
          <w:color w:val="000000"/>
          <w:lang w:val="ru-RU"/>
        </w:rPr>
        <w:t>выпидоры</w:t>
      </w:r>
      <w:proofErr w:type="spellEnd"/>
      <w:r w:rsidRPr="00695ED0">
        <w:rPr>
          <w:color w:val="000000"/>
          <w:lang w:val="ru-RU"/>
        </w:rPr>
        <w:t>, а не мы! Ненавижу тебя! Будь ты проклята! Чтоб ты сдохла! Тварь!</w:t>
      </w:r>
      <w:r w:rsidRPr="00695ED0">
        <w:rPr>
          <w:lang w:val="ru-RU"/>
        </w:rPr>
        <w:br/>
      </w:r>
      <w:r w:rsidRPr="00695ED0">
        <w:rPr>
          <w:color w:val="000000"/>
          <w:lang w:val="ru-RU"/>
        </w:rPr>
        <w:t>По ходу своей пламенной речи он подходит всё ближе и в запале выплёскивает чай ей в лицо. Добровольская замахивается и совсем не по-женски бьёт его в лицо. Слава падает.</w:t>
      </w:r>
      <w:r w:rsidRPr="00695ED0">
        <w:rPr>
          <w:lang w:val="ru-RU"/>
        </w:rPr>
        <w:br/>
      </w:r>
      <w:r w:rsidRPr="00695ED0">
        <w:rPr>
          <w:color w:val="000000"/>
          <w:lang w:val="ru-RU"/>
        </w:rPr>
        <w:t>КОЗЫРЕВ</w:t>
      </w:r>
      <w:r w:rsidRPr="00695ED0">
        <w:rPr>
          <w:lang w:val="ru-RU"/>
        </w:rPr>
        <w:br/>
      </w:r>
      <w:r w:rsidRPr="00695ED0">
        <w:rPr>
          <w:color w:val="000000"/>
          <w:lang w:val="ru-RU"/>
        </w:rPr>
        <w:t>Сядешь на 5 лет за нападение на сотрудника. Понял меня?</w:t>
      </w:r>
      <w:r w:rsidRPr="00695ED0">
        <w:rPr>
          <w:lang w:val="ru-RU"/>
        </w:rPr>
        <w:br/>
      </w:r>
      <w:r w:rsidRPr="00695ED0">
        <w:rPr>
          <w:color w:val="000000"/>
          <w:lang w:val="ru-RU"/>
        </w:rPr>
        <w:t>ДОБРОВОЛЬСКАЯ</w:t>
      </w:r>
      <w:r w:rsidRPr="00695ED0">
        <w:rPr>
          <w:lang w:val="ru-RU"/>
        </w:rPr>
        <w:br/>
      </w:r>
      <w:r w:rsidRPr="00695ED0">
        <w:rPr>
          <w:color w:val="000000"/>
          <w:lang w:val="ru-RU"/>
        </w:rPr>
        <w:t>Ещё раз примите мои соболезнования.</w:t>
      </w:r>
      <w:r w:rsidRPr="00695ED0">
        <w:rPr>
          <w:lang w:val="ru-RU"/>
        </w:rPr>
        <w:br/>
      </w:r>
      <w:r w:rsidRPr="00695ED0">
        <w:rPr>
          <w:color w:val="000000"/>
          <w:lang w:val="ru-RU"/>
        </w:rPr>
        <w:t>Мать Лаваля теряет сознание и падает в обморок. Добровольская подхватывает её.</w:t>
      </w:r>
    </w:p>
    <w:p w14:paraId="3741A4FC" w14:textId="77777777" w:rsidR="00212645" w:rsidRPr="00695ED0" w:rsidRDefault="00212645" w:rsidP="00212645">
      <w:pPr>
        <w:rPr>
          <w:lang w:val="ru-RU"/>
        </w:rPr>
      </w:pPr>
    </w:p>
    <w:p w14:paraId="6C63343B" w14:textId="77777777" w:rsidR="00212645" w:rsidRPr="00695ED0" w:rsidRDefault="00212645" w:rsidP="00212645">
      <w:pPr>
        <w:rPr>
          <w:lang w:val="ru-RU"/>
        </w:rPr>
      </w:pPr>
      <w:r w:rsidRPr="00695ED0">
        <w:rPr>
          <w:b/>
          <w:color w:val="000000"/>
          <w:lang w:val="ru-RU"/>
        </w:rPr>
        <w:t xml:space="preserve">6-53. ИНТ. ОНКОЛОГИЧЕСКИЙ ЦЕНТР МОСКВА.КОРИДОР НОЧЬ 18. </w:t>
      </w:r>
      <w:r w:rsidRPr="00695ED0">
        <w:rPr>
          <w:lang w:val="ru-RU"/>
        </w:rPr>
        <w:br/>
      </w:r>
      <w:r w:rsidRPr="00695ED0">
        <w:rPr>
          <w:b/>
          <w:color w:val="000000"/>
          <w:lang w:val="ru-RU"/>
        </w:rPr>
        <w:t>БОКОВ (00:05)</w:t>
      </w:r>
      <w:r w:rsidRPr="00695ED0">
        <w:rPr>
          <w:lang w:val="ru-RU"/>
        </w:rPr>
        <w:br/>
      </w:r>
    </w:p>
    <w:p w14:paraId="34D7AFB9" w14:textId="77777777" w:rsidR="00212645" w:rsidRPr="00695ED0" w:rsidRDefault="00212645" w:rsidP="00212645">
      <w:pPr>
        <w:rPr>
          <w:lang w:val="ru-RU"/>
        </w:rPr>
      </w:pPr>
      <w:r w:rsidRPr="00695ED0">
        <w:rPr>
          <w:color w:val="000000"/>
          <w:lang w:val="ru-RU"/>
        </w:rPr>
        <w:t>Боков идёт по коридору с букетом цветов, открывает дверь в палату.</w:t>
      </w:r>
    </w:p>
    <w:p w14:paraId="517D2273" w14:textId="77777777" w:rsidR="00212645" w:rsidRPr="00695ED0" w:rsidRDefault="00212645" w:rsidP="00212645">
      <w:pPr>
        <w:rPr>
          <w:lang w:val="ru-RU"/>
        </w:rPr>
      </w:pPr>
    </w:p>
    <w:p w14:paraId="489F723D" w14:textId="77777777" w:rsidR="00212645" w:rsidRPr="00695ED0" w:rsidRDefault="00212645" w:rsidP="00212645">
      <w:pPr>
        <w:rPr>
          <w:lang w:val="ru-RU"/>
        </w:rPr>
      </w:pPr>
      <w:r w:rsidRPr="00695ED0">
        <w:rPr>
          <w:b/>
          <w:color w:val="000000"/>
          <w:lang w:val="ru-RU"/>
        </w:rPr>
        <w:t xml:space="preserve">6-53-А. ИНТ. ОНКОЛОГИЧЕСКИЙ ЦЕНТР МОСКВА.ПАЛАТА НОЧЬ 18. </w:t>
      </w:r>
      <w:r w:rsidRPr="00695ED0">
        <w:rPr>
          <w:lang w:val="ru-RU"/>
        </w:rPr>
        <w:br/>
      </w:r>
      <w:r w:rsidRPr="00695ED0">
        <w:rPr>
          <w:b/>
          <w:color w:val="000000"/>
          <w:lang w:val="ru-RU"/>
        </w:rPr>
        <w:t>БОКОВ, МАРИНА (00:20)</w:t>
      </w:r>
      <w:r w:rsidRPr="00695ED0">
        <w:rPr>
          <w:lang w:val="ru-RU"/>
        </w:rPr>
        <w:br/>
      </w:r>
    </w:p>
    <w:p w14:paraId="27EE6D8C" w14:textId="77777777" w:rsidR="00212645" w:rsidRPr="00695ED0" w:rsidRDefault="00212645" w:rsidP="00212645">
      <w:pPr>
        <w:rPr>
          <w:lang w:val="ru-RU"/>
        </w:rPr>
      </w:pPr>
      <w:r w:rsidRPr="00695ED0">
        <w:rPr>
          <w:color w:val="000000"/>
          <w:lang w:val="ru-RU"/>
        </w:rPr>
        <w:t xml:space="preserve">Боков заходит в палату. Пустая кровать. Марины нет. Боков растерян. Цветы выпадают из рук. Мгновение, на которое кажется, что Марина умерла. Время остановилось. Открывается дверь, заходит Марина. Оказывается, у неё красивая </w:t>
      </w:r>
      <w:proofErr w:type="spellStart"/>
      <w:proofErr w:type="gramStart"/>
      <w:r w:rsidRPr="00695ED0">
        <w:rPr>
          <w:color w:val="000000"/>
          <w:lang w:val="ru-RU"/>
        </w:rPr>
        <w:t>улыбка.Боков</w:t>
      </w:r>
      <w:proofErr w:type="spellEnd"/>
      <w:proofErr w:type="gramEnd"/>
      <w:r w:rsidRPr="00695ED0">
        <w:rPr>
          <w:color w:val="000000"/>
          <w:lang w:val="ru-RU"/>
        </w:rPr>
        <w:t xml:space="preserve"> крепко-крепко обнимает её, прижимается.</w:t>
      </w:r>
      <w:r w:rsidRPr="00695ED0">
        <w:rPr>
          <w:lang w:val="ru-RU"/>
        </w:rPr>
        <w:br/>
      </w:r>
      <w:r w:rsidRPr="00695ED0">
        <w:rPr>
          <w:color w:val="000000"/>
          <w:lang w:val="ru-RU"/>
        </w:rPr>
        <w:t>БОКОВ</w:t>
      </w:r>
      <w:r w:rsidRPr="00695ED0">
        <w:rPr>
          <w:lang w:val="ru-RU"/>
        </w:rPr>
        <w:br/>
      </w:r>
      <w:r w:rsidRPr="00695ED0">
        <w:rPr>
          <w:color w:val="000000"/>
          <w:lang w:val="ru-RU"/>
        </w:rPr>
        <w:t>Маруська! Господи!</w:t>
      </w:r>
    </w:p>
    <w:p w14:paraId="00ED501B" w14:textId="77777777" w:rsidR="00212645" w:rsidRPr="00695ED0" w:rsidRDefault="00212645" w:rsidP="00212645">
      <w:pPr>
        <w:rPr>
          <w:lang w:val="ru-RU"/>
        </w:rPr>
      </w:pPr>
    </w:p>
    <w:p w14:paraId="2B26D0C9" w14:textId="77777777" w:rsidR="00212645" w:rsidRPr="00695ED0" w:rsidRDefault="00212645" w:rsidP="00212645">
      <w:pPr>
        <w:rPr>
          <w:lang w:val="ru-RU"/>
        </w:rPr>
      </w:pPr>
      <w:r w:rsidRPr="00695ED0">
        <w:rPr>
          <w:b/>
          <w:color w:val="000000"/>
          <w:lang w:val="ru-RU"/>
        </w:rPr>
        <w:t xml:space="preserve">6-54. ИНТ. ОТДЕЛЕНИЕ МИЛИЦИИ ОДИНЦОВО.КАБИНЕТ СЛЕДОВАТЕЛЕЙ УТРО 19. </w:t>
      </w:r>
      <w:r w:rsidRPr="00695ED0">
        <w:rPr>
          <w:lang w:val="ru-RU"/>
        </w:rPr>
        <w:br/>
      </w:r>
      <w:r w:rsidRPr="00695ED0">
        <w:rPr>
          <w:b/>
          <w:color w:val="000000"/>
          <w:lang w:val="ru-RU"/>
        </w:rPr>
        <w:t>КОЗЫРЕВ, БОКОВ, ХВАН, ДОБРОВОЛЬСКАЯ (01:25)</w:t>
      </w:r>
      <w:r w:rsidRPr="00695ED0">
        <w:rPr>
          <w:lang w:val="ru-RU"/>
        </w:rPr>
        <w:br/>
      </w:r>
    </w:p>
    <w:p w14:paraId="0B24729C" w14:textId="77777777" w:rsidR="00212645" w:rsidRPr="00695ED0" w:rsidRDefault="00212645" w:rsidP="00212645">
      <w:pPr>
        <w:rPr>
          <w:lang w:val="ru-RU"/>
        </w:rPr>
      </w:pPr>
      <w:r w:rsidRPr="00695ED0">
        <w:rPr>
          <w:color w:val="000000"/>
          <w:lang w:val="ru-RU"/>
        </w:rPr>
        <w:t>Козырев складывает в стол зубную щётку и полотенце. Заходит Боков. Включает радио, переключает каналы, находит волну с весёлой музыкой.</w:t>
      </w:r>
      <w:r w:rsidRPr="00695ED0">
        <w:rPr>
          <w:lang w:val="ru-RU"/>
        </w:rPr>
        <w:br/>
      </w:r>
      <w:r w:rsidRPr="00695ED0">
        <w:rPr>
          <w:color w:val="000000"/>
          <w:lang w:val="ru-RU"/>
        </w:rPr>
        <w:t>БОКОВ</w:t>
      </w:r>
      <w:r w:rsidRPr="00695ED0">
        <w:rPr>
          <w:lang w:val="ru-RU"/>
        </w:rPr>
        <w:br/>
      </w:r>
      <w:r w:rsidRPr="00695ED0">
        <w:rPr>
          <w:color w:val="000000"/>
          <w:lang w:val="ru-RU"/>
        </w:rPr>
        <w:t xml:space="preserve">Валер, ты </w:t>
      </w:r>
      <w:proofErr w:type="spellStart"/>
      <w:r w:rsidRPr="00695ED0">
        <w:rPr>
          <w:color w:val="000000"/>
          <w:lang w:val="ru-RU"/>
        </w:rPr>
        <w:t>шо</w:t>
      </w:r>
      <w:proofErr w:type="spellEnd"/>
      <w:r w:rsidRPr="00695ED0">
        <w:rPr>
          <w:color w:val="000000"/>
          <w:lang w:val="ru-RU"/>
        </w:rPr>
        <w:t xml:space="preserve">, живёшь здесь теперь? Хочешь ко мне сходи, душ нормальный прими, </w:t>
      </w:r>
      <w:proofErr w:type="spellStart"/>
      <w:r w:rsidRPr="00695ED0">
        <w:rPr>
          <w:color w:val="000000"/>
          <w:lang w:val="ru-RU"/>
        </w:rPr>
        <w:t>шо</w:t>
      </w:r>
      <w:proofErr w:type="spellEnd"/>
      <w:r w:rsidRPr="00695ED0">
        <w:rPr>
          <w:color w:val="000000"/>
          <w:lang w:val="ru-RU"/>
        </w:rPr>
        <w:t xml:space="preserve"> ты как </w:t>
      </w:r>
      <w:proofErr w:type="spellStart"/>
      <w:r w:rsidRPr="00695ED0">
        <w:rPr>
          <w:color w:val="000000"/>
          <w:lang w:val="ru-RU"/>
        </w:rPr>
        <w:t>бичара</w:t>
      </w:r>
      <w:proofErr w:type="spellEnd"/>
      <w:r w:rsidRPr="00695ED0">
        <w:rPr>
          <w:color w:val="000000"/>
          <w:lang w:val="ru-RU"/>
        </w:rPr>
        <w:t xml:space="preserve"> какой.</w:t>
      </w:r>
      <w:r w:rsidRPr="00695ED0">
        <w:rPr>
          <w:lang w:val="ru-RU"/>
        </w:rPr>
        <w:br/>
      </w:r>
      <w:r w:rsidRPr="00695ED0">
        <w:rPr>
          <w:color w:val="000000"/>
          <w:lang w:val="ru-RU"/>
        </w:rPr>
        <w:t>КОЗЫРЕВ</w:t>
      </w:r>
      <w:r w:rsidRPr="00695ED0">
        <w:rPr>
          <w:lang w:val="ru-RU"/>
        </w:rPr>
        <w:br/>
      </w:r>
      <w:r w:rsidRPr="00695ED0">
        <w:rPr>
          <w:color w:val="000000"/>
          <w:lang w:val="ru-RU"/>
        </w:rPr>
        <w:t xml:space="preserve">А я и есть </w:t>
      </w:r>
      <w:proofErr w:type="spellStart"/>
      <w:r w:rsidRPr="00695ED0">
        <w:rPr>
          <w:color w:val="000000"/>
          <w:lang w:val="ru-RU"/>
        </w:rPr>
        <w:t>бичара</w:t>
      </w:r>
      <w:proofErr w:type="spellEnd"/>
      <w:r w:rsidRPr="00695ED0">
        <w:rPr>
          <w:color w:val="000000"/>
          <w:lang w:val="ru-RU"/>
        </w:rPr>
        <w:t>. Интеллигентского во мне осталось только привычка кофе по утрам пить. И то он опять закончился.</w:t>
      </w:r>
      <w:r w:rsidRPr="00695ED0">
        <w:rPr>
          <w:lang w:val="ru-RU"/>
        </w:rPr>
        <w:br/>
      </w:r>
      <w:r w:rsidRPr="00695ED0">
        <w:rPr>
          <w:color w:val="000000"/>
          <w:lang w:val="ru-RU"/>
        </w:rPr>
        <w:t>Выскребает из банки остатки кофе в чашку.</w:t>
      </w:r>
      <w:r w:rsidRPr="00695ED0">
        <w:rPr>
          <w:lang w:val="ru-RU"/>
        </w:rPr>
        <w:br/>
      </w:r>
      <w:r w:rsidRPr="00695ED0">
        <w:rPr>
          <w:color w:val="000000"/>
          <w:lang w:val="ru-RU"/>
        </w:rPr>
        <w:t>БОКОВ</w:t>
      </w:r>
      <w:r w:rsidRPr="00695ED0">
        <w:rPr>
          <w:lang w:val="ru-RU"/>
        </w:rPr>
        <w:br/>
      </w:r>
      <w:r w:rsidRPr="00695ED0">
        <w:rPr>
          <w:color w:val="000000"/>
          <w:lang w:val="ru-RU"/>
        </w:rPr>
        <w:t xml:space="preserve">А дальше-то ты </w:t>
      </w:r>
      <w:proofErr w:type="spellStart"/>
      <w:r w:rsidRPr="00695ED0">
        <w:rPr>
          <w:color w:val="000000"/>
          <w:lang w:val="ru-RU"/>
        </w:rPr>
        <w:t>шо</w:t>
      </w:r>
      <w:proofErr w:type="spellEnd"/>
      <w:r w:rsidRPr="00695ED0">
        <w:rPr>
          <w:color w:val="000000"/>
          <w:lang w:val="ru-RU"/>
        </w:rPr>
        <w:t xml:space="preserve"> делать будешь? Всё, дело закрыто. В связи со смертью обвиняемого. Нам всем премии выписали по 127 рублей. Мне в Москве предлагают остаться. Хочешь, </w:t>
      </w:r>
      <w:proofErr w:type="spellStart"/>
      <w:r w:rsidRPr="00695ED0">
        <w:rPr>
          <w:color w:val="000000"/>
          <w:lang w:val="ru-RU"/>
        </w:rPr>
        <w:t>ехай</w:t>
      </w:r>
      <w:proofErr w:type="spellEnd"/>
      <w:r w:rsidRPr="00695ED0">
        <w:rPr>
          <w:color w:val="000000"/>
          <w:lang w:val="ru-RU"/>
        </w:rPr>
        <w:t xml:space="preserve"> вместо меня в </w:t>
      </w:r>
      <w:proofErr w:type="spellStart"/>
      <w:r w:rsidRPr="00695ED0">
        <w:rPr>
          <w:color w:val="000000"/>
          <w:lang w:val="ru-RU"/>
        </w:rPr>
        <w:t>Ростов</w:t>
      </w:r>
      <w:proofErr w:type="spellEnd"/>
      <w:r w:rsidRPr="00695ED0">
        <w:rPr>
          <w:color w:val="000000"/>
          <w:lang w:val="ru-RU"/>
        </w:rPr>
        <w:t>?</w:t>
      </w:r>
      <w:r w:rsidRPr="00695ED0">
        <w:rPr>
          <w:lang w:val="ru-RU"/>
        </w:rPr>
        <w:br/>
      </w:r>
      <w:r w:rsidRPr="00695ED0">
        <w:rPr>
          <w:color w:val="000000"/>
          <w:lang w:val="ru-RU"/>
        </w:rPr>
        <w:t>КОЗЫРЕВ</w:t>
      </w:r>
      <w:r w:rsidRPr="00695ED0">
        <w:rPr>
          <w:lang w:val="ru-RU"/>
        </w:rPr>
        <w:br/>
      </w:r>
      <w:r w:rsidRPr="00695ED0">
        <w:rPr>
          <w:color w:val="000000"/>
          <w:lang w:val="ru-RU"/>
        </w:rPr>
        <w:t>Езжай.</w:t>
      </w:r>
      <w:r w:rsidRPr="00695ED0">
        <w:rPr>
          <w:lang w:val="ru-RU"/>
        </w:rPr>
        <w:br/>
      </w:r>
      <w:r w:rsidRPr="00695ED0">
        <w:rPr>
          <w:color w:val="000000"/>
          <w:lang w:val="ru-RU"/>
        </w:rPr>
        <w:t>БОКОВ</w:t>
      </w:r>
      <w:r w:rsidRPr="00695ED0">
        <w:rPr>
          <w:lang w:val="ru-RU"/>
        </w:rPr>
        <w:br/>
      </w:r>
      <w:r w:rsidRPr="00695ED0">
        <w:rPr>
          <w:color w:val="000000"/>
          <w:lang w:val="ru-RU"/>
        </w:rPr>
        <w:t>Да хорош тебе, интеллигенция.</w:t>
      </w:r>
      <w:r w:rsidRPr="00695ED0">
        <w:rPr>
          <w:lang w:val="ru-RU"/>
        </w:rPr>
        <w:br/>
      </w:r>
      <w:r w:rsidRPr="00695ED0">
        <w:rPr>
          <w:color w:val="000000"/>
          <w:lang w:val="ru-RU"/>
        </w:rPr>
        <w:t xml:space="preserve">Открывается дверь, заходит </w:t>
      </w:r>
      <w:proofErr w:type="spellStart"/>
      <w:r w:rsidRPr="00695ED0">
        <w:rPr>
          <w:color w:val="000000"/>
          <w:lang w:val="ru-RU"/>
        </w:rPr>
        <w:t>Хван</w:t>
      </w:r>
      <w:proofErr w:type="spellEnd"/>
      <w:r w:rsidRPr="00695ED0">
        <w:rPr>
          <w:color w:val="000000"/>
          <w:lang w:val="ru-RU"/>
        </w:rPr>
        <w:t>.</w:t>
      </w:r>
      <w:r w:rsidRPr="00695ED0">
        <w:rPr>
          <w:lang w:val="ru-RU"/>
        </w:rPr>
        <w:br/>
      </w:r>
      <w:r w:rsidRPr="00695ED0">
        <w:rPr>
          <w:color w:val="000000"/>
          <w:lang w:val="ru-RU"/>
        </w:rPr>
        <w:t>ХВАН</w:t>
      </w:r>
      <w:r w:rsidRPr="00695ED0">
        <w:rPr>
          <w:lang w:val="ru-RU"/>
        </w:rPr>
        <w:br/>
      </w:r>
      <w:r w:rsidRPr="00695ED0">
        <w:rPr>
          <w:color w:val="000000"/>
          <w:lang w:val="ru-RU"/>
        </w:rPr>
        <w:t>Извините, можно вопрос.</w:t>
      </w:r>
      <w:r w:rsidRPr="00695ED0">
        <w:rPr>
          <w:lang w:val="ru-RU"/>
        </w:rPr>
        <w:br/>
      </w:r>
      <w:r w:rsidRPr="00695ED0">
        <w:rPr>
          <w:color w:val="000000"/>
          <w:lang w:val="ru-RU"/>
        </w:rPr>
        <w:t>БОКОВ</w:t>
      </w:r>
      <w:r w:rsidRPr="00695ED0">
        <w:rPr>
          <w:lang w:val="ru-RU"/>
        </w:rPr>
        <w:br/>
      </w:r>
      <w:r w:rsidRPr="00695ED0">
        <w:rPr>
          <w:color w:val="000000"/>
          <w:lang w:val="ru-RU"/>
        </w:rPr>
        <w:t xml:space="preserve">Только не говори сейчас, </w:t>
      </w:r>
      <w:proofErr w:type="spellStart"/>
      <w:r w:rsidRPr="00695ED0">
        <w:rPr>
          <w:color w:val="000000"/>
          <w:lang w:val="ru-RU"/>
        </w:rPr>
        <w:t>шо</w:t>
      </w:r>
      <w:proofErr w:type="spellEnd"/>
      <w:r w:rsidRPr="00695ED0">
        <w:rPr>
          <w:color w:val="000000"/>
          <w:lang w:val="ru-RU"/>
        </w:rPr>
        <w:t xml:space="preserve"> кого-то убили и как мы думаем, как такое могло получиться.</w:t>
      </w:r>
      <w:r w:rsidRPr="00695ED0">
        <w:rPr>
          <w:lang w:val="ru-RU"/>
        </w:rPr>
        <w:br/>
      </w:r>
      <w:r w:rsidRPr="00695ED0">
        <w:rPr>
          <w:color w:val="000000"/>
          <w:lang w:val="ru-RU"/>
        </w:rPr>
        <w:t>ХВАН</w:t>
      </w:r>
      <w:r w:rsidRPr="00695ED0">
        <w:rPr>
          <w:lang w:val="ru-RU"/>
        </w:rPr>
        <w:br/>
      </w:r>
      <w:r w:rsidRPr="00695ED0">
        <w:rPr>
          <w:color w:val="000000"/>
          <w:lang w:val="ru-RU"/>
        </w:rPr>
        <w:t>Нет, ничего такого. Там ребята из ОБХСС конфискат реализуют. Спортивные костюмы импортные. Красивые. Будете брать?</w:t>
      </w:r>
      <w:r w:rsidRPr="00695ED0">
        <w:rPr>
          <w:lang w:val="ru-RU"/>
        </w:rPr>
        <w:br/>
      </w:r>
      <w:r w:rsidRPr="00695ED0">
        <w:rPr>
          <w:color w:val="000000"/>
          <w:lang w:val="ru-RU"/>
        </w:rPr>
        <w:t>БОКОВ</w:t>
      </w:r>
      <w:r w:rsidRPr="00695ED0">
        <w:rPr>
          <w:lang w:val="ru-RU"/>
        </w:rPr>
        <w:br/>
      </w:r>
      <w:r w:rsidRPr="00695ED0">
        <w:rPr>
          <w:color w:val="000000"/>
          <w:lang w:val="ru-RU"/>
        </w:rPr>
        <w:t>Ну-ка покажи.</w:t>
      </w:r>
      <w:r w:rsidRPr="00695ED0">
        <w:rPr>
          <w:lang w:val="ru-RU"/>
        </w:rPr>
        <w:br/>
      </w:r>
      <w:r w:rsidRPr="00695ED0">
        <w:rPr>
          <w:color w:val="000000"/>
          <w:lang w:val="ru-RU"/>
        </w:rPr>
        <w:t>Заходит Добровольская.</w:t>
      </w:r>
    </w:p>
    <w:p w14:paraId="104D8382" w14:textId="77777777" w:rsidR="00212645" w:rsidRPr="00695ED0" w:rsidRDefault="00212645" w:rsidP="00212645">
      <w:pPr>
        <w:rPr>
          <w:lang w:val="ru-RU"/>
        </w:rPr>
      </w:pPr>
    </w:p>
    <w:p w14:paraId="08BAD03C" w14:textId="77777777" w:rsidR="00212645" w:rsidRPr="00695ED0" w:rsidRDefault="00212645" w:rsidP="00212645">
      <w:pPr>
        <w:ind w:left="3166"/>
        <w:rPr>
          <w:lang w:val="ru-RU"/>
        </w:rPr>
      </w:pPr>
      <w:r w:rsidRPr="00695ED0">
        <w:rPr>
          <w:color w:val="000000"/>
          <w:lang w:val="ru-RU"/>
        </w:rPr>
        <w:t>ХВАН</w:t>
      </w:r>
    </w:p>
    <w:p w14:paraId="01D339E5" w14:textId="77777777" w:rsidR="00212645" w:rsidRPr="00695ED0" w:rsidRDefault="00212645" w:rsidP="00212645">
      <w:pPr>
        <w:ind w:left="1441" w:right="2161"/>
        <w:rPr>
          <w:lang w:val="ru-RU"/>
        </w:rPr>
      </w:pPr>
      <w:r w:rsidRPr="00695ED0">
        <w:rPr>
          <w:color w:val="000000"/>
          <w:lang w:val="ru-RU"/>
        </w:rPr>
        <w:t>Сейчас принесу.</w:t>
      </w:r>
      <w:r w:rsidRPr="00695ED0">
        <w:rPr>
          <w:lang w:val="ru-RU"/>
        </w:rPr>
        <w:br/>
      </w:r>
      <w:proofErr w:type="spellStart"/>
      <w:r w:rsidRPr="00695ED0">
        <w:rPr>
          <w:color w:val="000000"/>
          <w:lang w:val="ru-RU"/>
        </w:rPr>
        <w:t>Хван</w:t>
      </w:r>
      <w:proofErr w:type="spellEnd"/>
      <w:r w:rsidRPr="00695ED0">
        <w:rPr>
          <w:color w:val="000000"/>
          <w:lang w:val="ru-RU"/>
        </w:rPr>
        <w:t xml:space="preserve"> выходит.</w:t>
      </w:r>
    </w:p>
    <w:p w14:paraId="1F60C8D8" w14:textId="77777777" w:rsidR="00212645" w:rsidRPr="00695ED0" w:rsidRDefault="00212645" w:rsidP="00212645">
      <w:pPr>
        <w:rPr>
          <w:lang w:val="ru-RU"/>
        </w:rPr>
      </w:pPr>
    </w:p>
    <w:p w14:paraId="5F05BC9B" w14:textId="77777777" w:rsidR="00212645" w:rsidRPr="00695ED0" w:rsidRDefault="00212645" w:rsidP="00212645">
      <w:pPr>
        <w:ind w:left="3166"/>
        <w:rPr>
          <w:lang w:val="ru-RU"/>
        </w:rPr>
      </w:pPr>
      <w:r w:rsidRPr="00695ED0">
        <w:rPr>
          <w:color w:val="000000"/>
          <w:lang w:val="ru-RU"/>
        </w:rPr>
        <w:t>БОКОВ</w:t>
      </w:r>
    </w:p>
    <w:p w14:paraId="7A216CFF" w14:textId="77777777" w:rsidR="00212645" w:rsidRPr="00695ED0" w:rsidRDefault="00212645" w:rsidP="00212645">
      <w:pPr>
        <w:ind w:left="1441" w:right="2161"/>
        <w:rPr>
          <w:lang w:val="ru-RU"/>
        </w:rPr>
      </w:pPr>
      <w:r w:rsidRPr="00695ED0">
        <w:rPr>
          <w:color w:val="000000"/>
          <w:lang w:val="ru-RU"/>
        </w:rPr>
        <w:lastRenderedPageBreak/>
        <w:t>Поздравляю вас, Наталья, с окончанием этого всего ужаса. Звонил Белоусов, следов удара у Лаваля нет. Значит, всё правильно сделали. В связи с чем объявляю сегодня к вечеру - крепкую пьянку.</w:t>
      </w:r>
      <w:r w:rsidRPr="00695ED0">
        <w:rPr>
          <w:lang w:val="ru-RU"/>
        </w:rPr>
        <w:br/>
      </w:r>
      <w:r w:rsidRPr="00695ED0">
        <w:rPr>
          <w:color w:val="000000"/>
          <w:lang w:val="ru-RU"/>
        </w:rPr>
        <w:t>ДОБРОВОЛЬСКАЯ</w:t>
      </w:r>
      <w:r w:rsidRPr="00695ED0">
        <w:rPr>
          <w:lang w:val="ru-RU"/>
        </w:rPr>
        <w:br/>
      </w:r>
      <w:r w:rsidRPr="00695ED0">
        <w:rPr>
          <w:color w:val="000000"/>
          <w:lang w:val="ru-RU"/>
        </w:rPr>
        <w:t>Я хотела поговорить с вами.</w:t>
      </w:r>
      <w:r w:rsidRPr="00695ED0">
        <w:rPr>
          <w:lang w:val="ru-RU"/>
        </w:rPr>
        <w:br/>
      </w:r>
      <w:r w:rsidRPr="00695ED0">
        <w:rPr>
          <w:color w:val="000000"/>
          <w:lang w:val="ru-RU"/>
        </w:rPr>
        <w:t>БОКОВ</w:t>
      </w:r>
      <w:r w:rsidRPr="00695ED0">
        <w:rPr>
          <w:lang w:val="ru-RU"/>
        </w:rPr>
        <w:br/>
      </w:r>
      <w:r w:rsidRPr="00695ED0">
        <w:rPr>
          <w:color w:val="000000"/>
          <w:lang w:val="ru-RU"/>
        </w:rPr>
        <w:t>Вот и поговорим заодно. А пока всё по документам закрывайте давайте. Я займусь подготовкой к празднику со слезами на глазах.</w:t>
      </w:r>
    </w:p>
    <w:p w14:paraId="6F5F5D55" w14:textId="77777777" w:rsidR="00212645" w:rsidRPr="00695ED0" w:rsidRDefault="00212645" w:rsidP="00212645">
      <w:pPr>
        <w:rPr>
          <w:lang w:val="ru-RU"/>
        </w:rPr>
      </w:pPr>
    </w:p>
    <w:p w14:paraId="388C78E5" w14:textId="77777777" w:rsidR="00212645" w:rsidRPr="00695ED0" w:rsidRDefault="00212645" w:rsidP="00212645">
      <w:pPr>
        <w:rPr>
          <w:lang w:val="ru-RU"/>
        </w:rPr>
      </w:pPr>
      <w:r w:rsidRPr="00695ED0">
        <w:rPr>
          <w:color w:val="000000"/>
          <w:lang w:val="ru-RU"/>
        </w:rPr>
        <w:t xml:space="preserve">Возвращается </w:t>
      </w:r>
      <w:proofErr w:type="spellStart"/>
      <w:r w:rsidRPr="00695ED0">
        <w:rPr>
          <w:color w:val="000000"/>
          <w:lang w:val="ru-RU"/>
        </w:rPr>
        <w:t>Хван</w:t>
      </w:r>
      <w:proofErr w:type="spellEnd"/>
      <w:r w:rsidRPr="00695ED0">
        <w:rPr>
          <w:color w:val="000000"/>
          <w:lang w:val="ru-RU"/>
        </w:rPr>
        <w:t xml:space="preserve"> с пакетами.</w:t>
      </w:r>
      <w:r w:rsidRPr="00695ED0">
        <w:rPr>
          <w:lang w:val="ru-RU"/>
        </w:rPr>
        <w:br/>
      </w:r>
      <w:r w:rsidRPr="00695ED0">
        <w:rPr>
          <w:color w:val="000000"/>
          <w:lang w:val="ru-RU"/>
        </w:rPr>
        <w:t>Боков и Козырев шуршат целлофаном, прикладывают к себе разноцветные костюмы. Зелёный, бирюзовый, белый.</w:t>
      </w:r>
      <w:r w:rsidRPr="00695ED0">
        <w:rPr>
          <w:lang w:val="ru-RU"/>
        </w:rPr>
        <w:br/>
      </w:r>
      <w:r w:rsidRPr="00695ED0">
        <w:rPr>
          <w:color w:val="000000"/>
          <w:lang w:val="ru-RU"/>
        </w:rPr>
        <w:t>БОКОВ</w:t>
      </w:r>
      <w:r w:rsidRPr="00695ED0">
        <w:rPr>
          <w:lang w:val="ru-RU"/>
        </w:rPr>
        <w:br/>
      </w:r>
      <w:r w:rsidRPr="00695ED0">
        <w:rPr>
          <w:color w:val="000000"/>
          <w:lang w:val="ru-RU"/>
        </w:rPr>
        <w:t>Я вот этот зелёный хочу.</w:t>
      </w:r>
      <w:r w:rsidRPr="00695ED0">
        <w:rPr>
          <w:lang w:val="ru-RU"/>
        </w:rPr>
        <w:br/>
      </w:r>
      <w:r w:rsidRPr="00695ED0">
        <w:rPr>
          <w:color w:val="000000"/>
          <w:lang w:val="ru-RU"/>
        </w:rPr>
        <w:t>КОЗЫРЕВ</w:t>
      </w:r>
      <w:r w:rsidRPr="00695ED0">
        <w:rPr>
          <w:lang w:val="ru-RU"/>
        </w:rPr>
        <w:br/>
      </w:r>
      <w:r w:rsidRPr="00695ED0">
        <w:rPr>
          <w:color w:val="000000"/>
          <w:lang w:val="ru-RU"/>
        </w:rPr>
        <w:t>Возьми лучше белый. Будешь как из Рио-дэ-Жанейро.</w:t>
      </w:r>
      <w:r w:rsidRPr="00695ED0">
        <w:rPr>
          <w:lang w:val="ru-RU"/>
        </w:rPr>
        <w:br/>
      </w:r>
      <w:r w:rsidRPr="00695ED0">
        <w:rPr>
          <w:color w:val="000000"/>
          <w:lang w:val="ru-RU"/>
        </w:rPr>
        <w:t>БОКОВ</w:t>
      </w:r>
      <w:r w:rsidRPr="00695ED0">
        <w:rPr>
          <w:lang w:val="ru-RU"/>
        </w:rPr>
        <w:br/>
      </w:r>
      <w:r w:rsidRPr="00695ED0">
        <w:rPr>
          <w:color w:val="000000"/>
          <w:lang w:val="ru-RU"/>
        </w:rPr>
        <w:t>Не, маркий сильно.</w:t>
      </w:r>
    </w:p>
    <w:p w14:paraId="0006BC24" w14:textId="77777777" w:rsidR="00212645" w:rsidRPr="00695ED0" w:rsidRDefault="00212645" w:rsidP="00212645">
      <w:pPr>
        <w:rPr>
          <w:lang w:val="ru-RU"/>
        </w:rPr>
      </w:pPr>
    </w:p>
    <w:p w14:paraId="1D6C677A" w14:textId="77777777" w:rsidR="00212645" w:rsidRPr="00695ED0" w:rsidRDefault="00212645" w:rsidP="00212645">
      <w:pPr>
        <w:rPr>
          <w:lang w:val="ru-RU"/>
        </w:rPr>
      </w:pPr>
      <w:r w:rsidRPr="00695ED0">
        <w:rPr>
          <w:color w:val="000000"/>
          <w:lang w:val="ru-RU"/>
        </w:rPr>
        <w:t>Добровольская садится за стол и что-то пишет.</w:t>
      </w:r>
    </w:p>
    <w:p w14:paraId="62CA8837" w14:textId="77777777" w:rsidR="00212645" w:rsidRPr="00695ED0" w:rsidRDefault="00212645" w:rsidP="00212645">
      <w:pPr>
        <w:rPr>
          <w:lang w:val="ru-RU"/>
        </w:rPr>
      </w:pPr>
    </w:p>
    <w:p w14:paraId="0ED885BE" w14:textId="6081EE82" w:rsidR="00212645" w:rsidRPr="00695ED0" w:rsidRDefault="00212645" w:rsidP="00212645">
      <w:pPr>
        <w:rPr>
          <w:lang w:val="ru-RU"/>
        </w:rPr>
      </w:pPr>
      <w:r w:rsidRPr="00695ED0">
        <w:rPr>
          <w:b/>
          <w:color w:val="000000"/>
          <w:lang w:val="ru-RU"/>
        </w:rPr>
        <w:t xml:space="preserve">6-55. ИНТ. ДОМ ОТДЫХА.СТОЛОВАЯ НОЧЬ 19. </w:t>
      </w:r>
      <w:r w:rsidRPr="00695ED0">
        <w:rPr>
          <w:lang w:val="ru-RU"/>
        </w:rPr>
        <w:br/>
      </w:r>
      <w:r w:rsidRPr="00695ED0">
        <w:rPr>
          <w:b/>
          <w:color w:val="000000"/>
          <w:lang w:val="ru-RU"/>
        </w:rPr>
        <w:t>БОКОВ, КОЗЫРЕВ, ХВАН, ДОБРОВОЛЬСКАЯ, ОФИЦИАНТКА</w:t>
      </w:r>
      <w:r w:rsidR="002064E7">
        <w:rPr>
          <w:b/>
          <w:color w:val="000000"/>
          <w:lang w:val="ru-RU"/>
        </w:rPr>
        <w:t>, официантки (2)</w:t>
      </w:r>
      <w:r w:rsidRPr="00695ED0">
        <w:rPr>
          <w:b/>
          <w:color w:val="000000"/>
          <w:lang w:val="ru-RU"/>
        </w:rPr>
        <w:t xml:space="preserve"> (01:35)</w:t>
      </w:r>
      <w:r w:rsidRPr="00695ED0">
        <w:rPr>
          <w:lang w:val="ru-RU"/>
        </w:rPr>
        <w:br/>
      </w:r>
    </w:p>
    <w:p w14:paraId="238F82BF" w14:textId="77777777" w:rsidR="00212645" w:rsidRPr="00695ED0" w:rsidRDefault="00212645" w:rsidP="00212645">
      <w:pPr>
        <w:rPr>
          <w:lang w:val="ru-RU"/>
        </w:rPr>
      </w:pPr>
      <w:r w:rsidRPr="00695ED0">
        <w:rPr>
          <w:color w:val="000000"/>
          <w:lang w:val="ru-RU"/>
        </w:rPr>
        <w:t>Боков в новом спортивном костюме за праздничным столом. Здесь - все атрибуты красивой советской жизни: водка, шампанское, вино, отварной язык, селёдка под шубой, колбаса, фрукты. Рядом стоит Официантка.</w:t>
      </w:r>
    </w:p>
    <w:p w14:paraId="5397A01E" w14:textId="77777777" w:rsidR="00212645" w:rsidRPr="00695ED0" w:rsidRDefault="00212645" w:rsidP="00212645">
      <w:pPr>
        <w:rPr>
          <w:lang w:val="ru-RU"/>
        </w:rPr>
      </w:pPr>
    </w:p>
    <w:p w14:paraId="7AE68AB8" w14:textId="77777777" w:rsidR="00212645" w:rsidRPr="00695ED0" w:rsidRDefault="00212645" w:rsidP="00212645">
      <w:pPr>
        <w:ind w:left="3166"/>
        <w:rPr>
          <w:lang w:val="ru-RU"/>
        </w:rPr>
      </w:pPr>
      <w:r w:rsidRPr="00695ED0">
        <w:rPr>
          <w:color w:val="000000"/>
          <w:lang w:val="ru-RU"/>
        </w:rPr>
        <w:t>БОКОВ</w:t>
      </w:r>
    </w:p>
    <w:p w14:paraId="79649D4A" w14:textId="77777777" w:rsidR="00212645" w:rsidRPr="00695ED0" w:rsidRDefault="00212645" w:rsidP="00212645">
      <w:pPr>
        <w:ind w:left="1441" w:right="2161"/>
        <w:rPr>
          <w:lang w:val="ru-RU"/>
        </w:rPr>
      </w:pPr>
      <w:r w:rsidRPr="00695ED0">
        <w:rPr>
          <w:color w:val="000000"/>
          <w:lang w:val="ru-RU"/>
        </w:rPr>
        <w:t>И по музыке, давай что-то весёлое. Ну там, Арго, Ягода-малина, ну такое всё. И когда зайдёт Наташа, ты поставь сразу музыку. А то у неё настроение было не очень.</w:t>
      </w:r>
    </w:p>
    <w:p w14:paraId="23F3282E" w14:textId="77777777" w:rsidR="00212645" w:rsidRPr="00695ED0" w:rsidRDefault="00212645" w:rsidP="00212645">
      <w:pPr>
        <w:rPr>
          <w:lang w:val="ru-RU"/>
        </w:rPr>
      </w:pPr>
    </w:p>
    <w:p w14:paraId="42592FC6" w14:textId="77777777" w:rsidR="00212645" w:rsidRPr="00695ED0" w:rsidRDefault="00212645" w:rsidP="00212645">
      <w:pPr>
        <w:rPr>
          <w:lang w:val="ru-RU"/>
        </w:rPr>
      </w:pPr>
      <w:r w:rsidRPr="00695ED0">
        <w:rPr>
          <w:color w:val="000000"/>
          <w:lang w:val="ru-RU"/>
        </w:rPr>
        <w:t xml:space="preserve">За стол садится Козырев. Тоже в спортивном костюме. И </w:t>
      </w:r>
      <w:proofErr w:type="spellStart"/>
      <w:r w:rsidRPr="00695ED0">
        <w:rPr>
          <w:color w:val="000000"/>
          <w:lang w:val="ru-RU"/>
        </w:rPr>
        <w:t>Хван</w:t>
      </w:r>
      <w:proofErr w:type="spellEnd"/>
      <w:r w:rsidRPr="00695ED0">
        <w:rPr>
          <w:color w:val="000000"/>
          <w:lang w:val="ru-RU"/>
        </w:rPr>
        <w:t>. В таком же.</w:t>
      </w:r>
    </w:p>
    <w:p w14:paraId="728A8835" w14:textId="77777777" w:rsidR="00212645" w:rsidRPr="00695ED0" w:rsidRDefault="00212645" w:rsidP="00212645">
      <w:pPr>
        <w:rPr>
          <w:lang w:val="ru-RU"/>
        </w:rPr>
      </w:pPr>
    </w:p>
    <w:p w14:paraId="47984BD2" w14:textId="77777777" w:rsidR="00212645" w:rsidRPr="00695ED0" w:rsidRDefault="00212645" w:rsidP="00212645">
      <w:pPr>
        <w:ind w:left="3166"/>
        <w:rPr>
          <w:lang w:val="ru-RU"/>
        </w:rPr>
      </w:pPr>
      <w:r w:rsidRPr="00695ED0">
        <w:rPr>
          <w:color w:val="000000"/>
          <w:lang w:val="ru-RU"/>
        </w:rPr>
        <w:t>ОФИЦИАНТКА</w:t>
      </w:r>
    </w:p>
    <w:p w14:paraId="38A186CA" w14:textId="77777777" w:rsidR="00212645" w:rsidRPr="00695ED0" w:rsidRDefault="00212645" w:rsidP="00212645">
      <w:pPr>
        <w:ind w:left="1441" w:right="2161"/>
        <w:rPr>
          <w:lang w:val="ru-RU"/>
        </w:rPr>
      </w:pPr>
      <w:r w:rsidRPr="00695ED0">
        <w:rPr>
          <w:color w:val="000000"/>
          <w:lang w:val="ru-RU"/>
        </w:rPr>
        <w:t>У милиции что ли форма поменялась?</w:t>
      </w:r>
    </w:p>
    <w:p w14:paraId="27BCC282" w14:textId="77777777" w:rsidR="00212645" w:rsidRPr="00695ED0" w:rsidRDefault="00212645" w:rsidP="00212645">
      <w:pPr>
        <w:rPr>
          <w:lang w:val="ru-RU"/>
        </w:rPr>
      </w:pPr>
    </w:p>
    <w:p w14:paraId="0F7EC7E0" w14:textId="77777777" w:rsidR="00212645" w:rsidRPr="00695ED0" w:rsidRDefault="00212645" w:rsidP="00212645">
      <w:pPr>
        <w:rPr>
          <w:lang w:val="ru-RU"/>
        </w:rPr>
      </w:pPr>
      <w:r w:rsidRPr="00695ED0">
        <w:rPr>
          <w:color w:val="000000"/>
          <w:lang w:val="ru-RU"/>
        </w:rPr>
        <w:t>Смеётся. Уходит. Боков разливает водку. Включается музыка. Заходит Добровольская. На каблуках, с причёской и в платье.</w:t>
      </w:r>
    </w:p>
    <w:p w14:paraId="0DC69D44" w14:textId="77777777" w:rsidR="00212645" w:rsidRPr="00695ED0" w:rsidRDefault="00212645" w:rsidP="00212645">
      <w:pPr>
        <w:rPr>
          <w:lang w:val="ru-RU"/>
        </w:rPr>
      </w:pPr>
    </w:p>
    <w:p w14:paraId="178BF8B8" w14:textId="77777777" w:rsidR="00212645" w:rsidRPr="00695ED0" w:rsidRDefault="00212645" w:rsidP="00212645">
      <w:pPr>
        <w:ind w:left="3166"/>
        <w:rPr>
          <w:lang w:val="ru-RU"/>
        </w:rPr>
      </w:pPr>
      <w:r w:rsidRPr="00695ED0">
        <w:rPr>
          <w:color w:val="000000"/>
          <w:lang w:val="ru-RU"/>
        </w:rPr>
        <w:t>ХВАН</w:t>
      </w:r>
    </w:p>
    <w:p w14:paraId="6FD17B77" w14:textId="77777777" w:rsidR="00212645" w:rsidRPr="00695ED0" w:rsidRDefault="00212645" w:rsidP="00212645">
      <w:pPr>
        <w:ind w:left="1441" w:right="2161"/>
        <w:rPr>
          <w:lang w:val="ru-RU"/>
        </w:rPr>
      </w:pPr>
      <w:r w:rsidRPr="00695ED0">
        <w:rPr>
          <w:color w:val="000000"/>
          <w:lang w:val="ru-RU"/>
        </w:rPr>
        <w:lastRenderedPageBreak/>
        <w:t>Наталья Владимировна, какая вы красивая.</w:t>
      </w:r>
    </w:p>
    <w:p w14:paraId="527A6F27" w14:textId="77777777" w:rsidR="00212645" w:rsidRPr="00695ED0" w:rsidRDefault="00212645" w:rsidP="00212645">
      <w:pPr>
        <w:rPr>
          <w:lang w:val="ru-RU"/>
        </w:rPr>
      </w:pPr>
    </w:p>
    <w:p w14:paraId="3E070CCD" w14:textId="77777777" w:rsidR="00212645" w:rsidRPr="00695ED0" w:rsidRDefault="00212645" w:rsidP="00212645">
      <w:pPr>
        <w:ind w:left="3166"/>
        <w:rPr>
          <w:lang w:val="ru-RU"/>
        </w:rPr>
      </w:pPr>
      <w:r w:rsidRPr="00695ED0">
        <w:rPr>
          <w:color w:val="000000"/>
          <w:lang w:val="ru-RU"/>
        </w:rPr>
        <w:t>БОКОВ</w:t>
      </w:r>
    </w:p>
    <w:p w14:paraId="2F82E1F3" w14:textId="77777777" w:rsidR="00212645" w:rsidRPr="00695ED0" w:rsidRDefault="00212645" w:rsidP="00212645">
      <w:pPr>
        <w:ind w:left="1441" w:right="2161"/>
        <w:rPr>
          <w:lang w:val="ru-RU"/>
        </w:rPr>
      </w:pPr>
      <w:r w:rsidRPr="00695ED0">
        <w:rPr>
          <w:color w:val="000000"/>
          <w:lang w:val="ru-RU"/>
        </w:rPr>
        <w:t>Предлагаю за прекрасных дам. Стоя, до дна!</w:t>
      </w:r>
    </w:p>
    <w:p w14:paraId="4B22FA13" w14:textId="77777777" w:rsidR="00212645" w:rsidRPr="00695ED0" w:rsidRDefault="00212645" w:rsidP="00212645">
      <w:pPr>
        <w:rPr>
          <w:lang w:val="ru-RU"/>
        </w:rPr>
      </w:pPr>
    </w:p>
    <w:p w14:paraId="17E079BB" w14:textId="77777777" w:rsidR="00212645" w:rsidRPr="00695ED0" w:rsidRDefault="00212645" w:rsidP="00212645">
      <w:pPr>
        <w:rPr>
          <w:lang w:val="ru-RU"/>
        </w:rPr>
      </w:pPr>
      <w:r w:rsidRPr="00695ED0">
        <w:rPr>
          <w:color w:val="000000"/>
          <w:lang w:val="ru-RU"/>
        </w:rPr>
        <w:t>Козырев открывает шампанское и наливает Добровольской.</w:t>
      </w:r>
    </w:p>
    <w:p w14:paraId="19AAB1B5" w14:textId="77777777" w:rsidR="00212645" w:rsidRPr="00695ED0" w:rsidRDefault="00212645" w:rsidP="00212645">
      <w:pPr>
        <w:rPr>
          <w:lang w:val="ru-RU"/>
        </w:rPr>
      </w:pPr>
    </w:p>
    <w:p w14:paraId="44703E20" w14:textId="77777777" w:rsidR="00212645" w:rsidRPr="00695ED0" w:rsidRDefault="00212645" w:rsidP="00212645">
      <w:pPr>
        <w:ind w:left="3166"/>
        <w:rPr>
          <w:lang w:val="ru-RU"/>
        </w:rPr>
      </w:pPr>
      <w:r w:rsidRPr="00695ED0">
        <w:rPr>
          <w:color w:val="000000"/>
          <w:lang w:val="ru-RU"/>
        </w:rPr>
        <w:t>ДОБРОВОЛЬСКАЯ</w:t>
      </w:r>
    </w:p>
    <w:p w14:paraId="210C3582" w14:textId="77777777" w:rsidR="00212645" w:rsidRPr="00695ED0" w:rsidRDefault="00212645" w:rsidP="00212645">
      <w:pPr>
        <w:ind w:left="1441" w:right="2161"/>
        <w:rPr>
          <w:lang w:val="ru-RU"/>
        </w:rPr>
      </w:pPr>
      <w:r w:rsidRPr="00695ED0">
        <w:rPr>
          <w:color w:val="000000"/>
          <w:lang w:val="ru-RU"/>
        </w:rPr>
        <w:t>Я тоже водку буду.</w:t>
      </w:r>
    </w:p>
    <w:p w14:paraId="6C6D7492" w14:textId="77777777" w:rsidR="00212645" w:rsidRPr="00695ED0" w:rsidRDefault="00212645" w:rsidP="00212645">
      <w:pPr>
        <w:rPr>
          <w:lang w:val="ru-RU"/>
        </w:rPr>
      </w:pPr>
    </w:p>
    <w:p w14:paraId="3E1DF5A8" w14:textId="77777777" w:rsidR="00212645" w:rsidRPr="00695ED0" w:rsidRDefault="00212645" w:rsidP="00212645">
      <w:pPr>
        <w:ind w:left="3166"/>
        <w:rPr>
          <w:lang w:val="ru-RU"/>
        </w:rPr>
      </w:pPr>
      <w:r w:rsidRPr="00695ED0">
        <w:rPr>
          <w:color w:val="000000"/>
          <w:lang w:val="ru-RU"/>
        </w:rPr>
        <w:t>БОКОВ</w:t>
      </w:r>
    </w:p>
    <w:p w14:paraId="1E66082C" w14:textId="77777777" w:rsidR="00212645" w:rsidRPr="00695ED0" w:rsidRDefault="00212645" w:rsidP="00212645">
      <w:pPr>
        <w:ind w:left="1441" w:right="2161"/>
        <w:rPr>
          <w:lang w:val="ru-RU"/>
        </w:rPr>
      </w:pPr>
      <w:r w:rsidRPr="00695ED0">
        <w:rPr>
          <w:color w:val="000000"/>
          <w:lang w:val="ru-RU"/>
        </w:rPr>
        <w:t>Хороший ты человек, Наташа. А скрывала.</w:t>
      </w:r>
    </w:p>
    <w:p w14:paraId="4B54472A" w14:textId="77777777" w:rsidR="00212645" w:rsidRPr="00695ED0" w:rsidRDefault="00212645" w:rsidP="00212645">
      <w:pPr>
        <w:rPr>
          <w:lang w:val="ru-RU"/>
        </w:rPr>
      </w:pPr>
    </w:p>
    <w:p w14:paraId="7B3B0586" w14:textId="77777777" w:rsidR="00212645" w:rsidRPr="00695ED0" w:rsidRDefault="00212645" w:rsidP="00212645">
      <w:pPr>
        <w:rPr>
          <w:lang w:val="ru-RU"/>
        </w:rPr>
      </w:pPr>
      <w:r w:rsidRPr="00695ED0">
        <w:rPr>
          <w:color w:val="000000"/>
          <w:lang w:val="ru-RU"/>
        </w:rPr>
        <w:t>Чокаются, выпивают.</w:t>
      </w:r>
    </w:p>
    <w:p w14:paraId="224FDBC5" w14:textId="77777777" w:rsidR="00212645" w:rsidRPr="00695ED0" w:rsidRDefault="00212645" w:rsidP="00212645">
      <w:pPr>
        <w:rPr>
          <w:lang w:val="ru-RU"/>
        </w:rPr>
      </w:pPr>
    </w:p>
    <w:p w14:paraId="6CAED23B" w14:textId="77777777" w:rsidR="00212645" w:rsidRPr="00695ED0" w:rsidRDefault="00212645" w:rsidP="00212645">
      <w:pPr>
        <w:ind w:left="3166"/>
        <w:rPr>
          <w:lang w:val="ru-RU"/>
        </w:rPr>
      </w:pPr>
      <w:r w:rsidRPr="00695ED0">
        <w:rPr>
          <w:color w:val="000000"/>
          <w:lang w:val="ru-RU"/>
        </w:rPr>
        <w:t>КОЗЫРЕВ</w:t>
      </w:r>
    </w:p>
    <w:p w14:paraId="09C40E15" w14:textId="77777777" w:rsidR="00212645" w:rsidRPr="00695ED0" w:rsidRDefault="00212645" w:rsidP="00212645">
      <w:pPr>
        <w:ind w:left="1441" w:right="2161"/>
        <w:rPr>
          <w:lang w:val="ru-RU"/>
        </w:rPr>
      </w:pPr>
      <w:r w:rsidRPr="00695ED0">
        <w:rPr>
          <w:color w:val="000000"/>
          <w:lang w:val="ru-RU"/>
        </w:rPr>
        <w:t>Я уже думал, мы никогда это дело до конца не доведём. Впервые в жизни были у меня сомнения.</w:t>
      </w:r>
    </w:p>
    <w:p w14:paraId="415CFDCA" w14:textId="77777777" w:rsidR="00212645" w:rsidRPr="00695ED0" w:rsidRDefault="00212645" w:rsidP="00212645">
      <w:pPr>
        <w:rPr>
          <w:lang w:val="ru-RU"/>
        </w:rPr>
      </w:pPr>
    </w:p>
    <w:p w14:paraId="27811722" w14:textId="77777777" w:rsidR="00212645" w:rsidRPr="00695ED0" w:rsidRDefault="00212645" w:rsidP="00212645">
      <w:pPr>
        <w:ind w:left="3166"/>
        <w:rPr>
          <w:lang w:val="ru-RU"/>
        </w:rPr>
      </w:pPr>
      <w:r w:rsidRPr="00695ED0">
        <w:rPr>
          <w:color w:val="000000"/>
          <w:lang w:val="ru-RU"/>
        </w:rPr>
        <w:t>БОКОВ</w:t>
      </w:r>
    </w:p>
    <w:p w14:paraId="1E614AA5" w14:textId="77777777" w:rsidR="00212645" w:rsidRPr="00695ED0" w:rsidRDefault="00212645" w:rsidP="00212645">
      <w:pPr>
        <w:ind w:left="1441" w:right="2161"/>
        <w:rPr>
          <w:lang w:val="ru-RU"/>
        </w:rPr>
      </w:pPr>
      <w:r w:rsidRPr="00695ED0">
        <w:rPr>
          <w:color w:val="000000"/>
          <w:lang w:val="ru-RU"/>
        </w:rPr>
        <w:t xml:space="preserve">У меня, Валера, они и сейчас есть. Ну так </w:t>
      </w:r>
      <w:proofErr w:type="spellStart"/>
      <w:r w:rsidRPr="00695ED0">
        <w:rPr>
          <w:color w:val="000000"/>
          <w:lang w:val="ru-RU"/>
        </w:rPr>
        <w:t>шо</w:t>
      </w:r>
      <w:proofErr w:type="spellEnd"/>
      <w:r w:rsidRPr="00695ED0">
        <w:rPr>
          <w:color w:val="000000"/>
          <w:lang w:val="ru-RU"/>
        </w:rPr>
        <w:t xml:space="preserve"> теперь? Давайте о хорошем. У меня </w:t>
      </w:r>
      <w:proofErr w:type="spellStart"/>
      <w:r w:rsidRPr="00695ED0">
        <w:rPr>
          <w:color w:val="000000"/>
          <w:lang w:val="ru-RU"/>
        </w:rPr>
        <w:t>Манюня</w:t>
      </w:r>
      <w:proofErr w:type="spellEnd"/>
      <w:r w:rsidRPr="00695ED0">
        <w:rPr>
          <w:color w:val="000000"/>
          <w:lang w:val="ru-RU"/>
        </w:rPr>
        <w:t xml:space="preserve"> улыбнулась! Первый раз за год! Я уже забыл, что она смеяться умеет! Давайте за Марусю мою?</w:t>
      </w:r>
    </w:p>
    <w:p w14:paraId="157966DF" w14:textId="77777777" w:rsidR="00212645" w:rsidRPr="00695ED0" w:rsidRDefault="00212645" w:rsidP="00212645">
      <w:pPr>
        <w:rPr>
          <w:lang w:val="ru-RU"/>
        </w:rPr>
      </w:pPr>
    </w:p>
    <w:p w14:paraId="6D6C4510" w14:textId="77777777" w:rsidR="00212645" w:rsidRPr="00695ED0" w:rsidRDefault="00212645" w:rsidP="00212645">
      <w:pPr>
        <w:rPr>
          <w:lang w:val="ru-RU"/>
        </w:rPr>
      </w:pPr>
      <w:r w:rsidRPr="00695ED0">
        <w:rPr>
          <w:color w:val="000000"/>
          <w:lang w:val="ru-RU"/>
        </w:rPr>
        <w:t>Наливают, чокаются, выпивают.</w:t>
      </w:r>
    </w:p>
    <w:p w14:paraId="6DA25EA9" w14:textId="77777777" w:rsidR="00212645" w:rsidRPr="00695ED0" w:rsidRDefault="00212645" w:rsidP="00212645">
      <w:pPr>
        <w:rPr>
          <w:lang w:val="ru-RU"/>
        </w:rPr>
      </w:pPr>
    </w:p>
    <w:p w14:paraId="0916704F" w14:textId="77777777" w:rsidR="00212645" w:rsidRPr="00695ED0" w:rsidRDefault="00212645" w:rsidP="00212645">
      <w:pPr>
        <w:ind w:left="3166"/>
        <w:rPr>
          <w:lang w:val="ru-RU"/>
        </w:rPr>
      </w:pPr>
      <w:r w:rsidRPr="00695ED0">
        <w:rPr>
          <w:color w:val="000000"/>
          <w:lang w:val="ru-RU"/>
        </w:rPr>
        <w:t>КОЗЫРЕВ</w:t>
      </w:r>
    </w:p>
    <w:p w14:paraId="3CDF445E" w14:textId="77777777" w:rsidR="00212645" w:rsidRPr="00695ED0" w:rsidRDefault="00212645" w:rsidP="00212645">
      <w:pPr>
        <w:ind w:left="1441" w:right="2161"/>
        <w:rPr>
          <w:lang w:val="ru-RU"/>
        </w:rPr>
      </w:pPr>
      <w:r w:rsidRPr="00695ED0">
        <w:rPr>
          <w:color w:val="000000"/>
          <w:lang w:val="ru-RU"/>
        </w:rPr>
        <w:t>А я решил от Лизы совсем уйти. Страдал сначала, а теперь так мне стало хорошо одному. И что я раньше не ушёл?</w:t>
      </w:r>
    </w:p>
    <w:p w14:paraId="5C4E906E" w14:textId="77777777" w:rsidR="00212645" w:rsidRPr="00695ED0" w:rsidRDefault="00212645" w:rsidP="00212645">
      <w:pPr>
        <w:rPr>
          <w:lang w:val="ru-RU"/>
        </w:rPr>
      </w:pPr>
    </w:p>
    <w:p w14:paraId="4D07B456" w14:textId="77777777" w:rsidR="00212645" w:rsidRPr="00695ED0" w:rsidRDefault="00212645" w:rsidP="00212645">
      <w:pPr>
        <w:ind w:left="3166"/>
        <w:rPr>
          <w:lang w:val="ru-RU"/>
        </w:rPr>
      </w:pPr>
      <w:r w:rsidRPr="00695ED0">
        <w:rPr>
          <w:color w:val="000000"/>
          <w:lang w:val="ru-RU"/>
        </w:rPr>
        <w:t>БОКОВ</w:t>
      </w:r>
    </w:p>
    <w:p w14:paraId="3B9E220E" w14:textId="77777777" w:rsidR="00212645" w:rsidRPr="00695ED0" w:rsidRDefault="00212645" w:rsidP="00212645">
      <w:pPr>
        <w:ind w:left="1441" w:right="2161"/>
        <w:rPr>
          <w:lang w:val="ru-RU"/>
        </w:rPr>
      </w:pPr>
      <w:r w:rsidRPr="00695ED0">
        <w:rPr>
          <w:color w:val="000000"/>
          <w:lang w:val="ru-RU"/>
        </w:rPr>
        <w:t>А жить где будешь?</w:t>
      </w:r>
    </w:p>
    <w:p w14:paraId="3C8D529F" w14:textId="77777777" w:rsidR="00212645" w:rsidRPr="00695ED0" w:rsidRDefault="00212645" w:rsidP="00212645">
      <w:pPr>
        <w:rPr>
          <w:lang w:val="ru-RU"/>
        </w:rPr>
      </w:pPr>
    </w:p>
    <w:p w14:paraId="14A767F2" w14:textId="77777777" w:rsidR="00212645" w:rsidRPr="00695ED0" w:rsidRDefault="00212645" w:rsidP="00212645">
      <w:pPr>
        <w:ind w:left="3166"/>
        <w:rPr>
          <w:lang w:val="ru-RU"/>
        </w:rPr>
      </w:pPr>
      <w:r w:rsidRPr="00695ED0">
        <w:rPr>
          <w:color w:val="000000"/>
          <w:lang w:val="ru-RU"/>
        </w:rPr>
        <w:t>КОЗЫРЕВ</w:t>
      </w:r>
    </w:p>
    <w:p w14:paraId="754B5BA5" w14:textId="77777777" w:rsidR="00212645" w:rsidRPr="00695ED0" w:rsidRDefault="00212645" w:rsidP="00212645">
      <w:pPr>
        <w:ind w:left="1441" w:right="2161"/>
        <w:rPr>
          <w:lang w:val="ru-RU"/>
        </w:rPr>
      </w:pPr>
      <w:r w:rsidRPr="00695ED0">
        <w:rPr>
          <w:color w:val="000000"/>
          <w:lang w:val="ru-RU"/>
        </w:rPr>
        <w:t>А мне командировку в Ингушетию предлагают. Вот там и буду.</w:t>
      </w:r>
    </w:p>
    <w:p w14:paraId="6707B3A3" w14:textId="77777777" w:rsidR="00212645" w:rsidRPr="00695ED0" w:rsidRDefault="00212645" w:rsidP="00212645">
      <w:pPr>
        <w:rPr>
          <w:lang w:val="ru-RU"/>
        </w:rPr>
      </w:pPr>
    </w:p>
    <w:p w14:paraId="2D83673B" w14:textId="77777777" w:rsidR="00212645" w:rsidRPr="00695ED0" w:rsidRDefault="00212645" w:rsidP="00212645">
      <w:pPr>
        <w:ind w:left="3166"/>
        <w:rPr>
          <w:lang w:val="ru-RU"/>
        </w:rPr>
      </w:pPr>
      <w:r w:rsidRPr="00695ED0">
        <w:rPr>
          <w:color w:val="000000"/>
          <w:lang w:val="ru-RU"/>
        </w:rPr>
        <w:t>ДОБРОВОЛЬСКАЯ</w:t>
      </w:r>
    </w:p>
    <w:p w14:paraId="251C154E" w14:textId="77777777" w:rsidR="00212645" w:rsidRPr="00695ED0" w:rsidRDefault="00212645" w:rsidP="00212645">
      <w:pPr>
        <w:ind w:left="1441" w:right="2161"/>
        <w:rPr>
          <w:lang w:val="ru-RU"/>
        </w:rPr>
      </w:pPr>
      <w:r w:rsidRPr="00695ED0">
        <w:rPr>
          <w:color w:val="000000"/>
          <w:lang w:val="ru-RU"/>
        </w:rPr>
        <w:t>Давайте за вашу свободу!</w:t>
      </w:r>
    </w:p>
    <w:p w14:paraId="416A2721" w14:textId="77777777" w:rsidR="00212645" w:rsidRPr="00695ED0" w:rsidRDefault="00212645" w:rsidP="00212645">
      <w:pPr>
        <w:rPr>
          <w:lang w:val="ru-RU"/>
        </w:rPr>
      </w:pPr>
    </w:p>
    <w:p w14:paraId="206BF601" w14:textId="77777777" w:rsidR="00212645" w:rsidRPr="00695ED0" w:rsidRDefault="00212645" w:rsidP="00212645">
      <w:pPr>
        <w:rPr>
          <w:lang w:val="ru-RU"/>
        </w:rPr>
      </w:pPr>
      <w:r w:rsidRPr="00695ED0">
        <w:rPr>
          <w:color w:val="000000"/>
          <w:lang w:val="ru-RU"/>
        </w:rPr>
        <w:t>Разливает, чокаются, выпивают.</w:t>
      </w:r>
    </w:p>
    <w:p w14:paraId="68C9561C" w14:textId="77777777" w:rsidR="00212645" w:rsidRPr="00695ED0" w:rsidRDefault="00212645" w:rsidP="00212645">
      <w:pPr>
        <w:rPr>
          <w:lang w:val="ru-RU"/>
        </w:rPr>
      </w:pPr>
    </w:p>
    <w:p w14:paraId="0EF95088" w14:textId="77777777" w:rsidR="00212645" w:rsidRPr="00695ED0" w:rsidRDefault="00212645" w:rsidP="00212645">
      <w:pPr>
        <w:ind w:left="3166"/>
        <w:rPr>
          <w:lang w:val="ru-RU"/>
        </w:rPr>
      </w:pPr>
      <w:r w:rsidRPr="00695ED0">
        <w:rPr>
          <w:color w:val="000000"/>
          <w:lang w:val="ru-RU"/>
        </w:rPr>
        <w:t>ХВАН</w:t>
      </w:r>
    </w:p>
    <w:p w14:paraId="0D933B84" w14:textId="77777777" w:rsidR="00212645" w:rsidRPr="00695ED0" w:rsidRDefault="00212645" w:rsidP="00212645">
      <w:pPr>
        <w:ind w:left="1441" w:right="2161"/>
        <w:rPr>
          <w:lang w:val="ru-RU"/>
        </w:rPr>
      </w:pPr>
      <w:r w:rsidRPr="00695ED0">
        <w:rPr>
          <w:color w:val="000000"/>
          <w:lang w:val="ru-RU"/>
        </w:rPr>
        <w:t xml:space="preserve">А возьмите меня с собой, Валерий </w:t>
      </w:r>
      <w:proofErr w:type="spellStart"/>
      <w:r w:rsidRPr="00695ED0">
        <w:rPr>
          <w:color w:val="000000"/>
          <w:lang w:val="ru-RU"/>
        </w:rPr>
        <w:t>Евграфыч</w:t>
      </w:r>
      <w:proofErr w:type="spellEnd"/>
      <w:r w:rsidRPr="00695ED0">
        <w:rPr>
          <w:color w:val="000000"/>
          <w:lang w:val="ru-RU"/>
        </w:rPr>
        <w:t>? Ну вдруг вам опера нужны?</w:t>
      </w:r>
    </w:p>
    <w:p w14:paraId="645EDCB7" w14:textId="77777777" w:rsidR="00212645" w:rsidRPr="00695ED0" w:rsidRDefault="00212645" w:rsidP="00212645">
      <w:pPr>
        <w:rPr>
          <w:lang w:val="ru-RU"/>
        </w:rPr>
      </w:pPr>
    </w:p>
    <w:p w14:paraId="2646474D" w14:textId="77777777" w:rsidR="00212645" w:rsidRPr="00695ED0" w:rsidRDefault="00212645" w:rsidP="00212645">
      <w:pPr>
        <w:ind w:left="3166"/>
        <w:rPr>
          <w:lang w:val="ru-RU"/>
        </w:rPr>
      </w:pPr>
      <w:r w:rsidRPr="00695ED0">
        <w:rPr>
          <w:color w:val="000000"/>
          <w:lang w:val="ru-RU"/>
        </w:rPr>
        <w:t>КОЗЫРЕВ</w:t>
      </w:r>
    </w:p>
    <w:p w14:paraId="712A213F" w14:textId="77777777" w:rsidR="00212645" w:rsidRPr="00695ED0" w:rsidRDefault="00212645" w:rsidP="00212645">
      <w:pPr>
        <w:ind w:left="1441" w:right="2161"/>
        <w:rPr>
          <w:lang w:val="ru-RU"/>
        </w:rPr>
      </w:pPr>
      <w:r w:rsidRPr="00695ED0">
        <w:rPr>
          <w:color w:val="000000"/>
          <w:lang w:val="ru-RU"/>
        </w:rPr>
        <w:lastRenderedPageBreak/>
        <w:t>Подумаем, обсудим. Я вообще благодарен этому делу, оно меня сильно изменило.</w:t>
      </w:r>
    </w:p>
    <w:p w14:paraId="784A6AA4" w14:textId="77777777" w:rsidR="00212645" w:rsidRPr="00695ED0" w:rsidRDefault="00212645" w:rsidP="00212645">
      <w:pPr>
        <w:rPr>
          <w:lang w:val="ru-RU"/>
        </w:rPr>
      </w:pPr>
    </w:p>
    <w:p w14:paraId="59EA000D" w14:textId="77777777" w:rsidR="00212645" w:rsidRPr="00695ED0" w:rsidRDefault="00212645" w:rsidP="00212645">
      <w:pPr>
        <w:ind w:left="3166"/>
        <w:rPr>
          <w:lang w:val="ru-RU"/>
        </w:rPr>
      </w:pPr>
      <w:r w:rsidRPr="00695ED0">
        <w:rPr>
          <w:color w:val="000000"/>
          <w:lang w:val="ru-RU"/>
        </w:rPr>
        <w:t>БОКОВ</w:t>
      </w:r>
    </w:p>
    <w:p w14:paraId="0110D0E9" w14:textId="77777777" w:rsidR="00212645" w:rsidRPr="00695ED0" w:rsidRDefault="00212645" w:rsidP="00212645">
      <w:pPr>
        <w:ind w:left="1441" w:right="2161"/>
        <w:rPr>
          <w:lang w:val="ru-RU"/>
        </w:rPr>
      </w:pPr>
      <w:r w:rsidRPr="00695ED0">
        <w:rPr>
          <w:color w:val="000000"/>
          <w:lang w:val="ru-RU"/>
        </w:rPr>
        <w:t>Что-то давайте только не за работу, а?</w:t>
      </w:r>
    </w:p>
    <w:p w14:paraId="7D2B3A7B" w14:textId="77777777" w:rsidR="00212645" w:rsidRPr="00695ED0" w:rsidRDefault="00212645" w:rsidP="00212645">
      <w:pPr>
        <w:rPr>
          <w:lang w:val="ru-RU"/>
        </w:rPr>
      </w:pPr>
    </w:p>
    <w:p w14:paraId="7E6F7798" w14:textId="194B51C6" w:rsidR="00212645" w:rsidRPr="00695ED0" w:rsidRDefault="00212645" w:rsidP="00212645">
      <w:pPr>
        <w:rPr>
          <w:lang w:val="ru-RU"/>
        </w:rPr>
      </w:pPr>
      <w:r w:rsidRPr="00695ED0">
        <w:rPr>
          <w:b/>
          <w:color w:val="000000"/>
          <w:lang w:val="ru-RU"/>
        </w:rPr>
        <w:t xml:space="preserve">6-56. ИНТ. ДОМ ОТДЫХА.СТОЛОВАЯ НОЧЬ 19. </w:t>
      </w:r>
      <w:r w:rsidRPr="00695ED0">
        <w:rPr>
          <w:lang w:val="ru-RU"/>
        </w:rPr>
        <w:br/>
      </w:r>
      <w:r w:rsidRPr="00695ED0">
        <w:rPr>
          <w:b/>
          <w:color w:val="000000"/>
          <w:lang w:val="ru-RU"/>
        </w:rPr>
        <w:t>БОКОВ, КОЗЫРЕВ, ХВАН, ДОБРОВОЛЬСКАЯ, ОФИЦИАНТКА</w:t>
      </w:r>
      <w:r w:rsidR="002064E7">
        <w:rPr>
          <w:b/>
          <w:color w:val="000000"/>
          <w:lang w:val="ru-RU"/>
        </w:rPr>
        <w:t xml:space="preserve">, </w:t>
      </w:r>
      <w:r w:rsidR="002064E7">
        <w:rPr>
          <w:b/>
          <w:color w:val="000000"/>
          <w:lang w:val="ru-RU"/>
        </w:rPr>
        <w:t>официантки (2</w:t>
      </w:r>
      <w:proofErr w:type="gramStart"/>
      <w:r w:rsidR="002064E7">
        <w:rPr>
          <w:b/>
          <w:color w:val="000000"/>
          <w:lang w:val="ru-RU"/>
        </w:rPr>
        <w:t>)</w:t>
      </w:r>
      <w:r w:rsidR="002064E7" w:rsidRPr="00695ED0">
        <w:rPr>
          <w:b/>
          <w:color w:val="000000"/>
          <w:lang w:val="ru-RU"/>
        </w:rPr>
        <w:t xml:space="preserve"> </w:t>
      </w:r>
      <w:r w:rsidRPr="00695ED0">
        <w:rPr>
          <w:b/>
          <w:color w:val="000000"/>
          <w:lang w:val="ru-RU"/>
        </w:rPr>
        <w:t xml:space="preserve"> (</w:t>
      </w:r>
      <w:proofErr w:type="gramEnd"/>
      <w:r w:rsidRPr="00695ED0">
        <w:rPr>
          <w:b/>
          <w:color w:val="000000"/>
          <w:lang w:val="ru-RU"/>
        </w:rPr>
        <w:t>00:05)</w:t>
      </w:r>
      <w:r w:rsidRPr="00695ED0">
        <w:rPr>
          <w:lang w:val="ru-RU"/>
        </w:rPr>
        <w:br/>
      </w:r>
    </w:p>
    <w:p w14:paraId="154BF1CA" w14:textId="77777777" w:rsidR="00212645" w:rsidRPr="00695ED0" w:rsidRDefault="00212645" w:rsidP="00212645">
      <w:pPr>
        <w:ind w:left="3166"/>
        <w:rPr>
          <w:lang w:val="ru-RU"/>
        </w:rPr>
      </w:pPr>
      <w:r w:rsidRPr="00695ED0">
        <w:rPr>
          <w:color w:val="000000"/>
          <w:lang w:val="ru-RU"/>
        </w:rPr>
        <w:t>НАРЕЗКА</w:t>
      </w:r>
    </w:p>
    <w:p w14:paraId="1D8797B2" w14:textId="77777777" w:rsidR="00212645" w:rsidRPr="00695ED0" w:rsidRDefault="00212645" w:rsidP="00212645">
      <w:pPr>
        <w:ind w:left="1441" w:right="2161"/>
        <w:rPr>
          <w:lang w:val="ru-RU"/>
        </w:rPr>
      </w:pPr>
      <w:r w:rsidRPr="00695ED0">
        <w:rPr>
          <w:color w:val="000000"/>
          <w:lang w:val="ru-RU"/>
        </w:rPr>
        <w:t>Выпивают, чокаются, танцуют, напиваются. Официантка меняет кассеты, ставит музыку и т.д.</w:t>
      </w:r>
    </w:p>
    <w:p w14:paraId="75D33BD0" w14:textId="77777777" w:rsidR="00212645" w:rsidRPr="00695ED0" w:rsidRDefault="00212645" w:rsidP="00212645">
      <w:pPr>
        <w:rPr>
          <w:lang w:val="ru-RU"/>
        </w:rPr>
      </w:pPr>
    </w:p>
    <w:p w14:paraId="43AA8496" w14:textId="47F3D61E" w:rsidR="00212645" w:rsidRPr="00695ED0" w:rsidRDefault="00212645" w:rsidP="00212645">
      <w:pPr>
        <w:rPr>
          <w:lang w:val="ru-RU"/>
        </w:rPr>
      </w:pPr>
      <w:r w:rsidRPr="00695ED0">
        <w:rPr>
          <w:b/>
          <w:color w:val="000000"/>
          <w:lang w:val="ru-RU"/>
        </w:rPr>
        <w:t xml:space="preserve">6-57. ИНТ. ДОМ ОТДЫХА.СТОЛОВАЯ НОЧЬ 19. </w:t>
      </w:r>
      <w:r w:rsidRPr="00695ED0">
        <w:rPr>
          <w:lang w:val="ru-RU"/>
        </w:rPr>
        <w:br/>
      </w:r>
      <w:r w:rsidRPr="00695ED0">
        <w:rPr>
          <w:b/>
          <w:color w:val="000000"/>
          <w:lang w:val="ru-RU"/>
        </w:rPr>
        <w:t>ДОБРОВОЛЬСКАЯ, КОЗЫРЕВ, БОКОВ, ХВАН</w:t>
      </w:r>
      <w:r w:rsidR="002064E7">
        <w:rPr>
          <w:b/>
          <w:color w:val="000000"/>
          <w:lang w:val="ru-RU"/>
        </w:rPr>
        <w:t xml:space="preserve">, </w:t>
      </w:r>
      <w:r w:rsidR="002064E7">
        <w:rPr>
          <w:b/>
          <w:color w:val="000000"/>
          <w:lang w:val="ru-RU"/>
        </w:rPr>
        <w:t>официантки (2)</w:t>
      </w:r>
      <w:r w:rsidR="002064E7" w:rsidRPr="00695ED0">
        <w:rPr>
          <w:b/>
          <w:color w:val="000000"/>
          <w:lang w:val="ru-RU"/>
        </w:rPr>
        <w:t xml:space="preserve"> </w:t>
      </w:r>
      <w:r w:rsidRPr="00695ED0">
        <w:rPr>
          <w:b/>
          <w:color w:val="000000"/>
          <w:lang w:val="ru-RU"/>
        </w:rPr>
        <w:t xml:space="preserve"> (00:56)</w:t>
      </w:r>
      <w:r w:rsidRPr="00695ED0">
        <w:rPr>
          <w:lang w:val="ru-RU"/>
        </w:rPr>
        <w:br/>
      </w:r>
    </w:p>
    <w:p w14:paraId="7FAD493A" w14:textId="77777777" w:rsidR="00212645" w:rsidRPr="00695ED0" w:rsidRDefault="00212645" w:rsidP="00212645">
      <w:pPr>
        <w:rPr>
          <w:lang w:val="ru-RU"/>
        </w:rPr>
      </w:pPr>
      <w:r w:rsidRPr="00695ED0">
        <w:rPr>
          <w:color w:val="000000"/>
          <w:lang w:val="ru-RU"/>
        </w:rPr>
        <w:t>Добровольская танцует с Козыревым.</w:t>
      </w:r>
    </w:p>
    <w:p w14:paraId="35DF3500" w14:textId="77777777" w:rsidR="00212645" w:rsidRPr="00695ED0" w:rsidRDefault="00212645" w:rsidP="00212645">
      <w:pPr>
        <w:rPr>
          <w:lang w:val="ru-RU"/>
        </w:rPr>
      </w:pPr>
    </w:p>
    <w:p w14:paraId="4F010F73" w14:textId="77777777" w:rsidR="00212645" w:rsidRPr="00695ED0" w:rsidRDefault="00212645" w:rsidP="00212645">
      <w:pPr>
        <w:ind w:left="3166"/>
        <w:rPr>
          <w:lang w:val="ru-RU"/>
        </w:rPr>
      </w:pPr>
      <w:r w:rsidRPr="00695ED0">
        <w:rPr>
          <w:color w:val="000000"/>
          <w:lang w:val="ru-RU"/>
        </w:rPr>
        <w:t>ДОБРОВОЛЬСКАЯ</w:t>
      </w:r>
    </w:p>
    <w:p w14:paraId="76BA8F6F" w14:textId="77777777" w:rsidR="00212645" w:rsidRPr="00695ED0" w:rsidRDefault="00212645" w:rsidP="00212645">
      <w:pPr>
        <w:ind w:left="1441" w:right="2161"/>
        <w:rPr>
          <w:lang w:val="ru-RU"/>
        </w:rPr>
      </w:pPr>
      <w:r w:rsidRPr="00695ED0">
        <w:rPr>
          <w:color w:val="000000"/>
          <w:lang w:val="ru-RU"/>
        </w:rPr>
        <w:t>Вот ты сказал, что это дело тебя изменило. Я согласна. Только не в лучшую сторону. Ты был хорошим.</w:t>
      </w:r>
    </w:p>
    <w:p w14:paraId="6E1D7B4D" w14:textId="77777777" w:rsidR="00212645" w:rsidRPr="00695ED0" w:rsidRDefault="00212645" w:rsidP="00212645">
      <w:pPr>
        <w:rPr>
          <w:lang w:val="ru-RU"/>
        </w:rPr>
      </w:pPr>
    </w:p>
    <w:p w14:paraId="7C101B0D" w14:textId="77777777" w:rsidR="00212645" w:rsidRPr="00695ED0" w:rsidRDefault="00212645" w:rsidP="00212645">
      <w:pPr>
        <w:ind w:left="3166"/>
        <w:rPr>
          <w:lang w:val="ru-RU"/>
        </w:rPr>
      </w:pPr>
      <w:r w:rsidRPr="00695ED0">
        <w:rPr>
          <w:color w:val="000000"/>
          <w:lang w:val="ru-RU"/>
        </w:rPr>
        <w:t>КОЗЫРЕВ</w:t>
      </w:r>
    </w:p>
    <w:p w14:paraId="10EAB916" w14:textId="77777777" w:rsidR="00212645" w:rsidRPr="00695ED0" w:rsidRDefault="00212645" w:rsidP="00212645">
      <w:pPr>
        <w:ind w:left="1441" w:right="2161"/>
        <w:rPr>
          <w:lang w:val="ru-RU"/>
        </w:rPr>
      </w:pPr>
      <w:r w:rsidRPr="00695ED0">
        <w:rPr>
          <w:color w:val="000000"/>
          <w:lang w:val="ru-RU"/>
        </w:rPr>
        <w:t>А стал плохим, да? И мне, знаешь, нравится быть плохим. Да и тебе я плохим нравлюсь больше, разве нет?</w:t>
      </w:r>
    </w:p>
    <w:p w14:paraId="17CB421C" w14:textId="77777777" w:rsidR="00212645" w:rsidRPr="00695ED0" w:rsidRDefault="00212645" w:rsidP="00212645">
      <w:pPr>
        <w:rPr>
          <w:lang w:val="ru-RU"/>
        </w:rPr>
      </w:pPr>
    </w:p>
    <w:p w14:paraId="6BB3D9BA" w14:textId="77777777" w:rsidR="00212645" w:rsidRPr="00695ED0" w:rsidRDefault="00212645" w:rsidP="00212645">
      <w:pPr>
        <w:rPr>
          <w:lang w:val="ru-RU"/>
        </w:rPr>
      </w:pPr>
      <w:r w:rsidRPr="00695ED0">
        <w:rPr>
          <w:color w:val="000000"/>
          <w:lang w:val="ru-RU"/>
        </w:rPr>
        <w:t>Добровольская отходит к столу, наливает себе рюмку водки. Перекрикивая музыку, обращается к Бокову.</w:t>
      </w:r>
    </w:p>
    <w:p w14:paraId="6DB49F31" w14:textId="77777777" w:rsidR="00212645" w:rsidRPr="00695ED0" w:rsidRDefault="00212645" w:rsidP="00212645">
      <w:pPr>
        <w:rPr>
          <w:lang w:val="ru-RU"/>
        </w:rPr>
      </w:pPr>
    </w:p>
    <w:p w14:paraId="454C06EC" w14:textId="77777777" w:rsidR="00212645" w:rsidRPr="00695ED0" w:rsidRDefault="00212645" w:rsidP="00212645">
      <w:pPr>
        <w:ind w:left="3166"/>
        <w:rPr>
          <w:lang w:val="ru-RU"/>
        </w:rPr>
      </w:pPr>
      <w:r w:rsidRPr="00695ED0">
        <w:rPr>
          <w:color w:val="000000"/>
          <w:lang w:val="ru-RU"/>
        </w:rPr>
        <w:t>ДОБРОВОЛЬСКАЯ</w:t>
      </w:r>
    </w:p>
    <w:p w14:paraId="10B269C6" w14:textId="77777777" w:rsidR="00212645" w:rsidRPr="00695ED0" w:rsidRDefault="00212645" w:rsidP="00212645">
      <w:pPr>
        <w:ind w:left="1441" w:right="2161"/>
        <w:rPr>
          <w:lang w:val="ru-RU"/>
        </w:rPr>
      </w:pPr>
      <w:r w:rsidRPr="00695ED0">
        <w:rPr>
          <w:color w:val="000000"/>
          <w:lang w:val="ru-RU"/>
        </w:rPr>
        <w:t>Я поговорить хотела! Я рапорт сегодня написала. Я ухожу из прокуратуры!</w:t>
      </w:r>
    </w:p>
    <w:p w14:paraId="279082D5" w14:textId="77777777" w:rsidR="00212645" w:rsidRPr="00695ED0" w:rsidRDefault="00212645" w:rsidP="00212645">
      <w:pPr>
        <w:rPr>
          <w:lang w:val="ru-RU"/>
        </w:rPr>
      </w:pPr>
    </w:p>
    <w:p w14:paraId="6DF7FE2B" w14:textId="77777777" w:rsidR="00212645" w:rsidRPr="00695ED0" w:rsidRDefault="00212645" w:rsidP="00212645">
      <w:pPr>
        <w:ind w:left="3166"/>
        <w:rPr>
          <w:lang w:val="ru-RU"/>
        </w:rPr>
      </w:pPr>
      <w:r w:rsidRPr="00695ED0">
        <w:rPr>
          <w:color w:val="000000"/>
          <w:lang w:val="ru-RU"/>
        </w:rPr>
        <w:t>БОКОВ</w:t>
      </w:r>
    </w:p>
    <w:p w14:paraId="5DDE9AD3" w14:textId="77777777" w:rsidR="00212645" w:rsidRPr="00695ED0" w:rsidRDefault="00212645" w:rsidP="00212645">
      <w:pPr>
        <w:ind w:left="1441" w:right="2161"/>
        <w:rPr>
          <w:lang w:val="ru-RU"/>
        </w:rPr>
      </w:pPr>
      <w:r w:rsidRPr="00695ED0">
        <w:rPr>
          <w:color w:val="000000"/>
          <w:lang w:val="ru-RU"/>
        </w:rPr>
        <w:t>Ну и правильно. Вари борщи. Не бабское это дело, согласен.</w:t>
      </w:r>
    </w:p>
    <w:p w14:paraId="3FE67D60" w14:textId="77777777" w:rsidR="00212645" w:rsidRPr="00695ED0" w:rsidRDefault="00212645" w:rsidP="00212645">
      <w:pPr>
        <w:rPr>
          <w:lang w:val="ru-RU"/>
        </w:rPr>
      </w:pPr>
    </w:p>
    <w:p w14:paraId="086494DC" w14:textId="77777777" w:rsidR="00212645" w:rsidRPr="00695ED0" w:rsidRDefault="00212645" w:rsidP="00212645">
      <w:pPr>
        <w:ind w:left="3166"/>
        <w:rPr>
          <w:lang w:val="ru-RU"/>
        </w:rPr>
      </w:pPr>
      <w:r w:rsidRPr="00695ED0">
        <w:rPr>
          <w:color w:val="000000"/>
          <w:lang w:val="ru-RU"/>
        </w:rPr>
        <w:t>ДОБРОВОЛЬСКАЯ</w:t>
      </w:r>
    </w:p>
    <w:p w14:paraId="15AF6C41" w14:textId="77777777" w:rsidR="00212645" w:rsidRPr="00695ED0" w:rsidRDefault="00212645" w:rsidP="00212645">
      <w:pPr>
        <w:ind w:left="1441" w:right="2161"/>
        <w:rPr>
          <w:lang w:val="ru-RU"/>
        </w:rPr>
      </w:pPr>
      <w:r w:rsidRPr="00695ED0">
        <w:rPr>
          <w:color w:val="000000"/>
          <w:lang w:val="ru-RU"/>
        </w:rPr>
        <w:t>И теперь, когда ты больше не мой начальник, хочу тебе сказать, что ты мудак из мудаков! И ты никогда меня не ценил, что бы я ни делала.</w:t>
      </w:r>
    </w:p>
    <w:p w14:paraId="05D8B329" w14:textId="77777777" w:rsidR="00212645" w:rsidRPr="00695ED0" w:rsidRDefault="00212645" w:rsidP="00212645">
      <w:pPr>
        <w:rPr>
          <w:lang w:val="ru-RU"/>
        </w:rPr>
      </w:pPr>
    </w:p>
    <w:p w14:paraId="655DF28D" w14:textId="77777777" w:rsidR="00212645" w:rsidRPr="00695ED0" w:rsidRDefault="00212645" w:rsidP="00212645">
      <w:pPr>
        <w:ind w:left="3166"/>
        <w:rPr>
          <w:lang w:val="ru-RU"/>
        </w:rPr>
      </w:pPr>
      <w:r w:rsidRPr="00695ED0">
        <w:rPr>
          <w:color w:val="000000"/>
          <w:lang w:val="ru-RU"/>
        </w:rPr>
        <w:t>БОКОВ</w:t>
      </w:r>
    </w:p>
    <w:p w14:paraId="602EF013" w14:textId="77777777" w:rsidR="00212645" w:rsidRPr="00695ED0" w:rsidRDefault="00212645" w:rsidP="00212645">
      <w:pPr>
        <w:ind w:left="1441" w:right="2161"/>
        <w:rPr>
          <w:lang w:val="ru-RU"/>
        </w:rPr>
      </w:pPr>
      <w:r w:rsidRPr="00695ED0">
        <w:rPr>
          <w:color w:val="000000"/>
          <w:lang w:val="ru-RU"/>
        </w:rPr>
        <w:t xml:space="preserve">Так сделай </w:t>
      </w:r>
      <w:proofErr w:type="spellStart"/>
      <w:r w:rsidRPr="00695ED0">
        <w:rPr>
          <w:color w:val="000000"/>
          <w:lang w:val="ru-RU"/>
        </w:rPr>
        <w:t>шо-ниудь</w:t>
      </w:r>
      <w:proofErr w:type="spellEnd"/>
      <w:r w:rsidRPr="00695ED0">
        <w:rPr>
          <w:color w:val="000000"/>
          <w:lang w:val="ru-RU"/>
        </w:rPr>
        <w:t xml:space="preserve"> такое, </w:t>
      </w:r>
      <w:proofErr w:type="spellStart"/>
      <w:r w:rsidRPr="00695ED0">
        <w:rPr>
          <w:color w:val="000000"/>
          <w:lang w:val="ru-RU"/>
        </w:rPr>
        <w:t>шоб</w:t>
      </w:r>
      <w:proofErr w:type="spellEnd"/>
      <w:r w:rsidRPr="00695ED0">
        <w:rPr>
          <w:color w:val="000000"/>
          <w:lang w:val="ru-RU"/>
        </w:rPr>
        <w:t xml:space="preserve"> оценил!</w:t>
      </w:r>
    </w:p>
    <w:p w14:paraId="03BCF57A" w14:textId="77777777" w:rsidR="00212645" w:rsidRPr="00695ED0" w:rsidRDefault="00212645" w:rsidP="00212645">
      <w:pPr>
        <w:rPr>
          <w:lang w:val="ru-RU"/>
        </w:rPr>
      </w:pPr>
    </w:p>
    <w:p w14:paraId="0322045E" w14:textId="77777777" w:rsidR="00212645" w:rsidRPr="00695ED0" w:rsidRDefault="00212645" w:rsidP="00212645">
      <w:pPr>
        <w:rPr>
          <w:lang w:val="ru-RU"/>
        </w:rPr>
      </w:pPr>
      <w:r w:rsidRPr="00695ED0">
        <w:rPr>
          <w:color w:val="000000"/>
          <w:lang w:val="ru-RU"/>
        </w:rPr>
        <w:t>Подходит Козырев в танце.</w:t>
      </w:r>
    </w:p>
    <w:p w14:paraId="4B0E42B8" w14:textId="77777777" w:rsidR="00212645" w:rsidRPr="00695ED0" w:rsidRDefault="00212645" w:rsidP="00212645">
      <w:pPr>
        <w:rPr>
          <w:lang w:val="ru-RU"/>
        </w:rPr>
      </w:pPr>
    </w:p>
    <w:p w14:paraId="7D226C00" w14:textId="77777777" w:rsidR="00212645" w:rsidRPr="00695ED0" w:rsidRDefault="00212645" w:rsidP="00212645">
      <w:pPr>
        <w:ind w:left="3166"/>
        <w:rPr>
          <w:lang w:val="ru-RU"/>
        </w:rPr>
      </w:pPr>
      <w:r w:rsidRPr="00695ED0">
        <w:rPr>
          <w:color w:val="000000"/>
          <w:lang w:val="ru-RU"/>
        </w:rPr>
        <w:t>КОЗЫРЕВ</w:t>
      </w:r>
    </w:p>
    <w:p w14:paraId="2C964712" w14:textId="77777777" w:rsidR="00212645" w:rsidRPr="00695ED0" w:rsidRDefault="00212645" w:rsidP="00212645">
      <w:pPr>
        <w:ind w:left="1441" w:right="2161"/>
        <w:rPr>
          <w:lang w:val="ru-RU"/>
        </w:rPr>
      </w:pPr>
      <w:r w:rsidRPr="00695ED0">
        <w:rPr>
          <w:color w:val="000000"/>
          <w:lang w:val="ru-RU"/>
        </w:rPr>
        <w:lastRenderedPageBreak/>
        <w:t>А что это у нас приуныли тут все?</w:t>
      </w:r>
    </w:p>
    <w:p w14:paraId="1C3135D0" w14:textId="77777777" w:rsidR="00212645" w:rsidRPr="00695ED0" w:rsidRDefault="00212645" w:rsidP="00212645">
      <w:pPr>
        <w:rPr>
          <w:lang w:val="ru-RU"/>
        </w:rPr>
      </w:pPr>
    </w:p>
    <w:p w14:paraId="26EA2FDA" w14:textId="77777777" w:rsidR="00212645" w:rsidRPr="00695ED0" w:rsidRDefault="00212645" w:rsidP="00212645">
      <w:pPr>
        <w:ind w:left="3166"/>
        <w:rPr>
          <w:lang w:val="ru-RU"/>
        </w:rPr>
      </w:pPr>
      <w:r w:rsidRPr="00695ED0">
        <w:rPr>
          <w:color w:val="000000"/>
          <w:lang w:val="ru-RU"/>
        </w:rPr>
        <w:t>БОКОВ</w:t>
      </w:r>
    </w:p>
    <w:p w14:paraId="013A7605" w14:textId="77777777" w:rsidR="00212645" w:rsidRPr="00695ED0" w:rsidRDefault="00212645" w:rsidP="00212645">
      <w:pPr>
        <w:ind w:left="1441" w:right="2161"/>
        <w:rPr>
          <w:lang w:val="ru-RU"/>
        </w:rPr>
      </w:pPr>
      <w:r w:rsidRPr="00695ED0">
        <w:rPr>
          <w:color w:val="000000"/>
          <w:lang w:val="ru-RU"/>
        </w:rPr>
        <w:t>А Наташа со мной яйцами решила померяться. И заодно из органов уйти. А я и говорю: давай, на все четыре стороны!</w:t>
      </w:r>
    </w:p>
    <w:p w14:paraId="3ACE5DA8" w14:textId="77777777" w:rsidR="00212645" w:rsidRPr="00695ED0" w:rsidRDefault="00212645" w:rsidP="00212645">
      <w:pPr>
        <w:rPr>
          <w:lang w:val="ru-RU"/>
        </w:rPr>
      </w:pPr>
    </w:p>
    <w:p w14:paraId="19EBC695" w14:textId="77777777" w:rsidR="00212645" w:rsidRPr="00695ED0" w:rsidRDefault="00212645" w:rsidP="00212645">
      <w:pPr>
        <w:rPr>
          <w:lang w:val="ru-RU"/>
        </w:rPr>
      </w:pPr>
      <w:r w:rsidRPr="00695ED0">
        <w:rPr>
          <w:color w:val="000000"/>
          <w:lang w:val="ru-RU"/>
        </w:rPr>
        <w:t>Добровольская вскакивает из-за стола и быстрым шагом направляется к выходу.</w:t>
      </w:r>
    </w:p>
    <w:p w14:paraId="052E0B30" w14:textId="77777777" w:rsidR="00212645" w:rsidRPr="00695ED0" w:rsidRDefault="00212645" w:rsidP="00212645">
      <w:pPr>
        <w:rPr>
          <w:lang w:val="ru-RU"/>
        </w:rPr>
      </w:pPr>
    </w:p>
    <w:p w14:paraId="526FE7BC" w14:textId="77777777" w:rsidR="00212645" w:rsidRPr="00695ED0" w:rsidRDefault="00212645" w:rsidP="00212645">
      <w:pPr>
        <w:rPr>
          <w:lang w:val="ru-RU"/>
        </w:rPr>
      </w:pPr>
      <w:r w:rsidRPr="00695ED0">
        <w:rPr>
          <w:b/>
          <w:color w:val="000000"/>
          <w:lang w:val="ru-RU"/>
        </w:rPr>
        <w:t xml:space="preserve">6-58. НАТ. ДОМ ОТДЫХА НОЧЬ 19. </w:t>
      </w:r>
      <w:r w:rsidRPr="00695ED0">
        <w:rPr>
          <w:lang w:val="ru-RU"/>
        </w:rPr>
        <w:br/>
      </w:r>
      <w:r w:rsidRPr="00695ED0">
        <w:rPr>
          <w:b/>
          <w:color w:val="000000"/>
          <w:lang w:val="ru-RU"/>
        </w:rPr>
        <w:t>ДОБРОВОЛЬСКАЯ, КОЗЫРЕВ (00:40)</w:t>
      </w:r>
      <w:r w:rsidRPr="00695ED0">
        <w:rPr>
          <w:lang w:val="ru-RU"/>
        </w:rPr>
        <w:br/>
      </w:r>
    </w:p>
    <w:p w14:paraId="2A19F316" w14:textId="77777777" w:rsidR="00212645" w:rsidRPr="00695ED0" w:rsidRDefault="00212645" w:rsidP="00212645">
      <w:pPr>
        <w:rPr>
          <w:lang w:val="ru-RU"/>
        </w:rPr>
      </w:pPr>
      <w:r w:rsidRPr="00695ED0">
        <w:rPr>
          <w:color w:val="000000"/>
          <w:lang w:val="ru-RU"/>
        </w:rPr>
        <w:t>Козырев догоняет Добровольскую.</w:t>
      </w:r>
    </w:p>
    <w:p w14:paraId="408F5A06" w14:textId="77777777" w:rsidR="00212645" w:rsidRPr="00695ED0" w:rsidRDefault="00212645" w:rsidP="00212645">
      <w:pPr>
        <w:rPr>
          <w:lang w:val="ru-RU"/>
        </w:rPr>
      </w:pPr>
    </w:p>
    <w:p w14:paraId="567D7983" w14:textId="77777777" w:rsidR="00212645" w:rsidRPr="00695ED0" w:rsidRDefault="00212645" w:rsidP="00212645">
      <w:pPr>
        <w:ind w:left="3166"/>
        <w:rPr>
          <w:lang w:val="ru-RU"/>
        </w:rPr>
      </w:pPr>
      <w:r w:rsidRPr="00695ED0">
        <w:rPr>
          <w:color w:val="000000"/>
          <w:lang w:val="ru-RU"/>
        </w:rPr>
        <w:t>КОЗЫРЕВ</w:t>
      </w:r>
    </w:p>
    <w:p w14:paraId="26AB6E8F" w14:textId="77777777" w:rsidR="00212645" w:rsidRPr="00212645" w:rsidRDefault="00212645" w:rsidP="00212645">
      <w:pPr>
        <w:ind w:left="1441" w:right="2161"/>
        <w:rPr>
          <w:lang w:val="ru-RU"/>
        </w:rPr>
      </w:pPr>
      <w:r w:rsidRPr="00212645">
        <w:rPr>
          <w:color w:val="000000"/>
          <w:lang w:val="ru-RU"/>
        </w:rPr>
        <w:t>Наташа, ну ты что. Ну праздник же. Ну выпили. Сказал он тебе лишнего. Он не плохой парень, зря ты.</w:t>
      </w:r>
    </w:p>
    <w:p w14:paraId="19BD20DE" w14:textId="77777777" w:rsidR="00212645" w:rsidRPr="00212645" w:rsidRDefault="00212645" w:rsidP="00212645">
      <w:pPr>
        <w:rPr>
          <w:lang w:val="ru-RU"/>
        </w:rPr>
      </w:pPr>
    </w:p>
    <w:p w14:paraId="07A2B1FA" w14:textId="77777777" w:rsidR="00212645" w:rsidRPr="00212645" w:rsidRDefault="00212645" w:rsidP="00212645">
      <w:pPr>
        <w:ind w:left="3166"/>
        <w:rPr>
          <w:lang w:val="ru-RU"/>
        </w:rPr>
      </w:pPr>
      <w:r w:rsidRPr="00212645">
        <w:rPr>
          <w:color w:val="000000"/>
          <w:lang w:val="ru-RU"/>
        </w:rPr>
        <w:t>ДОБРОВОЛЬСКАЯ</w:t>
      </w:r>
    </w:p>
    <w:p w14:paraId="079288AF" w14:textId="77777777" w:rsidR="00212645" w:rsidRPr="00212645" w:rsidRDefault="00212645" w:rsidP="00212645">
      <w:pPr>
        <w:ind w:left="1441" w:right="2161"/>
        <w:rPr>
          <w:lang w:val="ru-RU"/>
        </w:rPr>
      </w:pPr>
      <w:r w:rsidRPr="00212645">
        <w:rPr>
          <w:color w:val="000000"/>
          <w:lang w:val="ru-RU"/>
        </w:rPr>
        <w:t>Вы мне всю жизнь поломали! И ты, и он, и Фишер этот ваш.</w:t>
      </w:r>
    </w:p>
    <w:p w14:paraId="1B925248" w14:textId="77777777" w:rsidR="00212645" w:rsidRPr="00212645" w:rsidRDefault="00212645" w:rsidP="00212645">
      <w:pPr>
        <w:rPr>
          <w:lang w:val="ru-RU"/>
        </w:rPr>
      </w:pPr>
    </w:p>
    <w:p w14:paraId="576B4A2E" w14:textId="77777777" w:rsidR="00212645" w:rsidRPr="00212645" w:rsidRDefault="00212645" w:rsidP="00212645">
      <w:pPr>
        <w:rPr>
          <w:lang w:val="ru-RU"/>
        </w:rPr>
      </w:pPr>
      <w:r w:rsidRPr="00212645">
        <w:rPr>
          <w:color w:val="000000"/>
          <w:lang w:val="ru-RU"/>
        </w:rPr>
        <w:t>Плачет, размазывает слезы и тушь.</w:t>
      </w:r>
    </w:p>
    <w:p w14:paraId="4A099F20" w14:textId="77777777" w:rsidR="00212645" w:rsidRPr="00212645" w:rsidRDefault="00212645" w:rsidP="00212645">
      <w:pPr>
        <w:rPr>
          <w:lang w:val="ru-RU"/>
        </w:rPr>
      </w:pPr>
    </w:p>
    <w:p w14:paraId="6E2A7559" w14:textId="77777777" w:rsidR="00212645" w:rsidRPr="00212645" w:rsidRDefault="00212645" w:rsidP="00212645">
      <w:pPr>
        <w:ind w:left="3166"/>
        <w:rPr>
          <w:lang w:val="ru-RU"/>
        </w:rPr>
      </w:pPr>
      <w:r w:rsidRPr="00212645">
        <w:rPr>
          <w:color w:val="000000"/>
          <w:lang w:val="ru-RU"/>
        </w:rPr>
        <w:t>ДОБРОВОЛЬСКАЯ</w:t>
      </w:r>
    </w:p>
    <w:p w14:paraId="6DE4D8A8" w14:textId="77777777" w:rsidR="00212645" w:rsidRPr="00212645" w:rsidRDefault="00212645" w:rsidP="00212645">
      <w:pPr>
        <w:ind w:left="1441" w:right="2161"/>
        <w:rPr>
          <w:lang w:val="ru-RU"/>
        </w:rPr>
      </w:pPr>
      <w:r w:rsidRPr="00212645">
        <w:rPr>
          <w:color w:val="000000"/>
          <w:lang w:val="ru-RU"/>
        </w:rPr>
        <w:t>Никто никому не нужен, кроме своей семьи. И нет ничего важнее ребёнка.</w:t>
      </w:r>
    </w:p>
    <w:p w14:paraId="7F5892A6" w14:textId="77777777" w:rsidR="00212645" w:rsidRPr="00212645" w:rsidRDefault="00212645" w:rsidP="00212645">
      <w:pPr>
        <w:rPr>
          <w:lang w:val="ru-RU"/>
        </w:rPr>
      </w:pPr>
    </w:p>
    <w:p w14:paraId="03FEE09F" w14:textId="77777777" w:rsidR="00212645" w:rsidRPr="00212645" w:rsidRDefault="00212645" w:rsidP="00212645">
      <w:pPr>
        <w:ind w:left="3166"/>
        <w:rPr>
          <w:lang w:val="ru-RU"/>
        </w:rPr>
      </w:pPr>
      <w:r w:rsidRPr="00212645">
        <w:rPr>
          <w:color w:val="000000"/>
          <w:lang w:val="ru-RU"/>
        </w:rPr>
        <w:t>КОЗЫРЕВ</w:t>
      </w:r>
    </w:p>
    <w:p w14:paraId="63FBE00B" w14:textId="77777777" w:rsidR="00212645" w:rsidRPr="00212645" w:rsidRDefault="00212645" w:rsidP="00212645">
      <w:pPr>
        <w:ind w:left="1441" w:right="2161"/>
        <w:rPr>
          <w:lang w:val="ru-RU"/>
        </w:rPr>
      </w:pPr>
      <w:r w:rsidRPr="00212645">
        <w:rPr>
          <w:color w:val="000000"/>
          <w:lang w:val="ru-RU"/>
        </w:rPr>
        <w:t>А я с сыном совсем разругался. Не находим мы общего языка. Он меня не понимает, я его.</w:t>
      </w:r>
    </w:p>
    <w:p w14:paraId="50CEED3F" w14:textId="77777777" w:rsidR="00212645" w:rsidRPr="00212645" w:rsidRDefault="00212645" w:rsidP="00212645">
      <w:pPr>
        <w:rPr>
          <w:lang w:val="ru-RU"/>
        </w:rPr>
      </w:pPr>
    </w:p>
    <w:p w14:paraId="2D706F44" w14:textId="77777777" w:rsidR="00212645" w:rsidRPr="00695ED0" w:rsidRDefault="00212645" w:rsidP="00212645">
      <w:pPr>
        <w:ind w:left="3166"/>
        <w:rPr>
          <w:lang w:val="ru-RU"/>
        </w:rPr>
      </w:pPr>
      <w:r w:rsidRPr="00695ED0">
        <w:rPr>
          <w:color w:val="000000"/>
          <w:lang w:val="ru-RU"/>
        </w:rPr>
        <w:t>ДОБРОВОЛЬСКАЯ</w:t>
      </w:r>
    </w:p>
    <w:p w14:paraId="4D695453" w14:textId="77777777" w:rsidR="00212645" w:rsidRPr="00695ED0" w:rsidRDefault="00212645" w:rsidP="00212645">
      <w:pPr>
        <w:ind w:left="1441" w:right="2161"/>
        <w:rPr>
          <w:lang w:val="ru-RU"/>
        </w:rPr>
      </w:pPr>
      <w:r w:rsidRPr="00695ED0">
        <w:rPr>
          <w:color w:val="000000"/>
          <w:lang w:val="ru-RU"/>
        </w:rPr>
        <w:t>Ну это всё не поздно исправить. Ты же хороший отец. Просто устал.</w:t>
      </w:r>
    </w:p>
    <w:p w14:paraId="5CD4DF13" w14:textId="77777777" w:rsidR="00212645" w:rsidRPr="00695ED0" w:rsidRDefault="00212645" w:rsidP="00212645">
      <w:pPr>
        <w:rPr>
          <w:lang w:val="ru-RU"/>
        </w:rPr>
      </w:pPr>
    </w:p>
    <w:p w14:paraId="6D7EBD75" w14:textId="77777777" w:rsidR="00212645" w:rsidRPr="00695ED0" w:rsidRDefault="00212645" w:rsidP="00212645">
      <w:pPr>
        <w:rPr>
          <w:lang w:val="ru-RU"/>
        </w:rPr>
      </w:pPr>
      <w:r w:rsidRPr="00695ED0">
        <w:rPr>
          <w:color w:val="000000"/>
          <w:lang w:val="ru-RU"/>
        </w:rPr>
        <w:t>Козырев смотрит на Добровольскую с восхищением.</w:t>
      </w:r>
    </w:p>
    <w:p w14:paraId="32371E60" w14:textId="77777777" w:rsidR="00212645" w:rsidRPr="00695ED0" w:rsidRDefault="00212645" w:rsidP="00212645">
      <w:pPr>
        <w:rPr>
          <w:lang w:val="ru-RU"/>
        </w:rPr>
      </w:pPr>
    </w:p>
    <w:p w14:paraId="07951FDF" w14:textId="77777777" w:rsidR="00212645" w:rsidRPr="00695ED0" w:rsidRDefault="00212645" w:rsidP="00212645">
      <w:pPr>
        <w:ind w:left="3166"/>
        <w:rPr>
          <w:lang w:val="ru-RU"/>
        </w:rPr>
      </w:pPr>
      <w:r w:rsidRPr="00695ED0">
        <w:rPr>
          <w:color w:val="000000"/>
          <w:lang w:val="ru-RU"/>
        </w:rPr>
        <w:t>КОЗЫРЕВ</w:t>
      </w:r>
    </w:p>
    <w:p w14:paraId="7EF45D10" w14:textId="77777777" w:rsidR="00212645" w:rsidRPr="00695ED0" w:rsidRDefault="00212645" w:rsidP="00212645">
      <w:pPr>
        <w:ind w:left="1441" w:right="2161"/>
        <w:rPr>
          <w:lang w:val="ru-RU"/>
        </w:rPr>
      </w:pPr>
      <w:r w:rsidRPr="00695ED0">
        <w:rPr>
          <w:color w:val="000000"/>
          <w:lang w:val="ru-RU"/>
        </w:rPr>
        <w:t>Наташа, ты такая красивая, с ума сойти можно!</w:t>
      </w:r>
    </w:p>
    <w:p w14:paraId="7FA331B5" w14:textId="77777777" w:rsidR="00212645" w:rsidRPr="00695ED0" w:rsidRDefault="00212645" w:rsidP="00212645">
      <w:pPr>
        <w:rPr>
          <w:lang w:val="ru-RU"/>
        </w:rPr>
      </w:pPr>
    </w:p>
    <w:p w14:paraId="32B6F98C" w14:textId="77777777" w:rsidR="00212645" w:rsidRDefault="00212645" w:rsidP="00212645">
      <w:r w:rsidRPr="00695ED0">
        <w:rPr>
          <w:color w:val="000000"/>
          <w:lang w:val="ru-RU"/>
        </w:rPr>
        <w:t xml:space="preserve">Добровольская смотрит на Козырева, он целует её. </w:t>
      </w:r>
      <w:proofErr w:type="spellStart"/>
      <w:r>
        <w:rPr>
          <w:color w:val="000000"/>
        </w:rPr>
        <w:t>Советский</w:t>
      </w:r>
      <w:proofErr w:type="spellEnd"/>
      <w:r>
        <w:rPr>
          <w:color w:val="000000"/>
        </w:rPr>
        <w:t xml:space="preserve"> </w:t>
      </w:r>
      <w:proofErr w:type="spellStart"/>
      <w:r>
        <w:rPr>
          <w:color w:val="000000"/>
        </w:rPr>
        <w:t>беспощадный</w:t>
      </w:r>
      <w:proofErr w:type="spellEnd"/>
      <w:r>
        <w:rPr>
          <w:color w:val="000000"/>
        </w:rPr>
        <w:t xml:space="preserve"> </w:t>
      </w:r>
      <w:proofErr w:type="spellStart"/>
      <w:r>
        <w:rPr>
          <w:color w:val="000000"/>
        </w:rPr>
        <w:t>секс</w:t>
      </w:r>
      <w:proofErr w:type="spellEnd"/>
      <w:r>
        <w:rPr>
          <w:color w:val="000000"/>
        </w:rPr>
        <w:t>.</w:t>
      </w:r>
    </w:p>
    <w:p w14:paraId="30902F06" w14:textId="77777777" w:rsidR="00212645" w:rsidRDefault="00212645" w:rsidP="00212645"/>
    <w:p w14:paraId="2455B3EC" w14:textId="21F07EA6" w:rsidR="000309CF" w:rsidRDefault="000309CF" w:rsidP="004E00A0">
      <w:pPr>
        <w:pStyle w:val="a7"/>
      </w:pPr>
    </w:p>
    <w:sectPr w:rsidR="000309CF" w:rsidSect="004F54F6">
      <w:footerReference w:type="default" r:id="rId11"/>
      <w:pgSz w:w="11900" w:h="16840"/>
      <w:pgMar w:top="1134" w:right="850" w:bottom="1134" w:left="170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E5E2E" w14:textId="77777777" w:rsidR="0031593F" w:rsidRDefault="0031593F" w:rsidP="0031048D">
      <w:r>
        <w:separator/>
      </w:r>
    </w:p>
    <w:p w14:paraId="219FDABD" w14:textId="77777777" w:rsidR="0031593F" w:rsidRDefault="0031593F"/>
    <w:p w14:paraId="0C9737D7" w14:textId="77777777" w:rsidR="0031593F" w:rsidRDefault="0031593F"/>
  </w:endnote>
  <w:endnote w:type="continuationSeparator" w:id="0">
    <w:p w14:paraId="3504CFCB" w14:textId="77777777" w:rsidR="0031593F" w:rsidRDefault="0031593F" w:rsidP="0031048D">
      <w:r>
        <w:continuationSeparator/>
      </w:r>
    </w:p>
    <w:p w14:paraId="14A46B7A" w14:textId="77777777" w:rsidR="0031593F" w:rsidRDefault="0031593F"/>
    <w:p w14:paraId="02BBDACD" w14:textId="77777777" w:rsidR="0031593F" w:rsidRDefault="003159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403846161"/>
      <w:docPartObj>
        <w:docPartGallery w:val="Page Numbers (Bottom of Page)"/>
        <w:docPartUnique/>
      </w:docPartObj>
    </w:sdtPr>
    <w:sdtEndPr>
      <w:rPr>
        <w:rStyle w:val="ab"/>
      </w:rPr>
    </w:sdtEndPr>
    <w:sdtContent>
      <w:p w14:paraId="57163EE9" w14:textId="77777777" w:rsidR="00633167" w:rsidRDefault="00633167" w:rsidP="00ED7C7B">
        <w:pPr>
          <w:framePr w:wrap="none" w:vAnchor="text" w:hAnchor="margin" w:xAlign="right" w:y="1"/>
          <w:rPr>
            <w:rStyle w:val="ab"/>
          </w:rPr>
        </w:pPr>
        <w:r>
          <w:rPr>
            <w:rStyle w:val="ab"/>
          </w:rPr>
          <w:fldChar w:fldCharType="begin"/>
        </w:r>
        <w:r>
          <w:rPr>
            <w:rStyle w:val="ab"/>
          </w:rPr>
          <w:instrText xml:space="preserve"> PAGE </w:instrText>
        </w:r>
        <w:r>
          <w:rPr>
            <w:rStyle w:val="ab"/>
          </w:rPr>
          <w:fldChar w:fldCharType="separate"/>
        </w:r>
        <w:r>
          <w:rPr>
            <w:rStyle w:val="ab"/>
            <w:noProof/>
          </w:rPr>
          <w:t>26</w:t>
        </w:r>
        <w:r>
          <w:rPr>
            <w:rStyle w:val="ab"/>
          </w:rPr>
          <w:fldChar w:fldCharType="end"/>
        </w:r>
      </w:p>
    </w:sdtContent>
  </w:sdt>
  <w:p w14:paraId="76708315" w14:textId="55311598" w:rsidR="00633167" w:rsidRDefault="006331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8D06E" w14:textId="74EAB71B" w:rsidR="00633167" w:rsidRPr="004844F9" w:rsidRDefault="00633167" w:rsidP="004844F9">
    <w:pPr>
      <w:pStyle w:val="af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67171" w:themeColor="background2" w:themeShade="80"/>
      </w:rPr>
      <w:id w:val="-2127604174"/>
      <w:docPartObj>
        <w:docPartGallery w:val="Page Numbers (Bottom of Page)"/>
        <w:docPartUnique/>
      </w:docPartObj>
    </w:sdtPr>
    <w:sdtEndPr/>
    <w:sdtContent>
      <w:p w14:paraId="4B4F75A8" w14:textId="77777777" w:rsidR="00633167" w:rsidRPr="004F54F6" w:rsidRDefault="00633167">
        <w:pPr>
          <w:pStyle w:val="afe"/>
          <w:jc w:val="right"/>
          <w:rPr>
            <w:color w:val="767171" w:themeColor="background2" w:themeShade="80"/>
          </w:rPr>
        </w:pPr>
        <w:r w:rsidRPr="0044356A">
          <w:rPr>
            <w:color w:val="3B3838" w:themeColor="background2" w:themeShade="40"/>
          </w:rPr>
          <w:fldChar w:fldCharType="begin"/>
        </w:r>
        <w:r w:rsidRPr="0044356A">
          <w:rPr>
            <w:color w:val="3B3838" w:themeColor="background2" w:themeShade="40"/>
          </w:rPr>
          <w:instrText>PAGE   \* MERGEFORMAT</w:instrText>
        </w:r>
        <w:r w:rsidRPr="0044356A">
          <w:rPr>
            <w:color w:val="3B3838" w:themeColor="background2" w:themeShade="40"/>
          </w:rPr>
          <w:fldChar w:fldCharType="separate"/>
        </w:r>
        <w:r w:rsidRPr="0044356A">
          <w:rPr>
            <w:color w:val="3B3838" w:themeColor="background2" w:themeShade="40"/>
            <w:lang w:val="ru-RU"/>
          </w:rPr>
          <w:t>2</w:t>
        </w:r>
        <w:r w:rsidRPr="0044356A">
          <w:rPr>
            <w:color w:val="3B3838" w:themeColor="background2" w:themeShade="4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5678E" w14:textId="77777777" w:rsidR="0031593F" w:rsidRDefault="0031593F" w:rsidP="0031048D">
      <w:r>
        <w:separator/>
      </w:r>
    </w:p>
    <w:p w14:paraId="5E626037" w14:textId="77777777" w:rsidR="0031593F" w:rsidRDefault="0031593F"/>
    <w:p w14:paraId="7F120F91" w14:textId="77777777" w:rsidR="0031593F" w:rsidRDefault="0031593F"/>
  </w:footnote>
  <w:footnote w:type="continuationSeparator" w:id="0">
    <w:p w14:paraId="6BC54A2B" w14:textId="77777777" w:rsidR="0031593F" w:rsidRDefault="0031593F" w:rsidP="0031048D">
      <w:r>
        <w:continuationSeparator/>
      </w:r>
    </w:p>
    <w:p w14:paraId="0ABB52EE" w14:textId="77777777" w:rsidR="0031593F" w:rsidRDefault="0031593F"/>
    <w:p w14:paraId="4F6918F3" w14:textId="77777777" w:rsidR="0031593F" w:rsidRDefault="003159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D9D39" w14:textId="07335F32" w:rsidR="00633167" w:rsidRPr="004844F9" w:rsidRDefault="00633167" w:rsidP="004844F9">
    <w:pPr>
      <w:pStyle w:val="af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2487"/>
    <w:multiLevelType w:val="hybridMultilevel"/>
    <w:tmpl w:val="F0383D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FA1722"/>
    <w:multiLevelType w:val="hybridMultilevel"/>
    <w:tmpl w:val="65E0D11E"/>
    <w:lvl w:ilvl="0" w:tplc="43F6C07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D961D4"/>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C13084"/>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08929A3"/>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AF97DBA"/>
    <w:multiLevelType w:val="hybridMultilevel"/>
    <w:tmpl w:val="180ABD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9D3C9F"/>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7237BCB"/>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AF62B1A"/>
    <w:multiLevelType w:val="hybridMultilevel"/>
    <w:tmpl w:val="9A2AB8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D644A83"/>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22848004">
    <w:abstractNumId w:val="9"/>
  </w:num>
  <w:num w:numId="2" w16cid:durableId="1851528388">
    <w:abstractNumId w:val="0"/>
  </w:num>
  <w:num w:numId="3" w16cid:durableId="159083637">
    <w:abstractNumId w:val="3"/>
  </w:num>
  <w:num w:numId="4" w16cid:durableId="975598427">
    <w:abstractNumId w:val="4"/>
  </w:num>
  <w:num w:numId="5" w16cid:durableId="1607611716">
    <w:abstractNumId w:val="1"/>
  </w:num>
  <w:num w:numId="6" w16cid:durableId="1666668945">
    <w:abstractNumId w:val="8"/>
  </w:num>
  <w:num w:numId="7" w16cid:durableId="1588689736">
    <w:abstractNumId w:val="7"/>
  </w:num>
  <w:num w:numId="8" w16cid:durableId="418992121">
    <w:abstractNumId w:val="2"/>
  </w:num>
  <w:num w:numId="9" w16cid:durableId="662778114">
    <w:abstractNumId w:val="6"/>
  </w:num>
  <w:num w:numId="10" w16cid:durableId="124718217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99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F2"/>
    <w:rsid w:val="000004E3"/>
    <w:rsid w:val="00000984"/>
    <w:rsid w:val="000018A7"/>
    <w:rsid w:val="00004FC6"/>
    <w:rsid w:val="00006A34"/>
    <w:rsid w:val="000118D7"/>
    <w:rsid w:val="00012213"/>
    <w:rsid w:val="0001388C"/>
    <w:rsid w:val="00016F9A"/>
    <w:rsid w:val="00017A87"/>
    <w:rsid w:val="000203ED"/>
    <w:rsid w:val="00020F04"/>
    <w:rsid w:val="00021ADD"/>
    <w:rsid w:val="00025899"/>
    <w:rsid w:val="00026809"/>
    <w:rsid w:val="000309CF"/>
    <w:rsid w:val="00036279"/>
    <w:rsid w:val="00040EDE"/>
    <w:rsid w:val="00042E92"/>
    <w:rsid w:val="000529C4"/>
    <w:rsid w:val="00056F08"/>
    <w:rsid w:val="00061749"/>
    <w:rsid w:val="0006293F"/>
    <w:rsid w:val="00064543"/>
    <w:rsid w:val="000651A5"/>
    <w:rsid w:val="000667EF"/>
    <w:rsid w:val="00071BC4"/>
    <w:rsid w:val="000725FB"/>
    <w:rsid w:val="000727DC"/>
    <w:rsid w:val="00080A2B"/>
    <w:rsid w:val="0008534D"/>
    <w:rsid w:val="00086DD3"/>
    <w:rsid w:val="000873E8"/>
    <w:rsid w:val="00094E2A"/>
    <w:rsid w:val="000A1946"/>
    <w:rsid w:val="000A2F17"/>
    <w:rsid w:val="000A4D88"/>
    <w:rsid w:val="000B350B"/>
    <w:rsid w:val="000B4FA1"/>
    <w:rsid w:val="000B751C"/>
    <w:rsid w:val="000C0D6A"/>
    <w:rsid w:val="000C265B"/>
    <w:rsid w:val="000C2A12"/>
    <w:rsid w:val="000C2DAB"/>
    <w:rsid w:val="000C3C1D"/>
    <w:rsid w:val="000C5861"/>
    <w:rsid w:val="000D19C2"/>
    <w:rsid w:val="000D375D"/>
    <w:rsid w:val="000D4067"/>
    <w:rsid w:val="000E3B94"/>
    <w:rsid w:val="000E50A9"/>
    <w:rsid w:val="000F545B"/>
    <w:rsid w:val="000F7D8E"/>
    <w:rsid w:val="00103708"/>
    <w:rsid w:val="00110780"/>
    <w:rsid w:val="00111990"/>
    <w:rsid w:val="00111A57"/>
    <w:rsid w:val="00112EFF"/>
    <w:rsid w:val="00113467"/>
    <w:rsid w:val="0011499B"/>
    <w:rsid w:val="00121FF4"/>
    <w:rsid w:val="00122B19"/>
    <w:rsid w:val="00127383"/>
    <w:rsid w:val="00127411"/>
    <w:rsid w:val="00137405"/>
    <w:rsid w:val="00151399"/>
    <w:rsid w:val="00154D93"/>
    <w:rsid w:val="00161971"/>
    <w:rsid w:val="0016705E"/>
    <w:rsid w:val="00170356"/>
    <w:rsid w:val="00174C91"/>
    <w:rsid w:val="00183675"/>
    <w:rsid w:val="0018560B"/>
    <w:rsid w:val="00185998"/>
    <w:rsid w:val="00187093"/>
    <w:rsid w:val="001927F5"/>
    <w:rsid w:val="00192B72"/>
    <w:rsid w:val="00193BDD"/>
    <w:rsid w:val="001A0A4A"/>
    <w:rsid w:val="001A3248"/>
    <w:rsid w:val="001A344F"/>
    <w:rsid w:val="001A52AC"/>
    <w:rsid w:val="001A75A1"/>
    <w:rsid w:val="001B6133"/>
    <w:rsid w:val="001B68B3"/>
    <w:rsid w:val="001C15C7"/>
    <w:rsid w:val="001C394C"/>
    <w:rsid w:val="001C5149"/>
    <w:rsid w:val="001C58FB"/>
    <w:rsid w:val="001D2856"/>
    <w:rsid w:val="001D58F8"/>
    <w:rsid w:val="001D7C93"/>
    <w:rsid w:val="001E04E3"/>
    <w:rsid w:val="001E5C01"/>
    <w:rsid w:val="001E74A0"/>
    <w:rsid w:val="001F439C"/>
    <w:rsid w:val="001F6110"/>
    <w:rsid w:val="00201072"/>
    <w:rsid w:val="00204C62"/>
    <w:rsid w:val="00205DC9"/>
    <w:rsid w:val="002064E7"/>
    <w:rsid w:val="00206871"/>
    <w:rsid w:val="00207323"/>
    <w:rsid w:val="0021035D"/>
    <w:rsid w:val="00211F0B"/>
    <w:rsid w:val="00212054"/>
    <w:rsid w:val="00212645"/>
    <w:rsid w:val="00214BC4"/>
    <w:rsid w:val="00215677"/>
    <w:rsid w:val="0022037B"/>
    <w:rsid w:val="00222795"/>
    <w:rsid w:val="002257A0"/>
    <w:rsid w:val="00225889"/>
    <w:rsid w:val="00227904"/>
    <w:rsid w:val="0023490C"/>
    <w:rsid w:val="00236B8B"/>
    <w:rsid w:val="00240DDD"/>
    <w:rsid w:val="00242958"/>
    <w:rsid w:val="00255D8A"/>
    <w:rsid w:val="00255E2E"/>
    <w:rsid w:val="00256C78"/>
    <w:rsid w:val="00261068"/>
    <w:rsid w:val="002668A0"/>
    <w:rsid w:val="002707EA"/>
    <w:rsid w:val="002709AD"/>
    <w:rsid w:val="00273D43"/>
    <w:rsid w:val="0027576D"/>
    <w:rsid w:val="0028295E"/>
    <w:rsid w:val="00285AC0"/>
    <w:rsid w:val="00285C4F"/>
    <w:rsid w:val="00295157"/>
    <w:rsid w:val="002959C5"/>
    <w:rsid w:val="002967CD"/>
    <w:rsid w:val="002971CF"/>
    <w:rsid w:val="002A2E6F"/>
    <w:rsid w:val="002A2ED0"/>
    <w:rsid w:val="002A6845"/>
    <w:rsid w:val="002B0511"/>
    <w:rsid w:val="002B123D"/>
    <w:rsid w:val="002C5E84"/>
    <w:rsid w:val="002C72A0"/>
    <w:rsid w:val="002D3870"/>
    <w:rsid w:val="002D3F9C"/>
    <w:rsid w:val="002E1521"/>
    <w:rsid w:val="002E1790"/>
    <w:rsid w:val="002E1945"/>
    <w:rsid w:val="002E356F"/>
    <w:rsid w:val="002E5A3E"/>
    <w:rsid w:val="002E606C"/>
    <w:rsid w:val="002F0D1C"/>
    <w:rsid w:val="002F3A68"/>
    <w:rsid w:val="0030055B"/>
    <w:rsid w:val="003005E2"/>
    <w:rsid w:val="00301108"/>
    <w:rsid w:val="0030149B"/>
    <w:rsid w:val="003068E4"/>
    <w:rsid w:val="003068F9"/>
    <w:rsid w:val="0031048D"/>
    <w:rsid w:val="003104DD"/>
    <w:rsid w:val="00311A90"/>
    <w:rsid w:val="0031308B"/>
    <w:rsid w:val="00314203"/>
    <w:rsid w:val="0031593F"/>
    <w:rsid w:val="00317444"/>
    <w:rsid w:val="003207CA"/>
    <w:rsid w:val="003258F3"/>
    <w:rsid w:val="003301FB"/>
    <w:rsid w:val="00336FA7"/>
    <w:rsid w:val="00337C71"/>
    <w:rsid w:val="00341090"/>
    <w:rsid w:val="00341E05"/>
    <w:rsid w:val="00346D25"/>
    <w:rsid w:val="00360162"/>
    <w:rsid w:val="00362335"/>
    <w:rsid w:val="00362C97"/>
    <w:rsid w:val="00362E94"/>
    <w:rsid w:val="00365F2E"/>
    <w:rsid w:val="00366FC6"/>
    <w:rsid w:val="00370990"/>
    <w:rsid w:val="00370997"/>
    <w:rsid w:val="003731D6"/>
    <w:rsid w:val="003774AE"/>
    <w:rsid w:val="003828DF"/>
    <w:rsid w:val="00387513"/>
    <w:rsid w:val="0039074F"/>
    <w:rsid w:val="00392C88"/>
    <w:rsid w:val="00393D73"/>
    <w:rsid w:val="00394059"/>
    <w:rsid w:val="00395763"/>
    <w:rsid w:val="00397605"/>
    <w:rsid w:val="003A14A8"/>
    <w:rsid w:val="003A1D21"/>
    <w:rsid w:val="003A6261"/>
    <w:rsid w:val="003B0C03"/>
    <w:rsid w:val="003B40D4"/>
    <w:rsid w:val="003C18BE"/>
    <w:rsid w:val="003C23FF"/>
    <w:rsid w:val="003C76A2"/>
    <w:rsid w:val="003D4D31"/>
    <w:rsid w:val="003D5FEC"/>
    <w:rsid w:val="003D7016"/>
    <w:rsid w:val="003E0001"/>
    <w:rsid w:val="003E2BD0"/>
    <w:rsid w:val="003E5547"/>
    <w:rsid w:val="003F1900"/>
    <w:rsid w:val="004031C8"/>
    <w:rsid w:val="004038AA"/>
    <w:rsid w:val="00415AF9"/>
    <w:rsid w:val="00415BA5"/>
    <w:rsid w:val="004160D8"/>
    <w:rsid w:val="00416229"/>
    <w:rsid w:val="00420037"/>
    <w:rsid w:val="00423D84"/>
    <w:rsid w:val="00424114"/>
    <w:rsid w:val="004261BC"/>
    <w:rsid w:val="00432221"/>
    <w:rsid w:val="0044356A"/>
    <w:rsid w:val="00444174"/>
    <w:rsid w:val="00446969"/>
    <w:rsid w:val="0045185F"/>
    <w:rsid w:val="00452066"/>
    <w:rsid w:val="00452F51"/>
    <w:rsid w:val="004551FB"/>
    <w:rsid w:val="00455AB0"/>
    <w:rsid w:val="00461ADE"/>
    <w:rsid w:val="004633E7"/>
    <w:rsid w:val="00463D21"/>
    <w:rsid w:val="00466470"/>
    <w:rsid w:val="00474079"/>
    <w:rsid w:val="00475447"/>
    <w:rsid w:val="004844F9"/>
    <w:rsid w:val="0048588D"/>
    <w:rsid w:val="00485FEE"/>
    <w:rsid w:val="00486729"/>
    <w:rsid w:val="00491AE9"/>
    <w:rsid w:val="00492C8F"/>
    <w:rsid w:val="00493259"/>
    <w:rsid w:val="00493736"/>
    <w:rsid w:val="0049683D"/>
    <w:rsid w:val="004A04FE"/>
    <w:rsid w:val="004A3251"/>
    <w:rsid w:val="004A44B3"/>
    <w:rsid w:val="004A472C"/>
    <w:rsid w:val="004A4E2D"/>
    <w:rsid w:val="004A4E48"/>
    <w:rsid w:val="004B0279"/>
    <w:rsid w:val="004B1238"/>
    <w:rsid w:val="004C23CD"/>
    <w:rsid w:val="004C2F0B"/>
    <w:rsid w:val="004C302F"/>
    <w:rsid w:val="004C78BC"/>
    <w:rsid w:val="004C7D1B"/>
    <w:rsid w:val="004D1182"/>
    <w:rsid w:val="004D1D54"/>
    <w:rsid w:val="004D1E91"/>
    <w:rsid w:val="004D2EE4"/>
    <w:rsid w:val="004D4FD9"/>
    <w:rsid w:val="004D6BBE"/>
    <w:rsid w:val="004E00A0"/>
    <w:rsid w:val="004E1E0F"/>
    <w:rsid w:val="004E2F2B"/>
    <w:rsid w:val="004E45EB"/>
    <w:rsid w:val="004E5B2A"/>
    <w:rsid w:val="004E75BD"/>
    <w:rsid w:val="004E78B2"/>
    <w:rsid w:val="004F4C5C"/>
    <w:rsid w:val="004F54F6"/>
    <w:rsid w:val="004F7C1B"/>
    <w:rsid w:val="005001C9"/>
    <w:rsid w:val="00502DAA"/>
    <w:rsid w:val="0050569D"/>
    <w:rsid w:val="005139BB"/>
    <w:rsid w:val="005159FF"/>
    <w:rsid w:val="00522944"/>
    <w:rsid w:val="00524406"/>
    <w:rsid w:val="00524BF5"/>
    <w:rsid w:val="005301F8"/>
    <w:rsid w:val="00541BCA"/>
    <w:rsid w:val="00544B21"/>
    <w:rsid w:val="00550CE0"/>
    <w:rsid w:val="00550E1A"/>
    <w:rsid w:val="00552AF4"/>
    <w:rsid w:val="005548F6"/>
    <w:rsid w:val="0055677E"/>
    <w:rsid w:val="00563DDF"/>
    <w:rsid w:val="00563E74"/>
    <w:rsid w:val="00571CDA"/>
    <w:rsid w:val="005741CE"/>
    <w:rsid w:val="00576748"/>
    <w:rsid w:val="005778E9"/>
    <w:rsid w:val="00580DFA"/>
    <w:rsid w:val="00582822"/>
    <w:rsid w:val="005829DF"/>
    <w:rsid w:val="005849C7"/>
    <w:rsid w:val="00584EAE"/>
    <w:rsid w:val="005879EB"/>
    <w:rsid w:val="00592F6F"/>
    <w:rsid w:val="0059338F"/>
    <w:rsid w:val="005974EE"/>
    <w:rsid w:val="005A24A2"/>
    <w:rsid w:val="005A49FB"/>
    <w:rsid w:val="005A5628"/>
    <w:rsid w:val="005A7311"/>
    <w:rsid w:val="005B0E6F"/>
    <w:rsid w:val="005B2418"/>
    <w:rsid w:val="005B275F"/>
    <w:rsid w:val="005B2956"/>
    <w:rsid w:val="005C5FFB"/>
    <w:rsid w:val="005D6AB0"/>
    <w:rsid w:val="005F2A26"/>
    <w:rsid w:val="006018E2"/>
    <w:rsid w:val="006034A7"/>
    <w:rsid w:val="0060539C"/>
    <w:rsid w:val="00606669"/>
    <w:rsid w:val="006208B1"/>
    <w:rsid w:val="006316FA"/>
    <w:rsid w:val="00633167"/>
    <w:rsid w:val="006401A3"/>
    <w:rsid w:val="00642A97"/>
    <w:rsid w:val="00642F2D"/>
    <w:rsid w:val="00644914"/>
    <w:rsid w:val="006508EF"/>
    <w:rsid w:val="00654FAB"/>
    <w:rsid w:val="006554AF"/>
    <w:rsid w:val="00660309"/>
    <w:rsid w:val="006631B7"/>
    <w:rsid w:val="00664FFB"/>
    <w:rsid w:val="00665291"/>
    <w:rsid w:val="00666AD2"/>
    <w:rsid w:val="0068019B"/>
    <w:rsid w:val="00681445"/>
    <w:rsid w:val="0068533D"/>
    <w:rsid w:val="00686033"/>
    <w:rsid w:val="00686CEF"/>
    <w:rsid w:val="006939BC"/>
    <w:rsid w:val="00695ED0"/>
    <w:rsid w:val="0069705C"/>
    <w:rsid w:val="006A00D5"/>
    <w:rsid w:val="006A07BF"/>
    <w:rsid w:val="006A133B"/>
    <w:rsid w:val="006A370E"/>
    <w:rsid w:val="006B40CF"/>
    <w:rsid w:val="006B60E0"/>
    <w:rsid w:val="006C1C3C"/>
    <w:rsid w:val="006C1F8D"/>
    <w:rsid w:val="006C5FB0"/>
    <w:rsid w:val="006C65D3"/>
    <w:rsid w:val="006C732B"/>
    <w:rsid w:val="006D020A"/>
    <w:rsid w:val="006D1603"/>
    <w:rsid w:val="006D1A1D"/>
    <w:rsid w:val="006D1C71"/>
    <w:rsid w:val="006D22E0"/>
    <w:rsid w:val="006D51F7"/>
    <w:rsid w:val="006E133F"/>
    <w:rsid w:val="006E48BF"/>
    <w:rsid w:val="006E7A7F"/>
    <w:rsid w:val="006E7EE0"/>
    <w:rsid w:val="006F0AB1"/>
    <w:rsid w:val="006F1464"/>
    <w:rsid w:val="006F3DE6"/>
    <w:rsid w:val="006F473C"/>
    <w:rsid w:val="006F6414"/>
    <w:rsid w:val="0070112A"/>
    <w:rsid w:val="00703A1D"/>
    <w:rsid w:val="007108A3"/>
    <w:rsid w:val="00717297"/>
    <w:rsid w:val="007201A2"/>
    <w:rsid w:val="0072146E"/>
    <w:rsid w:val="00730294"/>
    <w:rsid w:val="00730C02"/>
    <w:rsid w:val="00735023"/>
    <w:rsid w:val="0073780B"/>
    <w:rsid w:val="0074064C"/>
    <w:rsid w:val="00744136"/>
    <w:rsid w:val="00750FB3"/>
    <w:rsid w:val="00752F9E"/>
    <w:rsid w:val="00753396"/>
    <w:rsid w:val="00753E1E"/>
    <w:rsid w:val="007578F9"/>
    <w:rsid w:val="00757B1C"/>
    <w:rsid w:val="00761D6D"/>
    <w:rsid w:val="00762273"/>
    <w:rsid w:val="00763698"/>
    <w:rsid w:val="007746F1"/>
    <w:rsid w:val="00774911"/>
    <w:rsid w:val="00776610"/>
    <w:rsid w:val="00777BDC"/>
    <w:rsid w:val="00777DAA"/>
    <w:rsid w:val="00781B1D"/>
    <w:rsid w:val="007829FD"/>
    <w:rsid w:val="00785F3F"/>
    <w:rsid w:val="00795741"/>
    <w:rsid w:val="00797874"/>
    <w:rsid w:val="007A1D31"/>
    <w:rsid w:val="007A296A"/>
    <w:rsid w:val="007A4898"/>
    <w:rsid w:val="007B0CE4"/>
    <w:rsid w:val="007B4492"/>
    <w:rsid w:val="007B4D13"/>
    <w:rsid w:val="007C1E45"/>
    <w:rsid w:val="007C1F8A"/>
    <w:rsid w:val="007C22F7"/>
    <w:rsid w:val="007C47A6"/>
    <w:rsid w:val="007C54A4"/>
    <w:rsid w:val="007C7925"/>
    <w:rsid w:val="007D61F8"/>
    <w:rsid w:val="007E1D46"/>
    <w:rsid w:val="007E43BA"/>
    <w:rsid w:val="007E446C"/>
    <w:rsid w:val="007E70E3"/>
    <w:rsid w:val="007F1F7A"/>
    <w:rsid w:val="007F73F8"/>
    <w:rsid w:val="008058B7"/>
    <w:rsid w:val="00806DC7"/>
    <w:rsid w:val="00807EE4"/>
    <w:rsid w:val="00811190"/>
    <w:rsid w:val="00824790"/>
    <w:rsid w:val="008256A4"/>
    <w:rsid w:val="00832096"/>
    <w:rsid w:val="00843115"/>
    <w:rsid w:val="00847FB1"/>
    <w:rsid w:val="00851CE6"/>
    <w:rsid w:val="00853E3F"/>
    <w:rsid w:val="00854646"/>
    <w:rsid w:val="00854FCA"/>
    <w:rsid w:val="00857AC2"/>
    <w:rsid w:val="008633B6"/>
    <w:rsid w:val="00870599"/>
    <w:rsid w:val="00870C63"/>
    <w:rsid w:val="00873B80"/>
    <w:rsid w:val="00875B8D"/>
    <w:rsid w:val="00876DA2"/>
    <w:rsid w:val="00881BFA"/>
    <w:rsid w:val="008828CF"/>
    <w:rsid w:val="008A2EAE"/>
    <w:rsid w:val="008A4380"/>
    <w:rsid w:val="008B1578"/>
    <w:rsid w:val="008B2854"/>
    <w:rsid w:val="008B6ED9"/>
    <w:rsid w:val="008C0AF6"/>
    <w:rsid w:val="008C1749"/>
    <w:rsid w:val="008C5A2A"/>
    <w:rsid w:val="008C6B0B"/>
    <w:rsid w:val="008D200F"/>
    <w:rsid w:val="008D2F14"/>
    <w:rsid w:val="008D46DE"/>
    <w:rsid w:val="008E3AC0"/>
    <w:rsid w:val="008E3B21"/>
    <w:rsid w:val="008E48A9"/>
    <w:rsid w:val="008F0315"/>
    <w:rsid w:val="008F16D7"/>
    <w:rsid w:val="008F26D4"/>
    <w:rsid w:val="008F4636"/>
    <w:rsid w:val="008F67EE"/>
    <w:rsid w:val="008F6D77"/>
    <w:rsid w:val="008F6EBF"/>
    <w:rsid w:val="00906A69"/>
    <w:rsid w:val="009144E0"/>
    <w:rsid w:val="009162A1"/>
    <w:rsid w:val="0091773B"/>
    <w:rsid w:val="00917BB6"/>
    <w:rsid w:val="00924B48"/>
    <w:rsid w:val="00927978"/>
    <w:rsid w:val="00927B67"/>
    <w:rsid w:val="009346FD"/>
    <w:rsid w:val="00940159"/>
    <w:rsid w:val="0094188C"/>
    <w:rsid w:val="00944A39"/>
    <w:rsid w:val="00947A4B"/>
    <w:rsid w:val="00951FBF"/>
    <w:rsid w:val="009548F3"/>
    <w:rsid w:val="00964052"/>
    <w:rsid w:val="009671C3"/>
    <w:rsid w:val="00971033"/>
    <w:rsid w:val="0097126E"/>
    <w:rsid w:val="00973394"/>
    <w:rsid w:val="00975E65"/>
    <w:rsid w:val="00980D3B"/>
    <w:rsid w:val="00981EE8"/>
    <w:rsid w:val="00985128"/>
    <w:rsid w:val="0098654C"/>
    <w:rsid w:val="00987713"/>
    <w:rsid w:val="00992CC1"/>
    <w:rsid w:val="009937AD"/>
    <w:rsid w:val="00994A7E"/>
    <w:rsid w:val="009A2D16"/>
    <w:rsid w:val="009B3C82"/>
    <w:rsid w:val="009B595A"/>
    <w:rsid w:val="009B634E"/>
    <w:rsid w:val="009B66B5"/>
    <w:rsid w:val="009B670E"/>
    <w:rsid w:val="009B72BD"/>
    <w:rsid w:val="009B7876"/>
    <w:rsid w:val="009C48C0"/>
    <w:rsid w:val="009C5F43"/>
    <w:rsid w:val="009D323A"/>
    <w:rsid w:val="009D4FD1"/>
    <w:rsid w:val="009D50E6"/>
    <w:rsid w:val="009E3197"/>
    <w:rsid w:val="009E37E9"/>
    <w:rsid w:val="009F2670"/>
    <w:rsid w:val="009F5B3D"/>
    <w:rsid w:val="009F64AE"/>
    <w:rsid w:val="009F6F53"/>
    <w:rsid w:val="009F78D0"/>
    <w:rsid w:val="009F7A43"/>
    <w:rsid w:val="00A00F93"/>
    <w:rsid w:val="00A04FD9"/>
    <w:rsid w:val="00A06BBE"/>
    <w:rsid w:val="00A06EB1"/>
    <w:rsid w:val="00A16188"/>
    <w:rsid w:val="00A219E6"/>
    <w:rsid w:val="00A21F48"/>
    <w:rsid w:val="00A23752"/>
    <w:rsid w:val="00A24987"/>
    <w:rsid w:val="00A30521"/>
    <w:rsid w:val="00A30E19"/>
    <w:rsid w:val="00A32611"/>
    <w:rsid w:val="00A34B9B"/>
    <w:rsid w:val="00A41007"/>
    <w:rsid w:val="00A419D6"/>
    <w:rsid w:val="00A4270A"/>
    <w:rsid w:val="00A43DB1"/>
    <w:rsid w:val="00A43E4F"/>
    <w:rsid w:val="00A44153"/>
    <w:rsid w:val="00A458D1"/>
    <w:rsid w:val="00A54EF2"/>
    <w:rsid w:val="00A57741"/>
    <w:rsid w:val="00A6184D"/>
    <w:rsid w:val="00A64029"/>
    <w:rsid w:val="00A641F2"/>
    <w:rsid w:val="00A65B7A"/>
    <w:rsid w:val="00A73CF3"/>
    <w:rsid w:val="00A76019"/>
    <w:rsid w:val="00A8550C"/>
    <w:rsid w:val="00A87D43"/>
    <w:rsid w:val="00A90010"/>
    <w:rsid w:val="00A9149A"/>
    <w:rsid w:val="00A916D7"/>
    <w:rsid w:val="00A93892"/>
    <w:rsid w:val="00A94DD6"/>
    <w:rsid w:val="00AA45FA"/>
    <w:rsid w:val="00AA6F66"/>
    <w:rsid w:val="00AB01B9"/>
    <w:rsid w:val="00AB2B36"/>
    <w:rsid w:val="00AB5A80"/>
    <w:rsid w:val="00AC2609"/>
    <w:rsid w:val="00AC2959"/>
    <w:rsid w:val="00AD0E68"/>
    <w:rsid w:val="00AD28CC"/>
    <w:rsid w:val="00AD36CA"/>
    <w:rsid w:val="00AD3B10"/>
    <w:rsid w:val="00AD6C93"/>
    <w:rsid w:val="00AD71E4"/>
    <w:rsid w:val="00AD7DC0"/>
    <w:rsid w:val="00AE6E44"/>
    <w:rsid w:val="00AE73FA"/>
    <w:rsid w:val="00AF0FA8"/>
    <w:rsid w:val="00AF4426"/>
    <w:rsid w:val="00AF723D"/>
    <w:rsid w:val="00B03A85"/>
    <w:rsid w:val="00B10315"/>
    <w:rsid w:val="00B1039B"/>
    <w:rsid w:val="00B13769"/>
    <w:rsid w:val="00B14212"/>
    <w:rsid w:val="00B15E50"/>
    <w:rsid w:val="00B167EB"/>
    <w:rsid w:val="00B17ADF"/>
    <w:rsid w:val="00B222E0"/>
    <w:rsid w:val="00B257FA"/>
    <w:rsid w:val="00B26B8C"/>
    <w:rsid w:val="00B330E5"/>
    <w:rsid w:val="00B33475"/>
    <w:rsid w:val="00B3383F"/>
    <w:rsid w:val="00B3485D"/>
    <w:rsid w:val="00B41718"/>
    <w:rsid w:val="00B43279"/>
    <w:rsid w:val="00B50DCD"/>
    <w:rsid w:val="00B521AF"/>
    <w:rsid w:val="00B53212"/>
    <w:rsid w:val="00B548DF"/>
    <w:rsid w:val="00B54E79"/>
    <w:rsid w:val="00B567A5"/>
    <w:rsid w:val="00B62178"/>
    <w:rsid w:val="00B62E35"/>
    <w:rsid w:val="00B6748C"/>
    <w:rsid w:val="00B723DD"/>
    <w:rsid w:val="00B7310C"/>
    <w:rsid w:val="00B82CD7"/>
    <w:rsid w:val="00B83535"/>
    <w:rsid w:val="00B85B1A"/>
    <w:rsid w:val="00B862D7"/>
    <w:rsid w:val="00B87D88"/>
    <w:rsid w:val="00B93018"/>
    <w:rsid w:val="00BA10CD"/>
    <w:rsid w:val="00BA7FDD"/>
    <w:rsid w:val="00BB1EC3"/>
    <w:rsid w:val="00BB494B"/>
    <w:rsid w:val="00BB649D"/>
    <w:rsid w:val="00BC0C61"/>
    <w:rsid w:val="00BC1BA0"/>
    <w:rsid w:val="00BC2ED0"/>
    <w:rsid w:val="00BD41B3"/>
    <w:rsid w:val="00BD5EE5"/>
    <w:rsid w:val="00BD7A1C"/>
    <w:rsid w:val="00BE006D"/>
    <w:rsid w:val="00BE0F2F"/>
    <w:rsid w:val="00BE2738"/>
    <w:rsid w:val="00BE34E0"/>
    <w:rsid w:val="00BE5EF0"/>
    <w:rsid w:val="00BF01C3"/>
    <w:rsid w:val="00BF1750"/>
    <w:rsid w:val="00BF2210"/>
    <w:rsid w:val="00BF2774"/>
    <w:rsid w:val="00BF35C3"/>
    <w:rsid w:val="00BF54DD"/>
    <w:rsid w:val="00C004F0"/>
    <w:rsid w:val="00C0199F"/>
    <w:rsid w:val="00C06F70"/>
    <w:rsid w:val="00C11889"/>
    <w:rsid w:val="00C1191F"/>
    <w:rsid w:val="00C1342E"/>
    <w:rsid w:val="00C14CDF"/>
    <w:rsid w:val="00C1751F"/>
    <w:rsid w:val="00C17BF3"/>
    <w:rsid w:val="00C21060"/>
    <w:rsid w:val="00C25D91"/>
    <w:rsid w:val="00C35A64"/>
    <w:rsid w:val="00C37214"/>
    <w:rsid w:val="00C443F2"/>
    <w:rsid w:val="00C50C09"/>
    <w:rsid w:val="00C51C6C"/>
    <w:rsid w:val="00C523F2"/>
    <w:rsid w:val="00C53335"/>
    <w:rsid w:val="00C60214"/>
    <w:rsid w:val="00C66B2F"/>
    <w:rsid w:val="00C66E0D"/>
    <w:rsid w:val="00C67289"/>
    <w:rsid w:val="00C72E29"/>
    <w:rsid w:val="00C75097"/>
    <w:rsid w:val="00C84E30"/>
    <w:rsid w:val="00C8566F"/>
    <w:rsid w:val="00C8577C"/>
    <w:rsid w:val="00C85871"/>
    <w:rsid w:val="00C92C3F"/>
    <w:rsid w:val="00C94788"/>
    <w:rsid w:val="00C94FD6"/>
    <w:rsid w:val="00C956D5"/>
    <w:rsid w:val="00CA0669"/>
    <w:rsid w:val="00CA3074"/>
    <w:rsid w:val="00CA58B3"/>
    <w:rsid w:val="00CA7789"/>
    <w:rsid w:val="00CC0779"/>
    <w:rsid w:val="00CC1F64"/>
    <w:rsid w:val="00CC4BD0"/>
    <w:rsid w:val="00CC5211"/>
    <w:rsid w:val="00CD1B75"/>
    <w:rsid w:val="00CD31F1"/>
    <w:rsid w:val="00CD43DD"/>
    <w:rsid w:val="00CD59F5"/>
    <w:rsid w:val="00CE4377"/>
    <w:rsid w:val="00CE43D0"/>
    <w:rsid w:val="00CF0219"/>
    <w:rsid w:val="00CF765C"/>
    <w:rsid w:val="00D00744"/>
    <w:rsid w:val="00D02962"/>
    <w:rsid w:val="00D05227"/>
    <w:rsid w:val="00D13739"/>
    <w:rsid w:val="00D145B8"/>
    <w:rsid w:val="00D151CF"/>
    <w:rsid w:val="00D15D25"/>
    <w:rsid w:val="00D20A6B"/>
    <w:rsid w:val="00D2274B"/>
    <w:rsid w:val="00D25AA5"/>
    <w:rsid w:val="00D260C2"/>
    <w:rsid w:val="00D265AF"/>
    <w:rsid w:val="00D30D6A"/>
    <w:rsid w:val="00D31384"/>
    <w:rsid w:val="00D31F1A"/>
    <w:rsid w:val="00D32C0D"/>
    <w:rsid w:val="00D37981"/>
    <w:rsid w:val="00D40E81"/>
    <w:rsid w:val="00D44437"/>
    <w:rsid w:val="00D47AAE"/>
    <w:rsid w:val="00D5120C"/>
    <w:rsid w:val="00D527F5"/>
    <w:rsid w:val="00D53A57"/>
    <w:rsid w:val="00D53F4A"/>
    <w:rsid w:val="00D5659C"/>
    <w:rsid w:val="00D57C62"/>
    <w:rsid w:val="00D60F60"/>
    <w:rsid w:val="00D612C0"/>
    <w:rsid w:val="00D61305"/>
    <w:rsid w:val="00D63A88"/>
    <w:rsid w:val="00D6407B"/>
    <w:rsid w:val="00D72E03"/>
    <w:rsid w:val="00D741B5"/>
    <w:rsid w:val="00D75F40"/>
    <w:rsid w:val="00D765E9"/>
    <w:rsid w:val="00D77345"/>
    <w:rsid w:val="00D778EE"/>
    <w:rsid w:val="00D803C3"/>
    <w:rsid w:val="00D831E0"/>
    <w:rsid w:val="00D836B5"/>
    <w:rsid w:val="00D847C4"/>
    <w:rsid w:val="00D86509"/>
    <w:rsid w:val="00D87932"/>
    <w:rsid w:val="00D922DE"/>
    <w:rsid w:val="00D9290D"/>
    <w:rsid w:val="00D95EB1"/>
    <w:rsid w:val="00DA0462"/>
    <w:rsid w:val="00DA4EE7"/>
    <w:rsid w:val="00DA539D"/>
    <w:rsid w:val="00DA53AA"/>
    <w:rsid w:val="00DB315C"/>
    <w:rsid w:val="00DB63CA"/>
    <w:rsid w:val="00DC4B8A"/>
    <w:rsid w:val="00DC5B48"/>
    <w:rsid w:val="00DC6B4D"/>
    <w:rsid w:val="00DC7641"/>
    <w:rsid w:val="00DC7726"/>
    <w:rsid w:val="00DD197B"/>
    <w:rsid w:val="00DE21EE"/>
    <w:rsid w:val="00DE2D85"/>
    <w:rsid w:val="00DE4F45"/>
    <w:rsid w:val="00DE56F1"/>
    <w:rsid w:val="00DE7098"/>
    <w:rsid w:val="00DF170F"/>
    <w:rsid w:val="00DF1CF9"/>
    <w:rsid w:val="00DF67C0"/>
    <w:rsid w:val="00DF757A"/>
    <w:rsid w:val="00DF7E95"/>
    <w:rsid w:val="00E00627"/>
    <w:rsid w:val="00E0105E"/>
    <w:rsid w:val="00E024B1"/>
    <w:rsid w:val="00E024DC"/>
    <w:rsid w:val="00E12C60"/>
    <w:rsid w:val="00E15FAC"/>
    <w:rsid w:val="00E2101B"/>
    <w:rsid w:val="00E244E4"/>
    <w:rsid w:val="00E33A7F"/>
    <w:rsid w:val="00E36774"/>
    <w:rsid w:val="00E36976"/>
    <w:rsid w:val="00E36BB5"/>
    <w:rsid w:val="00E37149"/>
    <w:rsid w:val="00E44073"/>
    <w:rsid w:val="00E4563A"/>
    <w:rsid w:val="00E4638E"/>
    <w:rsid w:val="00E46F2A"/>
    <w:rsid w:val="00E472ED"/>
    <w:rsid w:val="00E474EE"/>
    <w:rsid w:val="00E51282"/>
    <w:rsid w:val="00E52337"/>
    <w:rsid w:val="00E533DE"/>
    <w:rsid w:val="00E53B26"/>
    <w:rsid w:val="00E53BC5"/>
    <w:rsid w:val="00E5440E"/>
    <w:rsid w:val="00E5567F"/>
    <w:rsid w:val="00E5663E"/>
    <w:rsid w:val="00E56D3E"/>
    <w:rsid w:val="00E57B33"/>
    <w:rsid w:val="00E6093B"/>
    <w:rsid w:val="00E60BA9"/>
    <w:rsid w:val="00E62837"/>
    <w:rsid w:val="00E71928"/>
    <w:rsid w:val="00E8047E"/>
    <w:rsid w:val="00E81BE1"/>
    <w:rsid w:val="00E873D2"/>
    <w:rsid w:val="00E921CA"/>
    <w:rsid w:val="00E974D8"/>
    <w:rsid w:val="00E977D3"/>
    <w:rsid w:val="00E97E57"/>
    <w:rsid w:val="00EA0399"/>
    <w:rsid w:val="00EA058E"/>
    <w:rsid w:val="00EA1425"/>
    <w:rsid w:val="00EB37D1"/>
    <w:rsid w:val="00EB4905"/>
    <w:rsid w:val="00EB75D6"/>
    <w:rsid w:val="00EC2E4F"/>
    <w:rsid w:val="00EC53BD"/>
    <w:rsid w:val="00EC7DDC"/>
    <w:rsid w:val="00ED1AC2"/>
    <w:rsid w:val="00ED73DC"/>
    <w:rsid w:val="00ED79D4"/>
    <w:rsid w:val="00ED7C7B"/>
    <w:rsid w:val="00EF0E91"/>
    <w:rsid w:val="00EF3050"/>
    <w:rsid w:val="00F00108"/>
    <w:rsid w:val="00F00306"/>
    <w:rsid w:val="00F0254E"/>
    <w:rsid w:val="00F05640"/>
    <w:rsid w:val="00F073AD"/>
    <w:rsid w:val="00F07AA6"/>
    <w:rsid w:val="00F1249C"/>
    <w:rsid w:val="00F21F11"/>
    <w:rsid w:val="00F24CF1"/>
    <w:rsid w:val="00F25EBE"/>
    <w:rsid w:val="00F41996"/>
    <w:rsid w:val="00F46769"/>
    <w:rsid w:val="00F5312E"/>
    <w:rsid w:val="00F539FD"/>
    <w:rsid w:val="00F53BFD"/>
    <w:rsid w:val="00F548F3"/>
    <w:rsid w:val="00F55796"/>
    <w:rsid w:val="00F577B9"/>
    <w:rsid w:val="00F57A52"/>
    <w:rsid w:val="00F608BF"/>
    <w:rsid w:val="00F60CC2"/>
    <w:rsid w:val="00F615DD"/>
    <w:rsid w:val="00F6279C"/>
    <w:rsid w:val="00F67437"/>
    <w:rsid w:val="00F7491F"/>
    <w:rsid w:val="00F769A0"/>
    <w:rsid w:val="00F7717D"/>
    <w:rsid w:val="00F7759C"/>
    <w:rsid w:val="00F81392"/>
    <w:rsid w:val="00F8494D"/>
    <w:rsid w:val="00F84DB2"/>
    <w:rsid w:val="00F8605D"/>
    <w:rsid w:val="00F90D5F"/>
    <w:rsid w:val="00F92735"/>
    <w:rsid w:val="00F95267"/>
    <w:rsid w:val="00F95F1F"/>
    <w:rsid w:val="00F96781"/>
    <w:rsid w:val="00F975D9"/>
    <w:rsid w:val="00F97EAC"/>
    <w:rsid w:val="00FA394C"/>
    <w:rsid w:val="00FA5FE1"/>
    <w:rsid w:val="00FB00CA"/>
    <w:rsid w:val="00FB1689"/>
    <w:rsid w:val="00FB1D05"/>
    <w:rsid w:val="00FB3424"/>
    <w:rsid w:val="00FB3BFD"/>
    <w:rsid w:val="00FB5BB9"/>
    <w:rsid w:val="00FB5D3D"/>
    <w:rsid w:val="00FC5A9D"/>
    <w:rsid w:val="00FD31F4"/>
    <w:rsid w:val="00FD3788"/>
    <w:rsid w:val="00FD5FCE"/>
    <w:rsid w:val="00FE3555"/>
    <w:rsid w:val="00FF0D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5ABF8"/>
  <w15:chartTrackingRefBased/>
  <w15:docId w15:val="{8F380262-7C34-4D23-A6FE-7D330EAF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8"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8"/>
    <w:semiHidden/>
    <w:qFormat/>
    <w:rsid w:val="009548F3"/>
    <w:rPr>
      <w:rFonts w:ascii="Courier New" w:eastAsia="Yu Mincho" w:hAnsi="Courier New" w:cs="Times New Roman"/>
      <w:lang w:val="en-US"/>
    </w:rPr>
  </w:style>
  <w:style w:type="paragraph" w:styleId="1">
    <w:name w:val="heading 1"/>
    <w:basedOn w:val="a"/>
    <w:next w:val="a"/>
    <w:link w:val="10"/>
    <w:uiPriority w:val="9"/>
    <w:qFormat/>
    <w:rsid w:val="00C8577C"/>
    <w:pPr>
      <w:keepNext/>
      <w:spacing w:before="240" w:after="60"/>
      <w:outlineLvl w:val="0"/>
    </w:pPr>
    <w:rPr>
      <w:rFonts w:ascii="Arial" w:eastAsia="Times New Roman" w:hAnsi="Arial" w:cs="Arial"/>
      <w:b/>
      <w:bCs/>
      <w:kern w:val="32"/>
      <w:sz w:val="32"/>
      <w:szCs w:val="32"/>
      <w:lang w:val="ru-RU" w:eastAsia="ru-RU"/>
    </w:rPr>
  </w:style>
  <w:style w:type="paragraph" w:styleId="2">
    <w:name w:val="heading 2"/>
    <w:basedOn w:val="a"/>
    <w:next w:val="a"/>
    <w:link w:val="20"/>
    <w:uiPriority w:val="9"/>
    <w:qFormat/>
    <w:rsid w:val="00C8577C"/>
    <w:pPr>
      <w:keepNext/>
      <w:spacing w:before="240" w:after="60"/>
      <w:outlineLvl w:val="1"/>
    </w:pPr>
    <w:rPr>
      <w:rFonts w:ascii="Arial" w:eastAsia="Times New Roman" w:hAnsi="Arial" w:cs="Arial"/>
      <w:b/>
      <w:bCs/>
      <w:i/>
      <w:iCs/>
      <w:sz w:val="28"/>
      <w:szCs w:val="28"/>
      <w:lang w:val="ru-RU" w:eastAsia="ru-RU"/>
    </w:rPr>
  </w:style>
  <w:style w:type="paragraph" w:styleId="3">
    <w:name w:val="heading 3"/>
    <w:basedOn w:val="a"/>
    <w:next w:val="a"/>
    <w:link w:val="30"/>
    <w:uiPriority w:val="9"/>
    <w:qFormat/>
    <w:rsid w:val="00C8577C"/>
    <w:pPr>
      <w:keepNext/>
      <w:spacing w:before="240" w:after="60"/>
      <w:outlineLvl w:val="2"/>
    </w:pPr>
    <w:rPr>
      <w:rFonts w:ascii="Arial" w:eastAsia="Times New Roman" w:hAnsi="Arial" w:cs="Arial"/>
      <w:b/>
      <w:bCs/>
      <w:sz w:val="26"/>
      <w:szCs w:val="26"/>
      <w:lang w:val="ru-RU" w:eastAsia="ru-RU"/>
    </w:rPr>
  </w:style>
  <w:style w:type="paragraph" w:styleId="4">
    <w:name w:val="heading 4"/>
    <w:basedOn w:val="a"/>
    <w:next w:val="a"/>
    <w:link w:val="40"/>
    <w:uiPriority w:val="9"/>
    <w:qFormat/>
    <w:rsid w:val="00C8577C"/>
    <w:pPr>
      <w:keepNext/>
      <w:spacing w:before="240" w:after="60"/>
      <w:outlineLvl w:val="3"/>
    </w:pPr>
    <w:rPr>
      <w:rFonts w:eastAsia="Times New Roman"/>
      <w:b/>
      <w:bCs/>
      <w:sz w:val="28"/>
      <w:szCs w:val="28"/>
      <w:lang w:val="ru-RU" w:eastAsia="ru-RU"/>
    </w:rPr>
  </w:style>
  <w:style w:type="paragraph" w:styleId="5">
    <w:name w:val="heading 5"/>
    <w:basedOn w:val="a"/>
    <w:next w:val="a"/>
    <w:link w:val="50"/>
    <w:uiPriority w:val="9"/>
    <w:semiHidden/>
    <w:qFormat/>
    <w:rsid w:val="00C8577C"/>
    <w:pPr>
      <w:spacing w:before="240" w:after="60"/>
      <w:outlineLvl w:val="4"/>
    </w:pPr>
    <w:rPr>
      <w:rFonts w:eastAsia="Times New Roman"/>
      <w:b/>
      <w:bCs/>
      <w:i/>
      <w:iCs/>
      <w:sz w:val="26"/>
      <w:szCs w:val="26"/>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Сцена"/>
    <w:next w:val="a4"/>
    <w:qFormat/>
    <w:rsid w:val="00927B67"/>
    <w:pPr>
      <w:keepNext/>
      <w:keepLines/>
      <w:tabs>
        <w:tab w:val="left" w:pos="992"/>
      </w:tabs>
      <w:suppressAutoHyphens/>
      <w:spacing w:before="360"/>
      <w:outlineLvl w:val="0"/>
    </w:pPr>
    <w:rPr>
      <w:rFonts w:ascii="Courier New" w:eastAsia="Times New Roman" w:hAnsi="Courier New" w:cs="Times New Roman"/>
      <w:b/>
      <w:bCs/>
      <w:lang w:eastAsia="ja-JP"/>
    </w:rPr>
  </w:style>
  <w:style w:type="paragraph" w:customStyle="1" w:styleId="a5">
    <w:name w:val="Имя персонажа"/>
    <w:next w:val="a6"/>
    <w:uiPriority w:val="3"/>
    <w:qFormat/>
    <w:rsid w:val="00F60CC2"/>
    <w:pPr>
      <w:keepNext/>
      <w:widowControl w:val="0"/>
      <w:suppressAutoHyphens/>
      <w:spacing w:before="240"/>
      <w:ind w:left="2126" w:right="2126"/>
      <w:jc w:val="center"/>
    </w:pPr>
    <w:rPr>
      <w:rFonts w:ascii="Courier New" w:eastAsia="Times New Roman" w:hAnsi="Courier New" w:cs="Times New Roman"/>
      <w:caps/>
      <w:lang w:eastAsia="ja-JP"/>
    </w:rPr>
  </w:style>
  <w:style w:type="paragraph" w:customStyle="1" w:styleId="a7">
    <w:name w:val="Описание действия"/>
    <w:next w:val="a5"/>
    <w:uiPriority w:val="2"/>
    <w:qFormat/>
    <w:rsid w:val="00824790"/>
    <w:pPr>
      <w:keepLines/>
      <w:suppressAutoHyphens/>
      <w:spacing w:before="240"/>
      <w:contextualSpacing/>
      <w:jc w:val="both"/>
    </w:pPr>
    <w:rPr>
      <w:rFonts w:ascii="Courier New" w:eastAsia="Times New Roman" w:hAnsi="Courier New" w:cs="Courier New"/>
      <w:szCs w:val="20"/>
      <w:lang w:eastAsia="ar-SA"/>
    </w:rPr>
  </w:style>
  <w:style w:type="paragraph" w:customStyle="1" w:styleId="a8">
    <w:name w:val="Ремарка"/>
    <w:next w:val="a6"/>
    <w:uiPriority w:val="5"/>
    <w:qFormat/>
    <w:rsid w:val="00F60CC2"/>
    <w:pPr>
      <w:keepNext/>
      <w:suppressAutoHyphens/>
      <w:ind w:left="2126" w:right="2126"/>
      <w:jc w:val="center"/>
    </w:pPr>
    <w:rPr>
      <w:rFonts w:ascii="Courier New" w:eastAsia="Times New Roman" w:hAnsi="Courier New" w:cs="Courier New"/>
      <w:szCs w:val="20"/>
      <w:lang w:eastAsia="ar-SA"/>
    </w:rPr>
  </w:style>
  <w:style w:type="paragraph" w:customStyle="1" w:styleId="a6">
    <w:name w:val="Реплика персонажа"/>
    <w:uiPriority w:val="4"/>
    <w:qFormat/>
    <w:rsid w:val="000E3B94"/>
    <w:pPr>
      <w:keepLines/>
      <w:suppressAutoHyphens/>
      <w:ind w:left="2126" w:right="2126"/>
      <w:jc w:val="both"/>
    </w:pPr>
    <w:rPr>
      <w:rFonts w:ascii="Courier New" w:eastAsia="Times New Roman" w:hAnsi="Courier New" w:cs="Courier New"/>
      <w:szCs w:val="20"/>
      <w:lang w:eastAsia="ar-SA"/>
    </w:rPr>
  </w:style>
  <w:style w:type="paragraph" w:styleId="a9">
    <w:name w:val="Balloon Text"/>
    <w:basedOn w:val="a"/>
    <w:link w:val="aa"/>
    <w:uiPriority w:val="99"/>
    <w:semiHidden/>
    <w:unhideWhenUsed/>
    <w:rsid w:val="00466470"/>
    <w:rPr>
      <w:rFonts w:ascii="Times New Roman" w:hAnsi="Times New Roman"/>
      <w:sz w:val="18"/>
      <w:szCs w:val="18"/>
    </w:rPr>
  </w:style>
  <w:style w:type="character" w:customStyle="1" w:styleId="aa">
    <w:name w:val="Текст выноски Знак"/>
    <w:basedOn w:val="a0"/>
    <w:link w:val="a9"/>
    <w:uiPriority w:val="99"/>
    <w:semiHidden/>
    <w:rsid w:val="00466470"/>
    <w:rPr>
      <w:rFonts w:ascii="Times New Roman" w:eastAsia="Yu Mincho" w:hAnsi="Times New Roman" w:cs="Times New Roman"/>
      <w:sz w:val="18"/>
      <w:szCs w:val="18"/>
      <w:lang w:val="en-US"/>
    </w:rPr>
  </w:style>
  <w:style w:type="character" w:styleId="ab">
    <w:name w:val="page number"/>
    <w:basedOn w:val="a0"/>
    <w:uiPriority w:val="99"/>
    <w:semiHidden/>
    <w:unhideWhenUsed/>
    <w:rsid w:val="00432221"/>
  </w:style>
  <w:style w:type="paragraph" w:customStyle="1" w:styleId="ac">
    <w:name w:val="НАЗВАНИЕ СЕРИАЛА"/>
    <w:basedOn w:val="a"/>
    <w:uiPriority w:val="6"/>
    <w:semiHidden/>
    <w:qFormat/>
    <w:rsid w:val="00261068"/>
    <w:pPr>
      <w:spacing w:after="360"/>
      <w:jc w:val="center"/>
      <w:outlineLvl w:val="0"/>
    </w:pPr>
    <w:rPr>
      <w:rFonts w:ascii="Sylfaen" w:hAnsi="Sylfaen" w:cs="Courier New"/>
      <w:sz w:val="28"/>
      <w:szCs w:val="28"/>
      <w:lang w:val="ru-RU"/>
    </w:rPr>
  </w:style>
  <w:style w:type="paragraph" w:customStyle="1" w:styleId="ad">
    <w:name w:val="ЭПИЗОД"/>
    <w:basedOn w:val="a"/>
    <w:uiPriority w:val="6"/>
    <w:semiHidden/>
    <w:qFormat/>
    <w:rsid w:val="00261068"/>
    <w:pPr>
      <w:contextualSpacing/>
      <w:jc w:val="center"/>
    </w:pPr>
    <w:rPr>
      <w:rFonts w:ascii="Sylfaen" w:hAnsi="Sylfaen" w:cs="Courier New"/>
      <w:smallCaps/>
      <w:sz w:val="28"/>
      <w:szCs w:val="28"/>
      <w:lang w:val="ru-RU"/>
    </w:rPr>
  </w:style>
  <w:style w:type="paragraph" w:customStyle="1" w:styleId="ae">
    <w:name w:val="НАЗВАНИЕ СЕРИИ"/>
    <w:basedOn w:val="a"/>
    <w:uiPriority w:val="7"/>
    <w:semiHidden/>
    <w:qFormat/>
    <w:rsid w:val="00261068"/>
    <w:pPr>
      <w:spacing w:before="240" w:after="360"/>
      <w:jc w:val="center"/>
      <w:outlineLvl w:val="0"/>
    </w:pPr>
    <w:rPr>
      <w:rFonts w:ascii="Sylfaen" w:hAnsi="Sylfaen" w:cs="Courier New"/>
      <w:sz w:val="28"/>
      <w:szCs w:val="28"/>
      <w:u w:val="single"/>
      <w:lang w:val="ru-RU"/>
    </w:rPr>
  </w:style>
  <w:style w:type="character" w:customStyle="1" w:styleId="10">
    <w:name w:val="Заголовок 1 Знак"/>
    <w:basedOn w:val="a0"/>
    <w:link w:val="1"/>
    <w:uiPriority w:val="9"/>
    <w:rsid w:val="00204C62"/>
    <w:rPr>
      <w:rFonts w:ascii="Arial" w:eastAsia="Times New Roman" w:hAnsi="Arial" w:cs="Arial"/>
      <w:b/>
      <w:bCs/>
      <w:kern w:val="32"/>
      <w:sz w:val="32"/>
      <w:szCs w:val="32"/>
      <w:lang w:eastAsia="ru-RU"/>
    </w:rPr>
  </w:style>
  <w:style w:type="character" w:customStyle="1" w:styleId="20">
    <w:name w:val="Заголовок 2 Знак"/>
    <w:basedOn w:val="a0"/>
    <w:link w:val="2"/>
    <w:uiPriority w:val="9"/>
    <w:rsid w:val="00204C62"/>
    <w:rPr>
      <w:rFonts w:ascii="Arial" w:eastAsia="Times New Roman" w:hAnsi="Arial" w:cs="Arial"/>
      <w:b/>
      <w:bCs/>
      <w:i/>
      <w:iCs/>
      <w:sz w:val="28"/>
      <w:szCs w:val="28"/>
      <w:lang w:eastAsia="ru-RU"/>
    </w:rPr>
  </w:style>
  <w:style w:type="character" w:customStyle="1" w:styleId="30">
    <w:name w:val="Заголовок 3 Знак"/>
    <w:basedOn w:val="a0"/>
    <w:link w:val="3"/>
    <w:uiPriority w:val="9"/>
    <w:rsid w:val="00204C62"/>
    <w:rPr>
      <w:rFonts w:ascii="Arial" w:eastAsia="Times New Roman" w:hAnsi="Arial" w:cs="Arial"/>
      <w:b/>
      <w:bCs/>
      <w:sz w:val="26"/>
      <w:szCs w:val="26"/>
      <w:lang w:eastAsia="ru-RU"/>
    </w:rPr>
  </w:style>
  <w:style w:type="character" w:customStyle="1" w:styleId="40">
    <w:name w:val="Заголовок 4 Знак"/>
    <w:basedOn w:val="a0"/>
    <w:link w:val="4"/>
    <w:uiPriority w:val="9"/>
    <w:rsid w:val="00204C62"/>
    <w:rPr>
      <w:rFonts w:ascii="Calibri" w:eastAsia="Times New Roman" w:hAnsi="Calibri" w:cs="Times New Roman"/>
      <w:b/>
      <w:bCs/>
      <w:sz w:val="28"/>
      <w:szCs w:val="28"/>
      <w:lang w:eastAsia="ru-RU"/>
    </w:rPr>
  </w:style>
  <w:style w:type="character" w:customStyle="1" w:styleId="50">
    <w:name w:val="Заголовок 5 Знак"/>
    <w:basedOn w:val="a0"/>
    <w:link w:val="5"/>
    <w:uiPriority w:val="9"/>
    <w:semiHidden/>
    <w:rsid w:val="00204C62"/>
    <w:rPr>
      <w:rFonts w:ascii="Calibri" w:eastAsia="Times New Roman" w:hAnsi="Calibri" w:cs="Times New Roman"/>
      <w:b/>
      <w:bCs/>
      <w:i/>
      <w:iCs/>
      <w:sz w:val="26"/>
      <w:szCs w:val="26"/>
      <w:lang w:eastAsia="ru-RU"/>
    </w:rPr>
  </w:style>
  <w:style w:type="paragraph" w:customStyle="1" w:styleId="af">
    <w:name w:val="коментарий"/>
    <w:basedOn w:val="a"/>
    <w:uiPriority w:val="8"/>
    <w:semiHidden/>
    <w:rsid w:val="00C8577C"/>
    <w:pPr>
      <w:ind w:left="3119" w:right="2552"/>
    </w:pPr>
    <w:rPr>
      <w:rFonts w:eastAsia="Times New Roman" w:cs="Courier New"/>
      <w:lang w:val="ru-RU" w:eastAsia="ru-RU"/>
    </w:rPr>
  </w:style>
  <w:style w:type="paragraph" w:customStyle="1" w:styleId="af0">
    <w:name w:val="ИМЯ"/>
    <w:basedOn w:val="a"/>
    <w:uiPriority w:val="8"/>
    <w:semiHidden/>
    <w:rsid w:val="00C8577C"/>
    <w:pPr>
      <w:ind w:left="3827"/>
    </w:pPr>
    <w:rPr>
      <w:rFonts w:eastAsia="Times New Roman" w:cs="Courier New"/>
      <w:lang w:val="ru-RU" w:eastAsia="ru-RU"/>
    </w:rPr>
  </w:style>
  <w:style w:type="paragraph" w:customStyle="1" w:styleId="af1">
    <w:name w:val="Реплика"/>
    <w:basedOn w:val="a"/>
    <w:uiPriority w:val="8"/>
    <w:semiHidden/>
    <w:rsid w:val="00C8577C"/>
    <w:pPr>
      <w:ind w:left="2126" w:right="2126"/>
    </w:pPr>
    <w:rPr>
      <w:rFonts w:eastAsia="Times New Roman" w:cs="Courier New"/>
      <w:lang w:val="ru-RU" w:eastAsia="ru-RU"/>
    </w:rPr>
  </w:style>
  <w:style w:type="paragraph" w:customStyle="1" w:styleId="21">
    <w:name w:val="Стиль2"/>
    <w:basedOn w:val="a"/>
    <w:uiPriority w:val="8"/>
    <w:semiHidden/>
    <w:rsid w:val="00040EDE"/>
    <w:pPr>
      <w:ind w:right="-510"/>
    </w:pPr>
    <w:rPr>
      <w:rFonts w:ascii="Arial" w:hAnsi="Arial" w:cs="Arial"/>
      <w:bCs/>
      <w:sz w:val="28"/>
      <w:szCs w:val="28"/>
      <w:lang w:eastAsia="ru-RU"/>
    </w:rPr>
  </w:style>
  <w:style w:type="paragraph" w:customStyle="1" w:styleId="31">
    <w:name w:val="Стиль3"/>
    <w:basedOn w:val="a"/>
    <w:uiPriority w:val="8"/>
    <w:semiHidden/>
    <w:rsid w:val="00040EDE"/>
    <w:pPr>
      <w:ind w:right="-510"/>
    </w:pPr>
    <w:rPr>
      <w:rFonts w:cs="Arial"/>
    </w:rPr>
  </w:style>
  <w:style w:type="paragraph" w:customStyle="1" w:styleId="41">
    <w:name w:val="Стиль4"/>
    <w:basedOn w:val="a"/>
    <w:uiPriority w:val="8"/>
    <w:semiHidden/>
    <w:rsid w:val="00040EDE"/>
    <w:pPr>
      <w:ind w:right="2325"/>
    </w:pPr>
  </w:style>
  <w:style w:type="paragraph" w:customStyle="1" w:styleId="51">
    <w:name w:val="Стиль5"/>
    <w:basedOn w:val="a"/>
    <w:uiPriority w:val="8"/>
    <w:semiHidden/>
    <w:rsid w:val="00040EDE"/>
    <w:rPr>
      <w:b/>
    </w:rPr>
  </w:style>
  <w:style w:type="paragraph" w:customStyle="1" w:styleId="---">
    <w:name w:val="Д---КИНО"/>
    <w:basedOn w:val="af2"/>
    <w:uiPriority w:val="8"/>
    <w:semiHidden/>
    <w:rsid w:val="00C8577C"/>
    <w:pPr>
      <w:jc w:val="both"/>
    </w:pPr>
  </w:style>
  <w:style w:type="paragraph" w:customStyle="1" w:styleId="---0">
    <w:name w:val="Реп---КИНО"/>
    <w:basedOn w:val="a"/>
    <w:uiPriority w:val="8"/>
    <w:semiHidden/>
    <w:rsid w:val="00C8577C"/>
    <w:pPr>
      <w:ind w:left="2126" w:right="2126"/>
    </w:pPr>
    <w:rPr>
      <w:rFonts w:eastAsia="Times New Roman" w:cs="Courier New"/>
      <w:lang w:val="ru-RU" w:eastAsia="ru-RU"/>
    </w:rPr>
  </w:style>
  <w:style w:type="paragraph" w:customStyle="1" w:styleId="af2">
    <w:name w:val="действие"/>
    <w:basedOn w:val="a"/>
    <w:uiPriority w:val="8"/>
    <w:semiHidden/>
    <w:rsid w:val="00C8577C"/>
    <w:rPr>
      <w:rFonts w:eastAsia="Times New Roman" w:cs="Courier New"/>
      <w:lang w:val="ru-RU" w:eastAsia="ru-RU"/>
    </w:rPr>
  </w:style>
  <w:style w:type="paragraph" w:customStyle="1" w:styleId="af3">
    <w:name w:val="Имя"/>
    <w:basedOn w:val="a"/>
    <w:uiPriority w:val="8"/>
    <w:semiHidden/>
    <w:rsid w:val="00C8577C"/>
    <w:pPr>
      <w:ind w:left="3827"/>
    </w:pPr>
    <w:rPr>
      <w:rFonts w:eastAsia="Times New Roman" w:cs="Courier New"/>
      <w:lang w:val="ru-RU" w:eastAsia="ru-RU"/>
    </w:rPr>
  </w:style>
  <w:style w:type="paragraph" w:customStyle="1" w:styleId="af4">
    <w:name w:val="Имя героя"/>
    <w:basedOn w:val="a"/>
    <w:uiPriority w:val="8"/>
    <w:semiHidden/>
    <w:rsid w:val="00C8577C"/>
    <w:pPr>
      <w:ind w:left="3827"/>
    </w:pPr>
    <w:rPr>
      <w:rFonts w:eastAsia="Times New Roman" w:cs="Courier New"/>
      <w:lang w:val="ru-RU" w:eastAsia="ru-RU"/>
    </w:rPr>
  </w:style>
  <w:style w:type="paragraph" w:customStyle="1" w:styleId="---1">
    <w:name w:val="ИМЯ---КИНО"/>
    <w:basedOn w:val="af3"/>
    <w:uiPriority w:val="8"/>
    <w:semiHidden/>
    <w:rsid w:val="00C8577C"/>
  </w:style>
  <w:style w:type="paragraph" w:customStyle="1" w:styleId="---2">
    <w:name w:val="КОМ---КИНО"/>
    <w:basedOn w:val="af"/>
    <w:uiPriority w:val="8"/>
    <w:semiHidden/>
    <w:rsid w:val="00C8577C"/>
  </w:style>
  <w:style w:type="paragraph" w:customStyle="1" w:styleId="af5">
    <w:name w:val="комментарий"/>
    <w:basedOn w:val="a"/>
    <w:uiPriority w:val="8"/>
    <w:semiHidden/>
    <w:rsid w:val="00C8577C"/>
    <w:pPr>
      <w:ind w:left="3119" w:right="2552"/>
    </w:pPr>
    <w:rPr>
      <w:rFonts w:eastAsia="Times New Roman" w:cs="Courier New"/>
      <w:lang w:val="ru-RU" w:eastAsia="ru-RU"/>
    </w:rPr>
  </w:style>
  <w:style w:type="paragraph" w:customStyle="1" w:styleId="af6">
    <w:name w:val="прямая речь"/>
    <w:basedOn w:val="a"/>
    <w:uiPriority w:val="8"/>
    <w:semiHidden/>
    <w:rsid w:val="00C8577C"/>
    <w:pPr>
      <w:ind w:left="2126" w:right="2126"/>
      <w:jc w:val="both"/>
    </w:pPr>
    <w:rPr>
      <w:rFonts w:eastAsia="Times New Roman" w:cs="Courier New"/>
      <w:lang w:val="ru-RU" w:eastAsia="ru-RU"/>
    </w:rPr>
  </w:style>
  <w:style w:type="paragraph" w:customStyle="1" w:styleId="---3">
    <w:name w:val="РЕП---КИНО"/>
    <w:basedOn w:val="af6"/>
    <w:uiPriority w:val="8"/>
    <w:semiHidden/>
    <w:rsid w:val="00C8577C"/>
    <w:pPr>
      <w:jc w:val="left"/>
    </w:pPr>
  </w:style>
  <w:style w:type="paragraph" w:styleId="af7">
    <w:name w:val="footnote text"/>
    <w:basedOn w:val="a"/>
    <w:link w:val="af8"/>
    <w:uiPriority w:val="99"/>
    <w:semiHidden/>
    <w:unhideWhenUsed/>
    <w:rsid w:val="00C8577C"/>
    <w:rPr>
      <w:rFonts w:ascii="Times New Roman" w:eastAsia="Times New Roman" w:hAnsi="Times New Roman"/>
      <w:sz w:val="20"/>
      <w:szCs w:val="20"/>
      <w:lang w:val="ru-RU" w:eastAsia="ru-RU"/>
    </w:rPr>
  </w:style>
  <w:style w:type="character" w:customStyle="1" w:styleId="af8">
    <w:name w:val="Текст сноски Знак"/>
    <w:basedOn w:val="a0"/>
    <w:link w:val="af7"/>
    <w:uiPriority w:val="99"/>
    <w:semiHidden/>
    <w:rsid w:val="00C8577C"/>
    <w:rPr>
      <w:rFonts w:ascii="Times New Roman" w:eastAsia="Times New Roman" w:hAnsi="Times New Roman" w:cs="Times New Roman"/>
      <w:sz w:val="20"/>
      <w:szCs w:val="20"/>
      <w:lang w:eastAsia="ru-RU"/>
    </w:rPr>
  </w:style>
  <w:style w:type="character" w:styleId="af9">
    <w:name w:val="footnote reference"/>
    <w:uiPriority w:val="99"/>
    <w:semiHidden/>
    <w:unhideWhenUsed/>
    <w:rsid w:val="00C8577C"/>
    <w:rPr>
      <w:vertAlign w:val="superscript"/>
    </w:rPr>
  </w:style>
  <w:style w:type="paragraph" w:styleId="HTML">
    <w:name w:val="HTML Preformatted"/>
    <w:basedOn w:val="a"/>
    <w:link w:val="HTML0"/>
    <w:uiPriority w:val="99"/>
    <w:semiHidden/>
    <w:unhideWhenUsed/>
    <w:rsid w:val="00C8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s="Courier New"/>
      <w:sz w:val="20"/>
      <w:szCs w:val="20"/>
      <w:lang w:val="ru-RU" w:eastAsia="ru-RU"/>
    </w:rPr>
  </w:style>
  <w:style w:type="character" w:customStyle="1" w:styleId="HTML0">
    <w:name w:val="Стандартный HTML Знак"/>
    <w:basedOn w:val="a0"/>
    <w:link w:val="HTML"/>
    <w:uiPriority w:val="99"/>
    <w:semiHidden/>
    <w:rsid w:val="00C8577C"/>
    <w:rPr>
      <w:rFonts w:ascii="Courier New" w:eastAsia="Times New Roman" w:hAnsi="Courier New" w:cs="Courier New"/>
      <w:sz w:val="20"/>
      <w:szCs w:val="20"/>
      <w:lang w:eastAsia="ru-RU"/>
    </w:rPr>
  </w:style>
  <w:style w:type="character" w:styleId="afa">
    <w:name w:val="FollowedHyperlink"/>
    <w:uiPriority w:val="99"/>
    <w:semiHidden/>
    <w:unhideWhenUsed/>
    <w:rsid w:val="00C8577C"/>
    <w:rPr>
      <w:color w:val="800080"/>
      <w:u w:val="single"/>
    </w:rPr>
  </w:style>
  <w:style w:type="paragraph" w:customStyle="1" w:styleId="a4">
    <w:name w:val="Персонажи"/>
    <w:basedOn w:val="a"/>
    <w:next w:val="a7"/>
    <w:uiPriority w:val="1"/>
    <w:semiHidden/>
    <w:qFormat/>
    <w:rsid w:val="00DD197B"/>
    <w:pPr>
      <w:keepNext/>
      <w:suppressAutoHyphens/>
      <w:outlineLvl w:val="1"/>
    </w:pPr>
    <w:rPr>
      <w:caps/>
      <w:u w:val="single"/>
      <w:lang w:val="ru-RU"/>
    </w:rPr>
  </w:style>
  <w:style w:type="paragraph" w:customStyle="1" w:styleId="afb">
    <w:name w:val="Автор"/>
    <w:basedOn w:val="a"/>
    <w:uiPriority w:val="8"/>
    <w:semiHidden/>
    <w:qFormat/>
    <w:rsid w:val="001D7C93"/>
    <w:pPr>
      <w:spacing w:after="240" w:line="480" w:lineRule="auto"/>
      <w:jc w:val="right"/>
    </w:pPr>
    <w:rPr>
      <w:rFonts w:ascii="Sylfaen" w:hAnsi="Sylfaen"/>
      <w:lang w:val="ru-RU"/>
    </w:rPr>
  </w:style>
  <w:style w:type="paragraph" w:styleId="afc">
    <w:name w:val="header"/>
    <w:basedOn w:val="a"/>
    <w:link w:val="afd"/>
    <w:uiPriority w:val="99"/>
    <w:rsid w:val="000E3B94"/>
    <w:pPr>
      <w:tabs>
        <w:tab w:val="center" w:pos="4677"/>
        <w:tab w:val="right" w:pos="9355"/>
      </w:tabs>
    </w:pPr>
  </w:style>
  <w:style w:type="character" w:customStyle="1" w:styleId="afd">
    <w:name w:val="Верхний колонтитул Знак"/>
    <w:basedOn w:val="a0"/>
    <w:link w:val="afc"/>
    <w:uiPriority w:val="99"/>
    <w:rsid w:val="00C14CDF"/>
    <w:rPr>
      <w:rFonts w:ascii="Courier New" w:eastAsia="Yu Mincho" w:hAnsi="Courier New" w:cs="Times New Roman"/>
      <w:lang w:val="en-US"/>
    </w:rPr>
  </w:style>
  <w:style w:type="paragraph" w:styleId="afe">
    <w:name w:val="footer"/>
    <w:basedOn w:val="a"/>
    <w:link w:val="aff"/>
    <w:uiPriority w:val="99"/>
    <w:semiHidden/>
    <w:rsid w:val="000E3B94"/>
    <w:pPr>
      <w:tabs>
        <w:tab w:val="center" w:pos="4677"/>
        <w:tab w:val="right" w:pos="9355"/>
      </w:tabs>
    </w:pPr>
  </w:style>
  <w:style w:type="character" w:customStyle="1" w:styleId="aff">
    <w:name w:val="Нижний колонтитул Знак"/>
    <w:basedOn w:val="a0"/>
    <w:link w:val="afe"/>
    <w:uiPriority w:val="99"/>
    <w:semiHidden/>
    <w:rsid w:val="004C2F0B"/>
    <w:rPr>
      <w:rFonts w:ascii="Courier New" w:eastAsia="Yu Mincho" w:hAnsi="Courier New" w:cs="Times New Roman"/>
      <w:lang w:val="en-US"/>
    </w:rPr>
  </w:style>
  <w:style w:type="table" w:styleId="aff0">
    <w:name w:val="Table Grid"/>
    <w:basedOn w:val="a1"/>
    <w:uiPriority w:val="59"/>
    <w:rsid w:val="007B4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ДИАЛОГИ"/>
    <w:basedOn w:val="a"/>
    <w:next w:val="af4"/>
    <w:link w:val="aff2"/>
    <w:uiPriority w:val="7"/>
    <w:semiHidden/>
    <w:qFormat/>
    <w:rsid w:val="007B4492"/>
    <w:pPr>
      <w:keepLines/>
      <w:ind w:left="1701" w:right="2268"/>
      <w:jc w:val="both"/>
    </w:pPr>
    <w:rPr>
      <w:rFonts w:ascii="Arial" w:eastAsia="Times New Roman" w:hAnsi="Arial"/>
      <w:b/>
      <w:sz w:val="28"/>
      <w:szCs w:val="28"/>
      <w:lang w:val="x-none" w:eastAsia="x-none"/>
    </w:rPr>
  </w:style>
  <w:style w:type="character" w:customStyle="1" w:styleId="aff2">
    <w:name w:val="ДИАЛОГИ Знак"/>
    <w:link w:val="aff1"/>
    <w:uiPriority w:val="7"/>
    <w:semiHidden/>
    <w:rsid w:val="004C2F0B"/>
    <w:rPr>
      <w:rFonts w:ascii="Arial" w:eastAsia="Times New Roman" w:hAnsi="Arial" w:cs="Times New Roman"/>
      <w:b/>
      <w:sz w:val="28"/>
      <w:szCs w:val="28"/>
      <w:lang w:val="x-none" w:eastAsia="x-none"/>
    </w:rPr>
  </w:style>
  <w:style w:type="paragraph" w:styleId="22">
    <w:name w:val="toc 2"/>
    <w:basedOn w:val="a"/>
    <w:next w:val="a"/>
    <w:autoRedefine/>
    <w:uiPriority w:val="39"/>
    <w:semiHidden/>
    <w:rsid w:val="00C956D5"/>
    <w:pPr>
      <w:spacing w:before="240"/>
    </w:pPr>
    <w:rPr>
      <w:rFonts w:asciiTheme="minorHAnsi" w:hAnsiTheme="minorHAnsi" w:cstheme="minorHAnsi"/>
      <w:b/>
      <w:bCs/>
      <w:sz w:val="20"/>
      <w:szCs w:val="20"/>
    </w:rPr>
  </w:style>
  <w:style w:type="paragraph" w:styleId="11">
    <w:name w:val="toc 1"/>
    <w:next w:val="a7"/>
    <w:uiPriority w:val="39"/>
    <w:semiHidden/>
    <w:rsid w:val="00870C63"/>
    <w:pPr>
      <w:spacing w:before="360"/>
      <w:ind w:left="992" w:hanging="992"/>
    </w:pPr>
    <w:rPr>
      <w:rFonts w:ascii="Courier New" w:eastAsia="Yu Mincho" w:hAnsi="Courier New" w:cstheme="majorHAnsi"/>
      <w:bCs/>
      <w:lang w:val="en-US"/>
    </w:rPr>
  </w:style>
  <w:style w:type="paragraph" w:customStyle="1" w:styleId="aff3">
    <w:name w:val="технический"/>
    <w:basedOn w:val="a7"/>
    <w:uiPriority w:val="6"/>
    <w:qFormat/>
    <w:rsid w:val="00F53BFD"/>
    <w:rPr>
      <w:caps/>
    </w:rPr>
  </w:style>
  <w:style w:type="character" w:styleId="aff4">
    <w:name w:val="annotation reference"/>
    <w:basedOn w:val="a0"/>
    <w:uiPriority w:val="99"/>
    <w:semiHidden/>
    <w:unhideWhenUsed/>
    <w:rsid w:val="00824790"/>
    <w:rPr>
      <w:sz w:val="16"/>
      <w:szCs w:val="16"/>
    </w:rPr>
  </w:style>
  <w:style w:type="paragraph" w:styleId="aff5">
    <w:name w:val="annotation text"/>
    <w:basedOn w:val="a"/>
    <w:link w:val="aff6"/>
    <w:uiPriority w:val="99"/>
    <w:semiHidden/>
    <w:unhideWhenUsed/>
    <w:rsid w:val="00824790"/>
    <w:rPr>
      <w:sz w:val="20"/>
      <w:szCs w:val="20"/>
    </w:rPr>
  </w:style>
  <w:style w:type="character" w:customStyle="1" w:styleId="aff6">
    <w:name w:val="Текст примечания Знак"/>
    <w:basedOn w:val="a0"/>
    <w:link w:val="aff5"/>
    <w:uiPriority w:val="99"/>
    <w:semiHidden/>
    <w:rsid w:val="00824790"/>
    <w:rPr>
      <w:rFonts w:ascii="Courier New" w:eastAsia="Yu Mincho" w:hAnsi="Courier New" w:cs="Times New Roman"/>
      <w:sz w:val="20"/>
      <w:szCs w:val="20"/>
      <w:lang w:val="en-US"/>
    </w:rPr>
  </w:style>
  <w:style w:type="paragraph" w:styleId="aff7">
    <w:name w:val="annotation subject"/>
    <w:basedOn w:val="aff5"/>
    <w:next w:val="aff5"/>
    <w:link w:val="aff8"/>
    <w:uiPriority w:val="99"/>
    <w:semiHidden/>
    <w:unhideWhenUsed/>
    <w:rsid w:val="00824790"/>
    <w:rPr>
      <w:b/>
      <w:bCs/>
    </w:rPr>
  </w:style>
  <w:style w:type="character" w:customStyle="1" w:styleId="aff8">
    <w:name w:val="Тема примечания Знак"/>
    <w:basedOn w:val="aff6"/>
    <w:link w:val="aff7"/>
    <w:uiPriority w:val="99"/>
    <w:semiHidden/>
    <w:rsid w:val="00824790"/>
    <w:rPr>
      <w:rFonts w:ascii="Courier New" w:eastAsia="Yu Mincho" w:hAnsi="Courier New" w:cs="Times New Roman"/>
      <w:b/>
      <w:bCs/>
      <w:sz w:val="20"/>
      <w:szCs w:val="20"/>
      <w:lang w:val="en-US"/>
    </w:rPr>
  </w:style>
  <w:style w:type="character" w:styleId="aff9">
    <w:name w:val="Hyperlink"/>
    <w:basedOn w:val="a0"/>
    <w:uiPriority w:val="99"/>
    <w:rsid w:val="003E2BD0"/>
    <w:rPr>
      <w:color w:val="0563C1" w:themeColor="hyperlink"/>
      <w:u w:val="single"/>
    </w:rPr>
  </w:style>
  <w:style w:type="character" w:customStyle="1" w:styleId="affa">
    <w:name w:val="мат"/>
    <w:uiPriority w:val="7"/>
    <w:qFormat/>
    <w:rsid w:val="00111990"/>
  </w:style>
  <w:style w:type="paragraph" w:styleId="32">
    <w:name w:val="toc 3"/>
    <w:basedOn w:val="a"/>
    <w:next w:val="a"/>
    <w:autoRedefine/>
    <w:uiPriority w:val="39"/>
    <w:semiHidden/>
    <w:rsid w:val="00870C63"/>
    <w:pPr>
      <w:ind w:left="240"/>
    </w:pPr>
    <w:rPr>
      <w:rFonts w:asciiTheme="minorHAnsi" w:hAnsiTheme="minorHAnsi" w:cstheme="minorHAnsi"/>
      <w:sz w:val="20"/>
      <w:szCs w:val="20"/>
    </w:rPr>
  </w:style>
  <w:style w:type="paragraph" w:styleId="42">
    <w:name w:val="toc 4"/>
    <w:basedOn w:val="a"/>
    <w:next w:val="a"/>
    <w:autoRedefine/>
    <w:uiPriority w:val="39"/>
    <w:semiHidden/>
    <w:rsid w:val="00870C63"/>
    <w:pPr>
      <w:ind w:left="480"/>
    </w:pPr>
    <w:rPr>
      <w:rFonts w:asciiTheme="minorHAnsi" w:hAnsiTheme="minorHAnsi" w:cstheme="minorHAnsi"/>
      <w:sz w:val="20"/>
      <w:szCs w:val="20"/>
    </w:rPr>
  </w:style>
  <w:style w:type="paragraph" w:styleId="52">
    <w:name w:val="toc 5"/>
    <w:basedOn w:val="a"/>
    <w:next w:val="a"/>
    <w:autoRedefine/>
    <w:uiPriority w:val="39"/>
    <w:semiHidden/>
    <w:rsid w:val="00870C63"/>
    <w:pPr>
      <w:ind w:left="720"/>
    </w:pPr>
    <w:rPr>
      <w:rFonts w:asciiTheme="minorHAnsi" w:hAnsiTheme="minorHAnsi" w:cstheme="minorHAnsi"/>
      <w:sz w:val="20"/>
      <w:szCs w:val="20"/>
    </w:rPr>
  </w:style>
  <w:style w:type="paragraph" w:styleId="6">
    <w:name w:val="toc 6"/>
    <w:basedOn w:val="a"/>
    <w:next w:val="a"/>
    <w:autoRedefine/>
    <w:uiPriority w:val="39"/>
    <w:semiHidden/>
    <w:rsid w:val="00870C63"/>
    <w:pPr>
      <w:ind w:left="960"/>
    </w:pPr>
    <w:rPr>
      <w:rFonts w:asciiTheme="minorHAnsi" w:hAnsiTheme="minorHAnsi" w:cstheme="minorHAnsi"/>
      <w:sz w:val="20"/>
      <w:szCs w:val="20"/>
    </w:rPr>
  </w:style>
  <w:style w:type="paragraph" w:styleId="7">
    <w:name w:val="toc 7"/>
    <w:basedOn w:val="a"/>
    <w:next w:val="a"/>
    <w:autoRedefine/>
    <w:uiPriority w:val="39"/>
    <w:semiHidden/>
    <w:rsid w:val="00870C63"/>
    <w:pPr>
      <w:ind w:left="1200"/>
    </w:pPr>
    <w:rPr>
      <w:rFonts w:asciiTheme="minorHAnsi" w:hAnsiTheme="minorHAnsi" w:cstheme="minorHAnsi"/>
      <w:sz w:val="20"/>
      <w:szCs w:val="20"/>
    </w:rPr>
  </w:style>
  <w:style w:type="paragraph" w:styleId="8">
    <w:name w:val="toc 8"/>
    <w:basedOn w:val="a"/>
    <w:next w:val="a"/>
    <w:autoRedefine/>
    <w:uiPriority w:val="39"/>
    <w:semiHidden/>
    <w:rsid w:val="00870C63"/>
    <w:pPr>
      <w:ind w:left="1440"/>
    </w:pPr>
    <w:rPr>
      <w:rFonts w:asciiTheme="minorHAnsi" w:hAnsiTheme="minorHAnsi" w:cstheme="minorHAnsi"/>
      <w:sz w:val="20"/>
      <w:szCs w:val="20"/>
    </w:rPr>
  </w:style>
  <w:style w:type="paragraph" w:styleId="9">
    <w:name w:val="toc 9"/>
    <w:basedOn w:val="a"/>
    <w:next w:val="a"/>
    <w:autoRedefine/>
    <w:uiPriority w:val="39"/>
    <w:semiHidden/>
    <w:rsid w:val="00870C63"/>
    <w:pPr>
      <w:ind w:left="1680"/>
    </w:pPr>
    <w:rPr>
      <w:rFonts w:asciiTheme="minorHAnsi" w:hAnsiTheme="minorHAnsi" w:cstheme="minorHAnsi"/>
      <w:sz w:val="20"/>
      <w:szCs w:val="20"/>
    </w:rPr>
  </w:style>
  <w:style w:type="paragraph" w:styleId="affb">
    <w:name w:val="Revision"/>
    <w:hidden/>
    <w:uiPriority w:val="99"/>
    <w:semiHidden/>
    <w:rsid w:val="0028295E"/>
    <w:rPr>
      <w:rFonts w:ascii="Courier New" w:eastAsia="Yu Mincho" w:hAnsi="Courier New" w:cs="Times New Roman"/>
      <w:lang w:val="en-US"/>
    </w:rPr>
  </w:style>
  <w:style w:type="paragraph" w:styleId="affc">
    <w:name w:val="Normal Indent"/>
    <w:basedOn w:val="a"/>
    <w:uiPriority w:val="99"/>
    <w:unhideWhenUsed/>
    <w:rsid w:val="00212645"/>
    <w:pPr>
      <w:spacing w:after="200" w:line="276" w:lineRule="auto"/>
      <w:ind w:left="720"/>
    </w:pPr>
    <w:rPr>
      <w:rFonts w:eastAsiaTheme="minorHAnsi" w:cstheme="minorBidi"/>
      <w:sz w:val="22"/>
      <w:szCs w:val="22"/>
      <w:lang w:val="ru-RU"/>
    </w:rPr>
  </w:style>
  <w:style w:type="paragraph" w:styleId="affd">
    <w:name w:val="Subtitle"/>
    <w:basedOn w:val="a"/>
    <w:next w:val="a"/>
    <w:link w:val="affe"/>
    <w:uiPriority w:val="11"/>
    <w:qFormat/>
    <w:rsid w:val="00212645"/>
    <w:pPr>
      <w:numPr>
        <w:ilvl w:val="1"/>
      </w:numPr>
      <w:spacing w:after="200" w:line="276" w:lineRule="auto"/>
      <w:ind w:left="86"/>
    </w:pPr>
    <w:rPr>
      <w:rFonts w:eastAsiaTheme="minorHAnsi" w:cstheme="minorBidi"/>
      <w:sz w:val="22"/>
      <w:szCs w:val="22"/>
      <w:lang w:val="ru-RU"/>
    </w:rPr>
  </w:style>
  <w:style w:type="character" w:customStyle="1" w:styleId="affe">
    <w:name w:val="Подзаголовок Знак"/>
    <w:basedOn w:val="a0"/>
    <w:link w:val="affd"/>
    <w:uiPriority w:val="11"/>
    <w:rsid w:val="00212645"/>
    <w:rPr>
      <w:rFonts w:ascii="Courier New" w:hAnsi="Courier New"/>
      <w:sz w:val="22"/>
      <w:szCs w:val="22"/>
    </w:rPr>
  </w:style>
  <w:style w:type="paragraph" w:styleId="afff">
    <w:name w:val="Title"/>
    <w:basedOn w:val="a"/>
    <w:next w:val="a"/>
    <w:link w:val="afff0"/>
    <w:uiPriority w:val="10"/>
    <w:qFormat/>
    <w:rsid w:val="00212645"/>
    <w:pPr>
      <w:pBdr>
        <w:bottom w:val="single" w:sz="8" w:space="4" w:color="4472C4" w:themeColor="accent1"/>
      </w:pBdr>
      <w:spacing w:after="300" w:line="276" w:lineRule="auto"/>
      <w:contextualSpacing/>
    </w:pPr>
    <w:rPr>
      <w:rFonts w:eastAsiaTheme="minorHAnsi" w:cstheme="minorBidi"/>
      <w:sz w:val="22"/>
      <w:szCs w:val="22"/>
      <w:lang w:val="ru-RU"/>
    </w:rPr>
  </w:style>
  <w:style w:type="character" w:customStyle="1" w:styleId="afff0">
    <w:name w:val="Заголовок Знак"/>
    <w:basedOn w:val="a0"/>
    <w:link w:val="afff"/>
    <w:uiPriority w:val="10"/>
    <w:rsid w:val="00212645"/>
    <w:rPr>
      <w:rFonts w:ascii="Courier New" w:hAnsi="Courier New"/>
      <w:sz w:val="22"/>
      <w:szCs w:val="22"/>
    </w:rPr>
  </w:style>
  <w:style w:type="character" w:styleId="afff1">
    <w:name w:val="Emphasis"/>
    <w:basedOn w:val="a0"/>
    <w:uiPriority w:val="20"/>
    <w:qFormat/>
    <w:rsid w:val="00212645"/>
    <w:rPr>
      <w:rFonts w:ascii="Courier New" w:hAnsi="Courier New"/>
      <w:lang w:val="ru-RU"/>
    </w:rPr>
  </w:style>
  <w:style w:type="paragraph" w:styleId="afff2">
    <w:name w:val="caption"/>
    <w:basedOn w:val="a"/>
    <w:next w:val="a"/>
    <w:uiPriority w:val="35"/>
    <w:semiHidden/>
    <w:unhideWhenUsed/>
    <w:qFormat/>
    <w:rsid w:val="00212645"/>
    <w:pPr>
      <w:spacing w:after="200"/>
    </w:pPr>
    <w:rPr>
      <w:rFonts w:eastAsiaTheme="minorHAnsi" w:cstheme="minorBidi"/>
      <w:sz w:val="22"/>
      <w:szCs w:val="22"/>
      <w:lang w:val="ru-RU"/>
    </w:rPr>
  </w:style>
  <w:style w:type="paragraph" w:customStyle="1" w:styleId="DocDefaults">
    <w:name w:val="DocDefaults"/>
    <w:rsid w:val="00212645"/>
    <w:pPr>
      <w:spacing w:after="200" w:line="276" w:lineRule="auto"/>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831926">
      <w:bodyDiv w:val="1"/>
      <w:marLeft w:val="0"/>
      <w:marRight w:val="0"/>
      <w:marTop w:val="0"/>
      <w:marBottom w:val="0"/>
      <w:divBdr>
        <w:top w:val="none" w:sz="0" w:space="0" w:color="auto"/>
        <w:left w:val="none" w:sz="0" w:space="0" w:color="auto"/>
        <w:bottom w:val="none" w:sz="0" w:space="0" w:color="auto"/>
        <w:right w:val="none" w:sz="0" w:space="0" w:color="auto"/>
      </w:divBdr>
    </w:div>
    <w:div w:id="76094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sha\Desktop\&#1060;&#1080;&#1096;&#1077;&#1088;\&#1043;&#1086;&#1090;&#1086;&#1074;&#1086;&#1077;\&#1064;&#1040;&#1041;&#1051;&#1054;&#1053;_&#1060;&#1048;&#1064;&#1045;&#1056;.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27C2D-7ACB-4544-8B81-2FB171497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C:\Users\Pasha\Desktop\Фишер\Готовое\ШАБЛОН_ФИШЕР.dotx</Template>
  <TotalTime>18</TotalTime>
  <Pages>48</Pages>
  <Words>8774</Words>
  <Characters>50013</Characters>
  <Application>Microsoft Office Word</Application>
  <DocSecurity>0</DocSecurity>
  <Lines>416</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Pasha</dc:creator>
  <cp:keywords/>
  <dc:description/>
  <cp:lastModifiedBy>Microsoft Office User</cp:lastModifiedBy>
  <cp:revision>11</cp:revision>
  <cp:lastPrinted>2022-03-14T16:30:00Z</cp:lastPrinted>
  <dcterms:created xsi:type="dcterms:W3CDTF">2022-05-14T19:20:00Z</dcterms:created>
  <dcterms:modified xsi:type="dcterms:W3CDTF">2022-05-16T21:02:00Z</dcterms:modified>
</cp:coreProperties>
</file>