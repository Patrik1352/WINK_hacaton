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E9F6B" w14:textId="77777777" w:rsidR="00D12BBF" w:rsidRPr="00937F01" w:rsidRDefault="00D12BBF" w:rsidP="005853FA">
      <w:pPr>
        <w:tabs>
          <w:tab w:val="left" w:pos="2029"/>
          <w:tab w:val="center" w:pos="4181"/>
        </w:tabs>
        <w:spacing w:before="3720" w:after="240"/>
        <w:ind w:left="1843" w:right="1843"/>
        <w:jc w:val="center"/>
        <w:rPr>
          <w:rFonts w:ascii="Courier New" w:hAnsi="Courier New" w:cs="Courier New"/>
          <w:caps/>
          <w:color w:val="000000" w:themeColor="text1"/>
        </w:rPr>
      </w:pPr>
      <w:bookmarkStart w:id="0" w:name="_Hlk114324866"/>
      <w:r w:rsidRPr="00937F01">
        <w:rPr>
          <w:rFonts w:ascii="Courier New" w:hAnsi="Courier New" w:cs="Courier New"/>
          <w:caps/>
          <w:color w:val="000000" w:themeColor="text1"/>
        </w:rPr>
        <w:t>ОТМОРОЖЕННЫЕ</w:t>
      </w:r>
    </w:p>
    <w:p w14:paraId="75EC6005" w14:textId="77777777" w:rsidR="00A24F08" w:rsidRPr="00A24F08" w:rsidRDefault="00A24F08" w:rsidP="00A24F08">
      <w:pPr>
        <w:tabs>
          <w:tab w:val="left" w:pos="2029"/>
          <w:tab w:val="center" w:pos="4181"/>
        </w:tabs>
        <w:spacing w:after="240"/>
        <w:ind w:left="1843" w:right="1843"/>
        <w:jc w:val="center"/>
        <w:rPr>
          <w:rFonts w:ascii="Courier New" w:eastAsia="Calibri" w:hAnsi="Courier New" w:cs="Courier New"/>
          <w:color w:val="000000" w:themeColor="text1"/>
        </w:rPr>
      </w:pPr>
      <w:r w:rsidRPr="00A24F08">
        <w:rPr>
          <w:rFonts w:ascii="Courier New" w:eastAsia="Calibri" w:hAnsi="Courier New" w:cs="Courier New"/>
          <w:color w:val="000000" w:themeColor="text1"/>
        </w:rPr>
        <w:t>Илья Куликов</w:t>
      </w:r>
    </w:p>
    <w:p w14:paraId="7CCF41B0" w14:textId="77777777" w:rsidR="00D12BBF" w:rsidRPr="00937F01" w:rsidRDefault="00D12BBF" w:rsidP="00937F01">
      <w:pPr>
        <w:tabs>
          <w:tab w:val="left" w:pos="2029"/>
          <w:tab w:val="center" w:pos="4181"/>
        </w:tabs>
        <w:spacing w:after="240"/>
        <w:ind w:left="1843" w:right="1843"/>
        <w:jc w:val="center"/>
        <w:rPr>
          <w:rFonts w:ascii="Courier New" w:hAnsi="Courier New" w:cs="Courier New"/>
          <w:color w:val="000000" w:themeColor="text1"/>
        </w:rPr>
      </w:pPr>
      <w:r w:rsidRPr="00937F01">
        <w:rPr>
          <w:rFonts w:ascii="Courier New" w:hAnsi="Courier New" w:cs="Courier New"/>
          <w:color w:val="000000" w:themeColor="text1"/>
        </w:rPr>
        <w:t>оригинальный сценарий</w:t>
      </w:r>
    </w:p>
    <w:p w14:paraId="361806E2" w14:textId="3812631C" w:rsidR="00D12BBF" w:rsidRPr="00937F01" w:rsidRDefault="00D12BBF" w:rsidP="00937F01">
      <w:pPr>
        <w:jc w:val="center"/>
        <w:rPr>
          <w:rFonts w:ascii="Courier New" w:hAnsi="Courier New" w:cs="Courier New"/>
          <w:smallCaps/>
          <w:color w:val="000000" w:themeColor="text1"/>
        </w:rPr>
      </w:pPr>
      <w:r w:rsidRPr="00937F01">
        <w:rPr>
          <w:rFonts w:ascii="Courier New" w:hAnsi="Courier New" w:cs="Courier New"/>
          <w:smallCaps/>
          <w:color w:val="000000" w:themeColor="text1"/>
        </w:rPr>
        <w:t>(</w:t>
      </w:r>
      <w:r w:rsidR="00A24F08">
        <w:rPr>
          <w:rFonts w:ascii="Courier New" w:hAnsi="Courier New" w:cs="Courier New"/>
          <w:smallCaps/>
          <w:color w:val="000000" w:themeColor="text1"/>
        </w:rPr>
        <w:t>12+</w:t>
      </w:r>
      <w:r w:rsidRPr="00937F01">
        <w:rPr>
          <w:rFonts w:ascii="Courier New" w:hAnsi="Courier New" w:cs="Courier New"/>
          <w:smallCaps/>
          <w:color w:val="000000" w:themeColor="text1"/>
        </w:rPr>
        <w:t>)</w:t>
      </w:r>
    </w:p>
    <w:p w14:paraId="52CCCF03" w14:textId="77777777" w:rsidR="00D12BBF" w:rsidRPr="00937F01" w:rsidRDefault="00D12BBF" w:rsidP="00937F01">
      <w:pPr>
        <w:spacing w:before="4560"/>
        <w:ind w:left="4678"/>
        <w:rPr>
          <w:rFonts w:ascii="Courier New" w:hAnsi="Courier New" w:cs="Courier New"/>
          <w:caps/>
          <w:color w:val="000000" w:themeColor="text1"/>
        </w:rPr>
      </w:pPr>
      <w:r w:rsidRPr="00937F01">
        <w:rPr>
          <w:rFonts w:ascii="Courier New" w:hAnsi="Courier New" w:cs="Courier New"/>
          <w:caps/>
          <w:color w:val="000000" w:themeColor="text1"/>
          <w:lang w:val="en-US"/>
        </w:rPr>
        <w:t>LEGIO</w:t>
      </w:r>
      <w:r w:rsidRPr="00937F01">
        <w:rPr>
          <w:rFonts w:ascii="Courier New" w:hAnsi="Courier New" w:cs="Courier New"/>
          <w:caps/>
          <w:color w:val="000000" w:themeColor="text1"/>
        </w:rPr>
        <w:t xml:space="preserve"> </w:t>
      </w:r>
      <w:r w:rsidRPr="00937F01">
        <w:rPr>
          <w:rFonts w:ascii="Courier New" w:hAnsi="Courier New" w:cs="Courier New"/>
          <w:caps/>
          <w:color w:val="000000" w:themeColor="text1"/>
          <w:lang w:val="en-US"/>
        </w:rPr>
        <w:t>FELIX</w:t>
      </w:r>
    </w:p>
    <w:bookmarkEnd w:id="0"/>
    <w:p w14:paraId="162E87CD" w14:textId="77777777" w:rsidR="00D12BBF" w:rsidRPr="00937F01" w:rsidRDefault="00D12BBF" w:rsidP="00937F01">
      <w:pPr>
        <w:spacing w:before="120" w:after="120"/>
        <w:contextualSpacing/>
        <w:jc w:val="both"/>
        <w:rPr>
          <w:rFonts w:ascii="Courier New" w:eastAsia="Times New Roman" w:hAnsi="Courier New" w:cs="Times New Roman"/>
          <w:szCs w:val="28"/>
          <w:lang w:val="x-none" w:eastAsia="x-none"/>
        </w:rPr>
      </w:pPr>
    </w:p>
    <w:p w14:paraId="121C718F" w14:textId="77777777" w:rsidR="00D12BBF" w:rsidRPr="00937F01" w:rsidRDefault="00D12BBF" w:rsidP="00937F01">
      <w:pPr>
        <w:pStyle w:val="afa"/>
        <w:sectPr w:rsidR="00D12BBF" w:rsidRPr="00937F01" w:rsidSect="003A5EFD">
          <w:headerReference w:type="default" r:id="rId8"/>
          <w:footerReference w:type="default" r:id="rId9"/>
          <w:pgSz w:w="11906" w:h="16838"/>
          <w:pgMar w:top="1418" w:right="1418" w:bottom="709" w:left="2126" w:header="567" w:footer="567" w:gutter="0"/>
          <w:pgNumType w:start="1"/>
          <w:cols w:space="708"/>
          <w:docGrid w:linePitch="360"/>
        </w:sectPr>
      </w:pPr>
    </w:p>
    <w:p w14:paraId="683D2342" w14:textId="77777777" w:rsidR="005B34BA" w:rsidRPr="00937F01" w:rsidRDefault="005B34BA" w:rsidP="00937F01">
      <w:pPr>
        <w:pStyle w:val="afa"/>
      </w:pPr>
      <w:r w:rsidRPr="00937F01">
        <w:lastRenderedPageBreak/>
        <w:t>ИЗ ЗТМ</w:t>
      </w:r>
    </w:p>
    <w:p w14:paraId="0C7E908B" w14:textId="77777777" w:rsidR="005B34BA" w:rsidRPr="00937F01" w:rsidRDefault="005B34BA" w:rsidP="00937F01">
      <w:pPr>
        <w:pStyle w:val="a6"/>
      </w:pPr>
      <w:r w:rsidRPr="00937F01">
        <w:t>4-1.</w:t>
      </w:r>
      <w:r w:rsidRPr="00937F01">
        <w:tab/>
        <w:t>ИНТ. БОЛЬНИЦ</w:t>
      </w:r>
      <w:r w:rsidR="00E35CF1" w:rsidRPr="00937F01">
        <w:t>А (</w:t>
      </w:r>
      <w:r w:rsidR="00E35CF1" w:rsidRPr="00937F01">
        <w:rPr>
          <w:caps w:val="0"/>
        </w:rPr>
        <w:t>коридор</w:t>
      </w:r>
      <w:r w:rsidR="00E35CF1" w:rsidRPr="00937F01">
        <w:t>)</w:t>
      </w:r>
      <w:r w:rsidRPr="00937F01">
        <w:t xml:space="preserve"> – ДЕНЬ</w:t>
      </w:r>
    </w:p>
    <w:p w14:paraId="6E7BD7BF" w14:textId="77777777" w:rsidR="005B34BA" w:rsidRPr="00937F01" w:rsidRDefault="005B34BA" w:rsidP="00937F01">
      <w:pPr>
        <w:pStyle w:val="a7"/>
        <w:keepNext/>
        <w:keepLines/>
      </w:pPr>
      <w:r w:rsidRPr="00937F01">
        <w:t>Масса и Стёпа сталкиваются в дверях. Стёпа смотрит во все глаза.</w:t>
      </w:r>
    </w:p>
    <w:p w14:paraId="20109D85" w14:textId="77777777" w:rsidR="005B34BA" w:rsidRPr="00937F01" w:rsidRDefault="005B34BA" w:rsidP="00937F01">
      <w:pPr>
        <w:pStyle w:val="a9"/>
      </w:pPr>
      <w:r w:rsidRPr="00937F01">
        <w:t>СТ</w:t>
      </w:r>
      <w:r w:rsidRPr="00937F01">
        <w:rPr>
          <w:lang w:val="ru-RU"/>
        </w:rPr>
        <w:t>Ё</w:t>
      </w:r>
      <w:r w:rsidRPr="00937F01">
        <w:t>ПА</w:t>
      </w:r>
    </w:p>
    <w:p w14:paraId="3877B6C8" w14:textId="77777777" w:rsidR="005B34BA" w:rsidRPr="00937F01" w:rsidRDefault="005B34BA" w:rsidP="00937F01">
      <w:pPr>
        <w:pStyle w:val="ab"/>
      </w:pPr>
      <w:r w:rsidRPr="00937F01">
        <w:t>Олег?!</w:t>
      </w:r>
    </w:p>
    <w:p w14:paraId="63ABEAB9" w14:textId="6B57961C" w:rsidR="005B34BA" w:rsidRPr="00937F01" w:rsidRDefault="005B34BA" w:rsidP="00937F01">
      <w:pPr>
        <w:pStyle w:val="a7"/>
      </w:pPr>
      <w:r w:rsidRPr="00937F01">
        <w:t xml:space="preserve">У Массы быстро бегают глаза. Он </w:t>
      </w:r>
      <w:r w:rsidRPr="00BE3C4A">
        <w:rPr>
          <w:strike/>
          <w:color w:val="A6A6A6" w:themeColor="background1" w:themeShade="A6"/>
        </w:rPr>
        <w:t>строит гримасу, пытаясь изменить внешность, но получается лишь дурацкое лицо</w:t>
      </w:r>
      <w:r w:rsidR="00BE3C4A" w:rsidRPr="00BE3C4A">
        <w:rPr>
          <w:color w:val="A6A6A6" w:themeColor="background1" w:themeShade="A6"/>
          <w:lang w:val="ru-RU"/>
        </w:rPr>
        <w:t xml:space="preserve"> </w:t>
      </w:r>
      <w:r w:rsidR="00BE3C4A" w:rsidRPr="00BE3C4A">
        <w:rPr>
          <w:color w:val="00B050"/>
          <w:lang w:val="ru-RU"/>
        </w:rPr>
        <w:t>натягивает маску</w:t>
      </w:r>
      <w:r w:rsidRPr="00937F01">
        <w:t>.</w:t>
      </w:r>
    </w:p>
    <w:p w14:paraId="5558B3C4" w14:textId="77777777" w:rsidR="005B34BA" w:rsidRPr="00937F01" w:rsidRDefault="005B34BA" w:rsidP="00937F01">
      <w:pPr>
        <w:pStyle w:val="a9"/>
      </w:pPr>
      <w:r w:rsidRPr="00937F01">
        <w:t>МАССА</w:t>
      </w:r>
    </w:p>
    <w:p w14:paraId="46F54A02" w14:textId="100CA520" w:rsidR="005B34BA" w:rsidRPr="00937F01" w:rsidRDefault="005B34BA" w:rsidP="00937F01">
      <w:pPr>
        <w:pStyle w:val="ae"/>
      </w:pPr>
      <w:r w:rsidRPr="00937F01">
        <w:t>(растеряно блеет</w:t>
      </w:r>
      <w:r w:rsidR="00BE3C4A">
        <w:t xml:space="preserve">, </w:t>
      </w:r>
      <w:r w:rsidR="00BE3C4A" w:rsidRPr="00BE3C4A">
        <w:rPr>
          <w:color w:val="00B050"/>
        </w:rPr>
        <w:t>пряча лицо</w:t>
      </w:r>
      <w:r w:rsidRPr="00937F01">
        <w:t>)</w:t>
      </w:r>
    </w:p>
    <w:p w14:paraId="4B250678" w14:textId="77777777" w:rsidR="005B34BA" w:rsidRPr="00937F01" w:rsidRDefault="005B34BA" w:rsidP="00937F01">
      <w:pPr>
        <w:pStyle w:val="ab"/>
      </w:pPr>
      <w:r w:rsidRPr="00937F01">
        <w:t>Нет! Я этот… эээ … Не Олег! Ошибся ты, малой.</w:t>
      </w:r>
    </w:p>
    <w:p w14:paraId="6675F7F7" w14:textId="77777777" w:rsidR="005B34BA" w:rsidRPr="00937F01" w:rsidRDefault="005B34BA" w:rsidP="00937F01">
      <w:pPr>
        <w:pStyle w:val="a7"/>
      </w:pPr>
      <w:r w:rsidRPr="00937F01">
        <w:t>Масса быстрым шагом проходит мимо Стёпы.</w:t>
      </w:r>
    </w:p>
    <w:p w14:paraId="56B6BEC8" w14:textId="77777777" w:rsidR="005B34BA" w:rsidRPr="00937F01" w:rsidRDefault="005B34BA" w:rsidP="00937F01">
      <w:pPr>
        <w:pStyle w:val="a9"/>
      </w:pPr>
      <w:r w:rsidRPr="00937F01">
        <w:t>СТ</w:t>
      </w:r>
      <w:r w:rsidRPr="00937F01">
        <w:rPr>
          <w:lang w:val="ru-RU"/>
        </w:rPr>
        <w:t>Ё</w:t>
      </w:r>
      <w:r w:rsidRPr="00937F01">
        <w:t>ПА</w:t>
      </w:r>
    </w:p>
    <w:p w14:paraId="3BC1E8C1" w14:textId="77777777" w:rsidR="005B34BA" w:rsidRPr="00937F01" w:rsidRDefault="005B34BA" w:rsidP="00937F01">
      <w:pPr>
        <w:pStyle w:val="ab"/>
      </w:pPr>
      <w:r w:rsidRPr="00937F01">
        <w:t>Малой?! Эй, какой я тебе малой?!</w:t>
      </w:r>
    </w:p>
    <w:p w14:paraId="190B15BF" w14:textId="77777777" w:rsidR="005B34BA" w:rsidRPr="00937F01" w:rsidRDefault="005B34BA" w:rsidP="00937F01">
      <w:pPr>
        <w:pStyle w:val="a7"/>
      </w:pPr>
      <w:r w:rsidRPr="00937F01">
        <w:t>Стёпа в шоке, качает головой: "Да нет... Бред". Заходит в палату.</w:t>
      </w:r>
    </w:p>
    <w:p w14:paraId="594E0DDD" w14:textId="77777777" w:rsidR="005B34BA" w:rsidRPr="00937F01" w:rsidRDefault="005B34BA" w:rsidP="00937F01">
      <w:pPr>
        <w:pStyle w:val="a6"/>
      </w:pPr>
      <w:r w:rsidRPr="00937F01">
        <w:t>4-2.</w:t>
      </w:r>
      <w:r w:rsidRPr="00937F01">
        <w:tab/>
        <w:t>ИНТ. БОЛЬНИЦА (</w:t>
      </w:r>
      <w:r w:rsidRPr="00937F01">
        <w:rPr>
          <w:caps w:val="0"/>
        </w:rPr>
        <w:t>палата</w:t>
      </w:r>
      <w:r w:rsidRPr="00937F01">
        <w:t>) – ДЕНЬ</w:t>
      </w:r>
    </w:p>
    <w:p w14:paraId="2276AA15" w14:textId="77777777" w:rsidR="005B34BA" w:rsidRPr="00937F01" w:rsidRDefault="005B34BA" w:rsidP="00937F01">
      <w:pPr>
        <w:pStyle w:val="a7"/>
        <w:keepNext/>
        <w:keepLines/>
      </w:pPr>
      <w:r w:rsidRPr="00937F01">
        <w:t>В палате лежит разволновавшаяся Мама.</w:t>
      </w:r>
    </w:p>
    <w:p w14:paraId="3D67B674" w14:textId="77777777" w:rsidR="005B34BA" w:rsidRPr="00937F01" w:rsidRDefault="005B34BA" w:rsidP="00937F01">
      <w:pPr>
        <w:pStyle w:val="a9"/>
      </w:pPr>
      <w:r w:rsidRPr="00937F01">
        <w:t>МАМА МАССЫ</w:t>
      </w:r>
    </w:p>
    <w:p w14:paraId="4ECF5D47" w14:textId="77777777" w:rsidR="005B34BA" w:rsidRPr="00937F01" w:rsidRDefault="005B34BA" w:rsidP="00937F01">
      <w:pPr>
        <w:pStyle w:val="ab"/>
      </w:pPr>
      <w:r w:rsidRPr="00937F01">
        <w:t>Ой, Стёпка… Представляешь, ко мне сейчас Олежка приходил, как живой... Видимо всё, проводить меня хочет на тот свет…</w:t>
      </w:r>
    </w:p>
    <w:p w14:paraId="043A3E2B" w14:textId="77777777" w:rsidR="005B34BA" w:rsidRPr="00937F01" w:rsidRDefault="005B34BA" w:rsidP="00937F01">
      <w:pPr>
        <w:pStyle w:val="a7"/>
      </w:pPr>
      <w:r w:rsidRPr="00937F01">
        <w:t>Стёпа задумывается.</w:t>
      </w:r>
    </w:p>
    <w:p w14:paraId="496FB523" w14:textId="5F184EF5" w:rsidR="005B34BA" w:rsidRPr="00937F01" w:rsidRDefault="005B34BA" w:rsidP="00E254E3">
      <w:pPr>
        <w:pStyle w:val="afa"/>
        <w:keepNext/>
        <w:spacing w:before="360"/>
      </w:pPr>
      <w:r w:rsidRPr="00937F01">
        <w:t>НАЧАЛО ФЛЕШБЭКА</w:t>
      </w:r>
    </w:p>
    <w:p w14:paraId="5D84DE6C" w14:textId="77777777" w:rsidR="005B34BA" w:rsidRPr="00937F01" w:rsidRDefault="005B34BA" w:rsidP="00937F01">
      <w:pPr>
        <w:pStyle w:val="a7"/>
      </w:pPr>
      <w:r w:rsidRPr="00937F01">
        <w:t>Стёпа и Фил (в халате и маске) стоят в коридоре.</w:t>
      </w:r>
    </w:p>
    <w:p w14:paraId="4D55C5DA" w14:textId="77777777" w:rsidR="005B34BA" w:rsidRPr="00937F01" w:rsidRDefault="005B34BA" w:rsidP="00937F01">
      <w:pPr>
        <w:pStyle w:val="a9"/>
      </w:pPr>
      <w:r w:rsidRPr="00937F01">
        <w:t>ФИЛ</w:t>
      </w:r>
    </w:p>
    <w:p w14:paraId="6E941642" w14:textId="3AF718E6" w:rsidR="005B34BA" w:rsidRPr="00E254E3" w:rsidRDefault="005B34BA" w:rsidP="00937F01">
      <w:pPr>
        <w:pStyle w:val="ab"/>
        <w:rPr>
          <w:lang w:val="ru-RU"/>
        </w:rPr>
      </w:pPr>
      <w:r w:rsidRPr="00937F01">
        <w:t>…симптомы у болезни разные, могут даже мерещиться умершие родственники</w:t>
      </w:r>
      <w:r w:rsidR="00E254E3">
        <w:rPr>
          <w:lang w:val="ru-RU"/>
        </w:rPr>
        <w:t>…</w:t>
      </w:r>
    </w:p>
    <w:p w14:paraId="4226C88E" w14:textId="77777777" w:rsidR="005B34BA" w:rsidRPr="00937F01" w:rsidRDefault="005B34BA" w:rsidP="00937F01">
      <w:pPr>
        <w:pStyle w:val="afa"/>
      </w:pPr>
      <w:r w:rsidRPr="00937F01">
        <w:t>КОНЕЦ ФЛЕШБЭКА</w:t>
      </w:r>
    </w:p>
    <w:p w14:paraId="64E8BCAF" w14:textId="77777777" w:rsidR="005B34BA" w:rsidRPr="00937F01" w:rsidRDefault="005B34BA" w:rsidP="00937F01">
      <w:pPr>
        <w:pStyle w:val="a9"/>
      </w:pPr>
      <w:r w:rsidRPr="00937F01">
        <w:t>СТЁПА</w:t>
      </w:r>
    </w:p>
    <w:p w14:paraId="4F9B8241" w14:textId="77777777" w:rsidR="005B34BA" w:rsidRPr="00937F01" w:rsidRDefault="005B34BA" w:rsidP="00937F01">
      <w:pPr>
        <w:pStyle w:val="ae"/>
      </w:pPr>
      <w:r w:rsidRPr="00937F01">
        <w:t>(себе под нос)</w:t>
      </w:r>
    </w:p>
    <w:p w14:paraId="1BE0DB0C" w14:textId="77777777" w:rsidR="005B34BA" w:rsidRPr="00937F01" w:rsidRDefault="005B34BA" w:rsidP="00937F01">
      <w:pPr>
        <w:pStyle w:val="ab"/>
      </w:pPr>
      <w:r w:rsidRPr="00937F01">
        <w:t>Это заразно, что ли?</w:t>
      </w:r>
    </w:p>
    <w:p w14:paraId="1C401043" w14:textId="77777777" w:rsidR="005B34BA" w:rsidRPr="00937F01" w:rsidRDefault="005B34BA" w:rsidP="00937F01">
      <w:pPr>
        <w:pStyle w:val="a9"/>
      </w:pPr>
      <w:r w:rsidRPr="00937F01">
        <w:lastRenderedPageBreak/>
        <w:t>МАМА МАССЫ</w:t>
      </w:r>
    </w:p>
    <w:p w14:paraId="60BC96F5" w14:textId="77777777" w:rsidR="005B34BA" w:rsidRPr="00937F01" w:rsidRDefault="005B34BA" w:rsidP="00937F01">
      <w:pPr>
        <w:pStyle w:val="ab"/>
      </w:pPr>
      <w:r w:rsidRPr="00937F01">
        <w:t>Что, сынок?</w:t>
      </w:r>
    </w:p>
    <w:p w14:paraId="3DF80CD2" w14:textId="77777777" w:rsidR="005B34BA" w:rsidRPr="00937F01" w:rsidRDefault="005B34BA" w:rsidP="00937F01">
      <w:pPr>
        <w:pStyle w:val="a9"/>
      </w:pPr>
      <w:r w:rsidRPr="00937F01">
        <w:t>СТ</w:t>
      </w:r>
      <w:r w:rsidRPr="00937F01">
        <w:rPr>
          <w:lang w:val="ru-RU"/>
        </w:rPr>
        <w:t>Ё</w:t>
      </w:r>
      <w:r w:rsidRPr="00937F01">
        <w:t>ПА</w:t>
      </w:r>
    </w:p>
    <w:p w14:paraId="7010A9A1" w14:textId="77777777" w:rsidR="005B34BA" w:rsidRPr="00937F01" w:rsidRDefault="005B34BA" w:rsidP="00937F01">
      <w:pPr>
        <w:pStyle w:val="ab"/>
      </w:pPr>
      <w:r w:rsidRPr="00937F01">
        <w:t>Я говорю, показалось тебе, мам!</w:t>
      </w:r>
    </w:p>
    <w:p w14:paraId="4A48816B" w14:textId="77777777" w:rsidR="005B34BA" w:rsidRPr="00BE3C4A" w:rsidRDefault="005B34BA" w:rsidP="00937F01">
      <w:pPr>
        <w:pStyle w:val="a9"/>
        <w:rPr>
          <w:strike/>
          <w:color w:val="A6A6A6" w:themeColor="background1" w:themeShade="A6"/>
        </w:rPr>
      </w:pPr>
      <w:r w:rsidRPr="00BE3C4A">
        <w:rPr>
          <w:strike/>
          <w:color w:val="A6A6A6" w:themeColor="background1" w:themeShade="A6"/>
        </w:rPr>
        <w:t>МАМА МАССЫ</w:t>
      </w:r>
    </w:p>
    <w:p w14:paraId="5A99D07E" w14:textId="77777777" w:rsidR="005B34BA" w:rsidRPr="00BE3C4A" w:rsidRDefault="005B34BA" w:rsidP="00937F01">
      <w:pPr>
        <w:pStyle w:val="ab"/>
        <w:rPr>
          <w:strike/>
          <w:color w:val="A6A6A6" w:themeColor="background1" w:themeShade="A6"/>
        </w:rPr>
      </w:pPr>
      <w:r w:rsidRPr="00BE3C4A">
        <w:rPr>
          <w:strike/>
          <w:color w:val="A6A6A6" w:themeColor="background1" w:themeShade="A6"/>
        </w:rPr>
        <w:t>Ты меня на тот свет пришёл проводить, или в дурдом?! Я что, своего Олежку не узнаю!?</w:t>
      </w:r>
    </w:p>
    <w:p w14:paraId="59E05DD2" w14:textId="77777777" w:rsidR="005B34BA" w:rsidRPr="00937F01" w:rsidRDefault="005B34BA" w:rsidP="00937F01">
      <w:pPr>
        <w:pStyle w:val="a7"/>
      </w:pPr>
      <w:r w:rsidRPr="00937F01">
        <w:t xml:space="preserve">Заходит </w:t>
      </w:r>
      <w:r w:rsidRPr="00937F01">
        <w:rPr>
          <w:lang w:val="ru-RU"/>
        </w:rPr>
        <w:t>М</w:t>
      </w:r>
      <w:r w:rsidRPr="00937F01">
        <w:t>едсестра.</w:t>
      </w:r>
    </w:p>
    <w:p w14:paraId="0F7C1849" w14:textId="77777777" w:rsidR="005B34BA" w:rsidRPr="00937F01" w:rsidRDefault="005B34BA" w:rsidP="00937F01">
      <w:pPr>
        <w:pStyle w:val="a9"/>
      </w:pPr>
      <w:r w:rsidRPr="00937F01">
        <w:t>МЕДСЕСТРА</w:t>
      </w:r>
    </w:p>
    <w:p w14:paraId="26BC5794" w14:textId="77777777" w:rsidR="005B34BA" w:rsidRPr="00937F01" w:rsidRDefault="005B34BA" w:rsidP="00937F01">
      <w:pPr>
        <w:pStyle w:val="ab"/>
      </w:pPr>
      <w:r w:rsidRPr="00937F01">
        <w:t>Как самочувствие, Татьяна Павловна?</w:t>
      </w:r>
    </w:p>
    <w:p w14:paraId="22787EF1" w14:textId="77777777" w:rsidR="005B34BA" w:rsidRPr="00937F01" w:rsidRDefault="005B34BA" w:rsidP="00937F01">
      <w:pPr>
        <w:pStyle w:val="a9"/>
        <w:rPr>
          <w:lang w:val="ru-RU"/>
        </w:rPr>
      </w:pPr>
      <w:r w:rsidRPr="00937F01">
        <w:t xml:space="preserve">МАМА </w:t>
      </w:r>
      <w:r w:rsidRPr="00937F01">
        <w:rPr>
          <w:lang w:val="ru-RU"/>
        </w:rPr>
        <w:t>МАССЫ</w:t>
      </w:r>
    </w:p>
    <w:p w14:paraId="03AAA38B" w14:textId="77DA2848" w:rsidR="005B34BA" w:rsidRPr="00937F01" w:rsidRDefault="005B34BA" w:rsidP="00937F01">
      <w:pPr>
        <w:pStyle w:val="ab"/>
      </w:pPr>
      <w:r w:rsidRPr="00937F01">
        <w:t>Да вот лежу, думаю… У меня такое платье нарядное есть – зелёное. Если я в гроб в н</w:t>
      </w:r>
      <w:r w:rsidR="002E255F">
        <w:rPr>
          <w:lang w:val="ru-RU"/>
        </w:rPr>
        <w:t>ё</w:t>
      </w:r>
      <w:r w:rsidRPr="00937F01">
        <w:t>м</w:t>
      </w:r>
      <w:r w:rsidR="002E255F">
        <w:rPr>
          <w:lang w:val="ru-RU"/>
        </w:rPr>
        <w:t xml:space="preserve"> </w:t>
      </w:r>
      <w:r w:rsidRPr="00937F01">
        <w:t>лягу, оно с красной бахромой нормально смотреться будет?</w:t>
      </w:r>
    </w:p>
    <w:p w14:paraId="4450C39E" w14:textId="77777777" w:rsidR="005B34BA" w:rsidRPr="00937F01" w:rsidRDefault="005B34BA" w:rsidP="00937F01">
      <w:pPr>
        <w:pStyle w:val="a9"/>
      </w:pPr>
      <w:r w:rsidRPr="00937F01">
        <w:t>МЕДСЕСТРА</w:t>
      </w:r>
    </w:p>
    <w:p w14:paraId="696D601C" w14:textId="1B90E336" w:rsidR="005B34BA" w:rsidRPr="00937F01" w:rsidRDefault="005B34BA" w:rsidP="00937F01">
      <w:pPr>
        <w:pStyle w:val="ab"/>
      </w:pPr>
      <w:r w:rsidRPr="00937F01">
        <w:t>Ну здрасьте! Вас на выписку</w:t>
      </w:r>
      <w:r w:rsidR="00BE3C4A">
        <w:rPr>
          <w:lang w:val="ru-RU"/>
        </w:rPr>
        <w:t xml:space="preserve"> </w:t>
      </w:r>
      <w:r w:rsidR="00BE3C4A" w:rsidRPr="00BE3C4A">
        <w:rPr>
          <w:color w:val="00B050"/>
          <w:lang w:val="ru-RU"/>
        </w:rPr>
        <w:t>завтра</w:t>
      </w:r>
      <w:r w:rsidRPr="00BE3C4A">
        <w:rPr>
          <w:color w:val="00B050"/>
        </w:rPr>
        <w:t xml:space="preserve"> </w:t>
      </w:r>
      <w:r w:rsidRPr="00937F01">
        <w:t>готовят, а вы так безвкусно умирать собрались.</w:t>
      </w:r>
    </w:p>
    <w:p w14:paraId="240CF89A" w14:textId="77777777" w:rsidR="005B34BA" w:rsidRPr="00937F01" w:rsidRDefault="005B34BA" w:rsidP="00937F01">
      <w:pPr>
        <w:pStyle w:val="a9"/>
      </w:pPr>
      <w:r w:rsidRPr="00937F01">
        <w:t>СТЁПА</w:t>
      </w:r>
    </w:p>
    <w:p w14:paraId="20A9EB0A" w14:textId="77777777" w:rsidR="005B34BA" w:rsidRPr="00937F01" w:rsidRDefault="005B34BA" w:rsidP="00937F01">
      <w:pPr>
        <w:pStyle w:val="ab"/>
      </w:pPr>
      <w:r w:rsidRPr="00937F01">
        <w:t>На выписку?! С расслабиновой комой?!</w:t>
      </w:r>
    </w:p>
    <w:p w14:paraId="31AA8FDD" w14:textId="77777777" w:rsidR="005B34BA" w:rsidRPr="00937F01" w:rsidRDefault="005B34BA" w:rsidP="00937F01">
      <w:pPr>
        <w:pStyle w:val="a9"/>
      </w:pPr>
      <w:r w:rsidRPr="00937F01">
        <w:t>МЕДСЕСТРА</w:t>
      </w:r>
    </w:p>
    <w:p w14:paraId="775DD1B8" w14:textId="07484BEB" w:rsidR="005B34BA" w:rsidRPr="00937F01" w:rsidRDefault="005B34BA" w:rsidP="00937F01">
      <w:pPr>
        <w:pStyle w:val="ab"/>
      </w:pPr>
      <w:r w:rsidRPr="00BE3C4A">
        <w:rPr>
          <w:strike/>
          <w:color w:val="A6A6A6" w:themeColor="background1" w:themeShade="A6"/>
        </w:rPr>
        <w:t>Ой, Господи…</w:t>
      </w:r>
      <w:r w:rsidRPr="00BE3C4A">
        <w:rPr>
          <w:color w:val="A6A6A6" w:themeColor="background1" w:themeShade="A6"/>
        </w:rPr>
        <w:t xml:space="preserve"> </w:t>
      </w:r>
      <w:r w:rsidRPr="00937F01">
        <w:t>Молодой человек, прекратите ставить диагнозы по интернету. У неё обычный обморок был.</w:t>
      </w:r>
    </w:p>
    <w:p w14:paraId="65438823" w14:textId="77777777" w:rsidR="005B34BA" w:rsidRPr="00937F01" w:rsidRDefault="005B34BA" w:rsidP="00937F01">
      <w:pPr>
        <w:pStyle w:val="a9"/>
      </w:pPr>
      <w:r w:rsidRPr="00937F01">
        <w:t>СТЁПА</w:t>
      </w:r>
    </w:p>
    <w:p w14:paraId="6ACA9023" w14:textId="73008987" w:rsidR="005B34BA" w:rsidRPr="00BE3C4A" w:rsidRDefault="005B34BA" w:rsidP="00937F01">
      <w:pPr>
        <w:pStyle w:val="ab"/>
        <w:rPr>
          <w:color w:val="00B050"/>
          <w:lang w:val="ru-RU"/>
        </w:rPr>
      </w:pPr>
      <w:r w:rsidRPr="00BE3C4A">
        <w:rPr>
          <w:strike/>
          <w:color w:val="A6A6A6" w:themeColor="background1" w:themeShade="A6"/>
        </w:rPr>
        <w:t>Да в каком интернете?! Я этот диагноз от врача услышал!</w:t>
      </w:r>
      <w:r w:rsidR="00BE3C4A">
        <w:rPr>
          <w:strike/>
          <w:color w:val="A6A6A6" w:themeColor="background1" w:themeShade="A6"/>
          <w:lang w:val="ru-RU"/>
        </w:rPr>
        <w:t xml:space="preserve"> </w:t>
      </w:r>
      <w:r w:rsidR="00BE3C4A" w:rsidRPr="00BE3C4A">
        <w:rPr>
          <w:color w:val="00B050"/>
          <w:lang w:val="ru-RU"/>
        </w:rPr>
        <w:t>Какой интернет?! Это ваш врач сказал!</w:t>
      </w:r>
    </w:p>
    <w:p w14:paraId="78087E5B" w14:textId="77777777" w:rsidR="005B34BA" w:rsidRPr="00937F01" w:rsidRDefault="005B34BA" w:rsidP="00937F01">
      <w:pPr>
        <w:pStyle w:val="a9"/>
      </w:pPr>
      <w:r w:rsidRPr="00937F01">
        <w:t>МЕДСЕСТРА</w:t>
      </w:r>
    </w:p>
    <w:p w14:paraId="78E45BC5" w14:textId="77777777" w:rsidR="005B34BA" w:rsidRPr="00937F01" w:rsidRDefault="005B34BA" w:rsidP="00937F01">
      <w:pPr>
        <w:pStyle w:val="ae"/>
      </w:pPr>
      <w:r w:rsidRPr="00937F01">
        <w:t>(насмешливо)</w:t>
      </w:r>
    </w:p>
    <w:p w14:paraId="6BA1985D" w14:textId="73E94970" w:rsidR="005B34BA" w:rsidRPr="00BE3C4A" w:rsidRDefault="005B34BA" w:rsidP="00937F01">
      <w:pPr>
        <w:pStyle w:val="ab"/>
        <w:rPr>
          <w:color w:val="00B050"/>
          <w:lang w:val="ru-RU"/>
        </w:rPr>
      </w:pPr>
      <w:r w:rsidRPr="00BE3C4A">
        <w:rPr>
          <w:strike/>
          <w:color w:val="A6A6A6" w:themeColor="background1" w:themeShade="A6"/>
        </w:rPr>
        <w:t>От какого врача?! От Малышевой?!</w:t>
      </w:r>
      <w:r w:rsidR="00BE3C4A" w:rsidRPr="00BE3C4A">
        <w:rPr>
          <w:color w:val="A6A6A6" w:themeColor="background1" w:themeShade="A6"/>
          <w:lang w:val="ru-RU"/>
        </w:rPr>
        <w:t xml:space="preserve"> </w:t>
      </w:r>
      <w:r w:rsidR="00BE3C4A" w:rsidRPr="00BE3C4A">
        <w:rPr>
          <w:color w:val="00B050"/>
          <w:lang w:val="ru-RU"/>
        </w:rPr>
        <w:t>Какой врач, Малышева?</w:t>
      </w:r>
    </w:p>
    <w:p w14:paraId="315F151B" w14:textId="77777777" w:rsidR="005B34BA" w:rsidRPr="00937F01" w:rsidRDefault="005B34BA" w:rsidP="00937F01">
      <w:pPr>
        <w:pStyle w:val="a7"/>
      </w:pPr>
      <w:r w:rsidRPr="00937F01">
        <w:t>Медсестра обращает внимание на банку солений. Берёт её в руки и отдаёт Стёпе.</w:t>
      </w:r>
    </w:p>
    <w:p w14:paraId="27B98740" w14:textId="77777777" w:rsidR="005B34BA" w:rsidRPr="00937F01" w:rsidRDefault="005B34BA" w:rsidP="00937F01">
      <w:pPr>
        <w:pStyle w:val="a9"/>
      </w:pPr>
      <w:r w:rsidRPr="00937F01">
        <w:lastRenderedPageBreak/>
        <w:t>МЕДСЕСТРА</w:t>
      </w:r>
    </w:p>
    <w:p w14:paraId="13865EF2" w14:textId="77777777" w:rsidR="005B34BA" w:rsidRPr="00937F01" w:rsidRDefault="005B34BA" w:rsidP="00937F01">
      <w:pPr>
        <w:pStyle w:val="ab"/>
      </w:pPr>
      <w:r w:rsidRPr="00937F01">
        <w:t>А вот солёное ей сейчас не желательно…</w:t>
      </w:r>
    </w:p>
    <w:p w14:paraId="24F52256" w14:textId="77777777" w:rsidR="005B34BA" w:rsidRPr="00937F01" w:rsidRDefault="005B34BA" w:rsidP="00937F01">
      <w:pPr>
        <w:pStyle w:val="a9"/>
      </w:pPr>
      <w:r w:rsidRPr="00937F01">
        <w:t>МАМА МАССЫ</w:t>
      </w:r>
    </w:p>
    <w:p w14:paraId="6B330E76" w14:textId="77777777" w:rsidR="005B34BA" w:rsidRPr="00937F01" w:rsidRDefault="005B34BA" w:rsidP="00937F01">
      <w:pPr>
        <w:pStyle w:val="ae"/>
      </w:pPr>
      <w:r w:rsidRPr="00937F01">
        <w:t xml:space="preserve">(хвастаясь) </w:t>
      </w:r>
    </w:p>
    <w:p w14:paraId="20BEC12D" w14:textId="77777777" w:rsidR="005B34BA" w:rsidRPr="00937F01" w:rsidRDefault="005B34BA" w:rsidP="00937F01">
      <w:pPr>
        <w:pStyle w:val="ab"/>
      </w:pPr>
      <w:r w:rsidRPr="00937F01">
        <w:t>Это мне сынок мой покойный принёс.</w:t>
      </w:r>
    </w:p>
    <w:p w14:paraId="51059C03" w14:textId="77777777" w:rsidR="005B34BA" w:rsidRPr="00937F01" w:rsidRDefault="005B34BA" w:rsidP="00937F01">
      <w:pPr>
        <w:pStyle w:val="a9"/>
      </w:pPr>
      <w:r w:rsidRPr="00937F01">
        <w:t>СТЁПА</w:t>
      </w:r>
    </w:p>
    <w:p w14:paraId="5F3EEF90" w14:textId="77777777" w:rsidR="005B34BA" w:rsidRPr="00937F01" w:rsidRDefault="005B34BA" w:rsidP="00937F01">
      <w:pPr>
        <w:pStyle w:val="ab"/>
      </w:pPr>
      <w:r w:rsidRPr="00937F01">
        <w:t>Призрак принёс солёные огурцы?</w:t>
      </w:r>
    </w:p>
    <w:p w14:paraId="0C79444D" w14:textId="77777777" w:rsidR="005B34BA" w:rsidRPr="00937F01" w:rsidRDefault="005B34BA" w:rsidP="00937F01">
      <w:pPr>
        <w:pStyle w:val="a9"/>
      </w:pPr>
      <w:r w:rsidRPr="00937F01">
        <w:t>МАМА МАССЫ</w:t>
      </w:r>
    </w:p>
    <w:p w14:paraId="233E0169" w14:textId="77777777" w:rsidR="005B34BA" w:rsidRPr="00937F01" w:rsidRDefault="005B34BA" w:rsidP="00937F01">
      <w:pPr>
        <w:pStyle w:val="ab"/>
      </w:pPr>
      <w:r w:rsidRPr="00937F01">
        <w:t>А что тебя удивляет? Он же всегда покушать любил.</w:t>
      </w:r>
    </w:p>
    <w:p w14:paraId="1CC8DEE8" w14:textId="77777777" w:rsidR="005B34BA" w:rsidRPr="00937F01" w:rsidRDefault="005B34BA" w:rsidP="00937F01">
      <w:pPr>
        <w:pStyle w:val="a7"/>
      </w:pPr>
      <w:r w:rsidRPr="00937F01">
        <w:t xml:space="preserve">Стёпа растерянно смотрит на </w:t>
      </w:r>
      <w:r w:rsidRPr="00937F01">
        <w:rPr>
          <w:lang w:val="ru-RU"/>
        </w:rPr>
        <w:t>М</w:t>
      </w:r>
      <w:r w:rsidRPr="00937F01">
        <w:t xml:space="preserve">аму, потом на </w:t>
      </w:r>
      <w:r w:rsidRPr="00937F01">
        <w:rPr>
          <w:lang w:val="ru-RU"/>
        </w:rPr>
        <w:t>М</w:t>
      </w:r>
      <w:r w:rsidRPr="00937F01">
        <w:t>едсестру.</w:t>
      </w:r>
    </w:p>
    <w:p w14:paraId="611C21E0" w14:textId="77777777" w:rsidR="005B34BA" w:rsidRPr="00937F01" w:rsidRDefault="005B34BA" w:rsidP="00937F01">
      <w:pPr>
        <w:pStyle w:val="a9"/>
      </w:pPr>
      <w:r w:rsidRPr="00937F01">
        <w:t>СТЁПА</w:t>
      </w:r>
    </w:p>
    <w:p w14:paraId="0F4C860A" w14:textId="77777777" w:rsidR="005B34BA" w:rsidRPr="00937F01" w:rsidRDefault="005B34BA" w:rsidP="00937F01">
      <w:pPr>
        <w:pStyle w:val="ab"/>
      </w:pPr>
      <w:r w:rsidRPr="00937F01">
        <w:t>Ей точно завтра на выписку?</w:t>
      </w:r>
    </w:p>
    <w:p w14:paraId="05BEE42F" w14:textId="77777777" w:rsidR="005B34BA" w:rsidRPr="00937F01" w:rsidRDefault="005B34BA" w:rsidP="00937F01">
      <w:pPr>
        <w:pStyle w:val="a6"/>
      </w:pPr>
      <w:r w:rsidRPr="00937F01">
        <w:t>4-3.</w:t>
      </w:r>
      <w:r w:rsidRPr="00937F01">
        <w:tab/>
        <w:t>НАТ. БОЛЬНИЦА – ДЕНЬ</w:t>
      </w:r>
    </w:p>
    <w:p w14:paraId="07449B8C" w14:textId="77777777" w:rsidR="005B34BA" w:rsidRPr="00937F01" w:rsidRDefault="005B34BA" w:rsidP="00937F01">
      <w:pPr>
        <w:pStyle w:val="a7"/>
        <w:keepNext/>
        <w:keepLines/>
      </w:pPr>
      <w:r w:rsidRPr="00937F01">
        <w:t>Масса и Фил идут быстрым шагом из больницы.</w:t>
      </w:r>
    </w:p>
    <w:p w14:paraId="6E0FED5F" w14:textId="77777777" w:rsidR="005B34BA" w:rsidRPr="00937F01" w:rsidRDefault="005B34BA" w:rsidP="00937F01">
      <w:pPr>
        <w:pStyle w:val="a9"/>
      </w:pPr>
      <w:r w:rsidRPr="00937F01">
        <w:t>ФИЛ</w:t>
      </w:r>
    </w:p>
    <w:p w14:paraId="74125975" w14:textId="77777777" w:rsidR="005B34BA" w:rsidRPr="00937F01" w:rsidRDefault="005B34BA" w:rsidP="00937F01">
      <w:pPr>
        <w:pStyle w:val="ab"/>
      </w:pPr>
      <w:r w:rsidRPr="00937F01">
        <w:t>Ну чё, матушка в порядке?</w:t>
      </w:r>
    </w:p>
    <w:p w14:paraId="7EFED8C2" w14:textId="77777777" w:rsidR="005B34BA" w:rsidRPr="00937F01" w:rsidRDefault="005B34BA" w:rsidP="00937F01">
      <w:pPr>
        <w:pStyle w:val="a9"/>
      </w:pPr>
      <w:r w:rsidRPr="00937F01">
        <w:t>МАССА</w:t>
      </w:r>
    </w:p>
    <w:p w14:paraId="11CE830A" w14:textId="77777777" w:rsidR="005B34BA" w:rsidRPr="00937F01" w:rsidRDefault="005B34BA" w:rsidP="00937F01">
      <w:pPr>
        <w:pStyle w:val="ab"/>
      </w:pPr>
      <w:r w:rsidRPr="00937F01">
        <w:t>Ну больше не падала. Потому что лежала. Ты что Стёпке наплёл?</w:t>
      </w:r>
    </w:p>
    <w:p w14:paraId="3A85D426" w14:textId="77777777" w:rsidR="005B34BA" w:rsidRPr="00937F01" w:rsidRDefault="005B34BA" w:rsidP="00937F01">
      <w:pPr>
        <w:pStyle w:val="a9"/>
      </w:pPr>
      <w:r w:rsidRPr="00937F01">
        <w:t>ФИЛ</w:t>
      </w:r>
    </w:p>
    <w:p w14:paraId="3B289484" w14:textId="77777777" w:rsidR="005B34BA" w:rsidRPr="00937F01" w:rsidRDefault="005B34BA" w:rsidP="00937F01">
      <w:pPr>
        <w:pStyle w:val="ab"/>
      </w:pPr>
      <w:r w:rsidRPr="00937F01">
        <w:t>Взял у него денежку на лекарство матушке.</w:t>
      </w:r>
    </w:p>
    <w:p w14:paraId="1ED65636" w14:textId="77777777" w:rsidR="005B34BA" w:rsidRPr="00937F01" w:rsidRDefault="005B34BA" w:rsidP="00937F01">
      <w:pPr>
        <w:pStyle w:val="a9"/>
      </w:pPr>
      <w:r w:rsidRPr="00937F01">
        <w:t>МАССА</w:t>
      </w:r>
    </w:p>
    <w:p w14:paraId="1FB60952" w14:textId="77777777" w:rsidR="005B34BA" w:rsidRPr="00937F01" w:rsidRDefault="005B34BA" w:rsidP="00937F01">
      <w:pPr>
        <w:pStyle w:val="ab"/>
      </w:pPr>
      <w:r w:rsidRPr="00937F01">
        <w:t>Блин, братан! Выручил! Спасибо за заботу!</w:t>
      </w:r>
    </w:p>
    <w:p w14:paraId="25904F01" w14:textId="77777777" w:rsidR="005B34BA" w:rsidRPr="00937F01" w:rsidRDefault="005B34BA" w:rsidP="00937F01">
      <w:pPr>
        <w:pStyle w:val="a7"/>
      </w:pPr>
      <w:r w:rsidRPr="00937F01">
        <w:t>Фил усмехается. Масса вдруг останавливается, подозрительно…</w:t>
      </w:r>
    </w:p>
    <w:p w14:paraId="2C33A664" w14:textId="77777777" w:rsidR="005B34BA" w:rsidRPr="00BE3C4A" w:rsidRDefault="005B34BA" w:rsidP="00937F01">
      <w:pPr>
        <w:pStyle w:val="a9"/>
        <w:rPr>
          <w:strike/>
          <w:color w:val="A6A6A6" w:themeColor="background1" w:themeShade="A6"/>
        </w:rPr>
      </w:pPr>
      <w:r w:rsidRPr="00BE3C4A">
        <w:rPr>
          <w:strike/>
          <w:color w:val="A6A6A6" w:themeColor="background1" w:themeShade="A6"/>
        </w:rPr>
        <w:t>МАССА</w:t>
      </w:r>
    </w:p>
    <w:p w14:paraId="548319AD" w14:textId="77777777" w:rsidR="005B34BA" w:rsidRPr="00BE3C4A" w:rsidRDefault="005B34BA" w:rsidP="00937F01">
      <w:pPr>
        <w:pStyle w:val="ab"/>
        <w:rPr>
          <w:strike/>
          <w:color w:val="A6A6A6" w:themeColor="background1" w:themeShade="A6"/>
        </w:rPr>
      </w:pPr>
      <w:r w:rsidRPr="00BE3C4A">
        <w:rPr>
          <w:strike/>
          <w:color w:val="A6A6A6" w:themeColor="background1" w:themeShade="A6"/>
        </w:rPr>
        <w:t>Так, мы же не знаем, какие лекарства нужны…</w:t>
      </w:r>
    </w:p>
    <w:p w14:paraId="447CE966" w14:textId="77777777" w:rsidR="005B34BA" w:rsidRPr="00BE3C4A" w:rsidRDefault="005B34BA" w:rsidP="00937F01">
      <w:pPr>
        <w:pStyle w:val="a9"/>
        <w:rPr>
          <w:strike/>
          <w:color w:val="A6A6A6" w:themeColor="background1" w:themeShade="A6"/>
        </w:rPr>
      </w:pPr>
      <w:r w:rsidRPr="00BE3C4A">
        <w:rPr>
          <w:strike/>
          <w:color w:val="A6A6A6" w:themeColor="background1" w:themeShade="A6"/>
        </w:rPr>
        <w:t>ФИЛ</w:t>
      </w:r>
    </w:p>
    <w:p w14:paraId="0712C8F2" w14:textId="77777777" w:rsidR="005B34BA" w:rsidRPr="00BE3C4A" w:rsidRDefault="005B34BA" w:rsidP="00937F01">
      <w:pPr>
        <w:pStyle w:val="ab"/>
        <w:rPr>
          <w:strike/>
          <w:color w:val="A6A6A6" w:themeColor="background1" w:themeShade="A6"/>
        </w:rPr>
      </w:pPr>
      <w:r w:rsidRPr="00BE3C4A">
        <w:rPr>
          <w:strike/>
          <w:color w:val="A6A6A6" w:themeColor="background1" w:themeShade="A6"/>
        </w:rPr>
        <w:t>Ну долганул. Ты бы вот брату не одолжил, что ли?</w:t>
      </w:r>
    </w:p>
    <w:p w14:paraId="76B3AC0D" w14:textId="77777777" w:rsidR="005B34BA" w:rsidRPr="00937F01" w:rsidRDefault="005B34BA" w:rsidP="00937F01">
      <w:pPr>
        <w:pStyle w:val="a9"/>
      </w:pPr>
      <w:r w:rsidRPr="00937F01">
        <w:t>МАССА</w:t>
      </w:r>
    </w:p>
    <w:p w14:paraId="65DC5B24" w14:textId="77777777" w:rsidR="005B34BA" w:rsidRPr="00937F01" w:rsidRDefault="005B34BA" w:rsidP="00937F01">
      <w:pPr>
        <w:pStyle w:val="ab"/>
      </w:pPr>
      <w:r w:rsidRPr="00937F01">
        <w:t>Ты чё моего брата на бабки кинул?!</w:t>
      </w:r>
    </w:p>
    <w:p w14:paraId="51A16DFC" w14:textId="77777777" w:rsidR="005B34BA" w:rsidRPr="00937F01" w:rsidRDefault="005B34BA" w:rsidP="00937F01">
      <w:pPr>
        <w:pStyle w:val="a7"/>
      </w:pPr>
      <w:r w:rsidRPr="00937F01">
        <w:lastRenderedPageBreak/>
        <w:t>Фил подходит к Массе, тянет его за собой, чтобы идти дальше.</w:t>
      </w:r>
    </w:p>
    <w:p w14:paraId="39054AB1" w14:textId="77777777" w:rsidR="005B34BA" w:rsidRPr="00937F01" w:rsidRDefault="005B34BA" w:rsidP="00937F01">
      <w:pPr>
        <w:pStyle w:val="a9"/>
      </w:pPr>
      <w:r w:rsidRPr="00937F01">
        <w:t>ФИЛ</w:t>
      </w:r>
    </w:p>
    <w:p w14:paraId="1B0F4298" w14:textId="77777777" w:rsidR="005B34BA" w:rsidRPr="00937F01" w:rsidRDefault="005B34BA" w:rsidP="00937F01">
      <w:pPr>
        <w:pStyle w:val="ab"/>
      </w:pPr>
      <w:r w:rsidRPr="00937F01">
        <w:t>Давай говорить не брата кинул, а мента. Так не сильно обидно.</w:t>
      </w:r>
    </w:p>
    <w:p w14:paraId="337A6FFA" w14:textId="77777777" w:rsidR="005B34BA" w:rsidRPr="00BE3C4A" w:rsidRDefault="005B34BA" w:rsidP="00937F01">
      <w:pPr>
        <w:pStyle w:val="a9"/>
        <w:rPr>
          <w:strike/>
          <w:color w:val="A6A6A6" w:themeColor="background1" w:themeShade="A6"/>
        </w:rPr>
      </w:pPr>
      <w:r w:rsidRPr="00BE3C4A">
        <w:rPr>
          <w:strike/>
          <w:color w:val="A6A6A6" w:themeColor="background1" w:themeShade="A6"/>
        </w:rPr>
        <w:t>МАССА</w:t>
      </w:r>
    </w:p>
    <w:p w14:paraId="7B268A7B" w14:textId="77777777" w:rsidR="005B34BA" w:rsidRPr="00BE3C4A" w:rsidRDefault="005B34BA" w:rsidP="00937F01">
      <w:pPr>
        <w:pStyle w:val="ab"/>
        <w:rPr>
          <w:strike/>
          <w:color w:val="A6A6A6" w:themeColor="background1" w:themeShade="A6"/>
        </w:rPr>
      </w:pPr>
      <w:r w:rsidRPr="00BE3C4A">
        <w:rPr>
          <w:strike/>
          <w:color w:val="A6A6A6" w:themeColor="background1" w:themeShade="A6"/>
        </w:rPr>
        <w:t>Ну ты, Фил, конечно, и урод!</w:t>
      </w:r>
    </w:p>
    <w:p w14:paraId="109B8786" w14:textId="77777777" w:rsidR="005B34BA" w:rsidRPr="00BE3C4A" w:rsidRDefault="005B34BA" w:rsidP="00937F01">
      <w:pPr>
        <w:pStyle w:val="a9"/>
        <w:rPr>
          <w:strike/>
          <w:color w:val="A6A6A6" w:themeColor="background1" w:themeShade="A6"/>
        </w:rPr>
      </w:pPr>
      <w:r w:rsidRPr="00BE3C4A">
        <w:rPr>
          <w:strike/>
          <w:color w:val="A6A6A6" w:themeColor="background1" w:themeShade="A6"/>
        </w:rPr>
        <w:t>ФИЛ</w:t>
      </w:r>
    </w:p>
    <w:p w14:paraId="39AAD674" w14:textId="77777777" w:rsidR="005B34BA" w:rsidRPr="00BE3C4A" w:rsidRDefault="005B34BA" w:rsidP="00937F01">
      <w:pPr>
        <w:pStyle w:val="ab"/>
        <w:rPr>
          <w:strike/>
          <w:color w:val="A6A6A6" w:themeColor="background1" w:themeShade="A6"/>
        </w:rPr>
      </w:pPr>
      <w:r w:rsidRPr="00BE3C4A">
        <w:rPr>
          <w:strike/>
          <w:color w:val="A6A6A6" w:themeColor="background1" w:themeShade="A6"/>
        </w:rPr>
        <w:t>Да ладно</w:t>
      </w:r>
      <w:r w:rsidRPr="00BE3C4A">
        <w:rPr>
          <w:strike/>
          <w:color w:val="A6A6A6" w:themeColor="background1" w:themeShade="A6"/>
          <w:lang w:val="ru-RU"/>
        </w:rPr>
        <w:t>,</w:t>
      </w:r>
      <w:r w:rsidRPr="00BE3C4A">
        <w:rPr>
          <w:strike/>
          <w:color w:val="A6A6A6" w:themeColor="background1" w:themeShade="A6"/>
        </w:rPr>
        <w:t xml:space="preserve"> не ной, я тебе с них шаурму куплю…</w:t>
      </w:r>
    </w:p>
    <w:p w14:paraId="69F1F183" w14:textId="77777777" w:rsidR="005B34BA" w:rsidRPr="00BE3C4A" w:rsidRDefault="005B34BA" w:rsidP="00937F01">
      <w:pPr>
        <w:pStyle w:val="a9"/>
        <w:rPr>
          <w:strike/>
          <w:color w:val="A6A6A6" w:themeColor="background1" w:themeShade="A6"/>
        </w:rPr>
      </w:pPr>
      <w:r w:rsidRPr="00BE3C4A">
        <w:rPr>
          <w:strike/>
          <w:color w:val="A6A6A6" w:themeColor="background1" w:themeShade="A6"/>
        </w:rPr>
        <w:t>МАССА</w:t>
      </w:r>
    </w:p>
    <w:p w14:paraId="01CB1279" w14:textId="77777777" w:rsidR="005B34BA" w:rsidRPr="00BE3C4A" w:rsidRDefault="005B34BA" w:rsidP="00937F01">
      <w:pPr>
        <w:pStyle w:val="ab"/>
        <w:rPr>
          <w:strike/>
          <w:color w:val="A6A6A6" w:themeColor="background1" w:themeShade="A6"/>
        </w:rPr>
      </w:pPr>
      <w:r w:rsidRPr="00BE3C4A">
        <w:rPr>
          <w:strike/>
          <w:color w:val="A6A6A6" w:themeColor="background1" w:themeShade="A6"/>
        </w:rPr>
        <w:t>Шаурму за брата?! Ты серьёзно?!</w:t>
      </w:r>
    </w:p>
    <w:p w14:paraId="6690644D" w14:textId="77777777" w:rsidR="005B34BA" w:rsidRPr="00BE3C4A" w:rsidRDefault="005B34BA" w:rsidP="00937F01">
      <w:pPr>
        <w:pStyle w:val="ae"/>
        <w:rPr>
          <w:strike/>
          <w:color w:val="A6A6A6" w:themeColor="background1" w:themeShade="A6"/>
        </w:rPr>
      </w:pPr>
      <w:r w:rsidRPr="00BE3C4A">
        <w:rPr>
          <w:strike/>
          <w:color w:val="A6A6A6" w:themeColor="background1" w:themeShade="A6"/>
        </w:rPr>
        <w:t>(пауза)</w:t>
      </w:r>
    </w:p>
    <w:p w14:paraId="4C64CE97" w14:textId="77777777" w:rsidR="005B34BA" w:rsidRPr="00BE3C4A" w:rsidRDefault="005B34BA" w:rsidP="00937F01">
      <w:pPr>
        <w:pStyle w:val="ab"/>
        <w:rPr>
          <w:strike/>
          <w:color w:val="A6A6A6" w:themeColor="background1" w:themeShade="A6"/>
        </w:rPr>
      </w:pPr>
      <w:r w:rsidRPr="00BE3C4A">
        <w:rPr>
          <w:strike/>
          <w:color w:val="A6A6A6" w:themeColor="background1" w:themeShade="A6"/>
        </w:rPr>
        <w:t>Две!!!</w:t>
      </w:r>
    </w:p>
    <w:p w14:paraId="525667EC" w14:textId="77777777" w:rsidR="005B34BA" w:rsidRPr="00BE3C4A" w:rsidRDefault="005B34BA" w:rsidP="00937F01">
      <w:pPr>
        <w:pStyle w:val="a9"/>
        <w:rPr>
          <w:strike/>
          <w:color w:val="A6A6A6" w:themeColor="background1" w:themeShade="A6"/>
        </w:rPr>
      </w:pPr>
      <w:r w:rsidRPr="00BE3C4A">
        <w:rPr>
          <w:strike/>
          <w:color w:val="A6A6A6" w:themeColor="background1" w:themeShade="A6"/>
        </w:rPr>
        <w:t>ФИЛ</w:t>
      </w:r>
    </w:p>
    <w:p w14:paraId="57DDA63E" w14:textId="34818E83" w:rsidR="005B34BA" w:rsidRPr="00BE3C4A" w:rsidRDefault="005B34BA" w:rsidP="002E255F">
      <w:pPr>
        <w:pStyle w:val="ab"/>
        <w:rPr>
          <w:strike/>
          <w:color w:val="A6A6A6" w:themeColor="background1" w:themeShade="A6"/>
        </w:rPr>
      </w:pPr>
      <w:r w:rsidRPr="00BE3C4A">
        <w:rPr>
          <w:strike/>
          <w:color w:val="A6A6A6" w:themeColor="background1" w:themeShade="A6"/>
        </w:rPr>
        <w:t xml:space="preserve">Э! Две </w:t>
      </w:r>
      <w:r w:rsidR="002E255F" w:rsidRPr="00BE3C4A">
        <w:rPr>
          <w:strike/>
          <w:color w:val="A6A6A6" w:themeColor="background1" w:themeShade="A6"/>
        </w:rPr>
        <w:t>–</w:t>
      </w:r>
      <w:r w:rsidRPr="00BE3C4A">
        <w:rPr>
          <w:strike/>
          <w:color w:val="A6A6A6" w:themeColor="background1" w:themeShade="A6"/>
        </w:rPr>
        <w:t xml:space="preserve"> это за двоюродного, а он тебе - родной…</w:t>
      </w:r>
    </w:p>
    <w:p w14:paraId="6D3F8CBC" w14:textId="77777777" w:rsidR="005B34BA" w:rsidRPr="00BE3C4A" w:rsidRDefault="005B34BA" w:rsidP="00937F01">
      <w:pPr>
        <w:pStyle w:val="a7"/>
        <w:rPr>
          <w:strike/>
          <w:color w:val="A6A6A6" w:themeColor="background1" w:themeShade="A6"/>
        </w:rPr>
      </w:pPr>
      <w:r w:rsidRPr="00BE3C4A">
        <w:rPr>
          <w:strike/>
          <w:color w:val="A6A6A6" w:themeColor="background1" w:themeShade="A6"/>
        </w:rPr>
        <w:t>Масса подвис, думает. Протягивает Филу руку.</w:t>
      </w:r>
    </w:p>
    <w:p w14:paraId="3A06FDEF" w14:textId="77777777" w:rsidR="005B34BA" w:rsidRPr="00BE3C4A" w:rsidRDefault="005B34BA" w:rsidP="00937F01">
      <w:pPr>
        <w:pStyle w:val="a9"/>
        <w:rPr>
          <w:strike/>
          <w:color w:val="A6A6A6" w:themeColor="background1" w:themeShade="A6"/>
        </w:rPr>
      </w:pPr>
      <w:r w:rsidRPr="00BE3C4A">
        <w:rPr>
          <w:strike/>
          <w:color w:val="A6A6A6" w:themeColor="background1" w:themeShade="A6"/>
        </w:rPr>
        <w:t>МАССА</w:t>
      </w:r>
    </w:p>
    <w:p w14:paraId="39489A8F" w14:textId="77777777" w:rsidR="005B34BA" w:rsidRPr="00BE3C4A" w:rsidRDefault="005B34BA" w:rsidP="00937F01">
      <w:pPr>
        <w:pStyle w:val="ab"/>
        <w:rPr>
          <w:strike/>
          <w:color w:val="A6A6A6" w:themeColor="background1" w:themeShade="A6"/>
        </w:rPr>
      </w:pPr>
      <w:r w:rsidRPr="00BE3C4A">
        <w:rPr>
          <w:strike/>
          <w:color w:val="A6A6A6" w:themeColor="background1" w:themeShade="A6"/>
        </w:rPr>
        <w:t>Ладно, забились. Давай одну!</w:t>
      </w:r>
    </w:p>
    <w:p w14:paraId="315E2688" w14:textId="77777777" w:rsidR="005B34BA" w:rsidRPr="00937F01" w:rsidRDefault="005B34BA" w:rsidP="00937F01">
      <w:pPr>
        <w:pStyle w:val="a6"/>
      </w:pPr>
      <w:r w:rsidRPr="00937F01">
        <w:t>4-4.</w:t>
      </w:r>
      <w:r w:rsidRPr="00937F01">
        <w:tab/>
        <w:t xml:space="preserve">НАТ. АВТОСЕРВИС </w:t>
      </w:r>
      <w:r w:rsidR="00791DFA" w:rsidRPr="00937F01">
        <w:t>–</w:t>
      </w:r>
      <w:r w:rsidRPr="00937F01">
        <w:t xml:space="preserve"> ДЕНЬ</w:t>
      </w:r>
    </w:p>
    <w:p w14:paraId="03F90D4C" w14:textId="77777777" w:rsidR="005B34BA" w:rsidRPr="00937F01" w:rsidRDefault="005B34BA" w:rsidP="00937F01">
      <w:pPr>
        <w:pStyle w:val="a7"/>
        <w:keepNext/>
        <w:keepLines/>
      </w:pPr>
      <w:r w:rsidRPr="00937F01">
        <w:t>Фил и Масса подходят к автосервису. Там стоят Чак, Вжик и понурый Шуруп.</w:t>
      </w:r>
    </w:p>
    <w:p w14:paraId="047FC094" w14:textId="77777777" w:rsidR="005B34BA" w:rsidRPr="00937F01" w:rsidRDefault="005B34BA" w:rsidP="00937F01">
      <w:pPr>
        <w:pStyle w:val="a9"/>
      </w:pPr>
      <w:r w:rsidRPr="00937F01">
        <w:t>ФИЛ</w:t>
      </w:r>
    </w:p>
    <w:p w14:paraId="340BA86F" w14:textId="77777777" w:rsidR="005B34BA" w:rsidRPr="00937F01" w:rsidRDefault="005B34BA" w:rsidP="00937F01">
      <w:pPr>
        <w:pStyle w:val="ab"/>
      </w:pPr>
      <w:r w:rsidRPr="00937F01">
        <w:t>Шуруп, ты чего загруженный?</w:t>
      </w:r>
    </w:p>
    <w:p w14:paraId="3E498CC8" w14:textId="77777777" w:rsidR="005B34BA" w:rsidRPr="00937F01" w:rsidRDefault="005B34BA" w:rsidP="00937F01">
      <w:pPr>
        <w:pStyle w:val="a9"/>
      </w:pPr>
      <w:r w:rsidRPr="00937F01">
        <w:t>ШУРУП</w:t>
      </w:r>
    </w:p>
    <w:p w14:paraId="26AAA20F" w14:textId="77777777" w:rsidR="005B34BA" w:rsidRPr="00937F01" w:rsidRDefault="005B34BA" w:rsidP="00937F01">
      <w:pPr>
        <w:pStyle w:val="ab"/>
      </w:pPr>
      <w:r w:rsidRPr="00937F01">
        <w:t xml:space="preserve">Да уроды эти </w:t>
      </w:r>
      <w:r w:rsidRPr="00BE3C4A">
        <w:rPr>
          <w:strike/>
          <w:color w:val="A6A6A6" w:themeColor="background1" w:themeShade="A6"/>
        </w:rPr>
        <w:t>не унимаются</w:t>
      </w:r>
      <w:r w:rsidRPr="00937F01">
        <w:t>…</w:t>
      </w:r>
    </w:p>
    <w:p w14:paraId="7B17E546" w14:textId="77777777" w:rsidR="005B34BA" w:rsidRPr="00937F01" w:rsidRDefault="005B34BA" w:rsidP="00937F01">
      <w:pPr>
        <w:pStyle w:val="a9"/>
      </w:pPr>
      <w:r w:rsidRPr="00937F01">
        <w:t>ФИЛ</w:t>
      </w:r>
    </w:p>
    <w:p w14:paraId="5EC3A7BD" w14:textId="77777777" w:rsidR="005B34BA" w:rsidRPr="00937F01" w:rsidRDefault="005B34BA" w:rsidP="00937F01">
      <w:pPr>
        <w:pStyle w:val="ab"/>
      </w:pPr>
      <w:r w:rsidRPr="00937F01">
        <w:t>Которые автосервис отжать хотят?</w:t>
      </w:r>
    </w:p>
    <w:p w14:paraId="1306DA80" w14:textId="77777777" w:rsidR="005B34BA" w:rsidRPr="00937F01" w:rsidRDefault="005B34BA" w:rsidP="00937F01">
      <w:pPr>
        <w:pStyle w:val="a9"/>
      </w:pPr>
      <w:r w:rsidRPr="00937F01">
        <w:t>ШУРУП</w:t>
      </w:r>
    </w:p>
    <w:p w14:paraId="08F91601" w14:textId="77777777" w:rsidR="005B34BA" w:rsidRPr="00937F01" w:rsidRDefault="005B34BA" w:rsidP="00937F01">
      <w:pPr>
        <w:pStyle w:val="ab"/>
      </w:pPr>
      <w:r w:rsidRPr="00937F01">
        <w:t xml:space="preserve">Они называют это </w:t>
      </w:r>
      <w:r w:rsidR="006B5C01" w:rsidRPr="00937F01">
        <w:rPr>
          <w:lang w:val="ru-RU"/>
        </w:rPr>
        <w:t>«</w:t>
      </w:r>
      <w:r w:rsidRPr="00937F01">
        <w:t>купить</w:t>
      </w:r>
      <w:r w:rsidR="006B5C01" w:rsidRPr="00937F01">
        <w:rPr>
          <w:lang w:val="ru-RU"/>
        </w:rPr>
        <w:t>»</w:t>
      </w:r>
      <w:r w:rsidRPr="00937F01">
        <w:t>. Но там цена такая, как будто отжимают… Да и нахрена мне их деньги. Я без него сопьюсь и сдохну. Это ж для души.</w:t>
      </w:r>
    </w:p>
    <w:p w14:paraId="56CDCC00" w14:textId="77777777" w:rsidR="005B34BA" w:rsidRPr="00937F01" w:rsidRDefault="005B34BA" w:rsidP="00937F01">
      <w:pPr>
        <w:pStyle w:val="a9"/>
      </w:pPr>
      <w:r w:rsidRPr="00937F01">
        <w:t>ЧАК</w:t>
      </w:r>
    </w:p>
    <w:p w14:paraId="3017F936" w14:textId="5518697C" w:rsidR="005B34BA" w:rsidRPr="00937F01" w:rsidRDefault="005B34BA" w:rsidP="00937F01">
      <w:pPr>
        <w:pStyle w:val="ab"/>
      </w:pPr>
      <w:r w:rsidRPr="00937F01">
        <w:t>Ну так скажи им: «Шуруйте</w:t>
      </w:r>
      <w:r w:rsidR="00E254E3">
        <w:rPr>
          <w:lang w:val="ru-RU"/>
        </w:rPr>
        <w:t>,</w:t>
      </w:r>
      <w:r w:rsidRPr="00937F01">
        <w:t xml:space="preserve"> хлопчики, чуть ниже копчика!»</w:t>
      </w:r>
    </w:p>
    <w:p w14:paraId="22C064F6" w14:textId="77777777" w:rsidR="005B34BA" w:rsidRPr="00937F01" w:rsidRDefault="005B34BA" w:rsidP="00937F01">
      <w:pPr>
        <w:pStyle w:val="a9"/>
      </w:pPr>
      <w:r w:rsidRPr="00937F01">
        <w:lastRenderedPageBreak/>
        <w:t>ШУРУП</w:t>
      </w:r>
    </w:p>
    <w:p w14:paraId="49EDEAC3" w14:textId="61F6BC22" w:rsidR="005B34BA" w:rsidRPr="00937F01" w:rsidRDefault="005B34BA" w:rsidP="00937F01">
      <w:pPr>
        <w:pStyle w:val="ab"/>
      </w:pPr>
      <w:r w:rsidRPr="00937F01">
        <w:t>Не вариант… Не купят, так отнимут</w:t>
      </w:r>
      <w:r w:rsidR="00E254E3">
        <w:rPr>
          <w:lang w:val="ru-RU"/>
        </w:rPr>
        <w:t>…</w:t>
      </w:r>
      <w:r w:rsidRPr="00937F01">
        <w:t xml:space="preserve"> И я даже судиться с ними не могу…</w:t>
      </w:r>
    </w:p>
    <w:p w14:paraId="475419EC" w14:textId="77777777" w:rsidR="005B34BA" w:rsidRPr="00937F01" w:rsidRDefault="005B34BA" w:rsidP="00937F01">
      <w:pPr>
        <w:pStyle w:val="a9"/>
      </w:pPr>
      <w:r w:rsidRPr="00937F01">
        <w:t>ФИЛ</w:t>
      </w:r>
    </w:p>
    <w:p w14:paraId="00735FD6" w14:textId="77777777" w:rsidR="005B34BA" w:rsidRPr="00937F01" w:rsidRDefault="005B34BA" w:rsidP="00937F01">
      <w:pPr>
        <w:pStyle w:val="ab"/>
      </w:pPr>
      <w:r w:rsidRPr="00937F01">
        <w:t>Почему?</w:t>
      </w:r>
    </w:p>
    <w:p w14:paraId="653033D6" w14:textId="77777777" w:rsidR="005B34BA" w:rsidRPr="00937F01" w:rsidRDefault="005B34BA" w:rsidP="00937F01">
      <w:pPr>
        <w:pStyle w:val="a9"/>
      </w:pPr>
      <w:r w:rsidRPr="00937F01">
        <w:t>ШУРУП</w:t>
      </w:r>
    </w:p>
    <w:p w14:paraId="05418133" w14:textId="40D102FB" w:rsidR="005B34BA" w:rsidRPr="00937F01" w:rsidRDefault="005B34BA" w:rsidP="00937F01">
      <w:pPr>
        <w:pStyle w:val="ab"/>
      </w:pPr>
      <w:r w:rsidRPr="00937F01">
        <w:t xml:space="preserve">Ну история такая… Это был </w:t>
      </w:r>
      <w:r w:rsidR="00E254E3">
        <w:rPr>
          <w:lang w:val="ru-RU"/>
        </w:rPr>
        <w:t xml:space="preserve">девяносто второй </w:t>
      </w:r>
      <w:r w:rsidRPr="00937F01">
        <w:t>год…</w:t>
      </w:r>
    </w:p>
    <w:p w14:paraId="3D06220C" w14:textId="77777777" w:rsidR="006B5C01" w:rsidRPr="00937F01" w:rsidRDefault="005B34BA" w:rsidP="00937F01">
      <w:pPr>
        <w:pStyle w:val="afa"/>
      </w:pPr>
      <w:r w:rsidRPr="00937F01">
        <w:t>НАРЕЗКА АНИМАЦИОННЫХ ФЛЕШБЭКОВ:</w:t>
      </w:r>
    </w:p>
    <w:p w14:paraId="2F54F9C2" w14:textId="77777777" w:rsidR="005B34BA" w:rsidRPr="00937F01" w:rsidRDefault="005B34BA" w:rsidP="00937F01">
      <w:pPr>
        <w:pStyle w:val="a7"/>
      </w:pPr>
      <w:r w:rsidRPr="00937F01">
        <w:t xml:space="preserve">Под весёлую музыку в стиле шансон, к новенькому автосервису подходит </w:t>
      </w:r>
      <w:r w:rsidRPr="00937F01">
        <w:rPr>
          <w:caps/>
        </w:rPr>
        <w:t>молодой Шуруп</w:t>
      </w:r>
      <w:r w:rsidRPr="00937F01">
        <w:t xml:space="preserve"> в кожаной куртке и </w:t>
      </w:r>
      <w:r w:rsidRPr="00937F01">
        <w:rPr>
          <w:caps/>
        </w:rPr>
        <w:t>Васька Фартовый</w:t>
      </w:r>
      <w:r w:rsidRPr="00937F01">
        <w:t xml:space="preserve"> – лысый, квадратный мужик в малиновом пиджаке, с золотой цепью на шее толщиной в палец и барсеткой в руке. Смотрят на автосервис.</w:t>
      </w:r>
    </w:p>
    <w:p w14:paraId="69FE4152" w14:textId="77777777" w:rsidR="005B34BA" w:rsidRPr="00937F01" w:rsidRDefault="005B34BA" w:rsidP="00937F01">
      <w:pPr>
        <w:pStyle w:val="a9"/>
      </w:pPr>
      <w:r w:rsidRPr="00937F01">
        <w:t>ШУРУП (ЗК)</w:t>
      </w:r>
    </w:p>
    <w:p w14:paraId="5A1CC952" w14:textId="77777777" w:rsidR="005B34BA" w:rsidRPr="00937F01" w:rsidRDefault="005B34BA" w:rsidP="00937F01">
      <w:pPr>
        <w:pStyle w:val="ab"/>
      </w:pPr>
      <w:r w:rsidRPr="00937F01">
        <w:t>Я и Васька Фартовый открыли автосервис…</w:t>
      </w:r>
    </w:p>
    <w:p w14:paraId="1D642329" w14:textId="77777777" w:rsidR="005B34BA" w:rsidRPr="00937F01" w:rsidRDefault="005B34BA" w:rsidP="00937F01">
      <w:pPr>
        <w:pStyle w:val="a7"/>
      </w:pPr>
      <w:r w:rsidRPr="00937F01">
        <w:t>Шуруп открывает бутылку шампанского, пробкой попадает прямо в глаз Ваське. Остатками шампанского они обливают ворота автосервиса и жмут друг другу руки.</w:t>
      </w:r>
    </w:p>
    <w:p w14:paraId="25A5A39A" w14:textId="77777777" w:rsidR="005B34BA" w:rsidRPr="00937F01" w:rsidRDefault="005B34BA" w:rsidP="00937F01">
      <w:pPr>
        <w:pStyle w:val="a9"/>
      </w:pPr>
      <w:r w:rsidRPr="00937F01">
        <w:t>ШУРУП (ЗК)</w:t>
      </w:r>
    </w:p>
    <w:p w14:paraId="5E821E44" w14:textId="77777777" w:rsidR="005B34BA" w:rsidRPr="00937F01" w:rsidRDefault="005B34BA" w:rsidP="00937F01">
      <w:pPr>
        <w:pStyle w:val="ab"/>
      </w:pPr>
      <w:r w:rsidRPr="00937F01">
        <w:t>Я был мастер на все руки и шаманил машины…</w:t>
      </w:r>
    </w:p>
    <w:p w14:paraId="40CFEFF1" w14:textId="77777777" w:rsidR="005B34BA" w:rsidRPr="00937F01" w:rsidRDefault="005B34BA" w:rsidP="00937F01">
      <w:pPr>
        <w:pStyle w:val="a7"/>
      </w:pPr>
      <w:r w:rsidRPr="00937F01">
        <w:t>Шуруп отдаёт клиенту ключи от девятки. Клиент его радостно обнимает. Протягивает деньги. Васька Фартовый подходит с огромным мобильником в руках, что-то жестикулируя, забирает у клиента деньги, и отходит дальше общаться по мобильнику.</w:t>
      </w:r>
    </w:p>
    <w:p w14:paraId="0434D735" w14:textId="77777777" w:rsidR="005B34BA" w:rsidRPr="00937F01" w:rsidRDefault="005B34BA" w:rsidP="00937F01">
      <w:pPr>
        <w:pStyle w:val="a9"/>
      </w:pPr>
      <w:r w:rsidRPr="00937F01">
        <w:t>ШУРУП (ЗК)</w:t>
      </w:r>
    </w:p>
    <w:p w14:paraId="7A30B9E2" w14:textId="77777777" w:rsidR="005B34BA" w:rsidRPr="00937F01" w:rsidRDefault="005B34BA" w:rsidP="00937F01">
      <w:pPr>
        <w:pStyle w:val="ab"/>
      </w:pPr>
      <w:r w:rsidRPr="00937F01">
        <w:t>…а Фартовый занимался всеми документами и финансами. Но увы…</w:t>
      </w:r>
    </w:p>
    <w:p w14:paraId="3A5804B2" w14:textId="77777777" w:rsidR="005B34BA" w:rsidRPr="00937F01" w:rsidRDefault="005B34BA" w:rsidP="00937F01">
      <w:pPr>
        <w:pStyle w:val="a7"/>
      </w:pPr>
      <w:r w:rsidRPr="00937F01">
        <w:t>Васька Фартовый разговаривает по мобильнику, облокачивается локтем на кнопку подъёмника. Механический звук. Мы видим Фартового сверху, он поднимает голову, закрывается руками и на него с грохотом падает машина.</w:t>
      </w:r>
    </w:p>
    <w:p w14:paraId="5DB8E23A" w14:textId="77777777" w:rsidR="005B34BA" w:rsidRPr="00937F01" w:rsidRDefault="005B34BA" w:rsidP="00937F01">
      <w:pPr>
        <w:pStyle w:val="a9"/>
      </w:pPr>
      <w:r w:rsidRPr="00937F01">
        <w:t>ШУРУП (ЗК)</w:t>
      </w:r>
    </w:p>
    <w:p w14:paraId="18CBA270" w14:textId="77777777" w:rsidR="005B34BA" w:rsidRPr="00937F01" w:rsidRDefault="005B34BA" w:rsidP="00937F01">
      <w:pPr>
        <w:pStyle w:val="ab"/>
      </w:pPr>
      <w:r w:rsidRPr="00937F01">
        <w:t>…Фартовый оказался не очень фартовый.</w:t>
      </w:r>
    </w:p>
    <w:p w14:paraId="57237495" w14:textId="77777777" w:rsidR="005B34BA" w:rsidRPr="00937F01" w:rsidRDefault="005B34BA" w:rsidP="00937F01">
      <w:pPr>
        <w:pStyle w:val="afa"/>
      </w:pPr>
      <w:r w:rsidRPr="00937F01">
        <w:t xml:space="preserve">КОНЕЦ </w:t>
      </w:r>
      <w:r w:rsidR="00735685" w:rsidRPr="00937F01">
        <w:t>анимации</w:t>
      </w:r>
    </w:p>
    <w:p w14:paraId="063C666D" w14:textId="77777777" w:rsidR="005B34BA" w:rsidRPr="00937F01" w:rsidRDefault="005B34BA" w:rsidP="00937F01">
      <w:pPr>
        <w:pStyle w:val="a9"/>
      </w:pPr>
      <w:r w:rsidRPr="00937F01">
        <w:lastRenderedPageBreak/>
        <w:t>ШУРУП</w:t>
      </w:r>
    </w:p>
    <w:p w14:paraId="56322575" w14:textId="77777777" w:rsidR="005B34BA" w:rsidRPr="00937F01" w:rsidRDefault="005B34BA" w:rsidP="00937F01">
      <w:pPr>
        <w:pStyle w:val="ab"/>
      </w:pPr>
      <w:r w:rsidRPr="00937F01">
        <w:t>Ну а так как документами морочился он, фирма висела на нём. В тачках я шарю, в документах - нет. Просто налоги платил, если чё кому надо на лапу давал, меня и не трогали. Пока эти уроды не появились…</w:t>
      </w:r>
    </w:p>
    <w:p w14:paraId="5CD3ECBE" w14:textId="77777777" w:rsidR="005B34BA" w:rsidRPr="00937F01" w:rsidRDefault="005B34BA" w:rsidP="00937F01">
      <w:pPr>
        <w:pStyle w:val="a9"/>
      </w:pPr>
      <w:r w:rsidRPr="00937F01">
        <w:t>ВЖИК</w:t>
      </w:r>
    </w:p>
    <w:p w14:paraId="492E1CCD" w14:textId="77777777" w:rsidR="005B34BA" w:rsidRPr="00937F01" w:rsidRDefault="005B34BA" w:rsidP="00937F01">
      <w:pPr>
        <w:pStyle w:val="ab"/>
      </w:pPr>
      <w:r w:rsidRPr="00937F01">
        <w:t>Слышь</w:t>
      </w:r>
      <w:r w:rsidR="00735685" w:rsidRPr="00937F01">
        <w:rPr>
          <w:lang w:val="ru-RU"/>
        </w:rPr>
        <w:t>,</w:t>
      </w:r>
      <w:r w:rsidRPr="00937F01">
        <w:t xml:space="preserve"> Шуруп, а у тебя дети тоже на Фартового записаны?</w:t>
      </w:r>
    </w:p>
    <w:p w14:paraId="0913ADE8" w14:textId="77777777" w:rsidR="005B34BA" w:rsidRPr="00937F01" w:rsidRDefault="005B34BA" w:rsidP="00937F01">
      <w:pPr>
        <w:pStyle w:val="a7"/>
      </w:pPr>
      <w:r w:rsidRPr="00937F01">
        <w:t>Парни смеются.</w:t>
      </w:r>
    </w:p>
    <w:p w14:paraId="5303510E" w14:textId="77777777" w:rsidR="005B34BA" w:rsidRPr="00937F01" w:rsidRDefault="005B34BA" w:rsidP="00937F01">
      <w:pPr>
        <w:pStyle w:val="a9"/>
      </w:pPr>
      <w:r w:rsidRPr="00937F01">
        <w:t>ШУРУП</w:t>
      </w:r>
    </w:p>
    <w:p w14:paraId="414973A2" w14:textId="77777777" w:rsidR="005B34BA" w:rsidRPr="00937F01" w:rsidRDefault="005B34BA" w:rsidP="00937F01">
      <w:pPr>
        <w:pStyle w:val="ab"/>
      </w:pPr>
      <w:r w:rsidRPr="00937F01">
        <w:t>Да пошёл ты…</w:t>
      </w:r>
    </w:p>
    <w:p w14:paraId="39E5D6C2" w14:textId="77777777" w:rsidR="005B34BA" w:rsidRPr="00937F01" w:rsidRDefault="005B34BA" w:rsidP="00937F01">
      <w:pPr>
        <w:pStyle w:val="a9"/>
      </w:pPr>
      <w:r w:rsidRPr="00937F01">
        <w:t>ФИЛ</w:t>
      </w:r>
    </w:p>
    <w:p w14:paraId="416CA033" w14:textId="77777777" w:rsidR="005B34BA" w:rsidRPr="00937F01" w:rsidRDefault="005B34BA" w:rsidP="00937F01">
      <w:pPr>
        <w:pStyle w:val="ab"/>
      </w:pPr>
      <w:r w:rsidRPr="00937F01">
        <w:t>Да хоть подотрись этими бумагами, твой автосервис тут тридцать лет стоит, никого не трогает...</w:t>
      </w:r>
    </w:p>
    <w:p w14:paraId="7F4AA88E" w14:textId="77777777" w:rsidR="005B34BA" w:rsidRPr="00937F01" w:rsidRDefault="005B34BA" w:rsidP="00937F01">
      <w:pPr>
        <w:pStyle w:val="a9"/>
      </w:pPr>
      <w:r w:rsidRPr="00937F01">
        <w:t>ШУРУП</w:t>
      </w:r>
    </w:p>
    <w:p w14:paraId="6E313C3B" w14:textId="77777777" w:rsidR="005B34BA" w:rsidRPr="00937F01" w:rsidRDefault="005B34BA" w:rsidP="00937F01">
      <w:pPr>
        <w:pStyle w:val="ab"/>
      </w:pPr>
      <w:r w:rsidRPr="00937F01">
        <w:t>Хер ими подотрёшься - всё теперь в компьютере.</w:t>
      </w:r>
    </w:p>
    <w:p w14:paraId="71E08BF5" w14:textId="77777777" w:rsidR="005B34BA" w:rsidRPr="00BE3C4A" w:rsidRDefault="005B34BA" w:rsidP="00937F01">
      <w:pPr>
        <w:pStyle w:val="a9"/>
        <w:rPr>
          <w:strike/>
          <w:color w:val="A6A6A6" w:themeColor="background1" w:themeShade="A6"/>
        </w:rPr>
      </w:pPr>
      <w:r w:rsidRPr="00BE3C4A">
        <w:rPr>
          <w:strike/>
          <w:color w:val="A6A6A6" w:themeColor="background1" w:themeShade="A6"/>
        </w:rPr>
        <w:t>МАССА</w:t>
      </w:r>
    </w:p>
    <w:p w14:paraId="4E661ED4" w14:textId="77777777" w:rsidR="005B34BA" w:rsidRPr="00BE3C4A" w:rsidRDefault="005B34BA" w:rsidP="00937F01">
      <w:pPr>
        <w:pStyle w:val="ab"/>
        <w:rPr>
          <w:strike/>
          <w:color w:val="A6A6A6" w:themeColor="background1" w:themeShade="A6"/>
        </w:rPr>
      </w:pPr>
      <w:r w:rsidRPr="00BE3C4A">
        <w:rPr>
          <w:strike/>
          <w:color w:val="A6A6A6" w:themeColor="background1" w:themeShade="A6"/>
        </w:rPr>
        <w:t xml:space="preserve">Чо ты мне гонишь, видел я твой компьютер </w:t>
      </w:r>
      <w:r w:rsidR="00735685" w:rsidRPr="00BE3C4A">
        <w:rPr>
          <w:strike/>
          <w:color w:val="A6A6A6" w:themeColor="background1" w:themeShade="A6"/>
        </w:rPr>
        <w:t>–</w:t>
      </w:r>
      <w:r w:rsidRPr="00BE3C4A">
        <w:rPr>
          <w:strike/>
          <w:color w:val="A6A6A6" w:themeColor="background1" w:themeShade="A6"/>
        </w:rPr>
        <w:t xml:space="preserve"> ни одна папка с документами не влезет.</w:t>
      </w:r>
    </w:p>
    <w:p w14:paraId="3EB9895A" w14:textId="77777777" w:rsidR="005B34BA" w:rsidRPr="00937F01" w:rsidRDefault="005B34BA" w:rsidP="00937F01">
      <w:pPr>
        <w:pStyle w:val="a9"/>
      </w:pPr>
      <w:r w:rsidRPr="00937F01">
        <w:t>ФИЛ</w:t>
      </w:r>
    </w:p>
    <w:p w14:paraId="6ED70F78" w14:textId="77777777" w:rsidR="00735685" w:rsidRPr="00937F01" w:rsidRDefault="005B34BA" w:rsidP="00937F01">
      <w:pPr>
        <w:pStyle w:val="ab"/>
        <w:keepNext/>
      </w:pPr>
      <w:r w:rsidRPr="00937F01">
        <w:t>А может тебе Вжик липовые доки замутит? Он же у нас спец.</w:t>
      </w:r>
    </w:p>
    <w:p w14:paraId="4B795D43" w14:textId="77777777" w:rsidR="00735685" w:rsidRPr="00937F01" w:rsidRDefault="005B34BA" w:rsidP="00937F01">
      <w:pPr>
        <w:pStyle w:val="ae"/>
      </w:pPr>
      <w:r w:rsidRPr="00937F01">
        <w:t>(Вжику)</w:t>
      </w:r>
    </w:p>
    <w:p w14:paraId="09FBB81F" w14:textId="77777777" w:rsidR="005B34BA" w:rsidRPr="00937F01" w:rsidRDefault="005B34BA" w:rsidP="00937F01">
      <w:pPr>
        <w:pStyle w:val="ab"/>
      </w:pPr>
      <w:r w:rsidRPr="00937F01">
        <w:t>Помнишь ты на компьютере Чаку справку из дурки накатал, и его в армию не взяли?</w:t>
      </w:r>
    </w:p>
    <w:p w14:paraId="18D33C81" w14:textId="77777777" w:rsidR="005B34BA" w:rsidRPr="00937F01" w:rsidRDefault="005B34BA" w:rsidP="00937F01">
      <w:pPr>
        <w:pStyle w:val="a9"/>
      </w:pPr>
      <w:r w:rsidRPr="00937F01">
        <w:t>ВЖИК</w:t>
      </w:r>
    </w:p>
    <w:p w14:paraId="7AC4E006" w14:textId="77777777" w:rsidR="005B34BA" w:rsidRPr="00937F01" w:rsidRDefault="005B34BA" w:rsidP="00937F01">
      <w:pPr>
        <w:pStyle w:val="ab"/>
      </w:pPr>
      <w:r w:rsidRPr="00937F01">
        <w:t>Ну, во-первых, как Чак быковал, в военкомате ему и без справки поверили. Во-вторых, у меня компьютера моего нет, а в новых разбираться надо.</w:t>
      </w:r>
    </w:p>
    <w:p w14:paraId="6DD34B1A" w14:textId="77777777" w:rsidR="005B34BA" w:rsidRPr="00937F01" w:rsidRDefault="005B34BA" w:rsidP="00937F01">
      <w:pPr>
        <w:pStyle w:val="a9"/>
      </w:pPr>
      <w:r w:rsidRPr="00937F01">
        <w:lastRenderedPageBreak/>
        <w:t>ШУРУП</w:t>
      </w:r>
    </w:p>
    <w:p w14:paraId="5DF50746" w14:textId="77777777" w:rsidR="005B34BA" w:rsidRPr="00937F01" w:rsidRDefault="005B34BA" w:rsidP="00937F01">
      <w:pPr>
        <w:pStyle w:val="ab"/>
      </w:pPr>
      <w:r w:rsidRPr="00937F01">
        <w:t>Да что там разбираться? Это раньше уметь надо было. А сейчас компы для дебилов делают. Там и обезьяна сможет.</w:t>
      </w:r>
    </w:p>
    <w:p w14:paraId="1C24F8C0" w14:textId="77777777" w:rsidR="005B34BA" w:rsidRPr="00937F01" w:rsidRDefault="005B34BA" w:rsidP="00937F01">
      <w:pPr>
        <w:pStyle w:val="a9"/>
      </w:pPr>
      <w:r w:rsidRPr="00937F01">
        <w:t>ВЖИК</w:t>
      </w:r>
    </w:p>
    <w:p w14:paraId="51679BF1" w14:textId="77777777" w:rsidR="005B34BA" w:rsidRPr="00937F01" w:rsidRDefault="005B34BA" w:rsidP="00937F01">
      <w:pPr>
        <w:pStyle w:val="ab"/>
      </w:pPr>
      <w:r w:rsidRPr="00937F01">
        <w:t>А где я его возьму?</w:t>
      </w:r>
    </w:p>
    <w:p w14:paraId="0ED63D40" w14:textId="77777777" w:rsidR="005B34BA" w:rsidRPr="00937F01" w:rsidRDefault="005B34BA" w:rsidP="00937F01">
      <w:pPr>
        <w:pStyle w:val="a9"/>
      </w:pPr>
      <w:r w:rsidRPr="00937F01">
        <w:t>ФИЛ</w:t>
      </w:r>
    </w:p>
    <w:p w14:paraId="4BF88BC7" w14:textId="77777777" w:rsidR="005B34BA" w:rsidRPr="00937F01" w:rsidRDefault="005B34BA" w:rsidP="00937F01">
      <w:pPr>
        <w:pStyle w:val="ab"/>
      </w:pPr>
      <w:r w:rsidRPr="00937F01">
        <w:t>У Неймана отожмём. Он нам и так задолжал. Ты пока разберёшься чё к чему. А мы этих дятлов найдём.</w:t>
      </w:r>
    </w:p>
    <w:p w14:paraId="19172EBB" w14:textId="77777777" w:rsidR="005B34BA" w:rsidRPr="00937F01" w:rsidRDefault="005B34BA" w:rsidP="00937F01">
      <w:pPr>
        <w:pStyle w:val="a9"/>
      </w:pPr>
      <w:r w:rsidRPr="00937F01">
        <w:t>ШУРУП</w:t>
      </w:r>
    </w:p>
    <w:p w14:paraId="296882D1" w14:textId="77777777" w:rsidR="005B34BA" w:rsidRPr="00937F01" w:rsidRDefault="005B34BA" w:rsidP="00937F01">
      <w:pPr>
        <w:pStyle w:val="ab"/>
      </w:pPr>
      <w:r w:rsidRPr="00937F01">
        <w:t>А чё их искать? Они мне каждый день названивают. Номер есть.</w:t>
      </w:r>
    </w:p>
    <w:p w14:paraId="296F5F53" w14:textId="77777777" w:rsidR="005B34BA" w:rsidRPr="00937F01" w:rsidRDefault="005B34BA" w:rsidP="00937F01">
      <w:pPr>
        <w:pStyle w:val="a9"/>
      </w:pPr>
      <w:r w:rsidRPr="00937F01">
        <w:t>ФИЛ</w:t>
      </w:r>
    </w:p>
    <w:p w14:paraId="30A8AD00" w14:textId="77777777" w:rsidR="005B34BA" w:rsidRPr="00937F01" w:rsidRDefault="005B34BA" w:rsidP="00937F01">
      <w:pPr>
        <w:pStyle w:val="ab"/>
      </w:pPr>
      <w:r w:rsidRPr="00937F01">
        <w:t>Я же говорю, дятлы. Вжик, сгоняй к Нейману.</w:t>
      </w:r>
    </w:p>
    <w:p w14:paraId="5201952B" w14:textId="77777777" w:rsidR="005B34BA" w:rsidRPr="00937F01" w:rsidRDefault="005B34BA" w:rsidP="00937F01">
      <w:pPr>
        <w:pStyle w:val="a9"/>
      </w:pPr>
      <w:r w:rsidRPr="00937F01">
        <w:t>ВЖИК</w:t>
      </w:r>
    </w:p>
    <w:p w14:paraId="21C466FE" w14:textId="77777777" w:rsidR="005B34BA" w:rsidRPr="00937F01" w:rsidRDefault="005B34BA" w:rsidP="00937F01">
      <w:pPr>
        <w:pStyle w:val="ab"/>
      </w:pPr>
      <w:r w:rsidRPr="00937F01">
        <w:t>А если он меня опять заморозит? Вернусь, а вы - старики! Массе вон, жевать нечем будет!</w:t>
      </w:r>
    </w:p>
    <w:p w14:paraId="06AFE5FC" w14:textId="77777777" w:rsidR="005B34BA" w:rsidRPr="00937F01" w:rsidRDefault="005B34BA" w:rsidP="00937F01">
      <w:pPr>
        <w:pStyle w:val="a9"/>
      </w:pPr>
      <w:r w:rsidRPr="00937F01">
        <w:t>МАССА</w:t>
      </w:r>
    </w:p>
    <w:p w14:paraId="2516A181" w14:textId="77777777" w:rsidR="005B34BA" w:rsidRPr="00937F01" w:rsidRDefault="005B34BA" w:rsidP="00937F01">
      <w:pPr>
        <w:pStyle w:val="ab"/>
      </w:pPr>
      <w:r w:rsidRPr="00937F01">
        <w:t>А чё сразу Масса?!</w:t>
      </w:r>
    </w:p>
    <w:p w14:paraId="703EAB1A" w14:textId="77777777" w:rsidR="005B34BA" w:rsidRPr="00937F01" w:rsidRDefault="005B34BA" w:rsidP="00937F01">
      <w:pPr>
        <w:pStyle w:val="a9"/>
      </w:pPr>
      <w:r w:rsidRPr="00937F01">
        <w:t>ЧАК</w:t>
      </w:r>
    </w:p>
    <w:p w14:paraId="2F36EB19" w14:textId="77777777" w:rsidR="005B34BA" w:rsidRPr="00937F01" w:rsidRDefault="005B34BA" w:rsidP="00937F01">
      <w:pPr>
        <w:pStyle w:val="ab"/>
      </w:pPr>
      <w:r w:rsidRPr="00937F01">
        <w:t>Ладно, не бзди, с тобой пойду. А там если заморозит, друг друга греть будем…</w:t>
      </w:r>
    </w:p>
    <w:p w14:paraId="68E5F239" w14:textId="77777777" w:rsidR="005B34BA" w:rsidRPr="00937F01" w:rsidRDefault="005B34BA" w:rsidP="00937F01">
      <w:pPr>
        <w:pStyle w:val="a7"/>
      </w:pPr>
      <w:r w:rsidRPr="00937F01">
        <w:t>Чак его обнимает, все смеются. Вжик отталкивает от себя Чака. Они уходят.</w:t>
      </w:r>
    </w:p>
    <w:p w14:paraId="588A743C" w14:textId="77777777" w:rsidR="005B34BA" w:rsidRPr="00937F01" w:rsidRDefault="005B34BA" w:rsidP="00937F01">
      <w:pPr>
        <w:pStyle w:val="a9"/>
      </w:pPr>
      <w:r w:rsidRPr="00937F01">
        <w:t>ФИЛ</w:t>
      </w:r>
    </w:p>
    <w:p w14:paraId="529A017B" w14:textId="3CA4C36D" w:rsidR="005B34BA" w:rsidRPr="00937F01" w:rsidRDefault="005B34BA" w:rsidP="00937F01">
      <w:pPr>
        <w:pStyle w:val="ab"/>
      </w:pPr>
      <w:r w:rsidRPr="00937F01">
        <w:t>Слушай</w:t>
      </w:r>
      <w:r w:rsidR="00735685" w:rsidRPr="00937F01">
        <w:rPr>
          <w:lang w:val="ru-RU"/>
        </w:rPr>
        <w:t>,</w:t>
      </w:r>
      <w:r w:rsidRPr="00937F01">
        <w:t xml:space="preserve"> Шуруп! Помнишь, ты на своём тетрисе мне личное дело </w:t>
      </w:r>
      <w:r w:rsidRPr="005E35DB">
        <w:rPr>
          <w:strike/>
          <w:color w:val="A6A6A6" w:themeColor="background1" w:themeShade="A6"/>
        </w:rPr>
        <w:t>сына</w:t>
      </w:r>
      <w:r w:rsidRPr="00937F01">
        <w:t xml:space="preserve"> </w:t>
      </w:r>
      <w:r w:rsidR="005E35DB" w:rsidRPr="005E35DB">
        <w:rPr>
          <w:color w:val="00B050"/>
          <w:lang w:val="ru-RU"/>
        </w:rPr>
        <w:t xml:space="preserve">Дашки </w:t>
      </w:r>
      <w:r w:rsidRPr="00937F01">
        <w:t>показывал?</w:t>
      </w:r>
    </w:p>
    <w:p w14:paraId="7937A3CC" w14:textId="0A64810E" w:rsidR="005B34BA" w:rsidRPr="00937F01" w:rsidRDefault="005B34BA" w:rsidP="00937F01">
      <w:pPr>
        <w:pStyle w:val="a7"/>
      </w:pPr>
      <w:r w:rsidRPr="00937F01">
        <w:t>Шуруп бер</w:t>
      </w:r>
      <w:r w:rsidR="00735685" w:rsidRPr="00937F01">
        <w:rPr>
          <w:lang w:val="ru-RU"/>
        </w:rPr>
        <w:t>ё</w:t>
      </w:r>
      <w:r w:rsidRPr="00937F01">
        <w:t xml:space="preserve">т планшет, показывает Филу страничку </w:t>
      </w:r>
      <w:r w:rsidR="00735685" w:rsidRPr="00937F01">
        <w:t>со</w:t>
      </w:r>
      <w:r w:rsidR="00E254E3">
        <w:rPr>
          <w:lang w:val="ru-RU"/>
        </w:rPr>
        <w:t>ц</w:t>
      </w:r>
      <w:r w:rsidRPr="00937F01">
        <w:t xml:space="preserve">сетей </w:t>
      </w:r>
      <w:r w:rsidR="005E35DB" w:rsidRPr="005E35DB">
        <w:rPr>
          <w:color w:val="00B050"/>
          <w:lang w:val="ru-RU"/>
        </w:rPr>
        <w:t>Даши</w:t>
      </w:r>
      <w:r w:rsidRPr="00937F01">
        <w:t>.</w:t>
      </w:r>
    </w:p>
    <w:p w14:paraId="6693BA53" w14:textId="77777777" w:rsidR="005B34BA" w:rsidRPr="00937F01" w:rsidRDefault="005B34BA" w:rsidP="00937F01">
      <w:pPr>
        <w:pStyle w:val="a9"/>
      </w:pPr>
      <w:r w:rsidRPr="00937F01">
        <w:t>ШУРУП</w:t>
      </w:r>
    </w:p>
    <w:p w14:paraId="4C5FEDAD" w14:textId="77777777" w:rsidR="005B34BA" w:rsidRPr="00937F01" w:rsidRDefault="005B34BA" w:rsidP="00937F01">
      <w:pPr>
        <w:pStyle w:val="ab"/>
      </w:pPr>
      <w:r w:rsidRPr="00937F01">
        <w:t>Это личное дело?</w:t>
      </w:r>
    </w:p>
    <w:p w14:paraId="172DD26D" w14:textId="77777777" w:rsidR="005B34BA" w:rsidRPr="00937F01" w:rsidRDefault="005B34BA" w:rsidP="00937F01">
      <w:pPr>
        <w:pStyle w:val="a9"/>
      </w:pPr>
      <w:r w:rsidRPr="00937F01">
        <w:lastRenderedPageBreak/>
        <w:t>ФИЛ</w:t>
      </w:r>
    </w:p>
    <w:p w14:paraId="53EE6B80" w14:textId="6BD805B0" w:rsidR="005B34BA" w:rsidRDefault="005B34BA" w:rsidP="00937F01">
      <w:pPr>
        <w:pStyle w:val="ab"/>
      </w:pPr>
      <w:r w:rsidRPr="00937F01">
        <w:t xml:space="preserve">Ага. Хочу узнать, в какой шараге </w:t>
      </w:r>
      <w:r w:rsidRPr="005E35DB">
        <w:rPr>
          <w:strike/>
          <w:color w:val="A6A6A6" w:themeColor="background1" w:themeShade="A6"/>
        </w:rPr>
        <w:t>он</w:t>
      </w:r>
      <w:r w:rsidR="005E35DB">
        <w:rPr>
          <w:lang w:val="ru-RU"/>
        </w:rPr>
        <w:t xml:space="preserve"> </w:t>
      </w:r>
      <w:r w:rsidR="005E35DB" w:rsidRPr="005E35DB">
        <w:rPr>
          <w:color w:val="00B050"/>
          <w:lang w:val="ru-RU"/>
        </w:rPr>
        <w:t>сын</w:t>
      </w:r>
      <w:r w:rsidRPr="005E35DB">
        <w:rPr>
          <w:color w:val="00B050"/>
        </w:rPr>
        <w:t xml:space="preserve"> </w:t>
      </w:r>
      <w:r w:rsidRPr="00937F01">
        <w:t>учится.</w:t>
      </w:r>
    </w:p>
    <w:p w14:paraId="595F2F57" w14:textId="6C508757" w:rsidR="005E35DB" w:rsidRPr="005E35DB" w:rsidRDefault="005E35DB" w:rsidP="005E35DB">
      <w:pPr>
        <w:pStyle w:val="a7"/>
        <w:rPr>
          <w:color w:val="00B050"/>
        </w:rPr>
      </w:pPr>
      <w:r w:rsidRPr="005E35DB">
        <w:rPr>
          <w:color w:val="00B050"/>
        </w:rPr>
        <w:t>Шуруп свайпает и переходит на страницу Лёши.</w:t>
      </w:r>
    </w:p>
    <w:p w14:paraId="7C9EE769" w14:textId="77777777" w:rsidR="005B34BA" w:rsidRPr="00937F01" w:rsidRDefault="005B34BA" w:rsidP="00937F01">
      <w:pPr>
        <w:pStyle w:val="a9"/>
      </w:pPr>
      <w:r w:rsidRPr="00937F01">
        <w:t>ШУРУП</w:t>
      </w:r>
    </w:p>
    <w:p w14:paraId="7720A625" w14:textId="77777777" w:rsidR="005B34BA" w:rsidRPr="00937F01" w:rsidRDefault="005B34BA" w:rsidP="00937F01">
      <w:pPr>
        <w:pStyle w:val="ab"/>
      </w:pPr>
      <w:r w:rsidRPr="00937F01">
        <w:t>Ну в нормальной такой шараге.</w:t>
      </w:r>
    </w:p>
    <w:p w14:paraId="3A92D526" w14:textId="77777777" w:rsidR="005B34BA" w:rsidRPr="00937F01" w:rsidRDefault="005B34BA" w:rsidP="00937F01">
      <w:pPr>
        <w:pStyle w:val="a7"/>
      </w:pPr>
      <w:r w:rsidRPr="00937F01">
        <w:t>Показывает на странице ВК место обучения: МГИМО.</w:t>
      </w:r>
    </w:p>
    <w:p w14:paraId="2E07E873" w14:textId="77777777" w:rsidR="005B34BA" w:rsidRPr="00937F01" w:rsidRDefault="005B34BA" w:rsidP="00937F01">
      <w:pPr>
        <w:pStyle w:val="a9"/>
      </w:pPr>
      <w:r w:rsidRPr="00937F01">
        <w:t>ФИЛ</w:t>
      </w:r>
    </w:p>
    <w:p w14:paraId="006D4EDC" w14:textId="77777777" w:rsidR="005B34BA" w:rsidRPr="00937F01" w:rsidRDefault="005B34BA" w:rsidP="00937F01">
      <w:pPr>
        <w:pStyle w:val="ab"/>
      </w:pPr>
      <w:r w:rsidRPr="00937F01">
        <w:t>Благодарочка. Ну давай набирай этих перцев.</w:t>
      </w:r>
    </w:p>
    <w:p w14:paraId="7C77018B" w14:textId="77777777" w:rsidR="005B34BA" w:rsidRPr="00937F01" w:rsidRDefault="00735685" w:rsidP="00937F01">
      <w:pPr>
        <w:pStyle w:val="a6"/>
      </w:pPr>
      <w:r w:rsidRPr="00937F01">
        <w:t>4-5.</w:t>
      </w:r>
      <w:r w:rsidRPr="00937F01">
        <w:tab/>
      </w:r>
      <w:r w:rsidR="005B34BA" w:rsidRPr="00937F01">
        <w:t xml:space="preserve">ИНТ. КВАРТИРА </w:t>
      </w:r>
      <w:r w:rsidRPr="00937F01">
        <w:t>МАССЫ</w:t>
      </w:r>
      <w:r w:rsidR="005B34BA" w:rsidRPr="00937F01">
        <w:t xml:space="preserve"> </w:t>
      </w:r>
      <w:r w:rsidRPr="00937F01">
        <w:t>(</w:t>
      </w:r>
      <w:r w:rsidRPr="00937F01">
        <w:rPr>
          <w:caps w:val="0"/>
        </w:rPr>
        <w:t>гостиная</w:t>
      </w:r>
      <w:r w:rsidRPr="00937F01">
        <w:t>) –</w:t>
      </w:r>
      <w:r w:rsidR="005B34BA" w:rsidRPr="00937F01">
        <w:t xml:space="preserve"> ДЕНЬ</w:t>
      </w:r>
    </w:p>
    <w:p w14:paraId="7C833777" w14:textId="77777777" w:rsidR="005B34BA" w:rsidRPr="00937F01" w:rsidRDefault="005B34BA" w:rsidP="00937F01">
      <w:pPr>
        <w:pStyle w:val="a7"/>
        <w:keepNext/>
        <w:keepLines/>
      </w:pPr>
      <w:r w:rsidRPr="00937F01">
        <w:t xml:space="preserve">Стёпа берёт альбом старых фотографий, перебирает их. Находит фотографию Массы, внимательно смотрит на неё. Он обращает внимание на фото, где вместе стоят четверо друзей, обнявшись за плечи. (Можно сделать пародию на кадры «Бригады», где на мосту обнимается вся </w:t>
      </w:r>
      <w:r w:rsidR="00735685" w:rsidRPr="00937F01">
        <w:t>четвёрка</w:t>
      </w:r>
      <w:r w:rsidRPr="00937F01">
        <w:t>, под ту же музыку). Стёпа смотрит на Фила, телефоном закрывает ему часть лица. Он звонит по телефону.</w:t>
      </w:r>
    </w:p>
    <w:p w14:paraId="50F3D348" w14:textId="77777777" w:rsidR="005B34BA" w:rsidRPr="00937F01" w:rsidRDefault="005B34BA" w:rsidP="00937F01">
      <w:pPr>
        <w:pStyle w:val="a9"/>
      </w:pPr>
      <w:r w:rsidRPr="00937F01">
        <w:t>СТЁПА</w:t>
      </w:r>
    </w:p>
    <w:p w14:paraId="34FD3F28" w14:textId="77777777" w:rsidR="005B34BA" w:rsidRPr="00937F01" w:rsidRDefault="005B34BA" w:rsidP="00937F01">
      <w:pPr>
        <w:pStyle w:val="ab"/>
      </w:pPr>
      <w:r w:rsidRPr="00937F01">
        <w:t>Лейтенант</w:t>
      </w:r>
      <w:r w:rsidR="00735685" w:rsidRPr="00937F01">
        <w:rPr>
          <w:lang w:val="ru-RU"/>
        </w:rPr>
        <w:t>,</w:t>
      </w:r>
      <w:r w:rsidRPr="00937F01">
        <w:t xml:space="preserve"> здорово, Смирнов беспокоит.</w:t>
      </w:r>
    </w:p>
    <w:p w14:paraId="726CBEBD" w14:textId="77777777" w:rsidR="005B34BA" w:rsidRPr="00937F01" w:rsidRDefault="005B34BA" w:rsidP="00937F01">
      <w:pPr>
        <w:pStyle w:val="a7"/>
      </w:pPr>
      <w:r w:rsidRPr="00937F01">
        <w:t>Стёпа переводит взгляд на банку солений, которая стоит на столе.</w:t>
      </w:r>
    </w:p>
    <w:p w14:paraId="50DE575D" w14:textId="77777777" w:rsidR="005B34BA" w:rsidRPr="00937F01" w:rsidRDefault="005B34BA" w:rsidP="00937F01">
      <w:pPr>
        <w:pStyle w:val="a9"/>
      </w:pPr>
      <w:r w:rsidRPr="00937F01">
        <w:t>СТЁПА</w:t>
      </w:r>
    </w:p>
    <w:p w14:paraId="7CCA6A9D" w14:textId="4F57D617" w:rsidR="005B34BA" w:rsidRPr="00937F01" w:rsidRDefault="005B34BA" w:rsidP="00937F01">
      <w:pPr>
        <w:pStyle w:val="ab"/>
      </w:pPr>
      <w:r w:rsidRPr="00937F01">
        <w:t>Можешь для меня пальчики снять? Да в том</w:t>
      </w:r>
      <w:r w:rsidR="00E254E3">
        <w:rPr>
          <w:lang w:val="ru-RU"/>
        </w:rPr>
        <w:t xml:space="preserve"> </w:t>
      </w:r>
      <w:r w:rsidRPr="00937F01">
        <w:t>то и дело, что нет пока никакого дела. По дружбе. Будет-будет тебе булькающее спасибо.</w:t>
      </w:r>
    </w:p>
    <w:p w14:paraId="7C691573" w14:textId="77777777" w:rsidR="005B34BA" w:rsidRPr="00937F01" w:rsidRDefault="00735685" w:rsidP="00937F01">
      <w:pPr>
        <w:pStyle w:val="a6"/>
      </w:pPr>
      <w:r w:rsidRPr="00937F01">
        <w:t>4-6.</w:t>
      </w:r>
      <w:r w:rsidRPr="00937F01">
        <w:tab/>
      </w:r>
      <w:r w:rsidR="005B34BA" w:rsidRPr="00937F01">
        <w:t xml:space="preserve">ИНТ. </w:t>
      </w:r>
      <w:r w:rsidR="00E00F67" w:rsidRPr="00937F01">
        <w:t>ОСОБНЯК</w:t>
      </w:r>
      <w:r w:rsidR="005B34BA" w:rsidRPr="00937F01">
        <w:t xml:space="preserve"> НОЛЯ </w:t>
      </w:r>
      <w:r w:rsidRPr="00937F01">
        <w:t>(</w:t>
      </w:r>
      <w:r w:rsidRPr="00937F01">
        <w:rPr>
          <w:caps w:val="0"/>
        </w:rPr>
        <w:t>бассейн</w:t>
      </w:r>
      <w:r w:rsidRPr="00937F01">
        <w:t>) –</w:t>
      </w:r>
      <w:r w:rsidR="005B34BA" w:rsidRPr="00937F01">
        <w:t xml:space="preserve"> ДЕНЬ</w:t>
      </w:r>
    </w:p>
    <w:p w14:paraId="6668C5E6" w14:textId="77777777" w:rsidR="005B34BA" w:rsidRPr="00937F01" w:rsidRDefault="005B34BA" w:rsidP="00937F01">
      <w:pPr>
        <w:pStyle w:val="a7"/>
        <w:keepNext/>
        <w:keepLines/>
      </w:pPr>
      <w:r w:rsidRPr="00937F01">
        <w:t>Ноль плавает в бассейне. Начальник охраны говорит по телефону.</w:t>
      </w:r>
    </w:p>
    <w:p w14:paraId="5C7D02C3" w14:textId="77777777" w:rsidR="005B34BA" w:rsidRPr="00937F01" w:rsidRDefault="005B34BA" w:rsidP="00937F01">
      <w:pPr>
        <w:pStyle w:val="a9"/>
      </w:pPr>
      <w:r w:rsidRPr="00937F01">
        <w:t>НАЧАЛЬНИК ОХРАНЫ</w:t>
      </w:r>
    </w:p>
    <w:p w14:paraId="42DFD67F" w14:textId="77777777" w:rsidR="00735685" w:rsidRPr="00937F01" w:rsidRDefault="005B34BA" w:rsidP="00937F01">
      <w:pPr>
        <w:pStyle w:val="ae"/>
      </w:pPr>
      <w:r w:rsidRPr="00937F01">
        <w:t>(в трубку)</w:t>
      </w:r>
    </w:p>
    <w:p w14:paraId="20348FF1" w14:textId="00E42CBA" w:rsidR="005B34BA" w:rsidRPr="00937F01" w:rsidRDefault="005B34BA" w:rsidP="00937F01">
      <w:pPr>
        <w:pStyle w:val="ab"/>
      </w:pPr>
      <w:r w:rsidRPr="00937F01">
        <w:t>Понял</w:t>
      </w:r>
      <w:r w:rsidR="00E254E3">
        <w:rPr>
          <w:lang w:val="ru-RU"/>
        </w:rPr>
        <w:t>…</w:t>
      </w:r>
      <w:r w:rsidRPr="00937F01">
        <w:t xml:space="preserve"> Я всё передам боссу.</w:t>
      </w:r>
    </w:p>
    <w:p w14:paraId="1B82E72C" w14:textId="77777777" w:rsidR="005B34BA" w:rsidRPr="00937F01" w:rsidRDefault="005B34BA" w:rsidP="00937F01">
      <w:pPr>
        <w:pStyle w:val="a9"/>
      </w:pPr>
      <w:r w:rsidRPr="00937F01">
        <w:t>НОЛЬ</w:t>
      </w:r>
    </w:p>
    <w:p w14:paraId="07EB3591" w14:textId="77777777" w:rsidR="005B34BA" w:rsidRPr="00937F01" w:rsidRDefault="005B34BA" w:rsidP="00937F01">
      <w:pPr>
        <w:pStyle w:val="ab"/>
      </w:pPr>
      <w:r w:rsidRPr="00937F01">
        <w:t>Ну что там у тебя?</w:t>
      </w:r>
    </w:p>
    <w:p w14:paraId="6572A017" w14:textId="77777777" w:rsidR="005B34BA" w:rsidRPr="00937F01" w:rsidRDefault="005B34BA" w:rsidP="00937F01">
      <w:pPr>
        <w:pStyle w:val="a9"/>
      </w:pPr>
      <w:r w:rsidRPr="00937F01">
        <w:t>НАЧАЛЬНИК ОХРАНЫ</w:t>
      </w:r>
    </w:p>
    <w:p w14:paraId="797476D5" w14:textId="16C8D222" w:rsidR="005B34BA" w:rsidRPr="00937F01" w:rsidRDefault="005B34BA" w:rsidP="00937F01">
      <w:pPr>
        <w:pStyle w:val="ab"/>
      </w:pPr>
      <w:r w:rsidRPr="00937F01">
        <w:t>Звонил какой-то мужик по поводу автосервиса. Хотят забить стрелку сегодня ночью.</w:t>
      </w:r>
    </w:p>
    <w:p w14:paraId="03FFB97A" w14:textId="77777777" w:rsidR="005B34BA" w:rsidRPr="00937F01" w:rsidRDefault="005B34BA" w:rsidP="00937F01">
      <w:pPr>
        <w:pStyle w:val="a9"/>
      </w:pPr>
      <w:r w:rsidRPr="00937F01">
        <w:lastRenderedPageBreak/>
        <w:t>НОЛЬ</w:t>
      </w:r>
    </w:p>
    <w:p w14:paraId="047B269C" w14:textId="7C099C77" w:rsidR="00735685" w:rsidRPr="00937F01" w:rsidRDefault="005B34BA" w:rsidP="00937F01">
      <w:pPr>
        <w:pStyle w:val="ab"/>
        <w:keepNext/>
      </w:pPr>
      <w:r w:rsidRPr="00937F01">
        <w:t>Стрелку?! Ночью?!</w:t>
      </w:r>
    </w:p>
    <w:p w14:paraId="0384E560" w14:textId="77777777" w:rsidR="00735685" w:rsidRPr="00937F01" w:rsidRDefault="005B34BA" w:rsidP="00937F01">
      <w:pPr>
        <w:pStyle w:val="ae"/>
      </w:pPr>
      <w:r w:rsidRPr="00937F01">
        <w:t>(с усмешкой</w:t>
      </w:r>
      <w:r w:rsidR="00735685" w:rsidRPr="00937F01">
        <w:t>)</w:t>
      </w:r>
    </w:p>
    <w:p w14:paraId="1C6037EB" w14:textId="77777777" w:rsidR="005B34BA" w:rsidRPr="00937F01" w:rsidRDefault="005B34BA" w:rsidP="00937F01">
      <w:pPr>
        <w:pStyle w:val="ab"/>
      </w:pPr>
      <w:r w:rsidRPr="00937F01">
        <w:t>Они тебе из девяностых звонили, что ли?!</w:t>
      </w:r>
    </w:p>
    <w:p w14:paraId="324DF402" w14:textId="77777777" w:rsidR="005B34BA" w:rsidRPr="00937F01" w:rsidRDefault="005B34BA" w:rsidP="00937F01">
      <w:pPr>
        <w:pStyle w:val="a9"/>
      </w:pPr>
      <w:r w:rsidRPr="00937F01">
        <w:t>НАЧАЛЬНИК ОХРАНЫ</w:t>
      </w:r>
    </w:p>
    <w:p w14:paraId="7396CF0F" w14:textId="77777777" w:rsidR="005B34BA" w:rsidRPr="00937F01" w:rsidRDefault="005B34BA" w:rsidP="00937F01">
      <w:pPr>
        <w:pStyle w:val="ab"/>
      </w:pPr>
      <w:r w:rsidRPr="00937F01">
        <w:t>Да я сам удивился. Какие ещё стрелки?</w:t>
      </w:r>
    </w:p>
    <w:p w14:paraId="7B926696" w14:textId="77777777" w:rsidR="005B34BA" w:rsidRPr="00937F01" w:rsidRDefault="005B34BA" w:rsidP="00937F01">
      <w:pPr>
        <w:pStyle w:val="a9"/>
      </w:pPr>
      <w:r w:rsidRPr="00937F01">
        <w:t>НОЛЬ</w:t>
      </w:r>
    </w:p>
    <w:p w14:paraId="3A767750" w14:textId="2F1E03E9" w:rsidR="005B34BA" w:rsidRPr="00937F01" w:rsidRDefault="005B34BA" w:rsidP="00937F01">
      <w:pPr>
        <w:pStyle w:val="ab"/>
      </w:pPr>
      <w:r w:rsidRPr="00937F01">
        <w:t>Интересно</w:t>
      </w:r>
      <w:r w:rsidR="00E254E3">
        <w:rPr>
          <w:lang w:val="ru-RU"/>
        </w:rPr>
        <w:t>…</w:t>
      </w:r>
      <w:r w:rsidRPr="00937F01">
        <w:t xml:space="preserve"> Ну отправь к ним бойцов, только без оружия </w:t>
      </w:r>
      <w:r w:rsidR="00735685" w:rsidRPr="00937F01">
        <w:t>–</w:t>
      </w:r>
      <w:r w:rsidRPr="00937F01">
        <w:t xml:space="preserve"> вдруг розыгрыш какой.</w:t>
      </w:r>
    </w:p>
    <w:p w14:paraId="6DCC0469" w14:textId="77777777" w:rsidR="005B34BA" w:rsidRPr="00937F01" w:rsidRDefault="00735685" w:rsidP="00937F01">
      <w:pPr>
        <w:pStyle w:val="a6"/>
      </w:pPr>
      <w:r w:rsidRPr="00937F01">
        <w:t>4-7.</w:t>
      </w:r>
      <w:r w:rsidRPr="00937F01">
        <w:tab/>
      </w:r>
      <w:r w:rsidR="005B34BA" w:rsidRPr="00937F01">
        <w:t xml:space="preserve">ИНТ. КВАРТИРА НЕЙМАНА </w:t>
      </w:r>
      <w:r w:rsidRPr="00937F01">
        <w:t>–</w:t>
      </w:r>
      <w:r w:rsidR="005B34BA" w:rsidRPr="00937F01">
        <w:t xml:space="preserve"> ДЕНЬ</w:t>
      </w:r>
    </w:p>
    <w:p w14:paraId="46D233DE" w14:textId="77777777" w:rsidR="005B34BA" w:rsidRPr="00937F01" w:rsidRDefault="005B34BA" w:rsidP="00937F01">
      <w:pPr>
        <w:pStyle w:val="a7"/>
        <w:keepNext/>
        <w:keepLines/>
      </w:pPr>
      <w:r w:rsidRPr="00937F01">
        <w:t xml:space="preserve">За столом сидит Нейман. Напротив </w:t>
      </w:r>
      <w:r w:rsidR="00AE275F" w:rsidRPr="00937F01">
        <w:t>–</w:t>
      </w:r>
      <w:r w:rsidRPr="00937F01">
        <w:t xml:space="preserve"> Вжик и Чак. На столе между ними лежит ноутбук.</w:t>
      </w:r>
    </w:p>
    <w:p w14:paraId="091CB214" w14:textId="77777777" w:rsidR="005B34BA" w:rsidRPr="00937F01" w:rsidRDefault="005B34BA" w:rsidP="00937F01">
      <w:pPr>
        <w:pStyle w:val="a9"/>
      </w:pPr>
      <w:r w:rsidRPr="00937F01">
        <w:t>НЕЙМАН</w:t>
      </w:r>
    </w:p>
    <w:p w14:paraId="2CE8685B" w14:textId="77777777" w:rsidR="00735685" w:rsidRPr="00937F01" w:rsidRDefault="005B34BA" w:rsidP="00937F01">
      <w:pPr>
        <w:pStyle w:val="ae"/>
      </w:pPr>
      <w:r w:rsidRPr="00937F01">
        <w:t>(показывает на ноут)</w:t>
      </w:r>
    </w:p>
    <w:p w14:paraId="6AF842A6" w14:textId="77777777" w:rsidR="005B34BA" w:rsidRPr="00937F01" w:rsidRDefault="005B34BA" w:rsidP="00937F01">
      <w:pPr>
        <w:pStyle w:val="ab"/>
      </w:pPr>
      <w:r w:rsidRPr="00937F01">
        <w:t>Ребят, ну это мой рабочий ноутбук. Имейте совесть!</w:t>
      </w:r>
    </w:p>
    <w:p w14:paraId="5121C11B" w14:textId="77777777" w:rsidR="005B34BA" w:rsidRPr="00937F01" w:rsidRDefault="005B34BA" w:rsidP="00937F01">
      <w:pPr>
        <w:pStyle w:val="a9"/>
      </w:pPr>
      <w:r w:rsidRPr="00937F01">
        <w:t>ВЖИК</w:t>
      </w:r>
    </w:p>
    <w:p w14:paraId="16FA0ABE" w14:textId="77777777" w:rsidR="005B34BA" w:rsidRPr="00937F01" w:rsidRDefault="005B34BA" w:rsidP="00937F01">
      <w:pPr>
        <w:pStyle w:val="ab"/>
      </w:pPr>
      <w:r w:rsidRPr="00937F01">
        <w:t>А ты что</w:t>
      </w:r>
      <w:r w:rsidR="004D1F46" w:rsidRPr="00937F01">
        <w:rPr>
          <w:lang w:val="ru-RU"/>
        </w:rPr>
        <w:t>,</w:t>
      </w:r>
      <w:r w:rsidRPr="00937F01">
        <w:t xml:space="preserve"> имел, когда над нами опыты ставил?</w:t>
      </w:r>
    </w:p>
    <w:p w14:paraId="117ADE03" w14:textId="77777777" w:rsidR="005B34BA" w:rsidRPr="00937F01" w:rsidRDefault="005B34BA" w:rsidP="00937F01">
      <w:pPr>
        <w:pStyle w:val="a9"/>
      </w:pPr>
      <w:r w:rsidRPr="00937F01">
        <w:t>НЕЙМАН</w:t>
      </w:r>
    </w:p>
    <w:p w14:paraId="31A3DB67" w14:textId="77777777" w:rsidR="005B34BA" w:rsidRPr="00937F01" w:rsidRDefault="005B34BA" w:rsidP="00937F01">
      <w:pPr>
        <w:pStyle w:val="ab"/>
      </w:pPr>
      <w:r w:rsidRPr="00937F01">
        <w:t>Вы всё равно не разберётесь…</w:t>
      </w:r>
    </w:p>
    <w:p w14:paraId="7624CEBD" w14:textId="77777777" w:rsidR="005B34BA" w:rsidRPr="00937F01" w:rsidRDefault="005B34BA" w:rsidP="00937F01">
      <w:pPr>
        <w:pStyle w:val="a9"/>
      </w:pPr>
      <w:r w:rsidRPr="00937F01">
        <w:t>ЧАК</w:t>
      </w:r>
    </w:p>
    <w:p w14:paraId="7D1C1E12" w14:textId="77777777" w:rsidR="004D1F46" w:rsidRPr="00937F01" w:rsidRDefault="005B34BA" w:rsidP="00937F01">
      <w:pPr>
        <w:pStyle w:val="ae"/>
      </w:pPr>
      <w:r w:rsidRPr="00937F01">
        <w:t>(психуя)</w:t>
      </w:r>
    </w:p>
    <w:p w14:paraId="3ABA8AA8" w14:textId="77777777" w:rsidR="005B34BA" w:rsidRPr="00937F01" w:rsidRDefault="005B34BA" w:rsidP="00937F01">
      <w:pPr>
        <w:pStyle w:val="ab"/>
      </w:pPr>
      <w:r w:rsidRPr="00937F01">
        <w:t>Я щас тебя разберу! На запчасти!</w:t>
      </w:r>
    </w:p>
    <w:p w14:paraId="21661B16" w14:textId="77777777" w:rsidR="005B34BA" w:rsidRPr="00937F01" w:rsidRDefault="005B34BA" w:rsidP="00937F01">
      <w:pPr>
        <w:pStyle w:val="a9"/>
      </w:pPr>
      <w:r w:rsidRPr="00937F01">
        <w:t>ВЖИК</w:t>
      </w:r>
    </w:p>
    <w:p w14:paraId="6529DC7A" w14:textId="77777777" w:rsidR="005B34BA" w:rsidRPr="00937F01" w:rsidRDefault="005B34BA" w:rsidP="00937F01">
      <w:pPr>
        <w:pStyle w:val="ab"/>
      </w:pPr>
      <w:r w:rsidRPr="00937F01">
        <w:t>Вы бы не злили моего друга. А то он когда злится, начинает приёмчики отрабатывать.</w:t>
      </w:r>
    </w:p>
    <w:p w14:paraId="11FC2B16" w14:textId="77777777" w:rsidR="005B34BA" w:rsidRPr="00937F01" w:rsidRDefault="005B34BA" w:rsidP="00937F01">
      <w:pPr>
        <w:pStyle w:val="a9"/>
      </w:pPr>
      <w:r w:rsidRPr="00937F01">
        <w:t>ЧАК</w:t>
      </w:r>
    </w:p>
    <w:p w14:paraId="120D9AA6" w14:textId="77777777" w:rsidR="005B34BA" w:rsidRPr="00937F01" w:rsidRDefault="005B34BA" w:rsidP="00937F01">
      <w:pPr>
        <w:pStyle w:val="ab"/>
      </w:pPr>
      <w:r w:rsidRPr="00937F01">
        <w:t>А я уже злой! Какой приёмчик отработать? Вертушку в чушку?! Или пролом жбана в стиле Джеки Чана?!</w:t>
      </w:r>
    </w:p>
    <w:p w14:paraId="2EF299DD" w14:textId="77777777" w:rsidR="005B34BA" w:rsidRPr="00937F01" w:rsidRDefault="005B34BA" w:rsidP="00937F01">
      <w:pPr>
        <w:pStyle w:val="a9"/>
      </w:pPr>
      <w:r w:rsidRPr="00937F01">
        <w:t>НЕЙМАН</w:t>
      </w:r>
    </w:p>
    <w:p w14:paraId="2C0578AC" w14:textId="77777777" w:rsidR="005B34BA" w:rsidRPr="00937F01" w:rsidRDefault="005B34BA" w:rsidP="00937F01">
      <w:pPr>
        <w:pStyle w:val="ab"/>
      </w:pPr>
      <w:r w:rsidRPr="00937F01">
        <w:t>Ладно-ладно, берите! Берите!</w:t>
      </w:r>
    </w:p>
    <w:p w14:paraId="68F3199A" w14:textId="77777777" w:rsidR="005B34BA" w:rsidRPr="00937F01" w:rsidRDefault="005B34BA" w:rsidP="00937F01">
      <w:pPr>
        <w:pStyle w:val="a9"/>
      </w:pPr>
      <w:r w:rsidRPr="00937F01">
        <w:lastRenderedPageBreak/>
        <w:t>ВЖИК</w:t>
      </w:r>
    </w:p>
    <w:p w14:paraId="512A0ED9" w14:textId="77777777" w:rsidR="005B34BA" w:rsidRPr="00937F01" w:rsidRDefault="005B34BA" w:rsidP="00937F01">
      <w:pPr>
        <w:pStyle w:val="ab"/>
      </w:pPr>
      <w:r w:rsidRPr="00937F01">
        <w:t>Ну так бы и сразу… Чё то я не пойму, а куда тут дискету вставлять?</w:t>
      </w:r>
    </w:p>
    <w:p w14:paraId="558875DE" w14:textId="77777777" w:rsidR="005B34BA" w:rsidRPr="00937F01" w:rsidRDefault="005B34BA" w:rsidP="00937F01">
      <w:pPr>
        <w:pStyle w:val="a9"/>
      </w:pPr>
      <w:r w:rsidRPr="00937F01">
        <w:t>НЕЙМАН</w:t>
      </w:r>
    </w:p>
    <w:p w14:paraId="6F1EBA16" w14:textId="77777777" w:rsidR="005B34BA" w:rsidRPr="00937F01" w:rsidRDefault="005B34BA" w:rsidP="00937F01">
      <w:pPr>
        <w:pStyle w:val="ab"/>
      </w:pPr>
      <w:r w:rsidRPr="00937F01">
        <w:t>Ну какие дискеты, это прошлый век…</w:t>
      </w:r>
    </w:p>
    <w:p w14:paraId="08D5C22D" w14:textId="77777777" w:rsidR="005B34BA" w:rsidRPr="00937F01" w:rsidRDefault="005B34BA" w:rsidP="00937F01">
      <w:pPr>
        <w:pStyle w:val="a9"/>
      </w:pPr>
      <w:r w:rsidRPr="00937F01">
        <w:t>ЧАК</w:t>
      </w:r>
    </w:p>
    <w:p w14:paraId="0B86E648" w14:textId="77777777" w:rsidR="005B34BA" w:rsidRPr="00937F01" w:rsidRDefault="005B34BA" w:rsidP="00937F01">
      <w:pPr>
        <w:pStyle w:val="ab"/>
      </w:pPr>
      <w:r w:rsidRPr="00937F01">
        <w:t>Ну так верни нас, падла, обратно, в прошлый век!!!</w:t>
      </w:r>
    </w:p>
    <w:p w14:paraId="513D18E5" w14:textId="77777777" w:rsidR="005B34BA" w:rsidRPr="00937F01" w:rsidRDefault="005B34BA" w:rsidP="00937F01">
      <w:pPr>
        <w:pStyle w:val="a9"/>
      </w:pPr>
      <w:r w:rsidRPr="00937F01">
        <w:t>НЕЙМАН</w:t>
      </w:r>
    </w:p>
    <w:p w14:paraId="2FF0E0A2" w14:textId="77777777" w:rsidR="005B34BA" w:rsidRPr="00937F01" w:rsidRDefault="005B34BA" w:rsidP="00937F01">
      <w:pPr>
        <w:pStyle w:val="ab"/>
      </w:pPr>
      <w:r w:rsidRPr="00937F01">
        <w:t>Простите! Я забыл… Сейчас все флэшками пользуются или скидывают всё на облако.</w:t>
      </w:r>
    </w:p>
    <w:p w14:paraId="46E67FB7" w14:textId="77777777" w:rsidR="005B34BA" w:rsidRPr="00937F01" w:rsidRDefault="005B34BA" w:rsidP="00937F01">
      <w:pPr>
        <w:pStyle w:val="a9"/>
      </w:pPr>
      <w:r w:rsidRPr="00937F01">
        <w:t>ЧАК</w:t>
      </w:r>
    </w:p>
    <w:p w14:paraId="13BE79A8" w14:textId="77777777" w:rsidR="005B34BA" w:rsidRPr="00937F01" w:rsidRDefault="005B34BA" w:rsidP="00937F01">
      <w:pPr>
        <w:pStyle w:val="ab"/>
      </w:pPr>
      <w:r w:rsidRPr="00937F01">
        <w:t>А если погода безоблачная?</w:t>
      </w:r>
    </w:p>
    <w:p w14:paraId="0D4DE445" w14:textId="77777777" w:rsidR="005B34BA" w:rsidRPr="00937F01" w:rsidRDefault="005B34BA" w:rsidP="00937F01">
      <w:pPr>
        <w:pStyle w:val="a9"/>
      </w:pPr>
      <w:r w:rsidRPr="00937F01">
        <w:t>ВЖИК</w:t>
      </w:r>
    </w:p>
    <w:p w14:paraId="003AF46D" w14:textId="77777777" w:rsidR="005B34BA" w:rsidRPr="00937F01" w:rsidRDefault="005B34BA" w:rsidP="00937F01">
      <w:pPr>
        <w:pStyle w:val="ab"/>
      </w:pPr>
      <w:r w:rsidRPr="00937F01">
        <w:t>Давай</w:t>
      </w:r>
      <w:r w:rsidR="004D1F46" w:rsidRPr="00937F01">
        <w:rPr>
          <w:lang w:val="ru-RU"/>
        </w:rPr>
        <w:t xml:space="preserve">, </w:t>
      </w:r>
      <w:r w:rsidRPr="00937F01">
        <w:t>пока тебя мой друг на облако не скинул, объясняй чё к чему.</w:t>
      </w:r>
    </w:p>
    <w:p w14:paraId="70BFA667" w14:textId="77777777" w:rsidR="005B34BA" w:rsidRPr="00937F01" w:rsidRDefault="004D1F46" w:rsidP="00937F01">
      <w:pPr>
        <w:pStyle w:val="a6"/>
      </w:pPr>
      <w:r w:rsidRPr="00937F01">
        <w:t>4-8.</w:t>
      </w:r>
      <w:r w:rsidRPr="00937F01">
        <w:tab/>
      </w:r>
      <w:r w:rsidR="005B34BA" w:rsidRPr="00937F01">
        <w:t xml:space="preserve">НАТ. УНИВЕРСИТЕТ </w:t>
      </w:r>
      <w:r w:rsidRPr="00937F01">
        <w:t>–</w:t>
      </w:r>
      <w:r w:rsidR="005B34BA" w:rsidRPr="00937F01">
        <w:t xml:space="preserve"> ДЕНЬ</w:t>
      </w:r>
    </w:p>
    <w:p w14:paraId="035FAF17" w14:textId="77777777" w:rsidR="005B34BA" w:rsidRPr="00937F01" w:rsidRDefault="005B34BA" w:rsidP="00937F01">
      <w:pPr>
        <w:pStyle w:val="a7"/>
        <w:keepNext/>
        <w:keepLines/>
      </w:pPr>
      <w:r w:rsidRPr="00937F01">
        <w:t>Фил видит перед собой университет. Фил подходит к МГИМО и разглядывает разных парней-</w:t>
      </w:r>
      <w:r w:rsidRPr="005E35DB">
        <w:rPr>
          <w:caps/>
        </w:rPr>
        <w:t>студентов</w:t>
      </w:r>
      <w:r w:rsidRPr="00937F01">
        <w:t xml:space="preserve">. Обращает внимание, что на парковке тусуется толпа под крутую музыку. Он заходит в толпу и видит </w:t>
      </w:r>
      <w:r w:rsidRPr="005E35DB">
        <w:rPr>
          <w:caps/>
        </w:rPr>
        <w:t>спортивную тачку</w:t>
      </w:r>
      <w:r w:rsidRPr="00937F01">
        <w:t xml:space="preserve">, возле которой танцуют </w:t>
      </w:r>
      <w:r w:rsidRPr="005E35DB">
        <w:rPr>
          <w:caps/>
        </w:rPr>
        <w:t>девушки в бикини</w:t>
      </w:r>
      <w:r w:rsidRPr="00937F01">
        <w:t xml:space="preserve">. Рядом с машиной типичный лох </w:t>
      </w:r>
      <w:r w:rsidR="004D1F46" w:rsidRPr="00937F01">
        <w:t>–</w:t>
      </w:r>
      <w:r w:rsidRPr="00937F01">
        <w:t xml:space="preserve"> </w:t>
      </w:r>
      <w:r w:rsidR="004D1F46" w:rsidRPr="00937F01">
        <w:t>ПЕРВОКУРСНИК</w:t>
      </w:r>
      <w:r w:rsidRPr="00937F01">
        <w:t xml:space="preserve"> и Л</w:t>
      </w:r>
      <w:r w:rsidR="004D1F46" w:rsidRPr="00937F01">
        <w:t>ЁША</w:t>
      </w:r>
      <w:r w:rsidRPr="00937F01">
        <w:t>, который снимает себя на телефон. Фил слегка улыбаясь, с интересом смотрит на сына.</w:t>
      </w:r>
    </w:p>
    <w:p w14:paraId="08CCB5FD" w14:textId="77777777" w:rsidR="005B34BA" w:rsidRPr="00937F01" w:rsidRDefault="005B34BA" w:rsidP="00937F01">
      <w:pPr>
        <w:pStyle w:val="a9"/>
      </w:pPr>
      <w:r w:rsidRPr="00937F01">
        <w:t>ЛЁША</w:t>
      </w:r>
    </w:p>
    <w:p w14:paraId="306E59F7" w14:textId="77777777" w:rsidR="005B34BA" w:rsidRPr="00937F01" w:rsidRDefault="005B34BA" w:rsidP="00937F01">
      <w:pPr>
        <w:pStyle w:val="ab"/>
      </w:pPr>
      <w:r w:rsidRPr="00937F01">
        <w:t>Привет, подписчики канала «Видос за бабос»! С вами Лёха…</w:t>
      </w:r>
    </w:p>
    <w:p w14:paraId="147E3545" w14:textId="7D3CC60B" w:rsidR="005B34BA" w:rsidRPr="00937F01" w:rsidRDefault="005B34BA" w:rsidP="00937F01">
      <w:pPr>
        <w:pStyle w:val="a7"/>
      </w:pPr>
      <w:r w:rsidRPr="00937F01">
        <w:t>Подтягивает к себе лоха</w:t>
      </w:r>
      <w:r w:rsidR="005E35DB">
        <w:rPr>
          <w:lang w:val="ru-RU"/>
        </w:rPr>
        <w:t xml:space="preserve"> </w:t>
      </w:r>
      <w:r w:rsidRPr="00937F01">
        <w:t>-</w:t>
      </w:r>
      <w:r w:rsidR="005E35DB">
        <w:rPr>
          <w:lang w:val="ru-RU"/>
        </w:rPr>
        <w:t xml:space="preserve"> П</w:t>
      </w:r>
      <w:r w:rsidRPr="00937F01">
        <w:t>ервокурсника.</w:t>
      </w:r>
    </w:p>
    <w:p w14:paraId="48CE580E" w14:textId="77777777" w:rsidR="005B34BA" w:rsidRPr="00937F01" w:rsidRDefault="005B34BA" w:rsidP="00937F01">
      <w:pPr>
        <w:pStyle w:val="a9"/>
      </w:pPr>
      <w:r w:rsidRPr="00937F01">
        <w:t>ЛЁША</w:t>
      </w:r>
    </w:p>
    <w:p w14:paraId="2F14EF92" w14:textId="7398B567" w:rsidR="005B34BA" w:rsidRPr="00937F01" w:rsidRDefault="005B34BA" w:rsidP="00937F01">
      <w:pPr>
        <w:pStyle w:val="ab"/>
      </w:pPr>
      <w:r w:rsidRPr="00937F01">
        <w:t>И сегодня я помогу вот этому нищеброду срубить бабла по</w:t>
      </w:r>
      <w:r w:rsidR="004D1F46" w:rsidRPr="00937F01">
        <w:rPr>
          <w:lang w:val="ru-RU"/>
        </w:rPr>
        <w:t>-</w:t>
      </w:r>
      <w:r w:rsidRPr="00937F01">
        <w:t>лёгкому… Двадцать косарей! И всё, что ему надо… Внимание!</w:t>
      </w:r>
    </w:p>
    <w:p w14:paraId="51378FC0" w14:textId="77777777" w:rsidR="005B34BA" w:rsidRPr="00937F01" w:rsidRDefault="005B34BA" w:rsidP="00937F01">
      <w:pPr>
        <w:pStyle w:val="a7"/>
      </w:pPr>
      <w:r w:rsidRPr="00937F01">
        <w:t>Девушка, которая танцевала, достаёт мужские трусы, разворачивает их и показывает в камеру.</w:t>
      </w:r>
    </w:p>
    <w:p w14:paraId="5B929F2D" w14:textId="77777777" w:rsidR="005B34BA" w:rsidRPr="00937F01" w:rsidRDefault="005B34BA" w:rsidP="00937F01">
      <w:pPr>
        <w:pStyle w:val="a9"/>
      </w:pPr>
      <w:r w:rsidRPr="00937F01">
        <w:lastRenderedPageBreak/>
        <w:t>ЛЁША</w:t>
      </w:r>
    </w:p>
    <w:p w14:paraId="22F166CD" w14:textId="77777777" w:rsidR="005B34BA" w:rsidRPr="00937F01" w:rsidRDefault="005B34BA" w:rsidP="00937F01">
      <w:pPr>
        <w:pStyle w:val="ab"/>
      </w:pPr>
      <w:r w:rsidRPr="00937F01">
        <w:t>Надеть на голову мои трусы! Чистоту не гарантирую. Но кто сказал, что бабки даются легко?</w:t>
      </w:r>
    </w:p>
    <w:p w14:paraId="22019E11" w14:textId="07DC7AB4" w:rsidR="005B34BA" w:rsidRPr="00937F01" w:rsidRDefault="005B34BA" w:rsidP="00937F01">
      <w:pPr>
        <w:pStyle w:val="a7"/>
      </w:pPr>
      <w:r w:rsidRPr="00937F01">
        <w:t xml:space="preserve">Толпа восторженно гудит. У Фила улыбка пропадает, он, мягко говоря, в шоке. </w:t>
      </w:r>
      <w:r w:rsidR="004D1F46" w:rsidRPr="00937F01">
        <w:rPr>
          <w:lang w:val="ru-RU"/>
        </w:rPr>
        <w:t>П</w:t>
      </w:r>
      <w:r w:rsidRPr="00937F01">
        <w:t>ервокурсник, сощурив глаза, надевает трусы на голову. В толпе издевательский смех.</w:t>
      </w:r>
    </w:p>
    <w:p w14:paraId="3319B29D" w14:textId="77777777" w:rsidR="005B34BA" w:rsidRPr="00937F01" w:rsidRDefault="005B34BA" w:rsidP="00937F01">
      <w:pPr>
        <w:pStyle w:val="a9"/>
      </w:pPr>
      <w:r w:rsidRPr="00937F01">
        <w:t>ЛЁША</w:t>
      </w:r>
    </w:p>
    <w:p w14:paraId="7BE612F7" w14:textId="77777777" w:rsidR="005B34BA" w:rsidRPr="00937F01" w:rsidRDefault="005B34BA" w:rsidP="00937F01">
      <w:pPr>
        <w:pStyle w:val="ab"/>
      </w:pPr>
      <w:r w:rsidRPr="00937F01">
        <w:t>Красава! Пацан сказал, пацан – сделал!</w:t>
      </w:r>
    </w:p>
    <w:p w14:paraId="44727714" w14:textId="77777777" w:rsidR="005B34BA" w:rsidRPr="00937F01" w:rsidRDefault="005B34BA" w:rsidP="00937F01">
      <w:pPr>
        <w:pStyle w:val="a7"/>
      </w:pPr>
      <w:r w:rsidRPr="00937F01">
        <w:t xml:space="preserve">Лёша бросает в лоха четыре пятитысячные купюры, они падают. Лох собирает их с асфальта и стыдливо убегает. Через толпу прорывается злой </w:t>
      </w:r>
      <w:r w:rsidR="004D1F46" w:rsidRPr="00937F01">
        <w:rPr>
          <w:lang w:val="ru-RU"/>
        </w:rPr>
        <w:t>Р</w:t>
      </w:r>
      <w:r w:rsidRPr="00937F01">
        <w:t>ектор.</w:t>
      </w:r>
    </w:p>
    <w:p w14:paraId="764F2316" w14:textId="77777777" w:rsidR="005B34BA" w:rsidRPr="00937F01" w:rsidRDefault="005B34BA" w:rsidP="00937F01">
      <w:pPr>
        <w:pStyle w:val="a9"/>
      </w:pPr>
      <w:r w:rsidRPr="00937F01">
        <w:t>РЕКТОР</w:t>
      </w:r>
    </w:p>
    <w:p w14:paraId="5502079D" w14:textId="77777777" w:rsidR="005B34BA" w:rsidRPr="00937F01" w:rsidRDefault="005B34BA" w:rsidP="00937F01">
      <w:pPr>
        <w:pStyle w:val="ab"/>
      </w:pPr>
      <w:r w:rsidRPr="00937F01">
        <w:t>Быстро всё прекратить!!!</w:t>
      </w:r>
    </w:p>
    <w:p w14:paraId="49EAFF5B" w14:textId="77777777" w:rsidR="005B34BA" w:rsidRPr="00937F01" w:rsidRDefault="005B34BA" w:rsidP="00937F01">
      <w:pPr>
        <w:pStyle w:val="a7"/>
      </w:pPr>
      <w:r w:rsidRPr="00937F01">
        <w:t>Танцующие девушки разбегаются. Лёша вырубает музыку.</w:t>
      </w:r>
    </w:p>
    <w:p w14:paraId="5753206C" w14:textId="77777777" w:rsidR="005B34BA" w:rsidRPr="00937F01" w:rsidRDefault="005B34BA" w:rsidP="00937F01">
      <w:pPr>
        <w:pStyle w:val="a9"/>
      </w:pPr>
      <w:r w:rsidRPr="00937F01">
        <w:t>РЕКТОР</w:t>
      </w:r>
    </w:p>
    <w:p w14:paraId="2B0FAB53" w14:textId="77777777" w:rsidR="004D1F46" w:rsidRPr="00937F01" w:rsidRDefault="005B34BA" w:rsidP="00937F01">
      <w:pPr>
        <w:pStyle w:val="ae"/>
      </w:pPr>
      <w:r w:rsidRPr="00937F01">
        <w:t>(Лёше)</w:t>
      </w:r>
    </w:p>
    <w:p w14:paraId="132C4BB3" w14:textId="77777777" w:rsidR="005B34BA" w:rsidRPr="00937F01" w:rsidRDefault="005B34BA" w:rsidP="00937F01">
      <w:pPr>
        <w:pStyle w:val="ab"/>
      </w:pPr>
      <w:r w:rsidRPr="00937F01">
        <w:t>Я сколько раз тебе говорил не устраивать тут сходки! У меня рано или поздно терпение лопнет, и я тебя вышвырну из вуза к чёртовой бабушке!</w:t>
      </w:r>
    </w:p>
    <w:p w14:paraId="2560BC83" w14:textId="77777777" w:rsidR="005B34BA" w:rsidRPr="00937F01" w:rsidRDefault="005B34BA" w:rsidP="00937F01">
      <w:pPr>
        <w:pStyle w:val="a9"/>
      </w:pPr>
      <w:r w:rsidRPr="00937F01">
        <w:t>ЛЁША</w:t>
      </w:r>
    </w:p>
    <w:p w14:paraId="0B2CC70F" w14:textId="77777777" w:rsidR="005B34BA" w:rsidRPr="00937F01" w:rsidRDefault="005B34BA" w:rsidP="00937F01">
      <w:pPr>
        <w:pStyle w:val="ab"/>
      </w:pPr>
      <w:r w:rsidRPr="00937F01">
        <w:t>Ага. Терпение у тебя лопнет. А карманы не лопнули от папиных бабок?</w:t>
      </w:r>
    </w:p>
    <w:p w14:paraId="4FDD3947" w14:textId="77777777" w:rsidR="005B34BA" w:rsidRPr="00937F01" w:rsidRDefault="005B34BA" w:rsidP="00937F01">
      <w:pPr>
        <w:pStyle w:val="a9"/>
      </w:pPr>
      <w:r w:rsidRPr="00937F01">
        <w:t>РЕКТОР</w:t>
      </w:r>
    </w:p>
    <w:p w14:paraId="74EB46C9" w14:textId="77777777" w:rsidR="005B34BA" w:rsidRPr="00937F01" w:rsidRDefault="005B34BA" w:rsidP="00937F01">
      <w:pPr>
        <w:pStyle w:val="ab"/>
      </w:pPr>
      <w:r w:rsidRPr="00937F01">
        <w:t>Алексей… Прошу тебя, заканчивай…</w:t>
      </w:r>
    </w:p>
    <w:p w14:paraId="01077FBD" w14:textId="77777777" w:rsidR="005B34BA" w:rsidRPr="00937F01" w:rsidRDefault="005B34BA" w:rsidP="00937F01">
      <w:pPr>
        <w:pStyle w:val="a9"/>
      </w:pPr>
      <w:r w:rsidRPr="00937F01">
        <w:t>ЛЁША</w:t>
      </w:r>
    </w:p>
    <w:p w14:paraId="17BC2CBC" w14:textId="77777777" w:rsidR="004D1F46" w:rsidRPr="00937F01" w:rsidRDefault="005B34BA" w:rsidP="00937F01">
      <w:pPr>
        <w:pStyle w:val="ae"/>
      </w:pPr>
      <w:r w:rsidRPr="00937F01">
        <w:t>(кричит в толпу)</w:t>
      </w:r>
    </w:p>
    <w:p w14:paraId="290CEF2F" w14:textId="77777777" w:rsidR="005B34BA" w:rsidRPr="00937F01" w:rsidRDefault="005B34BA" w:rsidP="00937F01">
      <w:pPr>
        <w:pStyle w:val="ab"/>
      </w:pPr>
      <w:r w:rsidRPr="00937F01">
        <w:t>Ладно, народ. Расходимся!</w:t>
      </w:r>
    </w:p>
    <w:p w14:paraId="7040969B" w14:textId="77777777" w:rsidR="005B34BA" w:rsidRPr="00937F01" w:rsidRDefault="005B34BA" w:rsidP="00937F01">
      <w:pPr>
        <w:pStyle w:val="a7"/>
      </w:pPr>
      <w:r w:rsidRPr="00937F01">
        <w:t>Все расходятся, кроме Фила. Он стоит на месте, ошарашено смотрит на сына.</w:t>
      </w:r>
    </w:p>
    <w:p w14:paraId="78DEA729" w14:textId="71896D4C" w:rsidR="005B34BA" w:rsidRPr="00937F01" w:rsidRDefault="004D1F46" w:rsidP="00937F01">
      <w:pPr>
        <w:pStyle w:val="a6"/>
      </w:pPr>
      <w:r w:rsidRPr="00937F01">
        <w:t>4-9.</w:t>
      </w:r>
      <w:r w:rsidRPr="00937F01">
        <w:tab/>
      </w:r>
      <w:r w:rsidR="005B34BA" w:rsidRPr="00937F01">
        <w:t xml:space="preserve">НАТ. ПУСТЫРЬ </w:t>
      </w:r>
      <w:r w:rsidRPr="00937F01">
        <w:t>–</w:t>
      </w:r>
      <w:r w:rsidR="005B34BA" w:rsidRPr="00937F01">
        <w:t xml:space="preserve"> </w:t>
      </w:r>
      <w:r w:rsidR="005E35DB">
        <w:t>НОЧЬ</w:t>
      </w:r>
    </w:p>
    <w:p w14:paraId="10BFD93E" w14:textId="77777777" w:rsidR="005B34BA" w:rsidRPr="00937F01" w:rsidRDefault="005B34BA" w:rsidP="00937F01">
      <w:pPr>
        <w:pStyle w:val="a7"/>
        <w:keepNext/>
        <w:keepLines/>
      </w:pPr>
      <w:r w:rsidRPr="00937F01">
        <w:t>На пустыре стоит БМВ, с открытым багажником, возле него Чак и Масса. Чак перебирает оружие. Вжик в машине сидит в ноутбуке. К ним подходит Фил.</w:t>
      </w:r>
    </w:p>
    <w:p w14:paraId="2AFDD10D" w14:textId="77777777" w:rsidR="005B34BA" w:rsidRPr="00937F01" w:rsidRDefault="005B34BA" w:rsidP="00937F01">
      <w:pPr>
        <w:pStyle w:val="a9"/>
      </w:pPr>
      <w:r w:rsidRPr="00937F01">
        <w:t>МАССА</w:t>
      </w:r>
    </w:p>
    <w:p w14:paraId="6649BC08" w14:textId="77777777" w:rsidR="005B34BA" w:rsidRPr="00937F01" w:rsidRDefault="005B34BA" w:rsidP="00937F01">
      <w:pPr>
        <w:pStyle w:val="ab"/>
      </w:pPr>
      <w:r w:rsidRPr="00937F01">
        <w:t>Ты чё опаздываешь? Они уже с минуты на минуту будут.</w:t>
      </w:r>
    </w:p>
    <w:p w14:paraId="35BF76B8" w14:textId="77777777" w:rsidR="005B34BA" w:rsidRPr="00937F01" w:rsidRDefault="005B34BA" w:rsidP="00937F01">
      <w:pPr>
        <w:pStyle w:val="a9"/>
      </w:pPr>
      <w:r w:rsidRPr="00937F01">
        <w:lastRenderedPageBreak/>
        <w:t>ФИЛ</w:t>
      </w:r>
    </w:p>
    <w:p w14:paraId="0D3A3555" w14:textId="77777777" w:rsidR="005B34BA" w:rsidRPr="00937F01" w:rsidRDefault="005B34BA" w:rsidP="00937F01">
      <w:pPr>
        <w:pStyle w:val="ab"/>
      </w:pPr>
      <w:r w:rsidRPr="00937F01">
        <w:t>За шаурмой тебе бегал.</w:t>
      </w:r>
    </w:p>
    <w:p w14:paraId="0D1CB21B" w14:textId="77777777" w:rsidR="005B34BA" w:rsidRPr="00937F01" w:rsidRDefault="005B34BA" w:rsidP="00937F01">
      <w:pPr>
        <w:pStyle w:val="a7"/>
      </w:pPr>
      <w:r w:rsidRPr="00937F01">
        <w:t>Даёт Массе шаурму.</w:t>
      </w:r>
    </w:p>
    <w:p w14:paraId="20E98070" w14:textId="77777777" w:rsidR="005B34BA" w:rsidRPr="00937F01" w:rsidRDefault="005B34BA" w:rsidP="00937F01">
      <w:pPr>
        <w:pStyle w:val="a9"/>
      </w:pPr>
      <w:r w:rsidRPr="00937F01">
        <w:t>МАССА</w:t>
      </w:r>
    </w:p>
    <w:p w14:paraId="38F11F3B" w14:textId="77777777" w:rsidR="005B34BA" w:rsidRPr="00937F01" w:rsidRDefault="005B34BA" w:rsidP="00937F01">
      <w:pPr>
        <w:pStyle w:val="ab"/>
      </w:pPr>
      <w:r w:rsidRPr="00937F01">
        <w:t>Спасибо, братское сердце. И это правильно! Если я не подкреплюсь, я гранатомёт не удержу…</w:t>
      </w:r>
    </w:p>
    <w:p w14:paraId="1547EC68" w14:textId="77777777" w:rsidR="005B34BA" w:rsidRPr="00937F01" w:rsidRDefault="005B34BA" w:rsidP="00937F01">
      <w:pPr>
        <w:pStyle w:val="a7"/>
      </w:pPr>
      <w:r w:rsidRPr="00937F01">
        <w:t>Масса из багажника достаёт гранатомёт, размахивая им над головами пацанов. Фил отбирает у Массы гранатомёт.</w:t>
      </w:r>
    </w:p>
    <w:p w14:paraId="034520AF" w14:textId="77777777" w:rsidR="005B34BA" w:rsidRPr="00937F01" w:rsidRDefault="005B34BA" w:rsidP="00937F01">
      <w:pPr>
        <w:pStyle w:val="a9"/>
      </w:pPr>
      <w:r w:rsidRPr="00937F01">
        <w:t>ФИЛ</w:t>
      </w:r>
    </w:p>
    <w:p w14:paraId="0E039752" w14:textId="77777777" w:rsidR="005B34BA" w:rsidRPr="00937F01" w:rsidRDefault="005B34BA" w:rsidP="00937F01">
      <w:pPr>
        <w:pStyle w:val="ab"/>
      </w:pPr>
      <w:r w:rsidRPr="00937F01">
        <w:t>Э! Ты</w:t>
      </w:r>
      <w:r w:rsidR="004D1F46" w:rsidRPr="00937F01">
        <w:rPr>
          <w:lang w:val="ru-RU"/>
        </w:rPr>
        <w:t>,</w:t>
      </w:r>
      <w:r w:rsidRPr="00937F01">
        <w:t xml:space="preserve"> мож</w:t>
      </w:r>
      <w:r w:rsidR="004D1F46" w:rsidRPr="00937F01">
        <w:rPr>
          <w:lang w:val="ru-RU"/>
        </w:rPr>
        <w:t>,</w:t>
      </w:r>
      <w:r w:rsidRPr="00937F01">
        <w:t xml:space="preserve"> ещё на танке на них поедешь?! Давайте пока без стволов, пацаны. Сейчас не девяностые!</w:t>
      </w:r>
    </w:p>
    <w:p w14:paraId="3AD0CBAE" w14:textId="77777777" w:rsidR="005B34BA" w:rsidRPr="00937F01" w:rsidRDefault="005B34BA" w:rsidP="00937F01">
      <w:pPr>
        <w:pStyle w:val="a7"/>
      </w:pPr>
      <w:r w:rsidRPr="00937F01">
        <w:t>Слышать такое от Фила странно, все оценивающе смотрят на него. Он кладёт гранатомёт обратно в багажник. Подходит к окну, где сидит Вжик с ноутбуком и печатает что-то двумя руками.</w:t>
      </w:r>
    </w:p>
    <w:p w14:paraId="7722A71A" w14:textId="77777777" w:rsidR="005B34BA" w:rsidRPr="00937F01" w:rsidRDefault="005B34BA" w:rsidP="00937F01">
      <w:pPr>
        <w:pStyle w:val="a9"/>
      </w:pPr>
      <w:r w:rsidRPr="00937F01">
        <w:t>ФИЛ</w:t>
      </w:r>
    </w:p>
    <w:p w14:paraId="077188EF" w14:textId="28EC45C9" w:rsidR="005B34BA" w:rsidRPr="00937F01" w:rsidRDefault="005B34BA" w:rsidP="00937F01">
      <w:pPr>
        <w:pStyle w:val="ab"/>
      </w:pPr>
      <w:r w:rsidRPr="00937F01">
        <w:t xml:space="preserve">О, я смотрю, отработали у </w:t>
      </w:r>
      <w:r w:rsidR="00E254E3">
        <w:rPr>
          <w:lang w:val="ru-RU"/>
        </w:rPr>
        <w:t>д</w:t>
      </w:r>
      <w:r w:rsidRPr="00937F01">
        <w:t>ока пианино.</w:t>
      </w:r>
    </w:p>
    <w:p w14:paraId="299EEF4C" w14:textId="77777777" w:rsidR="005B34BA" w:rsidRPr="00937F01" w:rsidRDefault="005B34BA" w:rsidP="00937F01">
      <w:pPr>
        <w:pStyle w:val="a9"/>
      </w:pPr>
      <w:r w:rsidRPr="00937F01">
        <w:t>ЧАК</w:t>
      </w:r>
    </w:p>
    <w:p w14:paraId="514F1279" w14:textId="77777777" w:rsidR="005B34BA" w:rsidRPr="00937F01" w:rsidRDefault="005B34BA" w:rsidP="00937F01">
      <w:pPr>
        <w:pStyle w:val="ab"/>
      </w:pPr>
      <w:r w:rsidRPr="00937F01">
        <w:t>Ага! И губную гармошку…</w:t>
      </w:r>
    </w:p>
    <w:p w14:paraId="618479F5" w14:textId="77777777" w:rsidR="005B34BA" w:rsidRPr="00937F01" w:rsidRDefault="005B34BA" w:rsidP="00937F01">
      <w:pPr>
        <w:pStyle w:val="a7"/>
      </w:pPr>
      <w:r w:rsidRPr="00937F01">
        <w:t>Показывает Филу айфон.</w:t>
      </w:r>
    </w:p>
    <w:p w14:paraId="32478937" w14:textId="77777777" w:rsidR="005B34BA" w:rsidRPr="00937F01" w:rsidRDefault="005B34BA" w:rsidP="00937F01">
      <w:pPr>
        <w:pStyle w:val="a9"/>
      </w:pPr>
      <w:r w:rsidRPr="00937F01">
        <w:t>ВЖИК</w:t>
      </w:r>
    </w:p>
    <w:p w14:paraId="7D67DB51" w14:textId="77777777" w:rsidR="005B34BA" w:rsidRPr="00937F01" w:rsidRDefault="005B34BA" w:rsidP="00937F01">
      <w:pPr>
        <w:pStyle w:val="ab"/>
      </w:pPr>
      <w:r w:rsidRPr="00937F01">
        <w:t>Ты чё у него бе</w:t>
      </w:r>
      <w:r w:rsidR="004D1F46" w:rsidRPr="00937F01">
        <w:rPr>
          <w:lang w:val="ru-RU"/>
        </w:rPr>
        <w:t>с</w:t>
      </w:r>
      <w:r w:rsidRPr="00937F01">
        <w:t>кнопочный мобильник подрезал!?</w:t>
      </w:r>
    </w:p>
    <w:p w14:paraId="1455B88D" w14:textId="77777777" w:rsidR="005B34BA" w:rsidRPr="00937F01" w:rsidRDefault="005B34BA" w:rsidP="00937F01">
      <w:pPr>
        <w:pStyle w:val="a9"/>
      </w:pPr>
      <w:r w:rsidRPr="00937F01">
        <w:t>ЧАК</w:t>
      </w:r>
    </w:p>
    <w:p w14:paraId="3795B218" w14:textId="77777777" w:rsidR="005B34BA" w:rsidRPr="00937F01" w:rsidRDefault="005B34BA" w:rsidP="00937F01">
      <w:pPr>
        <w:pStyle w:val="ab"/>
      </w:pPr>
      <w:r w:rsidRPr="00937F01">
        <w:t>А это мобильник?! Я думал, портсигар.</w:t>
      </w:r>
    </w:p>
    <w:p w14:paraId="04DE1764" w14:textId="77777777" w:rsidR="005B34BA" w:rsidRPr="00937F01" w:rsidRDefault="005B34BA" w:rsidP="00937F01">
      <w:pPr>
        <w:pStyle w:val="a7"/>
      </w:pPr>
      <w:r w:rsidRPr="00937F01">
        <w:t>Фил замечает, что вдалеке едет машина.</w:t>
      </w:r>
    </w:p>
    <w:p w14:paraId="5734148B" w14:textId="77777777" w:rsidR="005B34BA" w:rsidRPr="00937F01" w:rsidRDefault="005B34BA" w:rsidP="00937F01">
      <w:pPr>
        <w:pStyle w:val="a9"/>
      </w:pPr>
      <w:r w:rsidRPr="00937F01">
        <w:t>ФИЛ</w:t>
      </w:r>
    </w:p>
    <w:p w14:paraId="040501B3" w14:textId="77777777" w:rsidR="005B34BA" w:rsidRPr="00937F01" w:rsidRDefault="005B34BA" w:rsidP="00937F01">
      <w:pPr>
        <w:pStyle w:val="ab"/>
      </w:pPr>
      <w:r w:rsidRPr="00937F01">
        <w:t>Пошли, пацаны. Едут.</w:t>
      </w:r>
    </w:p>
    <w:p w14:paraId="4F1EE467" w14:textId="77777777" w:rsidR="005B34BA" w:rsidRPr="00937F01" w:rsidRDefault="005B34BA" w:rsidP="00937F01">
      <w:pPr>
        <w:pStyle w:val="a7"/>
      </w:pPr>
      <w:r w:rsidRPr="00937F01">
        <w:t>Масса очень быстро запихивает в себя остатки шаурмы.</w:t>
      </w:r>
    </w:p>
    <w:p w14:paraId="6F2D1BFB" w14:textId="77777777" w:rsidR="005B34BA" w:rsidRPr="00937F01" w:rsidRDefault="005B34BA" w:rsidP="00937F01">
      <w:pPr>
        <w:pStyle w:val="a9"/>
      </w:pPr>
      <w:r w:rsidRPr="00937F01">
        <w:t>МАССА</w:t>
      </w:r>
    </w:p>
    <w:p w14:paraId="309760D9" w14:textId="77777777" w:rsidR="00BB0AD9" w:rsidRPr="00937F01" w:rsidRDefault="005B34BA" w:rsidP="00937F01">
      <w:pPr>
        <w:pStyle w:val="ae"/>
      </w:pPr>
      <w:r w:rsidRPr="00937F01">
        <w:t>(говорит непонятно - жуёт)</w:t>
      </w:r>
    </w:p>
    <w:p w14:paraId="3A6B37A1" w14:textId="77777777" w:rsidR="005B34BA" w:rsidRPr="00937F01" w:rsidRDefault="005B34BA" w:rsidP="00937F01">
      <w:pPr>
        <w:pStyle w:val="ab"/>
      </w:pPr>
      <w:r w:rsidRPr="00937F01">
        <w:t>Ну дайте дожевать… Как я с ними базарить буду?!</w:t>
      </w:r>
    </w:p>
    <w:p w14:paraId="3E41EA50" w14:textId="77777777" w:rsidR="005B34BA" w:rsidRPr="00937F01" w:rsidRDefault="005B34BA" w:rsidP="00937F01">
      <w:pPr>
        <w:pStyle w:val="a9"/>
      </w:pPr>
      <w:r w:rsidRPr="00937F01">
        <w:lastRenderedPageBreak/>
        <w:t>ФИЛ</w:t>
      </w:r>
    </w:p>
    <w:p w14:paraId="01C6DC34" w14:textId="77777777" w:rsidR="005B34BA" w:rsidRPr="00937F01" w:rsidRDefault="005B34BA" w:rsidP="00937F01">
      <w:pPr>
        <w:pStyle w:val="ab"/>
      </w:pPr>
      <w:r w:rsidRPr="00937F01">
        <w:t>Тебе бы вообще лишний раз рот не раскрывать.</w:t>
      </w:r>
    </w:p>
    <w:p w14:paraId="44FA61E6" w14:textId="77777777" w:rsidR="005B34BA" w:rsidRPr="00937F01" w:rsidRDefault="005B34BA" w:rsidP="00937F01">
      <w:pPr>
        <w:pStyle w:val="a7"/>
      </w:pPr>
      <w:r w:rsidRPr="00937F01">
        <w:t xml:space="preserve">Пацаны идут навстречу к тачке. Из неё выходит четыре крупных </w:t>
      </w:r>
      <w:r w:rsidR="00803477" w:rsidRPr="00937F01">
        <w:rPr>
          <w:lang w:val="ru-RU"/>
        </w:rPr>
        <w:t>охранника</w:t>
      </w:r>
      <w:r w:rsidRPr="00937F01">
        <w:t>. Идут к парням. (Возможно, тоже наложение музыки из «Бригады</w:t>
      </w:r>
      <w:r w:rsidR="00BB0AD9" w:rsidRPr="00937F01">
        <w:rPr>
          <w:lang w:val="ru-RU"/>
        </w:rPr>
        <w:t>»</w:t>
      </w:r>
      <w:r w:rsidRPr="00937F01">
        <w:t xml:space="preserve"> </w:t>
      </w:r>
      <w:r w:rsidR="00BB0AD9" w:rsidRPr="00937F01">
        <w:t>–</w:t>
      </w:r>
      <w:r w:rsidRPr="00937F01">
        <w:t xml:space="preserve"> пародия на момент из сериала).</w:t>
      </w:r>
    </w:p>
    <w:p w14:paraId="548A986F" w14:textId="77777777" w:rsidR="005B34BA" w:rsidRPr="00937F01" w:rsidRDefault="005B34BA" w:rsidP="00937F01">
      <w:pPr>
        <w:pStyle w:val="a9"/>
      </w:pPr>
      <w:r w:rsidRPr="00937F01">
        <w:t>ОХРАНИК</w:t>
      </w:r>
      <w:r w:rsidR="00681F75" w:rsidRPr="00937F01">
        <w:rPr>
          <w:lang w:val="ru-RU"/>
        </w:rPr>
        <w:t xml:space="preserve"> НОЛЯ</w:t>
      </w:r>
      <w:r w:rsidRPr="00937F01">
        <w:t xml:space="preserve"> 1</w:t>
      </w:r>
    </w:p>
    <w:p w14:paraId="6406D009" w14:textId="77777777" w:rsidR="005B34BA" w:rsidRPr="00937F01" w:rsidRDefault="005B34BA" w:rsidP="00937F01">
      <w:pPr>
        <w:pStyle w:val="ab"/>
      </w:pPr>
      <w:r w:rsidRPr="00937F01">
        <w:t>Кто со мной по поводу сервиса общался?</w:t>
      </w:r>
    </w:p>
    <w:p w14:paraId="7467D0D1" w14:textId="77777777" w:rsidR="005B34BA" w:rsidRPr="00937F01" w:rsidRDefault="005B34BA" w:rsidP="00937F01">
      <w:pPr>
        <w:pStyle w:val="a9"/>
      </w:pPr>
      <w:r w:rsidRPr="00937F01">
        <w:t>ФИЛ</w:t>
      </w:r>
    </w:p>
    <w:p w14:paraId="4DC2E32D" w14:textId="77777777" w:rsidR="005B34BA" w:rsidRPr="00937F01" w:rsidRDefault="005B34BA" w:rsidP="00937F01">
      <w:pPr>
        <w:pStyle w:val="ab"/>
      </w:pPr>
      <w:r w:rsidRPr="00937F01">
        <w:t>Ну я…</w:t>
      </w:r>
    </w:p>
    <w:p w14:paraId="48921BED" w14:textId="77777777" w:rsidR="005B34BA" w:rsidRPr="00937F01" w:rsidRDefault="005B34BA" w:rsidP="00937F01">
      <w:pPr>
        <w:pStyle w:val="a7"/>
      </w:pPr>
      <w:r w:rsidRPr="00937F01">
        <w:t>У Массы резко меняется выражение лица. Он подходит к Филу, дёргает его за руку.</w:t>
      </w:r>
    </w:p>
    <w:p w14:paraId="28462020" w14:textId="77777777" w:rsidR="005B34BA" w:rsidRPr="00937F01" w:rsidRDefault="005B34BA" w:rsidP="00937F01">
      <w:pPr>
        <w:pStyle w:val="a9"/>
      </w:pPr>
      <w:r w:rsidRPr="00937F01">
        <w:t>МАССА</w:t>
      </w:r>
    </w:p>
    <w:p w14:paraId="254B3AFA" w14:textId="77777777" w:rsidR="00BB0AD9" w:rsidRPr="00937F01" w:rsidRDefault="005B34BA" w:rsidP="00937F01">
      <w:pPr>
        <w:pStyle w:val="ae"/>
      </w:pPr>
      <w:r w:rsidRPr="00937F01">
        <w:t>(шёпотом)</w:t>
      </w:r>
    </w:p>
    <w:p w14:paraId="52224A02" w14:textId="07EC0108" w:rsidR="005B34BA" w:rsidRPr="005E35DB" w:rsidRDefault="005B34BA" w:rsidP="00937F01">
      <w:pPr>
        <w:pStyle w:val="ab"/>
        <w:rPr>
          <w:color w:val="00B050"/>
          <w:lang w:val="ru-RU"/>
        </w:rPr>
      </w:pPr>
      <w:r w:rsidRPr="005E35DB">
        <w:rPr>
          <w:strike/>
          <w:color w:val="A6A6A6" w:themeColor="background1" w:themeShade="A6"/>
        </w:rPr>
        <w:t>Ты где эту шаурму купил?! Мне живот как будто пятьсот омоновцев крутит… Короче, я отойду…</w:t>
      </w:r>
      <w:r w:rsidR="005E35DB" w:rsidRPr="005E35DB">
        <w:rPr>
          <w:color w:val="A6A6A6" w:themeColor="background1" w:themeShade="A6"/>
          <w:lang w:val="ru-RU"/>
        </w:rPr>
        <w:t xml:space="preserve"> </w:t>
      </w:r>
      <w:r w:rsidR="005E35DB" w:rsidRPr="005E35DB">
        <w:rPr>
          <w:color w:val="00B050"/>
          <w:lang w:val="ru-RU"/>
        </w:rPr>
        <w:t>Фил, я отойду. Живот крутит.</w:t>
      </w:r>
    </w:p>
    <w:p w14:paraId="087E099E" w14:textId="77777777" w:rsidR="005B34BA" w:rsidRPr="00937F01" w:rsidRDefault="005B34BA" w:rsidP="00937F01">
      <w:pPr>
        <w:pStyle w:val="a9"/>
      </w:pPr>
      <w:r w:rsidRPr="00937F01">
        <w:t>ФИЛ</w:t>
      </w:r>
    </w:p>
    <w:p w14:paraId="6643B289" w14:textId="77777777" w:rsidR="00BB0AD9" w:rsidRPr="00937F01" w:rsidRDefault="005B34BA" w:rsidP="00937F01">
      <w:pPr>
        <w:pStyle w:val="ae"/>
      </w:pPr>
      <w:r w:rsidRPr="00937F01">
        <w:t>(шёпотом)</w:t>
      </w:r>
    </w:p>
    <w:p w14:paraId="4E251E31" w14:textId="77777777" w:rsidR="005B34BA" w:rsidRPr="00937F01" w:rsidRDefault="005B34BA" w:rsidP="00937F01">
      <w:pPr>
        <w:pStyle w:val="ab"/>
      </w:pPr>
      <w:r w:rsidRPr="00937F01">
        <w:t>Ты чё, Масса?! Базар не успел начаться, ты уже в штаны наложил?!</w:t>
      </w:r>
    </w:p>
    <w:p w14:paraId="01041146" w14:textId="77777777" w:rsidR="005B34BA" w:rsidRPr="00937F01" w:rsidRDefault="005B34BA" w:rsidP="00937F01">
      <w:pPr>
        <w:pStyle w:val="a9"/>
      </w:pPr>
      <w:r w:rsidRPr="00937F01">
        <w:t>МАССА</w:t>
      </w:r>
    </w:p>
    <w:p w14:paraId="14176B3F" w14:textId="77777777" w:rsidR="005B34BA" w:rsidRPr="00937F01" w:rsidRDefault="005B34BA" w:rsidP="00937F01">
      <w:pPr>
        <w:pStyle w:val="ab"/>
      </w:pPr>
      <w:r w:rsidRPr="00937F01">
        <w:t>Пока нет… Но могу… Вот-вот…</w:t>
      </w:r>
    </w:p>
    <w:p w14:paraId="617A07EF" w14:textId="77777777" w:rsidR="005B34BA" w:rsidRPr="00937F01" w:rsidRDefault="005B34BA" w:rsidP="00937F01">
      <w:pPr>
        <w:pStyle w:val="a7"/>
      </w:pPr>
      <w:r w:rsidRPr="00937F01">
        <w:t>Масса убегает в кусты. У остальных сконфуженный вид.</w:t>
      </w:r>
    </w:p>
    <w:p w14:paraId="218F3C12" w14:textId="77777777" w:rsidR="005B34BA" w:rsidRPr="00937F01" w:rsidRDefault="005B34BA" w:rsidP="00937F01">
      <w:pPr>
        <w:pStyle w:val="a9"/>
      </w:pPr>
      <w:r w:rsidRPr="00937F01">
        <w:t>ЧАК</w:t>
      </w:r>
    </w:p>
    <w:p w14:paraId="0F00516A" w14:textId="77777777" w:rsidR="005B34BA" w:rsidRPr="00937F01" w:rsidRDefault="005B34BA" w:rsidP="00937F01">
      <w:pPr>
        <w:pStyle w:val="ab"/>
      </w:pPr>
      <w:r w:rsidRPr="00937F01">
        <w:t>Вы чё нашего друга кошмарите?! Мужик тридцать лет работал, никого не трогал.</w:t>
      </w:r>
    </w:p>
    <w:p w14:paraId="1A3FFEF1" w14:textId="77777777" w:rsidR="005B34BA" w:rsidRPr="00937F01" w:rsidRDefault="005B34BA" w:rsidP="00937F01">
      <w:pPr>
        <w:pStyle w:val="a9"/>
      </w:pPr>
      <w:r w:rsidRPr="00937F01">
        <w:t xml:space="preserve">ОХРАННИК </w:t>
      </w:r>
      <w:r w:rsidR="00681F75" w:rsidRPr="00937F01">
        <w:rPr>
          <w:lang w:val="ru-RU"/>
        </w:rPr>
        <w:t>НОЛЯ</w:t>
      </w:r>
      <w:r w:rsidR="00C6072D" w:rsidRPr="00937F01">
        <w:rPr>
          <w:lang w:val="ru-RU"/>
        </w:rPr>
        <w:t xml:space="preserve"> </w:t>
      </w:r>
      <w:r w:rsidRPr="00937F01">
        <w:t>1</w:t>
      </w:r>
    </w:p>
    <w:p w14:paraId="24241634" w14:textId="77777777" w:rsidR="005B34BA" w:rsidRPr="00937F01" w:rsidRDefault="005B34BA" w:rsidP="00937F01">
      <w:pPr>
        <w:pStyle w:val="ab"/>
      </w:pPr>
      <w:r w:rsidRPr="00937F01">
        <w:t>Ему хорошие бабки предложили за эту развалину.</w:t>
      </w:r>
    </w:p>
    <w:p w14:paraId="17749AA4" w14:textId="77777777" w:rsidR="005B34BA" w:rsidRPr="00937F01" w:rsidRDefault="005B34BA" w:rsidP="00937F01">
      <w:pPr>
        <w:pStyle w:val="a9"/>
      </w:pPr>
      <w:r w:rsidRPr="00937F01">
        <w:t>ЧАК</w:t>
      </w:r>
    </w:p>
    <w:p w14:paraId="6F5D3F92" w14:textId="77777777" w:rsidR="005B34BA" w:rsidRPr="00937F01" w:rsidRDefault="005B34BA" w:rsidP="00937F01">
      <w:pPr>
        <w:pStyle w:val="ab"/>
      </w:pPr>
      <w:r w:rsidRPr="00937F01">
        <w:t>Да вы с этими бабками… «Шуруйте хлопчики, чуть ниже копчика!»</w:t>
      </w:r>
    </w:p>
    <w:p w14:paraId="675CB481" w14:textId="77777777" w:rsidR="005B34BA" w:rsidRPr="00937F01" w:rsidRDefault="005B34BA" w:rsidP="00937F01">
      <w:pPr>
        <w:pStyle w:val="a9"/>
      </w:pPr>
      <w:r w:rsidRPr="00937F01">
        <w:t xml:space="preserve">ОХРАННИК </w:t>
      </w:r>
      <w:r w:rsidR="00681F75" w:rsidRPr="00937F01">
        <w:rPr>
          <w:lang w:val="ru-RU"/>
        </w:rPr>
        <w:t xml:space="preserve">НОЛЯ </w:t>
      </w:r>
      <w:r w:rsidRPr="00937F01">
        <w:t>2</w:t>
      </w:r>
    </w:p>
    <w:p w14:paraId="6A85AB6D" w14:textId="77777777" w:rsidR="005B34BA" w:rsidRPr="00937F01" w:rsidRDefault="005B34BA" w:rsidP="00937F01">
      <w:pPr>
        <w:pStyle w:val="ab"/>
      </w:pPr>
      <w:r w:rsidRPr="00937F01">
        <w:t>Чё ты сказал?!</w:t>
      </w:r>
    </w:p>
    <w:p w14:paraId="250E6A63" w14:textId="77777777" w:rsidR="005B34BA" w:rsidRPr="00937F01" w:rsidRDefault="005B34BA" w:rsidP="00937F01">
      <w:pPr>
        <w:pStyle w:val="a7"/>
      </w:pPr>
      <w:r w:rsidRPr="00937F01">
        <w:lastRenderedPageBreak/>
        <w:t xml:space="preserve">Охранник 2 тяжело смотрит на Чака, и того нервирует этот взгляд. Он поводит головой как </w:t>
      </w:r>
      <w:r w:rsidR="00BB0AD9" w:rsidRPr="00937F01">
        <w:t>разъярённый</w:t>
      </w:r>
      <w:r w:rsidRPr="00937F01">
        <w:t xml:space="preserve"> кот, потом с локтя </w:t>
      </w:r>
      <w:r w:rsidR="00BB0AD9" w:rsidRPr="00937F01">
        <w:t>даёт</w:t>
      </w:r>
      <w:r w:rsidRPr="00937F01">
        <w:t xml:space="preserve"> Охраннику 2 в морду. Тот в ответ со всей силы </w:t>
      </w:r>
      <w:r w:rsidR="00BB0AD9" w:rsidRPr="00937F01">
        <w:t>бьёт</w:t>
      </w:r>
      <w:r w:rsidRPr="00937F01">
        <w:t xml:space="preserve"> Чака по лицу, от удара его голова поворачивается вбок. Чак медленно поворачивает голову обратно.</w:t>
      </w:r>
    </w:p>
    <w:p w14:paraId="3514201F" w14:textId="77777777" w:rsidR="005B34BA" w:rsidRPr="00937F01" w:rsidRDefault="005B34BA" w:rsidP="00937F01">
      <w:pPr>
        <w:pStyle w:val="a9"/>
      </w:pPr>
      <w:r w:rsidRPr="00937F01">
        <w:t>ЧАК</w:t>
      </w:r>
    </w:p>
    <w:p w14:paraId="60211C07" w14:textId="77777777" w:rsidR="005B34BA" w:rsidRPr="00937F01" w:rsidRDefault="005B34BA" w:rsidP="00937F01">
      <w:pPr>
        <w:pStyle w:val="ab"/>
      </w:pPr>
      <w:r w:rsidRPr="00937F01">
        <w:t>По-твоему, это удар?</w:t>
      </w:r>
    </w:p>
    <w:p w14:paraId="713D1F6B" w14:textId="77777777" w:rsidR="005B34BA" w:rsidRPr="00937F01" w:rsidRDefault="00BB0AD9" w:rsidP="00937F01">
      <w:pPr>
        <w:pStyle w:val="a7"/>
      </w:pPr>
      <w:r w:rsidRPr="00937F01">
        <w:t>Бьёт</w:t>
      </w:r>
      <w:r w:rsidR="005B34BA" w:rsidRPr="00937F01">
        <w:t xml:space="preserve"> </w:t>
      </w:r>
      <w:r w:rsidRPr="00937F01">
        <w:rPr>
          <w:lang w:val="ru-RU"/>
        </w:rPr>
        <w:t>О</w:t>
      </w:r>
      <w:r w:rsidR="005B34BA" w:rsidRPr="00937F01">
        <w:t>хранника</w:t>
      </w:r>
      <w:r w:rsidRPr="00937F01">
        <w:rPr>
          <w:lang w:val="ru-RU"/>
        </w:rPr>
        <w:t xml:space="preserve"> 2</w:t>
      </w:r>
      <w:r w:rsidR="005B34BA" w:rsidRPr="00937F01">
        <w:t xml:space="preserve"> кулаком в челюсть. Охранник</w:t>
      </w:r>
      <w:r w:rsidRPr="00937F01">
        <w:rPr>
          <w:lang w:val="ru-RU"/>
        </w:rPr>
        <w:t xml:space="preserve"> 2</w:t>
      </w:r>
      <w:r w:rsidR="005B34BA" w:rsidRPr="00937F01">
        <w:t xml:space="preserve"> падает на спину.</w:t>
      </w:r>
    </w:p>
    <w:p w14:paraId="50EB34C5" w14:textId="77777777" w:rsidR="005B34BA" w:rsidRPr="00937F01" w:rsidRDefault="005B34BA" w:rsidP="00937F01">
      <w:pPr>
        <w:pStyle w:val="a9"/>
      </w:pPr>
      <w:r w:rsidRPr="00937F01">
        <w:t>ЧАК</w:t>
      </w:r>
    </w:p>
    <w:p w14:paraId="6A544ECB" w14:textId="77777777" w:rsidR="005B34BA" w:rsidRPr="00937F01" w:rsidRDefault="005B34BA" w:rsidP="00937F01">
      <w:pPr>
        <w:pStyle w:val="ab"/>
      </w:pPr>
      <w:r w:rsidRPr="00937F01">
        <w:t>Вот это - удар!</w:t>
      </w:r>
    </w:p>
    <w:p w14:paraId="3F5FAACC" w14:textId="77777777" w:rsidR="005B34BA" w:rsidRPr="00937F01" w:rsidRDefault="005B34BA" w:rsidP="00937F01">
      <w:pPr>
        <w:pStyle w:val="a7"/>
      </w:pPr>
      <w:r w:rsidRPr="00937F01">
        <w:t xml:space="preserve">Звучит динамичная музыка. Фил разбегается, в прыжке </w:t>
      </w:r>
      <w:r w:rsidR="00BB0AD9" w:rsidRPr="00937F01">
        <w:t>бьёт</w:t>
      </w:r>
      <w:r w:rsidRPr="00937F01">
        <w:t xml:space="preserve"> в грудь Охранника 1, от чего они оба падают, Фил быстро поднимается и запрыгивает сверху на Охранника 1, </w:t>
      </w:r>
      <w:r w:rsidR="00BB0AD9" w:rsidRPr="00937F01">
        <w:t>бьёт</w:t>
      </w:r>
      <w:r w:rsidRPr="00937F01">
        <w:t xml:space="preserve"> его кулаком по лицу.</w:t>
      </w:r>
    </w:p>
    <w:p w14:paraId="542820E9" w14:textId="77777777" w:rsidR="005B34BA" w:rsidRPr="00937F01" w:rsidRDefault="005B34BA" w:rsidP="00937F01">
      <w:pPr>
        <w:pStyle w:val="a7"/>
      </w:pPr>
      <w:r w:rsidRPr="00937F01">
        <w:t>Самый крупный Охранник 3, подходит к Филу из-за спины, хватается рукой под шеей и душит его. Фил морщится, держась за руки Охранника 3.</w:t>
      </w:r>
    </w:p>
    <w:p w14:paraId="22836B74" w14:textId="1015F224" w:rsidR="005B34BA" w:rsidRPr="00937F01" w:rsidRDefault="005B34BA" w:rsidP="00937F01">
      <w:pPr>
        <w:pStyle w:val="a7"/>
      </w:pPr>
      <w:r w:rsidRPr="00937F01">
        <w:t>Чак пытается ударить Охранника 4, но тот легко уворачивается</w:t>
      </w:r>
      <w:r w:rsidR="0023698F">
        <w:rPr>
          <w:lang w:val="ru-RU"/>
        </w:rPr>
        <w:t xml:space="preserve">, </w:t>
      </w:r>
      <w:r w:rsidRPr="00937F01">
        <w:t>как профессиональный боксёр, бьёт несколько раз Чака в ответ.</w:t>
      </w:r>
    </w:p>
    <w:p w14:paraId="26BE0EB1" w14:textId="77777777" w:rsidR="005B34BA" w:rsidRPr="00937F01" w:rsidRDefault="005B34BA" w:rsidP="00937F01">
      <w:pPr>
        <w:pStyle w:val="a7"/>
      </w:pPr>
      <w:r w:rsidRPr="00937F01">
        <w:t>У Фила уже красное лицо, выступили вены на лбу от удушья.</w:t>
      </w:r>
    </w:p>
    <w:p w14:paraId="64467610" w14:textId="77777777" w:rsidR="005B34BA" w:rsidRPr="00937F01" w:rsidRDefault="005B34BA" w:rsidP="00937F01">
      <w:pPr>
        <w:pStyle w:val="a7"/>
      </w:pPr>
      <w:r w:rsidRPr="00937F01">
        <w:t xml:space="preserve">Вжик бежит с доской на </w:t>
      </w:r>
      <w:r w:rsidR="00BB0AD9" w:rsidRPr="00937F01">
        <w:rPr>
          <w:lang w:val="ru-RU"/>
        </w:rPr>
        <w:t>О</w:t>
      </w:r>
      <w:r w:rsidRPr="00937F01">
        <w:t>хранника</w:t>
      </w:r>
      <w:r w:rsidR="00BB0AD9" w:rsidRPr="00937F01">
        <w:rPr>
          <w:lang w:val="ru-RU"/>
        </w:rPr>
        <w:t xml:space="preserve"> 3</w:t>
      </w:r>
      <w:r w:rsidRPr="00937F01">
        <w:t>, который душит Фила, разбивает её об его голову. Охранник 3 отпускает Фила и идёт на Вжика. Вжик спиной отступает: Охранник 3 больше его в два раза. Он хватает Вжика за уши и поднимает его над собой, Вжик орёт от боли и машет ногами над землёй.</w:t>
      </w:r>
    </w:p>
    <w:p w14:paraId="7E2C34E0" w14:textId="77777777" w:rsidR="005B34BA" w:rsidRPr="00937F01" w:rsidRDefault="005B34BA" w:rsidP="00937F01">
      <w:pPr>
        <w:pStyle w:val="a7"/>
      </w:pPr>
      <w:r w:rsidRPr="00937F01">
        <w:t>Чак бьёт с вертушки в грудь Охранника 4, тот падает на землю задницей.</w:t>
      </w:r>
    </w:p>
    <w:p w14:paraId="00F57941" w14:textId="77777777" w:rsidR="005B34BA" w:rsidRPr="00937F01" w:rsidRDefault="005B34BA" w:rsidP="00937F01">
      <w:pPr>
        <w:pStyle w:val="a7"/>
      </w:pPr>
      <w:r w:rsidRPr="00937F01">
        <w:t>Охранник 4 достаёт из внутреннего кармана электрошокер и идёт на Чака.</w:t>
      </w:r>
    </w:p>
    <w:p w14:paraId="64395A19" w14:textId="77777777" w:rsidR="005B34BA" w:rsidRPr="00937F01" w:rsidRDefault="005B34BA" w:rsidP="00937F01">
      <w:pPr>
        <w:pStyle w:val="a9"/>
      </w:pPr>
      <w:r w:rsidRPr="00937F01">
        <w:t>МАССА (ЗК)</w:t>
      </w:r>
    </w:p>
    <w:p w14:paraId="074266B9" w14:textId="77777777" w:rsidR="005B34BA" w:rsidRPr="00937F01" w:rsidRDefault="005B34BA" w:rsidP="00937F01">
      <w:pPr>
        <w:pStyle w:val="ab"/>
      </w:pPr>
      <w:r w:rsidRPr="00937F01">
        <w:t>Стоять, суки!!!</w:t>
      </w:r>
    </w:p>
    <w:p w14:paraId="196B8CE5" w14:textId="77777777" w:rsidR="005B34BA" w:rsidRPr="00937F01" w:rsidRDefault="005B34BA" w:rsidP="00937F01">
      <w:pPr>
        <w:pStyle w:val="a7"/>
      </w:pPr>
      <w:r w:rsidRPr="00937F01">
        <w:t xml:space="preserve">Все замерли, смотрят в его сторону. Охранник 4 отпускает Вжика, Вжик падает с высоты. Масса сбоку стоит с </w:t>
      </w:r>
      <w:r w:rsidR="00BB0AD9" w:rsidRPr="00937F01">
        <w:t>расстёгнутыми</w:t>
      </w:r>
      <w:r w:rsidRPr="00937F01">
        <w:t xml:space="preserve"> штанами и с гранатомётом на плече.</w:t>
      </w:r>
    </w:p>
    <w:p w14:paraId="4E08DDD2" w14:textId="77777777" w:rsidR="005B34BA" w:rsidRPr="00937F01" w:rsidRDefault="005B34BA" w:rsidP="00937F01">
      <w:pPr>
        <w:pStyle w:val="a9"/>
      </w:pPr>
      <w:r w:rsidRPr="00937F01">
        <w:t>ФИЛ</w:t>
      </w:r>
    </w:p>
    <w:p w14:paraId="453296B5" w14:textId="77777777" w:rsidR="00BB0AD9" w:rsidRPr="00937F01" w:rsidRDefault="005B34BA" w:rsidP="00937F01">
      <w:pPr>
        <w:pStyle w:val="ae"/>
      </w:pPr>
      <w:r w:rsidRPr="00937F01">
        <w:t>(себе под нос)</w:t>
      </w:r>
    </w:p>
    <w:p w14:paraId="40CC7A4A" w14:textId="77777777" w:rsidR="005B34BA" w:rsidRPr="00937F01" w:rsidRDefault="005B34BA" w:rsidP="00937F01">
      <w:pPr>
        <w:pStyle w:val="ab"/>
      </w:pPr>
      <w:r w:rsidRPr="00937F01">
        <w:t>Масса, твою мать…</w:t>
      </w:r>
    </w:p>
    <w:p w14:paraId="7F7C4F3B" w14:textId="77777777" w:rsidR="005B34BA" w:rsidRPr="00937F01" w:rsidRDefault="005B34BA" w:rsidP="00937F01">
      <w:pPr>
        <w:pStyle w:val="a9"/>
      </w:pPr>
      <w:r w:rsidRPr="00937F01">
        <w:t xml:space="preserve">ОХРАННИК </w:t>
      </w:r>
      <w:r w:rsidR="00681F75" w:rsidRPr="00937F01">
        <w:rPr>
          <w:lang w:val="ru-RU"/>
        </w:rPr>
        <w:t xml:space="preserve">НОЛЯ </w:t>
      </w:r>
      <w:r w:rsidRPr="00937F01">
        <w:t>4</w:t>
      </w:r>
    </w:p>
    <w:p w14:paraId="5EF88F48" w14:textId="77777777" w:rsidR="005B34BA" w:rsidRPr="00937F01" w:rsidRDefault="005B34BA" w:rsidP="00937F01">
      <w:pPr>
        <w:pStyle w:val="ab"/>
      </w:pPr>
      <w:r w:rsidRPr="00937F01">
        <w:t>Пацан! Ты чё, вообще отмороженный?!</w:t>
      </w:r>
    </w:p>
    <w:p w14:paraId="009D98F3" w14:textId="77777777" w:rsidR="005B34BA" w:rsidRPr="00937F01" w:rsidRDefault="005B34BA" w:rsidP="00937F01">
      <w:pPr>
        <w:pStyle w:val="a9"/>
      </w:pPr>
      <w:r w:rsidRPr="00937F01">
        <w:t>МАССА</w:t>
      </w:r>
    </w:p>
    <w:p w14:paraId="390142F2" w14:textId="77777777" w:rsidR="005B34BA" w:rsidRPr="00937F01" w:rsidRDefault="005B34BA" w:rsidP="00937F01">
      <w:pPr>
        <w:pStyle w:val="ab"/>
      </w:pPr>
      <w:r w:rsidRPr="00937F01">
        <w:t>Предупреждаю! Первый раз стреляю в воздух…</w:t>
      </w:r>
    </w:p>
    <w:p w14:paraId="00721F40" w14:textId="77777777" w:rsidR="005B34BA" w:rsidRPr="00937F01" w:rsidRDefault="005B34BA" w:rsidP="00937F01">
      <w:pPr>
        <w:pStyle w:val="a7"/>
      </w:pPr>
      <w:r w:rsidRPr="00937F01">
        <w:lastRenderedPageBreak/>
        <w:t>Масса выстреливает из гранатомёта и падает от отдачи. Все разбегаются, выстрел разносит машину охраны Ноля.</w:t>
      </w:r>
    </w:p>
    <w:p w14:paraId="35259751" w14:textId="77777777" w:rsidR="005B34BA" w:rsidRPr="00937F01" w:rsidRDefault="005B34BA" w:rsidP="00937F01">
      <w:pPr>
        <w:pStyle w:val="a9"/>
      </w:pPr>
      <w:r w:rsidRPr="00937F01">
        <w:t>ФИЛ</w:t>
      </w:r>
    </w:p>
    <w:p w14:paraId="7E2AD9B0" w14:textId="77777777" w:rsidR="005B34BA" w:rsidRPr="00937F01" w:rsidRDefault="005B34BA" w:rsidP="00937F01">
      <w:pPr>
        <w:pStyle w:val="ab"/>
      </w:pPr>
      <w:r w:rsidRPr="00937F01">
        <w:t>Быстро в тачку!</w:t>
      </w:r>
    </w:p>
    <w:p w14:paraId="4CEE236B" w14:textId="77777777" w:rsidR="005B34BA" w:rsidRPr="00937F01" w:rsidRDefault="005B34BA" w:rsidP="00937F01">
      <w:pPr>
        <w:pStyle w:val="a7"/>
      </w:pPr>
      <w:r w:rsidRPr="00937F01">
        <w:t>Все запрыгивают в машину. С пробуксовкой уезжают.</w:t>
      </w:r>
    </w:p>
    <w:p w14:paraId="66D1A672" w14:textId="014615AF" w:rsidR="005B34BA" w:rsidRPr="00937F01" w:rsidRDefault="00BB0AD9" w:rsidP="00937F01">
      <w:pPr>
        <w:pStyle w:val="a6"/>
      </w:pPr>
      <w:r w:rsidRPr="00937F01">
        <w:t>4-10.</w:t>
      </w:r>
      <w:r w:rsidRPr="00937F01">
        <w:tab/>
        <w:t>НАТ</w:t>
      </w:r>
      <w:r w:rsidR="005B34BA" w:rsidRPr="00937F01">
        <w:t>.</w:t>
      </w:r>
      <w:r w:rsidR="00B6023E">
        <w:t xml:space="preserve"> </w:t>
      </w:r>
      <w:r w:rsidR="00B6023E" w:rsidRPr="00B6023E">
        <w:rPr>
          <w:color w:val="00B050"/>
        </w:rPr>
        <w:t xml:space="preserve">ДОРОГА </w:t>
      </w:r>
      <w:r w:rsidR="00B6023E">
        <w:t>/</w:t>
      </w:r>
      <w:r w:rsidR="005B34BA" w:rsidRPr="00937F01">
        <w:t xml:space="preserve"> </w:t>
      </w:r>
      <w:r w:rsidRPr="00937F01">
        <w:t>АВТО</w:t>
      </w:r>
      <w:r w:rsidR="005B34BA" w:rsidRPr="00937F01">
        <w:t xml:space="preserve"> ФИЛА </w:t>
      </w:r>
      <w:r w:rsidR="00B6023E" w:rsidRPr="00B6023E">
        <w:rPr>
          <w:caps w:val="0"/>
          <w:color w:val="00B050"/>
        </w:rPr>
        <w:t>(в движении)</w:t>
      </w:r>
      <w:r w:rsidR="00B6023E">
        <w:t xml:space="preserve"> </w:t>
      </w:r>
      <w:r w:rsidRPr="00937F01">
        <w:t>–</w:t>
      </w:r>
      <w:r w:rsidR="005B34BA" w:rsidRPr="00937F01">
        <w:t xml:space="preserve"> </w:t>
      </w:r>
      <w:r w:rsidR="005E35DB" w:rsidRPr="005E35DB">
        <w:rPr>
          <w:color w:val="00B050"/>
        </w:rPr>
        <w:t>НОЧЬ</w:t>
      </w:r>
    </w:p>
    <w:p w14:paraId="13EB56CF" w14:textId="77777777" w:rsidR="005B34BA" w:rsidRPr="00937F01" w:rsidRDefault="005B34BA" w:rsidP="00937F01">
      <w:pPr>
        <w:pStyle w:val="a7"/>
        <w:keepNext/>
        <w:keepLines/>
      </w:pPr>
      <w:r w:rsidRPr="00937F01">
        <w:t xml:space="preserve">Фил быстро </w:t>
      </w:r>
      <w:r w:rsidR="00BB0AD9" w:rsidRPr="00937F01">
        <w:t>ведёт</w:t>
      </w:r>
      <w:r w:rsidRPr="00937F01">
        <w:t xml:space="preserve"> машину. Пацаны в шоке, смотрят в одну точку. Только Масса улыбается. Фил психует, говорит ему.</w:t>
      </w:r>
    </w:p>
    <w:p w14:paraId="466DEC2F" w14:textId="77777777" w:rsidR="005B34BA" w:rsidRPr="00937F01" w:rsidRDefault="005B34BA" w:rsidP="00937F01">
      <w:pPr>
        <w:pStyle w:val="a9"/>
      </w:pPr>
      <w:r w:rsidRPr="00937F01">
        <w:t>ФИЛ</w:t>
      </w:r>
    </w:p>
    <w:p w14:paraId="020AAEA1" w14:textId="77777777" w:rsidR="005B34BA" w:rsidRPr="00937F01" w:rsidRDefault="005B34BA" w:rsidP="00937F01">
      <w:pPr>
        <w:pStyle w:val="ab"/>
      </w:pPr>
      <w:r w:rsidRPr="00937F01">
        <w:t>А если там четыре жмура?!</w:t>
      </w:r>
    </w:p>
    <w:p w14:paraId="6EDA0B03" w14:textId="77777777" w:rsidR="005B34BA" w:rsidRPr="00937F01" w:rsidRDefault="005B34BA" w:rsidP="00937F01">
      <w:pPr>
        <w:pStyle w:val="a9"/>
      </w:pPr>
      <w:r w:rsidRPr="00937F01">
        <w:t>МАССА</w:t>
      </w:r>
    </w:p>
    <w:p w14:paraId="3DE55898" w14:textId="77777777" w:rsidR="005B34BA" w:rsidRPr="00937F01" w:rsidRDefault="005B34BA" w:rsidP="00937F01">
      <w:pPr>
        <w:pStyle w:val="ab"/>
      </w:pPr>
      <w:r w:rsidRPr="00937F01">
        <w:t>Ты радуйся, что я меткий, а то было бы семь.</w:t>
      </w:r>
    </w:p>
    <w:p w14:paraId="22849C5B" w14:textId="77777777" w:rsidR="005B34BA" w:rsidRPr="00937F01" w:rsidRDefault="005B34BA" w:rsidP="00937F01">
      <w:pPr>
        <w:pStyle w:val="a7"/>
      </w:pPr>
      <w:r w:rsidRPr="00937F01">
        <w:t>Масса продолжает улыбаться.</w:t>
      </w:r>
    </w:p>
    <w:p w14:paraId="546F206E" w14:textId="77777777" w:rsidR="005B34BA" w:rsidRPr="00937F01" w:rsidRDefault="005B34BA" w:rsidP="00937F01">
      <w:pPr>
        <w:pStyle w:val="a9"/>
      </w:pPr>
      <w:r w:rsidRPr="00937F01">
        <w:t>ФИЛ</w:t>
      </w:r>
    </w:p>
    <w:p w14:paraId="463BFFD7" w14:textId="77777777" w:rsidR="005B34BA" w:rsidRPr="00937F01" w:rsidRDefault="005B34BA" w:rsidP="00937F01">
      <w:pPr>
        <w:pStyle w:val="ab"/>
      </w:pPr>
      <w:r w:rsidRPr="00937F01">
        <w:t>Чё ты десна сушишь, дебил?!</w:t>
      </w:r>
    </w:p>
    <w:p w14:paraId="06D2B9D2" w14:textId="77777777" w:rsidR="005B34BA" w:rsidRPr="00937F01" w:rsidRDefault="005B34BA" w:rsidP="00937F01">
      <w:pPr>
        <w:pStyle w:val="a9"/>
      </w:pPr>
      <w:r w:rsidRPr="00937F01">
        <w:t>СИРИ</w:t>
      </w:r>
    </w:p>
    <w:p w14:paraId="5D2F512E" w14:textId="77777777" w:rsidR="005B34BA" w:rsidRPr="00937F01" w:rsidRDefault="005B34BA" w:rsidP="00937F01">
      <w:pPr>
        <w:pStyle w:val="ab"/>
      </w:pPr>
      <w:r w:rsidRPr="00937F01">
        <w:t>Мне не удалось ничего найти по вашему запросу «чё ты десна сушишь, д</w:t>
      </w:r>
      <w:r w:rsidR="00BB0AD9" w:rsidRPr="00937F01">
        <w:rPr>
          <w:lang w:val="ru-RU"/>
        </w:rPr>
        <w:t>е</w:t>
      </w:r>
      <w:r w:rsidRPr="00937F01">
        <w:t>бил».</w:t>
      </w:r>
    </w:p>
    <w:p w14:paraId="7B4A2BC5" w14:textId="77777777" w:rsidR="005B34BA" w:rsidRPr="00937F01" w:rsidRDefault="005B34BA" w:rsidP="00937F01">
      <w:pPr>
        <w:pStyle w:val="a7"/>
      </w:pPr>
      <w:r w:rsidRPr="00937F01">
        <w:t>Все напряжённо замерли.</w:t>
      </w:r>
    </w:p>
    <w:p w14:paraId="677E3181" w14:textId="77777777" w:rsidR="005B34BA" w:rsidRPr="00937F01" w:rsidRDefault="005B34BA" w:rsidP="00937F01">
      <w:pPr>
        <w:pStyle w:val="a9"/>
      </w:pPr>
      <w:r w:rsidRPr="00937F01">
        <w:t>ЧАК</w:t>
      </w:r>
    </w:p>
    <w:p w14:paraId="6F3E1553" w14:textId="77777777" w:rsidR="005B34BA" w:rsidRPr="00937F01" w:rsidRDefault="005B34BA" w:rsidP="00937F01">
      <w:pPr>
        <w:pStyle w:val="ab"/>
      </w:pPr>
      <w:r w:rsidRPr="00937F01">
        <w:t>Это чё за хрень?!</w:t>
      </w:r>
    </w:p>
    <w:p w14:paraId="3BC50DD5" w14:textId="77777777" w:rsidR="005B34BA" w:rsidRPr="00937F01" w:rsidRDefault="005B34BA" w:rsidP="00937F01">
      <w:pPr>
        <w:pStyle w:val="a9"/>
      </w:pPr>
      <w:r w:rsidRPr="00937F01">
        <w:t>СИРИ</w:t>
      </w:r>
    </w:p>
    <w:p w14:paraId="11B087D0" w14:textId="77777777" w:rsidR="005B34BA" w:rsidRPr="00937F01" w:rsidRDefault="005B34BA" w:rsidP="00937F01">
      <w:pPr>
        <w:pStyle w:val="ab"/>
      </w:pPr>
      <w:r w:rsidRPr="00937F01">
        <w:t>Я бы попросила не выражаться.</w:t>
      </w:r>
    </w:p>
    <w:p w14:paraId="3C56EB76" w14:textId="77777777" w:rsidR="005B34BA" w:rsidRPr="00937F01" w:rsidRDefault="005B34BA" w:rsidP="00937F01">
      <w:pPr>
        <w:pStyle w:val="a9"/>
      </w:pPr>
      <w:r w:rsidRPr="00937F01">
        <w:t>ФИЛ</w:t>
      </w:r>
    </w:p>
    <w:p w14:paraId="6D93F0D8" w14:textId="77777777" w:rsidR="005B34BA" w:rsidRPr="00937F01" w:rsidRDefault="005B34BA" w:rsidP="00937F01">
      <w:pPr>
        <w:pStyle w:val="ab"/>
      </w:pPr>
      <w:r w:rsidRPr="00937F01">
        <w:t>Чё за баба?!</w:t>
      </w:r>
    </w:p>
    <w:p w14:paraId="5F8B8CA5" w14:textId="77777777" w:rsidR="005B34BA" w:rsidRPr="00937F01" w:rsidRDefault="005B34BA" w:rsidP="00937F01">
      <w:pPr>
        <w:pStyle w:val="a9"/>
      </w:pPr>
      <w:r w:rsidRPr="00937F01">
        <w:t>ВЖИК</w:t>
      </w:r>
    </w:p>
    <w:p w14:paraId="079F91A7" w14:textId="77777777" w:rsidR="005B34BA" w:rsidRPr="00937F01" w:rsidRDefault="005B34BA" w:rsidP="00937F01">
      <w:pPr>
        <w:pStyle w:val="ab"/>
      </w:pPr>
      <w:r w:rsidRPr="00937F01">
        <w:t>Чак! Около тебя звук.</w:t>
      </w:r>
    </w:p>
    <w:p w14:paraId="0FA362E0" w14:textId="77777777" w:rsidR="005B34BA" w:rsidRPr="00B6023E" w:rsidRDefault="005B34BA" w:rsidP="00937F01">
      <w:pPr>
        <w:pStyle w:val="a9"/>
        <w:rPr>
          <w:strike/>
          <w:color w:val="A6A6A6" w:themeColor="background1" w:themeShade="A6"/>
        </w:rPr>
      </w:pPr>
      <w:r w:rsidRPr="00B6023E">
        <w:rPr>
          <w:strike/>
          <w:color w:val="A6A6A6" w:themeColor="background1" w:themeShade="A6"/>
        </w:rPr>
        <w:t>МАССА</w:t>
      </w:r>
    </w:p>
    <w:p w14:paraId="0A14EF7D" w14:textId="77777777" w:rsidR="00BB0AD9" w:rsidRPr="00B6023E" w:rsidRDefault="005B34BA" w:rsidP="00937F01">
      <w:pPr>
        <w:pStyle w:val="ab"/>
        <w:keepNext/>
        <w:rPr>
          <w:strike/>
          <w:color w:val="A6A6A6" w:themeColor="background1" w:themeShade="A6"/>
        </w:rPr>
      </w:pPr>
      <w:r w:rsidRPr="00B6023E">
        <w:rPr>
          <w:strike/>
          <w:color w:val="A6A6A6" w:themeColor="background1" w:themeShade="A6"/>
        </w:rPr>
        <w:t>Поверь Вжику, ему амбал хорошенько уши оттянул, он щас хорошо слышит</w:t>
      </w:r>
      <w:r w:rsidR="00BB0AD9" w:rsidRPr="00B6023E">
        <w:rPr>
          <w:strike/>
          <w:color w:val="A6A6A6" w:themeColor="background1" w:themeShade="A6"/>
        </w:rPr>
        <w:t>.</w:t>
      </w:r>
    </w:p>
    <w:p w14:paraId="60344628" w14:textId="77777777" w:rsidR="005B34BA" w:rsidRPr="00B6023E" w:rsidRDefault="00937F01" w:rsidP="00937F01">
      <w:pPr>
        <w:pStyle w:val="a7"/>
        <w:rPr>
          <w:strike/>
          <w:color w:val="A6A6A6" w:themeColor="background1" w:themeShade="A6"/>
          <w:lang w:val="ru-RU"/>
        </w:rPr>
      </w:pPr>
      <w:r w:rsidRPr="00B6023E">
        <w:rPr>
          <w:strike/>
          <w:color w:val="A6A6A6" w:themeColor="background1" w:themeShade="A6"/>
          <w:lang w:val="ru-RU"/>
        </w:rPr>
        <w:t xml:space="preserve">Масса </w:t>
      </w:r>
      <w:r w:rsidR="005B34BA" w:rsidRPr="00B6023E">
        <w:rPr>
          <w:strike/>
          <w:color w:val="A6A6A6" w:themeColor="background1" w:themeShade="A6"/>
        </w:rPr>
        <w:t>ржёт</w:t>
      </w:r>
      <w:r w:rsidRPr="00B6023E">
        <w:rPr>
          <w:strike/>
          <w:color w:val="A6A6A6" w:themeColor="background1" w:themeShade="A6"/>
          <w:lang w:val="ru-RU"/>
        </w:rPr>
        <w:t>.</w:t>
      </w:r>
    </w:p>
    <w:p w14:paraId="50744BC4" w14:textId="77777777" w:rsidR="005B34BA" w:rsidRPr="00B6023E" w:rsidRDefault="005B34BA" w:rsidP="00937F01">
      <w:pPr>
        <w:pStyle w:val="a9"/>
        <w:rPr>
          <w:strike/>
          <w:color w:val="A6A6A6" w:themeColor="background1" w:themeShade="A6"/>
        </w:rPr>
      </w:pPr>
      <w:r w:rsidRPr="00B6023E">
        <w:rPr>
          <w:strike/>
          <w:color w:val="A6A6A6" w:themeColor="background1" w:themeShade="A6"/>
        </w:rPr>
        <w:lastRenderedPageBreak/>
        <w:t>ВЖИК</w:t>
      </w:r>
    </w:p>
    <w:p w14:paraId="188B72E0" w14:textId="77777777" w:rsidR="00BB0AD9" w:rsidRPr="00B6023E" w:rsidRDefault="005B34BA" w:rsidP="00937F01">
      <w:pPr>
        <w:pStyle w:val="ae"/>
        <w:rPr>
          <w:strike/>
          <w:color w:val="A6A6A6" w:themeColor="background1" w:themeShade="A6"/>
        </w:rPr>
      </w:pPr>
      <w:r w:rsidRPr="00B6023E">
        <w:rPr>
          <w:strike/>
          <w:color w:val="A6A6A6" w:themeColor="background1" w:themeShade="A6"/>
        </w:rPr>
        <w:t>(Массе)</w:t>
      </w:r>
    </w:p>
    <w:p w14:paraId="38C2B898" w14:textId="77777777" w:rsidR="00BB0AD9" w:rsidRPr="00B6023E" w:rsidRDefault="005B34BA" w:rsidP="00937F01">
      <w:pPr>
        <w:pStyle w:val="ab"/>
        <w:keepNext/>
        <w:rPr>
          <w:strike/>
          <w:color w:val="A6A6A6" w:themeColor="background1" w:themeShade="A6"/>
        </w:rPr>
      </w:pPr>
      <w:r w:rsidRPr="00B6023E">
        <w:rPr>
          <w:strike/>
          <w:color w:val="A6A6A6" w:themeColor="background1" w:themeShade="A6"/>
        </w:rPr>
        <w:t>Заткнись!</w:t>
      </w:r>
    </w:p>
    <w:p w14:paraId="2130620F" w14:textId="77777777" w:rsidR="00BB0AD9" w:rsidRPr="00937F01" w:rsidRDefault="005B34BA" w:rsidP="00937F01">
      <w:pPr>
        <w:pStyle w:val="ae"/>
      </w:pPr>
      <w:r w:rsidRPr="00937F01">
        <w:t>(Чаку)</w:t>
      </w:r>
    </w:p>
    <w:p w14:paraId="582E8DD3" w14:textId="34AF1784" w:rsidR="005B34BA" w:rsidRPr="00937F01" w:rsidRDefault="005B34BA" w:rsidP="00937F01">
      <w:pPr>
        <w:pStyle w:val="ab"/>
      </w:pPr>
      <w:r w:rsidRPr="00937F01">
        <w:t>Ты</w:t>
      </w:r>
      <w:r w:rsidR="00BB0AD9" w:rsidRPr="00937F01">
        <w:rPr>
          <w:lang w:val="ru-RU"/>
        </w:rPr>
        <w:t>,</w:t>
      </w:r>
      <w:r w:rsidRPr="00937F01">
        <w:t xml:space="preserve"> по</w:t>
      </w:r>
      <w:r w:rsidR="0023698F">
        <w:rPr>
          <w:lang w:val="ru-RU"/>
        </w:rPr>
        <w:t xml:space="preserve"> </w:t>
      </w:r>
      <w:r w:rsidRPr="00937F01">
        <w:t>ходу</w:t>
      </w:r>
      <w:r w:rsidR="00BB0AD9" w:rsidRPr="00937F01">
        <w:rPr>
          <w:lang w:val="ru-RU"/>
        </w:rPr>
        <w:t>,</w:t>
      </w:r>
      <w:r w:rsidRPr="00937F01">
        <w:t xml:space="preserve"> задницей на бабе сидишь?</w:t>
      </w:r>
    </w:p>
    <w:p w14:paraId="0D03B039" w14:textId="77777777" w:rsidR="005B34BA" w:rsidRPr="00937F01" w:rsidRDefault="005B34BA" w:rsidP="00937F01">
      <w:pPr>
        <w:pStyle w:val="a9"/>
        <w:rPr>
          <w:lang w:val="ru-RU"/>
        </w:rPr>
      </w:pPr>
      <w:r w:rsidRPr="00937F01">
        <w:t>СИРИ</w:t>
      </w:r>
    </w:p>
    <w:p w14:paraId="618C22A4" w14:textId="77777777" w:rsidR="005B34BA" w:rsidRPr="00937F01" w:rsidRDefault="005B34BA" w:rsidP="00937F01">
      <w:pPr>
        <w:pStyle w:val="ab"/>
      </w:pPr>
      <w:r w:rsidRPr="00937F01">
        <w:t>Я бы покраснела, если бы могла.</w:t>
      </w:r>
    </w:p>
    <w:p w14:paraId="5819E6A9" w14:textId="77777777" w:rsidR="005B34BA" w:rsidRPr="00937F01" w:rsidRDefault="005B34BA" w:rsidP="00937F01">
      <w:pPr>
        <w:pStyle w:val="a7"/>
      </w:pPr>
      <w:r w:rsidRPr="00937F01">
        <w:t>Чак из заднего кармана достаёт айфон, который отобрал у Неймана.</w:t>
      </w:r>
    </w:p>
    <w:p w14:paraId="74B2CF9C" w14:textId="77777777" w:rsidR="005B34BA" w:rsidRPr="00937F01" w:rsidRDefault="005B34BA" w:rsidP="00937F01">
      <w:pPr>
        <w:pStyle w:val="a9"/>
      </w:pPr>
      <w:r w:rsidRPr="00937F01">
        <w:t>ЧАК</w:t>
      </w:r>
    </w:p>
    <w:p w14:paraId="0AD39B4C" w14:textId="77777777" w:rsidR="00BB0AD9" w:rsidRPr="00937F01" w:rsidRDefault="005B34BA" w:rsidP="00937F01">
      <w:pPr>
        <w:pStyle w:val="ae"/>
      </w:pPr>
      <w:r w:rsidRPr="00937F01">
        <w:t>(в телефон)</w:t>
      </w:r>
    </w:p>
    <w:p w14:paraId="72F95D64" w14:textId="77777777" w:rsidR="005B34BA" w:rsidRPr="00937F01" w:rsidRDefault="005B34BA" w:rsidP="00937F01">
      <w:pPr>
        <w:pStyle w:val="ab"/>
      </w:pPr>
      <w:r w:rsidRPr="00937F01">
        <w:t>Ты кто такая?! Ты чё нас пасёшь?!</w:t>
      </w:r>
    </w:p>
    <w:p w14:paraId="6380BAAA" w14:textId="77777777" w:rsidR="005B34BA" w:rsidRPr="00937F01" w:rsidRDefault="005B34BA" w:rsidP="00937F01">
      <w:pPr>
        <w:pStyle w:val="a9"/>
      </w:pPr>
      <w:r w:rsidRPr="00937F01">
        <w:t>ВЖИК</w:t>
      </w:r>
    </w:p>
    <w:p w14:paraId="5C85F6FB" w14:textId="77777777" w:rsidR="005B34BA" w:rsidRPr="00937F01" w:rsidRDefault="005B34BA" w:rsidP="00937F01">
      <w:pPr>
        <w:pStyle w:val="ab"/>
      </w:pPr>
      <w:r w:rsidRPr="00937F01">
        <w:t>Парни, я не хочу в тюрьму!!!</w:t>
      </w:r>
    </w:p>
    <w:p w14:paraId="1A60D241" w14:textId="77777777" w:rsidR="005B34BA" w:rsidRPr="00937F01" w:rsidRDefault="005B34BA" w:rsidP="00937F01">
      <w:pPr>
        <w:pStyle w:val="a9"/>
      </w:pPr>
      <w:r w:rsidRPr="00937F01">
        <w:t>СИРИ</w:t>
      </w:r>
    </w:p>
    <w:p w14:paraId="0F6EBDA4" w14:textId="77777777" w:rsidR="005B34BA" w:rsidRPr="00937F01" w:rsidRDefault="005B34BA" w:rsidP="00937F01">
      <w:pPr>
        <w:pStyle w:val="ab"/>
      </w:pPr>
      <w:r w:rsidRPr="00937F01">
        <w:t>Прокладываю маршрут до «тюрьма».</w:t>
      </w:r>
    </w:p>
    <w:p w14:paraId="266DEEA2" w14:textId="77777777" w:rsidR="005B34BA" w:rsidRPr="00937F01" w:rsidRDefault="005B34BA" w:rsidP="00937F01">
      <w:pPr>
        <w:pStyle w:val="a9"/>
      </w:pPr>
      <w:r w:rsidRPr="00937F01">
        <w:t>МАССА</w:t>
      </w:r>
    </w:p>
    <w:p w14:paraId="62687D37" w14:textId="77777777" w:rsidR="005B34BA" w:rsidRPr="00937F01" w:rsidRDefault="005B34BA" w:rsidP="00937F01">
      <w:pPr>
        <w:pStyle w:val="ab"/>
      </w:pPr>
      <w:r w:rsidRPr="00937F01">
        <w:t>Стой, не надо!</w:t>
      </w:r>
    </w:p>
    <w:p w14:paraId="5D9881F1" w14:textId="77777777" w:rsidR="005B34BA" w:rsidRPr="00937F01" w:rsidRDefault="005B34BA" w:rsidP="00937F01">
      <w:pPr>
        <w:pStyle w:val="a9"/>
      </w:pPr>
      <w:r w:rsidRPr="00937F01">
        <w:t>ВЖИК</w:t>
      </w:r>
    </w:p>
    <w:p w14:paraId="3EBDE805" w14:textId="72AD7F21" w:rsidR="005B34BA" w:rsidRPr="00937F01" w:rsidRDefault="005B34BA" w:rsidP="00937F01">
      <w:pPr>
        <w:pStyle w:val="ab"/>
      </w:pPr>
      <w:r w:rsidRPr="00937F01">
        <w:t>Выкинь её на</w:t>
      </w:r>
      <w:r w:rsidR="0023698F">
        <w:rPr>
          <w:lang w:val="ru-RU"/>
        </w:rPr>
        <w:t xml:space="preserve"> </w:t>
      </w:r>
      <w:r w:rsidRPr="00937F01">
        <w:t>хрен!!!</w:t>
      </w:r>
    </w:p>
    <w:p w14:paraId="167AF01F" w14:textId="77777777" w:rsidR="005B34BA" w:rsidRPr="00937F01" w:rsidRDefault="005B34BA" w:rsidP="00937F01">
      <w:pPr>
        <w:pStyle w:val="a9"/>
      </w:pPr>
      <w:r w:rsidRPr="00937F01">
        <w:t>СИРИ</w:t>
      </w:r>
    </w:p>
    <w:p w14:paraId="055A82BF" w14:textId="77777777" w:rsidR="005B34BA" w:rsidRPr="00937F01" w:rsidRDefault="005B34BA" w:rsidP="00937F01">
      <w:pPr>
        <w:pStyle w:val="ab"/>
      </w:pPr>
      <w:r w:rsidRPr="00937F01">
        <w:t>Я бы попросила не выраж…</w:t>
      </w:r>
    </w:p>
    <w:p w14:paraId="7C5696AD" w14:textId="77777777" w:rsidR="005B34BA" w:rsidRPr="00937F01" w:rsidRDefault="005B34BA" w:rsidP="00937F01">
      <w:pPr>
        <w:pStyle w:val="a7"/>
      </w:pPr>
      <w:r w:rsidRPr="00937F01">
        <w:t>Сири не успевает договорить фразу, Чак испуганно выкидывает айфон из окна.</w:t>
      </w:r>
    </w:p>
    <w:p w14:paraId="20DF5B04" w14:textId="77777777" w:rsidR="005B34BA" w:rsidRPr="00937F01" w:rsidRDefault="005B34BA" w:rsidP="00937F01">
      <w:pPr>
        <w:pStyle w:val="a9"/>
      </w:pPr>
      <w:r w:rsidRPr="00937F01">
        <w:t>ЧАК</w:t>
      </w:r>
    </w:p>
    <w:p w14:paraId="33B37F25" w14:textId="04F306F6" w:rsidR="005B34BA" w:rsidRPr="00937F01" w:rsidRDefault="005B34BA" w:rsidP="00937F01">
      <w:pPr>
        <w:pStyle w:val="ab"/>
      </w:pPr>
      <w:r w:rsidRPr="00937F01">
        <w:t>Вот Нейман, падла! Сдал по</w:t>
      </w:r>
      <w:r w:rsidR="0023698F">
        <w:rPr>
          <w:lang w:val="ru-RU"/>
        </w:rPr>
        <w:t xml:space="preserve"> </w:t>
      </w:r>
      <w:r w:rsidRPr="00937F01">
        <w:t>ходу…</w:t>
      </w:r>
    </w:p>
    <w:p w14:paraId="08218E5A" w14:textId="77777777" w:rsidR="005B34BA" w:rsidRPr="00937F01" w:rsidRDefault="005B34BA" w:rsidP="00937F01">
      <w:pPr>
        <w:pStyle w:val="a9"/>
      </w:pPr>
      <w:r w:rsidRPr="00937F01">
        <w:t>МАССА</w:t>
      </w:r>
    </w:p>
    <w:p w14:paraId="0A5ED95B" w14:textId="77777777" w:rsidR="005B34BA" w:rsidRPr="00937F01" w:rsidRDefault="005B34BA" w:rsidP="00937F01">
      <w:pPr>
        <w:pStyle w:val="ab"/>
      </w:pPr>
      <w:r w:rsidRPr="00937F01">
        <w:t>…но голосочек у этой мусорихи приятный…</w:t>
      </w:r>
    </w:p>
    <w:p w14:paraId="73C5368C" w14:textId="77777777" w:rsidR="005B34BA" w:rsidRPr="00937F01" w:rsidRDefault="005B34BA" w:rsidP="00937F01">
      <w:pPr>
        <w:pStyle w:val="a9"/>
      </w:pPr>
      <w:r w:rsidRPr="00937F01">
        <w:t>ЧАК</w:t>
      </w:r>
    </w:p>
    <w:p w14:paraId="6FCA856E" w14:textId="77777777" w:rsidR="005B34BA" w:rsidRPr="00937F01" w:rsidRDefault="005B34BA" w:rsidP="00937F01">
      <w:pPr>
        <w:pStyle w:val="ab"/>
      </w:pPr>
      <w:r w:rsidRPr="00937F01">
        <w:t>Базара ноль.</w:t>
      </w:r>
    </w:p>
    <w:p w14:paraId="476DAE71" w14:textId="50C43EFD" w:rsidR="005B34BA" w:rsidRPr="00937F01" w:rsidRDefault="00BB0AD9" w:rsidP="00937F01">
      <w:pPr>
        <w:pStyle w:val="a6"/>
      </w:pPr>
      <w:r w:rsidRPr="00937F01">
        <w:lastRenderedPageBreak/>
        <w:t>4-11.</w:t>
      </w:r>
      <w:r w:rsidRPr="00937F01">
        <w:tab/>
      </w:r>
      <w:r w:rsidR="005B34BA" w:rsidRPr="00937F01">
        <w:t>ИНТ. ОТДЕЛ ПОЛЦИИ</w:t>
      </w:r>
      <w:r w:rsidRPr="00937F01">
        <w:t xml:space="preserve"> (</w:t>
      </w:r>
      <w:r w:rsidRPr="00B6023E">
        <w:rPr>
          <w:caps w:val="0"/>
          <w:strike/>
          <w:color w:val="A6A6A6" w:themeColor="background1" w:themeShade="A6"/>
        </w:rPr>
        <w:t>архив</w:t>
      </w:r>
      <w:r w:rsidR="00B6023E">
        <w:t xml:space="preserve"> </w:t>
      </w:r>
      <w:r w:rsidR="00B6023E" w:rsidRPr="00B6023E">
        <w:rPr>
          <w:caps w:val="0"/>
          <w:color w:val="00B050"/>
        </w:rPr>
        <w:t>кабинет Стёпы</w:t>
      </w:r>
      <w:r w:rsidRPr="00937F01">
        <w:t>)</w:t>
      </w:r>
      <w:r w:rsidR="005B34BA" w:rsidRPr="00937F01">
        <w:t xml:space="preserve"> </w:t>
      </w:r>
      <w:r w:rsidRPr="00937F01">
        <w:t>–</w:t>
      </w:r>
      <w:r w:rsidR="005B34BA" w:rsidRPr="00937F01">
        <w:t xml:space="preserve"> </w:t>
      </w:r>
      <w:r w:rsidR="00B6023E" w:rsidRPr="00B6023E">
        <w:rPr>
          <w:color w:val="00B050"/>
        </w:rPr>
        <w:t>НОЧЬ</w:t>
      </w:r>
    </w:p>
    <w:p w14:paraId="55CA0B07" w14:textId="77777777" w:rsidR="005B34BA" w:rsidRPr="00937F01" w:rsidRDefault="005B34BA" w:rsidP="00937F01">
      <w:pPr>
        <w:pStyle w:val="a7"/>
        <w:keepNext/>
        <w:keepLines/>
      </w:pPr>
      <w:r w:rsidRPr="00937F01">
        <w:t>Стёпа сидит и перебирает дело своего брата. На листах написано: "Пропал без вести. 1998 г."/ "поиски: результатов нет"/ "результатов нет"/ "признан мёртвым». Рядом лежат дела всей остальной бригады. Стёпа задумывается.</w:t>
      </w:r>
    </w:p>
    <w:p w14:paraId="4315ED8D" w14:textId="77777777" w:rsidR="005B34BA" w:rsidRPr="00937F01" w:rsidRDefault="005B34BA" w:rsidP="00937F01">
      <w:pPr>
        <w:pStyle w:val="afa"/>
        <w:keepNext/>
      </w:pPr>
      <w:r w:rsidRPr="00937F01">
        <w:t>НАЧАЛО ФЛЭШБЭКА</w:t>
      </w:r>
      <w:r w:rsidR="00663C5B" w:rsidRPr="00937F01">
        <w:t>:</w:t>
      </w:r>
    </w:p>
    <w:p w14:paraId="3B47042D" w14:textId="77777777" w:rsidR="005B34BA" w:rsidRPr="00937F01" w:rsidRDefault="005B34BA" w:rsidP="00937F01">
      <w:pPr>
        <w:pStyle w:val="a7"/>
        <w:keepNext/>
      </w:pPr>
      <w:r w:rsidRPr="00937F01">
        <w:t>Маленький Стёпа (11-12 лет, милый толстячок) идёт по тёмному коридору. Видит, как на кухне сидят Чак и Масса.</w:t>
      </w:r>
    </w:p>
    <w:p w14:paraId="2E7816E7" w14:textId="77777777" w:rsidR="005B34BA" w:rsidRPr="00937F01" w:rsidRDefault="005B34BA" w:rsidP="00937F01">
      <w:pPr>
        <w:pStyle w:val="a9"/>
      </w:pPr>
      <w:r w:rsidRPr="00937F01">
        <w:t>ЧАК</w:t>
      </w:r>
    </w:p>
    <w:p w14:paraId="50136C9D" w14:textId="77777777" w:rsidR="005B34BA" w:rsidRPr="00937F01" w:rsidRDefault="005B34BA" w:rsidP="00937F01">
      <w:pPr>
        <w:pStyle w:val="ab"/>
      </w:pPr>
      <w:r w:rsidRPr="00937F01">
        <w:t>…короче</w:t>
      </w:r>
      <w:r w:rsidR="00663C5B" w:rsidRPr="00937F01">
        <w:rPr>
          <w:lang w:val="ru-RU"/>
        </w:rPr>
        <w:t>,</w:t>
      </w:r>
      <w:r w:rsidRPr="00937F01">
        <w:t xml:space="preserve"> на районе открылась кормушка одна </w:t>
      </w:r>
      <w:r w:rsidR="00663C5B" w:rsidRPr="00937F01">
        <w:t>–</w:t>
      </w:r>
      <w:r w:rsidRPr="00937F01">
        <w:t xml:space="preserve"> ларёк. Ну, там, пиво, сигареты, то</w:t>
      </w:r>
      <w:r w:rsidR="00663C5B" w:rsidRPr="00937F01">
        <w:rPr>
          <w:lang w:val="ru-RU"/>
        </w:rPr>
        <w:t>-</w:t>
      </w:r>
      <w:r w:rsidRPr="00937F01">
        <w:t>сё…</w:t>
      </w:r>
      <w:r w:rsidR="00663C5B" w:rsidRPr="00937F01">
        <w:rPr>
          <w:lang w:val="ru-RU"/>
        </w:rPr>
        <w:t xml:space="preserve"> </w:t>
      </w:r>
      <w:r w:rsidRPr="00937F01">
        <w:t>а коммерс</w:t>
      </w:r>
      <w:r w:rsidR="00663C5B" w:rsidRPr="00937F01">
        <w:rPr>
          <w:lang w:val="ru-RU"/>
        </w:rPr>
        <w:t>,</w:t>
      </w:r>
      <w:r w:rsidRPr="00937F01">
        <w:t xml:space="preserve"> сука</w:t>
      </w:r>
      <w:r w:rsidR="00663C5B" w:rsidRPr="00937F01">
        <w:rPr>
          <w:lang w:val="ru-RU"/>
        </w:rPr>
        <w:t>,</w:t>
      </w:r>
      <w:r w:rsidRPr="00937F01">
        <w:t xml:space="preserve"> крысой оказался…</w:t>
      </w:r>
    </w:p>
    <w:p w14:paraId="143AB4EE" w14:textId="77777777" w:rsidR="005B34BA" w:rsidRPr="00937F01" w:rsidRDefault="005B34BA" w:rsidP="00937F01">
      <w:pPr>
        <w:pStyle w:val="a7"/>
      </w:pPr>
      <w:r w:rsidRPr="00937F01">
        <w:t>Масса замечает младшего брата. Подносит палец к губам, чтобы Чак помолчал.</w:t>
      </w:r>
    </w:p>
    <w:p w14:paraId="2B3BC589" w14:textId="77777777" w:rsidR="005B34BA" w:rsidRPr="00937F01" w:rsidRDefault="005B34BA" w:rsidP="00937F01">
      <w:pPr>
        <w:pStyle w:val="a9"/>
      </w:pPr>
      <w:r w:rsidRPr="00937F01">
        <w:t>МАССА</w:t>
      </w:r>
    </w:p>
    <w:p w14:paraId="2F15DFA7" w14:textId="77777777" w:rsidR="005B34BA" w:rsidRPr="00937F01" w:rsidRDefault="005B34BA" w:rsidP="00937F01">
      <w:pPr>
        <w:pStyle w:val="ab"/>
      </w:pPr>
      <w:r w:rsidRPr="00937F01">
        <w:t>Э! Малой, ты чё не спишь?</w:t>
      </w:r>
    </w:p>
    <w:p w14:paraId="7531DD0F" w14:textId="77777777" w:rsidR="005B34BA" w:rsidRPr="00937F01" w:rsidRDefault="005B34BA" w:rsidP="00937F01">
      <w:pPr>
        <w:pStyle w:val="a9"/>
        <w:rPr>
          <w:lang w:val="ru-RU"/>
        </w:rPr>
      </w:pPr>
      <w:r w:rsidRPr="00937F01">
        <w:t>СТЁПА</w:t>
      </w:r>
      <w:r w:rsidR="00663C5B" w:rsidRPr="00937F01">
        <w:rPr>
          <w:lang w:val="ru-RU"/>
        </w:rPr>
        <w:t xml:space="preserve"> (11 </w:t>
      </w:r>
      <w:r w:rsidR="00663C5B" w:rsidRPr="00937F01">
        <w:rPr>
          <w:caps w:val="0"/>
          <w:lang w:val="ru-RU"/>
        </w:rPr>
        <w:t>лет</w:t>
      </w:r>
      <w:r w:rsidR="00663C5B" w:rsidRPr="00937F01">
        <w:rPr>
          <w:lang w:val="ru-RU"/>
        </w:rPr>
        <w:t>)</w:t>
      </w:r>
    </w:p>
    <w:p w14:paraId="14FA8F06" w14:textId="77777777" w:rsidR="005B34BA" w:rsidRPr="00937F01" w:rsidRDefault="005B34BA" w:rsidP="00937F01">
      <w:pPr>
        <w:pStyle w:val="ab"/>
      </w:pPr>
      <w:r w:rsidRPr="00937F01">
        <w:t>Пить хочу.</w:t>
      </w:r>
    </w:p>
    <w:p w14:paraId="6B4D9558" w14:textId="77777777" w:rsidR="005B34BA" w:rsidRPr="00937F01" w:rsidRDefault="005B34BA" w:rsidP="00937F01">
      <w:pPr>
        <w:pStyle w:val="a7"/>
      </w:pPr>
      <w:r w:rsidRPr="00937F01">
        <w:t>Стёпа бер</w:t>
      </w:r>
      <w:r w:rsidR="00663C5B" w:rsidRPr="00937F01">
        <w:rPr>
          <w:lang w:val="ru-RU"/>
        </w:rPr>
        <w:t>ё</w:t>
      </w:r>
      <w:r w:rsidRPr="00937F01">
        <w:t>т с плиты железный чайник, пьёт воду прямо из носика и боковым зрением смотрит на Массу и Чака.</w:t>
      </w:r>
    </w:p>
    <w:p w14:paraId="1A674BB4" w14:textId="77777777" w:rsidR="005B34BA" w:rsidRPr="00937F01" w:rsidRDefault="005B34BA" w:rsidP="00937F01">
      <w:pPr>
        <w:pStyle w:val="a9"/>
      </w:pPr>
      <w:r w:rsidRPr="00937F01">
        <w:t>ЧАК</w:t>
      </w:r>
    </w:p>
    <w:p w14:paraId="07D00040" w14:textId="77777777" w:rsidR="00663C5B" w:rsidRPr="00937F01" w:rsidRDefault="005B34BA" w:rsidP="00937F01">
      <w:pPr>
        <w:pStyle w:val="ab"/>
        <w:keepNext/>
      </w:pPr>
      <w:r w:rsidRPr="00937F01">
        <w:t>Короче. На районе завелась крыса…</w:t>
      </w:r>
    </w:p>
    <w:p w14:paraId="51A65225" w14:textId="77777777" w:rsidR="00663C5B" w:rsidRPr="00937F01" w:rsidRDefault="005B34BA" w:rsidP="00937F01">
      <w:pPr>
        <w:pStyle w:val="ae"/>
      </w:pPr>
      <w:r w:rsidRPr="00937F01">
        <w:t>(кидает взгляд на Стёпу)</w:t>
      </w:r>
    </w:p>
    <w:p w14:paraId="74AA2670" w14:textId="77777777" w:rsidR="005B34BA" w:rsidRPr="00937F01" w:rsidRDefault="00663C5B" w:rsidP="00937F01">
      <w:pPr>
        <w:pStyle w:val="ab"/>
      </w:pPr>
      <w:r w:rsidRPr="00937F01">
        <w:t>Н</w:t>
      </w:r>
      <w:r w:rsidR="005B34BA" w:rsidRPr="00937F01">
        <w:t>у</w:t>
      </w:r>
      <w:r w:rsidRPr="00937F01">
        <w:rPr>
          <w:lang w:val="ru-RU"/>
        </w:rPr>
        <w:t>…</w:t>
      </w:r>
      <w:r w:rsidR="005B34BA" w:rsidRPr="00937F01">
        <w:t xml:space="preserve"> Сплинтер. И у него много пиццы… А с четырьмя черепашками ниндзя, Сплинтер делиться не хочет…</w:t>
      </w:r>
    </w:p>
    <w:p w14:paraId="3E917E17" w14:textId="77777777" w:rsidR="005B34BA" w:rsidRPr="00937F01" w:rsidRDefault="005B34BA" w:rsidP="00937F01">
      <w:pPr>
        <w:pStyle w:val="a7"/>
      </w:pPr>
      <w:r w:rsidRPr="00937F01">
        <w:t>Масса пытается не заржать.</w:t>
      </w:r>
    </w:p>
    <w:p w14:paraId="6E9F054E" w14:textId="77777777" w:rsidR="005B34BA" w:rsidRPr="00937F01" w:rsidRDefault="005B34BA" w:rsidP="00937F01">
      <w:pPr>
        <w:pStyle w:val="a9"/>
      </w:pPr>
      <w:r w:rsidRPr="00937F01">
        <w:t>ЧАК</w:t>
      </w:r>
    </w:p>
    <w:p w14:paraId="659B7014" w14:textId="77777777" w:rsidR="005B34BA" w:rsidRPr="00937F01" w:rsidRDefault="005B34BA" w:rsidP="00937F01">
      <w:pPr>
        <w:pStyle w:val="ab"/>
      </w:pPr>
      <w:r w:rsidRPr="00937F01">
        <w:t>Поэтому Леонардо пришёл к… МассеАнджело, чтобы они отправились к остальным нидзям. Надо отлупить эту крысу и забрать у него побольше пиццы…</w:t>
      </w:r>
    </w:p>
    <w:p w14:paraId="17279B17" w14:textId="77777777" w:rsidR="005B34BA" w:rsidRPr="00937F01" w:rsidRDefault="005B34BA" w:rsidP="00937F01">
      <w:pPr>
        <w:pStyle w:val="a7"/>
      </w:pPr>
      <w:r w:rsidRPr="00937F01">
        <w:t>Стёпа отрывается от чайника и смотрит удивлённо.</w:t>
      </w:r>
    </w:p>
    <w:p w14:paraId="65758371" w14:textId="77777777" w:rsidR="005B34BA" w:rsidRPr="00937F01" w:rsidRDefault="005B34BA" w:rsidP="00937F01">
      <w:pPr>
        <w:pStyle w:val="a9"/>
        <w:rPr>
          <w:lang w:val="ru-RU"/>
        </w:rPr>
      </w:pPr>
      <w:r w:rsidRPr="00937F01">
        <w:t>СТЁПА</w:t>
      </w:r>
      <w:r w:rsidR="00663C5B" w:rsidRPr="00937F01">
        <w:rPr>
          <w:lang w:val="ru-RU"/>
        </w:rPr>
        <w:t xml:space="preserve"> (11 </w:t>
      </w:r>
      <w:r w:rsidR="00663C5B" w:rsidRPr="00937F01">
        <w:rPr>
          <w:caps w:val="0"/>
          <w:lang w:val="ru-RU"/>
        </w:rPr>
        <w:t>лет</w:t>
      </w:r>
      <w:r w:rsidR="00663C5B" w:rsidRPr="00937F01">
        <w:rPr>
          <w:lang w:val="ru-RU"/>
        </w:rPr>
        <w:t>)</w:t>
      </w:r>
    </w:p>
    <w:p w14:paraId="684067D4" w14:textId="77777777" w:rsidR="005B34BA" w:rsidRPr="00937F01" w:rsidRDefault="005B34BA" w:rsidP="00937F01">
      <w:pPr>
        <w:pStyle w:val="ab"/>
      </w:pPr>
      <w:r w:rsidRPr="00937F01">
        <w:t>Так Сплинтер же всегда делится пиццей с черепашками…</w:t>
      </w:r>
    </w:p>
    <w:p w14:paraId="09DC31CC" w14:textId="77777777" w:rsidR="005B34BA" w:rsidRPr="00937F01" w:rsidRDefault="005B34BA" w:rsidP="00937F01">
      <w:pPr>
        <w:pStyle w:val="a9"/>
      </w:pPr>
      <w:r w:rsidRPr="00937F01">
        <w:lastRenderedPageBreak/>
        <w:t>ЧАК</w:t>
      </w:r>
    </w:p>
    <w:p w14:paraId="5F6F034C" w14:textId="77777777" w:rsidR="005B34BA" w:rsidRPr="00937F01" w:rsidRDefault="005B34BA" w:rsidP="00937F01">
      <w:pPr>
        <w:pStyle w:val="ab"/>
      </w:pPr>
      <w:r w:rsidRPr="00937F01">
        <w:t>Да</w:t>
      </w:r>
      <w:r w:rsidR="00663C5B" w:rsidRPr="00937F01">
        <w:rPr>
          <w:lang w:val="ru-RU"/>
        </w:rPr>
        <w:t>,</w:t>
      </w:r>
      <w:r w:rsidRPr="00937F01">
        <w:t xml:space="preserve"> все крысы на районе делятся с черепашками, Стёпка!</w:t>
      </w:r>
    </w:p>
    <w:p w14:paraId="40DE708C" w14:textId="77777777" w:rsidR="005B34BA" w:rsidRPr="00937F01" w:rsidRDefault="005B34BA" w:rsidP="00937F01">
      <w:pPr>
        <w:pStyle w:val="afa"/>
      </w:pPr>
      <w:r w:rsidRPr="00937F01">
        <w:t>КОНЕЦ ФЛЕШБЭКА</w:t>
      </w:r>
    </w:p>
    <w:p w14:paraId="309080F4" w14:textId="77777777" w:rsidR="005B34BA" w:rsidRPr="00937F01" w:rsidRDefault="005B34BA" w:rsidP="00937F01">
      <w:pPr>
        <w:pStyle w:val="a7"/>
      </w:pPr>
      <w:r w:rsidRPr="00937F01">
        <w:t xml:space="preserve">В кабинет заходят </w:t>
      </w:r>
      <w:r w:rsidR="009611B4">
        <w:rPr>
          <w:lang w:val="ru-RU"/>
        </w:rPr>
        <w:t xml:space="preserve">молодой </w:t>
      </w:r>
      <w:r w:rsidRPr="00937F01">
        <w:rPr>
          <w:caps/>
        </w:rPr>
        <w:t>с</w:t>
      </w:r>
      <w:r w:rsidR="009611B4">
        <w:rPr>
          <w:caps/>
          <w:lang w:val="ru-RU"/>
        </w:rPr>
        <w:t>ОТРУДНИК</w:t>
      </w:r>
      <w:r w:rsidRPr="00937F01">
        <w:t xml:space="preserve"> и </w:t>
      </w:r>
      <w:r w:rsidRPr="00937F01">
        <w:rPr>
          <w:caps/>
        </w:rPr>
        <w:t>старший лейтенант</w:t>
      </w:r>
      <w:r w:rsidRPr="00937F01">
        <w:t>. Стёпа собирает все разложенные листы.</w:t>
      </w:r>
    </w:p>
    <w:p w14:paraId="32AFDF2B" w14:textId="77777777" w:rsidR="005B34BA" w:rsidRPr="00937F01" w:rsidRDefault="005B34BA" w:rsidP="00937F01">
      <w:pPr>
        <w:pStyle w:val="a9"/>
      </w:pPr>
      <w:r w:rsidRPr="00937F01">
        <w:t>СТАРШИЙ ЛЕЙТЕНАНТ</w:t>
      </w:r>
    </w:p>
    <w:p w14:paraId="201135E3" w14:textId="77777777" w:rsidR="005B34BA" w:rsidRPr="00937F01" w:rsidRDefault="005B34BA" w:rsidP="00937F01">
      <w:pPr>
        <w:pStyle w:val="ab"/>
      </w:pPr>
      <w:r w:rsidRPr="00937F01">
        <w:t>Товарищ майор, разрешите?</w:t>
      </w:r>
    </w:p>
    <w:p w14:paraId="4F4D00F5" w14:textId="77777777" w:rsidR="005B34BA" w:rsidRPr="00937F01" w:rsidRDefault="005B34BA" w:rsidP="00937F01">
      <w:pPr>
        <w:pStyle w:val="a7"/>
      </w:pPr>
      <w:r w:rsidRPr="00937F01">
        <w:t xml:space="preserve">Подходят к столу. </w:t>
      </w:r>
      <w:r w:rsidR="009611B4">
        <w:rPr>
          <w:lang w:val="ru-RU"/>
        </w:rPr>
        <w:t>Сотрудник</w:t>
      </w:r>
      <w:r w:rsidRPr="00937F01">
        <w:t xml:space="preserve"> стоит, опустив голову.</w:t>
      </w:r>
    </w:p>
    <w:p w14:paraId="582A9962" w14:textId="77777777" w:rsidR="005B34BA" w:rsidRPr="00937F01" w:rsidRDefault="005B34BA" w:rsidP="00937F01">
      <w:pPr>
        <w:pStyle w:val="a9"/>
      </w:pPr>
      <w:r w:rsidRPr="00937F01">
        <w:t>СТАРШИЙ ЛЕЙТЕНАНТ</w:t>
      </w:r>
    </w:p>
    <w:p w14:paraId="754B3165" w14:textId="77777777" w:rsidR="005B34BA" w:rsidRPr="00937F01" w:rsidRDefault="005B34BA" w:rsidP="00937F01">
      <w:pPr>
        <w:pStyle w:val="ab"/>
      </w:pPr>
      <w:r w:rsidRPr="00937F01">
        <w:t>Тут вообще такое дело… Вы пальчики просили снять с банки… Короче говоря, их не будет…</w:t>
      </w:r>
    </w:p>
    <w:p w14:paraId="60B2E600" w14:textId="77777777" w:rsidR="005B34BA" w:rsidRPr="00937F01" w:rsidRDefault="005B34BA" w:rsidP="00937F01">
      <w:pPr>
        <w:pStyle w:val="a9"/>
      </w:pPr>
      <w:r w:rsidRPr="00937F01">
        <w:t>СТЁПА</w:t>
      </w:r>
    </w:p>
    <w:p w14:paraId="4A2E8702" w14:textId="77777777" w:rsidR="005B34BA" w:rsidRPr="00937F01" w:rsidRDefault="005B34BA" w:rsidP="00937F01">
      <w:pPr>
        <w:pStyle w:val="ab"/>
      </w:pPr>
      <w:r w:rsidRPr="00937F01">
        <w:t>А что такое?</w:t>
      </w:r>
    </w:p>
    <w:p w14:paraId="75FE3EFA" w14:textId="77777777" w:rsidR="005B34BA" w:rsidRPr="00937F01" w:rsidRDefault="005B34BA" w:rsidP="00937F01">
      <w:pPr>
        <w:pStyle w:val="a9"/>
      </w:pPr>
      <w:r w:rsidRPr="00937F01">
        <w:t>СТАРШИЙ ЛЕЙТЕНАНТ</w:t>
      </w:r>
    </w:p>
    <w:p w14:paraId="35C2E233" w14:textId="77777777" w:rsidR="00663C5B" w:rsidRPr="00937F01" w:rsidRDefault="005B34BA" w:rsidP="00937F01">
      <w:pPr>
        <w:pStyle w:val="ae"/>
      </w:pPr>
      <w:r w:rsidRPr="00937F01">
        <w:t>(</w:t>
      </w:r>
      <w:r w:rsidR="009611B4">
        <w:t>Сотруднику</w:t>
      </w:r>
      <w:r w:rsidRPr="00937F01">
        <w:t>)</w:t>
      </w:r>
    </w:p>
    <w:p w14:paraId="106C8F3A" w14:textId="77777777" w:rsidR="005B34BA" w:rsidRPr="00937F01" w:rsidRDefault="005B34BA" w:rsidP="00937F01">
      <w:pPr>
        <w:pStyle w:val="ab"/>
      </w:pPr>
      <w:r w:rsidRPr="00937F01">
        <w:t>Чё голову опустил, рассказывай…</w:t>
      </w:r>
    </w:p>
    <w:p w14:paraId="2FBF6F99" w14:textId="77777777" w:rsidR="005B34BA" w:rsidRPr="009611B4" w:rsidRDefault="009611B4" w:rsidP="00937F01">
      <w:pPr>
        <w:pStyle w:val="a9"/>
        <w:rPr>
          <w:lang w:val="ru-RU"/>
        </w:rPr>
      </w:pPr>
      <w:r>
        <w:rPr>
          <w:lang w:val="ru-RU"/>
        </w:rPr>
        <w:t>СОТРУДНИК</w:t>
      </w:r>
    </w:p>
    <w:p w14:paraId="5E291E04" w14:textId="7B256D5E" w:rsidR="005B34BA" w:rsidRPr="00937F01" w:rsidRDefault="005B34BA" w:rsidP="00937F01">
      <w:pPr>
        <w:pStyle w:val="ab"/>
      </w:pPr>
      <w:r w:rsidRPr="00937F01">
        <w:t>Я, в общем, дежурил. Проголодался ночью, смотрю открытая банка с огурцами стоит, ну и навернул их с картошечкой… А пустую банку выкинул в мусорный бак… Я ж не знал</w:t>
      </w:r>
      <w:r w:rsidR="009611B4">
        <w:rPr>
          <w:lang w:val="ru-RU"/>
        </w:rPr>
        <w:t>,</w:t>
      </w:r>
      <w:r w:rsidRPr="00937F01">
        <w:t xml:space="preserve"> что это вещдок какой-то… Она на видном месте стояла.</w:t>
      </w:r>
    </w:p>
    <w:p w14:paraId="6A716CB2" w14:textId="77777777" w:rsidR="005B34BA" w:rsidRPr="00937F01" w:rsidRDefault="005B34BA" w:rsidP="00937F01">
      <w:pPr>
        <w:pStyle w:val="a9"/>
      </w:pPr>
      <w:r w:rsidRPr="00937F01">
        <w:t>СТЁПА</w:t>
      </w:r>
    </w:p>
    <w:p w14:paraId="1C63E26D" w14:textId="77777777" w:rsidR="005B34BA" w:rsidRPr="00937F01" w:rsidRDefault="005B34BA" w:rsidP="00937F01">
      <w:pPr>
        <w:pStyle w:val="ab"/>
      </w:pPr>
      <w:r w:rsidRPr="00937F01">
        <w:t>Твою ж… В баках смотрели?!</w:t>
      </w:r>
    </w:p>
    <w:p w14:paraId="3EF22971" w14:textId="77777777" w:rsidR="005B34BA" w:rsidRPr="009611B4" w:rsidRDefault="009611B4" w:rsidP="00937F01">
      <w:pPr>
        <w:pStyle w:val="a9"/>
        <w:rPr>
          <w:lang w:val="ru-RU"/>
        </w:rPr>
      </w:pPr>
      <w:r>
        <w:rPr>
          <w:lang w:val="ru-RU"/>
        </w:rPr>
        <w:t>СОТРУДНИК</w:t>
      </w:r>
    </w:p>
    <w:p w14:paraId="6B2CB694" w14:textId="77777777" w:rsidR="005B34BA" w:rsidRPr="00937F01" w:rsidRDefault="005B34BA" w:rsidP="00937F01">
      <w:pPr>
        <w:pStyle w:val="ab"/>
      </w:pPr>
      <w:r w:rsidRPr="00937F01">
        <w:t>Меня товарищ старший лейтенант туда сегодня раз пять закинул… Нету там ничего, всё с утра вывезли.</w:t>
      </w:r>
    </w:p>
    <w:p w14:paraId="2D654680" w14:textId="77777777" w:rsidR="005B34BA" w:rsidRPr="00937F01" w:rsidRDefault="005B34BA" w:rsidP="00937F01">
      <w:pPr>
        <w:pStyle w:val="a9"/>
      </w:pPr>
      <w:r w:rsidRPr="00937F01">
        <w:t>СТЁПА</w:t>
      </w:r>
    </w:p>
    <w:p w14:paraId="214E645C" w14:textId="77777777" w:rsidR="00663C5B" w:rsidRPr="00937F01" w:rsidRDefault="005B34BA" w:rsidP="00937F01">
      <w:pPr>
        <w:pStyle w:val="ae"/>
      </w:pPr>
      <w:r w:rsidRPr="00937F01">
        <w:t xml:space="preserve">(зло, </w:t>
      </w:r>
      <w:r w:rsidR="009611B4">
        <w:t>Сотруднику</w:t>
      </w:r>
      <w:r w:rsidRPr="00937F01">
        <w:t>)</w:t>
      </w:r>
    </w:p>
    <w:p w14:paraId="576CD850" w14:textId="77777777" w:rsidR="005B34BA" w:rsidRPr="00937F01" w:rsidRDefault="005B34BA" w:rsidP="00937F01">
      <w:pPr>
        <w:pStyle w:val="ab"/>
      </w:pPr>
      <w:r w:rsidRPr="00937F01">
        <w:t>Ты у меня вообще старшим по мусору будешь!</w:t>
      </w:r>
    </w:p>
    <w:p w14:paraId="05B36C6D" w14:textId="77777777" w:rsidR="005B34BA" w:rsidRPr="00937F01" w:rsidRDefault="005B34BA" w:rsidP="00937F01">
      <w:pPr>
        <w:pStyle w:val="a9"/>
      </w:pPr>
      <w:r w:rsidRPr="00937F01">
        <w:lastRenderedPageBreak/>
        <w:t>СТАРШИЙ ЛЕЙТЕНАНТ</w:t>
      </w:r>
    </w:p>
    <w:p w14:paraId="4F5352A3" w14:textId="77777777" w:rsidR="005B34BA" w:rsidRPr="00937F01" w:rsidRDefault="005B34BA" w:rsidP="00937F01">
      <w:pPr>
        <w:pStyle w:val="ab"/>
      </w:pPr>
      <w:r w:rsidRPr="00937F01">
        <w:t>По какому именно? Отдел большой!</w:t>
      </w:r>
    </w:p>
    <w:p w14:paraId="4A96042A" w14:textId="77777777" w:rsidR="005B34BA" w:rsidRPr="00937F01" w:rsidRDefault="005B34BA" w:rsidP="00937F01">
      <w:pPr>
        <w:pStyle w:val="a9"/>
      </w:pPr>
      <w:r w:rsidRPr="00937F01">
        <w:t>СТ</w:t>
      </w:r>
      <w:r w:rsidR="00663C5B" w:rsidRPr="00937F01">
        <w:rPr>
          <w:lang w:val="ru-RU"/>
        </w:rPr>
        <w:t>Ё</w:t>
      </w:r>
      <w:r w:rsidRPr="00937F01">
        <w:t>ПА</w:t>
      </w:r>
    </w:p>
    <w:p w14:paraId="782AAE00" w14:textId="77777777" w:rsidR="005B34BA" w:rsidRPr="00937F01" w:rsidRDefault="005B34BA" w:rsidP="00937F01">
      <w:pPr>
        <w:pStyle w:val="ab"/>
      </w:pPr>
      <w:r w:rsidRPr="00937F01">
        <w:t>Шутник? Уйди от греха подальше.</w:t>
      </w:r>
    </w:p>
    <w:p w14:paraId="186221AD" w14:textId="77777777" w:rsidR="005B34BA" w:rsidRPr="00937F01" w:rsidRDefault="005B34BA" w:rsidP="00937F01">
      <w:pPr>
        <w:pStyle w:val="a9"/>
      </w:pPr>
      <w:r w:rsidRPr="00937F01">
        <w:t>СТАРШИЙ ЛЕЙТЕНАНТ</w:t>
      </w:r>
    </w:p>
    <w:p w14:paraId="07B29E14" w14:textId="77777777" w:rsidR="005B34BA" w:rsidRPr="00937F01" w:rsidRDefault="005B34BA" w:rsidP="00937F01">
      <w:pPr>
        <w:pStyle w:val="ab"/>
      </w:pPr>
      <w:r w:rsidRPr="00937F01">
        <w:t>Есть!</w:t>
      </w:r>
    </w:p>
    <w:p w14:paraId="6A670987" w14:textId="77777777" w:rsidR="005B34BA" w:rsidRPr="00937F01" w:rsidRDefault="005B34BA" w:rsidP="00937F01">
      <w:pPr>
        <w:pStyle w:val="a7"/>
      </w:pPr>
      <w:r w:rsidRPr="00937F01">
        <w:t xml:space="preserve">Старший лейтенант выходит. </w:t>
      </w:r>
      <w:r w:rsidR="009611B4">
        <w:rPr>
          <w:lang w:val="ru-RU"/>
        </w:rPr>
        <w:t>Сотрудник</w:t>
      </w:r>
      <w:r w:rsidRPr="00937F01">
        <w:t xml:space="preserve"> </w:t>
      </w:r>
      <w:r w:rsidR="00663C5B" w:rsidRPr="00937F01">
        <w:t>остаётся</w:t>
      </w:r>
      <w:r w:rsidRPr="00937F01">
        <w:t>, виновато смотрит на Ст</w:t>
      </w:r>
      <w:r w:rsidR="00663C5B" w:rsidRPr="00937F01">
        <w:rPr>
          <w:lang w:val="ru-RU"/>
        </w:rPr>
        <w:t>ё</w:t>
      </w:r>
      <w:r w:rsidRPr="00937F01">
        <w:t>пу.</w:t>
      </w:r>
    </w:p>
    <w:p w14:paraId="0DE57CF4" w14:textId="77777777" w:rsidR="005B34BA" w:rsidRPr="00937F01" w:rsidRDefault="005B34BA" w:rsidP="00937F01">
      <w:pPr>
        <w:pStyle w:val="a9"/>
      </w:pPr>
      <w:r w:rsidRPr="00937F01">
        <w:t>СТ</w:t>
      </w:r>
      <w:r w:rsidR="00663C5B" w:rsidRPr="00937F01">
        <w:rPr>
          <w:lang w:val="ru-RU"/>
        </w:rPr>
        <w:t>Ё</w:t>
      </w:r>
      <w:r w:rsidRPr="00937F01">
        <w:t>ПА</w:t>
      </w:r>
    </w:p>
    <w:p w14:paraId="37F74840" w14:textId="77777777" w:rsidR="00663C5B" w:rsidRPr="00937F01" w:rsidRDefault="005B34BA" w:rsidP="00937F01">
      <w:pPr>
        <w:pStyle w:val="ae"/>
      </w:pPr>
      <w:r w:rsidRPr="00937F01">
        <w:t>(рычит)</w:t>
      </w:r>
    </w:p>
    <w:p w14:paraId="249B8E27" w14:textId="77777777" w:rsidR="005B34BA" w:rsidRPr="00937F01" w:rsidRDefault="005B34BA" w:rsidP="00937F01">
      <w:pPr>
        <w:pStyle w:val="ab"/>
      </w:pPr>
      <w:r w:rsidRPr="00937F01">
        <w:t>Тебе особое приглашение нужно?! Свободен!</w:t>
      </w:r>
    </w:p>
    <w:p w14:paraId="7EA92BE8" w14:textId="6124F76A" w:rsidR="005B34BA" w:rsidRPr="00937F01" w:rsidRDefault="00663C5B" w:rsidP="00937F01">
      <w:pPr>
        <w:pStyle w:val="a6"/>
      </w:pPr>
      <w:r w:rsidRPr="00937F01">
        <w:t>4-12.</w:t>
      </w:r>
      <w:r w:rsidRPr="00937F01">
        <w:tab/>
      </w:r>
      <w:r w:rsidR="00B6023E" w:rsidRPr="00B6023E">
        <w:rPr>
          <w:color w:val="00B050"/>
        </w:rPr>
        <w:t>ИНТ</w:t>
      </w:r>
      <w:r w:rsidR="005B34BA" w:rsidRPr="00937F01">
        <w:t xml:space="preserve">. </w:t>
      </w:r>
      <w:r w:rsidR="00E00F67" w:rsidRPr="00937F01">
        <w:t>ОСОБНЯК</w:t>
      </w:r>
      <w:r w:rsidR="005B34BA" w:rsidRPr="00937F01">
        <w:t xml:space="preserve"> НОЛЯ </w:t>
      </w:r>
      <w:r w:rsidR="00B6023E" w:rsidRPr="00B6023E">
        <w:rPr>
          <w:color w:val="00B050"/>
        </w:rPr>
        <w:t>(</w:t>
      </w:r>
      <w:r w:rsidR="00B6023E" w:rsidRPr="00B6023E">
        <w:rPr>
          <w:caps w:val="0"/>
          <w:color w:val="00B050"/>
        </w:rPr>
        <w:t>лестница, холл</w:t>
      </w:r>
      <w:r w:rsidR="00B6023E" w:rsidRPr="00B6023E">
        <w:rPr>
          <w:color w:val="00B050"/>
        </w:rPr>
        <w:t xml:space="preserve">) </w:t>
      </w:r>
      <w:r w:rsidRPr="00937F01">
        <w:t>–</w:t>
      </w:r>
      <w:r w:rsidR="005B34BA" w:rsidRPr="00937F01">
        <w:t xml:space="preserve"> </w:t>
      </w:r>
      <w:r w:rsidR="00B6023E" w:rsidRPr="00B6023E">
        <w:rPr>
          <w:color w:val="00B050"/>
        </w:rPr>
        <w:t>НОЧЬ</w:t>
      </w:r>
    </w:p>
    <w:p w14:paraId="3B0656E5" w14:textId="6A7DBE09" w:rsidR="005B34BA" w:rsidRPr="00937F01" w:rsidRDefault="005B34BA" w:rsidP="00937F01">
      <w:pPr>
        <w:pStyle w:val="a7"/>
        <w:keepNext/>
        <w:keepLines/>
      </w:pPr>
      <w:r w:rsidRPr="00937F01">
        <w:t xml:space="preserve">Ноль и </w:t>
      </w:r>
      <w:r w:rsidR="001C4D63" w:rsidRPr="00937F01">
        <w:rPr>
          <w:lang w:val="ru-RU"/>
        </w:rPr>
        <w:t>Н</w:t>
      </w:r>
      <w:r w:rsidRPr="00937F01">
        <w:t>ачальник охраны идут к воротам. Ноль очень недоволен</w:t>
      </w:r>
      <w:r w:rsidR="00B6023E" w:rsidRPr="00B6023E">
        <w:rPr>
          <w:color w:val="00B050"/>
          <w:lang w:val="ru-RU"/>
        </w:rPr>
        <w:t xml:space="preserve">, </w:t>
      </w:r>
      <w:r w:rsidR="00B6023E" w:rsidRPr="00B6023E">
        <w:rPr>
          <w:color w:val="00B050"/>
          <w:lang w:val="ru-RU"/>
        </w:rPr>
        <w:t>очевидно, что его вытащили из постели</w:t>
      </w:r>
      <w:r w:rsidRPr="00937F01">
        <w:t>.</w:t>
      </w:r>
    </w:p>
    <w:p w14:paraId="7D407384" w14:textId="77777777" w:rsidR="005B34BA" w:rsidRPr="00937F01" w:rsidRDefault="005B34BA" w:rsidP="00937F01">
      <w:pPr>
        <w:pStyle w:val="a9"/>
      </w:pPr>
      <w:r w:rsidRPr="00937F01">
        <w:t>НОЛЬ</w:t>
      </w:r>
    </w:p>
    <w:p w14:paraId="2C9C9779" w14:textId="77777777" w:rsidR="005B34BA" w:rsidRPr="00937F01" w:rsidRDefault="005B34BA" w:rsidP="00937F01">
      <w:pPr>
        <w:pStyle w:val="ab"/>
      </w:pPr>
      <w:r w:rsidRPr="00937F01">
        <w:t>Я тебя для того на работу и брал, чтоб не слышать такие фразы, как ЧП!</w:t>
      </w:r>
    </w:p>
    <w:p w14:paraId="0E6BD500" w14:textId="77777777" w:rsidR="005B34BA" w:rsidRPr="00937F01" w:rsidRDefault="005B34BA" w:rsidP="00937F01">
      <w:pPr>
        <w:pStyle w:val="a9"/>
      </w:pPr>
      <w:r w:rsidRPr="00937F01">
        <w:t>НАЧАЛЬНИК ОХРАНЫ</w:t>
      </w:r>
    </w:p>
    <w:p w14:paraId="59D724E2" w14:textId="77777777" w:rsidR="005B34BA" w:rsidRPr="00937F01" w:rsidRDefault="005B34BA" w:rsidP="00937F01">
      <w:pPr>
        <w:pStyle w:val="ab"/>
      </w:pPr>
      <w:r w:rsidRPr="00937F01">
        <w:t>Всё верно, Олег Егорович. Но это касается участка под застройку. И… Вам, правда, лучше самому увидеть.</w:t>
      </w:r>
    </w:p>
    <w:p w14:paraId="2DAEE1AC" w14:textId="7D331B79" w:rsidR="005B34BA" w:rsidRPr="00937F01" w:rsidRDefault="005B34BA" w:rsidP="00937F01">
      <w:pPr>
        <w:pStyle w:val="a7"/>
      </w:pPr>
      <w:r w:rsidRPr="00937F01">
        <w:t xml:space="preserve">Они </w:t>
      </w:r>
      <w:r w:rsidRPr="00B6023E">
        <w:rPr>
          <w:strike/>
          <w:color w:val="A6A6A6" w:themeColor="background1" w:themeShade="A6"/>
        </w:rPr>
        <w:t>выходят за ворота</w:t>
      </w:r>
      <w:r w:rsidR="00B6023E" w:rsidRPr="00B6023E">
        <w:rPr>
          <w:color w:val="A6A6A6" w:themeColor="background1" w:themeShade="A6"/>
          <w:lang w:val="ru-RU"/>
        </w:rPr>
        <w:t xml:space="preserve"> </w:t>
      </w:r>
      <w:r w:rsidR="00B6023E" w:rsidRPr="00B6023E">
        <w:rPr>
          <w:color w:val="00B050"/>
          <w:lang w:val="ru-RU"/>
        </w:rPr>
        <w:t>спускаются в холл</w:t>
      </w:r>
      <w:r w:rsidRPr="00937F01">
        <w:t>. Там стоят четыре избитых, грязных охранника, двое в обгоревшей одежде. Ноль смотрит на них круглыми глазами.</w:t>
      </w:r>
    </w:p>
    <w:p w14:paraId="291448B8" w14:textId="77777777" w:rsidR="005B34BA" w:rsidRPr="00937F01" w:rsidRDefault="005B34BA" w:rsidP="00937F01">
      <w:pPr>
        <w:pStyle w:val="a9"/>
      </w:pPr>
      <w:r w:rsidRPr="00937F01">
        <w:t xml:space="preserve">ОХРАНИК </w:t>
      </w:r>
      <w:r w:rsidR="00DC6C3C" w:rsidRPr="00937F01">
        <w:rPr>
          <w:lang w:val="ru-RU"/>
        </w:rPr>
        <w:t xml:space="preserve">НОЛЯ </w:t>
      </w:r>
      <w:r w:rsidRPr="00937F01">
        <w:t>1</w:t>
      </w:r>
    </w:p>
    <w:p w14:paraId="0A368E64" w14:textId="77777777" w:rsidR="005B34BA" w:rsidRPr="00937F01" w:rsidRDefault="005B34BA" w:rsidP="00937F01">
      <w:pPr>
        <w:pStyle w:val="ab"/>
      </w:pPr>
      <w:r w:rsidRPr="00937F01">
        <w:t>Босс! Это звери отмороженные!</w:t>
      </w:r>
    </w:p>
    <w:p w14:paraId="6A015A1B" w14:textId="77777777" w:rsidR="005B34BA" w:rsidRPr="00937F01" w:rsidRDefault="005B34BA" w:rsidP="00937F01">
      <w:pPr>
        <w:pStyle w:val="a9"/>
      </w:pPr>
      <w:r w:rsidRPr="00937F01">
        <w:t xml:space="preserve">ОХРАНИК </w:t>
      </w:r>
      <w:r w:rsidR="00DC6C3C" w:rsidRPr="00937F01">
        <w:rPr>
          <w:lang w:val="ru-RU"/>
        </w:rPr>
        <w:t xml:space="preserve">НОЛЯ </w:t>
      </w:r>
      <w:r w:rsidRPr="00937F01">
        <w:t>2</w:t>
      </w:r>
    </w:p>
    <w:p w14:paraId="50EABE76" w14:textId="77777777" w:rsidR="005B34BA" w:rsidRPr="00937F01" w:rsidRDefault="005B34BA" w:rsidP="00937F01">
      <w:pPr>
        <w:pStyle w:val="ab"/>
      </w:pPr>
      <w:r w:rsidRPr="00937F01">
        <w:t>Головорезы конкретные! Сначала избили ни за что!</w:t>
      </w:r>
    </w:p>
    <w:p w14:paraId="589989FC" w14:textId="77777777" w:rsidR="005B34BA" w:rsidRPr="00937F01" w:rsidRDefault="005B34BA" w:rsidP="00937F01">
      <w:pPr>
        <w:pStyle w:val="a9"/>
      </w:pPr>
      <w:r w:rsidRPr="00937F01">
        <w:t xml:space="preserve">ОХРАНИК </w:t>
      </w:r>
      <w:r w:rsidR="00DC6C3C" w:rsidRPr="00937F01">
        <w:rPr>
          <w:lang w:val="ru-RU"/>
        </w:rPr>
        <w:t xml:space="preserve">НОЛЯ </w:t>
      </w:r>
      <w:r w:rsidRPr="00937F01">
        <w:t>3</w:t>
      </w:r>
    </w:p>
    <w:p w14:paraId="154F6F94" w14:textId="77777777" w:rsidR="005B34BA" w:rsidRPr="00937F01" w:rsidRDefault="005B34BA" w:rsidP="00937F01">
      <w:pPr>
        <w:pStyle w:val="ab"/>
      </w:pPr>
      <w:r w:rsidRPr="00937F01">
        <w:t>Потом с гранатомёта в тачку шмальнули!</w:t>
      </w:r>
    </w:p>
    <w:p w14:paraId="23782AE1" w14:textId="77777777" w:rsidR="005B34BA" w:rsidRPr="00937F01" w:rsidRDefault="005B34BA" w:rsidP="00937F01">
      <w:pPr>
        <w:pStyle w:val="a7"/>
      </w:pPr>
      <w:r w:rsidRPr="00937F01">
        <w:t xml:space="preserve">Ноль смотрит на </w:t>
      </w:r>
      <w:r w:rsidR="001C4D63" w:rsidRPr="00937F01">
        <w:t>четвёртого</w:t>
      </w:r>
      <w:r w:rsidRPr="00937F01">
        <w:t xml:space="preserve"> охранника. Он молчит и смотрит в одну точку.</w:t>
      </w:r>
    </w:p>
    <w:p w14:paraId="5411B05C" w14:textId="77777777" w:rsidR="005B34BA" w:rsidRPr="00937F01" w:rsidRDefault="005B34BA" w:rsidP="00937F01">
      <w:pPr>
        <w:pStyle w:val="a9"/>
      </w:pPr>
      <w:r w:rsidRPr="00937F01">
        <w:t>НОЛЬ</w:t>
      </w:r>
    </w:p>
    <w:p w14:paraId="45A7A338" w14:textId="77777777" w:rsidR="005B34BA" w:rsidRPr="00937F01" w:rsidRDefault="005B34BA" w:rsidP="00937F01">
      <w:pPr>
        <w:pStyle w:val="ab"/>
      </w:pPr>
      <w:r w:rsidRPr="00937F01">
        <w:t>А этот чё молчит?</w:t>
      </w:r>
    </w:p>
    <w:p w14:paraId="4B2D8777" w14:textId="77777777" w:rsidR="005B34BA" w:rsidRPr="00937F01" w:rsidRDefault="005B34BA" w:rsidP="00937F01">
      <w:pPr>
        <w:pStyle w:val="a9"/>
      </w:pPr>
      <w:r w:rsidRPr="00937F01">
        <w:lastRenderedPageBreak/>
        <w:t xml:space="preserve">ОХРАНИК </w:t>
      </w:r>
      <w:r w:rsidR="00DC6C3C" w:rsidRPr="00937F01">
        <w:rPr>
          <w:lang w:val="ru-RU"/>
        </w:rPr>
        <w:t xml:space="preserve">НОЛЯ </w:t>
      </w:r>
      <w:r w:rsidRPr="00937F01">
        <w:t>1</w:t>
      </w:r>
    </w:p>
    <w:p w14:paraId="2CB2BE31" w14:textId="72E0EA9F" w:rsidR="005B34BA" w:rsidRPr="00937F01" w:rsidRDefault="005B34BA" w:rsidP="00937F01">
      <w:pPr>
        <w:pStyle w:val="ab"/>
      </w:pPr>
      <w:r w:rsidRPr="00937F01">
        <w:t xml:space="preserve">Да он уже вряд ли заговорит… Короче, босс, эти ребятки конкретно в </w:t>
      </w:r>
      <w:r w:rsidR="0023698F">
        <w:rPr>
          <w:lang w:val="ru-RU"/>
        </w:rPr>
        <w:t>девяностых</w:t>
      </w:r>
      <w:r w:rsidRPr="00937F01">
        <w:t xml:space="preserve"> застряли…</w:t>
      </w:r>
    </w:p>
    <w:p w14:paraId="60372F19" w14:textId="77777777" w:rsidR="005B34BA" w:rsidRPr="00937F01" w:rsidRDefault="005B34BA" w:rsidP="00937F01">
      <w:pPr>
        <w:pStyle w:val="a9"/>
      </w:pPr>
      <w:r w:rsidRPr="00937F01">
        <w:t>НОЛЬ</w:t>
      </w:r>
    </w:p>
    <w:p w14:paraId="4016AEFE" w14:textId="422F623B" w:rsidR="005B34BA" w:rsidRPr="0023698F" w:rsidRDefault="005B34BA" w:rsidP="00937F01">
      <w:pPr>
        <w:pStyle w:val="ab"/>
        <w:rPr>
          <w:lang w:val="ru-RU"/>
        </w:rPr>
      </w:pPr>
      <w:r w:rsidRPr="00937F01">
        <w:t xml:space="preserve">В </w:t>
      </w:r>
      <w:r w:rsidR="0023698F">
        <w:rPr>
          <w:lang w:val="ru-RU"/>
        </w:rPr>
        <w:t>девяностых</w:t>
      </w:r>
      <w:r w:rsidRPr="00937F01">
        <w:t xml:space="preserve"> застряли, говоришь… Ну я им устрою </w:t>
      </w:r>
      <w:r w:rsidR="0023698F">
        <w:rPr>
          <w:lang w:val="ru-RU"/>
        </w:rPr>
        <w:t>девяностые…</w:t>
      </w:r>
    </w:p>
    <w:p w14:paraId="4144291B" w14:textId="5B3A7199" w:rsidR="005B34BA" w:rsidRPr="00937F01" w:rsidRDefault="001C4D63" w:rsidP="00937F01">
      <w:pPr>
        <w:pStyle w:val="a6"/>
      </w:pPr>
      <w:r w:rsidRPr="00937F01">
        <w:t>4-13.</w:t>
      </w:r>
      <w:r w:rsidRPr="00937F01">
        <w:tab/>
      </w:r>
      <w:r w:rsidR="005B34BA" w:rsidRPr="00937F01">
        <w:t xml:space="preserve">ИНТ. КВАРТИРА </w:t>
      </w:r>
      <w:r w:rsidRPr="00937F01">
        <w:t>М</w:t>
      </w:r>
      <w:r w:rsidR="00E00F67" w:rsidRPr="00937F01">
        <w:t>АССЫ (</w:t>
      </w:r>
      <w:r w:rsidR="00E00F67" w:rsidRPr="00937F01">
        <w:rPr>
          <w:caps w:val="0"/>
        </w:rPr>
        <w:t>прихожая, кухня</w:t>
      </w:r>
      <w:r w:rsidR="00E00F67" w:rsidRPr="00937F01">
        <w:t>)</w:t>
      </w:r>
      <w:r w:rsidR="005B34BA" w:rsidRPr="00937F01">
        <w:t xml:space="preserve"> </w:t>
      </w:r>
      <w:r w:rsidRPr="00937F01">
        <w:t>–</w:t>
      </w:r>
      <w:r w:rsidR="005B34BA" w:rsidRPr="00937F01">
        <w:t xml:space="preserve"> </w:t>
      </w:r>
      <w:r w:rsidR="00F93DC7" w:rsidRPr="00F93DC7">
        <w:rPr>
          <w:color w:val="00B050"/>
        </w:rPr>
        <w:t>НОЧЬ</w:t>
      </w:r>
    </w:p>
    <w:p w14:paraId="6EE9BAAF" w14:textId="77777777" w:rsidR="005B34BA" w:rsidRPr="00937F01" w:rsidRDefault="005B34BA" w:rsidP="00937F01">
      <w:pPr>
        <w:pStyle w:val="a7"/>
        <w:keepNext/>
        <w:keepLines/>
      </w:pPr>
      <w:r w:rsidRPr="00937F01">
        <w:t>В квартиру заходит Мама Массы, за ней Стёпа с вещами.</w:t>
      </w:r>
    </w:p>
    <w:p w14:paraId="17ABCF87" w14:textId="77777777" w:rsidR="005B34BA" w:rsidRPr="00937F01" w:rsidRDefault="005B34BA" w:rsidP="00937F01">
      <w:pPr>
        <w:pStyle w:val="a9"/>
      </w:pPr>
      <w:r w:rsidRPr="00937F01">
        <w:t>МАМА МАССЫ</w:t>
      </w:r>
    </w:p>
    <w:p w14:paraId="35451C93" w14:textId="3612D34F" w:rsidR="005B34BA" w:rsidRPr="00937F01" w:rsidRDefault="005B34BA" w:rsidP="00937F01">
      <w:pPr>
        <w:pStyle w:val="ab"/>
      </w:pPr>
      <w:r w:rsidRPr="00937F01">
        <w:t xml:space="preserve">Где ты про эту </w:t>
      </w:r>
      <w:r w:rsidR="001C4D63" w:rsidRPr="00937F01">
        <w:rPr>
          <w:lang w:val="ru-RU"/>
        </w:rPr>
        <w:t>«</w:t>
      </w:r>
      <w:r w:rsidRPr="00937F01">
        <w:t>раслабиновую</w:t>
      </w:r>
      <w:r w:rsidR="001C4D63" w:rsidRPr="00937F01">
        <w:rPr>
          <w:lang w:val="ru-RU"/>
        </w:rPr>
        <w:t>»</w:t>
      </w:r>
      <w:r w:rsidRPr="00937F01">
        <w:t xml:space="preserve"> кому</w:t>
      </w:r>
      <w:r w:rsidR="0023698F">
        <w:rPr>
          <w:lang w:val="ru-RU"/>
        </w:rPr>
        <w:t xml:space="preserve"> </w:t>
      </w:r>
      <w:r w:rsidRPr="00937F01">
        <w:t>то услышал? Надо мной всё отделение смеялось.</w:t>
      </w:r>
    </w:p>
    <w:p w14:paraId="37660586" w14:textId="77777777" w:rsidR="005B34BA" w:rsidRPr="00937F01" w:rsidRDefault="005B34BA" w:rsidP="00937F01">
      <w:pPr>
        <w:pStyle w:val="a9"/>
      </w:pPr>
      <w:r w:rsidRPr="00937F01">
        <w:t>СТЁПА</w:t>
      </w:r>
    </w:p>
    <w:p w14:paraId="5FEEC284" w14:textId="77777777" w:rsidR="005B34BA" w:rsidRPr="00937F01" w:rsidRDefault="005B34BA" w:rsidP="00937F01">
      <w:pPr>
        <w:pStyle w:val="ab"/>
      </w:pPr>
      <w:r w:rsidRPr="00937F01">
        <w:t>Да идиот какой-то пошутить решил…</w:t>
      </w:r>
    </w:p>
    <w:p w14:paraId="65A91DD0" w14:textId="77777777" w:rsidR="005B34BA" w:rsidRPr="00937F01" w:rsidRDefault="005B34BA" w:rsidP="00937F01">
      <w:pPr>
        <w:pStyle w:val="a9"/>
      </w:pPr>
      <w:r w:rsidRPr="00937F01">
        <w:t>МАМА МАССЫ</w:t>
      </w:r>
    </w:p>
    <w:p w14:paraId="23E9A8EE" w14:textId="77777777" w:rsidR="005B34BA" w:rsidRPr="00937F01" w:rsidRDefault="005B34BA" w:rsidP="00937F01">
      <w:pPr>
        <w:pStyle w:val="ab"/>
      </w:pPr>
      <w:r w:rsidRPr="00937F01">
        <w:t>Как же дома хорошо. Никаких капельниц, никаких соседок-старух, пукающих по ночам… Пошли чая выпьем.</w:t>
      </w:r>
    </w:p>
    <w:p w14:paraId="5602694F" w14:textId="77777777" w:rsidR="005B34BA" w:rsidRPr="00937F01" w:rsidRDefault="005B34BA" w:rsidP="00937F01">
      <w:pPr>
        <w:pStyle w:val="a7"/>
      </w:pPr>
      <w:r w:rsidRPr="00937F01">
        <w:t>Стёпа проходит на кухню, садится на стул. Мама делает чай.</w:t>
      </w:r>
    </w:p>
    <w:p w14:paraId="358ED40A" w14:textId="77777777" w:rsidR="005B34BA" w:rsidRPr="00937F01" w:rsidRDefault="005B34BA" w:rsidP="00937F01">
      <w:pPr>
        <w:pStyle w:val="a9"/>
      </w:pPr>
      <w:r w:rsidRPr="00937F01">
        <w:t>СТЁПА</w:t>
      </w:r>
    </w:p>
    <w:p w14:paraId="43696364" w14:textId="77777777" w:rsidR="005B34BA" w:rsidRPr="00937F01" w:rsidRDefault="005B34BA" w:rsidP="00937F01">
      <w:pPr>
        <w:pStyle w:val="ab"/>
      </w:pPr>
      <w:r w:rsidRPr="00937F01">
        <w:t>Мам, а скажи честно, Олег наш кем был?</w:t>
      </w:r>
    </w:p>
    <w:p w14:paraId="3D16D26A" w14:textId="77777777" w:rsidR="005B34BA" w:rsidRPr="00937F01" w:rsidRDefault="005B34BA" w:rsidP="00937F01">
      <w:pPr>
        <w:pStyle w:val="a9"/>
      </w:pPr>
      <w:r w:rsidRPr="00937F01">
        <w:t>МАМА МАССЫ</w:t>
      </w:r>
    </w:p>
    <w:p w14:paraId="2F92F33E" w14:textId="77777777" w:rsidR="001C4D63" w:rsidRPr="00937F01" w:rsidRDefault="005B34BA" w:rsidP="00937F01">
      <w:pPr>
        <w:pStyle w:val="ab"/>
        <w:keepNext/>
      </w:pPr>
      <w:r w:rsidRPr="00937F01">
        <w:t xml:space="preserve">Я же сто раз говорила! Учёный он был. И пропал со своей бригадой… </w:t>
      </w:r>
    </w:p>
    <w:p w14:paraId="338A56FC" w14:textId="77777777" w:rsidR="005B34BA" w:rsidRPr="00937F01" w:rsidRDefault="005B34BA" w:rsidP="00937F01">
      <w:pPr>
        <w:pStyle w:val="ae"/>
      </w:pPr>
      <w:r w:rsidRPr="00937F01">
        <w:t>(осекается)</w:t>
      </w:r>
    </w:p>
    <w:p w14:paraId="5D37C3A2" w14:textId="77777777" w:rsidR="005B34BA" w:rsidRPr="00937F01" w:rsidRDefault="005B34BA" w:rsidP="00937F01">
      <w:pPr>
        <w:pStyle w:val="ab"/>
      </w:pPr>
      <w:r w:rsidRPr="00937F01">
        <w:t>Коллегами. В экспедиции…</w:t>
      </w:r>
    </w:p>
    <w:p w14:paraId="3F58FFA2" w14:textId="77777777" w:rsidR="005B34BA" w:rsidRPr="00937F01" w:rsidRDefault="005B34BA" w:rsidP="00937F01">
      <w:pPr>
        <w:pStyle w:val="a9"/>
      </w:pPr>
      <w:r w:rsidRPr="00937F01">
        <w:t>СТЁПА</w:t>
      </w:r>
    </w:p>
    <w:p w14:paraId="5453C543" w14:textId="77777777" w:rsidR="005B34BA" w:rsidRPr="00937F01" w:rsidRDefault="005B34BA" w:rsidP="00937F01">
      <w:pPr>
        <w:pStyle w:val="ab"/>
      </w:pPr>
      <w:r w:rsidRPr="00937F01">
        <w:t>Мам… Он был бандитом?</w:t>
      </w:r>
    </w:p>
    <w:p w14:paraId="2CC38C42" w14:textId="77777777" w:rsidR="005B34BA" w:rsidRPr="00937F01" w:rsidRDefault="005B34BA" w:rsidP="00937F01">
      <w:pPr>
        <w:pStyle w:val="a7"/>
      </w:pPr>
      <w:r w:rsidRPr="00937F01">
        <w:t>Мама молчит. Ставит чай Стёпе. Садится рядом с ним.</w:t>
      </w:r>
    </w:p>
    <w:p w14:paraId="64E88F8C" w14:textId="77777777" w:rsidR="005B34BA" w:rsidRPr="00937F01" w:rsidRDefault="005B34BA" w:rsidP="00937F01">
      <w:pPr>
        <w:pStyle w:val="a9"/>
      </w:pPr>
      <w:r w:rsidRPr="00937F01">
        <w:lastRenderedPageBreak/>
        <w:t>МАМА МАССЫ</w:t>
      </w:r>
    </w:p>
    <w:p w14:paraId="48D7EA51" w14:textId="474BD538" w:rsidR="001C4D63" w:rsidRPr="00937F01" w:rsidRDefault="005B34BA" w:rsidP="00937F01">
      <w:pPr>
        <w:pStyle w:val="ab"/>
      </w:pPr>
      <w:r w:rsidRPr="00937F01">
        <w:t xml:space="preserve">Понимаешь, сынок. </w:t>
      </w:r>
      <w:r w:rsidR="00B6023E" w:rsidRPr="00B6023E">
        <w:rPr>
          <w:color w:val="00B050"/>
        </w:rPr>
        <w:t>Это сейчас жизнь простая и понятная,</w:t>
      </w:r>
      <w:r w:rsidR="00B6023E" w:rsidRPr="00B6023E">
        <w:rPr>
          <w:color w:val="00B050"/>
          <w:lang w:val="ru-RU"/>
        </w:rPr>
        <w:t xml:space="preserve"> а тогда</w:t>
      </w:r>
      <w:r w:rsidR="00B6023E" w:rsidRPr="00B6023E">
        <w:rPr>
          <w:color w:val="00B050"/>
        </w:rPr>
        <w:t xml:space="preserve"> </w:t>
      </w:r>
      <w:r w:rsidR="00B6023E" w:rsidRPr="00B6023E">
        <w:rPr>
          <w:color w:val="00B050"/>
          <w:lang w:val="ru-RU"/>
        </w:rPr>
        <w:t>в</w:t>
      </w:r>
      <w:r w:rsidRPr="00937F01">
        <w:t>ремя дурацкое было.</w:t>
      </w:r>
      <w:r w:rsidR="00B6023E">
        <w:rPr>
          <w:lang w:val="ru-RU"/>
        </w:rPr>
        <w:t xml:space="preserve"> </w:t>
      </w:r>
      <w:r w:rsidR="00B6023E" w:rsidRPr="00B6023E">
        <w:rPr>
          <w:color w:val="00B050"/>
          <w:lang w:val="ru-RU"/>
        </w:rPr>
        <w:t xml:space="preserve">Работы нет, а если есть, то зарплату месяцами не платят. </w:t>
      </w:r>
      <w:r w:rsidRPr="00B6023E">
        <w:rPr>
          <w:color w:val="00B050"/>
        </w:rPr>
        <w:t xml:space="preserve"> </w:t>
      </w:r>
      <w:r w:rsidRPr="00B6023E">
        <w:rPr>
          <w:strike/>
          <w:color w:val="A6A6A6" w:themeColor="background1" w:themeShade="A6"/>
        </w:rPr>
        <w:t>Тогда</w:t>
      </w:r>
      <w:r w:rsidRPr="00937F01">
        <w:t xml:space="preserve"> </w:t>
      </w:r>
      <w:r w:rsidR="00B6023E" w:rsidRPr="00B6023E">
        <w:rPr>
          <w:color w:val="00B050"/>
          <w:lang w:val="ru-RU"/>
        </w:rPr>
        <w:t>К</w:t>
      </w:r>
      <w:r w:rsidRPr="00937F01">
        <w:t xml:space="preserve">уда не глянь, бандюганы одни и те, кто от них страдал. Вот и Олежка наш залез в кабалу со своими дружками. </w:t>
      </w:r>
    </w:p>
    <w:p w14:paraId="1E44F3F4" w14:textId="77777777" w:rsidR="005B34BA" w:rsidRPr="00937F01" w:rsidRDefault="00937F01" w:rsidP="00937F01">
      <w:pPr>
        <w:pStyle w:val="a7"/>
        <w:rPr>
          <w:lang w:val="ru-RU"/>
        </w:rPr>
      </w:pPr>
      <w:r>
        <w:rPr>
          <w:lang w:val="ru-RU"/>
        </w:rPr>
        <w:t xml:space="preserve">Мама </w:t>
      </w:r>
      <w:r w:rsidR="005B34BA" w:rsidRPr="00937F01">
        <w:t>плачет</w:t>
      </w:r>
      <w:r>
        <w:rPr>
          <w:lang w:val="ru-RU"/>
        </w:rPr>
        <w:t>.</w:t>
      </w:r>
    </w:p>
    <w:p w14:paraId="564F98E7" w14:textId="77777777" w:rsidR="005B34BA" w:rsidRPr="00937F01" w:rsidRDefault="005B34BA" w:rsidP="00937F01">
      <w:pPr>
        <w:pStyle w:val="a9"/>
      </w:pPr>
      <w:r w:rsidRPr="00937F01">
        <w:t>МАМА МАССЫ</w:t>
      </w:r>
    </w:p>
    <w:p w14:paraId="46A9B7C6" w14:textId="77777777" w:rsidR="005B34BA" w:rsidRPr="00937F01" w:rsidRDefault="005B34BA" w:rsidP="00937F01">
      <w:pPr>
        <w:pStyle w:val="ab"/>
      </w:pPr>
      <w:r w:rsidRPr="00937F01">
        <w:t>Всегда говорила ему, не общайся ты с ними, не доведут они тебя до добра…</w:t>
      </w:r>
    </w:p>
    <w:p w14:paraId="77FC094F" w14:textId="77777777" w:rsidR="005B34BA" w:rsidRPr="00937F01" w:rsidRDefault="005B34BA" w:rsidP="00937F01">
      <w:pPr>
        <w:pStyle w:val="a9"/>
      </w:pPr>
      <w:r w:rsidRPr="00937F01">
        <w:t>СТЁПА</w:t>
      </w:r>
    </w:p>
    <w:p w14:paraId="1AFE087F" w14:textId="77777777" w:rsidR="005B34BA" w:rsidRPr="00937F01" w:rsidRDefault="005B34BA" w:rsidP="00937F01">
      <w:pPr>
        <w:pStyle w:val="ab"/>
      </w:pPr>
      <w:r w:rsidRPr="00937F01">
        <w:t>Охренеть! Ну как так! Я всю жизнь борюсь с такими уродами, а мой брат - один из таких!</w:t>
      </w:r>
    </w:p>
    <w:p w14:paraId="1E98C016" w14:textId="77777777" w:rsidR="005B34BA" w:rsidRPr="00937F01" w:rsidRDefault="005B34BA" w:rsidP="00937F01">
      <w:pPr>
        <w:pStyle w:val="a9"/>
      </w:pPr>
      <w:r w:rsidRPr="00937F01">
        <w:t>МАМА МАССЫ</w:t>
      </w:r>
    </w:p>
    <w:p w14:paraId="650DDE90" w14:textId="5D89BAC7" w:rsidR="001C4D63" w:rsidRPr="00937F01" w:rsidRDefault="005B34BA" w:rsidP="00937F01">
      <w:pPr>
        <w:pStyle w:val="ab"/>
        <w:rPr>
          <w:lang w:val="ru-RU"/>
        </w:rPr>
      </w:pPr>
      <w:r w:rsidRPr="00937F01">
        <w:t xml:space="preserve">Так, сынок! Про Олежку теперь либо хорошо, либо ничего… А знаешь, как он тебя любил? </w:t>
      </w:r>
      <w:r w:rsidR="00592DEF" w:rsidRPr="00592DEF">
        <w:rPr>
          <w:strike/>
          <w:color w:val="A6A6A6" w:themeColor="background1" w:themeShade="A6"/>
          <w:lang w:val="ru-RU"/>
        </w:rPr>
        <w:t>Везде</w:t>
      </w:r>
      <w:r w:rsidR="00592DEF">
        <w:rPr>
          <w:lang w:val="ru-RU"/>
        </w:rPr>
        <w:t xml:space="preserve"> </w:t>
      </w:r>
      <w:r w:rsidRPr="00592DEF">
        <w:rPr>
          <w:color w:val="00B050"/>
        </w:rPr>
        <w:t>В</w:t>
      </w:r>
      <w:r w:rsidR="00592DEF">
        <w:rPr>
          <w:color w:val="00B050"/>
          <w:lang w:val="ru-RU"/>
        </w:rPr>
        <w:t>сегда</w:t>
      </w:r>
      <w:r w:rsidRPr="00937F01">
        <w:t xml:space="preserve"> тебя на горбушке катал</w:t>
      </w:r>
      <w:r w:rsidR="001C4D63" w:rsidRPr="00937F01">
        <w:rPr>
          <w:lang w:val="ru-RU"/>
        </w:rPr>
        <w:t>.</w:t>
      </w:r>
    </w:p>
    <w:p w14:paraId="60201A98" w14:textId="77777777" w:rsidR="001C4D63" w:rsidRPr="00937F01" w:rsidRDefault="005B34BA" w:rsidP="00937F01">
      <w:pPr>
        <w:pStyle w:val="ae"/>
      </w:pPr>
      <w:r w:rsidRPr="00937F01">
        <w:t>(смеётся</w:t>
      </w:r>
      <w:r w:rsidR="001C4D63" w:rsidRPr="00937F01">
        <w:t>)</w:t>
      </w:r>
    </w:p>
    <w:p w14:paraId="4AA922B8" w14:textId="77777777" w:rsidR="005B34BA" w:rsidRPr="00937F01" w:rsidRDefault="001C4D63" w:rsidP="00937F01">
      <w:pPr>
        <w:pStyle w:val="ab"/>
      </w:pPr>
      <w:r w:rsidRPr="00937F01">
        <w:rPr>
          <w:lang w:val="ru-RU"/>
        </w:rPr>
        <w:t>Я</w:t>
      </w:r>
      <w:r w:rsidR="005B34BA" w:rsidRPr="00937F01">
        <w:t xml:space="preserve"> уверена, он бы сейчас гордился, что ты в полиции работаешь…</w:t>
      </w:r>
    </w:p>
    <w:p w14:paraId="55A5BD17" w14:textId="77777777" w:rsidR="005B34BA" w:rsidRPr="00937F01" w:rsidRDefault="005B34BA" w:rsidP="00937F01">
      <w:pPr>
        <w:pStyle w:val="a9"/>
      </w:pPr>
      <w:r w:rsidRPr="00937F01">
        <w:t>СТЁПА</w:t>
      </w:r>
    </w:p>
    <w:p w14:paraId="525409CD" w14:textId="77777777" w:rsidR="005B34BA" w:rsidRPr="00937F01" w:rsidRDefault="005B34BA" w:rsidP="00937F01">
      <w:pPr>
        <w:pStyle w:val="ab"/>
      </w:pPr>
      <w:r w:rsidRPr="00937F01">
        <w:t xml:space="preserve">Да я потому там и работаю, что хотел найти его. Я ж тоже его любил, мам… Пока маленький был, до темноты в окно высматривал, ждал, что он вот-вот </w:t>
      </w:r>
      <w:r w:rsidR="001C4D63" w:rsidRPr="00937F01">
        <w:t>придёт</w:t>
      </w:r>
      <w:r w:rsidRPr="00937F01">
        <w:t xml:space="preserve">, </w:t>
      </w:r>
      <w:r w:rsidR="001C4D63" w:rsidRPr="00937F01">
        <w:t>вернётся</w:t>
      </w:r>
      <w:r w:rsidRPr="00937F01">
        <w:t xml:space="preserve">… И до сих пор не верю, что его нет. Знаешь, как у нас говорят: нету тела </w:t>
      </w:r>
      <w:r w:rsidR="001C4D63" w:rsidRPr="00937F01">
        <w:t>–</w:t>
      </w:r>
      <w:r w:rsidRPr="00937F01">
        <w:t xml:space="preserve"> нету дела.</w:t>
      </w:r>
    </w:p>
    <w:p w14:paraId="7D08CD45" w14:textId="77777777" w:rsidR="005B34BA" w:rsidRPr="00937F01" w:rsidRDefault="005B34BA" w:rsidP="00937F01">
      <w:pPr>
        <w:pStyle w:val="a9"/>
      </w:pPr>
      <w:r w:rsidRPr="00937F01">
        <w:t>МАМА МАССЫ</w:t>
      </w:r>
    </w:p>
    <w:p w14:paraId="55B7BB10" w14:textId="5911B75E" w:rsidR="005B34BA" w:rsidRPr="00937F01" w:rsidRDefault="005B34BA" w:rsidP="00937F01">
      <w:pPr>
        <w:pStyle w:val="ab"/>
      </w:pPr>
      <w:r w:rsidRPr="00937F01">
        <w:t>Всё</w:t>
      </w:r>
      <w:r w:rsidR="00D5222E">
        <w:rPr>
          <w:lang w:val="ru-RU"/>
        </w:rPr>
        <w:t>,</w:t>
      </w:r>
      <w:r w:rsidRPr="00937F01">
        <w:t xml:space="preserve"> хватит</w:t>
      </w:r>
      <w:r w:rsidR="00D5222E">
        <w:rPr>
          <w:lang w:val="ru-RU"/>
        </w:rPr>
        <w:t>,</w:t>
      </w:r>
      <w:r w:rsidRPr="00937F01">
        <w:t xml:space="preserve"> Стёп! Вечером про покойников не говорят, не будем его тревожить… Кушать</w:t>
      </w:r>
      <w:r w:rsidR="00592DEF">
        <w:rPr>
          <w:lang w:val="ru-RU"/>
        </w:rPr>
        <w:t xml:space="preserve"> </w:t>
      </w:r>
      <w:r w:rsidR="00592DEF" w:rsidRPr="00592DEF">
        <w:rPr>
          <w:strike/>
          <w:color w:val="A6A6A6" w:themeColor="background1" w:themeShade="A6"/>
          <w:lang w:val="ru-RU"/>
        </w:rPr>
        <w:t>будешь</w:t>
      </w:r>
      <w:r w:rsidRPr="00592DEF">
        <w:rPr>
          <w:color w:val="A6A6A6" w:themeColor="background1" w:themeShade="A6"/>
        </w:rPr>
        <w:t xml:space="preserve"> </w:t>
      </w:r>
      <w:r w:rsidR="00592DEF" w:rsidRPr="00592DEF">
        <w:rPr>
          <w:color w:val="00B050"/>
          <w:lang w:val="ru-RU"/>
        </w:rPr>
        <w:t>хочешь</w:t>
      </w:r>
      <w:r w:rsidRPr="00937F01">
        <w:t>?</w:t>
      </w:r>
    </w:p>
    <w:p w14:paraId="04903D57" w14:textId="77777777" w:rsidR="005B34BA" w:rsidRPr="00937F01" w:rsidRDefault="005B34BA" w:rsidP="00937F01">
      <w:pPr>
        <w:pStyle w:val="a9"/>
      </w:pPr>
      <w:r w:rsidRPr="00937F01">
        <w:lastRenderedPageBreak/>
        <w:t>СТЁПА</w:t>
      </w:r>
    </w:p>
    <w:p w14:paraId="2C8DF4FE" w14:textId="63D70CD3" w:rsidR="005B34BA" w:rsidRPr="00937F01" w:rsidRDefault="005B34BA" w:rsidP="00937F01">
      <w:pPr>
        <w:pStyle w:val="ab"/>
      </w:pPr>
      <w:r w:rsidRPr="00592DEF">
        <w:rPr>
          <w:strike/>
          <w:color w:val="A6A6A6" w:themeColor="background1" w:themeShade="A6"/>
        </w:rPr>
        <w:t>Не хочу</w:t>
      </w:r>
      <w:r w:rsidR="00592DEF">
        <w:rPr>
          <w:lang w:val="ru-RU"/>
        </w:rPr>
        <w:t xml:space="preserve"> </w:t>
      </w:r>
      <w:r w:rsidR="00592DEF" w:rsidRPr="00592DEF">
        <w:rPr>
          <w:color w:val="00B050"/>
          <w:lang w:val="ru-RU"/>
        </w:rPr>
        <w:t>Нет</w:t>
      </w:r>
      <w:r w:rsidRPr="00937F01">
        <w:t>.</w:t>
      </w:r>
    </w:p>
    <w:p w14:paraId="5CFC8B90" w14:textId="77777777" w:rsidR="005B34BA" w:rsidRPr="00937F01" w:rsidRDefault="005B34BA" w:rsidP="00937F01">
      <w:pPr>
        <w:pStyle w:val="a9"/>
      </w:pPr>
      <w:r w:rsidRPr="00937F01">
        <w:t>МАМА МАССЫ</w:t>
      </w:r>
    </w:p>
    <w:p w14:paraId="5F83049A" w14:textId="77777777" w:rsidR="005B34BA" w:rsidRPr="00937F01" w:rsidRDefault="005B34BA" w:rsidP="00937F01">
      <w:pPr>
        <w:pStyle w:val="ab"/>
      </w:pPr>
      <w:r w:rsidRPr="00592DEF">
        <w:rPr>
          <w:strike/>
          <w:color w:val="A6A6A6" w:themeColor="background1" w:themeShade="A6"/>
        </w:rPr>
        <w:t>Какие же вы разные…</w:t>
      </w:r>
      <w:r w:rsidRPr="00592DEF">
        <w:rPr>
          <w:color w:val="A6A6A6" w:themeColor="background1" w:themeShade="A6"/>
        </w:rPr>
        <w:t xml:space="preserve"> </w:t>
      </w:r>
      <w:r w:rsidRPr="00937F01">
        <w:t>Олежка никогда не отказывался…</w:t>
      </w:r>
    </w:p>
    <w:p w14:paraId="40547A5C" w14:textId="5473AA8F" w:rsidR="005B34BA" w:rsidRPr="00937F01" w:rsidRDefault="001C4D63" w:rsidP="00937F01">
      <w:pPr>
        <w:pStyle w:val="a6"/>
      </w:pPr>
      <w:r w:rsidRPr="00937F01">
        <w:t>4-14.</w:t>
      </w:r>
      <w:r w:rsidRPr="00937F01">
        <w:tab/>
      </w:r>
      <w:r w:rsidR="005B34BA" w:rsidRPr="00937F01">
        <w:t xml:space="preserve">ИНТ. АВТОСЕРВИС </w:t>
      </w:r>
      <w:r w:rsidRPr="00937F01">
        <w:t>–</w:t>
      </w:r>
      <w:r w:rsidR="005B34BA" w:rsidRPr="00937F01">
        <w:t xml:space="preserve"> </w:t>
      </w:r>
      <w:r w:rsidR="00F93DC7" w:rsidRPr="00F93DC7">
        <w:rPr>
          <w:color w:val="00B050"/>
        </w:rPr>
        <w:t>НОЧЬ</w:t>
      </w:r>
    </w:p>
    <w:p w14:paraId="03E70347" w14:textId="77777777" w:rsidR="005B34BA" w:rsidRPr="00937F01" w:rsidRDefault="005B34BA" w:rsidP="00937F01">
      <w:pPr>
        <w:pStyle w:val="a7"/>
        <w:keepNext/>
        <w:keepLines/>
      </w:pPr>
      <w:r w:rsidRPr="00937F01">
        <w:t>Все сидят за столиком, по центру Вжик, перед ним открытый ноутбук.</w:t>
      </w:r>
    </w:p>
    <w:p w14:paraId="507564D4" w14:textId="77777777" w:rsidR="005B34BA" w:rsidRPr="00937F01" w:rsidRDefault="005B34BA" w:rsidP="00937F01">
      <w:pPr>
        <w:pStyle w:val="a9"/>
      </w:pPr>
      <w:r w:rsidRPr="00937F01">
        <w:t>ВЖИК</w:t>
      </w:r>
    </w:p>
    <w:p w14:paraId="42A9EF09" w14:textId="77777777" w:rsidR="005B34BA" w:rsidRPr="00937F01" w:rsidRDefault="005B34BA" w:rsidP="00937F01">
      <w:pPr>
        <w:pStyle w:val="ab"/>
      </w:pPr>
      <w:r w:rsidRPr="00937F01">
        <w:t>Это прям реальный аппарат! Через него можно работу найти, учиться, лечиться, одежду купить, приколы разные смотреть, еду заказывать…</w:t>
      </w:r>
    </w:p>
    <w:p w14:paraId="0C43F3D4" w14:textId="77777777" w:rsidR="005B34BA" w:rsidRPr="00937F01" w:rsidRDefault="005B34BA" w:rsidP="00937F01">
      <w:pPr>
        <w:pStyle w:val="a9"/>
      </w:pPr>
      <w:r w:rsidRPr="00937F01">
        <w:t>МАССА</w:t>
      </w:r>
    </w:p>
    <w:p w14:paraId="25EDD167" w14:textId="77777777" w:rsidR="001C4D63" w:rsidRPr="00937F01" w:rsidRDefault="005B34BA" w:rsidP="00937F01">
      <w:pPr>
        <w:pStyle w:val="ae"/>
      </w:pPr>
      <w:r w:rsidRPr="00937F01">
        <w:t>(счастливый)</w:t>
      </w:r>
    </w:p>
    <w:p w14:paraId="2F87178A" w14:textId="77777777" w:rsidR="005B34BA" w:rsidRPr="00937F01" w:rsidRDefault="005B34BA" w:rsidP="00937F01">
      <w:pPr>
        <w:pStyle w:val="ab"/>
      </w:pPr>
      <w:r w:rsidRPr="00937F01">
        <w:t>Еду заказывать?! А откуда выползает?</w:t>
      </w:r>
    </w:p>
    <w:p w14:paraId="6C9EC8AB" w14:textId="77777777" w:rsidR="005B34BA" w:rsidRPr="00937F01" w:rsidRDefault="005B34BA" w:rsidP="00937F01">
      <w:pPr>
        <w:pStyle w:val="a9"/>
      </w:pPr>
      <w:r w:rsidRPr="00937F01">
        <w:t>ЧАК</w:t>
      </w:r>
    </w:p>
    <w:p w14:paraId="22854986" w14:textId="77777777" w:rsidR="005B34BA" w:rsidRPr="00937F01" w:rsidRDefault="005B34BA" w:rsidP="00937F01">
      <w:pPr>
        <w:pStyle w:val="ab"/>
      </w:pPr>
      <w:r w:rsidRPr="00937F01">
        <w:t>…с бабами можно знакомиться…</w:t>
      </w:r>
    </w:p>
    <w:p w14:paraId="6E6267D4" w14:textId="77777777" w:rsidR="005B34BA" w:rsidRPr="00F93DC7" w:rsidRDefault="005B34BA" w:rsidP="00937F01">
      <w:pPr>
        <w:pStyle w:val="a9"/>
        <w:rPr>
          <w:color w:val="000000" w:themeColor="text1"/>
        </w:rPr>
      </w:pPr>
      <w:r w:rsidRPr="00F93DC7">
        <w:rPr>
          <w:color w:val="000000" w:themeColor="text1"/>
        </w:rPr>
        <w:t>МАССА</w:t>
      </w:r>
    </w:p>
    <w:p w14:paraId="50361B2A" w14:textId="3FB6A3E6" w:rsidR="005B34BA" w:rsidRDefault="005B34BA" w:rsidP="00937F01">
      <w:pPr>
        <w:pStyle w:val="ab"/>
        <w:rPr>
          <w:color w:val="000000" w:themeColor="text1"/>
        </w:rPr>
      </w:pPr>
      <w:r w:rsidRPr="00F93DC7">
        <w:rPr>
          <w:color w:val="000000" w:themeColor="text1"/>
        </w:rPr>
        <w:t>А нахрена бабы, если эта бандура всё умеет?!</w:t>
      </w:r>
    </w:p>
    <w:p w14:paraId="20BAB8DD" w14:textId="77777777" w:rsidR="00F93DC7" w:rsidRPr="00F93DC7" w:rsidRDefault="00F93DC7" w:rsidP="00F93DC7">
      <w:pPr>
        <w:pStyle w:val="a9"/>
        <w:rPr>
          <w:color w:val="00B050"/>
        </w:rPr>
      </w:pPr>
      <w:r w:rsidRPr="00F93DC7">
        <w:rPr>
          <w:color w:val="00B050"/>
        </w:rPr>
        <w:t>МАССА</w:t>
      </w:r>
    </w:p>
    <w:p w14:paraId="0880B31C" w14:textId="727FDE97" w:rsidR="00F93DC7" w:rsidRPr="00F93DC7" w:rsidRDefault="00F93DC7" w:rsidP="00F93DC7">
      <w:pPr>
        <w:pStyle w:val="ab"/>
        <w:rPr>
          <w:color w:val="00B050"/>
        </w:rPr>
      </w:pPr>
      <w:r w:rsidRPr="00F93DC7">
        <w:rPr>
          <w:color w:val="00B050"/>
        </w:rPr>
        <w:t>Чё в наше время такое не придумали? Только тамагочи галимый был.</w:t>
      </w:r>
    </w:p>
    <w:p w14:paraId="30D669D7" w14:textId="2E8B2FAE" w:rsidR="00F93DC7" w:rsidRPr="00F93DC7" w:rsidRDefault="00F93DC7" w:rsidP="00F93DC7">
      <w:pPr>
        <w:pStyle w:val="a7"/>
        <w:rPr>
          <w:color w:val="00B050"/>
        </w:rPr>
      </w:pPr>
      <w:r w:rsidRPr="00F93DC7">
        <w:rPr>
          <w:color w:val="00B050"/>
        </w:rPr>
        <w:t>Все смеются.</w:t>
      </w:r>
    </w:p>
    <w:p w14:paraId="2CA725B6" w14:textId="77777777" w:rsidR="00F93DC7" w:rsidRPr="00F93DC7" w:rsidRDefault="00F93DC7" w:rsidP="00F93DC7">
      <w:pPr>
        <w:pStyle w:val="a9"/>
        <w:rPr>
          <w:color w:val="00B050"/>
        </w:rPr>
      </w:pPr>
      <w:r w:rsidRPr="00F93DC7">
        <w:rPr>
          <w:color w:val="00B050"/>
        </w:rPr>
        <w:t>ВЖИК</w:t>
      </w:r>
    </w:p>
    <w:p w14:paraId="235E9155" w14:textId="77777777" w:rsidR="00F93DC7" w:rsidRPr="00F93DC7" w:rsidRDefault="00F93DC7" w:rsidP="00F93DC7">
      <w:pPr>
        <w:pStyle w:val="ab"/>
        <w:rPr>
          <w:color w:val="00B050"/>
        </w:rPr>
      </w:pPr>
      <w:r w:rsidRPr="00F93DC7">
        <w:rPr>
          <w:color w:val="00B050"/>
        </w:rPr>
        <w:t>Раньше за джинсой к фарцовщикам бегали, а щас кнопку тыкнул, тебе любую привезут.</w:t>
      </w:r>
    </w:p>
    <w:p w14:paraId="03444FB2" w14:textId="77777777" w:rsidR="00F93DC7" w:rsidRDefault="00F93DC7" w:rsidP="00F93DC7">
      <w:pPr>
        <w:pStyle w:val="a9"/>
      </w:pPr>
      <w:r w:rsidRPr="00F93DC7">
        <w:rPr>
          <w:color w:val="00B050"/>
        </w:rPr>
        <w:t>МАССА</w:t>
      </w:r>
    </w:p>
    <w:p w14:paraId="6EB2098C" w14:textId="77777777" w:rsidR="00F93DC7" w:rsidRPr="00F93DC7" w:rsidRDefault="00F93DC7" w:rsidP="00F93DC7">
      <w:pPr>
        <w:pStyle w:val="ab"/>
        <w:rPr>
          <w:color w:val="00B050"/>
        </w:rPr>
      </w:pPr>
      <w:r w:rsidRPr="00F93DC7">
        <w:rPr>
          <w:color w:val="00B050"/>
        </w:rPr>
        <w:t>Ну, такая бандура не у каждого же есть.</w:t>
      </w:r>
    </w:p>
    <w:p w14:paraId="3F252E4E" w14:textId="77777777" w:rsidR="00F93DC7" w:rsidRDefault="00F93DC7" w:rsidP="00F93DC7">
      <w:pPr>
        <w:pStyle w:val="a7"/>
      </w:pPr>
    </w:p>
    <w:p w14:paraId="106E4D37" w14:textId="77777777" w:rsidR="00F93DC7" w:rsidRDefault="00F93DC7" w:rsidP="00F93DC7">
      <w:pPr>
        <w:pStyle w:val="a9"/>
      </w:pPr>
      <w:r w:rsidRPr="00F93DC7">
        <w:rPr>
          <w:color w:val="00B050"/>
        </w:rPr>
        <w:t>ВЖИК</w:t>
      </w:r>
    </w:p>
    <w:p w14:paraId="7294F984" w14:textId="77777777" w:rsidR="00F93DC7" w:rsidRPr="00F93DC7" w:rsidRDefault="00F93DC7" w:rsidP="00F93DC7">
      <w:pPr>
        <w:pStyle w:val="ab"/>
        <w:rPr>
          <w:color w:val="00B050"/>
        </w:rPr>
      </w:pPr>
      <w:r w:rsidRPr="00F93DC7">
        <w:rPr>
          <w:color w:val="00B050"/>
        </w:rPr>
        <w:t>Прикинь, теперь у каждого.</w:t>
      </w:r>
    </w:p>
    <w:p w14:paraId="5835222E" w14:textId="77777777" w:rsidR="00F93DC7" w:rsidRDefault="00F93DC7" w:rsidP="00F93DC7">
      <w:pPr>
        <w:pStyle w:val="a7"/>
      </w:pPr>
    </w:p>
    <w:p w14:paraId="096D27D7" w14:textId="77777777" w:rsidR="00F93DC7" w:rsidRPr="00F93DC7" w:rsidRDefault="00F93DC7" w:rsidP="00F93DC7">
      <w:pPr>
        <w:pStyle w:val="a9"/>
        <w:rPr>
          <w:color w:val="00B050"/>
        </w:rPr>
      </w:pPr>
      <w:r w:rsidRPr="00F93DC7">
        <w:rPr>
          <w:color w:val="00B050"/>
        </w:rPr>
        <w:lastRenderedPageBreak/>
        <w:t>МАССА</w:t>
      </w:r>
    </w:p>
    <w:p w14:paraId="3B9E1083" w14:textId="77777777" w:rsidR="00F93DC7" w:rsidRPr="00F93DC7" w:rsidRDefault="00F93DC7" w:rsidP="00F93DC7">
      <w:pPr>
        <w:pStyle w:val="ab"/>
        <w:rPr>
          <w:color w:val="00B050"/>
        </w:rPr>
      </w:pPr>
      <w:r w:rsidRPr="00F93DC7">
        <w:rPr>
          <w:color w:val="00B050"/>
        </w:rPr>
        <w:t>Все такие богатые стали?</w:t>
      </w:r>
    </w:p>
    <w:p w14:paraId="39EC4E47" w14:textId="77777777" w:rsidR="00F93DC7" w:rsidRDefault="00F93DC7" w:rsidP="00F93DC7">
      <w:pPr>
        <w:pStyle w:val="a7"/>
      </w:pPr>
    </w:p>
    <w:p w14:paraId="3983C7B8" w14:textId="77777777" w:rsidR="00F93DC7" w:rsidRDefault="00F93DC7" w:rsidP="00F93DC7">
      <w:pPr>
        <w:pStyle w:val="a9"/>
      </w:pPr>
      <w:r w:rsidRPr="00F93DC7">
        <w:rPr>
          <w:color w:val="00B050"/>
        </w:rPr>
        <w:t>ВЖИК</w:t>
      </w:r>
    </w:p>
    <w:p w14:paraId="5CBA7B81" w14:textId="0F91B417" w:rsidR="00F93DC7" w:rsidRPr="00F93DC7" w:rsidRDefault="00F93DC7" w:rsidP="00F93DC7">
      <w:pPr>
        <w:pStyle w:val="ab"/>
        <w:rPr>
          <w:color w:val="00B050"/>
        </w:rPr>
      </w:pPr>
      <w:r w:rsidRPr="00F93DC7">
        <w:rPr>
          <w:color w:val="00B050"/>
        </w:rPr>
        <w:t>Похоже на то.</w:t>
      </w:r>
    </w:p>
    <w:p w14:paraId="46BCEA82" w14:textId="77777777" w:rsidR="005B34BA" w:rsidRPr="00F93DC7" w:rsidRDefault="005B34BA" w:rsidP="00937F01">
      <w:pPr>
        <w:pStyle w:val="a9"/>
        <w:rPr>
          <w:color w:val="000000" w:themeColor="text1"/>
        </w:rPr>
      </w:pPr>
      <w:r w:rsidRPr="00F93DC7">
        <w:rPr>
          <w:color w:val="000000" w:themeColor="text1"/>
        </w:rPr>
        <w:t>ЧАК</w:t>
      </w:r>
    </w:p>
    <w:p w14:paraId="587D454E" w14:textId="77777777" w:rsidR="005B34BA" w:rsidRPr="00F93DC7" w:rsidRDefault="005B34BA" w:rsidP="00937F01">
      <w:pPr>
        <w:pStyle w:val="ab"/>
        <w:rPr>
          <w:color w:val="000000" w:themeColor="text1"/>
        </w:rPr>
      </w:pPr>
      <w:r w:rsidRPr="00F93DC7">
        <w:rPr>
          <w:color w:val="000000" w:themeColor="text1"/>
        </w:rPr>
        <w:t>Ладно, пацаны, я домой почапал.</w:t>
      </w:r>
    </w:p>
    <w:p w14:paraId="58D8B77F" w14:textId="77777777" w:rsidR="005B34BA" w:rsidRPr="00937F01" w:rsidRDefault="005B34BA" w:rsidP="00937F01">
      <w:pPr>
        <w:pStyle w:val="a7"/>
      </w:pPr>
      <w:r w:rsidRPr="00937F01">
        <w:t>Жмёт всем руки.</w:t>
      </w:r>
    </w:p>
    <w:p w14:paraId="0D046E23" w14:textId="77777777" w:rsidR="005B34BA" w:rsidRPr="00937F01" w:rsidRDefault="005B34BA" w:rsidP="00937F01">
      <w:pPr>
        <w:pStyle w:val="a9"/>
      </w:pPr>
      <w:r w:rsidRPr="00937F01">
        <w:t>ФИЛ</w:t>
      </w:r>
    </w:p>
    <w:p w14:paraId="7E01F6E0" w14:textId="77777777" w:rsidR="005B34BA" w:rsidRPr="00937F01" w:rsidRDefault="005B34BA" w:rsidP="00937F01">
      <w:pPr>
        <w:pStyle w:val="ab"/>
      </w:pPr>
      <w:r w:rsidRPr="00937F01">
        <w:t>Давай аккуратней.</w:t>
      </w:r>
    </w:p>
    <w:p w14:paraId="2C68D820" w14:textId="77777777" w:rsidR="005B34BA" w:rsidRPr="00937F01" w:rsidRDefault="005B34BA" w:rsidP="00937F01">
      <w:pPr>
        <w:pStyle w:val="a9"/>
      </w:pPr>
      <w:r w:rsidRPr="00937F01">
        <w:t>ЧАК</w:t>
      </w:r>
    </w:p>
    <w:p w14:paraId="4D381B11" w14:textId="77777777" w:rsidR="001C4D63" w:rsidRPr="00937F01" w:rsidRDefault="005B34BA" w:rsidP="00937F01">
      <w:pPr>
        <w:pStyle w:val="ab"/>
        <w:keepNext/>
      </w:pPr>
      <w:r w:rsidRPr="00937F01">
        <w:t>А я всегда аккуратно…</w:t>
      </w:r>
    </w:p>
    <w:p w14:paraId="7C73340A" w14:textId="77777777" w:rsidR="001C4D63" w:rsidRPr="00937F01" w:rsidRDefault="00937F01" w:rsidP="00937F01">
      <w:pPr>
        <w:pStyle w:val="a7"/>
        <w:rPr>
          <w:lang w:val="ru-RU"/>
        </w:rPr>
      </w:pPr>
      <w:r w:rsidRPr="00937F01">
        <w:rPr>
          <w:lang w:val="ru-RU"/>
        </w:rPr>
        <w:t>Н</w:t>
      </w:r>
      <w:r w:rsidR="005B34BA" w:rsidRPr="00937F01">
        <w:t>аклоняется к Филу</w:t>
      </w:r>
      <w:r w:rsidRPr="00937F01">
        <w:rPr>
          <w:lang w:val="ru-RU"/>
        </w:rPr>
        <w:t>.</w:t>
      </w:r>
    </w:p>
    <w:p w14:paraId="6AA04DCE" w14:textId="77777777" w:rsidR="00937F01" w:rsidRPr="00937F01" w:rsidRDefault="00937F01" w:rsidP="00937F01">
      <w:pPr>
        <w:pStyle w:val="a9"/>
        <w:rPr>
          <w:lang w:val="ru-RU"/>
        </w:rPr>
      </w:pPr>
      <w:r w:rsidRPr="00937F01">
        <w:rPr>
          <w:lang w:val="ru-RU"/>
        </w:rPr>
        <w:t>ЧАК</w:t>
      </w:r>
    </w:p>
    <w:p w14:paraId="22D5C083" w14:textId="77777777" w:rsidR="005B34BA" w:rsidRPr="00937F01" w:rsidRDefault="005B34BA" w:rsidP="00937F01">
      <w:pPr>
        <w:pStyle w:val="ab"/>
      </w:pPr>
      <w:r w:rsidRPr="00937F01">
        <w:t>…поэтому у меня нет детей.</w:t>
      </w:r>
    </w:p>
    <w:p w14:paraId="7D4731E9" w14:textId="013EB1B9" w:rsidR="005B34BA" w:rsidRPr="00937F01" w:rsidRDefault="005B34BA" w:rsidP="00937F01">
      <w:pPr>
        <w:pStyle w:val="a7"/>
      </w:pPr>
      <w:r w:rsidRPr="00937F01">
        <w:t>Чак ржёт. Фил шутя пробивает ему в плечо. Чак уходит</w:t>
      </w:r>
      <w:r w:rsidR="00F93DC7" w:rsidRPr="00F93DC7">
        <w:rPr>
          <w:color w:val="00B050"/>
          <w:lang w:val="ru-RU"/>
        </w:rPr>
        <w:t>, сталкиваясь в дверях с Шурупом</w:t>
      </w:r>
      <w:r w:rsidR="00F93DC7" w:rsidRPr="00F93DC7">
        <w:rPr>
          <w:lang w:val="ru-RU"/>
        </w:rPr>
        <w:t>.</w:t>
      </w:r>
    </w:p>
    <w:p w14:paraId="2F52AD0F" w14:textId="77777777" w:rsidR="005B34BA" w:rsidRPr="00F93DC7" w:rsidRDefault="005B34BA" w:rsidP="00937F01">
      <w:pPr>
        <w:pStyle w:val="a9"/>
        <w:rPr>
          <w:strike/>
          <w:color w:val="A6A6A6" w:themeColor="background1" w:themeShade="A6"/>
        </w:rPr>
      </w:pPr>
      <w:r w:rsidRPr="00F93DC7">
        <w:rPr>
          <w:strike/>
          <w:color w:val="A6A6A6" w:themeColor="background1" w:themeShade="A6"/>
        </w:rPr>
        <w:t>ФИЛ</w:t>
      </w:r>
    </w:p>
    <w:p w14:paraId="11C5E434" w14:textId="77777777" w:rsidR="005B34BA" w:rsidRPr="00F93DC7" w:rsidRDefault="005B34BA" w:rsidP="00937F01">
      <w:pPr>
        <w:pStyle w:val="ab"/>
        <w:rPr>
          <w:strike/>
          <w:color w:val="A6A6A6" w:themeColor="background1" w:themeShade="A6"/>
        </w:rPr>
      </w:pPr>
      <w:r w:rsidRPr="00F93DC7">
        <w:rPr>
          <w:strike/>
          <w:color w:val="A6A6A6" w:themeColor="background1" w:themeShade="A6"/>
        </w:rPr>
        <w:t>Вжик, а чё там по шуруповским документам? Сделал?</w:t>
      </w:r>
    </w:p>
    <w:p w14:paraId="6FD06ADE" w14:textId="77777777" w:rsidR="005B34BA" w:rsidRPr="00F93DC7" w:rsidRDefault="005B34BA" w:rsidP="00937F01">
      <w:pPr>
        <w:pStyle w:val="a9"/>
        <w:rPr>
          <w:strike/>
          <w:color w:val="A6A6A6" w:themeColor="background1" w:themeShade="A6"/>
        </w:rPr>
      </w:pPr>
      <w:r w:rsidRPr="00F93DC7">
        <w:rPr>
          <w:strike/>
          <w:color w:val="A6A6A6" w:themeColor="background1" w:themeShade="A6"/>
        </w:rPr>
        <w:t>ВЖИК</w:t>
      </w:r>
    </w:p>
    <w:p w14:paraId="29A0A788" w14:textId="2F83AE4E" w:rsidR="001C4D63" w:rsidRPr="00F93DC7" w:rsidRDefault="005B34BA" w:rsidP="00937F01">
      <w:pPr>
        <w:pStyle w:val="ab"/>
        <w:keepNext/>
        <w:rPr>
          <w:strike/>
          <w:color w:val="A6A6A6" w:themeColor="background1" w:themeShade="A6"/>
        </w:rPr>
      </w:pPr>
      <w:r w:rsidRPr="00F93DC7">
        <w:rPr>
          <w:strike/>
          <w:color w:val="A6A6A6" w:themeColor="background1" w:themeShade="A6"/>
        </w:rPr>
        <w:t>Ну я там пару уроков в этом…</w:t>
      </w:r>
      <w:r w:rsidR="00F51E52" w:rsidRPr="00F93DC7">
        <w:rPr>
          <w:strike/>
          <w:color w:val="A6A6A6" w:themeColor="background1" w:themeShade="A6"/>
          <w:lang w:val="ru-RU"/>
        </w:rPr>
        <w:t xml:space="preserve"> </w:t>
      </w:r>
      <w:r w:rsidRPr="00F93DC7">
        <w:rPr>
          <w:strike/>
          <w:color w:val="A6A6A6" w:themeColor="background1" w:themeShade="A6"/>
        </w:rPr>
        <w:t>в ютумбе посмотрел. Сделал один вариантик.</w:t>
      </w:r>
    </w:p>
    <w:p w14:paraId="1347E101" w14:textId="77777777" w:rsidR="001C4D63" w:rsidRPr="00F93DC7" w:rsidRDefault="005B34BA" w:rsidP="00937F01">
      <w:pPr>
        <w:pStyle w:val="ae"/>
        <w:rPr>
          <w:strike/>
          <w:color w:val="A6A6A6" w:themeColor="background1" w:themeShade="A6"/>
        </w:rPr>
      </w:pPr>
      <w:r w:rsidRPr="00F93DC7">
        <w:rPr>
          <w:strike/>
          <w:color w:val="A6A6A6" w:themeColor="background1" w:themeShade="A6"/>
        </w:rPr>
        <w:t>(кричит)</w:t>
      </w:r>
    </w:p>
    <w:p w14:paraId="478F999C" w14:textId="77777777" w:rsidR="005B34BA" w:rsidRPr="00F93DC7" w:rsidRDefault="005B34BA" w:rsidP="00937F01">
      <w:pPr>
        <w:pStyle w:val="ab"/>
        <w:rPr>
          <w:strike/>
          <w:color w:val="A6A6A6" w:themeColor="background1" w:themeShade="A6"/>
        </w:rPr>
      </w:pPr>
      <w:r w:rsidRPr="00F93DC7">
        <w:rPr>
          <w:strike/>
          <w:color w:val="A6A6A6" w:themeColor="background1" w:themeShade="A6"/>
        </w:rPr>
        <w:t>Шуруп!!!</w:t>
      </w:r>
    </w:p>
    <w:p w14:paraId="6B04E2FD" w14:textId="77777777" w:rsidR="005B34BA" w:rsidRPr="00F93DC7" w:rsidRDefault="005B34BA" w:rsidP="00937F01">
      <w:pPr>
        <w:pStyle w:val="a7"/>
        <w:rPr>
          <w:strike/>
          <w:color w:val="A6A6A6" w:themeColor="background1" w:themeShade="A6"/>
        </w:rPr>
      </w:pPr>
      <w:r w:rsidRPr="00F93DC7">
        <w:rPr>
          <w:strike/>
          <w:color w:val="A6A6A6" w:themeColor="background1" w:themeShade="A6"/>
        </w:rPr>
        <w:t>Шуруп заходит. Вжик даёт ему в руки ноутбук.</w:t>
      </w:r>
    </w:p>
    <w:p w14:paraId="358504A3" w14:textId="77777777" w:rsidR="005B34BA" w:rsidRPr="00F93DC7" w:rsidRDefault="005B34BA" w:rsidP="00937F01">
      <w:pPr>
        <w:pStyle w:val="a9"/>
        <w:rPr>
          <w:strike/>
          <w:color w:val="A6A6A6" w:themeColor="background1" w:themeShade="A6"/>
        </w:rPr>
      </w:pPr>
      <w:r w:rsidRPr="00F93DC7">
        <w:rPr>
          <w:strike/>
          <w:color w:val="A6A6A6" w:themeColor="background1" w:themeShade="A6"/>
        </w:rPr>
        <w:t>ВЖИК</w:t>
      </w:r>
    </w:p>
    <w:p w14:paraId="4B0FBD74" w14:textId="77777777" w:rsidR="005B34BA" w:rsidRPr="00F93DC7" w:rsidRDefault="005B34BA" w:rsidP="00937F01">
      <w:pPr>
        <w:pStyle w:val="ab"/>
        <w:rPr>
          <w:strike/>
          <w:color w:val="A6A6A6" w:themeColor="background1" w:themeShade="A6"/>
        </w:rPr>
      </w:pPr>
      <w:r w:rsidRPr="00F93DC7">
        <w:rPr>
          <w:strike/>
          <w:color w:val="A6A6A6" w:themeColor="background1" w:themeShade="A6"/>
        </w:rPr>
        <w:t>Ну-ка зацени…</w:t>
      </w:r>
    </w:p>
    <w:p w14:paraId="35E3D59F" w14:textId="77777777" w:rsidR="005B34BA" w:rsidRPr="00F93DC7" w:rsidRDefault="005B34BA" w:rsidP="00937F01">
      <w:pPr>
        <w:pStyle w:val="a7"/>
        <w:rPr>
          <w:strike/>
          <w:color w:val="A6A6A6" w:themeColor="background1" w:themeShade="A6"/>
        </w:rPr>
      </w:pPr>
      <w:r w:rsidRPr="00F93DC7">
        <w:rPr>
          <w:strike/>
          <w:color w:val="A6A6A6" w:themeColor="background1" w:themeShade="A6"/>
        </w:rPr>
        <w:t>Шуруп вслух читает документ, сделанный Вжиком</w:t>
      </w:r>
    </w:p>
    <w:p w14:paraId="0086FD5F" w14:textId="77777777" w:rsidR="005B34BA" w:rsidRPr="00F93DC7" w:rsidRDefault="005B34BA" w:rsidP="00937F01">
      <w:pPr>
        <w:pStyle w:val="a9"/>
        <w:rPr>
          <w:strike/>
          <w:color w:val="A6A6A6" w:themeColor="background1" w:themeShade="A6"/>
        </w:rPr>
      </w:pPr>
      <w:r w:rsidRPr="00F93DC7">
        <w:rPr>
          <w:strike/>
          <w:color w:val="A6A6A6" w:themeColor="background1" w:themeShade="A6"/>
        </w:rPr>
        <w:lastRenderedPageBreak/>
        <w:t>ШУРУП</w:t>
      </w:r>
    </w:p>
    <w:p w14:paraId="55B2D95C" w14:textId="49C7B0E5" w:rsidR="005B34BA" w:rsidRPr="00F93DC7" w:rsidRDefault="005B34BA" w:rsidP="00937F01">
      <w:pPr>
        <w:pStyle w:val="ab"/>
        <w:rPr>
          <w:strike/>
          <w:color w:val="A6A6A6" w:themeColor="background1" w:themeShade="A6"/>
        </w:rPr>
      </w:pPr>
      <w:r w:rsidRPr="00F93DC7">
        <w:rPr>
          <w:strike/>
          <w:color w:val="A6A6A6" w:themeColor="background1" w:themeShade="A6"/>
        </w:rPr>
        <w:t>«Данный документ является подтверждением того</w:t>
      </w:r>
      <w:r w:rsidR="00A20239" w:rsidRPr="00F93DC7">
        <w:rPr>
          <w:strike/>
          <w:color w:val="A6A6A6" w:themeColor="background1" w:themeShade="A6"/>
          <w:lang w:val="ru-RU"/>
        </w:rPr>
        <w:t>,</w:t>
      </w:r>
      <w:r w:rsidRPr="00F93DC7">
        <w:rPr>
          <w:strike/>
          <w:color w:val="A6A6A6" w:themeColor="background1" w:themeShade="A6"/>
        </w:rPr>
        <w:t xml:space="preserve"> что здание «ОАО ШурупоВёрт» является объектом культурного наследия… А именно</w:t>
      </w:r>
      <w:r w:rsidR="00F51E52" w:rsidRPr="00F93DC7">
        <w:rPr>
          <w:strike/>
          <w:color w:val="A6A6A6" w:themeColor="background1" w:themeShade="A6"/>
          <w:lang w:val="ru-RU"/>
        </w:rPr>
        <w:t>:</w:t>
      </w:r>
      <w:r w:rsidRPr="00F93DC7">
        <w:rPr>
          <w:strike/>
          <w:color w:val="A6A6A6" w:themeColor="background1" w:themeShade="A6"/>
        </w:rPr>
        <w:t xml:space="preserve"> </w:t>
      </w:r>
      <w:r w:rsidR="00F51E52" w:rsidRPr="00F93DC7">
        <w:rPr>
          <w:strike/>
          <w:color w:val="A6A6A6" w:themeColor="background1" w:themeShade="A6"/>
        </w:rPr>
        <w:t xml:space="preserve">в </w:t>
      </w:r>
      <w:r w:rsidR="00F51E52" w:rsidRPr="00F93DC7">
        <w:rPr>
          <w:strike/>
          <w:color w:val="A6A6A6" w:themeColor="background1" w:themeShade="A6"/>
          <w:lang w:val="ru-RU"/>
        </w:rPr>
        <w:t>тысяча восемьсот девяностом</w:t>
      </w:r>
      <w:r w:rsidR="00F51E52" w:rsidRPr="00F93DC7">
        <w:rPr>
          <w:strike/>
          <w:color w:val="A6A6A6" w:themeColor="background1" w:themeShade="A6"/>
        </w:rPr>
        <w:t xml:space="preserve"> </w:t>
      </w:r>
      <w:r w:rsidRPr="00F93DC7">
        <w:rPr>
          <w:strike/>
          <w:color w:val="A6A6A6" w:themeColor="background1" w:themeShade="A6"/>
        </w:rPr>
        <w:t>году в этом здании Антон Павлович Чехов чинил свою карету»… Какой</w:t>
      </w:r>
      <w:r w:rsidR="00A20239" w:rsidRPr="00F93DC7">
        <w:rPr>
          <w:strike/>
          <w:color w:val="A6A6A6" w:themeColor="background1" w:themeShade="A6"/>
          <w:lang w:val="ru-RU"/>
        </w:rPr>
        <w:t>,</w:t>
      </w:r>
      <w:r w:rsidRPr="00F93DC7">
        <w:rPr>
          <w:strike/>
          <w:color w:val="A6A6A6" w:themeColor="background1" w:themeShade="A6"/>
        </w:rPr>
        <w:t xml:space="preserve"> нахрен</w:t>
      </w:r>
      <w:r w:rsidR="00A20239" w:rsidRPr="00F93DC7">
        <w:rPr>
          <w:strike/>
          <w:color w:val="A6A6A6" w:themeColor="background1" w:themeShade="A6"/>
          <w:lang w:val="ru-RU"/>
        </w:rPr>
        <w:t>,</w:t>
      </w:r>
      <w:r w:rsidRPr="00F93DC7">
        <w:rPr>
          <w:strike/>
          <w:color w:val="A6A6A6" w:themeColor="background1" w:themeShade="A6"/>
        </w:rPr>
        <w:t xml:space="preserve"> Чехов?! Ты гонишь?! Куда я с этой бумагой пойду, кроме как в кусты?</w:t>
      </w:r>
    </w:p>
    <w:p w14:paraId="494992F0" w14:textId="77777777" w:rsidR="005B34BA" w:rsidRPr="00F93DC7" w:rsidRDefault="005B34BA" w:rsidP="00937F01">
      <w:pPr>
        <w:pStyle w:val="a9"/>
        <w:rPr>
          <w:strike/>
          <w:color w:val="A6A6A6" w:themeColor="background1" w:themeShade="A6"/>
        </w:rPr>
      </w:pPr>
      <w:r w:rsidRPr="00F93DC7">
        <w:rPr>
          <w:strike/>
          <w:color w:val="A6A6A6" w:themeColor="background1" w:themeShade="A6"/>
        </w:rPr>
        <w:t>ВЖИК</w:t>
      </w:r>
    </w:p>
    <w:p w14:paraId="2696D170" w14:textId="77777777" w:rsidR="005B34BA" w:rsidRPr="00F93DC7" w:rsidRDefault="005B34BA" w:rsidP="00937F01">
      <w:pPr>
        <w:pStyle w:val="ab"/>
        <w:rPr>
          <w:strike/>
          <w:color w:val="A6A6A6" w:themeColor="background1" w:themeShade="A6"/>
        </w:rPr>
      </w:pPr>
      <w:r w:rsidRPr="00F93DC7">
        <w:rPr>
          <w:strike/>
          <w:color w:val="A6A6A6" w:themeColor="background1" w:themeShade="A6"/>
        </w:rPr>
        <w:t>Ну погоди, Шуруп, не пыли, ты же видишь, я разбираюсь. Не волнуйся, всё сделаем по красоте.</w:t>
      </w:r>
    </w:p>
    <w:p w14:paraId="02ED7DC6" w14:textId="25ED7C8A" w:rsidR="005B34BA" w:rsidRDefault="005B34BA" w:rsidP="00937F01">
      <w:pPr>
        <w:pStyle w:val="a9"/>
      </w:pPr>
      <w:r w:rsidRPr="00937F01">
        <w:t>ШУРУП</w:t>
      </w:r>
    </w:p>
    <w:p w14:paraId="22CF7A33" w14:textId="24F57DC0" w:rsidR="00F93DC7" w:rsidRPr="00F93DC7" w:rsidRDefault="00F93DC7" w:rsidP="00F93DC7">
      <w:pPr>
        <w:pStyle w:val="ae"/>
        <w:rPr>
          <w:color w:val="00B050"/>
        </w:rPr>
      </w:pPr>
      <w:r w:rsidRPr="00F93DC7">
        <w:rPr>
          <w:color w:val="00B050"/>
        </w:rPr>
        <w:t>(Чаку)</w:t>
      </w:r>
    </w:p>
    <w:p w14:paraId="47FAE4B5" w14:textId="77777777" w:rsidR="00F93DC7" w:rsidRPr="00F93DC7" w:rsidRDefault="005B34BA" w:rsidP="00937F01">
      <w:pPr>
        <w:pStyle w:val="ab"/>
        <w:rPr>
          <w:color w:val="00B050"/>
          <w:lang w:val="ru-RU"/>
        </w:rPr>
      </w:pPr>
      <w:r w:rsidRPr="00F93DC7">
        <w:rPr>
          <w:strike/>
          <w:color w:val="A6A6A6" w:themeColor="background1" w:themeShade="A6"/>
        </w:rPr>
        <w:t>Ладно! Чехов! Пойду кареты чинить.</w:t>
      </w:r>
      <w:r w:rsidRPr="00F93DC7">
        <w:rPr>
          <w:color w:val="A6A6A6" w:themeColor="background1" w:themeShade="A6"/>
        </w:rPr>
        <w:t xml:space="preserve"> </w:t>
      </w:r>
      <w:r w:rsidR="00F93DC7" w:rsidRPr="00F93DC7">
        <w:rPr>
          <w:color w:val="00B050"/>
          <w:lang w:val="ru-RU"/>
        </w:rPr>
        <w:t>А ну стоять.</w:t>
      </w:r>
    </w:p>
    <w:p w14:paraId="6B23E4FE" w14:textId="77777777" w:rsidR="00F93DC7" w:rsidRPr="00F93DC7" w:rsidRDefault="00F93DC7" w:rsidP="00F93DC7">
      <w:pPr>
        <w:pStyle w:val="ae"/>
        <w:rPr>
          <w:color w:val="00B050"/>
        </w:rPr>
      </w:pPr>
      <w:r w:rsidRPr="00F93DC7">
        <w:rPr>
          <w:color w:val="00B050"/>
        </w:rPr>
        <w:t>(всем)</w:t>
      </w:r>
    </w:p>
    <w:p w14:paraId="6BFEBE5D" w14:textId="33C45E8C" w:rsidR="005B34BA" w:rsidRPr="00937F01" w:rsidRDefault="005B34BA" w:rsidP="00937F01">
      <w:pPr>
        <w:pStyle w:val="ab"/>
      </w:pPr>
      <w:r w:rsidRPr="00F93DC7">
        <w:rPr>
          <w:strike/>
          <w:color w:val="A6A6A6" w:themeColor="background1" w:themeShade="A6"/>
        </w:rPr>
        <w:t>Кстати,</w:t>
      </w:r>
      <w:r w:rsidRPr="00F93DC7">
        <w:rPr>
          <w:color w:val="A6A6A6" w:themeColor="background1" w:themeShade="A6"/>
        </w:rPr>
        <w:t xml:space="preserve"> </w:t>
      </w:r>
      <w:r w:rsidR="00F93DC7" w:rsidRPr="00F93DC7">
        <w:rPr>
          <w:color w:val="00B050"/>
          <w:lang w:val="ru-RU"/>
        </w:rPr>
        <w:t>Э</w:t>
      </w:r>
      <w:r w:rsidRPr="00937F01">
        <w:t>то вы на пустыре врыв устроили?!</w:t>
      </w:r>
    </w:p>
    <w:p w14:paraId="26D9E0C9" w14:textId="77777777" w:rsidR="005B34BA" w:rsidRPr="00937F01" w:rsidRDefault="005B34BA" w:rsidP="00937F01">
      <w:pPr>
        <w:pStyle w:val="a9"/>
      </w:pPr>
      <w:r w:rsidRPr="00937F01">
        <w:t>ФИЛ</w:t>
      </w:r>
    </w:p>
    <w:p w14:paraId="0F915843" w14:textId="77777777" w:rsidR="005B34BA" w:rsidRPr="00937F01" w:rsidRDefault="005B34BA" w:rsidP="00937F01">
      <w:pPr>
        <w:pStyle w:val="ab"/>
      </w:pPr>
      <w:r w:rsidRPr="00937F01">
        <w:t>А ты откуда знаешь?</w:t>
      </w:r>
    </w:p>
    <w:p w14:paraId="55F3C2A1" w14:textId="77777777" w:rsidR="005B34BA" w:rsidRPr="00937F01" w:rsidRDefault="005B34BA" w:rsidP="00937F01">
      <w:pPr>
        <w:pStyle w:val="a9"/>
      </w:pPr>
      <w:r w:rsidRPr="00937F01">
        <w:t>ШУРУП</w:t>
      </w:r>
    </w:p>
    <w:p w14:paraId="037E6E7D" w14:textId="77777777" w:rsidR="005B34BA" w:rsidRPr="00937F01" w:rsidRDefault="005B34BA" w:rsidP="00937F01">
      <w:pPr>
        <w:pStyle w:val="ab"/>
      </w:pPr>
      <w:r w:rsidRPr="00937F01">
        <w:t>Так вся телега в этих новостях.</w:t>
      </w:r>
    </w:p>
    <w:p w14:paraId="24615647" w14:textId="77777777" w:rsidR="005B34BA" w:rsidRPr="00937F01" w:rsidRDefault="005B34BA" w:rsidP="00937F01">
      <w:pPr>
        <w:pStyle w:val="a9"/>
      </w:pPr>
      <w:r w:rsidRPr="00937F01">
        <w:t>ЧАК</w:t>
      </w:r>
    </w:p>
    <w:p w14:paraId="4537A35B" w14:textId="1954D9A6" w:rsidR="005B34BA" w:rsidRDefault="005B34BA" w:rsidP="00937F01">
      <w:pPr>
        <w:pStyle w:val="ab"/>
      </w:pPr>
      <w:r w:rsidRPr="00937F01">
        <w:t>У тебя телега есть? Я думал, ты только тачки рехтуешь.</w:t>
      </w:r>
    </w:p>
    <w:p w14:paraId="681F1F43" w14:textId="77777777" w:rsidR="00F93DC7" w:rsidRPr="00F93DC7" w:rsidRDefault="00F93DC7" w:rsidP="00F93DC7">
      <w:pPr>
        <w:pStyle w:val="a9"/>
        <w:rPr>
          <w:color w:val="00B050"/>
        </w:rPr>
      </w:pPr>
      <w:r w:rsidRPr="00F93DC7">
        <w:rPr>
          <w:color w:val="00B050"/>
        </w:rPr>
        <w:t>ШУРУП</w:t>
      </w:r>
    </w:p>
    <w:p w14:paraId="0CFF49E0" w14:textId="77777777" w:rsidR="00F93DC7" w:rsidRPr="00F93DC7" w:rsidRDefault="00F93DC7" w:rsidP="00F93DC7">
      <w:pPr>
        <w:pStyle w:val="ab"/>
        <w:rPr>
          <w:color w:val="00B050"/>
        </w:rPr>
      </w:pPr>
      <w:r w:rsidRPr="00F93DC7">
        <w:rPr>
          <w:color w:val="00B050"/>
        </w:rPr>
        <w:t>Осторожней, пацаны. Ну не те, времена.</w:t>
      </w:r>
    </w:p>
    <w:p w14:paraId="38C1C581" w14:textId="77777777" w:rsidR="00F93DC7" w:rsidRPr="00F93DC7" w:rsidRDefault="00F93DC7" w:rsidP="00F93DC7">
      <w:pPr>
        <w:pStyle w:val="a9"/>
        <w:rPr>
          <w:color w:val="00B050"/>
        </w:rPr>
      </w:pPr>
      <w:r w:rsidRPr="00F93DC7">
        <w:rPr>
          <w:color w:val="00B050"/>
        </w:rPr>
        <w:t>ЧАК</w:t>
      </w:r>
    </w:p>
    <w:p w14:paraId="672E6D20" w14:textId="7CC2C95D" w:rsidR="00F93DC7" w:rsidRPr="00F93DC7" w:rsidRDefault="00F93DC7" w:rsidP="00F93DC7">
      <w:pPr>
        <w:pStyle w:val="ab"/>
        <w:rPr>
          <w:color w:val="00B050"/>
        </w:rPr>
      </w:pPr>
      <w:r w:rsidRPr="00F93DC7">
        <w:rPr>
          <w:color w:val="00B050"/>
        </w:rPr>
        <w:t>Ну ссы, Шурупчик. Зато тебя больше никто не тронет.</w:t>
      </w:r>
    </w:p>
    <w:p w14:paraId="0282B16E" w14:textId="1BB9DD39" w:rsidR="005B34BA" w:rsidRPr="00F93DC7" w:rsidRDefault="00F93DC7" w:rsidP="00937F01">
      <w:pPr>
        <w:pStyle w:val="a7"/>
        <w:rPr>
          <w:color w:val="00B050"/>
          <w:lang w:val="ru-RU"/>
        </w:rPr>
      </w:pPr>
      <w:r w:rsidRPr="00F93DC7">
        <w:rPr>
          <w:color w:val="00B050"/>
        </w:rPr>
        <w:t xml:space="preserve">Чак уходит, </w:t>
      </w:r>
      <w:r w:rsidR="005B34BA" w:rsidRPr="00937F01">
        <w:t xml:space="preserve">Шуруп качает головой </w:t>
      </w:r>
      <w:r w:rsidR="005B34BA" w:rsidRPr="00F93DC7">
        <w:rPr>
          <w:strike/>
          <w:color w:val="A6A6A6" w:themeColor="background1" w:themeShade="A6"/>
        </w:rPr>
        <w:t>и уходит</w:t>
      </w:r>
      <w:r w:rsidRPr="00F93DC7">
        <w:rPr>
          <w:color w:val="00B050"/>
        </w:rPr>
        <w:t>, понимая, что всё это опасно</w:t>
      </w:r>
      <w:r w:rsidRPr="00F93DC7">
        <w:rPr>
          <w:color w:val="000000" w:themeColor="text1"/>
          <w:lang w:val="ru-RU"/>
        </w:rPr>
        <w:t>.</w:t>
      </w:r>
    </w:p>
    <w:p w14:paraId="6ADD747E" w14:textId="77777777" w:rsidR="005B34BA" w:rsidRPr="00937F01" w:rsidRDefault="005B34BA" w:rsidP="00937F01">
      <w:pPr>
        <w:pStyle w:val="a9"/>
      </w:pPr>
      <w:r w:rsidRPr="00937F01">
        <w:t>МАССА</w:t>
      </w:r>
    </w:p>
    <w:p w14:paraId="4CCAF412" w14:textId="77777777" w:rsidR="005B34BA" w:rsidRPr="00937F01" w:rsidRDefault="005B34BA" w:rsidP="00937F01">
      <w:pPr>
        <w:pStyle w:val="ab"/>
      </w:pPr>
      <w:r w:rsidRPr="00937F01">
        <w:t>Вжик, ты там ч</w:t>
      </w:r>
      <w:r w:rsidR="00BC7D97" w:rsidRPr="00937F01">
        <w:rPr>
          <w:lang w:val="ru-RU"/>
        </w:rPr>
        <w:t>ё</w:t>
      </w:r>
      <w:r w:rsidRPr="00937F01">
        <w:t>-то про приколы говорил. Найди ч</w:t>
      </w:r>
      <w:r w:rsidR="00BC7D97" w:rsidRPr="00937F01">
        <w:rPr>
          <w:lang w:val="ru-RU"/>
        </w:rPr>
        <w:t>ё</w:t>
      </w:r>
      <w:r w:rsidRPr="00937F01">
        <w:t>-нить ржачное.</w:t>
      </w:r>
    </w:p>
    <w:p w14:paraId="21022F7B" w14:textId="77777777" w:rsidR="005B34BA" w:rsidRPr="00937F01" w:rsidRDefault="005B34BA" w:rsidP="00937F01">
      <w:pPr>
        <w:pStyle w:val="a9"/>
      </w:pPr>
      <w:r w:rsidRPr="00937F01">
        <w:lastRenderedPageBreak/>
        <w:t>ВЖИК</w:t>
      </w:r>
    </w:p>
    <w:p w14:paraId="6BE44C76" w14:textId="77777777" w:rsidR="00BC7D97" w:rsidRPr="00937F01" w:rsidRDefault="005B34BA" w:rsidP="00937F01">
      <w:pPr>
        <w:pStyle w:val="ab"/>
        <w:keepNext/>
      </w:pPr>
      <w:r w:rsidRPr="00937F01">
        <w:t>Такс…</w:t>
      </w:r>
    </w:p>
    <w:p w14:paraId="30562F59" w14:textId="77777777" w:rsidR="00BC7D97" w:rsidRPr="00937F01" w:rsidRDefault="005B34BA" w:rsidP="00937F01">
      <w:pPr>
        <w:pStyle w:val="ae"/>
      </w:pPr>
      <w:r w:rsidRPr="00937F01">
        <w:t>(печатает)</w:t>
      </w:r>
    </w:p>
    <w:p w14:paraId="75633322" w14:textId="77777777" w:rsidR="005B34BA" w:rsidRPr="00937F01" w:rsidRDefault="005B34BA" w:rsidP="00937F01">
      <w:pPr>
        <w:pStyle w:val="ab"/>
      </w:pPr>
      <w:r w:rsidRPr="00937F01">
        <w:t>Ну вот какая-то новинка: «Лох надевает на голову трусы».</w:t>
      </w:r>
    </w:p>
    <w:p w14:paraId="79AD9C54" w14:textId="77777777" w:rsidR="005B34BA" w:rsidRPr="00937F01" w:rsidRDefault="005B34BA" w:rsidP="00937F01">
      <w:pPr>
        <w:pStyle w:val="a7"/>
      </w:pPr>
      <w:r w:rsidRPr="00937F01">
        <w:rPr>
          <w:rStyle w:val="afb"/>
        </w:rPr>
        <w:t>Включается видео</w:t>
      </w:r>
      <w:r w:rsidRPr="00937F01">
        <w:t>, звучит музыка. Вжик и Масса сидят, улыбаются.</w:t>
      </w:r>
    </w:p>
    <w:p w14:paraId="145341D2" w14:textId="77777777" w:rsidR="005B34BA" w:rsidRPr="00937F01" w:rsidRDefault="005B34BA" w:rsidP="00937F01">
      <w:pPr>
        <w:pStyle w:val="a9"/>
      </w:pPr>
      <w:r w:rsidRPr="00937F01">
        <w:t>Л</w:t>
      </w:r>
      <w:r w:rsidR="00BC7D97" w:rsidRPr="00937F01">
        <w:rPr>
          <w:lang w:val="ru-RU"/>
        </w:rPr>
        <w:t>Ё</w:t>
      </w:r>
      <w:r w:rsidRPr="00937F01">
        <w:t>ХА</w:t>
      </w:r>
    </w:p>
    <w:p w14:paraId="5910E024" w14:textId="38B13199" w:rsidR="005B34BA" w:rsidRDefault="005B34BA" w:rsidP="00937F01">
      <w:pPr>
        <w:pStyle w:val="ab"/>
      </w:pPr>
      <w:r w:rsidRPr="00937F01">
        <w:t>Привет</w:t>
      </w:r>
      <w:r w:rsidR="00BC7D97" w:rsidRPr="00937F01">
        <w:rPr>
          <w:lang w:val="ru-RU"/>
        </w:rPr>
        <w:t>,</w:t>
      </w:r>
      <w:r w:rsidRPr="00937F01">
        <w:t xml:space="preserve"> подписчики</w:t>
      </w:r>
      <w:r w:rsidR="00BC7D97" w:rsidRPr="00937F01">
        <w:rPr>
          <w:lang w:val="ru-RU"/>
        </w:rPr>
        <w:t>,</w:t>
      </w:r>
      <w:r w:rsidRPr="00937F01">
        <w:t xml:space="preserve"> с вами Лёха…</w:t>
      </w:r>
      <w:r w:rsidR="00BC7D97" w:rsidRPr="00937F01">
        <w:rPr>
          <w:lang w:val="ru-RU"/>
        </w:rPr>
        <w:t xml:space="preserve"> </w:t>
      </w:r>
      <w:r w:rsidRPr="00937F01">
        <w:t>сегодня я помогу этому нищеброду, срубить двадцатку…</w:t>
      </w:r>
      <w:r w:rsidR="00BC7D97" w:rsidRPr="00937F01">
        <w:rPr>
          <w:lang w:val="ru-RU"/>
        </w:rPr>
        <w:t xml:space="preserve"> </w:t>
      </w:r>
      <w:r w:rsidRPr="00937F01">
        <w:t>вс</w:t>
      </w:r>
      <w:r w:rsidR="00BC7D97" w:rsidRPr="00937F01">
        <w:rPr>
          <w:lang w:val="ru-RU"/>
        </w:rPr>
        <w:t>ё</w:t>
      </w:r>
      <w:r w:rsidRPr="00937F01">
        <w:t xml:space="preserve"> что ему надо…</w:t>
      </w:r>
      <w:r w:rsidR="00BC7D97" w:rsidRPr="00937F01">
        <w:rPr>
          <w:lang w:val="ru-RU"/>
        </w:rPr>
        <w:t xml:space="preserve"> </w:t>
      </w:r>
      <w:r w:rsidRPr="00937F01">
        <w:t>надеть на голову мои трусы!!!</w:t>
      </w:r>
    </w:p>
    <w:p w14:paraId="00C87F98" w14:textId="5000610E" w:rsidR="00F93DC7" w:rsidRPr="00F93DC7" w:rsidRDefault="00F93DC7" w:rsidP="00F93DC7">
      <w:pPr>
        <w:pStyle w:val="a7"/>
        <w:rPr>
          <w:color w:val="00B050"/>
        </w:rPr>
      </w:pPr>
      <w:r w:rsidRPr="00F93DC7">
        <w:rPr>
          <w:color w:val="00B050"/>
        </w:rPr>
        <w:t>Фил узнаёт сына, ему стыдно. Вжик и Масса узнают на видео Лёху.</w:t>
      </w:r>
    </w:p>
    <w:p w14:paraId="7773B086" w14:textId="77777777" w:rsidR="005B34BA" w:rsidRPr="00F93DC7" w:rsidRDefault="005B34BA" w:rsidP="00937F01">
      <w:pPr>
        <w:pStyle w:val="a9"/>
        <w:rPr>
          <w:strike/>
          <w:color w:val="A6A6A6" w:themeColor="background1" w:themeShade="A6"/>
        </w:rPr>
      </w:pPr>
      <w:r w:rsidRPr="00F93DC7">
        <w:rPr>
          <w:strike/>
          <w:color w:val="A6A6A6" w:themeColor="background1" w:themeShade="A6"/>
        </w:rPr>
        <w:t>МАССА</w:t>
      </w:r>
    </w:p>
    <w:p w14:paraId="2C47F0A7" w14:textId="276B46A6" w:rsidR="005B34BA" w:rsidRPr="00F93DC7" w:rsidRDefault="005B34BA" w:rsidP="00937F01">
      <w:pPr>
        <w:pStyle w:val="ab"/>
        <w:rPr>
          <w:strike/>
          <w:color w:val="A6A6A6" w:themeColor="background1" w:themeShade="A6"/>
        </w:rPr>
      </w:pPr>
      <w:r w:rsidRPr="00F93DC7">
        <w:rPr>
          <w:strike/>
          <w:color w:val="A6A6A6" w:themeColor="background1" w:themeShade="A6"/>
        </w:rPr>
        <w:t>Фил! Гляди, у тебя сынишка</w:t>
      </w:r>
      <w:r w:rsidR="00BC7D97" w:rsidRPr="00F93DC7">
        <w:rPr>
          <w:strike/>
          <w:color w:val="A6A6A6" w:themeColor="background1" w:themeShade="A6"/>
          <w:lang w:val="ru-RU"/>
        </w:rPr>
        <w:t>,</w:t>
      </w:r>
      <w:r w:rsidRPr="00F93DC7">
        <w:rPr>
          <w:strike/>
          <w:color w:val="A6A6A6" w:themeColor="background1" w:themeShade="A6"/>
        </w:rPr>
        <w:t xml:space="preserve"> по</w:t>
      </w:r>
      <w:r w:rsidR="00F51E52" w:rsidRPr="00F93DC7">
        <w:rPr>
          <w:strike/>
          <w:color w:val="A6A6A6" w:themeColor="background1" w:themeShade="A6"/>
          <w:lang w:val="ru-RU"/>
        </w:rPr>
        <w:t xml:space="preserve"> </w:t>
      </w:r>
      <w:r w:rsidRPr="00F93DC7">
        <w:rPr>
          <w:strike/>
          <w:color w:val="A6A6A6" w:themeColor="background1" w:themeShade="A6"/>
        </w:rPr>
        <w:t>ходу</w:t>
      </w:r>
      <w:r w:rsidR="00BC7D97" w:rsidRPr="00F93DC7">
        <w:rPr>
          <w:strike/>
          <w:color w:val="A6A6A6" w:themeColor="background1" w:themeShade="A6"/>
          <w:lang w:val="ru-RU"/>
        </w:rPr>
        <w:t>,</w:t>
      </w:r>
      <w:r w:rsidRPr="00F93DC7">
        <w:rPr>
          <w:strike/>
          <w:color w:val="A6A6A6" w:themeColor="background1" w:themeShade="A6"/>
        </w:rPr>
        <w:t xml:space="preserve"> в </w:t>
      </w:r>
      <w:r w:rsidR="00BC7D97" w:rsidRPr="00F93DC7">
        <w:rPr>
          <w:strike/>
          <w:color w:val="A6A6A6" w:themeColor="background1" w:themeShade="A6"/>
          <w:lang w:val="ru-RU"/>
        </w:rPr>
        <w:t>«С</w:t>
      </w:r>
      <w:r w:rsidRPr="00F93DC7">
        <w:rPr>
          <w:strike/>
          <w:color w:val="A6A6A6" w:themeColor="background1" w:themeShade="A6"/>
        </w:rPr>
        <w:t>ам себе режиссёр</w:t>
      </w:r>
      <w:r w:rsidR="00BC7D97" w:rsidRPr="00F93DC7">
        <w:rPr>
          <w:strike/>
          <w:color w:val="A6A6A6" w:themeColor="background1" w:themeShade="A6"/>
          <w:lang w:val="ru-RU"/>
        </w:rPr>
        <w:t>»</w:t>
      </w:r>
      <w:r w:rsidRPr="00F93DC7">
        <w:rPr>
          <w:strike/>
          <w:color w:val="A6A6A6" w:themeColor="background1" w:themeShade="A6"/>
        </w:rPr>
        <w:t xml:space="preserve"> попал…</w:t>
      </w:r>
    </w:p>
    <w:p w14:paraId="5EE806C4" w14:textId="77777777" w:rsidR="005B34BA" w:rsidRPr="00937F01" w:rsidRDefault="005B34BA" w:rsidP="00937F01">
      <w:pPr>
        <w:pStyle w:val="a9"/>
      </w:pPr>
      <w:r w:rsidRPr="00937F01">
        <w:t>ФИЛ</w:t>
      </w:r>
    </w:p>
    <w:p w14:paraId="06586DB7" w14:textId="77777777" w:rsidR="005B34BA" w:rsidRPr="00937F01" w:rsidRDefault="005B34BA" w:rsidP="00937F01">
      <w:pPr>
        <w:pStyle w:val="ab"/>
      </w:pPr>
      <w:r w:rsidRPr="00937F01">
        <w:t>Харэ эту чушь смотреть! Вырубайте шарманку! Давайте спать ложиться!</w:t>
      </w:r>
    </w:p>
    <w:p w14:paraId="0975B729" w14:textId="7887EFD5" w:rsidR="005B34BA" w:rsidRDefault="005B34BA" w:rsidP="00937F01">
      <w:pPr>
        <w:pStyle w:val="a7"/>
      </w:pPr>
      <w:r w:rsidRPr="00937F01">
        <w:t>Фил выключает свет. Вжик и Масса в темноте подсвечиваются ноутбуком.</w:t>
      </w:r>
    </w:p>
    <w:p w14:paraId="41462DF8" w14:textId="77777777" w:rsidR="002B2FF6" w:rsidRPr="002B2FF6" w:rsidRDefault="002B2FF6" w:rsidP="002B2FF6">
      <w:pPr>
        <w:pStyle w:val="a9"/>
        <w:rPr>
          <w:color w:val="00B050"/>
        </w:rPr>
      </w:pPr>
      <w:r w:rsidRPr="002B2FF6">
        <w:rPr>
          <w:color w:val="00B050"/>
        </w:rPr>
        <w:t>ВЖИК</w:t>
      </w:r>
    </w:p>
    <w:p w14:paraId="3C5E5DAF" w14:textId="77777777" w:rsidR="002B2FF6" w:rsidRPr="002B2FF6" w:rsidRDefault="002B2FF6" w:rsidP="002B2FF6">
      <w:pPr>
        <w:pStyle w:val="ab"/>
        <w:rPr>
          <w:color w:val="00B050"/>
        </w:rPr>
      </w:pPr>
      <w:r w:rsidRPr="002B2FF6">
        <w:rPr>
          <w:color w:val="00B050"/>
        </w:rPr>
        <w:t>А чё это Лёха у тебя такой мудак вырос?</w:t>
      </w:r>
    </w:p>
    <w:p w14:paraId="0B3CCD35" w14:textId="77777777" w:rsidR="002B2FF6" w:rsidRPr="002B2FF6" w:rsidRDefault="002B2FF6" w:rsidP="002B2FF6">
      <w:pPr>
        <w:pStyle w:val="a9"/>
        <w:rPr>
          <w:color w:val="00B050"/>
        </w:rPr>
      </w:pPr>
      <w:r w:rsidRPr="002B2FF6">
        <w:rPr>
          <w:color w:val="00B050"/>
        </w:rPr>
        <w:t>ФИЛ</w:t>
      </w:r>
    </w:p>
    <w:p w14:paraId="36991A6F" w14:textId="77777777" w:rsidR="002B2FF6" w:rsidRPr="002B2FF6" w:rsidRDefault="002B2FF6" w:rsidP="002B2FF6">
      <w:pPr>
        <w:pStyle w:val="ab"/>
        <w:rPr>
          <w:color w:val="00B050"/>
        </w:rPr>
      </w:pPr>
      <w:r w:rsidRPr="002B2FF6">
        <w:rPr>
          <w:color w:val="00B050"/>
        </w:rPr>
        <w:t>Потому что не я его воспитывал.</w:t>
      </w:r>
    </w:p>
    <w:p w14:paraId="1208A808" w14:textId="2A97E64C" w:rsidR="002B2FF6" w:rsidRPr="002B2FF6" w:rsidRDefault="002B2FF6" w:rsidP="002B2FF6">
      <w:pPr>
        <w:pStyle w:val="a7"/>
        <w:rPr>
          <w:color w:val="00B050"/>
        </w:rPr>
      </w:pPr>
      <w:r w:rsidRPr="002B2FF6">
        <w:rPr>
          <w:color w:val="00B050"/>
        </w:rPr>
        <w:t>Молчат.</w:t>
      </w:r>
    </w:p>
    <w:p w14:paraId="040063C9" w14:textId="77777777" w:rsidR="005B34BA" w:rsidRPr="00937F01" w:rsidRDefault="005B34BA" w:rsidP="00937F01">
      <w:pPr>
        <w:pStyle w:val="a9"/>
      </w:pPr>
      <w:r w:rsidRPr="00937F01">
        <w:t>ВЖИК</w:t>
      </w:r>
    </w:p>
    <w:p w14:paraId="1E00B8DD" w14:textId="77777777" w:rsidR="00BC7D97" w:rsidRPr="00937F01" w:rsidRDefault="005B34BA" w:rsidP="00937F01">
      <w:pPr>
        <w:pStyle w:val="ae"/>
      </w:pPr>
      <w:r w:rsidRPr="00937F01">
        <w:t>(шёпотом)</w:t>
      </w:r>
    </w:p>
    <w:p w14:paraId="1CC0BB85" w14:textId="77777777" w:rsidR="005B34BA" w:rsidRPr="00937F01" w:rsidRDefault="005B34BA" w:rsidP="00937F01">
      <w:pPr>
        <w:pStyle w:val="ab"/>
      </w:pPr>
      <w:r w:rsidRPr="00937F01">
        <w:t>Ну мож хоть фильм глянем?</w:t>
      </w:r>
    </w:p>
    <w:p w14:paraId="28E6B0DD" w14:textId="77777777" w:rsidR="005B34BA" w:rsidRPr="00937F01" w:rsidRDefault="005B34BA" w:rsidP="00937F01">
      <w:pPr>
        <w:pStyle w:val="a7"/>
      </w:pPr>
      <w:r w:rsidRPr="00937F01">
        <w:t>Вжик нажимает кнопку. Начинается заставка.</w:t>
      </w:r>
    </w:p>
    <w:p w14:paraId="351BD611" w14:textId="77777777" w:rsidR="005B34BA" w:rsidRPr="00937F01" w:rsidRDefault="005B34BA" w:rsidP="00937F01">
      <w:pPr>
        <w:pStyle w:val="a9"/>
      </w:pPr>
      <w:r w:rsidRPr="00937F01">
        <w:t>МАССА</w:t>
      </w:r>
    </w:p>
    <w:p w14:paraId="07F02478" w14:textId="77777777" w:rsidR="005B34BA" w:rsidRPr="00937F01" w:rsidRDefault="005B34BA" w:rsidP="00937F01">
      <w:pPr>
        <w:pStyle w:val="ab"/>
      </w:pPr>
      <w:r w:rsidRPr="00937F01">
        <w:t>Чё за фильм?</w:t>
      </w:r>
    </w:p>
    <w:p w14:paraId="22B3BE5A" w14:textId="77777777" w:rsidR="005B34BA" w:rsidRPr="00937F01" w:rsidRDefault="005B34BA" w:rsidP="00937F01">
      <w:pPr>
        <w:pStyle w:val="a9"/>
      </w:pPr>
      <w:r w:rsidRPr="00937F01">
        <w:t>ВЖИК</w:t>
      </w:r>
    </w:p>
    <w:p w14:paraId="649A435B" w14:textId="77777777" w:rsidR="005B34BA" w:rsidRPr="00937F01" w:rsidRDefault="005B34BA" w:rsidP="00937F01">
      <w:pPr>
        <w:pStyle w:val="ab"/>
      </w:pPr>
      <w:r w:rsidRPr="00937F01">
        <w:t>Брат-2.</w:t>
      </w:r>
    </w:p>
    <w:p w14:paraId="0D16F0E6" w14:textId="77777777" w:rsidR="005B34BA" w:rsidRPr="00937F01" w:rsidRDefault="005B34BA" w:rsidP="00937F01">
      <w:pPr>
        <w:pStyle w:val="a9"/>
      </w:pPr>
      <w:r w:rsidRPr="00937F01">
        <w:lastRenderedPageBreak/>
        <w:t>МАССА</w:t>
      </w:r>
    </w:p>
    <w:p w14:paraId="44245E2D" w14:textId="77777777" w:rsidR="005B34BA" w:rsidRPr="00937F01" w:rsidRDefault="005B34BA" w:rsidP="00937F01">
      <w:pPr>
        <w:pStyle w:val="ab"/>
      </w:pPr>
      <w:r w:rsidRPr="00937F01">
        <w:t>Чё реально?! Вторая часть есть?!</w:t>
      </w:r>
    </w:p>
    <w:p w14:paraId="423DCE26" w14:textId="77777777" w:rsidR="005B34BA" w:rsidRPr="00937F01" w:rsidRDefault="00E00F67" w:rsidP="00937F01">
      <w:pPr>
        <w:pStyle w:val="a6"/>
      </w:pPr>
      <w:r w:rsidRPr="00937F01">
        <w:t>4-15.</w:t>
      </w:r>
      <w:r w:rsidRPr="00937F01">
        <w:tab/>
      </w:r>
      <w:r w:rsidR="005B34BA" w:rsidRPr="00937F01">
        <w:t>НАТ. АВТОСЕРВИС</w:t>
      </w:r>
      <w:r w:rsidR="00BC7D97" w:rsidRPr="00937F01">
        <w:t xml:space="preserve"> – </w:t>
      </w:r>
      <w:r w:rsidR="005B34BA" w:rsidRPr="00937F01">
        <w:t>НОЧЬ</w:t>
      </w:r>
    </w:p>
    <w:p w14:paraId="581A4D90" w14:textId="77777777" w:rsidR="005B34BA" w:rsidRPr="00937F01" w:rsidRDefault="005B34BA" w:rsidP="00937F01">
      <w:pPr>
        <w:pStyle w:val="a7"/>
        <w:keepNext/>
        <w:keepLines/>
      </w:pPr>
      <w:r w:rsidRPr="00937F01">
        <w:t xml:space="preserve">К автосервису подъезжает машина без номеров. Оттуда выходят </w:t>
      </w:r>
      <w:r w:rsidR="00AD4234" w:rsidRPr="00937F01">
        <w:t>три</w:t>
      </w:r>
      <w:r w:rsidRPr="00937F01">
        <w:t xml:space="preserve"> человека, подходят к багажнику. Достают канистры. Они обильно поливают стены автосервиса бензином…</w:t>
      </w:r>
    </w:p>
    <w:p w14:paraId="041E6B47" w14:textId="77777777" w:rsidR="005B34BA" w:rsidRPr="00937F01" w:rsidRDefault="005B34BA" w:rsidP="00937F01">
      <w:pPr>
        <w:pStyle w:val="afa"/>
      </w:pPr>
      <w:r w:rsidRPr="00937F01">
        <w:t>В ЗТМ</w:t>
      </w:r>
    </w:p>
    <w:p w14:paraId="1E062DBB" w14:textId="77777777" w:rsidR="00F43B5A" w:rsidRPr="00E90247" w:rsidRDefault="005B34BA" w:rsidP="00937F01">
      <w:pPr>
        <w:pStyle w:val="afa"/>
      </w:pPr>
      <w:r w:rsidRPr="00937F01">
        <w:t>КОНЕЦ ЧЕТВ</w:t>
      </w:r>
      <w:r w:rsidR="00462039" w:rsidRPr="00937F01">
        <w:t>Ё</w:t>
      </w:r>
      <w:r w:rsidRPr="00937F01">
        <w:t>РТОЙ СЕРИИ</w:t>
      </w:r>
    </w:p>
    <w:sectPr w:rsidR="00F43B5A" w:rsidRPr="00E90247" w:rsidSect="00A2466F">
      <w:headerReference w:type="default" r:id="rId10"/>
      <w:pgSz w:w="11906" w:h="16838"/>
      <w:pgMar w:top="1418" w:right="1418" w:bottom="709" w:left="2126" w:header="141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8B2E0" w14:textId="77777777" w:rsidR="001638C2" w:rsidRDefault="001638C2" w:rsidP="00FA5B81">
      <w:r>
        <w:separator/>
      </w:r>
    </w:p>
    <w:p w14:paraId="3093227A" w14:textId="77777777" w:rsidR="001638C2" w:rsidRDefault="001638C2"/>
  </w:endnote>
  <w:endnote w:type="continuationSeparator" w:id="0">
    <w:p w14:paraId="35B206B5" w14:textId="77777777" w:rsidR="001638C2" w:rsidRDefault="001638C2" w:rsidP="00FA5B81">
      <w:r>
        <w:continuationSeparator/>
      </w:r>
    </w:p>
    <w:p w14:paraId="09B81191" w14:textId="77777777" w:rsidR="001638C2" w:rsidRDefault="001638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ylfaen">
    <w:panose1 w:val="010A0502050306030303"/>
    <w:charset w:val="CC"/>
    <w:family w:val="roman"/>
    <w:pitch w:val="variable"/>
    <w:sig w:usb0="040006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6D268" w14:textId="77777777" w:rsidR="00A2466F" w:rsidRDefault="00A2466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113AD" w14:textId="77777777" w:rsidR="001638C2" w:rsidRDefault="001638C2" w:rsidP="00FA5B81">
      <w:r>
        <w:separator/>
      </w:r>
    </w:p>
    <w:p w14:paraId="30ACA020" w14:textId="77777777" w:rsidR="001638C2" w:rsidRDefault="001638C2"/>
  </w:footnote>
  <w:footnote w:type="continuationSeparator" w:id="0">
    <w:p w14:paraId="182AFDDB" w14:textId="77777777" w:rsidR="001638C2" w:rsidRDefault="001638C2" w:rsidP="00FA5B81">
      <w:r>
        <w:continuationSeparator/>
      </w:r>
    </w:p>
    <w:p w14:paraId="44596B56" w14:textId="77777777" w:rsidR="001638C2" w:rsidRDefault="001638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07CAC" w14:textId="77777777" w:rsidR="00A2466F" w:rsidRDefault="00A2466F" w:rsidP="003A5EFD">
    <w:pPr>
      <w:pStyle w:val="af8"/>
      <w:tabs>
        <w:tab w:val="clear" w:pos="4677"/>
        <w:tab w:val="clear" w:pos="9355"/>
        <w:tab w:val="left" w:pos="884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8887233"/>
      <w:docPartObj>
        <w:docPartGallery w:val="Page Numbers (Top of Page)"/>
        <w:docPartUnique/>
      </w:docPartObj>
    </w:sdtPr>
    <w:sdtEndPr/>
    <w:sdtContent>
      <w:p w14:paraId="0D0F04EA" w14:textId="77777777" w:rsidR="00A2466F" w:rsidRDefault="00A2466F" w:rsidP="00B96A03">
        <w:pPr>
          <w:pStyle w:val="af8"/>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476E7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7DA58C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BD21C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B0588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F6EBA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ACC774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74C171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EE62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F9A8A0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6EB4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9C6EE9"/>
    <w:multiLevelType w:val="hybridMultilevel"/>
    <w:tmpl w:val="336C3E18"/>
    <w:lvl w:ilvl="0" w:tplc="9A96FFF0">
      <w:start w:val="1"/>
      <w:numFmt w:val="decimal"/>
      <w:lvlText w:val="7-%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4979A3"/>
    <w:multiLevelType w:val="hybridMultilevel"/>
    <w:tmpl w:val="6A42D7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B718AD"/>
    <w:multiLevelType w:val="hybridMultilevel"/>
    <w:tmpl w:val="D0109D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81C3631"/>
    <w:multiLevelType w:val="multilevel"/>
    <w:tmpl w:val="BDECB6F6"/>
    <w:lvl w:ilvl="0">
      <w:start w:val="1"/>
      <w:numFmt w:val="decimal"/>
      <w:lvlText w:val="X-%1."/>
      <w:lvlJc w:val="left"/>
      <w:pPr>
        <w:tabs>
          <w:tab w:val="num" w:pos="992"/>
        </w:tabs>
        <w:ind w:left="992" w:hanging="992"/>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C7C17CD"/>
    <w:multiLevelType w:val="hybridMultilevel"/>
    <w:tmpl w:val="8B3CF1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6027D62"/>
    <w:multiLevelType w:val="hybridMultilevel"/>
    <w:tmpl w:val="F78E85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ABC2FC1"/>
    <w:multiLevelType w:val="hybridMultilevel"/>
    <w:tmpl w:val="79E4B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6F22FD7"/>
    <w:multiLevelType w:val="hybridMultilevel"/>
    <w:tmpl w:val="FAA064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9A75403"/>
    <w:multiLevelType w:val="hybridMultilevel"/>
    <w:tmpl w:val="9766C7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D644A83"/>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18"/>
  </w:num>
  <w:num w:numId="3">
    <w:abstractNumId w:val="17"/>
  </w:num>
  <w:num w:numId="4">
    <w:abstractNumId w:val="16"/>
  </w:num>
  <w:num w:numId="5">
    <w:abstractNumId w:val="14"/>
  </w:num>
  <w:num w:numId="6">
    <w:abstractNumId w:val="15"/>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1"/>
  </w:num>
  <w:num w:numId="20">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99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0EB"/>
    <w:rsid w:val="000025C1"/>
    <w:rsid w:val="00003B7B"/>
    <w:rsid w:val="00011EE3"/>
    <w:rsid w:val="0001626D"/>
    <w:rsid w:val="00032860"/>
    <w:rsid w:val="00050E59"/>
    <w:rsid w:val="00056081"/>
    <w:rsid w:val="00056864"/>
    <w:rsid w:val="0006329C"/>
    <w:rsid w:val="000643DD"/>
    <w:rsid w:val="000718CB"/>
    <w:rsid w:val="00073844"/>
    <w:rsid w:val="00086B8E"/>
    <w:rsid w:val="0008706D"/>
    <w:rsid w:val="000B234C"/>
    <w:rsid w:val="000B636E"/>
    <w:rsid w:val="000C0B25"/>
    <w:rsid w:val="000C2B55"/>
    <w:rsid w:val="000C49B9"/>
    <w:rsid w:val="000C58AB"/>
    <w:rsid w:val="000D6500"/>
    <w:rsid w:val="000E10F3"/>
    <w:rsid w:val="000E35BA"/>
    <w:rsid w:val="000F0329"/>
    <w:rsid w:val="000F59AE"/>
    <w:rsid w:val="000F6137"/>
    <w:rsid w:val="00105ABC"/>
    <w:rsid w:val="001064CF"/>
    <w:rsid w:val="001144A2"/>
    <w:rsid w:val="00117918"/>
    <w:rsid w:val="00122A8E"/>
    <w:rsid w:val="001417DF"/>
    <w:rsid w:val="00141D8F"/>
    <w:rsid w:val="00150311"/>
    <w:rsid w:val="00151911"/>
    <w:rsid w:val="0015560B"/>
    <w:rsid w:val="001638C2"/>
    <w:rsid w:val="00165725"/>
    <w:rsid w:val="001950D2"/>
    <w:rsid w:val="00195220"/>
    <w:rsid w:val="001A01E6"/>
    <w:rsid w:val="001A046C"/>
    <w:rsid w:val="001A0560"/>
    <w:rsid w:val="001C4D63"/>
    <w:rsid w:val="001D5DAB"/>
    <w:rsid w:val="001D7C0D"/>
    <w:rsid w:val="001F0220"/>
    <w:rsid w:val="00200505"/>
    <w:rsid w:val="00206631"/>
    <w:rsid w:val="002132B5"/>
    <w:rsid w:val="0023698F"/>
    <w:rsid w:val="00241547"/>
    <w:rsid w:val="00244976"/>
    <w:rsid w:val="00252664"/>
    <w:rsid w:val="00256668"/>
    <w:rsid w:val="00263BB1"/>
    <w:rsid w:val="00277F26"/>
    <w:rsid w:val="002839CF"/>
    <w:rsid w:val="00285DD9"/>
    <w:rsid w:val="002A1A30"/>
    <w:rsid w:val="002B2FF6"/>
    <w:rsid w:val="002B44B9"/>
    <w:rsid w:val="002B54E2"/>
    <w:rsid w:val="002C1A87"/>
    <w:rsid w:val="002C2389"/>
    <w:rsid w:val="002C4589"/>
    <w:rsid w:val="002E255F"/>
    <w:rsid w:val="002E3884"/>
    <w:rsid w:val="002E39EC"/>
    <w:rsid w:val="003000B8"/>
    <w:rsid w:val="003031ED"/>
    <w:rsid w:val="00314C13"/>
    <w:rsid w:val="00331AF4"/>
    <w:rsid w:val="003405FE"/>
    <w:rsid w:val="00346712"/>
    <w:rsid w:val="00347B91"/>
    <w:rsid w:val="00362951"/>
    <w:rsid w:val="00385019"/>
    <w:rsid w:val="00387588"/>
    <w:rsid w:val="00392B91"/>
    <w:rsid w:val="003930BA"/>
    <w:rsid w:val="003932CC"/>
    <w:rsid w:val="003A0265"/>
    <w:rsid w:val="003A2252"/>
    <w:rsid w:val="003A4A83"/>
    <w:rsid w:val="003A5EFD"/>
    <w:rsid w:val="003B5EA8"/>
    <w:rsid w:val="003D3713"/>
    <w:rsid w:val="003F0841"/>
    <w:rsid w:val="003F507A"/>
    <w:rsid w:val="003F5474"/>
    <w:rsid w:val="003F7CD0"/>
    <w:rsid w:val="00401997"/>
    <w:rsid w:val="004115D6"/>
    <w:rsid w:val="00421779"/>
    <w:rsid w:val="00424EB3"/>
    <w:rsid w:val="0043617D"/>
    <w:rsid w:val="004435F2"/>
    <w:rsid w:val="00446872"/>
    <w:rsid w:val="00447340"/>
    <w:rsid w:val="0045526B"/>
    <w:rsid w:val="0045551A"/>
    <w:rsid w:val="00462039"/>
    <w:rsid w:val="00462C5E"/>
    <w:rsid w:val="0046532E"/>
    <w:rsid w:val="004760ED"/>
    <w:rsid w:val="00480A30"/>
    <w:rsid w:val="004858D8"/>
    <w:rsid w:val="00496BB2"/>
    <w:rsid w:val="004A7531"/>
    <w:rsid w:val="004C6E29"/>
    <w:rsid w:val="004D1F46"/>
    <w:rsid w:val="004D262F"/>
    <w:rsid w:val="004D5216"/>
    <w:rsid w:val="004D59B8"/>
    <w:rsid w:val="004F02F0"/>
    <w:rsid w:val="004F2A9A"/>
    <w:rsid w:val="004F4814"/>
    <w:rsid w:val="004F56EA"/>
    <w:rsid w:val="00500220"/>
    <w:rsid w:val="005066D3"/>
    <w:rsid w:val="00507924"/>
    <w:rsid w:val="0051364E"/>
    <w:rsid w:val="005235E2"/>
    <w:rsid w:val="005366A8"/>
    <w:rsid w:val="0054054D"/>
    <w:rsid w:val="00541BA3"/>
    <w:rsid w:val="00543CE9"/>
    <w:rsid w:val="00551B16"/>
    <w:rsid w:val="005552D3"/>
    <w:rsid w:val="005557D5"/>
    <w:rsid w:val="00561ED2"/>
    <w:rsid w:val="00563461"/>
    <w:rsid w:val="00567B28"/>
    <w:rsid w:val="005710F3"/>
    <w:rsid w:val="00573C28"/>
    <w:rsid w:val="00573E5C"/>
    <w:rsid w:val="005853FA"/>
    <w:rsid w:val="00592DEF"/>
    <w:rsid w:val="00595BE1"/>
    <w:rsid w:val="00596684"/>
    <w:rsid w:val="005B34BA"/>
    <w:rsid w:val="005B4F7F"/>
    <w:rsid w:val="005B6800"/>
    <w:rsid w:val="005C6066"/>
    <w:rsid w:val="005E35DB"/>
    <w:rsid w:val="005E5E38"/>
    <w:rsid w:val="0060398A"/>
    <w:rsid w:val="006107A1"/>
    <w:rsid w:val="0061403F"/>
    <w:rsid w:val="00617020"/>
    <w:rsid w:val="006347FB"/>
    <w:rsid w:val="0063654A"/>
    <w:rsid w:val="00644406"/>
    <w:rsid w:val="006475A1"/>
    <w:rsid w:val="006615BA"/>
    <w:rsid w:val="00663C5B"/>
    <w:rsid w:val="00681F75"/>
    <w:rsid w:val="00682F4E"/>
    <w:rsid w:val="00686161"/>
    <w:rsid w:val="00687314"/>
    <w:rsid w:val="006A7A12"/>
    <w:rsid w:val="006B23E9"/>
    <w:rsid w:val="006B3D31"/>
    <w:rsid w:val="006B546A"/>
    <w:rsid w:val="006B5C01"/>
    <w:rsid w:val="006B701D"/>
    <w:rsid w:val="006D7568"/>
    <w:rsid w:val="006E636A"/>
    <w:rsid w:val="006F1C6F"/>
    <w:rsid w:val="006F5EB7"/>
    <w:rsid w:val="00712326"/>
    <w:rsid w:val="0071711F"/>
    <w:rsid w:val="0072404B"/>
    <w:rsid w:val="00734BE8"/>
    <w:rsid w:val="00735685"/>
    <w:rsid w:val="007371B1"/>
    <w:rsid w:val="00764578"/>
    <w:rsid w:val="007645EF"/>
    <w:rsid w:val="00765C97"/>
    <w:rsid w:val="0078300D"/>
    <w:rsid w:val="00784533"/>
    <w:rsid w:val="007853EB"/>
    <w:rsid w:val="00791DFA"/>
    <w:rsid w:val="00792253"/>
    <w:rsid w:val="00795FC6"/>
    <w:rsid w:val="007A3976"/>
    <w:rsid w:val="007A3A42"/>
    <w:rsid w:val="007B0BEC"/>
    <w:rsid w:val="007C4537"/>
    <w:rsid w:val="007C6E7A"/>
    <w:rsid w:val="007D1D83"/>
    <w:rsid w:val="007D7B9E"/>
    <w:rsid w:val="007E29ED"/>
    <w:rsid w:val="007E6699"/>
    <w:rsid w:val="007E6F8E"/>
    <w:rsid w:val="007F0950"/>
    <w:rsid w:val="007F5935"/>
    <w:rsid w:val="00801380"/>
    <w:rsid w:val="00803477"/>
    <w:rsid w:val="0080653C"/>
    <w:rsid w:val="00807027"/>
    <w:rsid w:val="00815B6B"/>
    <w:rsid w:val="00816F3E"/>
    <w:rsid w:val="0082438D"/>
    <w:rsid w:val="0083550E"/>
    <w:rsid w:val="008371D0"/>
    <w:rsid w:val="008405E6"/>
    <w:rsid w:val="008475F3"/>
    <w:rsid w:val="00856EAD"/>
    <w:rsid w:val="008613B0"/>
    <w:rsid w:val="00864ABD"/>
    <w:rsid w:val="0087252A"/>
    <w:rsid w:val="0087477A"/>
    <w:rsid w:val="008827DE"/>
    <w:rsid w:val="008A5A3A"/>
    <w:rsid w:val="008A6E2C"/>
    <w:rsid w:val="008A7123"/>
    <w:rsid w:val="008B0A35"/>
    <w:rsid w:val="008B3667"/>
    <w:rsid w:val="008D1F2C"/>
    <w:rsid w:val="008D6563"/>
    <w:rsid w:val="008D74A9"/>
    <w:rsid w:val="008E6DCC"/>
    <w:rsid w:val="00901F71"/>
    <w:rsid w:val="00931C1C"/>
    <w:rsid w:val="00937F01"/>
    <w:rsid w:val="00945DAB"/>
    <w:rsid w:val="009469BD"/>
    <w:rsid w:val="009611B4"/>
    <w:rsid w:val="0096743E"/>
    <w:rsid w:val="00967FBF"/>
    <w:rsid w:val="00971BA6"/>
    <w:rsid w:val="00975344"/>
    <w:rsid w:val="00993DF6"/>
    <w:rsid w:val="0099790A"/>
    <w:rsid w:val="009A181B"/>
    <w:rsid w:val="009A29BE"/>
    <w:rsid w:val="009A503E"/>
    <w:rsid w:val="009A56C5"/>
    <w:rsid w:val="009B30A5"/>
    <w:rsid w:val="009B51A1"/>
    <w:rsid w:val="009B7526"/>
    <w:rsid w:val="009C2D09"/>
    <w:rsid w:val="009C3EBE"/>
    <w:rsid w:val="009D2E87"/>
    <w:rsid w:val="009E4267"/>
    <w:rsid w:val="009E4528"/>
    <w:rsid w:val="009E7431"/>
    <w:rsid w:val="009F2E88"/>
    <w:rsid w:val="00A05B4E"/>
    <w:rsid w:val="00A1680C"/>
    <w:rsid w:val="00A20239"/>
    <w:rsid w:val="00A2466F"/>
    <w:rsid w:val="00A24F08"/>
    <w:rsid w:val="00A25AD5"/>
    <w:rsid w:val="00A26F29"/>
    <w:rsid w:val="00A27B37"/>
    <w:rsid w:val="00A27C81"/>
    <w:rsid w:val="00A325AE"/>
    <w:rsid w:val="00A33A01"/>
    <w:rsid w:val="00A36FC6"/>
    <w:rsid w:val="00A57A37"/>
    <w:rsid w:val="00A6458C"/>
    <w:rsid w:val="00A646E1"/>
    <w:rsid w:val="00A73BF9"/>
    <w:rsid w:val="00A91146"/>
    <w:rsid w:val="00A96297"/>
    <w:rsid w:val="00A96DDC"/>
    <w:rsid w:val="00AA7748"/>
    <w:rsid w:val="00AD3741"/>
    <w:rsid w:val="00AD4234"/>
    <w:rsid w:val="00AE275F"/>
    <w:rsid w:val="00AF0F48"/>
    <w:rsid w:val="00AF54DF"/>
    <w:rsid w:val="00B050E6"/>
    <w:rsid w:val="00B1617C"/>
    <w:rsid w:val="00B27BBD"/>
    <w:rsid w:val="00B30646"/>
    <w:rsid w:val="00B372AB"/>
    <w:rsid w:val="00B41B39"/>
    <w:rsid w:val="00B44DB8"/>
    <w:rsid w:val="00B55E46"/>
    <w:rsid w:val="00B6023E"/>
    <w:rsid w:val="00B65E56"/>
    <w:rsid w:val="00B80349"/>
    <w:rsid w:val="00B80F0E"/>
    <w:rsid w:val="00B81FF8"/>
    <w:rsid w:val="00B83F43"/>
    <w:rsid w:val="00B93273"/>
    <w:rsid w:val="00B949CC"/>
    <w:rsid w:val="00B96A03"/>
    <w:rsid w:val="00BB0AD9"/>
    <w:rsid w:val="00BB275A"/>
    <w:rsid w:val="00BC28ED"/>
    <w:rsid w:val="00BC7D97"/>
    <w:rsid w:val="00BE3C4A"/>
    <w:rsid w:val="00BF0F53"/>
    <w:rsid w:val="00BF0F95"/>
    <w:rsid w:val="00BF159F"/>
    <w:rsid w:val="00BF2612"/>
    <w:rsid w:val="00C00444"/>
    <w:rsid w:val="00C02B31"/>
    <w:rsid w:val="00C135DF"/>
    <w:rsid w:val="00C20E43"/>
    <w:rsid w:val="00C31437"/>
    <w:rsid w:val="00C42270"/>
    <w:rsid w:val="00C453B1"/>
    <w:rsid w:val="00C6072D"/>
    <w:rsid w:val="00C60DE7"/>
    <w:rsid w:val="00C65C43"/>
    <w:rsid w:val="00C6744F"/>
    <w:rsid w:val="00C739A0"/>
    <w:rsid w:val="00C74C45"/>
    <w:rsid w:val="00C8690D"/>
    <w:rsid w:val="00CB17F8"/>
    <w:rsid w:val="00CC0204"/>
    <w:rsid w:val="00CD01F1"/>
    <w:rsid w:val="00CD3C25"/>
    <w:rsid w:val="00CF18E3"/>
    <w:rsid w:val="00CF3B2B"/>
    <w:rsid w:val="00CF5834"/>
    <w:rsid w:val="00D01F60"/>
    <w:rsid w:val="00D12BBF"/>
    <w:rsid w:val="00D16ED6"/>
    <w:rsid w:val="00D17F22"/>
    <w:rsid w:val="00D31116"/>
    <w:rsid w:val="00D5222E"/>
    <w:rsid w:val="00D56532"/>
    <w:rsid w:val="00D61DC6"/>
    <w:rsid w:val="00D91A5A"/>
    <w:rsid w:val="00D944DC"/>
    <w:rsid w:val="00DB3F46"/>
    <w:rsid w:val="00DB4EC6"/>
    <w:rsid w:val="00DB5499"/>
    <w:rsid w:val="00DC6C3C"/>
    <w:rsid w:val="00DE2165"/>
    <w:rsid w:val="00DE458E"/>
    <w:rsid w:val="00DE6D1F"/>
    <w:rsid w:val="00E00F67"/>
    <w:rsid w:val="00E1608A"/>
    <w:rsid w:val="00E254E3"/>
    <w:rsid w:val="00E34694"/>
    <w:rsid w:val="00E35141"/>
    <w:rsid w:val="00E35CF1"/>
    <w:rsid w:val="00E40470"/>
    <w:rsid w:val="00E54715"/>
    <w:rsid w:val="00E54DE1"/>
    <w:rsid w:val="00E56137"/>
    <w:rsid w:val="00E5635B"/>
    <w:rsid w:val="00E56E26"/>
    <w:rsid w:val="00E65271"/>
    <w:rsid w:val="00E753C7"/>
    <w:rsid w:val="00E80235"/>
    <w:rsid w:val="00E82E06"/>
    <w:rsid w:val="00E845C0"/>
    <w:rsid w:val="00E85838"/>
    <w:rsid w:val="00E90247"/>
    <w:rsid w:val="00E94229"/>
    <w:rsid w:val="00E94395"/>
    <w:rsid w:val="00E9481D"/>
    <w:rsid w:val="00EA3081"/>
    <w:rsid w:val="00EA7395"/>
    <w:rsid w:val="00EB2A70"/>
    <w:rsid w:val="00EB3DA9"/>
    <w:rsid w:val="00EC3BE9"/>
    <w:rsid w:val="00EC446D"/>
    <w:rsid w:val="00EC5C3C"/>
    <w:rsid w:val="00ED0484"/>
    <w:rsid w:val="00ED0AC7"/>
    <w:rsid w:val="00ED34AC"/>
    <w:rsid w:val="00ED413B"/>
    <w:rsid w:val="00ED4884"/>
    <w:rsid w:val="00ED4FA8"/>
    <w:rsid w:val="00EE1611"/>
    <w:rsid w:val="00EE5828"/>
    <w:rsid w:val="00EF5B4D"/>
    <w:rsid w:val="00F0109B"/>
    <w:rsid w:val="00F41174"/>
    <w:rsid w:val="00F43B5A"/>
    <w:rsid w:val="00F51E52"/>
    <w:rsid w:val="00F53A3E"/>
    <w:rsid w:val="00F540DF"/>
    <w:rsid w:val="00F57BBE"/>
    <w:rsid w:val="00F6576A"/>
    <w:rsid w:val="00F74BD1"/>
    <w:rsid w:val="00F75C00"/>
    <w:rsid w:val="00F86D87"/>
    <w:rsid w:val="00F93DC7"/>
    <w:rsid w:val="00F96D37"/>
    <w:rsid w:val="00F96D4C"/>
    <w:rsid w:val="00FA15F4"/>
    <w:rsid w:val="00FA5B81"/>
    <w:rsid w:val="00FA67BC"/>
    <w:rsid w:val="00FA76E9"/>
    <w:rsid w:val="00FB4FD6"/>
    <w:rsid w:val="00FC2509"/>
    <w:rsid w:val="00FC3925"/>
    <w:rsid w:val="00FD10EB"/>
    <w:rsid w:val="00FD1C6E"/>
    <w:rsid w:val="00FD3A8F"/>
    <w:rsid w:val="00FE1177"/>
    <w:rsid w:val="00FE21D1"/>
    <w:rsid w:val="00FF09D5"/>
    <w:rsid w:val="00FF41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4965C9"/>
  <w15:chartTrackingRefBased/>
  <w15:docId w15:val="{8600EC63-D47B-4A50-A612-79C00A643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9" w:qFormat="1"/>
    <w:lsdException w:name="heading 1" w:uiPriority="10"/>
    <w:lsdException w:name="heading 2" w:semiHidden="1" w:uiPriority="10"/>
    <w:lsdException w:name="heading 3" w:semiHidden="1" w:uiPriority="10" w:unhideWhenUsed="1" w:qFormat="1"/>
    <w:lsdException w:name="heading 4" w:semiHidden="1" w:uiPriority="10" w:unhideWhenUsed="1" w:qFormat="1"/>
    <w:lsdException w:name="heading 5" w:semiHidden="1" w:uiPriority="10" w:unhideWhenUsed="1" w:qFormat="1"/>
    <w:lsdException w:name="heading 6" w:semiHidden="1" w:uiPriority="10" w:unhideWhenUsed="1" w:qFormat="1"/>
    <w:lsdException w:name="heading 7" w:semiHidden="1" w:uiPriority="10" w:unhideWhenUsed="1" w:qFormat="1"/>
    <w:lsdException w:name="heading 8" w:semiHidden="1" w:uiPriority="10" w:unhideWhenUsed="1" w:qFormat="1"/>
    <w:lsdException w:name="heading 9" w:semiHidden="1" w:uiPriority="1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98"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
    <w:semiHidden/>
    <w:qFormat/>
    <w:rsid w:val="00A24F08"/>
    <w:rPr>
      <w:rFonts w:ascii="Arial" w:hAnsi="Arial"/>
    </w:rPr>
  </w:style>
  <w:style w:type="paragraph" w:styleId="1">
    <w:name w:val="heading 1"/>
    <w:basedOn w:val="a"/>
    <w:next w:val="a"/>
    <w:link w:val="10"/>
    <w:uiPriority w:val="10"/>
    <w:semiHidden/>
    <w:rsid w:val="003850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10"/>
    <w:semiHidden/>
    <w:rsid w:val="0038501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10"/>
    <w:semiHidden/>
    <w:unhideWhenUsed/>
    <w:qFormat/>
    <w:rsid w:val="00385019"/>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СЕРИАЛ"/>
    <w:basedOn w:val="a"/>
    <w:next w:val="a4"/>
    <w:semiHidden/>
    <w:qFormat/>
    <w:rsid w:val="00385019"/>
    <w:pPr>
      <w:spacing w:after="240"/>
      <w:jc w:val="center"/>
      <w:outlineLvl w:val="0"/>
    </w:pPr>
    <w:rPr>
      <w:rFonts w:ascii="Sylfaen" w:hAnsi="Sylfaen"/>
      <w:caps/>
      <w:color w:val="000000" w:themeColor="text1"/>
      <w:sz w:val="28"/>
      <w:szCs w:val="28"/>
    </w:rPr>
  </w:style>
  <w:style w:type="paragraph" w:customStyle="1" w:styleId="a4">
    <w:name w:val="СЕЗОН/СЕРИЯ"/>
    <w:basedOn w:val="a"/>
    <w:next w:val="a5"/>
    <w:uiPriority w:val="1"/>
    <w:semiHidden/>
    <w:qFormat/>
    <w:rsid w:val="00385019"/>
    <w:pPr>
      <w:jc w:val="center"/>
    </w:pPr>
    <w:rPr>
      <w:rFonts w:ascii="Sylfaen" w:hAnsi="Sylfaen"/>
      <w:smallCaps/>
      <w:color w:val="000000" w:themeColor="text1"/>
      <w:sz w:val="28"/>
      <w:szCs w:val="28"/>
    </w:rPr>
  </w:style>
  <w:style w:type="paragraph" w:customStyle="1" w:styleId="a5">
    <w:name w:val="НАЗВАНИЕ СЕРИИ"/>
    <w:basedOn w:val="a"/>
    <w:uiPriority w:val="2"/>
    <w:semiHidden/>
    <w:qFormat/>
    <w:rsid w:val="00385019"/>
    <w:pPr>
      <w:spacing w:before="240" w:after="360"/>
      <w:jc w:val="center"/>
      <w:outlineLvl w:val="0"/>
    </w:pPr>
    <w:rPr>
      <w:rFonts w:ascii="Sylfaen" w:hAnsi="Sylfaen"/>
      <w:caps/>
      <w:color w:val="000000" w:themeColor="text1"/>
      <w:sz w:val="28"/>
      <w:szCs w:val="28"/>
      <w:u w:val="single"/>
    </w:rPr>
  </w:style>
  <w:style w:type="paragraph" w:customStyle="1" w:styleId="a6">
    <w:name w:val="МЕСТО И ВРЕМЯ"/>
    <w:basedOn w:val="a"/>
    <w:next w:val="a7"/>
    <w:uiPriority w:val="3"/>
    <w:qFormat/>
    <w:rsid w:val="00A2466F"/>
    <w:pPr>
      <w:keepNext/>
      <w:tabs>
        <w:tab w:val="left" w:pos="992"/>
      </w:tabs>
      <w:spacing w:before="240"/>
      <w:ind w:left="992" w:hanging="992"/>
      <w:outlineLvl w:val="0"/>
    </w:pPr>
    <w:rPr>
      <w:rFonts w:ascii="Courier New" w:eastAsia="Times New Roman" w:hAnsi="Courier New" w:cs="Arial"/>
      <w:caps/>
      <w:szCs w:val="28"/>
      <w:lang w:eastAsia="ru-RU"/>
    </w:rPr>
  </w:style>
  <w:style w:type="paragraph" w:customStyle="1" w:styleId="a8">
    <w:name w:val="ГЕРОИ"/>
    <w:basedOn w:val="a"/>
    <w:next w:val="a7"/>
    <w:uiPriority w:val="4"/>
    <w:semiHidden/>
    <w:qFormat/>
    <w:rsid w:val="00A2466F"/>
    <w:pPr>
      <w:keepNext/>
      <w:spacing w:before="120"/>
      <w:jc w:val="both"/>
      <w:outlineLvl w:val="1"/>
    </w:pPr>
    <w:rPr>
      <w:rFonts w:ascii="Courier New" w:hAnsi="Courier New" w:cs="Times New Roman"/>
      <w:bCs/>
      <w:caps/>
      <w:szCs w:val="28"/>
      <w:lang w:eastAsia="ru-RU"/>
    </w:rPr>
  </w:style>
  <w:style w:type="paragraph" w:customStyle="1" w:styleId="a7">
    <w:name w:val="ОПИСАНИЕ ДЕЙСТВИЯ"/>
    <w:basedOn w:val="a"/>
    <w:next w:val="a9"/>
    <w:link w:val="aa"/>
    <w:uiPriority w:val="5"/>
    <w:qFormat/>
    <w:rsid w:val="00A2466F"/>
    <w:pPr>
      <w:spacing w:before="120" w:after="120"/>
      <w:contextualSpacing/>
      <w:jc w:val="both"/>
    </w:pPr>
    <w:rPr>
      <w:rFonts w:ascii="Courier New" w:eastAsia="Times New Roman" w:hAnsi="Courier New" w:cs="Times New Roman"/>
      <w:szCs w:val="28"/>
      <w:lang w:val="x-none" w:eastAsia="x-none"/>
    </w:rPr>
  </w:style>
  <w:style w:type="character" w:customStyle="1" w:styleId="aa">
    <w:name w:val="ОПИСАНИЕ ДЕЙСТВИЯ Знак"/>
    <w:link w:val="a7"/>
    <w:uiPriority w:val="5"/>
    <w:rsid w:val="00A2466F"/>
    <w:rPr>
      <w:rFonts w:ascii="Courier New" w:eastAsia="Times New Roman" w:hAnsi="Courier New" w:cs="Times New Roman"/>
      <w:szCs w:val="28"/>
      <w:lang w:val="x-none" w:eastAsia="x-none"/>
    </w:rPr>
  </w:style>
  <w:style w:type="paragraph" w:customStyle="1" w:styleId="a9">
    <w:name w:val="ИМЯ ГЕРОЯ"/>
    <w:basedOn w:val="a"/>
    <w:next w:val="ab"/>
    <w:link w:val="ac"/>
    <w:uiPriority w:val="6"/>
    <w:qFormat/>
    <w:rsid w:val="00A2466F"/>
    <w:pPr>
      <w:keepNext/>
      <w:spacing w:before="240"/>
      <w:ind w:left="3827"/>
    </w:pPr>
    <w:rPr>
      <w:rFonts w:ascii="Courier New" w:eastAsia="Times New Roman" w:hAnsi="Courier New" w:cs="Times New Roman"/>
      <w:caps/>
      <w:szCs w:val="28"/>
      <w:lang w:val="x-none" w:eastAsia="x-none"/>
    </w:rPr>
  </w:style>
  <w:style w:type="character" w:customStyle="1" w:styleId="ac">
    <w:name w:val="ИМЯ ГЕРОЯ Знак"/>
    <w:link w:val="a9"/>
    <w:uiPriority w:val="6"/>
    <w:rsid w:val="00A2466F"/>
    <w:rPr>
      <w:rFonts w:ascii="Courier New" w:eastAsia="Times New Roman" w:hAnsi="Courier New" w:cs="Times New Roman"/>
      <w:caps/>
      <w:szCs w:val="28"/>
      <w:lang w:val="x-none" w:eastAsia="x-none"/>
    </w:rPr>
  </w:style>
  <w:style w:type="paragraph" w:customStyle="1" w:styleId="ab">
    <w:name w:val="РЕПЛИКА"/>
    <w:basedOn w:val="a"/>
    <w:next w:val="a9"/>
    <w:link w:val="ad"/>
    <w:uiPriority w:val="7"/>
    <w:qFormat/>
    <w:rsid w:val="00A2466F"/>
    <w:pPr>
      <w:keepLines/>
      <w:ind w:left="2126" w:right="2126"/>
      <w:jc w:val="both"/>
    </w:pPr>
    <w:rPr>
      <w:rFonts w:ascii="Courier New" w:eastAsia="Times New Roman" w:hAnsi="Courier New" w:cs="Times New Roman"/>
      <w:szCs w:val="28"/>
      <w:lang w:val="x-none" w:eastAsia="x-none"/>
    </w:rPr>
  </w:style>
  <w:style w:type="character" w:customStyle="1" w:styleId="ad">
    <w:name w:val="РЕПЛИКА Знак"/>
    <w:link w:val="ab"/>
    <w:uiPriority w:val="7"/>
    <w:rsid w:val="00A2466F"/>
    <w:rPr>
      <w:rFonts w:ascii="Courier New" w:eastAsia="Times New Roman" w:hAnsi="Courier New" w:cs="Times New Roman"/>
      <w:szCs w:val="28"/>
      <w:lang w:val="x-none" w:eastAsia="x-none"/>
    </w:rPr>
  </w:style>
  <w:style w:type="paragraph" w:customStyle="1" w:styleId="ae">
    <w:name w:val="РЕМАРКА"/>
    <w:basedOn w:val="a"/>
    <w:next w:val="ab"/>
    <w:link w:val="af"/>
    <w:uiPriority w:val="8"/>
    <w:qFormat/>
    <w:rsid w:val="00A2466F"/>
    <w:pPr>
      <w:keepNext/>
      <w:ind w:left="3119" w:right="2552"/>
      <w:jc w:val="both"/>
    </w:pPr>
    <w:rPr>
      <w:rFonts w:ascii="Courier New" w:eastAsia="Times New Roman" w:hAnsi="Courier New" w:cs="Times New Roman"/>
      <w:szCs w:val="28"/>
      <w:lang w:eastAsia="ru-RU"/>
    </w:rPr>
  </w:style>
  <w:style w:type="character" w:customStyle="1" w:styleId="af">
    <w:name w:val="РЕМАРКА Знак"/>
    <w:link w:val="ae"/>
    <w:uiPriority w:val="8"/>
    <w:rsid w:val="00A2466F"/>
    <w:rPr>
      <w:rFonts w:ascii="Courier New" w:eastAsia="Times New Roman" w:hAnsi="Courier New" w:cs="Times New Roman"/>
      <w:szCs w:val="28"/>
      <w:lang w:eastAsia="ru-RU"/>
    </w:rPr>
  </w:style>
  <w:style w:type="table" w:styleId="af0">
    <w:name w:val="Table Grid"/>
    <w:basedOn w:val="a1"/>
    <w:uiPriority w:val="39"/>
    <w:rsid w:val="003850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
    <w:uiPriority w:val="34"/>
    <w:semiHidden/>
    <w:qFormat/>
    <w:rsid w:val="00385019"/>
    <w:pPr>
      <w:ind w:left="720"/>
      <w:contextualSpacing/>
    </w:pPr>
  </w:style>
  <w:style w:type="character" w:customStyle="1" w:styleId="10">
    <w:name w:val="Заголовок 1 Знак"/>
    <w:basedOn w:val="a0"/>
    <w:link w:val="1"/>
    <w:uiPriority w:val="10"/>
    <w:semiHidden/>
    <w:rsid w:val="00385019"/>
    <w:rPr>
      <w:rFonts w:asciiTheme="majorHAnsi" w:eastAsiaTheme="majorEastAsia" w:hAnsiTheme="majorHAnsi" w:cstheme="majorBidi"/>
      <w:color w:val="2F5496" w:themeColor="accent1" w:themeShade="BF"/>
      <w:sz w:val="32"/>
      <w:szCs w:val="32"/>
    </w:rPr>
  </w:style>
  <w:style w:type="paragraph" w:styleId="af2">
    <w:name w:val="TOC Heading"/>
    <w:basedOn w:val="1"/>
    <w:next w:val="a"/>
    <w:uiPriority w:val="39"/>
    <w:semiHidden/>
    <w:rsid w:val="00385019"/>
    <w:pPr>
      <w:spacing w:line="259" w:lineRule="auto"/>
      <w:jc w:val="right"/>
      <w:outlineLvl w:val="9"/>
    </w:pPr>
    <w:rPr>
      <w:rFonts w:ascii="Arial" w:hAnsi="Arial"/>
      <w:caps/>
      <w:color w:val="auto"/>
      <w:sz w:val="24"/>
      <w:lang w:eastAsia="ru-RU"/>
    </w:rPr>
  </w:style>
  <w:style w:type="paragraph" w:styleId="11">
    <w:name w:val="toc 1"/>
    <w:basedOn w:val="a"/>
    <w:next w:val="a"/>
    <w:autoRedefine/>
    <w:uiPriority w:val="39"/>
    <w:semiHidden/>
    <w:rsid w:val="00056864"/>
    <w:pPr>
      <w:keepNext/>
      <w:tabs>
        <w:tab w:val="left" w:pos="660"/>
        <w:tab w:val="left" w:pos="851"/>
      </w:tabs>
      <w:spacing w:before="200" w:after="60"/>
    </w:pPr>
    <w:rPr>
      <w:b/>
    </w:rPr>
  </w:style>
  <w:style w:type="paragraph" w:styleId="21">
    <w:name w:val="toc 2"/>
    <w:basedOn w:val="a"/>
    <w:next w:val="a"/>
    <w:autoRedefine/>
    <w:uiPriority w:val="39"/>
    <w:semiHidden/>
    <w:rsid w:val="00056864"/>
    <w:pPr>
      <w:spacing w:after="100"/>
      <w:ind w:left="680"/>
    </w:pPr>
    <w:rPr>
      <w:smallCaps/>
    </w:rPr>
  </w:style>
  <w:style w:type="character" w:customStyle="1" w:styleId="30">
    <w:name w:val="Заголовок 3 Знак"/>
    <w:basedOn w:val="a0"/>
    <w:link w:val="3"/>
    <w:uiPriority w:val="10"/>
    <w:semiHidden/>
    <w:rsid w:val="00385019"/>
    <w:rPr>
      <w:rFonts w:asciiTheme="majorHAnsi" w:eastAsiaTheme="majorEastAsia" w:hAnsiTheme="majorHAnsi" w:cstheme="majorBidi"/>
      <w:color w:val="1F3763" w:themeColor="accent1" w:themeShade="7F"/>
    </w:rPr>
  </w:style>
  <w:style w:type="paragraph" w:customStyle="1" w:styleId="af3">
    <w:name w:val="ТИТУЛ_СЕРИАЛ"/>
    <w:basedOn w:val="a"/>
    <w:autoRedefine/>
    <w:uiPriority w:val="9"/>
    <w:semiHidden/>
    <w:qFormat/>
    <w:rsid w:val="00FD10EB"/>
    <w:pPr>
      <w:framePr w:hSpace="180" w:wrap="around" w:vAnchor="text" w:hAnchor="margin" w:x="279" w:y="28"/>
      <w:spacing w:after="120"/>
      <w:jc w:val="center"/>
    </w:pPr>
    <w:rPr>
      <w:rFonts w:ascii="Sylfaen" w:hAnsi="Sylfaen"/>
      <w:caps/>
      <w:sz w:val="40"/>
      <w:szCs w:val="40"/>
    </w:rPr>
  </w:style>
  <w:style w:type="paragraph" w:customStyle="1" w:styleId="af4">
    <w:name w:val="ТИТУЛ_СЕЗОН/СЕРИЯ"/>
    <w:basedOn w:val="a"/>
    <w:autoRedefine/>
    <w:uiPriority w:val="9"/>
    <w:semiHidden/>
    <w:qFormat/>
    <w:rsid w:val="00FD10EB"/>
    <w:pPr>
      <w:framePr w:hSpace="180" w:wrap="around" w:vAnchor="text" w:hAnchor="margin" w:x="279" w:y="28"/>
      <w:jc w:val="center"/>
    </w:pPr>
    <w:rPr>
      <w:rFonts w:ascii="Sylfaen" w:hAnsi="Sylfaen"/>
      <w:smallCaps/>
      <w:sz w:val="32"/>
      <w:szCs w:val="32"/>
    </w:rPr>
  </w:style>
  <w:style w:type="paragraph" w:customStyle="1" w:styleId="af5">
    <w:name w:val="ТИТУЛ_НАЗВАНИЕ"/>
    <w:basedOn w:val="a"/>
    <w:autoRedefine/>
    <w:uiPriority w:val="9"/>
    <w:semiHidden/>
    <w:qFormat/>
    <w:rsid w:val="00385019"/>
    <w:pPr>
      <w:framePr w:hSpace="180" w:wrap="around" w:vAnchor="text" w:hAnchor="margin" w:x="279" w:y="28"/>
      <w:jc w:val="center"/>
    </w:pPr>
    <w:rPr>
      <w:rFonts w:ascii="Sylfaen" w:hAnsi="Sylfaen"/>
      <w:caps/>
      <w:sz w:val="36"/>
      <w:szCs w:val="36"/>
    </w:rPr>
  </w:style>
  <w:style w:type="paragraph" w:customStyle="1" w:styleId="af6">
    <w:name w:val="Дата/Изменения"/>
    <w:basedOn w:val="a"/>
    <w:uiPriority w:val="9"/>
    <w:semiHidden/>
    <w:qFormat/>
    <w:rsid w:val="00385019"/>
    <w:pPr>
      <w:spacing w:after="240"/>
      <w:jc w:val="right"/>
    </w:pPr>
    <w:rPr>
      <w:rFonts w:ascii="Sylfaen" w:hAnsi="Sylfaen"/>
    </w:rPr>
  </w:style>
  <w:style w:type="paragraph" w:customStyle="1" w:styleId="af7">
    <w:name w:val="Автор сценария"/>
    <w:basedOn w:val="a"/>
    <w:uiPriority w:val="9"/>
    <w:semiHidden/>
    <w:qFormat/>
    <w:rsid w:val="00385019"/>
    <w:pPr>
      <w:spacing w:after="480"/>
      <w:jc w:val="right"/>
    </w:pPr>
    <w:rPr>
      <w:rFonts w:ascii="Sylfaen" w:hAnsi="Sylfaen"/>
    </w:rPr>
  </w:style>
  <w:style w:type="paragraph" w:styleId="af8">
    <w:name w:val="header"/>
    <w:basedOn w:val="a"/>
    <w:link w:val="af9"/>
    <w:uiPriority w:val="99"/>
    <w:semiHidden/>
    <w:rsid w:val="00385019"/>
    <w:pPr>
      <w:tabs>
        <w:tab w:val="center" w:pos="4677"/>
        <w:tab w:val="right" w:pos="9355"/>
      </w:tabs>
    </w:pPr>
  </w:style>
  <w:style w:type="paragraph" w:customStyle="1" w:styleId="afa">
    <w:name w:val="ЗТМ/СКЛЕЙКА/КОНЕЦ"/>
    <w:basedOn w:val="a"/>
    <w:link w:val="afb"/>
    <w:uiPriority w:val="9"/>
    <w:qFormat/>
    <w:rsid w:val="00A2466F"/>
    <w:pPr>
      <w:spacing w:before="120"/>
    </w:pPr>
    <w:rPr>
      <w:rFonts w:ascii="Courier New" w:hAnsi="Courier New"/>
      <w:caps/>
      <w:szCs w:val="28"/>
    </w:rPr>
  </w:style>
  <w:style w:type="character" w:customStyle="1" w:styleId="af9">
    <w:name w:val="Верхний колонтитул Знак"/>
    <w:basedOn w:val="a0"/>
    <w:link w:val="af8"/>
    <w:uiPriority w:val="99"/>
    <w:semiHidden/>
    <w:rsid w:val="005235E2"/>
    <w:rPr>
      <w:rFonts w:ascii="Arial" w:hAnsi="Arial"/>
    </w:rPr>
  </w:style>
  <w:style w:type="paragraph" w:styleId="afc">
    <w:name w:val="footer"/>
    <w:basedOn w:val="a"/>
    <w:link w:val="afd"/>
    <w:uiPriority w:val="99"/>
    <w:semiHidden/>
    <w:rsid w:val="00385019"/>
    <w:pPr>
      <w:tabs>
        <w:tab w:val="center" w:pos="4677"/>
        <w:tab w:val="right" w:pos="9355"/>
      </w:tabs>
    </w:pPr>
  </w:style>
  <w:style w:type="character" w:customStyle="1" w:styleId="afd">
    <w:name w:val="Нижний колонтитул Знак"/>
    <w:basedOn w:val="a0"/>
    <w:link w:val="afc"/>
    <w:uiPriority w:val="99"/>
    <w:semiHidden/>
    <w:rsid w:val="00385019"/>
    <w:rPr>
      <w:rFonts w:ascii="Arial" w:hAnsi="Arial"/>
    </w:rPr>
  </w:style>
  <w:style w:type="character" w:customStyle="1" w:styleId="20">
    <w:name w:val="Заголовок 2 Знак"/>
    <w:basedOn w:val="a0"/>
    <w:link w:val="2"/>
    <w:uiPriority w:val="10"/>
    <w:semiHidden/>
    <w:rsid w:val="00385019"/>
    <w:rPr>
      <w:rFonts w:asciiTheme="majorHAnsi" w:eastAsiaTheme="majorEastAsia" w:hAnsiTheme="majorHAnsi" w:cstheme="majorBidi"/>
      <w:color w:val="2F5496" w:themeColor="accent1" w:themeShade="BF"/>
      <w:sz w:val="26"/>
      <w:szCs w:val="26"/>
    </w:rPr>
  </w:style>
  <w:style w:type="character" w:styleId="afe">
    <w:name w:val="Hyperlink"/>
    <w:basedOn w:val="a0"/>
    <w:uiPriority w:val="99"/>
    <w:semiHidden/>
    <w:rsid w:val="00385019"/>
    <w:rPr>
      <w:color w:val="0563C1" w:themeColor="hyperlink"/>
      <w:u w:val="single"/>
    </w:rPr>
  </w:style>
  <w:style w:type="character" w:customStyle="1" w:styleId="afb">
    <w:name w:val="ЗТМ/СКЛЕЙКА/КОНЕЦ Знак"/>
    <w:basedOn w:val="a0"/>
    <w:link w:val="afa"/>
    <w:uiPriority w:val="9"/>
    <w:rsid w:val="00A2466F"/>
    <w:rPr>
      <w:rFonts w:ascii="Courier New" w:hAnsi="Courier New"/>
      <w:cap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57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sha\Desktop\&#1051;&#1077;&#1075;&#1080;&#1086;\&#1055;&#1054;&#1051;&#1048;&#1053;&#1040;\&#1055;&#1086;&#1083;&#1085;&#1099;&#1081;%20&#1096;&#1072;&#1073;&#1083;&#1086;&#1085;%20&#1052;&#1057;&#1056;2%20&#1080;%20&#1044;&#1040;&#105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C728B-0116-47DF-A6FC-9CBD45156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Полный шаблон МСР2 и ДАМ</Template>
  <TotalTime>3695</TotalTime>
  <Pages>27</Pages>
  <Words>3480</Words>
  <Characters>19842</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Pasha</dc:creator>
  <cp:keywords/>
  <dc:description/>
  <cp:lastModifiedBy>Нина</cp:lastModifiedBy>
  <cp:revision>41</cp:revision>
  <dcterms:created xsi:type="dcterms:W3CDTF">2022-03-14T06:23:00Z</dcterms:created>
  <dcterms:modified xsi:type="dcterms:W3CDTF">2023-06-22T14:04:00Z</dcterms:modified>
</cp:coreProperties>
</file>