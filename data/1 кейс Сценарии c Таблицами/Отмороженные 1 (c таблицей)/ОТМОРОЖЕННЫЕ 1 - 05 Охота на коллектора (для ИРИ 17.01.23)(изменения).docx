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9C386" w14:textId="77777777" w:rsidR="00DA2136" w:rsidRPr="00937F01" w:rsidRDefault="00DA2136" w:rsidP="00932E9E">
      <w:pPr>
        <w:tabs>
          <w:tab w:val="left" w:pos="2029"/>
          <w:tab w:val="center" w:pos="4181"/>
        </w:tabs>
        <w:spacing w:before="3720" w:after="240"/>
        <w:ind w:left="1843" w:right="1843"/>
        <w:jc w:val="center"/>
        <w:rPr>
          <w:rFonts w:ascii="Courier New" w:hAnsi="Courier New" w:cs="Courier New"/>
          <w:caps/>
          <w:color w:val="000000" w:themeColor="text1"/>
        </w:rPr>
      </w:pPr>
      <w:bookmarkStart w:id="0" w:name="_Hlk79614151"/>
      <w:r w:rsidRPr="00937F01">
        <w:rPr>
          <w:rFonts w:ascii="Courier New" w:hAnsi="Courier New" w:cs="Courier New"/>
          <w:caps/>
          <w:color w:val="000000" w:themeColor="text1"/>
        </w:rPr>
        <w:t>ОТМОРОЖЕННЫЕ</w:t>
      </w:r>
    </w:p>
    <w:p w14:paraId="5193A6CD" w14:textId="77777777" w:rsidR="00712733" w:rsidRPr="00712733" w:rsidRDefault="00712733" w:rsidP="00712733">
      <w:pPr>
        <w:tabs>
          <w:tab w:val="left" w:pos="2029"/>
          <w:tab w:val="center" w:pos="4181"/>
        </w:tabs>
        <w:spacing w:after="240"/>
        <w:ind w:left="1843" w:right="1843"/>
        <w:jc w:val="center"/>
        <w:rPr>
          <w:rFonts w:ascii="Courier New" w:eastAsia="Calibri" w:hAnsi="Courier New" w:cs="Courier New"/>
          <w:color w:val="000000" w:themeColor="text1"/>
        </w:rPr>
      </w:pPr>
      <w:r w:rsidRPr="00712733">
        <w:rPr>
          <w:rFonts w:ascii="Courier New" w:eastAsia="Calibri" w:hAnsi="Courier New" w:cs="Courier New"/>
          <w:color w:val="000000" w:themeColor="text1"/>
        </w:rPr>
        <w:t>Илья Куликов</w:t>
      </w:r>
    </w:p>
    <w:p w14:paraId="0B09923B" w14:textId="77777777" w:rsidR="00DA2136" w:rsidRPr="00937F01" w:rsidRDefault="00DA2136" w:rsidP="00DA2136">
      <w:pPr>
        <w:tabs>
          <w:tab w:val="left" w:pos="2029"/>
          <w:tab w:val="center" w:pos="4181"/>
        </w:tabs>
        <w:spacing w:after="240"/>
        <w:ind w:left="1843" w:right="1843"/>
        <w:jc w:val="center"/>
        <w:rPr>
          <w:rFonts w:ascii="Courier New" w:hAnsi="Courier New" w:cs="Courier New"/>
          <w:color w:val="000000" w:themeColor="text1"/>
        </w:rPr>
      </w:pPr>
      <w:r w:rsidRPr="00937F01">
        <w:rPr>
          <w:rFonts w:ascii="Courier New" w:hAnsi="Courier New" w:cs="Courier New"/>
          <w:color w:val="000000" w:themeColor="text1"/>
        </w:rPr>
        <w:t>оригинальный сценарий</w:t>
      </w:r>
    </w:p>
    <w:p w14:paraId="093B8567" w14:textId="46A85DEF" w:rsidR="00DA2136" w:rsidRPr="00937F01" w:rsidRDefault="00DA2136" w:rsidP="00DA2136">
      <w:pPr>
        <w:jc w:val="center"/>
        <w:rPr>
          <w:rFonts w:ascii="Courier New" w:hAnsi="Courier New" w:cs="Courier New"/>
          <w:smallCaps/>
          <w:color w:val="000000" w:themeColor="text1"/>
        </w:rPr>
      </w:pPr>
      <w:r w:rsidRPr="00712733">
        <w:rPr>
          <w:rFonts w:ascii="Courier New" w:hAnsi="Courier New" w:cs="Courier New"/>
          <w:smallCaps/>
          <w:color w:val="000000" w:themeColor="text1"/>
        </w:rPr>
        <w:t>(</w:t>
      </w:r>
      <w:r w:rsidR="00712733" w:rsidRPr="00712733">
        <w:rPr>
          <w:rFonts w:ascii="Courier New" w:hAnsi="Courier New" w:cs="Courier New"/>
          <w:smallCaps/>
          <w:color w:val="000000" w:themeColor="text1"/>
        </w:rPr>
        <w:t>12+</w:t>
      </w:r>
      <w:r w:rsidRPr="00712733">
        <w:rPr>
          <w:rFonts w:ascii="Courier New" w:hAnsi="Courier New" w:cs="Courier New"/>
          <w:smallCaps/>
          <w:color w:val="000000" w:themeColor="text1"/>
        </w:rPr>
        <w:t>)</w:t>
      </w:r>
    </w:p>
    <w:p w14:paraId="4B797B16" w14:textId="77777777" w:rsidR="00DA2136" w:rsidRPr="00937F01" w:rsidRDefault="00DA2136" w:rsidP="00DA2136">
      <w:pPr>
        <w:spacing w:before="4560"/>
        <w:ind w:left="4678"/>
        <w:rPr>
          <w:rFonts w:ascii="Courier New" w:hAnsi="Courier New" w:cs="Courier New"/>
          <w:caps/>
          <w:color w:val="000000" w:themeColor="text1"/>
        </w:rPr>
      </w:pPr>
      <w:r w:rsidRPr="00937F01">
        <w:rPr>
          <w:rFonts w:ascii="Courier New" w:hAnsi="Courier New" w:cs="Courier New"/>
          <w:caps/>
          <w:color w:val="000000" w:themeColor="text1"/>
          <w:lang w:val="en-US"/>
        </w:rPr>
        <w:t>LEGIO</w:t>
      </w:r>
      <w:r w:rsidRPr="00937F01">
        <w:rPr>
          <w:rFonts w:ascii="Courier New" w:hAnsi="Courier New" w:cs="Courier New"/>
          <w:caps/>
          <w:color w:val="000000" w:themeColor="text1"/>
        </w:rPr>
        <w:t xml:space="preserve"> </w:t>
      </w:r>
      <w:r w:rsidRPr="00937F01">
        <w:rPr>
          <w:rFonts w:ascii="Courier New" w:hAnsi="Courier New" w:cs="Courier New"/>
          <w:caps/>
          <w:color w:val="000000" w:themeColor="text1"/>
          <w:lang w:val="en-US"/>
        </w:rPr>
        <w:t>FELIX</w:t>
      </w:r>
    </w:p>
    <w:p w14:paraId="0E73DD74" w14:textId="77777777" w:rsidR="000F59AE" w:rsidRDefault="000F59AE" w:rsidP="00DA2136">
      <w:pPr>
        <w:pStyle w:val="a7"/>
      </w:pPr>
    </w:p>
    <w:p w14:paraId="0E03522F" w14:textId="77777777" w:rsidR="00DA2136" w:rsidRPr="00DA2136" w:rsidRDefault="00DA2136" w:rsidP="00DA2136">
      <w:pPr>
        <w:pStyle w:val="a7"/>
        <w:sectPr w:rsidR="00DA2136" w:rsidRPr="00DA2136" w:rsidSect="000E269C">
          <w:headerReference w:type="default" r:id="rId8"/>
          <w:pgSz w:w="11906" w:h="16838"/>
          <w:pgMar w:top="1418" w:right="1418" w:bottom="709" w:left="2126" w:header="708" w:footer="708" w:gutter="0"/>
          <w:pgNumType w:start="0"/>
          <w:cols w:space="708"/>
          <w:titlePg/>
          <w:docGrid w:linePitch="360"/>
        </w:sectPr>
      </w:pPr>
    </w:p>
    <w:bookmarkEnd w:id="0"/>
    <w:p w14:paraId="30747A8A" w14:textId="77777777" w:rsidR="00CF0176" w:rsidRDefault="00CF0176" w:rsidP="00CF0176">
      <w:pPr>
        <w:pStyle w:val="afa"/>
      </w:pPr>
      <w:r>
        <w:lastRenderedPageBreak/>
        <w:t>ИЗ ЗТМ</w:t>
      </w:r>
    </w:p>
    <w:p w14:paraId="7F8DD313" w14:textId="77777777" w:rsidR="00CF0176" w:rsidRDefault="00086CEF" w:rsidP="00CF0176">
      <w:pPr>
        <w:pStyle w:val="a6"/>
      </w:pPr>
      <w:r>
        <w:t>5-1.</w:t>
      </w:r>
      <w:r>
        <w:tab/>
      </w:r>
      <w:r w:rsidR="00CF0176">
        <w:t>НАТ. АВТОСЕРВИС – НОЧЬ</w:t>
      </w:r>
    </w:p>
    <w:p w14:paraId="7EE78306" w14:textId="3B59515D" w:rsidR="00CF0176" w:rsidRDefault="00CF0176" w:rsidP="00275858">
      <w:pPr>
        <w:pStyle w:val="a7"/>
        <w:keepNext/>
        <w:keepLines/>
      </w:pPr>
      <w:r>
        <w:t>Трое поджигателей поливают из канистр бензином фасад здания. П</w:t>
      </w:r>
      <w:r w:rsidRPr="00CF0176">
        <w:rPr>
          <w:caps/>
        </w:rPr>
        <w:t>оджигатель</w:t>
      </w:r>
      <w:r>
        <w:t xml:space="preserve"> 1 подставляет палку, второй льёт на неё бензин. </w:t>
      </w:r>
      <w:r w:rsidRPr="00CF0176">
        <w:rPr>
          <w:caps/>
        </w:rPr>
        <w:t>Поджигатель 2</w:t>
      </w:r>
      <w:r>
        <w:t xml:space="preserve"> напевает песенку.</w:t>
      </w:r>
    </w:p>
    <w:p w14:paraId="129A7897" w14:textId="77777777" w:rsidR="00CF0176" w:rsidRDefault="00CF0176" w:rsidP="00CF0176">
      <w:pPr>
        <w:pStyle w:val="a9"/>
      </w:pPr>
      <w:r>
        <w:t>ПОДЖИГАТЕЛЬ 2</w:t>
      </w:r>
    </w:p>
    <w:p w14:paraId="4B10F2A0" w14:textId="77777777" w:rsidR="00CF0176" w:rsidRDefault="00CF0176" w:rsidP="00CF0176">
      <w:pPr>
        <w:pStyle w:val="ab"/>
      </w:pPr>
      <w:r w:rsidRPr="00932E9E">
        <w:rPr>
          <w:strike/>
          <w:color w:val="A6A6A6" w:themeColor="background1" w:themeShade="A6"/>
        </w:rPr>
        <w:t>Ты горишь, как огонь я…</w:t>
      </w:r>
      <w:r w:rsidRPr="00932E9E">
        <w:rPr>
          <w:color w:val="A6A6A6" w:themeColor="background1" w:themeShade="A6"/>
        </w:rPr>
        <w:t xml:space="preserve"> </w:t>
      </w:r>
      <w:r>
        <w:t>У тебя агония… Автосервис не продал, теперь куча геморроййяаа…</w:t>
      </w:r>
    </w:p>
    <w:p w14:paraId="6438BFAF" w14:textId="3EAB583F" w:rsidR="00CF0176" w:rsidRDefault="00CF0176" w:rsidP="00CF0176">
      <w:pPr>
        <w:pStyle w:val="a7"/>
      </w:pPr>
      <w:r>
        <w:t xml:space="preserve">Поджигатель 1 даёт ему </w:t>
      </w:r>
      <w:r w:rsidRPr="00932E9E">
        <w:rPr>
          <w:strike/>
          <w:color w:val="A6A6A6" w:themeColor="background1" w:themeShade="A6"/>
        </w:rPr>
        <w:t>леща</w:t>
      </w:r>
      <w:r w:rsidR="00932E9E" w:rsidRPr="00932E9E">
        <w:rPr>
          <w:color w:val="A6A6A6" w:themeColor="background1" w:themeShade="A6"/>
          <w:lang w:val="ru-RU"/>
        </w:rPr>
        <w:t xml:space="preserve"> </w:t>
      </w:r>
      <w:r w:rsidR="00932E9E" w:rsidRPr="00932E9E">
        <w:rPr>
          <w:color w:val="00B050"/>
          <w:lang w:val="ru-RU"/>
        </w:rPr>
        <w:t>пендаль</w:t>
      </w:r>
      <w:r>
        <w:t xml:space="preserve">, от чего у </w:t>
      </w:r>
      <w:r>
        <w:rPr>
          <w:lang w:val="ru-RU"/>
        </w:rPr>
        <w:t>П</w:t>
      </w:r>
      <w:r>
        <w:t>оджигателя 2 падает канистра из рук и образовывается лужа бензина. Поджигатель 2 разводит руками, не понимая за что. Поджигатель 1 стучит себе по лбу - «ты идиот?!». И подносит палец ко рту. Поджигатель 1 подносит зажигалку к палке. Сзади незаметно подкрадывается Чак. Бьёт ногой под коленку Поджигателя 1, тот падает. Чак обхватывает его за шею, выхватывает огненную палку и обращается к остальным.</w:t>
      </w:r>
    </w:p>
    <w:p w14:paraId="701E9B6D" w14:textId="77777777" w:rsidR="00CF0176" w:rsidRDefault="00CF0176" w:rsidP="00CF0176">
      <w:pPr>
        <w:pStyle w:val="a9"/>
      </w:pPr>
      <w:r>
        <w:t>ЧАК</w:t>
      </w:r>
    </w:p>
    <w:p w14:paraId="613D924A" w14:textId="77777777" w:rsidR="00CF0176" w:rsidRDefault="00CF0176" w:rsidP="00CF0176">
      <w:pPr>
        <w:pStyle w:val="ab"/>
      </w:pPr>
      <w:r>
        <w:t>А ну, падлы, положили горючку! Пока я вашего кореша к пиву не закоптил!</w:t>
      </w:r>
    </w:p>
    <w:p w14:paraId="12221E17" w14:textId="120CC9B1" w:rsidR="00CF0176" w:rsidRDefault="00CF0176" w:rsidP="00CF0176">
      <w:pPr>
        <w:pStyle w:val="a7"/>
      </w:pPr>
      <w:r>
        <w:t xml:space="preserve">Чак двигает факел к лицу </w:t>
      </w:r>
      <w:r>
        <w:rPr>
          <w:lang w:val="ru-RU"/>
        </w:rPr>
        <w:t>П</w:t>
      </w:r>
      <w:r>
        <w:t xml:space="preserve">оджигателя 1. Тот умоляюще орёт, скосив глаза на пламя возле своего лица. Все ставят канистры. Открывается дверь автосервиса. Оттуда выходят Фил, Масса, </w:t>
      </w:r>
      <w:r w:rsidR="00DB060A">
        <w:rPr>
          <w:lang w:val="ru-RU"/>
        </w:rPr>
        <w:t>Вжик</w:t>
      </w:r>
      <w:r>
        <w:t xml:space="preserve"> и Шуруп. Парни направляют на людей Ноля пистолеты. Шуруп забирает канистры, нюхает одну.</w:t>
      </w:r>
    </w:p>
    <w:p w14:paraId="41E91FD6" w14:textId="77777777" w:rsidR="00CF0176" w:rsidRDefault="00CF0176" w:rsidP="00CF0176">
      <w:pPr>
        <w:pStyle w:val="a9"/>
      </w:pPr>
      <w:r>
        <w:t>ШУРУП</w:t>
      </w:r>
    </w:p>
    <w:p w14:paraId="27773986" w14:textId="18978E32" w:rsidR="00CF0176" w:rsidRDefault="00CF0176" w:rsidP="00CF0176">
      <w:pPr>
        <w:pStyle w:val="ab"/>
      </w:pPr>
      <w:r>
        <w:t xml:space="preserve">Вот суки… </w:t>
      </w:r>
      <w:r w:rsidR="00DB060A">
        <w:rPr>
          <w:lang w:val="ru-RU"/>
        </w:rPr>
        <w:t>девяносто пятый</w:t>
      </w:r>
      <w:r>
        <w:t xml:space="preserve"> переводят…</w:t>
      </w:r>
    </w:p>
    <w:p w14:paraId="23E688EC" w14:textId="77777777" w:rsidR="00CF0176" w:rsidRDefault="00CF0176" w:rsidP="00CF0176">
      <w:pPr>
        <w:pStyle w:val="a9"/>
      </w:pPr>
      <w:r>
        <w:t>ФИЛ</w:t>
      </w:r>
    </w:p>
    <w:p w14:paraId="5E1F84E6" w14:textId="77777777" w:rsidR="00CF0176" w:rsidRPr="00DB060A" w:rsidRDefault="00CF0176" w:rsidP="00CF0176">
      <w:pPr>
        <w:pStyle w:val="ab"/>
      </w:pPr>
      <w:r>
        <w:t>На колени, уроды!</w:t>
      </w:r>
    </w:p>
    <w:p w14:paraId="7A3A4A1C" w14:textId="77777777" w:rsidR="00CF0176" w:rsidRDefault="00CF0176" w:rsidP="00CF0176">
      <w:pPr>
        <w:pStyle w:val="a7"/>
      </w:pPr>
      <w:r>
        <w:t>Фил стреляет в землю, все резко падают на колени. Фил смотрит на Чака.</w:t>
      </w:r>
    </w:p>
    <w:p w14:paraId="293A1D38" w14:textId="77777777" w:rsidR="00CF0176" w:rsidRDefault="00CF0176" w:rsidP="00CF0176">
      <w:pPr>
        <w:pStyle w:val="a9"/>
      </w:pPr>
      <w:r>
        <w:t>ФИЛ</w:t>
      </w:r>
    </w:p>
    <w:p w14:paraId="357FA95D" w14:textId="77777777" w:rsidR="00CF0176" w:rsidRDefault="00CF0176" w:rsidP="00CF0176">
      <w:pPr>
        <w:pStyle w:val="ab"/>
      </w:pPr>
      <w:r>
        <w:t>Ты же домой ушёл.</w:t>
      </w:r>
    </w:p>
    <w:p w14:paraId="7D911B37" w14:textId="77777777" w:rsidR="00CF0176" w:rsidRDefault="00CF0176" w:rsidP="00CF0176">
      <w:pPr>
        <w:pStyle w:val="a9"/>
      </w:pPr>
      <w:r>
        <w:t>ЧАК</w:t>
      </w:r>
    </w:p>
    <w:p w14:paraId="42CE034B" w14:textId="563A1069" w:rsidR="00CF0176" w:rsidRDefault="00CF0176" w:rsidP="00CF0176">
      <w:pPr>
        <w:pStyle w:val="ab"/>
      </w:pPr>
      <w:r>
        <w:t>Не поверишь, жигу забыл… Смотрю, а тут эти шашлычники в бензине вас маринуют.</w:t>
      </w:r>
    </w:p>
    <w:p w14:paraId="5E472198" w14:textId="77777777" w:rsidR="00344599" w:rsidRPr="00344599" w:rsidRDefault="00344599" w:rsidP="00344599">
      <w:pPr>
        <w:spacing w:before="120" w:after="120"/>
        <w:contextualSpacing/>
        <w:jc w:val="both"/>
        <w:rPr>
          <w:rFonts w:ascii="Courier New" w:eastAsia="Times New Roman" w:hAnsi="Courier New" w:cs="Times New Roman"/>
          <w:szCs w:val="28"/>
          <w:lang w:val="x-none" w:eastAsia="x-none"/>
        </w:rPr>
      </w:pPr>
      <w:r w:rsidRPr="00344599">
        <w:rPr>
          <w:rFonts w:ascii="Courier New" w:eastAsia="Times New Roman" w:hAnsi="Courier New" w:cs="Times New Roman"/>
          <w:szCs w:val="28"/>
          <w:lang w:val="x-none" w:eastAsia="x-none"/>
        </w:rPr>
        <w:t>Фил смотрит на Шурупа.</w:t>
      </w:r>
    </w:p>
    <w:p w14:paraId="69E0B00A" w14:textId="77777777" w:rsidR="00344599" w:rsidRPr="00344599" w:rsidRDefault="00344599" w:rsidP="00344599">
      <w:pPr>
        <w:keepNext/>
        <w:spacing w:before="240"/>
        <w:ind w:left="3827"/>
        <w:rPr>
          <w:rFonts w:ascii="Courier New" w:eastAsia="Times New Roman" w:hAnsi="Courier New" w:cs="Times New Roman"/>
          <w:caps/>
          <w:szCs w:val="28"/>
          <w:lang w:val="x-none" w:eastAsia="x-none"/>
        </w:rPr>
      </w:pPr>
      <w:r w:rsidRPr="00344599">
        <w:rPr>
          <w:rFonts w:ascii="Courier New" w:eastAsia="Times New Roman" w:hAnsi="Courier New" w:cs="Times New Roman"/>
          <w:caps/>
          <w:szCs w:val="28"/>
          <w:lang w:val="x-none" w:eastAsia="x-none"/>
        </w:rPr>
        <w:lastRenderedPageBreak/>
        <w:t>ФИЛ</w:t>
      </w:r>
    </w:p>
    <w:p w14:paraId="6BCE5815" w14:textId="77777777" w:rsidR="00344599" w:rsidRPr="00344599" w:rsidRDefault="00344599" w:rsidP="00344599">
      <w:pPr>
        <w:keepLines/>
        <w:ind w:left="2126" w:right="2126"/>
        <w:jc w:val="both"/>
        <w:rPr>
          <w:rFonts w:ascii="Courier New" w:eastAsia="Times New Roman" w:hAnsi="Courier New" w:cs="Times New Roman"/>
          <w:szCs w:val="28"/>
          <w:lang w:val="x-none" w:eastAsia="x-none"/>
        </w:rPr>
      </w:pPr>
      <w:r w:rsidRPr="00344599">
        <w:rPr>
          <w:rFonts w:ascii="Courier New" w:eastAsia="Times New Roman" w:hAnsi="Courier New" w:cs="Times New Roman"/>
          <w:szCs w:val="28"/>
          <w:lang w:val="x-none" w:eastAsia="x-none"/>
        </w:rPr>
        <w:t>Чё ты там говорил</w:t>
      </w:r>
      <w:r w:rsidRPr="00344599">
        <w:rPr>
          <w:rFonts w:ascii="Courier New" w:eastAsia="Times New Roman" w:hAnsi="Courier New" w:cs="Times New Roman"/>
          <w:szCs w:val="28"/>
          <w:lang w:eastAsia="x-none"/>
        </w:rPr>
        <w:t>,</w:t>
      </w:r>
      <w:r w:rsidRPr="00344599">
        <w:rPr>
          <w:rFonts w:ascii="Courier New" w:eastAsia="Times New Roman" w:hAnsi="Courier New" w:cs="Times New Roman"/>
          <w:szCs w:val="28"/>
          <w:lang w:val="x-none" w:eastAsia="x-none"/>
        </w:rPr>
        <w:t xml:space="preserve"> Шуруп? Цивилизованно вопросы сейчас решаются?!</w:t>
      </w:r>
    </w:p>
    <w:p w14:paraId="6615FF69" w14:textId="77777777" w:rsidR="00344599" w:rsidRPr="00344599" w:rsidRDefault="00344599" w:rsidP="00344599">
      <w:pPr>
        <w:keepNext/>
        <w:spacing w:before="240"/>
        <w:ind w:left="3827"/>
        <w:rPr>
          <w:rFonts w:ascii="Courier New" w:eastAsia="Times New Roman" w:hAnsi="Courier New" w:cs="Times New Roman"/>
          <w:caps/>
          <w:szCs w:val="28"/>
          <w:lang w:val="x-none" w:eastAsia="x-none"/>
        </w:rPr>
      </w:pPr>
      <w:r w:rsidRPr="00344599">
        <w:rPr>
          <w:rFonts w:ascii="Courier New" w:eastAsia="Times New Roman" w:hAnsi="Courier New" w:cs="Times New Roman"/>
          <w:caps/>
          <w:szCs w:val="28"/>
          <w:lang w:val="x-none" w:eastAsia="x-none"/>
        </w:rPr>
        <w:t>ШУРУП</w:t>
      </w:r>
    </w:p>
    <w:p w14:paraId="0C945D25" w14:textId="6D5F8651" w:rsidR="00344599" w:rsidRPr="00344599" w:rsidRDefault="00344599" w:rsidP="00344599">
      <w:pPr>
        <w:keepLines/>
        <w:ind w:left="2126" w:right="2126"/>
        <w:jc w:val="both"/>
        <w:rPr>
          <w:rFonts w:ascii="Courier New" w:eastAsia="Times New Roman" w:hAnsi="Courier New" w:cs="Times New Roman"/>
          <w:szCs w:val="28"/>
          <w:lang w:val="x-none" w:eastAsia="x-none"/>
        </w:rPr>
      </w:pPr>
      <w:r w:rsidRPr="00344599">
        <w:rPr>
          <w:rFonts w:ascii="Courier New" w:eastAsia="Times New Roman" w:hAnsi="Courier New" w:cs="Times New Roman"/>
          <w:szCs w:val="28"/>
          <w:lang w:val="x-none" w:eastAsia="x-none"/>
        </w:rPr>
        <w:t>Не, ну</w:t>
      </w:r>
      <w:r>
        <w:rPr>
          <w:rFonts w:ascii="Courier New" w:eastAsia="Times New Roman" w:hAnsi="Courier New" w:cs="Times New Roman"/>
          <w:szCs w:val="28"/>
          <w:lang w:eastAsia="x-none"/>
        </w:rPr>
        <w:t>,</w:t>
      </w:r>
      <w:r w:rsidRPr="00344599">
        <w:rPr>
          <w:rFonts w:ascii="Courier New" w:eastAsia="Times New Roman" w:hAnsi="Courier New" w:cs="Times New Roman"/>
          <w:szCs w:val="28"/>
          <w:lang w:val="x-none" w:eastAsia="x-none"/>
        </w:rPr>
        <w:t xml:space="preserve"> в любой цивилизации уроды есть.</w:t>
      </w:r>
    </w:p>
    <w:p w14:paraId="746126E4" w14:textId="77777777" w:rsidR="00CF0176" w:rsidRDefault="00CF0176" w:rsidP="00CF0176">
      <w:pPr>
        <w:pStyle w:val="a7"/>
      </w:pPr>
      <w:r>
        <w:t xml:space="preserve">Фил подходит к </w:t>
      </w:r>
      <w:r>
        <w:rPr>
          <w:lang w:val="ru-RU"/>
        </w:rPr>
        <w:t>П</w:t>
      </w:r>
      <w:r>
        <w:t>оджигателю 2, хватает его за волосы и наклоняется к нему, подносит пистолет к виску.</w:t>
      </w:r>
    </w:p>
    <w:p w14:paraId="4E1DE014" w14:textId="41078133" w:rsidR="00CF0176" w:rsidRDefault="00CF0176" w:rsidP="00CF0176">
      <w:pPr>
        <w:pStyle w:val="a9"/>
      </w:pPr>
      <w:r>
        <w:t>ФИЛ</w:t>
      </w:r>
    </w:p>
    <w:p w14:paraId="5A9FB575" w14:textId="083B62FA" w:rsidR="00794957" w:rsidRDefault="00794957" w:rsidP="00794957">
      <w:pPr>
        <w:pStyle w:val="ab"/>
      </w:pPr>
      <w:r>
        <w:t>Ну чё</w:t>
      </w:r>
      <w:r>
        <w:rPr>
          <w:lang w:val="ru-RU"/>
        </w:rPr>
        <w:t>,</w:t>
      </w:r>
      <w:r>
        <w:t xml:space="preserve"> фраера, на кого работаете?</w:t>
      </w:r>
    </w:p>
    <w:p w14:paraId="3C012118" w14:textId="77777777" w:rsidR="00794957" w:rsidRDefault="00794957" w:rsidP="00794957">
      <w:pPr>
        <w:pStyle w:val="a9"/>
      </w:pPr>
      <w:r>
        <w:t>ПОДЖИГАТЕЛЬ 2</w:t>
      </w:r>
    </w:p>
    <w:p w14:paraId="125F7C86" w14:textId="77777777" w:rsidR="00794957" w:rsidRDefault="00794957" w:rsidP="00794957">
      <w:pPr>
        <w:pStyle w:val="ab"/>
      </w:pPr>
      <w:r>
        <w:t xml:space="preserve">На бизнесмена местного…  Олег Егоровича? </w:t>
      </w:r>
    </w:p>
    <w:p w14:paraId="7438DC3F" w14:textId="77777777" w:rsidR="00794957" w:rsidRDefault="00794957" w:rsidP="00794957">
      <w:pPr>
        <w:pStyle w:val="a9"/>
      </w:pPr>
      <w:r>
        <w:t>ФИЛ</w:t>
      </w:r>
    </w:p>
    <w:p w14:paraId="4466463C" w14:textId="77777777" w:rsidR="00794957" w:rsidRDefault="00794957" w:rsidP="00794957">
      <w:pPr>
        <w:pStyle w:val="ab"/>
        <w:keepNext/>
      </w:pPr>
      <w:r>
        <w:t xml:space="preserve">Ноля?! И здесь он… </w:t>
      </w:r>
    </w:p>
    <w:p w14:paraId="22A154A0" w14:textId="77777777" w:rsidR="00794957" w:rsidRDefault="00794957" w:rsidP="00794957">
      <w:pPr>
        <w:pStyle w:val="ab"/>
      </w:pPr>
      <w:r>
        <w:t xml:space="preserve"> (думает)</w:t>
      </w:r>
    </w:p>
    <w:p w14:paraId="57F46541" w14:textId="22383606" w:rsidR="00794957" w:rsidRPr="00794957" w:rsidRDefault="00794957" w:rsidP="00794957">
      <w:pPr>
        <w:pStyle w:val="ab"/>
      </w:pPr>
      <w:r>
        <w:t>Короче, я последний раз повторяю: чтобы ноги вашей в автосервисе не было… Кто забыл, что такое нога…</w:t>
      </w:r>
    </w:p>
    <w:p w14:paraId="4F9DFE4E" w14:textId="77777777" w:rsidR="00CF0176" w:rsidRDefault="00CF0176" w:rsidP="00CF0176">
      <w:pPr>
        <w:pStyle w:val="a7"/>
      </w:pPr>
      <w:r>
        <w:t xml:space="preserve">Фил выстреливает и попадает </w:t>
      </w:r>
      <w:r>
        <w:rPr>
          <w:lang w:val="ru-RU"/>
        </w:rPr>
        <w:t>П</w:t>
      </w:r>
      <w:r>
        <w:t>оджигателю 1 в плечо. Тот истерически орёт.</w:t>
      </w:r>
    </w:p>
    <w:p w14:paraId="7B31D92A" w14:textId="77777777" w:rsidR="00CF0176" w:rsidRDefault="00CF0176" w:rsidP="00CF0176">
      <w:pPr>
        <w:pStyle w:val="a9"/>
      </w:pPr>
      <w:r>
        <w:t>ПОДЖИГАТЕЛЬ 1</w:t>
      </w:r>
    </w:p>
    <w:p w14:paraId="42651080" w14:textId="77777777" w:rsidR="00CF0176" w:rsidRDefault="00CF0176" w:rsidP="00CF0176">
      <w:pPr>
        <w:pStyle w:val="ab"/>
      </w:pPr>
      <w:r>
        <w:t>Это не нога!</w:t>
      </w:r>
    </w:p>
    <w:p w14:paraId="3A36DC3C" w14:textId="77777777" w:rsidR="00CF0176" w:rsidRDefault="00CF0176" w:rsidP="00CF0176">
      <w:pPr>
        <w:pStyle w:val="a9"/>
      </w:pPr>
      <w:r>
        <w:t>ФИЛ</w:t>
      </w:r>
    </w:p>
    <w:p w14:paraId="65ABCC8D" w14:textId="77777777" w:rsidR="00CF0176" w:rsidRDefault="00CF0176" w:rsidP="00CF0176">
      <w:pPr>
        <w:pStyle w:val="ab"/>
      </w:pPr>
      <w:r>
        <w:t>Блин, темно… Ну прости!</w:t>
      </w:r>
    </w:p>
    <w:p w14:paraId="0AD32680" w14:textId="77777777" w:rsidR="00CF0176" w:rsidRPr="00932E9E" w:rsidRDefault="00CF0176" w:rsidP="00CF0176">
      <w:pPr>
        <w:pStyle w:val="a7"/>
        <w:rPr>
          <w:strike/>
          <w:color w:val="A6A6A6" w:themeColor="background1" w:themeShade="A6"/>
        </w:rPr>
      </w:pPr>
      <w:r w:rsidRPr="00932E9E">
        <w:rPr>
          <w:strike/>
          <w:color w:val="A6A6A6" w:themeColor="background1" w:themeShade="A6"/>
        </w:rPr>
        <w:t xml:space="preserve">Шуруп, вдруг засомневавшись, </w:t>
      </w:r>
      <w:r w:rsidR="00086CEF" w:rsidRPr="00932E9E">
        <w:rPr>
          <w:strike/>
          <w:color w:val="A6A6A6" w:themeColor="background1" w:themeShade="A6"/>
        </w:rPr>
        <w:t>отхлёбывает</w:t>
      </w:r>
      <w:r w:rsidRPr="00932E9E">
        <w:rPr>
          <w:strike/>
          <w:color w:val="A6A6A6" w:themeColor="background1" w:themeShade="A6"/>
        </w:rPr>
        <w:t xml:space="preserve"> из канистры, </w:t>
      </w:r>
      <w:r w:rsidR="00086CEF" w:rsidRPr="00932E9E">
        <w:rPr>
          <w:strike/>
          <w:color w:val="A6A6A6" w:themeColor="background1" w:themeShade="A6"/>
        </w:rPr>
        <w:t>сплёвывает</w:t>
      </w:r>
      <w:r w:rsidRPr="00932E9E">
        <w:rPr>
          <w:strike/>
          <w:color w:val="A6A6A6" w:themeColor="background1" w:themeShade="A6"/>
        </w:rPr>
        <w:t>.</w:t>
      </w:r>
    </w:p>
    <w:p w14:paraId="6178B7D7" w14:textId="77777777" w:rsidR="00CF0176" w:rsidRPr="00932E9E" w:rsidRDefault="00CF0176" w:rsidP="00CF0176">
      <w:pPr>
        <w:pStyle w:val="a9"/>
        <w:rPr>
          <w:strike/>
          <w:color w:val="A6A6A6" w:themeColor="background1" w:themeShade="A6"/>
        </w:rPr>
      </w:pPr>
      <w:r w:rsidRPr="00932E9E">
        <w:rPr>
          <w:strike/>
          <w:color w:val="A6A6A6" w:themeColor="background1" w:themeShade="A6"/>
        </w:rPr>
        <w:t>ШУРУП</w:t>
      </w:r>
    </w:p>
    <w:p w14:paraId="6F31ADE9" w14:textId="03D48DD0" w:rsidR="00CF0176" w:rsidRPr="00932E9E" w:rsidRDefault="00CF0176" w:rsidP="00086CEF">
      <w:pPr>
        <w:pStyle w:val="ab"/>
        <w:rPr>
          <w:strike/>
          <w:color w:val="A6A6A6" w:themeColor="background1" w:themeShade="A6"/>
        </w:rPr>
      </w:pPr>
      <w:r w:rsidRPr="00932E9E">
        <w:rPr>
          <w:strike/>
          <w:color w:val="A6A6A6" w:themeColor="background1" w:themeShade="A6"/>
        </w:rPr>
        <w:t xml:space="preserve">А не, </w:t>
      </w:r>
      <w:r w:rsidR="00DB060A" w:rsidRPr="00932E9E">
        <w:rPr>
          <w:strike/>
          <w:color w:val="A6A6A6" w:themeColor="background1" w:themeShade="A6"/>
          <w:lang w:val="ru-RU"/>
        </w:rPr>
        <w:t>девяносто второй</w:t>
      </w:r>
      <w:r w:rsidRPr="00932E9E">
        <w:rPr>
          <w:strike/>
          <w:color w:val="A6A6A6" w:themeColor="background1" w:themeShade="A6"/>
        </w:rPr>
        <w:t>. Ну ладно…</w:t>
      </w:r>
    </w:p>
    <w:p w14:paraId="5FE9B8AE" w14:textId="77777777" w:rsidR="00CF0176" w:rsidRDefault="00CF0176" w:rsidP="00CF0176">
      <w:pPr>
        <w:pStyle w:val="a7"/>
      </w:pPr>
      <w:r w:rsidRPr="00932E9E">
        <w:rPr>
          <w:strike/>
          <w:color w:val="A6A6A6" w:themeColor="background1" w:themeShade="A6"/>
        </w:rPr>
        <w:t>Все охреневше смотрят на него.</w:t>
      </w:r>
      <w:r w:rsidRPr="00932E9E">
        <w:rPr>
          <w:color w:val="A6A6A6" w:themeColor="background1" w:themeShade="A6"/>
        </w:rPr>
        <w:t xml:space="preserve"> </w:t>
      </w:r>
      <w:r>
        <w:t xml:space="preserve">Фил пистолетом </w:t>
      </w:r>
      <w:r w:rsidR="00086CEF">
        <w:t>зовёт</w:t>
      </w:r>
      <w:r>
        <w:t xml:space="preserve"> к себе </w:t>
      </w:r>
      <w:r w:rsidR="00086CEF">
        <w:rPr>
          <w:lang w:val="ru-RU"/>
        </w:rPr>
        <w:t>П</w:t>
      </w:r>
      <w:r>
        <w:t>оджигателя 3.</w:t>
      </w:r>
    </w:p>
    <w:p w14:paraId="245EE0ED" w14:textId="77777777" w:rsidR="00CF0176" w:rsidRDefault="00CF0176" w:rsidP="00CF0176">
      <w:pPr>
        <w:pStyle w:val="a9"/>
      </w:pPr>
      <w:r>
        <w:t>ФИЛ</w:t>
      </w:r>
    </w:p>
    <w:p w14:paraId="66E7A549" w14:textId="77777777" w:rsidR="00CF0176" w:rsidRDefault="00CF0176" w:rsidP="00086CEF">
      <w:pPr>
        <w:pStyle w:val="ab"/>
      </w:pPr>
      <w:r>
        <w:t>Эй ты, подойди ближе к свету!</w:t>
      </w:r>
    </w:p>
    <w:p w14:paraId="5FBCBC68" w14:textId="77777777" w:rsidR="00CF0176" w:rsidRDefault="00CF0176" w:rsidP="00CF0176">
      <w:pPr>
        <w:pStyle w:val="a7"/>
      </w:pPr>
      <w:r>
        <w:t xml:space="preserve">Поджигатель 3 отрицательно крутит головой. Чак подсвечивает факелом его ногу. Фил стреляет </w:t>
      </w:r>
      <w:r w:rsidR="00086CEF">
        <w:rPr>
          <w:lang w:val="ru-RU"/>
        </w:rPr>
        <w:t>П</w:t>
      </w:r>
      <w:r>
        <w:t>оджигателю 3 в ногу. Тот падает, катается по земле и кричит от боли.</w:t>
      </w:r>
    </w:p>
    <w:p w14:paraId="6694C848" w14:textId="77777777" w:rsidR="00CF0176" w:rsidRDefault="00CF0176" w:rsidP="00CF0176">
      <w:pPr>
        <w:pStyle w:val="a9"/>
      </w:pPr>
      <w:r>
        <w:lastRenderedPageBreak/>
        <w:t>ШУРУП</w:t>
      </w:r>
    </w:p>
    <w:p w14:paraId="74D45E93" w14:textId="425C7067" w:rsidR="00CF0176" w:rsidRDefault="00CF0176" w:rsidP="00086CEF">
      <w:pPr>
        <w:pStyle w:val="ab"/>
      </w:pPr>
      <w:r>
        <w:t>Давайте, шестерёнки! Газуйте отсюда, пока я вам в лобовуху не треснул и форсунки не прочистил!!!</w:t>
      </w:r>
    </w:p>
    <w:p w14:paraId="0EE1FB21" w14:textId="77777777" w:rsidR="00794957" w:rsidRDefault="00794957" w:rsidP="00794957">
      <w:pPr>
        <w:pStyle w:val="a9"/>
      </w:pPr>
      <w:r>
        <w:t>ФИЛ</w:t>
      </w:r>
    </w:p>
    <w:p w14:paraId="0E6BDD29" w14:textId="265E7F81" w:rsidR="00794957" w:rsidRDefault="00794957" w:rsidP="00794957">
      <w:pPr>
        <w:pStyle w:val="ab"/>
      </w:pPr>
      <w:r>
        <w:t xml:space="preserve">А Нолю привет передайте от Ореховской братвы. </w:t>
      </w:r>
    </w:p>
    <w:p w14:paraId="123D273D" w14:textId="3E9F77F1" w:rsidR="00CF0176" w:rsidRDefault="00794957" w:rsidP="00CF0176">
      <w:pPr>
        <w:pStyle w:val="a7"/>
      </w:pPr>
      <w:r>
        <w:t>Чак, Вжик и Масса смотрят на Фила с удивлением.</w:t>
      </w:r>
      <w:r>
        <w:rPr>
          <w:lang w:val="ru-RU"/>
        </w:rPr>
        <w:t xml:space="preserve"> </w:t>
      </w:r>
      <w:r w:rsidR="00CF0176">
        <w:t xml:space="preserve">Испуганные поджигатели кивают головами как болванчики. Встают, тащат раненных в машину. </w:t>
      </w:r>
      <w:r w:rsidR="00CF0176" w:rsidRPr="00086CEF">
        <w:rPr>
          <w:caps/>
        </w:rPr>
        <w:t>Автомобиль поджигателей</w:t>
      </w:r>
      <w:r w:rsidR="00CF0176">
        <w:t xml:space="preserve"> трогается.</w:t>
      </w:r>
    </w:p>
    <w:p w14:paraId="4F2CA07B" w14:textId="77777777" w:rsidR="00794957" w:rsidRDefault="00794957" w:rsidP="00794957">
      <w:pPr>
        <w:pStyle w:val="a9"/>
      </w:pPr>
      <w:r>
        <w:t>ВЖИК</w:t>
      </w:r>
    </w:p>
    <w:p w14:paraId="7E1569CB" w14:textId="12CA4498" w:rsidR="00794957" w:rsidRDefault="00794957" w:rsidP="00794957">
      <w:pPr>
        <w:pStyle w:val="ab"/>
      </w:pPr>
      <w:r>
        <w:t xml:space="preserve">Фил, а ты нахрена Ореховскими представился? </w:t>
      </w:r>
    </w:p>
    <w:p w14:paraId="16888C28" w14:textId="77777777" w:rsidR="00794957" w:rsidRDefault="00794957" w:rsidP="00794957">
      <w:pPr>
        <w:pStyle w:val="a9"/>
      </w:pPr>
      <w:r>
        <w:t>ФИЛ</w:t>
      </w:r>
    </w:p>
    <w:p w14:paraId="06C93F48" w14:textId="0F75944E" w:rsidR="00794957" w:rsidRPr="00794957" w:rsidRDefault="00794957" w:rsidP="00794957">
      <w:pPr>
        <w:pStyle w:val="ab"/>
      </w:pPr>
      <w:r>
        <w:t>Ноль же их в 90-х до усрачки боялся. Так что он сюда теперь вряд ли сунется.</w:t>
      </w:r>
    </w:p>
    <w:p w14:paraId="4F17101F" w14:textId="77777777" w:rsidR="00CF0176" w:rsidRDefault="00CF0176" w:rsidP="00CF0176">
      <w:pPr>
        <w:pStyle w:val="a9"/>
      </w:pPr>
      <w:r>
        <w:t>ЧАК</w:t>
      </w:r>
    </w:p>
    <w:p w14:paraId="42D2619C" w14:textId="77777777" w:rsidR="00CF0176" w:rsidRDefault="00CF0176" w:rsidP="00086CEF">
      <w:pPr>
        <w:pStyle w:val="ab"/>
      </w:pPr>
      <w:r>
        <w:t>Ну чё</w:t>
      </w:r>
      <w:r w:rsidR="00086CEF">
        <w:rPr>
          <w:lang w:val="ru-RU"/>
        </w:rPr>
        <w:t>,</w:t>
      </w:r>
      <w:r>
        <w:t xml:space="preserve"> цыплята бройлерные, кто ваш спаситель?</w:t>
      </w:r>
    </w:p>
    <w:p w14:paraId="1BF76A2D" w14:textId="77777777" w:rsidR="00CF0176" w:rsidRDefault="00CF0176" w:rsidP="00CF0176">
      <w:pPr>
        <w:pStyle w:val="a9"/>
      </w:pPr>
      <w:r>
        <w:t>ВЖИК</w:t>
      </w:r>
    </w:p>
    <w:p w14:paraId="7DB10547" w14:textId="77777777" w:rsidR="00CF0176" w:rsidRDefault="00CF0176" w:rsidP="00086CEF">
      <w:pPr>
        <w:pStyle w:val="ab"/>
      </w:pPr>
      <w:r>
        <w:t>Чё это мы цыплята?</w:t>
      </w:r>
    </w:p>
    <w:p w14:paraId="0B247932" w14:textId="77777777" w:rsidR="00CF0176" w:rsidRDefault="00CF0176" w:rsidP="00CF0176">
      <w:pPr>
        <w:pStyle w:val="a9"/>
      </w:pPr>
      <w:r>
        <w:t>ЧАК</w:t>
      </w:r>
    </w:p>
    <w:p w14:paraId="114A2525" w14:textId="77777777" w:rsidR="00CF0176" w:rsidRDefault="00CF0176" w:rsidP="00086CEF">
      <w:pPr>
        <w:pStyle w:val="ab"/>
      </w:pPr>
      <w:r>
        <w:t>Вас то замораживают, то поджарить хотят.</w:t>
      </w:r>
    </w:p>
    <w:p w14:paraId="647FB5D6" w14:textId="77777777" w:rsidR="00CF0176" w:rsidRDefault="00CF0176" w:rsidP="00CF0176">
      <w:pPr>
        <w:pStyle w:val="a9"/>
      </w:pPr>
      <w:r>
        <w:t>ФИЛ</w:t>
      </w:r>
    </w:p>
    <w:p w14:paraId="126FB1D4" w14:textId="77777777" w:rsidR="00CF0176" w:rsidRDefault="00CF0176" w:rsidP="00086CEF">
      <w:pPr>
        <w:pStyle w:val="ab"/>
      </w:pPr>
      <w:r>
        <w:t>Вас?! А ты не охренел?! Мы наготове были! И без тебя разрулили бы.</w:t>
      </w:r>
    </w:p>
    <w:p w14:paraId="6205D8BF" w14:textId="77777777" w:rsidR="00CF0176" w:rsidRDefault="00CF0176" w:rsidP="00CF0176">
      <w:pPr>
        <w:pStyle w:val="a9"/>
      </w:pPr>
      <w:r>
        <w:t>ЧАК</w:t>
      </w:r>
    </w:p>
    <w:p w14:paraId="15590336" w14:textId="77777777" w:rsidR="00CF0176" w:rsidRDefault="00CF0176" w:rsidP="00086CEF">
      <w:pPr>
        <w:pStyle w:val="ab"/>
      </w:pPr>
      <w:r>
        <w:t>Нормально! Я их спас, автосервис спас… Ну ладно, вернётся вам всё бумерангом…</w:t>
      </w:r>
    </w:p>
    <w:p w14:paraId="12DCF0B5" w14:textId="77777777" w:rsidR="00CF0176" w:rsidRDefault="00CF0176" w:rsidP="00CF0176">
      <w:pPr>
        <w:pStyle w:val="a7"/>
      </w:pPr>
      <w:r>
        <w:t xml:space="preserve">Чак обиженно пыхтит, он кидает в сторону горящую палку. Та падает на покрышки, отпружинив от них, отлетает, и в замедленной </w:t>
      </w:r>
      <w:r w:rsidR="00086CEF">
        <w:t>съёмке</w:t>
      </w:r>
      <w:r>
        <w:t>, пролетев дугу, падает прямо в пролитую лужу бензина. Вспыхивает огонь, быстро продвигается к автосервису.</w:t>
      </w:r>
    </w:p>
    <w:p w14:paraId="410B0B2C" w14:textId="77777777" w:rsidR="00CF0176" w:rsidRDefault="00CF0176" w:rsidP="00CF0176">
      <w:pPr>
        <w:pStyle w:val="a9"/>
      </w:pPr>
      <w:r>
        <w:t>ФИЛ</w:t>
      </w:r>
    </w:p>
    <w:p w14:paraId="5FB87265" w14:textId="77777777" w:rsidR="00CF0176" w:rsidRDefault="00CF0176" w:rsidP="00086CEF">
      <w:pPr>
        <w:pStyle w:val="ab"/>
      </w:pPr>
      <w:r>
        <w:t>Идиот!</w:t>
      </w:r>
    </w:p>
    <w:p w14:paraId="42097D9C" w14:textId="77777777" w:rsidR="00CF0176" w:rsidRDefault="00CF0176" w:rsidP="00CF0176">
      <w:pPr>
        <w:pStyle w:val="a9"/>
      </w:pPr>
      <w:r>
        <w:lastRenderedPageBreak/>
        <w:t>ЧАК</w:t>
      </w:r>
    </w:p>
    <w:p w14:paraId="01249940" w14:textId="77777777" w:rsidR="00CF0176" w:rsidRDefault="00CF0176" w:rsidP="00086CEF">
      <w:pPr>
        <w:pStyle w:val="ab"/>
      </w:pPr>
      <w:r>
        <w:t>Это не я… Это бумеранг!</w:t>
      </w:r>
    </w:p>
    <w:p w14:paraId="72F5F57E" w14:textId="3030A7DB" w:rsidR="00B736E6" w:rsidRPr="00B736E6" w:rsidRDefault="00CF0176" w:rsidP="00B736E6">
      <w:pPr>
        <w:pStyle w:val="a7"/>
        <w:rPr>
          <w:lang w:val="ru-RU"/>
        </w:rPr>
      </w:pPr>
      <w:r>
        <w:t>Масса снимает кожаную куртку и пытается ею затушить огонь. Вжик тушит ногами. Фил забегает в автосервис, выбегает с огнетушителем, поливает пеной из него.</w:t>
      </w:r>
    </w:p>
    <w:p w14:paraId="525EFAB5" w14:textId="77777777" w:rsidR="00CF0176" w:rsidRPr="00932E9E" w:rsidRDefault="00086CEF" w:rsidP="00CF0176">
      <w:pPr>
        <w:pStyle w:val="a6"/>
        <w:rPr>
          <w:strike/>
          <w:color w:val="A6A6A6" w:themeColor="background1" w:themeShade="A6"/>
        </w:rPr>
      </w:pPr>
      <w:r w:rsidRPr="00932E9E">
        <w:rPr>
          <w:strike/>
          <w:color w:val="A6A6A6" w:themeColor="background1" w:themeShade="A6"/>
        </w:rPr>
        <w:t>5-2.</w:t>
      </w:r>
      <w:r w:rsidRPr="00932E9E">
        <w:rPr>
          <w:strike/>
          <w:color w:val="A6A6A6" w:themeColor="background1" w:themeShade="A6"/>
        </w:rPr>
        <w:tab/>
      </w:r>
      <w:r w:rsidR="00CF0176" w:rsidRPr="00932E9E">
        <w:rPr>
          <w:strike/>
          <w:color w:val="A6A6A6" w:themeColor="background1" w:themeShade="A6"/>
        </w:rPr>
        <w:t xml:space="preserve">НАТ. АВТОСЕРВИС </w:t>
      </w:r>
      <w:r w:rsidRPr="00932E9E">
        <w:rPr>
          <w:strike/>
          <w:color w:val="A6A6A6" w:themeColor="background1" w:themeShade="A6"/>
        </w:rPr>
        <w:t>–</w:t>
      </w:r>
      <w:r w:rsidR="00CF0176" w:rsidRPr="00932E9E">
        <w:rPr>
          <w:strike/>
          <w:color w:val="A6A6A6" w:themeColor="background1" w:themeShade="A6"/>
        </w:rPr>
        <w:t xml:space="preserve"> ДЕНЬ</w:t>
      </w:r>
    </w:p>
    <w:p w14:paraId="20C4E4EC" w14:textId="77777777" w:rsidR="00CF0176" w:rsidRPr="00932E9E" w:rsidRDefault="00CF0176" w:rsidP="00275858">
      <w:pPr>
        <w:pStyle w:val="a7"/>
        <w:keepNext/>
        <w:keepLines/>
        <w:rPr>
          <w:strike/>
          <w:color w:val="A6A6A6" w:themeColor="background1" w:themeShade="A6"/>
        </w:rPr>
      </w:pPr>
      <w:r w:rsidRPr="00932E9E">
        <w:rPr>
          <w:strike/>
          <w:color w:val="A6A6A6" w:themeColor="background1" w:themeShade="A6"/>
        </w:rPr>
        <w:t>Масса и Вжик красят валиками подпалённый фасад автосервиса. Чак стоит на стремянке и кистью пишет «Маса + Вжик = », только начинает рисовать сердце. Масса поднимает голову, замечает надпись.</w:t>
      </w:r>
    </w:p>
    <w:p w14:paraId="3C8EEC2E" w14:textId="77777777" w:rsidR="00CF0176" w:rsidRPr="00932E9E" w:rsidRDefault="00CF0176" w:rsidP="00086CEF">
      <w:pPr>
        <w:pStyle w:val="a9"/>
        <w:rPr>
          <w:strike/>
          <w:color w:val="A6A6A6" w:themeColor="background1" w:themeShade="A6"/>
        </w:rPr>
      </w:pPr>
      <w:r w:rsidRPr="00932E9E">
        <w:rPr>
          <w:strike/>
          <w:color w:val="A6A6A6" w:themeColor="background1" w:themeShade="A6"/>
        </w:rPr>
        <w:t>МАССА</w:t>
      </w:r>
    </w:p>
    <w:p w14:paraId="52076E43" w14:textId="77777777" w:rsidR="00CF0176" w:rsidRPr="00932E9E" w:rsidRDefault="00CF0176" w:rsidP="00086CEF">
      <w:pPr>
        <w:pStyle w:val="ab"/>
        <w:rPr>
          <w:strike/>
          <w:color w:val="A6A6A6" w:themeColor="background1" w:themeShade="A6"/>
        </w:rPr>
      </w:pPr>
      <w:r w:rsidRPr="00932E9E">
        <w:rPr>
          <w:strike/>
          <w:color w:val="A6A6A6" w:themeColor="background1" w:themeShade="A6"/>
        </w:rPr>
        <w:t>Ты придурок!? Масса с двумя «С» пишется!</w:t>
      </w:r>
    </w:p>
    <w:p w14:paraId="021DDA1C" w14:textId="77777777" w:rsidR="00CF0176" w:rsidRPr="00932E9E" w:rsidRDefault="00CF0176" w:rsidP="00CF0176">
      <w:pPr>
        <w:pStyle w:val="a7"/>
        <w:rPr>
          <w:strike/>
          <w:color w:val="A6A6A6" w:themeColor="background1" w:themeShade="A6"/>
        </w:rPr>
      </w:pPr>
      <w:r w:rsidRPr="00932E9E">
        <w:rPr>
          <w:strike/>
          <w:color w:val="A6A6A6" w:themeColor="background1" w:themeShade="A6"/>
        </w:rPr>
        <w:t>Вжик смотрит на надпись, быстро замазывает её валиком на длинной ручке. Чак ржёт.</w:t>
      </w:r>
    </w:p>
    <w:p w14:paraId="4E450883" w14:textId="77777777" w:rsidR="00CF0176" w:rsidRPr="00932E9E" w:rsidRDefault="00CF0176" w:rsidP="00086CEF">
      <w:pPr>
        <w:pStyle w:val="a9"/>
        <w:rPr>
          <w:strike/>
          <w:color w:val="A6A6A6" w:themeColor="background1" w:themeShade="A6"/>
        </w:rPr>
      </w:pPr>
      <w:r w:rsidRPr="00932E9E">
        <w:rPr>
          <w:strike/>
          <w:color w:val="A6A6A6" w:themeColor="background1" w:themeShade="A6"/>
        </w:rPr>
        <w:t>ВЖИК</w:t>
      </w:r>
    </w:p>
    <w:p w14:paraId="4964671A" w14:textId="77777777" w:rsidR="00CF0176" w:rsidRPr="00932E9E" w:rsidRDefault="00CF0176" w:rsidP="00086CEF">
      <w:pPr>
        <w:pStyle w:val="ab"/>
        <w:rPr>
          <w:strike/>
          <w:color w:val="A6A6A6" w:themeColor="background1" w:themeShade="A6"/>
        </w:rPr>
      </w:pPr>
      <w:r w:rsidRPr="00932E9E">
        <w:rPr>
          <w:strike/>
          <w:color w:val="A6A6A6" w:themeColor="background1" w:themeShade="A6"/>
        </w:rPr>
        <w:t>Слышь ты, Леонардо дэ Бильчи… Мы весь день из-за тебя тут батрачим! Масса, спусти его с небес на землю!</w:t>
      </w:r>
    </w:p>
    <w:p w14:paraId="2BD4354D" w14:textId="77777777" w:rsidR="00CF0176" w:rsidRPr="00932E9E" w:rsidRDefault="00CF0176" w:rsidP="00CF0176">
      <w:pPr>
        <w:pStyle w:val="a7"/>
        <w:rPr>
          <w:strike/>
          <w:color w:val="A6A6A6" w:themeColor="background1" w:themeShade="A6"/>
        </w:rPr>
      </w:pPr>
      <w:r w:rsidRPr="00932E9E">
        <w:rPr>
          <w:strike/>
          <w:color w:val="A6A6A6" w:themeColor="background1" w:themeShade="A6"/>
        </w:rPr>
        <w:t>Масса пинает стремянку, Чак падает. Выходит Фил.</w:t>
      </w:r>
    </w:p>
    <w:p w14:paraId="070D912F" w14:textId="77777777" w:rsidR="00CF0176" w:rsidRPr="00932E9E" w:rsidRDefault="00CF0176" w:rsidP="00086CEF">
      <w:pPr>
        <w:pStyle w:val="a9"/>
        <w:rPr>
          <w:strike/>
          <w:color w:val="A6A6A6" w:themeColor="background1" w:themeShade="A6"/>
        </w:rPr>
      </w:pPr>
      <w:r w:rsidRPr="00932E9E">
        <w:rPr>
          <w:strike/>
          <w:color w:val="A6A6A6" w:themeColor="background1" w:themeShade="A6"/>
        </w:rPr>
        <w:t>ФИЛ</w:t>
      </w:r>
    </w:p>
    <w:p w14:paraId="2E87731E" w14:textId="77777777" w:rsidR="00CF0176" w:rsidRPr="00932E9E" w:rsidRDefault="00CF0176" w:rsidP="00086CEF">
      <w:pPr>
        <w:pStyle w:val="ab"/>
        <w:rPr>
          <w:strike/>
          <w:color w:val="A6A6A6" w:themeColor="background1" w:themeShade="A6"/>
        </w:rPr>
      </w:pPr>
      <w:r w:rsidRPr="00932E9E">
        <w:rPr>
          <w:strike/>
          <w:color w:val="A6A6A6" w:themeColor="background1" w:themeShade="A6"/>
        </w:rPr>
        <w:t>Эй, маляры-каскадёры! Масса, пошли жрачки купим. От тебя здесь толку вс</w:t>
      </w:r>
      <w:r w:rsidR="00086CEF" w:rsidRPr="00932E9E">
        <w:rPr>
          <w:strike/>
          <w:color w:val="A6A6A6" w:themeColor="background1" w:themeShade="A6"/>
          <w:lang w:val="ru-RU"/>
        </w:rPr>
        <w:t>ё</w:t>
      </w:r>
      <w:r w:rsidRPr="00932E9E">
        <w:rPr>
          <w:strike/>
          <w:color w:val="A6A6A6" w:themeColor="background1" w:themeShade="A6"/>
        </w:rPr>
        <w:t xml:space="preserve"> равно нет.</w:t>
      </w:r>
    </w:p>
    <w:p w14:paraId="1D5824D6" w14:textId="77777777" w:rsidR="00CF0176" w:rsidRPr="00932E9E" w:rsidRDefault="00CF0176" w:rsidP="00CF0176">
      <w:pPr>
        <w:pStyle w:val="a7"/>
        <w:rPr>
          <w:strike/>
          <w:color w:val="A6A6A6" w:themeColor="background1" w:themeShade="A6"/>
        </w:rPr>
      </w:pPr>
      <w:r w:rsidRPr="00932E9E">
        <w:rPr>
          <w:strike/>
          <w:color w:val="A6A6A6" w:themeColor="background1" w:themeShade="A6"/>
        </w:rPr>
        <w:t xml:space="preserve">Масса с готовностью </w:t>
      </w:r>
      <w:r w:rsidR="00086CEF" w:rsidRPr="00932E9E">
        <w:rPr>
          <w:strike/>
          <w:color w:val="A6A6A6" w:themeColor="background1" w:themeShade="A6"/>
        </w:rPr>
        <w:t>идёт</w:t>
      </w:r>
      <w:r w:rsidRPr="00932E9E">
        <w:rPr>
          <w:strike/>
          <w:color w:val="A6A6A6" w:themeColor="background1" w:themeShade="A6"/>
        </w:rPr>
        <w:t xml:space="preserve"> к Филу.</w:t>
      </w:r>
    </w:p>
    <w:p w14:paraId="5989DE89" w14:textId="77777777" w:rsidR="00CF0176" w:rsidRPr="00932E9E" w:rsidRDefault="00CF0176" w:rsidP="00086CEF">
      <w:pPr>
        <w:pStyle w:val="a9"/>
        <w:rPr>
          <w:strike/>
          <w:color w:val="A6A6A6" w:themeColor="background1" w:themeShade="A6"/>
        </w:rPr>
      </w:pPr>
      <w:r w:rsidRPr="00932E9E">
        <w:rPr>
          <w:strike/>
          <w:color w:val="A6A6A6" w:themeColor="background1" w:themeShade="A6"/>
        </w:rPr>
        <w:t>ФИЛ</w:t>
      </w:r>
    </w:p>
    <w:p w14:paraId="192B21D6" w14:textId="77777777" w:rsidR="00CF0176" w:rsidRPr="00932E9E" w:rsidRDefault="00CF0176" w:rsidP="00086CEF">
      <w:pPr>
        <w:pStyle w:val="ab"/>
        <w:rPr>
          <w:strike/>
          <w:color w:val="A6A6A6" w:themeColor="background1" w:themeShade="A6"/>
        </w:rPr>
      </w:pPr>
      <w:r w:rsidRPr="00932E9E">
        <w:rPr>
          <w:strike/>
          <w:color w:val="A6A6A6" w:themeColor="background1" w:themeShade="A6"/>
        </w:rPr>
        <w:t>Шуруп!</w:t>
      </w:r>
    </w:p>
    <w:p w14:paraId="26BDD015" w14:textId="77777777" w:rsidR="00CF0176" w:rsidRPr="00932E9E" w:rsidRDefault="00CF0176" w:rsidP="00086CEF">
      <w:pPr>
        <w:pStyle w:val="a7"/>
        <w:rPr>
          <w:strike/>
          <w:color w:val="A6A6A6" w:themeColor="background1" w:themeShade="A6"/>
        </w:rPr>
      </w:pPr>
      <w:r w:rsidRPr="00932E9E">
        <w:rPr>
          <w:strike/>
          <w:color w:val="A6A6A6" w:themeColor="background1" w:themeShade="A6"/>
        </w:rPr>
        <w:t>Из помещения выходит Шуруп.</w:t>
      </w:r>
    </w:p>
    <w:p w14:paraId="5AE47817" w14:textId="77777777" w:rsidR="00CF0176" w:rsidRPr="00932E9E" w:rsidRDefault="00CF0176" w:rsidP="00086CEF">
      <w:pPr>
        <w:pStyle w:val="a9"/>
        <w:rPr>
          <w:strike/>
          <w:color w:val="A6A6A6" w:themeColor="background1" w:themeShade="A6"/>
        </w:rPr>
      </w:pPr>
      <w:r w:rsidRPr="00932E9E">
        <w:rPr>
          <w:strike/>
          <w:color w:val="A6A6A6" w:themeColor="background1" w:themeShade="A6"/>
        </w:rPr>
        <w:t>ФИЛ</w:t>
      </w:r>
    </w:p>
    <w:p w14:paraId="09DFE89E" w14:textId="77777777" w:rsidR="00CF0176" w:rsidRPr="00932E9E" w:rsidRDefault="00CF0176" w:rsidP="00086CEF">
      <w:pPr>
        <w:pStyle w:val="ab"/>
        <w:rPr>
          <w:strike/>
          <w:color w:val="A6A6A6" w:themeColor="background1" w:themeShade="A6"/>
        </w:rPr>
      </w:pPr>
      <w:r w:rsidRPr="00932E9E">
        <w:rPr>
          <w:strike/>
          <w:color w:val="A6A6A6" w:themeColor="background1" w:themeShade="A6"/>
        </w:rPr>
        <w:t>Где здесь магазин?</w:t>
      </w:r>
    </w:p>
    <w:p w14:paraId="6DEBBC34" w14:textId="77777777" w:rsidR="00CF0176" w:rsidRPr="00932E9E" w:rsidRDefault="00CF0176" w:rsidP="00086CEF">
      <w:pPr>
        <w:pStyle w:val="a9"/>
        <w:rPr>
          <w:strike/>
          <w:color w:val="A6A6A6" w:themeColor="background1" w:themeShade="A6"/>
        </w:rPr>
      </w:pPr>
      <w:r w:rsidRPr="00932E9E">
        <w:rPr>
          <w:strike/>
          <w:color w:val="A6A6A6" w:themeColor="background1" w:themeShade="A6"/>
        </w:rPr>
        <w:t>ШУПУР</w:t>
      </w:r>
    </w:p>
    <w:p w14:paraId="07A009AF" w14:textId="77777777" w:rsidR="00086CEF" w:rsidRPr="00932E9E" w:rsidRDefault="00CF0176" w:rsidP="00840AB1">
      <w:pPr>
        <w:pStyle w:val="ab"/>
        <w:keepNext/>
        <w:rPr>
          <w:strike/>
          <w:color w:val="A6A6A6" w:themeColor="background1" w:themeShade="A6"/>
        </w:rPr>
      </w:pPr>
      <w:r w:rsidRPr="00932E9E">
        <w:rPr>
          <w:strike/>
          <w:color w:val="A6A6A6" w:themeColor="background1" w:themeShade="A6"/>
        </w:rPr>
        <w:t>Я обычно возле дома хавку беру. Ща узнаем.</w:t>
      </w:r>
    </w:p>
    <w:p w14:paraId="21A03C8B" w14:textId="77777777" w:rsidR="00086CEF" w:rsidRPr="00932E9E" w:rsidRDefault="00CF0176" w:rsidP="00086CEF">
      <w:pPr>
        <w:pStyle w:val="ae"/>
        <w:rPr>
          <w:strike/>
          <w:color w:val="A6A6A6" w:themeColor="background1" w:themeShade="A6"/>
        </w:rPr>
      </w:pPr>
      <w:r w:rsidRPr="00932E9E">
        <w:rPr>
          <w:strike/>
          <w:color w:val="A6A6A6" w:themeColor="background1" w:themeShade="A6"/>
        </w:rPr>
        <w:t>(говорит в телефон)</w:t>
      </w:r>
    </w:p>
    <w:p w14:paraId="1B3F5C4B" w14:textId="77777777" w:rsidR="00CF0176" w:rsidRPr="00932E9E" w:rsidRDefault="00CF0176" w:rsidP="00086CEF">
      <w:pPr>
        <w:pStyle w:val="ab"/>
        <w:rPr>
          <w:strike/>
          <w:color w:val="A6A6A6" w:themeColor="background1" w:themeShade="A6"/>
        </w:rPr>
      </w:pPr>
      <w:r w:rsidRPr="00932E9E">
        <w:rPr>
          <w:strike/>
          <w:color w:val="A6A6A6" w:themeColor="background1" w:themeShade="A6"/>
        </w:rPr>
        <w:t>Сири, где ближайший продуктовый?</w:t>
      </w:r>
    </w:p>
    <w:p w14:paraId="68C45AC6" w14:textId="77777777" w:rsidR="00CF0176" w:rsidRPr="00932E9E" w:rsidRDefault="00CF0176" w:rsidP="00086CEF">
      <w:pPr>
        <w:pStyle w:val="a9"/>
        <w:rPr>
          <w:strike/>
          <w:color w:val="A6A6A6" w:themeColor="background1" w:themeShade="A6"/>
        </w:rPr>
      </w:pPr>
      <w:r w:rsidRPr="00932E9E">
        <w:rPr>
          <w:strike/>
          <w:color w:val="A6A6A6" w:themeColor="background1" w:themeShade="A6"/>
        </w:rPr>
        <w:t>СИРИ</w:t>
      </w:r>
    </w:p>
    <w:p w14:paraId="4FDB3A3E" w14:textId="1F3F6B66" w:rsidR="00CF0176" w:rsidRPr="00932E9E" w:rsidRDefault="00CF0176" w:rsidP="00086CEF">
      <w:pPr>
        <w:pStyle w:val="ab"/>
        <w:rPr>
          <w:strike/>
          <w:color w:val="A6A6A6" w:themeColor="background1" w:themeShade="A6"/>
        </w:rPr>
      </w:pPr>
      <w:r w:rsidRPr="00932E9E">
        <w:rPr>
          <w:strike/>
          <w:color w:val="A6A6A6" w:themeColor="background1" w:themeShade="A6"/>
        </w:rPr>
        <w:t xml:space="preserve">Ищу. Улица Строителей, </w:t>
      </w:r>
      <w:r w:rsidR="00DB060A" w:rsidRPr="00932E9E">
        <w:rPr>
          <w:strike/>
          <w:color w:val="A6A6A6" w:themeColor="background1" w:themeShade="A6"/>
          <w:lang w:val="ru-RU"/>
        </w:rPr>
        <w:t>двенадцать</w:t>
      </w:r>
      <w:r w:rsidRPr="00932E9E">
        <w:rPr>
          <w:strike/>
          <w:color w:val="A6A6A6" w:themeColor="background1" w:themeShade="A6"/>
        </w:rPr>
        <w:t>.</w:t>
      </w:r>
    </w:p>
    <w:p w14:paraId="28562DF9" w14:textId="77777777" w:rsidR="00CF0176" w:rsidRPr="00932E9E" w:rsidRDefault="00CF0176" w:rsidP="00086CEF">
      <w:pPr>
        <w:pStyle w:val="a9"/>
        <w:rPr>
          <w:strike/>
          <w:color w:val="A6A6A6" w:themeColor="background1" w:themeShade="A6"/>
        </w:rPr>
      </w:pPr>
      <w:r w:rsidRPr="00932E9E">
        <w:rPr>
          <w:strike/>
          <w:color w:val="A6A6A6" w:themeColor="background1" w:themeShade="A6"/>
        </w:rPr>
        <w:lastRenderedPageBreak/>
        <w:t>ЧАК</w:t>
      </w:r>
    </w:p>
    <w:p w14:paraId="0D2E6DF2" w14:textId="77777777" w:rsidR="00CF0176" w:rsidRPr="00932E9E" w:rsidRDefault="00CF0176" w:rsidP="00086CEF">
      <w:pPr>
        <w:pStyle w:val="ab"/>
        <w:rPr>
          <w:strike/>
          <w:color w:val="A6A6A6" w:themeColor="background1" w:themeShade="A6"/>
        </w:rPr>
      </w:pPr>
      <w:r w:rsidRPr="00932E9E">
        <w:rPr>
          <w:strike/>
          <w:color w:val="A6A6A6" w:themeColor="background1" w:themeShade="A6"/>
        </w:rPr>
        <w:t>О, вчерашняя чика. Ты её номер тоже знаешь?!</w:t>
      </w:r>
    </w:p>
    <w:p w14:paraId="493C9124" w14:textId="77777777" w:rsidR="00CF0176" w:rsidRPr="00932E9E" w:rsidRDefault="00CF0176" w:rsidP="00086CEF">
      <w:pPr>
        <w:pStyle w:val="a9"/>
        <w:rPr>
          <w:strike/>
          <w:color w:val="A6A6A6" w:themeColor="background1" w:themeShade="A6"/>
        </w:rPr>
      </w:pPr>
      <w:r w:rsidRPr="00932E9E">
        <w:rPr>
          <w:strike/>
          <w:color w:val="A6A6A6" w:themeColor="background1" w:themeShade="A6"/>
        </w:rPr>
        <w:t>ШУРУП</w:t>
      </w:r>
    </w:p>
    <w:p w14:paraId="3398DCB5" w14:textId="4AF15ED7" w:rsidR="00CF0176" w:rsidRPr="00932E9E" w:rsidRDefault="00CF0176" w:rsidP="00086CEF">
      <w:pPr>
        <w:pStyle w:val="ab"/>
        <w:rPr>
          <w:strike/>
          <w:color w:val="A6A6A6" w:themeColor="background1" w:themeShade="A6"/>
        </w:rPr>
      </w:pPr>
      <w:r w:rsidRPr="00932E9E">
        <w:rPr>
          <w:strike/>
          <w:color w:val="A6A6A6" w:themeColor="background1" w:themeShade="A6"/>
        </w:rPr>
        <w:t>Да не. Это Сири</w:t>
      </w:r>
      <w:r w:rsidR="00DB060A" w:rsidRPr="00932E9E">
        <w:rPr>
          <w:strike/>
          <w:color w:val="A6A6A6" w:themeColor="background1" w:themeShade="A6"/>
          <w:lang w:val="ru-RU"/>
        </w:rPr>
        <w:t>…</w:t>
      </w:r>
      <w:r w:rsidRPr="00932E9E">
        <w:rPr>
          <w:strike/>
          <w:color w:val="A6A6A6" w:themeColor="background1" w:themeShade="A6"/>
        </w:rPr>
        <w:t xml:space="preserve"> Она</w:t>
      </w:r>
      <w:r w:rsidR="00DB060A" w:rsidRPr="00932E9E">
        <w:rPr>
          <w:strike/>
          <w:color w:val="A6A6A6" w:themeColor="background1" w:themeShade="A6"/>
          <w:lang w:val="ru-RU"/>
        </w:rPr>
        <w:t>,</w:t>
      </w:r>
      <w:r w:rsidRPr="00932E9E">
        <w:rPr>
          <w:strike/>
          <w:color w:val="A6A6A6" w:themeColor="background1" w:themeShade="A6"/>
        </w:rPr>
        <w:t xml:space="preserve"> типа</w:t>
      </w:r>
      <w:r w:rsidR="00DB060A" w:rsidRPr="00932E9E">
        <w:rPr>
          <w:strike/>
          <w:color w:val="A6A6A6" w:themeColor="background1" w:themeShade="A6"/>
          <w:lang w:val="ru-RU"/>
        </w:rPr>
        <w:t>,</w:t>
      </w:r>
      <w:r w:rsidRPr="00932E9E">
        <w:rPr>
          <w:strike/>
          <w:color w:val="A6A6A6" w:themeColor="background1" w:themeShade="A6"/>
        </w:rPr>
        <w:t xml:space="preserve"> всё знает.</w:t>
      </w:r>
    </w:p>
    <w:p w14:paraId="0A57E24D" w14:textId="77777777" w:rsidR="00CF0176" w:rsidRPr="00932E9E" w:rsidRDefault="00CF0176" w:rsidP="00086CEF">
      <w:pPr>
        <w:pStyle w:val="a9"/>
        <w:rPr>
          <w:strike/>
          <w:color w:val="A6A6A6" w:themeColor="background1" w:themeShade="A6"/>
        </w:rPr>
      </w:pPr>
      <w:r w:rsidRPr="00932E9E">
        <w:rPr>
          <w:strike/>
          <w:color w:val="A6A6A6" w:themeColor="background1" w:themeShade="A6"/>
        </w:rPr>
        <w:t>ЧАК</w:t>
      </w:r>
    </w:p>
    <w:p w14:paraId="68914F94" w14:textId="77777777" w:rsidR="00086CEF" w:rsidRPr="00932E9E" w:rsidRDefault="00CF0176" w:rsidP="00086CEF">
      <w:pPr>
        <w:pStyle w:val="ae"/>
        <w:rPr>
          <w:strike/>
          <w:color w:val="A6A6A6" w:themeColor="background1" w:themeShade="A6"/>
        </w:rPr>
      </w:pPr>
      <w:r w:rsidRPr="00932E9E">
        <w:rPr>
          <w:strike/>
          <w:color w:val="A6A6A6" w:themeColor="background1" w:themeShade="A6"/>
        </w:rPr>
        <w:t>(нервно)</w:t>
      </w:r>
    </w:p>
    <w:p w14:paraId="29A6D608" w14:textId="707E41AE" w:rsidR="00CF0176" w:rsidRPr="00932E9E" w:rsidRDefault="00CF0176" w:rsidP="00086CEF">
      <w:pPr>
        <w:pStyle w:val="ab"/>
        <w:rPr>
          <w:strike/>
          <w:color w:val="A6A6A6" w:themeColor="background1" w:themeShade="A6"/>
          <w:lang w:val="ru-RU"/>
        </w:rPr>
      </w:pPr>
      <w:r w:rsidRPr="00932E9E">
        <w:rPr>
          <w:strike/>
          <w:color w:val="A6A6A6" w:themeColor="background1" w:themeShade="A6"/>
        </w:rPr>
        <w:t>Чё, вообще всё? Бля</w:t>
      </w:r>
      <w:r w:rsidR="00DB060A" w:rsidRPr="00932E9E">
        <w:rPr>
          <w:strike/>
          <w:color w:val="A6A6A6" w:themeColor="background1" w:themeShade="A6"/>
          <w:lang w:val="ru-RU"/>
        </w:rPr>
        <w:t>…</w:t>
      </w:r>
      <w:r w:rsidRPr="00932E9E">
        <w:rPr>
          <w:strike/>
          <w:color w:val="A6A6A6" w:themeColor="background1" w:themeShade="A6"/>
        </w:rPr>
        <w:t xml:space="preserve"> А если она нас ментам сдаст? Она же вчера не просто так названивала</w:t>
      </w:r>
      <w:r w:rsidR="00DB060A" w:rsidRPr="00932E9E">
        <w:rPr>
          <w:strike/>
          <w:color w:val="A6A6A6" w:themeColor="background1" w:themeShade="A6"/>
          <w:lang w:val="ru-RU"/>
        </w:rPr>
        <w:t>…</w:t>
      </w:r>
    </w:p>
    <w:p w14:paraId="006DAEA7" w14:textId="77777777" w:rsidR="00CF0176" w:rsidRDefault="00086CEF" w:rsidP="00CF0176">
      <w:pPr>
        <w:pStyle w:val="a6"/>
      </w:pPr>
      <w:r>
        <w:t>5-</w:t>
      </w:r>
      <w:r w:rsidR="00275858">
        <w:t>3</w:t>
      </w:r>
      <w:r>
        <w:t>.</w:t>
      </w:r>
      <w:r>
        <w:tab/>
      </w:r>
      <w:r w:rsidR="00CF0176">
        <w:t>ИНТ.</w:t>
      </w:r>
      <w:r>
        <w:t xml:space="preserve"> ОСОБНЯК</w:t>
      </w:r>
      <w:r w:rsidR="00CF0176">
        <w:t xml:space="preserve"> НОЛЯ</w:t>
      </w:r>
      <w:r>
        <w:t xml:space="preserve"> (</w:t>
      </w:r>
      <w:r w:rsidRPr="00086CEF">
        <w:rPr>
          <w:caps w:val="0"/>
        </w:rPr>
        <w:t>кабинет</w:t>
      </w:r>
      <w:r>
        <w:t>)</w:t>
      </w:r>
      <w:r w:rsidR="00CF0176">
        <w:t xml:space="preserve"> – ДЕНЬ</w:t>
      </w:r>
    </w:p>
    <w:p w14:paraId="0AD1E38F" w14:textId="77777777" w:rsidR="00CF0176" w:rsidRDefault="00CF0176" w:rsidP="00275858">
      <w:pPr>
        <w:pStyle w:val="a7"/>
        <w:keepNext/>
        <w:keepLines/>
      </w:pPr>
      <w:r>
        <w:t xml:space="preserve">Ноль стоит в бронежилете с недовольным лицом, </w:t>
      </w:r>
      <w:r w:rsidR="00B60052" w:rsidRPr="00275858">
        <w:t>Н</w:t>
      </w:r>
      <w:r>
        <w:t xml:space="preserve">ачальник охраны </w:t>
      </w:r>
      <w:r w:rsidR="00B60052" w:rsidRPr="00275858">
        <w:t>на</w:t>
      </w:r>
      <w:r>
        <w:t>девает на него каску.</w:t>
      </w:r>
    </w:p>
    <w:p w14:paraId="3113A2D8" w14:textId="77777777" w:rsidR="00CF0176" w:rsidRDefault="00CF0176" w:rsidP="00B60052">
      <w:pPr>
        <w:pStyle w:val="a9"/>
      </w:pPr>
      <w:r>
        <w:t>НАЧАЛЬНИК ОХРАНЫ</w:t>
      </w:r>
    </w:p>
    <w:p w14:paraId="595AF8CB" w14:textId="77777777" w:rsidR="00CF0176" w:rsidRDefault="00CF0176" w:rsidP="00B60052">
      <w:pPr>
        <w:pStyle w:val="ab"/>
      </w:pPr>
      <w:r>
        <w:t>Вот так пока походите…</w:t>
      </w:r>
    </w:p>
    <w:p w14:paraId="12076E69" w14:textId="77777777" w:rsidR="00CF0176" w:rsidRDefault="00CF0176" w:rsidP="00CF0176">
      <w:pPr>
        <w:pStyle w:val="a7"/>
      </w:pPr>
      <w:r>
        <w:t xml:space="preserve">Ноль в бешенстве снимает каску и швыряет в </w:t>
      </w:r>
      <w:r w:rsidR="00B60052">
        <w:rPr>
          <w:lang w:val="ru-RU"/>
        </w:rPr>
        <w:t>Н</w:t>
      </w:r>
      <w:r>
        <w:t>ачальника охраны.</w:t>
      </w:r>
    </w:p>
    <w:p w14:paraId="42236818" w14:textId="77777777" w:rsidR="00CF0176" w:rsidRDefault="00CF0176" w:rsidP="00B60052">
      <w:pPr>
        <w:pStyle w:val="a9"/>
      </w:pPr>
      <w:r>
        <w:t>НОЛЬ</w:t>
      </w:r>
    </w:p>
    <w:p w14:paraId="635D322A" w14:textId="77777777" w:rsidR="00CF0176" w:rsidRDefault="00CF0176" w:rsidP="00B60052">
      <w:pPr>
        <w:pStyle w:val="ab"/>
      </w:pPr>
      <w:r>
        <w:t>Я тебе чё, клоун?!</w:t>
      </w:r>
    </w:p>
    <w:p w14:paraId="095A601C" w14:textId="77777777" w:rsidR="00CF0176" w:rsidRDefault="00CF0176" w:rsidP="00B60052">
      <w:pPr>
        <w:pStyle w:val="a9"/>
      </w:pPr>
      <w:r>
        <w:t>НАЧАЛЬНИК ОХРАНЫ</w:t>
      </w:r>
    </w:p>
    <w:p w14:paraId="6B25C665" w14:textId="77777777" w:rsidR="00CF0176" w:rsidRDefault="00CF0176" w:rsidP="00B60052">
      <w:pPr>
        <w:pStyle w:val="ab"/>
      </w:pPr>
      <w:r>
        <w:t>Так будет безопасней.</w:t>
      </w:r>
    </w:p>
    <w:p w14:paraId="233901AF" w14:textId="77777777" w:rsidR="00CF0176" w:rsidRDefault="00CF0176" w:rsidP="00B60052">
      <w:pPr>
        <w:pStyle w:val="a9"/>
      </w:pPr>
      <w:r>
        <w:t>НОЛЬ</w:t>
      </w:r>
    </w:p>
    <w:p w14:paraId="5D026D1D" w14:textId="77777777" w:rsidR="00CF0176" w:rsidRDefault="00CF0176" w:rsidP="00B60052">
      <w:pPr>
        <w:pStyle w:val="ab"/>
      </w:pPr>
      <w:r>
        <w:t>А ты мне на что?!</w:t>
      </w:r>
    </w:p>
    <w:p w14:paraId="4120E9DF" w14:textId="77777777" w:rsidR="00CF0176" w:rsidRDefault="00CF0176" w:rsidP="00B60052">
      <w:pPr>
        <w:pStyle w:val="a9"/>
      </w:pPr>
      <w:r>
        <w:t>НАЧАЛЬНИК ОХРАНЫ</w:t>
      </w:r>
    </w:p>
    <w:p w14:paraId="1ED4FC79" w14:textId="03200F60" w:rsidR="00794957" w:rsidRDefault="00CF0176" w:rsidP="00794957">
      <w:pPr>
        <w:pStyle w:val="ab"/>
      </w:pPr>
      <w:r>
        <w:t>Олег Егорович, ну они реально какие-то отмороженные. Мои люди заявление об увольнении кровью подписывали.</w:t>
      </w:r>
      <w:r w:rsidR="00794957" w:rsidRPr="00794957">
        <w:t xml:space="preserve"> </w:t>
      </w:r>
      <w:r w:rsidR="00794957">
        <w:t xml:space="preserve">Они ещё привет вам просили передать, от Ореховских. </w:t>
      </w:r>
    </w:p>
    <w:p w14:paraId="26B8DEEA" w14:textId="6BE674E9" w:rsidR="00CF0176" w:rsidRDefault="00794957" w:rsidP="00794957">
      <w:pPr>
        <w:pStyle w:val="a7"/>
      </w:pPr>
      <w:r>
        <w:t>Ноль перестаёт моргать и смотрит в ужасе на Начальника охраны.</w:t>
      </w:r>
    </w:p>
    <w:p w14:paraId="1D4C74C0" w14:textId="4B97D829" w:rsidR="00CF0176" w:rsidRDefault="00CF0176" w:rsidP="00B60052">
      <w:pPr>
        <w:pStyle w:val="a9"/>
      </w:pPr>
      <w:r>
        <w:t>НОЛЬ</w:t>
      </w:r>
    </w:p>
    <w:p w14:paraId="1B4C6C65" w14:textId="68C27458" w:rsidR="00794957" w:rsidRPr="00794957" w:rsidRDefault="00794957" w:rsidP="00794957">
      <w:pPr>
        <w:pStyle w:val="ab"/>
      </w:pPr>
      <w:r w:rsidRPr="00794957">
        <w:t xml:space="preserve">Какие ещё Ореховские?!  Последний орех ещё в </w:t>
      </w:r>
      <w:r w:rsidR="00932E9E">
        <w:rPr>
          <w:lang w:val="ru-RU"/>
        </w:rPr>
        <w:t>девяносты</w:t>
      </w:r>
      <w:r w:rsidRPr="00794957">
        <w:t>х раскололи… Так, ладно… В автосервис пока не лезем. Собери информацию, кто там окопался. И машину мне подгони.</w:t>
      </w:r>
    </w:p>
    <w:p w14:paraId="23A45F42" w14:textId="77777777" w:rsidR="00CF0176" w:rsidRDefault="00CF0176" w:rsidP="00B60052">
      <w:pPr>
        <w:pStyle w:val="a9"/>
      </w:pPr>
      <w:r>
        <w:lastRenderedPageBreak/>
        <w:t>НАЧАЛЬНИК ОХРАНЫ</w:t>
      </w:r>
    </w:p>
    <w:p w14:paraId="73E71BCC" w14:textId="77777777" w:rsidR="00CF0176" w:rsidRDefault="00CF0176" w:rsidP="00B60052">
      <w:pPr>
        <w:pStyle w:val="ab"/>
      </w:pPr>
      <w:r>
        <w:t>Машину пока не получится. На неё щас броню ставят…</w:t>
      </w:r>
    </w:p>
    <w:p w14:paraId="0422637D" w14:textId="77777777" w:rsidR="00CF0176" w:rsidRDefault="00CF0176" w:rsidP="00B60052">
      <w:pPr>
        <w:pStyle w:val="a9"/>
      </w:pPr>
      <w:r>
        <w:t>НОЛЬ</w:t>
      </w:r>
    </w:p>
    <w:p w14:paraId="364F67FC" w14:textId="77777777" w:rsidR="00CF0176" w:rsidRDefault="00CF0176" w:rsidP="00B60052">
      <w:pPr>
        <w:pStyle w:val="ab"/>
      </w:pPr>
      <w:r>
        <w:t>Лучше себе бронируй! Место на кладбище!</w:t>
      </w:r>
    </w:p>
    <w:p w14:paraId="1F550385" w14:textId="12A7CAA8" w:rsidR="00CF0176" w:rsidRDefault="00CF0176" w:rsidP="00CF0176">
      <w:pPr>
        <w:pStyle w:val="a7"/>
      </w:pPr>
      <w:r>
        <w:t xml:space="preserve">Ноль снимает бронежилет и швыряет его в </w:t>
      </w:r>
      <w:r w:rsidR="00B60052">
        <w:rPr>
          <w:lang w:val="ru-RU"/>
        </w:rPr>
        <w:t>Н</w:t>
      </w:r>
      <w:r>
        <w:t>ачальника охраны. Тот ловко уворачивается и выскакивает за дверь.</w:t>
      </w:r>
    </w:p>
    <w:p w14:paraId="60AA532E" w14:textId="77777777" w:rsidR="00A3717C" w:rsidRDefault="00A3717C" w:rsidP="00A3717C">
      <w:pPr>
        <w:pStyle w:val="a6"/>
      </w:pPr>
      <w:r>
        <w:t>5-4.</w:t>
      </w:r>
      <w:r>
        <w:tab/>
        <w:t>ИНТ. СУПЕРМАРКЕТ – ДЕНЬ (4)</w:t>
      </w:r>
    </w:p>
    <w:p w14:paraId="727878E6" w14:textId="77777777" w:rsidR="00A3717C" w:rsidRDefault="00A3717C" w:rsidP="00A3717C">
      <w:pPr>
        <w:pStyle w:val="a7"/>
      </w:pPr>
      <w:r>
        <w:t>Фил и Масса ходят по супермаркету. Масса с восторгом оглядывается, всё щупает. Фил подсчитывая про себя, берёт пару готовых кур-гриль, хлеб, помидоры, огурцы и бутылку водки. Масса, воровато оглядываясь, рассовывает по карманам несколько палок колбасы. Они идут на кассу.</w:t>
      </w:r>
    </w:p>
    <w:p w14:paraId="12C30A4B" w14:textId="77777777" w:rsidR="00A3717C" w:rsidRDefault="00A3717C" w:rsidP="00A3717C">
      <w:pPr>
        <w:pStyle w:val="a9"/>
      </w:pPr>
      <w:r>
        <w:t>КАССИР</w:t>
      </w:r>
    </w:p>
    <w:p w14:paraId="5F6E8C20" w14:textId="77777777" w:rsidR="00A3717C" w:rsidRDefault="00A3717C" w:rsidP="00A3717C">
      <w:pPr>
        <w:pStyle w:val="ae"/>
      </w:pPr>
      <w:r>
        <w:t>(дежурно)</w:t>
      </w:r>
    </w:p>
    <w:p w14:paraId="2F02A043" w14:textId="77777777" w:rsidR="00A3717C" w:rsidRDefault="00A3717C" w:rsidP="00A3717C">
      <w:pPr>
        <w:pStyle w:val="ab"/>
      </w:pPr>
      <w:r>
        <w:t>Пакет нужен?</w:t>
      </w:r>
    </w:p>
    <w:p w14:paraId="12CAEEC1" w14:textId="77777777" w:rsidR="00A3717C" w:rsidRDefault="00A3717C" w:rsidP="00A3717C">
      <w:pPr>
        <w:pStyle w:val="a7"/>
      </w:pPr>
      <w:r>
        <w:t>Масса наклоняется к ней, шёпотом, оглядываясь по сторонам…</w:t>
      </w:r>
    </w:p>
    <w:p w14:paraId="0E360F60" w14:textId="77777777" w:rsidR="00A3717C" w:rsidRDefault="00A3717C" w:rsidP="00A3717C">
      <w:pPr>
        <w:pStyle w:val="a9"/>
      </w:pPr>
      <w:r>
        <w:t>МАССА</w:t>
      </w:r>
    </w:p>
    <w:p w14:paraId="4AF87E43" w14:textId="77777777" w:rsidR="00A3717C" w:rsidRDefault="00A3717C" w:rsidP="00A3717C">
      <w:pPr>
        <w:pStyle w:val="ab"/>
      </w:pPr>
      <w:r>
        <w:t>Травы?</w:t>
      </w:r>
    </w:p>
    <w:p w14:paraId="3A10A682" w14:textId="77777777" w:rsidR="00A3717C" w:rsidRDefault="00A3717C" w:rsidP="00A3717C">
      <w:pPr>
        <w:pStyle w:val="a9"/>
      </w:pPr>
      <w:r>
        <w:t>КАССИР</w:t>
      </w:r>
    </w:p>
    <w:p w14:paraId="2BD09EB9" w14:textId="77777777" w:rsidR="00A3717C" w:rsidRDefault="00A3717C" w:rsidP="00A3717C">
      <w:pPr>
        <w:pStyle w:val="ab"/>
      </w:pPr>
      <w:r>
        <w:t>Это в отделе зелени возьмите. Так вам пакет пробивать?</w:t>
      </w:r>
    </w:p>
    <w:p w14:paraId="7D65DC58" w14:textId="77777777" w:rsidR="00A3717C" w:rsidRDefault="00A3717C" w:rsidP="00A3717C">
      <w:pPr>
        <w:pStyle w:val="a7"/>
      </w:pPr>
      <w:r>
        <w:t>Фил неуверенно пожимает плечами. Кассир пробивает товар, берёт в руки водку.</w:t>
      </w:r>
    </w:p>
    <w:p w14:paraId="47C32490" w14:textId="77777777" w:rsidR="00A3717C" w:rsidRDefault="00A3717C" w:rsidP="00A3717C">
      <w:pPr>
        <w:pStyle w:val="a9"/>
      </w:pPr>
      <w:r>
        <w:t>КАССИР</w:t>
      </w:r>
    </w:p>
    <w:p w14:paraId="245E8740" w14:textId="77777777" w:rsidR="00A3717C" w:rsidRDefault="00A3717C" w:rsidP="00A3717C">
      <w:pPr>
        <w:pStyle w:val="ab"/>
      </w:pPr>
      <w:r>
        <w:t>Вам двадцать один год есть?</w:t>
      </w:r>
    </w:p>
    <w:p w14:paraId="59775B0B" w14:textId="77777777" w:rsidR="00A3717C" w:rsidRDefault="00A3717C" w:rsidP="00A3717C">
      <w:pPr>
        <w:pStyle w:val="a7"/>
      </w:pPr>
      <w:r>
        <w:t>Масса и Фил переглядываются, смеются.</w:t>
      </w:r>
    </w:p>
    <w:p w14:paraId="52ECA90F" w14:textId="77777777" w:rsidR="00A3717C" w:rsidRDefault="00A3717C" w:rsidP="00A3717C">
      <w:pPr>
        <w:pStyle w:val="a9"/>
      </w:pPr>
      <w:r>
        <w:t>КАССИР</w:t>
      </w:r>
    </w:p>
    <w:p w14:paraId="5C1E8C26" w14:textId="77777777" w:rsidR="00A3717C" w:rsidRDefault="00A3717C" w:rsidP="00A3717C">
      <w:pPr>
        <w:pStyle w:val="ab"/>
      </w:pPr>
      <w:r>
        <w:t>Паспорт покажите.</w:t>
      </w:r>
    </w:p>
    <w:p w14:paraId="1AF376A2" w14:textId="77777777" w:rsidR="00A3717C" w:rsidRDefault="00A3717C" w:rsidP="00A3717C">
      <w:pPr>
        <w:pStyle w:val="a9"/>
      </w:pPr>
      <w:r>
        <w:t>ФИЛ</w:t>
      </w:r>
    </w:p>
    <w:p w14:paraId="091ADCC0" w14:textId="77777777" w:rsidR="00A3717C" w:rsidRDefault="00A3717C" w:rsidP="00A3717C">
      <w:pPr>
        <w:pStyle w:val="ae"/>
      </w:pPr>
      <w:r>
        <w:t>(растерянно)</w:t>
      </w:r>
    </w:p>
    <w:p w14:paraId="6693788E" w14:textId="77777777" w:rsidR="00A3717C" w:rsidRDefault="00A3717C" w:rsidP="00A3717C">
      <w:pPr>
        <w:pStyle w:val="ab"/>
      </w:pPr>
      <w:r>
        <w:t>Я не взял. Не знал, что водку только по паспортам продают.</w:t>
      </w:r>
    </w:p>
    <w:p w14:paraId="4284D260" w14:textId="59F994CA" w:rsidR="00A3717C" w:rsidRPr="00932E9E" w:rsidRDefault="00A3717C" w:rsidP="00A3717C">
      <w:pPr>
        <w:pStyle w:val="a7"/>
        <w:rPr>
          <w:color w:val="00B050"/>
          <w:lang w:val="ru-RU"/>
        </w:rPr>
      </w:pPr>
      <w:r>
        <w:t>Кассир молча отставляет бутылку в сторону. Масса только хочет возмутиться, Фил отодвигает его, заметив, что на них с интересом смотрит Охранник в форме. Фил протягивает ей деньги, она отсчитывает сдачу.</w:t>
      </w:r>
      <w:r w:rsidR="00932E9E">
        <w:rPr>
          <w:lang w:val="ru-RU"/>
        </w:rPr>
        <w:t xml:space="preserve"> </w:t>
      </w:r>
      <w:r w:rsidR="00932E9E" w:rsidRPr="00932E9E">
        <w:rPr>
          <w:color w:val="00B050"/>
          <w:lang w:val="ru-RU"/>
        </w:rPr>
        <w:t>Фил пересчитывает – денег очень мало.</w:t>
      </w:r>
    </w:p>
    <w:p w14:paraId="7C879133" w14:textId="77777777" w:rsidR="00A3717C" w:rsidRDefault="00A3717C" w:rsidP="00A3717C">
      <w:pPr>
        <w:pStyle w:val="a9"/>
      </w:pPr>
      <w:r>
        <w:lastRenderedPageBreak/>
        <w:t>ФИЛ</w:t>
      </w:r>
    </w:p>
    <w:p w14:paraId="77DA5A0B" w14:textId="77777777" w:rsidR="00A3717C" w:rsidRDefault="00A3717C" w:rsidP="00A3717C">
      <w:pPr>
        <w:pStyle w:val="ae"/>
      </w:pPr>
      <w:r>
        <w:t>(Массе, шёпотом)</w:t>
      </w:r>
    </w:p>
    <w:p w14:paraId="0EBD5667" w14:textId="77777777" w:rsidR="00A3717C" w:rsidRDefault="00A3717C" w:rsidP="00A3717C">
      <w:pPr>
        <w:pStyle w:val="ab"/>
      </w:pPr>
      <w:r>
        <w:t>Пошли, а то уже вертухай нас срисовал.</w:t>
      </w:r>
    </w:p>
    <w:p w14:paraId="10A87162" w14:textId="77777777" w:rsidR="00A3717C" w:rsidRDefault="00A3717C" w:rsidP="00A3717C">
      <w:pPr>
        <w:pStyle w:val="a7"/>
      </w:pPr>
      <w:r>
        <w:t>Масса первый проходит через рамку, и она начинается пищать на весь магазин. Охранник идёт к ним.</w:t>
      </w:r>
    </w:p>
    <w:p w14:paraId="2912666A" w14:textId="77777777" w:rsidR="00A3717C" w:rsidRDefault="00A3717C" w:rsidP="00A3717C">
      <w:pPr>
        <w:pStyle w:val="a9"/>
      </w:pPr>
      <w:r>
        <w:t>ОХРАННИК</w:t>
      </w:r>
    </w:p>
    <w:p w14:paraId="41EFB19F" w14:textId="77777777" w:rsidR="00A3717C" w:rsidRDefault="00A3717C" w:rsidP="00A3717C">
      <w:pPr>
        <w:pStyle w:val="ab"/>
      </w:pPr>
      <w:r>
        <w:t>Постойте, молодые люди.</w:t>
      </w:r>
    </w:p>
    <w:p w14:paraId="237DF4AF" w14:textId="77777777" w:rsidR="00A3717C" w:rsidRDefault="00A3717C" w:rsidP="00A3717C">
      <w:pPr>
        <w:pStyle w:val="a7"/>
      </w:pPr>
      <w:r>
        <w:t>Фил показывает на Массу.</w:t>
      </w:r>
    </w:p>
    <w:p w14:paraId="3220A1D6" w14:textId="77777777" w:rsidR="00A3717C" w:rsidRDefault="00A3717C" w:rsidP="00A3717C">
      <w:pPr>
        <w:pStyle w:val="a9"/>
      </w:pPr>
      <w:r>
        <w:t>ФИЛ</w:t>
      </w:r>
    </w:p>
    <w:p w14:paraId="28ED546D" w14:textId="77777777" w:rsidR="00A3717C" w:rsidRDefault="00A3717C" w:rsidP="00A3717C">
      <w:pPr>
        <w:pStyle w:val="ab"/>
      </w:pPr>
      <w:r>
        <w:t>Я не с ним!</w:t>
      </w:r>
    </w:p>
    <w:p w14:paraId="33CCB097" w14:textId="77777777" w:rsidR="00A3717C" w:rsidRDefault="00A3717C" w:rsidP="00A3717C">
      <w:pPr>
        <w:pStyle w:val="a7"/>
      </w:pPr>
      <w:r>
        <w:t>Масса смотрит на Фила, как на предателя. Охранник проходит мимо Фила к Массе. Фил толкает Охранника, тот падает на тележки. Фил дёргает Массу за руку, бежит. Фил и Масса несутся по магазину к выходу.</w:t>
      </w:r>
    </w:p>
    <w:p w14:paraId="4E9F6646" w14:textId="5D8D7A77" w:rsidR="00A3717C" w:rsidRDefault="00A3717C" w:rsidP="00A3717C">
      <w:pPr>
        <w:pStyle w:val="a6"/>
      </w:pPr>
      <w:r>
        <w:t>5-5.</w:t>
      </w:r>
      <w:r>
        <w:tab/>
        <w:t xml:space="preserve">НАТ. УЛИЦА </w:t>
      </w:r>
      <w:r w:rsidR="00855E29" w:rsidRPr="00855E29">
        <w:rPr>
          <w:caps w:val="0"/>
          <w:color w:val="00B050"/>
        </w:rPr>
        <w:t>(у супермаркета)</w:t>
      </w:r>
      <w:r w:rsidR="00855E29" w:rsidRPr="00855E29">
        <w:rPr>
          <w:color w:val="00B050"/>
        </w:rPr>
        <w:t xml:space="preserve"> </w:t>
      </w:r>
      <w:r>
        <w:t>– ДЕНЬ (4)</w:t>
      </w:r>
    </w:p>
    <w:p w14:paraId="6D585514" w14:textId="058E7071" w:rsidR="00A3717C" w:rsidRDefault="00A3717C" w:rsidP="00A3717C">
      <w:pPr>
        <w:pStyle w:val="a7"/>
        <w:rPr>
          <w:strike/>
          <w:color w:val="A6A6A6" w:themeColor="background1" w:themeShade="A6"/>
        </w:rPr>
      </w:pPr>
      <w:r w:rsidRPr="00855E29">
        <w:rPr>
          <w:strike/>
          <w:color w:val="A6A6A6" w:themeColor="background1" w:themeShade="A6"/>
        </w:rPr>
        <w:t>Фил и Масса отходят от магазина. Оба запыхавшиеся.</w:t>
      </w:r>
    </w:p>
    <w:p w14:paraId="447C4CFB" w14:textId="7E1D7DE6" w:rsidR="00855E29" w:rsidRPr="00855E29" w:rsidRDefault="00855E29" w:rsidP="00855E29">
      <w:pPr>
        <w:pStyle w:val="a7"/>
        <w:rPr>
          <w:color w:val="00B050"/>
          <w:lang w:val="ru-RU"/>
        </w:rPr>
      </w:pPr>
      <w:r w:rsidRPr="00855E29">
        <w:rPr>
          <w:color w:val="00B050"/>
        </w:rPr>
        <w:t>Фил и Масса что есть мочи бегут по улице от магазина. Орут друг другу на бегу, постоянно оглядываясь</w:t>
      </w:r>
      <w:r>
        <w:rPr>
          <w:color w:val="00B050"/>
          <w:lang w:val="ru-RU"/>
        </w:rPr>
        <w:t>.</w:t>
      </w:r>
    </w:p>
    <w:p w14:paraId="70C4E51C" w14:textId="77777777" w:rsidR="00A3717C" w:rsidRDefault="00A3717C" w:rsidP="00A3717C">
      <w:pPr>
        <w:pStyle w:val="a9"/>
      </w:pPr>
      <w:r>
        <w:t>МАССА</w:t>
      </w:r>
    </w:p>
    <w:p w14:paraId="4C966552" w14:textId="77777777" w:rsidR="00A3717C" w:rsidRDefault="00A3717C" w:rsidP="00A3717C">
      <w:pPr>
        <w:pStyle w:val="ab"/>
      </w:pPr>
      <w:r>
        <w:t>Как они узнали, что я спёр колбасу?!</w:t>
      </w:r>
    </w:p>
    <w:p w14:paraId="40B9E842" w14:textId="77777777" w:rsidR="00A3717C" w:rsidRDefault="00A3717C" w:rsidP="00A3717C">
      <w:pPr>
        <w:pStyle w:val="a9"/>
      </w:pPr>
      <w:r>
        <w:t>ФИЛ</w:t>
      </w:r>
    </w:p>
    <w:p w14:paraId="37101447" w14:textId="77777777" w:rsidR="00A3717C" w:rsidRDefault="00A3717C" w:rsidP="00A3717C">
      <w:pPr>
        <w:pStyle w:val="ab"/>
      </w:pPr>
      <w:r>
        <w:t>Ты спёр колбасу?!</w:t>
      </w:r>
    </w:p>
    <w:p w14:paraId="7EE6BBA2" w14:textId="45B76EC7" w:rsidR="00A3717C" w:rsidRDefault="00A3717C" w:rsidP="00A3717C">
      <w:pPr>
        <w:pStyle w:val="a7"/>
      </w:pPr>
      <w:r>
        <w:t>Масса доста</w:t>
      </w:r>
      <w:r w:rsidR="00B736E6">
        <w:rPr>
          <w:lang w:val="ru-RU"/>
        </w:rPr>
        <w:t>ё</w:t>
      </w:r>
      <w:r>
        <w:t xml:space="preserve">т </w:t>
      </w:r>
      <w:r w:rsidRPr="00855E29">
        <w:rPr>
          <w:strike/>
          <w:color w:val="A6A6A6" w:themeColor="background1" w:themeShade="A6"/>
        </w:rPr>
        <w:t>спрятанную под одеждой</w:t>
      </w:r>
      <w:r w:rsidRPr="00855E29">
        <w:rPr>
          <w:color w:val="A6A6A6" w:themeColor="background1" w:themeShade="A6"/>
        </w:rPr>
        <w:t xml:space="preserve"> </w:t>
      </w:r>
      <w:r>
        <w:t>колбасу</w:t>
      </w:r>
      <w:r w:rsidR="00855E29">
        <w:rPr>
          <w:lang w:val="ru-RU"/>
        </w:rPr>
        <w:t xml:space="preserve"> </w:t>
      </w:r>
      <w:r w:rsidR="00855E29" w:rsidRPr="00855E29">
        <w:rPr>
          <w:color w:val="00B050"/>
          <w:lang w:val="ru-RU"/>
        </w:rPr>
        <w:t>и бежит с ней</w:t>
      </w:r>
      <w:r>
        <w:t>.</w:t>
      </w:r>
    </w:p>
    <w:p w14:paraId="74B93FDE" w14:textId="77777777" w:rsidR="00A3717C" w:rsidRDefault="00A3717C" w:rsidP="00A3717C">
      <w:pPr>
        <w:pStyle w:val="a9"/>
      </w:pPr>
      <w:r>
        <w:t>МАССА</w:t>
      </w:r>
    </w:p>
    <w:p w14:paraId="01D417F8" w14:textId="77777777" w:rsidR="00A3717C" w:rsidRDefault="00A3717C" w:rsidP="00A3717C">
      <w:pPr>
        <w:pStyle w:val="ab"/>
      </w:pPr>
      <w:r>
        <w:t>А чё такова?</w:t>
      </w:r>
    </w:p>
    <w:p w14:paraId="40A8435C" w14:textId="77777777" w:rsidR="00A3717C" w:rsidRDefault="00A3717C" w:rsidP="00A3717C">
      <w:pPr>
        <w:pStyle w:val="a9"/>
      </w:pPr>
      <w:r>
        <w:t>ФИЛ</w:t>
      </w:r>
    </w:p>
    <w:p w14:paraId="122CF818" w14:textId="77777777" w:rsidR="00A3717C" w:rsidRDefault="00A3717C" w:rsidP="00A3717C">
      <w:pPr>
        <w:pStyle w:val="ab"/>
      </w:pPr>
      <w:r>
        <w:t>Больше так не делай.</w:t>
      </w:r>
    </w:p>
    <w:p w14:paraId="623668C3" w14:textId="77777777" w:rsidR="00A3717C" w:rsidRDefault="00A3717C" w:rsidP="00A3717C">
      <w:pPr>
        <w:pStyle w:val="a9"/>
      </w:pPr>
      <w:r>
        <w:t>МАССА</w:t>
      </w:r>
    </w:p>
    <w:p w14:paraId="5C5DFBF2" w14:textId="77777777" w:rsidR="00A3717C" w:rsidRDefault="00A3717C" w:rsidP="00A3717C">
      <w:pPr>
        <w:pStyle w:val="ab"/>
      </w:pPr>
      <w:r>
        <w:t>Почему? Раньше же можно было.</w:t>
      </w:r>
    </w:p>
    <w:p w14:paraId="1C975D77" w14:textId="77777777" w:rsidR="00A3717C" w:rsidRDefault="00A3717C" w:rsidP="00A3717C">
      <w:pPr>
        <w:pStyle w:val="a9"/>
      </w:pPr>
      <w:r>
        <w:t>ФИЛ</w:t>
      </w:r>
    </w:p>
    <w:p w14:paraId="75E95CF1" w14:textId="77777777" w:rsidR="00A3717C" w:rsidRDefault="00A3717C" w:rsidP="00A3717C">
      <w:pPr>
        <w:pStyle w:val="ab"/>
      </w:pPr>
      <w:r>
        <w:t>То было раньше.</w:t>
      </w:r>
    </w:p>
    <w:p w14:paraId="149F8B08" w14:textId="77777777" w:rsidR="00A3717C" w:rsidRDefault="00A3717C" w:rsidP="00A3717C">
      <w:pPr>
        <w:pStyle w:val="a9"/>
      </w:pPr>
      <w:r>
        <w:t>МАССА</w:t>
      </w:r>
    </w:p>
    <w:p w14:paraId="47A56096" w14:textId="1D990E7F" w:rsidR="00A3717C" w:rsidRDefault="00344599" w:rsidP="00A3717C">
      <w:pPr>
        <w:pStyle w:val="ab"/>
      </w:pPr>
      <w:r>
        <w:rPr>
          <w:lang w:val="ru-RU"/>
        </w:rPr>
        <w:t>Нельзя, п</w:t>
      </w:r>
      <w:r w:rsidR="00A3717C">
        <w:t>отому что узнали?</w:t>
      </w:r>
    </w:p>
    <w:p w14:paraId="2E773A8D" w14:textId="77777777" w:rsidR="00A3717C" w:rsidRDefault="00A3717C" w:rsidP="00A3717C">
      <w:pPr>
        <w:pStyle w:val="a9"/>
      </w:pPr>
      <w:r>
        <w:t>ФИЛ</w:t>
      </w:r>
    </w:p>
    <w:p w14:paraId="2F0E07D1" w14:textId="23A75C72" w:rsidR="00A3717C" w:rsidRDefault="00A3717C" w:rsidP="00A3717C">
      <w:pPr>
        <w:pStyle w:val="ab"/>
      </w:pPr>
      <w:r>
        <w:t>Пойми ты уже: мы теперь в другое время жив</w:t>
      </w:r>
      <w:r w:rsidR="00B736E6">
        <w:rPr>
          <w:lang w:val="ru-RU"/>
        </w:rPr>
        <w:t>ё</w:t>
      </w:r>
      <w:r>
        <w:t>м!</w:t>
      </w:r>
    </w:p>
    <w:p w14:paraId="484EB989" w14:textId="77777777" w:rsidR="00A3717C" w:rsidRDefault="00A3717C" w:rsidP="00A3717C">
      <w:pPr>
        <w:pStyle w:val="a9"/>
      </w:pPr>
      <w:r>
        <w:lastRenderedPageBreak/>
        <w:t>МАССА</w:t>
      </w:r>
    </w:p>
    <w:p w14:paraId="0F30AA18" w14:textId="42FBCB3F" w:rsidR="00A3717C" w:rsidRDefault="00A3717C" w:rsidP="00A3717C">
      <w:pPr>
        <w:pStyle w:val="ab"/>
      </w:pPr>
      <w:r>
        <w:t xml:space="preserve">Но… как </w:t>
      </w:r>
      <w:r w:rsidR="00344599">
        <w:rPr>
          <w:lang w:val="ru-RU"/>
        </w:rPr>
        <w:t xml:space="preserve">же </w:t>
      </w:r>
      <w:r>
        <w:t>они узнали, а?! Рентген, может?</w:t>
      </w:r>
    </w:p>
    <w:p w14:paraId="4A1655B0" w14:textId="1A4AD68D" w:rsidR="00A3717C" w:rsidRPr="00855E29" w:rsidRDefault="00A3717C" w:rsidP="00A3717C">
      <w:pPr>
        <w:pStyle w:val="a7"/>
        <w:rPr>
          <w:color w:val="00B050"/>
          <w:lang w:val="ru-RU"/>
        </w:rPr>
      </w:pPr>
      <w:r>
        <w:t>Фил качает головой: ты неисправим.</w:t>
      </w:r>
      <w:r w:rsidR="00855E29">
        <w:rPr>
          <w:lang w:val="ru-RU"/>
        </w:rPr>
        <w:t xml:space="preserve"> </w:t>
      </w:r>
      <w:r w:rsidR="00855E29" w:rsidRPr="00855E29">
        <w:rPr>
          <w:color w:val="00B050"/>
          <w:lang w:val="ru-RU"/>
        </w:rPr>
        <w:t xml:space="preserve">Парни убегают </w:t>
      </w:r>
      <w:r w:rsidR="00855E29" w:rsidRPr="00855E29">
        <w:rPr>
          <w:color w:val="00B050"/>
          <w:lang w:val="ru-RU"/>
        </w:rPr>
        <w:t>вперёд</w:t>
      </w:r>
      <w:r w:rsidR="00855E29" w:rsidRPr="00855E29">
        <w:rPr>
          <w:color w:val="00B050"/>
          <w:lang w:val="ru-RU"/>
        </w:rPr>
        <w:t xml:space="preserve"> по улице.</w:t>
      </w:r>
    </w:p>
    <w:p w14:paraId="1B74B80C" w14:textId="22E7C614" w:rsidR="00CF0176" w:rsidRDefault="00B60052" w:rsidP="00CF0176">
      <w:pPr>
        <w:pStyle w:val="a6"/>
      </w:pPr>
      <w:r>
        <w:t>5-</w:t>
      </w:r>
      <w:r w:rsidR="00520FE2">
        <w:t>6</w:t>
      </w:r>
      <w:r>
        <w:t>.</w:t>
      </w:r>
      <w:r>
        <w:tab/>
      </w:r>
      <w:r w:rsidR="00CF0176">
        <w:t xml:space="preserve">НАТ. АВТОСЕРВИС </w:t>
      </w:r>
      <w:r>
        <w:t>–</w:t>
      </w:r>
      <w:r w:rsidR="00CF0176">
        <w:t xml:space="preserve"> ДЕНЬ</w:t>
      </w:r>
    </w:p>
    <w:p w14:paraId="67C556B6" w14:textId="3D04973D" w:rsidR="00CF0176" w:rsidRDefault="00CF0176" w:rsidP="00275858">
      <w:pPr>
        <w:pStyle w:val="a7"/>
        <w:keepNext/>
        <w:keepLines/>
      </w:pPr>
      <w:r>
        <w:t>Масса и Фил подходят к автосервису. Чак и Вжик отдыхают</w:t>
      </w:r>
      <w:r w:rsidR="00855E29">
        <w:rPr>
          <w:lang w:val="ru-RU"/>
        </w:rPr>
        <w:t xml:space="preserve">, </w:t>
      </w:r>
      <w:r w:rsidR="00855E29" w:rsidRPr="00855E29">
        <w:rPr>
          <w:color w:val="00B050"/>
          <w:lang w:val="ru-RU"/>
        </w:rPr>
        <w:t>докрашивают подпалённый фасад</w:t>
      </w:r>
      <w:r>
        <w:t>.</w:t>
      </w:r>
    </w:p>
    <w:p w14:paraId="189C605B" w14:textId="77777777" w:rsidR="00CF0176" w:rsidRDefault="00CF0176" w:rsidP="00B60052">
      <w:pPr>
        <w:pStyle w:val="a9"/>
      </w:pPr>
      <w:r>
        <w:t>ФИЛ</w:t>
      </w:r>
    </w:p>
    <w:p w14:paraId="42294D8A" w14:textId="77777777" w:rsidR="00CF0176" w:rsidRDefault="00CF0176" w:rsidP="00B60052">
      <w:pPr>
        <w:pStyle w:val="ab"/>
      </w:pPr>
      <w:r>
        <w:t>Парни, две новости. Хорошая – мы купили обед…</w:t>
      </w:r>
    </w:p>
    <w:p w14:paraId="45906FBD" w14:textId="77777777" w:rsidR="00CF0176" w:rsidRDefault="00CF0176" w:rsidP="00CF0176">
      <w:pPr>
        <w:pStyle w:val="a7"/>
      </w:pPr>
      <w:r>
        <w:t xml:space="preserve">Масса </w:t>
      </w:r>
      <w:r w:rsidR="00B60052">
        <w:t>достаёт</w:t>
      </w:r>
      <w:r>
        <w:t xml:space="preserve"> из карманов палки колбасы.</w:t>
      </w:r>
    </w:p>
    <w:p w14:paraId="511B7FE0" w14:textId="77777777" w:rsidR="00CF0176" w:rsidRDefault="00CF0176" w:rsidP="00B60052">
      <w:pPr>
        <w:pStyle w:val="a9"/>
      </w:pPr>
      <w:r>
        <w:t>МАССА</w:t>
      </w:r>
    </w:p>
    <w:p w14:paraId="27058287" w14:textId="77777777" w:rsidR="00CF0176" w:rsidRDefault="00CF0176" w:rsidP="00B60052">
      <w:pPr>
        <w:pStyle w:val="ab"/>
      </w:pPr>
      <w:r>
        <w:t>И кое-что стащили на сладенькое.</w:t>
      </w:r>
    </w:p>
    <w:p w14:paraId="196D39D4" w14:textId="77777777" w:rsidR="00CF0176" w:rsidRDefault="00CF0176" w:rsidP="00B60052">
      <w:pPr>
        <w:pStyle w:val="a9"/>
      </w:pPr>
      <w:r>
        <w:t>ФИЛ</w:t>
      </w:r>
    </w:p>
    <w:p w14:paraId="0E504A1E" w14:textId="77777777" w:rsidR="00CF0176" w:rsidRDefault="00CF0176" w:rsidP="00B60052">
      <w:pPr>
        <w:pStyle w:val="ab"/>
      </w:pPr>
      <w:r>
        <w:t>…И плохая - это последний наш обед.</w:t>
      </w:r>
    </w:p>
    <w:p w14:paraId="39381B0B" w14:textId="77777777" w:rsidR="00CF0176" w:rsidRDefault="00CF0176" w:rsidP="00CF0176">
      <w:pPr>
        <w:pStyle w:val="a7"/>
      </w:pPr>
      <w:r>
        <w:t>Показывает в кулаке две купюры мелких и три монеты.</w:t>
      </w:r>
    </w:p>
    <w:p w14:paraId="38724D0A" w14:textId="77777777" w:rsidR="00CF0176" w:rsidRDefault="00CF0176" w:rsidP="00B60052">
      <w:pPr>
        <w:pStyle w:val="a9"/>
      </w:pPr>
      <w:r>
        <w:t>ЧАК</w:t>
      </w:r>
    </w:p>
    <w:p w14:paraId="14023C85" w14:textId="77777777" w:rsidR="00CF0176" w:rsidRDefault="00CF0176" w:rsidP="00B60052">
      <w:pPr>
        <w:pStyle w:val="ab"/>
      </w:pPr>
      <w:r>
        <w:t>Ч</w:t>
      </w:r>
      <w:r w:rsidR="00B60052">
        <w:rPr>
          <w:lang w:val="ru-RU"/>
        </w:rPr>
        <w:t>ё</w:t>
      </w:r>
      <w:r>
        <w:t xml:space="preserve"> они как из задницы?</w:t>
      </w:r>
    </w:p>
    <w:p w14:paraId="34D88386" w14:textId="77777777" w:rsidR="00CF0176" w:rsidRDefault="00CF0176" w:rsidP="00B60052">
      <w:pPr>
        <w:pStyle w:val="a9"/>
      </w:pPr>
      <w:r>
        <w:t>ФИЛ</w:t>
      </w:r>
    </w:p>
    <w:p w14:paraId="713A70E9" w14:textId="77777777" w:rsidR="00CF0176" w:rsidRDefault="00CF0176" w:rsidP="00B60052">
      <w:pPr>
        <w:pStyle w:val="ab"/>
      </w:pPr>
      <w:r>
        <w:t>Это мы в заднице, пацаны. Денег, как у последних вкладчиков МММ…</w:t>
      </w:r>
    </w:p>
    <w:p w14:paraId="6A0A948D" w14:textId="77777777" w:rsidR="00CF0176" w:rsidRDefault="00CF0176" w:rsidP="00B60052">
      <w:pPr>
        <w:pStyle w:val="a9"/>
      </w:pPr>
      <w:r>
        <w:t>ВЖИК</w:t>
      </w:r>
    </w:p>
    <w:p w14:paraId="32F1D371" w14:textId="77777777" w:rsidR="00CF0176" w:rsidRDefault="00CF0176" w:rsidP="00B60052">
      <w:pPr>
        <w:pStyle w:val="ab"/>
      </w:pPr>
      <w:r>
        <w:t>И чё делать будем?</w:t>
      </w:r>
    </w:p>
    <w:p w14:paraId="02497750" w14:textId="77777777" w:rsidR="00CF0176" w:rsidRDefault="00CF0176" w:rsidP="00B60052">
      <w:pPr>
        <w:pStyle w:val="a9"/>
      </w:pPr>
      <w:r>
        <w:t>ФИЛ</w:t>
      </w:r>
    </w:p>
    <w:p w14:paraId="5772E2B2" w14:textId="77777777" w:rsidR="00CF0176" w:rsidRDefault="00CF0176" w:rsidP="00B60052">
      <w:pPr>
        <w:pStyle w:val="ab"/>
      </w:pPr>
      <w:r>
        <w:t>Я тут присмотрелся на районе…</w:t>
      </w:r>
    </w:p>
    <w:p w14:paraId="6D6FAE11" w14:textId="77777777" w:rsidR="00CF0176" w:rsidRDefault="00CF0176" w:rsidP="00CF0176">
      <w:pPr>
        <w:pStyle w:val="a7"/>
      </w:pPr>
      <w:r w:rsidRPr="00B60052">
        <w:rPr>
          <w:rStyle w:val="afb"/>
        </w:rPr>
        <w:t>ВИДЕОНАРЕЗКА</w:t>
      </w:r>
      <w:r>
        <w:t xml:space="preserve"> под весёлую музыка в стиле 90-х:</w:t>
      </w:r>
    </w:p>
    <w:p w14:paraId="7075A621" w14:textId="033DAD07" w:rsidR="00CF0176" w:rsidRDefault="00B60052" w:rsidP="00B60052">
      <w:pPr>
        <w:pStyle w:val="a6"/>
      </w:pPr>
      <w:r>
        <w:t>5-</w:t>
      </w:r>
      <w:r w:rsidR="00520FE2">
        <w:t>7</w:t>
      </w:r>
      <w:r>
        <w:t>.</w:t>
      </w:r>
      <w:r>
        <w:tab/>
      </w:r>
      <w:r w:rsidR="00CF0176">
        <w:t xml:space="preserve">ИНТ. ОФИС </w:t>
      </w:r>
      <w:r>
        <w:t>–</w:t>
      </w:r>
      <w:r w:rsidR="00CF0176">
        <w:t xml:space="preserve"> ДЕНЬ</w:t>
      </w:r>
    </w:p>
    <w:p w14:paraId="6C7325D0" w14:textId="77777777" w:rsidR="00CF0176" w:rsidRDefault="00CF0176" w:rsidP="00275858">
      <w:pPr>
        <w:pStyle w:val="a7"/>
        <w:keepNext/>
        <w:keepLines/>
      </w:pPr>
      <w:r>
        <w:t xml:space="preserve">В кресле сидит напуганный </w:t>
      </w:r>
      <w:r w:rsidR="00840AB1">
        <w:rPr>
          <w:lang w:val="ru-RU"/>
        </w:rPr>
        <w:t>МУЖИК</w:t>
      </w:r>
      <w:r w:rsidR="00B60052" w:rsidRPr="00275858">
        <w:t>-НАЧАЛЬНИК</w:t>
      </w:r>
      <w:r>
        <w:t>. Фил под столом держит пушку.</w:t>
      </w:r>
    </w:p>
    <w:p w14:paraId="187E9713" w14:textId="77777777" w:rsidR="00CF0176" w:rsidRDefault="00CF0176" w:rsidP="00B60052">
      <w:pPr>
        <w:pStyle w:val="a9"/>
      </w:pPr>
      <w:r>
        <w:t>ФИЛ</w:t>
      </w:r>
    </w:p>
    <w:p w14:paraId="4B7666C7" w14:textId="77777777" w:rsidR="00CF0176" w:rsidRDefault="00CF0176" w:rsidP="00B60052">
      <w:pPr>
        <w:pStyle w:val="ab"/>
      </w:pPr>
      <w:r>
        <w:t>Ты строишь свои высотки, я имею по три процента с каждой, и мы с тобой дружим.</w:t>
      </w:r>
    </w:p>
    <w:p w14:paraId="1851C6F3" w14:textId="77777777" w:rsidR="00CF0176" w:rsidRDefault="00CF0176" w:rsidP="00CF0176">
      <w:pPr>
        <w:pStyle w:val="a7"/>
      </w:pPr>
      <w:r>
        <w:t xml:space="preserve">Мужик в ужасе, ослабляет галстук. В кабинет врывается толпа </w:t>
      </w:r>
      <w:r w:rsidR="00B60052">
        <w:rPr>
          <w:lang w:val="ru-RU"/>
        </w:rPr>
        <w:t>СОТРУДНИКОВ</w:t>
      </w:r>
      <w:r>
        <w:t xml:space="preserve"> в колпачках, с шариками и тортиком.</w:t>
      </w:r>
    </w:p>
    <w:p w14:paraId="144A05E9" w14:textId="77777777" w:rsidR="00CF0176" w:rsidRPr="00B60052" w:rsidRDefault="00B60052" w:rsidP="00B60052">
      <w:pPr>
        <w:pStyle w:val="a9"/>
        <w:rPr>
          <w:lang w:val="ru-RU"/>
        </w:rPr>
      </w:pPr>
      <w:r>
        <w:rPr>
          <w:lang w:val="ru-RU"/>
        </w:rPr>
        <w:lastRenderedPageBreak/>
        <w:t>СОТРУДНИКИ ОФИСА</w:t>
      </w:r>
    </w:p>
    <w:p w14:paraId="76D186DF" w14:textId="77777777" w:rsidR="00CF0176" w:rsidRDefault="00CF0176" w:rsidP="00B60052">
      <w:pPr>
        <w:pStyle w:val="ab"/>
      </w:pPr>
      <w:r>
        <w:t>С Днём рождеееенияяяяяя!!!</w:t>
      </w:r>
    </w:p>
    <w:p w14:paraId="5F3000F0" w14:textId="77777777" w:rsidR="00CF0176" w:rsidRDefault="00CF0176" w:rsidP="00CF0176">
      <w:pPr>
        <w:pStyle w:val="a7"/>
      </w:pPr>
      <w:r>
        <w:t>Взрывают хлопушку. Начальник истерически смеётся.</w:t>
      </w:r>
    </w:p>
    <w:p w14:paraId="4FA0CEA1" w14:textId="77777777" w:rsidR="00CF0176" w:rsidRDefault="00B60052" w:rsidP="00B60052">
      <w:pPr>
        <w:pStyle w:val="a9"/>
      </w:pPr>
      <w:r>
        <w:rPr>
          <w:lang w:val="ru-RU"/>
        </w:rPr>
        <w:t>МУЖИК-</w:t>
      </w:r>
      <w:r w:rsidR="00CF0176">
        <w:t>НАЧАЛЬНИК</w:t>
      </w:r>
    </w:p>
    <w:p w14:paraId="6723CF5A" w14:textId="138212F4" w:rsidR="00B60052" w:rsidRDefault="00CF0176" w:rsidP="00840AB1">
      <w:pPr>
        <w:pStyle w:val="ab"/>
        <w:keepNext/>
      </w:pPr>
      <w:r>
        <w:t xml:space="preserve">Ахаха! Ну вы и сюрприз устроили! Я чуть в штаны кирпичи не разгрузил! Здорово придумали День рождения в стиле </w:t>
      </w:r>
      <w:r w:rsidR="00DB060A">
        <w:rPr>
          <w:lang w:val="ru-RU"/>
        </w:rPr>
        <w:t>девяностых</w:t>
      </w:r>
      <w:r>
        <w:t>!</w:t>
      </w:r>
    </w:p>
    <w:p w14:paraId="63D699DE" w14:textId="77777777" w:rsidR="00B60052" w:rsidRDefault="00CF0176" w:rsidP="00B60052">
      <w:pPr>
        <w:pStyle w:val="ae"/>
      </w:pPr>
      <w:r>
        <w:t>(Филу)</w:t>
      </w:r>
    </w:p>
    <w:p w14:paraId="3AD9C240" w14:textId="77777777" w:rsidR="00CF0176" w:rsidRDefault="00CF0176" w:rsidP="00B60052">
      <w:pPr>
        <w:pStyle w:val="ab"/>
      </w:pPr>
      <w:r>
        <w:t>Спасибо, братан! Натурально играешь!</w:t>
      </w:r>
    </w:p>
    <w:p w14:paraId="4EFDDA9B" w14:textId="77777777" w:rsidR="00CF0176" w:rsidRDefault="00CF0176" w:rsidP="00CF0176">
      <w:pPr>
        <w:pStyle w:val="a7"/>
      </w:pPr>
      <w:r>
        <w:t>Хлопает Фила по щеке. Фил в шоке, убирает ствол, кивает головой и уходит.</w:t>
      </w:r>
    </w:p>
    <w:p w14:paraId="7BB83F7A" w14:textId="203F2BAA" w:rsidR="00CF0176" w:rsidRDefault="00B60052" w:rsidP="00CF0176">
      <w:pPr>
        <w:pStyle w:val="a6"/>
      </w:pPr>
      <w:r>
        <w:t>5-</w:t>
      </w:r>
      <w:r w:rsidR="00520FE2">
        <w:t>8</w:t>
      </w:r>
      <w:r>
        <w:t>.</w:t>
      </w:r>
      <w:r>
        <w:tab/>
      </w:r>
      <w:r w:rsidR="00CF0176">
        <w:t xml:space="preserve">ИНТ. ЮВЕЛИРНЫЙ МАГАЗИН </w:t>
      </w:r>
      <w:r>
        <w:t>–</w:t>
      </w:r>
      <w:r w:rsidR="00CF0176">
        <w:t xml:space="preserve"> ДЕНЬ</w:t>
      </w:r>
    </w:p>
    <w:p w14:paraId="66681CFC" w14:textId="77777777" w:rsidR="00CF0176" w:rsidRDefault="00CF0176" w:rsidP="00275858">
      <w:pPr>
        <w:pStyle w:val="a7"/>
        <w:keepNext/>
        <w:keepLines/>
      </w:pPr>
      <w:r>
        <w:t xml:space="preserve">Чак облокотился на витрину, общается с </w:t>
      </w:r>
      <w:r w:rsidR="00840AB1">
        <w:rPr>
          <w:lang w:val="ru-RU"/>
        </w:rPr>
        <w:t>ДЕВУШКОЙ-КОНСУЛЬТАНТОМ</w:t>
      </w:r>
      <w:r>
        <w:t>.</w:t>
      </w:r>
    </w:p>
    <w:p w14:paraId="432CDE84" w14:textId="77777777" w:rsidR="00CF0176" w:rsidRDefault="00CF0176" w:rsidP="00B60052">
      <w:pPr>
        <w:pStyle w:val="a9"/>
      </w:pPr>
      <w:r>
        <w:t>ЧАК</w:t>
      </w:r>
    </w:p>
    <w:p w14:paraId="2B61482B" w14:textId="77777777" w:rsidR="00CF0176" w:rsidRDefault="00CF0176" w:rsidP="00B60052">
      <w:pPr>
        <w:pStyle w:val="ab"/>
      </w:pPr>
      <w:r>
        <w:t xml:space="preserve">Смотри, красавица. Рыжьём нынче опасно торговать, поэтому </w:t>
      </w:r>
      <w:r w:rsidR="00B60052">
        <w:t>полтинничек</w:t>
      </w:r>
      <w:r>
        <w:t xml:space="preserve"> мне каждый месяц заряжать будете, а я буду ваши проблемки решать, а то объявятся за золотом конкретные редиски и хвать тебя за сиски.</w:t>
      </w:r>
    </w:p>
    <w:p w14:paraId="4E1A67C5" w14:textId="77777777" w:rsidR="00CF0176" w:rsidRDefault="00CF0176" w:rsidP="00CF0176">
      <w:pPr>
        <w:pStyle w:val="a7"/>
      </w:pPr>
      <w:r>
        <w:t>Чак делает движение руками к её груди, улыбается.</w:t>
      </w:r>
    </w:p>
    <w:p w14:paraId="660BDBB6" w14:textId="77777777" w:rsidR="00CF0176" w:rsidRDefault="0042143B" w:rsidP="0042143B">
      <w:pPr>
        <w:pStyle w:val="a9"/>
      </w:pPr>
      <w:r>
        <w:rPr>
          <w:lang w:val="ru-RU"/>
        </w:rPr>
        <w:t>ДЕВУШКА-</w:t>
      </w:r>
      <w:r w:rsidR="00CF0176">
        <w:t>КОНСУЛЬТАНТ</w:t>
      </w:r>
    </w:p>
    <w:p w14:paraId="6FF8CB94" w14:textId="77777777" w:rsidR="00CF0176" w:rsidRDefault="00CF0176" w:rsidP="0042143B">
      <w:pPr>
        <w:pStyle w:val="ab"/>
      </w:pPr>
      <w:r>
        <w:t>Молодой человек, если к нам за золотом придут конкретные редиски, я нажимаю эту кнопочку…</w:t>
      </w:r>
    </w:p>
    <w:p w14:paraId="36A6CD46" w14:textId="77777777" w:rsidR="00CF0176" w:rsidRDefault="00CF0176" w:rsidP="00CF0176">
      <w:pPr>
        <w:pStyle w:val="a7"/>
      </w:pPr>
      <w:r>
        <w:t>Показывает кнопку. Нажимает её.</w:t>
      </w:r>
    </w:p>
    <w:p w14:paraId="381DCE79" w14:textId="77777777" w:rsidR="00CF0176" w:rsidRDefault="0042143B" w:rsidP="0042143B">
      <w:pPr>
        <w:pStyle w:val="a9"/>
      </w:pPr>
      <w:r>
        <w:rPr>
          <w:lang w:val="ru-RU"/>
        </w:rPr>
        <w:t>ДЕВУШКА-</w:t>
      </w:r>
      <w:r w:rsidR="00CF0176">
        <w:t>КОНСУЛЬТАНТ</w:t>
      </w:r>
    </w:p>
    <w:p w14:paraId="6A86BBD7" w14:textId="77777777" w:rsidR="00CF0176" w:rsidRDefault="00CF0176" w:rsidP="0042143B">
      <w:pPr>
        <w:pStyle w:val="ab"/>
      </w:pPr>
      <w:r>
        <w:t>…приезжает наряд и хвать тебя за зад!</w:t>
      </w:r>
    </w:p>
    <w:p w14:paraId="4DE116AC" w14:textId="77777777" w:rsidR="00CF0176" w:rsidRDefault="00CF0176" w:rsidP="00CF0176">
      <w:pPr>
        <w:pStyle w:val="a7"/>
      </w:pPr>
      <w:r>
        <w:t>Чак пятится назад.</w:t>
      </w:r>
    </w:p>
    <w:p w14:paraId="4F2FB015" w14:textId="77777777" w:rsidR="00CF0176" w:rsidRDefault="0042143B" w:rsidP="0042143B">
      <w:pPr>
        <w:pStyle w:val="a9"/>
      </w:pPr>
      <w:r>
        <w:rPr>
          <w:lang w:val="ru-RU"/>
        </w:rPr>
        <w:t>ДЕВУШКА-</w:t>
      </w:r>
      <w:r w:rsidR="00CF0176">
        <w:t>КОНСУЛЬТАНТ</w:t>
      </w:r>
    </w:p>
    <w:p w14:paraId="7382E92C" w14:textId="77777777" w:rsidR="00CF0176" w:rsidRDefault="00CF0176" w:rsidP="0042143B">
      <w:pPr>
        <w:pStyle w:val="ab"/>
      </w:pPr>
      <w:r>
        <w:t>Подожди, куда же ты?! А улыбочку?</w:t>
      </w:r>
    </w:p>
    <w:p w14:paraId="00382B22" w14:textId="77777777" w:rsidR="00CF0176" w:rsidRDefault="00CF0176" w:rsidP="0042143B">
      <w:pPr>
        <w:pStyle w:val="a9"/>
      </w:pPr>
      <w:r>
        <w:t>ЧАК</w:t>
      </w:r>
    </w:p>
    <w:p w14:paraId="05DB6B6E" w14:textId="77777777" w:rsidR="00CF0176" w:rsidRDefault="00CF0176" w:rsidP="0042143B">
      <w:pPr>
        <w:pStyle w:val="ab"/>
      </w:pPr>
      <w:r>
        <w:t>Зачем?</w:t>
      </w:r>
    </w:p>
    <w:p w14:paraId="4DB517A7" w14:textId="77777777" w:rsidR="00CF0176" w:rsidRDefault="0042143B" w:rsidP="0042143B">
      <w:pPr>
        <w:pStyle w:val="a9"/>
      </w:pPr>
      <w:r>
        <w:rPr>
          <w:lang w:val="ru-RU"/>
        </w:rPr>
        <w:lastRenderedPageBreak/>
        <w:t>ДЕВУШКА-</w:t>
      </w:r>
      <w:r w:rsidR="00CF0176">
        <w:t>КОНСУЛЬТАНТ</w:t>
      </w:r>
    </w:p>
    <w:p w14:paraId="37594ED3" w14:textId="77777777" w:rsidR="00CF0176" w:rsidRDefault="00CF0176" w:rsidP="0042143B">
      <w:pPr>
        <w:pStyle w:val="ab"/>
      </w:pPr>
      <w:r>
        <w:t>Вас снимает скрытая камера!</w:t>
      </w:r>
    </w:p>
    <w:p w14:paraId="7831D096" w14:textId="77777777" w:rsidR="00CF0176" w:rsidRDefault="0042143B" w:rsidP="00CF0176">
      <w:pPr>
        <w:pStyle w:val="a7"/>
      </w:pPr>
      <w:r>
        <w:rPr>
          <w:lang w:val="ru-RU"/>
        </w:rPr>
        <w:t>Девушка-к</w:t>
      </w:r>
      <w:r w:rsidR="00CF0176">
        <w:t>онсультант показывает на глазок видеокамеры под потолком. Чак быстро линяет.</w:t>
      </w:r>
    </w:p>
    <w:p w14:paraId="2A1C05D3" w14:textId="3112F0C2" w:rsidR="00CF0176" w:rsidRDefault="0042143B" w:rsidP="00CF0176">
      <w:pPr>
        <w:pStyle w:val="a6"/>
      </w:pPr>
      <w:r>
        <w:t>5-</w:t>
      </w:r>
      <w:r w:rsidR="00520FE2">
        <w:t>9</w:t>
      </w:r>
      <w:r>
        <w:t>.</w:t>
      </w:r>
      <w:r>
        <w:tab/>
      </w:r>
      <w:r w:rsidR="00CF0176">
        <w:t xml:space="preserve">ИНТ.  ПРОДУКТОВЫЙ МАГАЗИН </w:t>
      </w:r>
      <w:r>
        <w:t>–</w:t>
      </w:r>
      <w:r w:rsidR="00CF0176">
        <w:t xml:space="preserve"> ДЕНЬ</w:t>
      </w:r>
    </w:p>
    <w:p w14:paraId="101848E5" w14:textId="77777777" w:rsidR="00CF0176" w:rsidRDefault="00CF0176" w:rsidP="00275858">
      <w:pPr>
        <w:pStyle w:val="a7"/>
        <w:keepNext/>
        <w:keepLines/>
      </w:pPr>
      <w:r>
        <w:t xml:space="preserve">Вжик заходит в маленький продуктовый магазин. За прилавком </w:t>
      </w:r>
      <w:r w:rsidR="0042143B" w:rsidRPr="00275858">
        <w:t xml:space="preserve">ПРОДАВЩИЦА, </w:t>
      </w:r>
      <w:r>
        <w:t>полная женщина (50).</w:t>
      </w:r>
    </w:p>
    <w:p w14:paraId="0EB1397C" w14:textId="77777777" w:rsidR="00CF0176" w:rsidRDefault="00CF0176" w:rsidP="0042143B">
      <w:pPr>
        <w:pStyle w:val="a9"/>
      </w:pPr>
      <w:r>
        <w:t>ВЖИК</w:t>
      </w:r>
    </w:p>
    <w:p w14:paraId="3FF6F7AE" w14:textId="77777777" w:rsidR="00CF0176" w:rsidRDefault="00CF0176" w:rsidP="0042143B">
      <w:pPr>
        <w:pStyle w:val="ab"/>
      </w:pPr>
      <w:r>
        <w:t>Здравствуйте. Я это… Хотел поговорить по поводу «крыши»…</w:t>
      </w:r>
    </w:p>
    <w:p w14:paraId="00889971" w14:textId="77777777" w:rsidR="00CF0176" w:rsidRDefault="00CF0176" w:rsidP="0042143B">
      <w:pPr>
        <w:pStyle w:val="a9"/>
      </w:pPr>
      <w:r>
        <w:t>ПРОДАВЩИЦА</w:t>
      </w:r>
    </w:p>
    <w:p w14:paraId="1373459E" w14:textId="77777777" w:rsidR="00CF0176" w:rsidRDefault="00CF0176" w:rsidP="0042143B">
      <w:pPr>
        <w:pStyle w:val="ab"/>
      </w:pPr>
      <w:r>
        <w:t>Ну наконец-то… Уже третий день капает! Где вас черти носят!? Семёныч!</w:t>
      </w:r>
    </w:p>
    <w:p w14:paraId="48426F67" w14:textId="77777777" w:rsidR="00CF0176" w:rsidRDefault="00CF0176" w:rsidP="00CF0176">
      <w:pPr>
        <w:pStyle w:val="a7"/>
      </w:pPr>
      <w:r>
        <w:t>Вжик ничего не понимает. Из подсобки выходит здоровый мужик в строительной робе</w:t>
      </w:r>
      <w:r w:rsidR="0042143B">
        <w:rPr>
          <w:lang w:val="ru-RU"/>
        </w:rPr>
        <w:t xml:space="preserve"> (СЕМЁНЫЧ)</w:t>
      </w:r>
      <w:r>
        <w:t>.</w:t>
      </w:r>
    </w:p>
    <w:p w14:paraId="37B89FD1" w14:textId="77777777" w:rsidR="00CF0176" w:rsidRDefault="00CF0176" w:rsidP="0042143B">
      <w:pPr>
        <w:pStyle w:val="a9"/>
      </w:pPr>
      <w:r>
        <w:t>ПРОДАВЩИЦА</w:t>
      </w:r>
    </w:p>
    <w:p w14:paraId="40D7EB8B" w14:textId="77777777" w:rsidR="00CF0176" w:rsidRDefault="00CF0176" w:rsidP="0042143B">
      <w:pPr>
        <w:pStyle w:val="ab"/>
      </w:pPr>
      <w:r>
        <w:t>По поводу крыши пришёл…</w:t>
      </w:r>
    </w:p>
    <w:p w14:paraId="36740C70" w14:textId="77777777" w:rsidR="00CF0176" w:rsidRDefault="00CF0176" w:rsidP="0042143B">
      <w:pPr>
        <w:pStyle w:val="a9"/>
      </w:pPr>
      <w:r>
        <w:t>СЕМЁНЫЧ</w:t>
      </w:r>
    </w:p>
    <w:p w14:paraId="1D0DEF78" w14:textId="2B8E7E44" w:rsidR="00CF0176" w:rsidRDefault="00CF0176" w:rsidP="0042143B">
      <w:pPr>
        <w:pStyle w:val="ab"/>
      </w:pPr>
      <w:r>
        <w:t>Ну что встал, мал</w:t>
      </w:r>
      <w:r w:rsidR="00855E29" w:rsidRPr="00855E29">
        <w:rPr>
          <w:color w:val="00B050"/>
          <w:lang w:val="ru-RU"/>
        </w:rPr>
        <w:t>о</w:t>
      </w:r>
      <w:r>
        <w:t>й?! Бери стремянку, пошли стелить…</w:t>
      </w:r>
    </w:p>
    <w:p w14:paraId="3AA88CB6" w14:textId="77777777" w:rsidR="00CF0176" w:rsidRDefault="00CF0176" w:rsidP="00CF0176">
      <w:pPr>
        <w:pStyle w:val="a7"/>
      </w:pPr>
      <w:r>
        <w:t>Вжик сопротивляется, но Мужик тащит его в подсобку.</w:t>
      </w:r>
    </w:p>
    <w:p w14:paraId="6F2AEBD8" w14:textId="457F2135" w:rsidR="00CF0176" w:rsidRDefault="0042143B" w:rsidP="0042143B">
      <w:pPr>
        <w:pStyle w:val="a6"/>
      </w:pPr>
      <w:r>
        <w:t>5-</w:t>
      </w:r>
      <w:r w:rsidR="00520FE2">
        <w:t>10</w:t>
      </w:r>
      <w:r>
        <w:t>.</w:t>
      </w:r>
      <w:r>
        <w:tab/>
      </w:r>
      <w:r w:rsidR="00CF0176">
        <w:t xml:space="preserve">НАТ. ПАРК </w:t>
      </w:r>
      <w:r>
        <w:t>–</w:t>
      </w:r>
      <w:r w:rsidR="00CF0176">
        <w:t xml:space="preserve"> ДЕНЬ</w:t>
      </w:r>
    </w:p>
    <w:p w14:paraId="5CA6B37B" w14:textId="77777777" w:rsidR="00CF0176" w:rsidRDefault="00CF0176" w:rsidP="00275858">
      <w:pPr>
        <w:pStyle w:val="a7"/>
        <w:keepNext/>
        <w:keepLines/>
      </w:pPr>
      <w:r>
        <w:t xml:space="preserve">Масса за шкирку держит двух нерусских </w:t>
      </w:r>
      <w:r w:rsidR="0042143B" w:rsidRPr="00275858">
        <w:t>ДОСТАВЩИКОВ</w:t>
      </w:r>
      <w:r>
        <w:t>.</w:t>
      </w:r>
    </w:p>
    <w:p w14:paraId="024052D3" w14:textId="77777777" w:rsidR="00CF0176" w:rsidRDefault="00CF0176" w:rsidP="0042143B">
      <w:pPr>
        <w:pStyle w:val="a9"/>
      </w:pPr>
      <w:r>
        <w:t>МАССА</w:t>
      </w:r>
    </w:p>
    <w:p w14:paraId="78B613A8" w14:textId="77777777" w:rsidR="00CF0176" w:rsidRDefault="00CF0176" w:rsidP="0042143B">
      <w:pPr>
        <w:pStyle w:val="ab"/>
      </w:pPr>
      <w:r>
        <w:t>Вы чё за группировка?! Чё вас так дохрена?!</w:t>
      </w:r>
    </w:p>
    <w:p w14:paraId="7C1D1E46" w14:textId="77777777" w:rsidR="00CF0176" w:rsidRPr="0042143B" w:rsidRDefault="00CF0176" w:rsidP="0042143B">
      <w:pPr>
        <w:pStyle w:val="a9"/>
        <w:rPr>
          <w:lang w:val="ru-RU"/>
        </w:rPr>
      </w:pPr>
      <w:r>
        <w:t>ДОСТАВЩИК</w:t>
      </w:r>
      <w:r w:rsidR="0042143B">
        <w:rPr>
          <w:lang w:val="ru-RU"/>
        </w:rPr>
        <w:t xml:space="preserve"> 1</w:t>
      </w:r>
    </w:p>
    <w:p w14:paraId="041F5925" w14:textId="77777777" w:rsidR="00CF0176" w:rsidRDefault="00CF0176" w:rsidP="0042143B">
      <w:pPr>
        <w:pStyle w:val="ab"/>
      </w:pPr>
      <w:r>
        <w:t>Ми сами кюрьер работать. Доставлять.</w:t>
      </w:r>
    </w:p>
    <w:p w14:paraId="41ABA1B4" w14:textId="77777777" w:rsidR="00CF0176" w:rsidRDefault="00CF0176" w:rsidP="0042143B">
      <w:pPr>
        <w:pStyle w:val="a9"/>
      </w:pPr>
      <w:r>
        <w:t>МАССА</w:t>
      </w:r>
    </w:p>
    <w:p w14:paraId="7067583F" w14:textId="3386AE9C" w:rsidR="00CF0176" w:rsidRDefault="00CF0176" w:rsidP="0042143B">
      <w:pPr>
        <w:pStyle w:val="ab"/>
      </w:pPr>
      <w:r w:rsidRPr="00855E29">
        <w:rPr>
          <w:strike/>
          <w:color w:val="A6A6A6" w:themeColor="background1" w:themeShade="A6"/>
        </w:rPr>
        <w:t>Курьеры?!</w:t>
      </w:r>
      <w:r w:rsidRPr="00855E29">
        <w:rPr>
          <w:color w:val="A6A6A6" w:themeColor="background1" w:themeShade="A6"/>
        </w:rPr>
        <w:t xml:space="preserve"> </w:t>
      </w:r>
      <w:r>
        <w:t xml:space="preserve">Чё в чемоданах </w:t>
      </w:r>
      <w:r w:rsidRPr="00855E29">
        <w:rPr>
          <w:strike/>
          <w:color w:val="A6A6A6" w:themeColor="background1" w:themeShade="A6"/>
        </w:rPr>
        <w:t>перевозите</w:t>
      </w:r>
      <w:r>
        <w:t>?! Наркот</w:t>
      </w:r>
      <w:r w:rsidR="00855E29" w:rsidRPr="00855E29">
        <w:rPr>
          <w:color w:val="00B050"/>
          <w:lang w:val="ru-RU"/>
        </w:rPr>
        <w:t>а</w:t>
      </w:r>
      <w:r>
        <w:t>?! Налик?!</w:t>
      </w:r>
    </w:p>
    <w:p w14:paraId="47B14B44" w14:textId="77777777" w:rsidR="00CF0176" w:rsidRPr="0042143B" w:rsidRDefault="00CF0176" w:rsidP="0042143B">
      <w:pPr>
        <w:pStyle w:val="a9"/>
        <w:rPr>
          <w:lang w:val="ru-RU"/>
        </w:rPr>
      </w:pPr>
      <w:r>
        <w:t>ДОСТАВЩИК</w:t>
      </w:r>
      <w:r w:rsidR="0042143B">
        <w:rPr>
          <w:lang w:val="ru-RU"/>
        </w:rPr>
        <w:t xml:space="preserve"> 2</w:t>
      </w:r>
    </w:p>
    <w:p w14:paraId="77A15C92" w14:textId="77777777" w:rsidR="00CF0176" w:rsidRDefault="00CF0176" w:rsidP="0042143B">
      <w:pPr>
        <w:pStyle w:val="ab"/>
      </w:pPr>
      <w:r>
        <w:t>Еда кушать возим.</w:t>
      </w:r>
    </w:p>
    <w:p w14:paraId="04694A53" w14:textId="77777777" w:rsidR="00CF0176" w:rsidRDefault="00CF0176" w:rsidP="0042143B">
      <w:pPr>
        <w:pStyle w:val="a9"/>
      </w:pPr>
      <w:r>
        <w:t>МАССА</w:t>
      </w:r>
    </w:p>
    <w:p w14:paraId="5654FA3D" w14:textId="77777777" w:rsidR="00CF0176" w:rsidRDefault="00CF0176" w:rsidP="0042143B">
      <w:pPr>
        <w:pStyle w:val="ab"/>
      </w:pPr>
      <w:r>
        <w:t>Еда?</w:t>
      </w:r>
    </w:p>
    <w:p w14:paraId="1510D6D2" w14:textId="77777777" w:rsidR="00CF0176" w:rsidRDefault="00CF0176" w:rsidP="00CF0176">
      <w:pPr>
        <w:pStyle w:val="a7"/>
      </w:pPr>
      <w:r>
        <w:t>Масса широко улыбается.</w:t>
      </w:r>
    </w:p>
    <w:p w14:paraId="420DF5E7" w14:textId="3AD61D6B" w:rsidR="00CF0176" w:rsidRDefault="0042143B" w:rsidP="00CF0176">
      <w:pPr>
        <w:pStyle w:val="a6"/>
      </w:pPr>
      <w:r>
        <w:lastRenderedPageBreak/>
        <w:t>5-</w:t>
      </w:r>
      <w:r w:rsidR="00520FE2">
        <w:t>11</w:t>
      </w:r>
      <w:r>
        <w:t>.</w:t>
      </w:r>
      <w:r>
        <w:tab/>
      </w:r>
      <w:r w:rsidR="00CF0176">
        <w:t xml:space="preserve">НАТ. ЗАБОР ВОЗЛЕ СКЛАДА </w:t>
      </w:r>
      <w:r>
        <w:t>–</w:t>
      </w:r>
      <w:r w:rsidR="00CF0176">
        <w:t xml:space="preserve"> ДЕНЬ</w:t>
      </w:r>
    </w:p>
    <w:p w14:paraId="2C9F80ED" w14:textId="77777777" w:rsidR="00CF0176" w:rsidRDefault="00CF0176" w:rsidP="00275858">
      <w:pPr>
        <w:pStyle w:val="a7"/>
        <w:keepNext/>
        <w:keepLines/>
      </w:pPr>
      <w:r>
        <w:t>Возле металлических ворот, на которых написано «Посторонним вход запрещён», стоит Масса с рюкзаком доставки за спиной и Вжик. Через забор видно, как из ангара быстро выбегают Фил и Чак, перепрыгивают через забор.</w:t>
      </w:r>
    </w:p>
    <w:p w14:paraId="7E21CE0C" w14:textId="77777777" w:rsidR="00CF0176" w:rsidRDefault="00CF0176" w:rsidP="0042143B">
      <w:pPr>
        <w:pStyle w:val="a9"/>
      </w:pPr>
      <w:r>
        <w:t>ФИЛ</w:t>
      </w:r>
    </w:p>
    <w:p w14:paraId="71EAAD46" w14:textId="77777777" w:rsidR="00CF0176" w:rsidRDefault="00CF0176" w:rsidP="0042143B">
      <w:pPr>
        <w:pStyle w:val="ab"/>
      </w:pPr>
      <w:r>
        <w:t>Валим!</w:t>
      </w:r>
    </w:p>
    <w:p w14:paraId="53064DA4" w14:textId="77777777" w:rsidR="0042143B" w:rsidRDefault="00CF0176" w:rsidP="00CF0176">
      <w:pPr>
        <w:pStyle w:val="a7"/>
      </w:pPr>
      <w:r>
        <w:t xml:space="preserve">Из ангара выбегают </w:t>
      </w:r>
      <w:r w:rsidRPr="0042143B">
        <w:rPr>
          <w:caps/>
        </w:rPr>
        <w:t>охранники с собаками</w:t>
      </w:r>
      <w:r>
        <w:t>, ворота открываются. Парни бегут. Охранники отпускают собак.</w:t>
      </w:r>
    </w:p>
    <w:p w14:paraId="33DD661E" w14:textId="77777777" w:rsidR="0042143B" w:rsidRDefault="00CF0176" w:rsidP="0042143B">
      <w:pPr>
        <w:pStyle w:val="afa"/>
      </w:pPr>
      <w:r>
        <w:t>Эффект slow-mo:</w:t>
      </w:r>
    </w:p>
    <w:p w14:paraId="4FA3690F" w14:textId="667A2691" w:rsidR="0042143B" w:rsidRDefault="00CF0176" w:rsidP="00CF0176">
      <w:pPr>
        <w:pStyle w:val="a7"/>
      </w:pPr>
      <w:r>
        <w:t>Вжик с шокированным лицом бежит самый первый, Чак перепрыгивает через него</w:t>
      </w:r>
      <w:r w:rsidR="00DB060A">
        <w:rPr>
          <w:lang w:val="ru-RU"/>
        </w:rPr>
        <w:t>,</w:t>
      </w:r>
      <w:r>
        <w:t xml:space="preserve"> как через спортивного коня.</w:t>
      </w:r>
    </w:p>
    <w:p w14:paraId="4B024E53" w14:textId="77777777" w:rsidR="0042143B" w:rsidRDefault="00CF0176" w:rsidP="00CF0176">
      <w:pPr>
        <w:pStyle w:val="a7"/>
      </w:pPr>
      <w:r>
        <w:t>Фил на ходу из карманов достаёт ключи от машины, они у него падают из рук, он хочет за ними вернуться, но видит близко собак, поэтому бежит дальше.</w:t>
      </w:r>
    </w:p>
    <w:p w14:paraId="328392E1" w14:textId="77777777" w:rsidR="00CF0176" w:rsidRDefault="00CF0176" w:rsidP="00CF0176">
      <w:pPr>
        <w:pStyle w:val="a7"/>
      </w:pPr>
      <w:r>
        <w:t>Масса из сумки достаёт пиццу, откусывает от неё кусок, кидает в собак.</w:t>
      </w:r>
    </w:p>
    <w:p w14:paraId="7CA69B93" w14:textId="24B84DD0" w:rsidR="00CF0176" w:rsidRDefault="0042143B" w:rsidP="00CF0176">
      <w:pPr>
        <w:pStyle w:val="a6"/>
      </w:pPr>
      <w:r>
        <w:t>5-</w:t>
      </w:r>
      <w:r w:rsidR="00275858">
        <w:t>1</w:t>
      </w:r>
      <w:r w:rsidR="00520FE2">
        <w:t>2</w:t>
      </w:r>
      <w:r>
        <w:t>.</w:t>
      </w:r>
      <w:r>
        <w:tab/>
      </w:r>
      <w:r w:rsidR="00CF0176">
        <w:t xml:space="preserve">ИНТ. АВТОСЕРВИС </w:t>
      </w:r>
      <w:r w:rsidR="0009524C">
        <w:t>(</w:t>
      </w:r>
      <w:r w:rsidR="0009524C" w:rsidRPr="0009524C">
        <w:rPr>
          <w:caps w:val="0"/>
        </w:rPr>
        <w:t>пацанская комната</w:t>
      </w:r>
      <w:r w:rsidR="0009524C">
        <w:t>)</w:t>
      </w:r>
      <w:r w:rsidR="00355204">
        <w:t xml:space="preserve"> </w:t>
      </w:r>
      <w:r>
        <w:t>–</w:t>
      </w:r>
      <w:r w:rsidR="00CF0176">
        <w:t xml:space="preserve"> ДЕНЬ</w:t>
      </w:r>
    </w:p>
    <w:p w14:paraId="1EAB4E71" w14:textId="77777777" w:rsidR="00CF0176" w:rsidRDefault="00CF0176" w:rsidP="00275858">
      <w:pPr>
        <w:pStyle w:val="a7"/>
        <w:keepNext/>
        <w:keepLines/>
      </w:pPr>
      <w:r>
        <w:t>Грустные пацаны сидят за столом, смотрят на смятые купюры с мелочью.</w:t>
      </w:r>
    </w:p>
    <w:p w14:paraId="2CECF83A" w14:textId="77777777" w:rsidR="00CF0176" w:rsidRDefault="00CF0176" w:rsidP="0042143B">
      <w:pPr>
        <w:pStyle w:val="a9"/>
      </w:pPr>
      <w:r>
        <w:t>ЧАК</w:t>
      </w:r>
    </w:p>
    <w:p w14:paraId="19FBA53C" w14:textId="77777777" w:rsidR="00CF0176" w:rsidRDefault="00CF0176" w:rsidP="0042143B">
      <w:pPr>
        <w:pStyle w:val="ab"/>
      </w:pPr>
      <w:r>
        <w:t>Не, ну есть и плюсы. Нам под полтос, а мы неплохо бегаем…</w:t>
      </w:r>
    </w:p>
    <w:p w14:paraId="65FEB24E" w14:textId="77777777" w:rsidR="00CF0176" w:rsidRDefault="00CF0176" w:rsidP="0042143B">
      <w:pPr>
        <w:pStyle w:val="a9"/>
      </w:pPr>
      <w:r>
        <w:t>МАССА</w:t>
      </w:r>
    </w:p>
    <w:p w14:paraId="770B4D6C" w14:textId="77777777" w:rsidR="00CF0176" w:rsidRDefault="00CF0176" w:rsidP="0042143B">
      <w:pPr>
        <w:pStyle w:val="ab"/>
      </w:pPr>
      <w:r>
        <w:t>Я хоть сумку прихватил. А чё, в хозяйстве пригодится.</w:t>
      </w:r>
    </w:p>
    <w:p w14:paraId="07A62871" w14:textId="77777777" w:rsidR="00CF0176" w:rsidRDefault="00CF0176" w:rsidP="0042143B">
      <w:pPr>
        <w:pStyle w:val="a9"/>
      </w:pPr>
      <w:r>
        <w:t>ФИЛ</w:t>
      </w:r>
    </w:p>
    <w:p w14:paraId="0C6A2270" w14:textId="0D4AA36C" w:rsidR="00CF0176" w:rsidRDefault="00CF0176" w:rsidP="0042143B">
      <w:pPr>
        <w:pStyle w:val="ab"/>
      </w:pPr>
      <w:r>
        <w:t xml:space="preserve">Ну вот поставишь её в переходе и будешь побираться! </w:t>
      </w:r>
      <w:r w:rsidRPr="00855E29">
        <w:rPr>
          <w:strike/>
          <w:color w:val="A6A6A6" w:themeColor="background1" w:themeShade="A6"/>
        </w:rPr>
        <w:t>Капец, люди смелые стали. По ходу, ни утюгом, ни паяльником их уже не возьмёшь.</w:t>
      </w:r>
    </w:p>
    <w:p w14:paraId="5EB7DCAE" w14:textId="77777777" w:rsidR="00CF0176" w:rsidRDefault="00CF0176" w:rsidP="0042143B">
      <w:pPr>
        <w:pStyle w:val="a9"/>
      </w:pPr>
      <w:r>
        <w:t>МАССА</w:t>
      </w:r>
    </w:p>
    <w:p w14:paraId="4E99EFAE" w14:textId="77777777" w:rsidR="00CF0176" w:rsidRDefault="00CF0176" w:rsidP="0009524C">
      <w:pPr>
        <w:pStyle w:val="ab"/>
      </w:pPr>
      <w:r>
        <w:t>Ну и ч</w:t>
      </w:r>
      <w:r w:rsidR="0009524C">
        <w:rPr>
          <w:lang w:val="ru-RU"/>
        </w:rPr>
        <w:t>ё</w:t>
      </w:r>
      <w:r>
        <w:t xml:space="preserve"> нам теперь… На работу устраиваться, что ли?</w:t>
      </w:r>
    </w:p>
    <w:p w14:paraId="028CB258" w14:textId="77777777" w:rsidR="00CF0176" w:rsidRDefault="00CF0176" w:rsidP="0042143B">
      <w:pPr>
        <w:pStyle w:val="a9"/>
      </w:pPr>
      <w:r>
        <w:t>ВЖИК</w:t>
      </w:r>
    </w:p>
    <w:p w14:paraId="6AA27C0F" w14:textId="77777777" w:rsidR="00CF0176" w:rsidRDefault="00CF0176" w:rsidP="0009524C">
      <w:pPr>
        <w:pStyle w:val="ab"/>
      </w:pPr>
      <w:r>
        <w:t>А чё мы умеем? Бить, стрелять, воровать! В депутаты с руками оторвут, но оно нам надо?</w:t>
      </w:r>
    </w:p>
    <w:p w14:paraId="767E3E17" w14:textId="77777777" w:rsidR="00CF0176" w:rsidRDefault="00CF0176" w:rsidP="0042143B">
      <w:pPr>
        <w:pStyle w:val="a9"/>
      </w:pPr>
      <w:r>
        <w:lastRenderedPageBreak/>
        <w:t>ФИЛ</w:t>
      </w:r>
    </w:p>
    <w:p w14:paraId="6420E5C0" w14:textId="77777777" w:rsidR="00CF0176" w:rsidRDefault="00CF0176" w:rsidP="0009524C">
      <w:pPr>
        <w:pStyle w:val="ab"/>
      </w:pPr>
      <w:r>
        <w:t>Ну ты вон за сегодня красить и крышу стелить научился.</w:t>
      </w:r>
    </w:p>
    <w:p w14:paraId="5D1AD815" w14:textId="77777777" w:rsidR="00CF0176" w:rsidRDefault="00CF0176" w:rsidP="00CF0176">
      <w:pPr>
        <w:pStyle w:val="a7"/>
      </w:pPr>
      <w:r>
        <w:t>Все ржут.</w:t>
      </w:r>
    </w:p>
    <w:p w14:paraId="69E07598" w14:textId="77777777" w:rsidR="00CF0176" w:rsidRDefault="00CF0176" w:rsidP="0042143B">
      <w:pPr>
        <w:pStyle w:val="a9"/>
      </w:pPr>
      <w:r>
        <w:t>ВЖИК</w:t>
      </w:r>
    </w:p>
    <w:p w14:paraId="630C2B7F" w14:textId="77777777" w:rsidR="00CF0176" w:rsidRDefault="00CF0176" w:rsidP="0009524C">
      <w:pPr>
        <w:pStyle w:val="ab"/>
      </w:pPr>
      <w:r>
        <w:t>Братва, а может микрозайм?</w:t>
      </w:r>
    </w:p>
    <w:p w14:paraId="64ED9AD3" w14:textId="77777777" w:rsidR="00CF0176" w:rsidRDefault="00CF0176" w:rsidP="0042143B">
      <w:pPr>
        <w:pStyle w:val="a9"/>
      </w:pPr>
      <w:r>
        <w:t>МАССА</w:t>
      </w:r>
    </w:p>
    <w:p w14:paraId="0A597BE1" w14:textId="77777777" w:rsidR="00CF0176" w:rsidRPr="00855E29" w:rsidRDefault="00CF0176" w:rsidP="0009524C">
      <w:pPr>
        <w:pStyle w:val="ab"/>
        <w:rPr>
          <w:strike/>
          <w:color w:val="A6A6A6" w:themeColor="background1" w:themeShade="A6"/>
        </w:rPr>
      </w:pPr>
      <w:r>
        <w:t>Это школьников напрячь? Я слышал, им сейчас на обеды нормальную кассу заряжают</w:t>
      </w:r>
      <w:r w:rsidRPr="00855E29">
        <w:rPr>
          <w:strike/>
          <w:color w:val="A6A6A6" w:themeColor="background1" w:themeShade="A6"/>
        </w:rPr>
        <w:t>. И вряд ли из этого что-то в общак уходит.</w:t>
      </w:r>
    </w:p>
    <w:p w14:paraId="25F21772" w14:textId="77777777" w:rsidR="00CF0176" w:rsidRDefault="00CF0176" w:rsidP="0042143B">
      <w:pPr>
        <w:pStyle w:val="a9"/>
      </w:pPr>
      <w:r>
        <w:t>ФИЛ</w:t>
      </w:r>
    </w:p>
    <w:p w14:paraId="537A2670" w14:textId="77777777" w:rsidR="0009524C" w:rsidRPr="00855E29" w:rsidRDefault="00CF0176" w:rsidP="00840AB1">
      <w:pPr>
        <w:pStyle w:val="ab"/>
        <w:keepNext/>
        <w:rPr>
          <w:strike/>
          <w:color w:val="A6A6A6" w:themeColor="background1" w:themeShade="A6"/>
        </w:rPr>
      </w:pPr>
      <w:r w:rsidRPr="00855E29">
        <w:rPr>
          <w:strike/>
          <w:color w:val="A6A6A6" w:themeColor="background1" w:themeShade="A6"/>
        </w:rPr>
        <w:t>А мож нам тебя в школу отдать?! Мозгов набраться.</w:t>
      </w:r>
    </w:p>
    <w:p w14:paraId="10216F1B" w14:textId="77777777" w:rsidR="0009524C" w:rsidRPr="00855E29" w:rsidRDefault="00CF0176" w:rsidP="0009524C">
      <w:pPr>
        <w:pStyle w:val="ae"/>
        <w:rPr>
          <w:strike/>
          <w:color w:val="A6A6A6" w:themeColor="background1" w:themeShade="A6"/>
        </w:rPr>
      </w:pPr>
      <w:r w:rsidRPr="00855E29">
        <w:rPr>
          <w:strike/>
          <w:color w:val="A6A6A6" w:themeColor="background1" w:themeShade="A6"/>
        </w:rPr>
        <w:t>(Вжику)</w:t>
      </w:r>
    </w:p>
    <w:p w14:paraId="6DB01F2B" w14:textId="77777777" w:rsidR="00CF0176" w:rsidRDefault="00CF0176" w:rsidP="0009524C">
      <w:pPr>
        <w:pStyle w:val="ab"/>
      </w:pPr>
      <w:r>
        <w:t>Что за микрозайм?</w:t>
      </w:r>
    </w:p>
    <w:p w14:paraId="18A8B5F3" w14:textId="77777777" w:rsidR="00CF0176" w:rsidRDefault="00CF0176" w:rsidP="00CF0176">
      <w:pPr>
        <w:pStyle w:val="a7"/>
      </w:pPr>
      <w:r>
        <w:t>Вжик что-то набирает в ноутбуке, разворачивает его и показывает рекламу микрозайма.</w:t>
      </w:r>
    </w:p>
    <w:p w14:paraId="1B58F289" w14:textId="77777777" w:rsidR="00CF0176" w:rsidRDefault="00CF0176" w:rsidP="0042143B">
      <w:pPr>
        <w:pStyle w:val="a9"/>
      </w:pPr>
      <w:r>
        <w:t>ВЖИК</w:t>
      </w:r>
    </w:p>
    <w:p w14:paraId="3E5D41A5" w14:textId="26149C93" w:rsidR="00CF0176" w:rsidRDefault="00CF0176" w:rsidP="0009524C">
      <w:pPr>
        <w:pStyle w:val="ab"/>
      </w:pPr>
      <w:r>
        <w:t>Ну</w:t>
      </w:r>
      <w:r w:rsidR="00855E29">
        <w:rPr>
          <w:lang w:val="ru-RU"/>
        </w:rPr>
        <w:t>,</w:t>
      </w:r>
      <w:r>
        <w:t xml:space="preserve"> типа деньги под проценты. Мы у них одолжим, а как разживёмся, вернём.</w:t>
      </w:r>
    </w:p>
    <w:p w14:paraId="7FC78A64" w14:textId="4713D2E5" w:rsidR="00855E29" w:rsidRDefault="00855E29" w:rsidP="00855E29">
      <w:pPr>
        <w:pStyle w:val="ae"/>
        <w:rPr>
          <w:color w:val="00B050"/>
        </w:rPr>
      </w:pPr>
      <w:r w:rsidRPr="00855E29">
        <w:rPr>
          <w:color w:val="00B050"/>
        </w:rPr>
        <w:t>(хитро улыбается)</w:t>
      </w:r>
    </w:p>
    <w:p w14:paraId="5E8E84C4" w14:textId="3C607FDF" w:rsidR="00855E29" w:rsidRPr="00855E29" w:rsidRDefault="00855E29" w:rsidP="00855E29">
      <w:pPr>
        <w:pStyle w:val="ab"/>
        <w:rPr>
          <w:color w:val="00B050"/>
          <w:lang w:val="ru-RU" w:eastAsia="ru-RU"/>
        </w:rPr>
      </w:pPr>
      <w:r w:rsidRPr="00855E29">
        <w:rPr>
          <w:color w:val="00B050"/>
          <w:lang w:val="ru-RU" w:eastAsia="ru-RU"/>
        </w:rPr>
        <w:t>Или не вернём.</w:t>
      </w:r>
    </w:p>
    <w:p w14:paraId="1AAC228C" w14:textId="77777777" w:rsidR="00CF0176" w:rsidRPr="00855E29" w:rsidRDefault="00CF0176" w:rsidP="0042143B">
      <w:pPr>
        <w:pStyle w:val="a9"/>
        <w:rPr>
          <w:strike/>
          <w:color w:val="A6A6A6" w:themeColor="background1" w:themeShade="A6"/>
        </w:rPr>
      </w:pPr>
      <w:r w:rsidRPr="00855E29">
        <w:rPr>
          <w:strike/>
          <w:color w:val="A6A6A6" w:themeColor="background1" w:themeShade="A6"/>
        </w:rPr>
        <w:t>ЧАК</w:t>
      </w:r>
    </w:p>
    <w:p w14:paraId="58B612E6" w14:textId="77777777" w:rsidR="00CF0176" w:rsidRPr="00855E29" w:rsidRDefault="00CF0176" w:rsidP="0009524C">
      <w:pPr>
        <w:pStyle w:val="ab"/>
        <w:rPr>
          <w:strike/>
          <w:color w:val="A6A6A6" w:themeColor="background1" w:themeShade="A6"/>
        </w:rPr>
      </w:pPr>
      <w:r w:rsidRPr="00855E29">
        <w:rPr>
          <w:strike/>
          <w:color w:val="A6A6A6" w:themeColor="background1" w:themeShade="A6"/>
        </w:rPr>
        <w:t xml:space="preserve">Я последний раз что-то возвращал </w:t>
      </w:r>
      <w:r w:rsidR="0009524C" w:rsidRPr="00855E29">
        <w:rPr>
          <w:strike/>
          <w:color w:val="A6A6A6" w:themeColor="background1" w:themeShade="A6"/>
        </w:rPr>
        <w:t>–</w:t>
      </w:r>
      <w:r w:rsidRPr="00855E29">
        <w:rPr>
          <w:strike/>
          <w:color w:val="A6A6A6" w:themeColor="background1" w:themeShade="A6"/>
        </w:rPr>
        <w:t xml:space="preserve"> это книгу в библиотеку в третьем классе… И то потому что библиотекарь </w:t>
      </w:r>
      <w:r w:rsidR="0009524C" w:rsidRPr="00855E29">
        <w:rPr>
          <w:strike/>
          <w:color w:val="A6A6A6" w:themeColor="background1" w:themeShade="A6"/>
        </w:rPr>
        <w:t>–</w:t>
      </w:r>
      <w:r w:rsidRPr="00855E29">
        <w:rPr>
          <w:strike/>
          <w:color w:val="A6A6A6" w:themeColor="background1" w:themeShade="A6"/>
        </w:rPr>
        <w:t xml:space="preserve"> моя бабуля.</w:t>
      </w:r>
    </w:p>
    <w:p w14:paraId="5BFFEAAD" w14:textId="77777777" w:rsidR="00CF0176" w:rsidRPr="00855E29" w:rsidRDefault="00CF0176" w:rsidP="0042143B">
      <w:pPr>
        <w:pStyle w:val="a9"/>
        <w:rPr>
          <w:strike/>
          <w:color w:val="A6A6A6" w:themeColor="background1" w:themeShade="A6"/>
        </w:rPr>
      </w:pPr>
      <w:r w:rsidRPr="00855E29">
        <w:rPr>
          <w:strike/>
          <w:color w:val="A6A6A6" w:themeColor="background1" w:themeShade="A6"/>
        </w:rPr>
        <w:t>ВЖИК</w:t>
      </w:r>
    </w:p>
    <w:p w14:paraId="03DAE8FC" w14:textId="77777777" w:rsidR="00CF0176" w:rsidRPr="00855E29" w:rsidRDefault="00CF0176" w:rsidP="0009524C">
      <w:pPr>
        <w:pStyle w:val="ab"/>
        <w:rPr>
          <w:strike/>
          <w:color w:val="A6A6A6" w:themeColor="background1" w:themeShade="A6"/>
        </w:rPr>
      </w:pPr>
      <w:r w:rsidRPr="00855E29">
        <w:rPr>
          <w:strike/>
          <w:color w:val="A6A6A6" w:themeColor="background1" w:themeShade="A6"/>
        </w:rPr>
        <w:t>А ты реально собрался возвращать?</w:t>
      </w:r>
    </w:p>
    <w:p w14:paraId="0028C1E0" w14:textId="77777777" w:rsidR="00CF0176" w:rsidRPr="00855E29" w:rsidRDefault="00CF0176" w:rsidP="00CF0176">
      <w:pPr>
        <w:pStyle w:val="a7"/>
        <w:rPr>
          <w:strike/>
          <w:color w:val="A6A6A6" w:themeColor="background1" w:themeShade="A6"/>
        </w:rPr>
      </w:pPr>
      <w:r w:rsidRPr="00855E29">
        <w:rPr>
          <w:strike/>
          <w:color w:val="A6A6A6" w:themeColor="background1" w:themeShade="A6"/>
        </w:rPr>
        <w:t>У Вжика на лице хитрая улыбка.</w:t>
      </w:r>
    </w:p>
    <w:p w14:paraId="36A255F0" w14:textId="5646C210" w:rsidR="00CF0176" w:rsidRDefault="0009524C" w:rsidP="00CF0176">
      <w:pPr>
        <w:pStyle w:val="a6"/>
      </w:pPr>
      <w:r>
        <w:lastRenderedPageBreak/>
        <w:t>5-1</w:t>
      </w:r>
      <w:r w:rsidR="00520FE2">
        <w:t>3</w:t>
      </w:r>
      <w:r>
        <w:t>.</w:t>
      </w:r>
      <w:r>
        <w:tab/>
      </w:r>
      <w:r w:rsidR="00CF0176">
        <w:t xml:space="preserve">ИНТ. ОФИС МИКРОЗАЙМА </w:t>
      </w:r>
      <w:r>
        <w:t>–</w:t>
      </w:r>
      <w:r w:rsidR="00CF0176">
        <w:t xml:space="preserve"> ДЕНЬ</w:t>
      </w:r>
    </w:p>
    <w:p w14:paraId="0CC7AE6F" w14:textId="77777777" w:rsidR="00CF0176" w:rsidRDefault="00CF0176" w:rsidP="00275858">
      <w:pPr>
        <w:pStyle w:val="a7"/>
        <w:keepNext/>
        <w:keepLines/>
      </w:pPr>
      <w:r>
        <w:t xml:space="preserve">Парни заходят в небольшой павильон, за столом сидит </w:t>
      </w:r>
      <w:r w:rsidR="0009524C" w:rsidRPr="00275858">
        <w:t xml:space="preserve">мужчина </w:t>
      </w:r>
      <w:r w:rsidR="00840AB1">
        <w:rPr>
          <w:lang w:val="ru-RU"/>
        </w:rPr>
        <w:t>МЕНЕДЖЕР</w:t>
      </w:r>
      <w:r>
        <w:t>. Фил подходит к нему, Вжик листает буклет, Масса щедро набирает в карман бесплатные конфетки для клиентов, Чак просто осматривается.</w:t>
      </w:r>
    </w:p>
    <w:p w14:paraId="637B9CCF" w14:textId="77777777" w:rsidR="00CF0176" w:rsidRDefault="00CF0176" w:rsidP="0009524C">
      <w:pPr>
        <w:pStyle w:val="a9"/>
      </w:pPr>
      <w:r>
        <w:t>ФИЛ</w:t>
      </w:r>
    </w:p>
    <w:p w14:paraId="183B8BCA" w14:textId="77777777" w:rsidR="00CF0176" w:rsidRDefault="00CF0176" w:rsidP="0009524C">
      <w:pPr>
        <w:pStyle w:val="ab"/>
      </w:pPr>
      <w:r>
        <w:t>Здравствуйте. Скажите, пожалуйста, а какую сумму максимально можно у вас одолжить?</w:t>
      </w:r>
    </w:p>
    <w:p w14:paraId="3F6E8F03" w14:textId="77777777" w:rsidR="00CF0176" w:rsidRDefault="00CF0176" w:rsidP="0009524C">
      <w:pPr>
        <w:pStyle w:val="a9"/>
      </w:pPr>
      <w:r>
        <w:t>МЕНЕДЖЕР</w:t>
      </w:r>
    </w:p>
    <w:p w14:paraId="0F713CA3" w14:textId="77777777" w:rsidR="00CF0176" w:rsidRDefault="00CF0176" w:rsidP="0009524C">
      <w:pPr>
        <w:pStyle w:val="ab"/>
      </w:pPr>
      <w:r>
        <w:t>Здравствуйте. Сто тысяч рублей. От вас только паспорт в залог и заполнение договора.</w:t>
      </w:r>
    </w:p>
    <w:p w14:paraId="062FE4D4" w14:textId="77777777" w:rsidR="00CF0176" w:rsidRDefault="00CF0176" w:rsidP="0009524C">
      <w:pPr>
        <w:pStyle w:val="a9"/>
      </w:pPr>
      <w:r>
        <w:t>ФИЛ</w:t>
      </w:r>
    </w:p>
    <w:p w14:paraId="766A418D" w14:textId="77777777" w:rsidR="00CF0176" w:rsidRDefault="00CF0176" w:rsidP="0009524C">
      <w:pPr>
        <w:pStyle w:val="ab"/>
      </w:pPr>
      <w:r>
        <w:t>Паспорт? Блин, я не брал...</w:t>
      </w:r>
    </w:p>
    <w:p w14:paraId="6561A253" w14:textId="77777777" w:rsidR="00CF0176" w:rsidRDefault="00CF0176" w:rsidP="0009524C">
      <w:pPr>
        <w:pStyle w:val="a9"/>
      </w:pPr>
      <w:r>
        <w:t>ВЖИК</w:t>
      </w:r>
    </w:p>
    <w:p w14:paraId="6D9D3DC4" w14:textId="77777777" w:rsidR="00CF0176" w:rsidRDefault="00CF0176" w:rsidP="0009524C">
      <w:pPr>
        <w:pStyle w:val="ab"/>
      </w:pPr>
      <w:r>
        <w:t>И я не брал.</w:t>
      </w:r>
    </w:p>
    <w:p w14:paraId="44576C75" w14:textId="77777777" w:rsidR="00CF0176" w:rsidRDefault="00CF0176" w:rsidP="0009524C">
      <w:pPr>
        <w:pStyle w:val="a9"/>
      </w:pPr>
      <w:r>
        <w:t>МАССА</w:t>
      </w:r>
    </w:p>
    <w:p w14:paraId="68E89FD7" w14:textId="77777777" w:rsidR="0009524C" w:rsidRDefault="00CF0176" w:rsidP="00840AB1">
      <w:pPr>
        <w:pStyle w:val="ab"/>
        <w:keepNext/>
      </w:pPr>
      <w:r>
        <w:t>Я свой в видеосалоне заложил за эротику… Ещё в тот же день посмотреть хотел, а вы</w:t>
      </w:r>
    </w:p>
    <w:p w14:paraId="3F48E50E" w14:textId="77777777" w:rsidR="0009524C" w:rsidRDefault="00CF0176" w:rsidP="0009524C">
      <w:pPr>
        <w:pStyle w:val="ae"/>
      </w:pPr>
      <w:r>
        <w:t>(передразнивая)</w:t>
      </w:r>
    </w:p>
    <w:p w14:paraId="6A881DC7" w14:textId="338888E6" w:rsidR="00CF0176" w:rsidRDefault="00CF0176" w:rsidP="0009524C">
      <w:pPr>
        <w:pStyle w:val="ab"/>
      </w:pPr>
      <w:r>
        <w:t xml:space="preserve">к </w:t>
      </w:r>
      <w:r w:rsidRPr="00855E29">
        <w:rPr>
          <w:strike/>
          <w:color w:val="A6A6A6" w:themeColor="background1" w:themeShade="A6"/>
        </w:rPr>
        <w:t>Нейману</w:t>
      </w:r>
      <w:r w:rsidR="00855E29" w:rsidRPr="00855E29">
        <w:rPr>
          <w:color w:val="00B050"/>
          <w:lang w:val="ru-RU"/>
        </w:rPr>
        <w:t xml:space="preserve"> </w:t>
      </w:r>
      <w:bookmarkStart w:id="1" w:name="_Hlk138347681"/>
      <w:r w:rsidR="00855E29" w:rsidRPr="00855E29">
        <w:rPr>
          <w:color w:val="00B050"/>
          <w:lang w:val="ru-RU"/>
        </w:rPr>
        <w:t>Нолю</w:t>
      </w:r>
      <w:bookmarkEnd w:id="1"/>
      <w:r>
        <w:t xml:space="preserve">! К </w:t>
      </w:r>
      <w:r w:rsidRPr="00855E29">
        <w:rPr>
          <w:strike/>
          <w:color w:val="A6A6A6" w:themeColor="background1" w:themeShade="A6"/>
        </w:rPr>
        <w:t>Нейману</w:t>
      </w:r>
      <w:r w:rsidR="00855E29" w:rsidRPr="00855E29">
        <w:t xml:space="preserve"> </w:t>
      </w:r>
      <w:r w:rsidR="00855E29" w:rsidRPr="00855E29">
        <w:rPr>
          <w:color w:val="00B050"/>
        </w:rPr>
        <w:t>Нолю</w:t>
      </w:r>
      <w:r>
        <w:t>!</w:t>
      </w:r>
    </w:p>
    <w:p w14:paraId="02EB5761" w14:textId="77777777" w:rsidR="00CF0176" w:rsidRDefault="00CF0176" w:rsidP="00CF0176">
      <w:pPr>
        <w:pStyle w:val="a7"/>
      </w:pPr>
      <w:r>
        <w:t>Довольный Чак, достаёт из кармана паспорт.</w:t>
      </w:r>
    </w:p>
    <w:p w14:paraId="1983CFED" w14:textId="77777777" w:rsidR="00CF0176" w:rsidRDefault="00CF0176" w:rsidP="0009524C">
      <w:pPr>
        <w:pStyle w:val="a9"/>
      </w:pPr>
      <w:r>
        <w:t>ЧАК</w:t>
      </w:r>
    </w:p>
    <w:p w14:paraId="70CC669A" w14:textId="77777777" w:rsidR="0009524C" w:rsidRDefault="00CF0176" w:rsidP="00840AB1">
      <w:pPr>
        <w:pStyle w:val="ab"/>
        <w:keepNext/>
      </w:pPr>
      <w:r>
        <w:t>И снова Чак спасает общак.</w:t>
      </w:r>
    </w:p>
    <w:p w14:paraId="6C8918EE" w14:textId="77777777" w:rsidR="0009524C" w:rsidRDefault="00CF0176" w:rsidP="0009524C">
      <w:pPr>
        <w:pStyle w:val="ae"/>
      </w:pPr>
      <w:r>
        <w:t>(</w:t>
      </w:r>
      <w:r w:rsidR="0009524C">
        <w:t>шёпотом</w:t>
      </w:r>
      <w:r>
        <w:t xml:space="preserve"> парням)</w:t>
      </w:r>
    </w:p>
    <w:p w14:paraId="628E4D62" w14:textId="77777777" w:rsidR="00CF0176" w:rsidRDefault="00CF0176" w:rsidP="0009524C">
      <w:pPr>
        <w:pStyle w:val="ab"/>
      </w:pPr>
      <w:r>
        <w:t>Мамуля сохранила.</w:t>
      </w:r>
    </w:p>
    <w:p w14:paraId="083B8A3D" w14:textId="77777777" w:rsidR="00CF0176" w:rsidRDefault="00CF0176" w:rsidP="00CF0176">
      <w:pPr>
        <w:pStyle w:val="a7"/>
      </w:pPr>
      <w:r>
        <w:t xml:space="preserve">Фил выхватывает у него паспорт старого образца, отдаёт </w:t>
      </w:r>
      <w:r w:rsidR="0009524C">
        <w:rPr>
          <w:lang w:val="ru-RU"/>
        </w:rPr>
        <w:t>М</w:t>
      </w:r>
      <w:r>
        <w:t>енеджеру. Тот смотрит.</w:t>
      </w:r>
    </w:p>
    <w:p w14:paraId="6F32ED45" w14:textId="77777777" w:rsidR="00CF0176" w:rsidRDefault="00CF0176" w:rsidP="0009524C">
      <w:pPr>
        <w:pStyle w:val="a9"/>
      </w:pPr>
      <w:r>
        <w:t>МЕНЕДЖЕР</w:t>
      </w:r>
    </w:p>
    <w:p w14:paraId="0FC5693B" w14:textId="77777777" w:rsidR="00CF0176" w:rsidRDefault="00CF0176" w:rsidP="0009524C">
      <w:pPr>
        <w:pStyle w:val="ab"/>
      </w:pPr>
      <w:r>
        <w:t>Не, мужики… С таким паспортом, вам только за ваучерами и облигациями.</w:t>
      </w:r>
    </w:p>
    <w:p w14:paraId="2362A4F9" w14:textId="77777777" w:rsidR="00CF0176" w:rsidRDefault="00CF0176" w:rsidP="0009524C">
      <w:pPr>
        <w:pStyle w:val="a9"/>
      </w:pPr>
      <w:r>
        <w:t>ФИЛ</w:t>
      </w:r>
    </w:p>
    <w:p w14:paraId="1A5FA233" w14:textId="77777777" w:rsidR="00CF0176" w:rsidRDefault="00CF0176" w:rsidP="0009524C">
      <w:pPr>
        <w:pStyle w:val="ab"/>
      </w:pPr>
      <w:r>
        <w:t>А налом чё нельзя?</w:t>
      </w:r>
    </w:p>
    <w:p w14:paraId="61DE4BC7" w14:textId="77777777" w:rsidR="00CF0176" w:rsidRDefault="00CF0176" w:rsidP="0009524C">
      <w:pPr>
        <w:pStyle w:val="a9"/>
      </w:pPr>
      <w:r>
        <w:lastRenderedPageBreak/>
        <w:t>МЕНЕДЖЕР</w:t>
      </w:r>
    </w:p>
    <w:p w14:paraId="280DF58C" w14:textId="77777777" w:rsidR="0009524C" w:rsidRDefault="00CF0176" w:rsidP="00840AB1">
      <w:pPr>
        <w:pStyle w:val="ab"/>
        <w:keepNext/>
      </w:pPr>
      <w:r>
        <w:t>С таким древним паспортом? Нет!</w:t>
      </w:r>
    </w:p>
    <w:p w14:paraId="3A91D70C" w14:textId="77777777" w:rsidR="0009524C" w:rsidRDefault="00CF0176" w:rsidP="0009524C">
      <w:pPr>
        <w:pStyle w:val="ae"/>
      </w:pPr>
      <w:r>
        <w:t>(</w:t>
      </w:r>
      <w:r w:rsidR="0009524C">
        <w:t>ч</w:t>
      </w:r>
      <w:r>
        <w:t>ерез смех)</w:t>
      </w:r>
    </w:p>
    <w:p w14:paraId="07F3C360" w14:textId="77777777" w:rsidR="00CF0176" w:rsidRDefault="00CF0176" w:rsidP="0009524C">
      <w:pPr>
        <w:pStyle w:val="ab"/>
      </w:pPr>
      <w:r>
        <w:t xml:space="preserve">Я, конечно, за время работы, насмотрелся поддельных документов, но такие кустарные вижу впервые. Или вы хотите сказать, что Ивахненко Сергею Анатольевичу </w:t>
      </w:r>
      <w:r w:rsidR="00840AB1">
        <w:rPr>
          <w:lang w:val="ru-RU"/>
        </w:rPr>
        <w:t>сорок восемь</w:t>
      </w:r>
      <w:r>
        <w:t xml:space="preserve"> лет?</w:t>
      </w:r>
    </w:p>
    <w:p w14:paraId="2D9AEF73" w14:textId="77777777" w:rsidR="00CF0176" w:rsidRDefault="00CF0176" w:rsidP="0009524C">
      <w:pPr>
        <w:pStyle w:val="a9"/>
      </w:pPr>
      <w:r>
        <w:t>ЧАК</w:t>
      </w:r>
    </w:p>
    <w:p w14:paraId="2BE0E3BF" w14:textId="77777777" w:rsidR="0009524C" w:rsidRDefault="00CF0176" w:rsidP="00840AB1">
      <w:pPr>
        <w:pStyle w:val="ab"/>
        <w:keepNext/>
      </w:pPr>
      <w:r>
        <w:t>Маски огуречные делаю!</w:t>
      </w:r>
    </w:p>
    <w:p w14:paraId="6D8DEF79" w14:textId="77777777" w:rsidR="0009524C" w:rsidRDefault="00CF0176" w:rsidP="0009524C">
      <w:pPr>
        <w:pStyle w:val="ae"/>
      </w:pPr>
      <w:r>
        <w:t>(психует)</w:t>
      </w:r>
    </w:p>
    <w:p w14:paraId="7928F408" w14:textId="77777777" w:rsidR="00CF0176" w:rsidRDefault="00CF0176" w:rsidP="0009524C">
      <w:pPr>
        <w:pStyle w:val="ab"/>
      </w:pPr>
      <w:r>
        <w:t>Да отвечаю, он настоящий!</w:t>
      </w:r>
    </w:p>
    <w:p w14:paraId="3326D982" w14:textId="77777777" w:rsidR="00CF0176" w:rsidRDefault="00CF0176" w:rsidP="0009524C">
      <w:pPr>
        <w:pStyle w:val="a9"/>
      </w:pPr>
      <w:r>
        <w:t>МЕНЕДЖЕР</w:t>
      </w:r>
    </w:p>
    <w:p w14:paraId="74731AC7" w14:textId="77777777" w:rsidR="00CF0176" w:rsidRDefault="00CF0176" w:rsidP="0009524C">
      <w:pPr>
        <w:pStyle w:val="ab"/>
      </w:pPr>
      <w:r>
        <w:t>Молодые люди, покиньте помещение. Я полицию вызову!</w:t>
      </w:r>
    </w:p>
    <w:p w14:paraId="7ED73A3A" w14:textId="77777777" w:rsidR="00CF0176" w:rsidRDefault="00CF0176" w:rsidP="00CF0176">
      <w:pPr>
        <w:pStyle w:val="a7"/>
      </w:pPr>
      <w:r>
        <w:t>Все переглядываются. Масса из карманов кладёт конфеты обратно в вазочку.</w:t>
      </w:r>
    </w:p>
    <w:p w14:paraId="21E1BFAE" w14:textId="6BA9CF26" w:rsidR="00CF0176" w:rsidRDefault="0009524C" w:rsidP="00CF0176">
      <w:pPr>
        <w:pStyle w:val="a6"/>
      </w:pPr>
      <w:r>
        <w:t>5-1</w:t>
      </w:r>
      <w:r w:rsidR="00520FE2">
        <w:t>4</w:t>
      </w:r>
      <w:r>
        <w:t>.</w:t>
      </w:r>
      <w:r>
        <w:tab/>
      </w:r>
      <w:r w:rsidR="00CF0176">
        <w:t xml:space="preserve">НАТ. </w:t>
      </w:r>
      <w:r w:rsidR="00A4675A">
        <w:t>ОФИС</w:t>
      </w:r>
      <w:r w:rsidR="00CF0176">
        <w:t xml:space="preserve"> МИКРОЗАЙМА </w:t>
      </w:r>
      <w:r>
        <w:t>–</w:t>
      </w:r>
      <w:r w:rsidR="00CF0176">
        <w:t xml:space="preserve"> ДЕНЬ</w:t>
      </w:r>
    </w:p>
    <w:p w14:paraId="6C832C62" w14:textId="77777777" w:rsidR="00CF0176" w:rsidRDefault="00CF0176" w:rsidP="00275858">
      <w:pPr>
        <w:pStyle w:val="a7"/>
        <w:keepNext/>
        <w:keepLines/>
      </w:pPr>
      <w:r>
        <w:t>Пацаны стоят возле павильона. Чак рассматривает свой паспорт.</w:t>
      </w:r>
    </w:p>
    <w:p w14:paraId="7F4A91F3" w14:textId="77777777" w:rsidR="00CF0176" w:rsidRDefault="00CF0176" w:rsidP="0009524C">
      <w:pPr>
        <w:pStyle w:val="a9"/>
      </w:pPr>
      <w:r>
        <w:t>ЧАК</w:t>
      </w:r>
    </w:p>
    <w:p w14:paraId="6ACE1C46" w14:textId="5BA81009" w:rsidR="00CF0176" w:rsidRDefault="00CF0176" w:rsidP="0009524C">
      <w:pPr>
        <w:pStyle w:val="ab"/>
      </w:pPr>
      <w:r>
        <w:t xml:space="preserve">Да нормальный паспорт! Просто эта козлина </w:t>
      </w:r>
      <w:r w:rsidRPr="000D5546">
        <w:rPr>
          <w:strike/>
          <w:color w:val="A6A6A6" w:themeColor="background1" w:themeShade="A6"/>
        </w:rPr>
        <w:t>прыщавая</w:t>
      </w:r>
      <w:r w:rsidR="000D5546">
        <w:rPr>
          <w:lang w:val="ru-RU"/>
        </w:rPr>
        <w:t xml:space="preserve"> </w:t>
      </w:r>
      <w:r w:rsidR="000D5546" w:rsidRPr="000D5546">
        <w:rPr>
          <w:color w:val="00B050"/>
          <w:lang w:val="ru-RU"/>
        </w:rPr>
        <w:t>лысеющая</w:t>
      </w:r>
      <w:r w:rsidRPr="000D5546">
        <w:rPr>
          <w:color w:val="00B050"/>
        </w:rPr>
        <w:t xml:space="preserve"> </w:t>
      </w:r>
      <w:r>
        <w:t>позавидовала, что я на фотке хорошо получился!</w:t>
      </w:r>
    </w:p>
    <w:p w14:paraId="001F9328" w14:textId="77777777" w:rsidR="00CF0176" w:rsidRDefault="00CF0176" w:rsidP="0009524C">
      <w:pPr>
        <w:pStyle w:val="a9"/>
      </w:pPr>
      <w:r>
        <w:t>ФИЛ</w:t>
      </w:r>
    </w:p>
    <w:p w14:paraId="565D2465" w14:textId="77777777" w:rsidR="00CF0176" w:rsidRDefault="00CF0176" w:rsidP="0009524C">
      <w:pPr>
        <w:pStyle w:val="ab"/>
      </w:pPr>
      <w:r>
        <w:t>Да не</w:t>
      </w:r>
      <w:r w:rsidR="0009524C">
        <w:rPr>
          <w:lang w:val="ru-RU"/>
        </w:rPr>
        <w:t>,</w:t>
      </w:r>
      <w:r>
        <w:t xml:space="preserve"> Чак, походу</w:t>
      </w:r>
      <w:r w:rsidR="0009524C">
        <w:rPr>
          <w:lang w:val="ru-RU"/>
        </w:rPr>
        <w:t>,</w:t>
      </w:r>
      <w:r>
        <w:t xml:space="preserve"> в натуре у нас документы у всех просрочены…</w:t>
      </w:r>
    </w:p>
    <w:p w14:paraId="4E4A1FBE" w14:textId="77777777" w:rsidR="00CF0176" w:rsidRDefault="00CF0176" w:rsidP="0009524C">
      <w:pPr>
        <w:pStyle w:val="a9"/>
      </w:pPr>
      <w:r>
        <w:t>ВЖИК</w:t>
      </w:r>
    </w:p>
    <w:p w14:paraId="0CB09737" w14:textId="77777777" w:rsidR="00CF0176" w:rsidRDefault="00CF0176" w:rsidP="0009524C">
      <w:pPr>
        <w:pStyle w:val="ab"/>
      </w:pPr>
      <w:r>
        <w:t>У вас. У нас с Массой их вообще нет.</w:t>
      </w:r>
    </w:p>
    <w:p w14:paraId="6DA5CEA0" w14:textId="77777777" w:rsidR="00CF0176" w:rsidRDefault="00CF0176" w:rsidP="00CF0176">
      <w:pPr>
        <w:pStyle w:val="a7"/>
      </w:pPr>
      <w:r>
        <w:t xml:space="preserve">Выходит </w:t>
      </w:r>
      <w:r w:rsidR="0009524C">
        <w:rPr>
          <w:lang w:val="ru-RU"/>
        </w:rPr>
        <w:t xml:space="preserve">СТАРУШКА </w:t>
      </w:r>
      <w:r>
        <w:t>из павильона, рыдает. Бригада на неё обращает внимание.</w:t>
      </w:r>
    </w:p>
    <w:p w14:paraId="0CF4D26E" w14:textId="77777777" w:rsidR="00CF0176" w:rsidRDefault="00CF0176" w:rsidP="0009524C">
      <w:pPr>
        <w:pStyle w:val="a9"/>
      </w:pPr>
      <w:r>
        <w:t>ЧАК</w:t>
      </w:r>
    </w:p>
    <w:p w14:paraId="273974A5" w14:textId="77777777" w:rsidR="00CF0176" w:rsidRDefault="00CF0176" w:rsidP="0009524C">
      <w:pPr>
        <w:pStyle w:val="ab"/>
      </w:pPr>
      <w:r>
        <w:t>Чё</w:t>
      </w:r>
      <w:r w:rsidR="0009524C">
        <w:rPr>
          <w:lang w:val="ru-RU"/>
        </w:rPr>
        <w:t>,</w:t>
      </w:r>
      <w:r>
        <w:t xml:space="preserve"> мать</w:t>
      </w:r>
      <w:r w:rsidR="0009524C">
        <w:rPr>
          <w:lang w:val="ru-RU"/>
        </w:rPr>
        <w:t>,</w:t>
      </w:r>
      <w:r>
        <w:t xml:space="preserve"> ревёшь? Тоже паспорт древний?</w:t>
      </w:r>
    </w:p>
    <w:p w14:paraId="623C97A2" w14:textId="77777777" w:rsidR="00CF0176" w:rsidRDefault="00CF0176" w:rsidP="0009524C">
      <w:pPr>
        <w:pStyle w:val="a9"/>
      </w:pPr>
      <w:r>
        <w:lastRenderedPageBreak/>
        <w:t>СТАРУШКА</w:t>
      </w:r>
    </w:p>
    <w:p w14:paraId="49921CCF" w14:textId="77777777" w:rsidR="00CF0176" w:rsidRDefault="00CF0176" w:rsidP="0009524C">
      <w:pPr>
        <w:pStyle w:val="ab"/>
      </w:pPr>
      <w:r>
        <w:t>Да какой паспорт! Сын мой непутёвый, у этих грабителей пять тысяч занял, а они уже сто тысяч требуют. Обещают квартиру забрать. Где ж мне, пенсионерке, такие деньги взять?!</w:t>
      </w:r>
    </w:p>
    <w:p w14:paraId="05680DD1" w14:textId="77777777" w:rsidR="00CF0176" w:rsidRDefault="00CF0176" w:rsidP="0009524C">
      <w:pPr>
        <w:pStyle w:val="a9"/>
      </w:pPr>
      <w:r>
        <w:t>ВЖИК</w:t>
      </w:r>
    </w:p>
    <w:p w14:paraId="03E6AB86" w14:textId="036C155E" w:rsidR="0009524C" w:rsidRDefault="00CF0176" w:rsidP="00840AB1">
      <w:pPr>
        <w:pStyle w:val="ab"/>
        <w:keepNext/>
      </w:pPr>
      <w:r>
        <w:t>Пацаны, не поймите неправильно…</w:t>
      </w:r>
    </w:p>
    <w:p w14:paraId="434EE7AE" w14:textId="77777777" w:rsidR="0009524C" w:rsidRDefault="00CF0176" w:rsidP="0009524C">
      <w:pPr>
        <w:pStyle w:val="ae"/>
      </w:pPr>
      <w:r>
        <w:t>(женщине)</w:t>
      </w:r>
    </w:p>
    <w:p w14:paraId="451ADA4C" w14:textId="77777777" w:rsidR="00CF0176" w:rsidRDefault="00CF0176" w:rsidP="0009524C">
      <w:pPr>
        <w:pStyle w:val="ab"/>
      </w:pPr>
      <w:r>
        <w:t>А в милицию обращались?</w:t>
      </w:r>
    </w:p>
    <w:p w14:paraId="32357884" w14:textId="77777777" w:rsidR="00CF0176" w:rsidRDefault="00CF0176" w:rsidP="0009524C">
      <w:pPr>
        <w:pStyle w:val="a9"/>
      </w:pPr>
      <w:r>
        <w:t>СТАРУШКА</w:t>
      </w:r>
    </w:p>
    <w:p w14:paraId="485D30CD" w14:textId="2D3F9009" w:rsidR="00CF0176" w:rsidRDefault="00CF0176" w:rsidP="0009524C">
      <w:pPr>
        <w:pStyle w:val="ab"/>
      </w:pPr>
      <w:r>
        <w:t>Да толку? Договор</w:t>
      </w:r>
      <w:r w:rsidR="00DB060A">
        <w:rPr>
          <w:lang w:val="ru-RU"/>
        </w:rPr>
        <w:t xml:space="preserve"> </w:t>
      </w:r>
      <w:r>
        <w:t>то подписан. У этих гадов всё по закону! Вот и получается, что не для людей законы эти!</w:t>
      </w:r>
    </w:p>
    <w:p w14:paraId="3A2601F0" w14:textId="77777777" w:rsidR="00CF0176" w:rsidRDefault="00CF0176" w:rsidP="00CF0176">
      <w:pPr>
        <w:pStyle w:val="a7"/>
      </w:pPr>
      <w:r>
        <w:t xml:space="preserve">Чак приобнимает </w:t>
      </w:r>
      <w:r w:rsidR="0009524C">
        <w:rPr>
          <w:lang w:val="ru-RU"/>
        </w:rPr>
        <w:t>Старушку</w:t>
      </w:r>
      <w:r>
        <w:t>. Все между собой переглядываются.  Фил кивает.</w:t>
      </w:r>
    </w:p>
    <w:p w14:paraId="5F252961" w14:textId="77777777" w:rsidR="00CF0176" w:rsidRDefault="00CF0176" w:rsidP="0009524C">
      <w:pPr>
        <w:pStyle w:val="a9"/>
      </w:pPr>
      <w:r>
        <w:t>ФИЛ</w:t>
      </w:r>
    </w:p>
    <w:p w14:paraId="2FB15C3C" w14:textId="77777777" w:rsidR="00CF0176" w:rsidRDefault="00CF0176" w:rsidP="0009524C">
      <w:pPr>
        <w:pStyle w:val="ab"/>
      </w:pPr>
      <w:r>
        <w:t>Женщина, вы идите домой. Сейчас тут судебный процесс по вашему делу начнётся.</w:t>
      </w:r>
    </w:p>
    <w:p w14:paraId="422C3626" w14:textId="77777777" w:rsidR="00CF0176" w:rsidRDefault="00CF0176" w:rsidP="00CF0176">
      <w:pPr>
        <w:pStyle w:val="a7"/>
      </w:pPr>
      <w:r>
        <w:t>Женщина, рыдая, уходит. Парни возвращаются в павильон.</w:t>
      </w:r>
    </w:p>
    <w:p w14:paraId="35262D2B" w14:textId="0B7EF11A" w:rsidR="00CF0176" w:rsidRDefault="0009524C" w:rsidP="00CF0176">
      <w:pPr>
        <w:pStyle w:val="a6"/>
      </w:pPr>
      <w:r>
        <w:t>5-1</w:t>
      </w:r>
      <w:r w:rsidR="00520FE2">
        <w:t>5</w:t>
      </w:r>
      <w:r>
        <w:t>.</w:t>
      </w:r>
      <w:r>
        <w:tab/>
      </w:r>
      <w:r w:rsidR="00CF0176">
        <w:t xml:space="preserve">ИНТ. </w:t>
      </w:r>
      <w:r>
        <w:t xml:space="preserve">ОФИС </w:t>
      </w:r>
      <w:r w:rsidR="00CF0176">
        <w:t>МИКРОЗАЙМ</w:t>
      </w:r>
      <w:r>
        <w:t>А</w:t>
      </w:r>
      <w:r w:rsidR="00CF0176">
        <w:t xml:space="preserve"> </w:t>
      </w:r>
      <w:r>
        <w:t>–</w:t>
      </w:r>
      <w:r w:rsidR="00CF0176">
        <w:t xml:space="preserve"> ДЕНЬ</w:t>
      </w:r>
    </w:p>
    <w:p w14:paraId="149F8A8A" w14:textId="77777777" w:rsidR="00CF0176" w:rsidRDefault="00CF0176" w:rsidP="00275858">
      <w:pPr>
        <w:pStyle w:val="a7"/>
        <w:keepNext/>
        <w:keepLines/>
      </w:pPr>
      <w:r>
        <w:t xml:space="preserve">Менеджер </w:t>
      </w:r>
      <w:r w:rsidR="0009524C">
        <w:t>удивлённо</w:t>
      </w:r>
      <w:r>
        <w:t xml:space="preserve"> смотрит на входящую </w:t>
      </w:r>
      <w:r w:rsidR="0009524C">
        <w:t>четвёрку</w:t>
      </w:r>
      <w:r>
        <w:t>.</w:t>
      </w:r>
    </w:p>
    <w:p w14:paraId="47928149" w14:textId="77777777" w:rsidR="00CF0176" w:rsidRDefault="00CF0176" w:rsidP="0009524C">
      <w:pPr>
        <w:pStyle w:val="a9"/>
      </w:pPr>
      <w:r>
        <w:t>МЕНЕДЖЕР</w:t>
      </w:r>
    </w:p>
    <w:p w14:paraId="5A76AD5A" w14:textId="77777777" w:rsidR="00CF0176" w:rsidRDefault="00CF0176" w:rsidP="0009524C">
      <w:pPr>
        <w:pStyle w:val="ab"/>
      </w:pPr>
      <w:r>
        <w:t>Я же вам сказал…</w:t>
      </w:r>
    </w:p>
    <w:p w14:paraId="15E53BC0" w14:textId="5D98CC86" w:rsidR="00CF0176" w:rsidRDefault="00CF0176" w:rsidP="00CF0176">
      <w:pPr>
        <w:pStyle w:val="a7"/>
      </w:pPr>
      <w:r>
        <w:t>Не успевает договорить, Чак хватает его за нос, дела</w:t>
      </w:r>
      <w:r w:rsidR="00DB060A">
        <w:rPr>
          <w:lang w:val="ru-RU"/>
        </w:rPr>
        <w:t>ет</w:t>
      </w:r>
      <w:r>
        <w:t xml:space="preserve"> «сливу». Менеджер орёт от боли.</w:t>
      </w:r>
    </w:p>
    <w:p w14:paraId="1631F75D" w14:textId="77777777" w:rsidR="00CF0176" w:rsidRDefault="00CF0176" w:rsidP="00BE7D18">
      <w:pPr>
        <w:pStyle w:val="a9"/>
      </w:pPr>
      <w:r>
        <w:t>ЧАК</w:t>
      </w:r>
    </w:p>
    <w:p w14:paraId="15EB709F" w14:textId="77777777" w:rsidR="00CF0176" w:rsidRDefault="00CF0176" w:rsidP="00BE7D18">
      <w:pPr>
        <w:pStyle w:val="ab"/>
      </w:pPr>
      <w:r>
        <w:t>Слышь, Тимуровец бракованный, ты чё бабушку обижаешь?!</w:t>
      </w:r>
    </w:p>
    <w:p w14:paraId="044C4255" w14:textId="77777777" w:rsidR="00CF0176" w:rsidRDefault="00CF0176" w:rsidP="00BE7D18">
      <w:pPr>
        <w:pStyle w:val="a9"/>
      </w:pPr>
      <w:r>
        <w:t>МЕНЕДЖЕР</w:t>
      </w:r>
    </w:p>
    <w:p w14:paraId="7C995DB0" w14:textId="77777777" w:rsidR="00CF0176" w:rsidRDefault="00CF0176" w:rsidP="00BE7D18">
      <w:pPr>
        <w:pStyle w:val="ab"/>
      </w:pPr>
      <w:r>
        <w:t xml:space="preserve">Какую?! Которая приходила?! Я тут причём?! У неё сын алкаш, в договоре расписался, всё честно! У нас таких как её сын, должников </w:t>
      </w:r>
      <w:r w:rsidR="00BE7D18">
        <w:t>полрайона</w:t>
      </w:r>
      <w:r>
        <w:t>!</w:t>
      </w:r>
    </w:p>
    <w:p w14:paraId="22AC2C97" w14:textId="77777777" w:rsidR="00CF0176" w:rsidRDefault="00CF0176" w:rsidP="00BE7D18">
      <w:pPr>
        <w:pStyle w:val="a9"/>
      </w:pPr>
      <w:r>
        <w:lastRenderedPageBreak/>
        <w:t>ФИЛ</w:t>
      </w:r>
    </w:p>
    <w:p w14:paraId="423755E0" w14:textId="77777777" w:rsidR="00CF0176" w:rsidRDefault="00CF0176" w:rsidP="00BE7D18">
      <w:pPr>
        <w:pStyle w:val="ab"/>
      </w:pPr>
      <w:r>
        <w:t>Честно, говоришь!? Да вы, падлы, беспредел устроили! Ты в тюрьме бы попой к стенке спал, если бы братва узнала, что вы у людей последнее отбираете!</w:t>
      </w:r>
    </w:p>
    <w:p w14:paraId="5FE654FB" w14:textId="77777777" w:rsidR="00CF0176" w:rsidRDefault="00CF0176" w:rsidP="00CF0176">
      <w:pPr>
        <w:pStyle w:val="a7"/>
      </w:pPr>
      <w:r>
        <w:t>Менеджер пытается рукой дотянуться до кнопки под столом, чтобы вызвать полицию. Чак хватает его за руку.</w:t>
      </w:r>
    </w:p>
    <w:p w14:paraId="2256FC86" w14:textId="77777777" w:rsidR="00CF0176" w:rsidRDefault="00CF0176" w:rsidP="00BE7D18">
      <w:pPr>
        <w:pStyle w:val="a9"/>
      </w:pPr>
      <w:r>
        <w:t>ЧАК</w:t>
      </w:r>
    </w:p>
    <w:p w14:paraId="7E226443" w14:textId="77777777" w:rsidR="00CF0176" w:rsidRDefault="00CF0176" w:rsidP="00BE7D18">
      <w:pPr>
        <w:pStyle w:val="ab"/>
      </w:pPr>
      <w:r>
        <w:t>Опачки, ищем под юбочкой кнопочку.</w:t>
      </w:r>
    </w:p>
    <w:p w14:paraId="086D5867" w14:textId="77777777" w:rsidR="00CF0176" w:rsidRDefault="00CF0176" w:rsidP="00BE7D18">
      <w:pPr>
        <w:pStyle w:val="a9"/>
      </w:pPr>
      <w:r>
        <w:t>МАССА</w:t>
      </w:r>
    </w:p>
    <w:p w14:paraId="65E516D8" w14:textId="77777777" w:rsidR="00CF0176" w:rsidRDefault="00CF0176" w:rsidP="00BE7D18">
      <w:pPr>
        <w:pStyle w:val="ab"/>
      </w:pPr>
      <w:r>
        <w:t>Чё за кнопочка?</w:t>
      </w:r>
    </w:p>
    <w:p w14:paraId="20AA5BD9" w14:textId="77777777" w:rsidR="00CF0176" w:rsidRDefault="00CF0176" w:rsidP="00BE7D18">
      <w:pPr>
        <w:pStyle w:val="a9"/>
      </w:pPr>
      <w:r>
        <w:t>ЧАК</w:t>
      </w:r>
    </w:p>
    <w:p w14:paraId="42926594" w14:textId="77777777" w:rsidR="00CF0176" w:rsidRDefault="00CF0176" w:rsidP="00BE7D18">
      <w:pPr>
        <w:pStyle w:val="ab"/>
      </w:pPr>
      <w:r>
        <w:t>Да одна краля из ювелирки показала… Кнопку нажимае</w:t>
      </w:r>
      <w:r w:rsidR="00BE7D18">
        <w:rPr>
          <w:lang w:val="ru-RU"/>
        </w:rPr>
        <w:t>т</w:t>
      </w:r>
      <w:r>
        <w:t>, и тебе мусора уже ласты крутят…</w:t>
      </w:r>
    </w:p>
    <w:p w14:paraId="054FBF21" w14:textId="77777777" w:rsidR="00CF0176" w:rsidRDefault="00CF0176" w:rsidP="00CF0176">
      <w:pPr>
        <w:pStyle w:val="a7"/>
      </w:pPr>
      <w:r>
        <w:t>Фил заряжает пистолет. Менеджер видит, панику</w:t>
      </w:r>
      <w:r w:rsidR="00BE7D18">
        <w:rPr>
          <w:lang w:val="ru-RU"/>
        </w:rPr>
        <w:t>е</w:t>
      </w:r>
      <w:r>
        <w:t>т.</w:t>
      </w:r>
    </w:p>
    <w:p w14:paraId="5F63F8BA" w14:textId="77777777" w:rsidR="00CF0176" w:rsidRDefault="00CF0176" w:rsidP="00BE7D18">
      <w:pPr>
        <w:pStyle w:val="a9"/>
      </w:pPr>
      <w:r>
        <w:t>ВЖИК</w:t>
      </w:r>
    </w:p>
    <w:p w14:paraId="1949EA10" w14:textId="77777777" w:rsidR="00CF0176" w:rsidRDefault="00CF0176" w:rsidP="00BE7D18">
      <w:pPr>
        <w:pStyle w:val="ab"/>
      </w:pPr>
      <w:r>
        <w:t>Братан, тихо, тут камера!</w:t>
      </w:r>
    </w:p>
    <w:p w14:paraId="43A53045" w14:textId="77777777" w:rsidR="00CF0176" w:rsidRDefault="00CF0176" w:rsidP="00BE7D18">
      <w:pPr>
        <w:pStyle w:val="a9"/>
      </w:pPr>
      <w:r>
        <w:t>МЕНЕДЖЕР</w:t>
      </w:r>
    </w:p>
    <w:p w14:paraId="33399358" w14:textId="77777777" w:rsidR="00CF0176" w:rsidRDefault="00CF0176" w:rsidP="00BE7D18">
      <w:pPr>
        <w:pStyle w:val="ab"/>
      </w:pPr>
      <w:r>
        <w:t>Ребята, не надо, не убивайте! Я вам деньги отдам, сколько вы просили, без паспорта. А камеры тут так, для фэншуя, клянусь!</w:t>
      </w:r>
    </w:p>
    <w:p w14:paraId="42D66D5C" w14:textId="77777777" w:rsidR="00CF0176" w:rsidRDefault="00CF0176" w:rsidP="00CF0176">
      <w:pPr>
        <w:pStyle w:val="a7"/>
      </w:pPr>
      <w:r>
        <w:t>Менеджер открывает кассу и достаёт наличность. Масса кидает ему сумку доставки.</w:t>
      </w:r>
    </w:p>
    <w:p w14:paraId="372E4CD2" w14:textId="77777777" w:rsidR="00CF0176" w:rsidRDefault="00CF0176" w:rsidP="00BE7D18">
      <w:pPr>
        <w:pStyle w:val="a9"/>
      </w:pPr>
      <w:r>
        <w:t>МАССА</w:t>
      </w:r>
    </w:p>
    <w:p w14:paraId="0645EB6F" w14:textId="77777777" w:rsidR="00CF0176" w:rsidRDefault="00CF0176" w:rsidP="00BE7D18">
      <w:pPr>
        <w:pStyle w:val="ab"/>
      </w:pPr>
      <w:r>
        <w:t>Я ж говорил, пригодится!</w:t>
      </w:r>
    </w:p>
    <w:p w14:paraId="4365BE51" w14:textId="049FF00F" w:rsidR="00CF0176" w:rsidRPr="000D5546" w:rsidRDefault="00CF0176" w:rsidP="00CF0176">
      <w:pPr>
        <w:pStyle w:val="a7"/>
        <w:rPr>
          <w:color w:val="00B050"/>
          <w:lang w:val="ru-RU"/>
        </w:rPr>
      </w:pPr>
      <w:r>
        <w:t xml:space="preserve">Менеджер складывает в сумку деньги. </w:t>
      </w:r>
      <w:r w:rsidRPr="000D5546">
        <w:rPr>
          <w:strike/>
          <w:color w:val="A6A6A6" w:themeColor="background1" w:themeShade="A6"/>
        </w:rPr>
        <w:t>Чак отламывает камеру и напевает песенку из «Сам себе режиссёр».</w:t>
      </w:r>
      <w:r w:rsidR="000D5546" w:rsidRPr="000D5546">
        <w:rPr>
          <w:color w:val="A6A6A6" w:themeColor="background1" w:themeShade="A6"/>
          <w:lang w:val="ru-RU"/>
        </w:rPr>
        <w:t xml:space="preserve"> </w:t>
      </w:r>
      <w:r w:rsidR="000D5546" w:rsidRPr="000D5546">
        <w:rPr>
          <w:color w:val="00B050"/>
          <w:lang w:val="ru-RU"/>
        </w:rPr>
        <w:t>Менеджер отдаёт сумку с деньгами. Фил заглядывает.</w:t>
      </w:r>
    </w:p>
    <w:p w14:paraId="3142FDB9" w14:textId="77777777" w:rsidR="00CF0176" w:rsidRPr="000D5546" w:rsidRDefault="00CF0176" w:rsidP="00BE7D18">
      <w:pPr>
        <w:pStyle w:val="a9"/>
        <w:rPr>
          <w:strike/>
          <w:color w:val="A6A6A6" w:themeColor="background1" w:themeShade="A6"/>
        </w:rPr>
      </w:pPr>
      <w:r w:rsidRPr="000D5546">
        <w:rPr>
          <w:strike/>
          <w:color w:val="A6A6A6" w:themeColor="background1" w:themeShade="A6"/>
        </w:rPr>
        <w:t>ЧАК</w:t>
      </w:r>
    </w:p>
    <w:p w14:paraId="720C62F1" w14:textId="77777777" w:rsidR="00CF0176" w:rsidRPr="000D5546" w:rsidRDefault="00CF0176" w:rsidP="00BE7D18">
      <w:pPr>
        <w:pStyle w:val="ab"/>
        <w:rPr>
          <w:strike/>
          <w:color w:val="A6A6A6" w:themeColor="background1" w:themeShade="A6"/>
        </w:rPr>
      </w:pPr>
      <w:r w:rsidRPr="000D5546">
        <w:rPr>
          <w:strike/>
          <w:color w:val="A6A6A6" w:themeColor="background1" w:themeShade="A6"/>
        </w:rPr>
        <w:t>Я всегда с собой беру, видеокамеру… На всякий случай!</w:t>
      </w:r>
    </w:p>
    <w:p w14:paraId="603CB55B" w14:textId="77777777" w:rsidR="00CF0176" w:rsidRPr="000D5546" w:rsidRDefault="00CF0176" w:rsidP="00CF0176">
      <w:pPr>
        <w:pStyle w:val="a7"/>
        <w:rPr>
          <w:strike/>
          <w:color w:val="A6A6A6" w:themeColor="background1" w:themeShade="A6"/>
        </w:rPr>
      </w:pPr>
      <w:r w:rsidRPr="000D5546">
        <w:rPr>
          <w:strike/>
          <w:color w:val="A6A6A6" w:themeColor="background1" w:themeShade="A6"/>
        </w:rPr>
        <w:t>Менеджер отдаёт сумку с деньгами. Фил заглядывает.</w:t>
      </w:r>
    </w:p>
    <w:p w14:paraId="14063D00" w14:textId="77777777" w:rsidR="00CF0176" w:rsidRDefault="00CF0176" w:rsidP="00BE7D18">
      <w:pPr>
        <w:pStyle w:val="a9"/>
      </w:pPr>
      <w:r>
        <w:t>ФИЛ</w:t>
      </w:r>
    </w:p>
    <w:p w14:paraId="4E5EF3C7" w14:textId="77777777" w:rsidR="00CF0176" w:rsidRDefault="00CF0176" w:rsidP="00BE7D18">
      <w:pPr>
        <w:pStyle w:val="ab"/>
      </w:pPr>
      <w:r>
        <w:t>Для такой сумки маловато будет. А есть ещё поблизости такие богадельни?</w:t>
      </w:r>
    </w:p>
    <w:p w14:paraId="2BBAFDC6" w14:textId="77777777" w:rsidR="00CF0176" w:rsidRDefault="00CF0176" w:rsidP="00CF0176">
      <w:pPr>
        <w:pStyle w:val="a7"/>
      </w:pPr>
      <w:r>
        <w:lastRenderedPageBreak/>
        <w:t>Менеджер испуганно кивает. Чак пихает его впереди.</w:t>
      </w:r>
    </w:p>
    <w:p w14:paraId="3FA65EA9" w14:textId="77777777" w:rsidR="00CF0176" w:rsidRDefault="00CF0176" w:rsidP="00BE7D18">
      <w:pPr>
        <w:pStyle w:val="a9"/>
      </w:pPr>
      <w:r>
        <w:t>ЧАК</w:t>
      </w:r>
    </w:p>
    <w:p w14:paraId="6C8A490A" w14:textId="5D1AE9E0" w:rsidR="00CF0176" w:rsidRDefault="00306FF9" w:rsidP="00BE7D18">
      <w:pPr>
        <w:pStyle w:val="ab"/>
      </w:pPr>
      <w:r>
        <w:rPr>
          <w:lang w:val="ru-RU"/>
        </w:rPr>
        <w:t>Пойдём, Сусанин, д</w:t>
      </w:r>
      <w:r w:rsidR="00CF0176">
        <w:t>орогу покажешь!</w:t>
      </w:r>
    </w:p>
    <w:p w14:paraId="1021080F" w14:textId="77777777" w:rsidR="00CF0176" w:rsidRDefault="00CF0176" w:rsidP="00CF0176">
      <w:pPr>
        <w:pStyle w:val="a7"/>
      </w:pPr>
      <w:r>
        <w:t>Все выходят. Масса берёт вазочку с конфетами, высыпает в сумку. Закрывает сумку, догоняет остальных.</w:t>
      </w:r>
    </w:p>
    <w:p w14:paraId="5E3EF200" w14:textId="5B40A680" w:rsidR="00CF0176" w:rsidRDefault="00BE7D18" w:rsidP="00CF0176">
      <w:pPr>
        <w:pStyle w:val="a6"/>
      </w:pPr>
      <w:r>
        <w:t>5-1</w:t>
      </w:r>
      <w:r w:rsidR="00520FE2">
        <w:t>6</w:t>
      </w:r>
      <w:r>
        <w:t>.</w:t>
      </w:r>
      <w:r>
        <w:tab/>
      </w:r>
      <w:r w:rsidR="00CF0176">
        <w:t xml:space="preserve">ИНТ. АВТОСЕРВИС </w:t>
      </w:r>
      <w:r>
        <w:t>(</w:t>
      </w:r>
      <w:r w:rsidRPr="00BE7D18">
        <w:rPr>
          <w:caps w:val="0"/>
        </w:rPr>
        <w:t>пацанская комната</w:t>
      </w:r>
      <w:r>
        <w:t>) –</w:t>
      </w:r>
      <w:r w:rsidR="00CF0176">
        <w:t xml:space="preserve"> </w:t>
      </w:r>
      <w:r w:rsidR="000D5546" w:rsidRPr="000D5546">
        <w:rPr>
          <w:color w:val="00B050"/>
        </w:rPr>
        <w:t>НОЧЬ</w:t>
      </w:r>
    </w:p>
    <w:p w14:paraId="2FD6DFF0" w14:textId="6F86EC73" w:rsidR="00CF0176" w:rsidRDefault="00CF0176" w:rsidP="00275858">
      <w:pPr>
        <w:pStyle w:val="a7"/>
        <w:keepNext/>
        <w:keepLines/>
      </w:pPr>
      <w:r>
        <w:t>Бригада сидит за столом, на столе сумка доставки</w:t>
      </w:r>
      <w:r w:rsidR="00E803D4">
        <w:rPr>
          <w:lang w:val="ru-RU"/>
        </w:rPr>
        <w:t>,</w:t>
      </w:r>
      <w:r>
        <w:t xml:space="preserve"> в которой горка наличности. Смотрят новости по ноутбуку Вжика</w:t>
      </w:r>
      <w:r w:rsidR="00BE7D18" w:rsidRPr="00275858">
        <w:t>:</w:t>
      </w:r>
    </w:p>
    <w:p w14:paraId="27022C5D" w14:textId="77777777" w:rsidR="000D5546" w:rsidRDefault="00CF0176" w:rsidP="00BE7D18">
      <w:pPr>
        <w:pStyle w:val="a9"/>
        <w:contextualSpacing/>
        <w:rPr>
          <w:color w:val="00B050"/>
          <w:lang w:val="ru-RU"/>
        </w:rPr>
      </w:pPr>
      <w:r w:rsidRPr="000D5546">
        <w:rPr>
          <w:strike/>
          <w:color w:val="A6A6A6" w:themeColor="background1" w:themeShade="A6"/>
        </w:rPr>
        <w:t>ДИКТОР (ЗК)</w:t>
      </w:r>
    </w:p>
    <w:p w14:paraId="6159D047" w14:textId="08685E9C" w:rsidR="00CF0176" w:rsidRPr="000D5546" w:rsidRDefault="000D5546" w:rsidP="000D5546">
      <w:pPr>
        <w:pStyle w:val="a9"/>
        <w:contextualSpacing/>
        <w:rPr>
          <w:color w:val="00B050"/>
          <w:lang w:val="ru-RU"/>
        </w:rPr>
      </w:pPr>
      <w:r w:rsidRPr="000D5546">
        <w:rPr>
          <w:color w:val="00B050"/>
          <w:lang w:val="ru-RU"/>
        </w:rPr>
        <w:t>ЖУРНАЛИСТ</w:t>
      </w:r>
    </w:p>
    <w:p w14:paraId="4D9828AE" w14:textId="48CFF0C8" w:rsidR="00CF0176" w:rsidRDefault="00CF0176" w:rsidP="00BE7D18">
      <w:pPr>
        <w:pStyle w:val="ab"/>
      </w:pPr>
      <w:r>
        <w:t xml:space="preserve">Робин </w:t>
      </w:r>
      <w:r w:rsidR="00E803D4">
        <w:rPr>
          <w:lang w:val="ru-RU"/>
        </w:rPr>
        <w:t>Г</w:t>
      </w:r>
      <w:r>
        <w:t xml:space="preserve">уды или простые грабители? Сегодня на западе столицы неизвестными были ограблены и сожжены восемь филиалов микрозаймов "Птичка-Наличка". Избиты сотрудники организации, уничтожена вся база </w:t>
      </w:r>
      <w:r w:rsidR="00BE7D18">
        <w:t>заёмщиков</w:t>
      </w:r>
      <w:r>
        <w:t>. Жители района на месте происшествия устроили массовые гуляния. Полиция улик пока не обнаружила. Весь персонал сети «Птичка-</w:t>
      </w:r>
      <w:r w:rsidR="00C2422C">
        <w:rPr>
          <w:lang w:val="ru-RU"/>
        </w:rPr>
        <w:t>Наличка</w:t>
      </w:r>
      <w:r>
        <w:t>» уволился.</w:t>
      </w:r>
    </w:p>
    <w:p w14:paraId="615D82D6" w14:textId="77777777" w:rsidR="00CF0176" w:rsidRDefault="00CF0176" w:rsidP="00CF0176">
      <w:pPr>
        <w:pStyle w:val="a7"/>
      </w:pPr>
      <w:r>
        <w:t xml:space="preserve">В репортаже </w:t>
      </w:r>
      <w:r w:rsidRPr="00BE7D18">
        <w:rPr>
          <w:caps/>
        </w:rPr>
        <w:t>мужик</w:t>
      </w:r>
      <w:r>
        <w:t xml:space="preserve"> играет на баяне, </w:t>
      </w:r>
      <w:r w:rsidR="00BE7D18">
        <w:rPr>
          <w:lang w:val="ru-RU"/>
        </w:rPr>
        <w:t>Старушка</w:t>
      </w:r>
      <w:r>
        <w:t>, которая плакала, теперь пляшет возле него.</w:t>
      </w:r>
    </w:p>
    <w:p w14:paraId="5B712D99" w14:textId="77777777" w:rsidR="00CF0176" w:rsidRDefault="00CF0176" w:rsidP="00BE7D18">
      <w:pPr>
        <w:pStyle w:val="a9"/>
      </w:pPr>
      <w:r>
        <w:t>МАССА</w:t>
      </w:r>
    </w:p>
    <w:p w14:paraId="1FEF28F7" w14:textId="77777777" w:rsidR="00CF0176" w:rsidRDefault="00CF0176" w:rsidP="00BE7D18">
      <w:pPr>
        <w:pStyle w:val="ab"/>
      </w:pPr>
      <w:r>
        <w:t>Мы – звёзды!</w:t>
      </w:r>
    </w:p>
    <w:p w14:paraId="3503522A" w14:textId="77777777" w:rsidR="00CF0176" w:rsidRDefault="00CF0176" w:rsidP="00BE7D18">
      <w:pPr>
        <w:pStyle w:val="a9"/>
      </w:pPr>
      <w:r>
        <w:t>ВЖИК</w:t>
      </w:r>
    </w:p>
    <w:p w14:paraId="5B73E534" w14:textId="77777777" w:rsidR="00CF0176" w:rsidRDefault="00CF0176" w:rsidP="00BE7D18">
      <w:pPr>
        <w:pStyle w:val="ab"/>
      </w:pPr>
      <w:r>
        <w:t>Нам бы с такой славой не светиться.</w:t>
      </w:r>
    </w:p>
    <w:p w14:paraId="082CF4D4" w14:textId="77777777" w:rsidR="00CF0176" w:rsidRDefault="00CF0176" w:rsidP="00BE7D18">
      <w:pPr>
        <w:pStyle w:val="a9"/>
      </w:pPr>
      <w:r>
        <w:t>ФИЛ</w:t>
      </w:r>
    </w:p>
    <w:p w14:paraId="3FB922EF" w14:textId="77777777" w:rsidR="00CF0176" w:rsidRDefault="00CF0176" w:rsidP="00BE7D18">
      <w:pPr>
        <w:pStyle w:val="ab"/>
      </w:pPr>
      <w:r>
        <w:t>Да всё… Лавэху пока подбили, нужно с этими делишками осадить. Свои вопросы порешать. Семейные, например.</w:t>
      </w:r>
    </w:p>
    <w:p w14:paraId="3C7E1453" w14:textId="77777777" w:rsidR="00CF0176" w:rsidRDefault="00CF0176" w:rsidP="00BE7D18">
      <w:pPr>
        <w:pStyle w:val="a9"/>
      </w:pPr>
      <w:r>
        <w:t>ВЖИК</w:t>
      </w:r>
    </w:p>
    <w:p w14:paraId="4BDE8466" w14:textId="17A8A558" w:rsidR="00CF0176" w:rsidRPr="000D5546" w:rsidRDefault="00CF0176" w:rsidP="00BE7D18">
      <w:pPr>
        <w:pStyle w:val="ab"/>
        <w:rPr>
          <w:strike/>
          <w:color w:val="A6A6A6" w:themeColor="background1" w:themeShade="A6"/>
          <w:lang w:val="ru-RU"/>
        </w:rPr>
      </w:pPr>
      <w:r>
        <w:t xml:space="preserve">Кстати, про твои семейные дела… </w:t>
      </w:r>
      <w:r w:rsidRPr="000D5546">
        <w:rPr>
          <w:strike/>
          <w:color w:val="A6A6A6" w:themeColor="background1" w:themeShade="A6"/>
        </w:rPr>
        <w:t>Тут сынуля твой снова шалит…</w:t>
      </w:r>
      <w:r w:rsidR="000D5546" w:rsidRPr="000D5546">
        <w:rPr>
          <w:color w:val="A6A6A6" w:themeColor="background1" w:themeShade="A6"/>
          <w:lang w:val="ru-RU"/>
        </w:rPr>
        <w:t xml:space="preserve"> </w:t>
      </w:r>
      <w:r w:rsidR="000D5546" w:rsidRPr="000D5546">
        <w:rPr>
          <w:color w:val="00B050"/>
          <w:lang w:val="ru-RU"/>
        </w:rPr>
        <w:t>Тут сынулю твоего в приколах опят нашёл…</w:t>
      </w:r>
    </w:p>
    <w:p w14:paraId="328A2B80" w14:textId="2629EBC5" w:rsidR="00CF0176" w:rsidRDefault="00CF0176" w:rsidP="00CF0176">
      <w:pPr>
        <w:pStyle w:val="a7"/>
      </w:pPr>
      <w:r>
        <w:t>В кадре заставка надпись "Чистка обуви за 1000 рублей" и фото ботаников</w:t>
      </w:r>
      <w:r w:rsidR="00E803D4">
        <w:rPr>
          <w:lang w:val="ru-RU"/>
        </w:rPr>
        <w:t>,</w:t>
      </w:r>
      <w:r>
        <w:t xml:space="preserve"> облизывающих подошву на Лёхином кроссовке.</w:t>
      </w:r>
    </w:p>
    <w:p w14:paraId="79B39D4C" w14:textId="77777777" w:rsidR="00CF0176" w:rsidRDefault="00CF0176" w:rsidP="00BE7D18">
      <w:pPr>
        <w:pStyle w:val="a9"/>
      </w:pPr>
      <w:r>
        <w:lastRenderedPageBreak/>
        <w:t>ФИЛ</w:t>
      </w:r>
    </w:p>
    <w:p w14:paraId="7AA6579B" w14:textId="77777777" w:rsidR="00CF0176" w:rsidRDefault="00CF0176" w:rsidP="00BE7D18">
      <w:pPr>
        <w:pStyle w:val="ab"/>
      </w:pPr>
      <w:r>
        <w:t>Нахрен</w:t>
      </w:r>
      <w:r w:rsidR="00B1459A">
        <w:rPr>
          <w:lang w:val="ru-RU"/>
        </w:rPr>
        <w:t>.</w:t>
      </w:r>
      <w:r w:rsidR="00BE7D18">
        <w:rPr>
          <w:lang w:val="ru-RU"/>
        </w:rPr>
        <w:t xml:space="preserve"> </w:t>
      </w:r>
      <w:r w:rsidR="00B1459A">
        <w:rPr>
          <w:lang w:val="ru-RU"/>
        </w:rPr>
        <w:t>У</w:t>
      </w:r>
      <w:r>
        <w:t>бери это.</w:t>
      </w:r>
    </w:p>
    <w:p w14:paraId="5A7BBDD5" w14:textId="77777777" w:rsidR="00CF0176" w:rsidRDefault="00CF0176" w:rsidP="00BE7D18">
      <w:pPr>
        <w:pStyle w:val="a9"/>
      </w:pPr>
      <w:r>
        <w:t>ВЖИК</w:t>
      </w:r>
    </w:p>
    <w:p w14:paraId="582E7D34" w14:textId="77777777" w:rsidR="00CF0176" w:rsidRDefault="00CF0176" w:rsidP="00BE7D18">
      <w:pPr>
        <w:pStyle w:val="ab"/>
      </w:pPr>
      <w:r>
        <w:t>Ему бы мозги вправить… Воспитания - ноль…</w:t>
      </w:r>
    </w:p>
    <w:p w14:paraId="0A861227" w14:textId="77777777" w:rsidR="00CF0176" w:rsidRDefault="00CF0176" w:rsidP="00BE7D18">
      <w:pPr>
        <w:pStyle w:val="a9"/>
      </w:pPr>
      <w:r>
        <w:t>ФИЛ</w:t>
      </w:r>
    </w:p>
    <w:p w14:paraId="547328F9" w14:textId="77777777" w:rsidR="00CF0176" w:rsidRDefault="00CF0176" w:rsidP="00BE7D18">
      <w:pPr>
        <w:pStyle w:val="ab"/>
      </w:pPr>
      <w:r>
        <w:t>Воспитание Ноля! Вот - причина! А мозги вправить надо…</w:t>
      </w:r>
    </w:p>
    <w:p w14:paraId="60F7CB3F" w14:textId="77777777" w:rsidR="00CF0176" w:rsidRDefault="00CF0176" w:rsidP="00BE7D18">
      <w:pPr>
        <w:pStyle w:val="a9"/>
      </w:pPr>
      <w:r>
        <w:t>ЧАК</w:t>
      </w:r>
    </w:p>
    <w:p w14:paraId="1D3D1438" w14:textId="77777777" w:rsidR="00CF0176" w:rsidRDefault="00CF0176" w:rsidP="00BE7D18">
      <w:pPr>
        <w:pStyle w:val="ab"/>
      </w:pPr>
      <w:r>
        <w:t>А чё ты сделаешь? Нарисуешься: "Здравствуй, я твой папка!"</w:t>
      </w:r>
    </w:p>
    <w:p w14:paraId="4B3D6423" w14:textId="77777777" w:rsidR="00CF0176" w:rsidRDefault="00CF0176" w:rsidP="00BE7D18">
      <w:pPr>
        <w:pStyle w:val="a9"/>
      </w:pPr>
      <w:r>
        <w:t>ВЖИК</w:t>
      </w:r>
    </w:p>
    <w:p w14:paraId="0D376A9C" w14:textId="77777777" w:rsidR="00BE7D18" w:rsidRDefault="00CF0176" w:rsidP="00BE7D18">
      <w:pPr>
        <w:pStyle w:val="ae"/>
      </w:pPr>
      <w:r>
        <w:t>(</w:t>
      </w:r>
      <w:r w:rsidR="00840AB1">
        <w:t>с</w:t>
      </w:r>
      <w:r>
        <w:t>меётся)</w:t>
      </w:r>
    </w:p>
    <w:p w14:paraId="2201989F" w14:textId="77777777" w:rsidR="00CF0176" w:rsidRDefault="00CF0176" w:rsidP="00BE7D18">
      <w:pPr>
        <w:pStyle w:val="ab"/>
      </w:pPr>
      <w:r>
        <w:t>Ага, папка, он щас максимум похож на его одногруппника…</w:t>
      </w:r>
    </w:p>
    <w:p w14:paraId="3248DD36" w14:textId="77777777" w:rsidR="00CF0176" w:rsidRDefault="00CF0176" w:rsidP="00BE7D18">
      <w:pPr>
        <w:pStyle w:val="a9"/>
      </w:pPr>
      <w:r>
        <w:t>ФИЛ</w:t>
      </w:r>
    </w:p>
    <w:p w14:paraId="305B251A" w14:textId="77777777" w:rsidR="00CF0176" w:rsidRDefault="00CF0176" w:rsidP="00BE7D18">
      <w:pPr>
        <w:pStyle w:val="ab"/>
      </w:pPr>
      <w:r>
        <w:t>А чё, идея! Буду ходить в его шарагу, типа, тоже учусь.</w:t>
      </w:r>
    </w:p>
    <w:p w14:paraId="33AB3109" w14:textId="77777777" w:rsidR="00CF0176" w:rsidRDefault="00CF0176" w:rsidP="00BE7D18">
      <w:pPr>
        <w:pStyle w:val="a9"/>
      </w:pPr>
      <w:r>
        <w:t>ЧАК</w:t>
      </w:r>
    </w:p>
    <w:p w14:paraId="4984F0E6" w14:textId="77777777" w:rsidR="00CF0176" w:rsidRDefault="00CF0176" w:rsidP="00BE7D18">
      <w:pPr>
        <w:pStyle w:val="ab"/>
      </w:pPr>
      <w:r>
        <w:t>Не Фил, спалишься. Ты видел, как щас молодёжь одевается? Как Жанна Агузарова и Шура вперемешку.</w:t>
      </w:r>
    </w:p>
    <w:p w14:paraId="0C1A7E1A" w14:textId="77777777" w:rsidR="00CF0176" w:rsidRDefault="00CF0176" w:rsidP="00BE7D18">
      <w:pPr>
        <w:pStyle w:val="a9"/>
      </w:pPr>
      <w:r>
        <w:t>ФИЛ</w:t>
      </w:r>
    </w:p>
    <w:p w14:paraId="6F64570D" w14:textId="2A2BCFF4" w:rsidR="00CF0176" w:rsidRDefault="00CF0176" w:rsidP="00BE7D18">
      <w:pPr>
        <w:pStyle w:val="ab"/>
      </w:pPr>
      <w:r>
        <w:t>Ну</w:t>
      </w:r>
      <w:r w:rsidR="000D5546">
        <w:rPr>
          <w:lang w:val="ru-RU"/>
        </w:rPr>
        <w:t>,</w:t>
      </w:r>
      <w:r>
        <w:t xml:space="preserve"> ради семьи придётся потерпеть…</w:t>
      </w:r>
    </w:p>
    <w:p w14:paraId="776C82FB" w14:textId="3096A3D4" w:rsidR="00CF0176" w:rsidRDefault="00E263B8" w:rsidP="00CF0176">
      <w:pPr>
        <w:pStyle w:val="a6"/>
      </w:pPr>
      <w:r>
        <w:lastRenderedPageBreak/>
        <w:t>5-1</w:t>
      </w:r>
      <w:r w:rsidR="00520FE2">
        <w:t>7</w:t>
      </w:r>
      <w:r>
        <w:t>.</w:t>
      </w:r>
      <w:r>
        <w:tab/>
      </w:r>
      <w:r w:rsidR="00CF0176">
        <w:t>ИНТ. БУТИК МОЛОДЁЖНОЙ ОДЕЖДЫ</w:t>
      </w:r>
      <w:r>
        <w:t xml:space="preserve"> – </w:t>
      </w:r>
      <w:r w:rsidR="00CF0176">
        <w:t>ДЕНЬ</w:t>
      </w:r>
    </w:p>
    <w:p w14:paraId="18E9E1BB" w14:textId="3C8D231A" w:rsidR="00CF0176" w:rsidRPr="00275858" w:rsidRDefault="00CF0176" w:rsidP="00275858">
      <w:pPr>
        <w:pStyle w:val="a7"/>
        <w:keepNext/>
        <w:keepLines/>
      </w:pPr>
      <w:r w:rsidRPr="000D5546">
        <w:rPr>
          <w:strike/>
          <w:color w:val="A6A6A6" w:themeColor="background1" w:themeShade="A6"/>
        </w:rPr>
        <w:t>Играет молодёжная музыка.</w:t>
      </w:r>
      <w:r w:rsidRPr="000D5546">
        <w:rPr>
          <w:color w:val="A6A6A6" w:themeColor="background1" w:themeShade="A6"/>
        </w:rPr>
        <w:t xml:space="preserve"> </w:t>
      </w:r>
      <w:r>
        <w:t xml:space="preserve">На диванчике сидит Масса поедает бесплатные конфеты одну за одной, Вжик </w:t>
      </w:r>
      <w:r w:rsidRPr="000D5546">
        <w:rPr>
          <w:strike/>
          <w:color w:val="A6A6A6" w:themeColor="background1" w:themeShade="A6"/>
        </w:rPr>
        <w:t>листает журналы</w:t>
      </w:r>
      <w:r w:rsidR="000D5546" w:rsidRPr="000D5546">
        <w:rPr>
          <w:color w:val="A6A6A6" w:themeColor="background1" w:themeShade="A6"/>
          <w:lang w:val="ru-RU"/>
        </w:rPr>
        <w:t xml:space="preserve"> </w:t>
      </w:r>
      <w:r w:rsidR="000D5546" w:rsidRPr="000D5546">
        <w:rPr>
          <w:color w:val="00B050"/>
          <w:lang w:val="ru-RU"/>
        </w:rPr>
        <w:t>прикладывает к себе футболки</w:t>
      </w:r>
      <w:r>
        <w:t xml:space="preserve">, Чак злобным взглядом смотрит на </w:t>
      </w:r>
      <w:r w:rsidR="000D5546">
        <w:rPr>
          <w:lang w:val="ru-RU"/>
        </w:rPr>
        <w:t>ПРОДАВЦА ОДДЕЖДЫ</w:t>
      </w:r>
      <w:r w:rsidR="00E263B8" w:rsidRPr="00275858">
        <w:t xml:space="preserve">, </w:t>
      </w:r>
      <w:r w:rsidRPr="00E263B8">
        <w:t>парня</w:t>
      </w:r>
      <w:r>
        <w:t xml:space="preserve"> с серёжками и крашенными волосами.</w:t>
      </w:r>
    </w:p>
    <w:p w14:paraId="5F8570DD" w14:textId="77777777" w:rsidR="00E263B8" w:rsidRDefault="00CF0176" w:rsidP="00275858">
      <w:pPr>
        <w:pStyle w:val="a7"/>
        <w:keepNext/>
        <w:keepLines/>
      </w:pPr>
      <w:r>
        <w:t>Фил выходит в большом худи, в джинсах с мотнёй и в снепбеке. Пацаны показывают палец вниз. Фил возвращается в примерочную.</w:t>
      </w:r>
    </w:p>
    <w:p w14:paraId="1D47B564" w14:textId="77777777" w:rsidR="00CF0176" w:rsidRDefault="00CF0176" w:rsidP="00275858">
      <w:pPr>
        <w:pStyle w:val="a7"/>
        <w:keepNext/>
        <w:keepLines/>
      </w:pPr>
      <w:r>
        <w:t>Фил выходит из примерочной в зауженных брюках, в розовой обтягивающей футболке, в прозрачных очках. Масса охреневает, давится конфетой, Вжи</w:t>
      </w:r>
      <w:r w:rsidR="00E263B8" w:rsidRPr="00275858">
        <w:t>к</w:t>
      </w:r>
      <w:r>
        <w:t xml:space="preserve"> морщится, Чак </w:t>
      </w:r>
      <w:r w:rsidR="00E263B8">
        <w:t>достаёт</w:t>
      </w:r>
      <w:r>
        <w:t xml:space="preserve"> ствол и целится в Фила. Фил крутит пальцем у виска, орёт на Чака, уходит обратно в примерочную.</w:t>
      </w:r>
    </w:p>
    <w:p w14:paraId="63066E68" w14:textId="68E2206A" w:rsidR="00CF0176" w:rsidRDefault="00CF0176" w:rsidP="00275858">
      <w:pPr>
        <w:pStyle w:val="a7"/>
        <w:keepNext/>
        <w:keepLines/>
      </w:pPr>
      <w:r>
        <w:t>Фил выходит в белых брюках и белой рубашке с закатанными рукавами, показывает пацанам жестами тип</w:t>
      </w:r>
      <w:r w:rsidR="00E803D4">
        <w:rPr>
          <w:lang w:val="ru-RU"/>
        </w:rPr>
        <w:t>а</w:t>
      </w:r>
      <w:r>
        <w:t>: "Ну вот, нормально же?". Вжи</w:t>
      </w:r>
      <w:r w:rsidR="00E803D4">
        <w:rPr>
          <w:lang w:val="ru-RU"/>
        </w:rPr>
        <w:t>к</w:t>
      </w:r>
      <w:r>
        <w:t xml:space="preserve"> показывает ему обложку журнала, где написано "Первый гей в списке </w:t>
      </w:r>
      <w:r w:rsidR="00E263B8" w:rsidRPr="00275858">
        <w:t>Ф</w:t>
      </w:r>
      <w:r>
        <w:t>орбс" и там изображён мужик в точно такой же одежде, как Фил. Фил быстро снимает рубашку и уходит в примерочную.</w:t>
      </w:r>
    </w:p>
    <w:p w14:paraId="08C664A6" w14:textId="77777777" w:rsidR="00CF0176" w:rsidRDefault="00CF0176" w:rsidP="00275858">
      <w:pPr>
        <w:pStyle w:val="a7"/>
        <w:keepNext/>
        <w:keepLines/>
      </w:pPr>
      <w:r>
        <w:t>Фил выходит в рваных джинсах, в белой футболке и новой кожанке. Музыка заканчивается.</w:t>
      </w:r>
    </w:p>
    <w:p w14:paraId="3E0FF81E" w14:textId="77777777" w:rsidR="00CF0176" w:rsidRDefault="00CF0176" w:rsidP="00E263B8">
      <w:pPr>
        <w:pStyle w:val="a9"/>
      </w:pPr>
      <w:r>
        <w:t>ФИЛ</w:t>
      </w:r>
    </w:p>
    <w:p w14:paraId="05AE5924" w14:textId="77777777" w:rsidR="00CF0176" w:rsidRDefault="00CF0176" w:rsidP="00E263B8">
      <w:pPr>
        <w:pStyle w:val="ab"/>
      </w:pPr>
      <w:r>
        <w:t>Ну чё?</w:t>
      </w:r>
    </w:p>
    <w:p w14:paraId="0C9E5D13" w14:textId="77777777" w:rsidR="00CF0176" w:rsidRDefault="00CF0176" w:rsidP="00E263B8">
      <w:pPr>
        <w:pStyle w:val="a9"/>
      </w:pPr>
      <w:r>
        <w:t>ВЖИК</w:t>
      </w:r>
    </w:p>
    <w:p w14:paraId="32654EB6" w14:textId="77777777" w:rsidR="00CF0176" w:rsidRDefault="00CF0176" w:rsidP="00E263B8">
      <w:pPr>
        <w:pStyle w:val="ab"/>
      </w:pPr>
      <w:r>
        <w:t>На тёлку не похож, уже хорошо…</w:t>
      </w:r>
    </w:p>
    <w:p w14:paraId="7389676B" w14:textId="77777777" w:rsidR="00CF0176" w:rsidRDefault="00CF0176" w:rsidP="00E263B8">
      <w:pPr>
        <w:pStyle w:val="a9"/>
      </w:pPr>
      <w:r>
        <w:t>ЧАК</w:t>
      </w:r>
    </w:p>
    <w:p w14:paraId="795162C3" w14:textId="77777777" w:rsidR="00CF0176" w:rsidRDefault="00CF0176" w:rsidP="00E263B8">
      <w:pPr>
        <w:pStyle w:val="ab"/>
      </w:pPr>
      <w:r>
        <w:t>Только джинсы странные… Как будто яблоки воровал, и по ногам солью шмаляли…</w:t>
      </w:r>
    </w:p>
    <w:p w14:paraId="4246CC73" w14:textId="77777777" w:rsidR="00CF0176" w:rsidRPr="00A4675A" w:rsidRDefault="00CF0176" w:rsidP="00E263B8">
      <w:pPr>
        <w:pStyle w:val="a9"/>
        <w:rPr>
          <w:lang w:val="ru-RU"/>
        </w:rPr>
      </w:pPr>
      <w:r>
        <w:t>ПРОДАВЕЦ</w:t>
      </w:r>
      <w:r w:rsidR="00A4675A">
        <w:rPr>
          <w:lang w:val="ru-RU"/>
        </w:rPr>
        <w:t xml:space="preserve"> ОДЕЖДЫ</w:t>
      </w:r>
    </w:p>
    <w:p w14:paraId="311E2A20" w14:textId="77777777" w:rsidR="00CF0176" w:rsidRDefault="00CF0176" w:rsidP="00E263B8">
      <w:pPr>
        <w:pStyle w:val="ab"/>
      </w:pPr>
      <w:r>
        <w:t>Отличный выбор. У меня, кстати, в гардеробе точно такие же джинсы.</w:t>
      </w:r>
    </w:p>
    <w:p w14:paraId="6D42D900" w14:textId="77777777" w:rsidR="00CF0176" w:rsidRDefault="00CF0176" w:rsidP="00E263B8">
      <w:pPr>
        <w:pStyle w:val="a9"/>
      </w:pPr>
      <w:r>
        <w:t>ЧАК</w:t>
      </w:r>
    </w:p>
    <w:p w14:paraId="388BCADD" w14:textId="77777777" w:rsidR="00CF0176" w:rsidRDefault="00CF0176" w:rsidP="00E263B8">
      <w:pPr>
        <w:pStyle w:val="ab"/>
      </w:pPr>
      <w:r>
        <w:t>Рядом с лифчиками лежат?</w:t>
      </w:r>
    </w:p>
    <w:p w14:paraId="65F24F7B" w14:textId="77777777" w:rsidR="00CF0176" w:rsidRPr="00A4675A" w:rsidRDefault="00CF0176" w:rsidP="00E263B8">
      <w:pPr>
        <w:pStyle w:val="a9"/>
        <w:rPr>
          <w:lang w:val="ru-RU"/>
        </w:rPr>
      </w:pPr>
      <w:r>
        <w:t>ПРОДАВЕЦ</w:t>
      </w:r>
      <w:r w:rsidR="00A4675A">
        <w:rPr>
          <w:lang w:val="ru-RU"/>
        </w:rPr>
        <w:t xml:space="preserve"> ОДЕЖДЫ</w:t>
      </w:r>
    </w:p>
    <w:p w14:paraId="1BE021AA" w14:textId="77777777" w:rsidR="00CF0176" w:rsidRDefault="00CF0176" w:rsidP="00E263B8">
      <w:pPr>
        <w:pStyle w:val="ab"/>
      </w:pPr>
      <w:r>
        <w:t>Простите?</w:t>
      </w:r>
    </w:p>
    <w:p w14:paraId="00783387" w14:textId="77777777" w:rsidR="00CF0176" w:rsidRDefault="00CF0176" w:rsidP="00E263B8">
      <w:pPr>
        <w:pStyle w:val="a9"/>
      </w:pPr>
      <w:r>
        <w:t>ЧАК</w:t>
      </w:r>
    </w:p>
    <w:p w14:paraId="1E5D816F" w14:textId="77777777" w:rsidR="00CF0176" w:rsidRDefault="00CF0176" w:rsidP="00E263B8">
      <w:pPr>
        <w:pStyle w:val="ab"/>
      </w:pPr>
      <w:r>
        <w:t>Не прощу! Давай, Фил, шустрее, а то меня тошнит</w:t>
      </w:r>
      <w:r w:rsidRPr="009F5E49">
        <w:rPr>
          <w:strike/>
          <w:color w:val="A6A6A6" w:themeColor="background1" w:themeShade="A6"/>
        </w:rPr>
        <w:t xml:space="preserve"> от этого продавца-голубца</w:t>
      </w:r>
      <w:r>
        <w:t>.</w:t>
      </w:r>
    </w:p>
    <w:p w14:paraId="043B4C6E" w14:textId="77777777" w:rsidR="00CF0176" w:rsidRDefault="00CF0176" w:rsidP="00CF0176">
      <w:pPr>
        <w:pStyle w:val="a7"/>
      </w:pPr>
      <w:r>
        <w:t>Фил отдаёт одежду продавцу.</w:t>
      </w:r>
    </w:p>
    <w:p w14:paraId="71EFD36A" w14:textId="77777777" w:rsidR="00CF0176" w:rsidRDefault="00CF0176" w:rsidP="00E263B8">
      <w:pPr>
        <w:pStyle w:val="a9"/>
      </w:pPr>
      <w:r>
        <w:lastRenderedPageBreak/>
        <w:t>ФИЛ</w:t>
      </w:r>
    </w:p>
    <w:p w14:paraId="188E7B97" w14:textId="77777777" w:rsidR="00CF0176" w:rsidRDefault="00CF0176" w:rsidP="00E263B8">
      <w:pPr>
        <w:pStyle w:val="ab"/>
      </w:pPr>
      <w:r>
        <w:t>Запакуй!</w:t>
      </w:r>
    </w:p>
    <w:p w14:paraId="2D280548" w14:textId="13B34163" w:rsidR="00CF0176" w:rsidRDefault="00E263B8" w:rsidP="00CF0176">
      <w:pPr>
        <w:pStyle w:val="a6"/>
      </w:pPr>
      <w:r>
        <w:t>5-1</w:t>
      </w:r>
      <w:r w:rsidR="00520FE2">
        <w:t>8</w:t>
      </w:r>
      <w:r>
        <w:t>.</w:t>
      </w:r>
      <w:r>
        <w:tab/>
      </w:r>
      <w:r w:rsidR="00CF0176">
        <w:t xml:space="preserve">ИНТ. </w:t>
      </w:r>
      <w:r>
        <w:t xml:space="preserve">ОТДЕЛ </w:t>
      </w:r>
      <w:r w:rsidR="00CF0176">
        <w:t>ПОЛИЦИ</w:t>
      </w:r>
      <w:r w:rsidR="00643FB9">
        <w:t>И</w:t>
      </w:r>
      <w:r w:rsidR="00A4675A">
        <w:t xml:space="preserve"> (</w:t>
      </w:r>
      <w:r w:rsidR="00A4675A" w:rsidRPr="00A4675A">
        <w:rPr>
          <w:caps w:val="0"/>
        </w:rPr>
        <w:t>кабинет начальника отдела</w:t>
      </w:r>
      <w:r w:rsidR="00A4675A">
        <w:t>)</w:t>
      </w:r>
      <w:r w:rsidR="00CF0176">
        <w:t xml:space="preserve"> </w:t>
      </w:r>
      <w:r>
        <w:t>–</w:t>
      </w:r>
      <w:r w:rsidR="00CF0176">
        <w:t xml:space="preserve"> ДЕНЬ</w:t>
      </w:r>
    </w:p>
    <w:p w14:paraId="735F622F" w14:textId="77777777" w:rsidR="00CF0176" w:rsidRDefault="00CF0176" w:rsidP="00275858">
      <w:pPr>
        <w:pStyle w:val="a7"/>
        <w:keepNext/>
        <w:keepLines/>
      </w:pPr>
      <w:r>
        <w:t>В кабинете начальника оперов присутствуют все сотрудники, включая Степу. Начальник доводит до них информацию.</w:t>
      </w:r>
    </w:p>
    <w:p w14:paraId="2D46ACC5" w14:textId="77777777" w:rsidR="00CF0176" w:rsidRPr="00E263B8" w:rsidRDefault="00CF0176" w:rsidP="00E263B8">
      <w:pPr>
        <w:pStyle w:val="a9"/>
        <w:rPr>
          <w:lang w:val="ru-RU"/>
        </w:rPr>
      </w:pPr>
      <w:r>
        <w:t>НАЧАЛЬНИК</w:t>
      </w:r>
      <w:r w:rsidR="00E263B8">
        <w:rPr>
          <w:lang w:val="ru-RU"/>
        </w:rPr>
        <w:t xml:space="preserve"> Отдела</w:t>
      </w:r>
    </w:p>
    <w:p w14:paraId="0B5ED99C" w14:textId="77777777" w:rsidR="00CF0176" w:rsidRDefault="00CF0176" w:rsidP="00E263B8">
      <w:pPr>
        <w:pStyle w:val="ab"/>
      </w:pPr>
      <w:r>
        <w:t>Разбойное нападение на конторы микрозаймов. С полным уничтожением всей базы данных! В ходе расследования установлено, что видеокамеры у них не работали уже несколько месяцев, по причине задолженности…</w:t>
      </w:r>
    </w:p>
    <w:p w14:paraId="50CEF98E" w14:textId="77777777" w:rsidR="00CF0176" w:rsidRDefault="00CF0176" w:rsidP="00E263B8">
      <w:pPr>
        <w:pStyle w:val="a9"/>
      </w:pPr>
      <w:r>
        <w:t>ОПЕР 1</w:t>
      </w:r>
    </w:p>
    <w:p w14:paraId="2F48AC28" w14:textId="01496D3A" w:rsidR="00CF0176" w:rsidRDefault="00CF0176" w:rsidP="00E263B8">
      <w:pPr>
        <w:pStyle w:val="ab"/>
      </w:pPr>
      <w:r>
        <w:t xml:space="preserve">За неуплату? </w:t>
      </w:r>
      <w:r w:rsidRPr="009F5E49">
        <w:rPr>
          <w:strike/>
          <w:color w:val="A6A6A6" w:themeColor="background1" w:themeShade="A6"/>
        </w:rPr>
        <w:t>Что</w:t>
      </w:r>
      <w:r>
        <w:t xml:space="preserve"> </w:t>
      </w:r>
      <w:r w:rsidR="009F5E49" w:rsidRPr="009F5E49">
        <w:rPr>
          <w:color w:val="00B050"/>
          <w:lang w:val="ru-RU"/>
        </w:rPr>
        <w:t>У</w:t>
      </w:r>
      <w:r>
        <w:t xml:space="preserve"> них</w:t>
      </w:r>
      <w:r w:rsidR="009F5E49">
        <w:rPr>
          <w:lang w:val="ru-RU"/>
        </w:rPr>
        <w:t xml:space="preserve"> </w:t>
      </w:r>
      <w:r w:rsidR="009F5E49" w:rsidRPr="009F5E49">
        <w:rPr>
          <w:color w:val="00B050"/>
          <w:lang w:val="ru-RU"/>
        </w:rPr>
        <w:t>что</w:t>
      </w:r>
      <w:r w:rsidRPr="009F5E49">
        <w:rPr>
          <w:color w:val="00B050"/>
        </w:rPr>
        <w:t xml:space="preserve"> </w:t>
      </w:r>
      <w:r>
        <w:t>денег нет?</w:t>
      </w:r>
    </w:p>
    <w:p w14:paraId="12013FC5" w14:textId="77777777" w:rsidR="00CF0176" w:rsidRPr="00E263B8" w:rsidRDefault="00CF0176" w:rsidP="00E263B8">
      <w:pPr>
        <w:pStyle w:val="a9"/>
        <w:rPr>
          <w:lang w:val="ru-RU"/>
        </w:rPr>
      </w:pPr>
      <w:r>
        <w:t>НАЧАЛЬНИК</w:t>
      </w:r>
      <w:r w:rsidR="00E263B8">
        <w:rPr>
          <w:lang w:val="ru-RU"/>
        </w:rPr>
        <w:t xml:space="preserve"> Отдела</w:t>
      </w:r>
    </w:p>
    <w:p w14:paraId="54F815BF" w14:textId="77777777" w:rsidR="00CF0176" w:rsidRDefault="00CF0176" w:rsidP="00E263B8">
      <w:pPr>
        <w:pStyle w:val="ab"/>
      </w:pPr>
      <w:r>
        <w:t xml:space="preserve">Да чёрт их знает… </w:t>
      </w:r>
      <w:r w:rsidRPr="009F5E49">
        <w:rPr>
          <w:strike/>
          <w:color w:val="A6A6A6" w:themeColor="background1" w:themeShade="A6"/>
        </w:rPr>
        <w:t xml:space="preserve">Видимо, всё до последней копейки людям заняли. </w:t>
      </w:r>
      <w:r>
        <w:t>Я бы хоть сейчас дело в глухари записал. Сам как-то от них пострадал… Ксиву в залог оставил, еле выкупил… Но общественный резонанс…</w:t>
      </w:r>
    </w:p>
    <w:p w14:paraId="4C672E88" w14:textId="77777777" w:rsidR="00CF0176" w:rsidRDefault="00CF0176" w:rsidP="00E263B8">
      <w:pPr>
        <w:pStyle w:val="a9"/>
      </w:pPr>
      <w:r>
        <w:t>СТ</w:t>
      </w:r>
      <w:r w:rsidR="00E263B8">
        <w:rPr>
          <w:lang w:val="ru-RU"/>
        </w:rPr>
        <w:t>Ё</w:t>
      </w:r>
      <w:r>
        <w:t>ПА</w:t>
      </w:r>
    </w:p>
    <w:p w14:paraId="2D70F1B2" w14:textId="77777777" w:rsidR="00CF0176" w:rsidRDefault="00CF0176" w:rsidP="00E263B8">
      <w:pPr>
        <w:pStyle w:val="ab"/>
      </w:pPr>
      <w:r>
        <w:t>Так улик вообще нет, что ли?</w:t>
      </w:r>
    </w:p>
    <w:p w14:paraId="60F50EC8" w14:textId="77777777" w:rsidR="00CF0176" w:rsidRPr="00E263B8" w:rsidRDefault="00CF0176" w:rsidP="00E263B8">
      <w:pPr>
        <w:pStyle w:val="a9"/>
        <w:rPr>
          <w:lang w:val="ru-RU"/>
        </w:rPr>
      </w:pPr>
      <w:r>
        <w:t>НАЧАЛЬНИК</w:t>
      </w:r>
      <w:r w:rsidR="00E263B8">
        <w:rPr>
          <w:lang w:val="ru-RU"/>
        </w:rPr>
        <w:t xml:space="preserve"> ОТДЕЛА</w:t>
      </w:r>
    </w:p>
    <w:p w14:paraId="3444F5AF" w14:textId="77777777" w:rsidR="00CF0176" w:rsidRDefault="00CF0176" w:rsidP="00E263B8">
      <w:pPr>
        <w:pStyle w:val="ab"/>
      </w:pPr>
      <w:r>
        <w:t>Одна… И то не улика, а так странность… У них был паспорт старого образца. Их пострадавший сотрудник говорит, что похож на подделку.</w:t>
      </w:r>
    </w:p>
    <w:p w14:paraId="54920B0C" w14:textId="77777777" w:rsidR="00CF0176" w:rsidRDefault="00CF0176" w:rsidP="00E263B8">
      <w:pPr>
        <w:pStyle w:val="a9"/>
      </w:pPr>
      <w:r>
        <w:t>СТЕПА</w:t>
      </w:r>
    </w:p>
    <w:p w14:paraId="01BEA859" w14:textId="77777777" w:rsidR="00CF0176" w:rsidRDefault="00CF0176" w:rsidP="00E263B8">
      <w:pPr>
        <w:pStyle w:val="ab"/>
      </w:pPr>
      <w:r>
        <w:t>Ну пусть составляет фоторобот. Дадим ориентировку.</w:t>
      </w:r>
    </w:p>
    <w:p w14:paraId="0A4D21C5" w14:textId="77777777" w:rsidR="00CF0176" w:rsidRPr="00E263B8" w:rsidRDefault="00CF0176" w:rsidP="00E263B8">
      <w:pPr>
        <w:pStyle w:val="a9"/>
        <w:rPr>
          <w:lang w:val="ru-RU"/>
        </w:rPr>
      </w:pPr>
      <w:r>
        <w:t>НАЧАЛЬНИК</w:t>
      </w:r>
      <w:r w:rsidR="00E263B8">
        <w:rPr>
          <w:lang w:val="ru-RU"/>
        </w:rPr>
        <w:t xml:space="preserve"> ОТДЕЛА</w:t>
      </w:r>
    </w:p>
    <w:p w14:paraId="4C154854" w14:textId="77777777" w:rsidR="00CF0176" w:rsidRDefault="00CF0176" w:rsidP="00E263B8">
      <w:pPr>
        <w:pStyle w:val="ab"/>
      </w:pPr>
      <w:r>
        <w:t>Так и сделаем. Когда их менеджеры из больнички выйдут.</w:t>
      </w:r>
    </w:p>
    <w:p w14:paraId="67848D1B" w14:textId="77777777" w:rsidR="00CF0176" w:rsidRDefault="00CF0176" w:rsidP="00E263B8">
      <w:pPr>
        <w:pStyle w:val="a9"/>
      </w:pPr>
      <w:r>
        <w:lastRenderedPageBreak/>
        <w:t>СТЁПА</w:t>
      </w:r>
    </w:p>
    <w:p w14:paraId="6326241E" w14:textId="77777777" w:rsidR="00CF0176" w:rsidRDefault="00CF0176" w:rsidP="00E263B8">
      <w:pPr>
        <w:pStyle w:val="ab"/>
      </w:pPr>
      <w:r>
        <w:t>Тяжкие телесные?</w:t>
      </w:r>
    </w:p>
    <w:p w14:paraId="49446E89" w14:textId="77777777" w:rsidR="00CF0176" w:rsidRDefault="00CF0176" w:rsidP="00E263B8">
      <w:pPr>
        <w:pStyle w:val="a9"/>
      </w:pPr>
      <w:r>
        <w:t>НАЧАЛЬНИК</w:t>
      </w:r>
    </w:p>
    <w:p w14:paraId="61515D3A" w14:textId="5D3690E1" w:rsidR="00CF0176" w:rsidRDefault="00CF0176" w:rsidP="00E263B8">
      <w:pPr>
        <w:pStyle w:val="ab"/>
      </w:pPr>
      <w:r>
        <w:t>Тяжко двенадцатиперстн</w:t>
      </w:r>
      <w:r w:rsidR="009F5E49" w:rsidRPr="009F5E49">
        <w:rPr>
          <w:color w:val="00B050"/>
          <w:lang w:val="ru-RU"/>
        </w:rPr>
        <w:t>ые</w:t>
      </w:r>
      <w:r>
        <w:t>… Их договора заставили жрать…</w:t>
      </w:r>
    </w:p>
    <w:p w14:paraId="097263A6" w14:textId="77777777" w:rsidR="00E263B8" w:rsidRPr="00E263B8" w:rsidRDefault="00CF0176" w:rsidP="00520FE2">
      <w:pPr>
        <w:pStyle w:val="afa"/>
        <w:keepNext/>
      </w:pPr>
      <w:r>
        <w:t>НАЧАЛО ФЛЕШБЭКА</w:t>
      </w:r>
    </w:p>
    <w:p w14:paraId="04658829" w14:textId="77777777" w:rsidR="00CF0176" w:rsidRDefault="00CF0176" w:rsidP="00CF0176">
      <w:pPr>
        <w:pStyle w:val="a7"/>
      </w:pPr>
      <w:r w:rsidRPr="00E263B8">
        <w:rPr>
          <w:caps/>
        </w:rPr>
        <w:t>Двое менеджеров</w:t>
      </w:r>
      <w:r>
        <w:t xml:space="preserve"> сидят на стульях. У каждого в руках по пятилитровой бутылке воды. Фил целится на них пистолетом. Перед ними две стопки договоров, менеджеры жуют их.</w:t>
      </w:r>
    </w:p>
    <w:p w14:paraId="462550DB" w14:textId="77777777" w:rsidR="00CF0176" w:rsidRDefault="00CF0176" w:rsidP="00E263B8">
      <w:pPr>
        <w:pStyle w:val="a9"/>
      </w:pPr>
      <w:r>
        <w:t>МАССА</w:t>
      </w:r>
    </w:p>
    <w:p w14:paraId="209BB1BC" w14:textId="77777777" w:rsidR="00CF0176" w:rsidRDefault="00CF0176" w:rsidP="00E263B8">
      <w:pPr>
        <w:pStyle w:val="ab"/>
      </w:pPr>
      <w:r>
        <w:t>Шустрей хлеборезкой шевели!</w:t>
      </w:r>
    </w:p>
    <w:p w14:paraId="0FFE3A6A" w14:textId="77777777" w:rsidR="00CF0176" w:rsidRDefault="00CF0176" w:rsidP="00E263B8">
      <w:pPr>
        <w:pStyle w:val="a9"/>
      </w:pPr>
      <w:r>
        <w:t>ЧАК</w:t>
      </w:r>
    </w:p>
    <w:p w14:paraId="2713A211" w14:textId="77777777" w:rsidR="00CF0176" w:rsidRDefault="00CF0176" w:rsidP="00E263B8">
      <w:pPr>
        <w:pStyle w:val="ab"/>
      </w:pPr>
      <w:r>
        <w:t>Давайте парни, соревнование! Кто быстрее доест свою кучу…</w:t>
      </w:r>
    </w:p>
    <w:p w14:paraId="373D2A70" w14:textId="77777777" w:rsidR="00CF0176" w:rsidRDefault="00CF0176" w:rsidP="00CF0176">
      <w:pPr>
        <w:pStyle w:val="a7"/>
      </w:pPr>
      <w:r>
        <w:t xml:space="preserve">Менеджеры жуют </w:t>
      </w:r>
      <w:r w:rsidR="00E263B8">
        <w:t>ещё</w:t>
      </w:r>
      <w:r>
        <w:t xml:space="preserve"> быстрее.</w:t>
      </w:r>
    </w:p>
    <w:p w14:paraId="4091D05F" w14:textId="77777777" w:rsidR="00CF0176" w:rsidRDefault="00CF0176" w:rsidP="00E263B8">
      <w:pPr>
        <w:pStyle w:val="a9"/>
      </w:pPr>
      <w:r>
        <w:t>ЧАК</w:t>
      </w:r>
    </w:p>
    <w:p w14:paraId="34F3A381" w14:textId="77777777" w:rsidR="00CF0176" w:rsidRDefault="00CF0176" w:rsidP="00E263B8">
      <w:pPr>
        <w:pStyle w:val="ab"/>
      </w:pPr>
      <w:r>
        <w:t>Тот поможет с кучей собрату!</w:t>
      </w:r>
    </w:p>
    <w:p w14:paraId="01D46149" w14:textId="77777777" w:rsidR="00CF0176" w:rsidRPr="00E263B8" w:rsidRDefault="00CF0176" w:rsidP="00E263B8">
      <w:pPr>
        <w:pStyle w:val="afa"/>
      </w:pPr>
      <w:r>
        <w:t>КОНЕЦ ФЛЕШБЭ</w:t>
      </w:r>
      <w:r w:rsidR="00E263B8">
        <w:t>КА</w:t>
      </w:r>
    </w:p>
    <w:p w14:paraId="4BA4E3B1" w14:textId="77777777" w:rsidR="00CF0176" w:rsidRPr="00E263B8" w:rsidRDefault="00CF0176" w:rsidP="00E263B8">
      <w:pPr>
        <w:pStyle w:val="a9"/>
        <w:rPr>
          <w:lang w:val="ru-RU"/>
        </w:rPr>
      </w:pPr>
      <w:r>
        <w:t>НАЧАЛЬНИК</w:t>
      </w:r>
      <w:r w:rsidR="00E263B8">
        <w:rPr>
          <w:lang w:val="ru-RU"/>
        </w:rPr>
        <w:t xml:space="preserve"> ОТДЕЛА</w:t>
      </w:r>
    </w:p>
    <w:p w14:paraId="0FBFE3A9" w14:textId="77777777" w:rsidR="00CF0176" w:rsidRDefault="00CF0176" w:rsidP="00E263B8">
      <w:pPr>
        <w:pStyle w:val="ab"/>
      </w:pPr>
      <w:r>
        <w:t>Вот заворот кишок и случился.</w:t>
      </w:r>
    </w:p>
    <w:p w14:paraId="4F8D7328" w14:textId="77777777" w:rsidR="00CF0176" w:rsidRDefault="00CF0176" w:rsidP="00CF0176">
      <w:pPr>
        <w:pStyle w:val="a7"/>
      </w:pPr>
      <w:r>
        <w:t>Опера усмехаются.</w:t>
      </w:r>
    </w:p>
    <w:p w14:paraId="0087982E" w14:textId="77777777" w:rsidR="00CF0176" w:rsidRPr="00E263B8" w:rsidRDefault="00CF0176" w:rsidP="00E263B8">
      <w:pPr>
        <w:pStyle w:val="a9"/>
        <w:rPr>
          <w:lang w:val="ru-RU"/>
        </w:rPr>
      </w:pPr>
      <w:r>
        <w:t>НАЧАЛЬНИК</w:t>
      </w:r>
      <w:r w:rsidR="00E263B8">
        <w:rPr>
          <w:lang w:val="ru-RU"/>
        </w:rPr>
        <w:t xml:space="preserve"> ОТДЕЛА</w:t>
      </w:r>
    </w:p>
    <w:p w14:paraId="6CE5DD99" w14:textId="77777777" w:rsidR="00CF0176" w:rsidRDefault="00CF0176" w:rsidP="00E263B8">
      <w:pPr>
        <w:pStyle w:val="ab"/>
      </w:pPr>
      <w:r>
        <w:t>Смирнов, займись этим делом.</w:t>
      </w:r>
    </w:p>
    <w:p w14:paraId="49731BF6" w14:textId="77777777" w:rsidR="00CF0176" w:rsidRDefault="00CF0176" w:rsidP="00E263B8">
      <w:pPr>
        <w:pStyle w:val="a9"/>
      </w:pPr>
      <w:r>
        <w:t>СТ</w:t>
      </w:r>
      <w:r w:rsidR="00E263B8">
        <w:rPr>
          <w:lang w:val="ru-RU"/>
        </w:rPr>
        <w:t>Ё</w:t>
      </w:r>
      <w:r>
        <w:t>ПА</w:t>
      </w:r>
    </w:p>
    <w:p w14:paraId="6004889A" w14:textId="77777777" w:rsidR="00CF0176" w:rsidRDefault="00CF0176" w:rsidP="00E263B8">
      <w:pPr>
        <w:pStyle w:val="ab"/>
      </w:pPr>
      <w:r>
        <w:t>Есть, товарищ полковник.</w:t>
      </w:r>
    </w:p>
    <w:p w14:paraId="28F96CCA" w14:textId="5BC76556" w:rsidR="00CF0176" w:rsidRDefault="00643FB9" w:rsidP="00CF0176">
      <w:pPr>
        <w:pStyle w:val="a6"/>
      </w:pPr>
      <w:r>
        <w:t>5-1</w:t>
      </w:r>
      <w:r w:rsidR="00520FE2">
        <w:t>9</w:t>
      </w:r>
      <w:r>
        <w:t>.</w:t>
      </w:r>
      <w:r>
        <w:tab/>
      </w:r>
      <w:r w:rsidR="00CF0176">
        <w:t xml:space="preserve">НАТ. </w:t>
      </w:r>
      <w:r>
        <w:t>УНИВЕРСИТЕТ</w:t>
      </w:r>
      <w:r w:rsidR="00CF0176">
        <w:t xml:space="preserve"> </w:t>
      </w:r>
      <w:r>
        <w:t>–</w:t>
      </w:r>
      <w:r w:rsidR="00CF0176">
        <w:t xml:space="preserve"> ДЕНЬ</w:t>
      </w:r>
    </w:p>
    <w:p w14:paraId="03CF49FE" w14:textId="6E2C5FF6" w:rsidR="00643FB9" w:rsidRDefault="00CF0176" w:rsidP="00275858">
      <w:pPr>
        <w:pStyle w:val="a7"/>
        <w:keepNext/>
        <w:keepLines/>
      </w:pPr>
      <w:r>
        <w:t>Фил подходит к универу</w:t>
      </w:r>
      <w:r w:rsidRPr="009F5E49">
        <w:rPr>
          <w:strike/>
          <w:color w:val="A6A6A6" w:themeColor="background1" w:themeShade="A6"/>
        </w:rPr>
        <w:t>, ест яблоко</w:t>
      </w:r>
      <w:r>
        <w:t xml:space="preserve">. Видит </w:t>
      </w:r>
      <w:r w:rsidRPr="00275858">
        <w:t>машину Л</w:t>
      </w:r>
      <w:r w:rsidR="00643FB9" w:rsidRPr="00275858">
        <w:t>Ё</w:t>
      </w:r>
      <w:r w:rsidRPr="00275858">
        <w:t>ши</w:t>
      </w:r>
      <w:r>
        <w:t xml:space="preserve"> и подходит к ней. Оглядывается, рядом никого. Из </w:t>
      </w:r>
      <w:r w:rsidRPr="009F5E49">
        <w:rPr>
          <w:strike/>
          <w:color w:val="A6A6A6" w:themeColor="background1" w:themeShade="A6"/>
        </w:rPr>
        <w:t>пакета</w:t>
      </w:r>
      <w:r w:rsidR="009F5E49">
        <w:rPr>
          <w:lang w:val="ru-RU"/>
        </w:rPr>
        <w:t xml:space="preserve"> </w:t>
      </w:r>
      <w:r w:rsidR="009F5E49" w:rsidRPr="009F5E49">
        <w:rPr>
          <w:color w:val="00B050"/>
          <w:lang w:val="ru-RU"/>
        </w:rPr>
        <w:t>кармана</w:t>
      </w:r>
      <w:r w:rsidRPr="009F5E49">
        <w:rPr>
          <w:color w:val="00B050"/>
        </w:rPr>
        <w:t xml:space="preserve"> </w:t>
      </w:r>
      <w:r>
        <w:t xml:space="preserve">достаёт </w:t>
      </w:r>
      <w:r w:rsidRPr="009F5E49">
        <w:rPr>
          <w:strike/>
          <w:color w:val="A6A6A6" w:themeColor="background1" w:themeShade="A6"/>
        </w:rPr>
        <w:t>новое</w:t>
      </w:r>
      <w:r>
        <w:t xml:space="preserve"> яблоко и затыкает им плотно глушитель. </w:t>
      </w:r>
      <w:r w:rsidRPr="009F5E49">
        <w:rPr>
          <w:strike/>
          <w:color w:val="A6A6A6" w:themeColor="background1" w:themeShade="A6"/>
        </w:rPr>
        <w:t>Фил</w:t>
      </w:r>
      <w:r w:rsidRPr="009F5E49">
        <w:rPr>
          <w:color w:val="A6A6A6" w:themeColor="background1" w:themeShade="A6"/>
        </w:rPr>
        <w:t xml:space="preserve"> </w:t>
      </w:r>
      <w:r w:rsidR="009F5E49" w:rsidRPr="009F5E49">
        <w:rPr>
          <w:color w:val="00B050"/>
          <w:lang w:val="ru-RU"/>
        </w:rPr>
        <w:t>С</w:t>
      </w:r>
      <w:r>
        <w:t xml:space="preserve">адится на лавочку, достаёт </w:t>
      </w:r>
      <w:r w:rsidRPr="009F5E49">
        <w:rPr>
          <w:strike/>
          <w:color w:val="A6A6A6" w:themeColor="background1" w:themeShade="A6"/>
        </w:rPr>
        <w:t>последнее</w:t>
      </w:r>
      <w:r>
        <w:t xml:space="preserve"> </w:t>
      </w:r>
      <w:r w:rsidR="009F5E49" w:rsidRPr="009F5E49">
        <w:rPr>
          <w:color w:val="00B050"/>
          <w:lang w:val="ru-RU"/>
        </w:rPr>
        <w:t xml:space="preserve">ещё одно </w:t>
      </w:r>
      <w:r>
        <w:t>яблоко из пакета, сидит, ждёт.</w:t>
      </w:r>
    </w:p>
    <w:p w14:paraId="42564920" w14:textId="77777777" w:rsidR="00CF0176" w:rsidRDefault="00CF0176" w:rsidP="00643FB9">
      <w:pPr>
        <w:pStyle w:val="a7"/>
        <w:keepNext/>
        <w:keepLines/>
      </w:pPr>
      <w:r>
        <w:t>Выходит Лёха. Залезает в тачку, заводит её, проезжает полметра и глохнет. Заводит ещё раз, жмёт газ, снова глохнет. Лёша психует, бьёт по рулю. К нему подходит Фил.</w:t>
      </w:r>
    </w:p>
    <w:p w14:paraId="03401EC7" w14:textId="77777777" w:rsidR="00CF0176" w:rsidRDefault="00CF0176" w:rsidP="00643FB9">
      <w:pPr>
        <w:pStyle w:val="a9"/>
      </w:pPr>
      <w:r>
        <w:t>ФИЛ</w:t>
      </w:r>
    </w:p>
    <w:p w14:paraId="4DE97D14" w14:textId="77777777" w:rsidR="00CF0176" w:rsidRDefault="00CF0176" w:rsidP="00643FB9">
      <w:pPr>
        <w:pStyle w:val="ab"/>
      </w:pPr>
      <w:r>
        <w:t>Мож помочь?</w:t>
      </w:r>
    </w:p>
    <w:p w14:paraId="1170385F" w14:textId="77777777" w:rsidR="00CF0176" w:rsidRDefault="00CF0176" w:rsidP="00643FB9">
      <w:pPr>
        <w:pStyle w:val="a9"/>
      </w:pPr>
      <w:r>
        <w:t>ЛЁША</w:t>
      </w:r>
    </w:p>
    <w:p w14:paraId="192F3F4C" w14:textId="77777777" w:rsidR="00CF0176" w:rsidRDefault="00CF0176" w:rsidP="00643FB9">
      <w:pPr>
        <w:pStyle w:val="ab"/>
      </w:pPr>
      <w:r>
        <w:t>Это не дедушкин Москвич! Не поможешь!</w:t>
      </w:r>
    </w:p>
    <w:p w14:paraId="449C1595" w14:textId="77777777" w:rsidR="00CF0176" w:rsidRDefault="00CF0176" w:rsidP="00643FB9">
      <w:pPr>
        <w:pStyle w:val="a9"/>
      </w:pPr>
      <w:r>
        <w:lastRenderedPageBreak/>
        <w:t>ФИЛ</w:t>
      </w:r>
    </w:p>
    <w:p w14:paraId="32F4E034" w14:textId="50F1B3F7" w:rsidR="00CF0176" w:rsidRDefault="00CF0176" w:rsidP="00643FB9">
      <w:pPr>
        <w:pStyle w:val="ab"/>
      </w:pPr>
      <w:r>
        <w:t>Ну смотри сам, там делов</w:t>
      </w:r>
      <w:r w:rsidR="009F5E49" w:rsidRPr="009F5E49">
        <w:rPr>
          <w:color w:val="00B050"/>
          <w:lang w:val="ru-RU"/>
        </w:rPr>
        <w:t>-то</w:t>
      </w:r>
      <w:r>
        <w:t>…</w:t>
      </w:r>
    </w:p>
    <w:p w14:paraId="7749F405" w14:textId="77777777" w:rsidR="00CF0176" w:rsidRDefault="00CF0176" w:rsidP="00CF0176">
      <w:pPr>
        <w:pStyle w:val="a7"/>
      </w:pPr>
      <w:r>
        <w:t>Фил уходит. Лёха ещё раз заводит тачку глохнет. Злится.</w:t>
      </w:r>
    </w:p>
    <w:p w14:paraId="6B234871" w14:textId="77777777" w:rsidR="00CF0176" w:rsidRDefault="00CF0176" w:rsidP="00643FB9">
      <w:pPr>
        <w:pStyle w:val="a9"/>
      </w:pPr>
      <w:r>
        <w:t>ЛЁША</w:t>
      </w:r>
    </w:p>
    <w:p w14:paraId="439F1528" w14:textId="77777777" w:rsidR="00CF0176" w:rsidRDefault="00CF0176" w:rsidP="00643FB9">
      <w:pPr>
        <w:pStyle w:val="ab"/>
      </w:pPr>
      <w:r>
        <w:t>Эй, стой! Ну, если ты шаришь…</w:t>
      </w:r>
    </w:p>
    <w:p w14:paraId="48FB6DFB" w14:textId="77777777" w:rsidR="00CF0176" w:rsidRDefault="00CF0176" w:rsidP="00643FB9">
      <w:pPr>
        <w:pStyle w:val="a9"/>
      </w:pPr>
      <w:r>
        <w:t>ФИЛ</w:t>
      </w:r>
    </w:p>
    <w:p w14:paraId="70B716D7" w14:textId="77777777" w:rsidR="00CF0176" w:rsidRDefault="00CF0176" w:rsidP="00643FB9">
      <w:pPr>
        <w:pStyle w:val="ab"/>
      </w:pPr>
      <w:r>
        <w:t>Это карбюратор или инжектор?</w:t>
      </w:r>
    </w:p>
    <w:p w14:paraId="3AF41C15" w14:textId="77777777" w:rsidR="00CF0176" w:rsidRDefault="00CF0176" w:rsidP="00CF0176">
      <w:pPr>
        <w:pStyle w:val="a7"/>
      </w:pPr>
      <w:r>
        <w:t>Лёха смотрит на него с презрением.</w:t>
      </w:r>
    </w:p>
    <w:p w14:paraId="41E633B6" w14:textId="77777777" w:rsidR="00CF0176" w:rsidRDefault="00CF0176" w:rsidP="00643FB9">
      <w:pPr>
        <w:pStyle w:val="a9"/>
      </w:pPr>
      <w:r>
        <w:t>ЛЁХА</w:t>
      </w:r>
    </w:p>
    <w:p w14:paraId="375A9E0A" w14:textId="77777777" w:rsidR="00CF0176" w:rsidRDefault="00CF0176" w:rsidP="00643FB9">
      <w:pPr>
        <w:pStyle w:val="ab"/>
      </w:pPr>
      <w:r>
        <w:t>Это что-то за десять миллионов.</w:t>
      </w:r>
    </w:p>
    <w:p w14:paraId="2A6DC611" w14:textId="77777777" w:rsidR="00CF0176" w:rsidRDefault="00CF0176" w:rsidP="00643FB9">
      <w:pPr>
        <w:pStyle w:val="a9"/>
      </w:pPr>
      <w:r>
        <w:t>ФИЛ</w:t>
      </w:r>
    </w:p>
    <w:p w14:paraId="50544B3F" w14:textId="77777777" w:rsidR="00CF0176" w:rsidRDefault="00CF0176" w:rsidP="00643FB9">
      <w:pPr>
        <w:pStyle w:val="ab"/>
      </w:pPr>
      <w:r>
        <w:t>Не шаришь, короче… Инжектор у тебя. Открой капот. Следи, чтобы щуп масляный не выпрыгнул…</w:t>
      </w:r>
    </w:p>
    <w:p w14:paraId="4CD79E41" w14:textId="77777777" w:rsidR="00CF0176" w:rsidRDefault="00CF0176" w:rsidP="00CF0176">
      <w:pPr>
        <w:pStyle w:val="a7"/>
      </w:pPr>
      <w:r>
        <w:t>Лёха открывает капот, смотрит с опаской в него, щурится.</w:t>
      </w:r>
    </w:p>
    <w:p w14:paraId="06DF12D0" w14:textId="77777777" w:rsidR="00CF0176" w:rsidRDefault="00CF0176" w:rsidP="00643FB9">
      <w:pPr>
        <w:pStyle w:val="a9"/>
      </w:pPr>
      <w:r>
        <w:t>ЛЁХА</w:t>
      </w:r>
    </w:p>
    <w:p w14:paraId="36E157F5" w14:textId="77777777" w:rsidR="00CF0176" w:rsidRDefault="00CF0176" w:rsidP="00643FB9">
      <w:pPr>
        <w:pStyle w:val="ab"/>
      </w:pPr>
      <w:r>
        <w:t>Так и чё из этого щуп…</w:t>
      </w:r>
    </w:p>
    <w:p w14:paraId="7DF813CA" w14:textId="77777777" w:rsidR="00CF0176" w:rsidRDefault="00CF0176" w:rsidP="00CF0176">
      <w:pPr>
        <w:pStyle w:val="a7"/>
      </w:pPr>
      <w:r>
        <w:t>Фил с другой стороны машины, вытаскивает яблоко. Выкидывает его в сторону.</w:t>
      </w:r>
    </w:p>
    <w:p w14:paraId="311C18A8" w14:textId="77777777" w:rsidR="00CF0176" w:rsidRDefault="00CF0176" w:rsidP="00643FB9">
      <w:pPr>
        <w:pStyle w:val="a9"/>
      </w:pPr>
      <w:r>
        <w:t>ФИЛ</w:t>
      </w:r>
    </w:p>
    <w:p w14:paraId="1DEAAAA4" w14:textId="77777777" w:rsidR="00CF0176" w:rsidRDefault="00CF0176" w:rsidP="00643FB9">
      <w:pPr>
        <w:pStyle w:val="ab"/>
      </w:pPr>
      <w:r>
        <w:t>Можешь заводить.</w:t>
      </w:r>
    </w:p>
    <w:p w14:paraId="4EA1259A" w14:textId="77777777" w:rsidR="00CF0176" w:rsidRDefault="00CF0176" w:rsidP="00CF0176">
      <w:pPr>
        <w:pStyle w:val="a7"/>
      </w:pPr>
      <w:r>
        <w:t xml:space="preserve">Леха </w:t>
      </w:r>
      <w:r w:rsidR="00643FB9">
        <w:t>удивлённо</w:t>
      </w:r>
      <w:r>
        <w:t xml:space="preserve"> смотрит на него, идёт в машину. Заводит, машина едет. Леха </w:t>
      </w:r>
      <w:r w:rsidR="00643FB9">
        <w:t>сдаёт</w:t>
      </w:r>
      <w:r>
        <w:t xml:space="preserve"> задним ходом.</w:t>
      </w:r>
    </w:p>
    <w:p w14:paraId="172C5E7D" w14:textId="77777777" w:rsidR="00CF0176" w:rsidRDefault="00CF0176" w:rsidP="00643FB9">
      <w:pPr>
        <w:pStyle w:val="a9"/>
      </w:pPr>
      <w:r>
        <w:t>ЛЁША</w:t>
      </w:r>
    </w:p>
    <w:p w14:paraId="1C319736" w14:textId="77777777" w:rsidR="00CF0176" w:rsidRDefault="00CF0176" w:rsidP="00643FB9">
      <w:pPr>
        <w:pStyle w:val="ab"/>
      </w:pPr>
      <w:r>
        <w:t>Эй, щуп!!!</w:t>
      </w:r>
    </w:p>
    <w:p w14:paraId="3582B621" w14:textId="77777777" w:rsidR="00CF0176" w:rsidRDefault="00CF0176" w:rsidP="00CF0176">
      <w:pPr>
        <w:pStyle w:val="a7"/>
      </w:pPr>
      <w:r>
        <w:t>Протягивает Филу пять тысяч.</w:t>
      </w:r>
    </w:p>
    <w:p w14:paraId="7291DCB6" w14:textId="77777777" w:rsidR="00CF0176" w:rsidRDefault="00CF0176" w:rsidP="00643FB9">
      <w:pPr>
        <w:pStyle w:val="a9"/>
      </w:pPr>
      <w:r>
        <w:t>ЛЁША</w:t>
      </w:r>
    </w:p>
    <w:p w14:paraId="60CD3251" w14:textId="6391FD5E" w:rsidR="00CF0176" w:rsidRDefault="00CF0176" w:rsidP="00643FB9">
      <w:pPr>
        <w:pStyle w:val="ab"/>
      </w:pPr>
      <w:r>
        <w:t>На</w:t>
      </w:r>
      <w:r w:rsidR="009F5E49">
        <w:rPr>
          <w:lang w:val="ru-RU"/>
        </w:rPr>
        <w:t>,</w:t>
      </w:r>
      <w:r>
        <w:t xml:space="preserve"> деньги пощупай. Заслужил.</w:t>
      </w:r>
    </w:p>
    <w:p w14:paraId="3B104589" w14:textId="77777777" w:rsidR="00CF0176" w:rsidRDefault="00CF0176" w:rsidP="00643FB9">
      <w:pPr>
        <w:pStyle w:val="a9"/>
      </w:pPr>
      <w:r>
        <w:t>ФИЛ</w:t>
      </w:r>
    </w:p>
    <w:p w14:paraId="7A487920" w14:textId="77777777" w:rsidR="00CF0176" w:rsidRDefault="00CF0176" w:rsidP="00643FB9">
      <w:pPr>
        <w:pStyle w:val="ab"/>
      </w:pPr>
      <w:r>
        <w:t>Оставь… Шоколадку себе купишь.</w:t>
      </w:r>
    </w:p>
    <w:p w14:paraId="495BB118" w14:textId="77777777" w:rsidR="00CF0176" w:rsidRDefault="00CF0176" w:rsidP="00643FB9">
      <w:pPr>
        <w:pStyle w:val="a9"/>
      </w:pPr>
      <w:r>
        <w:t>ЛЁХА</w:t>
      </w:r>
    </w:p>
    <w:p w14:paraId="5DA5B1EB" w14:textId="65E28AD5" w:rsidR="00CF0176" w:rsidRDefault="00CF0176" w:rsidP="00643FB9">
      <w:pPr>
        <w:pStyle w:val="ab"/>
      </w:pPr>
      <w:r w:rsidRPr="009F5E49">
        <w:rPr>
          <w:strike/>
          <w:color w:val="A6A6A6" w:themeColor="background1" w:themeShade="A6"/>
        </w:rPr>
        <w:t>А ты откуда такой бескорыстный?</w:t>
      </w:r>
      <w:r w:rsidR="009F5E49" w:rsidRPr="009F5E49">
        <w:rPr>
          <w:color w:val="A6A6A6" w:themeColor="background1" w:themeShade="A6"/>
          <w:lang w:val="ru-RU"/>
        </w:rPr>
        <w:t xml:space="preserve"> </w:t>
      </w:r>
      <w:r w:rsidR="009F5E49" w:rsidRPr="009F5E49">
        <w:rPr>
          <w:color w:val="00B050"/>
          <w:lang w:val="ru-RU"/>
        </w:rPr>
        <w:t xml:space="preserve">Ты чё, </w:t>
      </w:r>
      <w:r w:rsidRPr="009F5E49">
        <w:rPr>
          <w:color w:val="00B050"/>
        </w:rPr>
        <w:t xml:space="preserve"> </w:t>
      </w:r>
      <w:r w:rsidR="009F5E49" w:rsidRPr="009F5E49">
        <w:rPr>
          <w:color w:val="00B050"/>
          <w:lang w:val="ru-RU"/>
        </w:rPr>
        <w:t>в</w:t>
      </w:r>
      <w:r>
        <w:t>олонтёр с автосервиса?</w:t>
      </w:r>
    </w:p>
    <w:p w14:paraId="38A77A29" w14:textId="77777777" w:rsidR="00CF0176" w:rsidRDefault="00CF0176" w:rsidP="00643FB9">
      <w:pPr>
        <w:pStyle w:val="a9"/>
      </w:pPr>
      <w:r>
        <w:t>ФИЛ</w:t>
      </w:r>
    </w:p>
    <w:p w14:paraId="0C063F0E" w14:textId="5C0F180D" w:rsidR="00CF0176" w:rsidRDefault="00CF0176" w:rsidP="00643FB9">
      <w:pPr>
        <w:pStyle w:val="ab"/>
      </w:pPr>
      <w:r w:rsidRPr="009F5E49">
        <w:rPr>
          <w:strike/>
          <w:color w:val="A6A6A6" w:themeColor="background1" w:themeShade="A6"/>
        </w:rPr>
        <w:t>Ну</w:t>
      </w:r>
      <w:r w:rsidRPr="009F5E49">
        <w:rPr>
          <w:color w:val="A6A6A6" w:themeColor="background1" w:themeShade="A6"/>
        </w:rPr>
        <w:t xml:space="preserve"> </w:t>
      </w:r>
      <w:r w:rsidR="009F5E49" w:rsidRPr="009F5E49">
        <w:rPr>
          <w:color w:val="00B050"/>
          <w:lang w:val="ru-RU"/>
        </w:rPr>
        <w:t>П</w:t>
      </w:r>
      <w:r>
        <w:t>очти… Учусь тут, на автодорожном факультете…</w:t>
      </w:r>
    </w:p>
    <w:p w14:paraId="66ADAC7D" w14:textId="77777777" w:rsidR="00CF0176" w:rsidRDefault="00CF0176" w:rsidP="00643FB9">
      <w:pPr>
        <w:pStyle w:val="a9"/>
      </w:pPr>
      <w:r>
        <w:lastRenderedPageBreak/>
        <w:t>ЛЁША</w:t>
      </w:r>
    </w:p>
    <w:p w14:paraId="2FBF1E4A" w14:textId="31B510B5" w:rsidR="00CF0176" w:rsidRDefault="009F5E49" w:rsidP="00643FB9">
      <w:pPr>
        <w:pStyle w:val="ab"/>
      </w:pPr>
      <w:r w:rsidRPr="009F5E49">
        <w:rPr>
          <w:color w:val="00B050"/>
          <w:lang w:val="ru-RU"/>
        </w:rPr>
        <w:t>Тут есть а</w:t>
      </w:r>
      <w:r w:rsidR="00CF0176">
        <w:t xml:space="preserve">втодорожный? </w:t>
      </w:r>
      <w:r w:rsidR="00CF0176" w:rsidRPr="009F5E49">
        <w:rPr>
          <w:strike/>
          <w:color w:val="A6A6A6" w:themeColor="background1" w:themeShade="A6"/>
        </w:rPr>
        <w:t>В МГИМО?</w:t>
      </w:r>
    </w:p>
    <w:p w14:paraId="51F9BF6B" w14:textId="77777777" w:rsidR="00CF0176" w:rsidRDefault="00CF0176" w:rsidP="00643FB9">
      <w:pPr>
        <w:pStyle w:val="a9"/>
      </w:pPr>
      <w:r>
        <w:t>ФИЛ</w:t>
      </w:r>
    </w:p>
    <w:p w14:paraId="75315119" w14:textId="5A8C1FC0" w:rsidR="00CF0176" w:rsidRPr="009F5E49" w:rsidRDefault="00CF0176" w:rsidP="00643FB9">
      <w:pPr>
        <w:pStyle w:val="ab"/>
        <w:rPr>
          <w:strike/>
          <w:color w:val="A6A6A6" w:themeColor="background1" w:themeShade="A6"/>
        </w:rPr>
      </w:pPr>
      <w:r>
        <w:t xml:space="preserve">…Ну да… </w:t>
      </w:r>
      <w:r w:rsidRPr="009F5E49">
        <w:rPr>
          <w:strike/>
          <w:color w:val="A6A6A6" w:themeColor="background1" w:themeShade="A6"/>
        </w:rPr>
        <w:t xml:space="preserve">После </w:t>
      </w:r>
      <w:r w:rsidR="00E803D4" w:rsidRPr="009F5E49">
        <w:rPr>
          <w:strike/>
          <w:color w:val="A6A6A6" w:themeColor="background1" w:themeShade="A6"/>
          <w:lang w:val="ru-RU"/>
        </w:rPr>
        <w:t>восьмого</w:t>
      </w:r>
      <w:r w:rsidRPr="009F5E49">
        <w:rPr>
          <w:strike/>
          <w:color w:val="A6A6A6" w:themeColor="background1" w:themeShade="A6"/>
        </w:rPr>
        <w:t xml:space="preserve"> класса можно…</w:t>
      </w:r>
    </w:p>
    <w:p w14:paraId="00011523" w14:textId="5C809EEA" w:rsidR="00CF0176" w:rsidRDefault="00CF0176" w:rsidP="00CF0176">
      <w:pPr>
        <w:pStyle w:val="a7"/>
      </w:pPr>
      <w:r>
        <w:t xml:space="preserve">Лёха </w:t>
      </w:r>
      <w:r w:rsidRPr="009F5E49">
        <w:rPr>
          <w:strike/>
          <w:color w:val="A6A6A6" w:themeColor="background1" w:themeShade="A6"/>
        </w:rPr>
        <w:t xml:space="preserve">думает, что Фил шутит, </w:t>
      </w:r>
      <w:r w:rsidR="00643FB9" w:rsidRPr="009F5E49">
        <w:rPr>
          <w:strike/>
          <w:color w:val="A6A6A6" w:themeColor="background1" w:themeShade="A6"/>
        </w:rPr>
        <w:t>ржёт</w:t>
      </w:r>
      <w:r w:rsidRPr="009F5E49">
        <w:rPr>
          <w:strike/>
          <w:color w:val="A6A6A6" w:themeColor="background1" w:themeShade="A6"/>
        </w:rPr>
        <w:t>.</w:t>
      </w:r>
      <w:r w:rsidRPr="009F5E49">
        <w:rPr>
          <w:color w:val="A6A6A6" w:themeColor="background1" w:themeShade="A6"/>
        </w:rPr>
        <w:t xml:space="preserve"> </w:t>
      </w:r>
      <w:r w:rsidR="009F5E49" w:rsidRPr="009F5E49">
        <w:rPr>
          <w:color w:val="00B050"/>
          <w:lang w:val="ru-RU"/>
        </w:rPr>
        <w:t>п</w:t>
      </w:r>
      <w:r>
        <w:t>ротягивает ему руку.</w:t>
      </w:r>
    </w:p>
    <w:p w14:paraId="4494864E" w14:textId="77777777" w:rsidR="00CF0176" w:rsidRDefault="00CF0176" w:rsidP="00643FB9">
      <w:pPr>
        <w:pStyle w:val="a9"/>
      </w:pPr>
      <w:r>
        <w:t>ЛЁША</w:t>
      </w:r>
    </w:p>
    <w:p w14:paraId="10F126B9" w14:textId="77777777" w:rsidR="00CF0176" w:rsidRDefault="00CF0176" w:rsidP="00643FB9">
      <w:pPr>
        <w:pStyle w:val="ab"/>
      </w:pPr>
      <w:r>
        <w:t>Лёха.</w:t>
      </w:r>
    </w:p>
    <w:p w14:paraId="0E673404" w14:textId="77777777" w:rsidR="00CF0176" w:rsidRDefault="00CF0176" w:rsidP="00643FB9">
      <w:pPr>
        <w:pStyle w:val="a9"/>
      </w:pPr>
      <w:r>
        <w:t>ФИЛ</w:t>
      </w:r>
    </w:p>
    <w:p w14:paraId="284348C2" w14:textId="77777777" w:rsidR="00CF0176" w:rsidRDefault="00CF0176" w:rsidP="00643FB9">
      <w:pPr>
        <w:pStyle w:val="ab"/>
      </w:pPr>
      <w:r>
        <w:t>Саня.</w:t>
      </w:r>
    </w:p>
    <w:p w14:paraId="384B0302" w14:textId="77777777" w:rsidR="00CF0176" w:rsidRDefault="00CF0176" w:rsidP="00643FB9">
      <w:pPr>
        <w:pStyle w:val="a9"/>
      </w:pPr>
      <w:r>
        <w:t>ЛЁША</w:t>
      </w:r>
    </w:p>
    <w:p w14:paraId="30BF36F9" w14:textId="418E99A4" w:rsidR="00CF0176" w:rsidRDefault="00CF0176" w:rsidP="00643FB9">
      <w:pPr>
        <w:pStyle w:val="ab"/>
      </w:pPr>
      <w:r w:rsidRPr="009F5E49">
        <w:rPr>
          <w:strike/>
          <w:color w:val="A6A6A6" w:themeColor="background1" w:themeShade="A6"/>
        </w:rPr>
        <w:t>Слушай.</w:t>
      </w:r>
      <w:r w:rsidRPr="009F5E49">
        <w:rPr>
          <w:color w:val="A6A6A6" w:themeColor="background1" w:themeShade="A6"/>
        </w:rPr>
        <w:t xml:space="preserve"> </w:t>
      </w:r>
      <w:r>
        <w:t>Ну я, типа, твой должник</w:t>
      </w:r>
      <w:r w:rsidR="009F5E49">
        <w:rPr>
          <w:lang w:val="ru-RU"/>
        </w:rPr>
        <w:t xml:space="preserve"> </w:t>
      </w:r>
      <w:r w:rsidR="009F5E49" w:rsidRPr="009F5E49">
        <w:rPr>
          <w:color w:val="00B050"/>
          <w:lang w:val="ru-RU"/>
        </w:rPr>
        <w:t>теперь</w:t>
      </w:r>
      <w:r>
        <w:t>. Подтягивай сегодня вечерком в клуб на Ленинградке, охране скажешь, что от меня.</w:t>
      </w:r>
    </w:p>
    <w:p w14:paraId="32ACC0BB" w14:textId="77777777" w:rsidR="00CF0176" w:rsidRDefault="00CF0176" w:rsidP="00CF0176">
      <w:pPr>
        <w:pStyle w:val="a7"/>
      </w:pPr>
      <w:r>
        <w:t>Лёха уезжает.</w:t>
      </w:r>
    </w:p>
    <w:p w14:paraId="286A8A58" w14:textId="77777777" w:rsidR="00CF0176" w:rsidRDefault="00CF0176" w:rsidP="00643FB9">
      <w:pPr>
        <w:pStyle w:val="a9"/>
      </w:pPr>
      <w:r>
        <w:t>ФИЛ</w:t>
      </w:r>
    </w:p>
    <w:p w14:paraId="1A4A2597" w14:textId="49AC25AA" w:rsidR="00CF0176" w:rsidRPr="009F5E49" w:rsidRDefault="00CF0176" w:rsidP="00643FB9">
      <w:pPr>
        <w:pStyle w:val="ab"/>
        <w:rPr>
          <w:lang w:val="ru-RU"/>
        </w:rPr>
      </w:pPr>
      <w:r>
        <w:t>Охренеть! Я тебе пару дней назад памперсы менял</w:t>
      </w:r>
      <w:r w:rsidRPr="009F5E49">
        <w:rPr>
          <w:strike/>
          <w:color w:val="A6A6A6" w:themeColor="background1" w:themeShade="A6"/>
        </w:rPr>
        <w:t xml:space="preserve">, а теперь </w:t>
      </w:r>
      <w:r w:rsidR="00643FB9" w:rsidRPr="009F5E49">
        <w:rPr>
          <w:strike/>
          <w:color w:val="A6A6A6" w:themeColor="background1" w:themeShade="A6"/>
        </w:rPr>
        <w:t>–</w:t>
      </w:r>
      <w:r w:rsidRPr="009F5E49">
        <w:rPr>
          <w:strike/>
          <w:color w:val="A6A6A6" w:themeColor="background1" w:themeShade="A6"/>
        </w:rPr>
        <w:t xml:space="preserve"> клуб…</w:t>
      </w:r>
      <w:r w:rsidR="009F5E49" w:rsidRPr="009F5E49">
        <w:rPr>
          <w:color w:val="000000" w:themeColor="text1"/>
          <w:lang w:val="ru-RU"/>
        </w:rPr>
        <w:t>.</w:t>
      </w:r>
    </w:p>
    <w:p w14:paraId="2990E09B" w14:textId="4F89CF91" w:rsidR="00CF0176" w:rsidRDefault="00643FB9" w:rsidP="00CF0176">
      <w:pPr>
        <w:pStyle w:val="a6"/>
      </w:pPr>
      <w:r>
        <w:t>5-</w:t>
      </w:r>
      <w:r w:rsidR="00520FE2">
        <w:t>20</w:t>
      </w:r>
      <w:r>
        <w:t>.</w:t>
      </w:r>
      <w:r>
        <w:tab/>
      </w:r>
      <w:r w:rsidR="00CF0176">
        <w:t xml:space="preserve">ИНТ. ОТДЕЛ </w:t>
      </w:r>
      <w:r>
        <w:t>ПОЛИЦИИ (</w:t>
      </w:r>
      <w:r w:rsidRPr="00643FB9">
        <w:rPr>
          <w:caps w:val="0"/>
        </w:rPr>
        <w:t>кабинет</w:t>
      </w:r>
      <w:r w:rsidR="00B1459A">
        <w:rPr>
          <w:caps w:val="0"/>
        </w:rPr>
        <w:t xml:space="preserve"> Стёпы</w:t>
      </w:r>
      <w:r>
        <w:t>) –</w:t>
      </w:r>
      <w:r w:rsidR="00CF0176">
        <w:t xml:space="preserve"> </w:t>
      </w:r>
      <w:r w:rsidR="009F5E49" w:rsidRPr="009F5E49">
        <w:rPr>
          <w:color w:val="00B050"/>
        </w:rPr>
        <w:t>НОЧЬ</w:t>
      </w:r>
    </w:p>
    <w:p w14:paraId="3605707A" w14:textId="77777777" w:rsidR="00CF0176" w:rsidRDefault="00CF0176" w:rsidP="00275858">
      <w:pPr>
        <w:pStyle w:val="a7"/>
        <w:keepLines/>
      </w:pPr>
      <w:r>
        <w:t>Ст</w:t>
      </w:r>
      <w:r w:rsidR="00643FB9" w:rsidRPr="00275858">
        <w:t>ё</w:t>
      </w:r>
      <w:r>
        <w:t xml:space="preserve">па сидит за столом, перед ним разложены четыре фоторобота – это карикатурные изображения наших героев. Рядом с ними лежит уже знакомая нам фотография </w:t>
      </w:r>
      <w:r w:rsidR="00643FB9">
        <w:t>четвёрки</w:t>
      </w:r>
      <w:r>
        <w:t xml:space="preserve"> – фото из 90-х. Ст</w:t>
      </w:r>
      <w:r w:rsidR="00643FB9" w:rsidRPr="00275858">
        <w:t>ё</w:t>
      </w:r>
      <w:r>
        <w:t>па смотрит то на фотороботы, то на фото брата и его друзей. На лице у него недоумение…</w:t>
      </w:r>
    </w:p>
    <w:p w14:paraId="09B8CDD1" w14:textId="2DE42C15" w:rsidR="00CF0176" w:rsidRDefault="00643FB9" w:rsidP="00CF0176">
      <w:pPr>
        <w:pStyle w:val="a6"/>
      </w:pPr>
      <w:r>
        <w:t>5-</w:t>
      </w:r>
      <w:r w:rsidR="00520FE2">
        <w:t>21</w:t>
      </w:r>
      <w:r>
        <w:t>.</w:t>
      </w:r>
      <w:r>
        <w:tab/>
      </w:r>
      <w:r w:rsidR="00CF0176">
        <w:t xml:space="preserve">ИНТ. НОЧНОЙ КЛУБ </w:t>
      </w:r>
      <w:r>
        <w:t>–</w:t>
      </w:r>
      <w:r w:rsidR="00CF0176">
        <w:t xml:space="preserve"> </w:t>
      </w:r>
      <w:r w:rsidR="009F5E49" w:rsidRPr="009F5E49">
        <w:rPr>
          <w:color w:val="00B050"/>
        </w:rPr>
        <w:t>НОЧЬ</w:t>
      </w:r>
    </w:p>
    <w:p w14:paraId="11BC8812" w14:textId="77777777" w:rsidR="00CF0176" w:rsidRPr="009F5E49" w:rsidRDefault="00CF0176" w:rsidP="00275858">
      <w:pPr>
        <w:pStyle w:val="a7"/>
        <w:keepNext/>
        <w:keepLines/>
        <w:rPr>
          <w:strike/>
          <w:color w:val="A6A6A6" w:themeColor="background1" w:themeShade="A6"/>
        </w:rPr>
      </w:pPr>
      <w:r>
        <w:t xml:space="preserve">Фил заходит в элитный ночной клуб. </w:t>
      </w:r>
      <w:r w:rsidRPr="009F5E49">
        <w:rPr>
          <w:strike/>
          <w:color w:val="A6A6A6" w:themeColor="background1" w:themeShade="A6"/>
        </w:rPr>
        <w:t>Присматривается. Поднимает голову, видит Лёшу. Тот ему машет из VIP-зоны. Фил поднимается, но его не пускает охрана.</w:t>
      </w:r>
    </w:p>
    <w:p w14:paraId="08BCD669" w14:textId="77777777" w:rsidR="00CF0176" w:rsidRPr="009F5E49" w:rsidRDefault="00CF0176" w:rsidP="00643FB9">
      <w:pPr>
        <w:pStyle w:val="a9"/>
        <w:rPr>
          <w:strike/>
          <w:color w:val="A6A6A6" w:themeColor="background1" w:themeShade="A6"/>
        </w:rPr>
      </w:pPr>
      <w:r w:rsidRPr="009F5E49">
        <w:rPr>
          <w:strike/>
          <w:color w:val="A6A6A6" w:themeColor="background1" w:themeShade="A6"/>
        </w:rPr>
        <w:t>ЛЁША</w:t>
      </w:r>
    </w:p>
    <w:p w14:paraId="4F7A32A4" w14:textId="77777777" w:rsidR="00CF0176" w:rsidRPr="009F5E49" w:rsidRDefault="00CF0176" w:rsidP="00643FB9">
      <w:pPr>
        <w:pStyle w:val="ab"/>
        <w:rPr>
          <w:strike/>
          <w:color w:val="A6A6A6" w:themeColor="background1" w:themeShade="A6"/>
        </w:rPr>
      </w:pPr>
      <w:r w:rsidRPr="009F5E49">
        <w:rPr>
          <w:strike/>
          <w:color w:val="A6A6A6" w:themeColor="background1" w:themeShade="A6"/>
        </w:rPr>
        <w:t>Всё нормально, это ко мне!</w:t>
      </w:r>
    </w:p>
    <w:p w14:paraId="1DF595C5" w14:textId="41C00348" w:rsidR="00CF0176" w:rsidRDefault="00B11AF3" w:rsidP="00CF0176">
      <w:pPr>
        <w:pStyle w:val="a7"/>
      </w:pPr>
      <w:r w:rsidRPr="00B11AF3">
        <w:rPr>
          <w:color w:val="00B050"/>
        </w:rPr>
        <w:t xml:space="preserve">Идёт среди золотой молодёжи в поисках сына. Народу много, поэтому находит он Лёшу на сразу. </w:t>
      </w:r>
      <w:r w:rsidR="00CF0176" w:rsidRPr="00B11AF3">
        <w:rPr>
          <w:strike/>
          <w:color w:val="A6A6A6" w:themeColor="background1" w:themeShade="A6"/>
        </w:rPr>
        <w:t>Фил подходит к столику.</w:t>
      </w:r>
      <w:r w:rsidR="00CF0176" w:rsidRPr="00B11AF3">
        <w:rPr>
          <w:color w:val="A6A6A6" w:themeColor="background1" w:themeShade="A6"/>
        </w:rPr>
        <w:t xml:space="preserve"> </w:t>
      </w:r>
      <w:r w:rsidR="00CF0176">
        <w:t xml:space="preserve">Подвыпивший Лёха сидит с двумя молодыми </w:t>
      </w:r>
      <w:r w:rsidR="00CF0176" w:rsidRPr="00643FB9">
        <w:rPr>
          <w:caps/>
        </w:rPr>
        <w:t>девушками</w:t>
      </w:r>
      <w:r w:rsidR="00CF0176">
        <w:t xml:space="preserve"> – блондинкой и рыжей в откровенных нарядах.</w:t>
      </w:r>
    </w:p>
    <w:p w14:paraId="717F7863" w14:textId="77777777" w:rsidR="00CF0176" w:rsidRDefault="00CF0176" w:rsidP="00643FB9">
      <w:pPr>
        <w:pStyle w:val="a9"/>
      </w:pPr>
      <w:r>
        <w:t>ЛЁША</w:t>
      </w:r>
    </w:p>
    <w:p w14:paraId="423A554B" w14:textId="2582EB02" w:rsidR="00CF0176" w:rsidRDefault="00CF0176" w:rsidP="00643FB9">
      <w:pPr>
        <w:pStyle w:val="ab"/>
      </w:pPr>
      <w:r>
        <w:t>Здорово</w:t>
      </w:r>
      <w:r w:rsidR="0011663F">
        <w:rPr>
          <w:lang w:val="ru-RU"/>
        </w:rPr>
        <w:t>,</w:t>
      </w:r>
      <w:r>
        <w:t xml:space="preserve"> бро! Девчонки</w:t>
      </w:r>
      <w:r w:rsidR="0011663F">
        <w:rPr>
          <w:lang w:val="ru-RU"/>
        </w:rPr>
        <w:t>,</w:t>
      </w:r>
      <w:r>
        <w:t xml:space="preserve"> знакомьтесь</w:t>
      </w:r>
      <w:r w:rsidR="0011663F">
        <w:rPr>
          <w:lang w:val="ru-RU"/>
        </w:rPr>
        <w:t>,</w:t>
      </w:r>
      <w:r>
        <w:t xml:space="preserve"> это…</w:t>
      </w:r>
    </w:p>
    <w:p w14:paraId="52E6E44E" w14:textId="77777777" w:rsidR="00CF0176" w:rsidRDefault="00CF0176" w:rsidP="00643FB9">
      <w:pPr>
        <w:pStyle w:val="a9"/>
      </w:pPr>
      <w:r>
        <w:lastRenderedPageBreak/>
        <w:t>ФИЛ</w:t>
      </w:r>
    </w:p>
    <w:p w14:paraId="7ED157CD" w14:textId="77777777" w:rsidR="00CF0176" w:rsidRDefault="00CF0176" w:rsidP="00643FB9">
      <w:pPr>
        <w:pStyle w:val="ab"/>
      </w:pPr>
      <w:r>
        <w:t>Саня.</w:t>
      </w:r>
    </w:p>
    <w:p w14:paraId="40226103" w14:textId="77777777" w:rsidR="00CF0176" w:rsidRDefault="00CF0176" w:rsidP="00643FB9">
      <w:pPr>
        <w:pStyle w:val="a9"/>
      </w:pPr>
      <w:r>
        <w:t>ЛЁША</w:t>
      </w:r>
    </w:p>
    <w:p w14:paraId="01F08E94" w14:textId="77777777" w:rsidR="00643FB9" w:rsidRDefault="00CF0176" w:rsidP="00840AB1">
      <w:pPr>
        <w:pStyle w:val="ab"/>
        <w:keepNext/>
      </w:pPr>
      <w:r>
        <w:t>Да, точно! Санёк! Выручил меня сегодня.</w:t>
      </w:r>
    </w:p>
    <w:p w14:paraId="049A791E" w14:textId="77777777" w:rsidR="00643FB9" w:rsidRDefault="00CF0176" w:rsidP="00643FB9">
      <w:pPr>
        <w:pStyle w:val="ae"/>
      </w:pPr>
      <w:r>
        <w:t>(Филу)</w:t>
      </w:r>
    </w:p>
    <w:p w14:paraId="352533F7" w14:textId="2EA5F445" w:rsidR="00CF0176" w:rsidRPr="00B11AF3" w:rsidRDefault="00CF0176" w:rsidP="00643FB9">
      <w:pPr>
        <w:pStyle w:val="ab"/>
        <w:rPr>
          <w:strike/>
          <w:color w:val="A6A6A6" w:themeColor="background1" w:themeShade="A6"/>
        </w:rPr>
      </w:pPr>
      <w:r>
        <w:t xml:space="preserve">Чё будешь? Виски с колой? Текилу? Не стесняйся, я </w:t>
      </w:r>
      <w:r w:rsidRPr="00B11AF3">
        <w:rPr>
          <w:strike/>
          <w:color w:val="A6A6A6" w:themeColor="background1" w:themeShade="A6"/>
        </w:rPr>
        <w:t>за всё башляю</w:t>
      </w:r>
      <w:r w:rsidR="00B11AF3" w:rsidRPr="00B11AF3">
        <w:rPr>
          <w:color w:val="A6A6A6" w:themeColor="background1" w:themeShade="A6"/>
          <w:lang w:val="ru-RU"/>
        </w:rPr>
        <w:t xml:space="preserve"> </w:t>
      </w:r>
      <w:r w:rsidR="00B11AF3" w:rsidRPr="00B11AF3">
        <w:rPr>
          <w:color w:val="00B050"/>
          <w:lang w:val="ru-RU"/>
        </w:rPr>
        <w:t>я угощаю</w:t>
      </w:r>
      <w:r w:rsidRPr="00B11AF3">
        <w:rPr>
          <w:color w:val="000000" w:themeColor="text1"/>
        </w:rPr>
        <w:t>.</w:t>
      </w:r>
    </w:p>
    <w:p w14:paraId="6F4760D0" w14:textId="77777777" w:rsidR="00CF0176" w:rsidRDefault="00CF0176" w:rsidP="00CF0176">
      <w:pPr>
        <w:pStyle w:val="a7"/>
      </w:pPr>
      <w:r>
        <w:t>Фил наливает себе бокал виски.</w:t>
      </w:r>
    </w:p>
    <w:p w14:paraId="2059F134" w14:textId="77777777" w:rsidR="00CF0176" w:rsidRDefault="00CF0176" w:rsidP="00643FB9">
      <w:pPr>
        <w:pStyle w:val="a9"/>
      </w:pPr>
      <w:r>
        <w:t>ФИЛ</w:t>
      </w:r>
    </w:p>
    <w:p w14:paraId="35872DD6" w14:textId="77777777" w:rsidR="00CF0176" w:rsidRDefault="00CF0176" w:rsidP="00643FB9">
      <w:pPr>
        <w:pStyle w:val="ab"/>
      </w:pPr>
      <w:r>
        <w:t>И часто так веселишься?</w:t>
      </w:r>
    </w:p>
    <w:p w14:paraId="1DF62B55" w14:textId="77777777" w:rsidR="00CF0176" w:rsidRDefault="00CF0176" w:rsidP="00643FB9">
      <w:pPr>
        <w:pStyle w:val="a9"/>
      </w:pPr>
      <w:r>
        <w:t>ЛЁША</w:t>
      </w:r>
    </w:p>
    <w:p w14:paraId="07E92563" w14:textId="5621E5BB" w:rsidR="00643FB9" w:rsidRPr="00E803D4" w:rsidRDefault="00CF0176" w:rsidP="00840AB1">
      <w:pPr>
        <w:pStyle w:val="ab"/>
        <w:keepNext/>
        <w:rPr>
          <w:lang w:val="ru-RU"/>
        </w:rPr>
      </w:pPr>
      <w:r>
        <w:t>Не часто… всегда</w:t>
      </w:r>
      <w:r w:rsidR="00E803D4">
        <w:rPr>
          <w:lang w:val="ru-RU"/>
        </w:rPr>
        <w:t>.</w:t>
      </w:r>
    </w:p>
    <w:p w14:paraId="164C01B6" w14:textId="77777777" w:rsidR="00CF0176" w:rsidRDefault="00CF0176" w:rsidP="00643FB9">
      <w:pPr>
        <w:pStyle w:val="ae"/>
      </w:pPr>
      <w:r>
        <w:t>(смеётся)</w:t>
      </w:r>
    </w:p>
    <w:p w14:paraId="7CEA662D" w14:textId="3E1BD125" w:rsidR="00CF0176" w:rsidRPr="00B11AF3" w:rsidRDefault="00CF0176" w:rsidP="00CF0176">
      <w:pPr>
        <w:pStyle w:val="a7"/>
        <w:rPr>
          <w:strike/>
          <w:lang w:val="ru-RU"/>
        </w:rPr>
      </w:pPr>
      <w:r>
        <w:t>Л</w:t>
      </w:r>
      <w:r w:rsidR="00643FB9">
        <w:rPr>
          <w:lang w:val="ru-RU"/>
        </w:rPr>
        <w:t>ё</w:t>
      </w:r>
      <w:r>
        <w:t xml:space="preserve">ша тянет бокал. Они чокаются. Фил выпивает залпом, </w:t>
      </w:r>
      <w:r w:rsidRPr="00B11AF3">
        <w:rPr>
          <w:strike/>
          <w:color w:val="A6A6A6" w:themeColor="background1" w:themeShade="A6"/>
        </w:rPr>
        <w:t>и видит  перед собой как между двумя девушками сидит его маленький смеющийся Лёшка, такой, каким он его помнит. Улыбающийся карапуз возле красивой женской груди… Фил расплывается в улыбке.</w:t>
      </w:r>
      <w:r w:rsidR="00B11AF3" w:rsidRPr="00B11AF3">
        <w:rPr>
          <w:color w:val="A6A6A6" w:themeColor="background1" w:themeShade="A6"/>
          <w:lang w:val="ru-RU"/>
        </w:rPr>
        <w:t xml:space="preserve"> </w:t>
      </w:r>
      <w:r w:rsidR="00B11AF3">
        <w:rPr>
          <w:color w:val="00B050"/>
          <w:lang w:val="ru-RU"/>
        </w:rPr>
        <w:t>р</w:t>
      </w:r>
      <w:r w:rsidR="00B11AF3" w:rsidRPr="00B11AF3">
        <w:rPr>
          <w:color w:val="00B050"/>
          <w:lang w:val="ru-RU"/>
        </w:rPr>
        <w:t>ассматривает Лёшу.</w:t>
      </w:r>
    </w:p>
    <w:p w14:paraId="475EBBFE" w14:textId="77777777" w:rsidR="00CF0176" w:rsidRPr="00B11AF3" w:rsidRDefault="00CF0176" w:rsidP="00643FB9">
      <w:pPr>
        <w:pStyle w:val="a9"/>
        <w:rPr>
          <w:strike/>
          <w:color w:val="A6A6A6" w:themeColor="background1" w:themeShade="A6"/>
        </w:rPr>
      </w:pPr>
      <w:r w:rsidRPr="00B11AF3">
        <w:rPr>
          <w:strike/>
          <w:color w:val="A6A6A6" w:themeColor="background1" w:themeShade="A6"/>
        </w:rPr>
        <w:t>ЛЁША (ЗК)</w:t>
      </w:r>
    </w:p>
    <w:p w14:paraId="185ECBA1" w14:textId="77777777" w:rsidR="00CF0176" w:rsidRPr="00B11AF3" w:rsidRDefault="00CF0176" w:rsidP="00355204">
      <w:pPr>
        <w:pStyle w:val="ab"/>
        <w:rPr>
          <w:strike/>
          <w:color w:val="A6A6A6" w:themeColor="background1" w:themeShade="A6"/>
        </w:rPr>
      </w:pPr>
      <w:r w:rsidRPr="00B11AF3">
        <w:rPr>
          <w:strike/>
          <w:color w:val="A6A6A6" w:themeColor="background1" w:themeShade="A6"/>
        </w:rPr>
        <w:t>Чё слюни пустил?! Блонди или рыжая? А?!</w:t>
      </w:r>
    </w:p>
    <w:p w14:paraId="07B6967D" w14:textId="77777777" w:rsidR="00CF0176" w:rsidRPr="00B11AF3" w:rsidRDefault="00CF0176" w:rsidP="00CF0176">
      <w:pPr>
        <w:pStyle w:val="a7"/>
        <w:rPr>
          <w:strike/>
          <w:color w:val="A6A6A6" w:themeColor="background1" w:themeShade="A6"/>
        </w:rPr>
      </w:pPr>
      <w:r w:rsidRPr="00B11AF3">
        <w:rPr>
          <w:strike/>
          <w:color w:val="A6A6A6" w:themeColor="background1" w:themeShade="A6"/>
        </w:rPr>
        <w:t xml:space="preserve">Фил протирает глаза </w:t>
      </w:r>
      <w:r w:rsidR="00355204" w:rsidRPr="00B11AF3">
        <w:rPr>
          <w:strike/>
          <w:color w:val="A6A6A6" w:themeColor="background1" w:themeShade="A6"/>
        </w:rPr>
        <w:t>–</w:t>
      </w:r>
      <w:r w:rsidRPr="00B11AF3">
        <w:rPr>
          <w:strike/>
          <w:color w:val="A6A6A6" w:themeColor="background1" w:themeShade="A6"/>
        </w:rPr>
        <w:t xml:space="preserve"> перед ним уже взрослый Лёха.</w:t>
      </w:r>
    </w:p>
    <w:p w14:paraId="02B7F954" w14:textId="77777777" w:rsidR="00CF0176" w:rsidRDefault="00CF0176" w:rsidP="00643FB9">
      <w:pPr>
        <w:pStyle w:val="a9"/>
      </w:pPr>
      <w:r>
        <w:t>ЛЁША</w:t>
      </w:r>
    </w:p>
    <w:p w14:paraId="66E4BCAB" w14:textId="77777777" w:rsidR="00355204" w:rsidRDefault="00CF0176" w:rsidP="00355204">
      <w:pPr>
        <w:pStyle w:val="ae"/>
      </w:pPr>
      <w:r>
        <w:t>(смеётся)</w:t>
      </w:r>
    </w:p>
    <w:p w14:paraId="7026CBF4" w14:textId="18DB0922" w:rsidR="00CF0176" w:rsidRDefault="00CF0176" w:rsidP="00355204">
      <w:pPr>
        <w:pStyle w:val="ab"/>
      </w:pPr>
      <w:r>
        <w:t xml:space="preserve">Чё завис?!  </w:t>
      </w:r>
      <w:r w:rsidR="00B11AF3" w:rsidRPr="00B11AF3">
        <w:rPr>
          <w:color w:val="00B050"/>
          <w:lang w:val="ru-RU"/>
        </w:rPr>
        <w:t>Блонди или рыжая? Или о</w:t>
      </w:r>
      <w:r>
        <w:t>беих сразу?</w:t>
      </w:r>
    </w:p>
    <w:p w14:paraId="1B6B4CB3" w14:textId="77777777" w:rsidR="00CF0176" w:rsidRDefault="00CF0176" w:rsidP="00CF0176">
      <w:pPr>
        <w:pStyle w:val="a7"/>
      </w:pPr>
      <w:r>
        <w:t>Девочки смотрят на Фила, улыбаются.</w:t>
      </w:r>
    </w:p>
    <w:p w14:paraId="7E6A28A5" w14:textId="77777777" w:rsidR="00CF0176" w:rsidRDefault="00CF0176" w:rsidP="00643FB9">
      <w:pPr>
        <w:pStyle w:val="a9"/>
      </w:pPr>
      <w:r>
        <w:t>ФИЛ</w:t>
      </w:r>
    </w:p>
    <w:p w14:paraId="49A635EE" w14:textId="77777777" w:rsidR="00CF0176" w:rsidRDefault="00CF0176" w:rsidP="00355204">
      <w:pPr>
        <w:pStyle w:val="ab"/>
      </w:pPr>
      <w:r>
        <w:t>Да я больше с тобой побазарить хотел…</w:t>
      </w:r>
    </w:p>
    <w:p w14:paraId="086FCC32" w14:textId="77777777" w:rsidR="00CF0176" w:rsidRDefault="00CF0176" w:rsidP="00643FB9">
      <w:pPr>
        <w:pStyle w:val="a9"/>
      </w:pPr>
      <w:r>
        <w:t>ЛЁША</w:t>
      </w:r>
    </w:p>
    <w:p w14:paraId="43F960BF" w14:textId="77777777" w:rsidR="00CF0176" w:rsidRDefault="00CF0176" w:rsidP="00355204">
      <w:pPr>
        <w:pStyle w:val="ab"/>
      </w:pPr>
      <w:r>
        <w:t>Ты даже не подкатывай! Я тёлочек люблю!</w:t>
      </w:r>
    </w:p>
    <w:p w14:paraId="51015D45" w14:textId="77777777" w:rsidR="00CF0176" w:rsidRDefault="00CF0176" w:rsidP="00643FB9">
      <w:pPr>
        <w:pStyle w:val="a9"/>
      </w:pPr>
      <w:r>
        <w:t>ФИЛ</w:t>
      </w:r>
    </w:p>
    <w:p w14:paraId="3C6410C2" w14:textId="496AC99B" w:rsidR="00CF0176" w:rsidRDefault="00CF0176" w:rsidP="00355204">
      <w:pPr>
        <w:pStyle w:val="ab"/>
      </w:pPr>
      <w:r>
        <w:t>Слышь! Мож теб</w:t>
      </w:r>
      <w:r w:rsidR="0011663F">
        <w:rPr>
          <w:lang w:val="ru-RU"/>
        </w:rPr>
        <w:t>е</w:t>
      </w:r>
      <w:r>
        <w:t xml:space="preserve"> ремня всыпать за такое?!</w:t>
      </w:r>
    </w:p>
    <w:p w14:paraId="65E3C382" w14:textId="77777777" w:rsidR="00CF0176" w:rsidRDefault="00CF0176" w:rsidP="00643FB9">
      <w:pPr>
        <w:pStyle w:val="a9"/>
      </w:pPr>
      <w:r>
        <w:lastRenderedPageBreak/>
        <w:t>Л</w:t>
      </w:r>
      <w:r w:rsidR="00355204">
        <w:rPr>
          <w:lang w:val="ru-RU"/>
        </w:rPr>
        <w:t>ё</w:t>
      </w:r>
      <w:r>
        <w:t>ША</w:t>
      </w:r>
    </w:p>
    <w:p w14:paraId="6DD034AE" w14:textId="77777777" w:rsidR="00CF0176" w:rsidRPr="00B11AF3" w:rsidRDefault="00CF0176" w:rsidP="00355204">
      <w:pPr>
        <w:pStyle w:val="ab"/>
        <w:rPr>
          <w:strike/>
          <w:color w:val="A6A6A6" w:themeColor="background1" w:themeShade="A6"/>
        </w:rPr>
      </w:pPr>
      <w:r>
        <w:t xml:space="preserve">Прикиньте девчонки, он ещё и по плёткам </w:t>
      </w:r>
      <w:r w:rsidR="00355204">
        <w:t>угорает</w:t>
      </w:r>
      <w:r>
        <w:t xml:space="preserve">! Капец! </w:t>
      </w:r>
      <w:r w:rsidRPr="00B11AF3">
        <w:rPr>
          <w:strike/>
          <w:color w:val="A6A6A6" w:themeColor="background1" w:themeShade="A6"/>
        </w:rPr>
        <w:t>Я бы ваш автодорожный факультет за километр обходил.</w:t>
      </w:r>
    </w:p>
    <w:p w14:paraId="6781EAF9" w14:textId="77777777" w:rsidR="00CF0176" w:rsidRDefault="00CF0176" w:rsidP="00643FB9">
      <w:pPr>
        <w:pStyle w:val="a9"/>
      </w:pPr>
      <w:r>
        <w:t>ФИЛ</w:t>
      </w:r>
    </w:p>
    <w:p w14:paraId="7E2044B8" w14:textId="77777777" w:rsidR="00CF0176" w:rsidRDefault="00CF0176" w:rsidP="00355204">
      <w:pPr>
        <w:pStyle w:val="ab"/>
      </w:pPr>
      <w:r w:rsidRPr="00B11AF3">
        <w:rPr>
          <w:strike/>
          <w:color w:val="A6A6A6" w:themeColor="background1" w:themeShade="A6"/>
        </w:rPr>
        <w:t>Да чё ты!</w:t>
      </w:r>
      <w:r w:rsidRPr="00B11AF3">
        <w:rPr>
          <w:color w:val="A6A6A6" w:themeColor="background1" w:themeShade="A6"/>
        </w:rPr>
        <w:t xml:space="preserve"> </w:t>
      </w:r>
      <w:r>
        <w:t>Вот эту рыжую давай мне!</w:t>
      </w:r>
    </w:p>
    <w:p w14:paraId="36F9471F" w14:textId="77777777" w:rsidR="00CF0176" w:rsidRDefault="00CF0176" w:rsidP="00CF0176">
      <w:pPr>
        <w:pStyle w:val="a7"/>
      </w:pPr>
      <w:r>
        <w:t>Лёша её бьёт по заднице, она идёт к Филу, они целуются.</w:t>
      </w:r>
    </w:p>
    <w:p w14:paraId="142A48E8" w14:textId="77777777" w:rsidR="00CF0176" w:rsidRDefault="00CF0176" w:rsidP="00643FB9">
      <w:pPr>
        <w:pStyle w:val="a9"/>
      </w:pPr>
      <w:r>
        <w:t>Л</w:t>
      </w:r>
      <w:r w:rsidR="00355204">
        <w:rPr>
          <w:lang w:val="ru-RU"/>
        </w:rPr>
        <w:t>ё</w:t>
      </w:r>
      <w:r>
        <w:t>ША</w:t>
      </w:r>
    </w:p>
    <w:p w14:paraId="353B9B30" w14:textId="77777777" w:rsidR="00CF0176" w:rsidRDefault="00CF0176" w:rsidP="00355204">
      <w:pPr>
        <w:pStyle w:val="ab"/>
      </w:pPr>
      <w:r>
        <w:t>Давай, чел, за тебя!</w:t>
      </w:r>
    </w:p>
    <w:p w14:paraId="4ABD4F09" w14:textId="671BB9B9" w:rsidR="00CF0176" w:rsidRDefault="00CF0176" w:rsidP="00CF0176">
      <w:pPr>
        <w:pStyle w:val="a7"/>
      </w:pPr>
      <w:r>
        <w:t>Лёша тянет бокал</w:t>
      </w:r>
      <w:r w:rsidRPr="00B11AF3">
        <w:rPr>
          <w:strike/>
          <w:color w:val="A6A6A6" w:themeColor="background1" w:themeShade="A6"/>
        </w:rPr>
        <w:t xml:space="preserve">. У Фила снова глюк, его маленький Лёшка тянет ему </w:t>
      </w:r>
      <w:r w:rsidR="00C2422C" w:rsidRPr="00B11AF3">
        <w:rPr>
          <w:strike/>
          <w:color w:val="A6A6A6" w:themeColor="background1" w:themeShade="A6"/>
          <w:lang w:val="ru-RU"/>
        </w:rPr>
        <w:t>бутылочку</w:t>
      </w:r>
      <w:r w:rsidRPr="00B11AF3">
        <w:rPr>
          <w:strike/>
          <w:color w:val="A6A6A6" w:themeColor="background1" w:themeShade="A6"/>
        </w:rPr>
        <w:t xml:space="preserve"> с молоком. </w:t>
      </w:r>
      <w:r w:rsidR="00E803D4" w:rsidRPr="00B11AF3">
        <w:rPr>
          <w:strike/>
          <w:color w:val="A6A6A6" w:themeColor="background1" w:themeShade="A6"/>
          <w:lang w:val="ru-RU"/>
        </w:rPr>
        <w:t>У Л</w:t>
      </w:r>
      <w:r w:rsidRPr="00B11AF3">
        <w:rPr>
          <w:strike/>
          <w:color w:val="A6A6A6" w:themeColor="background1" w:themeShade="A6"/>
        </w:rPr>
        <w:t>ёш</w:t>
      </w:r>
      <w:r w:rsidR="00E803D4" w:rsidRPr="00B11AF3">
        <w:rPr>
          <w:strike/>
          <w:color w:val="A6A6A6" w:themeColor="background1" w:themeShade="A6"/>
          <w:lang w:val="ru-RU"/>
        </w:rPr>
        <w:t>и</w:t>
      </w:r>
      <w:r w:rsidR="00B11AF3" w:rsidRPr="00B11AF3">
        <w:rPr>
          <w:color w:val="00B050"/>
          <w:lang w:val="ru-RU"/>
        </w:rPr>
        <w:t>, у него</w:t>
      </w:r>
      <w:r w:rsidRPr="00B11AF3">
        <w:rPr>
          <w:color w:val="00B050"/>
        </w:rPr>
        <w:t xml:space="preserve"> </w:t>
      </w:r>
      <w:r>
        <w:t xml:space="preserve">звонит телефон. </w:t>
      </w:r>
      <w:r w:rsidRPr="00B11AF3">
        <w:rPr>
          <w:strike/>
          <w:color w:val="A6A6A6" w:themeColor="background1" w:themeShade="A6"/>
        </w:rPr>
        <w:t>Фил приходит в себя.</w:t>
      </w:r>
    </w:p>
    <w:p w14:paraId="5B8DFADD" w14:textId="77777777" w:rsidR="00CF0176" w:rsidRDefault="00CF0176" w:rsidP="00643FB9">
      <w:pPr>
        <w:pStyle w:val="a9"/>
      </w:pPr>
      <w:r>
        <w:t>ЛЁША</w:t>
      </w:r>
    </w:p>
    <w:p w14:paraId="70DDCE05" w14:textId="77777777" w:rsidR="00CF0176" w:rsidRDefault="00CF0176" w:rsidP="00355204">
      <w:pPr>
        <w:pStyle w:val="ab"/>
      </w:pPr>
      <w:r>
        <w:t>Секунду… Да, пап?</w:t>
      </w:r>
    </w:p>
    <w:p w14:paraId="08357893" w14:textId="77777777" w:rsidR="00CF0176" w:rsidRDefault="00CF0176" w:rsidP="00CF0176">
      <w:pPr>
        <w:pStyle w:val="a7"/>
      </w:pPr>
      <w:r>
        <w:t>Фил отстраняется от девушки. Кидает взгляд на Лёху.</w:t>
      </w:r>
    </w:p>
    <w:p w14:paraId="065F6278" w14:textId="77777777" w:rsidR="00CF0176" w:rsidRDefault="00CF0176" w:rsidP="00643FB9">
      <w:pPr>
        <w:pStyle w:val="a9"/>
      </w:pPr>
      <w:r>
        <w:t>ЛЁША</w:t>
      </w:r>
    </w:p>
    <w:p w14:paraId="14513883" w14:textId="77777777" w:rsidR="00CF0176" w:rsidRDefault="00CF0176" w:rsidP="00355204">
      <w:pPr>
        <w:pStyle w:val="ab"/>
      </w:pPr>
      <w:r>
        <w:t>Да всё нормально, пап! Отдыхаю! Не переживай, скоро буду как штык! Обнял!</w:t>
      </w:r>
    </w:p>
    <w:p w14:paraId="0AF1C5CC" w14:textId="77777777" w:rsidR="00CF0176" w:rsidRDefault="00CF0176" w:rsidP="00643FB9">
      <w:pPr>
        <w:pStyle w:val="a9"/>
      </w:pPr>
      <w:r>
        <w:t>ФИЛ</w:t>
      </w:r>
    </w:p>
    <w:p w14:paraId="783DCC2B" w14:textId="77777777" w:rsidR="00CF0176" w:rsidRDefault="00CF0176" w:rsidP="00355204">
      <w:pPr>
        <w:pStyle w:val="ab"/>
      </w:pPr>
      <w:r>
        <w:t>Чё</w:t>
      </w:r>
      <w:r w:rsidR="00355204">
        <w:rPr>
          <w:lang w:val="ru-RU"/>
        </w:rPr>
        <w:t>,</w:t>
      </w:r>
      <w:r>
        <w:t xml:space="preserve"> батька переживает?</w:t>
      </w:r>
    </w:p>
    <w:p w14:paraId="75CE7C23" w14:textId="77777777" w:rsidR="00CF0176" w:rsidRDefault="00CF0176" w:rsidP="00643FB9">
      <w:pPr>
        <w:pStyle w:val="a9"/>
      </w:pPr>
      <w:r>
        <w:t>ЛЁША</w:t>
      </w:r>
    </w:p>
    <w:p w14:paraId="0D7D47EC" w14:textId="49F0A7C5" w:rsidR="00CF0176" w:rsidRDefault="00CF0176" w:rsidP="00355204">
      <w:pPr>
        <w:pStyle w:val="ab"/>
      </w:pPr>
      <w:r w:rsidRPr="00B11AF3">
        <w:rPr>
          <w:strike/>
          <w:color w:val="A6A6A6" w:themeColor="background1" w:themeShade="A6"/>
        </w:rPr>
        <w:t>Да капец, будто я маленький.</w:t>
      </w:r>
      <w:r w:rsidRPr="00B11AF3">
        <w:rPr>
          <w:color w:val="A6A6A6" w:themeColor="background1" w:themeShade="A6"/>
        </w:rPr>
        <w:t xml:space="preserve"> </w:t>
      </w:r>
      <w:r w:rsidR="00B11AF3" w:rsidRPr="00B11AF3">
        <w:rPr>
          <w:color w:val="00B050"/>
        </w:rPr>
        <w:t xml:space="preserve">Переживает. Не понял ещё, что я вырос. Но так-то </w:t>
      </w:r>
      <w:r w:rsidR="00B11AF3" w:rsidRPr="00B11AF3">
        <w:rPr>
          <w:color w:val="00B050"/>
          <w:lang w:val="ru-RU"/>
        </w:rPr>
        <w:t>б</w:t>
      </w:r>
      <w:r>
        <w:t>атя у меня мировой. Не было бы у меня такого папы, тут бы не сидел.</w:t>
      </w:r>
    </w:p>
    <w:p w14:paraId="1A3CF04B" w14:textId="77777777" w:rsidR="00CF0176" w:rsidRDefault="00CF0176" w:rsidP="00CF0176">
      <w:pPr>
        <w:pStyle w:val="a7"/>
      </w:pPr>
      <w:r>
        <w:t>Фил молча завис.</w:t>
      </w:r>
    </w:p>
    <w:p w14:paraId="2EDB32A2" w14:textId="77777777" w:rsidR="00CF0176" w:rsidRDefault="00CF0176" w:rsidP="00643FB9">
      <w:pPr>
        <w:pStyle w:val="a9"/>
      </w:pPr>
      <w:r>
        <w:t>ФИЛ</w:t>
      </w:r>
    </w:p>
    <w:p w14:paraId="2A322BF9" w14:textId="77777777" w:rsidR="00CF0176" w:rsidRDefault="00CF0176" w:rsidP="00355204">
      <w:pPr>
        <w:pStyle w:val="ab"/>
      </w:pPr>
      <w:r>
        <w:t>Ну давай, за твоего папу…</w:t>
      </w:r>
    </w:p>
    <w:p w14:paraId="61CDAEFF" w14:textId="77777777" w:rsidR="00CF0176" w:rsidRDefault="00CF0176" w:rsidP="00CF0176">
      <w:pPr>
        <w:pStyle w:val="a7"/>
      </w:pPr>
      <w:r>
        <w:t>Лёша тянет бокал. Фил, не чокаясь, выпивает.</w:t>
      </w:r>
    </w:p>
    <w:p w14:paraId="2ABF47AD" w14:textId="17571061" w:rsidR="00CF0176" w:rsidRDefault="00355204" w:rsidP="00CF0176">
      <w:pPr>
        <w:pStyle w:val="a6"/>
      </w:pPr>
      <w:r>
        <w:t>5-</w:t>
      </w:r>
      <w:r w:rsidR="00275858">
        <w:t>2</w:t>
      </w:r>
      <w:r w:rsidR="00520FE2">
        <w:t>2</w:t>
      </w:r>
      <w:r>
        <w:t>.</w:t>
      </w:r>
      <w:r>
        <w:tab/>
      </w:r>
      <w:r w:rsidR="00CF0176">
        <w:t>НАТ.</w:t>
      </w:r>
      <w:r>
        <w:t xml:space="preserve"> НОЧНОЙ КЛУБ</w:t>
      </w:r>
      <w:r w:rsidR="00CF0176">
        <w:t xml:space="preserve"> </w:t>
      </w:r>
      <w:r>
        <w:t>/ АВТО</w:t>
      </w:r>
      <w:r w:rsidR="00CF0176">
        <w:t xml:space="preserve"> ЛЁШИ </w:t>
      </w:r>
      <w:r>
        <w:t>–</w:t>
      </w:r>
      <w:r w:rsidR="00CF0176">
        <w:t xml:space="preserve"> ВЕЧЕР</w:t>
      </w:r>
    </w:p>
    <w:p w14:paraId="072D85ED" w14:textId="77777777" w:rsidR="00CF0176" w:rsidRDefault="00CF0176" w:rsidP="00275858">
      <w:pPr>
        <w:pStyle w:val="a7"/>
        <w:keepNext/>
        <w:keepLines/>
      </w:pPr>
      <w:r>
        <w:t>Фил вытаскивает из клуба пьяного Лёшу.</w:t>
      </w:r>
    </w:p>
    <w:p w14:paraId="787792E9" w14:textId="77777777" w:rsidR="00CF0176" w:rsidRDefault="00CF0176" w:rsidP="00355204">
      <w:pPr>
        <w:pStyle w:val="a9"/>
      </w:pPr>
      <w:r>
        <w:t>ЛЁША</w:t>
      </w:r>
    </w:p>
    <w:p w14:paraId="1E4BEF3B" w14:textId="77777777" w:rsidR="00CF0176" w:rsidRDefault="00CF0176" w:rsidP="00355204">
      <w:pPr>
        <w:pStyle w:val="ab"/>
      </w:pPr>
      <w:r>
        <w:t>Ну куда мы? Нас тёлки ждут! У нас впереди секс-тур!</w:t>
      </w:r>
    </w:p>
    <w:p w14:paraId="62256434" w14:textId="77777777" w:rsidR="00CF0176" w:rsidRDefault="00CF0176" w:rsidP="00355204">
      <w:pPr>
        <w:pStyle w:val="a9"/>
      </w:pPr>
      <w:r>
        <w:t>ФИЛ</w:t>
      </w:r>
    </w:p>
    <w:p w14:paraId="4F81FA74" w14:textId="77777777" w:rsidR="00CF0176" w:rsidRDefault="00CF0176" w:rsidP="00355204">
      <w:pPr>
        <w:pStyle w:val="ab"/>
      </w:pPr>
      <w:r>
        <w:t>Туристу байки пора. Где ключи?</w:t>
      </w:r>
    </w:p>
    <w:p w14:paraId="48720CA1" w14:textId="30611B31" w:rsidR="00CF0176" w:rsidRDefault="00CF0176" w:rsidP="00CF0176">
      <w:pPr>
        <w:pStyle w:val="a7"/>
      </w:pPr>
      <w:r>
        <w:lastRenderedPageBreak/>
        <w:t>Лёша достаёт ключи из кармана. Фил берёт ключи, закидывает Лёху на заднее сидение. Садится за руль. Отъезжают от клуба.</w:t>
      </w:r>
    </w:p>
    <w:p w14:paraId="185CEC7D" w14:textId="6CEC8780" w:rsidR="00B11AF3" w:rsidRPr="00793F01" w:rsidRDefault="00793F01" w:rsidP="00793F01">
      <w:pPr>
        <w:pStyle w:val="a6"/>
        <w:rPr>
          <w:color w:val="00B050"/>
        </w:rPr>
      </w:pPr>
      <w:r w:rsidRPr="00793F01">
        <w:rPr>
          <w:color w:val="00B050"/>
        </w:rPr>
        <w:t>5-22-А. НАТ/ИНТ. ДОРОГА / АВТО ЛЁХИ (</w:t>
      </w:r>
      <w:r w:rsidRPr="00793F01">
        <w:rPr>
          <w:caps w:val="0"/>
          <w:color w:val="00B050"/>
        </w:rPr>
        <w:t>в движении</w:t>
      </w:r>
      <w:r w:rsidRPr="00793F01">
        <w:rPr>
          <w:color w:val="00B050"/>
        </w:rPr>
        <w:t>) - НОЧЬ</w:t>
      </w:r>
    </w:p>
    <w:p w14:paraId="5A5B6A2F" w14:textId="77777777" w:rsidR="00CF0176" w:rsidRDefault="00CF0176" w:rsidP="00355204">
      <w:pPr>
        <w:pStyle w:val="a9"/>
      </w:pPr>
      <w:r>
        <w:t>ФИЛ</w:t>
      </w:r>
    </w:p>
    <w:p w14:paraId="000563EC" w14:textId="77777777" w:rsidR="00CF0176" w:rsidRDefault="00CF0176" w:rsidP="00355204">
      <w:pPr>
        <w:pStyle w:val="ab"/>
      </w:pPr>
      <w:r>
        <w:t>А дома есть кто?</w:t>
      </w:r>
    </w:p>
    <w:p w14:paraId="69D6F5DA" w14:textId="77777777" w:rsidR="00CF0176" w:rsidRDefault="00CF0176" w:rsidP="00355204">
      <w:pPr>
        <w:pStyle w:val="a9"/>
      </w:pPr>
      <w:r>
        <w:t>ЛЁША</w:t>
      </w:r>
    </w:p>
    <w:p w14:paraId="76A290F9" w14:textId="77777777" w:rsidR="00355204" w:rsidRDefault="00CF0176" w:rsidP="00355204">
      <w:pPr>
        <w:pStyle w:val="ab"/>
      </w:pPr>
      <w:r>
        <w:t>Только мамка. Отец по делам до утра отъехал, а так бы я не нажирался…</w:t>
      </w:r>
    </w:p>
    <w:p w14:paraId="55A093EC" w14:textId="77777777" w:rsidR="00CF0176" w:rsidRPr="00793F01" w:rsidRDefault="00840AB1" w:rsidP="00840AB1">
      <w:pPr>
        <w:pStyle w:val="a7"/>
        <w:rPr>
          <w:strike/>
          <w:color w:val="A6A6A6" w:themeColor="background1" w:themeShade="A6"/>
          <w:lang w:val="ru-RU"/>
        </w:rPr>
      </w:pPr>
      <w:r w:rsidRPr="00793F01">
        <w:rPr>
          <w:strike/>
          <w:color w:val="A6A6A6" w:themeColor="background1" w:themeShade="A6"/>
          <w:lang w:val="ru-RU"/>
        </w:rPr>
        <w:t xml:space="preserve">Лёша </w:t>
      </w:r>
      <w:r w:rsidR="00CF0176" w:rsidRPr="00793F01">
        <w:rPr>
          <w:strike/>
          <w:color w:val="A6A6A6" w:themeColor="background1" w:themeShade="A6"/>
        </w:rPr>
        <w:t>смеётся</w:t>
      </w:r>
      <w:r w:rsidRPr="00793F01">
        <w:rPr>
          <w:strike/>
          <w:color w:val="A6A6A6" w:themeColor="background1" w:themeShade="A6"/>
          <w:lang w:val="ru-RU"/>
        </w:rPr>
        <w:t>.</w:t>
      </w:r>
    </w:p>
    <w:p w14:paraId="0C579B21" w14:textId="77777777" w:rsidR="00CF0176" w:rsidRDefault="00CF0176" w:rsidP="00CF0176">
      <w:pPr>
        <w:pStyle w:val="a7"/>
      </w:pPr>
      <w:r>
        <w:t>Фил задумывается. Смотрит на зеркало заднего вида и видит в нём маленького Лёшку.</w:t>
      </w:r>
    </w:p>
    <w:p w14:paraId="17E70507" w14:textId="77777777" w:rsidR="00CF0176" w:rsidRDefault="00CF0176" w:rsidP="00355204">
      <w:pPr>
        <w:pStyle w:val="a9"/>
      </w:pPr>
      <w:r>
        <w:t>ФИЛ</w:t>
      </w:r>
    </w:p>
    <w:p w14:paraId="14B88E53" w14:textId="77777777" w:rsidR="00CF0176" w:rsidRDefault="00CF0176" w:rsidP="00355204">
      <w:pPr>
        <w:pStyle w:val="ab"/>
      </w:pPr>
      <w:r>
        <w:t>Ну да… Мама у тебя добрая… Помню, ты как-то кастрюлю с борщом перевернул. Вся эта жижа полилась на пол…</w:t>
      </w:r>
    </w:p>
    <w:p w14:paraId="0738C326" w14:textId="03EE2D5B" w:rsidR="00CF0176" w:rsidRDefault="00CF0176" w:rsidP="00CF0176">
      <w:pPr>
        <w:pStyle w:val="a7"/>
      </w:pPr>
      <w:r>
        <w:t xml:space="preserve">Рассказ Фила прерывает звук рвоты. Фил </w:t>
      </w:r>
      <w:r w:rsidR="00E803D4">
        <w:rPr>
          <w:lang w:val="ru-RU"/>
        </w:rPr>
        <w:t>оборачивается</w:t>
      </w:r>
      <w:r>
        <w:t>.</w:t>
      </w:r>
    </w:p>
    <w:p w14:paraId="27A336BD" w14:textId="77777777" w:rsidR="00CF0176" w:rsidRDefault="00CF0176" w:rsidP="00355204">
      <w:pPr>
        <w:pStyle w:val="a9"/>
      </w:pPr>
      <w:r>
        <w:t>ФИЛ</w:t>
      </w:r>
    </w:p>
    <w:p w14:paraId="3B77B166" w14:textId="77777777" w:rsidR="00CF0176" w:rsidRDefault="00CF0176" w:rsidP="00355204">
      <w:pPr>
        <w:pStyle w:val="ab"/>
      </w:pPr>
      <w:r>
        <w:t>Ну да… Картина примерно та же…</w:t>
      </w:r>
    </w:p>
    <w:p w14:paraId="79DD6D7E" w14:textId="0C371697" w:rsidR="00CF0176" w:rsidRDefault="00355204" w:rsidP="00CF0176">
      <w:pPr>
        <w:pStyle w:val="a6"/>
      </w:pPr>
      <w:r>
        <w:t>5-2</w:t>
      </w:r>
      <w:r w:rsidR="00520FE2">
        <w:t>3</w:t>
      </w:r>
      <w:r>
        <w:t>.</w:t>
      </w:r>
      <w:r>
        <w:tab/>
      </w:r>
      <w:r w:rsidR="00CF0176">
        <w:t xml:space="preserve">НАТ. </w:t>
      </w:r>
      <w:r>
        <w:t>ОСОБНЯК</w:t>
      </w:r>
      <w:r w:rsidR="00CF0176">
        <w:t xml:space="preserve"> НОЛЯ – ВЕЧЕР</w:t>
      </w:r>
    </w:p>
    <w:p w14:paraId="3EBE7A01" w14:textId="77777777" w:rsidR="00CF0176" w:rsidRDefault="00CF0176" w:rsidP="00275858">
      <w:pPr>
        <w:pStyle w:val="a7"/>
        <w:keepNext/>
        <w:keepLines/>
      </w:pPr>
      <w:r>
        <w:t>Фил открывает дверцу Лёше, тот шатаясь, вылезает. Из дома выходит Даша. Фил смотрит на неё, она его пока не узнаёт.</w:t>
      </w:r>
    </w:p>
    <w:p w14:paraId="2C5B3C53" w14:textId="77777777" w:rsidR="00CF0176" w:rsidRDefault="00CF0176" w:rsidP="00355204">
      <w:pPr>
        <w:pStyle w:val="a9"/>
      </w:pPr>
      <w:r>
        <w:t>ЛЁ</w:t>
      </w:r>
      <w:r w:rsidR="00355204">
        <w:rPr>
          <w:lang w:val="ru-RU"/>
        </w:rPr>
        <w:t>Ш</w:t>
      </w:r>
      <w:r>
        <w:t>А</w:t>
      </w:r>
    </w:p>
    <w:p w14:paraId="43260C53" w14:textId="77777777" w:rsidR="00355204" w:rsidRDefault="00CF0176" w:rsidP="00840AB1">
      <w:pPr>
        <w:pStyle w:val="ab"/>
        <w:keepNext/>
      </w:pPr>
      <w:r>
        <w:t>Опаааа! Меня четыре мамы встречают.</w:t>
      </w:r>
    </w:p>
    <w:p w14:paraId="25B3B3A1" w14:textId="77777777" w:rsidR="00355204" w:rsidRDefault="00CF0176" w:rsidP="00355204">
      <w:pPr>
        <w:pStyle w:val="ae"/>
      </w:pPr>
      <w:r>
        <w:t>(смеётся)</w:t>
      </w:r>
    </w:p>
    <w:p w14:paraId="79FEFB68" w14:textId="51ACD2CB" w:rsidR="00CF0176" w:rsidRDefault="00CF0176" w:rsidP="00355204">
      <w:pPr>
        <w:pStyle w:val="ab"/>
      </w:pPr>
      <w:r>
        <w:t>Мамы! Знакомьтесь</w:t>
      </w:r>
      <w:r w:rsidR="00793F01">
        <w:rPr>
          <w:lang w:val="ru-RU"/>
        </w:rPr>
        <w:t>,</w:t>
      </w:r>
      <w:r>
        <w:t xml:space="preserve"> это мой друган…</w:t>
      </w:r>
    </w:p>
    <w:p w14:paraId="45FFAF67" w14:textId="77777777" w:rsidR="00CF0176" w:rsidRDefault="00CF0176" w:rsidP="00355204">
      <w:pPr>
        <w:pStyle w:val="a9"/>
      </w:pPr>
      <w:r>
        <w:t>ФИЛ</w:t>
      </w:r>
    </w:p>
    <w:p w14:paraId="7CF8EE89" w14:textId="77777777" w:rsidR="00CF0176" w:rsidRDefault="00CF0176" w:rsidP="00355204">
      <w:pPr>
        <w:pStyle w:val="ab"/>
      </w:pPr>
      <w:r>
        <w:t>Саня. Саша.</w:t>
      </w:r>
    </w:p>
    <w:p w14:paraId="74E40217" w14:textId="77777777" w:rsidR="00CF0176" w:rsidRDefault="00CF0176" w:rsidP="00355204">
      <w:pPr>
        <w:pStyle w:val="a9"/>
      </w:pPr>
      <w:r>
        <w:t>ЛЁХА</w:t>
      </w:r>
    </w:p>
    <w:p w14:paraId="6A31242A" w14:textId="77777777" w:rsidR="00CF0176" w:rsidRDefault="00CF0176" w:rsidP="00355204">
      <w:pPr>
        <w:pStyle w:val="ab"/>
      </w:pPr>
      <w:r>
        <w:t>Точно. Саня.</w:t>
      </w:r>
    </w:p>
    <w:p w14:paraId="7A454A2D" w14:textId="77777777" w:rsidR="00CF0176" w:rsidRDefault="00CF0176" w:rsidP="00CF0176">
      <w:pPr>
        <w:pStyle w:val="a7"/>
      </w:pPr>
      <w:r>
        <w:t>Даша подходит ближе, смотрит на Фила. Округляет глаза…</w:t>
      </w:r>
    </w:p>
    <w:p w14:paraId="4F3BA844" w14:textId="77777777" w:rsidR="00CF0176" w:rsidRDefault="00CF0176" w:rsidP="00355204">
      <w:pPr>
        <w:pStyle w:val="a9"/>
      </w:pPr>
      <w:r>
        <w:t>ФИЛ</w:t>
      </w:r>
    </w:p>
    <w:p w14:paraId="3EB325B9" w14:textId="77777777" w:rsidR="00CF0176" w:rsidRDefault="00CF0176" w:rsidP="00355204">
      <w:pPr>
        <w:pStyle w:val="ab"/>
      </w:pPr>
      <w:r>
        <w:t>Добрый вечер…</w:t>
      </w:r>
    </w:p>
    <w:p w14:paraId="79BB0F0F" w14:textId="77777777" w:rsidR="00CF0176" w:rsidRDefault="00CF0176" w:rsidP="00355204">
      <w:pPr>
        <w:pStyle w:val="afa"/>
      </w:pPr>
      <w:r>
        <w:t>ЗТМ</w:t>
      </w:r>
    </w:p>
    <w:p w14:paraId="183D9F06" w14:textId="77777777" w:rsidR="00F43B5A" w:rsidRPr="00E90247" w:rsidRDefault="00CF0176" w:rsidP="00355204">
      <w:pPr>
        <w:pStyle w:val="afa"/>
      </w:pPr>
      <w:r>
        <w:t>КОНЕЦ ПЯТОЙ СЕРИИ</w:t>
      </w:r>
    </w:p>
    <w:sectPr w:rsidR="00F43B5A" w:rsidRPr="00E90247" w:rsidSect="00055720">
      <w:headerReference w:type="default" r:id="rId9"/>
      <w:footerReference w:type="default" r:id="rId10"/>
      <w:pgSz w:w="11906" w:h="16838"/>
      <w:pgMar w:top="1418" w:right="1418" w:bottom="709" w:left="2126" w:header="141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E9FC8" w14:textId="77777777" w:rsidR="00F942FD" w:rsidRDefault="00F942FD" w:rsidP="00FA5B81">
      <w:r>
        <w:separator/>
      </w:r>
    </w:p>
    <w:p w14:paraId="4D347AAC" w14:textId="77777777" w:rsidR="00F942FD" w:rsidRDefault="00F942FD"/>
  </w:endnote>
  <w:endnote w:type="continuationSeparator" w:id="0">
    <w:p w14:paraId="14C59BBC" w14:textId="77777777" w:rsidR="00F942FD" w:rsidRDefault="00F942FD" w:rsidP="00FA5B81">
      <w:r>
        <w:continuationSeparator/>
      </w:r>
    </w:p>
    <w:p w14:paraId="7BF43690" w14:textId="77777777" w:rsidR="00F942FD" w:rsidRDefault="00F942F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B18FE" w14:textId="77777777" w:rsidR="00055720" w:rsidRDefault="00055720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E5A21A" w14:textId="77777777" w:rsidR="00F942FD" w:rsidRDefault="00F942FD" w:rsidP="00FA5B81">
      <w:r>
        <w:separator/>
      </w:r>
    </w:p>
    <w:p w14:paraId="0B888EB9" w14:textId="77777777" w:rsidR="00F942FD" w:rsidRDefault="00F942FD"/>
  </w:footnote>
  <w:footnote w:type="continuationSeparator" w:id="0">
    <w:p w14:paraId="4AEE799B" w14:textId="77777777" w:rsidR="00F942FD" w:rsidRDefault="00F942FD" w:rsidP="00FA5B81">
      <w:r>
        <w:continuationSeparator/>
      </w:r>
    </w:p>
    <w:p w14:paraId="39BC1570" w14:textId="77777777" w:rsidR="00F942FD" w:rsidRDefault="00F942F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58932440"/>
      <w:docPartObj>
        <w:docPartGallery w:val="Page Numbers (Top of Page)"/>
        <w:docPartUnique/>
      </w:docPartObj>
    </w:sdtPr>
    <w:sdtEndPr/>
    <w:sdtContent>
      <w:p w14:paraId="282CE642" w14:textId="77777777" w:rsidR="00055720" w:rsidRDefault="00055720">
        <w:pPr>
          <w:pStyle w:val="af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8A2DB1" w14:textId="77777777" w:rsidR="00055720" w:rsidRPr="00FD10EB" w:rsidRDefault="00055720" w:rsidP="00E90247">
    <w:pPr>
      <w:pStyle w:val="af8"/>
      <w:ind w:left="4677" w:hanging="4677"/>
      <w:jc w:val="right"/>
      <w:rPr>
        <w:color w:val="767171" w:themeColor="background2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35961203"/>
      <w:docPartObj>
        <w:docPartGallery w:val="Page Numbers (Top of Page)"/>
        <w:docPartUnique/>
      </w:docPartObj>
    </w:sdtPr>
    <w:sdtEndPr/>
    <w:sdtContent>
      <w:p w14:paraId="5CC018EC" w14:textId="77777777" w:rsidR="00055720" w:rsidRPr="00055720" w:rsidRDefault="00055720" w:rsidP="00055720">
        <w:pPr>
          <w:pStyle w:val="af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476E7F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7DA58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BD21C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B0588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F6EBA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ACC774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74C17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EE62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9A8A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B6EB4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9C6EE9"/>
    <w:multiLevelType w:val="hybridMultilevel"/>
    <w:tmpl w:val="336C3E18"/>
    <w:lvl w:ilvl="0" w:tplc="9A96FFF0">
      <w:start w:val="1"/>
      <w:numFmt w:val="decimal"/>
      <w:lvlText w:val="7-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4979A3"/>
    <w:multiLevelType w:val="hybridMultilevel"/>
    <w:tmpl w:val="6A42D7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B718AD"/>
    <w:multiLevelType w:val="hybridMultilevel"/>
    <w:tmpl w:val="D0109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1C3631"/>
    <w:multiLevelType w:val="multilevel"/>
    <w:tmpl w:val="BDECB6F6"/>
    <w:lvl w:ilvl="0">
      <w:start w:val="1"/>
      <w:numFmt w:val="decimal"/>
      <w:lvlText w:val="X-%1.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3C7C17CD"/>
    <w:multiLevelType w:val="hybridMultilevel"/>
    <w:tmpl w:val="8B3CF1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027D62"/>
    <w:multiLevelType w:val="hybridMultilevel"/>
    <w:tmpl w:val="F78E85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BC2FC1"/>
    <w:multiLevelType w:val="hybridMultilevel"/>
    <w:tmpl w:val="79E4B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F22FD7"/>
    <w:multiLevelType w:val="hybridMultilevel"/>
    <w:tmpl w:val="FAA064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A75403"/>
    <w:multiLevelType w:val="hybridMultilevel"/>
    <w:tmpl w:val="9766C7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644A83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8"/>
  </w:num>
  <w:num w:numId="3">
    <w:abstractNumId w:val="17"/>
  </w:num>
  <w:num w:numId="4">
    <w:abstractNumId w:val="16"/>
  </w:num>
  <w:num w:numId="5">
    <w:abstractNumId w:val="14"/>
  </w:num>
  <w:num w:numId="6">
    <w:abstractNumId w:val="15"/>
  </w:num>
  <w:num w:numId="7">
    <w:abstractNumId w:val="13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9"/>
  </w:num>
  <w:num w:numId="19">
    <w:abstractNumId w:val="11"/>
  </w:num>
  <w:num w:numId="20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99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0EB"/>
    <w:rsid w:val="000025C1"/>
    <w:rsid w:val="00003B7B"/>
    <w:rsid w:val="00011EE3"/>
    <w:rsid w:val="0001626D"/>
    <w:rsid w:val="00032860"/>
    <w:rsid w:val="00055720"/>
    <w:rsid w:val="00056081"/>
    <w:rsid w:val="00056864"/>
    <w:rsid w:val="0006329C"/>
    <w:rsid w:val="000643DD"/>
    <w:rsid w:val="000718CB"/>
    <w:rsid w:val="00073844"/>
    <w:rsid w:val="00086B8E"/>
    <w:rsid w:val="00086CEF"/>
    <w:rsid w:val="0008706D"/>
    <w:rsid w:val="0009524C"/>
    <w:rsid w:val="000B234C"/>
    <w:rsid w:val="000B636E"/>
    <w:rsid w:val="000C0B25"/>
    <w:rsid w:val="000C1110"/>
    <w:rsid w:val="000C2B55"/>
    <w:rsid w:val="000C49B9"/>
    <w:rsid w:val="000C58AB"/>
    <w:rsid w:val="000D5546"/>
    <w:rsid w:val="000D6500"/>
    <w:rsid w:val="000E10F3"/>
    <w:rsid w:val="000E269C"/>
    <w:rsid w:val="000E35BA"/>
    <w:rsid w:val="000F0329"/>
    <w:rsid w:val="000F59AE"/>
    <w:rsid w:val="000F6137"/>
    <w:rsid w:val="00105ABC"/>
    <w:rsid w:val="001064CF"/>
    <w:rsid w:val="001144A2"/>
    <w:rsid w:val="0011663F"/>
    <w:rsid w:val="00117918"/>
    <w:rsid w:val="00122A8E"/>
    <w:rsid w:val="001417DF"/>
    <w:rsid w:val="00141D8F"/>
    <w:rsid w:val="00150311"/>
    <w:rsid w:val="00151911"/>
    <w:rsid w:val="0015560B"/>
    <w:rsid w:val="00165725"/>
    <w:rsid w:val="001950D2"/>
    <w:rsid w:val="00195220"/>
    <w:rsid w:val="001A01E6"/>
    <w:rsid w:val="001A046C"/>
    <w:rsid w:val="001A0560"/>
    <w:rsid w:val="001C4D63"/>
    <w:rsid w:val="001D5DAB"/>
    <w:rsid w:val="001D7C0D"/>
    <w:rsid w:val="001F0220"/>
    <w:rsid w:val="00200505"/>
    <w:rsid w:val="00206631"/>
    <w:rsid w:val="002132B5"/>
    <w:rsid w:val="00241547"/>
    <w:rsid w:val="00244976"/>
    <w:rsid w:val="00252664"/>
    <w:rsid w:val="00263BB1"/>
    <w:rsid w:val="00275858"/>
    <w:rsid w:val="00277F26"/>
    <w:rsid w:val="002818B7"/>
    <w:rsid w:val="002839CF"/>
    <w:rsid w:val="00285DD9"/>
    <w:rsid w:val="002A1A30"/>
    <w:rsid w:val="002B44B9"/>
    <w:rsid w:val="002B54E2"/>
    <w:rsid w:val="002C1A87"/>
    <w:rsid w:val="002C2389"/>
    <w:rsid w:val="002C4589"/>
    <w:rsid w:val="002E3884"/>
    <w:rsid w:val="002E39EC"/>
    <w:rsid w:val="003000B8"/>
    <w:rsid w:val="003031ED"/>
    <w:rsid w:val="00306FF9"/>
    <w:rsid w:val="00314C13"/>
    <w:rsid w:val="00331AF4"/>
    <w:rsid w:val="003405FE"/>
    <w:rsid w:val="00344599"/>
    <w:rsid w:val="00346712"/>
    <w:rsid w:val="00347B91"/>
    <w:rsid w:val="00355204"/>
    <w:rsid w:val="00362951"/>
    <w:rsid w:val="0038290C"/>
    <w:rsid w:val="00385019"/>
    <w:rsid w:val="00387588"/>
    <w:rsid w:val="00392B91"/>
    <w:rsid w:val="003930BA"/>
    <w:rsid w:val="003932CC"/>
    <w:rsid w:val="003A0265"/>
    <w:rsid w:val="003A2252"/>
    <w:rsid w:val="003A4A83"/>
    <w:rsid w:val="003B5EA8"/>
    <w:rsid w:val="003D3713"/>
    <w:rsid w:val="003F0841"/>
    <w:rsid w:val="003F507A"/>
    <w:rsid w:val="003F5474"/>
    <w:rsid w:val="003F7CD0"/>
    <w:rsid w:val="00401997"/>
    <w:rsid w:val="004115D6"/>
    <w:rsid w:val="0042143B"/>
    <w:rsid w:val="00421779"/>
    <w:rsid w:val="00424EB3"/>
    <w:rsid w:val="004435F2"/>
    <w:rsid w:val="00446872"/>
    <w:rsid w:val="00447340"/>
    <w:rsid w:val="0045526B"/>
    <w:rsid w:val="0045551A"/>
    <w:rsid w:val="00462C5E"/>
    <w:rsid w:val="0046532E"/>
    <w:rsid w:val="004760ED"/>
    <w:rsid w:val="00480A30"/>
    <w:rsid w:val="004858D8"/>
    <w:rsid w:val="00496BB2"/>
    <w:rsid w:val="004A7531"/>
    <w:rsid w:val="004C6E29"/>
    <w:rsid w:val="004D1F46"/>
    <w:rsid w:val="004D262F"/>
    <w:rsid w:val="004D5216"/>
    <w:rsid w:val="004D59B8"/>
    <w:rsid w:val="004F02F0"/>
    <w:rsid w:val="004F2A9A"/>
    <w:rsid w:val="004F4814"/>
    <w:rsid w:val="004F56EA"/>
    <w:rsid w:val="00500220"/>
    <w:rsid w:val="005066D3"/>
    <w:rsid w:val="00507924"/>
    <w:rsid w:val="0051364E"/>
    <w:rsid w:val="00520FE2"/>
    <w:rsid w:val="00522736"/>
    <w:rsid w:val="005366A8"/>
    <w:rsid w:val="0054054D"/>
    <w:rsid w:val="00541BA3"/>
    <w:rsid w:val="00543CE9"/>
    <w:rsid w:val="00551B16"/>
    <w:rsid w:val="005552D3"/>
    <w:rsid w:val="00561ED2"/>
    <w:rsid w:val="00563461"/>
    <w:rsid w:val="00567B28"/>
    <w:rsid w:val="005710F3"/>
    <w:rsid w:val="00573C28"/>
    <w:rsid w:val="00573E5C"/>
    <w:rsid w:val="00595BE1"/>
    <w:rsid w:val="00596684"/>
    <w:rsid w:val="005B34BA"/>
    <w:rsid w:val="005B4F7F"/>
    <w:rsid w:val="005B6800"/>
    <w:rsid w:val="005E5E38"/>
    <w:rsid w:val="0060398A"/>
    <w:rsid w:val="006107A1"/>
    <w:rsid w:val="0061403F"/>
    <w:rsid w:val="00617020"/>
    <w:rsid w:val="006347FB"/>
    <w:rsid w:val="0063654A"/>
    <w:rsid w:val="00643FB9"/>
    <w:rsid w:val="00644406"/>
    <w:rsid w:val="006475A1"/>
    <w:rsid w:val="006615BA"/>
    <w:rsid w:val="00663C5B"/>
    <w:rsid w:val="00681F75"/>
    <w:rsid w:val="00682F4E"/>
    <w:rsid w:val="00686161"/>
    <w:rsid w:val="00687314"/>
    <w:rsid w:val="006A7A12"/>
    <w:rsid w:val="006B23E9"/>
    <w:rsid w:val="006B3D31"/>
    <w:rsid w:val="006B546A"/>
    <w:rsid w:val="006B5C01"/>
    <w:rsid w:val="006B701D"/>
    <w:rsid w:val="006D7568"/>
    <w:rsid w:val="006E636A"/>
    <w:rsid w:val="006F1C6F"/>
    <w:rsid w:val="006F5EB7"/>
    <w:rsid w:val="00712326"/>
    <w:rsid w:val="00712733"/>
    <w:rsid w:val="0071711F"/>
    <w:rsid w:val="0072404B"/>
    <w:rsid w:val="00734BE8"/>
    <w:rsid w:val="00735685"/>
    <w:rsid w:val="007371B1"/>
    <w:rsid w:val="00764578"/>
    <w:rsid w:val="00765C97"/>
    <w:rsid w:val="0078300D"/>
    <w:rsid w:val="00784533"/>
    <w:rsid w:val="007853EB"/>
    <w:rsid w:val="00791DFA"/>
    <w:rsid w:val="00792253"/>
    <w:rsid w:val="00793F01"/>
    <w:rsid w:val="00794957"/>
    <w:rsid w:val="00795FC6"/>
    <w:rsid w:val="007A3976"/>
    <w:rsid w:val="007A3A42"/>
    <w:rsid w:val="007B0BEC"/>
    <w:rsid w:val="007C4537"/>
    <w:rsid w:val="007C6E7A"/>
    <w:rsid w:val="007D090F"/>
    <w:rsid w:val="007D1D83"/>
    <w:rsid w:val="007D7B9E"/>
    <w:rsid w:val="007E29ED"/>
    <w:rsid w:val="007E6699"/>
    <w:rsid w:val="007E6F8E"/>
    <w:rsid w:val="007F0950"/>
    <w:rsid w:val="007F5935"/>
    <w:rsid w:val="00801380"/>
    <w:rsid w:val="00803477"/>
    <w:rsid w:val="0080653C"/>
    <w:rsid w:val="00807027"/>
    <w:rsid w:val="00815B6B"/>
    <w:rsid w:val="00816F3E"/>
    <w:rsid w:val="0082438D"/>
    <w:rsid w:val="0083550E"/>
    <w:rsid w:val="008371D0"/>
    <w:rsid w:val="008405E6"/>
    <w:rsid w:val="00840AB1"/>
    <w:rsid w:val="008475F3"/>
    <w:rsid w:val="00855E29"/>
    <w:rsid w:val="00856EAD"/>
    <w:rsid w:val="008613B0"/>
    <w:rsid w:val="00864ABD"/>
    <w:rsid w:val="0087252A"/>
    <w:rsid w:val="0087477A"/>
    <w:rsid w:val="008827DE"/>
    <w:rsid w:val="008A5A3A"/>
    <w:rsid w:val="008A6E2C"/>
    <w:rsid w:val="008A7123"/>
    <w:rsid w:val="008B0A35"/>
    <w:rsid w:val="008B0C6E"/>
    <w:rsid w:val="008B3667"/>
    <w:rsid w:val="008D1F2C"/>
    <w:rsid w:val="008D6563"/>
    <w:rsid w:val="008D74A9"/>
    <w:rsid w:val="008E6DCC"/>
    <w:rsid w:val="00901F71"/>
    <w:rsid w:val="00931C1C"/>
    <w:rsid w:val="00932E9E"/>
    <w:rsid w:val="00945DAB"/>
    <w:rsid w:val="009469BD"/>
    <w:rsid w:val="0096743E"/>
    <w:rsid w:val="00967FBF"/>
    <w:rsid w:val="00971BA6"/>
    <w:rsid w:val="00975344"/>
    <w:rsid w:val="009828B5"/>
    <w:rsid w:val="00993DF6"/>
    <w:rsid w:val="0099790A"/>
    <w:rsid w:val="009A181B"/>
    <w:rsid w:val="009A29BE"/>
    <w:rsid w:val="009A503E"/>
    <w:rsid w:val="009A56C5"/>
    <w:rsid w:val="009B114E"/>
    <w:rsid w:val="009B30A5"/>
    <w:rsid w:val="009B51A1"/>
    <w:rsid w:val="009B7526"/>
    <w:rsid w:val="009C2D09"/>
    <w:rsid w:val="009C3EBE"/>
    <w:rsid w:val="009D2E87"/>
    <w:rsid w:val="009E4267"/>
    <w:rsid w:val="009E4528"/>
    <w:rsid w:val="009E7431"/>
    <w:rsid w:val="009F2E88"/>
    <w:rsid w:val="009F5E49"/>
    <w:rsid w:val="00A05B4E"/>
    <w:rsid w:val="00A1680C"/>
    <w:rsid w:val="00A248E5"/>
    <w:rsid w:val="00A25AD5"/>
    <w:rsid w:val="00A26F29"/>
    <w:rsid w:val="00A27B37"/>
    <w:rsid w:val="00A27C81"/>
    <w:rsid w:val="00A33A01"/>
    <w:rsid w:val="00A36FC6"/>
    <w:rsid w:val="00A3717C"/>
    <w:rsid w:val="00A4675A"/>
    <w:rsid w:val="00A57A37"/>
    <w:rsid w:val="00A6458C"/>
    <w:rsid w:val="00A646E1"/>
    <w:rsid w:val="00A73BF9"/>
    <w:rsid w:val="00A91146"/>
    <w:rsid w:val="00A96297"/>
    <w:rsid w:val="00A96DDC"/>
    <w:rsid w:val="00AA7748"/>
    <w:rsid w:val="00AD3741"/>
    <w:rsid w:val="00AE1CE9"/>
    <w:rsid w:val="00AE275F"/>
    <w:rsid w:val="00AF0F48"/>
    <w:rsid w:val="00AF54DF"/>
    <w:rsid w:val="00B050E6"/>
    <w:rsid w:val="00B11AF3"/>
    <w:rsid w:val="00B1459A"/>
    <w:rsid w:val="00B1617C"/>
    <w:rsid w:val="00B27BBD"/>
    <w:rsid w:val="00B30646"/>
    <w:rsid w:val="00B3434F"/>
    <w:rsid w:val="00B372AB"/>
    <w:rsid w:val="00B41B39"/>
    <w:rsid w:val="00B44DB8"/>
    <w:rsid w:val="00B55E46"/>
    <w:rsid w:val="00B60052"/>
    <w:rsid w:val="00B65E56"/>
    <w:rsid w:val="00B736E6"/>
    <w:rsid w:val="00B80349"/>
    <w:rsid w:val="00B80F0E"/>
    <w:rsid w:val="00B81FF8"/>
    <w:rsid w:val="00B83F43"/>
    <w:rsid w:val="00B93273"/>
    <w:rsid w:val="00B949CC"/>
    <w:rsid w:val="00BB0AD9"/>
    <w:rsid w:val="00BB275A"/>
    <w:rsid w:val="00BC28ED"/>
    <w:rsid w:val="00BC7D97"/>
    <w:rsid w:val="00BE7D18"/>
    <w:rsid w:val="00BF0F53"/>
    <w:rsid w:val="00BF0F95"/>
    <w:rsid w:val="00BF159F"/>
    <w:rsid w:val="00BF2612"/>
    <w:rsid w:val="00C00444"/>
    <w:rsid w:val="00C02B31"/>
    <w:rsid w:val="00C135DF"/>
    <w:rsid w:val="00C20E43"/>
    <w:rsid w:val="00C2422C"/>
    <w:rsid w:val="00C31437"/>
    <w:rsid w:val="00C42270"/>
    <w:rsid w:val="00C453B1"/>
    <w:rsid w:val="00C6072D"/>
    <w:rsid w:val="00C60DE7"/>
    <w:rsid w:val="00C65C43"/>
    <w:rsid w:val="00C6744F"/>
    <w:rsid w:val="00C739A0"/>
    <w:rsid w:val="00C8690D"/>
    <w:rsid w:val="00C904A2"/>
    <w:rsid w:val="00CB17F8"/>
    <w:rsid w:val="00CC0204"/>
    <w:rsid w:val="00CD01F1"/>
    <w:rsid w:val="00CD3C25"/>
    <w:rsid w:val="00CF0176"/>
    <w:rsid w:val="00CF18E3"/>
    <w:rsid w:val="00CF3B2B"/>
    <w:rsid w:val="00CF5834"/>
    <w:rsid w:val="00D01F60"/>
    <w:rsid w:val="00D16ED6"/>
    <w:rsid w:val="00D17F22"/>
    <w:rsid w:val="00D31116"/>
    <w:rsid w:val="00D56532"/>
    <w:rsid w:val="00D91A5A"/>
    <w:rsid w:val="00D944DC"/>
    <w:rsid w:val="00DA2136"/>
    <w:rsid w:val="00DB060A"/>
    <w:rsid w:val="00DB3F46"/>
    <w:rsid w:val="00DB4EC6"/>
    <w:rsid w:val="00DB5499"/>
    <w:rsid w:val="00DC6C3C"/>
    <w:rsid w:val="00DE2165"/>
    <w:rsid w:val="00DE458E"/>
    <w:rsid w:val="00DE6D1F"/>
    <w:rsid w:val="00E00F67"/>
    <w:rsid w:val="00E1608A"/>
    <w:rsid w:val="00E263B8"/>
    <w:rsid w:val="00E34694"/>
    <w:rsid w:val="00E35141"/>
    <w:rsid w:val="00E35CF1"/>
    <w:rsid w:val="00E40470"/>
    <w:rsid w:val="00E54715"/>
    <w:rsid w:val="00E54DE1"/>
    <w:rsid w:val="00E56137"/>
    <w:rsid w:val="00E5635B"/>
    <w:rsid w:val="00E56E26"/>
    <w:rsid w:val="00E65271"/>
    <w:rsid w:val="00E753C7"/>
    <w:rsid w:val="00E80235"/>
    <w:rsid w:val="00E803D4"/>
    <w:rsid w:val="00E82E06"/>
    <w:rsid w:val="00E845C0"/>
    <w:rsid w:val="00E85838"/>
    <w:rsid w:val="00E90247"/>
    <w:rsid w:val="00E94395"/>
    <w:rsid w:val="00E9481D"/>
    <w:rsid w:val="00EA3081"/>
    <w:rsid w:val="00EA7395"/>
    <w:rsid w:val="00EB2A70"/>
    <w:rsid w:val="00EB3DA9"/>
    <w:rsid w:val="00EC3BE9"/>
    <w:rsid w:val="00EC446D"/>
    <w:rsid w:val="00EC5C3C"/>
    <w:rsid w:val="00ED0484"/>
    <w:rsid w:val="00ED0AC7"/>
    <w:rsid w:val="00ED34AC"/>
    <w:rsid w:val="00ED413B"/>
    <w:rsid w:val="00ED4884"/>
    <w:rsid w:val="00ED4FA8"/>
    <w:rsid w:val="00EE1611"/>
    <w:rsid w:val="00EE5828"/>
    <w:rsid w:val="00EF5B4D"/>
    <w:rsid w:val="00F0109B"/>
    <w:rsid w:val="00F41174"/>
    <w:rsid w:val="00F43B5A"/>
    <w:rsid w:val="00F53A3E"/>
    <w:rsid w:val="00F540DF"/>
    <w:rsid w:val="00F57BBE"/>
    <w:rsid w:val="00F6576A"/>
    <w:rsid w:val="00F74BD1"/>
    <w:rsid w:val="00F75C00"/>
    <w:rsid w:val="00F942FD"/>
    <w:rsid w:val="00F96D37"/>
    <w:rsid w:val="00FA15F4"/>
    <w:rsid w:val="00FA5B81"/>
    <w:rsid w:val="00FA67BC"/>
    <w:rsid w:val="00FA76E9"/>
    <w:rsid w:val="00FB4FD6"/>
    <w:rsid w:val="00FC2509"/>
    <w:rsid w:val="00FC3925"/>
    <w:rsid w:val="00FD10EB"/>
    <w:rsid w:val="00FD1C6E"/>
    <w:rsid w:val="00FD3A8F"/>
    <w:rsid w:val="00FE1177"/>
    <w:rsid w:val="00FE21D1"/>
    <w:rsid w:val="00FF09D5"/>
    <w:rsid w:val="00FF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C7D002"/>
  <w15:chartTrackingRefBased/>
  <w15:docId w15:val="{8600EC63-D47B-4A50-A612-79C00A643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9" w:qFormat="1"/>
    <w:lsdException w:name="heading 1" w:uiPriority="10"/>
    <w:lsdException w:name="heading 2" w:semiHidden="1" w:uiPriority="10"/>
    <w:lsdException w:name="heading 3" w:semiHidden="1" w:uiPriority="10" w:unhideWhenUsed="1" w:qFormat="1"/>
    <w:lsdException w:name="heading 4" w:semiHidden="1" w:uiPriority="10" w:unhideWhenUsed="1" w:qFormat="1"/>
    <w:lsdException w:name="heading 5" w:semiHidden="1" w:uiPriority="10" w:unhideWhenUsed="1" w:qFormat="1"/>
    <w:lsdException w:name="heading 6" w:semiHidden="1" w:uiPriority="10" w:unhideWhenUsed="1" w:qFormat="1"/>
    <w:lsdException w:name="heading 7" w:semiHidden="1" w:uiPriority="10" w:unhideWhenUsed="1" w:qFormat="1"/>
    <w:lsdException w:name="heading 8" w:semiHidden="1" w:uiPriority="10" w:unhideWhenUsed="1" w:qFormat="1"/>
    <w:lsdException w:name="heading 9" w:semiHidden="1" w:uiPriority="1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98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"/>
    <w:semiHidden/>
    <w:qFormat/>
    <w:rsid w:val="000C1110"/>
    <w:rPr>
      <w:rFonts w:ascii="Arial" w:hAnsi="Arial"/>
    </w:rPr>
  </w:style>
  <w:style w:type="paragraph" w:styleId="1">
    <w:name w:val="heading 1"/>
    <w:basedOn w:val="a"/>
    <w:next w:val="a"/>
    <w:link w:val="10"/>
    <w:uiPriority w:val="10"/>
    <w:semiHidden/>
    <w:rsid w:val="0038501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10"/>
    <w:semiHidden/>
    <w:rsid w:val="0038501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10"/>
    <w:semiHidden/>
    <w:unhideWhenUsed/>
    <w:qFormat/>
    <w:rsid w:val="003850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ЕРИАЛ"/>
    <w:basedOn w:val="a"/>
    <w:next w:val="a4"/>
    <w:semiHidden/>
    <w:qFormat/>
    <w:rsid w:val="00385019"/>
    <w:pPr>
      <w:spacing w:after="240"/>
      <w:jc w:val="center"/>
      <w:outlineLvl w:val="0"/>
    </w:pPr>
    <w:rPr>
      <w:rFonts w:ascii="Sylfaen" w:hAnsi="Sylfaen"/>
      <w:caps/>
      <w:color w:val="000000" w:themeColor="text1"/>
      <w:sz w:val="28"/>
      <w:szCs w:val="28"/>
    </w:rPr>
  </w:style>
  <w:style w:type="paragraph" w:customStyle="1" w:styleId="a4">
    <w:name w:val="СЕЗОН/СЕРИЯ"/>
    <w:basedOn w:val="a"/>
    <w:next w:val="a5"/>
    <w:uiPriority w:val="1"/>
    <w:semiHidden/>
    <w:qFormat/>
    <w:rsid w:val="00385019"/>
    <w:pPr>
      <w:jc w:val="center"/>
    </w:pPr>
    <w:rPr>
      <w:rFonts w:ascii="Sylfaen" w:hAnsi="Sylfaen"/>
      <w:smallCaps/>
      <w:color w:val="000000" w:themeColor="text1"/>
      <w:sz w:val="28"/>
      <w:szCs w:val="28"/>
    </w:rPr>
  </w:style>
  <w:style w:type="paragraph" w:customStyle="1" w:styleId="a5">
    <w:name w:val="НАЗВАНИЕ СЕРИИ"/>
    <w:basedOn w:val="a"/>
    <w:uiPriority w:val="2"/>
    <w:semiHidden/>
    <w:qFormat/>
    <w:rsid w:val="00385019"/>
    <w:pPr>
      <w:spacing w:before="240" w:after="360"/>
      <w:jc w:val="center"/>
      <w:outlineLvl w:val="0"/>
    </w:pPr>
    <w:rPr>
      <w:rFonts w:ascii="Sylfaen" w:hAnsi="Sylfaen"/>
      <w:caps/>
      <w:color w:val="000000" w:themeColor="text1"/>
      <w:sz w:val="28"/>
      <w:szCs w:val="28"/>
      <w:u w:val="single"/>
    </w:rPr>
  </w:style>
  <w:style w:type="paragraph" w:customStyle="1" w:styleId="a6">
    <w:name w:val="МЕСТО И ВРЕМЯ"/>
    <w:basedOn w:val="a"/>
    <w:next w:val="a7"/>
    <w:uiPriority w:val="3"/>
    <w:qFormat/>
    <w:rsid w:val="00055720"/>
    <w:pPr>
      <w:keepNext/>
      <w:tabs>
        <w:tab w:val="left" w:pos="992"/>
      </w:tabs>
      <w:spacing w:before="240"/>
      <w:ind w:left="992" w:hanging="992"/>
      <w:outlineLvl w:val="0"/>
    </w:pPr>
    <w:rPr>
      <w:rFonts w:ascii="Courier New" w:eastAsia="Times New Roman" w:hAnsi="Courier New" w:cs="Arial"/>
      <w:caps/>
      <w:szCs w:val="28"/>
      <w:lang w:eastAsia="ru-RU"/>
    </w:rPr>
  </w:style>
  <w:style w:type="paragraph" w:customStyle="1" w:styleId="a8">
    <w:name w:val="ГЕРОИ"/>
    <w:basedOn w:val="a"/>
    <w:next w:val="a7"/>
    <w:uiPriority w:val="4"/>
    <w:semiHidden/>
    <w:qFormat/>
    <w:rsid w:val="00055720"/>
    <w:pPr>
      <w:keepNext/>
      <w:spacing w:before="120"/>
      <w:jc w:val="both"/>
      <w:outlineLvl w:val="1"/>
    </w:pPr>
    <w:rPr>
      <w:rFonts w:ascii="Courier New" w:hAnsi="Courier New" w:cs="Times New Roman"/>
      <w:bCs/>
      <w:caps/>
      <w:szCs w:val="28"/>
      <w:lang w:eastAsia="ru-RU"/>
    </w:rPr>
  </w:style>
  <w:style w:type="paragraph" w:customStyle="1" w:styleId="a7">
    <w:name w:val="ОПИСАНИЕ ДЕЙСТВИЯ"/>
    <w:basedOn w:val="a"/>
    <w:next w:val="a9"/>
    <w:link w:val="aa"/>
    <w:uiPriority w:val="5"/>
    <w:qFormat/>
    <w:rsid w:val="00055720"/>
    <w:pPr>
      <w:spacing w:before="120" w:after="120"/>
      <w:contextualSpacing/>
      <w:jc w:val="both"/>
    </w:pPr>
    <w:rPr>
      <w:rFonts w:ascii="Courier New" w:eastAsia="Times New Roman" w:hAnsi="Courier New" w:cs="Times New Roman"/>
      <w:szCs w:val="28"/>
      <w:lang w:val="x-none" w:eastAsia="x-none"/>
    </w:rPr>
  </w:style>
  <w:style w:type="character" w:customStyle="1" w:styleId="aa">
    <w:name w:val="ОПИСАНИЕ ДЕЙСТВИЯ Знак"/>
    <w:link w:val="a7"/>
    <w:uiPriority w:val="5"/>
    <w:rsid w:val="00055720"/>
    <w:rPr>
      <w:rFonts w:ascii="Courier New" w:eastAsia="Times New Roman" w:hAnsi="Courier New" w:cs="Times New Roman"/>
      <w:szCs w:val="28"/>
      <w:lang w:val="x-none" w:eastAsia="x-none"/>
    </w:rPr>
  </w:style>
  <w:style w:type="paragraph" w:customStyle="1" w:styleId="a9">
    <w:name w:val="ИМЯ ГЕРОЯ"/>
    <w:basedOn w:val="a"/>
    <w:next w:val="ab"/>
    <w:link w:val="ac"/>
    <w:uiPriority w:val="6"/>
    <w:qFormat/>
    <w:rsid w:val="00055720"/>
    <w:pPr>
      <w:keepNext/>
      <w:spacing w:before="240"/>
      <w:ind w:left="3833"/>
    </w:pPr>
    <w:rPr>
      <w:rFonts w:ascii="Courier New" w:eastAsia="Times New Roman" w:hAnsi="Courier New" w:cs="Times New Roman"/>
      <w:caps/>
      <w:szCs w:val="28"/>
      <w:lang w:val="x-none" w:eastAsia="x-none"/>
    </w:rPr>
  </w:style>
  <w:style w:type="character" w:customStyle="1" w:styleId="ac">
    <w:name w:val="ИМЯ ГЕРОЯ Знак"/>
    <w:link w:val="a9"/>
    <w:uiPriority w:val="6"/>
    <w:rsid w:val="00055720"/>
    <w:rPr>
      <w:rFonts w:ascii="Courier New" w:eastAsia="Times New Roman" w:hAnsi="Courier New" w:cs="Times New Roman"/>
      <w:caps/>
      <w:szCs w:val="28"/>
      <w:lang w:val="x-none" w:eastAsia="x-none"/>
    </w:rPr>
  </w:style>
  <w:style w:type="paragraph" w:customStyle="1" w:styleId="ab">
    <w:name w:val="РЕПЛИКА"/>
    <w:basedOn w:val="a"/>
    <w:next w:val="a9"/>
    <w:link w:val="ad"/>
    <w:uiPriority w:val="7"/>
    <w:qFormat/>
    <w:rsid w:val="00055720"/>
    <w:pPr>
      <w:keepLines/>
      <w:ind w:left="2126" w:right="2126"/>
      <w:jc w:val="both"/>
    </w:pPr>
    <w:rPr>
      <w:rFonts w:ascii="Courier New" w:eastAsia="Times New Roman" w:hAnsi="Courier New" w:cs="Times New Roman"/>
      <w:szCs w:val="28"/>
      <w:lang w:val="x-none" w:eastAsia="x-none"/>
    </w:rPr>
  </w:style>
  <w:style w:type="character" w:customStyle="1" w:styleId="ad">
    <w:name w:val="РЕПЛИКА Знак"/>
    <w:link w:val="ab"/>
    <w:uiPriority w:val="7"/>
    <w:rsid w:val="00055720"/>
    <w:rPr>
      <w:rFonts w:ascii="Courier New" w:eastAsia="Times New Roman" w:hAnsi="Courier New" w:cs="Times New Roman"/>
      <w:szCs w:val="28"/>
      <w:lang w:val="x-none" w:eastAsia="x-none"/>
    </w:rPr>
  </w:style>
  <w:style w:type="paragraph" w:customStyle="1" w:styleId="ae">
    <w:name w:val="РЕМАРКА"/>
    <w:basedOn w:val="a"/>
    <w:next w:val="ab"/>
    <w:link w:val="af"/>
    <w:uiPriority w:val="8"/>
    <w:qFormat/>
    <w:rsid w:val="00055720"/>
    <w:pPr>
      <w:keepNext/>
      <w:ind w:left="3119" w:right="2552"/>
      <w:jc w:val="both"/>
    </w:pPr>
    <w:rPr>
      <w:rFonts w:ascii="Courier New" w:eastAsia="Times New Roman" w:hAnsi="Courier New" w:cs="Times New Roman"/>
      <w:szCs w:val="28"/>
      <w:lang w:eastAsia="ru-RU"/>
    </w:rPr>
  </w:style>
  <w:style w:type="character" w:customStyle="1" w:styleId="af">
    <w:name w:val="РЕМАРКА Знак"/>
    <w:link w:val="ae"/>
    <w:uiPriority w:val="8"/>
    <w:rsid w:val="00055720"/>
    <w:rPr>
      <w:rFonts w:ascii="Courier New" w:eastAsia="Times New Roman" w:hAnsi="Courier New" w:cs="Times New Roman"/>
      <w:szCs w:val="28"/>
      <w:lang w:eastAsia="ru-RU"/>
    </w:rPr>
  </w:style>
  <w:style w:type="table" w:styleId="af0">
    <w:name w:val="Table Grid"/>
    <w:basedOn w:val="a1"/>
    <w:uiPriority w:val="39"/>
    <w:rsid w:val="003850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semiHidden/>
    <w:qFormat/>
    <w:rsid w:val="0038501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10"/>
    <w:semiHidden/>
    <w:rsid w:val="00385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2">
    <w:name w:val="TOC Heading"/>
    <w:basedOn w:val="1"/>
    <w:next w:val="a"/>
    <w:uiPriority w:val="39"/>
    <w:semiHidden/>
    <w:rsid w:val="00385019"/>
    <w:pPr>
      <w:spacing w:line="259" w:lineRule="auto"/>
      <w:jc w:val="right"/>
      <w:outlineLvl w:val="9"/>
    </w:pPr>
    <w:rPr>
      <w:rFonts w:ascii="Arial" w:hAnsi="Arial"/>
      <w:caps/>
      <w:color w:val="auto"/>
      <w:sz w:val="24"/>
      <w:lang w:eastAsia="ru-RU"/>
    </w:rPr>
  </w:style>
  <w:style w:type="paragraph" w:styleId="11">
    <w:name w:val="toc 1"/>
    <w:basedOn w:val="a"/>
    <w:next w:val="a"/>
    <w:autoRedefine/>
    <w:uiPriority w:val="39"/>
    <w:semiHidden/>
    <w:rsid w:val="00056864"/>
    <w:pPr>
      <w:keepNext/>
      <w:tabs>
        <w:tab w:val="left" w:pos="660"/>
        <w:tab w:val="left" w:pos="851"/>
      </w:tabs>
      <w:spacing w:before="200" w:after="60"/>
    </w:pPr>
    <w:rPr>
      <w:b/>
    </w:rPr>
  </w:style>
  <w:style w:type="paragraph" w:styleId="21">
    <w:name w:val="toc 2"/>
    <w:basedOn w:val="a"/>
    <w:next w:val="a"/>
    <w:autoRedefine/>
    <w:uiPriority w:val="39"/>
    <w:semiHidden/>
    <w:rsid w:val="00056864"/>
    <w:pPr>
      <w:spacing w:after="100"/>
      <w:ind w:left="680"/>
    </w:pPr>
    <w:rPr>
      <w:smallCaps/>
    </w:rPr>
  </w:style>
  <w:style w:type="character" w:customStyle="1" w:styleId="30">
    <w:name w:val="Заголовок 3 Знак"/>
    <w:basedOn w:val="a0"/>
    <w:link w:val="3"/>
    <w:uiPriority w:val="10"/>
    <w:semiHidden/>
    <w:rsid w:val="00385019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af3">
    <w:name w:val="ТИТУЛ_СЕРИАЛ"/>
    <w:basedOn w:val="a"/>
    <w:autoRedefine/>
    <w:uiPriority w:val="9"/>
    <w:semiHidden/>
    <w:qFormat/>
    <w:rsid w:val="00FD10EB"/>
    <w:pPr>
      <w:framePr w:hSpace="180" w:wrap="around" w:vAnchor="text" w:hAnchor="margin" w:x="279" w:y="28"/>
      <w:spacing w:after="120"/>
      <w:jc w:val="center"/>
    </w:pPr>
    <w:rPr>
      <w:rFonts w:ascii="Sylfaen" w:hAnsi="Sylfaen"/>
      <w:caps/>
      <w:sz w:val="40"/>
      <w:szCs w:val="40"/>
    </w:rPr>
  </w:style>
  <w:style w:type="paragraph" w:customStyle="1" w:styleId="af4">
    <w:name w:val="ТИТУЛ_СЕЗОН/СЕРИЯ"/>
    <w:basedOn w:val="a"/>
    <w:autoRedefine/>
    <w:uiPriority w:val="9"/>
    <w:semiHidden/>
    <w:qFormat/>
    <w:rsid w:val="00FD10EB"/>
    <w:pPr>
      <w:framePr w:hSpace="180" w:wrap="around" w:vAnchor="text" w:hAnchor="margin" w:x="279" w:y="28"/>
      <w:jc w:val="center"/>
    </w:pPr>
    <w:rPr>
      <w:rFonts w:ascii="Sylfaen" w:hAnsi="Sylfaen"/>
      <w:smallCaps/>
      <w:sz w:val="32"/>
      <w:szCs w:val="32"/>
    </w:rPr>
  </w:style>
  <w:style w:type="paragraph" w:customStyle="1" w:styleId="af5">
    <w:name w:val="ТИТУЛ_НАЗВАНИЕ"/>
    <w:basedOn w:val="a"/>
    <w:autoRedefine/>
    <w:uiPriority w:val="9"/>
    <w:semiHidden/>
    <w:qFormat/>
    <w:rsid w:val="00385019"/>
    <w:pPr>
      <w:framePr w:hSpace="180" w:wrap="around" w:vAnchor="text" w:hAnchor="margin" w:x="279" w:y="28"/>
      <w:jc w:val="center"/>
    </w:pPr>
    <w:rPr>
      <w:rFonts w:ascii="Sylfaen" w:hAnsi="Sylfaen"/>
      <w:caps/>
      <w:sz w:val="36"/>
      <w:szCs w:val="36"/>
    </w:rPr>
  </w:style>
  <w:style w:type="paragraph" w:customStyle="1" w:styleId="af6">
    <w:name w:val="Дата/Изменения"/>
    <w:basedOn w:val="a"/>
    <w:uiPriority w:val="9"/>
    <w:semiHidden/>
    <w:qFormat/>
    <w:rsid w:val="00385019"/>
    <w:pPr>
      <w:spacing w:after="240"/>
      <w:jc w:val="right"/>
    </w:pPr>
    <w:rPr>
      <w:rFonts w:ascii="Sylfaen" w:hAnsi="Sylfaen"/>
    </w:rPr>
  </w:style>
  <w:style w:type="paragraph" w:customStyle="1" w:styleId="af7">
    <w:name w:val="Автор сценария"/>
    <w:basedOn w:val="a"/>
    <w:uiPriority w:val="9"/>
    <w:semiHidden/>
    <w:qFormat/>
    <w:rsid w:val="00385019"/>
    <w:pPr>
      <w:spacing w:after="480"/>
      <w:jc w:val="right"/>
    </w:pPr>
    <w:rPr>
      <w:rFonts w:ascii="Sylfaen" w:hAnsi="Sylfaen"/>
    </w:rPr>
  </w:style>
  <w:style w:type="paragraph" w:styleId="af8">
    <w:name w:val="header"/>
    <w:basedOn w:val="a"/>
    <w:link w:val="af9"/>
    <w:uiPriority w:val="99"/>
    <w:semiHidden/>
    <w:rsid w:val="00385019"/>
    <w:pPr>
      <w:tabs>
        <w:tab w:val="center" w:pos="4677"/>
        <w:tab w:val="right" w:pos="9355"/>
      </w:tabs>
    </w:pPr>
  </w:style>
  <w:style w:type="paragraph" w:customStyle="1" w:styleId="afa">
    <w:name w:val="ЗТМ/СКЛЕЙКА/КОНЕЦ"/>
    <w:basedOn w:val="a"/>
    <w:link w:val="afb"/>
    <w:uiPriority w:val="9"/>
    <w:qFormat/>
    <w:rsid w:val="00275858"/>
    <w:pPr>
      <w:spacing w:before="120"/>
    </w:pPr>
    <w:rPr>
      <w:rFonts w:ascii="Courier New" w:hAnsi="Courier New"/>
      <w:caps/>
      <w:szCs w:val="28"/>
    </w:rPr>
  </w:style>
  <w:style w:type="character" w:customStyle="1" w:styleId="af9">
    <w:name w:val="Верхний колонтитул Знак"/>
    <w:basedOn w:val="a0"/>
    <w:link w:val="af8"/>
    <w:uiPriority w:val="99"/>
    <w:semiHidden/>
    <w:rsid w:val="00AE1CE9"/>
    <w:rPr>
      <w:rFonts w:ascii="Arial" w:hAnsi="Arial"/>
    </w:rPr>
  </w:style>
  <w:style w:type="paragraph" w:styleId="afc">
    <w:name w:val="footer"/>
    <w:basedOn w:val="a"/>
    <w:link w:val="afd"/>
    <w:uiPriority w:val="99"/>
    <w:semiHidden/>
    <w:rsid w:val="00385019"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basedOn w:val="a0"/>
    <w:link w:val="afc"/>
    <w:uiPriority w:val="99"/>
    <w:semiHidden/>
    <w:rsid w:val="00385019"/>
    <w:rPr>
      <w:rFonts w:ascii="Arial" w:hAnsi="Arial"/>
    </w:rPr>
  </w:style>
  <w:style w:type="character" w:customStyle="1" w:styleId="20">
    <w:name w:val="Заголовок 2 Знак"/>
    <w:basedOn w:val="a0"/>
    <w:link w:val="2"/>
    <w:uiPriority w:val="10"/>
    <w:semiHidden/>
    <w:rsid w:val="003850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fe">
    <w:name w:val="Hyperlink"/>
    <w:basedOn w:val="a0"/>
    <w:uiPriority w:val="99"/>
    <w:semiHidden/>
    <w:rsid w:val="00385019"/>
    <w:rPr>
      <w:color w:val="0563C1" w:themeColor="hyperlink"/>
      <w:u w:val="single"/>
    </w:rPr>
  </w:style>
  <w:style w:type="character" w:customStyle="1" w:styleId="afb">
    <w:name w:val="ЗТМ/СКЛЕЙКА/КОНЕЦ Знак"/>
    <w:basedOn w:val="a0"/>
    <w:link w:val="afa"/>
    <w:uiPriority w:val="9"/>
    <w:rsid w:val="00275858"/>
    <w:rPr>
      <w:rFonts w:ascii="Courier New" w:hAnsi="Courier New"/>
      <w:cap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12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sha\Desktop\&#1051;&#1077;&#1075;&#1080;&#1086;\&#1055;&#1054;&#1051;&#1048;&#1053;&#1040;\&#1055;&#1086;&#1083;&#1085;&#1099;&#1081;%20&#1096;&#1072;&#1073;&#1083;&#1086;&#1085;%20&#1052;&#1057;&#1056;2%20&#1080;%20&#1044;&#1040;&#105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DB03D1-0024-49A9-BF0D-EC5A20846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Полный шаблон МСР2 и ДАМ</Template>
  <TotalTime>3839</TotalTime>
  <Pages>27</Pages>
  <Words>3859</Words>
  <Characters>21999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Pasha</dc:creator>
  <cp:keywords/>
  <dc:description/>
  <cp:lastModifiedBy>Нина</cp:lastModifiedBy>
  <cp:revision>43</cp:revision>
  <dcterms:created xsi:type="dcterms:W3CDTF">2022-03-14T06:23:00Z</dcterms:created>
  <dcterms:modified xsi:type="dcterms:W3CDTF">2023-06-22T15:07:00Z</dcterms:modified>
</cp:coreProperties>
</file>