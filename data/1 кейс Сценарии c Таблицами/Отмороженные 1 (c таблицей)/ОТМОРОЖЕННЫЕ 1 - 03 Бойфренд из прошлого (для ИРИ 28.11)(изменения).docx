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EB69D" w14:textId="77777777" w:rsidR="007C0C3D" w:rsidRPr="001824C3" w:rsidRDefault="007C0C3D" w:rsidP="007668C4">
      <w:pPr>
        <w:tabs>
          <w:tab w:val="left" w:pos="2029"/>
          <w:tab w:val="center" w:pos="4181"/>
        </w:tabs>
        <w:spacing w:before="3720" w:after="240"/>
        <w:ind w:left="1843" w:right="1843"/>
        <w:jc w:val="center"/>
        <w:rPr>
          <w:rFonts w:ascii="Courier New" w:hAnsi="Courier New" w:cs="Courier New"/>
          <w:caps/>
          <w:color w:val="000000" w:themeColor="text1"/>
        </w:rPr>
      </w:pPr>
      <w:r w:rsidRPr="001824C3">
        <w:rPr>
          <w:rFonts w:ascii="Courier New" w:hAnsi="Courier New" w:cs="Courier New"/>
          <w:caps/>
          <w:color w:val="000000" w:themeColor="text1"/>
        </w:rPr>
        <w:t>ОТМОРОЖЕННЫЕ</w:t>
      </w:r>
    </w:p>
    <w:p w14:paraId="4B82A939" w14:textId="77777777" w:rsidR="001467C5" w:rsidRPr="001467C5" w:rsidRDefault="001467C5" w:rsidP="001467C5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eastAsia="Calibri" w:hAnsi="Courier New" w:cs="Courier New"/>
          <w:color w:val="000000" w:themeColor="text1"/>
        </w:rPr>
      </w:pPr>
      <w:r w:rsidRPr="001467C5">
        <w:rPr>
          <w:rFonts w:ascii="Courier New" w:eastAsia="Calibri" w:hAnsi="Courier New" w:cs="Courier New"/>
          <w:color w:val="000000" w:themeColor="text1"/>
        </w:rPr>
        <w:t>Илья Куликов</w:t>
      </w:r>
    </w:p>
    <w:p w14:paraId="5A0FA070" w14:textId="77777777" w:rsidR="007C0C3D" w:rsidRPr="001824C3" w:rsidRDefault="007C0C3D" w:rsidP="007C0C3D">
      <w:pPr>
        <w:tabs>
          <w:tab w:val="left" w:pos="2029"/>
          <w:tab w:val="center" w:pos="4181"/>
        </w:tabs>
        <w:spacing w:after="240"/>
        <w:ind w:left="1843" w:right="1843"/>
        <w:jc w:val="center"/>
        <w:rPr>
          <w:rFonts w:ascii="Courier New" w:hAnsi="Courier New" w:cs="Courier New"/>
          <w:color w:val="000000" w:themeColor="text1"/>
        </w:rPr>
      </w:pPr>
      <w:r w:rsidRPr="001824C3">
        <w:rPr>
          <w:rFonts w:ascii="Courier New" w:hAnsi="Courier New" w:cs="Courier New"/>
          <w:color w:val="000000" w:themeColor="text1"/>
        </w:rPr>
        <w:t>оригинальный сценарий</w:t>
      </w:r>
    </w:p>
    <w:p w14:paraId="248AE12D" w14:textId="7CCB6EA8" w:rsidR="007C0C3D" w:rsidRPr="001824C3" w:rsidRDefault="007C0C3D" w:rsidP="007C0C3D">
      <w:pPr>
        <w:jc w:val="center"/>
        <w:rPr>
          <w:rFonts w:ascii="Courier New" w:hAnsi="Courier New" w:cs="Courier New"/>
          <w:smallCaps/>
          <w:color w:val="000000" w:themeColor="text1"/>
        </w:rPr>
      </w:pPr>
      <w:r w:rsidRPr="001824C3">
        <w:rPr>
          <w:rFonts w:ascii="Courier New" w:hAnsi="Courier New" w:cs="Courier New"/>
          <w:smallCaps/>
          <w:color w:val="000000" w:themeColor="text1"/>
        </w:rPr>
        <w:t>(</w:t>
      </w:r>
      <w:r w:rsidR="001467C5">
        <w:rPr>
          <w:rFonts w:ascii="Courier New" w:hAnsi="Courier New" w:cs="Courier New"/>
          <w:smallCaps/>
          <w:color w:val="000000" w:themeColor="text1"/>
        </w:rPr>
        <w:t>12+</w:t>
      </w:r>
      <w:r w:rsidRPr="001824C3">
        <w:rPr>
          <w:rFonts w:ascii="Courier New" w:hAnsi="Courier New" w:cs="Courier New"/>
          <w:smallCaps/>
          <w:color w:val="000000" w:themeColor="text1"/>
        </w:rPr>
        <w:t>)</w:t>
      </w:r>
    </w:p>
    <w:p w14:paraId="7EED3D48" w14:textId="77777777" w:rsidR="007C0C3D" w:rsidRPr="001824C3" w:rsidRDefault="007C0C3D" w:rsidP="007C0C3D">
      <w:pPr>
        <w:spacing w:before="4560"/>
        <w:ind w:left="4678"/>
        <w:rPr>
          <w:rFonts w:ascii="Courier New" w:hAnsi="Courier New" w:cs="Courier New"/>
          <w:caps/>
          <w:color w:val="000000" w:themeColor="text1"/>
        </w:rPr>
      </w:pPr>
      <w:r w:rsidRPr="001824C3">
        <w:rPr>
          <w:rFonts w:ascii="Courier New" w:hAnsi="Courier New" w:cs="Courier New"/>
          <w:caps/>
          <w:color w:val="000000" w:themeColor="text1"/>
          <w:lang w:val="en-US"/>
        </w:rPr>
        <w:t>LEGIO</w:t>
      </w:r>
      <w:r w:rsidRPr="001824C3">
        <w:rPr>
          <w:rFonts w:ascii="Courier New" w:hAnsi="Courier New" w:cs="Courier New"/>
          <w:caps/>
          <w:color w:val="000000" w:themeColor="text1"/>
        </w:rPr>
        <w:t xml:space="preserve"> </w:t>
      </w:r>
      <w:r w:rsidRPr="001824C3">
        <w:rPr>
          <w:rFonts w:ascii="Courier New" w:hAnsi="Courier New" w:cs="Courier New"/>
          <w:caps/>
          <w:color w:val="000000" w:themeColor="text1"/>
          <w:lang w:val="en-US"/>
        </w:rPr>
        <w:t>FELIX</w:t>
      </w:r>
    </w:p>
    <w:p w14:paraId="6E54ED5D" w14:textId="77777777" w:rsidR="007C0C3D" w:rsidRPr="001824C3" w:rsidRDefault="007C0C3D" w:rsidP="007C0C3D">
      <w:pPr>
        <w:spacing w:before="120" w:after="120"/>
        <w:contextualSpacing/>
        <w:jc w:val="both"/>
        <w:rPr>
          <w:rFonts w:ascii="Courier New" w:eastAsia="Times New Roman" w:hAnsi="Courier New" w:cs="Times New Roman"/>
          <w:szCs w:val="28"/>
          <w:lang w:val="x-none" w:eastAsia="x-none"/>
        </w:rPr>
      </w:pPr>
    </w:p>
    <w:p w14:paraId="4B22EC84" w14:textId="77777777" w:rsidR="007C0C3D" w:rsidRDefault="007C0C3D" w:rsidP="004C6E29">
      <w:pPr>
        <w:pStyle w:val="afa"/>
        <w:sectPr w:rsidR="007C0C3D" w:rsidSect="005C0FEB">
          <w:footerReference w:type="default" r:id="rId8"/>
          <w:pgSz w:w="11906" w:h="16838"/>
          <w:pgMar w:top="1418" w:right="1418" w:bottom="709" w:left="2126" w:header="567" w:footer="567" w:gutter="0"/>
          <w:pgNumType w:start="1"/>
          <w:cols w:space="708"/>
          <w:docGrid w:linePitch="360"/>
        </w:sectPr>
      </w:pPr>
    </w:p>
    <w:p w14:paraId="15D854CE" w14:textId="77777777" w:rsidR="004C6E29" w:rsidRDefault="004C6E29" w:rsidP="004C6E29">
      <w:pPr>
        <w:pStyle w:val="afa"/>
      </w:pPr>
      <w:r>
        <w:lastRenderedPageBreak/>
        <w:t>Из ЗТМ</w:t>
      </w:r>
    </w:p>
    <w:p w14:paraId="273A15F0" w14:textId="0A110EF9" w:rsidR="004C6E29" w:rsidRDefault="004C6E29" w:rsidP="004C6E29">
      <w:pPr>
        <w:pStyle w:val="a6"/>
      </w:pPr>
      <w:r>
        <w:t>3-1.</w:t>
      </w:r>
      <w:r>
        <w:tab/>
        <w:t xml:space="preserve">НАТ. </w:t>
      </w:r>
      <w:r w:rsidRPr="00BD0FDF">
        <w:rPr>
          <w:strike/>
          <w:color w:val="A6A6A6" w:themeColor="background1" w:themeShade="A6"/>
        </w:rPr>
        <w:t>СТРОЯЩ</w:t>
      </w:r>
      <w:r w:rsidR="00F33E95" w:rsidRPr="00BD0FDF">
        <w:rPr>
          <w:strike/>
          <w:color w:val="A6A6A6" w:themeColor="background1" w:themeShade="A6"/>
        </w:rPr>
        <w:t>ИЙСЯ</w:t>
      </w:r>
      <w:r w:rsidRPr="00BD0FDF">
        <w:rPr>
          <w:strike/>
          <w:color w:val="A6A6A6" w:themeColor="background1" w:themeShade="A6"/>
        </w:rPr>
        <w:t xml:space="preserve"> ДОМ</w:t>
      </w:r>
      <w:r w:rsidR="00F33E95" w:rsidRPr="00BD0FDF">
        <w:rPr>
          <w:strike/>
          <w:color w:val="A6A6A6" w:themeColor="background1" w:themeShade="A6"/>
        </w:rPr>
        <w:t xml:space="preserve"> (</w:t>
      </w:r>
      <w:r w:rsidR="00F33E95" w:rsidRPr="00BD0FDF">
        <w:rPr>
          <w:caps w:val="0"/>
          <w:strike/>
          <w:color w:val="A6A6A6" w:themeColor="background1" w:themeShade="A6"/>
        </w:rPr>
        <w:t>чердак</w:t>
      </w:r>
      <w:r w:rsidR="00F33E95" w:rsidRPr="00BD0FDF">
        <w:rPr>
          <w:strike/>
          <w:color w:val="A6A6A6" w:themeColor="background1" w:themeShade="A6"/>
        </w:rPr>
        <w:t>)</w:t>
      </w:r>
      <w:r w:rsidR="00BD0FDF" w:rsidRPr="00BD0FDF">
        <w:rPr>
          <w:color w:val="A6A6A6" w:themeColor="background1" w:themeShade="A6"/>
        </w:rPr>
        <w:t xml:space="preserve"> </w:t>
      </w:r>
      <w:r w:rsidR="00BD0FDF">
        <w:rPr>
          <w:color w:val="A6A6A6" w:themeColor="background1" w:themeShade="A6"/>
        </w:rPr>
        <w:t xml:space="preserve"> </w:t>
      </w:r>
      <w:r w:rsidR="00BD0FDF" w:rsidRPr="00BD0FDF">
        <w:rPr>
          <w:color w:val="00B050"/>
        </w:rPr>
        <w:t>ДОМ (</w:t>
      </w:r>
      <w:r w:rsidR="00BD0FDF" w:rsidRPr="00BD0FDF">
        <w:rPr>
          <w:caps w:val="0"/>
          <w:color w:val="00B050"/>
        </w:rPr>
        <w:t>строительные леса</w:t>
      </w:r>
      <w:r w:rsidR="00BD0FDF" w:rsidRPr="00BD0FDF">
        <w:rPr>
          <w:color w:val="00B050"/>
        </w:rPr>
        <w:t>)</w:t>
      </w:r>
      <w:r w:rsidRPr="00BD0FDF">
        <w:rPr>
          <w:color w:val="A6A6A6" w:themeColor="background1" w:themeShade="A6"/>
        </w:rPr>
        <w:t xml:space="preserve"> </w:t>
      </w:r>
      <w:r>
        <w:t xml:space="preserve">– </w:t>
      </w:r>
      <w:r w:rsidR="00BD0FDF" w:rsidRPr="00BD0FDF">
        <w:rPr>
          <w:color w:val="00B050"/>
        </w:rPr>
        <w:t>НОЧЬ</w:t>
      </w:r>
    </w:p>
    <w:p w14:paraId="1339103C" w14:textId="77777777" w:rsidR="004C6E29" w:rsidRDefault="004C6E29" w:rsidP="00D649BF">
      <w:pPr>
        <w:pStyle w:val="a7"/>
        <w:keepNext/>
        <w:keepLines/>
      </w:pPr>
      <w:r>
        <w:t>Фил смотрит в прицел СВД, держа Ноля на прицеле, палец лежит на курке. Переводит прицел на Дашу и долго её рассматривает. За этим наблюдает Чак.</w:t>
      </w:r>
    </w:p>
    <w:p w14:paraId="0F309A27" w14:textId="77777777" w:rsidR="004C6E29" w:rsidRDefault="004C6E29" w:rsidP="004C6E29">
      <w:pPr>
        <w:pStyle w:val="a9"/>
      </w:pPr>
      <w:r>
        <w:t>ЧАК</w:t>
      </w:r>
    </w:p>
    <w:p w14:paraId="5696812A" w14:textId="77777777" w:rsidR="004C6E29" w:rsidRDefault="004C6E29" w:rsidP="004C6E29">
      <w:pPr>
        <w:pStyle w:val="ab"/>
      </w:pPr>
      <w:r>
        <w:t>Чё завис? На Дашку пялишься? Ты только грех на душу не бери! Она и так старая, сколько ей там осталось?</w:t>
      </w:r>
    </w:p>
    <w:p w14:paraId="66E60E88" w14:textId="77777777" w:rsidR="004C6E29" w:rsidRDefault="004C6E29" w:rsidP="004C6E29">
      <w:pPr>
        <w:pStyle w:val="a9"/>
      </w:pPr>
      <w:r>
        <w:t>ФИЛ</w:t>
      </w:r>
    </w:p>
    <w:p w14:paraId="22C8754A" w14:textId="77777777" w:rsidR="004C6E29" w:rsidRDefault="004C6E29" w:rsidP="004C6E29">
      <w:pPr>
        <w:pStyle w:val="ab"/>
      </w:pPr>
      <w:r>
        <w:t>Я просто в шоке… Как она изменилась…</w:t>
      </w:r>
    </w:p>
    <w:p w14:paraId="7F485159" w14:textId="77777777" w:rsidR="004C6E29" w:rsidRDefault="004C6E29" w:rsidP="004C6E29">
      <w:pPr>
        <w:pStyle w:val="a9"/>
      </w:pPr>
      <w:r>
        <w:t>ЧАК</w:t>
      </w:r>
    </w:p>
    <w:p w14:paraId="1465CFC0" w14:textId="77777777" w:rsidR="004C6E29" w:rsidRDefault="004C6E29" w:rsidP="004C6E29">
      <w:pPr>
        <w:pStyle w:val="ae"/>
      </w:pPr>
      <w:r>
        <w:t>(с ухмылкой)</w:t>
      </w:r>
    </w:p>
    <w:p w14:paraId="20DFBB83" w14:textId="77777777" w:rsidR="004C6E29" w:rsidRDefault="004C6E29" w:rsidP="004C6E29">
      <w:pPr>
        <w:pStyle w:val="ab"/>
      </w:pPr>
      <w:r>
        <w:t>А ты не в шоке, как она изменила?</w:t>
      </w:r>
    </w:p>
    <w:p w14:paraId="4229645C" w14:textId="279E3001" w:rsidR="004C6E29" w:rsidRDefault="004C6E29" w:rsidP="004C6E29">
      <w:pPr>
        <w:pStyle w:val="a9"/>
      </w:pPr>
      <w:r>
        <w:t>ФИЛ</w:t>
      </w:r>
    </w:p>
    <w:p w14:paraId="7AA46D34" w14:textId="72640BC9" w:rsidR="00BD0FDF" w:rsidRPr="00BD0FDF" w:rsidRDefault="00BD0FDF" w:rsidP="00BD0FDF">
      <w:pPr>
        <w:pStyle w:val="ae"/>
        <w:rPr>
          <w:color w:val="00B050"/>
        </w:rPr>
      </w:pPr>
      <w:r w:rsidRPr="00BD0FDF">
        <w:rPr>
          <w:color w:val="00B050"/>
        </w:rPr>
        <w:t>(забывает, что говорить надо тихо)</w:t>
      </w:r>
    </w:p>
    <w:p w14:paraId="48FBFA1C" w14:textId="77777777" w:rsidR="004C6E29" w:rsidRDefault="004C6E29" w:rsidP="004C6E29">
      <w:pPr>
        <w:pStyle w:val="ab"/>
      </w:pPr>
      <w:r>
        <w:t>Слышь! Сундук свой с кариесом захлопни!</w:t>
      </w:r>
    </w:p>
    <w:p w14:paraId="05B6D21A" w14:textId="77777777" w:rsidR="004C6E29" w:rsidRDefault="004C6E29" w:rsidP="004C6E29">
      <w:pPr>
        <w:pStyle w:val="a9"/>
      </w:pPr>
      <w:r>
        <w:t>ЧАК</w:t>
      </w:r>
    </w:p>
    <w:p w14:paraId="51A6DF53" w14:textId="565D8015" w:rsidR="004C6E29" w:rsidRDefault="004C6E29" w:rsidP="004C6E29">
      <w:pPr>
        <w:pStyle w:val="ab"/>
      </w:pPr>
      <w:r>
        <w:t>Ты базар</w:t>
      </w:r>
      <w:r w:rsidR="00BA514F">
        <w:rPr>
          <w:lang w:val="ru-RU"/>
        </w:rPr>
        <w:t xml:space="preserve"> </w:t>
      </w:r>
      <w:r>
        <w:t>то фильтруй! Если баба на левую полосу свернула, это не дело на братуху срываться!</w:t>
      </w:r>
    </w:p>
    <w:p w14:paraId="09D24F9E" w14:textId="7A459474" w:rsidR="004C6E29" w:rsidRDefault="004C6E29" w:rsidP="004C6E29">
      <w:pPr>
        <w:pStyle w:val="a7"/>
        <w:rPr>
          <w:strike/>
          <w:color w:val="A6A6A6" w:themeColor="background1" w:themeShade="A6"/>
          <w:lang w:val="ru-RU"/>
        </w:rPr>
      </w:pPr>
      <w:r>
        <w:t xml:space="preserve">Фил толкает Чака. </w:t>
      </w:r>
      <w:r w:rsidRPr="00BD0FDF">
        <w:rPr>
          <w:strike/>
          <w:color w:val="A6A6A6" w:themeColor="background1" w:themeShade="A6"/>
        </w:rPr>
        <w:t>Чак хватает за грудки Фила и замахивается. На них снизу светят фонариком. Фил и Чак смотрят, щурясь в сторону фонаря.</w:t>
      </w:r>
    </w:p>
    <w:p w14:paraId="5A5D2C09" w14:textId="13B0FA8B" w:rsidR="00BD0FDF" w:rsidRPr="00BD0FDF" w:rsidRDefault="00BD0FDF" w:rsidP="00BD0FDF">
      <w:pPr>
        <w:pStyle w:val="a7"/>
        <w:rPr>
          <w:color w:val="00B050"/>
        </w:rPr>
      </w:pPr>
      <w:r w:rsidRPr="00BD0FDF">
        <w:rPr>
          <w:color w:val="00B050"/>
        </w:rPr>
        <w:t>Чак толкает Фила, замахивается. Фил даёт отпор. Суета. Строительные леса трясутся. Масса и Вжик смотрят на них снизу вверх. И тут дерущихся Фила и Чака на секунду выхватывает яркий луч фонаря, которым охранники Ноля водят туда сюда, услышав шум. Фил и Чак замирают.</w:t>
      </w:r>
    </w:p>
    <w:p w14:paraId="6445196B" w14:textId="77777777" w:rsidR="004C6E29" w:rsidRPr="009A29BE" w:rsidRDefault="004C6E29" w:rsidP="004C6E29">
      <w:pPr>
        <w:pStyle w:val="a9"/>
        <w:rPr>
          <w:lang w:val="ru-RU"/>
        </w:rPr>
      </w:pPr>
      <w:r>
        <w:t>ОХРАННИК</w:t>
      </w:r>
      <w:r w:rsidR="009A29BE">
        <w:rPr>
          <w:lang w:val="ru-RU"/>
        </w:rPr>
        <w:t xml:space="preserve"> Ноля </w:t>
      </w:r>
      <w:r w:rsidR="00ED0484">
        <w:rPr>
          <w:lang w:val="ru-RU"/>
        </w:rPr>
        <w:t xml:space="preserve">1 </w:t>
      </w:r>
      <w:r w:rsidR="009A29BE">
        <w:rPr>
          <w:lang w:val="ru-RU"/>
        </w:rPr>
        <w:t>(ЗК)</w:t>
      </w:r>
    </w:p>
    <w:p w14:paraId="49ED007A" w14:textId="77777777" w:rsidR="004C6E29" w:rsidRDefault="004C6E29" w:rsidP="004C6E29">
      <w:pPr>
        <w:pStyle w:val="ab"/>
      </w:pPr>
      <w:r>
        <w:t>Э! Кто там?</w:t>
      </w:r>
    </w:p>
    <w:p w14:paraId="243823A9" w14:textId="77777777" w:rsidR="004C6E29" w:rsidRDefault="004C6E29" w:rsidP="004C6E29">
      <w:pPr>
        <w:pStyle w:val="a7"/>
      </w:pPr>
      <w:r>
        <w:t>Фил и Чак замирают, переглядываются.</w:t>
      </w:r>
    </w:p>
    <w:p w14:paraId="18BCCDFC" w14:textId="77777777" w:rsidR="004C6E29" w:rsidRDefault="004C6E29" w:rsidP="004C6E29">
      <w:pPr>
        <w:pStyle w:val="a9"/>
      </w:pPr>
      <w:r>
        <w:t>ЧАК</w:t>
      </w:r>
    </w:p>
    <w:p w14:paraId="1E36E9E2" w14:textId="77777777" w:rsidR="004C6E29" w:rsidRDefault="004C6E29" w:rsidP="004C6E29">
      <w:pPr>
        <w:pStyle w:val="ab"/>
      </w:pPr>
      <w:r>
        <w:t>Ладно, давай пока по рукам... А по рылу потом.</w:t>
      </w:r>
    </w:p>
    <w:p w14:paraId="3BB73275" w14:textId="77777777" w:rsidR="004C6E29" w:rsidRDefault="004C6E29" w:rsidP="004C6E29">
      <w:pPr>
        <w:pStyle w:val="a9"/>
      </w:pPr>
      <w:r>
        <w:t>ФИЛ</w:t>
      </w:r>
    </w:p>
    <w:p w14:paraId="7E17848C" w14:textId="77777777" w:rsidR="004C6E29" w:rsidRDefault="004C6E29" w:rsidP="004C6E29">
      <w:pPr>
        <w:pStyle w:val="ab"/>
      </w:pPr>
      <w:r w:rsidRPr="00BD0FDF">
        <w:rPr>
          <w:strike/>
          <w:color w:val="A6A6A6" w:themeColor="background1" w:themeShade="A6"/>
        </w:rPr>
        <w:t>Согласен.</w:t>
      </w:r>
      <w:r w:rsidRPr="00BD0FDF">
        <w:rPr>
          <w:color w:val="A6A6A6" w:themeColor="background1" w:themeShade="A6"/>
        </w:rPr>
        <w:t xml:space="preserve"> </w:t>
      </w:r>
      <w:r>
        <w:t>Валим!</w:t>
      </w:r>
    </w:p>
    <w:p w14:paraId="6744EB17" w14:textId="77777777" w:rsidR="004C6E29" w:rsidRDefault="004C6E29" w:rsidP="004C6E29">
      <w:pPr>
        <w:pStyle w:val="a7"/>
      </w:pPr>
      <w:r>
        <w:t>Жмут руки. Хватают СВД. Фил и Чак устремляются вниз по лестнице и слышат, как охрана Ноля перекрикивается между собой.</w:t>
      </w:r>
    </w:p>
    <w:p w14:paraId="59FBB17D" w14:textId="77777777" w:rsidR="004C6E29" w:rsidRPr="009A29BE" w:rsidRDefault="004C6E29" w:rsidP="004C6E29">
      <w:pPr>
        <w:pStyle w:val="a9"/>
        <w:rPr>
          <w:lang w:val="ru-RU"/>
        </w:rPr>
      </w:pPr>
      <w:r>
        <w:t>ОХРАННИК</w:t>
      </w:r>
      <w:r w:rsidR="009A29BE">
        <w:rPr>
          <w:lang w:val="ru-RU"/>
        </w:rPr>
        <w:t xml:space="preserve"> Ноля </w:t>
      </w:r>
      <w:r w:rsidR="00ED0484">
        <w:rPr>
          <w:lang w:val="ru-RU"/>
        </w:rPr>
        <w:t xml:space="preserve">1 </w:t>
      </w:r>
      <w:r w:rsidR="009A29BE">
        <w:rPr>
          <w:lang w:val="ru-RU"/>
        </w:rPr>
        <w:t>(ЗК)</w:t>
      </w:r>
    </w:p>
    <w:p w14:paraId="27D4E3F9" w14:textId="77777777" w:rsidR="004C6E29" w:rsidRDefault="004C6E29" w:rsidP="004C6E29">
      <w:pPr>
        <w:pStyle w:val="ab"/>
      </w:pPr>
      <w:r>
        <w:t>Саня, передай по рации, чтобы дом окружили по периметру!</w:t>
      </w:r>
    </w:p>
    <w:p w14:paraId="2D3A9FF3" w14:textId="1690BF71" w:rsidR="004C6E29" w:rsidRDefault="004C6E29" w:rsidP="004C6E29">
      <w:pPr>
        <w:pStyle w:val="a7"/>
        <w:rPr>
          <w:strike/>
          <w:color w:val="A6A6A6" w:themeColor="background1" w:themeShade="A6"/>
        </w:rPr>
      </w:pPr>
      <w:r w:rsidRPr="00BD0FDF">
        <w:rPr>
          <w:strike/>
          <w:color w:val="A6A6A6" w:themeColor="background1" w:themeShade="A6"/>
        </w:rPr>
        <w:t>Фил перелезает в окно второго этажа и прыгает вниз. Чак вылезает за ним, но неаккуратно цепляет стремянку с ведром краски. Он прыгает, а банка краски летит ему в спину. Вся спина у него в белой краске.</w:t>
      </w:r>
    </w:p>
    <w:p w14:paraId="4A0D10EA" w14:textId="015D54AD" w:rsidR="00BD0FDF" w:rsidRPr="00BD0FDF" w:rsidRDefault="00BD0FDF" w:rsidP="00BD0FDF">
      <w:pPr>
        <w:pStyle w:val="a7"/>
        <w:rPr>
          <w:color w:val="00B050"/>
          <w:lang w:val="ru-RU"/>
        </w:rPr>
      </w:pPr>
      <w:r w:rsidRPr="00BD0FDF">
        <w:rPr>
          <w:color w:val="00B050"/>
          <w:lang w:val="ru-RU"/>
        </w:rPr>
        <w:t>Фил и Чак прыгают с высокого второго этажа лесов.</w:t>
      </w:r>
    </w:p>
    <w:p w14:paraId="3D16F49C" w14:textId="48288F5A" w:rsidR="004C6E29" w:rsidRDefault="004C6E29" w:rsidP="004C6E29">
      <w:pPr>
        <w:pStyle w:val="a6"/>
      </w:pPr>
      <w:r>
        <w:t>3-2.</w:t>
      </w:r>
      <w:r>
        <w:tab/>
        <w:t xml:space="preserve">НАТ. </w:t>
      </w:r>
      <w:r w:rsidR="00426C44" w:rsidRPr="00BD0FDF">
        <w:rPr>
          <w:strike/>
          <w:color w:val="A6A6A6" w:themeColor="background1" w:themeShade="A6"/>
        </w:rPr>
        <w:t>СТРОЯЩИЙСЯ</w:t>
      </w:r>
      <w:r w:rsidR="00426C44" w:rsidRPr="00BD0FDF">
        <w:rPr>
          <w:color w:val="A6A6A6" w:themeColor="background1" w:themeShade="A6"/>
        </w:rPr>
        <w:t xml:space="preserve"> </w:t>
      </w:r>
      <w:r w:rsidR="00426C44">
        <w:t>ДОМ</w:t>
      </w:r>
      <w:r>
        <w:t xml:space="preserve"> – </w:t>
      </w:r>
      <w:r w:rsidR="007668C4" w:rsidRPr="007668C4">
        <w:rPr>
          <w:color w:val="00B050"/>
        </w:rPr>
        <w:t>НОЧЬ</w:t>
      </w:r>
    </w:p>
    <w:p w14:paraId="34B2DB84" w14:textId="3564CA01" w:rsidR="004C6E29" w:rsidRDefault="004C6E29" w:rsidP="00D649BF">
      <w:pPr>
        <w:pStyle w:val="a7"/>
        <w:keepNext/>
        <w:keepLines/>
      </w:pPr>
      <w:r>
        <w:t>Фил приземляется на ноги. Чак – следом за ним, орёт от боли.</w:t>
      </w:r>
    </w:p>
    <w:p w14:paraId="304B0791" w14:textId="77777777" w:rsidR="00BD0FDF" w:rsidRPr="00BD0FDF" w:rsidRDefault="00BD0FDF" w:rsidP="00BD0FDF">
      <w:pPr>
        <w:pStyle w:val="a9"/>
        <w:rPr>
          <w:color w:val="00B050"/>
        </w:rPr>
      </w:pPr>
      <w:r w:rsidRPr="00BD0FDF">
        <w:rPr>
          <w:color w:val="00B050"/>
        </w:rPr>
        <w:t>ВЖИК</w:t>
      </w:r>
    </w:p>
    <w:p w14:paraId="76A668F1" w14:textId="496E127A" w:rsidR="00BD0FDF" w:rsidRPr="00283E72" w:rsidRDefault="00BD0FDF" w:rsidP="00283E72">
      <w:pPr>
        <w:pStyle w:val="ab"/>
        <w:rPr>
          <w:color w:val="00B050"/>
        </w:rPr>
      </w:pPr>
      <w:r w:rsidRPr="00283E72">
        <w:rPr>
          <w:color w:val="00B050"/>
        </w:rPr>
        <w:t>Валим-валим-валим!</w:t>
      </w:r>
    </w:p>
    <w:p w14:paraId="4C9C1E6F" w14:textId="77777777" w:rsidR="004C6E29" w:rsidRDefault="004C6E29" w:rsidP="004C6E29">
      <w:pPr>
        <w:pStyle w:val="a9"/>
      </w:pPr>
      <w:r>
        <w:t>ЧАК</w:t>
      </w:r>
    </w:p>
    <w:p w14:paraId="1C486D1B" w14:textId="39CCD7E6" w:rsidR="004C6E29" w:rsidRPr="00BD0FDF" w:rsidRDefault="004C6E29" w:rsidP="004C6E29">
      <w:pPr>
        <w:pStyle w:val="ab"/>
        <w:rPr>
          <w:strike/>
          <w:color w:val="A6A6A6" w:themeColor="background1" w:themeShade="A6"/>
          <w:lang w:val="ru-RU"/>
        </w:rPr>
      </w:pPr>
      <w:r w:rsidRPr="00BD0FDF">
        <w:rPr>
          <w:strike/>
          <w:color w:val="A6A6A6" w:themeColor="background1" w:themeShade="A6"/>
        </w:rPr>
        <w:t>Айссссс…</w:t>
      </w:r>
      <w:r w:rsidR="00BD0FDF" w:rsidRPr="00BD0FDF">
        <w:rPr>
          <w:color w:val="A6A6A6" w:themeColor="background1" w:themeShade="A6"/>
          <w:lang w:val="ru-RU"/>
        </w:rPr>
        <w:t xml:space="preserve"> </w:t>
      </w:r>
      <w:r w:rsidR="00BD0FDF" w:rsidRPr="00BD0FDF">
        <w:rPr>
          <w:color w:val="00B050"/>
          <w:lang w:val="ru-RU"/>
        </w:rPr>
        <w:t>Ааааа, сука.</w:t>
      </w:r>
    </w:p>
    <w:p w14:paraId="218E640D" w14:textId="77777777" w:rsidR="004C6E29" w:rsidRDefault="004C6E29" w:rsidP="004C6E29">
      <w:pPr>
        <w:pStyle w:val="a9"/>
      </w:pPr>
      <w:r>
        <w:t>ФИЛ</w:t>
      </w:r>
    </w:p>
    <w:p w14:paraId="6EA105E2" w14:textId="77777777" w:rsidR="004C6E29" w:rsidRDefault="004C6E29" w:rsidP="004C6E29">
      <w:pPr>
        <w:pStyle w:val="ae"/>
      </w:pPr>
      <w:r>
        <w:t>(шёпотом)</w:t>
      </w:r>
    </w:p>
    <w:p w14:paraId="326BB407" w14:textId="6D14D257" w:rsidR="004C6E29" w:rsidRDefault="004C6E29" w:rsidP="004C6E29">
      <w:pPr>
        <w:pStyle w:val="ab"/>
      </w:pPr>
      <w:r>
        <w:t>Ч</w:t>
      </w:r>
      <w:r>
        <w:rPr>
          <w:lang w:val="ru-RU"/>
        </w:rPr>
        <w:t xml:space="preserve">ё </w:t>
      </w:r>
      <w:r>
        <w:t>ты орёшь!?</w:t>
      </w:r>
    </w:p>
    <w:p w14:paraId="50788668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ЧАК</w:t>
      </w:r>
    </w:p>
    <w:p w14:paraId="52D64DE3" w14:textId="3AC91D8C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Нога!</w:t>
      </w:r>
    </w:p>
    <w:p w14:paraId="68E62D02" w14:textId="77777777" w:rsidR="004C6E29" w:rsidRPr="00283E72" w:rsidRDefault="004C6E29" w:rsidP="004C6E29">
      <w:pPr>
        <w:pStyle w:val="a7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Фил видит испачканного Чака и давится от смеха, стараясь делать это тише.</w:t>
      </w:r>
    </w:p>
    <w:p w14:paraId="615995F8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ЧАК</w:t>
      </w:r>
    </w:p>
    <w:p w14:paraId="44DB28AE" w14:textId="77777777" w:rsidR="004C6E29" w:rsidRPr="00283E72" w:rsidRDefault="004C6E29" w:rsidP="004C6E29">
      <w:pPr>
        <w:pStyle w:val="ae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(шёпотом)</w:t>
      </w:r>
    </w:p>
    <w:p w14:paraId="26B47008" w14:textId="77777777" w:rsidR="004C6E29" w:rsidRPr="00283E72" w:rsidRDefault="004C6E29" w:rsidP="004C6E29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 xml:space="preserve">Банка по хребтине зарядила... Прямо как в </w:t>
      </w:r>
      <w:r w:rsidR="00426C44" w:rsidRPr="00283E72">
        <w:rPr>
          <w:strike/>
          <w:color w:val="A6A6A6" w:themeColor="background1" w:themeShade="A6"/>
          <w:lang w:val="ru-RU"/>
        </w:rPr>
        <w:t>девяносто пято</w:t>
      </w:r>
      <w:r w:rsidRPr="00283E72">
        <w:rPr>
          <w:strike/>
          <w:color w:val="A6A6A6" w:themeColor="background1" w:themeShade="A6"/>
        </w:rPr>
        <w:t xml:space="preserve">м на Черкизоне бабка ведром, когда я процент с клубники </w:t>
      </w:r>
      <w:r w:rsidR="00426C44" w:rsidRPr="00283E72">
        <w:rPr>
          <w:strike/>
          <w:color w:val="A6A6A6" w:themeColor="background1" w:themeShade="A6"/>
          <w:lang w:val="ru-RU"/>
        </w:rPr>
        <w:t>собир</w:t>
      </w:r>
      <w:r w:rsidRPr="00283E72">
        <w:rPr>
          <w:strike/>
          <w:color w:val="A6A6A6" w:themeColor="background1" w:themeShade="A6"/>
        </w:rPr>
        <w:t>ал.</w:t>
      </w:r>
    </w:p>
    <w:p w14:paraId="733AAE0E" w14:textId="77777777" w:rsidR="004C6E29" w:rsidRPr="00283E72" w:rsidRDefault="004C6E29" w:rsidP="004C6E29">
      <w:pPr>
        <w:pStyle w:val="a7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Фил и Чак подбегают к Массе, Вжику и строителям, лежащим на земле. Масса держит их на мушке пистолета.</w:t>
      </w:r>
    </w:p>
    <w:p w14:paraId="2D345668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ФИЛ</w:t>
      </w:r>
    </w:p>
    <w:p w14:paraId="4BE3AF6B" w14:textId="77777777" w:rsidR="004C6E29" w:rsidRPr="00283E72" w:rsidRDefault="004C6E29" w:rsidP="004C6E29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Братва, всё валим!</w:t>
      </w:r>
    </w:p>
    <w:p w14:paraId="78CD7B54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</w:t>
      </w:r>
    </w:p>
    <w:p w14:paraId="7E012F16" w14:textId="77777777" w:rsidR="00151911" w:rsidRPr="00283E72" w:rsidRDefault="004C6E29" w:rsidP="00151911">
      <w:pPr>
        <w:pStyle w:val="ae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(Строителям)</w:t>
      </w:r>
    </w:p>
    <w:p w14:paraId="0E785CA6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Ну извиняйте, пацаны, говорят валить…</w:t>
      </w:r>
    </w:p>
    <w:p w14:paraId="3A87174F" w14:textId="77777777" w:rsidR="004C6E29" w:rsidRPr="00283E72" w:rsidRDefault="004C6E29" w:rsidP="004C6E29">
      <w:pPr>
        <w:pStyle w:val="a7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Перезаряжает пистолет. Строители испуганно стонут.</w:t>
      </w:r>
    </w:p>
    <w:p w14:paraId="6B9604B8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ВЖИК</w:t>
      </w:r>
    </w:p>
    <w:p w14:paraId="753FEA92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Слышь, Ворошиловский жирок!!! Отсюда валить надо, а не их!</w:t>
      </w:r>
    </w:p>
    <w:p w14:paraId="3016DA40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</w:t>
      </w:r>
    </w:p>
    <w:p w14:paraId="77BFA2C9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Да чё вы, я же шучу…</w:t>
      </w:r>
    </w:p>
    <w:p w14:paraId="0DD4FB8C" w14:textId="77777777" w:rsidR="004C6E29" w:rsidRPr="00283E72" w:rsidRDefault="004C6E29" w:rsidP="00151911">
      <w:pPr>
        <w:pStyle w:val="ae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(наклоняется к строителям)</w:t>
      </w:r>
    </w:p>
    <w:p w14:paraId="3EC2ED85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Если про нас хоть слово пикните... Пиф-паф.</w:t>
      </w:r>
    </w:p>
    <w:p w14:paraId="571EE1FB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  <w:lang w:val="ru-RU"/>
        </w:rPr>
      </w:pPr>
      <w:r w:rsidRPr="00283E72">
        <w:rPr>
          <w:strike/>
          <w:color w:val="A6A6A6" w:themeColor="background1" w:themeShade="A6"/>
        </w:rPr>
        <w:t>СТРОИТЕЛЬ</w:t>
      </w:r>
      <w:r w:rsidR="009340B6" w:rsidRPr="00283E72">
        <w:rPr>
          <w:strike/>
          <w:color w:val="A6A6A6" w:themeColor="background1" w:themeShade="A6"/>
          <w:lang w:val="ru-RU"/>
        </w:rPr>
        <w:t xml:space="preserve"> 1</w:t>
      </w:r>
    </w:p>
    <w:p w14:paraId="56D02BC8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Не надо пиф-паф, командира. Мёртвый не прикольно. Живой прикольно.</w:t>
      </w:r>
    </w:p>
    <w:p w14:paraId="0B2C6A15" w14:textId="77777777" w:rsidR="004C6E29" w:rsidRPr="00283E72" w:rsidRDefault="004C6E29" w:rsidP="004C6E29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</w:t>
      </w:r>
    </w:p>
    <w:p w14:paraId="41EE539D" w14:textId="77777777" w:rsidR="004C6E29" w:rsidRPr="00283E72" w:rsidRDefault="004C6E29" w:rsidP="00151911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И не поспоришь!</w:t>
      </w:r>
    </w:p>
    <w:p w14:paraId="6F0A7969" w14:textId="77777777" w:rsidR="00151911" w:rsidRPr="00283E72" w:rsidRDefault="004C6E29" w:rsidP="004C6E29">
      <w:pPr>
        <w:pStyle w:val="a7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Вся бригада убегает. Подбегают к забору, Фил, Чак и Вжик, общими усилиями помогают перелезть Массе, затем перелезают сами и бегут в лесополосу.</w:t>
      </w:r>
    </w:p>
    <w:p w14:paraId="7FE0A701" w14:textId="67DED55D" w:rsidR="004C6E29" w:rsidRDefault="004C6E29" w:rsidP="004C6E29">
      <w:pPr>
        <w:pStyle w:val="a7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Охрана Ноля светит фонариком, вдалеке замечают еле бегущего толстяка, Фила, Вжика и нелепо держа</w:t>
      </w:r>
      <w:r w:rsidR="00151911" w:rsidRPr="00283E72">
        <w:rPr>
          <w:strike/>
          <w:color w:val="A6A6A6" w:themeColor="background1" w:themeShade="A6"/>
          <w:lang w:val="ru-RU"/>
        </w:rPr>
        <w:t>ще</w:t>
      </w:r>
      <w:r w:rsidRPr="00283E72">
        <w:rPr>
          <w:strike/>
          <w:color w:val="A6A6A6" w:themeColor="background1" w:themeShade="A6"/>
        </w:rPr>
        <w:t>гося за спину Чака. Охранник говорит в рацию.</w:t>
      </w:r>
    </w:p>
    <w:p w14:paraId="0E3AF7CC" w14:textId="4BB02C51" w:rsidR="00283E72" w:rsidRPr="00283E72" w:rsidRDefault="00283E72" w:rsidP="00283E72">
      <w:pPr>
        <w:pStyle w:val="a7"/>
        <w:rPr>
          <w:color w:val="00B050"/>
        </w:rPr>
      </w:pPr>
      <w:r w:rsidRPr="00283E72">
        <w:rPr>
          <w:color w:val="00B050"/>
        </w:rPr>
        <w:t>Ребята бросаются в кусты, подбегают к забору. Помогают Массе перелезть, Масса случайно заряж</w:t>
      </w:r>
      <w:r w:rsidRPr="00283E72">
        <w:rPr>
          <w:color w:val="00B050"/>
          <w:lang w:val="ru-RU"/>
        </w:rPr>
        <w:t>а</w:t>
      </w:r>
      <w:r w:rsidRPr="00283E72">
        <w:rPr>
          <w:color w:val="00B050"/>
        </w:rPr>
        <w:t>ет ногой по голове Вжику, наступив на него.</w:t>
      </w:r>
    </w:p>
    <w:p w14:paraId="074108AE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ВЖИК</w:t>
      </w:r>
    </w:p>
    <w:p w14:paraId="2ABB446E" w14:textId="5CE9F070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Жирный, блин!</w:t>
      </w:r>
    </w:p>
    <w:p w14:paraId="580FE1C4" w14:textId="15B9E45D" w:rsidR="00283E72" w:rsidRPr="00283E72" w:rsidRDefault="00283E72" w:rsidP="00283E72">
      <w:pPr>
        <w:pStyle w:val="a7"/>
        <w:rPr>
          <w:color w:val="00B050"/>
        </w:rPr>
      </w:pPr>
      <w:r w:rsidRPr="00283E72">
        <w:rPr>
          <w:color w:val="00B050"/>
        </w:rPr>
        <w:t>Перекинув Массу, ребята, как черепашки Ниндзя, перелазят через забор и скрываются в темноте.</w:t>
      </w:r>
    </w:p>
    <w:p w14:paraId="6AAC37E2" w14:textId="745507B9" w:rsidR="00283E72" w:rsidRPr="00283E72" w:rsidRDefault="00283E72" w:rsidP="00283E72">
      <w:pPr>
        <w:pStyle w:val="a7"/>
        <w:rPr>
          <w:color w:val="00B050"/>
        </w:rPr>
      </w:pPr>
      <w:r w:rsidRPr="00283E72">
        <w:rPr>
          <w:color w:val="00B050"/>
        </w:rPr>
        <w:t>К лесам подбегают охранники Ноля, светят фонарями. Никого нет, тишина.</w:t>
      </w:r>
    </w:p>
    <w:p w14:paraId="6873C6EC" w14:textId="77777777" w:rsidR="004C6E29" w:rsidRPr="009A29BE" w:rsidRDefault="004C6E29" w:rsidP="004C6E29">
      <w:pPr>
        <w:pStyle w:val="a9"/>
        <w:rPr>
          <w:lang w:val="ru-RU"/>
        </w:rPr>
      </w:pPr>
      <w:r>
        <w:t>ОХРАННИК</w:t>
      </w:r>
      <w:r w:rsidR="009A29BE">
        <w:rPr>
          <w:lang w:val="ru-RU"/>
        </w:rPr>
        <w:t xml:space="preserve"> Ноля</w:t>
      </w:r>
      <w:r w:rsidR="00ED0484">
        <w:rPr>
          <w:lang w:val="ru-RU"/>
        </w:rPr>
        <w:t xml:space="preserve"> 1</w:t>
      </w:r>
    </w:p>
    <w:p w14:paraId="3CA34BCA" w14:textId="77777777" w:rsidR="004C6E29" w:rsidRDefault="004C6E29" w:rsidP="00151911">
      <w:pPr>
        <w:pStyle w:val="ab"/>
      </w:pPr>
      <w:r>
        <w:t>Отбой тревоги! Походу бомжи какие-то! Конец связи!</w:t>
      </w:r>
    </w:p>
    <w:p w14:paraId="5F9F481E" w14:textId="75B7FB32" w:rsidR="004C6E29" w:rsidRDefault="00151911" w:rsidP="00151911">
      <w:pPr>
        <w:pStyle w:val="a6"/>
      </w:pPr>
      <w:r>
        <w:t>3-3.</w:t>
      </w:r>
      <w:r>
        <w:tab/>
      </w:r>
      <w:r w:rsidR="004C6E29">
        <w:t xml:space="preserve">ИНТ. </w:t>
      </w:r>
      <w:r w:rsidR="00283E72" w:rsidRPr="00283E72">
        <w:rPr>
          <w:color w:val="00B050"/>
        </w:rPr>
        <w:t>АВТОСЕРВИ</w:t>
      </w:r>
      <w:r w:rsidR="00283E72">
        <w:rPr>
          <w:color w:val="00B050"/>
        </w:rPr>
        <w:t>С</w:t>
      </w:r>
      <w:r w:rsidR="00283E72">
        <w:t xml:space="preserve"> (</w:t>
      </w:r>
      <w:r w:rsidR="00283E72" w:rsidRPr="00283E72">
        <w:rPr>
          <w:caps w:val="0"/>
        </w:rPr>
        <w:t>пацанская комната</w:t>
      </w:r>
      <w:r w:rsidR="00283E72">
        <w:t xml:space="preserve">) </w:t>
      </w:r>
      <w:r w:rsidR="004C6E29">
        <w:t>– ДЕНЬ</w:t>
      </w:r>
    </w:p>
    <w:p w14:paraId="7C9E8887" w14:textId="77777777" w:rsidR="004C6E29" w:rsidRPr="00D649BF" w:rsidRDefault="004C6E29" w:rsidP="00D649BF">
      <w:pPr>
        <w:pStyle w:val="a7"/>
        <w:keepNext/>
        <w:keepLines/>
      </w:pPr>
      <w:r>
        <w:t>За импровизированным столом сидит бригада, все загруженные. Фил что-то изучает в планшете.</w:t>
      </w:r>
      <w:r w:rsidR="00426C44" w:rsidRPr="00D649BF">
        <w:t xml:space="preserve"> Входит Чак – он уже в другой одежде, но тоже из своего гардероба 90-х, и красной бейсболке на голове, в руках пакет с пирожками.</w:t>
      </w:r>
    </w:p>
    <w:p w14:paraId="68E896E1" w14:textId="77777777" w:rsidR="004C6E29" w:rsidRDefault="004C6E29" w:rsidP="00151911">
      <w:pPr>
        <w:pStyle w:val="a9"/>
      </w:pPr>
      <w:r>
        <w:t>ЧАК</w:t>
      </w:r>
    </w:p>
    <w:p w14:paraId="3DF12F0C" w14:textId="77777777" w:rsidR="00426C44" w:rsidRDefault="00426C44" w:rsidP="00426C44">
      <w:pPr>
        <w:pStyle w:val="ab"/>
      </w:pPr>
      <w:r w:rsidRPr="00426C44">
        <w:t>Здоров, парни! Вот, мама напекла.</w:t>
      </w:r>
    </w:p>
    <w:p w14:paraId="68A6BC1E" w14:textId="77777777" w:rsidR="00D96C75" w:rsidRPr="00283E72" w:rsidRDefault="00426C44" w:rsidP="00426C44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ВЖИК</w:t>
      </w:r>
    </w:p>
    <w:p w14:paraId="5F8BC627" w14:textId="77777777" w:rsidR="00D96C75" w:rsidRPr="00283E72" w:rsidRDefault="00426C44" w:rsidP="00426C44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Красная шапочка пришла, пирожков принесла.</w:t>
      </w:r>
    </w:p>
    <w:p w14:paraId="103DBEA8" w14:textId="77777777" w:rsidR="00D96C75" w:rsidRDefault="00426C44" w:rsidP="00426C44">
      <w:pPr>
        <w:pStyle w:val="a9"/>
      </w:pPr>
      <w:r>
        <w:t>МАССА</w:t>
      </w:r>
    </w:p>
    <w:p w14:paraId="2BC7E981" w14:textId="77777777" w:rsidR="00D96C75" w:rsidRDefault="00426C44" w:rsidP="00426C44">
      <w:pPr>
        <w:pStyle w:val="ab"/>
      </w:pPr>
      <w:r>
        <w:t>О, ништяк!</w:t>
      </w:r>
    </w:p>
    <w:p w14:paraId="2F55D5BA" w14:textId="77777777" w:rsidR="00D96C75" w:rsidRDefault="00426C44" w:rsidP="00426C44">
      <w:pPr>
        <w:pStyle w:val="a7"/>
      </w:pPr>
      <w:r>
        <w:t>Масса хватает сразу два пирожка, откусывает от них по очереди.</w:t>
      </w:r>
    </w:p>
    <w:p w14:paraId="0AF50E93" w14:textId="77777777" w:rsidR="00426C44" w:rsidRDefault="00426C44" w:rsidP="00426C44">
      <w:pPr>
        <w:pStyle w:val="a9"/>
      </w:pPr>
      <w:r>
        <w:t>ЧАК</w:t>
      </w:r>
    </w:p>
    <w:p w14:paraId="763CD43F" w14:textId="5BF887C0" w:rsidR="00D96C75" w:rsidRDefault="00426C44" w:rsidP="00426C44">
      <w:pPr>
        <w:pStyle w:val="ab"/>
      </w:pPr>
      <w:r w:rsidRPr="00283E72">
        <w:rPr>
          <w:strike/>
          <w:color w:val="A6A6A6" w:themeColor="background1" w:themeShade="A6"/>
        </w:rPr>
        <w:t>А</w:t>
      </w:r>
      <w:r>
        <w:t xml:space="preserve"> </w:t>
      </w:r>
      <w:r w:rsidR="00283E72" w:rsidRPr="00283E72">
        <w:rPr>
          <w:color w:val="00B050"/>
          <w:lang w:val="ru-RU"/>
        </w:rPr>
        <w:t>Как</w:t>
      </w:r>
      <w:r w:rsidR="00283E72">
        <w:rPr>
          <w:lang w:val="ru-RU"/>
        </w:rPr>
        <w:t xml:space="preserve"> </w:t>
      </w:r>
      <w:r>
        <w:t xml:space="preserve">вы тут </w:t>
      </w:r>
      <w:r w:rsidRPr="00283E72">
        <w:rPr>
          <w:strike/>
          <w:color w:val="A6A6A6" w:themeColor="background1" w:themeShade="A6"/>
        </w:rPr>
        <w:t>как</w:t>
      </w:r>
      <w:r>
        <w:t>? Придумали, как поставить крестик на Нолике?</w:t>
      </w:r>
    </w:p>
    <w:p w14:paraId="16A77398" w14:textId="77777777" w:rsidR="00D96C75" w:rsidRDefault="00426C44" w:rsidP="00426C44">
      <w:pPr>
        <w:pStyle w:val="a9"/>
      </w:pPr>
      <w:r>
        <w:t>ФИЛ</w:t>
      </w:r>
    </w:p>
    <w:p w14:paraId="310A47B1" w14:textId="77777777" w:rsidR="00D96C75" w:rsidRDefault="00426C44" w:rsidP="00426C44">
      <w:pPr>
        <w:pStyle w:val="ab"/>
      </w:pPr>
      <w:r>
        <w:t>Рядом с ним Дашка и наш сын.</w:t>
      </w:r>
    </w:p>
    <w:p w14:paraId="726D10FD" w14:textId="77777777" w:rsidR="00D96C75" w:rsidRDefault="00426C44" w:rsidP="00426C44">
      <w:pPr>
        <w:pStyle w:val="a9"/>
      </w:pPr>
      <w:r>
        <w:t>ЧАК</w:t>
      </w:r>
    </w:p>
    <w:p w14:paraId="5D31A2E2" w14:textId="77777777" w:rsidR="00426C44" w:rsidRPr="00426C44" w:rsidRDefault="00426C44" w:rsidP="00426C44">
      <w:pPr>
        <w:pStyle w:val="ab"/>
      </w:pPr>
      <w:r>
        <w:t>Ну да… Кто ж знал, что он теперь с Дашкой зажигает…</w:t>
      </w:r>
    </w:p>
    <w:p w14:paraId="5442A45F" w14:textId="77777777" w:rsidR="004C6E29" w:rsidRDefault="004C6E29" w:rsidP="004C6E29">
      <w:pPr>
        <w:pStyle w:val="a7"/>
      </w:pPr>
      <w:r>
        <w:t>Фил переворачивает планшет экраном к остальным.</w:t>
      </w:r>
    </w:p>
    <w:p w14:paraId="1BA8BC69" w14:textId="77777777" w:rsidR="004C6E29" w:rsidRDefault="004C6E29" w:rsidP="00151911">
      <w:pPr>
        <w:pStyle w:val="a9"/>
      </w:pPr>
      <w:r>
        <w:t>ФИЛ</w:t>
      </w:r>
    </w:p>
    <w:p w14:paraId="3350D133" w14:textId="77777777" w:rsidR="004C6E29" w:rsidRDefault="004C6E29" w:rsidP="009A29BE">
      <w:pPr>
        <w:pStyle w:val="ab"/>
      </w:pPr>
      <w:r>
        <w:t>Да походу не просто зажигает...</w:t>
      </w:r>
    </w:p>
    <w:p w14:paraId="3E766F30" w14:textId="77777777" w:rsidR="004C6E29" w:rsidRDefault="004C6E29" w:rsidP="004C6E29">
      <w:pPr>
        <w:pStyle w:val="a7"/>
      </w:pPr>
      <w:r>
        <w:t>Показывает свадебную фотографию из аккаунта Даши – на годовщину свадьбы. Видно, что фото старое, выгорело от времени. Вжик читает подтекстовку.</w:t>
      </w:r>
    </w:p>
    <w:p w14:paraId="60946039" w14:textId="77777777" w:rsidR="004C6E29" w:rsidRDefault="004C6E29" w:rsidP="00151911">
      <w:pPr>
        <w:pStyle w:val="a9"/>
      </w:pPr>
      <w:r>
        <w:t>ВЖИК</w:t>
      </w:r>
    </w:p>
    <w:p w14:paraId="373C581A" w14:textId="0048144D" w:rsidR="004C6E29" w:rsidRDefault="004C6E29" w:rsidP="009A29BE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Двадцать лет женаты! Фига се.</w:t>
      </w:r>
    </w:p>
    <w:p w14:paraId="6B52FF4F" w14:textId="77777777" w:rsidR="00283E72" w:rsidRPr="00283E72" w:rsidRDefault="00283E72" w:rsidP="00283E72">
      <w:pPr>
        <w:pStyle w:val="ab"/>
        <w:keepNext/>
        <w:rPr>
          <w:color w:val="00B050"/>
        </w:rPr>
      </w:pPr>
      <w:r w:rsidRPr="00283E72">
        <w:rPr>
          <w:color w:val="00B050"/>
        </w:rPr>
        <w:t xml:space="preserve">Фарфоровая свадьба. </w:t>
      </w:r>
    </w:p>
    <w:p w14:paraId="6A19734E" w14:textId="77777777" w:rsidR="00283E72" w:rsidRPr="00283E72" w:rsidRDefault="00283E72" w:rsidP="00283E72">
      <w:pPr>
        <w:pStyle w:val="ae"/>
        <w:rPr>
          <w:color w:val="00B050"/>
        </w:rPr>
      </w:pPr>
      <w:r w:rsidRPr="00283E72">
        <w:rPr>
          <w:color w:val="00B050"/>
        </w:rPr>
        <w:t>(Филу)</w:t>
      </w:r>
    </w:p>
    <w:p w14:paraId="0342852D" w14:textId="29FBBB2F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Это сколько?</w:t>
      </w:r>
    </w:p>
    <w:p w14:paraId="210CBEC8" w14:textId="77777777" w:rsidR="004C6E29" w:rsidRPr="00283E72" w:rsidRDefault="004C6E29" w:rsidP="00151911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</w:t>
      </w:r>
    </w:p>
    <w:p w14:paraId="00FFB043" w14:textId="3948B785" w:rsidR="004C6E29" w:rsidRDefault="004C6E29" w:rsidP="009A29BE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Получается один — ноль, в пользу Ноля! Слышь Фил, ну ты бы хоть по яйцам ему шмальнул, чтоб не переживать, что они спать будут!</w:t>
      </w:r>
    </w:p>
    <w:p w14:paraId="493B0D19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ФИЛ</w:t>
      </w:r>
    </w:p>
    <w:p w14:paraId="31A0DDB3" w14:textId="22F5E0E1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Двадцать лет.</w:t>
      </w:r>
    </w:p>
    <w:p w14:paraId="0365F845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ЧАК</w:t>
      </w:r>
    </w:p>
    <w:p w14:paraId="56D6BAAE" w14:textId="4DC0D434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Недолго горевала.</w:t>
      </w:r>
    </w:p>
    <w:p w14:paraId="06C47F81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ФИЛ</w:t>
      </w:r>
    </w:p>
    <w:p w14:paraId="5942626C" w14:textId="7999BF21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Блядь, заткнись.</w:t>
      </w:r>
    </w:p>
    <w:p w14:paraId="7DC34F86" w14:textId="1A4658F1" w:rsidR="00283E72" w:rsidRPr="00283E72" w:rsidRDefault="00283E72" w:rsidP="00283E72">
      <w:pPr>
        <w:pStyle w:val="a7"/>
        <w:rPr>
          <w:color w:val="00B050"/>
        </w:rPr>
      </w:pPr>
      <w:r w:rsidRPr="00283E72">
        <w:rPr>
          <w:color w:val="00B050"/>
        </w:rPr>
        <w:t>Все молчат.</w:t>
      </w:r>
    </w:p>
    <w:p w14:paraId="48CEB17A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МАССА</w:t>
      </w:r>
    </w:p>
    <w:p w14:paraId="3C7B8171" w14:textId="17CEC416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Один-Ноль в пользу Ноля, получается.</w:t>
      </w:r>
    </w:p>
    <w:p w14:paraId="6921AA02" w14:textId="77777777" w:rsidR="00283E72" w:rsidRPr="00283E72" w:rsidRDefault="00283E72" w:rsidP="00283E72">
      <w:pPr>
        <w:pStyle w:val="a9"/>
        <w:rPr>
          <w:color w:val="00B050"/>
        </w:rPr>
      </w:pPr>
      <w:r w:rsidRPr="00283E72">
        <w:rPr>
          <w:color w:val="00B050"/>
        </w:rPr>
        <w:t>ВЖИК</w:t>
      </w:r>
    </w:p>
    <w:p w14:paraId="35B531B3" w14:textId="4969AE05" w:rsidR="00283E72" w:rsidRPr="00283E72" w:rsidRDefault="00283E72" w:rsidP="00283E72">
      <w:pPr>
        <w:pStyle w:val="ab"/>
        <w:rPr>
          <w:color w:val="00B050"/>
        </w:rPr>
      </w:pPr>
      <w:r w:rsidRPr="00283E72">
        <w:rPr>
          <w:color w:val="00B050"/>
        </w:rPr>
        <w:t>Ты б хоть по яйцам ему шмальнул, чтоб не переживать, что они спать будут!</w:t>
      </w:r>
    </w:p>
    <w:p w14:paraId="6C19B741" w14:textId="77777777" w:rsidR="00D96C75" w:rsidRPr="00283E72" w:rsidRDefault="00426C44" w:rsidP="00426C44">
      <w:pPr>
        <w:pStyle w:val="a9"/>
        <w:rPr>
          <w:color w:val="000000" w:themeColor="text1"/>
        </w:rPr>
      </w:pPr>
      <w:r w:rsidRPr="00283E72">
        <w:rPr>
          <w:color w:val="000000" w:themeColor="text1"/>
        </w:rPr>
        <w:t>ВЖИК</w:t>
      </w:r>
    </w:p>
    <w:p w14:paraId="31982C4E" w14:textId="135736C6" w:rsidR="00426C44" w:rsidRPr="00283E72" w:rsidRDefault="00426C44" w:rsidP="00426C44">
      <w:pPr>
        <w:pStyle w:val="ab"/>
        <w:rPr>
          <w:color w:val="000000" w:themeColor="text1"/>
          <w:lang w:val="ru-RU"/>
        </w:rPr>
      </w:pPr>
      <w:r w:rsidRPr="00283E72">
        <w:rPr>
          <w:color w:val="000000" w:themeColor="text1"/>
        </w:rPr>
        <w:t>Конечно, будут. Он же её муж</w:t>
      </w:r>
      <w:r w:rsidR="00283E72">
        <w:rPr>
          <w:color w:val="000000" w:themeColor="text1"/>
          <w:lang w:val="ru-RU"/>
        </w:rPr>
        <w:t>.</w:t>
      </w:r>
    </w:p>
    <w:p w14:paraId="35E87CBC" w14:textId="77777777" w:rsidR="004C6E29" w:rsidRDefault="004C6E29" w:rsidP="00151911">
      <w:pPr>
        <w:pStyle w:val="a9"/>
      </w:pPr>
      <w:r>
        <w:t>ФИЛ</w:t>
      </w:r>
    </w:p>
    <w:p w14:paraId="33060E51" w14:textId="77777777" w:rsidR="009A29BE" w:rsidRDefault="004C6E29" w:rsidP="009A29BE">
      <w:pPr>
        <w:pStyle w:val="ae"/>
      </w:pPr>
      <w:r>
        <w:t>(хмуро)</w:t>
      </w:r>
    </w:p>
    <w:p w14:paraId="0A6000FC" w14:textId="77777777" w:rsidR="004C6E29" w:rsidRPr="00426C44" w:rsidRDefault="00426C44" w:rsidP="009A29BE">
      <w:pPr>
        <w:pStyle w:val="ab"/>
        <w:rPr>
          <w:lang w:val="ru-RU"/>
        </w:rPr>
      </w:pPr>
      <w:r>
        <w:rPr>
          <w:lang w:val="ru-RU"/>
        </w:rPr>
        <w:t>М</w:t>
      </w:r>
      <w:r w:rsidR="004C6E29">
        <w:t xml:space="preserve">ы не разведены. Так что </w:t>
      </w:r>
      <w:r>
        <w:rPr>
          <w:lang w:val="ru-RU"/>
        </w:rPr>
        <w:t>я – её муж</w:t>
      </w:r>
      <w:r w:rsidR="004C6E29">
        <w:t>.</w:t>
      </w:r>
    </w:p>
    <w:p w14:paraId="201288EF" w14:textId="77777777" w:rsidR="004C6E29" w:rsidRDefault="004C6E29" w:rsidP="00151911">
      <w:pPr>
        <w:pStyle w:val="a9"/>
      </w:pPr>
      <w:r>
        <w:t>ЧАК</w:t>
      </w:r>
    </w:p>
    <w:p w14:paraId="021BF3F2" w14:textId="77777777" w:rsidR="004C6E29" w:rsidRDefault="004C6E29" w:rsidP="009A29BE">
      <w:pPr>
        <w:pStyle w:val="ab"/>
      </w:pPr>
      <w:r>
        <w:t>А это чё за перец с рядом с ними?</w:t>
      </w:r>
    </w:p>
    <w:p w14:paraId="056A4A75" w14:textId="77777777" w:rsidR="004C6E29" w:rsidRDefault="004C6E29" w:rsidP="004C6E29">
      <w:pPr>
        <w:pStyle w:val="a7"/>
      </w:pPr>
      <w:r>
        <w:t>Фил переворачивает планшет, показывает остальным, поставив рядом со своим лицом.</w:t>
      </w:r>
    </w:p>
    <w:p w14:paraId="59B71F2E" w14:textId="77777777" w:rsidR="004C6E29" w:rsidRDefault="004C6E29" w:rsidP="00151911">
      <w:pPr>
        <w:pStyle w:val="a9"/>
      </w:pPr>
      <w:r>
        <w:t>ФИЛ</w:t>
      </w:r>
    </w:p>
    <w:p w14:paraId="61340CC7" w14:textId="77777777" w:rsidR="004C6E29" w:rsidRDefault="004C6E29" w:rsidP="009A29BE">
      <w:pPr>
        <w:pStyle w:val="ab"/>
      </w:pPr>
      <w:r>
        <w:t>Ну, угадайте. На кого похож?</w:t>
      </w:r>
    </w:p>
    <w:p w14:paraId="24DB207C" w14:textId="44914404" w:rsidR="004C6E29" w:rsidRPr="00283E72" w:rsidRDefault="004C6E29" w:rsidP="004C6E29">
      <w:pPr>
        <w:pStyle w:val="a7"/>
        <w:rPr>
          <w:lang w:val="ru-RU"/>
        </w:rPr>
      </w:pPr>
      <w:r>
        <w:t>Масса в шоке</w:t>
      </w:r>
      <w:r w:rsidR="00283E72">
        <w:rPr>
          <w:lang w:val="ru-RU"/>
        </w:rPr>
        <w:t xml:space="preserve"> </w:t>
      </w:r>
      <w:r w:rsidR="00283E72" w:rsidRPr="00283E72">
        <w:rPr>
          <w:color w:val="00B050"/>
          <w:lang w:val="ru-RU"/>
        </w:rPr>
        <w:t>смотрит то на фотку, то на Фила</w:t>
      </w:r>
      <w:r w:rsidR="00283E72" w:rsidRPr="00283E72">
        <w:rPr>
          <w:color w:val="000000" w:themeColor="text1"/>
          <w:lang w:val="ru-RU"/>
        </w:rPr>
        <w:t>.</w:t>
      </w:r>
    </w:p>
    <w:p w14:paraId="057A07FF" w14:textId="77777777" w:rsidR="004C6E29" w:rsidRPr="00283E72" w:rsidRDefault="004C6E29" w:rsidP="00151911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</w:t>
      </w:r>
    </w:p>
    <w:p w14:paraId="35917809" w14:textId="77777777" w:rsidR="004C6E29" w:rsidRPr="00283E72" w:rsidRDefault="004C6E29" w:rsidP="009A29BE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Вот Нейман сука! Он походу нас не только заморозил, но ещё и клонировал! Убью тварь!</w:t>
      </w:r>
    </w:p>
    <w:p w14:paraId="28B6C62A" w14:textId="77777777" w:rsidR="004C6E29" w:rsidRPr="00283E72" w:rsidRDefault="004C6E29" w:rsidP="00151911">
      <w:pPr>
        <w:pStyle w:val="a9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ВЖИК</w:t>
      </w:r>
    </w:p>
    <w:p w14:paraId="06DD0B62" w14:textId="77777777" w:rsidR="004C6E29" w:rsidRPr="00283E72" w:rsidRDefault="004C6E29" w:rsidP="009A29BE">
      <w:pPr>
        <w:pStyle w:val="ab"/>
        <w:rPr>
          <w:strike/>
          <w:color w:val="A6A6A6" w:themeColor="background1" w:themeShade="A6"/>
        </w:rPr>
      </w:pPr>
      <w:r w:rsidRPr="00283E72">
        <w:rPr>
          <w:strike/>
          <w:color w:val="A6A6A6" w:themeColor="background1" w:themeShade="A6"/>
        </w:rPr>
        <w:t>Масса, ты бы вместо беляшей грецкие орехи жрал, что ли, чтобы иногда голову включать! Это Лёшка, сын Фила.</w:t>
      </w:r>
    </w:p>
    <w:p w14:paraId="690A6512" w14:textId="77777777" w:rsidR="004C6E29" w:rsidRDefault="004C6E29" w:rsidP="00151911">
      <w:pPr>
        <w:pStyle w:val="a9"/>
      </w:pPr>
      <w:r>
        <w:t>МАССА</w:t>
      </w:r>
    </w:p>
    <w:p w14:paraId="4ED465C4" w14:textId="2D626B31" w:rsidR="004C6E29" w:rsidRPr="00283E72" w:rsidRDefault="004C6E29" w:rsidP="009A29BE">
      <w:pPr>
        <w:pStyle w:val="ab"/>
        <w:rPr>
          <w:lang w:val="ru-RU"/>
        </w:rPr>
      </w:pPr>
      <w:r>
        <w:t xml:space="preserve">Охренееееть </w:t>
      </w:r>
      <w:r w:rsidRPr="00283E72">
        <w:rPr>
          <w:strike/>
          <w:color w:val="A6A6A6" w:themeColor="background1" w:themeShade="A6"/>
        </w:rPr>
        <w:t>мужик</w:t>
      </w:r>
      <w:r>
        <w:t xml:space="preserve">! </w:t>
      </w:r>
      <w:r w:rsidRPr="00283E72">
        <w:rPr>
          <w:strike/>
          <w:color w:val="A6A6A6" w:themeColor="background1" w:themeShade="A6"/>
        </w:rPr>
        <w:t xml:space="preserve">Ещё же вчера соску сосал... А сегодня уже сам… С сосками… </w:t>
      </w:r>
      <w:r w:rsidR="009A29BE" w:rsidRPr="00283E72">
        <w:rPr>
          <w:strike/>
          <w:color w:val="A6A6A6" w:themeColor="background1" w:themeShade="A6"/>
        </w:rPr>
        <w:t>сосётся</w:t>
      </w:r>
      <w:r w:rsidRPr="00283E72">
        <w:rPr>
          <w:strike/>
          <w:color w:val="A6A6A6" w:themeColor="background1" w:themeShade="A6"/>
        </w:rPr>
        <w:t>.</w:t>
      </w:r>
      <w:r w:rsidR="00283E72" w:rsidRPr="00283E72">
        <w:rPr>
          <w:color w:val="00B050"/>
          <w:lang w:val="ru-RU"/>
        </w:rPr>
        <w:t xml:space="preserve"> Это Лёшка, что ли?</w:t>
      </w:r>
    </w:p>
    <w:p w14:paraId="4550DE34" w14:textId="77777777" w:rsidR="004C6E29" w:rsidRDefault="004C6E29" w:rsidP="004C6E29">
      <w:pPr>
        <w:pStyle w:val="a7"/>
      </w:pPr>
      <w:r>
        <w:t>Фил разглядывает фотографию Лёшки, тяжело вздыхая.</w:t>
      </w:r>
    </w:p>
    <w:p w14:paraId="4A694E1A" w14:textId="77777777" w:rsidR="004C6E29" w:rsidRDefault="004C6E29" w:rsidP="00151911">
      <w:pPr>
        <w:pStyle w:val="a9"/>
      </w:pPr>
      <w:r>
        <w:t>ЧАК</w:t>
      </w:r>
    </w:p>
    <w:p w14:paraId="44E613C9" w14:textId="77777777" w:rsidR="004C6E29" w:rsidRDefault="004C6E29" w:rsidP="009A29BE">
      <w:pPr>
        <w:pStyle w:val="ab"/>
      </w:pPr>
      <w:r>
        <w:t>Чё будем делать, Фил?</w:t>
      </w:r>
    </w:p>
    <w:p w14:paraId="4991E5C7" w14:textId="77777777" w:rsidR="004C6E29" w:rsidRDefault="004C6E29" w:rsidP="00151911">
      <w:pPr>
        <w:pStyle w:val="a9"/>
      </w:pPr>
      <w:r>
        <w:t>ФИЛ</w:t>
      </w:r>
    </w:p>
    <w:p w14:paraId="7D28E260" w14:textId="77777777" w:rsidR="004C6E29" w:rsidRDefault="004C6E29" w:rsidP="009A29BE">
      <w:pPr>
        <w:pStyle w:val="ab"/>
      </w:pPr>
      <w:r>
        <w:t>Пока не знаю. Но этого фраера мы нагнём, отвечаю! План нужен. Чтобы сделать всё аккуратно, и мои не пострадали.</w:t>
      </w:r>
    </w:p>
    <w:p w14:paraId="248169F9" w14:textId="77777777" w:rsidR="004C6E29" w:rsidRPr="00426C44" w:rsidRDefault="00426C44" w:rsidP="004C6E29">
      <w:pPr>
        <w:pStyle w:val="a7"/>
        <w:rPr>
          <w:lang w:val="ru-RU"/>
        </w:rPr>
      </w:pPr>
      <w:r>
        <w:rPr>
          <w:lang w:val="ru-RU"/>
        </w:rPr>
        <w:t>Он с</w:t>
      </w:r>
      <w:r w:rsidR="004C6E29">
        <w:t>мотрит на планшет</w:t>
      </w:r>
      <w:r>
        <w:rPr>
          <w:lang w:val="ru-RU"/>
        </w:rPr>
        <w:t xml:space="preserve"> – </w:t>
      </w:r>
      <w:r w:rsidR="004C6E29">
        <w:t xml:space="preserve">экран </w:t>
      </w:r>
      <w:r>
        <w:rPr>
          <w:lang w:val="ru-RU"/>
        </w:rPr>
        <w:t>заблокирован.</w:t>
      </w:r>
      <w:r w:rsidR="004C6E29">
        <w:t xml:space="preserve"> Фил тряс</w:t>
      </w:r>
      <w:r>
        <w:rPr>
          <w:lang w:val="ru-RU"/>
        </w:rPr>
        <w:t>ёт</w:t>
      </w:r>
      <w:r w:rsidR="004C6E29">
        <w:t xml:space="preserve"> планшет.</w:t>
      </w:r>
    </w:p>
    <w:p w14:paraId="13CB3AEB" w14:textId="77777777" w:rsidR="004C6E29" w:rsidRDefault="004C6E29" w:rsidP="00151911">
      <w:pPr>
        <w:pStyle w:val="a9"/>
      </w:pPr>
      <w:r>
        <w:t>ФИЛ</w:t>
      </w:r>
    </w:p>
    <w:p w14:paraId="76A00B74" w14:textId="77777777" w:rsidR="004C6E29" w:rsidRDefault="004C6E29" w:rsidP="009A29BE">
      <w:pPr>
        <w:pStyle w:val="ab"/>
      </w:pPr>
      <w:r>
        <w:t>Эй, Шуруп!</w:t>
      </w:r>
    </w:p>
    <w:p w14:paraId="74E46948" w14:textId="77777777" w:rsidR="004C6E29" w:rsidRDefault="004C6E29" w:rsidP="004C6E29">
      <w:pPr>
        <w:pStyle w:val="a7"/>
      </w:pPr>
      <w:r>
        <w:t>Шуруп подходит, грязными руками держит деталь от машины.</w:t>
      </w:r>
    </w:p>
    <w:p w14:paraId="79A7F101" w14:textId="77777777" w:rsidR="004C6E29" w:rsidRDefault="004C6E29" w:rsidP="00151911">
      <w:pPr>
        <w:pStyle w:val="a9"/>
      </w:pPr>
      <w:r>
        <w:t>ФИЛ</w:t>
      </w:r>
    </w:p>
    <w:p w14:paraId="3AD5AB53" w14:textId="4C095E7E" w:rsidR="004C6E29" w:rsidRDefault="00426C44" w:rsidP="009A29BE">
      <w:pPr>
        <w:pStyle w:val="ab"/>
      </w:pPr>
      <w:r w:rsidRPr="00426C44">
        <w:t>Тут с твоим тетрисом что-то. Я, по ходу, его сломал...</w:t>
      </w:r>
    </w:p>
    <w:p w14:paraId="321A61A6" w14:textId="77777777" w:rsidR="004C6E29" w:rsidRDefault="004C6E29" w:rsidP="00151911">
      <w:pPr>
        <w:pStyle w:val="a9"/>
      </w:pPr>
      <w:r>
        <w:t>ШУРУП</w:t>
      </w:r>
    </w:p>
    <w:p w14:paraId="3920F69F" w14:textId="77777777" w:rsidR="004C6E29" w:rsidRDefault="004C6E29" w:rsidP="009A29BE">
      <w:pPr>
        <w:pStyle w:val="ab"/>
      </w:pPr>
      <w:r>
        <w:t>Вот вы парни отсталые, его разблокировать надо... Ну-ка к лицу моему поднеси...</w:t>
      </w:r>
    </w:p>
    <w:p w14:paraId="40A1F905" w14:textId="77777777" w:rsidR="004C6E29" w:rsidRDefault="004C6E29" w:rsidP="004C6E29">
      <w:pPr>
        <w:pStyle w:val="a7"/>
      </w:pPr>
      <w:r>
        <w:t xml:space="preserve">Фил подносит планшет к лицу Шурупа. Экран </w:t>
      </w:r>
      <w:r w:rsidR="009A29BE">
        <w:t>разблокиро</w:t>
      </w:r>
      <w:r w:rsidR="009A29BE">
        <w:rPr>
          <w:lang w:val="ru-RU"/>
        </w:rPr>
        <w:t>ван</w:t>
      </w:r>
      <w:r>
        <w:t>. Все в шоке.</w:t>
      </w:r>
    </w:p>
    <w:p w14:paraId="20DB04B1" w14:textId="77777777" w:rsidR="004C6E29" w:rsidRDefault="004C6E29" w:rsidP="00151911">
      <w:pPr>
        <w:pStyle w:val="a9"/>
      </w:pPr>
      <w:r>
        <w:t>МАССА</w:t>
      </w:r>
    </w:p>
    <w:p w14:paraId="0D4FC5E8" w14:textId="096A4CC0" w:rsidR="004C6E29" w:rsidRDefault="004C6E29" w:rsidP="009A29BE">
      <w:pPr>
        <w:pStyle w:val="ab"/>
      </w:pPr>
      <w:r>
        <w:t xml:space="preserve">Слышь Шуруп... А если твою харю к сейфу поднести, он </w:t>
      </w:r>
      <w:r w:rsidRPr="00BF4F71">
        <w:rPr>
          <w:strike/>
          <w:color w:val="A6A6A6" w:themeColor="background1" w:themeShade="A6"/>
        </w:rPr>
        <w:t>разблокируется</w:t>
      </w:r>
      <w:r w:rsidR="00BF4F71" w:rsidRPr="00BF4F71">
        <w:rPr>
          <w:color w:val="A6A6A6" w:themeColor="background1" w:themeShade="A6"/>
          <w:lang w:val="ru-RU"/>
        </w:rPr>
        <w:t xml:space="preserve"> </w:t>
      </w:r>
      <w:r w:rsidR="00BF4F71" w:rsidRPr="00BF4F71">
        <w:rPr>
          <w:color w:val="00B050"/>
          <w:lang w:val="ru-RU"/>
        </w:rPr>
        <w:t>откроется</w:t>
      </w:r>
      <w:r>
        <w:t>?</w:t>
      </w:r>
    </w:p>
    <w:p w14:paraId="48681352" w14:textId="156FE6FC" w:rsidR="004C6E29" w:rsidRDefault="004C6E29" w:rsidP="004C6E29">
      <w:pPr>
        <w:pStyle w:val="a7"/>
      </w:pPr>
      <w:r>
        <w:t>Шуруп смотрит на Массу</w:t>
      </w:r>
      <w:r w:rsidR="00BA514F">
        <w:rPr>
          <w:lang w:val="ru-RU"/>
        </w:rPr>
        <w:t>,</w:t>
      </w:r>
      <w:r>
        <w:t xml:space="preserve"> как на придурка.</w:t>
      </w:r>
    </w:p>
    <w:p w14:paraId="5BBA19E9" w14:textId="77777777" w:rsidR="004C6E29" w:rsidRDefault="004C6E29" w:rsidP="00151911">
      <w:pPr>
        <w:pStyle w:val="a9"/>
      </w:pPr>
      <w:r>
        <w:t>ЧАК</w:t>
      </w:r>
    </w:p>
    <w:p w14:paraId="0D80F9C8" w14:textId="258B54E5" w:rsidR="004C6E29" w:rsidRDefault="004C6E29" w:rsidP="009A29BE">
      <w:pPr>
        <w:pStyle w:val="ab"/>
      </w:pPr>
      <w:r>
        <w:t xml:space="preserve">А к бабе твоей если поднести? Она </w:t>
      </w:r>
      <w:r w:rsidRPr="00BF4F71">
        <w:rPr>
          <w:strike/>
          <w:color w:val="A6A6A6" w:themeColor="background1" w:themeShade="A6"/>
        </w:rPr>
        <w:t>разблокируется</w:t>
      </w:r>
      <w:r w:rsidR="00BF4F71" w:rsidRPr="00BF4F71">
        <w:rPr>
          <w:color w:val="A6A6A6" w:themeColor="background1" w:themeShade="A6"/>
          <w:lang w:val="ru-RU"/>
        </w:rPr>
        <w:t xml:space="preserve"> </w:t>
      </w:r>
      <w:r w:rsidR="00BF4F71" w:rsidRPr="00BF4F71">
        <w:rPr>
          <w:color w:val="00B050"/>
          <w:lang w:val="ru-RU"/>
        </w:rPr>
        <w:t>откроется</w:t>
      </w:r>
      <w:r>
        <w:t>?</w:t>
      </w:r>
    </w:p>
    <w:p w14:paraId="27FB23FB" w14:textId="77777777" w:rsidR="004C6E29" w:rsidRDefault="004C6E29" w:rsidP="004C6E29">
      <w:pPr>
        <w:pStyle w:val="a7"/>
      </w:pPr>
      <w:r>
        <w:t>Все ржут, не выдерживает и смеётся даже Шуруп.</w:t>
      </w:r>
    </w:p>
    <w:p w14:paraId="68A0221B" w14:textId="77777777" w:rsidR="004C6E29" w:rsidRDefault="004C6E29" w:rsidP="00151911">
      <w:pPr>
        <w:pStyle w:val="a9"/>
      </w:pPr>
      <w:r>
        <w:t>ВЖИК</w:t>
      </w:r>
    </w:p>
    <w:p w14:paraId="6249626A" w14:textId="77777777" w:rsidR="004C6E29" w:rsidRDefault="004C6E29" w:rsidP="009A29BE">
      <w:pPr>
        <w:pStyle w:val="ab"/>
      </w:pPr>
      <w:r>
        <w:t>Слышь, а у тебя есть батарейки мизинчики? А то у меня пейджер колом встал.</w:t>
      </w:r>
    </w:p>
    <w:p w14:paraId="345158F8" w14:textId="77777777" w:rsidR="004C6E29" w:rsidRDefault="004C6E29" w:rsidP="004C6E29">
      <w:pPr>
        <w:pStyle w:val="a7"/>
      </w:pPr>
      <w:r>
        <w:t>Шуруп усмехается.</w:t>
      </w:r>
    </w:p>
    <w:p w14:paraId="2FCF017B" w14:textId="77777777" w:rsidR="004C6E29" w:rsidRDefault="004C6E29" w:rsidP="00151911">
      <w:pPr>
        <w:pStyle w:val="a9"/>
      </w:pPr>
      <w:r>
        <w:t>ШУРУП</w:t>
      </w:r>
    </w:p>
    <w:p w14:paraId="337887ED" w14:textId="77777777" w:rsidR="004C6E29" w:rsidRDefault="004C6E29" w:rsidP="009A29BE">
      <w:pPr>
        <w:pStyle w:val="ab"/>
      </w:pPr>
      <w:r>
        <w:t>Вы чё музей ограбили? Какие пейджеры?! Щас…</w:t>
      </w:r>
    </w:p>
    <w:p w14:paraId="32036A70" w14:textId="77777777" w:rsidR="004C6E29" w:rsidRDefault="004C6E29" w:rsidP="004C6E29">
      <w:pPr>
        <w:pStyle w:val="a7"/>
      </w:pPr>
      <w:r>
        <w:t xml:space="preserve">Шуруп вытирает руки. </w:t>
      </w:r>
      <w:r w:rsidR="009A29BE">
        <w:t>Достаёт</w:t>
      </w:r>
      <w:r>
        <w:t xml:space="preserve"> из заднего кармана цветной кнопочный телефон и кидает его на диван.</w:t>
      </w:r>
    </w:p>
    <w:p w14:paraId="48170E46" w14:textId="77777777" w:rsidR="004C6E29" w:rsidRPr="00151911" w:rsidRDefault="00151911" w:rsidP="00151911">
      <w:pPr>
        <w:pStyle w:val="a9"/>
        <w:rPr>
          <w:lang w:val="ru-RU"/>
        </w:rPr>
      </w:pPr>
      <w:r>
        <w:rPr>
          <w:lang w:val="ru-RU"/>
        </w:rPr>
        <w:t>ШУРУП</w:t>
      </w:r>
    </w:p>
    <w:p w14:paraId="378B6720" w14:textId="77777777" w:rsidR="004C6E29" w:rsidRDefault="004C6E29" w:rsidP="009A29BE">
      <w:pPr>
        <w:pStyle w:val="ab"/>
      </w:pPr>
      <w:r>
        <w:t>Вот это – бомба.</w:t>
      </w:r>
    </w:p>
    <w:p w14:paraId="7A000C57" w14:textId="77777777" w:rsidR="004C6E29" w:rsidRDefault="004C6E29" w:rsidP="004C6E29">
      <w:pPr>
        <w:pStyle w:val="a7"/>
      </w:pPr>
      <w:r>
        <w:t>Все парни в момент прыгают по разным углам, падают на пол, накрывают головы руками.</w:t>
      </w:r>
    </w:p>
    <w:p w14:paraId="6EE65E03" w14:textId="77777777" w:rsidR="004C6E29" w:rsidRDefault="004C6E29" w:rsidP="004C6E29">
      <w:pPr>
        <w:pStyle w:val="a7"/>
      </w:pPr>
      <w:r>
        <w:t>Шуруп ошарашено смотрит на них.</w:t>
      </w:r>
    </w:p>
    <w:p w14:paraId="16B19566" w14:textId="77777777" w:rsidR="004C6E29" w:rsidRPr="00151911" w:rsidRDefault="00151911" w:rsidP="00151911">
      <w:pPr>
        <w:pStyle w:val="a9"/>
        <w:rPr>
          <w:lang w:val="ru-RU"/>
        </w:rPr>
      </w:pPr>
      <w:r>
        <w:rPr>
          <w:lang w:val="ru-RU"/>
        </w:rPr>
        <w:t>ШУРУП</w:t>
      </w:r>
    </w:p>
    <w:p w14:paraId="35BD2AB8" w14:textId="77777777" w:rsidR="004C6E29" w:rsidRDefault="004C6E29" w:rsidP="009A29BE">
      <w:pPr>
        <w:pStyle w:val="ab"/>
      </w:pPr>
      <w:r>
        <w:t>Ну вы дикариии!</w:t>
      </w:r>
    </w:p>
    <w:p w14:paraId="351CA551" w14:textId="77777777" w:rsidR="004C6E29" w:rsidRDefault="004C6E29" w:rsidP="004C6E29">
      <w:pPr>
        <w:pStyle w:val="a7"/>
      </w:pPr>
      <w:r>
        <w:t>Фил поднимает голову от пола.</w:t>
      </w:r>
    </w:p>
    <w:p w14:paraId="26FEF16A" w14:textId="77777777" w:rsidR="004C6E29" w:rsidRDefault="004C6E29" w:rsidP="00151911">
      <w:pPr>
        <w:pStyle w:val="a9"/>
      </w:pPr>
      <w:r>
        <w:t>ФИЛ</w:t>
      </w:r>
    </w:p>
    <w:p w14:paraId="1D8032F2" w14:textId="77777777" w:rsidR="004C6E29" w:rsidRDefault="004C6E29" w:rsidP="009A29BE">
      <w:pPr>
        <w:pStyle w:val="ab"/>
      </w:pPr>
      <w:r>
        <w:t>Шуруп, а что это?</w:t>
      </w:r>
    </w:p>
    <w:p w14:paraId="5A2F33AC" w14:textId="77777777" w:rsidR="004C6E29" w:rsidRDefault="004C6E29" w:rsidP="00151911">
      <w:pPr>
        <w:pStyle w:val="a9"/>
      </w:pPr>
      <w:r>
        <w:t>ШУРУП</w:t>
      </w:r>
    </w:p>
    <w:p w14:paraId="5FDE2B71" w14:textId="77777777" w:rsidR="004C6E29" w:rsidRDefault="004C6E29" w:rsidP="009A29BE">
      <w:pPr>
        <w:pStyle w:val="ab"/>
      </w:pPr>
      <w:r>
        <w:t>Телефон. Забирайте, мне тут один клиент в залог оставил и не вернулся.</w:t>
      </w:r>
    </w:p>
    <w:p w14:paraId="693585B6" w14:textId="77777777" w:rsidR="00D96C75" w:rsidRDefault="00D96C75" w:rsidP="00D96C75">
      <w:pPr>
        <w:pStyle w:val="a9"/>
      </w:pPr>
      <w:r w:rsidRPr="00D96C75">
        <w:t>ВЖИК</w:t>
      </w:r>
    </w:p>
    <w:p w14:paraId="45577407" w14:textId="2566DA0A" w:rsidR="00D96C75" w:rsidRDefault="00D96C75" w:rsidP="00D96C75">
      <w:pPr>
        <w:pStyle w:val="ab"/>
      </w:pPr>
      <w:r w:rsidRPr="00D96C75">
        <w:t>А почему бомба</w:t>
      </w:r>
      <w:r w:rsidR="00BF4F71">
        <w:rPr>
          <w:lang w:val="ru-RU"/>
        </w:rPr>
        <w:t>-</w:t>
      </w:r>
      <w:r w:rsidRPr="00D96C75">
        <w:t>то?</w:t>
      </w:r>
    </w:p>
    <w:p w14:paraId="470B1360" w14:textId="77777777" w:rsidR="00D96C75" w:rsidRPr="00D96C75" w:rsidRDefault="00D96C75" w:rsidP="00D96C75">
      <w:pPr>
        <w:pStyle w:val="a9"/>
      </w:pPr>
      <w:r w:rsidRPr="00D96C75">
        <w:t>ШУРУП</w:t>
      </w:r>
    </w:p>
    <w:p w14:paraId="0EF313C2" w14:textId="77777777" w:rsidR="004C6E29" w:rsidRPr="009A29BE" w:rsidRDefault="00D96C75" w:rsidP="00D96C75">
      <w:pPr>
        <w:pStyle w:val="ab"/>
      </w:pPr>
      <w:r w:rsidRPr="00D96C75">
        <w:t>Блютуз, 4г, 4к... Ну вы чё? Ну бомба же!</w:t>
      </w:r>
    </w:p>
    <w:p w14:paraId="1E49B0B3" w14:textId="77777777" w:rsidR="004C6E29" w:rsidRDefault="009A29BE" w:rsidP="00151911">
      <w:pPr>
        <w:pStyle w:val="a6"/>
      </w:pPr>
      <w:r>
        <w:t>3-4.</w:t>
      </w:r>
      <w:r>
        <w:tab/>
      </w:r>
      <w:r w:rsidR="004C6E29">
        <w:t xml:space="preserve">ИНТ. РЕСТОРАН </w:t>
      </w:r>
      <w:r>
        <w:t>(</w:t>
      </w:r>
      <w:r>
        <w:rPr>
          <w:caps w:val="0"/>
        </w:rPr>
        <w:t>зал</w:t>
      </w:r>
      <w:r w:rsidR="004C6E29">
        <w:t xml:space="preserve"> 1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0C0C97DA" w14:textId="4DAB639E" w:rsidR="00D96C75" w:rsidRDefault="00D96C75" w:rsidP="00D649BF">
      <w:pPr>
        <w:pStyle w:val="a7"/>
        <w:keepNext/>
        <w:keepLines/>
        <w:rPr>
          <w:lang w:val="ru-RU"/>
        </w:rPr>
      </w:pPr>
      <w:r w:rsidRPr="00D649BF">
        <w:t>Фил, Вжик и Масса усаживаются за столик ресторана</w:t>
      </w:r>
      <w:r w:rsidR="00542855">
        <w:rPr>
          <w:lang w:val="ru-RU"/>
        </w:rPr>
        <w:t xml:space="preserve">, </w:t>
      </w:r>
      <w:r w:rsidR="00542855" w:rsidRPr="00BF4F71">
        <w:rPr>
          <w:strike/>
          <w:color w:val="A6A6A6" w:themeColor="background1" w:themeShade="A6"/>
          <w:lang w:val="ru-RU"/>
        </w:rPr>
        <w:t>оглядываются</w:t>
      </w:r>
      <w:r w:rsidR="00542855">
        <w:rPr>
          <w:lang w:val="ru-RU"/>
        </w:rPr>
        <w:t>.</w:t>
      </w:r>
    </w:p>
    <w:p w14:paraId="43197D57" w14:textId="7884D111" w:rsidR="00542855" w:rsidRDefault="00542855" w:rsidP="00542855">
      <w:pPr>
        <w:pStyle w:val="a9"/>
        <w:rPr>
          <w:lang w:val="ru-RU"/>
        </w:rPr>
      </w:pPr>
      <w:r>
        <w:rPr>
          <w:lang w:val="ru-RU"/>
        </w:rPr>
        <w:t>Фил</w:t>
      </w:r>
    </w:p>
    <w:p w14:paraId="1A557C9A" w14:textId="56027EAA" w:rsidR="00542855" w:rsidRPr="00542855" w:rsidRDefault="00542855" w:rsidP="00542855">
      <w:pPr>
        <w:pStyle w:val="ab"/>
        <w:rPr>
          <w:lang w:val="ru-RU"/>
        </w:rPr>
      </w:pPr>
      <w:r>
        <w:rPr>
          <w:lang w:val="ru-RU"/>
        </w:rPr>
        <w:t>А здесь мало что изменилось</w:t>
      </w:r>
    </w:p>
    <w:p w14:paraId="5A2A2AFC" w14:textId="77777777" w:rsidR="004C6E29" w:rsidRDefault="00D96C75" w:rsidP="00D96C75">
      <w:pPr>
        <w:pStyle w:val="a9"/>
      </w:pPr>
      <w:r>
        <w:t>МАССА</w:t>
      </w:r>
    </w:p>
    <w:p w14:paraId="1EBFE682" w14:textId="767239BE" w:rsidR="00D96C75" w:rsidRDefault="00D96C75" w:rsidP="00D96C75">
      <w:pPr>
        <w:pStyle w:val="ab"/>
      </w:pPr>
      <w:r>
        <w:t xml:space="preserve">Ну что, </w:t>
      </w:r>
      <w:r w:rsidR="00BF4F71">
        <w:rPr>
          <w:lang w:val="ru-RU"/>
        </w:rPr>
        <w:t>п</w:t>
      </w:r>
      <w:r>
        <w:t>ят</w:t>
      </w:r>
      <w:r>
        <w:rPr>
          <w:lang w:val="ru-RU"/>
        </w:rPr>
        <w:t>а</w:t>
      </w:r>
      <w:r>
        <w:t>чок под коньячок?</w:t>
      </w:r>
    </w:p>
    <w:p w14:paraId="42FABE5A" w14:textId="77777777" w:rsidR="00D96C75" w:rsidRDefault="00D96C75" w:rsidP="00D96C75">
      <w:pPr>
        <w:pStyle w:val="a9"/>
      </w:pPr>
      <w:r>
        <w:t>ВЖИК</w:t>
      </w:r>
    </w:p>
    <w:p w14:paraId="28655438" w14:textId="77777777" w:rsidR="00D96C75" w:rsidRDefault="00D96C75" w:rsidP="00D96C75">
      <w:pPr>
        <w:pStyle w:val="ab"/>
      </w:pPr>
      <w:r>
        <w:t>Чака ждать не будем?</w:t>
      </w:r>
    </w:p>
    <w:p w14:paraId="525CB3CC" w14:textId="77777777" w:rsidR="00D96C75" w:rsidRDefault="00D96C75" w:rsidP="00D96C75">
      <w:pPr>
        <w:pStyle w:val="a9"/>
      </w:pPr>
      <w:r>
        <w:t>МАССА</w:t>
      </w:r>
    </w:p>
    <w:p w14:paraId="496A6F94" w14:textId="7842A275" w:rsidR="00D96C75" w:rsidRPr="00542855" w:rsidRDefault="00D96C75" w:rsidP="00D96C75">
      <w:pPr>
        <w:pStyle w:val="ab"/>
        <w:keepNext/>
        <w:rPr>
          <w:lang w:val="ru-RU"/>
        </w:rPr>
      </w:pPr>
      <w:r>
        <w:t>Пока он бабки разменя</w:t>
      </w:r>
      <w:r>
        <w:rPr>
          <w:lang w:val="ru-RU"/>
        </w:rPr>
        <w:t>ет</w:t>
      </w:r>
      <w:r>
        <w:t xml:space="preserve">, как раз и </w:t>
      </w:r>
      <w:r w:rsidR="00BF4F71">
        <w:rPr>
          <w:lang w:val="ru-RU"/>
        </w:rPr>
        <w:t>п</w:t>
      </w:r>
      <w:r>
        <w:t>ят</w:t>
      </w:r>
      <w:r>
        <w:rPr>
          <w:lang w:val="ru-RU"/>
        </w:rPr>
        <w:t>а</w:t>
      </w:r>
      <w:r>
        <w:t>чка поджарят</w:t>
      </w:r>
      <w:r w:rsidR="00542855">
        <w:rPr>
          <w:lang w:val="ru-RU"/>
        </w:rPr>
        <w:t>.</w:t>
      </w:r>
    </w:p>
    <w:p w14:paraId="13474BC6" w14:textId="77777777" w:rsidR="00D96C75" w:rsidRDefault="00D96C75" w:rsidP="00D96C75">
      <w:pPr>
        <w:pStyle w:val="ae"/>
      </w:pPr>
      <w:r>
        <w:t>(громко)</w:t>
      </w:r>
    </w:p>
    <w:p w14:paraId="31329797" w14:textId="77777777" w:rsidR="00D96C75" w:rsidRDefault="00D96C75" w:rsidP="00D96C75">
      <w:pPr>
        <w:pStyle w:val="ab"/>
      </w:pPr>
      <w:r>
        <w:t>Эй, официант, греби сюда!</w:t>
      </w:r>
    </w:p>
    <w:p w14:paraId="7CEE3938" w14:textId="77777777" w:rsidR="004C6E29" w:rsidRPr="00D96C75" w:rsidRDefault="004C6E29" w:rsidP="004C6E29">
      <w:pPr>
        <w:pStyle w:val="a7"/>
      </w:pPr>
      <w:r>
        <w:t xml:space="preserve">К </w:t>
      </w:r>
      <w:r w:rsidR="00D96C75">
        <w:rPr>
          <w:lang w:val="ru-RU"/>
        </w:rPr>
        <w:t>ним</w:t>
      </w:r>
      <w:r>
        <w:t xml:space="preserve"> подходит молодой парень </w:t>
      </w:r>
      <w:r w:rsidR="000C49B9">
        <w:t>–</w:t>
      </w:r>
      <w:r>
        <w:t xml:space="preserve"> </w:t>
      </w:r>
      <w:r w:rsidR="000C49B9">
        <w:rPr>
          <w:lang w:val="ru-RU"/>
        </w:rPr>
        <w:t>ОФИЦИАНТ</w:t>
      </w:r>
      <w:r w:rsidR="0060398A">
        <w:rPr>
          <w:lang w:val="ru-RU"/>
        </w:rPr>
        <w:t xml:space="preserve"> 1</w:t>
      </w:r>
      <w:r w:rsidR="000C49B9">
        <w:rPr>
          <w:lang w:val="ru-RU"/>
        </w:rPr>
        <w:t>.</w:t>
      </w:r>
    </w:p>
    <w:p w14:paraId="5A16107A" w14:textId="77777777" w:rsidR="004C6E29" w:rsidRDefault="004C6E29" w:rsidP="000C49B9">
      <w:pPr>
        <w:pStyle w:val="a9"/>
      </w:pPr>
      <w:r>
        <w:t>МАССА</w:t>
      </w:r>
    </w:p>
    <w:p w14:paraId="1B831155" w14:textId="77777777" w:rsidR="004C6E29" w:rsidRDefault="004C6E29" w:rsidP="000C49B9">
      <w:pPr>
        <w:pStyle w:val="ab"/>
      </w:pPr>
      <w:r>
        <w:t>Короче</w:t>
      </w:r>
      <w:r w:rsidR="000C49B9">
        <w:rPr>
          <w:lang w:val="ru-RU"/>
        </w:rPr>
        <w:t>,</w:t>
      </w:r>
      <w:r>
        <w:t xml:space="preserve"> мяса всем по шампурику.</w:t>
      </w:r>
    </w:p>
    <w:p w14:paraId="0E3CAAC5" w14:textId="77777777" w:rsidR="00D96C75" w:rsidRDefault="00D96C75" w:rsidP="00D96C75">
      <w:pPr>
        <w:pStyle w:val="a9"/>
        <w:rPr>
          <w:lang w:val="ru-RU"/>
        </w:rPr>
      </w:pPr>
      <w:r>
        <w:rPr>
          <w:lang w:val="ru-RU"/>
        </w:rPr>
        <w:t>ФИЛ</w:t>
      </w:r>
    </w:p>
    <w:p w14:paraId="48700695" w14:textId="77777777" w:rsidR="00D96C75" w:rsidRDefault="00D96C75" w:rsidP="00D96C75">
      <w:pPr>
        <w:pStyle w:val="ab"/>
        <w:rPr>
          <w:lang w:val="ru-RU"/>
        </w:rPr>
      </w:pPr>
      <w:r>
        <w:rPr>
          <w:lang w:val="ru-RU"/>
        </w:rPr>
        <w:t>На четверых. Ещё человек подойдёт.</w:t>
      </w:r>
    </w:p>
    <w:p w14:paraId="0CB952C1" w14:textId="77777777" w:rsidR="00D96C75" w:rsidRDefault="00D96C75" w:rsidP="00D96C75">
      <w:pPr>
        <w:pStyle w:val="a9"/>
        <w:rPr>
          <w:lang w:val="ru-RU"/>
        </w:rPr>
      </w:pPr>
      <w:r>
        <w:rPr>
          <w:lang w:val="ru-RU"/>
        </w:rPr>
        <w:t>МАССА</w:t>
      </w:r>
    </w:p>
    <w:p w14:paraId="3CA87AAC" w14:textId="77777777" w:rsidR="00D96C75" w:rsidRPr="00D96C75" w:rsidRDefault="00D96C75" w:rsidP="00D96C75">
      <w:pPr>
        <w:pStyle w:val="ab"/>
        <w:rPr>
          <w:lang w:val="ru-RU"/>
        </w:rPr>
      </w:pPr>
      <w:r>
        <w:rPr>
          <w:lang w:val="ru-RU"/>
        </w:rPr>
        <w:t>Ага. Картошечки, зелень, водки пару пузырей, ну и баночку солений каких-нибудь.</w:t>
      </w:r>
    </w:p>
    <w:p w14:paraId="2676FA0B" w14:textId="77777777" w:rsidR="004C6E29" w:rsidRPr="0060398A" w:rsidRDefault="004C6E29" w:rsidP="000C49B9">
      <w:pPr>
        <w:pStyle w:val="a9"/>
        <w:rPr>
          <w:lang w:val="ru-RU"/>
        </w:rPr>
      </w:pPr>
      <w:r>
        <w:t>ОФИЦИАНТ</w:t>
      </w:r>
      <w:r w:rsidR="0060398A">
        <w:rPr>
          <w:lang w:val="ru-RU"/>
        </w:rPr>
        <w:t xml:space="preserve"> 1</w:t>
      </w:r>
    </w:p>
    <w:p w14:paraId="3D633E81" w14:textId="77777777" w:rsidR="004C6E29" w:rsidRDefault="004C6E29" w:rsidP="000C49B9">
      <w:pPr>
        <w:pStyle w:val="ab"/>
      </w:pPr>
      <w:r>
        <w:t>Но у нас в меню нет солений…</w:t>
      </w:r>
    </w:p>
    <w:p w14:paraId="2361B1C8" w14:textId="77777777" w:rsidR="004C6E29" w:rsidRDefault="004C6E29" w:rsidP="000C49B9">
      <w:pPr>
        <w:pStyle w:val="a9"/>
      </w:pPr>
      <w:r>
        <w:t>МАССА</w:t>
      </w:r>
    </w:p>
    <w:p w14:paraId="75EE141A" w14:textId="77777777" w:rsidR="004C6E29" w:rsidRDefault="004C6E29" w:rsidP="000C49B9">
      <w:pPr>
        <w:pStyle w:val="ab"/>
      </w:pPr>
      <w:r>
        <w:t>В комке через дорогу есть.</w:t>
      </w:r>
    </w:p>
    <w:p w14:paraId="49863077" w14:textId="77777777" w:rsidR="004C6E29" w:rsidRPr="0060398A" w:rsidRDefault="004C6E29" w:rsidP="000C49B9">
      <w:pPr>
        <w:pStyle w:val="a9"/>
        <w:rPr>
          <w:lang w:val="ru-RU"/>
        </w:rPr>
      </w:pPr>
      <w:r>
        <w:t>ОФИЦИАНТ</w:t>
      </w:r>
      <w:r w:rsidR="0060398A">
        <w:rPr>
          <w:lang w:val="ru-RU"/>
        </w:rPr>
        <w:t xml:space="preserve"> 1</w:t>
      </w:r>
    </w:p>
    <w:p w14:paraId="3BFE2B5C" w14:textId="77777777" w:rsidR="004C6E29" w:rsidRDefault="004C6E29" w:rsidP="000C49B9">
      <w:pPr>
        <w:pStyle w:val="ab"/>
      </w:pPr>
      <w:r>
        <w:t>Где?!</w:t>
      </w:r>
    </w:p>
    <w:p w14:paraId="20D23201" w14:textId="77777777" w:rsidR="004C6E29" w:rsidRDefault="004C6E29" w:rsidP="000C49B9">
      <w:pPr>
        <w:pStyle w:val="a9"/>
      </w:pPr>
      <w:r>
        <w:t>МАССА</w:t>
      </w:r>
    </w:p>
    <w:p w14:paraId="3AD51213" w14:textId="77777777" w:rsidR="004C6E29" w:rsidRDefault="004C6E29" w:rsidP="000C49B9">
      <w:pPr>
        <w:pStyle w:val="ab"/>
      </w:pPr>
      <w:r>
        <w:t>Давай бегом, пока я тебе педали не вправил!</w:t>
      </w:r>
    </w:p>
    <w:p w14:paraId="1B234835" w14:textId="77777777" w:rsidR="004C6E29" w:rsidRDefault="004C6E29" w:rsidP="004C6E29">
      <w:pPr>
        <w:pStyle w:val="a7"/>
        <w:rPr>
          <w:lang w:val="ru-RU"/>
        </w:rPr>
      </w:pPr>
      <w:r>
        <w:t>Официант</w:t>
      </w:r>
      <w:r w:rsidR="00D96C75">
        <w:rPr>
          <w:lang w:val="ru-RU"/>
        </w:rPr>
        <w:t xml:space="preserve"> 1</w:t>
      </w:r>
      <w:r>
        <w:t xml:space="preserve"> в недоумении уходит исполнять</w:t>
      </w:r>
      <w:r w:rsidR="00D96C75">
        <w:rPr>
          <w:lang w:val="ru-RU"/>
        </w:rPr>
        <w:t>.</w:t>
      </w:r>
    </w:p>
    <w:p w14:paraId="3395E2E9" w14:textId="77777777" w:rsidR="00D96C75" w:rsidRDefault="00D96C75" w:rsidP="00D96C75">
      <w:pPr>
        <w:pStyle w:val="a7"/>
      </w:pPr>
      <w:r>
        <w:t>Приходит Чак с наличкой в руках, показывает остальным.</w:t>
      </w:r>
    </w:p>
    <w:p w14:paraId="182ECD54" w14:textId="77777777" w:rsidR="00D96C75" w:rsidRDefault="00D96C75" w:rsidP="00D96C75">
      <w:pPr>
        <w:pStyle w:val="a9"/>
      </w:pPr>
      <w:r>
        <w:t>ЧАК</w:t>
      </w:r>
    </w:p>
    <w:p w14:paraId="5687CA55" w14:textId="77777777" w:rsidR="00D96C75" w:rsidRDefault="00D96C75" w:rsidP="00D96C75">
      <w:pPr>
        <w:pStyle w:val="ab"/>
      </w:pPr>
      <w:r>
        <w:t>Я с этого курса охреневаю! Прямо как после августовского дефолта.</w:t>
      </w:r>
    </w:p>
    <w:p w14:paraId="326A0F46" w14:textId="77777777" w:rsidR="00D96C75" w:rsidRPr="00BF4F71" w:rsidRDefault="00D96C75" w:rsidP="00D96C75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МАССА</w:t>
      </w:r>
    </w:p>
    <w:p w14:paraId="29D8B597" w14:textId="77777777" w:rsidR="00D96C75" w:rsidRPr="00BF4F71" w:rsidRDefault="00D96C75" w:rsidP="00D96C75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Я накануне дефолта как раз пару штук баксов поменял.</w:t>
      </w:r>
    </w:p>
    <w:p w14:paraId="79BB2E6E" w14:textId="77777777" w:rsidR="00D96C75" w:rsidRPr="00BF4F71" w:rsidRDefault="00D96C75" w:rsidP="00D96C75">
      <w:pPr>
        <w:pStyle w:val="a7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У Массы такое радостно-мечтательное выражение лица, что Вжик уточняет.</w:t>
      </w:r>
    </w:p>
    <w:p w14:paraId="1CF1243B" w14:textId="77777777" w:rsidR="00D96C75" w:rsidRPr="00BF4F71" w:rsidRDefault="00D96C75" w:rsidP="00D96C75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ВЖИК</w:t>
      </w:r>
    </w:p>
    <w:p w14:paraId="6A079F0F" w14:textId="77777777" w:rsidR="00D96C75" w:rsidRPr="00BF4F71" w:rsidRDefault="00D96C75" w:rsidP="00D96C75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На рубли, что ли?</w:t>
      </w:r>
    </w:p>
    <w:p w14:paraId="416DE20F" w14:textId="77777777" w:rsidR="00D96C75" w:rsidRPr="00BF4F71" w:rsidRDefault="00D96C75" w:rsidP="00D96C75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МАССА</w:t>
      </w:r>
    </w:p>
    <w:p w14:paraId="2F862A99" w14:textId="77777777" w:rsidR="00D96C75" w:rsidRPr="00BF4F71" w:rsidRDefault="00D96C75" w:rsidP="00D96C75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Ага.</w:t>
      </w:r>
    </w:p>
    <w:p w14:paraId="491CFE8E" w14:textId="77777777" w:rsidR="00D96C75" w:rsidRPr="00BF4F71" w:rsidRDefault="00D96C75" w:rsidP="00D96C75">
      <w:pPr>
        <w:pStyle w:val="a7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Парни переглядываются.</w:t>
      </w:r>
    </w:p>
    <w:p w14:paraId="785E78A8" w14:textId="77777777" w:rsidR="00D96C75" w:rsidRDefault="00D96C75" w:rsidP="00D96C75">
      <w:pPr>
        <w:pStyle w:val="a9"/>
      </w:pPr>
      <w:r>
        <w:t>ФИЛ</w:t>
      </w:r>
    </w:p>
    <w:p w14:paraId="5B47B486" w14:textId="77777777" w:rsidR="00D96C75" w:rsidRDefault="00D96C75" w:rsidP="00D96C75">
      <w:pPr>
        <w:pStyle w:val="ab"/>
      </w:pPr>
      <w:r>
        <w:t>Итак, что мы имеем: деньги на исходе, а плана, как удавить эту гниду, у нас пока нет. Возле него рота охраны.</w:t>
      </w:r>
    </w:p>
    <w:p w14:paraId="68E55D4E" w14:textId="77777777" w:rsidR="00D96C75" w:rsidRDefault="00D96C75" w:rsidP="00D96C75">
      <w:pPr>
        <w:pStyle w:val="a9"/>
      </w:pPr>
      <w:r>
        <w:t>МАССА</w:t>
      </w:r>
    </w:p>
    <w:p w14:paraId="4239775E" w14:textId="77777777" w:rsidR="00D96C75" w:rsidRDefault="00D96C75" w:rsidP="00D96C75">
      <w:pPr>
        <w:pStyle w:val="ab"/>
      </w:pPr>
      <w:r>
        <w:t>Подкупить охрану?</w:t>
      </w:r>
    </w:p>
    <w:p w14:paraId="31A5188E" w14:textId="77777777" w:rsidR="00D96C75" w:rsidRDefault="00D96C75" w:rsidP="00D96C75">
      <w:pPr>
        <w:pStyle w:val="a9"/>
      </w:pPr>
      <w:r>
        <w:t>ФИЛ</w:t>
      </w:r>
    </w:p>
    <w:p w14:paraId="25ABDD66" w14:textId="77777777" w:rsidR="00D96C75" w:rsidRDefault="00D96C75" w:rsidP="00D96C75">
      <w:pPr>
        <w:pStyle w:val="ab"/>
      </w:pPr>
      <w:r>
        <w:t>Масса, ты про бабки услышал?!</w:t>
      </w:r>
    </w:p>
    <w:p w14:paraId="4D59556A" w14:textId="77777777" w:rsidR="00D96C75" w:rsidRDefault="00D96C75" w:rsidP="00D96C75">
      <w:pPr>
        <w:pStyle w:val="a9"/>
      </w:pPr>
      <w:r>
        <w:t>ВЖИК</w:t>
      </w:r>
    </w:p>
    <w:p w14:paraId="772EA8A8" w14:textId="77777777" w:rsidR="00D96C75" w:rsidRDefault="00D96C75" w:rsidP="00D96C75">
      <w:pPr>
        <w:pStyle w:val="ab"/>
      </w:pPr>
      <w:r>
        <w:t>Он когда жрать хочет, ничего не видит и не слышит.</w:t>
      </w:r>
    </w:p>
    <w:p w14:paraId="54093D7A" w14:textId="5A6AEFE5" w:rsidR="00D96C75" w:rsidRPr="00BF4F71" w:rsidRDefault="00D96C75" w:rsidP="00D96C75">
      <w:pPr>
        <w:pStyle w:val="a7"/>
        <w:rPr>
          <w:lang w:val="ru-RU"/>
        </w:rPr>
      </w:pPr>
      <w:r>
        <w:t xml:space="preserve">Подходит </w:t>
      </w:r>
      <w:r>
        <w:rPr>
          <w:lang w:val="ru-RU"/>
        </w:rPr>
        <w:t>О</w:t>
      </w:r>
      <w:r>
        <w:t>фициант</w:t>
      </w:r>
      <w:r>
        <w:rPr>
          <w:lang w:val="ru-RU"/>
        </w:rPr>
        <w:t xml:space="preserve"> 2</w:t>
      </w:r>
      <w:r>
        <w:t>, ставит на стол водку, мясо и зелень. Масса принимается смачно есть, Чак разливает всем по стопкам.</w:t>
      </w:r>
    </w:p>
    <w:p w14:paraId="01884252" w14:textId="77777777" w:rsidR="00D96C75" w:rsidRPr="00BF4F71" w:rsidRDefault="00D96C75" w:rsidP="00D96C75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ФИЛ</w:t>
      </w:r>
    </w:p>
    <w:p w14:paraId="636504D3" w14:textId="77777777" w:rsidR="00D96C75" w:rsidRPr="00BF4F71" w:rsidRDefault="00D96C75" w:rsidP="00D96C75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Ладно, путешественники во времени, за нас...</w:t>
      </w:r>
    </w:p>
    <w:p w14:paraId="357705F8" w14:textId="77777777" w:rsidR="004C6E29" w:rsidRDefault="004C6E29" w:rsidP="004C6E29">
      <w:pPr>
        <w:pStyle w:val="a7"/>
      </w:pPr>
      <w:r>
        <w:t>Чокаются, выпивают.</w:t>
      </w:r>
    </w:p>
    <w:p w14:paraId="322CCEF1" w14:textId="77777777" w:rsidR="004C6E29" w:rsidRPr="00BF4F71" w:rsidRDefault="00D96C75" w:rsidP="000C49B9">
      <w:pPr>
        <w:pStyle w:val="a9"/>
        <w:rPr>
          <w:strike/>
          <w:color w:val="A6A6A6" w:themeColor="background1" w:themeShade="A6"/>
          <w:lang w:val="ru-RU"/>
        </w:rPr>
      </w:pPr>
      <w:r w:rsidRPr="00BF4F71">
        <w:rPr>
          <w:strike/>
          <w:color w:val="A6A6A6" w:themeColor="background1" w:themeShade="A6"/>
          <w:lang w:val="ru-RU"/>
        </w:rPr>
        <w:t>Чак</w:t>
      </w:r>
    </w:p>
    <w:p w14:paraId="7C0BB0D7" w14:textId="77777777" w:rsidR="004C6E29" w:rsidRPr="00BF4F71" w:rsidRDefault="004C6E29" w:rsidP="000C49B9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Дааа, нам бы любой порядочный арестант позавидовал, мы двадцатку отмотали, даже не заметили.</w:t>
      </w:r>
    </w:p>
    <w:p w14:paraId="678C1845" w14:textId="77777777" w:rsidR="004C6E29" w:rsidRPr="00BF4F71" w:rsidRDefault="004C6E29" w:rsidP="000C49B9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ФИЛ</w:t>
      </w:r>
    </w:p>
    <w:p w14:paraId="048C0C20" w14:textId="77777777" w:rsidR="00D96C75" w:rsidRPr="00BF4F71" w:rsidRDefault="00D96C75" w:rsidP="00D96C75">
      <w:pPr>
        <w:pStyle w:val="ab"/>
        <w:rPr>
          <w:caps/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По ходу, это наш последний поход в кабак.</w:t>
      </w:r>
    </w:p>
    <w:p w14:paraId="0BB9E12C" w14:textId="77777777" w:rsidR="004C6E29" w:rsidRPr="00BF4F71" w:rsidRDefault="00DB4030" w:rsidP="000C49B9">
      <w:pPr>
        <w:pStyle w:val="a9"/>
        <w:rPr>
          <w:strike/>
          <w:color w:val="A6A6A6" w:themeColor="background1" w:themeShade="A6"/>
          <w:lang w:val="ru-RU"/>
        </w:rPr>
      </w:pPr>
      <w:r w:rsidRPr="00BF4F71">
        <w:rPr>
          <w:strike/>
          <w:color w:val="A6A6A6" w:themeColor="background1" w:themeShade="A6"/>
          <w:lang w:val="ru-RU"/>
        </w:rPr>
        <w:t>ВЖИК</w:t>
      </w:r>
    </w:p>
    <w:p w14:paraId="75001BA4" w14:textId="77777777" w:rsidR="004C6E29" w:rsidRPr="00BF4F71" w:rsidRDefault="004C6E29" w:rsidP="000C49B9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Если б Масса жрал поменьше, глядишь, дольше бы протянули.</w:t>
      </w:r>
    </w:p>
    <w:p w14:paraId="2031476F" w14:textId="77777777" w:rsidR="004C6E29" w:rsidRPr="00BF4F71" w:rsidRDefault="004C6E29" w:rsidP="004C6E29">
      <w:pPr>
        <w:pStyle w:val="a7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Все ухмыляются. Масса с огромным куском мяса на вилке, жуёт и хмуро смотрит на них.</w:t>
      </w:r>
    </w:p>
    <w:p w14:paraId="1D8E33AF" w14:textId="77777777" w:rsidR="004C6E29" w:rsidRDefault="004C6E29" w:rsidP="000C49B9">
      <w:pPr>
        <w:pStyle w:val="a9"/>
      </w:pPr>
      <w:r>
        <w:t>ЧАК</w:t>
      </w:r>
    </w:p>
    <w:p w14:paraId="7361898D" w14:textId="401B51F2" w:rsidR="004C6E29" w:rsidRDefault="004C6E29" w:rsidP="000C49B9">
      <w:pPr>
        <w:pStyle w:val="ab"/>
      </w:pPr>
      <w:r>
        <w:t>Ну давай этот ресторан на лавэ поставим! Сейчас хозяина позову, дам в бубен пару раз до мокрых ляжек</w:t>
      </w:r>
      <w:r w:rsidR="00BA514F">
        <w:rPr>
          <w:lang w:val="ru-RU"/>
        </w:rPr>
        <w:t>,</w:t>
      </w:r>
      <w:r>
        <w:t xml:space="preserve"> и будет нам башлять!</w:t>
      </w:r>
    </w:p>
    <w:p w14:paraId="7FE6E346" w14:textId="77777777" w:rsidR="004C6E29" w:rsidRDefault="004C6E29" w:rsidP="000C49B9">
      <w:pPr>
        <w:pStyle w:val="a9"/>
      </w:pPr>
      <w:r>
        <w:t>ФИЛ</w:t>
      </w:r>
    </w:p>
    <w:p w14:paraId="57A9FAC6" w14:textId="77777777" w:rsidR="004C6E29" w:rsidRDefault="004C6E29" w:rsidP="000C49B9">
      <w:pPr>
        <w:pStyle w:val="ab"/>
      </w:pPr>
      <w:r>
        <w:t>Не вариант, Масса всё хавкой будет забирать!</w:t>
      </w:r>
    </w:p>
    <w:p w14:paraId="2F0671FF" w14:textId="77777777" w:rsidR="004C6E29" w:rsidRDefault="004C6E29" w:rsidP="004C6E29">
      <w:pPr>
        <w:pStyle w:val="a7"/>
      </w:pPr>
      <w:r>
        <w:t>Все смеются. Вжик смотрит в окно, задумчиво рассматривает тачки.</w:t>
      </w:r>
    </w:p>
    <w:p w14:paraId="255004FA" w14:textId="77777777" w:rsidR="004C6E29" w:rsidRDefault="004C6E29" w:rsidP="000C49B9">
      <w:pPr>
        <w:pStyle w:val="a9"/>
      </w:pPr>
      <w:r>
        <w:t>ВЖИК</w:t>
      </w:r>
    </w:p>
    <w:p w14:paraId="09DBAD49" w14:textId="77777777" w:rsidR="004C6E29" w:rsidRDefault="004C6E29" w:rsidP="000C49B9">
      <w:pPr>
        <w:pStyle w:val="ab"/>
      </w:pPr>
      <w:r>
        <w:t>По-любому, одна такая как десять наших бумеров стоит. Понять бы только, как дверь разблокировать.</w:t>
      </w:r>
    </w:p>
    <w:p w14:paraId="4B93816A" w14:textId="77777777" w:rsidR="004C6E29" w:rsidRDefault="004C6E29" w:rsidP="000C49B9">
      <w:pPr>
        <w:pStyle w:val="a9"/>
      </w:pPr>
      <w:r>
        <w:t>МАССА</w:t>
      </w:r>
    </w:p>
    <w:p w14:paraId="74D8ACAD" w14:textId="257E8018" w:rsidR="004C6E29" w:rsidRDefault="004C6E29" w:rsidP="00BF4F71">
      <w:pPr>
        <w:pStyle w:val="ab"/>
        <w:keepNext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Так давайте харю Шурупа к ней поднесём, он разблокирует.</w:t>
      </w:r>
    </w:p>
    <w:p w14:paraId="0104D2B8" w14:textId="411CAD41" w:rsidR="00BF4F71" w:rsidRPr="00BF4F71" w:rsidRDefault="00BF4F71" w:rsidP="00BF4F71">
      <w:pPr>
        <w:pStyle w:val="ab"/>
        <w:rPr>
          <w:color w:val="00B050"/>
        </w:rPr>
      </w:pPr>
      <w:r w:rsidRPr="00BF4F71">
        <w:rPr>
          <w:color w:val="00B050"/>
        </w:rPr>
        <w:t>Морду Шурупа поднести и она разблокируется.</w:t>
      </w:r>
    </w:p>
    <w:p w14:paraId="37655BA3" w14:textId="1E97516F" w:rsidR="004C6E29" w:rsidRPr="00BF4F71" w:rsidRDefault="004C6E29" w:rsidP="004C6E29">
      <w:pPr>
        <w:pStyle w:val="a7"/>
        <w:rPr>
          <w:color w:val="00B050"/>
          <w:lang w:val="ru-RU"/>
        </w:rPr>
      </w:pPr>
      <w:r w:rsidRPr="00BF4F71">
        <w:rPr>
          <w:strike/>
          <w:color w:val="A6A6A6" w:themeColor="background1" w:themeShade="A6"/>
        </w:rPr>
        <w:t>Все оценивающе смотрят на Массу.</w:t>
      </w:r>
      <w:r w:rsidR="00BF4F71" w:rsidRPr="00BF4F71">
        <w:rPr>
          <w:color w:val="00B050"/>
          <w:lang w:val="ru-RU"/>
        </w:rPr>
        <w:t xml:space="preserve"> Масса ржёт, остальным не смешно.</w:t>
      </w:r>
    </w:p>
    <w:p w14:paraId="4679608B" w14:textId="77777777" w:rsidR="004C6E29" w:rsidRPr="00BF4F71" w:rsidRDefault="004C6E29" w:rsidP="000C49B9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ФИЛ</w:t>
      </w:r>
    </w:p>
    <w:p w14:paraId="397996A7" w14:textId="77777777" w:rsidR="004C6E29" w:rsidRPr="00BF4F71" w:rsidRDefault="00DB4030" w:rsidP="000C49B9">
      <w:pPr>
        <w:pStyle w:val="ab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  <w:lang w:val="ru-RU"/>
        </w:rPr>
        <w:t>Ч</w:t>
      </w:r>
      <w:r w:rsidR="004C6E29" w:rsidRPr="00BF4F71">
        <w:rPr>
          <w:strike/>
          <w:color w:val="A6A6A6" w:themeColor="background1" w:themeShade="A6"/>
        </w:rPr>
        <w:t>ую</w:t>
      </w:r>
      <w:r w:rsidRPr="00BF4F71">
        <w:rPr>
          <w:strike/>
          <w:color w:val="A6A6A6" w:themeColor="background1" w:themeShade="A6"/>
          <w:lang w:val="ru-RU"/>
        </w:rPr>
        <w:t xml:space="preserve"> я</w:t>
      </w:r>
      <w:r w:rsidR="004C6E29" w:rsidRPr="00BF4F71">
        <w:rPr>
          <w:strike/>
          <w:color w:val="A6A6A6" w:themeColor="background1" w:themeShade="A6"/>
        </w:rPr>
        <w:t>, не канает сейчас как раньше.</w:t>
      </w:r>
    </w:p>
    <w:p w14:paraId="08955C90" w14:textId="77777777" w:rsidR="004C6E29" w:rsidRDefault="004C6E29" w:rsidP="004C6E29">
      <w:pPr>
        <w:pStyle w:val="a7"/>
      </w:pPr>
      <w:r>
        <w:t xml:space="preserve">Вжик смотрит на </w:t>
      </w:r>
      <w:r w:rsidR="000C49B9">
        <w:rPr>
          <w:lang w:val="ru-RU"/>
        </w:rPr>
        <w:t>ПАРНЯ</w:t>
      </w:r>
      <w:r>
        <w:t xml:space="preserve"> </w:t>
      </w:r>
      <w:r w:rsidR="000C49B9">
        <w:rPr>
          <w:lang w:val="ru-RU"/>
        </w:rPr>
        <w:t>С МАКБУКОМ</w:t>
      </w:r>
      <w:r>
        <w:t xml:space="preserve"> за соседним столом.</w:t>
      </w:r>
    </w:p>
    <w:p w14:paraId="650CB642" w14:textId="77777777" w:rsidR="004C6E29" w:rsidRDefault="004C6E29" w:rsidP="000C49B9">
      <w:pPr>
        <w:pStyle w:val="a9"/>
      </w:pPr>
      <w:r>
        <w:t>ВЖИК</w:t>
      </w:r>
    </w:p>
    <w:p w14:paraId="33B8F9CA" w14:textId="0F743E20" w:rsidR="004C6E29" w:rsidRDefault="004C6E29" w:rsidP="000C49B9">
      <w:pPr>
        <w:pStyle w:val="ab"/>
      </w:pPr>
      <w:r>
        <w:t>Мне бы разобраться в современных прибамбасах, глядишь</w:t>
      </w:r>
      <w:r w:rsidR="00BA514F">
        <w:rPr>
          <w:lang w:val="ru-RU"/>
        </w:rPr>
        <w:t>,</w:t>
      </w:r>
      <w:r>
        <w:t xml:space="preserve"> какую-нибудь тачку бы вскрыл...</w:t>
      </w:r>
      <w:r w:rsidR="00BF4F71">
        <w:rPr>
          <w:lang w:val="ru-RU"/>
        </w:rPr>
        <w:t xml:space="preserve"> </w:t>
      </w:r>
      <w:r>
        <w:t>Э! Паря! А какой сейчас виндовс?</w:t>
      </w:r>
    </w:p>
    <w:p w14:paraId="5A537EDE" w14:textId="77777777" w:rsidR="004C6E29" w:rsidRDefault="004C6E29" w:rsidP="000C49B9">
      <w:pPr>
        <w:pStyle w:val="a9"/>
      </w:pPr>
      <w:r>
        <w:t>ПАРЕНЬ С МАКБУКОМ</w:t>
      </w:r>
    </w:p>
    <w:p w14:paraId="5036E53C" w14:textId="420768EC" w:rsidR="004C6E29" w:rsidRPr="00BF4F71" w:rsidRDefault="004C6E29" w:rsidP="000C49B9">
      <w:pPr>
        <w:pStyle w:val="ab"/>
        <w:rPr>
          <w:strike/>
          <w:color w:val="A6A6A6" w:themeColor="background1" w:themeShade="A6"/>
          <w:lang w:val="ru-RU"/>
        </w:rPr>
      </w:pPr>
      <w:r>
        <w:t xml:space="preserve">Какой </w:t>
      </w:r>
      <w:r w:rsidR="000C49B9">
        <w:t>ещё</w:t>
      </w:r>
      <w:r>
        <w:t xml:space="preserve"> видновс?</w:t>
      </w:r>
      <w:r w:rsidR="00DB4030">
        <w:rPr>
          <w:lang w:val="ru-RU"/>
        </w:rPr>
        <w:t xml:space="preserve"> </w:t>
      </w:r>
      <w:r w:rsidR="00DB4030" w:rsidRPr="00BF4F71">
        <w:rPr>
          <w:strike/>
          <w:color w:val="A6A6A6" w:themeColor="background1" w:themeShade="A6"/>
          <w:lang w:val="ru-RU"/>
        </w:rPr>
        <w:t xml:space="preserve">В основном, </w:t>
      </w:r>
      <w:r w:rsidRPr="00BF4F71">
        <w:rPr>
          <w:strike/>
          <w:color w:val="A6A6A6" w:themeColor="background1" w:themeShade="A6"/>
        </w:rPr>
        <w:t>все на маке сидят...</w:t>
      </w:r>
      <w:r w:rsidR="00BF4F71" w:rsidRPr="00BF4F71">
        <w:rPr>
          <w:color w:val="00B050"/>
          <w:lang w:val="ru-RU"/>
        </w:rPr>
        <w:t xml:space="preserve"> Я на маке сижу</w:t>
      </w:r>
      <w:r w:rsidR="00BF4F71">
        <w:rPr>
          <w:color w:val="00B050"/>
          <w:lang w:val="ru-RU"/>
        </w:rPr>
        <w:t>.</w:t>
      </w:r>
    </w:p>
    <w:p w14:paraId="65051FC9" w14:textId="77777777" w:rsidR="004C6E29" w:rsidRDefault="004C6E29" w:rsidP="000C49B9">
      <w:pPr>
        <w:pStyle w:val="a9"/>
      </w:pPr>
      <w:r>
        <w:t>ЧАК</w:t>
      </w:r>
    </w:p>
    <w:p w14:paraId="10A15EEE" w14:textId="77777777" w:rsidR="004C6E29" w:rsidRDefault="004C6E29" w:rsidP="000C49B9">
      <w:pPr>
        <w:pStyle w:val="ab"/>
      </w:pPr>
      <w:r>
        <w:t>На маке?! Сидят? Наркоманы</w:t>
      </w:r>
      <w:r w:rsidR="000C49B9">
        <w:rPr>
          <w:lang w:val="ru-RU"/>
        </w:rPr>
        <w:t>,</w:t>
      </w:r>
      <w:r>
        <w:t xml:space="preserve"> что</w:t>
      </w:r>
      <w:r w:rsidR="000C49B9">
        <w:rPr>
          <w:lang w:val="ru-RU"/>
        </w:rPr>
        <w:t xml:space="preserve"> </w:t>
      </w:r>
      <w:r>
        <w:t>ли?!</w:t>
      </w:r>
    </w:p>
    <w:p w14:paraId="19C37C12" w14:textId="77777777" w:rsidR="004C6E29" w:rsidRDefault="004C6E29" w:rsidP="000C49B9">
      <w:pPr>
        <w:pStyle w:val="a9"/>
      </w:pPr>
      <w:r>
        <w:t>МАССА</w:t>
      </w:r>
    </w:p>
    <w:p w14:paraId="7B7B8D6F" w14:textId="692AC7DE" w:rsidR="004C6E29" w:rsidRDefault="004C6E29" w:rsidP="000C49B9">
      <w:pPr>
        <w:pStyle w:val="ab"/>
      </w:pPr>
      <w:r>
        <w:t>Слышь! А ты</w:t>
      </w:r>
      <w:r w:rsidR="00BA514F">
        <w:rPr>
          <w:lang w:val="ru-RU"/>
        </w:rPr>
        <w:t>,</w:t>
      </w:r>
      <w:r>
        <w:t xml:space="preserve"> часом</w:t>
      </w:r>
      <w:r w:rsidR="00BA514F">
        <w:rPr>
          <w:lang w:val="ru-RU"/>
        </w:rPr>
        <w:t>,</w:t>
      </w:r>
      <w:r>
        <w:t xml:space="preserve"> не барыга?!</w:t>
      </w:r>
    </w:p>
    <w:p w14:paraId="4DEDE5CB" w14:textId="74D2A6B3" w:rsidR="004C6E29" w:rsidRDefault="004C6E29" w:rsidP="004C6E29">
      <w:pPr>
        <w:pStyle w:val="a7"/>
      </w:pPr>
      <w:r>
        <w:t>Парень с макбуком смотрит на них</w:t>
      </w:r>
      <w:r w:rsidR="00BA514F">
        <w:rPr>
          <w:lang w:val="ru-RU"/>
        </w:rPr>
        <w:t>,</w:t>
      </w:r>
      <w:r>
        <w:t xml:space="preserve"> как на дебилов, и пересаживается подальше. Фил выпивает очередную рюмку.</w:t>
      </w:r>
    </w:p>
    <w:p w14:paraId="3A9569FF" w14:textId="77777777" w:rsidR="004C6E29" w:rsidRPr="00BF4F71" w:rsidRDefault="004C6E29" w:rsidP="000C49B9">
      <w:pPr>
        <w:pStyle w:val="a9"/>
        <w:rPr>
          <w:strike/>
          <w:color w:val="A6A6A6" w:themeColor="background1" w:themeShade="A6"/>
        </w:rPr>
      </w:pPr>
      <w:r w:rsidRPr="00BF4F71">
        <w:rPr>
          <w:strike/>
          <w:color w:val="A6A6A6" w:themeColor="background1" w:themeShade="A6"/>
        </w:rPr>
        <w:t>ФИЛ</w:t>
      </w:r>
    </w:p>
    <w:p w14:paraId="11103FE5" w14:textId="1F451318" w:rsidR="004C6E29" w:rsidRDefault="004C6E29" w:rsidP="000C49B9">
      <w:pPr>
        <w:pStyle w:val="ab"/>
        <w:rPr>
          <w:strike/>
          <w:color w:val="A6A6A6" w:themeColor="background1" w:themeShade="A6"/>
          <w:lang w:val="ru-RU"/>
        </w:rPr>
      </w:pPr>
      <w:r w:rsidRPr="00BF4F71">
        <w:rPr>
          <w:strike/>
          <w:color w:val="A6A6A6" w:themeColor="background1" w:themeShade="A6"/>
        </w:rPr>
        <w:t>У Ноля надо бабки забирать</w:t>
      </w:r>
      <w:r w:rsidR="00BA514F" w:rsidRPr="00BF4F71">
        <w:rPr>
          <w:strike/>
          <w:color w:val="A6A6A6" w:themeColor="background1" w:themeShade="A6"/>
          <w:lang w:val="ru-RU"/>
        </w:rPr>
        <w:t xml:space="preserve">… </w:t>
      </w:r>
      <w:r w:rsidRPr="00BF4F71">
        <w:rPr>
          <w:strike/>
          <w:color w:val="A6A6A6" w:themeColor="background1" w:themeShade="A6"/>
        </w:rPr>
        <w:t xml:space="preserve"> </w:t>
      </w:r>
      <w:r w:rsidR="00DB4030" w:rsidRPr="00BF4F71">
        <w:rPr>
          <w:strike/>
          <w:color w:val="A6A6A6" w:themeColor="background1" w:themeShade="A6"/>
          <w:lang w:val="ru-RU"/>
        </w:rPr>
        <w:t>Перед тем, как его грохнуть.</w:t>
      </w:r>
    </w:p>
    <w:p w14:paraId="3E875BF0" w14:textId="77777777" w:rsidR="00BF4F71" w:rsidRPr="00BF4F71" w:rsidRDefault="00BF4F71" w:rsidP="00BF4F71">
      <w:pPr>
        <w:pStyle w:val="a9"/>
        <w:rPr>
          <w:color w:val="00B050"/>
        </w:rPr>
      </w:pPr>
      <w:r w:rsidRPr="00BF4F71">
        <w:rPr>
          <w:color w:val="00B050"/>
        </w:rPr>
        <w:t>ФИЛ</w:t>
      </w:r>
    </w:p>
    <w:p w14:paraId="25AA0533" w14:textId="5D8AF44C" w:rsidR="00BF4F71" w:rsidRPr="00BF4F71" w:rsidRDefault="00BF4F71" w:rsidP="00BF4F71">
      <w:pPr>
        <w:pStyle w:val="ab"/>
        <w:rPr>
          <w:color w:val="00B050"/>
        </w:rPr>
      </w:pPr>
      <w:r w:rsidRPr="00BF4F71">
        <w:rPr>
          <w:color w:val="00B050"/>
        </w:rPr>
        <w:t>Чую я, не канает сейчас как раньше. Гляньте вокруг… народ какой-то спокойный. Такое ощущение, что ни у кого ни ствола, ни пера, ни кастета с собой нет…</w:t>
      </w:r>
    </w:p>
    <w:p w14:paraId="4E3928C9" w14:textId="36CAECFD" w:rsidR="00BF4F71" w:rsidRPr="00BF4F71" w:rsidRDefault="00BF4F71" w:rsidP="00BF4F71">
      <w:pPr>
        <w:pStyle w:val="a7"/>
        <w:rPr>
          <w:color w:val="00B050"/>
        </w:rPr>
      </w:pPr>
      <w:r w:rsidRPr="00BF4F71">
        <w:rPr>
          <w:color w:val="00B050"/>
        </w:rPr>
        <w:t>Чак обращает внимание на столик, за которым сидят молодые стильные парни, пьют кофе, рядом с одним из них симпатичная девушка в короткой юбке.</w:t>
      </w:r>
    </w:p>
    <w:p w14:paraId="01DE977E" w14:textId="77777777" w:rsidR="00BF4F71" w:rsidRPr="00BF4F71" w:rsidRDefault="00BF4F71" w:rsidP="00BF4F71">
      <w:pPr>
        <w:pStyle w:val="a9"/>
      </w:pPr>
      <w:r w:rsidRPr="00BF4F71">
        <w:rPr>
          <w:color w:val="00B050"/>
        </w:rPr>
        <w:t>ЧАК</w:t>
      </w:r>
    </w:p>
    <w:p w14:paraId="19DF1098" w14:textId="21F27689" w:rsidR="00BF4F71" w:rsidRPr="00BF4F71" w:rsidRDefault="00BF4F71" w:rsidP="00BF4F71">
      <w:pPr>
        <w:pStyle w:val="ab"/>
        <w:rPr>
          <w:color w:val="00B050"/>
        </w:rPr>
      </w:pPr>
      <w:r w:rsidRPr="00BF4F71">
        <w:rPr>
          <w:color w:val="00B050"/>
        </w:rPr>
        <w:t>Эти, походу, даже не боятся, что их тёлку в тачку могут закинуть и в баню повезти. Мож их всех кто-то крышует?</w:t>
      </w:r>
    </w:p>
    <w:p w14:paraId="1D8C5423" w14:textId="77777777" w:rsidR="00BF4F71" w:rsidRPr="00BF4F71" w:rsidRDefault="00BF4F71" w:rsidP="00BF4F71">
      <w:pPr>
        <w:pStyle w:val="a9"/>
      </w:pPr>
      <w:r w:rsidRPr="00BF4F71">
        <w:rPr>
          <w:color w:val="00B050"/>
        </w:rPr>
        <w:t>ФИЛ</w:t>
      </w:r>
    </w:p>
    <w:p w14:paraId="37FA3FDC" w14:textId="2B84900B" w:rsidR="00BF4F71" w:rsidRPr="00BF4F71" w:rsidRDefault="00BF4F71" w:rsidP="00BF4F71">
      <w:pPr>
        <w:pStyle w:val="ab"/>
        <w:rPr>
          <w:color w:val="00B050"/>
        </w:rPr>
      </w:pPr>
      <w:r w:rsidRPr="00BF4F71">
        <w:rPr>
          <w:color w:val="00B050"/>
        </w:rPr>
        <w:t>Не пялься на них, нам щас лишние рамсы не нужны. Думайте лучше, как у Ноля бабки забрать… Перед тем, как его грохнуть.</w:t>
      </w:r>
    </w:p>
    <w:p w14:paraId="376FE904" w14:textId="77777777" w:rsidR="00DB4030" w:rsidRDefault="00DB4030" w:rsidP="00DB4030">
      <w:pPr>
        <w:pStyle w:val="a9"/>
        <w:rPr>
          <w:lang w:val="ru-RU"/>
        </w:rPr>
      </w:pPr>
      <w:r>
        <w:rPr>
          <w:lang w:val="ru-RU"/>
        </w:rPr>
        <w:t>ЧАК</w:t>
      </w:r>
    </w:p>
    <w:p w14:paraId="5B4B1A77" w14:textId="77777777" w:rsidR="00DB4030" w:rsidRPr="00DB4030" w:rsidRDefault="00DB4030" w:rsidP="00DB4030">
      <w:pPr>
        <w:pStyle w:val="ab"/>
        <w:rPr>
          <w:lang w:val="ru-RU"/>
        </w:rPr>
      </w:pPr>
      <w:r>
        <w:rPr>
          <w:lang w:val="ru-RU"/>
        </w:rPr>
        <w:t>Вы пока идеи накидывайте, я отлить.</w:t>
      </w:r>
    </w:p>
    <w:p w14:paraId="6B43232A" w14:textId="77777777" w:rsidR="004C6E29" w:rsidRDefault="004C6E29" w:rsidP="00DB4030">
      <w:pPr>
        <w:pStyle w:val="a7"/>
      </w:pPr>
      <w:r>
        <w:t>Чак встаёт из-за стола.</w:t>
      </w:r>
    </w:p>
    <w:p w14:paraId="09A8FD98" w14:textId="77777777" w:rsidR="004C6E29" w:rsidRDefault="000C49B9" w:rsidP="000C49B9">
      <w:pPr>
        <w:pStyle w:val="a6"/>
      </w:pPr>
      <w:r>
        <w:t>3-5.</w:t>
      </w:r>
      <w:r>
        <w:tab/>
      </w:r>
      <w:r w:rsidR="004C6E29">
        <w:t xml:space="preserve">ИНТ. РЕСТОРАН </w:t>
      </w:r>
      <w:r>
        <w:t>(</w:t>
      </w:r>
      <w:r w:rsidRPr="0060398A">
        <w:rPr>
          <w:caps w:val="0"/>
        </w:rPr>
        <w:t>зал 2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33156319" w14:textId="77777777" w:rsidR="004C6E29" w:rsidRDefault="004C6E29" w:rsidP="00D649BF">
      <w:pPr>
        <w:pStyle w:val="a7"/>
        <w:keepNext/>
        <w:keepLines/>
      </w:pPr>
      <w:r>
        <w:t xml:space="preserve">За столиком обедают Олеся и её бизнес партнёр </w:t>
      </w:r>
      <w:r w:rsidR="00F33E95" w:rsidRPr="00D649BF">
        <w:t>ПЁТР</w:t>
      </w:r>
      <w:r>
        <w:t>. Олеся сидит задумчиво и смотрит в окно, она уже доела.</w:t>
      </w:r>
    </w:p>
    <w:p w14:paraId="5687765F" w14:textId="77777777" w:rsidR="004C6E29" w:rsidRDefault="004C6E29" w:rsidP="000C49B9">
      <w:pPr>
        <w:pStyle w:val="a9"/>
      </w:pPr>
      <w:r>
        <w:t>ПЁТР</w:t>
      </w:r>
    </w:p>
    <w:p w14:paraId="25D4EE82" w14:textId="5A6539EF" w:rsidR="004C6E29" w:rsidRDefault="00815DDE" w:rsidP="000C49B9">
      <w:pPr>
        <w:pStyle w:val="ab"/>
      </w:pPr>
      <w:r>
        <w:rPr>
          <w:lang w:val="ru-RU"/>
        </w:rPr>
        <w:t>Тебе здесь не надоело? Ч</w:t>
      </w:r>
      <w:r w:rsidR="00BA514F">
        <w:rPr>
          <w:lang w:val="ru-RU"/>
        </w:rPr>
        <w:t>его</w:t>
      </w:r>
      <w:r>
        <w:rPr>
          <w:lang w:val="ru-RU"/>
        </w:rPr>
        <w:t xml:space="preserve"> мы постоянно сюда ходим? </w:t>
      </w:r>
      <w:r w:rsidR="004C6E29" w:rsidRPr="005364A7">
        <w:rPr>
          <w:strike/>
          <w:color w:val="A6A6A6" w:themeColor="background1" w:themeShade="A6"/>
        </w:rPr>
        <w:t>Олесь, ты где витаешь?</w:t>
      </w:r>
    </w:p>
    <w:p w14:paraId="74CEBC74" w14:textId="40E2805E" w:rsidR="004C6E29" w:rsidRDefault="004C6E29" w:rsidP="004C6E29">
      <w:pPr>
        <w:pStyle w:val="a7"/>
      </w:pPr>
      <w:r>
        <w:t>Олеся несколько секунд смотрит в окно, потом обращает внимание на Петра.</w:t>
      </w:r>
    </w:p>
    <w:p w14:paraId="3DE87603" w14:textId="77777777" w:rsidR="005364A7" w:rsidRPr="005364A7" w:rsidRDefault="005364A7" w:rsidP="005364A7">
      <w:pPr>
        <w:pStyle w:val="a9"/>
        <w:rPr>
          <w:color w:val="00B050"/>
        </w:rPr>
      </w:pPr>
      <w:r w:rsidRPr="005364A7">
        <w:rPr>
          <w:color w:val="00B050"/>
        </w:rPr>
        <w:t>ОЛЕСЯ</w:t>
      </w:r>
    </w:p>
    <w:p w14:paraId="1A042430" w14:textId="77777777" w:rsidR="005364A7" w:rsidRPr="005364A7" w:rsidRDefault="005364A7" w:rsidP="005364A7">
      <w:pPr>
        <w:pStyle w:val="ab"/>
        <w:rPr>
          <w:color w:val="00B050"/>
        </w:rPr>
      </w:pPr>
      <w:r w:rsidRPr="005364A7">
        <w:rPr>
          <w:color w:val="00B050"/>
        </w:rPr>
        <w:t>А?</w:t>
      </w:r>
    </w:p>
    <w:p w14:paraId="2BED09C6" w14:textId="77777777" w:rsidR="005364A7" w:rsidRPr="005364A7" w:rsidRDefault="005364A7" w:rsidP="005364A7">
      <w:pPr>
        <w:pStyle w:val="a9"/>
        <w:rPr>
          <w:color w:val="00B050"/>
        </w:rPr>
      </w:pPr>
      <w:r w:rsidRPr="005364A7">
        <w:rPr>
          <w:color w:val="00B050"/>
        </w:rPr>
        <w:t>ПЁТР</w:t>
      </w:r>
    </w:p>
    <w:p w14:paraId="4C636F2A" w14:textId="3F9CBD95" w:rsidR="005364A7" w:rsidRPr="005364A7" w:rsidRDefault="005364A7" w:rsidP="005364A7">
      <w:pPr>
        <w:pStyle w:val="ab"/>
        <w:rPr>
          <w:color w:val="00B050"/>
        </w:rPr>
      </w:pPr>
      <w:r w:rsidRPr="005364A7">
        <w:rPr>
          <w:color w:val="00B050"/>
        </w:rPr>
        <w:t>Не надоело, говорю, тут обедать постоянно? Мы можем позволить себе более изысканную кухню.</w:t>
      </w:r>
    </w:p>
    <w:p w14:paraId="54C14343" w14:textId="0E21EB5A" w:rsidR="004C6E29" w:rsidRDefault="004C6E29" w:rsidP="000C49B9">
      <w:pPr>
        <w:pStyle w:val="a9"/>
      </w:pPr>
      <w:r>
        <w:t>ОЛЕСЯ</w:t>
      </w:r>
    </w:p>
    <w:p w14:paraId="23704B67" w14:textId="77777777" w:rsidR="00815DDE" w:rsidRDefault="00815DDE" w:rsidP="00815DDE">
      <w:pPr>
        <w:pStyle w:val="ab"/>
      </w:pPr>
      <w:r>
        <w:t xml:space="preserve">Я же говорила, я здесь когда-то первую любовь встретила… </w:t>
      </w:r>
    </w:p>
    <w:p w14:paraId="26096C9C" w14:textId="77777777" w:rsidR="00815DDE" w:rsidRDefault="00815DDE" w:rsidP="00815DDE">
      <w:pPr>
        <w:pStyle w:val="a9"/>
      </w:pPr>
      <w:r>
        <w:t xml:space="preserve">ПЁТР </w:t>
      </w:r>
    </w:p>
    <w:p w14:paraId="52986D5E" w14:textId="6A30A875" w:rsidR="00815DDE" w:rsidRDefault="00815DDE" w:rsidP="00815DDE">
      <w:pPr>
        <w:pStyle w:val="ae"/>
      </w:pPr>
      <w:r>
        <w:t xml:space="preserve">(выпячивает грудь </w:t>
      </w:r>
      <w:r w:rsidR="005364A7">
        <w:t>вперёд</w:t>
      </w:r>
      <w:r>
        <w:t xml:space="preserve">) </w:t>
      </w:r>
    </w:p>
    <w:p w14:paraId="3CA8A10A" w14:textId="3ADAB029" w:rsidR="00815DDE" w:rsidRPr="00815DDE" w:rsidRDefault="00815DDE" w:rsidP="00815DDE">
      <w:pPr>
        <w:pStyle w:val="ab"/>
      </w:pPr>
      <w:r w:rsidRPr="00815DDE">
        <w:t>Пора б уже и забыть, про первую</w:t>
      </w:r>
      <w:r w:rsidR="005364A7" w:rsidRPr="005364A7">
        <w:rPr>
          <w:color w:val="00B050"/>
          <w:lang w:val="ru-RU"/>
        </w:rPr>
        <w:t>-то</w:t>
      </w:r>
      <w:r w:rsidRPr="00815DDE">
        <w:t xml:space="preserve">. </w:t>
      </w:r>
    </w:p>
    <w:p w14:paraId="2C36DA12" w14:textId="77777777" w:rsidR="00815DDE" w:rsidRDefault="00815DDE" w:rsidP="00815DDE">
      <w:pPr>
        <w:pStyle w:val="a9"/>
      </w:pPr>
      <w:r>
        <w:t xml:space="preserve">ОЛЕСЯ </w:t>
      </w:r>
    </w:p>
    <w:p w14:paraId="153E4B84" w14:textId="240BEA89" w:rsidR="004C6E29" w:rsidRPr="00815DDE" w:rsidRDefault="00815DDE" w:rsidP="00815DDE">
      <w:pPr>
        <w:pStyle w:val="ab"/>
      </w:pPr>
      <w:r w:rsidRPr="00815DDE">
        <w:t xml:space="preserve">Ладно. </w:t>
      </w:r>
      <w:r w:rsidR="004C6E29" w:rsidRPr="00815DDE">
        <w:t>Дела обсудили… Я тогда пойду?</w:t>
      </w:r>
    </w:p>
    <w:p w14:paraId="11E3C931" w14:textId="77777777" w:rsidR="004C6E29" w:rsidRPr="00E96003" w:rsidRDefault="004C6E29" w:rsidP="000C49B9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ПЁТР</w:t>
      </w:r>
    </w:p>
    <w:p w14:paraId="6AAA2627" w14:textId="77777777" w:rsidR="004C6E29" w:rsidRPr="00E96003" w:rsidRDefault="004C6E29" w:rsidP="000C49B9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 xml:space="preserve">Подожди, ну мы же не просто </w:t>
      </w:r>
      <w:r w:rsidR="000C49B9" w:rsidRPr="00E96003">
        <w:rPr>
          <w:strike/>
          <w:color w:val="A6A6A6" w:themeColor="background1" w:themeShade="A6"/>
        </w:rPr>
        <w:t>партнёры</w:t>
      </w:r>
      <w:r w:rsidRPr="00E96003">
        <w:rPr>
          <w:strike/>
          <w:color w:val="A6A6A6" w:themeColor="background1" w:themeShade="A6"/>
        </w:rPr>
        <w:t>. Я надеюсь.</w:t>
      </w:r>
    </w:p>
    <w:p w14:paraId="1C869FB4" w14:textId="77777777" w:rsidR="004C6E29" w:rsidRPr="00E96003" w:rsidRDefault="004C6E29" w:rsidP="000C49B9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ОЛЕСЯ</w:t>
      </w:r>
    </w:p>
    <w:p w14:paraId="73A987B1" w14:textId="77777777" w:rsidR="004C6E29" w:rsidRPr="00E96003" w:rsidRDefault="004C6E29" w:rsidP="000C49B9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Петь, не начинай.</w:t>
      </w:r>
    </w:p>
    <w:p w14:paraId="49C78032" w14:textId="77777777" w:rsidR="004C6E29" w:rsidRPr="00E96003" w:rsidRDefault="004C6E29" w:rsidP="000C49B9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ПЁТР</w:t>
      </w:r>
    </w:p>
    <w:p w14:paraId="058DD16A" w14:textId="30D4C6F0" w:rsidR="004C6E29" w:rsidRDefault="004C6E29" w:rsidP="000C49B9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Ну, друзьями мы можем быть? У тебя что-то случилось? Расскажи, я умею слушать.</w:t>
      </w:r>
    </w:p>
    <w:p w14:paraId="6DD4CA4C" w14:textId="6626B085" w:rsidR="00E96003" w:rsidRPr="00E96003" w:rsidRDefault="00E96003" w:rsidP="00E96003">
      <w:pPr>
        <w:pStyle w:val="a9"/>
        <w:rPr>
          <w:color w:val="00B050"/>
        </w:rPr>
      </w:pPr>
      <w:r w:rsidRPr="00E96003">
        <w:rPr>
          <w:color w:val="00B050"/>
        </w:rPr>
        <w:t>П</w:t>
      </w:r>
      <w:r w:rsidRPr="00E96003">
        <w:rPr>
          <w:color w:val="00B050"/>
          <w:lang w:val="ru-RU"/>
        </w:rPr>
        <w:t>Ё</w:t>
      </w:r>
      <w:r w:rsidRPr="00E96003">
        <w:rPr>
          <w:color w:val="00B050"/>
        </w:rPr>
        <w:t>ТР</w:t>
      </w:r>
    </w:p>
    <w:p w14:paraId="6DE0BF79" w14:textId="1761A692" w:rsidR="00E96003" w:rsidRPr="00E96003" w:rsidRDefault="00E96003" w:rsidP="00E96003">
      <w:pPr>
        <w:pStyle w:val="ab"/>
        <w:rPr>
          <w:color w:val="00B050"/>
        </w:rPr>
      </w:pPr>
      <w:r w:rsidRPr="00E96003">
        <w:rPr>
          <w:color w:val="00B050"/>
        </w:rPr>
        <w:t>Прости, не обижайся. У тебя что-то случилось? Расскажи, я умею слушать.</w:t>
      </w:r>
    </w:p>
    <w:p w14:paraId="2CA77B6B" w14:textId="77777777" w:rsidR="004C6E29" w:rsidRDefault="004C6E29" w:rsidP="000C49B9">
      <w:pPr>
        <w:pStyle w:val="a9"/>
      </w:pPr>
      <w:r>
        <w:t>ОЛЕСЯ</w:t>
      </w:r>
    </w:p>
    <w:p w14:paraId="30367C48" w14:textId="63A85ECC" w:rsidR="004C6E29" w:rsidRDefault="004C6E29" w:rsidP="000C49B9">
      <w:pPr>
        <w:pStyle w:val="ab"/>
      </w:pPr>
      <w:r>
        <w:t>В общем</w:t>
      </w:r>
      <w:r w:rsidR="00815DDE">
        <w:rPr>
          <w:lang w:val="ru-RU"/>
        </w:rPr>
        <w:t>…</w:t>
      </w:r>
      <w:r>
        <w:t xml:space="preserve"> </w:t>
      </w:r>
      <w:r w:rsidR="00815DDE" w:rsidRPr="00815DDE">
        <w:t>Это как раз про первую любовь…</w:t>
      </w:r>
      <w:r w:rsidR="00815DDE">
        <w:rPr>
          <w:lang w:val="ru-RU"/>
        </w:rPr>
        <w:t xml:space="preserve"> </w:t>
      </w:r>
      <w:r w:rsidR="00815DDE" w:rsidRPr="00815DDE">
        <w:rPr>
          <w:lang w:val="ru-RU"/>
        </w:rPr>
        <w:t>Больше двадцати лет назад мы познакомились с Серёжей. Встречались…</w:t>
      </w:r>
      <w:r>
        <w:t xml:space="preserve"> А потом он пропал. Я думала, он меня кинул. Столько лет ни слуху, ни духу. А вчера</w:t>
      </w:r>
      <w:r w:rsidR="00815DDE">
        <w:rPr>
          <w:lang w:val="ru-RU"/>
        </w:rPr>
        <w:t>…</w:t>
      </w:r>
      <w:r>
        <w:t xml:space="preserve"> Мы столкнулись. И он ничуть не постарел. Хотя сейчас ему под полтинник.</w:t>
      </w:r>
    </w:p>
    <w:p w14:paraId="354AA9C7" w14:textId="77777777" w:rsidR="004C6E29" w:rsidRDefault="004C6E29" w:rsidP="000C49B9">
      <w:pPr>
        <w:pStyle w:val="a9"/>
      </w:pPr>
      <w:r>
        <w:t>ПЁТР</w:t>
      </w:r>
    </w:p>
    <w:p w14:paraId="0C60060C" w14:textId="0CB3B5E9" w:rsidR="004C6E29" w:rsidRDefault="004C6E29" w:rsidP="000C49B9">
      <w:pPr>
        <w:pStyle w:val="ab"/>
      </w:pPr>
      <w:r w:rsidRPr="00E96003">
        <w:rPr>
          <w:strike/>
          <w:color w:val="A6A6A6" w:themeColor="background1" w:themeShade="A6"/>
        </w:rPr>
        <w:t>Да ладно!</w:t>
      </w:r>
      <w:r w:rsidRPr="00E96003">
        <w:rPr>
          <w:color w:val="A6A6A6" w:themeColor="background1" w:themeShade="A6"/>
        </w:rPr>
        <w:t xml:space="preserve"> </w:t>
      </w:r>
      <w:r w:rsidR="00E96003" w:rsidRPr="00E96003">
        <w:rPr>
          <w:color w:val="00B050"/>
        </w:rPr>
        <w:t xml:space="preserve">Ну и что? </w:t>
      </w:r>
      <w:r>
        <w:t xml:space="preserve">Ты видела Тома Круза? А Харатьяна? Валера Леонтьев с каждым годом </w:t>
      </w:r>
      <w:r w:rsidR="000C49B9">
        <w:t>ещё</w:t>
      </w:r>
      <w:r>
        <w:t xml:space="preserve"> моложе. Ботокс же.</w:t>
      </w:r>
    </w:p>
    <w:p w14:paraId="5AD4AA2A" w14:textId="77777777" w:rsidR="004C6E29" w:rsidRPr="00E96003" w:rsidRDefault="004C6E29" w:rsidP="004C6E29">
      <w:pPr>
        <w:pStyle w:val="a7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Пётр смеётся.</w:t>
      </w:r>
    </w:p>
    <w:p w14:paraId="2B90E2C1" w14:textId="77777777" w:rsidR="004C6E29" w:rsidRDefault="004C6E29" w:rsidP="000C49B9">
      <w:pPr>
        <w:pStyle w:val="a9"/>
      </w:pPr>
      <w:r>
        <w:t>ОЛЕСЯ</w:t>
      </w:r>
    </w:p>
    <w:p w14:paraId="7057C341" w14:textId="78FB31E8" w:rsidR="004C6E29" w:rsidRDefault="00E96003" w:rsidP="0060398A">
      <w:pPr>
        <w:pStyle w:val="ab"/>
      </w:pPr>
      <w:r w:rsidRPr="00E96003">
        <w:rPr>
          <w:color w:val="00B050"/>
          <w:lang w:val="ru-RU"/>
        </w:rPr>
        <w:t xml:space="preserve">Петь. </w:t>
      </w:r>
      <w:r w:rsidR="004C6E29">
        <w:t>Он даже одет был точно так же, как двадцать два года назад! Когда я видела его в последний раз!</w:t>
      </w:r>
    </w:p>
    <w:p w14:paraId="71EA76D7" w14:textId="77777777" w:rsidR="004C6E29" w:rsidRDefault="004C6E29" w:rsidP="004C6E29">
      <w:pPr>
        <w:pStyle w:val="a7"/>
      </w:pPr>
      <w:r>
        <w:t>Пётр озабоченно смотрит на неё.</w:t>
      </w:r>
    </w:p>
    <w:p w14:paraId="4ADE1B67" w14:textId="77777777" w:rsidR="004C6E29" w:rsidRDefault="004C6E29" w:rsidP="000C49B9">
      <w:pPr>
        <w:pStyle w:val="a9"/>
      </w:pPr>
      <w:r>
        <w:t>ПЁТР</w:t>
      </w:r>
    </w:p>
    <w:p w14:paraId="45CE1DA7" w14:textId="5145BAE9" w:rsidR="004C6E29" w:rsidRPr="00A01F64" w:rsidRDefault="004C6E29" w:rsidP="0060398A">
      <w:pPr>
        <w:pStyle w:val="ab"/>
        <w:rPr>
          <w:lang w:val="ru-RU"/>
        </w:rPr>
      </w:pPr>
      <w:r>
        <w:t xml:space="preserve">А вот как… </w:t>
      </w:r>
      <w:r w:rsidR="00E96003" w:rsidRPr="00E96003">
        <w:rPr>
          <w:color w:val="00B050"/>
          <w:lang w:val="ru-RU"/>
        </w:rPr>
        <w:t>Знаешь, в</w:t>
      </w:r>
      <w:r w:rsidRPr="00E96003">
        <w:rPr>
          <w:color w:val="00B050"/>
        </w:rPr>
        <w:t xml:space="preserve"> </w:t>
      </w:r>
      <w:r>
        <w:t>детстве мне покойный дед мерещился. Сводили к бабке-знахарке, она там чё-то пошептала</w:t>
      </w:r>
      <w:r w:rsidR="00A01F64">
        <w:rPr>
          <w:lang w:val="ru-RU"/>
        </w:rPr>
        <w:t xml:space="preserve"> –</w:t>
      </w:r>
      <w:r>
        <w:t xml:space="preserve"> и гудбай</w:t>
      </w:r>
      <w:r w:rsidR="00A01F64">
        <w:rPr>
          <w:lang w:val="ru-RU"/>
        </w:rPr>
        <w:t>,</w:t>
      </w:r>
      <w:r>
        <w:t xml:space="preserve"> дедуля.</w:t>
      </w:r>
    </w:p>
    <w:p w14:paraId="0F546457" w14:textId="77777777" w:rsidR="004C6E29" w:rsidRDefault="004C6E29" w:rsidP="000C49B9">
      <w:pPr>
        <w:pStyle w:val="a9"/>
      </w:pPr>
      <w:r>
        <w:t>ОЛЕСЯ</w:t>
      </w:r>
    </w:p>
    <w:p w14:paraId="339A1AD3" w14:textId="77777777" w:rsidR="004C6E29" w:rsidRDefault="004C6E29" w:rsidP="0060398A">
      <w:pPr>
        <w:pStyle w:val="ab"/>
      </w:pPr>
      <w:r>
        <w:t>То есть, ты думаешь, это был глюк?</w:t>
      </w:r>
    </w:p>
    <w:p w14:paraId="3A03D37D" w14:textId="77777777" w:rsidR="004C6E29" w:rsidRDefault="004C6E29" w:rsidP="000C49B9">
      <w:pPr>
        <w:pStyle w:val="a9"/>
      </w:pPr>
      <w:r>
        <w:t>ПЁТР</w:t>
      </w:r>
    </w:p>
    <w:p w14:paraId="3FD53D26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>
        <w:t xml:space="preserve">Мне кажется, ты просто заработалась. </w:t>
      </w:r>
      <w:r w:rsidRPr="00E96003">
        <w:rPr>
          <w:strike/>
          <w:color w:val="A6A6A6" w:themeColor="background1" w:themeShade="A6"/>
        </w:rPr>
        <w:t>И это твой воображаемый друг.</w:t>
      </w:r>
    </w:p>
    <w:p w14:paraId="7297B35E" w14:textId="77777777" w:rsidR="004C6E29" w:rsidRDefault="004C6E29" w:rsidP="000C49B9">
      <w:pPr>
        <w:pStyle w:val="a9"/>
      </w:pPr>
      <w:r>
        <w:t>ОЛЕСЯ</w:t>
      </w:r>
    </w:p>
    <w:p w14:paraId="40C911D0" w14:textId="1F19EA49" w:rsidR="004C6E29" w:rsidRDefault="002F7826" w:rsidP="0060398A">
      <w:pPr>
        <w:pStyle w:val="ab"/>
        <w:rPr>
          <w:lang w:val="ru-RU"/>
        </w:rPr>
      </w:pPr>
      <w:r>
        <w:rPr>
          <w:lang w:val="ru-RU"/>
        </w:rPr>
        <w:t xml:space="preserve">Я видела его! </w:t>
      </w:r>
      <w:r w:rsidR="00815DDE">
        <w:rPr>
          <w:lang w:val="ru-RU"/>
        </w:rPr>
        <w:t>И</w:t>
      </w:r>
      <w:r>
        <w:rPr>
          <w:lang w:val="ru-RU"/>
        </w:rPr>
        <w:t xml:space="preserve"> мой водитель тоже.</w:t>
      </w:r>
    </w:p>
    <w:p w14:paraId="7CBD2B5B" w14:textId="77777777" w:rsidR="002F7826" w:rsidRDefault="002F7826" w:rsidP="002F7826">
      <w:pPr>
        <w:pStyle w:val="a7"/>
      </w:pPr>
      <w:r w:rsidRPr="002F7826">
        <w:t>Олеся смотрит на Петра и за ним замечает Чака, который идёт в уборную (сам Чак не видит Олесю). У Олеси натуральный шок.</w:t>
      </w:r>
    </w:p>
    <w:p w14:paraId="00353740" w14:textId="77777777" w:rsidR="002F7826" w:rsidRDefault="002F7826" w:rsidP="002F7826">
      <w:pPr>
        <w:pStyle w:val="a9"/>
      </w:pPr>
      <w:r>
        <w:t>ОЛЕСЯ</w:t>
      </w:r>
    </w:p>
    <w:p w14:paraId="14954907" w14:textId="77777777" w:rsidR="002F7826" w:rsidRPr="002F7826" w:rsidRDefault="002F7826" w:rsidP="002F7826">
      <w:pPr>
        <w:pStyle w:val="ab"/>
      </w:pPr>
      <w:r>
        <w:t>Опять… Смотри! Назад! Видишь?</w:t>
      </w:r>
    </w:p>
    <w:p w14:paraId="3E1F3C8E" w14:textId="77777777" w:rsidR="004C6E29" w:rsidRPr="002F7826" w:rsidRDefault="004C6E29" w:rsidP="004C6E29">
      <w:pPr>
        <w:pStyle w:val="a7"/>
        <w:rPr>
          <w:lang w:val="ru-RU"/>
        </w:rPr>
      </w:pPr>
      <w:r>
        <w:t>Пётр оборачивается. Там никого, Чак ушёл</w:t>
      </w:r>
      <w:r w:rsidR="002F7826">
        <w:rPr>
          <w:lang w:val="ru-RU"/>
        </w:rPr>
        <w:t>.</w:t>
      </w:r>
    </w:p>
    <w:p w14:paraId="4F62DF78" w14:textId="77777777" w:rsidR="004C6E29" w:rsidRDefault="004C6E29" w:rsidP="000C49B9">
      <w:pPr>
        <w:pStyle w:val="a9"/>
      </w:pPr>
      <w:r>
        <w:t>ПЁТР</w:t>
      </w:r>
    </w:p>
    <w:p w14:paraId="64A5D76E" w14:textId="1912EDEE" w:rsidR="002F7826" w:rsidRPr="00815DDE" w:rsidRDefault="004C6E29" w:rsidP="00815DDE">
      <w:pPr>
        <w:pStyle w:val="ab"/>
        <w:rPr>
          <w:lang w:val="ru-RU"/>
        </w:rPr>
      </w:pPr>
      <w:r>
        <w:t>Олесь, там никого нет</w:t>
      </w:r>
      <w:r w:rsidR="002F7826">
        <w:rPr>
          <w:lang w:val="ru-RU"/>
        </w:rPr>
        <w:t>.</w:t>
      </w:r>
      <w:r w:rsidR="00815DDE">
        <w:rPr>
          <w:lang w:val="ru-RU"/>
        </w:rPr>
        <w:t xml:space="preserve"> </w:t>
      </w:r>
      <w:r w:rsidR="002F7826">
        <w:t>Я расплачусь. И поехали! Тебе надо отдохнуть!</w:t>
      </w:r>
    </w:p>
    <w:p w14:paraId="49468BD9" w14:textId="0B6FD6D3" w:rsidR="002F7826" w:rsidRPr="002F7826" w:rsidRDefault="002F7826" w:rsidP="002F7826">
      <w:pPr>
        <w:pStyle w:val="a7"/>
      </w:pPr>
      <w:r>
        <w:t xml:space="preserve">Пётр </w:t>
      </w:r>
      <w:r w:rsidRPr="00E96003">
        <w:rPr>
          <w:strike/>
          <w:color w:val="A6A6A6" w:themeColor="background1" w:themeShade="A6"/>
        </w:rPr>
        <w:t>идёт, расплачивается</w:t>
      </w:r>
      <w:r w:rsidR="00E96003" w:rsidRPr="00E96003">
        <w:rPr>
          <w:color w:val="A6A6A6" w:themeColor="background1" w:themeShade="A6"/>
          <w:lang w:val="ru-RU"/>
        </w:rPr>
        <w:t xml:space="preserve"> </w:t>
      </w:r>
      <w:r w:rsidR="00E96003" w:rsidRPr="00E96003">
        <w:rPr>
          <w:color w:val="00B050"/>
          <w:lang w:val="ru-RU"/>
        </w:rPr>
        <w:t>просит счёт</w:t>
      </w:r>
      <w:r>
        <w:t>. Олеся пристально смотрит туда, куда ушёл Чак…</w:t>
      </w:r>
    </w:p>
    <w:p w14:paraId="326FEB76" w14:textId="77777777" w:rsidR="004C6E29" w:rsidRDefault="0060398A" w:rsidP="0060398A">
      <w:pPr>
        <w:pStyle w:val="a6"/>
      </w:pPr>
      <w:r>
        <w:t>3-6.</w:t>
      </w:r>
      <w:r>
        <w:tab/>
      </w:r>
      <w:r w:rsidR="004C6E29">
        <w:t>ИНТ. РЕСТОРАН</w:t>
      </w:r>
      <w:r>
        <w:t xml:space="preserve"> (</w:t>
      </w:r>
      <w:r w:rsidRPr="0060398A">
        <w:rPr>
          <w:caps w:val="0"/>
        </w:rPr>
        <w:t>коридор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0AA8C95D" w14:textId="77777777" w:rsidR="004C6E29" w:rsidRDefault="0060398A" w:rsidP="00D649BF">
      <w:pPr>
        <w:pStyle w:val="a7"/>
        <w:keepNext/>
        <w:keepLines/>
      </w:pPr>
      <w:r>
        <w:t>Пётр</w:t>
      </w:r>
      <w:r w:rsidR="004C6E29">
        <w:t xml:space="preserve"> </w:t>
      </w:r>
      <w:r w:rsidR="002F7826" w:rsidRPr="00D649BF">
        <w:t>ведё</w:t>
      </w:r>
      <w:r w:rsidR="004C6E29">
        <w:t xml:space="preserve">т </w:t>
      </w:r>
      <w:r w:rsidR="002F7826" w:rsidRPr="00D649BF">
        <w:t xml:space="preserve">Олесю </w:t>
      </w:r>
      <w:r w:rsidR="004C6E29">
        <w:t>к выходу. Прямо перед ними появляется Чак. Он выходит из уборной с отмотанной лентой туалетной бумаги, вытирает ею руки. Олеся смотрит на него круглыми глазами. Чак от волнения засовывать бумагу в карман трико.</w:t>
      </w:r>
    </w:p>
    <w:p w14:paraId="0841B0CE" w14:textId="77777777" w:rsidR="004C6E29" w:rsidRDefault="004C6E29" w:rsidP="0060398A">
      <w:pPr>
        <w:pStyle w:val="a9"/>
      </w:pPr>
      <w:r>
        <w:t>ЧАК</w:t>
      </w:r>
    </w:p>
    <w:p w14:paraId="5B289544" w14:textId="77777777" w:rsidR="004C6E29" w:rsidRDefault="004C6E29" w:rsidP="0060398A">
      <w:pPr>
        <w:pStyle w:val="ab"/>
      </w:pPr>
      <w:r>
        <w:t>Олесь, не бойся. Я всё объясню!</w:t>
      </w:r>
    </w:p>
    <w:p w14:paraId="3EF34804" w14:textId="77777777" w:rsidR="004C6E29" w:rsidRDefault="004C6E29" w:rsidP="0060398A">
      <w:pPr>
        <w:pStyle w:val="a9"/>
      </w:pPr>
      <w:r>
        <w:t>ОЛЕСЯ</w:t>
      </w:r>
    </w:p>
    <w:p w14:paraId="161E9407" w14:textId="77777777" w:rsidR="004C6E29" w:rsidRDefault="004C6E29" w:rsidP="0060398A">
      <w:pPr>
        <w:pStyle w:val="ab"/>
      </w:pPr>
      <w:r>
        <w:t>Так… Спокойно, спокойно. Тебя нет!</w:t>
      </w:r>
    </w:p>
    <w:p w14:paraId="2E218A77" w14:textId="77777777" w:rsidR="004C6E29" w:rsidRDefault="004C6E29" w:rsidP="0060398A">
      <w:pPr>
        <w:pStyle w:val="a9"/>
      </w:pPr>
      <w:r>
        <w:t>ЧАК</w:t>
      </w:r>
    </w:p>
    <w:p w14:paraId="57C9BA5D" w14:textId="77777777" w:rsidR="004C6E29" w:rsidRDefault="004C6E29" w:rsidP="0060398A">
      <w:pPr>
        <w:pStyle w:val="ab"/>
      </w:pPr>
      <w:r>
        <w:t>Как нет? Я – вот он.</w:t>
      </w:r>
    </w:p>
    <w:p w14:paraId="70FF7865" w14:textId="77777777" w:rsidR="004C6E29" w:rsidRDefault="004C6E29" w:rsidP="0060398A">
      <w:pPr>
        <w:pStyle w:val="a9"/>
      </w:pPr>
      <w:r>
        <w:t>ОЛЕСЯ</w:t>
      </w:r>
    </w:p>
    <w:p w14:paraId="13BAA924" w14:textId="77777777" w:rsidR="004C6E29" w:rsidRDefault="004C6E29" w:rsidP="0060398A">
      <w:pPr>
        <w:pStyle w:val="ab"/>
      </w:pPr>
      <w:r>
        <w:t>Я тебя придумала…</w:t>
      </w:r>
    </w:p>
    <w:p w14:paraId="7AF773A9" w14:textId="77777777" w:rsidR="004C6E29" w:rsidRDefault="004C6E29" w:rsidP="0060398A">
      <w:pPr>
        <w:pStyle w:val="a9"/>
      </w:pPr>
      <w:r>
        <w:t>ПЁТР</w:t>
      </w:r>
    </w:p>
    <w:p w14:paraId="021D1355" w14:textId="77777777" w:rsidR="004C6E29" w:rsidRDefault="004C6E29" w:rsidP="0060398A">
      <w:pPr>
        <w:pStyle w:val="ab"/>
      </w:pPr>
      <w:r>
        <w:t>Так, уважаемый гость из прошлого, давай бери в руки миелофон, и чеши отсюда. Видишь, дама не хочет разговаривать.</w:t>
      </w:r>
    </w:p>
    <w:p w14:paraId="307B5DF3" w14:textId="77777777" w:rsidR="004C6E29" w:rsidRDefault="004C6E29" w:rsidP="004C6E29">
      <w:pPr>
        <w:pStyle w:val="a7"/>
      </w:pPr>
      <w:r>
        <w:t>Пётр пытается увести Олесю.</w:t>
      </w:r>
    </w:p>
    <w:p w14:paraId="07D0045B" w14:textId="77777777" w:rsidR="004C6E29" w:rsidRDefault="004C6E29" w:rsidP="004C6E29">
      <w:pPr>
        <w:pStyle w:val="a7"/>
      </w:pPr>
      <w:r>
        <w:t>Олеся круглыми глазами смотрит на обоих мужчин по очереди.</w:t>
      </w:r>
    </w:p>
    <w:p w14:paraId="5243CFB4" w14:textId="77777777" w:rsidR="004C6E29" w:rsidRDefault="004C6E29" w:rsidP="0060398A">
      <w:pPr>
        <w:pStyle w:val="a9"/>
      </w:pPr>
      <w:r>
        <w:t>ОЛЕСЯ</w:t>
      </w:r>
    </w:p>
    <w:p w14:paraId="0E841285" w14:textId="77777777" w:rsidR="004C6E29" w:rsidRDefault="004C6E29" w:rsidP="0060398A">
      <w:pPr>
        <w:pStyle w:val="ae"/>
      </w:pPr>
      <w:r>
        <w:t>(Петру)</w:t>
      </w:r>
    </w:p>
    <w:p w14:paraId="7BC741E5" w14:textId="77777777" w:rsidR="004C6E29" w:rsidRDefault="004C6E29" w:rsidP="0060398A">
      <w:pPr>
        <w:pStyle w:val="ab"/>
      </w:pPr>
      <w:r>
        <w:t>Ты тоже его видишь?</w:t>
      </w:r>
    </w:p>
    <w:p w14:paraId="2637D645" w14:textId="77777777" w:rsidR="004C6E29" w:rsidRPr="0060398A" w:rsidRDefault="0060398A" w:rsidP="0060398A">
      <w:pPr>
        <w:pStyle w:val="a9"/>
        <w:rPr>
          <w:lang w:val="ru-RU"/>
        </w:rPr>
      </w:pPr>
      <w:r>
        <w:rPr>
          <w:lang w:val="ru-RU"/>
        </w:rPr>
        <w:t>ПЁТР</w:t>
      </w:r>
    </w:p>
    <w:p w14:paraId="4723D415" w14:textId="77777777" w:rsidR="004C6E29" w:rsidRDefault="004C6E29" w:rsidP="0060398A">
      <w:pPr>
        <w:pStyle w:val="ab"/>
      </w:pPr>
      <w:r>
        <w:t>Не скажу, что меня это радует.</w:t>
      </w:r>
    </w:p>
    <w:p w14:paraId="448BFA40" w14:textId="77777777" w:rsidR="004C6E29" w:rsidRDefault="004C6E29" w:rsidP="0060398A">
      <w:pPr>
        <w:pStyle w:val="a9"/>
      </w:pPr>
      <w:r>
        <w:t>ЧАК</w:t>
      </w:r>
    </w:p>
    <w:p w14:paraId="490C542C" w14:textId="77777777" w:rsidR="004C6E29" w:rsidRDefault="004C6E29" w:rsidP="0060398A">
      <w:pPr>
        <w:pStyle w:val="ab"/>
      </w:pPr>
      <w:r>
        <w:t>Олесь, это чё за петух?!</w:t>
      </w:r>
    </w:p>
    <w:p w14:paraId="7905FD8A" w14:textId="77777777" w:rsidR="004C6E29" w:rsidRDefault="004C6E29" w:rsidP="004C6E29">
      <w:pPr>
        <w:pStyle w:val="a7"/>
      </w:pPr>
      <w:r>
        <w:t>Пётр подходит ближе к Чаку</w:t>
      </w:r>
      <w:r w:rsidRPr="00E96003">
        <w:rPr>
          <w:strike/>
          <w:color w:val="A6A6A6" w:themeColor="background1" w:themeShade="A6"/>
        </w:rPr>
        <w:t>, берёт его за грудки</w:t>
      </w:r>
      <w:r>
        <w:t>.</w:t>
      </w:r>
    </w:p>
    <w:p w14:paraId="75DC8400" w14:textId="77777777" w:rsidR="004C6E29" w:rsidRDefault="004C6E29" w:rsidP="0060398A">
      <w:pPr>
        <w:pStyle w:val="a9"/>
      </w:pPr>
      <w:r>
        <w:t>ПЁТР</w:t>
      </w:r>
    </w:p>
    <w:p w14:paraId="27C0F15B" w14:textId="77777777" w:rsidR="004C6E29" w:rsidRDefault="004C6E29" w:rsidP="0060398A">
      <w:pPr>
        <w:pStyle w:val="ab"/>
      </w:pPr>
      <w:r>
        <w:t>Я требую извинений!</w:t>
      </w:r>
    </w:p>
    <w:p w14:paraId="2FF8058E" w14:textId="77777777" w:rsidR="004C6E29" w:rsidRDefault="004C6E29" w:rsidP="0060398A">
      <w:pPr>
        <w:pStyle w:val="a9"/>
      </w:pPr>
      <w:r>
        <w:t>ОЛЕСЯ</w:t>
      </w:r>
    </w:p>
    <w:p w14:paraId="58F9D5BA" w14:textId="77777777" w:rsidR="004C6E29" w:rsidRDefault="004C6E29" w:rsidP="0060398A">
      <w:pPr>
        <w:pStyle w:val="ab"/>
      </w:pPr>
      <w:r>
        <w:t>Петя, не надо!</w:t>
      </w:r>
    </w:p>
    <w:p w14:paraId="038922CE" w14:textId="77777777" w:rsidR="004C6E29" w:rsidRDefault="004C6E29" w:rsidP="0060398A">
      <w:pPr>
        <w:pStyle w:val="a9"/>
      </w:pPr>
      <w:r>
        <w:t>ЧАК</w:t>
      </w:r>
    </w:p>
    <w:p w14:paraId="3F08F155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>
        <w:t xml:space="preserve">А ты ещё и Петя... </w:t>
      </w:r>
      <w:r w:rsidRPr="00E96003">
        <w:rPr>
          <w:strike/>
          <w:color w:val="A6A6A6" w:themeColor="background1" w:themeShade="A6"/>
        </w:rPr>
        <w:t>Ну, прости, Петя-петушок.</w:t>
      </w:r>
    </w:p>
    <w:p w14:paraId="551F2212" w14:textId="77777777" w:rsidR="004C6E29" w:rsidRDefault="004C6E29" w:rsidP="004C6E29">
      <w:pPr>
        <w:pStyle w:val="a7"/>
      </w:pPr>
      <w:r>
        <w:t>Чак бьёт головой в переносицу Петру, тот вскрикивает, хватается за нос. Чак подходит к нему, достаёт из кармана туалетную бумагу и вставляет в нагрудный карман пиджака, как платочек.</w:t>
      </w:r>
    </w:p>
    <w:p w14:paraId="266ADE5D" w14:textId="77777777" w:rsidR="004C6E29" w:rsidRDefault="004C6E29" w:rsidP="0060398A">
      <w:pPr>
        <w:pStyle w:val="a9"/>
      </w:pPr>
      <w:r>
        <w:t>ЧАК</w:t>
      </w:r>
    </w:p>
    <w:p w14:paraId="6CE156BF" w14:textId="77777777" w:rsidR="004C6E29" w:rsidRDefault="004C6E29" w:rsidP="0060398A">
      <w:pPr>
        <w:pStyle w:val="ab"/>
      </w:pPr>
      <w:r>
        <w:t>Пригодится.</w:t>
      </w:r>
    </w:p>
    <w:p w14:paraId="1BC9C9BC" w14:textId="77777777" w:rsidR="004C6E29" w:rsidRDefault="004C6E29" w:rsidP="004C6E29">
      <w:pPr>
        <w:pStyle w:val="a7"/>
      </w:pPr>
      <w:r>
        <w:t xml:space="preserve">И с прыжка </w:t>
      </w:r>
      <w:r w:rsidR="0060398A">
        <w:t>бьёт</w:t>
      </w:r>
      <w:r>
        <w:t xml:space="preserve"> с ноги в ухо. </w:t>
      </w:r>
      <w:r w:rsidR="0060398A">
        <w:t>Пётр</w:t>
      </w:r>
      <w:r>
        <w:t xml:space="preserve"> падает. Олеся в шоке.</w:t>
      </w:r>
    </w:p>
    <w:p w14:paraId="274CFDF3" w14:textId="77777777" w:rsidR="004C6E29" w:rsidRDefault="004C6E29" w:rsidP="0060398A">
      <w:pPr>
        <w:pStyle w:val="a9"/>
      </w:pPr>
      <w:r>
        <w:t>ЧАК</w:t>
      </w:r>
    </w:p>
    <w:p w14:paraId="4FB72626" w14:textId="77777777" w:rsidR="004C6E29" w:rsidRDefault="004C6E29" w:rsidP="0060398A">
      <w:pPr>
        <w:pStyle w:val="ab"/>
      </w:pPr>
      <w:r>
        <w:t>Олесь, прости... Ты ж меня знаешь "С ноги в ухо...</w:t>
      </w:r>
    </w:p>
    <w:p w14:paraId="403F5599" w14:textId="77777777" w:rsidR="004C6E29" w:rsidRDefault="004C6E29" w:rsidP="0060398A">
      <w:pPr>
        <w:pStyle w:val="a9"/>
      </w:pPr>
      <w:r>
        <w:t>ОЛЕСЯ</w:t>
      </w:r>
    </w:p>
    <w:p w14:paraId="58C3A798" w14:textId="77777777" w:rsidR="004C6E29" w:rsidRDefault="004C6E29" w:rsidP="0060398A">
      <w:pPr>
        <w:pStyle w:val="ab"/>
      </w:pPr>
      <w:r>
        <w:t>...чтоб темно и глухо!"</w:t>
      </w:r>
    </w:p>
    <w:p w14:paraId="65016A54" w14:textId="77777777" w:rsidR="004C6E29" w:rsidRDefault="004C6E29" w:rsidP="004C6E29">
      <w:pPr>
        <w:pStyle w:val="a7"/>
      </w:pPr>
      <w:r>
        <w:t>Теперь Олеся верит, что это Чак. Она в ужасе пятится от него, натыкается спиной на стену, съезжает по ней. Она в полуобмороке. Чак бросается к ней.</w:t>
      </w:r>
    </w:p>
    <w:p w14:paraId="0258F8E1" w14:textId="77777777" w:rsidR="004C6E29" w:rsidRDefault="004C6E29" w:rsidP="0060398A">
      <w:pPr>
        <w:pStyle w:val="a9"/>
      </w:pPr>
      <w:r>
        <w:t>ЧАК</w:t>
      </w:r>
    </w:p>
    <w:p w14:paraId="2A50737B" w14:textId="2FBD0D20" w:rsidR="004C6E29" w:rsidRPr="00E96003" w:rsidRDefault="004C6E29" w:rsidP="0060398A">
      <w:pPr>
        <w:pStyle w:val="ab"/>
        <w:rPr>
          <w:color w:val="00B050"/>
        </w:rPr>
      </w:pPr>
      <w:r>
        <w:t>Олес</w:t>
      </w:r>
      <w:r w:rsidR="00E96003" w:rsidRPr="00E96003">
        <w:rPr>
          <w:color w:val="00B050"/>
          <w:lang w:val="ru-RU"/>
        </w:rPr>
        <w:t>ь</w:t>
      </w:r>
      <w:r w:rsidR="00E96003">
        <w:rPr>
          <w:lang w:val="ru-RU"/>
        </w:rPr>
        <w:t xml:space="preserve"> </w:t>
      </w:r>
      <w:r w:rsidR="00E96003" w:rsidRPr="00E96003">
        <w:rPr>
          <w:color w:val="00B050"/>
          <w:lang w:val="ru-RU"/>
        </w:rPr>
        <w:t>, ну чё ты всё падаешь-то?!</w:t>
      </w:r>
      <w:r w:rsidRPr="00E96003">
        <w:rPr>
          <w:color w:val="00B050"/>
        </w:rPr>
        <w:t>!</w:t>
      </w:r>
    </w:p>
    <w:p w14:paraId="6B6B01D0" w14:textId="77777777" w:rsidR="004C6E29" w:rsidRDefault="004C6E29" w:rsidP="004C6E29">
      <w:pPr>
        <w:pStyle w:val="a7"/>
      </w:pPr>
      <w:r>
        <w:t>Чак закидывает её на плечо, уносит в туалет.</w:t>
      </w:r>
    </w:p>
    <w:p w14:paraId="03316806" w14:textId="77777777" w:rsidR="004C6E29" w:rsidRDefault="0060398A" w:rsidP="0060398A">
      <w:pPr>
        <w:pStyle w:val="a6"/>
      </w:pPr>
      <w:r>
        <w:t>3-7.</w:t>
      </w:r>
      <w:r>
        <w:tab/>
      </w:r>
      <w:r w:rsidR="004C6E29">
        <w:t xml:space="preserve">ИНТ. РЕСТОРАН </w:t>
      </w:r>
      <w:r>
        <w:t>(</w:t>
      </w:r>
      <w:r w:rsidRPr="0060398A">
        <w:rPr>
          <w:caps w:val="0"/>
        </w:rPr>
        <w:t>зал</w:t>
      </w:r>
      <w:r w:rsidR="004C6E29" w:rsidRPr="0060398A">
        <w:rPr>
          <w:caps w:val="0"/>
        </w:rPr>
        <w:t xml:space="preserve"> 1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3DD2099B" w14:textId="77777777" w:rsidR="004C6E29" w:rsidRDefault="004C6E29" w:rsidP="00D649BF">
      <w:pPr>
        <w:pStyle w:val="a7"/>
        <w:keepNext/>
        <w:keepLines/>
      </w:pPr>
      <w:r>
        <w:t>Сидя за столом, Фил обращает внимание на телевизор, на котором показывают совещание Путина. Официант 2 убирает грязные тарелки.</w:t>
      </w:r>
    </w:p>
    <w:p w14:paraId="3DC7472A" w14:textId="77777777" w:rsidR="002F7826" w:rsidRDefault="002F7826" w:rsidP="002F7826">
      <w:pPr>
        <w:pStyle w:val="a9"/>
        <w:rPr>
          <w:lang w:val="ru-RU"/>
        </w:rPr>
      </w:pPr>
      <w:r>
        <w:rPr>
          <w:lang w:val="ru-RU"/>
        </w:rPr>
        <w:t>ФИЛ</w:t>
      </w:r>
    </w:p>
    <w:p w14:paraId="2101F784" w14:textId="228E0DEB" w:rsidR="002F7826" w:rsidRPr="00E96003" w:rsidRDefault="002F7826" w:rsidP="002F7826">
      <w:pPr>
        <w:pStyle w:val="ab"/>
        <w:rPr>
          <w:color w:val="00B050"/>
          <w:lang w:val="ru-RU"/>
        </w:rPr>
      </w:pPr>
      <w:r w:rsidRPr="00E96003">
        <w:rPr>
          <w:strike/>
          <w:color w:val="A6A6A6" w:themeColor="background1" w:themeShade="A6"/>
          <w:lang w:val="ru-RU"/>
        </w:rPr>
        <w:t>По ходу</w:t>
      </w:r>
      <w:r w:rsidR="004244AC" w:rsidRPr="00E96003">
        <w:rPr>
          <w:strike/>
          <w:color w:val="A6A6A6" w:themeColor="background1" w:themeShade="A6"/>
          <w:lang w:val="ru-RU"/>
        </w:rPr>
        <w:t>,</w:t>
      </w:r>
      <w:r w:rsidRPr="00E96003">
        <w:rPr>
          <w:strike/>
          <w:color w:val="A6A6A6" w:themeColor="background1" w:themeShade="A6"/>
          <w:lang w:val="ru-RU"/>
        </w:rPr>
        <w:t xml:space="preserve"> у нас уже новый президент.</w:t>
      </w:r>
      <w:r w:rsidR="00E96003" w:rsidRPr="00E96003">
        <w:rPr>
          <w:color w:val="00B050"/>
          <w:lang w:val="ru-RU"/>
        </w:rPr>
        <w:t xml:space="preserve"> Новый президент, что ли?</w:t>
      </w:r>
    </w:p>
    <w:p w14:paraId="638153F3" w14:textId="77777777" w:rsidR="004244AC" w:rsidRPr="00E96003" w:rsidRDefault="004244AC" w:rsidP="004244AC">
      <w:pPr>
        <w:pStyle w:val="a9"/>
        <w:rPr>
          <w:strike/>
          <w:color w:val="A6A6A6" w:themeColor="background1" w:themeShade="A6"/>
          <w:lang w:val="ru-RU"/>
        </w:rPr>
      </w:pPr>
      <w:r w:rsidRPr="00E96003">
        <w:rPr>
          <w:strike/>
          <w:color w:val="A6A6A6" w:themeColor="background1" w:themeShade="A6"/>
          <w:lang w:val="ru-RU"/>
        </w:rPr>
        <w:t>ОФИЦИАНТ 2</w:t>
      </w:r>
    </w:p>
    <w:p w14:paraId="737E78AD" w14:textId="77777777" w:rsidR="004244AC" w:rsidRPr="00E96003" w:rsidRDefault="004244AC" w:rsidP="004244AC">
      <w:pPr>
        <w:pStyle w:val="ab"/>
        <w:rPr>
          <w:strike/>
          <w:color w:val="A6A6A6" w:themeColor="background1" w:themeShade="A6"/>
          <w:lang w:val="ru-RU"/>
        </w:rPr>
      </w:pPr>
      <w:r w:rsidRPr="00E96003">
        <w:rPr>
          <w:strike/>
          <w:color w:val="A6A6A6" w:themeColor="background1" w:themeShade="A6"/>
          <w:lang w:val="ru-RU"/>
        </w:rPr>
        <w:t>Вы чё</w:t>
      </w:r>
      <w:r w:rsidR="00F33E95" w:rsidRPr="00E96003">
        <w:rPr>
          <w:strike/>
          <w:color w:val="A6A6A6" w:themeColor="background1" w:themeShade="A6"/>
          <w:lang w:val="ru-RU"/>
        </w:rPr>
        <w:t xml:space="preserve">, </w:t>
      </w:r>
      <w:r w:rsidRPr="00E96003">
        <w:rPr>
          <w:strike/>
          <w:color w:val="A6A6A6" w:themeColor="background1" w:themeShade="A6"/>
          <w:lang w:val="ru-RU"/>
        </w:rPr>
        <w:t>ребята?</w:t>
      </w:r>
    </w:p>
    <w:p w14:paraId="55E87829" w14:textId="77777777" w:rsidR="004C6E29" w:rsidRDefault="004C6E29" w:rsidP="0060398A">
      <w:pPr>
        <w:pStyle w:val="a9"/>
      </w:pPr>
      <w:r>
        <w:t>МАССА</w:t>
      </w:r>
    </w:p>
    <w:p w14:paraId="5256ABB6" w14:textId="77777777" w:rsidR="004C6E29" w:rsidRPr="00E96003" w:rsidRDefault="004C6E29" w:rsidP="0060398A">
      <w:pPr>
        <w:pStyle w:val="ae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(тише, парням)</w:t>
      </w:r>
    </w:p>
    <w:p w14:paraId="620657C1" w14:textId="6DE59A7D" w:rsidR="004C6E29" w:rsidRPr="00E96003" w:rsidRDefault="004C6E29" w:rsidP="0060398A">
      <w:pPr>
        <w:pStyle w:val="ab"/>
        <w:rPr>
          <w:color w:val="00B050"/>
          <w:lang w:val="ru-RU"/>
        </w:rPr>
      </w:pPr>
      <w:r w:rsidRPr="00E96003">
        <w:rPr>
          <w:strike/>
          <w:color w:val="A6A6A6" w:themeColor="background1" w:themeShade="A6"/>
        </w:rPr>
        <w:t>Ну если это Ельцин, то я – балерина.</w:t>
      </w:r>
      <w:r w:rsidR="00E96003" w:rsidRPr="00E96003">
        <w:rPr>
          <w:color w:val="A6A6A6" w:themeColor="background1" w:themeShade="A6"/>
          <w:lang w:val="ru-RU"/>
        </w:rPr>
        <w:t xml:space="preserve"> </w:t>
      </w:r>
      <w:r w:rsidR="00E96003" w:rsidRPr="00E96003">
        <w:rPr>
          <w:color w:val="00B050"/>
          <w:lang w:val="ru-RU"/>
        </w:rPr>
        <w:t>Да, на Ельцина не похож.</w:t>
      </w:r>
    </w:p>
    <w:p w14:paraId="286183DF" w14:textId="77777777" w:rsidR="004C6E29" w:rsidRPr="00E96003" w:rsidRDefault="004C6E29" w:rsidP="004C6E29">
      <w:pPr>
        <w:pStyle w:val="a7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Троица смотрит на Официанта 2, и он сбивчиво поясняет.</w:t>
      </w:r>
    </w:p>
    <w:p w14:paraId="400CC60C" w14:textId="77777777" w:rsidR="004C6E29" w:rsidRPr="00E96003" w:rsidRDefault="004C6E29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ОФИЦИАНТ 2</w:t>
      </w:r>
    </w:p>
    <w:p w14:paraId="45169180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 xml:space="preserve">У нашего президента уже </w:t>
      </w:r>
      <w:r w:rsidR="0060398A" w:rsidRPr="00E96003">
        <w:rPr>
          <w:strike/>
          <w:color w:val="A6A6A6" w:themeColor="background1" w:themeShade="A6"/>
        </w:rPr>
        <w:t>четвёртый</w:t>
      </w:r>
      <w:r w:rsidRPr="00E96003">
        <w:rPr>
          <w:strike/>
          <w:color w:val="A6A6A6" w:themeColor="background1" w:themeShade="A6"/>
        </w:rPr>
        <w:t xml:space="preserve"> срок.</w:t>
      </w:r>
    </w:p>
    <w:p w14:paraId="0DD8BEDC" w14:textId="77777777" w:rsidR="004C6E29" w:rsidRPr="00E96003" w:rsidRDefault="004C6E29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МАССА</w:t>
      </w:r>
    </w:p>
    <w:p w14:paraId="4F1EABDA" w14:textId="7ADFB184" w:rsidR="004C6E29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Чё, рецидивист?!</w:t>
      </w:r>
    </w:p>
    <w:p w14:paraId="7124D2EC" w14:textId="77777777" w:rsidR="00E96003" w:rsidRPr="00E96003" w:rsidRDefault="00E96003" w:rsidP="00E96003">
      <w:pPr>
        <w:pStyle w:val="a9"/>
        <w:rPr>
          <w:color w:val="00B050"/>
        </w:rPr>
      </w:pPr>
      <w:r w:rsidRPr="00E96003">
        <w:rPr>
          <w:color w:val="00B050"/>
        </w:rPr>
        <w:t>ФИЛ</w:t>
      </w:r>
    </w:p>
    <w:p w14:paraId="2CBCA850" w14:textId="545D944D" w:rsidR="00E96003" w:rsidRPr="00E96003" w:rsidRDefault="00E96003" w:rsidP="00E96003">
      <w:pPr>
        <w:pStyle w:val="ae"/>
        <w:rPr>
          <w:color w:val="00B050"/>
        </w:rPr>
      </w:pPr>
      <w:r w:rsidRPr="00E96003">
        <w:rPr>
          <w:color w:val="00B050"/>
        </w:rPr>
        <w:t>(Официанту)</w:t>
      </w:r>
    </w:p>
    <w:p w14:paraId="72AA1BBF" w14:textId="5C91D336" w:rsidR="00E96003" w:rsidRPr="00E96003" w:rsidRDefault="00E96003" w:rsidP="00E96003">
      <w:pPr>
        <w:pStyle w:val="ab"/>
        <w:rPr>
          <w:color w:val="00B050"/>
        </w:rPr>
      </w:pPr>
      <w:r w:rsidRPr="00E96003">
        <w:rPr>
          <w:color w:val="00B050"/>
        </w:rPr>
        <w:t>Слышь, чё за президент? Нормальный мужик?</w:t>
      </w:r>
    </w:p>
    <w:p w14:paraId="66B3B14B" w14:textId="77777777" w:rsidR="004C6E29" w:rsidRDefault="004C6E29" w:rsidP="004C6E29">
      <w:pPr>
        <w:pStyle w:val="a7"/>
      </w:pPr>
      <w:r>
        <w:t>Официант 2 с опаской смотрит на всю компанию.</w:t>
      </w:r>
    </w:p>
    <w:p w14:paraId="16A5880E" w14:textId="77777777" w:rsidR="004C6E29" w:rsidRPr="00E96003" w:rsidRDefault="0060398A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ОФИЦИАНТ 2</w:t>
      </w:r>
    </w:p>
    <w:p w14:paraId="67613396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 xml:space="preserve">Нет! На посту </w:t>
      </w:r>
      <w:r w:rsidR="0060398A" w:rsidRPr="00E96003">
        <w:rPr>
          <w:strike/>
          <w:color w:val="A6A6A6" w:themeColor="background1" w:themeShade="A6"/>
        </w:rPr>
        <w:t>своём</w:t>
      </w:r>
      <w:r w:rsidRPr="00E96003">
        <w:rPr>
          <w:strike/>
          <w:color w:val="A6A6A6" w:themeColor="background1" w:themeShade="A6"/>
        </w:rPr>
        <w:t>. Потом обнулился.</w:t>
      </w:r>
    </w:p>
    <w:p w14:paraId="1704EBAB" w14:textId="77777777" w:rsidR="004C6E29" w:rsidRPr="00E96003" w:rsidRDefault="004C6E29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МАССА</w:t>
      </w:r>
    </w:p>
    <w:p w14:paraId="32D1C15C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Амнистия, что ли?</w:t>
      </w:r>
    </w:p>
    <w:p w14:paraId="33F3AFC7" w14:textId="77777777" w:rsidR="004C6E29" w:rsidRPr="00E96003" w:rsidRDefault="004C6E29" w:rsidP="004C6E29">
      <w:pPr>
        <w:pStyle w:val="a7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 xml:space="preserve">Вся компания парней </w:t>
      </w:r>
      <w:r w:rsidR="0060398A" w:rsidRPr="00E96003">
        <w:rPr>
          <w:strike/>
          <w:color w:val="A6A6A6" w:themeColor="background1" w:themeShade="A6"/>
        </w:rPr>
        <w:t>ржёт</w:t>
      </w:r>
      <w:r w:rsidRPr="00E96003">
        <w:rPr>
          <w:strike/>
          <w:color w:val="A6A6A6" w:themeColor="background1" w:themeShade="A6"/>
        </w:rPr>
        <w:t>. Официант 2 вообще теряется.</w:t>
      </w:r>
    </w:p>
    <w:p w14:paraId="26AB3877" w14:textId="77777777" w:rsidR="004C6E29" w:rsidRPr="00E96003" w:rsidRDefault="004C6E29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ОФИЦИАНТ 2</w:t>
      </w:r>
    </w:p>
    <w:p w14:paraId="11A1F889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Да какая амнистия? Просто снова стал президентом.</w:t>
      </w:r>
    </w:p>
    <w:p w14:paraId="0DC8684E" w14:textId="77777777" w:rsidR="004C6E29" w:rsidRPr="00E96003" w:rsidRDefault="004C6E29" w:rsidP="0060398A">
      <w:pPr>
        <w:pStyle w:val="a9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ФИЛ</w:t>
      </w:r>
    </w:p>
    <w:p w14:paraId="5C562537" w14:textId="77777777" w:rsidR="004C6E29" w:rsidRPr="00E96003" w:rsidRDefault="004C6E29" w:rsidP="000C0B25">
      <w:pPr>
        <w:pStyle w:val="ab"/>
        <w:keepNext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Масса, не парь мозги пацану!</w:t>
      </w:r>
    </w:p>
    <w:p w14:paraId="6FDEA79D" w14:textId="77777777" w:rsidR="004C6E29" w:rsidRPr="00E96003" w:rsidRDefault="004C6E29" w:rsidP="0060398A">
      <w:pPr>
        <w:pStyle w:val="ae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(Официанту 2)</w:t>
      </w:r>
    </w:p>
    <w:p w14:paraId="4BD11CCF" w14:textId="77777777" w:rsidR="004C6E29" w:rsidRPr="00E96003" w:rsidRDefault="004C6E29" w:rsidP="0060398A">
      <w:pPr>
        <w:pStyle w:val="ab"/>
        <w:rPr>
          <w:strike/>
          <w:color w:val="A6A6A6" w:themeColor="background1" w:themeShade="A6"/>
        </w:rPr>
      </w:pPr>
      <w:r w:rsidRPr="00E96003">
        <w:rPr>
          <w:strike/>
          <w:color w:val="A6A6A6" w:themeColor="background1" w:themeShade="A6"/>
        </w:rPr>
        <w:t>Лучше скажи, мужик-то нормальный?</w:t>
      </w:r>
    </w:p>
    <w:p w14:paraId="304B04E5" w14:textId="77777777" w:rsidR="004C6E29" w:rsidRDefault="004C6E29" w:rsidP="0060398A">
      <w:pPr>
        <w:pStyle w:val="a9"/>
      </w:pPr>
      <w:r>
        <w:t>ОФИЦИАНТ 2</w:t>
      </w:r>
    </w:p>
    <w:p w14:paraId="49079AE9" w14:textId="77777777" w:rsidR="004C6E29" w:rsidRDefault="004C6E29" w:rsidP="0060398A">
      <w:pPr>
        <w:pStyle w:val="ae"/>
      </w:pPr>
      <w:r>
        <w:t>(взволнованно)</w:t>
      </w:r>
    </w:p>
    <w:p w14:paraId="43CEAEB1" w14:textId="4D0FAF54" w:rsidR="004C6E29" w:rsidRDefault="004C6E29" w:rsidP="0060398A">
      <w:pPr>
        <w:pStyle w:val="ab"/>
      </w:pPr>
      <w:r>
        <w:t xml:space="preserve">Ну… </w:t>
      </w:r>
      <w:r w:rsidRPr="00E96003">
        <w:rPr>
          <w:strike/>
          <w:color w:val="A6A6A6" w:themeColor="background1" w:themeShade="A6"/>
        </w:rPr>
        <w:t>как это у вас говорят</w:t>
      </w:r>
      <w:r w:rsidR="00E96003">
        <w:rPr>
          <w:lang w:val="ru-RU"/>
        </w:rPr>
        <w:t xml:space="preserve"> </w:t>
      </w:r>
      <w:r w:rsidR="00E96003" w:rsidRPr="00E96003">
        <w:rPr>
          <w:color w:val="00B050"/>
          <w:lang w:val="ru-RU"/>
        </w:rPr>
        <w:t>такой</w:t>
      </w:r>
      <w:r>
        <w:t>… чёткий.</w:t>
      </w:r>
    </w:p>
    <w:p w14:paraId="6B10922B" w14:textId="77777777" w:rsidR="004C6E29" w:rsidRDefault="004C6E29" w:rsidP="0060398A">
      <w:pPr>
        <w:pStyle w:val="a9"/>
      </w:pPr>
      <w:r>
        <w:t>ФИЛ</w:t>
      </w:r>
    </w:p>
    <w:p w14:paraId="75C45B9A" w14:textId="7D7A8932" w:rsidR="004C6E29" w:rsidRPr="00E96003" w:rsidRDefault="004C6E29" w:rsidP="0060398A">
      <w:pPr>
        <w:pStyle w:val="ab"/>
        <w:rPr>
          <w:color w:val="00B050"/>
          <w:lang w:val="ru-RU"/>
        </w:rPr>
      </w:pPr>
      <w:r w:rsidRPr="00E96003">
        <w:rPr>
          <w:strike/>
          <w:color w:val="A6A6A6" w:themeColor="background1" w:themeShade="A6"/>
        </w:rPr>
        <w:t>Ну и по красоте тогда. Чего дёргаетесь?</w:t>
      </w:r>
      <w:r w:rsidR="00E96003" w:rsidRPr="00E96003">
        <w:rPr>
          <w:color w:val="A6A6A6" w:themeColor="background1" w:themeShade="A6"/>
          <w:lang w:val="ru-RU"/>
        </w:rPr>
        <w:t xml:space="preserve"> </w:t>
      </w:r>
      <w:r w:rsidR="00E96003" w:rsidRPr="00E96003">
        <w:rPr>
          <w:color w:val="00B050"/>
          <w:lang w:val="ru-RU"/>
        </w:rPr>
        <w:t xml:space="preserve">Чёткий, это хорошо.  </w:t>
      </w:r>
    </w:p>
    <w:p w14:paraId="08FB1703" w14:textId="77777777" w:rsidR="004C6E29" w:rsidRDefault="004C6E29" w:rsidP="004C6E29">
      <w:pPr>
        <w:pStyle w:val="a7"/>
      </w:pPr>
      <w:r>
        <w:t xml:space="preserve">Официант 2 </w:t>
      </w:r>
      <w:r w:rsidR="004244AC">
        <w:rPr>
          <w:lang w:val="ru-RU"/>
        </w:rPr>
        <w:t>уходит</w:t>
      </w:r>
      <w:r>
        <w:t xml:space="preserve"> от них, </w:t>
      </w:r>
      <w:r w:rsidR="004244AC">
        <w:rPr>
          <w:lang w:val="ru-RU"/>
        </w:rPr>
        <w:t xml:space="preserve">проходит мимо </w:t>
      </w:r>
      <w:r>
        <w:t>О</w:t>
      </w:r>
      <w:r w:rsidR="0060398A">
        <w:rPr>
          <w:lang w:val="ru-RU"/>
        </w:rPr>
        <w:t>ФИЦИАНТК</w:t>
      </w:r>
      <w:r w:rsidR="004244AC">
        <w:rPr>
          <w:lang w:val="ru-RU"/>
        </w:rPr>
        <w:t xml:space="preserve">И, </w:t>
      </w:r>
      <w:r w:rsidR="0060398A">
        <w:t>шёпотом</w:t>
      </w:r>
      <w:r>
        <w:t xml:space="preserve"> объясняет ей.</w:t>
      </w:r>
    </w:p>
    <w:p w14:paraId="23AE8F81" w14:textId="77777777" w:rsidR="004C6E29" w:rsidRDefault="004C6E29" w:rsidP="0060398A">
      <w:pPr>
        <w:pStyle w:val="a9"/>
      </w:pPr>
      <w:r>
        <w:t>ОФИЦИАНТ 2</w:t>
      </w:r>
    </w:p>
    <w:p w14:paraId="7AC4114A" w14:textId="3CA8BC6F" w:rsidR="004C6E29" w:rsidRDefault="004C6E29" w:rsidP="0060398A">
      <w:pPr>
        <w:pStyle w:val="ab"/>
      </w:pPr>
      <w:r>
        <w:t xml:space="preserve">Ты с ними аккуратно. Похоже, провокаторы из </w:t>
      </w:r>
      <w:r w:rsidRPr="00573B81">
        <w:rPr>
          <w:strike/>
          <w:color w:val="A6A6A6" w:themeColor="background1" w:themeShade="A6"/>
        </w:rPr>
        <w:t>ментовки</w:t>
      </w:r>
      <w:r w:rsidR="00573B81">
        <w:rPr>
          <w:lang w:val="ru-RU"/>
        </w:rPr>
        <w:t xml:space="preserve"> </w:t>
      </w:r>
      <w:r w:rsidR="00573B81" w:rsidRPr="00573B81">
        <w:rPr>
          <w:color w:val="00B050"/>
          <w:lang w:val="ru-RU"/>
        </w:rPr>
        <w:t>полиции</w:t>
      </w:r>
      <w:r>
        <w:t>.</w:t>
      </w:r>
    </w:p>
    <w:p w14:paraId="4ED84462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59C45138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Официант, сюда иди!</w:t>
      </w:r>
    </w:p>
    <w:p w14:paraId="5B6CC794" w14:textId="77777777" w:rsidR="004C6E29" w:rsidRPr="00573B81" w:rsidRDefault="004C6E29" w:rsidP="004C6E29">
      <w:pPr>
        <w:pStyle w:val="a7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 xml:space="preserve">Официант 2 с </w:t>
      </w:r>
      <w:r w:rsidR="004F2A9A" w:rsidRPr="00573B81">
        <w:rPr>
          <w:strike/>
          <w:color w:val="A6A6A6" w:themeColor="background1" w:themeShade="A6"/>
        </w:rPr>
        <w:t>обречённым</w:t>
      </w:r>
      <w:r w:rsidRPr="00573B81">
        <w:rPr>
          <w:strike/>
          <w:color w:val="A6A6A6" w:themeColor="background1" w:themeShade="A6"/>
        </w:rPr>
        <w:t xml:space="preserve"> видом </w:t>
      </w:r>
      <w:r w:rsidR="004F2A9A" w:rsidRPr="00573B81">
        <w:rPr>
          <w:strike/>
          <w:color w:val="A6A6A6" w:themeColor="background1" w:themeShade="A6"/>
        </w:rPr>
        <w:t>идёт</w:t>
      </w:r>
      <w:r w:rsidRPr="00573B81">
        <w:rPr>
          <w:strike/>
          <w:color w:val="A6A6A6" w:themeColor="background1" w:themeShade="A6"/>
        </w:rPr>
        <w:t xml:space="preserve"> обратно к столику.</w:t>
      </w:r>
    </w:p>
    <w:p w14:paraId="77316ABA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3DD86C57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Будь добр, на ящике покрути пассатижами.</w:t>
      </w:r>
    </w:p>
    <w:p w14:paraId="32C1085E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ОФИЦИАНТ 2</w:t>
      </w:r>
    </w:p>
    <w:p w14:paraId="326AD1EB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Простите?</w:t>
      </w:r>
    </w:p>
    <w:p w14:paraId="4704010F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7FA96A5F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Да блин, канал переключи!</w:t>
      </w:r>
    </w:p>
    <w:p w14:paraId="2162BB1F" w14:textId="03A672B4" w:rsidR="004C6E29" w:rsidRDefault="004C6E29" w:rsidP="004C6E29">
      <w:pPr>
        <w:pStyle w:val="a7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 xml:space="preserve">Официант 2 берёт пульт, переключает канал. Там идут криминальные новости, в которых </w:t>
      </w:r>
      <w:r w:rsidR="000C0B25" w:rsidRPr="00573B81">
        <w:rPr>
          <w:strike/>
          <w:color w:val="A6A6A6" w:themeColor="background1" w:themeShade="A6"/>
          <w:lang w:val="ru-RU"/>
        </w:rPr>
        <w:t>начальство</w:t>
      </w:r>
      <w:r w:rsidRPr="00573B81">
        <w:rPr>
          <w:strike/>
          <w:color w:val="A6A6A6" w:themeColor="background1" w:themeShade="A6"/>
        </w:rPr>
        <w:t xml:space="preserve"> оперу вешает медаль. Фил смотрит внимательно.</w:t>
      </w:r>
    </w:p>
    <w:p w14:paraId="238B0389" w14:textId="505D18A5" w:rsidR="00573B81" w:rsidRPr="00573B81" w:rsidRDefault="00573B81" w:rsidP="00573B81">
      <w:pPr>
        <w:pStyle w:val="a7"/>
      </w:pPr>
      <w:r w:rsidRPr="00573B81">
        <w:rPr>
          <w:color w:val="00B050"/>
        </w:rPr>
        <w:t>После совещания – репортаж, в котором начальство оперу вешает медаль</w:t>
      </w:r>
      <w:r w:rsidRPr="00573B81">
        <w:t>.</w:t>
      </w:r>
    </w:p>
    <w:p w14:paraId="63B14A6F" w14:textId="77777777" w:rsidR="004C6E29" w:rsidRDefault="004C6E29" w:rsidP="0060398A">
      <w:pPr>
        <w:pStyle w:val="a9"/>
      </w:pPr>
      <w:r>
        <w:t>ДИКТОР (ЗК)</w:t>
      </w:r>
    </w:p>
    <w:p w14:paraId="23816AAE" w14:textId="77777777" w:rsidR="004C6E29" w:rsidRDefault="004C6E29" w:rsidP="004F2A9A">
      <w:pPr>
        <w:pStyle w:val="ab"/>
      </w:pPr>
      <w:r>
        <w:t>...оперативник Степан Смирнов лично задержал руководителя преступной группы и был награждён знаком отличия за безупречную службу...</w:t>
      </w:r>
    </w:p>
    <w:p w14:paraId="36E64D55" w14:textId="7BB7E3CD" w:rsidR="004C6E29" w:rsidRDefault="004C6E29" w:rsidP="0060398A">
      <w:pPr>
        <w:pStyle w:val="a9"/>
      </w:pPr>
      <w:r>
        <w:t>ФИЛ</w:t>
      </w:r>
    </w:p>
    <w:p w14:paraId="58AB209D" w14:textId="37EB9BDC" w:rsidR="00573B81" w:rsidRPr="00573B81" w:rsidRDefault="00573B81" w:rsidP="00573B81">
      <w:pPr>
        <w:pStyle w:val="ae"/>
        <w:rPr>
          <w:color w:val="00B050"/>
        </w:rPr>
      </w:pPr>
      <w:r w:rsidRPr="00573B81">
        <w:rPr>
          <w:color w:val="00B050"/>
        </w:rPr>
        <w:t>(всматривается)</w:t>
      </w:r>
    </w:p>
    <w:p w14:paraId="3C319197" w14:textId="77777777" w:rsidR="004C6E29" w:rsidRDefault="004C6E29" w:rsidP="004F2A9A">
      <w:pPr>
        <w:pStyle w:val="ab"/>
      </w:pPr>
      <w:r>
        <w:t>Масса! В ящик зырь!</w:t>
      </w:r>
    </w:p>
    <w:p w14:paraId="54AB3448" w14:textId="5A9D26F5" w:rsidR="004C6E29" w:rsidRDefault="004C6E29" w:rsidP="004C6E29">
      <w:pPr>
        <w:pStyle w:val="a7"/>
      </w:pPr>
      <w:r>
        <w:t xml:space="preserve">На экране показывают Степана </w:t>
      </w:r>
      <w:r w:rsidR="00A01F64">
        <w:t>–</w:t>
      </w:r>
      <w:r>
        <w:t xml:space="preserve"> брата Массы. Он даёт интервью. Внизу подпись "Степан </w:t>
      </w:r>
      <w:r w:rsidR="00815DDE">
        <w:rPr>
          <w:lang w:val="ru-RU"/>
        </w:rPr>
        <w:t xml:space="preserve">Викторович </w:t>
      </w:r>
      <w:r>
        <w:t xml:space="preserve">Смирнов </w:t>
      </w:r>
      <w:r w:rsidR="00A01F64">
        <w:t>–</w:t>
      </w:r>
      <w:r>
        <w:t xml:space="preserve"> старший оперуполномоченный управления МВД г.Москва"</w:t>
      </w:r>
    </w:p>
    <w:p w14:paraId="4701939C" w14:textId="77777777" w:rsidR="004C6E29" w:rsidRDefault="004C6E29" w:rsidP="0060398A">
      <w:pPr>
        <w:pStyle w:val="a9"/>
      </w:pPr>
      <w:r>
        <w:t>МАССА</w:t>
      </w:r>
    </w:p>
    <w:p w14:paraId="22889F44" w14:textId="77777777" w:rsidR="004C6E29" w:rsidRDefault="004C6E29" w:rsidP="004F2A9A">
      <w:pPr>
        <w:pStyle w:val="ab"/>
      </w:pPr>
      <w:r>
        <w:t xml:space="preserve">Ха! Прикол! Тёзка братана! </w:t>
      </w:r>
      <w:r w:rsidRPr="00573B81">
        <w:rPr>
          <w:strike/>
          <w:color w:val="A6A6A6" w:themeColor="background1" w:themeShade="A6"/>
        </w:rPr>
        <w:t>Полный.</w:t>
      </w:r>
    </w:p>
    <w:p w14:paraId="6E52B424" w14:textId="3EC450F4" w:rsidR="004C6E29" w:rsidRDefault="004C6E29" w:rsidP="004C6E29">
      <w:pPr>
        <w:pStyle w:val="a7"/>
      </w:pPr>
      <w:r>
        <w:t>Масса продолж</w:t>
      </w:r>
      <w:r w:rsidR="00815DDE">
        <w:rPr>
          <w:lang w:val="ru-RU"/>
        </w:rPr>
        <w:t>ает</w:t>
      </w:r>
      <w:r>
        <w:t xml:space="preserve"> есть. Вжик и Фил переглядываются, смотрят на Массу.</w:t>
      </w:r>
    </w:p>
    <w:p w14:paraId="75D5AB02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210E5527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Это ты полный… дебил.</w:t>
      </w:r>
    </w:p>
    <w:p w14:paraId="3DE58286" w14:textId="77777777" w:rsidR="004C6E29" w:rsidRDefault="004C6E29" w:rsidP="0060398A">
      <w:pPr>
        <w:pStyle w:val="a9"/>
      </w:pPr>
      <w:r>
        <w:t>ВЖИК</w:t>
      </w:r>
    </w:p>
    <w:p w14:paraId="28CD21DA" w14:textId="77777777" w:rsidR="004C6E29" w:rsidRDefault="004C6E29" w:rsidP="004F2A9A">
      <w:pPr>
        <w:pStyle w:val="ab"/>
      </w:pPr>
      <w:r>
        <w:t>Ты чё, не догнал?</w:t>
      </w:r>
    </w:p>
    <w:p w14:paraId="6098737F" w14:textId="77777777" w:rsidR="004C6E29" w:rsidRDefault="004C6E29" w:rsidP="004C6E29">
      <w:pPr>
        <w:pStyle w:val="a7"/>
      </w:pPr>
      <w:r>
        <w:t>Масса непонимающе смотрит, и Фил ему объясняет.</w:t>
      </w:r>
    </w:p>
    <w:p w14:paraId="5393BE08" w14:textId="77777777" w:rsidR="004C6E29" w:rsidRDefault="004C6E29" w:rsidP="0060398A">
      <w:pPr>
        <w:pStyle w:val="a9"/>
      </w:pPr>
      <w:r>
        <w:t>ФИЛ</w:t>
      </w:r>
    </w:p>
    <w:p w14:paraId="65EE0C26" w14:textId="77777777" w:rsidR="004C6E29" w:rsidRDefault="004C6E29" w:rsidP="004F2A9A">
      <w:pPr>
        <w:pStyle w:val="ab"/>
      </w:pPr>
      <w:r>
        <w:t xml:space="preserve">Походу мелкий твой </w:t>
      </w:r>
      <w:r w:rsidR="00CF5D62">
        <w:t>–</w:t>
      </w:r>
      <w:r>
        <w:t xml:space="preserve"> мусор!</w:t>
      </w:r>
    </w:p>
    <w:p w14:paraId="78550670" w14:textId="77777777" w:rsidR="004C6E29" w:rsidRPr="0046532E" w:rsidRDefault="004C6E29" w:rsidP="0060398A">
      <w:pPr>
        <w:pStyle w:val="a9"/>
      </w:pPr>
      <w:r w:rsidRPr="0046532E">
        <w:t>МАССА</w:t>
      </w:r>
    </w:p>
    <w:p w14:paraId="70E4E175" w14:textId="47E51E59" w:rsidR="004C6E29" w:rsidRPr="00573B81" w:rsidRDefault="004C6E29" w:rsidP="004F2A9A">
      <w:pPr>
        <w:pStyle w:val="ab"/>
        <w:rPr>
          <w:lang w:val="ru-RU"/>
        </w:rPr>
      </w:pPr>
      <w:r w:rsidRPr="00573B81">
        <w:rPr>
          <w:strike/>
          <w:color w:val="A6A6A6" w:themeColor="background1" w:themeShade="A6"/>
        </w:rPr>
        <w:t>Сам ты!</w:t>
      </w:r>
      <w:r w:rsidRPr="00573B81">
        <w:rPr>
          <w:color w:val="A6A6A6" w:themeColor="background1" w:themeShade="A6"/>
        </w:rPr>
        <w:t xml:space="preserve"> </w:t>
      </w:r>
      <w:r w:rsidRPr="0046532E">
        <w:t xml:space="preserve">Да это </w:t>
      </w:r>
      <w:r w:rsidRPr="00573B81">
        <w:rPr>
          <w:strike/>
          <w:color w:val="A6A6A6" w:themeColor="background1" w:themeShade="A6"/>
        </w:rPr>
        <w:t>же</w:t>
      </w:r>
      <w:r w:rsidRPr="0046532E">
        <w:t xml:space="preserve"> не он!</w:t>
      </w:r>
      <w:r w:rsidR="00573B81">
        <w:rPr>
          <w:lang w:val="ru-RU"/>
        </w:rPr>
        <w:t xml:space="preserve"> </w:t>
      </w:r>
      <w:r w:rsidR="00573B81" w:rsidRPr="00573B81">
        <w:rPr>
          <w:color w:val="00B050"/>
          <w:lang w:val="ru-RU"/>
        </w:rPr>
        <w:t>Мы с ним два дня назад в падике писали – "менты – козлы!"</w:t>
      </w:r>
    </w:p>
    <w:p w14:paraId="17AA3F91" w14:textId="77777777" w:rsidR="004C6E29" w:rsidRPr="00EC3BE9" w:rsidRDefault="004C6E29" w:rsidP="0060398A">
      <w:pPr>
        <w:pStyle w:val="a9"/>
      </w:pPr>
      <w:r w:rsidRPr="00EC3BE9">
        <w:t>ФИЛ</w:t>
      </w:r>
    </w:p>
    <w:p w14:paraId="79554D1A" w14:textId="3CB40C94" w:rsidR="004C6E29" w:rsidRPr="00573B81" w:rsidRDefault="004C6E29" w:rsidP="004F2A9A">
      <w:pPr>
        <w:pStyle w:val="ab"/>
        <w:rPr>
          <w:strike/>
          <w:color w:val="A6A6A6" w:themeColor="background1" w:themeShade="A6"/>
          <w:lang w:val="ru-RU"/>
        </w:rPr>
      </w:pPr>
      <w:r w:rsidRPr="00573B81">
        <w:rPr>
          <w:strike/>
          <w:color w:val="A6A6A6" w:themeColor="background1" w:themeShade="A6"/>
        </w:rPr>
        <w:t>А ты думал, он так и остался мелким пухляшом?</w:t>
      </w:r>
      <w:r w:rsidR="00573B81" w:rsidRPr="00573B81">
        <w:rPr>
          <w:color w:val="A6A6A6" w:themeColor="background1" w:themeShade="A6"/>
          <w:lang w:val="ru-RU"/>
        </w:rPr>
        <w:t xml:space="preserve"> </w:t>
      </w:r>
      <w:r w:rsidR="00573B81" w:rsidRPr="00573B81">
        <w:rPr>
          <w:color w:val="00B050"/>
          <w:lang w:val="ru-RU"/>
        </w:rPr>
        <w:t>Ну, видимо, поменялись у Стёпки идеалы!</w:t>
      </w:r>
    </w:p>
    <w:p w14:paraId="587BDDD2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МАССА</w:t>
      </w:r>
    </w:p>
    <w:p w14:paraId="22F9B967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 xml:space="preserve">Да не гоните! Мы </w:t>
      </w:r>
      <w:r w:rsidR="004F2A9A" w:rsidRPr="00573B81">
        <w:rPr>
          <w:strike/>
          <w:color w:val="A6A6A6" w:themeColor="background1" w:themeShade="A6"/>
        </w:rPr>
        <w:t>ещё</w:t>
      </w:r>
      <w:r w:rsidRPr="00573B81">
        <w:rPr>
          <w:strike/>
          <w:color w:val="A6A6A6" w:themeColor="background1" w:themeShade="A6"/>
        </w:rPr>
        <w:t xml:space="preserve"> пару дней назад с ним в подъездах писали </w:t>
      </w:r>
      <w:r w:rsidR="004F2A9A" w:rsidRPr="00573B81">
        <w:rPr>
          <w:strike/>
          <w:color w:val="A6A6A6" w:themeColor="background1" w:themeShade="A6"/>
        </w:rPr>
        <w:t>–</w:t>
      </w:r>
      <w:r w:rsidRPr="00573B81">
        <w:rPr>
          <w:strike/>
          <w:color w:val="A6A6A6" w:themeColor="background1" w:themeShade="A6"/>
        </w:rPr>
        <w:t xml:space="preserve"> "менты </w:t>
      </w:r>
      <w:r w:rsidR="004F2A9A" w:rsidRPr="00573B81">
        <w:rPr>
          <w:strike/>
          <w:color w:val="A6A6A6" w:themeColor="background1" w:themeShade="A6"/>
        </w:rPr>
        <w:t>–</w:t>
      </w:r>
      <w:r w:rsidRPr="00573B81">
        <w:rPr>
          <w:strike/>
          <w:color w:val="A6A6A6" w:themeColor="background1" w:themeShade="A6"/>
        </w:rPr>
        <w:t xml:space="preserve"> козлы!"</w:t>
      </w:r>
    </w:p>
    <w:p w14:paraId="614A5E69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7D14D29C" w14:textId="29E8E86D" w:rsidR="004C6E29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А потом у него в семье на одного дебила стало меньше, вот и поменялись идеалы!</w:t>
      </w:r>
    </w:p>
    <w:p w14:paraId="6729744A" w14:textId="6297AE5A" w:rsidR="00573B81" w:rsidRPr="00573B81" w:rsidRDefault="00573B81" w:rsidP="00573B81">
      <w:pPr>
        <w:pStyle w:val="a7"/>
        <w:rPr>
          <w:color w:val="00B050"/>
        </w:rPr>
      </w:pPr>
      <w:r w:rsidRPr="00573B81">
        <w:rPr>
          <w:color w:val="00B050"/>
        </w:rPr>
        <w:t>До Массы, кажется, доходит. Он перестаёт есть, вытирает руки салфетками, рот локтем.</w:t>
      </w:r>
    </w:p>
    <w:p w14:paraId="22E09D2A" w14:textId="77777777" w:rsidR="004C6E29" w:rsidRDefault="004C6E29" w:rsidP="0060398A">
      <w:pPr>
        <w:pStyle w:val="a9"/>
        <w:rPr>
          <w:lang w:val="ru-RU"/>
        </w:rPr>
      </w:pPr>
      <w:r>
        <w:t>МАСС</w:t>
      </w:r>
      <w:r w:rsidR="004244AC">
        <w:rPr>
          <w:lang w:val="ru-RU"/>
        </w:rPr>
        <w:t>А</w:t>
      </w:r>
    </w:p>
    <w:p w14:paraId="1DFA1CB7" w14:textId="77777777" w:rsidR="004244AC" w:rsidRPr="004244AC" w:rsidRDefault="004244AC" w:rsidP="004244AC">
      <w:pPr>
        <w:pStyle w:val="ab"/>
        <w:rPr>
          <w:lang w:val="ru-RU"/>
        </w:rPr>
      </w:pPr>
      <w:r w:rsidRPr="004244AC">
        <w:rPr>
          <w:lang w:val="ru-RU"/>
        </w:rPr>
        <w:t xml:space="preserve">Вот суки! Завербовали </w:t>
      </w:r>
      <w:r w:rsidRPr="00573B81">
        <w:rPr>
          <w:strike/>
          <w:color w:val="A6A6A6" w:themeColor="background1" w:themeShade="A6"/>
          <w:lang w:val="ru-RU"/>
        </w:rPr>
        <w:t>Стёпку</w:t>
      </w:r>
      <w:r w:rsidRPr="004244AC">
        <w:rPr>
          <w:lang w:val="ru-RU"/>
        </w:rPr>
        <w:t xml:space="preserve">! </w:t>
      </w:r>
      <w:r w:rsidRPr="00573B81">
        <w:rPr>
          <w:strike/>
          <w:color w:val="A6A6A6" w:themeColor="background1" w:themeShade="A6"/>
          <w:lang w:val="ru-RU"/>
        </w:rPr>
        <w:t>Из-за какой-то тушёнки поганой, братишке мозги промыли!</w:t>
      </w:r>
      <w:r w:rsidRPr="00573B81">
        <w:rPr>
          <w:color w:val="A6A6A6" w:themeColor="background1" w:themeShade="A6"/>
          <w:lang w:val="ru-RU"/>
        </w:rPr>
        <w:t xml:space="preserve"> </w:t>
      </w:r>
      <w:r w:rsidRPr="004244AC">
        <w:rPr>
          <w:lang w:val="ru-RU"/>
        </w:rPr>
        <w:t>Он же малой ещё совсем!</w:t>
      </w:r>
    </w:p>
    <w:p w14:paraId="1F2C64C3" w14:textId="77777777" w:rsidR="004C6E29" w:rsidRDefault="004C6E29" w:rsidP="004C6E29">
      <w:pPr>
        <w:pStyle w:val="a7"/>
      </w:pPr>
      <w:r>
        <w:t>Вжик задумчиво смотрит на экран.</w:t>
      </w:r>
    </w:p>
    <w:p w14:paraId="05223CDF" w14:textId="77777777" w:rsidR="004C6E29" w:rsidRDefault="004C6E29" w:rsidP="0060398A">
      <w:pPr>
        <w:pStyle w:val="a9"/>
      </w:pPr>
      <w:r>
        <w:t>ВЖИК</w:t>
      </w:r>
    </w:p>
    <w:p w14:paraId="0D85FB0D" w14:textId="77777777" w:rsidR="004C6E29" w:rsidRDefault="004244AC" w:rsidP="004F2A9A">
      <w:pPr>
        <w:pStyle w:val="ab"/>
      </w:pPr>
      <w:r>
        <w:rPr>
          <w:lang w:val="ru-RU"/>
        </w:rPr>
        <w:t>Да неизвестно</w:t>
      </w:r>
      <w:r w:rsidR="004C6E29">
        <w:t xml:space="preserve">, кто из вас </w:t>
      </w:r>
      <w:r>
        <w:rPr>
          <w:lang w:val="ru-RU"/>
        </w:rPr>
        <w:t>сейчас малой</w:t>
      </w:r>
      <w:r w:rsidR="004C6E29">
        <w:t>.</w:t>
      </w:r>
    </w:p>
    <w:p w14:paraId="67FCD280" w14:textId="77777777" w:rsidR="004244AC" w:rsidRDefault="004244AC" w:rsidP="004244AC">
      <w:pPr>
        <w:pStyle w:val="a7"/>
      </w:pPr>
      <w:r w:rsidRPr="004244AC">
        <w:t>Масса встаёт из-за стола, собирается уходить.</w:t>
      </w:r>
    </w:p>
    <w:p w14:paraId="69245BDA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ФИЛ</w:t>
      </w:r>
    </w:p>
    <w:p w14:paraId="32E4B4DB" w14:textId="77777777" w:rsidR="004244AC" w:rsidRDefault="004244AC" w:rsidP="004244AC">
      <w:pPr>
        <w:pStyle w:val="ab"/>
        <w:rPr>
          <w:lang w:val="ru-RU"/>
        </w:rPr>
      </w:pPr>
      <w:r>
        <w:rPr>
          <w:lang w:val="ru-RU"/>
        </w:rPr>
        <w:t>Стой! Ты куда?</w:t>
      </w:r>
    </w:p>
    <w:p w14:paraId="0AFAF64D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МАССА</w:t>
      </w:r>
    </w:p>
    <w:p w14:paraId="58C7990D" w14:textId="77777777" w:rsidR="004244AC" w:rsidRPr="004244AC" w:rsidRDefault="004244AC" w:rsidP="004244AC">
      <w:pPr>
        <w:pStyle w:val="ab"/>
        <w:rPr>
          <w:lang w:val="ru-RU"/>
        </w:rPr>
      </w:pPr>
      <w:r>
        <w:rPr>
          <w:lang w:val="ru-RU"/>
        </w:rPr>
        <w:t>Домой! Пойду всеку этому Павлику Морозову!</w:t>
      </w:r>
    </w:p>
    <w:p w14:paraId="7C476096" w14:textId="77777777" w:rsidR="004C6E29" w:rsidRPr="00573B81" w:rsidRDefault="004C6E29" w:rsidP="0060398A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ФИЛ</w:t>
      </w:r>
    </w:p>
    <w:p w14:paraId="595144AA" w14:textId="77777777" w:rsidR="004F2A9A" w:rsidRPr="00573B81" w:rsidRDefault="004C6E29" w:rsidP="004F2A9A">
      <w:pPr>
        <w:pStyle w:val="ae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(Массе)</w:t>
      </w:r>
    </w:p>
    <w:p w14:paraId="1DC4166F" w14:textId="77777777" w:rsidR="004C6E29" w:rsidRPr="00573B81" w:rsidRDefault="004C6E29" w:rsidP="004F2A9A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 xml:space="preserve">И </w:t>
      </w:r>
      <w:r w:rsidR="004244AC" w:rsidRPr="00573B81">
        <w:rPr>
          <w:strike/>
          <w:color w:val="A6A6A6" w:themeColor="background1" w:themeShade="A6"/>
          <w:lang w:val="ru-RU"/>
        </w:rPr>
        <w:t>как ты это</w:t>
      </w:r>
      <w:r w:rsidRPr="00573B81">
        <w:rPr>
          <w:strike/>
          <w:color w:val="A6A6A6" w:themeColor="background1" w:themeShade="A6"/>
        </w:rPr>
        <w:t xml:space="preserve"> сделаешь? Снимешь с него портупею, и по заднице надаёшь!?</w:t>
      </w:r>
    </w:p>
    <w:p w14:paraId="069D70A7" w14:textId="77777777" w:rsidR="004C6E29" w:rsidRPr="004244AC" w:rsidRDefault="004244AC" w:rsidP="0060398A">
      <w:pPr>
        <w:pStyle w:val="a9"/>
        <w:rPr>
          <w:lang w:val="ru-RU"/>
        </w:rPr>
      </w:pPr>
      <w:r>
        <w:rPr>
          <w:lang w:val="ru-RU"/>
        </w:rPr>
        <w:t>ВЖИК</w:t>
      </w:r>
    </w:p>
    <w:p w14:paraId="60F75F5A" w14:textId="77777777" w:rsidR="004C6E29" w:rsidRDefault="004244AC" w:rsidP="004F2A9A">
      <w:pPr>
        <w:pStyle w:val="ab"/>
        <w:rPr>
          <w:lang w:val="ru-RU"/>
        </w:rPr>
      </w:pPr>
      <w:r>
        <w:rPr>
          <w:lang w:val="ru-RU"/>
        </w:rPr>
        <w:t>Ты же не хотел идти домой.</w:t>
      </w:r>
    </w:p>
    <w:p w14:paraId="0D11F1BD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МАССА</w:t>
      </w:r>
    </w:p>
    <w:p w14:paraId="0473A4AC" w14:textId="77777777" w:rsidR="004244AC" w:rsidRDefault="004244AC" w:rsidP="004244AC">
      <w:pPr>
        <w:pStyle w:val="ab"/>
        <w:rPr>
          <w:lang w:val="ru-RU"/>
        </w:rPr>
      </w:pPr>
      <w:r>
        <w:rPr>
          <w:lang w:val="ru-RU"/>
        </w:rPr>
        <w:t>Теперь железный повод появился.</w:t>
      </w:r>
    </w:p>
    <w:p w14:paraId="6381191F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ВЖИК</w:t>
      </w:r>
    </w:p>
    <w:p w14:paraId="6AADB4C4" w14:textId="77777777" w:rsidR="004244AC" w:rsidRDefault="004244AC" w:rsidP="004244AC">
      <w:pPr>
        <w:pStyle w:val="ab"/>
        <w:rPr>
          <w:lang w:val="ru-RU"/>
        </w:rPr>
      </w:pPr>
      <w:r>
        <w:rPr>
          <w:lang w:val="ru-RU"/>
        </w:rPr>
        <w:t>Менты уже вышли из засады?</w:t>
      </w:r>
    </w:p>
    <w:p w14:paraId="24FCC2BC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МАССА</w:t>
      </w:r>
    </w:p>
    <w:p w14:paraId="0FC75F9F" w14:textId="77777777" w:rsidR="004244AC" w:rsidRDefault="004244AC" w:rsidP="004244AC">
      <w:pPr>
        <w:pStyle w:val="ab"/>
        <w:rPr>
          <w:lang w:val="ru-RU"/>
        </w:rPr>
      </w:pPr>
      <w:r>
        <w:rPr>
          <w:lang w:val="ru-RU"/>
        </w:rPr>
        <w:t>Хуже! Теперь один из них в хате дежурит!</w:t>
      </w:r>
    </w:p>
    <w:p w14:paraId="6EAC0883" w14:textId="77777777" w:rsidR="004244AC" w:rsidRDefault="004244AC" w:rsidP="004244AC">
      <w:pPr>
        <w:pStyle w:val="a9"/>
        <w:rPr>
          <w:lang w:val="ru-RU"/>
        </w:rPr>
      </w:pPr>
      <w:r>
        <w:rPr>
          <w:lang w:val="ru-RU"/>
        </w:rPr>
        <w:t>ФИЛ</w:t>
      </w:r>
    </w:p>
    <w:p w14:paraId="58CF7ACE" w14:textId="77777777" w:rsidR="004244AC" w:rsidRPr="004244AC" w:rsidRDefault="004244AC" w:rsidP="004244AC">
      <w:pPr>
        <w:pStyle w:val="ab"/>
        <w:rPr>
          <w:lang w:val="ru-RU"/>
        </w:rPr>
      </w:pPr>
      <w:r>
        <w:rPr>
          <w:lang w:val="ru-RU"/>
        </w:rPr>
        <w:t>Масса, стой! За н</w:t>
      </w:r>
      <w:r w:rsidR="00243E40">
        <w:rPr>
          <w:lang w:val="ru-RU"/>
        </w:rPr>
        <w:t>а</w:t>
      </w:r>
      <w:r>
        <w:rPr>
          <w:lang w:val="ru-RU"/>
        </w:rPr>
        <w:t>м</w:t>
      </w:r>
      <w:r w:rsidR="00243E40">
        <w:rPr>
          <w:lang w:val="ru-RU"/>
        </w:rPr>
        <w:t>и</w:t>
      </w:r>
      <w:r>
        <w:rPr>
          <w:lang w:val="ru-RU"/>
        </w:rPr>
        <w:t xml:space="preserve"> столько</w:t>
      </w:r>
      <w:r w:rsidR="00243E40">
        <w:rPr>
          <w:lang w:val="ru-RU"/>
        </w:rPr>
        <w:t xml:space="preserve"> «</w:t>
      </w:r>
      <w:r>
        <w:rPr>
          <w:lang w:val="ru-RU"/>
        </w:rPr>
        <w:t>подвигов</w:t>
      </w:r>
      <w:r w:rsidR="00243E40">
        <w:rPr>
          <w:lang w:val="ru-RU"/>
        </w:rPr>
        <w:t>»</w:t>
      </w:r>
      <w:r>
        <w:rPr>
          <w:lang w:val="ru-RU"/>
        </w:rPr>
        <w:t xml:space="preserve"> числится. Закрыть тебя лет на пятнадцать хватит. Если тебя кто узнает – это будет подстава!</w:t>
      </w:r>
    </w:p>
    <w:p w14:paraId="2AA71C5C" w14:textId="77777777" w:rsidR="004C6E29" w:rsidRDefault="004C6E29" w:rsidP="0060398A">
      <w:pPr>
        <w:pStyle w:val="a9"/>
      </w:pPr>
      <w:r>
        <w:t>МАССА</w:t>
      </w:r>
    </w:p>
    <w:p w14:paraId="67F7C1FF" w14:textId="77777777" w:rsidR="004C6E29" w:rsidRDefault="004C6E29" w:rsidP="004F2A9A">
      <w:pPr>
        <w:pStyle w:val="ab"/>
      </w:pPr>
      <w:r>
        <w:t xml:space="preserve">Брат мент </w:t>
      </w:r>
      <w:r w:rsidR="00F33E95">
        <w:t>–</w:t>
      </w:r>
      <w:r>
        <w:t xml:space="preserve"> вот это подстава!</w:t>
      </w:r>
    </w:p>
    <w:p w14:paraId="26DA45E7" w14:textId="77777777" w:rsidR="004C6E29" w:rsidRDefault="004C6E29" w:rsidP="004C6E29">
      <w:pPr>
        <w:pStyle w:val="a7"/>
      </w:pPr>
      <w:r>
        <w:t>Отдёргивает руку и уходит к выходу. Фил надевает куртку.</w:t>
      </w:r>
    </w:p>
    <w:p w14:paraId="1EB888D6" w14:textId="77777777" w:rsidR="004C6E29" w:rsidRDefault="004C6E29" w:rsidP="0060398A">
      <w:pPr>
        <w:pStyle w:val="a9"/>
      </w:pPr>
      <w:r>
        <w:t>ФИЛ</w:t>
      </w:r>
    </w:p>
    <w:p w14:paraId="28662C05" w14:textId="77777777" w:rsidR="004C6E29" w:rsidRDefault="004C6E29" w:rsidP="004F2A9A">
      <w:pPr>
        <w:pStyle w:val="ab"/>
      </w:pPr>
      <w:r>
        <w:t xml:space="preserve">Вжик, я пойду за ним. Не дай Бог начудит, </w:t>
      </w:r>
      <w:r w:rsidR="00243E40">
        <w:rPr>
          <w:lang w:val="ru-RU"/>
        </w:rPr>
        <w:t>а у нас ещё дело незаконченное есть. Проблем не оберёмся…</w:t>
      </w:r>
      <w:r>
        <w:t xml:space="preserve"> Ты жди Чака, на базе встретимся...</w:t>
      </w:r>
    </w:p>
    <w:p w14:paraId="72B39115" w14:textId="6EE1A460" w:rsidR="004C6E29" w:rsidRDefault="00165725" w:rsidP="00165725">
      <w:pPr>
        <w:pStyle w:val="a6"/>
      </w:pPr>
      <w:r>
        <w:t>3-8.</w:t>
      </w:r>
      <w:r>
        <w:tab/>
      </w:r>
      <w:r w:rsidR="00573B81">
        <w:t>ИНТ</w:t>
      </w:r>
      <w:r w:rsidR="004C6E29">
        <w:t xml:space="preserve">. РЕСТОРАН </w:t>
      </w:r>
      <w:r w:rsidR="00573B81" w:rsidRPr="00573B81">
        <w:rPr>
          <w:color w:val="00B050"/>
        </w:rPr>
        <w:t>(</w:t>
      </w:r>
      <w:r w:rsidR="00573B81" w:rsidRPr="00573B81">
        <w:rPr>
          <w:caps w:val="0"/>
          <w:color w:val="00B050"/>
        </w:rPr>
        <w:t>у дверей</w:t>
      </w:r>
      <w:r w:rsidR="00573B81" w:rsidRPr="00573B81">
        <w:rPr>
          <w:color w:val="00B050"/>
        </w:rPr>
        <w:t xml:space="preserve">) </w:t>
      </w:r>
      <w:r>
        <w:t>–</w:t>
      </w:r>
      <w:r w:rsidR="004C6E29">
        <w:t xml:space="preserve"> ДЕНЬ</w:t>
      </w:r>
    </w:p>
    <w:p w14:paraId="6DD1C797" w14:textId="53E7C6A6" w:rsidR="004C6E29" w:rsidRPr="00D649BF" w:rsidRDefault="004C6E29" w:rsidP="00D649BF">
      <w:pPr>
        <w:pStyle w:val="a7"/>
        <w:keepNext/>
        <w:keepLines/>
      </w:pPr>
      <w:r>
        <w:t>На выходе из ресторана Масса пересекается с</w:t>
      </w:r>
      <w:r w:rsidR="00573B81" w:rsidRPr="00573B81">
        <w:rPr>
          <w:color w:val="00B050"/>
          <w:lang w:val="ru-RU"/>
        </w:rPr>
        <w:t>о входящим</w:t>
      </w:r>
      <w:r w:rsidRPr="00573B81">
        <w:rPr>
          <w:color w:val="00B050"/>
        </w:rPr>
        <w:t xml:space="preserve"> </w:t>
      </w:r>
      <w:r w:rsidR="00165725" w:rsidRPr="00D649BF">
        <w:t>О</w:t>
      </w:r>
      <w:r>
        <w:t>фициантом</w:t>
      </w:r>
      <w:r w:rsidR="00165725" w:rsidRPr="00D649BF">
        <w:t xml:space="preserve"> 1</w:t>
      </w:r>
      <w:r>
        <w:t xml:space="preserve">, </w:t>
      </w:r>
      <w:r w:rsidRPr="00573B81">
        <w:rPr>
          <w:strike/>
          <w:color w:val="A6A6A6" w:themeColor="background1" w:themeShade="A6"/>
        </w:rPr>
        <w:t>который идёт от магазина с банкой солений</w:t>
      </w:r>
      <w:r w:rsidR="00573B81" w:rsidRPr="00573B81">
        <w:rPr>
          <w:color w:val="A6A6A6" w:themeColor="background1" w:themeShade="A6"/>
          <w:lang w:val="ru-RU"/>
        </w:rPr>
        <w:t xml:space="preserve"> </w:t>
      </w:r>
      <w:r w:rsidR="00573B81" w:rsidRPr="00573B81">
        <w:rPr>
          <w:color w:val="00B050"/>
          <w:lang w:val="ru-RU"/>
        </w:rPr>
        <w:t>у которого в руках банка солений</w:t>
      </w:r>
      <w:r w:rsidRPr="00573B81">
        <w:rPr>
          <w:color w:val="00B050"/>
        </w:rPr>
        <w:t>.</w:t>
      </w:r>
    </w:p>
    <w:p w14:paraId="23E2DA87" w14:textId="77777777" w:rsidR="004C6E29" w:rsidRPr="00165725" w:rsidRDefault="004C6E29" w:rsidP="00165725">
      <w:pPr>
        <w:pStyle w:val="a9"/>
        <w:rPr>
          <w:lang w:val="ru-RU"/>
        </w:rPr>
      </w:pPr>
      <w:r>
        <w:t>ОФИЦИАНТ</w:t>
      </w:r>
      <w:r w:rsidR="00165725">
        <w:rPr>
          <w:lang w:val="ru-RU"/>
        </w:rPr>
        <w:t xml:space="preserve"> 1</w:t>
      </w:r>
    </w:p>
    <w:p w14:paraId="50E62B75" w14:textId="77777777" w:rsidR="004C6E29" w:rsidRDefault="004C6E29" w:rsidP="00165725">
      <w:pPr>
        <w:pStyle w:val="ab"/>
      </w:pPr>
      <w:r>
        <w:t>Вот, вы просили купить...</w:t>
      </w:r>
    </w:p>
    <w:p w14:paraId="291E0D1C" w14:textId="49C91E39" w:rsidR="004C6E29" w:rsidRPr="00243E40" w:rsidRDefault="004C6E29" w:rsidP="004C6E29">
      <w:pPr>
        <w:pStyle w:val="a7"/>
        <w:rPr>
          <w:lang w:val="ru-RU"/>
        </w:rPr>
      </w:pPr>
      <w:r>
        <w:t>Масса</w:t>
      </w:r>
      <w:r w:rsidR="00243E40">
        <w:rPr>
          <w:lang w:val="ru-RU"/>
        </w:rPr>
        <w:t xml:space="preserve"> </w:t>
      </w:r>
      <w:r>
        <w:t xml:space="preserve">забирает </w:t>
      </w:r>
      <w:r w:rsidR="00243E40">
        <w:rPr>
          <w:lang w:val="ru-RU"/>
        </w:rPr>
        <w:t xml:space="preserve">у него </w:t>
      </w:r>
      <w:r>
        <w:t>банку солений</w:t>
      </w:r>
      <w:r w:rsidR="00243E40">
        <w:rPr>
          <w:lang w:val="ru-RU"/>
        </w:rPr>
        <w:t>.</w:t>
      </w:r>
      <w:r w:rsidR="00243E40" w:rsidRPr="00243E40">
        <w:rPr>
          <w:lang w:val="ru-RU"/>
        </w:rPr>
        <w:t xml:space="preserve"> Вытаскивает из кармана десять баксов, су</w:t>
      </w:r>
      <w:r w:rsidR="00243E40">
        <w:rPr>
          <w:lang w:val="ru-RU"/>
        </w:rPr>
        <w:t>ё</w:t>
      </w:r>
      <w:r w:rsidR="00243E40" w:rsidRPr="00243E40">
        <w:rPr>
          <w:lang w:val="ru-RU"/>
        </w:rPr>
        <w:t>т Официанту. Он открывает банку, достаёт огурец, откусывает</w:t>
      </w:r>
      <w:r w:rsidR="00573B81">
        <w:rPr>
          <w:lang w:val="ru-RU"/>
        </w:rPr>
        <w:t xml:space="preserve"> и </w:t>
      </w:r>
      <w:r w:rsidR="00573B81" w:rsidRPr="00573B81">
        <w:rPr>
          <w:color w:val="00B050"/>
          <w:lang w:val="ru-RU"/>
        </w:rPr>
        <w:t>уходит</w:t>
      </w:r>
      <w:r w:rsidR="00243E40" w:rsidRPr="00573B81">
        <w:rPr>
          <w:color w:val="00B050"/>
          <w:lang w:val="ru-RU"/>
        </w:rPr>
        <w:t>.</w:t>
      </w:r>
      <w:r w:rsidR="00573B81" w:rsidRPr="00573B81">
        <w:rPr>
          <w:color w:val="00B050"/>
          <w:lang w:val="ru-RU"/>
        </w:rPr>
        <w:t xml:space="preserve"> Фил за ним.</w:t>
      </w:r>
    </w:p>
    <w:p w14:paraId="00E9AA57" w14:textId="77777777" w:rsidR="004C6E29" w:rsidRPr="00573B81" w:rsidRDefault="00165725" w:rsidP="00165725">
      <w:pPr>
        <w:pStyle w:val="a6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3-9.</w:t>
      </w:r>
      <w:r w:rsidRPr="00573B81">
        <w:rPr>
          <w:strike/>
          <w:color w:val="A6A6A6" w:themeColor="background1" w:themeShade="A6"/>
        </w:rPr>
        <w:tab/>
      </w:r>
      <w:r w:rsidR="004C6E29" w:rsidRPr="00573B81">
        <w:rPr>
          <w:strike/>
          <w:color w:val="A6A6A6" w:themeColor="background1" w:themeShade="A6"/>
        </w:rPr>
        <w:t>ИНТ. РЕСТОРАН</w:t>
      </w:r>
      <w:r w:rsidRPr="00573B81">
        <w:rPr>
          <w:strike/>
          <w:color w:val="A6A6A6" w:themeColor="background1" w:themeShade="A6"/>
        </w:rPr>
        <w:t xml:space="preserve"> (</w:t>
      </w:r>
      <w:r w:rsidRPr="00573B81">
        <w:rPr>
          <w:caps w:val="0"/>
          <w:strike/>
          <w:color w:val="A6A6A6" w:themeColor="background1" w:themeShade="A6"/>
        </w:rPr>
        <w:t>туалет</w:t>
      </w:r>
      <w:r w:rsidRPr="00573B81">
        <w:rPr>
          <w:strike/>
          <w:color w:val="A6A6A6" w:themeColor="background1" w:themeShade="A6"/>
        </w:rPr>
        <w:t>)</w:t>
      </w:r>
      <w:r w:rsidR="004C6E29" w:rsidRPr="00573B81">
        <w:rPr>
          <w:strike/>
          <w:color w:val="A6A6A6" w:themeColor="background1" w:themeShade="A6"/>
        </w:rPr>
        <w:t xml:space="preserve"> </w:t>
      </w:r>
      <w:r w:rsidRPr="00573B81">
        <w:rPr>
          <w:strike/>
          <w:color w:val="A6A6A6" w:themeColor="background1" w:themeShade="A6"/>
        </w:rPr>
        <w:t>–</w:t>
      </w:r>
      <w:r w:rsidR="004C6E29" w:rsidRPr="00573B81">
        <w:rPr>
          <w:strike/>
          <w:color w:val="A6A6A6" w:themeColor="background1" w:themeShade="A6"/>
        </w:rPr>
        <w:t xml:space="preserve"> ДЕНЬ</w:t>
      </w:r>
    </w:p>
    <w:p w14:paraId="1F3883CE" w14:textId="1D48CF8B" w:rsidR="004C6E29" w:rsidRPr="00573B81" w:rsidRDefault="004C6E29" w:rsidP="00D649BF">
      <w:pPr>
        <w:pStyle w:val="a7"/>
        <w:keepNext/>
        <w:keepLines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Мужской туалет. Чак держит Олесю</w:t>
      </w:r>
      <w:r w:rsidR="00B805E0" w:rsidRPr="00573B81">
        <w:rPr>
          <w:strike/>
          <w:color w:val="A6A6A6" w:themeColor="background1" w:themeShade="A6"/>
          <w:lang w:val="ru-RU"/>
        </w:rPr>
        <w:t>,</w:t>
      </w:r>
      <w:r w:rsidRPr="00573B81">
        <w:rPr>
          <w:strike/>
          <w:color w:val="A6A6A6" w:themeColor="background1" w:themeShade="A6"/>
        </w:rPr>
        <w:t xml:space="preserve"> едва стоящую на ногах, умывает её водой из крана. Ей становится лучше, она ошарашено оглядывается.</w:t>
      </w:r>
    </w:p>
    <w:p w14:paraId="56253227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ОЛЕСЯ</w:t>
      </w:r>
    </w:p>
    <w:p w14:paraId="6C01EFF9" w14:textId="77777777" w:rsidR="004C6E29" w:rsidRPr="00573B81" w:rsidRDefault="004C6E29" w:rsidP="00165725">
      <w:pPr>
        <w:pStyle w:val="ae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(слабо)</w:t>
      </w:r>
    </w:p>
    <w:p w14:paraId="216017E6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Не мог в женский отнести?</w:t>
      </w:r>
    </w:p>
    <w:p w14:paraId="7E819084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ЧАК</w:t>
      </w:r>
    </w:p>
    <w:p w14:paraId="4B922079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Там</w:t>
      </w:r>
      <w:r w:rsidR="00243E40" w:rsidRPr="00573B81">
        <w:rPr>
          <w:strike/>
          <w:color w:val="A6A6A6" w:themeColor="background1" w:themeShade="A6"/>
          <w:lang w:val="ru-RU"/>
        </w:rPr>
        <w:t xml:space="preserve"> всегда</w:t>
      </w:r>
      <w:r w:rsidRPr="00573B81">
        <w:rPr>
          <w:strike/>
          <w:color w:val="A6A6A6" w:themeColor="background1" w:themeShade="A6"/>
        </w:rPr>
        <w:t xml:space="preserve"> очередь.</w:t>
      </w:r>
    </w:p>
    <w:p w14:paraId="3FF49A00" w14:textId="77777777" w:rsidR="004C6E29" w:rsidRPr="00573B81" w:rsidRDefault="004C6E29" w:rsidP="004C6E29">
      <w:pPr>
        <w:pStyle w:val="a7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Олеся смотрит на него, вырывается из его рук.</w:t>
      </w:r>
    </w:p>
    <w:p w14:paraId="25C4B5E3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ОЛЕСЯ</w:t>
      </w:r>
    </w:p>
    <w:p w14:paraId="06828EAC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Что вы делаете?! Отпустите меня!</w:t>
      </w:r>
    </w:p>
    <w:p w14:paraId="59A821B8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ЧАК</w:t>
      </w:r>
    </w:p>
    <w:p w14:paraId="22226364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Да послушай...</w:t>
      </w:r>
    </w:p>
    <w:p w14:paraId="1C4BBB1D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ОЛЕСЯ</w:t>
      </w:r>
    </w:p>
    <w:p w14:paraId="2055FB76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Я щас закричу! Ааааааааа!</w:t>
      </w:r>
    </w:p>
    <w:p w14:paraId="1D9CB2FD" w14:textId="77777777" w:rsidR="004C6E29" w:rsidRPr="00573B81" w:rsidRDefault="004C6E29" w:rsidP="004C6E29">
      <w:pPr>
        <w:pStyle w:val="a7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Чак хватает Олесю на руки. Она визжит. Чак заносит её в кабинку, чтобы не привлекать внимание.</w:t>
      </w:r>
    </w:p>
    <w:p w14:paraId="1F8B5493" w14:textId="77777777" w:rsidR="004C6E29" w:rsidRDefault="00165725" w:rsidP="00165725">
      <w:pPr>
        <w:pStyle w:val="a6"/>
      </w:pPr>
      <w:r>
        <w:t>3-10.</w:t>
      </w:r>
      <w:r>
        <w:tab/>
      </w:r>
      <w:r w:rsidR="004C6E29">
        <w:t xml:space="preserve">ИНТ. </w:t>
      </w:r>
      <w:r>
        <w:t>РЕСТОРАН (</w:t>
      </w:r>
      <w:r w:rsidRPr="00165725">
        <w:rPr>
          <w:caps w:val="0"/>
        </w:rPr>
        <w:t>туалет</w:t>
      </w:r>
      <w:r>
        <w:rPr>
          <w:caps w:val="0"/>
        </w:rPr>
        <w:t>, кабинка</w:t>
      </w:r>
      <w:r>
        <w:t>)</w:t>
      </w:r>
      <w:r w:rsidR="004C6E29">
        <w:t xml:space="preserve"> – ДЕНЬ</w:t>
      </w:r>
    </w:p>
    <w:p w14:paraId="3F385BE0" w14:textId="07571A23" w:rsidR="004C6E29" w:rsidRDefault="004C6E29" w:rsidP="00D649BF">
      <w:pPr>
        <w:pStyle w:val="a7"/>
        <w:keepNext/>
        <w:keepLines/>
      </w:pPr>
      <w:r>
        <w:t>Олеся в кабинке туалета сидит на унитазе. Чак подпирает дверь кабинки</w:t>
      </w:r>
      <w:r w:rsidR="00573B81" w:rsidRPr="00573B81">
        <w:t xml:space="preserve"> </w:t>
      </w:r>
      <w:r w:rsidR="00573B81" w:rsidRPr="00573B81">
        <w:rPr>
          <w:color w:val="00B050"/>
        </w:rPr>
        <w:t>и ждёт, когда она очнётся. Она приходит в себя и</w:t>
      </w:r>
      <w:r w:rsidR="00573B81">
        <w:rPr>
          <w:lang w:val="ru-RU"/>
        </w:rPr>
        <w:t xml:space="preserve"> </w:t>
      </w:r>
      <w:r w:rsidRPr="00573B81">
        <w:rPr>
          <w:strike/>
          <w:color w:val="A6A6A6" w:themeColor="background1" w:themeShade="A6"/>
        </w:rPr>
        <w:t>. Она</w:t>
      </w:r>
      <w:r w:rsidRPr="00573B81">
        <w:rPr>
          <w:color w:val="A6A6A6" w:themeColor="background1" w:themeShade="A6"/>
        </w:rPr>
        <w:t xml:space="preserve"> </w:t>
      </w:r>
      <w:r>
        <w:t>испуганно смотрит на него.</w:t>
      </w:r>
    </w:p>
    <w:p w14:paraId="70297D5C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ОЛЕСЯ</w:t>
      </w:r>
    </w:p>
    <w:p w14:paraId="02BB1C3A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Дверь откройте!</w:t>
      </w:r>
    </w:p>
    <w:p w14:paraId="5F367C77" w14:textId="77777777" w:rsidR="004C6E29" w:rsidRPr="00573B81" w:rsidRDefault="004C6E29" w:rsidP="00165725">
      <w:pPr>
        <w:pStyle w:val="a9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ЧАК</w:t>
      </w:r>
    </w:p>
    <w:p w14:paraId="4851BF31" w14:textId="77777777" w:rsidR="004C6E29" w:rsidRPr="00573B81" w:rsidRDefault="004C6E29" w:rsidP="00165725">
      <w:pPr>
        <w:pStyle w:val="ab"/>
        <w:rPr>
          <w:strike/>
          <w:color w:val="A6A6A6" w:themeColor="background1" w:themeShade="A6"/>
        </w:rPr>
      </w:pPr>
      <w:r w:rsidRPr="00573B81">
        <w:rPr>
          <w:strike/>
          <w:color w:val="A6A6A6" w:themeColor="background1" w:themeShade="A6"/>
        </w:rPr>
        <w:t>Ты же не слушаешь!</w:t>
      </w:r>
    </w:p>
    <w:p w14:paraId="0320A31B" w14:textId="77777777" w:rsidR="004C6E29" w:rsidRDefault="004C6E29" w:rsidP="00165725">
      <w:pPr>
        <w:pStyle w:val="a9"/>
      </w:pPr>
      <w:r>
        <w:t>ОЛЕСЯ</w:t>
      </w:r>
    </w:p>
    <w:p w14:paraId="161DF04B" w14:textId="734F777B" w:rsidR="004C6E29" w:rsidRDefault="004C6E29" w:rsidP="00165725">
      <w:pPr>
        <w:pStyle w:val="ab"/>
      </w:pPr>
      <w:r>
        <w:t xml:space="preserve">Молодой человек, </w:t>
      </w:r>
      <w:r w:rsidRPr="00573B81">
        <w:rPr>
          <w:strike/>
          <w:color w:val="A6A6A6" w:themeColor="background1" w:themeShade="A6"/>
        </w:rPr>
        <w:t>я не понимаю.</w:t>
      </w:r>
      <w:r w:rsidRPr="00573B81">
        <w:rPr>
          <w:color w:val="A6A6A6" w:themeColor="background1" w:themeShade="A6"/>
        </w:rPr>
        <w:t xml:space="preserve"> </w:t>
      </w:r>
      <w:r w:rsidR="00573B81" w:rsidRPr="00573B81">
        <w:rPr>
          <w:color w:val="00B050"/>
          <w:lang w:val="ru-RU"/>
        </w:rPr>
        <w:t>в</w:t>
      </w:r>
      <w:r>
        <w:t>ы - маньяк?!</w:t>
      </w:r>
    </w:p>
    <w:p w14:paraId="15982A8B" w14:textId="77777777" w:rsidR="004C6E29" w:rsidRDefault="004C6E29" w:rsidP="00165725">
      <w:pPr>
        <w:pStyle w:val="a9"/>
      </w:pPr>
      <w:r>
        <w:t>ЧАК</w:t>
      </w:r>
    </w:p>
    <w:p w14:paraId="09A4D0F2" w14:textId="77777777" w:rsidR="004C6E29" w:rsidRDefault="004C6E29" w:rsidP="00165725">
      <w:pPr>
        <w:pStyle w:val="ab"/>
      </w:pPr>
      <w:r>
        <w:t xml:space="preserve">Какой </w:t>
      </w:r>
      <w:r w:rsidR="00165725">
        <w:t>ещё</w:t>
      </w:r>
      <w:r>
        <w:t xml:space="preserve"> маньяк?! Я это! Я!!!</w:t>
      </w:r>
    </w:p>
    <w:p w14:paraId="12F07B1B" w14:textId="77777777" w:rsidR="004C6E29" w:rsidRDefault="004C6E29" w:rsidP="00165725">
      <w:pPr>
        <w:pStyle w:val="a9"/>
      </w:pPr>
      <w:r>
        <w:t>ОЛЕСЯ</w:t>
      </w:r>
    </w:p>
    <w:p w14:paraId="2EAF6E36" w14:textId="77777777" w:rsidR="004C6E29" w:rsidRDefault="004C6E29" w:rsidP="00165725">
      <w:pPr>
        <w:pStyle w:val="ae"/>
      </w:pPr>
      <w:r>
        <w:t>(осторожно)</w:t>
      </w:r>
    </w:p>
    <w:p w14:paraId="1B23D853" w14:textId="77777777" w:rsidR="004C6E29" w:rsidRDefault="004C6E29" w:rsidP="00165725">
      <w:pPr>
        <w:pStyle w:val="ab"/>
      </w:pPr>
      <w:r>
        <w:t>Кто – я?</w:t>
      </w:r>
    </w:p>
    <w:p w14:paraId="492E9F4D" w14:textId="77777777" w:rsidR="004C6E29" w:rsidRDefault="004C6E29" w:rsidP="00165725">
      <w:pPr>
        <w:pStyle w:val="a9"/>
      </w:pPr>
      <w:r>
        <w:t>ЧАК</w:t>
      </w:r>
    </w:p>
    <w:p w14:paraId="1CA21AD3" w14:textId="0D4ED8CC" w:rsidR="004C6E29" w:rsidRDefault="004C6E29" w:rsidP="00165725">
      <w:pPr>
        <w:pStyle w:val="ab"/>
      </w:pPr>
      <w:r>
        <w:t>Чак! Серёга!</w:t>
      </w:r>
    </w:p>
    <w:p w14:paraId="11EBDFEE" w14:textId="77777777" w:rsidR="004C6E29" w:rsidRDefault="004C6E29" w:rsidP="00165725">
      <w:pPr>
        <w:pStyle w:val="a9"/>
      </w:pPr>
      <w:r>
        <w:t>ОЛЕСЯ</w:t>
      </w:r>
    </w:p>
    <w:p w14:paraId="20FA67AF" w14:textId="74F6FCB1" w:rsidR="004C6E29" w:rsidRDefault="00B805E0" w:rsidP="00165725">
      <w:pPr>
        <w:pStyle w:val="ab"/>
      </w:pPr>
      <w:r w:rsidRPr="00B805E0">
        <w:t xml:space="preserve">Два десятка лет спустя, в том же ресторане… </w:t>
      </w:r>
      <w:r w:rsidR="004C6E29">
        <w:t>Этого не может быть…</w:t>
      </w:r>
    </w:p>
    <w:p w14:paraId="41685D38" w14:textId="77777777" w:rsidR="004C6E29" w:rsidRDefault="004C6E29" w:rsidP="00165725">
      <w:pPr>
        <w:pStyle w:val="a9"/>
      </w:pPr>
      <w:r>
        <w:t>ЧАК</w:t>
      </w:r>
    </w:p>
    <w:p w14:paraId="5BCD1378" w14:textId="77777777" w:rsidR="004C6E29" w:rsidRDefault="004C6E29" w:rsidP="00165725">
      <w:pPr>
        <w:pStyle w:val="ab"/>
      </w:pPr>
      <w:r>
        <w:t>Как видишь, может! Я настоящий! Слушай. Я тебя не бросал!</w:t>
      </w:r>
    </w:p>
    <w:p w14:paraId="6570D289" w14:textId="77777777" w:rsidR="004C6E29" w:rsidRDefault="004C6E29" w:rsidP="00165725">
      <w:pPr>
        <w:pStyle w:val="a9"/>
      </w:pPr>
      <w:r>
        <w:t>ОЛЕСЯ</w:t>
      </w:r>
    </w:p>
    <w:p w14:paraId="3449B9D9" w14:textId="77777777" w:rsidR="004C6E29" w:rsidRDefault="004C6E29" w:rsidP="00165725">
      <w:pPr>
        <w:pStyle w:val="ab"/>
      </w:pPr>
      <w:r>
        <w:t>А что ты сделал?!</w:t>
      </w:r>
    </w:p>
    <w:p w14:paraId="0B6B78C6" w14:textId="77777777" w:rsidR="004C6E29" w:rsidRDefault="004C6E29" w:rsidP="00165725">
      <w:pPr>
        <w:pStyle w:val="a9"/>
      </w:pPr>
      <w:r>
        <w:t>ЧАК</w:t>
      </w:r>
    </w:p>
    <w:p w14:paraId="35050D96" w14:textId="1E4D313B" w:rsidR="004C6E29" w:rsidRDefault="004C6E29" w:rsidP="00165725">
      <w:pPr>
        <w:pStyle w:val="ab"/>
      </w:pPr>
      <w:r>
        <w:t xml:space="preserve">Один урод продал нас учёному, который меня и пацанов заморозил на </w:t>
      </w:r>
      <w:r w:rsidR="00BA514F">
        <w:rPr>
          <w:lang w:val="ru-RU"/>
        </w:rPr>
        <w:t>двадцать</w:t>
      </w:r>
      <w:r>
        <w:t xml:space="preserve"> лет, ради эксперимента! Поэтому я пропал.</w:t>
      </w:r>
    </w:p>
    <w:p w14:paraId="1DE6FC2D" w14:textId="77777777" w:rsidR="004C6E29" w:rsidRDefault="004C6E29" w:rsidP="00165725">
      <w:pPr>
        <w:pStyle w:val="a9"/>
      </w:pPr>
      <w:r>
        <w:t>ОЛЕСЯ</w:t>
      </w:r>
    </w:p>
    <w:p w14:paraId="4165052B" w14:textId="77777777" w:rsidR="004C6E29" w:rsidRDefault="004C6E29" w:rsidP="00165725">
      <w:pPr>
        <w:pStyle w:val="ab"/>
      </w:pPr>
      <w:r>
        <w:t xml:space="preserve">Ага... И теперь вы </w:t>
      </w:r>
      <w:r w:rsidR="00A01F64">
        <w:t>–</w:t>
      </w:r>
      <w:r>
        <w:t xml:space="preserve"> фантастическая четвёрка.</w:t>
      </w:r>
    </w:p>
    <w:p w14:paraId="5B840CA6" w14:textId="77777777" w:rsidR="004C6E29" w:rsidRDefault="004C6E29" w:rsidP="00165725">
      <w:pPr>
        <w:pStyle w:val="a9"/>
      </w:pPr>
      <w:r>
        <w:t>ЧАК</w:t>
      </w:r>
    </w:p>
    <w:p w14:paraId="73E627D3" w14:textId="77777777" w:rsidR="004C6E29" w:rsidRDefault="00243E40" w:rsidP="00165725">
      <w:pPr>
        <w:pStyle w:val="ab"/>
      </w:pPr>
      <w:r>
        <w:rPr>
          <w:lang w:val="ru-RU"/>
        </w:rPr>
        <w:t>В смысле? Ты про мушкетёров?</w:t>
      </w:r>
      <w:r w:rsidR="004C6E29">
        <w:t xml:space="preserve"> Ты же видишь, это я! Просто молодой!</w:t>
      </w:r>
    </w:p>
    <w:p w14:paraId="5F92BC97" w14:textId="77777777" w:rsidR="004C6E29" w:rsidRDefault="004C6E29" w:rsidP="00165725">
      <w:pPr>
        <w:pStyle w:val="a9"/>
      </w:pPr>
      <w:r>
        <w:t>ОЛЕСЯ</w:t>
      </w:r>
    </w:p>
    <w:p w14:paraId="1B59DF46" w14:textId="77777777" w:rsidR="004C6E29" w:rsidRDefault="004C6E29" w:rsidP="00165725">
      <w:pPr>
        <w:pStyle w:val="ab"/>
      </w:pPr>
      <w:r>
        <w:t xml:space="preserve">Как </w:t>
      </w:r>
      <w:r w:rsidR="00243E40">
        <w:rPr>
          <w:lang w:val="ru-RU"/>
        </w:rPr>
        <w:t>в «П</w:t>
      </w:r>
      <w:r>
        <w:t>ортрет</w:t>
      </w:r>
      <w:r w:rsidR="00243E40">
        <w:rPr>
          <w:lang w:val="ru-RU"/>
        </w:rPr>
        <w:t>е</w:t>
      </w:r>
      <w:r>
        <w:t xml:space="preserve"> Дориана Грея</w:t>
      </w:r>
      <w:r w:rsidR="00243E40">
        <w:rPr>
          <w:lang w:val="ru-RU"/>
        </w:rPr>
        <w:t>»</w:t>
      </w:r>
      <w:r>
        <w:t>?!</w:t>
      </w:r>
    </w:p>
    <w:p w14:paraId="61D741EA" w14:textId="77777777" w:rsidR="004C6E29" w:rsidRDefault="004C6E29" w:rsidP="00165725">
      <w:pPr>
        <w:pStyle w:val="a9"/>
      </w:pPr>
      <w:r>
        <w:t>ЧАК</w:t>
      </w:r>
    </w:p>
    <w:p w14:paraId="1A08A4C6" w14:textId="77777777" w:rsidR="00165725" w:rsidRDefault="004C6E29" w:rsidP="00165725">
      <w:pPr>
        <w:pStyle w:val="ab"/>
      </w:pPr>
      <w:r>
        <w:t>Наверное...</w:t>
      </w:r>
    </w:p>
    <w:p w14:paraId="58A5EF95" w14:textId="77777777" w:rsidR="00165725" w:rsidRDefault="004C6E29" w:rsidP="00165725">
      <w:pPr>
        <w:pStyle w:val="ae"/>
      </w:pPr>
      <w:r>
        <w:t>(</w:t>
      </w:r>
      <w:r w:rsidR="00165725">
        <w:t>смущённо</w:t>
      </w:r>
      <w:r>
        <w:t>)</w:t>
      </w:r>
    </w:p>
    <w:p w14:paraId="70E5150C" w14:textId="77777777" w:rsidR="004C6E29" w:rsidRDefault="004C6E29" w:rsidP="00165725">
      <w:pPr>
        <w:pStyle w:val="ab"/>
      </w:pPr>
      <w:r>
        <w:t>Это какая-то эротика?</w:t>
      </w:r>
    </w:p>
    <w:p w14:paraId="1F65591C" w14:textId="77777777" w:rsidR="004C6E29" w:rsidRDefault="004C6E29" w:rsidP="00165725">
      <w:pPr>
        <w:pStyle w:val="a9"/>
      </w:pPr>
      <w:r>
        <w:t>ОЛЕСЯ</w:t>
      </w:r>
    </w:p>
    <w:p w14:paraId="0E184272" w14:textId="77777777" w:rsidR="004C6E29" w:rsidRDefault="004C6E29" w:rsidP="00165725">
      <w:pPr>
        <w:pStyle w:val="ae"/>
      </w:pPr>
      <w:r>
        <w:t>(поражённо)</w:t>
      </w:r>
    </w:p>
    <w:p w14:paraId="53B9B687" w14:textId="4CC951EC" w:rsidR="004C6E29" w:rsidRDefault="004C6E29" w:rsidP="00165725">
      <w:pPr>
        <w:pStyle w:val="ab"/>
      </w:pPr>
      <w:r>
        <w:t>Даже тупишь так же</w:t>
      </w:r>
      <w:r w:rsidR="00573B81">
        <w:rPr>
          <w:lang w:val="ru-RU"/>
        </w:rPr>
        <w:t xml:space="preserve">, </w:t>
      </w:r>
      <w:r w:rsidR="00573B81" w:rsidRPr="00573B81">
        <w:rPr>
          <w:color w:val="00B050"/>
          <w:lang w:val="ru-RU"/>
        </w:rPr>
        <w:t>Серёж</w:t>
      </w:r>
      <w:r>
        <w:t>…</w:t>
      </w:r>
    </w:p>
    <w:p w14:paraId="169C2BD7" w14:textId="77777777" w:rsidR="004C6E29" w:rsidRDefault="004C6E29" w:rsidP="00165725">
      <w:pPr>
        <w:pStyle w:val="a9"/>
      </w:pPr>
      <w:r>
        <w:t>ЧАК</w:t>
      </w:r>
    </w:p>
    <w:p w14:paraId="004AA5EF" w14:textId="77777777" w:rsidR="004C6E29" w:rsidRPr="00243E40" w:rsidRDefault="004C6E29" w:rsidP="00165725">
      <w:pPr>
        <w:pStyle w:val="ab"/>
        <w:rPr>
          <w:lang w:val="ru-RU"/>
        </w:rPr>
      </w:pPr>
      <w:r>
        <w:t>Олесь, для меня эти года пролетели как одна минута! Я сам в шоке. Но ничего не изменилось! Ты хоть и</w:t>
      </w:r>
      <w:r w:rsidR="00243E40">
        <w:rPr>
          <w:lang w:val="ru-RU"/>
        </w:rPr>
        <w:t>… эммм… повзрослела</w:t>
      </w:r>
      <w:r>
        <w:t>, но я же только тебя любл</w:t>
      </w:r>
      <w:r w:rsidR="00243E40">
        <w:rPr>
          <w:lang w:val="ru-RU"/>
        </w:rPr>
        <w:t>ю.</w:t>
      </w:r>
    </w:p>
    <w:p w14:paraId="4ACC7899" w14:textId="77777777" w:rsidR="004C6E29" w:rsidRDefault="004C6E29" w:rsidP="004C6E29">
      <w:pPr>
        <w:pStyle w:val="a7"/>
      </w:pPr>
      <w:r>
        <w:t>Олеся шокировано смотрит на него.</w:t>
      </w:r>
    </w:p>
    <w:p w14:paraId="213B56F5" w14:textId="77777777" w:rsidR="004C6E29" w:rsidRPr="00165725" w:rsidRDefault="00165725" w:rsidP="00165725">
      <w:pPr>
        <w:pStyle w:val="a9"/>
      </w:pPr>
      <w:r>
        <w:t>ОЛЕСЯ</w:t>
      </w:r>
    </w:p>
    <w:p w14:paraId="7C83C0E7" w14:textId="77777777" w:rsidR="004C6E29" w:rsidRDefault="004C6E29" w:rsidP="00165725">
      <w:pPr>
        <w:pStyle w:val="ab"/>
      </w:pPr>
      <w:r>
        <w:t>Это я старая?!</w:t>
      </w:r>
    </w:p>
    <w:p w14:paraId="658C5E31" w14:textId="77777777" w:rsidR="004C6E29" w:rsidRDefault="004C6E29" w:rsidP="004C6E29">
      <w:pPr>
        <w:pStyle w:val="a7"/>
      </w:pPr>
      <w:r>
        <w:t xml:space="preserve">Олеся </w:t>
      </w:r>
      <w:r w:rsidR="00165725">
        <w:t>даёт</w:t>
      </w:r>
      <w:r>
        <w:t xml:space="preserve"> ему </w:t>
      </w:r>
      <w:r w:rsidR="00165725">
        <w:t>пощёчину</w:t>
      </w:r>
      <w:r>
        <w:t>, говорит с ненавистью.</w:t>
      </w:r>
    </w:p>
    <w:p w14:paraId="55067CCE" w14:textId="77777777" w:rsidR="004C6E29" w:rsidRPr="00165725" w:rsidRDefault="00165725" w:rsidP="00165725">
      <w:pPr>
        <w:pStyle w:val="a9"/>
      </w:pPr>
      <w:r>
        <w:t>ОЛЕСЯ</w:t>
      </w:r>
    </w:p>
    <w:p w14:paraId="74EEC01A" w14:textId="77777777" w:rsidR="004C6E29" w:rsidRDefault="004C6E29" w:rsidP="00165725">
      <w:pPr>
        <w:pStyle w:val="ab"/>
      </w:pPr>
      <w:r>
        <w:t>Урод! Ты меня бросил</w:t>
      </w:r>
      <w:r w:rsidR="00243E40">
        <w:rPr>
          <w:lang w:val="ru-RU"/>
        </w:rPr>
        <w:t>!</w:t>
      </w:r>
      <w:r>
        <w:t xml:space="preserve"> Теперь появляешься спустя два десятка лет, и такие тупые отмазки? Ничего лучше придумать не смог?!</w:t>
      </w:r>
    </w:p>
    <w:p w14:paraId="064C9A6A" w14:textId="77777777" w:rsidR="004C6E29" w:rsidRDefault="004C6E29" w:rsidP="004C6E29">
      <w:pPr>
        <w:pStyle w:val="a7"/>
      </w:pPr>
      <w:r>
        <w:t>Отпихнув Чака, Олеся выходит из кабинки.</w:t>
      </w:r>
    </w:p>
    <w:p w14:paraId="43CC7673" w14:textId="77777777" w:rsidR="004C6E29" w:rsidRDefault="004C6E29" w:rsidP="00165725">
      <w:pPr>
        <w:pStyle w:val="a9"/>
      </w:pPr>
      <w:r>
        <w:t>ЧАК</w:t>
      </w:r>
    </w:p>
    <w:p w14:paraId="15E8FE7C" w14:textId="77777777" w:rsidR="004C6E29" w:rsidRDefault="004C6E29" w:rsidP="00165725">
      <w:pPr>
        <w:pStyle w:val="ab"/>
      </w:pPr>
      <w:r>
        <w:t>Это не отмазки! Я тебе правду сказал!</w:t>
      </w:r>
    </w:p>
    <w:p w14:paraId="26779352" w14:textId="77777777" w:rsidR="004C6E29" w:rsidRDefault="004C6E29" w:rsidP="00165725">
      <w:pPr>
        <w:pStyle w:val="a9"/>
      </w:pPr>
      <w:r>
        <w:t>ОЛЕСЯ</w:t>
      </w:r>
    </w:p>
    <w:p w14:paraId="545B7413" w14:textId="12EB3FE3" w:rsidR="004C6E29" w:rsidRPr="00A44776" w:rsidRDefault="004C6E29" w:rsidP="00165725">
      <w:pPr>
        <w:pStyle w:val="ab"/>
        <w:rPr>
          <w:lang w:val="ru-RU"/>
        </w:rPr>
      </w:pPr>
      <w:r>
        <w:t>А звучит как полный бред</w:t>
      </w:r>
      <w:r w:rsidR="00A44776">
        <w:rPr>
          <w:lang w:val="ru-RU"/>
        </w:rPr>
        <w:t xml:space="preserve">, </w:t>
      </w:r>
      <w:r w:rsidR="00A44776" w:rsidRPr="00A44776">
        <w:rPr>
          <w:color w:val="00B050"/>
          <w:lang w:val="ru-RU"/>
        </w:rPr>
        <w:t>Серёжа!</w:t>
      </w:r>
    </w:p>
    <w:p w14:paraId="5380DB16" w14:textId="77777777" w:rsidR="004C6E29" w:rsidRPr="00A44776" w:rsidRDefault="004C6E29" w:rsidP="004C6E29">
      <w:pPr>
        <w:pStyle w:val="a7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 xml:space="preserve">Звук смыва воды в унитазе, из соседней кабинки выходит </w:t>
      </w:r>
      <w:r w:rsidR="00165725" w:rsidRPr="00A44776">
        <w:rPr>
          <w:strike/>
          <w:color w:val="A6A6A6" w:themeColor="background1" w:themeShade="A6"/>
          <w:lang w:val="ru-RU"/>
        </w:rPr>
        <w:t>МУЖИК</w:t>
      </w:r>
      <w:r w:rsidRPr="00A44776">
        <w:rPr>
          <w:strike/>
          <w:color w:val="A6A6A6" w:themeColor="background1" w:themeShade="A6"/>
        </w:rPr>
        <w:t xml:space="preserve"> с книгой в руках. Олеся выходит из туалета.</w:t>
      </w:r>
    </w:p>
    <w:p w14:paraId="1161C133" w14:textId="77777777" w:rsidR="004C6E29" w:rsidRPr="00A44776" w:rsidRDefault="004C6E29" w:rsidP="00165725">
      <w:pPr>
        <w:pStyle w:val="a9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>МУЖИК</w:t>
      </w:r>
    </w:p>
    <w:p w14:paraId="6E3D6BB6" w14:textId="77777777" w:rsidR="004C6E29" w:rsidRPr="00A44776" w:rsidRDefault="004C6E29" w:rsidP="00165725">
      <w:pPr>
        <w:pStyle w:val="ab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>А по мне так совсем не бред. Даже интереснее, чем эта туфта.</w:t>
      </w:r>
    </w:p>
    <w:p w14:paraId="455A0912" w14:textId="50F03EC5" w:rsidR="004C6E29" w:rsidRDefault="004C6E29" w:rsidP="004C6E29">
      <w:pPr>
        <w:pStyle w:val="a7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>Мужик показывает обложку дешёвого детектива. И с довольным видом уходит.</w:t>
      </w:r>
    </w:p>
    <w:p w14:paraId="2BA4FCDC" w14:textId="1DED90A3" w:rsidR="00A44776" w:rsidRPr="00A44776" w:rsidRDefault="00A44776" w:rsidP="00A44776">
      <w:pPr>
        <w:pStyle w:val="a7"/>
        <w:rPr>
          <w:color w:val="00B050"/>
        </w:rPr>
      </w:pPr>
      <w:r w:rsidRPr="00A44776">
        <w:rPr>
          <w:color w:val="00B050"/>
        </w:rPr>
        <w:t>Олеся выходит из туалета. Чак от злости бьёт кулаком по двери.</w:t>
      </w:r>
    </w:p>
    <w:p w14:paraId="2A1ADD5E" w14:textId="77777777" w:rsidR="004C6E29" w:rsidRDefault="00165725" w:rsidP="00165725">
      <w:pPr>
        <w:pStyle w:val="a6"/>
      </w:pPr>
      <w:r>
        <w:t>3-11.</w:t>
      </w:r>
      <w:r>
        <w:tab/>
      </w:r>
      <w:r w:rsidR="004C6E29">
        <w:t xml:space="preserve">НАТ. </w:t>
      </w:r>
      <w:r w:rsidR="0063654A">
        <w:t>ДОМ</w:t>
      </w:r>
      <w:r w:rsidR="004C6E29">
        <w:t xml:space="preserve"> МАССЫ</w:t>
      </w:r>
      <w:r w:rsidR="0063654A">
        <w:t xml:space="preserve"> (</w:t>
      </w:r>
      <w:r w:rsidR="0063654A" w:rsidRPr="0063654A">
        <w:rPr>
          <w:caps w:val="0"/>
        </w:rPr>
        <w:t>у подъезда</w:t>
      </w:r>
      <w:r w:rsidR="0063654A"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63AB3337" w14:textId="77777777" w:rsidR="00B41B39" w:rsidRPr="00B41B39" w:rsidRDefault="004C6E29" w:rsidP="00D649BF">
      <w:pPr>
        <w:pStyle w:val="a7"/>
        <w:keepNext/>
        <w:keepLines/>
      </w:pPr>
      <w:r>
        <w:t xml:space="preserve">Масса с банкой солений в руках, дёргает подъездную дверь, она не открывается. </w:t>
      </w:r>
      <w:r w:rsidR="00243E40" w:rsidRPr="00243E40">
        <w:t>Бьёт кулаком по домофону. Из-за своей спины слышит женский голос.</w:t>
      </w:r>
    </w:p>
    <w:p w14:paraId="39D8BD8A" w14:textId="77777777" w:rsidR="004C6E29" w:rsidRDefault="004C6E29" w:rsidP="00165725">
      <w:pPr>
        <w:pStyle w:val="a9"/>
      </w:pPr>
      <w:r>
        <w:t>МАМА МАССЫ (ЗК)</w:t>
      </w:r>
    </w:p>
    <w:p w14:paraId="4AEC3AF0" w14:textId="77777777" w:rsidR="004C6E29" w:rsidRDefault="004C6E29" w:rsidP="00B41B39">
      <w:pPr>
        <w:pStyle w:val="ab"/>
      </w:pPr>
      <w:r>
        <w:t>Молодой человек, а давайте я открою...</w:t>
      </w:r>
    </w:p>
    <w:p w14:paraId="639DE0ED" w14:textId="77777777" w:rsidR="004C6E29" w:rsidRDefault="004C6E29" w:rsidP="004C6E29">
      <w:pPr>
        <w:pStyle w:val="a7"/>
      </w:pPr>
      <w:r>
        <w:t>Масса оборачивается, видит свою заметно постаревшую маму.</w:t>
      </w:r>
    </w:p>
    <w:p w14:paraId="3ACAD8D6" w14:textId="77777777" w:rsidR="004C6E29" w:rsidRDefault="004C6E29" w:rsidP="00165725">
      <w:pPr>
        <w:pStyle w:val="a9"/>
      </w:pPr>
      <w:r>
        <w:t>МАССА</w:t>
      </w:r>
    </w:p>
    <w:p w14:paraId="12ED636F" w14:textId="77777777" w:rsidR="004C6E29" w:rsidRDefault="004C6E29" w:rsidP="00B41B39">
      <w:pPr>
        <w:pStyle w:val="ab"/>
      </w:pPr>
      <w:r>
        <w:t>Мама!</w:t>
      </w:r>
    </w:p>
    <w:p w14:paraId="380C5D0F" w14:textId="31136F66" w:rsidR="004C6E29" w:rsidRDefault="004C6E29" w:rsidP="004C6E29">
      <w:pPr>
        <w:pStyle w:val="a7"/>
      </w:pPr>
      <w:r>
        <w:t>Мама Массы испуганно роняет пакеты на землю. Смотрит на Массу</w:t>
      </w:r>
      <w:r w:rsidR="00BA514F">
        <w:rPr>
          <w:lang w:val="ru-RU"/>
        </w:rPr>
        <w:t>,</w:t>
      </w:r>
      <w:r>
        <w:t xml:space="preserve"> который стоит с распростёртыми объятиями, появляется эффект свечения, как будто он святой, за его спиной появляются ангельские крылья.</w:t>
      </w:r>
    </w:p>
    <w:p w14:paraId="4D5AEA15" w14:textId="77777777" w:rsidR="004C6E29" w:rsidRDefault="004C6E29" w:rsidP="00165725">
      <w:pPr>
        <w:pStyle w:val="a9"/>
      </w:pPr>
      <w:r>
        <w:t>МАМА МАССЫ</w:t>
      </w:r>
    </w:p>
    <w:p w14:paraId="33D2F51B" w14:textId="77777777" w:rsidR="004C6E29" w:rsidRDefault="004C6E29" w:rsidP="00B41B39">
      <w:pPr>
        <w:pStyle w:val="ae"/>
      </w:pPr>
      <w:r>
        <w:t>(дрожащим голосом)</w:t>
      </w:r>
    </w:p>
    <w:p w14:paraId="3F11DF9B" w14:textId="77777777" w:rsidR="004C6E29" w:rsidRDefault="004C6E29" w:rsidP="00B41B39">
      <w:pPr>
        <w:pStyle w:val="ab"/>
      </w:pPr>
      <w:r>
        <w:t>Сынок!?</w:t>
      </w:r>
    </w:p>
    <w:p w14:paraId="2BBC0C22" w14:textId="77777777" w:rsidR="004C6E29" w:rsidRDefault="004C6E29" w:rsidP="00165725">
      <w:pPr>
        <w:pStyle w:val="a9"/>
      </w:pPr>
      <w:r>
        <w:t>МАССА</w:t>
      </w:r>
    </w:p>
    <w:p w14:paraId="682A517C" w14:textId="77777777" w:rsidR="004C6E29" w:rsidRDefault="004C6E29" w:rsidP="00B41B39">
      <w:pPr>
        <w:pStyle w:val="ab"/>
      </w:pPr>
      <w:r>
        <w:t>Мамочка!</w:t>
      </w:r>
    </w:p>
    <w:p w14:paraId="3A84F9C8" w14:textId="77777777" w:rsidR="004C6E29" w:rsidRDefault="004C6E29" w:rsidP="004C6E29">
      <w:pPr>
        <w:pStyle w:val="a7"/>
      </w:pPr>
      <w:r>
        <w:t>Мама падает в обморок. Масса в шоке испуганно подбегает к ней.</w:t>
      </w:r>
    </w:p>
    <w:p w14:paraId="1A6F518A" w14:textId="77777777" w:rsidR="004C6E29" w:rsidRDefault="004C6E29" w:rsidP="00165725">
      <w:pPr>
        <w:pStyle w:val="a9"/>
      </w:pPr>
      <w:r>
        <w:t>МАССА</w:t>
      </w:r>
    </w:p>
    <w:p w14:paraId="3B97D37B" w14:textId="77777777" w:rsidR="004C6E29" w:rsidRDefault="004C6E29" w:rsidP="00B41B39">
      <w:pPr>
        <w:pStyle w:val="ab"/>
      </w:pPr>
      <w:r>
        <w:t>Мамуль, ты чего!?</w:t>
      </w:r>
    </w:p>
    <w:p w14:paraId="4A98DFF0" w14:textId="77777777" w:rsidR="004C6E29" w:rsidRDefault="004C6E29" w:rsidP="004C6E29">
      <w:pPr>
        <w:pStyle w:val="a7"/>
      </w:pPr>
      <w:r>
        <w:t xml:space="preserve">В панике не знает, что делать. </w:t>
      </w:r>
      <w:r w:rsidR="00243E40">
        <w:rPr>
          <w:lang w:val="ru-RU"/>
        </w:rPr>
        <w:t>Фил ждёт его возле машины. Увидев, что происходит, бежит к</w:t>
      </w:r>
      <w:r>
        <w:t xml:space="preserve"> </w:t>
      </w:r>
      <w:r w:rsidR="00243E40">
        <w:rPr>
          <w:lang w:val="ru-RU"/>
        </w:rPr>
        <w:t>Массе</w:t>
      </w:r>
      <w:r>
        <w:t>.</w:t>
      </w:r>
    </w:p>
    <w:p w14:paraId="65D3D440" w14:textId="77777777" w:rsidR="004C6E29" w:rsidRDefault="004C6E29" w:rsidP="00165725">
      <w:pPr>
        <w:pStyle w:val="a9"/>
      </w:pPr>
      <w:r>
        <w:t>ФИЛ</w:t>
      </w:r>
    </w:p>
    <w:p w14:paraId="0A8281D5" w14:textId="77777777" w:rsidR="004C6E29" w:rsidRDefault="004C6E29" w:rsidP="00B41B39">
      <w:pPr>
        <w:pStyle w:val="ab"/>
        <w:rPr>
          <w:lang w:val="ru-RU"/>
        </w:rPr>
      </w:pPr>
      <w:r>
        <w:t>Масса, ну на фига? Мать решил на тот свет отправить?</w:t>
      </w:r>
      <w:r w:rsidR="00243E40">
        <w:rPr>
          <w:lang w:val="ru-RU"/>
        </w:rPr>
        <w:t xml:space="preserve"> В скорую звони!</w:t>
      </w:r>
    </w:p>
    <w:p w14:paraId="4BBB6F0B" w14:textId="77777777" w:rsidR="004474B9" w:rsidRPr="004474B9" w:rsidRDefault="004474B9" w:rsidP="004474B9">
      <w:pPr>
        <w:pStyle w:val="a7"/>
      </w:pPr>
      <w:r w:rsidRPr="004474B9">
        <w:t>Фил даёт Массе телефон. Масса дозванивается, говорит в трубку.</w:t>
      </w:r>
    </w:p>
    <w:p w14:paraId="709FC858" w14:textId="77777777" w:rsidR="004C6E29" w:rsidRDefault="004C6E29" w:rsidP="00165725">
      <w:pPr>
        <w:pStyle w:val="a9"/>
      </w:pPr>
      <w:r>
        <w:t>МАССА</w:t>
      </w:r>
    </w:p>
    <w:p w14:paraId="3CD5BF85" w14:textId="2227FF58" w:rsidR="004C6E29" w:rsidRDefault="004C6E29" w:rsidP="00B41B39">
      <w:pPr>
        <w:pStyle w:val="ab"/>
      </w:pPr>
      <w:r>
        <w:t xml:space="preserve">Алё, скорая! Женщина в обморок упала! Суворова </w:t>
      </w:r>
      <w:r w:rsidR="00B805E0">
        <w:rPr>
          <w:lang w:val="ru-RU"/>
        </w:rPr>
        <w:t>сорок два</w:t>
      </w:r>
      <w:r>
        <w:t>! Срочно!</w:t>
      </w:r>
    </w:p>
    <w:p w14:paraId="6F212C5A" w14:textId="77777777" w:rsidR="004C6E29" w:rsidRDefault="004C6E29" w:rsidP="00165725">
      <w:pPr>
        <w:pStyle w:val="a9"/>
      </w:pPr>
      <w:r>
        <w:t>ФИЛ</w:t>
      </w:r>
    </w:p>
    <w:p w14:paraId="66AF6D22" w14:textId="77777777" w:rsidR="004C6E29" w:rsidRDefault="004C6E29" w:rsidP="00B41B39">
      <w:pPr>
        <w:pStyle w:val="ab"/>
      </w:pPr>
      <w:r>
        <w:t>Надо её в чувство привести...</w:t>
      </w:r>
    </w:p>
    <w:p w14:paraId="72FA95AE" w14:textId="77777777" w:rsidR="004C6E29" w:rsidRDefault="004C6E29" w:rsidP="004C6E29">
      <w:pPr>
        <w:pStyle w:val="a7"/>
      </w:pPr>
      <w:r>
        <w:t>Масса в панике хватает банку с соленьями, открывает её, набирает в рот рассол и прыскает в лицо мамы. Фил в шоке.</w:t>
      </w:r>
    </w:p>
    <w:p w14:paraId="124D165F" w14:textId="77777777" w:rsidR="004C6E29" w:rsidRDefault="004C6E29" w:rsidP="00165725">
      <w:pPr>
        <w:pStyle w:val="a9"/>
      </w:pPr>
      <w:r>
        <w:t>ФИЛ</w:t>
      </w:r>
    </w:p>
    <w:p w14:paraId="325FEC31" w14:textId="77777777" w:rsidR="004C6E29" w:rsidRDefault="004C6E29" w:rsidP="00B41B39">
      <w:pPr>
        <w:pStyle w:val="ab"/>
      </w:pPr>
      <w:r>
        <w:t>Ты бы её ещё борщом окатил!</w:t>
      </w:r>
    </w:p>
    <w:p w14:paraId="24F4D7B0" w14:textId="77777777" w:rsidR="004C6E29" w:rsidRDefault="00B41B39" w:rsidP="00B41B39">
      <w:pPr>
        <w:pStyle w:val="a6"/>
      </w:pPr>
      <w:r>
        <w:t>3-12.</w:t>
      </w:r>
      <w:r>
        <w:tab/>
      </w:r>
      <w:r w:rsidR="004C6E29">
        <w:t>ИНТ. РЕСТОРАН</w:t>
      </w:r>
      <w:r>
        <w:t xml:space="preserve"> (</w:t>
      </w:r>
      <w:r w:rsidRPr="00B41B39">
        <w:rPr>
          <w:caps w:val="0"/>
        </w:rPr>
        <w:t>коридор, зал 1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60034424" w14:textId="193F770A" w:rsidR="004C6E29" w:rsidRDefault="004C6E29" w:rsidP="00D649BF">
      <w:pPr>
        <w:pStyle w:val="a7"/>
        <w:keepNext/>
        <w:keepLines/>
      </w:pPr>
      <w:r>
        <w:t xml:space="preserve">Чак выходит из туалета и видит, что Олеси нигде нет. </w:t>
      </w:r>
      <w:r w:rsidRPr="00A44776">
        <w:rPr>
          <w:strike/>
          <w:color w:val="A6A6A6" w:themeColor="background1" w:themeShade="A6"/>
        </w:rPr>
        <w:t>А Пётр по телефону вызывает полицию и Скорую.</w:t>
      </w:r>
      <w:r w:rsidRPr="00A44776">
        <w:rPr>
          <w:color w:val="A6A6A6" w:themeColor="background1" w:themeShade="A6"/>
        </w:rPr>
        <w:t xml:space="preserve"> </w:t>
      </w:r>
      <w:r w:rsidR="00A44776">
        <w:rPr>
          <w:lang w:val="ru-RU"/>
        </w:rPr>
        <w:t xml:space="preserve"> </w:t>
      </w:r>
      <w:r w:rsidR="00A44776" w:rsidRPr="00A44776">
        <w:rPr>
          <w:color w:val="00B050"/>
          <w:lang w:val="ru-RU"/>
        </w:rPr>
        <w:t xml:space="preserve">Петя сидит у входа, вытирая кровь, льющуюся из носа и уха. Ему помогает официант, прикладывая к носу пакет со льдом. </w:t>
      </w:r>
      <w:r>
        <w:t>С улицы уже слышатся сирены.</w:t>
      </w:r>
    </w:p>
    <w:p w14:paraId="785A04AC" w14:textId="77777777" w:rsidR="004C6E29" w:rsidRDefault="004C6E29" w:rsidP="00D649BF">
      <w:pPr>
        <w:pStyle w:val="a7"/>
        <w:keepNext/>
        <w:keepLines/>
      </w:pPr>
      <w:r>
        <w:t>Чак быстро возвращается к столику, где его ждёт Вжик. Вжик улыбается.</w:t>
      </w:r>
    </w:p>
    <w:p w14:paraId="30723465" w14:textId="77777777" w:rsidR="004C6E29" w:rsidRDefault="004C6E29" w:rsidP="00B41B39">
      <w:pPr>
        <w:pStyle w:val="a9"/>
      </w:pPr>
      <w:r>
        <w:t>ВЖИК</w:t>
      </w:r>
    </w:p>
    <w:p w14:paraId="2850CE8D" w14:textId="77777777" w:rsidR="004C6E29" w:rsidRDefault="004C6E29" w:rsidP="00B41B39">
      <w:pPr>
        <w:pStyle w:val="ab"/>
      </w:pPr>
      <w:r>
        <w:t>Чё</w:t>
      </w:r>
      <w:r w:rsidR="00B41B39">
        <w:rPr>
          <w:lang w:val="ru-RU"/>
        </w:rPr>
        <w:t>,</w:t>
      </w:r>
      <w:r>
        <w:t xml:space="preserve"> Чак, промял стульЧАК?</w:t>
      </w:r>
    </w:p>
    <w:p w14:paraId="3F10B21E" w14:textId="77777777" w:rsidR="004C6E29" w:rsidRDefault="004C6E29" w:rsidP="004C6E29">
      <w:pPr>
        <w:pStyle w:val="a7"/>
      </w:pPr>
      <w:r>
        <w:t>Вжик ржёт. Чак злобно смотрит на Вжика. Вжик занервничал.</w:t>
      </w:r>
    </w:p>
    <w:p w14:paraId="7E8DF9E4" w14:textId="77777777" w:rsidR="004C6E29" w:rsidRPr="00A44776" w:rsidRDefault="004C6E29" w:rsidP="00B41B39">
      <w:pPr>
        <w:pStyle w:val="a9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>ВЖИК</w:t>
      </w:r>
    </w:p>
    <w:p w14:paraId="27B8AD98" w14:textId="77777777" w:rsidR="004C6E29" w:rsidRPr="00A44776" w:rsidRDefault="004C6E29" w:rsidP="00B41B39">
      <w:pPr>
        <w:pStyle w:val="ab"/>
        <w:rPr>
          <w:strike/>
          <w:color w:val="A6A6A6" w:themeColor="background1" w:themeShade="A6"/>
        </w:rPr>
      </w:pPr>
      <w:r w:rsidRPr="00A44776">
        <w:rPr>
          <w:strike/>
          <w:color w:val="A6A6A6" w:themeColor="background1" w:themeShade="A6"/>
        </w:rPr>
        <w:t>Да я пошутил, просто ты долго…</w:t>
      </w:r>
    </w:p>
    <w:p w14:paraId="72E86D2B" w14:textId="77777777" w:rsidR="004C6E29" w:rsidRDefault="004C6E29" w:rsidP="00B41B39">
      <w:pPr>
        <w:pStyle w:val="a9"/>
      </w:pPr>
      <w:r>
        <w:t>ЧАК</w:t>
      </w:r>
    </w:p>
    <w:p w14:paraId="59B0F95D" w14:textId="77777777" w:rsidR="004C6E29" w:rsidRDefault="004C6E29" w:rsidP="00B41B39">
      <w:pPr>
        <w:pStyle w:val="ab"/>
      </w:pPr>
      <w:r>
        <w:t>Пацаны где?</w:t>
      </w:r>
    </w:p>
    <w:p w14:paraId="755B509B" w14:textId="77777777" w:rsidR="004C6E29" w:rsidRDefault="004C6E29" w:rsidP="00B41B39">
      <w:pPr>
        <w:pStyle w:val="a9"/>
      </w:pPr>
      <w:r>
        <w:t>ВЖИК</w:t>
      </w:r>
    </w:p>
    <w:p w14:paraId="4B3032C2" w14:textId="77777777" w:rsidR="004C6E29" w:rsidRDefault="004C6E29" w:rsidP="00B41B39">
      <w:pPr>
        <w:pStyle w:val="ab"/>
      </w:pPr>
      <w:r>
        <w:t>Отскочили, там у Массы семейный гемор.</w:t>
      </w:r>
    </w:p>
    <w:p w14:paraId="13181E69" w14:textId="77777777" w:rsidR="004C6E29" w:rsidRDefault="004C6E29" w:rsidP="00B41B39">
      <w:pPr>
        <w:pStyle w:val="a9"/>
      </w:pPr>
      <w:r>
        <w:t>ЧАК</w:t>
      </w:r>
    </w:p>
    <w:p w14:paraId="1F536522" w14:textId="77777777" w:rsidR="004C6E29" w:rsidRDefault="004C6E29" w:rsidP="00B41B39">
      <w:pPr>
        <w:pStyle w:val="ab"/>
      </w:pPr>
      <w:r>
        <w:t>Давай валить отсюда, пока у нас гемор не случился. Я там коммерса одного приложил, менты нагрянуть могут.</w:t>
      </w:r>
    </w:p>
    <w:p w14:paraId="5D5B8BA9" w14:textId="73AB1087" w:rsidR="004C6E29" w:rsidRDefault="004C6E29" w:rsidP="004C6E29">
      <w:pPr>
        <w:pStyle w:val="a7"/>
      </w:pPr>
      <w:r>
        <w:t xml:space="preserve">Чак и Вжик встают, быстро собираются. Подбегает </w:t>
      </w:r>
      <w:r w:rsidR="00BA514F">
        <w:rPr>
          <w:lang w:val="ru-RU"/>
        </w:rPr>
        <w:t>О</w:t>
      </w:r>
      <w:r>
        <w:t>фициант</w:t>
      </w:r>
      <w:r w:rsidR="00BA514F">
        <w:rPr>
          <w:lang w:val="ru-RU"/>
        </w:rPr>
        <w:t xml:space="preserve"> 2</w:t>
      </w:r>
      <w:r>
        <w:t>.</w:t>
      </w:r>
    </w:p>
    <w:p w14:paraId="1C09C915" w14:textId="77777777" w:rsidR="004C6E29" w:rsidRDefault="004C6E29" w:rsidP="00B41B39">
      <w:pPr>
        <w:pStyle w:val="a9"/>
      </w:pPr>
      <w:r>
        <w:t>ОФИЦИАНТ 2</w:t>
      </w:r>
    </w:p>
    <w:p w14:paraId="3E73F9AE" w14:textId="77777777" w:rsidR="004C6E29" w:rsidRDefault="004C6E29" w:rsidP="00B41B39">
      <w:pPr>
        <w:pStyle w:val="ab"/>
      </w:pPr>
      <w:r>
        <w:t>Вас посчитать?</w:t>
      </w:r>
    </w:p>
    <w:p w14:paraId="023E53E5" w14:textId="77777777" w:rsidR="004C6E29" w:rsidRDefault="004C6E29" w:rsidP="00B41B39">
      <w:pPr>
        <w:pStyle w:val="a9"/>
      </w:pPr>
      <w:r>
        <w:t>ЧАК</w:t>
      </w:r>
    </w:p>
    <w:p w14:paraId="2C2516D7" w14:textId="77777777" w:rsidR="004C6E29" w:rsidRDefault="004C6E29" w:rsidP="00B41B39">
      <w:pPr>
        <w:pStyle w:val="ab"/>
      </w:pPr>
      <w:r>
        <w:t>А ч</w:t>
      </w:r>
      <w:r w:rsidR="00B41B39">
        <w:rPr>
          <w:lang w:val="ru-RU"/>
        </w:rPr>
        <w:t>ё</w:t>
      </w:r>
      <w:r>
        <w:t xml:space="preserve"> нас считать?! Нас двое!</w:t>
      </w:r>
    </w:p>
    <w:p w14:paraId="25E9F4C0" w14:textId="51E039FE" w:rsidR="004474B9" w:rsidRDefault="004474B9" w:rsidP="004474B9">
      <w:pPr>
        <w:pStyle w:val="a7"/>
      </w:pPr>
      <w:r>
        <w:t>Чак ржёт и су</w:t>
      </w:r>
      <w:r>
        <w:rPr>
          <w:lang w:val="ru-RU"/>
        </w:rPr>
        <w:t>ё</w:t>
      </w:r>
      <w:r>
        <w:t>т Официанту полную руку денег – там и тысячные</w:t>
      </w:r>
      <w:r w:rsidR="00B805E0">
        <w:rPr>
          <w:lang w:val="ru-RU"/>
        </w:rPr>
        <w:t>,</w:t>
      </w:r>
      <w:r>
        <w:t xml:space="preserve"> и сотки.</w:t>
      </w:r>
    </w:p>
    <w:p w14:paraId="1B5F2E89" w14:textId="77777777" w:rsidR="004474B9" w:rsidRDefault="004474B9" w:rsidP="004474B9">
      <w:pPr>
        <w:pStyle w:val="a9"/>
      </w:pPr>
      <w:r>
        <w:t>ЧАК</w:t>
      </w:r>
    </w:p>
    <w:p w14:paraId="2D890DDF" w14:textId="77777777" w:rsidR="004474B9" w:rsidRDefault="004474B9" w:rsidP="004474B9">
      <w:pPr>
        <w:pStyle w:val="ae"/>
      </w:pPr>
      <w:r>
        <w:t>(великодушно)</w:t>
      </w:r>
    </w:p>
    <w:p w14:paraId="7DE5DE27" w14:textId="77777777" w:rsidR="004474B9" w:rsidRPr="004474B9" w:rsidRDefault="004474B9" w:rsidP="004474B9">
      <w:pPr>
        <w:pStyle w:val="ab"/>
      </w:pPr>
      <w:r>
        <w:t>Сдачу оставь себе!</w:t>
      </w:r>
    </w:p>
    <w:p w14:paraId="76887C92" w14:textId="77777777" w:rsidR="004C6E29" w:rsidRDefault="00B41B39" w:rsidP="00B41B39">
      <w:pPr>
        <w:pStyle w:val="a6"/>
      </w:pPr>
      <w:r>
        <w:t>3-13.</w:t>
      </w:r>
      <w:r>
        <w:tab/>
      </w:r>
      <w:r w:rsidR="004C6E29">
        <w:t xml:space="preserve">НАТ. </w:t>
      </w:r>
      <w:r w:rsidR="0063654A">
        <w:t>ДОМ</w:t>
      </w:r>
      <w:r w:rsidR="004C6E29">
        <w:t xml:space="preserve"> МАССЫ</w:t>
      </w:r>
      <w:r w:rsidR="0063654A">
        <w:t xml:space="preserve"> (</w:t>
      </w:r>
      <w:r w:rsidR="0063654A" w:rsidRPr="0063654A">
        <w:rPr>
          <w:caps w:val="0"/>
        </w:rPr>
        <w:t>у подъезда</w:t>
      </w:r>
      <w:r w:rsidR="0063654A"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6D1FD75C" w14:textId="77777777" w:rsidR="004C6E29" w:rsidRDefault="004C6E29" w:rsidP="00D649BF">
      <w:pPr>
        <w:pStyle w:val="a7"/>
        <w:keepNext/>
        <w:keepLines/>
      </w:pPr>
      <w:r>
        <w:t>Слышатся сирены скорой. Машина подъезжает, выход</w:t>
      </w:r>
      <w:r w:rsidR="00B41B39" w:rsidRPr="00D649BF">
        <w:t>я</w:t>
      </w:r>
      <w:r>
        <w:t xml:space="preserve">т </w:t>
      </w:r>
      <w:r w:rsidR="00B41B39" w:rsidRPr="00D649BF">
        <w:t>ВРАЧ</w:t>
      </w:r>
      <w:r>
        <w:t xml:space="preserve"> </w:t>
      </w:r>
      <w:r w:rsidR="00B41B39" w:rsidRPr="00D649BF">
        <w:t>и</w:t>
      </w:r>
      <w:r>
        <w:t xml:space="preserve"> </w:t>
      </w:r>
      <w:r w:rsidR="00B41B39" w:rsidRPr="00D649BF">
        <w:t>САНИТАР</w:t>
      </w:r>
      <w:r>
        <w:t>.</w:t>
      </w:r>
    </w:p>
    <w:p w14:paraId="7995DB08" w14:textId="77777777" w:rsidR="004C6E29" w:rsidRDefault="004C6E29" w:rsidP="00B41B39">
      <w:pPr>
        <w:pStyle w:val="a9"/>
      </w:pPr>
      <w:r>
        <w:t>ВРАЧ</w:t>
      </w:r>
    </w:p>
    <w:p w14:paraId="0500B06E" w14:textId="77777777" w:rsidR="004C6E29" w:rsidRDefault="004C6E29" w:rsidP="00B41B39">
      <w:pPr>
        <w:pStyle w:val="ab"/>
      </w:pPr>
      <w:r>
        <w:t>Что случилось?</w:t>
      </w:r>
    </w:p>
    <w:p w14:paraId="067D1C72" w14:textId="77777777" w:rsidR="004C6E29" w:rsidRDefault="004C6E29" w:rsidP="00B41B39">
      <w:pPr>
        <w:pStyle w:val="a9"/>
      </w:pPr>
      <w:r>
        <w:t>ФИЛ</w:t>
      </w:r>
    </w:p>
    <w:p w14:paraId="08B8E289" w14:textId="0C44B182" w:rsidR="004C6E29" w:rsidRPr="00DF1B17" w:rsidRDefault="004C6E29" w:rsidP="00B41B39">
      <w:pPr>
        <w:pStyle w:val="ab"/>
        <w:rPr>
          <w:lang w:val="ru-RU"/>
        </w:rPr>
      </w:pPr>
      <w:r>
        <w:t>Из подъезда вышли, соседка лежит</w:t>
      </w:r>
      <w:r w:rsidR="00DF1B17">
        <w:rPr>
          <w:lang w:val="ru-RU"/>
        </w:rPr>
        <w:t>…</w:t>
      </w:r>
    </w:p>
    <w:p w14:paraId="37D76030" w14:textId="77777777" w:rsidR="004C6E29" w:rsidRDefault="004C6E29" w:rsidP="004C6E29">
      <w:pPr>
        <w:pStyle w:val="a7"/>
      </w:pPr>
      <w:r>
        <w:t>Мать Массы загружают в карету скорой помощи.</w:t>
      </w:r>
    </w:p>
    <w:p w14:paraId="5C91D0AD" w14:textId="77777777" w:rsidR="004C6E29" w:rsidRDefault="004C6E29" w:rsidP="00B41B39">
      <w:pPr>
        <w:pStyle w:val="a9"/>
      </w:pPr>
      <w:r>
        <w:t>МАССА</w:t>
      </w:r>
    </w:p>
    <w:p w14:paraId="60FF6260" w14:textId="77777777" w:rsidR="004C6E29" w:rsidRDefault="004C6E29" w:rsidP="00EF5B4D">
      <w:pPr>
        <w:pStyle w:val="ab"/>
      </w:pPr>
      <w:r>
        <w:t>Можно мы с ней поедем?</w:t>
      </w:r>
    </w:p>
    <w:p w14:paraId="406DDB6F" w14:textId="77777777" w:rsidR="004C6E29" w:rsidRDefault="004C6E29" w:rsidP="00B41B39">
      <w:pPr>
        <w:pStyle w:val="a9"/>
      </w:pPr>
      <w:r>
        <w:t>ВРАЧ</w:t>
      </w:r>
    </w:p>
    <w:p w14:paraId="51881401" w14:textId="4C42CD4A" w:rsidR="004C6E29" w:rsidRPr="00DF1B17" w:rsidRDefault="004C6E29" w:rsidP="00EF5B4D">
      <w:pPr>
        <w:pStyle w:val="ab"/>
        <w:rPr>
          <w:lang w:val="ru-RU"/>
        </w:rPr>
      </w:pPr>
      <w:r>
        <w:t>Не ребят! У нас там ещё пациент, с сотрясением</w:t>
      </w:r>
      <w:r w:rsidR="00DF1B17">
        <w:rPr>
          <w:lang w:val="ru-RU"/>
        </w:rPr>
        <w:t>…</w:t>
      </w:r>
    </w:p>
    <w:p w14:paraId="6C744CAB" w14:textId="77777777" w:rsidR="004C6E29" w:rsidRDefault="004C6E29" w:rsidP="004C6E29">
      <w:pPr>
        <w:pStyle w:val="a7"/>
      </w:pPr>
      <w:r>
        <w:t>Открывается дверь скорой, внутри сидит Пётр, с перебинтованной головой и в носу два больших ватных тампона.</w:t>
      </w:r>
    </w:p>
    <w:p w14:paraId="44AE21F3" w14:textId="77777777" w:rsidR="004C6E29" w:rsidRDefault="004C6E29" w:rsidP="00B41B39">
      <w:pPr>
        <w:pStyle w:val="a9"/>
      </w:pPr>
      <w:r>
        <w:t>ПЁТР</w:t>
      </w:r>
    </w:p>
    <w:p w14:paraId="67593B6B" w14:textId="77777777" w:rsidR="004C6E29" w:rsidRDefault="004C6E29" w:rsidP="00EF5B4D">
      <w:pPr>
        <w:pStyle w:val="ab"/>
      </w:pPr>
      <w:r>
        <w:t>Фу! Чё от неё так рассолом несёт, я аж через вату чувствую...</w:t>
      </w:r>
    </w:p>
    <w:p w14:paraId="65497766" w14:textId="77777777" w:rsidR="004C6E29" w:rsidRDefault="004C6E29" w:rsidP="00B41B39">
      <w:pPr>
        <w:pStyle w:val="a9"/>
      </w:pPr>
      <w:r>
        <w:t>МАССА</w:t>
      </w:r>
    </w:p>
    <w:p w14:paraId="4E7663BD" w14:textId="77777777" w:rsidR="004C6E29" w:rsidRDefault="004C6E29" w:rsidP="00EF5B4D">
      <w:pPr>
        <w:pStyle w:val="ab"/>
      </w:pPr>
      <w:r>
        <w:t>Мужик! Тебе чё, в коллекцию ещё добавить?!</w:t>
      </w:r>
    </w:p>
    <w:p w14:paraId="2EDD21C7" w14:textId="77777777" w:rsidR="004C6E29" w:rsidRDefault="004C6E29" w:rsidP="004C6E29">
      <w:pPr>
        <w:pStyle w:val="a7"/>
      </w:pPr>
      <w:r>
        <w:t>Пётр испуганно закрывает дверь.</w:t>
      </w:r>
    </w:p>
    <w:p w14:paraId="74659A25" w14:textId="77777777" w:rsidR="004C6E29" w:rsidRDefault="004C6E29" w:rsidP="00B41B39">
      <w:pPr>
        <w:pStyle w:val="a9"/>
      </w:pPr>
      <w:r>
        <w:t>ФИЛ</w:t>
      </w:r>
    </w:p>
    <w:p w14:paraId="78D768E3" w14:textId="77777777" w:rsidR="004C6E29" w:rsidRDefault="004C6E29" w:rsidP="00EF5B4D">
      <w:pPr>
        <w:pStyle w:val="ab"/>
      </w:pPr>
      <w:r>
        <w:t>А чё это у вас на одну скорую несколько пациентов?</w:t>
      </w:r>
    </w:p>
    <w:p w14:paraId="7ADFB895" w14:textId="77777777" w:rsidR="004C6E29" w:rsidRDefault="004C6E29" w:rsidP="00B41B39">
      <w:pPr>
        <w:pStyle w:val="a9"/>
      </w:pPr>
      <w:r>
        <w:t>ВРАЧ</w:t>
      </w:r>
    </w:p>
    <w:p w14:paraId="73B93086" w14:textId="77777777" w:rsidR="004C6E29" w:rsidRDefault="004C6E29" w:rsidP="00EF5B4D">
      <w:pPr>
        <w:pStyle w:val="ab"/>
      </w:pPr>
      <w:r>
        <w:t>Так все машины на матче Зенит-Спартак дежурят. Сегодня в травматологии будет аншлаг.</w:t>
      </w:r>
    </w:p>
    <w:p w14:paraId="22878363" w14:textId="77777777" w:rsidR="004C6E29" w:rsidRDefault="004C6E29" w:rsidP="00B41B39">
      <w:pPr>
        <w:pStyle w:val="a9"/>
      </w:pPr>
      <w:r>
        <w:t>ФИЛ</w:t>
      </w:r>
    </w:p>
    <w:p w14:paraId="43C8266F" w14:textId="77777777" w:rsidR="00EF5B4D" w:rsidRDefault="004C6E29" w:rsidP="00EF5B4D">
      <w:pPr>
        <w:pStyle w:val="ae"/>
      </w:pPr>
      <w:r>
        <w:t>(Массе)</w:t>
      </w:r>
    </w:p>
    <w:p w14:paraId="70775660" w14:textId="77777777" w:rsidR="004C6E29" w:rsidRDefault="004C6E29" w:rsidP="00EF5B4D">
      <w:pPr>
        <w:pStyle w:val="ab"/>
      </w:pPr>
      <w:r>
        <w:t>Ничего не изменилось!</w:t>
      </w:r>
    </w:p>
    <w:p w14:paraId="2D3989DA" w14:textId="77777777" w:rsidR="004C6E29" w:rsidRDefault="004C6E29" w:rsidP="00B41B39">
      <w:pPr>
        <w:pStyle w:val="a9"/>
      </w:pPr>
      <w:r>
        <w:t>ВРАЧ</w:t>
      </w:r>
    </w:p>
    <w:p w14:paraId="136A361B" w14:textId="77777777" w:rsidR="004C6E29" w:rsidRDefault="004C6E29" w:rsidP="00EF5B4D">
      <w:pPr>
        <w:pStyle w:val="ab"/>
      </w:pPr>
      <w:r>
        <w:t>А вашу пациентку повезём в третью городскую. Хотите, догоняйте.</w:t>
      </w:r>
    </w:p>
    <w:p w14:paraId="6CAA6F57" w14:textId="77777777" w:rsidR="004C6E29" w:rsidRDefault="004C6E29" w:rsidP="004C6E29">
      <w:pPr>
        <w:pStyle w:val="a7"/>
      </w:pPr>
      <w:r>
        <w:t>Врач садится в машину. Включились сирены. Скорая отъезжает.</w:t>
      </w:r>
    </w:p>
    <w:p w14:paraId="617E4C06" w14:textId="77777777" w:rsidR="004C6E29" w:rsidRDefault="004C6E29" w:rsidP="00B41B39">
      <w:pPr>
        <w:pStyle w:val="a9"/>
      </w:pPr>
      <w:r>
        <w:t>МАССА</w:t>
      </w:r>
    </w:p>
    <w:p w14:paraId="45375FEA" w14:textId="6248FE97" w:rsidR="004C6E29" w:rsidRDefault="004C6E29" w:rsidP="00EF5B4D">
      <w:pPr>
        <w:pStyle w:val="ab"/>
      </w:pPr>
      <w:r w:rsidRPr="00A44776">
        <w:rPr>
          <w:strike/>
          <w:color w:val="A6A6A6" w:themeColor="background1" w:themeShade="A6"/>
        </w:rPr>
        <w:t>Ну чё, в третью городскую?!</w:t>
      </w:r>
      <w:r w:rsidRPr="00A44776">
        <w:rPr>
          <w:color w:val="A6A6A6" w:themeColor="background1" w:themeShade="A6"/>
        </w:rPr>
        <w:t xml:space="preserve"> </w:t>
      </w:r>
      <w:r w:rsidR="00A44776" w:rsidRPr="00A44776">
        <w:rPr>
          <w:color w:val="00B050"/>
          <w:lang w:val="ru-RU"/>
        </w:rPr>
        <w:t>Поехали, я</w:t>
      </w:r>
      <w:r>
        <w:t xml:space="preserve"> её в таком состоянии не брошу!</w:t>
      </w:r>
    </w:p>
    <w:p w14:paraId="786776C3" w14:textId="77777777" w:rsidR="004C6E29" w:rsidRDefault="004C6E29" w:rsidP="00B41B39">
      <w:pPr>
        <w:pStyle w:val="a9"/>
      </w:pPr>
      <w:r>
        <w:t>ФИЛ</w:t>
      </w:r>
    </w:p>
    <w:p w14:paraId="3444001D" w14:textId="77777777" w:rsidR="004C6E29" w:rsidRDefault="004C6E29" w:rsidP="00EF5B4D">
      <w:pPr>
        <w:pStyle w:val="ab"/>
      </w:pPr>
      <w:r>
        <w:t xml:space="preserve">Ладно, погнали </w:t>
      </w:r>
      <w:r w:rsidRPr="00A44776">
        <w:rPr>
          <w:strike/>
          <w:color w:val="A6A6A6" w:themeColor="background1" w:themeShade="A6"/>
        </w:rPr>
        <w:t>скорее</w:t>
      </w:r>
      <w:r>
        <w:t>!</w:t>
      </w:r>
    </w:p>
    <w:p w14:paraId="2FC53A51" w14:textId="77777777" w:rsidR="004C6E29" w:rsidRDefault="004C6E29" w:rsidP="004C6E29">
      <w:pPr>
        <w:pStyle w:val="a7"/>
      </w:pPr>
      <w:r>
        <w:t>Они уходят. Масса резко возвращается. Наклоняется и берёт банку с соленьями.</w:t>
      </w:r>
    </w:p>
    <w:p w14:paraId="3C5B10D7" w14:textId="77777777" w:rsidR="004C6E29" w:rsidRDefault="004C6E29" w:rsidP="00B41B39">
      <w:pPr>
        <w:pStyle w:val="a9"/>
      </w:pPr>
      <w:r>
        <w:t>ФИЛ</w:t>
      </w:r>
    </w:p>
    <w:p w14:paraId="0CA1D2AA" w14:textId="61710A9D" w:rsidR="004C6E29" w:rsidRDefault="004C6E29" w:rsidP="00EF5B4D">
      <w:pPr>
        <w:pStyle w:val="ab"/>
      </w:pPr>
      <w:r w:rsidRPr="00A44776">
        <w:rPr>
          <w:strike/>
          <w:color w:val="A6A6A6" w:themeColor="background1" w:themeShade="A6"/>
        </w:rPr>
        <w:t xml:space="preserve">И </w:t>
      </w:r>
      <w:r w:rsidR="00A44776" w:rsidRPr="00A44776">
        <w:rPr>
          <w:color w:val="00B050"/>
          <w:lang w:val="ru-RU"/>
        </w:rPr>
        <w:t>Н</w:t>
      </w:r>
      <w:r>
        <w:t>ахрена?!</w:t>
      </w:r>
    </w:p>
    <w:p w14:paraId="371B6CF8" w14:textId="77777777" w:rsidR="004C6E29" w:rsidRDefault="004C6E29" w:rsidP="00B41B39">
      <w:pPr>
        <w:pStyle w:val="a9"/>
      </w:pPr>
      <w:r>
        <w:t>МАССА</w:t>
      </w:r>
    </w:p>
    <w:p w14:paraId="32303C30" w14:textId="77777777" w:rsidR="004C6E29" w:rsidRDefault="004C6E29" w:rsidP="00EF5B4D">
      <w:pPr>
        <w:pStyle w:val="ab"/>
      </w:pPr>
      <w:r>
        <w:t>Ну а чё я в больницу без гостинцев приду?</w:t>
      </w:r>
    </w:p>
    <w:p w14:paraId="7F81CBF5" w14:textId="77777777" w:rsidR="004C6E29" w:rsidRDefault="00EF5B4D" w:rsidP="00EF5B4D">
      <w:pPr>
        <w:pStyle w:val="a6"/>
      </w:pPr>
      <w:r>
        <w:t>3-14.</w:t>
      </w:r>
      <w:r>
        <w:tab/>
      </w:r>
      <w:r w:rsidR="004C6E29">
        <w:t>ИНТ. БОЛЬНИЦА</w:t>
      </w:r>
      <w:r>
        <w:t xml:space="preserve"> (</w:t>
      </w:r>
      <w:r w:rsidRPr="00EF5B4D">
        <w:rPr>
          <w:caps w:val="0"/>
        </w:rPr>
        <w:t>коридор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317A83FF" w14:textId="77777777" w:rsidR="004C6E29" w:rsidRDefault="004C6E29" w:rsidP="00D649BF">
      <w:pPr>
        <w:pStyle w:val="a7"/>
        <w:keepNext/>
        <w:keepLines/>
      </w:pPr>
      <w:r>
        <w:t>По коридору отделения интенсивной терапии быстро идут Масса и Фил. При входе в отделение стоит пост Медсестры.</w:t>
      </w:r>
    </w:p>
    <w:p w14:paraId="44268934" w14:textId="77777777" w:rsidR="004C6E29" w:rsidRDefault="004C6E29" w:rsidP="00EF5B4D">
      <w:pPr>
        <w:pStyle w:val="a9"/>
      </w:pPr>
      <w:r>
        <w:t>МАССА</w:t>
      </w:r>
    </w:p>
    <w:p w14:paraId="156A793E" w14:textId="77777777" w:rsidR="004C6E29" w:rsidRDefault="004C6E29" w:rsidP="00EF5B4D">
      <w:pPr>
        <w:pStyle w:val="ab"/>
      </w:pPr>
      <w:r>
        <w:t>Здрасте! К вам Смирнова Татьяна Павловна поступала?</w:t>
      </w:r>
    </w:p>
    <w:p w14:paraId="30BA01D6" w14:textId="77777777" w:rsidR="004C6E29" w:rsidRDefault="004C6E29" w:rsidP="00EF5B4D">
      <w:pPr>
        <w:pStyle w:val="a9"/>
      </w:pPr>
      <w:r>
        <w:t>МЕДСЕСТРА</w:t>
      </w:r>
    </w:p>
    <w:p w14:paraId="6AE53F10" w14:textId="77777777" w:rsidR="004C6E29" w:rsidRDefault="004C6E29" w:rsidP="00EF5B4D">
      <w:pPr>
        <w:pStyle w:val="ab"/>
      </w:pPr>
      <w:r>
        <w:t xml:space="preserve">Да. </w:t>
      </w:r>
      <w:r w:rsidR="00EF5B4D">
        <w:t>Дойдёте</w:t>
      </w:r>
      <w:r>
        <w:t xml:space="preserve"> до угла, и первая дверь справа. Но посещения у нас ограничены. Вы ей  кем приходитесь?</w:t>
      </w:r>
    </w:p>
    <w:p w14:paraId="77B13E39" w14:textId="77777777" w:rsidR="004C6E29" w:rsidRDefault="004C6E29" w:rsidP="00EF5B4D">
      <w:pPr>
        <w:pStyle w:val="a9"/>
      </w:pPr>
      <w:r>
        <w:t>МАССА</w:t>
      </w:r>
    </w:p>
    <w:p w14:paraId="65AD02D2" w14:textId="77777777" w:rsidR="004C6E29" w:rsidRDefault="004C6E29" w:rsidP="00EF5B4D">
      <w:pPr>
        <w:pStyle w:val="ab"/>
      </w:pPr>
      <w:r>
        <w:t>Сын!</w:t>
      </w:r>
    </w:p>
    <w:p w14:paraId="395224B5" w14:textId="77777777" w:rsidR="004C6E29" w:rsidRDefault="004C6E29" w:rsidP="00EF5B4D">
      <w:pPr>
        <w:pStyle w:val="a9"/>
      </w:pPr>
      <w:r>
        <w:t>МЕДСЕСТРА</w:t>
      </w:r>
    </w:p>
    <w:p w14:paraId="1F56F53E" w14:textId="77777777" w:rsidR="004C6E29" w:rsidRDefault="004C6E29" w:rsidP="00EF5B4D">
      <w:pPr>
        <w:pStyle w:val="ab"/>
      </w:pPr>
      <w:r>
        <w:t xml:space="preserve">А сын уже у неё. Десять минут назад </w:t>
      </w:r>
      <w:r w:rsidR="00EF5B4D">
        <w:t>подошёл</w:t>
      </w:r>
      <w:r>
        <w:t>.</w:t>
      </w:r>
    </w:p>
    <w:p w14:paraId="660B1BEB" w14:textId="77777777" w:rsidR="004C6E29" w:rsidRDefault="004C6E29" w:rsidP="00EF5B4D">
      <w:pPr>
        <w:pStyle w:val="a9"/>
      </w:pPr>
      <w:r>
        <w:t>МАССА</w:t>
      </w:r>
    </w:p>
    <w:p w14:paraId="533B02C0" w14:textId="77777777" w:rsidR="004C6E29" w:rsidRDefault="004C6E29" w:rsidP="00EF5B4D">
      <w:pPr>
        <w:pStyle w:val="ab"/>
      </w:pPr>
      <w:r>
        <w:t>То младший.</w:t>
      </w:r>
    </w:p>
    <w:p w14:paraId="19E56DAC" w14:textId="77777777" w:rsidR="004C6E29" w:rsidRDefault="004C6E29" w:rsidP="004C6E29">
      <w:pPr>
        <w:pStyle w:val="a7"/>
      </w:pPr>
      <w:r>
        <w:t xml:space="preserve">Медсестра </w:t>
      </w:r>
      <w:r w:rsidR="00EF5B4D">
        <w:t>удивлённо</w:t>
      </w:r>
      <w:r>
        <w:t xml:space="preserve"> смотрит. Фил поспешно объясняет.</w:t>
      </w:r>
    </w:p>
    <w:p w14:paraId="11AD24DF" w14:textId="77777777" w:rsidR="004C6E29" w:rsidRDefault="004C6E29" w:rsidP="00EF5B4D">
      <w:pPr>
        <w:pStyle w:val="a9"/>
      </w:pPr>
      <w:r>
        <w:t>ФИЛ</w:t>
      </w:r>
    </w:p>
    <w:p w14:paraId="3A6C3A21" w14:textId="77777777" w:rsidR="004C6E29" w:rsidRDefault="004C6E29" w:rsidP="00EF5B4D">
      <w:pPr>
        <w:pStyle w:val="ab"/>
      </w:pPr>
      <w:r>
        <w:t>Этот – младший. От волнения всё перепутал. Мать его поздно очень родила. Видите, иногда это отражается…</w:t>
      </w:r>
    </w:p>
    <w:p w14:paraId="64FEE9E4" w14:textId="77777777" w:rsidR="004C6E29" w:rsidRDefault="004C6E29" w:rsidP="004C6E29">
      <w:pPr>
        <w:pStyle w:val="a7"/>
      </w:pPr>
      <w:r>
        <w:t xml:space="preserve">Масса </w:t>
      </w:r>
      <w:r w:rsidR="00EF5B4D">
        <w:t>идёт</w:t>
      </w:r>
      <w:r>
        <w:t xml:space="preserve"> в указанном направлении. Фил бежит за ним.</w:t>
      </w:r>
    </w:p>
    <w:p w14:paraId="225FAADE" w14:textId="77777777" w:rsidR="004C6E29" w:rsidRDefault="004C6E29" w:rsidP="00EF5B4D">
      <w:pPr>
        <w:pStyle w:val="a9"/>
      </w:pPr>
      <w:r>
        <w:t>ФИЛ</w:t>
      </w:r>
    </w:p>
    <w:p w14:paraId="4B2AD4B9" w14:textId="77777777" w:rsidR="004C6E29" w:rsidRPr="004474B9" w:rsidRDefault="004C6E29" w:rsidP="00EF5B4D">
      <w:pPr>
        <w:pStyle w:val="ab"/>
        <w:rPr>
          <w:lang w:val="ru-RU"/>
        </w:rPr>
      </w:pPr>
      <w:r>
        <w:t xml:space="preserve">Масса! Ну нельзя тебе светиться перед </w:t>
      </w:r>
      <w:r w:rsidR="004474B9">
        <w:rPr>
          <w:lang w:val="ru-RU"/>
        </w:rPr>
        <w:t>ментом.</w:t>
      </w:r>
    </w:p>
    <w:p w14:paraId="452FA163" w14:textId="77777777" w:rsidR="004C6E29" w:rsidRDefault="004C6E29" w:rsidP="00EF5B4D">
      <w:pPr>
        <w:pStyle w:val="a9"/>
      </w:pPr>
      <w:r>
        <w:t>МАССА</w:t>
      </w:r>
    </w:p>
    <w:p w14:paraId="4F4F272F" w14:textId="43B223D8" w:rsidR="004C6E29" w:rsidRDefault="004474B9" w:rsidP="00EF5B4D">
      <w:pPr>
        <w:pStyle w:val="ab"/>
        <w:rPr>
          <w:lang w:val="ru-RU"/>
        </w:rPr>
      </w:pPr>
      <w:r>
        <w:rPr>
          <w:lang w:val="ru-RU"/>
        </w:rPr>
        <w:t xml:space="preserve">Это </w:t>
      </w:r>
      <w:r w:rsidRPr="00A44776">
        <w:rPr>
          <w:strike/>
          <w:color w:val="A6A6A6" w:themeColor="background1" w:themeShade="A6"/>
          <w:lang w:val="ru-RU"/>
        </w:rPr>
        <w:t>же</w:t>
      </w:r>
      <w:r w:rsidRPr="00A44776">
        <w:rPr>
          <w:color w:val="A6A6A6" w:themeColor="background1" w:themeShade="A6"/>
          <w:lang w:val="ru-RU"/>
        </w:rPr>
        <w:t xml:space="preserve"> </w:t>
      </w:r>
      <w:r>
        <w:rPr>
          <w:lang w:val="ru-RU"/>
        </w:rPr>
        <w:t>брат</w:t>
      </w:r>
      <w:r w:rsidR="00A44776" w:rsidRPr="00A44776">
        <w:rPr>
          <w:color w:val="00B050"/>
          <w:lang w:val="ru-RU"/>
        </w:rPr>
        <w:t>!</w:t>
      </w:r>
    </w:p>
    <w:p w14:paraId="2A9F1635" w14:textId="77777777" w:rsidR="00BD3027" w:rsidRDefault="004474B9" w:rsidP="004474B9">
      <w:pPr>
        <w:pStyle w:val="a9"/>
      </w:pPr>
      <w:r>
        <w:t>ФИЛ</w:t>
      </w:r>
    </w:p>
    <w:p w14:paraId="3423CAD1" w14:textId="77777777" w:rsidR="004474B9" w:rsidRDefault="004474B9" w:rsidP="004474B9">
      <w:pPr>
        <w:pStyle w:val="ab"/>
      </w:pPr>
      <w:r>
        <w:t>Откуда ты знаешь, как ему в его полицейской академии мозги промыли? Ты для него: а) мёртв, б) преступник. Подожди немного, пока мы все свои вопросы не порешали!</w:t>
      </w:r>
    </w:p>
    <w:p w14:paraId="5C288C6A" w14:textId="77777777" w:rsidR="004474B9" w:rsidRDefault="004474B9" w:rsidP="004474B9">
      <w:pPr>
        <w:pStyle w:val="a9"/>
      </w:pPr>
      <w:r>
        <w:t>МАССА</w:t>
      </w:r>
    </w:p>
    <w:p w14:paraId="1A9FAC35" w14:textId="77777777" w:rsidR="004474B9" w:rsidRPr="004474B9" w:rsidRDefault="004474B9" w:rsidP="004474B9">
      <w:pPr>
        <w:pStyle w:val="ab"/>
      </w:pPr>
      <w:r>
        <w:t>Пока я не узнаю, что с матерью всё хорошо, плевал я на твои вопросы!</w:t>
      </w:r>
    </w:p>
    <w:p w14:paraId="7A9E1DBB" w14:textId="77777777" w:rsidR="004C6E29" w:rsidRDefault="004C6E29" w:rsidP="004C6E29">
      <w:pPr>
        <w:pStyle w:val="a7"/>
      </w:pPr>
      <w:r>
        <w:t>Масса убирает от себя руку Фила. Фил нервничает. Подходит Медсестра.</w:t>
      </w:r>
    </w:p>
    <w:p w14:paraId="1EE77CC8" w14:textId="77777777" w:rsidR="004C6E29" w:rsidRDefault="004C6E29" w:rsidP="00EF5B4D">
      <w:pPr>
        <w:pStyle w:val="a9"/>
      </w:pPr>
      <w:r>
        <w:t>МЕДСЕСТРА</w:t>
      </w:r>
    </w:p>
    <w:p w14:paraId="31AAC339" w14:textId="77777777" w:rsidR="004C6E29" w:rsidRDefault="004C6E29" w:rsidP="00EF5B4D">
      <w:pPr>
        <w:pStyle w:val="ab"/>
      </w:pPr>
      <w:r>
        <w:t>Молодые люди! Ну куда побежали?! Халаты наденьте!</w:t>
      </w:r>
    </w:p>
    <w:p w14:paraId="7F102EE1" w14:textId="77777777" w:rsidR="004C6E29" w:rsidRDefault="004C6E29" w:rsidP="00EF5B4D">
      <w:pPr>
        <w:pStyle w:val="a9"/>
      </w:pPr>
      <w:r>
        <w:t>ФИЛ</w:t>
      </w:r>
    </w:p>
    <w:p w14:paraId="2AE37164" w14:textId="1E86CA70" w:rsidR="004C6E29" w:rsidRDefault="004C6E29" w:rsidP="00EF5B4D">
      <w:pPr>
        <w:pStyle w:val="ab"/>
      </w:pPr>
      <w:r>
        <w:t>Девушка</w:t>
      </w:r>
      <w:r w:rsidR="00DF1B17">
        <w:rPr>
          <w:lang w:val="ru-RU"/>
        </w:rPr>
        <w:t>…</w:t>
      </w:r>
      <w:r>
        <w:t xml:space="preserve"> А можно ещё… намордничек?</w:t>
      </w:r>
    </w:p>
    <w:p w14:paraId="7281C259" w14:textId="77777777" w:rsidR="004C6E29" w:rsidRDefault="004C6E29" w:rsidP="00EF5B4D">
      <w:pPr>
        <w:pStyle w:val="a9"/>
      </w:pPr>
      <w:r>
        <w:t>СЕСТРА</w:t>
      </w:r>
    </w:p>
    <w:p w14:paraId="7709B2EF" w14:textId="77777777" w:rsidR="004C6E29" w:rsidRDefault="004C6E29" w:rsidP="00EF5B4D">
      <w:pPr>
        <w:pStyle w:val="ab"/>
      </w:pPr>
      <w:r>
        <w:t>Маску?</w:t>
      </w:r>
    </w:p>
    <w:p w14:paraId="4A227C86" w14:textId="77777777" w:rsidR="004C6E29" w:rsidRDefault="004C6E29" w:rsidP="00EF5B4D">
      <w:pPr>
        <w:pStyle w:val="a9"/>
      </w:pPr>
      <w:r>
        <w:t>ФИЛ</w:t>
      </w:r>
    </w:p>
    <w:p w14:paraId="28100AB4" w14:textId="77777777" w:rsidR="004C6E29" w:rsidRDefault="004C6E29" w:rsidP="00EF5B4D">
      <w:pPr>
        <w:pStyle w:val="ab"/>
      </w:pPr>
      <w:r>
        <w:t>Маску, ага.</w:t>
      </w:r>
    </w:p>
    <w:p w14:paraId="0A77760F" w14:textId="77777777" w:rsidR="004C6E29" w:rsidRDefault="00EF5B4D" w:rsidP="00EF5B4D">
      <w:pPr>
        <w:pStyle w:val="a6"/>
      </w:pPr>
      <w:r>
        <w:t>3-15.</w:t>
      </w:r>
      <w:r>
        <w:tab/>
      </w:r>
      <w:r w:rsidR="004C6E29">
        <w:t>ИНТ. БОЛЬНИЦА</w:t>
      </w:r>
      <w:r>
        <w:t xml:space="preserve"> (</w:t>
      </w:r>
      <w:r w:rsidRPr="00EF5B4D">
        <w:rPr>
          <w:caps w:val="0"/>
        </w:rPr>
        <w:t>палата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23F8C8AF" w14:textId="5B167C2A" w:rsidR="004C6E29" w:rsidRDefault="004C6E29" w:rsidP="00D649BF">
      <w:pPr>
        <w:pStyle w:val="a7"/>
        <w:keepNext/>
        <w:keepLines/>
      </w:pPr>
      <w:r>
        <w:t xml:space="preserve">На больничной койке лежит Мама Массы, она спит. Рядом сидит Стёпа, держит её за руку. За его спиной открывается дверь, </w:t>
      </w:r>
      <w:r w:rsidRPr="00A44776">
        <w:rPr>
          <w:strike/>
          <w:color w:val="A6A6A6" w:themeColor="background1" w:themeShade="A6"/>
        </w:rPr>
        <w:t>заходит</w:t>
      </w:r>
      <w:r w:rsidR="00A44776">
        <w:rPr>
          <w:lang w:val="ru-RU"/>
        </w:rPr>
        <w:t xml:space="preserve"> </w:t>
      </w:r>
      <w:r w:rsidR="00A44776" w:rsidRPr="00A44776">
        <w:rPr>
          <w:color w:val="00B050"/>
          <w:lang w:val="ru-RU"/>
        </w:rPr>
        <w:t>заглядывает</w:t>
      </w:r>
      <w:r w:rsidRPr="00A44776">
        <w:rPr>
          <w:color w:val="00B050"/>
        </w:rPr>
        <w:t xml:space="preserve"> </w:t>
      </w:r>
      <w:r>
        <w:t>Фил в халате и в маске.</w:t>
      </w:r>
    </w:p>
    <w:p w14:paraId="1A37B3FF" w14:textId="77777777" w:rsidR="004C6E29" w:rsidRDefault="004C6E29" w:rsidP="00EF5B4D">
      <w:pPr>
        <w:pStyle w:val="a9"/>
      </w:pPr>
      <w:r>
        <w:t>ФИЛ</w:t>
      </w:r>
    </w:p>
    <w:p w14:paraId="66010FFB" w14:textId="322F5CBA" w:rsidR="004C6E29" w:rsidRDefault="004C6E29" w:rsidP="00EF5B4D">
      <w:pPr>
        <w:pStyle w:val="ab"/>
      </w:pPr>
      <w:r>
        <w:t xml:space="preserve">Здравствуйте! Я лечащий врач Татьяны Павловны. </w:t>
      </w:r>
      <w:r w:rsidRPr="00A44776">
        <w:rPr>
          <w:strike/>
          <w:color w:val="A6A6A6" w:themeColor="background1" w:themeShade="A6"/>
        </w:rPr>
        <w:t>Отойдём</w:t>
      </w:r>
      <w:r w:rsidR="00A44776">
        <w:rPr>
          <w:lang w:val="ru-RU"/>
        </w:rPr>
        <w:t xml:space="preserve"> </w:t>
      </w:r>
      <w:r w:rsidR="00A44776" w:rsidRPr="00A44776">
        <w:rPr>
          <w:color w:val="00B050"/>
          <w:lang w:val="ru-RU"/>
        </w:rPr>
        <w:t>Выйдем</w:t>
      </w:r>
      <w:r w:rsidRPr="00A44776">
        <w:rPr>
          <w:color w:val="00B050"/>
        </w:rPr>
        <w:t xml:space="preserve"> </w:t>
      </w:r>
      <w:r>
        <w:t>поговорить?</w:t>
      </w:r>
    </w:p>
    <w:p w14:paraId="51CF01ED" w14:textId="77777777" w:rsidR="004C6E29" w:rsidRDefault="004C6E29" w:rsidP="004C6E29">
      <w:pPr>
        <w:pStyle w:val="a7"/>
      </w:pPr>
      <w:r>
        <w:t>Стёпа встаёт, идёт за врачом.</w:t>
      </w:r>
    </w:p>
    <w:p w14:paraId="0D89B09A" w14:textId="77777777" w:rsidR="004C6E29" w:rsidRDefault="00EF5B4D" w:rsidP="00EF5B4D">
      <w:pPr>
        <w:pStyle w:val="a6"/>
      </w:pPr>
      <w:r>
        <w:t>3-16.</w:t>
      </w:r>
      <w:r>
        <w:tab/>
      </w:r>
      <w:r w:rsidR="004C6E29">
        <w:t>ИНТ. БОЛЬНИЦА</w:t>
      </w:r>
      <w:r>
        <w:t xml:space="preserve"> (</w:t>
      </w:r>
      <w:r w:rsidRPr="00EF5B4D">
        <w:rPr>
          <w:caps w:val="0"/>
        </w:rPr>
        <w:t>коридор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7648ACB4" w14:textId="0720EF2D" w:rsidR="004C6E29" w:rsidRDefault="004C6E29" w:rsidP="00D649BF">
      <w:pPr>
        <w:pStyle w:val="a7"/>
        <w:keepNext/>
        <w:keepLines/>
      </w:pPr>
      <w:r>
        <w:t xml:space="preserve">Стёпа и Фил </w:t>
      </w:r>
      <w:r w:rsidRPr="00A44776">
        <w:rPr>
          <w:strike/>
          <w:color w:val="A6A6A6" w:themeColor="background1" w:themeShade="A6"/>
        </w:rPr>
        <w:t>идут по коридору</w:t>
      </w:r>
      <w:r w:rsidR="00A44776" w:rsidRPr="00A44776">
        <w:rPr>
          <w:color w:val="A6A6A6" w:themeColor="background1" w:themeShade="A6"/>
          <w:lang w:val="ru-RU"/>
        </w:rPr>
        <w:t xml:space="preserve"> </w:t>
      </w:r>
      <w:r w:rsidR="00A44776" w:rsidRPr="00A44776">
        <w:rPr>
          <w:color w:val="00B050"/>
          <w:lang w:val="ru-RU"/>
        </w:rPr>
        <w:t>отходят от палаты в глубь коридора</w:t>
      </w:r>
      <w:r>
        <w:t>.</w:t>
      </w:r>
    </w:p>
    <w:p w14:paraId="5D166E66" w14:textId="77777777" w:rsidR="004C6E29" w:rsidRDefault="004C6E29" w:rsidP="00EF5B4D">
      <w:pPr>
        <w:pStyle w:val="a9"/>
      </w:pPr>
      <w:r>
        <w:t>СТЁПА</w:t>
      </w:r>
    </w:p>
    <w:p w14:paraId="40962662" w14:textId="77777777" w:rsidR="004C6E29" w:rsidRDefault="004C6E29" w:rsidP="00EF5B4D">
      <w:pPr>
        <w:pStyle w:val="ab"/>
      </w:pPr>
      <w:r>
        <w:t>Что с ней, доктор?</w:t>
      </w:r>
    </w:p>
    <w:p w14:paraId="5B4B4395" w14:textId="77777777" w:rsidR="004C6E29" w:rsidRDefault="004C6E29" w:rsidP="00EF5B4D">
      <w:pPr>
        <w:pStyle w:val="a9"/>
      </w:pPr>
      <w:r>
        <w:t>ФИЛ</w:t>
      </w:r>
    </w:p>
    <w:p w14:paraId="716C9DFE" w14:textId="31CA4A6A" w:rsidR="004C6E29" w:rsidRPr="00DF1B17" w:rsidRDefault="004C6E29" w:rsidP="00EF5B4D">
      <w:pPr>
        <w:pStyle w:val="ab"/>
        <w:rPr>
          <w:lang w:val="ru-RU"/>
        </w:rPr>
      </w:pPr>
      <w:r>
        <w:t>Ну это такой</w:t>
      </w:r>
      <w:r w:rsidR="00DF1B17">
        <w:rPr>
          <w:lang w:val="ru-RU"/>
        </w:rPr>
        <w:t>…</w:t>
      </w:r>
      <w:r>
        <w:t xml:space="preserve"> Сложный диагноз</w:t>
      </w:r>
      <w:r w:rsidR="00DF1B17">
        <w:rPr>
          <w:lang w:val="ru-RU"/>
        </w:rPr>
        <w:t>…</w:t>
      </w:r>
    </w:p>
    <w:p w14:paraId="6EF60491" w14:textId="77777777" w:rsidR="004C6E29" w:rsidRDefault="004C6E29" w:rsidP="00EF5B4D">
      <w:pPr>
        <w:pStyle w:val="a9"/>
      </w:pPr>
      <w:r>
        <w:t>СТЁПА</w:t>
      </w:r>
    </w:p>
    <w:p w14:paraId="6F1A3312" w14:textId="77777777" w:rsidR="004C6E29" w:rsidRDefault="004C6E29" w:rsidP="00EF5B4D">
      <w:pPr>
        <w:pStyle w:val="ab"/>
      </w:pPr>
      <w:r>
        <w:t>Что за диагноз?</w:t>
      </w:r>
    </w:p>
    <w:p w14:paraId="5B26383E" w14:textId="77777777" w:rsidR="004C6E29" w:rsidRDefault="004C6E29" w:rsidP="004C6E29">
      <w:pPr>
        <w:pStyle w:val="a7"/>
      </w:pPr>
      <w:r>
        <w:t>Фил забегал глазами. Видит на стенде рекламу лекарства слабительного "РАСЛАБИН".</w:t>
      </w:r>
    </w:p>
    <w:p w14:paraId="6448825B" w14:textId="77777777" w:rsidR="004C6E29" w:rsidRDefault="004C6E29" w:rsidP="00EF5B4D">
      <w:pPr>
        <w:pStyle w:val="a9"/>
      </w:pPr>
      <w:r>
        <w:t>ФИЛ</w:t>
      </w:r>
    </w:p>
    <w:p w14:paraId="4CBDC31C" w14:textId="31DE2EA7" w:rsidR="004C6E29" w:rsidRPr="00DF1B17" w:rsidRDefault="004C6E29" w:rsidP="00EF5B4D">
      <w:pPr>
        <w:pStyle w:val="ab"/>
        <w:rPr>
          <w:lang w:val="ru-RU"/>
        </w:rPr>
      </w:pPr>
      <w:r>
        <w:t>Ну эта</w:t>
      </w:r>
      <w:r w:rsidR="00DF1B17">
        <w:rPr>
          <w:lang w:val="ru-RU"/>
        </w:rPr>
        <w:t>…</w:t>
      </w:r>
      <w:r>
        <w:t xml:space="preserve"> раслабин</w:t>
      </w:r>
      <w:r w:rsidR="00DF1B17">
        <w:rPr>
          <w:lang w:val="ru-RU"/>
        </w:rPr>
        <w:t>…</w:t>
      </w:r>
      <w:r>
        <w:t xml:space="preserve"> Раслабиновая кома, короче</w:t>
      </w:r>
      <w:r w:rsidR="00DF1B17">
        <w:rPr>
          <w:lang w:val="ru-RU"/>
        </w:rPr>
        <w:t>…</w:t>
      </w:r>
      <w:r w:rsidR="00A44776">
        <w:rPr>
          <w:lang w:val="ru-RU"/>
        </w:rPr>
        <w:t xml:space="preserve"> </w:t>
      </w:r>
      <w:r w:rsidR="00A44776" w:rsidRPr="00A44776">
        <w:rPr>
          <w:color w:val="00B050"/>
          <w:lang w:val="ru-RU"/>
        </w:rPr>
        <w:t>Бывает уже в таком возрасте…</w:t>
      </w:r>
    </w:p>
    <w:p w14:paraId="26F2F226" w14:textId="77777777" w:rsidR="004C6E29" w:rsidRDefault="004C6E29" w:rsidP="00EF5B4D">
      <w:pPr>
        <w:pStyle w:val="a9"/>
      </w:pPr>
      <w:r>
        <w:t>СТЁПА</w:t>
      </w:r>
    </w:p>
    <w:p w14:paraId="514061A3" w14:textId="77777777" w:rsidR="004C6E29" w:rsidRDefault="004C6E29" w:rsidP="00EF5B4D">
      <w:pPr>
        <w:pStyle w:val="ab"/>
      </w:pPr>
      <w:r>
        <w:t>Раслабиновая кома?! Первый раз слышу! Это опасно?</w:t>
      </w:r>
    </w:p>
    <w:p w14:paraId="2DEE8F25" w14:textId="77777777" w:rsidR="004C6E29" w:rsidRDefault="004C6E29" w:rsidP="00EF5B4D">
      <w:pPr>
        <w:pStyle w:val="a9"/>
      </w:pPr>
      <w:r>
        <w:t>ФИЛ</w:t>
      </w:r>
    </w:p>
    <w:p w14:paraId="33F64B9E" w14:textId="77777777" w:rsidR="004C6E29" w:rsidRDefault="004C6E29" w:rsidP="00EF5B4D">
      <w:pPr>
        <w:pStyle w:val="ab"/>
      </w:pPr>
      <w:r>
        <w:t>Да вы расслабьтесь!</w:t>
      </w:r>
    </w:p>
    <w:p w14:paraId="0ABFC9B0" w14:textId="77777777" w:rsidR="004C6E29" w:rsidRDefault="004C6E29" w:rsidP="004C6E29">
      <w:pPr>
        <w:pStyle w:val="a7"/>
      </w:pPr>
      <w:r>
        <w:t xml:space="preserve">Взгляд его снова падает на рекламу, и видно, что глаза его смеются. Но говорит </w:t>
      </w:r>
      <w:r w:rsidR="00EF5B4D">
        <w:t>серьёзно</w:t>
      </w:r>
      <w:r>
        <w:t>.</w:t>
      </w:r>
    </w:p>
    <w:p w14:paraId="7AA91DE1" w14:textId="77777777" w:rsidR="004C6E29" w:rsidRDefault="004C6E29" w:rsidP="00EF5B4D">
      <w:pPr>
        <w:pStyle w:val="a9"/>
      </w:pPr>
      <w:r>
        <w:t>ФИЛ</w:t>
      </w:r>
    </w:p>
    <w:p w14:paraId="44EC42BD" w14:textId="77777777" w:rsidR="004C6E29" w:rsidRDefault="004C6E29" w:rsidP="00EF5B4D">
      <w:pPr>
        <w:pStyle w:val="ab"/>
      </w:pPr>
      <w:r>
        <w:t>Это лечится!</w:t>
      </w:r>
    </w:p>
    <w:p w14:paraId="36C92C32" w14:textId="666801F4" w:rsidR="004C6E29" w:rsidRDefault="004C6E29" w:rsidP="004C6E29">
      <w:pPr>
        <w:pStyle w:val="a7"/>
      </w:pPr>
      <w:r>
        <w:t>Мы видим</w:t>
      </w:r>
      <w:r w:rsidR="00B805E0">
        <w:rPr>
          <w:lang w:val="ru-RU"/>
        </w:rPr>
        <w:t>,</w:t>
      </w:r>
      <w:r>
        <w:t xml:space="preserve"> как за их спинами Масса пробегает в палату.</w:t>
      </w:r>
    </w:p>
    <w:p w14:paraId="5EB14457" w14:textId="77777777" w:rsidR="004C6E29" w:rsidRDefault="00EF5B4D" w:rsidP="00EF5B4D">
      <w:pPr>
        <w:pStyle w:val="a6"/>
      </w:pPr>
      <w:r>
        <w:t>3-17.</w:t>
      </w:r>
      <w:r>
        <w:tab/>
      </w:r>
      <w:r w:rsidR="004C6E29">
        <w:t xml:space="preserve">ИНТ. </w:t>
      </w:r>
      <w:r>
        <w:t>БОЛЬНИЦА (</w:t>
      </w:r>
      <w:r w:rsidRPr="00EF5B4D">
        <w:rPr>
          <w:caps w:val="0"/>
        </w:rPr>
        <w:t>палата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5197B710" w14:textId="77777777" w:rsidR="004C6E29" w:rsidRDefault="004C6E29" w:rsidP="00D649BF">
      <w:pPr>
        <w:pStyle w:val="a7"/>
        <w:keepNext/>
        <w:keepLines/>
      </w:pPr>
      <w:r>
        <w:t>Масса заходит в палату с банкой солений. Спускает маску с лица.</w:t>
      </w:r>
    </w:p>
    <w:p w14:paraId="4456CB83" w14:textId="77777777" w:rsidR="004C6E29" w:rsidRDefault="004C6E29" w:rsidP="00EF5B4D">
      <w:pPr>
        <w:pStyle w:val="a9"/>
      </w:pPr>
      <w:r>
        <w:t>МАССА</w:t>
      </w:r>
    </w:p>
    <w:p w14:paraId="50CA2D3E" w14:textId="77777777" w:rsidR="004C6E29" w:rsidRDefault="004C6E29" w:rsidP="00EF5B4D">
      <w:pPr>
        <w:pStyle w:val="ae"/>
      </w:pPr>
      <w:r>
        <w:t>(шёпотом)</w:t>
      </w:r>
    </w:p>
    <w:p w14:paraId="77367664" w14:textId="69A993FF" w:rsidR="004C6E29" w:rsidRDefault="004C6E29" w:rsidP="00EF5B4D">
      <w:pPr>
        <w:pStyle w:val="ab"/>
      </w:pPr>
      <w:r>
        <w:t>Мааааа</w:t>
      </w:r>
      <w:r w:rsidR="00DF1B17">
        <w:rPr>
          <w:lang w:val="ru-RU"/>
        </w:rPr>
        <w:t>…</w:t>
      </w:r>
      <w:r>
        <w:t xml:space="preserve"> Мамочка!</w:t>
      </w:r>
    </w:p>
    <w:p w14:paraId="7F68D67B" w14:textId="77777777" w:rsidR="004C6E29" w:rsidRDefault="004C6E29" w:rsidP="004C6E29">
      <w:pPr>
        <w:pStyle w:val="a7"/>
      </w:pPr>
      <w:r>
        <w:t>Мама Массы открывает глаза, смотрит на Массу с эффектом свечения - "святой".</w:t>
      </w:r>
    </w:p>
    <w:p w14:paraId="73F92C22" w14:textId="77777777" w:rsidR="004C6E29" w:rsidRDefault="004C6E29" w:rsidP="00EF5B4D">
      <w:pPr>
        <w:pStyle w:val="a9"/>
      </w:pPr>
      <w:r>
        <w:t>МАМА МАССЫ</w:t>
      </w:r>
    </w:p>
    <w:p w14:paraId="391F1381" w14:textId="77777777" w:rsidR="004C6E29" w:rsidRDefault="004C6E29" w:rsidP="00EF5B4D">
      <w:pPr>
        <w:pStyle w:val="ae"/>
      </w:pPr>
      <w:r>
        <w:t>(слабым тоном)</w:t>
      </w:r>
    </w:p>
    <w:p w14:paraId="783C1F24" w14:textId="77777777" w:rsidR="004C6E29" w:rsidRDefault="004C6E29" w:rsidP="00EF5B4D">
      <w:pPr>
        <w:pStyle w:val="ab"/>
      </w:pPr>
      <w:r>
        <w:t xml:space="preserve">Сынок. Ты </w:t>
      </w:r>
      <w:r w:rsidR="00EF5B4D">
        <w:t>пришёл</w:t>
      </w:r>
      <w:r>
        <w:t xml:space="preserve"> забрать меня, да?</w:t>
      </w:r>
    </w:p>
    <w:p w14:paraId="35839BC5" w14:textId="77777777" w:rsidR="004C6E29" w:rsidRDefault="004C6E29" w:rsidP="00EF5B4D">
      <w:pPr>
        <w:pStyle w:val="a9"/>
      </w:pPr>
      <w:r>
        <w:t>МАССА</w:t>
      </w:r>
    </w:p>
    <w:p w14:paraId="14FB996E" w14:textId="77777777" w:rsidR="004C6E29" w:rsidRDefault="004C6E29" w:rsidP="00EF5B4D">
      <w:pPr>
        <w:pStyle w:val="ab"/>
      </w:pPr>
      <w:r>
        <w:t>Да пока нет. Рано. Тебя только привезли.</w:t>
      </w:r>
    </w:p>
    <w:p w14:paraId="1339C1AB" w14:textId="77777777" w:rsidR="004C6E29" w:rsidRDefault="004C6E29" w:rsidP="00EF5B4D">
      <w:pPr>
        <w:pStyle w:val="a9"/>
      </w:pPr>
      <w:r>
        <w:t>МАМА МАССЫ</w:t>
      </w:r>
    </w:p>
    <w:p w14:paraId="29C77325" w14:textId="77777777" w:rsidR="004C6E29" w:rsidRDefault="004C6E29" w:rsidP="00EF5B4D">
      <w:pPr>
        <w:pStyle w:val="ab"/>
      </w:pPr>
      <w:r>
        <w:t>Ты скажи сынок, как там отец?</w:t>
      </w:r>
    </w:p>
    <w:p w14:paraId="63992ADB" w14:textId="77777777" w:rsidR="004C6E29" w:rsidRDefault="004C6E29" w:rsidP="004C6E29">
      <w:pPr>
        <w:pStyle w:val="a7"/>
      </w:pPr>
      <w:r>
        <w:t>Мама Массы глазами показывает наверх, но Масса не обращает на это внимания.</w:t>
      </w:r>
    </w:p>
    <w:p w14:paraId="060DFA4A" w14:textId="77777777" w:rsidR="004C6E29" w:rsidRDefault="004C6E29" w:rsidP="00EF5B4D">
      <w:pPr>
        <w:pStyle w:val="a9"/>
      </w:pPr>
      <w:r>
        <w:t>МАССА</w:t>
      </w:r>
    </w:p>
    <w:p w14:paraId="61479D7B" w14:textId="747CB8EC" w:rsidR="004C6E29" w:rsidRPr="00DF1B17" w:rsidRDefault="004C6E29" w:rsidP="00EF5B4D">
      <w:pPr>
        <w:pStyle w:val="ab"/>
        <w:rPr>
          <w:lang w:val="ru-RU"/>
        </w:rPr>
      </w:pPr>
      <w:r>
        <w:t>Я его не видел. Я с ним позже встречусь. А там, глядишь, и с братом</w:t>
      </w:r>
      <w:r w:rsidR="00DF1B17">
        <w:rPr>
          <w:lang w:val="ru-RU"/>
        </w:rPr>
        <w:t>…</w:t>
      </w:r>
    </w:p>
    <w:p w14:paraId="13716528" w14:textId="77777777" w:rsidR="004C6E29" w:rsidRDefault="004C6E29" w:rsidP="004C6E29">
      <w:pPr>
        <w:pStyle w:val="a7"/>
      </w:pPr>
      <w:r>
        <w:t>Мама хватается за сердце.</w:t>
      </w:r>
    </w:p>
    <w:p w14:paraId="00427179" w14:textId="77777777" w:rsidR="004C6E29" w:rsidRDefault="004C6E29" w:rsidP="00EF5B4D">
      <w:pPr>
        <w:pStyle w:val="a9"/>
      </w:pPr>
      <w:r>
        <w:t>МАМА МАССЫ</w:t>
      </w:r>
    </w:p>
    <w:p w14:paraId="1007DC71" w14:textId="77777777" w:rsidR="004C6E29" w:rsidRDefault="004C6E29" w:rsidP="00EF5B4D">
      <w:pPr>
        <w:pStyle w:val="ae"/>
      </w:pPr>
      <w:r>
        <w:t>(вздыхает)</w:t>
      </w:r>
    </w:p>
    <w:p w14:paraId="18A09859" w14:textId="4BAA6B70" w:rsidR="004C6E29" w:rsidRDefault="004C6E29" w:rsidP="00EF5B4D">
      <w:pPr>
        <w:pStyle w:val="ab"/>
      </w:pPr>
      <w:r>
        <w:t>Оййй</w:t>
      </w:r>
      <w:r w:rsidR="00DF1B17">
        <w:rPr>
          <w:lang w:val="ru-RU"/>
        </w:rPr>
        <w:t>…</w:t>
      </w:r>
      <w:r>
        <w:t xml:space="preserve"> Ст</w:t>
      </w:r>
      <w:r w:rsidR="00EF5B4D">
        <w:rPr>
          <w:lang w:val="ru-RU"/>
        </w:rPr>
        <w:t>ё</w:t>
      </w:r>
      <w:r>
        <w:t>почку за что? Не надо. Пусть ещ</w:t>
      </w:r>
      <w:r w:rsidR="00EF5B4D">
        <w:rPr>
          <w:lang w:val="ru-RU"/>
        </w:rPr>
        <w:t>ё</w:t>
      </w:r>
      <w:r>
        <w:t xml:space="preserve"> </w:t>
      </w:r>
      <w:r w:rsidR="00EF5B4D">
        <w:t>поживёт</w:t>
      </w:r>
      <w:r>
        <w:t>.</w:t>
      </w:r>
    </w:p>
    <w:p w14:paraId="64014024" w14:textId="77777777" w:rsidR="004C6E29" w:rsidRDefault="004C6E29" w:rsidP="00EF5B4D">
      <w:pPr>
        <w:pStyle w:val="a9"/>
      </w:pPr>
      <w:r>
        <w:t>МАССА</w:t>
      </w:r>
    </w:p>
    <w:p w14:paraId="1F067EC0" w14:textId="77777777" w:rsidR="004C6E29" w:rsidRDefault="004C6E29" w:rsidP="00EF5B4D">
      <w:pPr>
        <w:pStyle w:val="ab"/>
      </w:pPr>
      <w:r>
        <w:t>Не переживай! Тебе сейчас нельзя! Я к тебе ненадолго заскочил! Вот, гостинцы принёс!</w:t>
      </w:r>
    </w:p>
    <w:p w14:paraId="5739575A" w14:textId="77777777" w:rsidR="004C6E29" w:rsidRDefault="004C6E29" w:rsidP="004C6E29">
      <w:pPr>
        <w:pStyle w:val="a7"/>
      </w:pPr>
      <w:r>
        <w:t>Ставит на тумбочку возле неё наполовину пустую банку с соленьями.</w:t>
      </w:r>
    </w:p>
    <w:p w14:paraId="4DD8FC19" w14:textId="77777777" w:rsidR="004C6E29" w:rsidRDefault="00EF5B4D" w:rsidP="00EF5B4D">
      <w:pPr>
        <w:pStyle w:val="a6"/>
      </w:pPr>
      <w:r>
        <w:t>3-18.</w:t>
      </w:r>
      <w:r>
        <w:tab/>
      </w:r>
      <w:r w:rsidR="004C6E29">
        <w:t>ИНТ. БОЛЬНИЦА</w:t>
      </w:r>
      <w:r>
        <w:t xml:space="preserve"> (</w:t>
      </w:r>
      <w:r w:rsidRPr="00EF5B4D">
        <w:rPr>
          <w:caps w:val="0"/>
        </w:rPr>
        <w:t>коридор</w:t>
      </w:r>
      <w:r>
        <w:t>)</w:t>
      </w:r>
      <w:r w:rsidR="004C6E29">
        <w:t xml:space="preserve"> </w:t>
      </w:r>
      <w:r>
        <w:t>–</w:t>
      </w:r>
      <w:r w:rsidR="004C6E29">
        <w:t xml:space="preserve"> ДЕНЬ</w:t>
      </w:r>
    </w:p>
    <w:p w14:paraId="184C3436" w14:textId="77777777" w:rsidR="004C6E29" w:rsidRDefault="004C6E29" w:rsidP="00D649BF">
      <w:pPr>
        <w:pStyle w:val="a7"/>
        <w:keepNext/>
        <w:keepLines/>
      </w:pPr>
      <w:r>
        <w:t xml:space="preserve">Стёпа и Фил стоят в коридоре. </w:t>
      </w:r>
      <w:r w:rsidRPr="00A44776">
        <w:rPr>
          <w:strike/>
          <w:color w:val="A6A6A6" w:themeColor="background1" w:themeShade="A6"/>
        </w:rPr>
        <w:t>Стёпа загружен.</w:t>
      </w:r>
    </w:p>
    <w:p w14:paraId="3E7BA906" w14:textId="77777777" w:rsidR="004C6E29" w:rsidRDefault="004C6E29" w:rsidP="00EF5B4D">
      <w:pPr>
        <w:pStyle w:val="a9"/>
      </w:pPr>
      <w:r>
        <w:t>ФИЛ</w:t>
      </w:r>
    </w:p>
    <w:p w14:paraId="291027DE" w14:textId="3270FACA" w:rsidR="004C6E29" w:rsidRPr="00DF1B17" w:rsidRDefault="004C6E29" w:rsidP="00EF5B4D">
      <w:pPr>
        <w:pStyle w:val="ab"/>
        <w:rPr>
          <w:lang w:val="ru-RU"/>
        </w:rPr>
      </w:pPr>
      <w:r>
        <w:t>…симптомы у болезни разные, могут даже мерещиться умершие родственники</w:t>
      </w:r>
      <w:r w:rsidR="00DF1B17">
        <w:rPr>
          <w:lang w:val="ru-RU"/>
        </w:rPr>
        <w:t>…</w:t>
      </w:r>
    </w:p>
    <w:p w14:paraId="6BD63D92" w14:textId="77777777" w:rsidR="004C6E29" w:rsidRDefault="004C6E29" w:rsidP="00EF5B4D">
      <w:pPr>
        <w:pStyle w:val="a9"/>
      </w:pPr>
      <w:r>
        <w:t>СТЁПА</w:t>
      </w:r>
    </w:p>
    <w:p w14:paraId="150506A6" w14:textId="77777777" w:rsidR="004C6E29" w:rsidRDefault="004C6E29" w:rsidP="00EF5B4D">
      <w:pPr>
        <w:pStyle w:val="ab"/>
      </w:pPr>
      <w:r>
        <w:t>Чего?!</w:t>
      </w:r>
    </w:p>
    <w:p w14:paraId="7CDCC479" w14:textId="77777777" w:rsidR="004C6E29" w:rsidRDefault="004C6E29" w:rsidP="00EF5B4D">
      <w:pPr>
        <w:pStyle w:val="a9"/>
      </w:pPr>
      <w:r>
        <w:t>ФИЛ</w:t>
      </w:r>
    </w:p>
    <w:p w14:paraId="3C6A62AC" w14:textId="3A83BA9C" w:rsidR="004C6E29" w:rsidRDefault="00DF1B17" w:rsidP="00EF5B4D">
      <w:pPr>
        <w:pStyle w:val="ab"/>
      </w:pPr>
      <w:r>
        <w:rPr>
          <w:lang w:val="ru-RU"/>
        </w:rPr>
        <w:t>…</w:t>
      </w:r>
      <w:r w:rsidR="004C6E29">
        <w:t>ну и кашель</w:t>
      </w:r>
      <w:r>
        <w:rPr>
          <w:lang w:val="ru-RU"/>
        </w:rPr>
        <w:t>,</w:t>
      </w:r>
      <w:r w:rsidR="004C6E29">
        <w:t xml:space="preserve"> конечно! Стул может… Того…</w:t>
      </w:r>
    </w:p>
    <w:p w14:paraId="58583F1E" w14:textId="77777777" w:rsidR="004C6E29" w:rsidRDefault="004C6E29" w:rsidP="004C6E29">
      <w:pPr>
        <w:pStyle w:val="a7"/>
      </w:pPr>
      <w:r>
        <w:t>Стёпа в шоке.</w:t>
      </w:r>
    </w:p>
    <w:p w14:paraId="4C7A4B8C" w14:textId="77777777" w:rsidR="004C6E29" w:rsidRDefault="004C6E29" w:rsidP="00EF5B4D">
      <w:pPr>
        <w:pStyle w:val="a9"/>
      </w:pPr>
      <w:r>
        <w:t>СТЁПА</w:t>
      </w:r>
    </w:p>
    <w:p w14:paraId="0AB1180C" w14:textId="68E1B5AE" w:rsidR="004C6E29" w:rsidRPr="00A44776" w:rsidRDefault="004C6E29" w:rsidP="00EF5B4D">
      <w:pPr>
        <w:pStyle w:val="ab"/>
        <w:rPr>
          <w:strike/>
          <w:color w:val="A6A6A6" w:themeColor="background1" w:themeShade="A6"/>
          <w:lang w:val="ru-RU"/>
        </w:rPr>
      </w:pPr>
      <w:r w:rsidRPr="00A44776">
        <w:rPr>
          <w:strike/>
          <w:color w:val="A6A6A6" w:themeColor="background1" w:themeShade="A6"/>
        </w:rPr>
        <w:t>Послушайте</w:t>
      </w:r>
      <w:r w:rsidR="00DF1B17" w:rsidRPr="00A44776">
        <w:rPr>
          <w:strike/>
          <w:color w:val="A6A6A6" w:themeColor="background1" w:themeShade="A6"/>
          <w:lang w:val="ru-RU"/>
        </w:rPr>
        <w:t>,</w:t>
      </w:r>
      <w:r w:rsidRPr="00A44776">
        <w:rPr>
          <w:strike/>
          <w:color w:val="A6A6A6" w:themeColor="background1" w:themeShade="A6"/>
        </w:rPr>
        <w:t xml:space="preserve"> доктор, а может нужно купить какие-нибудь медикаменты?</w:t>
      </w:r>
      <w:r w:rsidR="00A44776" w:rsidRPr="00A44776">
        <w:rPr>
          <w:color w:val="00B050"/>
          <w:lang w:val="ru-RU"/>
        </w:rPr>
        <w:t xml:space="preserve"> Может лекарства какие-то нужны, вы скажите?</w:t>
      </w:r>
    </w:p>
    <w:p w14:paraId="46F44433" w14:textId="77777777" w:rsidR="004C6E29" w:rsidRDefault="004C6E29" w:rsidP="004C6E29">
      <w:pPr>
        <w:pStyle w:val="a7"/>
      </w:pPr>
      <w:r>
        <w:t>Фил хитро щурится.</w:t>
      </w:r>
    </w:p>
    <w:p w14:paraId="23E92914" w14:textId="77777777" w:rsidR="004C6E29" w:rsidRDefault="004C6E29" w:rsidP="00EF5B4D">
      <w:pPr>
        <w:pStyle w:val="a9"/>
      </w:pPr>
      <w:r>
        <w:t>ФИЛ</w:t>
      </w:r>
    </w:p>
    <w:p w14:paraId="42D9A1DB" w14:textId="12524CFC" w:rsidR="004C6E29" w:rsidRDefault="004C6E29" w:rsidP="00EF5B4D">
      <w:pPr>
        <w:pStyle w:val="ab"/>
      </w:pPr>
      <w:r>
        <w:t>Ну конечно нужно</w:t>
      </w:r>
      <w:r w:rsidR="00DF1B17">
        <w:rPr>
          <w:lang w:val="ru-RU"/>
        </w:rPr>
        <w:t xml:space="preserve">… </w:t>
      </w:r>
      <w:r>
        <w:t>только вы такие не найдёте</w:t>
      </w:r>
      <w:r w:rsidR="00DF1B17">
        <w:rPr>
          <w:lang w:val="ru-RU"/>
        </w:rPr>
        <w:t>…</w:t>
      </w:r>
      <w:r>
        <w:t xml:space="preserve"> Давайте, я куплю! Тысячи две есть у вас?</w:t>
      </w:r>
    </w:p>
    <w:p w14:paraId="3223343D" w14:textId="77777777" w:rsidR="004C6E29" w:rsidRDefault="004C6E29" w:rsidP="004C6E29">
      <w:pPr>
        <w:pStyle w:val="a7"/>
      </w:pPr>
      <w:r>
        <w:t>Стёпа достаёт кошелёк, из него достал пятитысячную.</w:t>
      </w:r>
    </w:p>
    <w:p w14:paraId="0B97CE4C" w14:textId="77777777" w:rsidR="004C6E29" w:rsidRDefault="004C6E29" w:rsidP="00EF5B4D">
      <w:pPr>
        <w:pStyle w:val="a9"/>
      </w:pPr>
      <w:r>
        <w:t>СТЁПА</w:t>
      </w:r>
    </w:p>
    <w:p w14:paraId="59D1EDAF" w14:textId="77D1D1A1" w:rsidR="004C6E29" w:rsidRPr="00DF1B17" w:rsidRDefault="004C6E29" w:rsidP="00EF5B4D">
      <w:pPr>
        <w:pStyle w:val="ab"/>
        <w:rPr>
          <w:lang w:val="ru-RU"/>
        </w:rPr>
      </w:pPr>
      <w:r>
        <w:t>Только пять</w:t>
      </w:r>
      <w:r w:rsidR="00DF1B17">
        <w:rPr>
          <w:lang w:val="ru-RU"/>
        </w:rPr>
        <w:t>…</w:t>
      </w:r>
    </w:p>
    <w:p w14:paraId="659835A1" w14:textId="77777777" w:rsidR="004C6E29" w:rsidRDefault="004C6E29" w:rsidP="00EF5B4D">
      <w:pPr>
        <w:pStyle w:val="a9"/>
      </w:pPr>
      <w:r>
        <w:t>ФИЛ</w:t>
      </w:r>
    </w:p>
    <w:p w14:paraId="1B4E4046" w14:textId="77777777" w:rsidR="004C6E29" w:rsidRDefault="004C6E29" w:rsidP="00EF5B4D">
      <w:pPr>
        <w:pStyle w:val="ab"/>
      </w:pPr>
      <w:r>
        <w:t>Ну нормально, мы ей на сдачу лучшее лечение организуем!</w:t>
      </w:r>
    </w:p>
    <w:p w14:paraId="24048EA7" w14:textId="77777777" w:rsidR="004C6E29" w:rsidRDefault="004C6E29" w:rsidP="004C6E29">
      <w:pPr>
        <w:pStyle w:val="a7"/>
      </w:pPr>
      <w:r>
        <w:t>У Фила под халатом, в кармане звонит телефон с рингтоном – что-то из шансона. Стёпа смотрит на доктора удивлённо. Фил пытается вырубить телефон, через халат, но у него не получается.</w:t>
      </w:r>
    </w:p>
    <w:p w14:paraId="5DE1729C" w14:textId="77777777" w:rsidR="004C6E29" w:rsidRDefault="004C6E29" w:rsidP="00EF5B4D">
      <w:pPr>
        <w:pStyle w:val="a9"/>
      </w:pPr>
      <w:r>
        <w:t>ФИЛ</w:t>
      </w:r>
    </w:p>
    <w:p w14:paraId="2CF6B1A0" w14:textId="48254A90" w:rsidR="004C6E29" w:rsidRPr="00DF1B17" w:rsidRDefault="004C6E29" w:rsidP="00EF5B4D">
      <w:pPr>
        <w:pStyle w:val="ab"/>
        <w:rPr>
          <w:lang w:val="ru-RU"/>
        </w:rPr>
      </w:pPr>
      <w:r>
        <w:t>Ладно я пойду</w:t>
      </w:r>
      <w:r w:rsidR="00DF1B17">
        <w:rPr>
          <w:lang w:val="ru-RU"/>
        </w:rPr>
        <w:t>…</w:t>
      </w:r>
      <w:r>
        <w:t xml:space="preserve"> Меня тут коллеги на консилиум вызывают</w:t>
      </w:r>
      <w:r w:rsidR="002D1E28">
        <w:rPr>
          <w:lang w:val="ru-RU"/>
        </w:rPr>
        <w:t>…</w:t>
      </w:r>
      <w:r w:rsidRPr="002D1E28">
        <w:rPr>
          <w:strike/>
          <w:color w:val="A6A6A6" w:themeColor="background1" w:themeShade="A6"/>
        </w:rPr>
        <w:t>, раслабиновую кому будем обсуждать</w:t>
      </w:r>
      <w:r w:rsidR="00DF1B17" w:rsidRPr="002D1E28">
        <w:rPr>
          <w:strike/>
          <w:color w:val="A6A6A6" w:themeColor="background1" w:themeShade="A6"/>
          <w:lang w:val="ru-RU"/>
        </w:rPr>
        <w:t>…</w:t>
      </w:r>
      <w:r w:rsidRPr="002D1E28">
        <w:rPr>
          <w:strike/>
          <w:color w:val="A6A6A6" w:themeColor="background1" w:themeShade="A6"/>
        </w:rPr>
        <w:t xml:space="preserve"> У них таких случаев аж двенадцать</w:t>
      </w:r>
      <w:r w:rsidR="00DF1B17" w:rsidRPr="002D1E28">
        <w:rPr>
          <w:strike/>
          <w:color w:val="A6A6A6" w:themeColor="background1" w:themeShade="A6"/>
          <w:lang w:val="ru-RU"/>
        </w:rPr>
        <w:t>…</w:t>
      </w:r>
    </w:p>
    <w:p w14:paraId="0F0910A2" w14:textId="52CC52E7" w:rsidR="004C6E29" w:rsidRDefault="004C6E29" w:rsidP="004C6E29">
      <w:pPr>
        <w:pStyle w:val="a7"/>
      </w:pPr>
      <w:r>
        <w:t>Фил быстро уходит. Стёпа смотрит ему в след в недоумении. Разворачивается и на  входе в палату сталкивается с Массой. Стёпа ошарашено смотрит на него. Масса испуганно замирает на месте…</w:t>
      </w:r>
    </w:p>
    <w:p w14:paraId="69CFD198" w14:textId="77777777" w:rsidR="004C6E29" w:rsidRDefault="004C6E29" w:rsidP="00EF5B4D">
      <w:pPr>
        <w:pStyle w:val="afa"/>
      </w:pPr>
      <w:r>
        <w:t>В ЗТМ</w:t>
      </w:r>
    </w:p>
    <w:p w14:paraId="64A89DA4" w14:textId="77777777" w:rsidR="00F43B5A" w:rsidRPr="00E90247" w:rsidRDefault="004C6E29" w:rsidP="00EF5B4D">
      <w:pPr>
        <w:pStyle w:val="afa"/>
      </w:pPr>
      <w:r>
        <w:t>КОНЕЦ</w:t>
      </w:r>
      <w:r w:rsidR="00374A0A">
        <w:t xml:space="preserve"> третьей серии</w:t>
      </w:r>
    </w:p>
    <w:sectPr w:rsidR="00F43B5A" w:rsidRPr="00E90247" w:rsidSect="00D649BF">
      <w:headerReference w:type="default" r:id="rId9"/>
      <w:pgSz w:w="11906" w:h="16838"/>
      <w:pgMar w:top="1418" w:right="1418" w:bottom="709" w:left="2126" w:header="141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BD1A7F" w14:textId="77777777" w:rsidR="008E32FC" w:rsidRDefault="008E32FC" w:rsidP="00FA5B81">
      <w:r>
        <w:separator/>
      </w:r>
    </w:p>
    <w:p w14:paraId="53AE67AE" w14:textId="77777777" w:rsidR="008E32FC" w:rsidRDefault="008E32FC"/>
  </w:endnote>
  <w:endnote w:type="continuationSeparator" w:id="0">
    <w:p w14:paraId="1190D769" w14:textId="77777777" w:rsidR="008E32FC" w:rsidRDefault="008E32FC" w:rsidP="00FA5B81">
      <w:r>
        <w:continuationSeparator/>
      </w:r>
    </w:p>
    <w:p w14:paraId="7CA494CF" w14:textId="77777777" w:rsidR="008E32FC" w:rsidRDefault="008E32F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5B1D8" w14:textId="77777777" w:rsidR="00426C44" w:rsidRDefault="00426C44">
    <w:pPr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D655D3" w14:textId="77777777" w:rsidR="008E32FC" w:rsidRDefault="008E32FC" w:rsidP="00FA5B81">
      <w:r>
        <w:separator/>
      </w:r>
    </w:p>
    <w:p w14:paraId="4EA7378C" w14:textId="77777777" w:rsidR="008E32FC" w:rsidRDefault="008E32FC"/>
  </w:footnote>
  <w:footnote w:type="continuationSeparator" w:id="0">
    <w:p w14:paraId="3CB47655" w14:textId="77777777" w:rsidR="008E32FC" w:rsidRDefault="008E32FC" w:rsidP="00FA5B81">
      <w:r>
        <w:continuationSeparator/>
      </w:r>
    </w:p>
    <w:p w14:paraId="722C7F35" w14:textId="77777777" w:rsidR="008E32FC" w:rsidRDefault="008E32F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9739157"/>
      <w:docPartObj>
        <w:docPartGallery w:val="Page Numbers (Top of Page)"/>
        <w:docPartUnique/>
      </w:docPartObj>
    </w:sdtPr>
    <w:sdtEndPr/>
    <w:sdtContent>
      <w:p w14:paraId="57168968" w14:textId="77777777" w:rsidR="007C0C3D" w:rsidRDefault="007C0C3D" w:rsidP="007C0C3D">
        <w:pPr>
          <w:pStyle w:val="af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476E7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7DA58C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BD21CA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B0588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6EBA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ACC774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74C17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DEE620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F9A8A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B6EB4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9C6EE9"/>
    <w:multiLevelType w:val="hybridMultilevel"/>
    <w:tmpl w:val="336C3E18"/>
    <w:lvl w:ilvl="0" w:tplc="9A96FFF0">
      <w:start w:val="1"/>
      <w:numFmt w:val="decimal"/>
      <w:lvlText w:val="7-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4979A3"/>
    <w:multiLevelType w:val="hybridMultilevel"/>
    <w:tmpl w:val="6A42D7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B718AD"/>
    <w:multiLevelType w:val="hybridMultilevel"/>
    <w:tmpl w:val="D0109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81C3631"/>
    <w:multiLevelType w:val="multilevel"/>
    <w:tmpl w:val="BDECB6F6"/>
    <w:lvl w:ilvl="0">
      <w:start w:val="1"/>
      <w:numFmt w:val="decimal"/>
      <w:lvlText w:val="X-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C7C17CD"/>
    <w:multiLevelType w:val="hybridMultilevel"/>
    <w:tmpl w:val="8B3CF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027D62"/>
    <w:multiLevelType w:val="hybridMultilevel"/>
    <w:tmpl w:val="F78E85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BC2FC1"/>
    <w:multiLevelType w:val="hybridMultilevel"/>
    <w:tmpl w:val="79E4B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F22FD7"/>
    <w:multiLevelType w:val="hybridMultilevel"/>
    <w:tmpl w:val="FAA06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9A75403"/>
    <w:multiLevelType w:val="hybridMultilevel"/>
    <w:tmpl w:val="9766C7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44A83"/>
    <w:multiLevelType w:val="hybridMultilevel"/>
    <w:tmpl w:val="749855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17"/>
  </w:num>
  <w:num w:numId="4">
    <w:abstractNumId w:val="16"/>
  </w:num>
  <w:num w:numId="5">
    <w:abstractNumId w:val="14"/>
  </w:num>
  <w:num w:numId="6">
    <w:abstractNumId w:val="15"/>
  </w:num>
  <w:num w:numId="7">
    <w:abstractNumId w:val="13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9"/>
  </w:num>
  <w:num w:numId="19">
    <w:abstractNumId w:val="11"/>
  </w:num>
  <w:num w:numId="20">
    <w:abstractNumId w:val="1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99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EB"/>
    <w:rsid w:val="000025C1"/>
    <w:rsid w:val="00003B7B"/>
    <w:rsid w:val="00011EE3"/>
    <w:rsid w:val="0001626D"/>
    <w:rsid w:val="00032860"/>
    <w:rsid w:val="00056081"/>
    <w:rsid w:val="00056864"/>
    <w:rsid w:val="0006329C"/>
    <w:rsid w:val="000643DD"/>
    <w:rsid w:val="000718CB"/>
    <w:rsid w:val="00073844"/>
    <w:rsid w:val="00086B8E"/>
    <w:rsid w:val="0008706D"/>
    <w:rsid w:val="00094020"/>
    <w:rsid w:val="000B234C"/>
    <w:rsid w:val="000B636E"/>
    <w:rsid w:val="000C0B25"/>
    <w:rsid w:val="000C2B55"/>
    <w:rsid w:val="000C49B9"/>
    <w:rsid w:val="000C58AB"/>
    <w:rsid w:val="000D6500"/>
    <w:rsid w:val="000E10F3"/>
    <w:rsid w:val="000E35BA"/>
    <w:rsid w:val="000F0329"/>
    <w:rsid w:val="000F59AE"/>
    <w:rsid w:val="000F6137"/>
    <w:rsid w:val="00105ABC"/>
    <w:rsid w:val="001064CF"/>
    <w:rsid w:val="001144A2"/>
    <w:rsid w:val="00117918"/>
    <w:rsid w:val="00122A8E"/>
    <w:rsid w:val="001417DF"/>
    <w:rsid w:val="00141D8F"/>
    <w:rsid w:val="001467C5"/>
    <w:rsid w:val="00150311"/>
    <w:rsid w:val="00151911"/>
    <w:rsid w:val="0015560B"/>
    <w:rsid w:val="00165725"/>
    <w:rsid w:val="00192874"/>
    <w:rsid w:val="001950D2"/>
    <w:rsid w:val="00195220"/>
    <w:rsid w:val="001953B9"/>
    <w:rsid w:val="001A01E6"/>
    <w:rsid w:val="001A046C"/>
    <w:rsid w:val="001A0560"/>
    <w:rsid w:val="001D5DAB"/>
    <w:rsid w:val="001D7C0D"/>
    <w:rsid w:val="001F0220"/>
    <w:rsid w:val="00200505"/>
    <w:rsid w:val="00206631"/>
    <w:rsid w:val="002132B5"/>
    <w:rsid w:val="00241547"/>
    <w:rsid w:val="00243E40"/>
    <w:rsid w:val="00244976"/>
    <w:rsid w:val="00252664"/>
    <w:rsid w:val="00263BB1"/>
    <w:rsid w:val="00277F26"/>
    <w:rsid w:val="002839CF"/>
    <w:rsid w:val="00283E72"/>
    <w:rsid w:val="00285DD9"/>
    <w:rsid w:val="002A1A30"/>
    <w:rsid w:val="002B44B9"/>
    <w:rsid w:val="002B54E2"/>
    <w:rsid w:val="002C1A87"/>
    <w:rsid w:val="002C2389"/>
    <w:rsid w:val="002C4589"/>
    <w:rsid w:val="002D1E28"/>
    <w:rsid w:val="002E3884"/>
    <w:rsid w:val="002E39EC"/>
    <w:rsid w:val="002F7826"/>
    <w:rsid w:val="003000B8"/>
    <w:rsid w:val="003031ED"/>
    <w:rsid w:val="00314C13"/>
    <w:rsid w:val="00331AF4"/>
    <w:rsid w:val="003405FE"/>
    <w:rsid w:val="00346712"/>
    <w:rsid w:val="00347B91"/>
    <w:rsid w:val="00362951"/>
    <w:rsid w:val="00374A0A"/>
    <w:rsid w:val="00384250"/>
    <w:rsid w:val="00385019"/>
    <w:rsid w:val="00387588"/>
    <w:rsid w:val="00392B91"/>
    <w:rsid w:val="003930BA"/>
    <w:rsid w:val="003932CC"/>
    <w:rsid w:val="003A0265"/>
    <w:rsid w:val="003A2252"/>
    <w:rsid w:val="003A4A83"/>
    <w:rsid w:val="003B5EA8"/>
    <w:rsid w:val="003B6520"/>
    <w:rsid w:val="003D3713"/>
    <w:rsid w:val="003F0841"/>
    <w:rsid w:val="003F507A"/>
    <w:rsid w:val="003F5474"/>
    <w:rsid w:val="003F7CD0"/>
    <w:rsid w:val="004115D6"/>
    <w:rsid w:val="00421779"/>
    <w:rsid w:val="004244AC"/>
    <w:rsid w:val="00424EB3"/>
    <w:rsid w:val="00426C44"/>
    <w:rsid w:val="004435F2"/>
    <w:rsid w:val="00446872"/>
    <w:rsid w:val="00447340"/>
    <w:rsid w:val="004474B9"/>
    <w:rsid w:val="0045526B"/>
    <w:rsid w:val="0045551A"/>
    <w:rsid w:val="00462C5E"/>
    <w:rsid w:val="0046532E"/>
    <w:rsid w:val="00473452"/>
    <w:rsid w:val="004760ED"/>
    <w:rsid w:val="00480A30"/>
    <w:rsid w:val="004858D8"/>
    <w:rsid w:val="00496BB2"/>
    <w:rsid w:val="004C6E29"/>
    <w:rsid w:val="004D262F"/>
    <w:rsid w:val="004D5216"/>
    <w:rsid w:val="004D59B8"/>
    <w:rsid w:val="004F02F0"/>
    <w:rsid w:val="004F2A9A"/>
    <w:rsid w:val="004F4814"/>
    <w:rsid w:val="004F56EA"/>
    <w:rsid w:val="00500220"/>
    <w:rsid w:val="005066D3"/>
    <w:rsid w:val="00507924"/>
    <w:rsid w:val="0051364E"/>
    <w:rsid w:val="005364A7"/>
    <w:rsid w:val="005366A8"/>
    <w:rsid w:val="0054054D"/>
    <w:rsid w:val="00541BA3"/>
    <w:rsid w:val="00542855"/>
    <w:rsid w:val="00543CE9"/>
    <w:rsid w:val="00551B16"/>
    <w:rsid w:val="005552D3"/>
    <w:rsid w:val="00561ED2"/>
    <w:rsid w:val="00563461"/>
    <w:rsid w:val="00567B28"/>
    <w:rsid w:val="005710F3"/>
    <w:rsid w:val="00573B81"/>
    <w:rsid w:val="00573C28"/>
    <w:rsid w:val="00573E5C"/>
    <w:rsid w:val="0058173C"/>
    <w:rsid w:val="00595BE1"/>
    <w:rsid w:val="00596684"/>
    <w:rsid w:val="005B4F7F"/>
    <w:rsid w:val="005B6800"/>
    <w:rsid w:val="005C0FEB"/>
    <w:rsid w:val="005D431F"/>
    <w:rsid w:val="005E5E38"/>
    <w:rsid w:val="005E6F50"/>
    <w:rsid w:val="0060398A"/>
    <w:rsid w:val="006107A1"/>
    <w:rsid w:val="0061403F"/>
    <w:rsid w:val="00617020"/>
    <w:rsid w:val="006347FB"/>
    <w:rsid w:val="0063654A"/>
    <w:rsid w:val="00644406"/>
    <w:rsid w:val="006475A1"/>
    <w:rsid w:val="006615BA"/>
    <w:rsid w:val="00682F4E"/>
    <w:rsid w:val="00686161"/>
    <w:rsid w:val="00687314"/>
    <w:rsid w:val="006B23E9"/>
    <w:rsid w:val="006B3D31"/>
    <w:rsid w:val="006B546A"/>
    <w:rsid w:val="006B701D"/>
    <w:rsid w:val="006D7568"/>
    <w:rsid w:val="006E636A"/>
    <w:rsid w:val="006F1C6F"/>
    <w:rsid w:val="006F5EB7"/>
    <w:rsid w:val="00712326"/>
    <w:rsid w:val="0071711F"/>
    <w:rsid w:val="0072404B"/>
    <w:rsid w:val="007277C0"/>
    <w:rsid w:val="00734BE8"/>
    <w:rsid w:val="007371B1"/>
    <w:rsid w:val="00764578"/>
    <w:rsid w:val="00765C97"/>
    <w:rsid w:val="007668C4"/>
    <w:rsid w:val="0078300D"/>
    <w:rsid w:val="00784533"/>
    <w:rsid w:val="007853EB"/>
    <w:rsid w:val="00792253"/>
    <w:rsid w:val="00795FC6"/>
    <w:rsid w:val="007A3976"/>
    <w:rsid w:val="007A3A42"/>
    <w:rsid w:val="007B0BEC"/>
    <w:rsid w:val="007C0C3D"/>
    <w:rsid w:val="007C4537"/>
    <w:rsid w:val="007C6E7A"/>
    <w:rsid w:val="007D1D83"/>
    <w:rsid w:val="007D7B9E"/>
    <w:rsid w:val="007E29ED"/>
    <w:rsid w:val="007E6699"/>
    <w:rsid w:val="007E6A4A"/>
    <w:rsid w:val="007E6F8E"/>
    <w:rsid w:val="007F0950"/>
    <w:rsid w:val="007F5935"/>
    <w:rsid w:val="00801380"/>
    <w:rsid w:val="0080653C"/>
    <w:rsid w:val="00807027"/>
    <w:rsid w:val="00815B6B"/>
    <w:rsid w:val="00815DDE"/>
    <w:rsid w:val="00816F3E"/>
    <w:rsid w:val="008225C2"/>
    <w:rsid w:val="0082438D"/>
    <w:rsid w:val="00832F25"/>
    <w:rsid w:val="0083550E"/>
    <w:rsid w:val="008371D0"/>
    <w:rsid w:val="008405E6"/>
    <w:rsid w:val="008475F3"/>
    <w:rsid w:val="008530BE"/>
    <w:rsid w:val="00856643"/>
    <w:rsid w:val="00856EAD"/>
    <w:rsid w:val="008613B0"/>
    <w:rsid w:val="00864ABD"/>
    <w:rsid w:val="0087252A"/>
    <w:rsid w:val="0087477A"/>
    <w:rsid w:val="008827DE"/>
    <w:rsid w:val="008A23C3"/>
    <w:rsid w:val="008A5A3A"/>
    <w:rsid w:val="008A6E2C"/>
    <w:rsid w:val="008A7123"/>
    <w:rsid w:val="008B0A35"/>
    <w:rsid w:val="008B3667"/>
    <w:rsid w:val="008D1F2C"/>
    <w:rsid w:val="008D6563"/>
    <w:rsid w:val="008D74A9"/>
    <w:rsid w:val="008E32FC"/>
    <w:rsid w:val="008E6DCC"/>
    <w:rsid w:val="00901F71"/>
    <w:rsid w:val="00931C1C"/>
    <w:rsid w:val="009340B6"/>
    <w:rsid w:val="00945DAB"/>
    <w:rsid w:val="009469BD"/>
    <w:rsid w:val="0096743E"/>
    <w:rsid w:val="00967FBF"/>
    <w:rsid w:val="00971BA6"/>
    <w:rsid w:val="00975344"/>
    <w:rsid w:val="00993DF6"/>
    <w:rsid w:val="0099790A"/>
    <w:rsid w:val="009A181B"/>
    <w:rsid w:val="009A29BE"/>
    <w:rsid w:val="009A503E"/>
    <w:rsid w:val="009A56C5"/>
    <w:rsid w:val="009B30A5"/>
    <w:rsid w:val="009B51A1"/>
    <w:rsid w:val="009B7526"/>
    <w:rsid w:val="009C2D09"/>
    <w:rsid w:val="009C3EBE"/>
    <w:rsid w:val="009D2E87"/>
    <w:rsid w:val="009E0A0B"/>
    <w:rsid w:val="009E4267"/>
    <w:rsid w:val="009E4528"/>
    <w:rsid w:val="009E7431"/>
    <w:rsid w:val="009F2E88"/>
    <w:rsid w:val="00A01F64"/>
    <w:rsid w:val="00A05B4E"/>
    <w:rsid w:val="00A1680C"/>
    <w:rsid w:val="00A25AD5"/>
    <w:rsid w:val="00A26F29"/>
    <w:rsid w:val="00A27B37"/>
    <w:rsid w:val="00A27C81"/>
    <w:rsid w:val="00A33A01"/>
    <w:rsid w:val="00A36FC6"/>
    <w:rsid w:val="00A445BA"/>
    <w:rsid w:val="00A44776"/>
    <w:rsid w:val="00A57A37"/>
    <w:rsid w:val="00A6458C"/>
    <w:rsid w:val="00A646E1"/>
    <w:rsid w:val="00A73BF9"/>
    <w:rsid w:val="00A77CE0"/>
    <w:rsid w:val="00A91146"/>
    <w:rsid w:val="00A96297"/>
    <w:rsid w:val="00A96DDC"/>
    <w:rsid w:val="00AA7748"/>
    <w:rsid w:val="00AD3741"/>
    <w:rsid w:val="00AF0F48"/>
    <w:rsid w:val="00AF54DF"/>
    <w:rsid w:val="00B050E6"/>
    <w:rsid w:val="00B1617C"/>
    <w:rsid w:val="00B27BBD"/>
    <w:rsid w:val="00B30646"/>
    <w:rsid w:val="00B372AB"/>
    <w:rsid w:val="00B41B39"/>
    <w:rsid w:val="00B44DB8"/>
    <w:rsid w:val="00B55E46"/>
    <w:rsid w:val="00B65E56"/>
    <w:rsid w:val="00B805E0"/>
    <w:rsid w:val="00B80F0E"/>
    <w:rsid w:val="00B81FF8"/>
    <w:rsid w:val="00B83F43"/>
    <w:rsid w:val="00B93273"/>
    <w:rsid w:val="00B949CC"/>
    <w:rsid w:val="00BA514F"/>
    <w:rsid w:val="00BB275A"/>
    <w:rsid w:val="00BC28ED"/>
    <w:rsid w:val="00BD0FDF"/>
    <w:rsid w:val="00BD3027"/>
    <w:rsid w:val="00BF0F53"/>
    <w:rsid w:val="00BF0F95"/>
    <w:rsid w:val="00BF159F"/>
    <w:rsid w:val="00BF2612"/>
    <w:rsid w:val="00BF4F71"/>
    <w:rsid w:val="00C00444"/>
    <w:rsid w:val="00C02B31"/>
    <w:rsid w:val="00C135DF"/>
    <w:rsid w:val="00C20E43"/>
    <w:rsid w:val="00C31437"/>
    <w:rsid w:val="00C42270"/>
    <w:rsid w:val="00C453B1"/>
    <w:rsid w:val="00C60DE7"/>
    <w:rsid w:val="00C65C43"/>
    <w:rsid w:val="00C6744F"/>
    <w:rsid w:val="00C739A0"/>
    <w:rsid w:val="00C8690D"/>
    <w:rsid w:val="00CB17F8"/>
    <w:rsid w:val="00CC0204"/>
    <w:rsid w:val="00CD01F1"/>
    <w:rsid w:val="00CD3C25"/>
    <w:rsid w:val="00CF18E3"/>
    <w:rsid w:val="00CF3B2B"/>
    <w:rsid w:val="00CF5834"/>
    <w:rsid w:val="00CF5D62"/>
    <w:rsid w:val="00D00838"/>
    <w:rsid w:val="00D01F60"/>
    <w:rsid w:val="00D16ED6"/>
    <w:rsid w:val="00D17F22"/>
    <w:rsid w:val="00D31116"/>
    <w:rsid w:val="00D3290E"/>
    <w:rsid w:val="00D56532"/>
    <w:rsid w:val="00D649BF"/>
    <w:rsid w:val="00D91A5A"/>
    <w:rsid w:val="00D944DC"/>
    <w:rsid w:val="00D96C75"/>
    <w:rsid w:val="00DB3F46"/>
    <w:rsid w:val="00DB4030"/>
    <w:rsid w:val="00DB4EC6"/>
    <w:rsid w:val="00DB5499"/>
    <w:rsid w:val="00DE2165"/>
    <w:rsid w:val="00DE458E"/>
    <w:rsid w:val="00DE6D1F"/>
    <w:rsid w:val="00DF1B17"/>
    <w:rsid w:val="00DF6868"/>
    <w:rsid w:val="00E13D09"/>
    <w:rsid w:val="00E1608A"/>
    <w:rsid w:val="00E34694"/>
    <w:rsid w:val="00E35141"/>
    <w:rsid w:val="00E40470"/>
    <w:rsid w:val="00E54715"/>
    <w:rsid w:val="00E54DE1"/>
    <w:rsid w:val="00E56137"/>
    <w:rsid w:val="00E5635B"/>
    <w:rsid w:val="00E56E26"/>
    <w:rsid w:val="00E65271"/>
    <w:rsid w:val="00E753C7"/>
    <w:rsid w:val="00E80235"/>
    <w:rsid w:val="00E82E06"/>
    <w:rsid w:val="00E845C0"/>
    <w:rsid w:val="00E85838"/>
    <w:rsid w:val="00E90247"/>
    <w:rsid w:val="00E94395"/>
    <w:rsid w:val="00E9481D"/>
    <w:rsid w:val="00E96003"/>
    <w:rsid w:val="00EA3081"/>
    <w:rsid w:val="00EA7395"/>
    <w:rsid w:val="00EB12A6"/>
    <w:rsid w:val="00EB2A70"/>
    <w:rsid w:val="00EB3DA9"/>
    <w:rsid w:val="00EC3BE9"/>
    <w:rsid w:val="00EC446D"/>
    <w:rsid w:val="00EC5C3C"/>
    <w:rsid w:val="00ED0484"/>
    <w:rsid w:val="00ED0AC7"/>
    <w:rsid w:val="00ED34AC"/>
    <w:rsid w:val="00ED413B"/>
    <w:rsid w:val="00ED4884"/>
    <w:rsid w:val="00ED4FA8"/>
    <w:rsid w:val="00EE1611"/>
    <w:rsid w:val="00EE5828"/>
    <w:rsid w:val="00EF5B4D"/>
    <w:rsid w:val="00F0109B"/>
    <w:rsid w:val="00F075C5"/>
    <w:rsid w:val="00F33E95"/>
    <w:rsid w:val="00F41174"/>
    <w:rsid w:val="00F43B5A"/>
    <w:rsid w:val="00F53A3E"/>
    <w:rsid w:val="00F540DF"/>
    <w:rsid w:val="00F57BBE"/>
    <w:rsid w:val="00F6576A"/>
    <w:rsid w:val="00F74BD1"/>
    <w:rsid w:val="00F75C00"/>
    <w:rsid w:val="00F96D37"/>
    <w:rsid w:val="00FA15F4"/>
    <w:rsid w:val="00FA5B81"/>
    <w:rsid w:val="00FA67BC"/>
    <w:rsid w:val="00FA76E9"/>
    <w:rsid w:val="00FB4FD6"/>
    <w:rsid w:val="00FC3925"/>
    <w:rsid w:val="00FD10EB"/>
    <w:rsid w:val="00FD1C6E"/>
    <w:rsid w:val="00FD3A8F"/>
    <w:rsid w:val="00FE1177"/>
    <w:rsid w:val="00FE21D1"/>
    <w:rsid w:val="00FF09D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9AFABE"/>
  <w15:chartTrackingRefBased/>
  <w15:docId w15:val="{8600EC63-D47B-4A50-A612-79C00A643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9" w:qFormat="1"/>
    <w:lsdException w:name="heading 1" w:uiPriority="10"/>
    <w:lsdException w:name="heading 2" w:semiHidden="1" w:uiPriority="10"/>
    <w:lsdException w:name="heading 3" w:semiHidden="1" w:uiPriority="10" w:unhideWhenUsed="1" w:qFormat="1"/>
    <w:lsdException w:name="heading 4" w:semiHidden="1" w:uiPriority="10" w:unhideWhenUsed="1" w:qFormat="1"/>
    <w:lsdException w:name="heading 5" w:semiHidden="1" w:uiPriority="10" w:unhideWhenUsed="1" w:qFormat="1"/>
    <w:lsdException w:name="heading 6" w:semiHidden="1" w:uiPriority="10" w:unhideWhenUsed="1" w:qFormat="1"/>
    <w:lsdException w:name="heading 7" w:semiHidden="1" w:uiPriority="10" w:unhideWhenUsed="1" w:qFormat="1"/>
    <w:lsdException w:name="heading 8" w:semiHidden="1" w:uiPriority="10" w:unhideWhenUsed="1" w:qFormat="1"/>
    <w:lsdException w:name="heading 9" w:semiHidden="1" w:uiPriority="1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98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"/>
    <w:semiHidden/>
    <w:qFormat/>
    <w:rsid w:val="001467C5"/>
    <w:rPr>
      <w:rFonts w:ascii="Arial" w:hAnsi="Arial"/>
    </w:rPr>
  </w:style>
  <w:style w:type="paragraph" w:styleId="1">
    <w:name w:val="heading 1"/>
    <w:basedOn w:val="a"/>
    <w:next w:val="a"/>
    <w:link w:val="10"/>
    <w:uiPriority w:val="10"/>
    <w:semiHidden/>
    <w:rsid w:val="0038501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10"/>
    <w:semiHidden/>
    <w:rsid w:val="0038501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10"/>
    <w:semiHidden/>
    <w:unhideWhenUsed/>
    <w:qFormat/>
    <w:rsid w:val="0038501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ЕРИАЛ"/>
    <w:basedOn w:val="a"/>
    <w:next w:val="a4"/>
    <w:semiHidden/>
    <w:qFormat/>
    <w:rsid w:val="00385019"/>
    <w:pPr>
      <w:spacing w:after="240"/>
      <w:jc w:val="center"/>
      <w:outlineLvl w:val="0"/>
    </w:pPr>
    <w:rPr>
      <w:rFonts w:ascii="Sylfaen" w:hAnsi="Sylfaen"/>
      <w:caps/>
      <w:color w:val="000000" w:themeColor="text1"/>
      <w:sz w:val="28"/>
      <w:szCs w:val="28"/>
    </w:rPr>
  </w:style>
  <w:style w:type="paragraph" w:customStyle="1" w:styleId="a4">
    <w:name w:val="СЕЗОН/СЕРИЯ"/>
    <w:basedOn w:val="a"/>
    <w:next w:val="a5"/>
    <w:uiPriority w:val="1"/>
    <w:semiHidden/>
    <w:qFormat/>
    <w:rsid w:val="00385019"/>
    <w:pPr>
      <w:jc w:val="center"/>
    </w:pPr>
    <w:rPr>
      <w:rFonts w:ascii="Sylfaen" w:hAnsi="Sylfaen"/>
      <w:smallCaps/>
      <w:color w:val="000000" w:themeColor="text1"/>
      <w:sz w:val="28"/>
      <w:szCs w:val="28"/>
    </w:rPr>
  </w:style>
  <w:style w:type="paragraph" w:customStyle="1" w:styleId="a5">
    <w:name w:val="НАЗВАНИЕ СЕРИИ"/>
    <w:basedOn w:val="a"/>
    <w:uiPriority w:val="2"/>
    <w:semiHidden/>
    <w:qFormat/>
    <w:rsid w:val="00385019"/>
    <w:pPr>
      <w:spacing w:before="240" w:after="360"/>
      <w:jc w:val="center"/>
      <w:outlineLvl w:val="0"/>
    </w:pPr>
    <w:rPr>
      <w:rFonts w:ascii="Sylfaen" w:hAnsi="Sylfaen"/>
      <w:caps/>
      <w:color w:val="000000" w:themeColor="text1"/>
      <w:sz w:val="28"/>
      <w:szCs w:val="28"/>
      <w:u w:val="single"/>
    </w:rPr>
  </w:style>
  <w:style w:type="paragraph" w:customStyle="1" w:styleId="a6">
    <w:name w:val="МЕСТО И ВРЕМЯ"/>
    <w:basedOn w:val="a"/>
    <w:next w:val="a7"/>
    <w:uiPriority w:val="3"/>
    <w:qFormat/>
    <w:rsid w:val="00D649BF"/>
    <w:pPr>
      <w:keepNext/>
      <w:tabs>
        <w:tab w:val="left" w:pos="992"/>
      </w:tabs>
      <w:spacing w:before="240"/>
      <w:ind w:left="992" w:hanging="992"/>
      <w:outlineLvl w:val="0"/>
    </w:pPr>
    <w:rPr>
      <w:rFonts w:ascii="Courier New" w:eastAsia="Times New Roman" w:hAnsi="Courier New" w:cs="Arial"/>
      <w:caps/>
      <w:szCs w:val="28"/>
      <w:lang w:eastAsia="ru-RU"/>
    </w:rPr>
  </w:style>
  <w:style w:type="paragraph" w:customStyle="1" w:styleId="a8">
    <w:name w:val="ГЕРОИ"/>
    <w:basedOn w:val="a"/>
    <w:next w:val="a7"/>
    <w:uiPriority w:val="4"/>
    <w:semiHidden/>
    <w:qFormat/>
    <w:rsid w:val="00D649BF"/>
    <w:pPr>
      <w:keepNext/>
      <w:spacing w:before="120"/>
      <w:jc w:val="both"/>
      <w:outlineLvl w:val="1"/>
    </w:pPr>
    <w:rPr>
      <w:rFonts w:ascii="Courier New" w:hAnsi="Courier New" w:cs="Times New Roman"/>
      <w:bCs/>
      <w:caps/>
      <w:szCs w:val="28"/>
      <w:lang w:eastAsia="ru-RU"/>
    </w:rPr>
  </w:style>
  <w:style w:type="paragraph" w:customStyle="1" w:styleId="a7">
    <w:name w:val="ОПИСАНИЕ ДЕЙСТВИЯ"/>
    <w:basedOn w:val="a"/>
    <w:next w:val="a9"/>
    <w:link w:val="aa"/>
    <w:uiPriority w:val="5"/>
    <w:qFormat/>
    <w:rsid w:val="00D649BF"/>
    <w:pPr>
      <w:spacing w:before="120" w:after="120"/>
      <w:contextualSpacing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a">
    <w:name w:val="ОПИСАНИЕ ДЕЙСТВИЯ Знак"/>
    <w:link w:val="a7"/>
    <w:uiPriority w:val="5"/>
    <w:rsid w:val="00D649BF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9">
    <w:name w:val="ИМЯ ГЕРОЯ"/>
    <w:basedOn w:val="a"/>
    <w:next w:val="ab"/>
    <w:link w:val="ac"/>
    <w:uiPriority w:val="6"/>
    <w:qFormat/>
    <w:rsid w:val="00D649BF"/>
    <w:pPr>
      <w:keepNext/>
      <w:spacing w:before="240"/>
      <w:ind w:left="3827"/>
    </w:pPr>
    <w:rPr>
      <w:rFonts w:ascii="Courier New" w:eastAsia="Times New Roman" w:hAnsi="Courier New" w:cs="Times New Roman"/>
      <w:caps/>
      <w:szCs w:val="28"/>
      <w:lang w:val="x-none" w:eastAsia="x-none"/>
    </w:rPr>
  </w:style>
  <w:style w:type="character" w:customStyle="1" w:styleId="ac">
    <w:name w:val="ИМЯ ГЕРОЯ Знак"/>
    <w:link w:val="a9"/>
    <w:uiPriority w:val="6"/>
    <w:rsid w:val="00D649BF"/>
    <w:rPr>
      <w:rFonts w:ascii="Courier New" w:eastAsia="Times New Roman" w:hAnsi="Courier New" w:cs="Times New Roman"/>
      <w:caps/>
      <w:szCs w:val="28"/>
      <w:lang w:val="x-none" w:eastAsia="x-none"/>
    </w:rPr>
  </w:style>
  <w:style w:type="paragraph" w:customStyle="1" w:styleId="ab">
    <w:name w:val="РЕПЛИКА"/>
    <w:basedOn w:val="a"/>
    <w:next w:val="a9"/>
    <w:link w:val="ad"/>
    <w:uiPriority w:val="7"/>
    <w:qFormat/>
    <w:rsid w:val="00D649BF"/>
    <w:pPr>
      <w:keepLines/>
      <w:ind w:left="2126" w:right="2126"/>
      <w:jc w:val="both"/>
    </w:pPr>
    <w:rPr>
      <w:rFonts w:ascii="Courier New" w:eastAsia="Times New Roman" w:hAnsi="Courier New" w:cs="Times New Roman"/>
      <w:szCs w:val="28"/>
      <w:lang w:val="x-none" w:eastAsia="x-none"/>
    </w:rPr>
  </w:style>
  <w:style w:type="character" w:customStyle="1" w:styleId="ad">
    <w:name w:val="РЕПЛИКА Знак"/>
    <w:link w:val="ab"/>
    <w:uiPriority w:val="7"/>
    <w:rsid w:val="00D649BF"/>
    <w:rPr>
      <w:rFonts w:ascii="Courier New" w:eastAsia="Times New Roman" w:hAnsi="Courier New" w:cs="Times New Roman"/>
      <w:szCs w:val="28"/>
      <w:lang w:val="x-none" w:eastAsia="x-none"/>
    </w:rPr>
  </w:style>
  <w:style w:type="paragraph" w:customStyle="1" w:styleId="ae">
    <w:name w:val="РЕМАРКА"/>
    <w:basedOn w:val="a"/>
    <w:next w:val="ab"/>
    <w:link w:val="af"/>
    <w:uiPriority w:val="8"/>
    <w:qFormat/>
    <w:rsid w:val="00D649BF"/>
    <w:pPr>
      <w:keepNext/>
      <w:ind w:left="3119" w:right="2552"/>
      <w:jc w:val="both"/>
    </w:pPr>
    <w:rPr>
      <w:rFonts w:ascii="Courier New" w:eastAsia="Times New Roman" w:hAnsi="Courier New" w:cs="Times New Roman"/>
      <w:szCs w:val="28"/>
      <w:lang w:eastAsia="ru-RU"/>
    </w:rPr>
  </w:style>
  <w:style w:type="character" w:customStyle="1" w:styleId="af">
    <w:name w:val="РЕМАРКА Знак"/>
    <w:link w:val="ae"/>
    <w:uiPriority w:val="8"/>
    <w:rsid w:val="00D649BF"/>
    <w:rPr>
      <w:rFonts w:ascii="Courier New" w:eastAsia="Times New Roman" w:hAnsi="Courier New" w:cs="Times New Roman"/>
      <w:szCs w:val="28"/>
      <w:lang w:eastAsia="ru-RU"/>
    </w:rPr>
  </w:style>
  <w:style w:type="table" w:styleId="af0">
    <w:name w:val="Table Grid"/>
    <w:basedOn w:val="a1"/>
    <w:uiPriority w:val="39"/>
    <w:rsid w:val="003850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semiHidden/>
    <w:qFormat/>
    <w:rsid w:val="0038501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f2">
    <w:name w:val="TOC Heading"/>
    <w:basedOn w:val="1"/>
    <w:next w:val="a"/>
    <w:uiPriority w:val="39"/>
    <w:semiHidden/>
    <w:rsid w:val="00385019"/>
    <w:pPr>
      <w:spacing w:line="259" w:lineRule="auto"/>
      <w:jc w:val="right"/>
      <w:outlineLvl w:val="9"/>
    </w:pPr>
    <w:rPr>
      <w:rFonts w:ascii="Arial" w:hAnsi="Arial"/>
      <w:caps/>
      <w:color w:val="auto"/>
      <w:sz w:val="24"/>
      <w:lang w:eastAsia="ru-RU"/>
    </w:rPr>
  </w:style>
  <w:style w:type="paragraph" w:styleId="11">
    <w:name w:val="toc 1"/>
    <w:basedOn w:val="a"/>
    <w:next w:val="a"/>
    <w:autoRedefine/>
    <w:uiPriority w:val="39"/>
    <w:semiHidden/>
    <w:rsid w:val="00056864"/>
    <w:pPr>
      <w:keepNext/>
      <w:tabs>
        <w:tab w:val="left" w:pos="660"/>
        <w:tab w:val="left" w:pos="851"/>
      </w:tabs>
      <w:spacing w:before="200" w:after="60"/>
    </w:pPr>
    <w:rPr>
      <w:b/>
    </w:rPr>
  </w:style>
  <w:style w:type="paragraph" w:styleId="21">
    <w:name w:val="toc 2"/>
    <w:basedOn w:val="a"/>
    <w:next w:val="a"/>
    <w:autoRedefine/>
    <w:uiPriority w:val="39"/>
    <w:semiHidden/>
    <w:rsid w:val="00056864"/>
    <w:pPr>
      <w:spacing w:after="100"/>
      <w:ind w:left="680"/>
    </w:pPr>
    <w:rPr>
      <w:smallCaps/>
    </w:rPr>
  </w:style>
  <w:style w:type="character" w:customStyle="1" w:styleId="30">
    <w:name w:val="Заголовок 3 Знак"/>
    <w:basedOn w:val="a0"/>
    <w:link w:val="3"/>
    <w:uiPriority w:val="10"/>
    <w:semiHidden/>
    <w:rsid w:val="0038501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af3">
    <w:name w:val="ТИТУЛ_СЕРИАЛ"/>
    <w:basedOn w:val="a"/>
    <w:autoRedefine/>
    <w:uiPriority w:val="9"/>
    <w:semiHidden/>
    <w:qFormat/>
    <w:rsid w:val="00FD10EB"/>
    <w:pPr>
      <w:framePr w:hSpace="180" w:wrap="around" w:vAnchor="text" w:hAnchor="margin" w:x="279" w:y="28"/>
      <w:spacing w:after="120"/>
      <w:jc w:val="center"/>
    </w:pPr>
    <w:rPr>
      <w:rFonts w:ascii="Sylfaen" w:hAnsi="Sylfaen"/>
      <w:caps/>
      <w:sz w:val="40"/>
      <w:szCs w:val="40"/>
    </w:rPr>
  </w:style>
  <w:style w:type="paragraph" w:customStyle="1" w:styleId="af4">
    <w:name w:val="ТИТУЛ_СЕЗОН/СЕРИЯ"/>
    <w:basedOn w:val="a"/>
    <w:autoRedefine/>
    <w:uiPriority w:val="9"/>
    <w:semiHidden/>
    <w:qFormat/>
    <w:rsid w:val="00FD10EB"/>
    <w:pPr>
      <w:framePr w:hSpace="180" w:wrap="around" w:vAnchor="text" w:hAnchor="margin" w:x="279" w:y="28"/>
      <w:jc w:val="center"/>
    </w:pPr>
    <w:rPr>
      <w:rFonts w:ascii="Sylfaen" w:hAnsi="Sylfaen"/>
      <w:smallCaps/>
      <w:sz w:val="32"/>
      <w:szCs w:val="32"/>
    </w:rPr>
  </w:style>
  <w:style w:type="paragraph" w:customStyle="1" w:styleId="af5">
    <w:name w:val="ТИТУЛ_НАЗВАНИЕ"/>
    <w:basedOn w:val="a"/>
    <w:autoRedefine/>
    <w:uiPriority w:val="9"/>
    <w:semiHidden/>
    <w:qFormat/>
    <w:rsid w:val="00385019"/>
    <w:pPr>
      <w:framePr w:hSpace="180" w:wrap="around" w:vAnchor="text" w:hAnchor="margin" w:x="279" w:y="28"/>
      <w:jc w:val="center"/>
    </w:pPr>
    <w:rPr>
      <w:rFonts w:ascii="Sylfaen" w:hAnsi="Sylfaen"/>
      <w:caps/>
      <w:sz w:val="36"/>
      <w:szCs w:val="36"/>
    </w:rPr>
  </w:style>
  <w:style w:type="paragraph" w:customStyle="1" w:styleId="af6">
    <w:name w:val="Дата/Изменения"/>
    <w:basedOn w:val="a"/>
    <w:uiPriority w:val="9"/>
    <w:semiHidden/>
    <w:qFormat/>
    <w:rsid w:val="00385019"/>
    <w:pPr>
      <w:spacing w:after="240"/>
      <w:jc w:val="right"/>
    </w:pPr>
    <w:rPr>
      <w:rFonts w:ascii="Sylfaen" w:hAnsi="Sylfaen"/>
    </w:rPr>
  </w:style>
  <w:style w:type="paragraph" w:customStyle="1" w:styleId="af7">
    <w:name w:val="Автор сценария"/>
    <w:basedOn w:val="a"/>
    <w:uiPriority w:val="9"/>
    <w:semiHidden/>
    <w:qFormat/>
    <w:rsid w:val="00385019"/>
    <w:pPr>
      <w:spacing w:after="480"/>
      <w:jc w:val="right"/>
    </w:pPr>
    <w:rPr>
      <w:rFonts w:ascii="Sylfaen" w:hAnsi="Sylfaen"/>
    </w:rPr>
  </w:style>
  <w:style w:type="paragraph" w:styleId="af8">
    <w:name w:val="header"/>
    <w:basedOn w:val="a"/>
    <w:link w:val="af9"/>
    <w:uiPriority w:val="99"/>
    <w:semiHidden/>
    <w:rsid w:val="00385019"/>
    <w:pPr>
      <w:tabs>
        <w:tab w:val="center" w:pos="4677"/>
        <w:tab w:val="right" w:pos="9355"/>
      </w:tabs>
    </w:pPr>
  </w:style>
  <w:style w:type="paragraph" w:customStyle="1" w:styleId="afa">
    <w:name w:val="ЗТМ/СКЛЕЙКА/КОНЕЦ"/>
    <w:basedOn w:val="a"/>
    <w:uiPriority w:val="9"/>
    <w:qFormat/>
    <w:rsid w:val="00D649BF"/>
    <w:pPr>
      <w:spacing w:before="120"/>
    </w:pPr>
    <w:rPr>
      <w:rFonts w:ascii="Courier New" w:hAnsi="Courier New"/>
      <w:caps/>
      <w:szCs w:val="28"/>
    </w:rPr>
  </w:style>
  <w:style w:type="character" w:customStyle="1" w:styleId="af9">
    <w:name w:val="Верхний колонтитул Знак"/>
    <w:basedOn w:val="a0"/>
    <w:link w:val="af8"/>
    <w:uiPriority w:val="99"/>
    <w:semiHidden/>
    <w:rsid w:val="00D649BF"/>
    <w:rPr>
      <w:rFonts w:ascii="Arial" w:hAnsi="Arial"/>
    </w:rPr>
  </w:style>
  <w:style w:type="paragraph" w:styleId="afb">
    <w:name w:val="footer"/>
    <w:basedOn w:val="a"/>
    <w:link w:val="afc"/>
    <w:uiPriority w:val="99"/>
    <w:semiHidden/>
    <w:rsid w:val="00385019"/>
    <w:pPr>
      <w:tabs>
        <w:tab w:val="center" w:pos="4677"/>
        <w:tab w:val="right" w:pos="9355"/>
      </w:tabs>
    </w:pPr>
  </w:style>
  <w:style w:type="character" w:customStyle="1" w:styleId="afc">
    <w:name w:val="Нижний колонтитул Знак"/>
    <w:basedOn w:val="a0"/>
    <w:link w:val="afb"/>
    <w:uiPriority w:val="99"/>
    <w:semiHidden/>
    <w:rsid w:val="00385019"/>
    <w:rPr>
      <w:rFonts w:ascii="Arial" w:hAnsi="Arial"/>
    </w:rPr>
  </w:style>
  <w:style w:type="character" w:customStyle="1" w:styleId="20">
    <w:name w:val="Заголовок 2 Знак"/>
    <w:basedOn w:val="a0"/>
    <w:link w:val="2"/>
    <w:uiPriority w:val="10"/>
    <w:semiHidden/>
    <w:rsid w:val="0038501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d">
    <w:name w:val="Hyperlink"/>
    <w:basedOn w:val="a0"/>
    <w:uiPriority w:val="99"/>
    <w:semiHidden/>
    <w:rsid w:val="0038501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9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sha\Desktop\&#1051;&#1077;&#1075;&#1080;&#1086;\&#1055;&#1054;&#1051;&#1048;&#1053;&#1040;\&#1055;&#1086;&#1083;&#1085;&#1099;&#1081;%20&#1096;&#1072;&#1073;&#1083;&#1086;&#1085;%20&#1052;&#1057;&#1056;2%20&#1080;%20&#1044;&#1040;&#1052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EDDEC-DA88-46CC-9F60-A24F74F975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Полный шаблон МСР2 и ДАМ</Template>
  <TotalTime>3648</TotalTime>
  <Pages>2</Pages>
  <Words>3908</Words>
  <Characters>22276</Characters>
  <Application>Microsoft Office Word</Application>
  <DocSecurity>0</DocSecurity>
  <Lines>185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</dc:creator>
  <cp:keywords/>
  <dc:description/>
  <cp:lastModifiedBy>Нина</cp:lastModifiedBy>
  <cp:revision>45</cp:revision>
  <dcterms:created xsi:type="dcterms:W3CDTF">2022-03-14T06:23:00Z</dcterms:created>
  <dcterms:modified xsi:type="dcterms:W3CDTF">2023-06-22T14:05:00Z</dcterms:modified>
</cp:coreProperties>
</file>