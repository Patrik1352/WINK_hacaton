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628A3" w14:textId="77777777" w:rsidR="00946AAA" w:rsidRPr="00946AAA" w:rsidRDefault="00946AAA" w:rsidP="00F233C3">
      <w:pPr>
        <w:tabs>
          <w:tab w:val="left" w:pos="2029"/>
          <w:tab w:val="center" w:pos="4181"/>
        </w:tabs>
        <w:spacing w:before="3720" w:after="240"/>
        <w:ind w:left="1843" w:right="1843"/>
        <w:jc w:val="center"/>
        <w:rPr>
          <w:rFonts w:ascii="Courier New" w:hAnsi="Courier New" w:cs="Courier New"/>
          <w:caps/>
          <w:color w:val="000000" w:themeColor="text1"/>
        </w:rPr>
      </w:pPr>
      <w:bookmarkStart w:id="0" w:name="_Hlk79614151"/>
      <w:r w:rsidRPr="00946AAA">
        <w:rPr>
          <w:rFonts w:ascii="Courier New" w:hAnsi="Courier New" w:cs="Courier New"/>
          <w:caps/>
          <w:color w:val="000000" w:themeColor="text1"/>
        </w:rPr>
        <w:t>ОТМОРОЖЕННЫЕ</w:t>
      </w:r>
    </w:p>
    <w:p w14:paraId="788C3ACA" w14:textId="77777777" w:rsidR="00103F62" w:rsidRPr="00103F62" w:rsidRDefault="00103F62" w:rsidP="00103F62">
      <w:pPr>
        <w:tabs>
          <w:tab w:val="left" w:pos="2029"/>
          <w:tab w:val="center" w:pos="4181"/>
        </w:tabs>
        <w:spacing w:after="240"/>
        <w:ind w:left="1843" w:right="1843"/>
        <w:jc w:val="center"/>
        <w:rPr>
          <w:rFonts w:ascii="Courier New" w:eastAsia="Calibri" w:hAnsi="Courier New" w:cs="Courier New"/>
          <w:color w:val="000000" w:themeColor="text1"/>
        </w:rPr>
      </w:pPr>
      <w:r w:rsidRPr="00103F62">
        <w:rPr>
          <w:rFonts w:ascii="Courier New" w:eastAsia="Calibri" w:hAnsi="Courier New" w:cs="Courier New"/>
          <w:color w:val="000000" w:themeColor="text1"/>
        </w:rPr>
        <w:t>Илья Куликов</w:t>
      </w:r>
    </w:p>
    <w:p w14:paraId="368439B1" w14:textId="77777777" w:rsidR="00946AAA" w:rsidRPr="00946AAA" w:rsidRDefault="00946AAA" w:rsidP="00946AAA">
      <w:pPr>
        <w:tabs>
          <w:tab w:val="left" w:pos="2029"/>
          <w:tab w:val="center" w:pos="4181"/>
        </w:tabs>
        <w:spacing w:after="240"/>
        <w:ind w:left="1843" w:right="1843"/>
        <w:jc w:val="center"/>
        <w:rPr>
          <w:rFonts w:ascii="Courier New" w:hAnsi="Courier New" w:cs="Courier New"/>
          <w:color w:val="000000" w:themeColor="text1"/>
        </w:rPr>
      </w:pPr>
      <w:r w:rsidRPr="00946AAA">
        <w:rPr>
          <w:rFonts w:ascii="Courier New" w:hAnsi="Courier New" w:cs="Courier New"/>
          <w:color w:val="000000" w:themeColor="text1"/>
        </w:rPr>
        <w:t>оригинальный сценарий</w:t>
      </w:r>
    </w:p>
    <w:p w14:paraId="09A61C7D" w14:textId="62B758B7" w:rsidR="00946AAA" w:rsidRPr="00946AAA" w:rsidRDefault="00946AAA" w:rsidP="00946AAA">
      <w:pPr>
        <w:jc w:val="center"/>
        <w:rPr>
          <w:rFonts w:ascii="Courier New" w:hAnsi="Courier New" w:cs="Courier New"/>
          <w:smallCaps/>
          <w:color w:val="000000" w:themeColor="text1"/>
        </w:rPr>
      </w:pPr>
      <w:r w:rsidRPr="00946AAA">
        <w:rPr>
          <w:rFonts w:ascii="Courier New" w:hAnsi="Courier New" w:cs="Courier New"/>
          <w:smallCaps/>
          <w:color w:val="000000" w:themeColor="text1"/>
        </w:rPr>
        <w:t>(</w:t>
      </w:r>
      <w:r w:rsidR="00103F62">
        <w:rPr>
          <w:rFonts w:ascii="Courier New" w:hAnsi="Courier New" w:cs="Courier New"/>
          <w:smallCaps/>
          <w:color w:val="000000" w:themeColor="text1"/>
        </w:rPr>
        <w:t>12+</w:t>
      </w:r>
      <w:r w:rsidRPr="00946AAA">
        <w:rPr>
          <w:rFonts w:ascii="Courier New" w:hAnsi="Courier New" w:cs="Courier New"/>
          <w:smallCaps/>
          <w:color w:val="000000" w:themeColor="text1"/>
        </w:rPr>
        <w:t>)</w:t>
      </w:r>
    </w:p>
    <w:p w14:paraId="4D1B47ED" w14:textId="77777777" w:rsidR="00F968E1" w:rsidRDefault="00946AAA" w:rsidP="00946AAA">
      <w:pPr>
        <w:spacing w:before="4560"/>
        <w:ind w:left="4678"/>
        <w:rPr>
          <w:rFonts w:ascii="Courier New" w:hAnsi="Courier New" w:cs="Courier New"/>
          <w:caps/>
          <w:color w:val="000000" w:themeColor="text1"/>
        </w:rPr>
      </w:pPr>
      <w:r w:rsidRPr="00946AAA">
        <w:rPr>
          <w:rFonts w:ascii="Courier New" w:hAnsi="Courier New" w:cs="Courier New"/>
          <w:caps/>
          <w:color w:val="000000" w:themeColor="text1"/>
          <w:lang w:val="en-US"/>
        </w:rPr>
        <w:t>LEGIO</w:t>
      </w:r>
      <w:r w:rsidRPr="00946AAA">
        <w:rPr>
          <w:rFonts w:ascii="Courier New" w:hAnsi="Courier New" w:cs="Courier New"/>
          <w:caps/>
          <w:color w:val="000000" w:themeColor="text1"/>
        </w:rPr>
        <w:t xml:space="preserve"> </w:t>
      </w:r>
      <w:r w:rsidRPr="00946AAA">
        <w:rPr>
          <w:rFonts w:ascii="Courier New" w:hAnsi="Courier New" w:cs="Courier New"/>
          <w:caps/>
          <w:color w:val="000000" w:themeColor="text1"/>
          <w:lang w:val="en-US"/>
        </w:rPr>
        <w:t>FELIX</w:t>
      </w:r>
    </w:p>
    <w:p w14:paraId="26D2792D" w14:textId="33869552" w:rsidR="00946AAA" w:rsidRPr="00946AAA" w:rsidRDefault="00946AAA" w:rsidP="00946AAA">
      <w:pPr>
        <w:spacing w:before="120" w:after="120"/>
        <w:contextualSpacing/>
        <w:jc w:val="both"/>
        <w:rPr>
          <w:rFonts w:ascii="Courier New" w:eastAsia="Times New Roman" w:hAnsi="Courier New" w:cs="Times New Roman"/>
          <w:szCs w:val="28"/>
          <w:lang w:val="x-none" w:eastAsia="x-none"/>
        </w:rPr>
        <w:sectPr w:rsidR="00946AAA" w:rsidRPr="00946AAA" w:rsidSect="00946AAA">
          <w:headerReference w:type="default" r:id="rId8"/>
          <w:pgSz w:w="11906" w:h="16838"/>
          <w:pgMar w:top="1418" w:right="1418" w:bottom="709" w:left="2126" w:header="708" w:footer="708" w:gutter="0"/>
          <w:pgNumType w:start="0"/>
          <w:cols w:space="708"/>
          <w:titlePg/>
          <w:docGrid w:linePitch="360"/>
        </w:sectPr>
      </w:pPr>
    </w:p>
    <w:bookmarkEnd w:id="0"/>
    <w:p w14:paraId="3FCBC28D" w14:textId="72E62E5A" w:rsidR="00496D57" w:rsidRDefault="00496D57" w:rsidP="00B7485D">
      <w:pPr>
        <w:pStyle w:val="afa"/>
      </w:pPr>
      <w:r w:rsidRPr="00BC6FFA">
        <w:lastRenderedPageBreak/>
        <w:t>ИЗ ЗТМ</w:t>
      </w:r>
    </w:p>
    <w:p w14:paraId="4D556A0C" w14:textId="60A4F5E6" w:rsidR="00941D08" w:rsidRPr="00F233C3" w:rsidRDefault="0042401A" w:rsidP="00941D08">
      <w:pPr>
        <w:pStyle w:val="a6"/>
        <w:rPr>
          <w:strike/>
          <w:color w:val="A6A6A6" w:themeColor="background1" w:themeShade="A6"/>
        </w:rPr>
      </w:pPr>
      <w:r w:rsidRPr="00F233C3">
        <w:rPr>
          <w:strike/>
          <w:color w:val="A6A6A6" w:themeColor="background1" w:themeShade="A6"/>
        </w:rPr>
        <w:t>15-1.</w:t>
      </w:r>
      <w:r w:rsidRPr="00F233C3">
        <w:rPr>
          <w:strike/>
          <w:color w:val="A6A6A6" w:themeColor="background1" w:themeShade="A6"/>
        </w:rPr>
        <w:tab/>
      </w:r>
      <w:r w:rsidR="00941D08" w:rsidRPr="00F233C3">
        <w:rPr>
          <w:strike/>
          <w:color w:val="A6A6A6" w:themeColor="background1" w:themeShade="A6"/>
        </w:rPr>
        <w:t xml:space="preserve">НАТ. УЛИЦА </w:t>
      </w:r>
      <w:r w:rsidR="00CF4B92" w:rsidRPr="00F233C3">
        <w:rPr>
          <w:strike/>
          <w:color w:val="A6A6A6" w:themeColor="background1" w:themeShade="A6"/>
        </w:rPr>
        <w:t>–</w:t>
      </w:r>
      <w:r w:rsidR="00941D08" w:rsidRPr="00F233C3">
        <w:rPr>
          <w:strike/>
          <w:color w:val="A6A6A6" w:themeColor="background1" w:themeShade="A6"/>
        </w:rPr>
        <w:t xml:space="preserve"> НОЧЬ</w:t>
      </w:r>
    </w:p>
    <w:p w14:paraId="77B95114" w14:textId="5BF9FDC2" w:rsidR="00941D08" w:rsidRPr="00F233C3" w:rsidRDefault="00941D08" w:rsidP="003A1933">
      <w:pPr>
        <w:pStyle w:val="a7"/>
        <w:keepNext/>
        <w:keepLines/>
        <w:rPr>
          <w:strike/>
          <w:color w:val="A6A6A6" w:themeColor="background1" w:themeShade="A6"/>
        </w:rPr>
      </w:pPr>
      <w:r w:rsidRPr="00F233C3">
        <w:rPr>
          <w:strike/>
          <w:color w:val="A6A6A6" w:themeColor="background1" w:themeShade="A6"/>
        </w:rPr>
        <w:t>Чак идёт по улице без настроения, с бутылкой пива в руках. Замечает компанию четырёх пьяниц, один из них дер</w:t>
      </w:r>
      <w:r w:rsidR="00CF4B92" w:rsidRPr="00F233C3">
        <w:rPr>
          <w:strike/>
          <w:color w:val="A6A6A6" w:themeColor="background1" w:themeShade="A6"/>
          <w:lang w:val="ru-RU"/>
        </w:rPr>
        <w:t>ё</w:t>
      </w:r>
      <w:r w:rsidRPr="00F233C3">
        <w:rPr>
          <w:strike/>
          <w:color w:val="A6A6A6" w:themeColor="background1" w:themeShade="A6"/>
        </w:rPr>
        <w:t>тся с пьяной девушкой. Чак подходит к ним.</w:t>
      </w:r>
    </w:p>
    <w:p w14:paraId="162CFB77" w14:textId="60D21D42" w:rsidR="00941D08" w:rsidRPr="00F233C3" w:rsidRDefault="00941D08" w:rsidP="00CF4B92">
      <w:pPr>
        <w:pStyle w:val="a9"/>
        <w:rPr>
          <w:strike/>
          <w:color w:val="A6A6A6" w:themeColor="background1" w:themeShade="A6"/>
        </w:rPr>
      </w:pPr>
      <w:r w:rsidRPr="00F233C3">
        <w:rPr>
          <w:strike/>
          <w:color w:val="A6A6A6" w:themeColor="background1" w:themeShade="A6"/>
        </w:rPr>
        <w:t>ЧАК</w:t>
      </w:r>
    </w:p>
    <w:p w14:paraId="0E331F12" w14:textId="77777777" w:rsidR="00941D08" w:rsidRPr="00F233C3" w:rsidRDefault="00941D08" w:rsidP="00CF4B92">
      <w:pPr>
        <w:pStyle w:val="ab"/>
        <w:rPr>
          <w:strike/>
          <w:color w:val="A6A6A6" w:themeColor="background1" w:themeShade="A6"/>
        </w:rPr>
      </w:pPr>
      <w:r w:rsidRPr="00F233C3">
        <w:rPr>
          <w:strike/>
          <w:color w:val="A6A6A6" w:themeColor="background1" w:themeShade="A6"/>
        </w:rPr>
        <w:t>Слышь! Руки от неё убрал!</w:t>
      </w:r>
    </w:p>
    <w:p w14:paraId="33A537CD" w14:textId="1B685FE2" w:rsidR="00941D08" w:rsidRPr="00F233C3" w:rsidRDefault="00941D08" w:rsidP="00CF4B92">
      <w:pPr>
        <w:pStyle w:val="a9"/>
        <w:rPr>
          <w:strike/>
          <w:color w:val="A6A6A6" w:themeColor="background1" w:themeShade="A6"/>
        </w:rPr>
      </w:pPr>
      <w:r w:rsidRPr="00F233C3">
        <w:rPr>
          <w:strike/>
          <w:color w:val="A6A6A6" w:themeColor="background1" w:themeShade="A6"/>
        </w:rPr>
        <w:t>ПЬЯНИЦА 1</w:t>
      </w:r>
    </w:p>
    <w:p w14:paraId="3F0EE1C5" w14:textId="45296E7D" w:rsidR="00941D08" w:rsidRPr="00F233C3" w:rsidRDefault="00941D08" w:rsidP="00CF4B92">
      <w:pPr>
        <w:pStyle w:val="ab"/>
        <w:rPr>
          <w:strike/>
          <w:color w:val="A6A6A6" w:themeColor="background1" w:themeShade="A6"/>
        </w:rPr>
      </w:pPr>
      <w:r w:rsidRPr="00F233C3">
        <w:rPr>
          <w:strike/>
          <w:color w:val="A6A6A6" w:themeColor="background1" w:themeShade="A6"/>
        </w:rPr>
        <w:t>Ты чё, пацан!? Вали на</w:t>
      </w:r>
      <w:r w:rsidR="00CF4B92" w:rsidRPr="00F233C3">
        <w:rPr>
          <w:strike/>
          <w:color w:val="A6A6A6" w:themeColor="background1" w:themeShade="A6"/>
          <w:lang w:val="ru-RU"/>
        </w:rPr>
        <w:t xml:space="preserve"> </w:t>
      </w:r>
      <w:r w:rsidRPr="00F233C3">
        <w:rPr>
          <w:strike/>
          <w:color w:val="A6A6A6" w:themeColor="background1" w:themeShade="A6"/>
        </w:rPr>
        <w:t>хрен отсюда!</w:t>
      </w:r>
    </w:p>
    <w:p w14:paraId="70CC73AF" w14:textId="5A3BB155" w:rsidR="00941D08" w:rsidRPr="00F233C3" w:rsidRDefault="00941D08" w:rsidP="00CF4B92">
      <w:pPr>
        <w:pStyle w:val="a9"/>
        <w:rPr>
          <w:strike/>
          <w:color w:val="A6A6A6" w:themeColor="background1" w:themeShade="A6"/>
        </w:rPr>
      </w:pPr>
      <w:r w:rsidRPr="00F233C3">
        <w:rPr>
          <w:strike/>
          <w:color w:val="A6A6A6" w:themeColor="background1" w:themeShade="A6"/>
        </w:rPr>
        <w:t>ЧАК</w:t>
      </w:r>
    </w:p>
    <w:p w14:paraId="21C56F30" w14:textId="0120790B" w:rsidR="00941D08" w:rsidRPr="00F233C3" w:rsidRDefault="00941D08" w:rsidP="00CF4B92">
      <w:pPr>
        <w:pStyle w:val="ab"/>
        <w:rPr>
          <w:strike/>
          <w:color w:val="A6A6A6" w:themeColor="background1" w:themeShade="A6"/>
        </w:rPr>
      </w:pPr>
      <w:r w:rsidRPr="00F233C3">
        <w:rPr>
          <w:strike/>
          <w:color w:val="A6A6A6" w:themeColor="background1" w:themeShade="A6"/>
        </w:rPr>
        <w:t>Слышь, камикадзе. Я тебе и твоим алконавтам даю одну сек</w:t>
      </w:r>
      <w:r w:rsidR="003A1933" w:rsidRPr="00F233C3">
        <w:rPr>
          <w:strike/>
          <w:color w:val="A6A6A6" w:themeColor="background1" w:themeShade="A6"/>
          <w:lang w:val="ru-RU"/>
        </w:rPr>
        <w:t>у</w:t>
      </w:r>
      <w:r w:rsidRPr="00F233C3">
        <w:rPr>
          <w:strike/>
          <w:color w:val="A6A6A6" w:themeColor="background1" w:themeShade="A6"/>
        </w:rPr>
        <w:t>, слинять с разбегу!</w:t>
      </w:r>
    </w:p>
    <w:p w14:paraId="701B39E0" w14:textId="38F81EE1" w:rsidR="00941D08" w:rsidRPr="00F233C3" w:rsidRDefault="00941D08" w:rsidP="00CF4B92">
      <w:pPr>
        <w:pStyle w:val="a9"/>
        <w:rPr>
          <w:strike/>
          <w:color w:val="A6A6A6" w:themeColor="background1" w:themeShade="A6"/>
        </w:rPr>
      </w:pPr>
      <w:r w:rsidRPr="00F233C3">
        <w:rPr>
          <w:strike/>
          <w:color w:val="A6A6A6" w:themeColor="background1" w:themeShade="A6"/>
        </w:rPr>
        <w:t>ПЬЯНИЦА 2</w:t>
      </w:r>
    </w:p>
    <w:p w14:paraId="7FC56052" w14:textId="1738A686" w:rsidR="00941D08" w:rsidRPr="00F233C3" w:rsidRDefault="00941D08" w:rsidP="00CF4B92">
      <w:pPr>
        <w:pStyle w:val="ab"/>
        <w:rPr>
          <w:strike/>
          <w:color w:val="A6A6A6" w:themeColor="background1" w:themeShade="A6"/>
        </w:rPr>
      </w:pPr>
      <w:r w:rsidRPr="00F233C3">
        <w:rPr>
          <w:strike/>
          <w:color w:val="A6A6A6" w:themeColor="background1" w:themeShade="A6"/>
        </w:rPr>
        <w:t>Кто-то борзянки похавал? Ну щас кровью запьёшь.</w:t>
      </w:r>
    </w:p>
    <w:p w14:paraId="5BC94132" w14:textId="6D94D763" w:rsidR="00941D08" w:rsidRPr="00F233C3" w:rsidRDefault="00941D08" w:rsidP="00941D08">
      <w:pPr>
        <w:pStyle w:val="a7"/>
        <w:rPr>
          <w:strike/>
          <w:color w:val="A6A6A6" w:themeColor="background1" w:themeShade="A6"/>
        </w:rPr>
      </w:pPr>
      <w:r w:rsidRPr="00F233C3">
        <w:rPr>
          <w:strike/>
          <w:color w:val="A6A6A6" w:themeColor="background1" w:themeShade="A6"/>
        </w:rPr>
        <w:t>Пьяница 2 замахивается кулаком на Чака. Чак уворачивается, бь</w:t>
      </w:r>
      <w:r w:rsidR="00CF4B92" w:rsidRPr="00F233C3">
        <w:rPr>
          <w:strike/>
          <w:color w:val="A6A6A6" w:themeColor="background1" w:themeShade="A6"/>
          <w:lang w:val="ru-RU"/>
        </w:rPr>
        <w:t>ё</w:t>
      </w:r>
      <w:r w:rsidRPr="00F233C3">
        <w:rPr>
          <w:strike/>
          <w:color w:val="A6A6A6" w:themeColor="background1" w:themeShade="A6"/>
        </w:rPr>
        <w:t>т Пьяницу 2 пяткой в затылок. Пьяница 1 стоит как вкопанный, Чак с вертушки вырубает его. Звук битого стекла, Чак оборачивается: Пьяница 3 стоит перед ним с розочкой от только что разбитой бутылки водки. Пьяница 4 видит разбитую бутылку.</w:t>
      </w:r>
    </w:p>
    <w:p w14:paraId="0565CCAA" w14:textId="520D1AC8" w:rsidR="00941D08" w:rsidRPr="00F233C3" w:rsidRDefault="00941D08" w:rsidP="00CF4B92">
      <w:pPr>
        <w:pStyle w:val="a9"/>
        <w:rPr>
          <w:strike/>
          <w:color w:val="A6A6A6" w:themeColor="background1" w:themeShade="A6"/>
        </w:rPr>
      </w:pPr>
      <w:r w:rsidRPr="00F233C3">
        <w:rPr>
          <w:strike/>
          <w:color w:val="A6A6A6" w:themeColor="background1" w:themeShade="A6"/>
        </w:rPr>
        <w:t>ПЬЯНИЦА 4</w:t>
      </w:r>
    </w:p>
    <w:p w14:paraId="2013E467" w14:textId="77777777" w:rsidR="00941D08" w:rsidRPr="00F233C3" w:rsidRDefault="00941D08" w:rsidP="00CF4B92">
      <w:pPr>
        <w:pStyle w:val="ab"/>
        <w:rPr>
          <w:strike/>
          <w:color w:val="A6A6A6" w:themeColor="background1" w:themeShade="A6"/>
        </w:rPr>
      </w:pPr>
      <w:r w:rsidRPr="00F233C3">
        <w:rPr>
          <w:strike/>
          <w:color w:val="A6A6A6" w:themeColor="background1" w:themeShade="A6"/>
        </w:rPr>
        <w:t>Ты чё, сука, сделал, а!? Это же крайняя бутылка была!</w:t>
      </w:r>
    </w:p>
    <w:p w14:paraId="1DEF4F26" w14:textId="4E6D0925" w:rsidR="00941D08" w:rsidRPr="00F233C3" w:rsidRDefault="00941D08" w:rsidP="00941D08">
      <w:pPr>
        <w:pStyle w:val="a7"/>
        <w:rPr>
          <w:strike/>
          <w:color w:val="A6A6A6" w:themeColor="background1" w:themeShade="A6"/>
        </w:rPr>
      </w:pPr>
      <w:r w:rsidRPr="00F233C3">
        <w:rPr>
          <w:strike/>
          <w:color w:val="A6A6A6" w:themeColor="background1" w:themeShade="A6"/>
        </w:rPr>
        <w:t>Пьяница 4 бь</w:t>
      </w:r>
      <w:r w:rsidR="00CF4B92" w:rsidRPr="00F233C3">
        <w:rPr>
          <w:strike/>
          <w:color w:val="A6A6A6" w:themeColor="background1" w:themeShade="A6"/>
          <w:lang w:val="ru-RU"/>
        </w:rPr>
        <w:t>ё</w:t>
      </w:r>
      <w:r w:rsidRPr="00F233C3">
        <w:rPr>
          <w:strike/>
          <w:color w:val="A6A6A6" w:themeColor="background1" w:themeShade="A6"/>
        </w:rPr>
        <w:t>т Пьяницу 3 по лицу кулаком. Пьяница 3 падает. Пьяница 4 подбирает пакет, и пытается слить из него остатки в рот. Чак ид</w:t>
      </w:r>
      <w:r w:rsidR="003A1933" w:rsidRPr="00F233C3">
        <w:rPr>
          <w:strike/>
          <w:color w:val="A6A6A6" w:themeColor="background1" w:themeShade="A6"/>
          <w:lang w:val="ru-RU"/>
        </w:rPr>
        <w:t>ё</w:t>
      </w:r>
      <w:r w:rsidRPr="00F233C3">
        <w:rPr>
          <w:strike/>
          <w:color w:val="A6A6A6" w:themeColor="background1" w:themeShade="A6"/>
        </w:rPr>
        <w:t xml:space="preserve">т дальше. Его догоняет </w:t>
      </w:r>
      <w:r w:rsidR="003A1933" w:rsidRPr="00F233C3">
        <w:rPr>
          <w:strike/>
          <w:color w:val="A6A6A6" w:themeColor="background1" w:themeShade="A6"/>
          <w:lang w:val="ru-RU"/>
        </w:rPr>
        <w:t xml:space="preserve">Выпившая </w:t>
      </w:r>
      <w:r w:rsidRPr="00F233C3">
        <w:rPr>
          <w:strike/>
          <w:color w:val="A6A6A6" w:themeColor="background1" w:themeShade="A6"/>
        </w:rPr>
        <w:t>девушка.</w:t>
      </w:r>
    </w:p>
    <w:p w14:paraId="780DE274" w14:textId="362E0129" w:rsidR="00941D08" w:rsidRPr="00F233C3" w:rsidRDefault="00941D08" w:rsidP="00CF4B92">
      <w:pPr>
        <w:pStyle w:val="a9"/>
        <w:rPr>
          <w:strike/>
          <w:color w:val="A6A6A6" w:themeColor="background1" w:themeShade="A6"/>
        </w:rPr>
      </w:pPr>
      <w:r w:rsidRPr="00F233C3">
        <w:rPr>
          <w:strike/>
          <w:color w:val="A6A6A6" w:themeColor="background1" w:themeShade="A6"/>
        </w:rPr>
        <w:t>ВЫПИВШАЯ ДЕВУШКА</w:t>
      </w:r>
    </w:p>
    <w:p w14:paraId="4C8BE1DA" w14:textId="77777777" w:rsidR="00941D08" w:rsidRPr="00F233C3" w:rsidRDefault="00941D08" w:rsidP="00CF4B92">
      <w:pPr>
        <w:pStyle w:val="ab"/>
        <w:rPr>
          <w:strike/>
          <w:color w:val="A6A6A6" w:themeColor="background1" w:themeShade="A6"/>
        </w:rPr>
      </w:pPr>
      <w:r w:rsidRPr="00F233C3">
        <w:rPr>
          <w:strike/>
          <w:color w:val="A6A6A6" w:themeColor="background1" w:themeShade="A6"/>
        </w:rPr>
        <w:t>Спасибо, супермен! Могу отблагодарить за помощь!</w:t>
      </w:r>
    </w:p>
    <w:p w14:paraId="7A998CA7" w14:textId="3CC2A661" w:rsidR="00941D08" w:rsidRPr="00F233C3" w:rsidRDefault="00941D08" w:rsidP="00941D08">
      <w:pPr>
        <w:pStyle w:val="a7"/>
        <w:rPr>
          <w:strike/>
          <w:color w:val="A6A6A6" w:themeColor="background1" w:themeShade="A6"/>
        </w:rPr>
      </w:pPr>
      <w:r w:rsidRPr="00F233C3">
        <w:rPr>
          <w:strike/>
          <w:color w:val="A6A6A6" w:themeColor="background1" w:themeShade="A6"/>
        </w:rPr>
        <w:t>Она доста</w:t>
      </w:r>
      <w:r w:rsidR="003A1933" w:rsidRPr="00F233C3">
        <w:rPr>
          <w:strike/>
          <w:color w:val="A6A6A6" w:themeColor="background1" w:themeShade="A6"/>
          <w:lang w:val="ru-RU"/>
        </w:rPr>
        <w:t>ё</w:t>
      </w:r>
      <w:r w:rsidRPr="00F233C3">
        <w:rPr>
          <w:strike/>
          <w:color w:val="A6A6A6" w:themeColor="background1" w:themeShade="A6"/>
        </w:rPr>
        <w:t>т жвачку</w:t>
      </w:r>
      <w:r w:rsidR="003A1933" w:rsidRPr="00F233C3">
        <w:rPr>
          <w:strike/>
          <w:color w:val="A6A6A6" w:themeColor="background1" w:themeShade="A6"/>
          <w:lang w:val="ru-RU"/>
        </w:rPr>
        <w:t xml:space="preserve"> изо рта</w:t>
      </w:r>
      <w:r w:rsidRPr="00F233C3">
        <w:rPr>
          <w:strike/>
          <w:color w:val="A6A6A6" w:themeColor="background1" w:themeShade="A6"/>
        </w:rPr>
        <w:t>, приклеивает за ухо.</w:t>
      </w:r>
    </w:p>
    <w:p w14:paraId="247E89C2" w14:textId="2D644436" w:rsidR="00941D08" w:rsidRPr="00F233C3" w:rsidRDefault="00941D08" w:rsidP="00CF4B92">
      <w:pPr>
        <w:pStyle w:val="a9"/>
        <w:rPr>
          <w:strike/>
          <w:color w:val="A6A6A6" w:themeColor="background1" w:themeShade="A6"/>
        </w:rPr>
      </w:pPr>
      <w:r w:rsidRPr="00F233C3">
        <w:rPr>
          <w:strike/>
          <w:color w:val="A6A6A6" w:themeColor="background1" w:themeShade="A6"/>
        </w:rPr>
        <w:t>ЧАК</w:t>
      </w:r>
    </w:p>
    <w:p w14:paraId="2DDEED01" w14:textId="0732C766" w:rsidR="00941D08" w:rsidRPr="00F233C3" w:rsidRDefault="00941D08" w:rsidP="00CF4B92">
      <w:pPr>
        <w:pStyle w:val="ab"/>
        <w:rPr>
          <w:strike/>
          <w:color w:val="A6A6A6" w:themeColor="background1" w:themeShade="A6"/>
        </w:rPr>
      </w:pPr>
      <w:r w:rsidRPr="00F233C3">
        <w:rPr>
          <w:strike/>
          <w:color w:val="A6A6A6" w:themeColor="background1" w:themeShade="A6"/>
        </w:rPr>
        <w:t>Иди своих корешей с асфальта отдирай, без тебя тошно!</w:t>
      </w:r>
    </w:p>
    <w:p w14:paraId="18D91029" w14:textId="6FB5D5FB" w:rsidR="00941D08" w:rsidRPr="00F233C3" w:rsidRDefault="00941D08" w:rsidP="00CF4B92">
      <w:pPr>
        <w:pStyle w:val="a9"/>
        <w:rPr>
          <w:strike/>
          <w:color w:val="A6A6A6" w:themeColor="background1" w:themeShade="A6"/>
        </w:rPr>
      </w:pPr>
      <w:r w:rsidRPr="00F233C3">
        <w:rPr>
          <w:strike/>
          <w:color w:val="A6A6A6" w:themeColor="background1" w:themeShade="A6"/>
        </w:rPr>
        <w:t>ВЫПИВШАЯ ДЕВУШКА</w:t>
      </w:r>
    </w:p>
    <w:p w14:paraId="46C948D7" w14:textId="77777777" w:rsidR="00941D08" w:rsidRPr="00F233C3" w:rsidRDefault="00941D08" w:rsidP="00CF4B92">
      <w:pPr>
        <w:pStyle w:val="ab"/>
        <w:rPr>
          <w:strike/>
          <w:color w:val="A6A6A6" w:themeColor="background1" w:themeShade="A6"/>
        </w:rPr>
      </w:pPr>
      <w:r w:rsidRPr="00F233C3">
        <w:rPr>
          <w:strike/>
          <w:color w:val="A6A6A6" w:themeColor="background1" w:themeShade="A6"/>
        </w:rPr>
        <w:t>Хамло!!!</w:t>
      </w:r>
    </w:p>
    <w:p w14:paraId="1324F51F" w14:textId="71D174C4" w:rsidR="00941D08" w:rsidRPr="00F233C3" w:rsidRDefault="00941D08" w:rsidP="00941D08">
      <w:pPr>
        <w:pStyle w:val="a7"/>
        <w:rPr>
          <w:strike/>
          <w:color w:val="A6A6A6" w:themeColor="background1" w:themeShade="A6"/>
        </w:rPr>
      </w:pPr>
      <w:r w:rsidRPr="00F233C3">
        <w:rPr>
          <w:strike/>
          <w:color w:val="A6A6A6" w:themeColor="background1" w:themeShade="A6"/>
        </w:rPr>
        <w:t xml:space="preserve">Чак уходит. Дорогу ему перегораживает джип пацанов. За рулём Фил, на переднем сидении </w:t>
      </w:r>
      <w:r w:rsidR="003A1933" w:rsidRPr="00F233C3">
        <w:rPr>
          <w:strike/>
          <w:color w:val="A6A6A6" w:themeColor="background1" w:themeShade="A6"/>
        </w:rPr>
        <w:t>–</w:t>
      </w:r>
      <w:r w:rsidRPr="00F233C3">
        <w:rPr>
          <w:strike/>
          <w:color w:val="A6A6A6" w:themeColor="background1" w:themeShade="A6"/>
        </w:rPr>
        <w:t xml:space="preserve"> Вжик.</w:t>
      </w:r>
    </w:p>
    <w:p w14:paraId="456E4F4A" w14:textId="32FC4662" w:rsidR="00941D08" w:rsidRPr="00F233C3" w:rsidRDefault="00941D08" w:rsidP="00CF4B92">
      <w:pPr>
        <w:pStyle w:val="a9"/>
        <w:rPr>
          <w:strike/>
          <w:color w:val="A6A6A6" w:themeColor="background1" w:themeShade="A6"/>
        </w:rPr>
      </w:pPr>
      <w:r w:rsidRPr="00F233C3">
        <w:rPr>
          <w:strike/>
          <w:color w:val="A6A6A6" w:themeColor="background1" w:themeShade="A6"/>
        </w:rPr>
        <w:lastRenderedPageBreak/>
        <w:t>ФИЛ</w:t>
      </w:r>
    </w:p>
    <w:p w14:paraId="5AF0730D" w14:textId="7108D6F9" w:rsidR="00941D08" w:rsidRPr="00F233C3" w:rsidRDefault="00941D08" w:rsidP="00CF4B92">
      <w:pPr>
        <w:pStyle w:val="ab"/>
        <w:rPr>
          <w:strike/>
          <w:color w:val="A6A6A6" w:themeColor="background1" w:themeShade="A6"/>
        </w:rPr>
      </w:pPr>
      <w:r w:rsidRPr="00F233C3">
        <w:rPr>
          <w:strike/>
          <w:color w:val="A6A6A6" w:themeColor="background1" w:themeShade="A6"/>
        </w:rPr>
        <w:t>Братан! Мы тебя возле клуба ждали. Ты куда пропал? Олеська вся в слезах звонила. Ч</w:t>
      </w:r>
      <w:r w:rsidR="00CF4B92" w:rsidRPr="00F233C3">
        <w:rPr>
          <w:strike/>
          <w:color w:val="A6A6A6" w:themeColor="background1" w:themeShade="A6"/>
          <w:lang w:val="ru-RU"/>
        </w:rPr>
        <w:t>ё</w:t>
      </w:r>
      <w:r w:rsidRPr="00F233C3">
        <w:rPr>
          <w:strike/>
          <w:color w:val="A6A6A6" w:themeColor="background1" w:themeShade="A6"/>
        </w:rPr>
        <w:t xml:space="preserve"> происходит!?</w:t>
      </w:r>
    </w:p>
    <w:p w14:paraId="62655808" w14:textId="22C42C9E" w:rsidR="00941D08" w:rsidRPr="00F233C3" w:rsidRDefault="00941D08" w:rsidP="00CF4B92">
      <w:pPr>
        <w:pStyle w:val="a9"/>
        <w:rPr>
          <w:strike/>
          <w:color w:val="A6A6A6" w:themeColor="background1" w:themeShade="A6"/>
        </w:rPr>
      </w:pPr>
      <w:r w:rsidRPr="00F233C3">
        <w:rPr>
          <w:strike/>
          <w:color w:val="A6A6A6" w:themeColor="background1" w:themeShade="A6"/>
        </w:rPr>
        <w:t>ЧАК</w:t>
      </w:r>
    </w:p>
    <w:p w14:paraId="5DA94862" w14:textId="77777777" w:rsidR="00941D08" w:rsidRPr="00F233C3" w:rsidRDefault="00941D08" w:rsidP="00CF4B92">
      <w:pPr>
        <w:pStyle w:val="ab"/>
        <w:rPr>
          <w:strike/>
          <w:color w:val="A6A6A6" w:themeColor="background1" w:themeShade="A6"/>
        </w:rPr>
      </w:pPr>
      <w:r w:rsidRPr="00F233C3">
        <w:rPr>
          <w:strike/>
          <w:color w:val="A6A6A6" w:themeColor="background1" w:themeShade="A6"/>
        </w:rPr>
        <w:t>Бухло есть?</w:t>
      </w:r>
    </w:p>
    <w:p w14:paraId="4B6F4653" w14:textId="557AA8C4" w:rsidR="00941D08" w:rsidRPr="00F233C3" w:rsidRDefault="00941D08" w:rsidP="00CF4B92">
      <w:pPr>
        <w:pStyle w:val="a9"/>
        <w:rPr>
          <w:strike/>
          <w:color w:val="A6A6A6" w:themeColor="background1" w:themeShade="A6"/>
        </w:rPr>
      </w:pPr>
      <w:r w:rsidRPr="00F233C3">
        <w:rPr>
          <w:strike/>
          <w:color w:val="A6A6A6" w:themeColor="background1" w:themeShade="A6"/>
        </w:rPr>
        <w:t>ФИЛ</w:t>
      </w:r>
    </w:p>
    <w:p w14:paraId="45ACBD7E" w14:textId="52B2DAFD" w:rsidR="00941D08" w:rsidRPr="00F233C3" w:rsidRDefault="00941D08" w:rsidP="00CF4B92">
      <w:pPr>
        <w:pStyle w:val="ab"/>
        <w:rPr>
          <w:strike/>
          <w:color w:val="A6A6A6" w:themeColor="background1" w:themeShade="A6"/>
        </w:rPr>
      </w:pPr>
      <w:r w:rsidRPr="00F233C3">
        <w:rPr>
          <w:strike/>
          <w:color w:val="A6A6A6" w:themeColor="background1" w:themeShade="A6"/>
        </w:rPr>
        <w:t>Мальчишник отмечать? Может тогда в бар?</w:t>
      </w:r>
    </w:p>
    <w:p w14:paraId="29B25AB1" w14:textId="57B7EA84" w:rsidR="00941D08" w:rsidRPr="00F233C3" w:rsidRDefault="00941D08" w:rsidP="00CF4B92">
      <w:pPr>
        <w:pStyle w:val="a9"/>
        <w:rPr>
          <w:strike/>
          <w:color w:val="A6A6A6" w:themeColor="background1" w:themeShade="A6"/>
        </w:rPr>
      </w:pPr>
      <w:r w:rsidRPr="00F233C3">
        <w:rPr>
          <w:strike/>
          <w:color w:val="A6A6A6" w:themeColor="background1" w:themeShade="A6"/>
        </w:rPr>
        <w:t>ЧАК</w:t>
      </w:r>
    </w:p>
    <w:p w14:paraId="69206588" w14:textId="78CFB0DF" w:rsidR="00CF4B92" w:rsidRPr="00F233C3" w:rsidRDefault="00941D08" w:rsidP="003A1933">
      <w:pPr>
        <w:pStyle w:val="ab"/>
        <w:keepNext/>
        <w:rPr>
          <w:strike/>
          <w:color w:val="A6A6A6" w:themeColor="background1" w:themeShade="A6"/>
        </w:rPr>
      </w:pPr>
      <w:r w:rsidRPr="00F233C3">
        <w:rPr>
          <w:strike/>
          <w:color w:val="A6A6A6" w:themeColor="background1" w:themeShade="A6"/>
        </w:rPr>
        <w:t>Не. Давай водки берём в магазине и на дачу. А то я…</w:t>
      </w:r>
    </w:p>
    <w:p w14:paraId="35764763" w14:textId="77777777" w:rsidR="00CF4B92" w:rsidRPr="00F233C3" w:rsidRDefault="00941D08" w:rsidP="00CF4B92">
      <w:pPr>
        <w:pStyle w:val="ae"/>
        <w:rPr>
          <w:strike/>
          <w:color w:val="A6A6A6" w:themeColor="background1" w:themeShade="A6"/>
        </w:rPr>
      </w:pPr>
      <w:r w:rsidRPr="00F233C3">
        <w:rPr>
          <w:strike/>
          <w:color w:val="A6A6A6" w:themeColor="background1" w:themeShade="A6"/>
        </w:rPr>
        <w:t>(оглядывается на валяющихся пьяниц)</w:t>
      </w:r>
    </w:p>
    <w:p w14:paraId="49E746CC" w14:textId="4AF1B33F" w:rsidR="00941D08" w:rsidRPr="00F233C3" w:rsidRDefault="00941D08" w:rsidP="00CF4B92">
      <w:pPr>
        <w:pStyle w:val="ab"/>
        <w:rPr>
          <w:strike/>
          <w:color w:val="A6A6A6" w:themeColor="background1" w:themeShade="A6"/>
        </w:rPr>
      </w:pPr>
      <w:r w:rsidRPr="00F233C3">
        <w:rPr>
          <w:strike/>
          <w:color w:val="A6A6A6" w:themeColor="background1" w:themeShade="A6"/>
        </w:rPr>
        <w:t>полбара перебью…</w:t>
      </w:r>
    </w:p>
    <w:p w14:paraId="692047D6" w14:textId="77777777" w:rsidR="00941D08" w:rsidRPr="00F233C3" w:rsidRDefault="00941D08" w:rsidP="00941D08">
      <w:pPr>
        <w:pStyle w:val="a7"/>
        <w:rPr>
          <w:strike/>
          <w:color w:val="A6A6A6" w:themeColor="background1" w:themeShade="A6"/>
        </w:rPr>
      </w:pPr>
      <w:r w:rsidRPr="00F233C3">
        <w:rPr>
          <w:strike/>
          <w:color w:val="A6A6A6" w:themeColor="background1" w:themeShade="A6"/>
        </w:rPr>
        <w:t>Фил кивает. Чак садится в машину, они уезжают.</w:t>
      </w:r>
    </w:p>
    <w:p w14:paraId="724EECF1" w14:textId="05A1476C" w:rsidR="00941D08" w:rsidRDefault="00DC5569" w:rsidP="00941D08">
      <w:pPr>
        <w:pStyle w:val="a6"/>
      </w:pPr>
      <w:r>
        <w:t>15-2.</w:t>
      </w:r>
      <w:r>
        <w:tab/>
      </w:r>
      <w:r w:rsidR="00941D08">
        <w:t xml:space="preserve">ИНТ. ПЕНТХАУС ОЛЕСИ </w:t>
      </w:r>
      <w:r>
        <w:t>–</w:t>
      </w:r>
      <w:r w:rsidR="00941D08">
        <w:t xml:space="preserve"> НОЧЬ</w:t>
      </w:r>
    </w:p>
    <w:p w14:paraId="02DBE176" w14:textId="7B1869E8" w:rsidR="00941D08" w:rsidRDefault="00941D08" w:rsidP="003A1933">
      <w:pPr>
        <w:pStyle w:val="a7"/>
        <w:keepNext/>
        <w:keepLines/>
      </w:pPr>
      <w:r w:rsidRPr="001A5EF2">
        <w:rPr>
          <w:strike/>
          <w:color w:val="A6A6A6" w:themeColor="background1" w:themeShade="A6"/>
        </w:rPr>
        <w:t>Олеся навзрыд плачет около окна, сидя с ногами в кресле.</w:t>
      </w:r>
      <w:r w:rsidRPr="001A5EF2">
        <w:rPr>
          <w:color w:val="A6A6A6" w:themeColor="background1" w:themeShade="A6"/>
        </w:rPr>
        <w:t xml:space="preserve"> </w:t>
      </w:r>
      <w:r w:rsidR="001A5EF2" w:rsidRPr="001A5EF2">
        <w:rPr>
          <w:color w:val="00B050"/>
        </w:rPr>
        <w:t xml:space="preserve">Зарёванная Олеся сидит у окна в кресле. </w:t>
      </w:r>
      <w:r>
        <w:t>Играет грустная музыка. Рядом сидит Петя с успокоительными каплями в руках и кружкой</w:t>
      </w:r>
      <w:r w:rsidRPr="001A5EF2">
        <w:rPr>
          <w:strike/>
          <w:color w:val="A6A6A6" w:themeColor="background1" w:themeShade="A6"/>
        </w:rPr>
        <w:t>, на носу у него пластырь</w:t>
      </w:r>
      <w:r>
        <w:t>.</w:t>
      </w:r>
    </w:p>
    <w:p w14:paraId="715D55E5" w14:textId="00DDA03A" w:rsidR="00941D08" w:rsidRPr="00DC5569" w:rsidRDefault="00DC5569" w:rsidP="00DC5569">
      <w:pPr>
        <w:pStyle w:val="a9"/>
      </w:pPr>
      <w:r>
        <w:t>ПЁТР</w:t>
      </w:r>
    </w:p>
    <w:p w14:paraId="0F7DDB89" w14:textId="0C97A2AC" w:rsidR="00941D08" w:rsidRPr="003A1933" w:rsidRDefault="00941D08" w:rsidP="003A1933">
      <w:pPr>
        <w:pStyle w:val="ab"/>
        <w:rPr>
          <w:lang w:val="ru-RU"/>
        </w:rPr>
      </w:pPr>
      <w:r>
        <w:t>Олесь… Москва слезам не верит. Тут не плакать</w:t>
      </w:r>
      <w:r w:rsidR="003A1933">
        <w:rPr>
          <w:lang w:val="ru-RU"/>
        </w:rPr>
        <w:t xml:space="preserve"> – д</w:t>
      </w:r>
      <w:r>
        <w:t>ействовать надо.</w:t>
      </w:r>
    </w:p>
    <w:p w14:paraId="70F7FA1B" w14:textId="12101EE4" w:rsidR="00941D08" w:rsidRDefault="00941D08" w:rsidP="00DC5569">
      <w:pPr>
        <w:pStyle w:val="a9"/>
      </w:pPr>
      <w:r>
        <w:t>ОЛЕСЯ</w:t>
      </w:r>
    </w:p>
    <w:p w14:paraId="5EF77E38" w14:textId="77777777" w:rsidR="00941D08" w:rsidRDefault="00941D08" w:rsidP="00DC5569">
      <w:pPr>
        <w:pStyle w:val="ab"/>
      </w:pPr>
      <w:r>
        <w:t>Как? Он на звонки не отвечает…</w:t>
      </w:r>
    </w:p>
    <w:p w14:paraId="6B382E71" w14:textId="0AC488E2" w:rsidR="00941D08" w:rsidRPr="00DC5569" w:rsidRDefault="00DC5569" w:rsidP="00DC5569">
      <w:pPr>
        <w:pStyle w:val="a9"/>
      </w:pPr>
      <w:r>
        <w:t>ПЁТР</w:t>
      </w:r>
    </w:p>
    <w:p w14:paraId="6781C0C4" w14:textId="703A2F68" w:rsidR="00941D08" w:rsidRDefault="00941D08" w:rsidP="00DC5569">
      <w:pPr>
        <w:pStyle w:val="ab"/>
      </w:pPr>
      <w:r w:rsidRPr="001A5EF2">
        <w:rPr>
          <w:strike/>
          <w:color w:val="A6A6A6" w:themeColor="background1" w:themeShade="A6"/>
        </w:rPr>
        <w:t>Может,</w:t>
      </w:r>
      <w:r w:rsidRPr="001A5EF2">
        <w:rPr>
          <w:color w:val="A6A6A6" w:themeColor="background1" w:themeShade="A6"/>
        </w:rPr>
        <w:t xml:space="preserve"> </w:t>
      </w:r>
      <w:r w:rsidR="001A5EF2" w:rsidRPr="001A5EF2">
        <w:rPr>
          <w:color w:val="00B050"/>
          <w:lang w:val="ru-RU"/>
        </w:rPr>
        <w:t>Т</w:t>
      </w:r>
      <w:r>
        <w:t xml:space="preserve">ы </w:t>
      </w:r>
      <w:r w:rsidRPr="001A5EF2">
        <w:rPr>
          <w:strike/>
          <w:color w:val="A6A6A6" w:themeColor="background1" w:themeShade="A6"/>
        </w:rPr>
        <w:t>оставила</w:t>
      </w:r>
      <w:r>
        <w:t xml:space="preserve"> бы </w:t>
      </w:r>
      <w:r w:rsidRPr="001A5EF2">
        <w:rPr>
          <w:strike/>
          <w:color w:val="A6A6A6" w:themeColor="background1" w:themeShade="A6"/>
        </w:rPr>
        <w:t>свою гордость. И</w:t>
      </w:r>
      <w:r>
        <w:t xml:space="preserve"> осмотрелась по сторонам?</w:t>
      </w:r>
    </w:p>
    <w:p w14:paraId="0E4143BF" w14:textId="77777777" w:rsidR="00941D08" w:rsidRPr="001A5EF2" w:rsidRDefault="00941D08" w:rsidP="00941D08">
      <w:pPr>
        <w:pStyle w:val="a7"/>
        <w:rPr>
          <w:strike/>
          <w:color w:val="A6A6A6" w:themeColor="background1" w:themeShade="A6"/>
        </w:rPr>
      </w:pPr>
      <w:r w:rsidRPr="001A5EF2">
        <w:rPr>
          <w:strike/>
          <w:color w:val="A6A6A6" w:themeColor="background1" w:themeShade="A6"/>
        </w:rPr>
        <w:t>Олеся вытирает, слёзы. Радостно подпрыгивает.</w:t>
      </w:r>
    </w:p>
    <w:p w14:paraId="267BE8A1" w14:textId="77CCFE36" w:rsidR="00941D08" w:rsidRPr="001A5EF2" w:rsidRDefault="00941D08" w:rsidP="00DC5569">
      <w:pPr>
        <w:pStyle w:val="a9"/>
        <w:rPr>
          <w:strike/>
          <w:color w:val="A6A6A6" w:themeColor="background1" w:themeShade="A6"/>
        </w:rPr>
      </w:pPr>
      <w:r w:rsidRPr="001A5EF2">
        <w:rPr>
          <w:strike/>
          <w:color w:val="A6A6A6" w:themeColor="background1" w:themeShade="A6"/>
        </w:rPr>
        <w:t>ОЛЕСЯ</w:t>
      </w:r>
    </w:p>
    <w:p w14:paraId="7B642EAC" w14:textId="77777777" w:rsidR="00941D08" w:rsidRPr="001A5EF2" w:rsidRDefault="00941D08" w:rsidP="00DC5569">
      <w:pPr>
        <w:pStyle w:val="ab"/>
        <w:rPr>
          <w:strike/>
          <w:color w:val="A6A6A6" w:themeColor="background1" w:themeShade="A6"/>
        </w:rPr>
      </w:pPr>
      <w:r w:rsidRPr="001A5EF2">
        <w:rPr>
          <w:strike/>
          <w:color w:val="A6A6A6" w:themeColor="background1" w:themeShade="A6"/>
        </w:rPr>
        <w:t>Он вернулся?</w:t>
      </w:r>
    </w:p>
    <w:p w14:paraId="1F9A3558" w14:textId="0FE04F90" w:rsidR="00941D08" w:rsidRPr="001A5EF2" w:rsidRDefault="00DC5569" w:rsidP="00DC5569">
      <w:pPr>
        <w:pStyle w:val="a9"/>
        <w:rPr>
          <w:strike/>
          <w:color w:val="A6A6A6" w:themeColor="background1" w:themeShade="A6"/>
          <w:lang w:val="ru-RU"/>
        </w:rPr>
      </w:pPr>
      <w:r w:rsidRPr="001A5EF2">
        <w:rPr>
          <w:strike/>
          <w:color w:val="A6A6A6" w:themeColor="background1" w:themeShade="A6"/>
          <w:lang w:val="ru-RU"/>
        </w:rPr>
        <w:t>ПЁТР</w:t>
      </w:r>
    </w:p>
    <w:p w14:paraId="645EB0C0" w14:textId="52D3E072" w:rsidR="00941D08" w:rsidRPr="001A5EF2" w:rsidRDefault="00941D08" w:rsidP="00DC5569">
      <w:pPr>
        <w:pStyle w:val="ab"/>
        <w:rPr>
          <w:color w:val="00B050"/>
          <w:lang w:val="ru-RU"/>
        </w:rPr>
      </w:pPr>
      <w:r w:rsidRPr="001A5EF2">
        <w:rPr>
          <w:strike/>
          <w:color w:val="A6A6A6" w:themeColor="background1" w:themeShade="A6"/>
        </w:rPr>
        <w:t>Нет.</w:t>
      </w:r>
      <w:r w:rsidRPr="001A5EF2">
        <w:rPr>
          <w:color w:val="A6A6A6" w:themeColor="background1" w:themeShade="A6"/>
        </w:rPr>
        <w:t xml:space="preserve"> </w:t>
      </w:r>
      <w:r>
        <w:t xml:space="preserve">Может, счастье твоё совсем рядом. </w:t>
      </w:r>
      <w:r w:rsidRPr="001A5EF2">
        <w:rPr>
          <w:strike/>
          <w:color w:val="A6A6A6" w:themeColor="background1" w:themeShade="A6"/>
        </w:rPr>
        <w:t>А?!</w:t>
      </w:r>
      <w:r w:rsidR="001A5EF2" w:rsidRPr="001A5EF2">
        <w:rPr>
          <w:color w:val="A6A6A6" w:themeColor="background1" w:themeShade="A6"/>
          <w:lang w:val="ru-RU"/>
        </w:rPr>
        <w:t xml:space="preserve"> </w:t>
      </w:r>
      <w:r w:rsidR="001A5EF2" w:rsidRPr="001A5EF2">
        <w:rPr>
          <w:color w:val="00B050"/>
          <w:lang w:val="ru-RU"/>
        </w:rPr>
        <w:t>Так изводить себя в нашем возрасте…</w:t>
      </w:r>
    </w:p>
    <w:p w14:paraId="2F99E935" w14:textId="77777777" w:rsidR="00941D08" w:rsidRDefault="00941D08" w:rsidP="00941D08">
      <w:pPr>
        <w:pStyle w:val="a7"/>
      </w:pPr>
      <w:r>
        <w:lastRenderedPageBreak/>
        <w:t>Петя с дурацкой улыбкой усиленно намекает на себя, но тут же замечает злое лицо заплаканной Олеси. Петя судорожно начинает капать успокоительные в кружку. Олеся встаёт над ним.</w:t>
      </w:r>
    </w:p>
    <w:p w14:paraId="37D89726" w14:textId="1FAFA000" w:rsidR="00941D08" w:rsidRDefault="00941D08" w:rsidP="00DC5569">
      <w:pPr>
        <w:pStyle w:val="a9"/>
      </w:pPr>
      <w:r>
        <w:t>ОЛЕСЯ</w:t>
      </w:r>
    </w:p>
    <w:p w14:paraId="37C6E059" w14:textId="77777777" w:rsidR="00F968E1" w:rsidRDefault="00941D08" w:rsidP="00DC5569">
      <w:pPr>
        <w:pStyle w:val="ab"/>
      </w:pPr>
      <w:r>
        <w:t>Во-первых, выключи эту музыку…</w:t>
      </w:r>
    </w:p>
    <w:p w14:paraId="7F74044E" w14:textId="4712D01E" w:rsidR="00941D08" w:rsidRPr="00DC5569" w:rsidRDefault="00941D08" w:rsidP="00941D08">
      <w:pPr>
        <w:pStyle w:val="a7"/>
        <w:rPr>
          <w:lang w:val="ru-RU"/>
        </w:rPr>
      </w:pPr>
      <w:r>
        <w:t>Петя выключает колонку</w:t>
      </w:r>
      <w:r w:rsidR="00DC5569">
        <w:rPr>
          <w:lang w:val="ru-RU"/>
        </w:rPr>
        <w:t>, сам</w:t>
      </w:r>
      <w:r>
        <w:t xml:space="preserve"> выпивает то, что накапал в кружку, ставит кружку на стол.</w:t>
      </w:r>
    </w:p>
    <w:p w14:paraId="22D80008" w14:textId="336687C9" w:rsidR="00941D08" w:rsidRDefault="00941D08" w:rsidP="00DC5569">
      <w:pPr>
        <w:pStyle w:val="a9"/>
      </w:pPr>
      <w:r>
        <w:t>ОЛЕСЯ</w:t>
      </w:r>
    </w:p>
    <w:p w14:paraId="518F7BF4" w14:textId="72687354" w:rsidR="00941D08" w:rsidRDefault="00941D08" w:rsidP="00DC5569">
      <w:pPr>
        <w:pStyle w:val="ab"/>
        <w:rPr>
          <w:color w:val="00B050"/>
          <w:lang w:val="ru-RU"/>
        </w:rPr>
      </w:pPr>
      <w:r>
        <w:t xml:space="preserve">Во-вторых, </w:t>
      </w:r>
      <w:r w:rsidRPr="001A5EF2">
        <w:rPr>
          <w:strike/>
          <w:color w:val="A6A6A6" w:themeColor="background1" w:themeShade="A6"/>
        </w:rPr>
        <w:t>чеши</w:t>
      </w:r>
      <w:r w:rsidR="001A5EF2">
        <w:rPr>
          <w:lang w:val="ru-RU"/>
        </w:rPr>
        <w:t xml:space="preserve"> уходи</w:t>
      </w:r>
      <w:r>
        <w:t xml:space="preserve"> отсюда, </w:t>
      </w:r>
      <w:r w:rsidRPr="001A5EF2">
        <w:rPr>
          <w:strike/>
          <w:color w:val="A6A6A6" w:themeColor="background1" w:themeShade="A6"/>
        </w:rPr>
        <w:t>пока я тебя несчастным не сделала</w:t>
      </w:r>
      <w:r>
        <w:t xml:space="preserve">! </w:t>
      </w:r>
      <w:r w:rsidRPr="001A5EF2">
        <w:rPr>
          <w:strike/>
          <w:color w:val="A6A6A6" w:themeColor="background1" w:themeShade="A6"/>
        </w:rPr>
        <w:t>Я люблю его, понимаешь!?</w:t>
      </w:r>
      <w:r w:rsidR="001A5EF2" w:rsidRPr="001A5EF2">
        <w:rPr>
          <w:color w:val="00B050"/>
          <w:lang w:val="ru-RU"/>
        </w:rPr>
        <w:t xml:space="preserve"> </w:t>
      </w:r>
      <w:r w:rsidR="001A5EF2" w:rsidRPr="001A5EF2">
        <w:rPr>
          <w:color w:val="00B050"/>
          <w:lang w:val="ru-RU"/>
        </w:rPr>
        <w:t>Я тебя не звала, зачем ты вообще пришёл?!</w:t>
      </w:r>
    </w:p>
    <w:p w14:paraId="1A30EC4A" w14:textId="77777777" w:rsidR="001A5EF2" w:rsidRPr="001A5EF2" w:rsidRDefault="001A5EF2" w:rsidP="001A5EF2">
      <w:pPr>
        <w:pStyle w:val="a9"/>
        <w:rPr>
          <w:color w:val="00B050"/>
          <w:lang w:val="ru-RU"/>
        </w:rPr>
      </w:pPr>
      <w:r w:rsidRPr="001A5EF2">
        <w:rPr>
          <w:color w:val="00B050"/>
          <w:lang w:val="ru-RU"/>
        </w:rPr>
        <w:t>ПЕТЯ</w:t>
      </w:r>
    </w:p>
    <w:p w14:paraId="61E5A258" w14:textId="77777777" w:rsidR="001A5EF2" w:rsidRPr="001A5EF2" w:rsidRDefault="001A5EF2" w:rsidP="001A5EF2">
      <w:pPr>
        <w:pStyle w:val="ae"/>
        <w:rPr>
          <w:color w:val="00B050"/>
        </w:rPr>
      </w:pPr>
      <w:r w:rsidRPr="001A5EF2">
        <w:rPr>
          <w:color w:val="00B050"/>
        </w:rPr>
        <w:t>(вдруг серьёзно)</w:t>
      </w:r>
    </w:p>
    <w:p w14:paraId="159C753D" w14:textId="7F1CA6BA" w:rsidR="001A5EF2" w:rsidRPr="001A5EF2" w:rsidRDefault="001A5EF2" w:rsidP="001A5EF2">
      <w:pPr>
        <w:pStyle w:val="ab"/>
        <w:rPr>
          <w:color w:val="00B050"/>
        </w:rPr>
      </w:pPr>
      <w:r w:rsidRPr="001A5EF2">
        <w:rPr>
          <w:color w:val="00B050"/>
        </w:rPr>
        <w:t>Он тебя не достоин, понимаешь?</w:t>
      </w:r>
    </w:p>
    <w:p w14:paraId="2E4A4F32" w14:textId="77777777" w:rsidR="001A5EF2" w:rsidRPr="001A5EF2" w:rsidRDefault="001A5EF2" w:rsidP="001A5EF2">
      <w:pPr>
        <w:pStyle w:val="a9"/>
        <w:rPr>
          <w:color w:val="00B050"/>
          <w:lang w:val="ru-RU"/>
        </w:rPr>
      </w:pPr>
      <w:r w:rsidRPr="001A5EF2">
        <w:rPr>
          <w:color w:val="00B050"/>
          <w:lang w:val="ru-RU"/>
        </w:rPr>
        <w:t>ОЛЕСЯ</w:t>
      </w:r>
    </w:p>
    <w:p w14:paraId="2C1D56E7" w14:textId="73CD072E" w:rsidR="001A5EF2" w:rsidRPr="001A5EF2" w:rsidRDefault="001A5EF2" w:rsidP="001A5EF2">
      <w:pPr>
        <w:pStyle w:val="ab"/>
        <w:rPr>
          <w:color w:val="00B050"/>
        </w:rPr>
      </w:pPr>
      <w:r w:rsidRPr="001A5EF2">
        <w:rPr>
          <w:color w:val="00B050"/>
        </w:rPr>
        <w:t>А я люблю его, понимаешь!?</w:t>
      </w:r>
    </w:p>
    <w:p w14:paraId="0CDE0586" w14:textId="77777777" w:rsidR="00941D08" w:rsidRPr="001A5EF2" w:rsidRDefault="00941D08" w:rsidP="00941D08">
      <w:pPr>
        <w:pStyle w:val="a7"/>
        <w:rPr>
          <w:color w:val="000000" w:themeColor="text1"/>
        </w:rPr>
      </w:pPr>
      <w:r w:rsidRPr="001A5EF2">
        <w:rPr>
          <w:color w:val="000000" w:themeColor="text1"/>
        </w:rPr>
        <w:t>Петя направляется к выходу из квартиры.</w:t>
      </w:r>
    </w:p>
    <w:p w14:paraId="7E6E312A" w14:textId="09A90270" w:rsidR="00941D08" w:rsidRPr="00DC5569" w:rsidRDefault="00DC5569" w:rsidP="00DC5569">
      <w:pPr>
        <w:pStyle w:val="a9"/>
        <w:rPr>
          <w:lang w:val="ru-RU"/>
        </w:rPr>
      </w:pPr>
      <w:r>
        <w:rPr>
          <w:lang w:val="ru-RU"/>
        </w:rPr>
        <w:t>ПЁТР</w:t>
      </w:r>
    </w:p>
    <w:p w14:paraId="69C0EC88" w14:textId="77777777" w:rsidR="00941D08" w:rsidRDefault="00941D08" w:rsidP="00DC5569">
      <w:pPr>
        <w:pStyle w:val="ab"/>
      </w:pPr>
      <w:r>
        <w:t>Ладно, я всё понимаю. Я вообще понимающий. А если бы ты ещё знала, какой я любовник…</w:t>
      </w:r>
    </w:p>
    <w:p w14:paraId="06EC3493" w14:textId="48651AC6" w:rsidR="00941D08" w:rsidRDefault="00941D08" w:rsidP="00941D08">
      <w:pPr>
        <w:pStyle w:val="a7"/>
      </w:pPr>
      <w:r>
        <w:t>Олеся кидает в Петю кружкой. Петя успевает выбежать и кружка разбивается о дверь.</w:t>
      </w:r>
    </w:p>
    <w:p w14:paraId="3CB6CA1C" w14:textId="16293606" w:rsidR="00941D08" w:rsidRDefault="00DC5569" w:rsidP="00941D08">
      <w:pPr>
        <w:pStyle w:val="a6"/>
      </w:pPr>
      <w:r>
        <w:t>15-3.</w:t>
      </w:r>
      <w:r>
        <w:tab/>
      </w:r>
      <w:r w:rsidR="00941D08">
        <w:t>ИНТ. БОРДЕЛЬ (</w:t>
      </w:r>
      <w:r w:rsidR="00941D08" w:rsidRPr="00941D08">
        <w:rPr>
          <w:caps w:val="0"/>
        </w:rPr>
        <w:t>комната</w:t>
      </w:r>
      <w:r w:rsidR="00941D08">
        <w:t xml:space="preserve">) </w:t>
      </w:r>
      <w:r>
        <w:t>–</w:t>
      </w:r>
      <w:r w:rsidR="00941D08">
        <w:t xml:space="preserve"> НОЧЬ</w:t>
      </w:r>
    </w:p>
    <w:p w14:paraId="706EF43F" w14:textId="4841DB83" w:rsidR="00941D08" w:rsidRDefault="00941D08" w:rsidP="003A1933">
      <w:pPr>
        <w:pStyle w:val="a7"/>
        <w:keepNext/>
        <w:keepLines/>
      </w:pPr>
      <w:r>
        <w:t xml:space="preserve">Стэлла </w:t>
      </w:r>
      <w:r w:rsidR="001A5EF2">
        <w:t>расчёсывается</w:t>
      </w:r>
      <w:r>
        <w:t xml:space="preserve"> перед зеркалом. Ноль обувается, сидя на кресле.</w:t>
      </w:r>
    </w:p>
    <w:p w14:paraId="3615294F" w14:textId="293EFCA4" w:rsidR="00941D08" w:rsidRDefault="00941D08" w:rsidP="00DC5569">
      <w:pPr>
        <w:pStyle w:val="a9"/>
      </w:pPr>
      <w:r>
        <w:t>НОЛЬ</w:t>
      </w:r>
    </w:p>
    <w:p w14:paraId="575FFE78" w14:textId="77777777" w:rsidR="00941D08" w:rsidRDefault="00941D08" w:rsidP="00DC5569">
      <w:pPr>
        <w:pStyle w:val="ab"/>
      </w:pPr>
      <w:r>
        <w:t>А тебя откуда такую замело? Из деревни, что ли?</w:t>
      </w:r>
    </w:p>
    <w:p w14:paraId="367C3677" w14:textId="6C1E0984" w:rsidR="00941D08" w:rsidRDefault="00941D08" w:rsidP="00DC5569">
      <w:pPr>
        <w:pStyle w:val="a9"/>
      </w:pPr>
      <w:r>
        <w:t>СТЭЛЛА</w:t>
      </w:r>
    </w:p>
    <w:p w14:paraId="7FF4D680" w14:textId="77777777" w:rsidR="00941D08" w:rsidRDefault="00941D08" w:rsidP="00DC5569">
      <w:pPr>
        <w:pStyle w:val="ab"/>
      </w:pPr>
      <w:r>
        <w:t>Сам ты из деревни. Из Балашихи я.</w:t>
      </w:r>
    </w:p>
    <w:p w14:paraId="77664C1E" w14:textId="6B9CF877" w:rsidR="00941D08" w:rsidRDefault="00941D08" w:rsidP="00DC5569">
      <w:pPr>
        <w:pStyle w:val="a9"/>
      </w:pPr>
      <w:r>
        <w:lastRenderedPageBreak/>
        <w:t>НОЛЬ</w:t>
      </w:r>
    </w:p>
    <w:p w14:paraId="0431903D" w14:textId="0BE77D77" w:rsidR="00941D08" w:rsidRDefault="00941D08" w:rsidP="00DC5569">
      <w:pPr>
        <w:pStyle w:val="ab"/>
      </w:pPr>
      <w:r>
        <w:t xml:space="preserve">Хмм, я думал Балашиха развивается… Ты прости, если чё. Просто ты как будто из </w:t>
      </w:r>
      <w:r w:rsidR="00DC5569">
        <w:rPr>
          <w:lang w:val="ru-RU"/>
        </w:rPr>
        <w:t>девяносты</w:t>
      </w:r>
      <w:r>
        <w:t>х свалилась. Но это комплимент, если что.</w:t>
      </w:r>
    </w:p>
    <w:p w14:paraId="20F0FBDD" w14:textId="3525BF88" w:rsidR="00941D08" w:rsidRDefault="00941D08" w:rsidP="00DC5569">
      <w:pPr>
        <w:pStyle w:val="a9"/>
      </w:pPr>
      <w:r>
        <w:t>СТЭЛЛА</w:t>
      </w:r>
    </w:p>
    <w:p w14:paraId="2117396E" w14:textId="457113AA" w:rsidR="00941D08" w:rsidRDefault="00941D08" w:rsidP="00DC5569">
      <w:pPr>
        <w:pStyle w:val="ab"/>
      </w:pPr>
      <w:r>
        <w:t xml:space="preserve">А я </w:t>
      </w:r>
      <w:r w:rsidR="003A1933">
        <w:rPr>
          <w:lang w:val="ru-RU"/>
        </w:rPr>
        <w:t>как раз</w:t>
      </w:r>
      <w:r>
        <w:t xml:space="preserve"> из </w:t>
      </w:r>
      <w:r w:rsidR="00DC5569">
        <w:rPr>
          <w:lang w:val="ru-RU"/>
        </w:rPr>
        <w:t>девяностых</w:t>
      </w:r>
      <w:r>
        <w:t xml:space="preserve">. Сохранилась просто хорошо. У меня </w:t>
      </w:r>
      <w:r w:rsidR="003A1933">
        <w:rPr>
          <w:lang w:val="ru-RU"/>
        </w:rPr>
        <w:t>и</w:t>
      </w:r>
      <w:r>
        <w:t xml:space="preserve"> друзья из </w:t>
      </w:r>
      <w:r w:rsidR="00DC5569">
        <w:rPr>
          <w:lang w:val="ru-RU"/>
        </w:rPr>
        <w:t>девяностых</w:t>
      </w:r>
      <w:r>
        <w:t>.</w:t>
      </w:r>
    </w:p>
    <w:p w14:paraId="7B6A46DE" w14:textId="115F5959" w:rsidR="00941D08" w:rsidRDefault="00941D08" w:rsidP="00941D08">
      <w:pPr>
        <w:pStyle w:val="a7"/>
        <w:rPr>
          <w:strike/>
          <w:color w:val="A6A6A6" w:themeColor="background1" w:themeShade="A6"/>
        </w:rPr>
      </w:pPr>
      <w:r w:rsidRPr="001A5EF2">
        <w:rPr>
          <w:strike/>
          <w:color w:val="A6A6A6" w:themeColor="background1" w:themeShade="A6"/>
        </w:rPr>
        <w:t>Стэлла подходит к окну, открывает шторки, смотрит в него.</w:t>
      </w:r>
    </w:p>
    <w:p w14:paraId="11F36661" w14:textId="52BD4441" w:rsidR="001A5EF2" w:rsidRPr="001A5EF2" w:rsidRDefault="001A5EF2" w:rsidP="001A5EF2">
      <w:pPr>
        <w:pStyle w:val="a7"/>
        <w:rPr>
          <w:color w:val="00B050"/>
        </w:rPr>
      </w:pPr>
      <w:r w:rsidRPr="001A5EF2">
        <w:rPr>
          <w:color w:val="00B050"/>
        </w:rPr>
        <w:t>Ноль подхватывает Стеллу, усаживая на подоконник.</w:t>
      </w:r>
    </w:p>
    <w:p w14:paraId="0A37657C" w14:textId="27F4F511" w:rsidR="00941D08" w:rsidRDefault="00941D08" w:rsidP="00DC5569">
      <w:pPr>
        <w:pStyle w:val="a9"/>
      </w:pPr>
      <w:r>
        <w:t>НОЛЬ</w:t>
      </w:r>
    </w:p>
    <w:p w14:paraId="2DF99935" w14:textId="766810B5" w:rsidR="00DC5569" w:rsidRDefault="00941D08" w:rsidP="00946AAA">
      <w:pPr>
        <w:pStyle w:val="ab"/>
        <w:keepNext/>
      </w:pPr>
      <w:r w:rsidRPr="001A5EF2">
        <w:rPr>
          <w:strike/>
          <w:color w:val="A6A6A6" w:themeColor="background1" w:themeShade="A6"/>
        </w:rPr>
        <w:t>Меня</w:t>
      </w:r>
      <w:r w:rsidRPr="001A5EF2">
        <w:rPr>
          <w:color w:val="A6A6A6" w:themeColor="background1" w:themeShade="A6"/>
        </w:rPr>
        <w:t xml:space="preserve"> </w:t>
      </w:r>
      <w:r w:rsidR="001A5EF2" w:rsidRPr="001A5EF2">
        <w:rPr>
          <w:color w:val="00B050"/>
          <w:lang w:val="ru-RU"/>
        </w:rPr>
        <w:t>Д</w:t>
      </w:r>
      <w:r>
        <w:t xml:space="preserve">рузья </w:t>
      </w:r>
      <w:r w:rsidR="001A5EF2" w:rsidRPr="001A5EF2">
        <w:rPr>
          <w:color w:val="00B050"/>
          <w:lang w:val="ru-RU"/>
        </w:rPr>
        <w:t xml:space="preserve">твои </w:t>
      </w:r>
      <w:r>
        <w:t>меньше всего интересуют,</w:t>
      </w:r>
    </w:p>
    <w:p w14:paraId="5356C9AF" w14:textId="77777777" w:rsidR="00DC5569" w:rsidRDefault="00941D08" w:rsidP="00DC5569">
      <w:pPr>
        <w:pStyle w:val="ae"/>
      </w:pPr>
      <w:r>
        <w:t>(заигрывая)</w:t>
      </w:r>
    </w:p>
    <w:p w14:paraId="70232C2E" w14:textId="0A0094BD" w:rsidR="00941D08" w:rsidRDefault="00941D08" w:rsidP="00DC5569">
      <w:pPr>
        <w:pStyle w:val="ab"/>
      </w:pPr>
      <w:r>
        <w:t>А вот подружки… Есть у тебя такие же как ты?</w:t>
      </w:r>
    </w:p>
    <w:p w14:paraId="7585FA5E" w14:textId="77777777" w:rsidR="00941D08" w:rsidRPr="001A5EF2" w:rsidRDefault="00941D08" w:rsidP="00941D08">
      <w:pPr>
        <w:pStyle w:val="a7"/>
        <w:rPr>
          <w:strike/>
          <w:color w:val="A6A6A6" w:themeColor="background1" w:themeShade="A6"/>
        </w:rPr>
      </w:pPr>
      <w:r w:rsidRPr="001A5EF2">
        <w:rPr>
          <w:strike/>
          <w:color w:val="A6A6A6" w:themeColor="background1" w:themeShade="A6"/>
        </w:rPr>
        <w:t>Стэлла видит в окно Массу, который подходит к борделю.</w:t>
      </w:r>
    </w:p>
    <w:p w14:paraId="439BAB09" w14:textId="0FF31A9E" w:rsidR="00941D08" w:rsidRDefault="00941D08" w:rsidP="00DC5569">
      <w:pPr>
        <w:pStyle w:val="a9"/>
      </w:pPr>
      <w:r>
        <w:t>СТ</w:t>
      </w:r>
      <w:r w:rsidR="00E4557D">
        <w:rPr>
          <w:lang w:val="ru-RU"/>
        </w:rPr>
        <w:t>Э</w:t>
      </w:r>
      <w:r>
        <w:t>ЛЛА</w:t>
      </w:r>
    </w:p>
    <w:p w14:paraId="137AB692" w14:textId="3B355526" w:rsidR="00941D08" w:rsidRDefault="00941D08" w:rsidP="00DC5569">
      <w:pPr>
        <w:pStyle w:val="ab"/>
        <w:rPr>
          <w:strike/>
          <w:color w:val="A6A6A6" w:themeColor="background1" w:themeShade="A6"/>
        </w:rPr>
      </w:pPr>
      <w:r w:rsidRPr="001A5EF2">
        <w:rPr>
          <w:strike/>
          <w:color w:val="A6A6A6" w:themeColor="background1" w:themeShade="A6"/>
        </w:rPr>
        <w:t>А вот и друг… чё он тут забыл?!</w:t>
      </w:r>
    </w:p>
    <w:p w14:paraId="7727F7C8" w14:textId="77777777" w:rsidR="001A5EF2" w:rsidRPr="001A5EF2" w:rsidRDefault="001A5EF2" w:rsidP="001A5EF2">
      <w:pPr>
        <w:pStyle w:val="ae"/>
        <w:rPr>
          <w:color w:val="00B050"/>
        </w:rPr>
      </w:pPr>
      <w:r w:rsidRPr="001A5EF2">
        <w:rPr>
          <w:color w:val="00B050"/>
        </w:rPr>
        <w:t>(соблазнительно улыбается)</w:t>
      </w:r>
    </w:p>
    <w:p w14:paraId="0810660E" w14:textId="33FF691D" w:rsidR="001A5EF2" w:rsidRPr="001A5EF2" w:rsidRDefault="001A5EF2" w:rsidP="001A5EF2">
      <w:pPr>
        <w:pStyle w:val="ab"/>
        <w:rPr>
          <w:color w:val="00B050"/>
        </w:rPr>
      </w:pPr>
      <w:r w:rsidRPr="001A5EF2">
        <w:rPr>
          <w:color w:val="00B050"/>
        </w:rPr>
        <w:t>Нет,</w:t>
      </w:r>
      <w:r w:rsidRPr="001A5EF2">
        <w:rPr>
          <w:color w:val="00B050"/>
          <w:lang w:val="ru-RU"/>
        </w:rPr>
        <w:t xml:space="preserve"> </w:t>
      </w:r>
      <w:r w:rsidRPr="001A5EF2">
        <w:rPr>
          <w:color w:val="00B050"/>
        </w:rPr>
        <w:t>я в единственном экземпляре.</w:t>
      </w:r>
    </w:p>
    <w:p w14:paraId="461D2699" w14:textId="0968BAEE" w:rsidR="00941D08" w:rsidRDefault="00941D08" w:rsidP="00941D08">
      <w:pPr>
        <w:pStyle w:val="a7"/>
        <w:rPr>
          <w:strike/>
          <w:color w:val="A6A6A6" w:themeColor="background1" w:themeShade="A6"/>
        </w:rPr>
      </w:pPr>
      <w:r w:rsidRPr="001A5EF2">
        <w:rPr>
          <w:strike/>
          <w:color w:val="A6A6A6" w:themeColor="background1" w:themeShade="A6"/>
        </w:rPr>
        <w:t>Ноль выглядывает в окно. Видит Массу. У него на лице ухмылка.</w:t>
      </w:r>
    </w:p>
    <w:p w14:paraId="11D7EB25" w14:textId="11603203" w:rsidR="001A5EF2" w:rsidRPr="001A5EF2" w:rsidRDefault="001A5EF2" w:rsidP="001A5EF2">
      <w:pPr>
        <w:pStyle w:val="a7"/>
        <w:rPr>
          <w:color w:val="00B050"/>
        </w:rPr>
      </w:pPr>
      <w:r w:rsidRPr="001A5EF2">
        <w:rPr>
          <w:color w:val="00B050"/>
        </w:rPr>
        <w:t>Ноль с похотью смотрит на Стеллу, притягивая к себе, кажется они сейчас займутся сексом, но вдруг Ноль замечает идущего по двору Массу.</w:t>
      </w:r>
    </w:p>
    <w:p w14:paraId="072A3E16" w14:textId="65BAB0CA" w:rsidR="00941D08" w:rsidRPr="001A5EF2" w:rsidRDefault="00941D08" w:rsidP="00DC5569">
      <w:pPr>
        <w:pStyle w:val="a9"/>
        <w:rPr>
          <w:strike/>
          <w:color w:val="A6A6A6" w:themeColor="background1" w:themeShade="A6"/>
        </w:rPr>
      </w:pPr>
      <w:r w:rsidRPr="001A5EF2">
        <w:rPr>
          <w:strike/>
          <w:color w:val="A6A6A6" w:themeColor="background1" w:themeShade="A6"/>
        </w:rPr>
        <w:t>НОЛЬ</w:t>
      </w:r>
    </w:p>
    <w:p w14:paraId="353AA384" w14:textId="70CFDA0A" w:rsidR="00941D08" w:rsidRPr="001A5EF2" w:rsidRDefault="00941D08" w:rsidP="00DC5569">
      <w:pPr>
        <w:pStyle w:val="ab"/>
        <w:rPr>
          <w:strike/>
          <w:color w:val="A6A6A6" w:themeColor="background1" w:themeShade="A6"/>
        </w:rPr>
      </w:pPr>
      <w:r w:rsidRPr="001A5EF2">
        <w:rPr>
          <w:strike/>
          <w:color w:val="A6A6A6" w:themeColor="background1" w:themeShade="A6"/>
        </w:rPr>
        <w:t>Интересно… А может</w:t>
      </w:r>
      <w:r w:rsidR="00E4557D" w:rsidRPr="001A5EF2">
        <w:rPr>
          <w:strike/>
          <w:color w:val="A6A6A6" w:themeColor="background1" w:themeShade="A6"/>
          <w:lang w:val="ru-RU"/>
        </w:rPr>
        <w:t>,</w:t>
      </w:r>
      <w:r w:rsidRPr="001A5EF2">
        <w:rPr>
          <w:strike/>
          <w:color w:val="A6A6A6" w:themeColor="background1" w:themeShade="A6"/>
        </w:rPr>
        <w:t xml:space="preserve"> как-нибудь познакомишь?!</w:t>
      </w:r>
    </w:p>
    <w:p w14:paraId="2DD92360" w14:textId="486650CD" w:rsidR="00941D08" w:rsidRDefault="00941D08" w:rsidP="00941D08">
      <w:pPr>
        <w:pStyle w:val="a7"/>
        <w:rPr>
          <w:strike/>
          <w:color w:val="A6A6A6" w:themeColor="background1" w:themeShade="A6"/>
        </w:rPr>
      </w:pPr>
      <w:r w:rsidRPr="001A5EF2">
        <w:rPr>
          <w:strike/>
          <w:color w:val="A6A6A6" w:themeColor="background1" w:themeShade="A6"/>
        </w:rPr>
        <w:t>Ст</w:t>
      </w:r>
      <w:r w:rsidR="00E4557D" w:rsidRPr="001A5EF2">
        <w:rPr>
          <w:strike/>
          <w:color w:val="A6A6A6" w:themeColor="background1" w:themeShade="A6"/>
          <w:lang w:val="ru-RU"/>
        </w:rPr>
        <w:t>э</w:t>
      </w:r>
      <w:r w:rsidRPr="001A5EF2">
        <w:rPr>
          <w:strike/>
          <w:color w:val="A6A6A6" w:themeColor="background1" w:themeShade="A6"/>
        </w:rPr>
        <w:t xml:space="preserve">лла смотрит на Ноля </w:t>
      </w:r>
      <w:r w:rsidR="001A5EF2" w:rsidRPr="001A5EF2">
        <w:rPr>
          <w:strike/>
          <w:color w:val="A6A6A6" w:themeColor="background1" w:themeShade="A6"/>
        </w:rPr>
        <w:t>удивлённо</w:t>
      </w:r>
      <w:r w:rsidRPr="001A5EF2">
        <w:rPr>
          <w:strike/>
          <w:color w:val="A6A6A6" w:themeColor="background1" w:themeShade="A6"/>
        </w:rPr>
        <w:t>.</w:t>
      </w:r>
    </w:p>
    <w:p w14:paraId="553F8E13" w14:textId="77777777" w:rsidR="001A5EF2" w:rsidRPr="001A5EF2" w:rsidRDefault="001A5EF2" w:rsidP="001A5EF2">
      <w:pPr>
        <w:pStyle w:val="a9"/>
        <w:rPr>
          <w:color w:val="00B050"/>
        </w:rPr>
      </w:pPr>
      <w:r w:rsidRPr="001A5EF2">
        <w:rPr>
          <w:color w:val="00B050"/>
        </w:rPr>
        <w:t>НОЛЬ</w:t>
      </w:r>
    </w:p>
    <w:p w14:paraId="1338D95A" w14:textId="69CE2BF9" w:rsidR="001A5EF2" w:rsidRPr="001A5EF2" w:rsidRDefault="001A5EF2" w:rsidP="001A5EF2">
      <w:pPr>
        <w:pStyle w:val="ab"/>
        <w:rPr>
          <w:color w:val="00B050"/>
        </w:rPr>
      </w:pPr>
      <w:r w:rsidRPr="001A5EF2">
        <w:rPr>
          <w:color w:val="00B050"/>
        </w:rPr>
        <w:t>А этот что тут делает?!</w:t>
      </w:r>
    </w:p>
    <w:p w14:paraId="4D2C960E" w14:textId="2579DF41" w:rsidR="001A5EF2" w:rsidRPr="001A5EF2" w:rsidRDefault="001A5EF2" w:rsidP="001A5EF2">
      <w:pPr>
        <w:pStyle w:val="a7"/>
        <w:rPr>
          <w:color w:val="00B050"/>
        </w:rPr>
      </w:pPr>
      <w:r w:rsidRPr="001A5EF2">
        <w:rPr>
          <w:color w:val="00B050"/>
        </w:rPr>
        <w:t>Стэлла оглядывается.</w:t>
      </w:r>
    </w:p>
    <w:p w14:paraId="4285806F" w14:textId="77777777" w:rsidR="001A5EF2" w:rsidRPr="001A5EF2" w:rsidRDefault="001A5EF2" w:rsidP="001A5EF2">
      <w:pPr>
        <w:pStyle w:val="a9"/>
        <w:rPr>
          <w:color w:val="00B050"/>
        </w:rPr>
      </w:pPr>
      <w:r w:rsidRPr="001A5EF2">
        <w:rPr>
          <w:color w:val="00B050"/>
        </w:rPr>
        <w:t>СТЭЛЛА</w:t>
      </w:r>
    </w:p>
    <w:p w14:paraId="169D0B00" w14:textId="77777777" w:rsidR="001A5EF2" w:rsidRPr="001A5EF2" w:rsidRDefault="001A5EF2" w:rsidP="001A5EF2">
      <w:pPr>
        <w:pStyle w:val="ab"/>
        <w:rPr>
          <w:color w:val="00B050"/>
        </w:rPr>
      </w:pPr>
      <w:r w:rsidRPr="001A5EF2">
        <w:rPr>
          <w:color w:val="00B050"/>
        </w:rPr>
        <w:t>Это не клиент, у нас же с тобой уговор. Это дружбан мой</w:t>
      </w:r>
    </w:p>
    <w:p w14:paraId="21BBCF53" w14:textId="77777777" w:rsidR="001A5EF2" w:rsidRPr="001A5EF2" w:rsidRDefault="001A5EF2" w:rsidP="001A5EF2">
      <w:pPr>
        <w:pStyle w:val="ae"/>
        <w:rPr>
          <w:color w:val="00B050"/>
        </w:rPr>
      </w:pPr>
      <w:r w:rsidRPr="001A5EF2">
        <w:rPr>
          <w:color w:val="00B050"/>
        </w:rPr>
        <w:t>(гордо)</w:t>
      </w:r>
    </w:p>
    <w:p w14:paraId="47E30091" w14:textId="4F767463" w:rsidR="001A5EF2" w:rsidRPr="001A5EF2" w:rsidRDefault="001A5EF2" w:rsidP="001A5EF2">
      <w:pPr>
        <w:pStyle w:val="ab"/>
        <w:rPr>
          <w:color w:val="00B050"/>
        </w:rPr>
      </w:pPr>
      <w:r w:rsidRPr="001A5EF2">
        <w:rPr>
          <w:color w:val="00B050"/>
        </w:rPr>
        <w:t>хотя он, конечно, в меня втрескался по уши.</w:t>
      </w:r>
    </w:p>
    <w:p w14:paraId="2383FF5D" w14:textId="0E5BE783" w:rsidR="001A5EF2" w:rsidRPr="001A5EF2" w:rsidRDefault="001A5EF2" w:rsidP="001A5EF2">
      <w:pPr>
        <w:pStyle w:val="a7"/>
        <w:rPr>
          <w:color w:val="00B050"/>
        </w:rPr>
      </w:pPr>
      <w:r w:rsidRPr="001A5EF2">
        <w:rPr>
          <w:color w:val="00B050"/>
        </w:rPr>
        <w:lastRenderedPageBreak/>
        <w:t>Ноль внимательно слушает.</w:t>
      </w:r>
    </w:p>
    <w:p w14:paraId="19E866EF" w14:textId="77777777" w:rsidR="001A5EF2" w:rsidRPr="001A5EF2" w:rsidRDefault="001A5EF2" w:rsidP="001A5EF2">
      <w:pPr>
        <w:pStyle w:val="a9"/>
        <w:rPr>
          <w:color w:val="00B050"/>
        </w:rPr>
      </w:pPr>
      <w:r w:rsidRPr="001A5EF2">
        <w:rPr>
          <w:color w:val="00B050"/>
        </w:rPr>
        <w:t>НОЛЬ</w:t>
      </w:r>
    </w:p>
    <w:p w14:paraId="33FC86CF" w14:textId="76CD557E" w:rsidR="001A5EF2" w:rsidRPr="001A5EF2" w:rsidRDefault="001A5EF2" w:rsidP="001A5EF2">
      <w:pPr>
        <w:pStyle w:val="ab"/>
        <w:rPr>
          <w:color w:val="00B050"/>
        </w:rPr>
      </w:pPr>
      <w:r w:rsidRPr="001A5EF2">
        <w:rPr>
          <w:color w:val="00B050"/>
        </w:rPr>
        <w:t>Достаёт? Мешает жить? Убрать?</w:t>
      </w:r>
    </w:p>
    <w:p w14:paraId="178C363B" w14:textId="77777777" w:rsidR="00F968E1" w:rsidRDefault="001A5EF2" w:rsidP="001A5EF2">
      <w:pPr>
        <w:pStyle w:val="a7"/>
        <w:rPr>
          <w:color w:val="00B050"/>
        </w:rPr>
      </w:pPr>
      <w:r w:rsidRPr="001A5EF2">
        <w:rPr>
          <w:color w:val="00B050"/>
        </w:rPr>
        <w:t>Стэлла смотрит на Ноля удивлённо.</w:t>
      </w:r>
    </w:p>
    <w:p w14:paraId="7FB22850" w14:textId="767592C3" w:rsidR="001A5EF2" w:rsidRPr="001A5EF2" w:rsidRDefault="001A5EF2" w:rsidP="001A5EF2">
      <w:pPr>
        <w:pStyle w:val="a9"/>
        <w:rPr>
          <w:color w:val="00B050"/>
        </w:rPr>
      </w:pPr>
      <w:r w:rsidRPr="001A5EF2">
        <w:rPr>
          <w:color w:val="00B050"/>
        </w:rPr>
        <w:t>СТЭЛЛА</w:t>
      </w:r>
    </w:p>
    <w:p w14:paraId="49258A6A" w14:textId="3CFD0F43" w:rsidR="001A5EF2" w:rsidRPr="001A5EF2" w:rsidRDefault="001A5EF2" w:rsidP="001A5EF2">
      <w:pPr>
        <w:pStyle w:val="ab"/>
        <w:rPr>
          <w:color w:val="00B050"/>
        </w:rPr>
      </w:pPr>
      <w:r w:rsidRPr="001A5EF2">
        <w:rPr>
          <w:color w:val="00B050"/>
        </w:rPr>
        <w:t>Ты совсем</w:t>
      </w:r>
      <w:r w:rsidRPr="001A5EF2">
        <w:rPr>
          <w:color w:val="00B050"/>
          <w:lang w:val="ru-RU"/>
        </w:rPr>
        <w:t>,</w:t>
      </w:r>
      <w:r w:rsidRPr="001A5EF2">
        <w:rPr>
          <w:color w:val="00B050"/>
        </w:rPr>
        <w:t xml:space="preserve"> что</w:t>
      </w:r>
      <w:r w:rsidRPr="001A5EF2">
        <w:rPr>
          <w:color w:val="00B050"/>
          <w:lang w:val="ru-RU"/>
        </w:rPr>
        <w:t xml:space="preserve"> </w:t>
      </w:r>
      <w:r w:rsidRPr="001A5EF2">
        <w:rPr>
          <w:color w:val="00B050"/>
        </w:rPr>
        <w:t>ли? Он безобидный.</w:t>
      </w:r>
    </w:p>
    <w:p w14:paraId="403BEC6F" w14:textId="77777777" w:rsidR="001A5EF2" w:rsidRPr="001A5EF2" w:rsidRDefault="001A5EF2" w:rsidP="001A5EF2">
      <w:pPr>
        <w:pStyle w:val="a9"/>
        <w:rPr>
          <w:color w:val="00B050"/>
        </w:rPr>
      </w:pPr>
      <w:r w:rsidRPr="001A5EF2">
        <w:rPr>
          <w:color w:val="00B050"/>
        </w:rPr>
        <w:t>НОЛЬ</w:t>
      </w:r>
    </w:p>
    <w:p w14:paraId="55EA35B1" w14:textId="77777777" w:rsidR="001A5EF2" w:rsidRPr="001A5EF2" w:rsidRDefault="001A5EF2" w:rsidP="001A5EF2">
      <w:pPr>
        <w:pStyle w:val="ab"/>
        <w:rPr>
          <w:color w:val="00B050"/>
        </w:rPr>
      </w:pPr>
      <w:r w:rsidRPr="001A5EF2">
        <w:rPr>
          <w:color w:val="00B050"/>
        </w:rPr>
        <w:t>Шучу.</w:t>
      </w:r>
    </w:p>
    <w:p w14:paraId="151A9933" w14:textId="77777777" w:rsidR="001A5EF2" w:rsidRPr="001A5EF2" w:rsidRDefault="001A5EF2" w:rsidP="001A5EF2">
      <w:pPr>
        <w:pStyle w:val="ae"/>
        <w:rPr>
          <w:color w:val="00B050"/>
        </w:rPr>
      </w:pPr>
      <w:r w:rsidRPr="001A5EF2">
        <w:rPr>
          <w:color w:val="00B050"/>
        </w:rPr>
        <w:t>(подставляет щёку)</w:t>
      </w:r>
    </w:p>
    <w:p w14:paraId="5568CDBA" w14:textId="533F3FBA" w:rsidR="001A5EF2" w:rsidRPr="001A5EF2" w:rsidRDefault="001A5EF2" w:rsidP="001A5EF2">
      <w:pPr>
        <w:pStyle w:val="ab"/>
        <w:rPr>
          <w:color w:val="00B050"/>
        </w:rPr>
      </w:pPr>
      <w:r w:rsidRPr="001A5EF2">
        <w:rPr>
          <w:color w:val="00B050"/>
        </w:rPr>
        <w:t>Целуй давай.</w:t>
      </w:r>
    </w:p>
    <w:p w14:paraId="183698B9" w14:textId="30A94BD0" w:rsidR="001A5EF2" w:rsidRPr="001A5EF2" w:rsidRDefault="001A5EF2" w:rsidP="001A5EF2">
      <w:pPr>
        <w:pStyle w:val="a7"/>
        <w:rPr>
          <w:color w:val="00B050"/>
        </w:rPr>
      </w:pPr>
      <w:r w:rsidRPr="001A5EF2">
        <w:rPr>
          <w:color w:val="00B050"/>
        </w:rPr>
        <w:t>Стелла с нежностью целует Ноля.</w:t>
      </w:r>
    </w:p>
    <w:p w14:paraId="76EF0526" w14:textId="522EBBCE" w:rsidR="00941D08" w:rsidRDefault="00DC5569" w:rsidP="00941D08">
      <w:pPr>
        <w:pStyle w:val="a6"/>
      </w:pPr>
      <w:r w:rsidRPr="00E4557D">
        <w:t>15-4.</w:t>
      </w:r>
      <w:r w:rsidRPr="00E4557D">
        <w:tab/>
      </w:r>
      <w:r w:rsidR="00947FB8" w:rsidRPr="00E4557D">
        <w:t>ИНТ</w:t>
      </w:r>
      <w:r w:rsidR="00941D08" w:rsidRPr="00E4557D">
        <w:t>. БОРДЕЛЬ</w:t>
      </w:r>
      <w:r w:rsidR="00947FB8" w:rsidRPr="00E4557D">
        <w:t xml:space="preserve"> (</w:t>
      </w:r>
      <w:r w:rsidR="00947FB8" w:rsidRPr="00E4557D">
        <w:rPr>
          <w:caps w:val="0"/>
        </w:rPr>
        <w:t>лестничная клетка, коридор</w:t>
      </w:r>
      <w:r w:rsidR="00947FB8" w:rsidRPr="00E4557D">
        <w:t>)</w:t>
      </w:r>
      <w:r w:rsidR="00941D08" w:rsidRPr="00E4557D">
        <w:t xml:space="preserve"> </w:t>
      </w:r>
      <w:r w:rsidRPr="00E4557D">
        <w:t>–</w:t>
      </w:r>
      <w:r w:rsidR="00941D08" w:rsidRPr="00E4557D">
        <w:t xml:space="preserve"> </w:t>
      </w:r>
      <w:r w:rsidR="00946AAA">
        <w:t>НОЧЬ</w:t>
      </w:r>
    </w:p>
    <w:p w14:paraId="4ABF5420" w14:textId="77777777" w:rsidR="00941D08" w:rsidRDefault="00941D08" w:rsidP="003A1933">
      <w:pPr>
        <w:pStyle w:val="a7"/>
        <w:keepNext/>
        <w:keepLines/>
      </w:pPr>
      <w:r>
        <w:t>Масса стучит в дверь борделя. Дверь открывает Мамка.</w:t>
      </w:r>
    </w:p>
    <w:p w14:paraId="69C72AF8" w14:textId="77777777" w:rsidR="00941D08" w:rsidRDefault="00941D08" w:rsidP="00DC5569">
      <w:pPr>
        <w:pStyle w:val="a9"/>
      </w:pPr>
      <w:r>
        <w:t>МАМКА</w:t>
      </w:r>
    </w:p>
    <w:p w14:paraId="5AECBCEB" w14:textId="77777777" w:rsidR="00941D08" w:rsidRDefault="00941D08" w:rsidP="00DC5569">
      <w:pPr>
        <w:pStyle w:val="ab"/>
      </w:pPr>
      <w:r>
        <w:t>О! Какие люди и без виагры!</w:t>
      </w:r>
    </w:p>
    <w:p w14:paraId="43B2794B" w14:textId="18C8658E" w:rsidR="00941D08" w:rsidRDefault="00941D08" w:rsidP="00DC5569">
      <w:pPr>
        <w:pStyle w:val="a9"/>
      </w:pPr>
      <w:r>
        <w:t>МАССА</w:t>
      </w:r>
    </w:p>
    <w:p w14:paraId="320CB277" w14:textId="5D15B5C1" w:rsidR="00DC5569" w:rsidRDefault="00941D08" w:rsidP="00946AAA">
      <w:pPr>
        <w:pStyle w:val="ab"/>
        <w:keepNext/>
      </w:pPr>
      <w:r>
        <w:t>Я к Стэлке пришёл.</w:t>
      </w:r>
    </w:p>
    <w:p w14:paraId="06538BE3" w14:textId="14140F05" w:rsidR="00DC5569" w:rsidRDefault="00941D08" w:rsidP="00DC5569">
      <w:pPr>
        <w:pStyle w:val="ae"/>
      </w:pPr>
      <w:r>
        <w:t>(</w:t>
      </w:r>
      <w:r w:rsidR="00DC5569">
        <w:t>д</w:t>
      </w:r>
      <w:r>
        <w:t>остаёт купюры из кармана)</w:t>
      </w:r>
    </w:p>
    <w:p w14:paraId="108286D7" w14:textId="234E1FCF" w:rsidR="00941D08" w:rsidRDefault="00941D08" w:rsidP="00DC5569">
      <w:pPr>
        <w:pStyle w:val="ab"/>
      </w:pPr>
      <w:r>
        <w:t>по работе.</w:t>
      </w:r>
    </w:p>
    <w:p w14:paraId="0890012F" w14:textId="77777777" w:rsidR="006C3687" w:rsidRPr="006C3687" w:rsidRDefault="006C3687" w:rsidP="006C3687">
      <w:pPr>
        <w:pStyle w:val="a9"/>
        <w:rPr>
          <w:color w:val="00B050"/>
        </w:rPr>
      </w:pPr>
      <w:r w:rsidRPr="006C3687">
        <w:rPr>
          <w:color w:val="00B050"/>
        </w:rPr>
        <w:t>МАМКА</w:t>
      </w:r>
    </w:p>
    <w:p w14:paraId="2AA5A6FF" w14:textId="7B950D4C" w:rsidR="006C3687" w:rsidRPr="006C3687" w:rsidRDefault="006C3687" w:rsidP="006C3687">
      <w:pPr>
        <w:pStyle w:val="ab"/>
        <w:rPr>
          <w:color w:val="00B050"/>
        </w:rPr>
      </w:pPr>
      <w:r w:rsidRPr="006C3687">
        <w:rPr>
          <w:color w:val="00B050"/>
        </w:rPr>
        <w:t>Пойдём у меня подождёшь, она с важным клиентом.</w:t>
      </w:r>
    </w:p>
    <w:p w14:paraId="300450D7" w14:textId="77777777" w:rsidR="006C3687" w:rsidRPr="006C3687" w:rsidRDefault="006C3687" w:rsidP="006C3687">
      <w:pPr>
        <w:pStyle w:val="a9"/>
        <w:rPr>
          <w:color w:val="00B050"/>
        </w:rPr>
      </w:pPr>
      <w:r w:rsidRPr="006C3687">
        <w:rPr>
          <w:color w:val="00B050"/>
        </w:rPr>
        <w:t>МАССА</w:t>
      </w:r>
    </w:p>
    <w:p w14:paraId="309E1788" w14:textId="77777777" w:rsidR="006C3687" w:rsidRPr="006C3687" w:rsidRDefault="006C3687" w:rsidP="006C3687">
      <w:pPr>
        <w:pStyle w:val="ae"/>
        <w:rPr>
          <w:color w:val="00B050"/>
        </w:rPr>
      </w:pPr>
      <w:r w:rsidRPr="006C3687">
        <w:rPr>
          <w:color w:val="00B050"/>
        </w:rPr>
        <w:t>(зло)</w:t>
      </w:r>
    </w:p>
    <w:p w14:paraId="6E5F5F14" w14:textId="35A7A5EC" w:rsidR="006C3687" w:rsidRPr="006C3687" w:rsidRDefault="006C3687" w:rsidP="006C3687">
      <w:pPr>
        <w:pStyle w:val="ab"/>
        <w:rPr>
          <w:color w:val="00B050"/>
        </w:rPr>
      </w:pPr>
      <w:r w:rsidRPr="006C3687">
        <w:rPr>
          <w:color w:val="00B050"/>
        </w:rPr>
        <w:t>С каким ещё клиентом?</w:t>
      </w:r>
    </w:p>
    <w:p w14:paraId="722481C8" w14:textId="77777777" w:rsidR="00941D08" w:rsidRDefault="00941D08" w:rsidP="00DC5569">
      <w:pPr>
        <w:pStyle w:val="a9"/>
      </w:pPr>
      <w:r>
        <w:t>МАМКА</w:t>
      </w:r>
    </w:p>
    <w:p w14:paraId="61DF3599" w14:textId="77777777" w:rsidR="00DC5569" w:rsidRPr="006C3687" w:rsidRDefault="00941D08" w:rsidP="00E4557D">
      <w:pPr>
        <w:pStyle w:val="ab"/>
        <w:keepNext/>
        <w:rPr>
          <w:strike/>
          <w:color w:val="A6A6A6" w:themeColor="background1" w:themeShade="A6"/>
        </w:rPr>
      </w:pPr>
      <w:r w:rsidRPr="006C3687">
        <w:rPr>
          <w:strike/>
          <w:color w:val="A6A6A6" w:themeColor="background1" w:themeShade="A6"/>
        </w:rPr>
        <w:t>Ну раз по работе, проходи… А это…</w:t>
      </w:r>
    </w:p>
    <w:p w14:paraId="67243119" w14:textId="755E6996" w:rsidR="00DC5569" w:rsidRDefault="00941D08" w:rsidP="00DC5569">
      <w:pPr>
        <w:pStyle w:val="ae"/>
        <w:rPr>
          <w:strike/>
          <w:color w:val="A6A6A6" w:themeColor="background1" w:themeShade="A6"/>
        </w:rPr>
      </w:pPr>
      <w:r w:rsidRPr="006C3687">
        <w:rPr>
          <w:strike/>
          <w:color w:val="A6A6A6" w:themeColor="background1" w:themeShade="A6"/>
        </w:rPr>
        <w:t>(</w:t>
      </w:r>
      <w:r w:rsidR="00DC5569" w:rsidRPr="006C3687">
        <w:rPr>
          <w:strike/>
          <w:color w:val="A6A6A6" w:themeColor="background1" w:themeShade="A6"/>
        </w:rPr>
        <w:t>ш</w:t>
      </w:r>
      <w:r w:rsidRPr="006C3687">
        <w:rPr>
          <w:strike/>
          <w:color w:val="A6A6A6" w:themeColor="background1" w:themeShade="A6"/>
        </w:rPr>
        <w:t>епчет)</w:t>
      </w:r>
    </w:p>
    <w:p w14:paraId="6FF13004" w14:textId="77777777" w:rsidR="006C3687" w:rsidRPr="006C3687" w:rsidRDefault="006C3687" w:rsidP="006C3687">
      <w:pPr>
        <w:pStyle w:val="ab"/>
        <w:rPr>
          <w:color w:val="00B050"/>
          <w:lang w:val="ru-RU" w:eastAsia="ru-RU"/>
        </w:rPr>
      </w:pPr>
      <w:r w:rsidRPr="006C3687">
        <w:rPr>
          <w:color w:val="00B050"/>
          <w:lang w:val="ru-RU" w:eastAsia="ru-RU"/>
        </w:rPr>
        <w:t>Не твоей лысой башки дело, пойдём.</w:t>
      </w:r>
    </w:p>
    <w:p w14:paraId="4205A83D" w14:textId="0A2AC3FA" w:rsidR="006C3687" w:rsidRPr="006C3687" w:rsidRDefault="006C3687" w:rsidP="006C3687">
      <w:pPr>
        <w:pStyle w:val="a7"/>
        <w:rPr>
          <w:color w:val="00B050"/>
          <w:lang w:val="ru-RU"/>
        </w:rPr>
      </w:pPr>
      <w:r w:rsidRPr="006C3687">
        <w:rPr>
          <w:color w:val="00B050"/>
          <w:lang w:val="ru-RU"/>
        </w:rPr>
        <w:t>У</w:t>
      </w:r>
      <w:r w:rsidRPr="006C3687">
        <w:rPr>
          <w:color w:val="00B050"/>
        </w:rPr>
        <w:t>ходят по коридору</w:t>
      </w:r>
      <w:r w:rsidRPr="006C3687">
        <w:rPr>
          <w:color w:val="00B050"/>
          <w:lang w:val="ru-RU"/>
        </w:rPr>
        <w:t>.</w:t>
      </w:r>
    </w:p>
    <w:p w14:paraId="25ACFCCD" w14:textId="6F70B3DE" w:rsidR="006C3687" w:rsidRPr="006C3687" w:rsidRDefault="006C3687" w:rsidP="006C3687">
      <w:pPr>
        <w:pStyle w:val="a9"/>
        <w:rPr>
          <w:lang w:val="ru-RU"/>
        </w:rPr>
      </w:pPr>
      <w:r>
        <w:rPr>
          <w:lang w:val="ru-RU"/>
        </w:rPr>
        <w:t>МАМКА</w:t>
      </w:r>
    </w:p>
    <w:p w14:paraId="73A09434" w14:textId="77777777" w:rsidR="00F968E1" w:rsidRDefault="006C3687" w:rsidP="00DC5569">
      <w:pPr>
        <w:pStyle w:val="ab"/>
        <w:rPr>
          <w:color w:val="000000" w:themeColor="text1"/>
        </w:rPr>
      </w:pPr>
      <w:r w:rsidRPr="006C3687">
        <w:rPr>
          <w:color w:val="00B050"/>
          <w:lang w:val="ru-RU"/>
        </w:rPr>
        <w:t xml:space="preserve">Слушай, а </w:t>
      </w:r>
      <w:r w:rsidR="00941D08" w:rsidRPr="006C3687">
        <w:rPr>
          <w:color w:val="000000" w:themeColor="text1"/>
        </w:rPr>
        <w:t>репетитор по химии с курсом подготовки к ЕГЭ не нужен кому? Может, знакомым?</w:t>
      </w:r>
    </w:p>
    <w:p w14:paraId="523A8156" w14:textId="790944C8" w:rsidR="00941D08" w:rsidRDefault="00941D08" w:rsidP="00DC5569">
      <w:pPr>
        <w:pStyle w:val="a9"/>
      </w:pPr>
      <w:r>
        <w:t>МАССА</w:t>
      </w:r>
    </w:p>
    <w:p w14:paraId="767CF158" w14:textId="16062EE1" w:rsidR="00941D08" w:rsidRDefault="00941D08" w:rsidP="00DC5569">
      <w:pPr>
        <w:pStyle w:val="ab"/>
      </w:pPr>
      <w:r>
        <w:t>ЕГЭ это ч</w:t>
      </w:r>
      <w:r w:rsidR="00DC5569">
        <w:rPr>
          <w:lang w:val="ru-RU"/>
        </w:rPr>
        <w:t>ё</w:t>
      </w:r>
      <w:r>
        <w:t>? Граната?</w:t>
      </w:r>
    </w:p>
    <w:p w14:paraId="678FBCC2" w14:textId="77777777" w:rsidR="00941D08" w:rsidRDefault="00941D08" w:rsidP="00DC5569">
      <w:pPr>
        <w:pStyle w:val="a9"/>
      </w:pPr>
      <w:r>
        <w:lastRenderedPageBreak/>
        <w:t>МАМКА</w:t>
      </w:r>
    </w:p>
    <w:p w14:paraId="66976F5A" w14:textId="4268A8E5" w:rsidR="00941D08" w:rsidRDefault="00941D08" w:rsidP="00DC5569">
      <w:pPr>
        <w:pStyle w:val="ab"/>
      </w:pPr>
      <w:r>
        <w:t>Тааак, не в те уши</w:t>
      </w:r>
      <w:r w:rsidR="00E4557D" w:rsidRPr="00E4557D">
        <w:t xml:space="preserve"> </w:t>
      </w:r>
      <w:r w:rsidR="00E4557D">
        <w:t>я</w:t>
      </w:r>
      <w:r>
        <w:t xml:space="preserve"> с таким вопросом. </w:t>
      </w:r>
      <w:r w:rsidRPr="006C3687">
        <w:rPr>
          <w:strike/>
          <w:color w:val="A6A6A6" w:themeColor="background1" w:themeShade="A6"/>
        </w:rPr>
        <w:t>Иди</w:t>
      </w:r>
      <w:r w:rsidR="00E4557D" w:rsidRPr="006C3687">
        <w:rPr>
          <w:strike/>
          <w:color w:val="A6A6A6" w:themeColor="background1" w:themeShade="A6"/>
          <w:lang w:val="ru-RU"/>
        </w:rPr>
        <w:t>.</w:t>
      </w:r>
      <w:r w:rsidRPr="006C3687">
        <w:rPr>
          <w:strike/>
          <w:color w:val="A6A6A6" w:themeColor="background1" w:themeShade="A6"/>
        </w:rPr>
        <w:t xml:space="preserve"> </w:t>
      </w:r>
      <w:r w:rsidR="00E4557D" w:rsidRPr="006C3687">
        <w:rPr>
          <w:strike/>
          <w:color w:val="A6A6A6" w:themeColor="background1" w:themeShade="A6"/>
          <w:lang w:val="ru-RU"/>
        </w:rPr>
        <w:t>Б</w:t>
      </w:r>
      <w:r w:rsidRPr="006C3687">
        <w:rPr>
          <w:strike/>
          <w:color w:val="A6A6A6" w:themeColor="background1" w:themeShade="A6"/>
        </w:rPr>
        <w:t>иологию с анатомией подтягивай.</w:t>
      </w:r>
    </w:p>
    <w:p w14:paraId="24D6E328" w14:textId="796C050C" w:rsidR="00941D08" w:rsidRDefault="00941D08" w:rsidP="00941D08">
      <w:pPr>
        <w:pStyle w:val="a7"/>
        <w:rPr>
          <w:strike/>
          <w:color w:val="A6A6A6" w:themeColor="background1" w:themeShade="A6"/>
        </w:rPr>
      </w:pPr>
      <w:r w:rsidRPr="006C3687">
        <w:rPr>
          <w:strike/>
          <w:color w:val="A6A6A6" w:themeColor="background1" w:themeShade="A6"/>
        </w:rPr>
        <w:t xml:space="preserve">Масса </w:t>
      </w:r>
      <w:r w:rsidR="006C3687" w:rsidRPr="006C3687">
        <w:rPr>
          <w:strike/>
          <w:color w:val="A6A6A6" w:themeColor="background1" w:themeShade="A6"/>
        </w:rPr>
        <w:t>отдаёт</w:t>
      </w:r>
      <w:r w:rsidRPr="006C3687">
        <w:rPr>
          <w:strike/>
          <w:color w:val="A6A6A6" w:themeColor="background1" w:themeShade="A6"/>
        </w:rPr>
        <w:t xml:space="preserve"> купюры </w:t>
      </w:r>
      <w:r w:rsidR="00E4557D" w:rsidRPr="006C3687">
        <w:rPr>
          <w:strike/>
          <w:color w:val="A6A6A6" w:themeColor="background1" w:themeShade="A6"/>
          <w:lang w:val="ru-RU"/>
        </w:rPr>
        <w:t>Мамке</w:t>
      </w:r>
      <w:r w:rsidR="00947FB8" w:rsidRPr="006C3687">
        <w:rPr>
          <w:strike/>
          <w:color w:val="A6A6A6" w:themeColor="background1" w:themeShade="A6"/>
          <w:lang w:val="ru-RU"/>
        </w:rPr>
        <w:t xml:space="preserve">, </w:t>
      </w:r>
      <w:r w:rsidRPr="006C3687">
        <w:rPr>
          <w:strike/>
          <w:color w:val="A6A6A6" w:themeColor="background1" w:themeShade="A6"/>
        </w:rPr>
        <w:t>проходит в помещение и тут же видит Стэллу</w:t>
      </w:r>
      <w:r w:rsidR="00947FB8" w:rsidRPr="006C3687">
        <w:rPr>
          <w:strike/>
          <w:color w:val="A6A6A6" w:themeColor="background1" w:themeShade="A6"/>
          <w:lang w:val="ru-RU"/>
        </w:rPr>
        <w:t>,</w:t>
      </w:r>
      <w:r w:rsidRPr="006C3687">
        <w:rPr>
          <w:strike/>
          <w:color w:val="A6A6A6" w:themeColor="background1" w:themeShade="A6"/>
        </w:rPr>
        <w:t xml:space="preserve"> выходящую из комнаты. Стэлла быстро идёт к Массе, хватает его за руку и заводит в туалет. В это время из комнаты Стэллы  выходит Ноль в верхней одежде, направляется к выходу.</w:t>
      </w:r>
    </w:p>
    <w:p w14:paraId="400A8D01" w14:textId="3DE3D6E9" w:rsidR="006C3687" w:rsidRPr="006C3687" w:rsidRDefault="006C3687" w:rsidP="006C3687">
      <w:pPr>
        <w:pStyle w:val="a7"/>
        <w:rPr>
          <w:color w:val="00B050"/>
        </w:rPr>
      </w:pPr>
      <w:r w:rsidRPr="006C3687">
        <w:rPr>
          <w:color w:val="00B050"/>
        </w:rPr>
        <w:t>Масса и Мамка скрываются в комнате и в этот момент открывается дверь и выходит Ноль, Стэлла идёт его провожать.</w:t>
      </w:r>
    </w:p>
    <w:p w14:paraId="3A9A430F" w14:textId="455330EF" w:rsidR="00941D08" w:rsidRDefault="00947FB8" w:rsidP="00941D08">
      <w:pPr>
        <w:pStyle w:val="a6"/>
      </w:pPr>
      <w:r>
        <w:t>15-5.</w:t>
      </w:r>
      <w:r>
        <w:tab/>
      </w:r>
      <w:r w:rsidR="00941D08">
        <w:t>ИНТ. БОРДЕЛЬ (</w:t>
      </w:r>
      <w:r w:rsidR="001404FD" w:rsidRPr="001404FD">
        <w:rPr>
          <w:caps w:val="0"/>
          <w:color w:val="00B050"/>
        </w:rPr>
        <w:t>коридор</w:t>
      </w:r>
      <w:r w:rsidR="00941D08">
        <w:t xml:space="preserve">) </w:t>
      </w:r>
      <w:r>
        <w:t>–</w:t>
      </w:r>
      <w:r w:rsidR="00941D08">
        <w:t xml:space="preserve"> НОЧЬ</w:t>
      </w:r>
    </w:p>
    <w:p w14:paraId="08EDABD2" w14:textId="56E2CB75" w:rsidR="00941D08" w:rsidRDefault="00941D08" w:rsidP="003A1933">
      <w:pPr>
        <w:pStyle w:val="a7"/>
        <w:keepNext/>
        <w:keepLines/>
        <w:rPr>
          <w:strike/>
          <w:color w:val="A6A6A6" w:themeColor="background1" w:themeShade="A6"/>
        </w:rPr>
      </w:pPr>
      <w:r w:rsidRPr="0090748D">
        <w:rPr>
          <w:strike/>
          <w:color w:val="A6A6A6" w:themeColor="background1" w:themeShade="A6"/>
        </w:rPr>
        <w:t>Стэлла стоит</w:t>
      </w:r>
      <w:r w:rsidR="00E4557D" w:rsidRPr="0090748D">
        <w:rPr>
          <w:strike/>
          <w:color w:val="A6A6A6" w:themeColor="background1" w:themeShade="A6"/>
        </w:rPr>
        <w:t xml:space="preserve"> у двери</w:t>
      </w:r>
      <w:r w:rsidRPr="0090748D">
        <w:rPr>
          <w:strike/>
          <w:color w:val="A6A6A6" w:themeColor="background1" w:themeShade="A6"/>
        </w:rPr>
        <w:t>, прислушиваясь</w:t>
      </w:r>
      <w:r w:rsidR="00E4557D" w:rsidRPr="0090748D">
        <w:rPr>
          <w:strike/>
          <w:color w:val="A6A6A6" w:themeColor="background1" w:themeShade="A6"/>
          <w:lang w:val="ru-RU"/>
        </w:rPr>
        <w:t>, закрыв</w:t>
      </w:r>
      <w:r w:rsidRPr="0090748D">
        <w:rPr>
          <w:strike/>
          <w:color w:val="A6A6A6" w:themeColor="background1" w:themeShade="A6"/>
        </w:rPr>
        <w:t xml:space="preserve"> ладонью рот Массы. Как только слышит, что входная дверь захлопнулась, выдыхает. Брезгливо убирает руку.</w:t>
      </w:r>
    </w:p>
    <w:p w14:paraId="55A4331A" w14:textId="1A9F923A" w:rsidR="0090748D" w:rsidRPr="0090748D" w:rsidRDefault="0090748D" w:rsidP="0090748D">
      <w:pPr>
        <w:pStyle w:val="a7"/>
        <w:rPr>
          <w:color w:val="00B050"/>
        </w:rPr>
      </w:pPr>
      <w:r w:rsidRPr="0090748D">
        <w:rPr>
          <w:color w:val="00B050"/>
        </w:rPr>
        <w:t>Закрыв дверь за Нолём Стэлла идёт к комнате Мамки, стучит.</w:t>
      </w:r>
    </w:p>
    <w:p w14:paraId="07DCFC1A" w14:textId="5A97B453" w:rsidR="00941D08" w:rsidRPr="0090748D" w:rsidRDefault="00941D08" w:rsidP="00947FB8">
      <w:pPr>
        <w:pStyle w:val="a9"/>
        <w:rPr>
          <w:strike/>
          <w:color w:val="A6A6A6" w:themeColor="background1" w:themeShade="A6"/>
        </w:rPr>
      </w:pPr>
      <w:r w:rsidRPr="0090748D">
        <w:rPr>
          <w:strike/>
          <w:color w:val="A6A6A6" w:themeColor="background1" w:themeShade="A6"/>
        </w:rPr>
        <w:t>СТЭЛЛА</w:t>
      </w:r>
    </w:p>
    <w:p w14:paraId="4D981942" w14:textId="77777777" w:rsidR="0090748D" w:rsidRDefault="00941D08" w:rsidP="0090748D">
      <w:pPr>
        <w:pStyle w:val="ab"/>
        <w:keepNext/>
        <w:rPr>
          <w:color w:val="00B050"/>
          <w:lang w:val="ru-RU"/>
        </w:rPr>
      </w:pPr>
      <w:r w:rsidRPr="006C3687">
        <w:rPr>
          <w:strike/>
          <w:color w:val="A6A6A6" w:themeColor="background1" w:themeShade="A6"/>
        </w:rPr>
        <w:t>Ты ч</w:t>
      </w:r>
      <w:r w:rsidR="00947FB8" w:rsidRPr="006C3687">
        <w:rPr>
          <w:strike/>
          <w:color w:val="A6A6A6" w:themeColor="background1" w:themeShade="A6"/>
          <w:lang w:val="ru-RU"/>
        </w:rPr>
        <w:t>ё</w:t>
      </w:r>
      <w:r w:rsidRPr="006C3687">
        <w:rPr>
          <w:strike/>
          <w:color w:val="A6A6A6" w:themeColor="background1" w:themeShade="A6"/>
        </w:rPr>
        <w:t xml:space="preserve"> мне руку обслюнявил!? Это тебе не краковская!</w:t>
      </w:r>
    </w:p>
    <w:p w14:paraId="22D35FCB" w14:textId="4D88D4A6" w:rsidR="00941D08" w:rsidRPr="006C3687" w:rsidRDefault="00941D08" w:rsidP="00947FB8">
      <w:pPr>
        <w:pStyle w:val="a9"/>
        <w:rPr>
          <w:strike/>
          <w:color w:val="A6A6A6" w:themeColor="background1" w:themeShade="A6"/>
        </w:rPr>
      </w:pPr>
      <w:r w:rsidRPr="006C3687">
        <w:rPr>
          <w:strike/>
          <w:color w:val="A6A6A6" w:themeColor="background1" w:themeShade="A6"/>
        </w:rPr>
        <w:t>МАССА</w:t>
      </w:r>
    </w:p>
    <w:p w14:paraId="3CDB43B1" w14:textId="4A3AD2A8" w:rsidR="00941D08" w:rsidRPr="006C3687" w:rsidRDefault="00941D08" w:rsidP="00947FB8">
      <w:pPr>
        <w:pStyle w:val="ab"/>
        <w:rPr>
          <w:strike/>
          <w:color w:val="A6A6A6" w:themeColor="background1" w:themeShade="A6"/>
        </w:rPr>
      </w:pPr>
      <w:r w:rsidRPr="006C3687">
        <w:rPr>
          <w:strike/>
          <w:color w:val="A6A6A6" w:themeColor="background1" w:themeShade="A6"/>
        </w:rPr>
        <w:t xml:space="preserve">Поцелуй хотел отработать. Я же последний раз целовался лет в </w:t>
      </w:r>
      <w:r w:rsidR="00E4557D" w:rsidRPr="006C3687">
        <w:rPr>
          <w:strike/>
          <w:color w:val="A6A6A6" w:themeColor="background1" w:themeShade="A6"/>
          <w:lang w:val="ru-RU"/>
        </w:rPr>
        <w:t>четырнадцать</w:t>
      </w:r>
      <w:r w:rsidRPr="006C3687">
        <w:rPr>
          <w:strike/>
          <w:color w:val="A6A6A6" w:themeColor="background1" w:themeShade="A6"/>
        </w:rPr>
        <w:t>.</w:t>
      </w:r>
    </w:p>
    <w:p w14:paraId="529C73B9" w14:textId="22414405" w:rsidR="00941D08" w:rsidRPr="006C3687" w:rsidRDefault="00941D08" w:rsidP="00947FB8">
      <w:pPr>
        <w:pStyle w:val="a9"/>
        <w:rPr>
          <w:strike/>
          <w:color w:val="A6A6A6" w:themeColor="background1" w:themeShade="A6"/>
        </w:rPr>
      </w:pPr>
      <w:r w:rsidRPr="006C3687">
        <w:rPr>
          <w:strike/>
          <w:color w:val="A6A6A6" w:themeColor="background1" w:themeShade="A6"/>
        </w:rPr>
        <w:t>СТЭЛЛА</w:t>
      </w:r>
    </w:p>
    <w:p w14:paraId="0321299A" w14:textId="52E3187D" w:rsidR="00947FB8" w:rsidRPr="006C3687" w:rsidRDefault="00941D08" w:rsidP="00947FB8">
      <w:pPr>
        <w:pStyle w:val="ae"/>
        <w:rPr>
          <w:strike/>
          <w:color w:val="A6A6A6" w:themeColor="background1" w:themeShade="A6"/>
        </w:rPr>
      </w:pPr>
      <w:r w:rsidRPr="006C3687">
        <w:rPr>
          <w:strike/>
          <w:color w:val="A6A6A6" w:themeColor="background1" w:themeShade="A6"/>
        </w:rPr>
        <w:t>(</w:t>
      </w:r>
      <w:r w:rsidR="00947FB8" w:rsidRPr="006C3687">
        <w:rPr>
          <w:strike/>
          <w:color w:val="A6A6A6" w:themeColor="background1" w:themeShade="A6"/>
        </w:rPr>
        <w:t>о</w:t>
      </w:r>
      <w:r w:rsidRPr="006C3687">
        <w:rPr>
          <w:strike/>
          <w:color w:val="A6A6A6" w:themeColor="background1" w:themeShade="A6"/>
        </w:rPr>
        <w:t>шарашено)</w:t>
      </w:r>
    </w:p>
    <w:p w14:paraId="741C8A52" w14:textId="42481FB0" w:rsidR="00941D08" w:rsidRPr="006C3687" w:rsidRDefault="00941D08" w:rsidP="00947FB8">
      <w:pPr>
        <w:pStyle w:val="ab"/>
        <w:rPr>
          <w:strike/>
          <w:color w:val="A6A6A6" w:themeColor="background1" w:themeShade="A6"/>
        </w:rPr>
      </w:pPr>
      <w:r w:rsidRPr="006C3687">
        <w:rPr>
          <w:strike/>
          <w:color w:val="A6A6A6" w:themeColor="background1" w:themeShade="A6"/>
        </w:rPr>
        <w:t xml:space="preserve">Ты ещё скажи, что с </w:t>
      </w:r>
      <w:r w:rsidR="00E4557D" w:rsidRPr="006C3687">
        <w:rPr>
          <w:strike/>
          <w:color w:val="A6A6A6" w:themeColor="background1" w:themeShade="A6"/>
          <w:lang w:val="ru-RU"/>
        </w:rPr>
        <w:t>четырнадцати</w:t>
      </w:r>
      <w:r w:rsidRPr="006C3687">
        <w:rPr>
          <w:strike/>
          <w:color w:val="A6A6A6" w:themeColor="background1" w:themeShade="A6"/>
        </w:rPr>
        <w:t xml:space="preserve"> ни с кем не кувыркался…</w:t>
      </w:r>
    </w:p>
    <w:p w14:paraId="33261EA3" w14:textId="42C0A8E7" w:rsidR="00941D08" w:rsidRPr="0090748D" w:rsidRDefault="00941D08" w:rsidP="00947FB8">
      <w:pPr>
        <w:pStyle w:val="a9"/>
        <w:rPr>
          <w:color w:val="A6A6A6" w:themeColor="background1" w:themeShade="A6"/>
        </w:rPr>
      </w:pPr>
      <w:r w:rsidRPr="0090748D">
        <w:rPr>
          <w:color w:val="A6A6A6" w:themeColor="background1" w:themeShade="A6"/>
        </w:rPr>
        <w:t>МАССА</w:t>
      </w:r>
    </w:p>
    <w:p w14:paraId="630D68DA" w14:textId="1420942E" w:rsidR="00941D08" w:rsidRDefault="00941D08" w:rsidP="00947FB8">
      <w:pPr>
        <w:pStyle w:val="ab"/>
        <w:rPr>
          <w:strike/>
          <w:color w:val="A6A6A6" w:themeColor="background1" w:themeShade="A6"/>
        </w:rPr>
      </w:pPr>
      <w:r w:rsidRPr="006C3687">
        <w:rPr>
          <w:strike/>
          <w:color w:val="A6A6A6" w:themeColor="background1" w:themeShade="A6"/>
        </w:rPr>
        <w:t xml:space="preserve">Не ну это было… Правда, с коллегами твоими по цеху, поэтому и не целовался… Но с тобой можно, ты </w:t>
      </w:r>
      <w:r w:rsidR="00947FB8" w:rsidRPr="006C3687">
        <w:rPr>
          <w:strike/>
          <w:color w:val="A6A6A6" w:themeColor="background1" w:themeShade="A6"/>
        </w:rPr>
        <w:t>–</w:t>
      </w:r>
      <w:r w:rsidRPr="006C3687">
        <w:rPr>
          <w:strike/>
          <w:color w:val="A6A6A6" w:themeColor="background1" w:themeShade="A6"/>
        </w:rPr>
        <w:t xml:space="preserve"> другая…</w:t>
      </w:r>
    </w:p>
    <w:p w14:paraId="63618513" w14:textId="77777777" w:rsidR="0090748D" w:rsidRPr="0090748D" w:rsidRDefault="0090748D" w:rsidP="0090748D">
      <w:pPr>
        <w:pStyle w:val="a9"/>
        <w:rPr>
          <w:color w:val="00B050"/>
        </w:rPr>
      </w:pPr>
      <w:r w:rsidRPr="0090748D">
        <w:rPr>
          <w:color w:val="00B050"/>
        </w:rPr>
        <w:t>СТЭЛЛА</w:t>
      </w:r>
    </w:p>
    <w:p w14:paraId="09137EC8" w14:textId="38BF12B6" w:rsidR="0090748D" w:rsidRPr="0090748D" w:rsidRDefault="0090748D" w:rsidP="0090748D">
      <w:pPr>
        <w:pStyle w:val="ab"/>
        <w:rPr>
          <w:color w:val="00B050"/>
        </w:rPr>
      </w:pPr>
      <w:r w:rsidRPr="0090748D">
        <w:rPr>
          <w:color w:val="00B050"/>
        </w:rPr>
        <w:t>Я закончила.</w:t>
      </w:r>
    </w:p>
    <w:p w14:paraId="5557550F" w14:textId="153D974D" w:rsidR="0090748D" w:rsidRPr="0090748D" w:rsidRDefault="0090748D" w:rsidP="0090748D">
      <w:pPr>
        <w:pStyle w:val="a7"/>
        <w:rPr>
          <w:color w:val="00B050"/>
        </w:rPr>
      </w:pPr>
      <w:r w:rsidRPr="0090748D">
        <w:rPr>
          <w:color w:val="00B050"/>
        </w:rPr>
        <w:t>Из двери показывается счастливая морда Массы.</w:t>
      </w:r>
    </w:p>
    <w:p w14:paraId="1266F472" w14:textId="77777777" w:rsidR="0090748D" w:rsidRPr="0090748D" w:rsidRDefault="0090748D" w:rsidP="0090748D">
      <w:pPr>
        <w:pStyle w:val="a9"/>
        <w:rPr>
          <w:color w:val="00B050"/>
        </w:rPr>
      </w:pPr>
      <w:r w:rsidRPr="0090748D">
        <w:rPr>
          <w:color w:val="00B050"/>
        </w:rPr>
        <w:t>МАССА</w:t>
      </w:r>
    </w:p>
    <w:p w14:paraId="40E1737D" w14:textId="12BC84A5" w:rsidR="0090748D" w:rsidRPr="0090748D" w:rsidRDefault="0090748D" w:rsidP="0090748D">
      <w:pPr>
        <w:pStyle w:val="ab"/>
        <w:rPr>
          <w:color w:val="00B050"/>
        </w:rPr>
      </w:pPr>
      <w:r w:rsidRPr="0090748D">
        <w:rPr>
          <w:color w:val="00B050"/>
        </w:rPr>
        <w:t>Привеееет.</w:t>
      </w:r>
    </w:p>
    <w:p w14:paraId="011CB301" w14:textId="77777777" w:rsidR="00941D08" w:rsidRPr="0090748D" w:rsidRDefault="00941D08" w:rsidP="00941D08">
      <w:pPr>
        <w:pStyle w:val="a7"/>
        <w:rPr>
          <w:color w:val="00B050"/>
        </w:rPr>
      </w:pPr>
      <w:r w:rsidRPr="0090748D">
        <w:rPr>
          <w:color w:val="00B050"/>
        </w:rPr>
        <w:t>Масса тянется к ней губами.</w:t>
      </w:r>
    </w:p>
    <w:p w14:paraId="7A8416D9" w14:textId="147C56DA" w:rsidR="00941D08" w:rsidRDefault="00941D08" w:rsidP="00947FB8">
      <w:pPr>
        <w:pStyle w:val="a9"/>
      </w:pPr>
      <w:r>
        <w:t>СТЭЛЛА</w:t>
      </w:r>
    </w:p>
    <w:p w14:paraId="7341CF56" w14:textId="06688323" w:rsidR="00941D08" w:rsidRDefault="00941D08" w:rsidP="00947FB8">
      <w:pPr>
        <w:pStyle w:val="ab"/>
      </w:pPr>
      <w:r>
        <w:t>Ээээ, губёхи свои обратно закатай! Ты чё</w:t>
      </w:r>
      <w:r w:rsidR="006C3687">
        <w:rPr>
          <w:lang w:val="ru-RU"/>
        </w:rPr>
        <w:t xml:space="preserve"> </w:t>
      </w:r>
      <w:r w:rsidR="006C3687" w:rsidRPr="006C3687">
        <w:rPr>
          <w:color w:val="00B050"/>
          <w:lang w:val="ru-RU"/>
        </w:rPr>
        <w:t>припёрся</w:t>
      </w:r>
      <w:r>
        <w:t>!?</w:t>
      </w:r>
    </w:p>
    <w:p w14:paraId="1A6EB07A" w14:textId="77777777" w:rsidR="00941D08" w:rsidRDefault="00941D08" w:rsidP="00947FB8">
      <w:pPr>
        <w:pStyle w:val="a9"/>
      </w:pPr>
      <w:r>
        <w:lastRenderedPageBreak/>
        <w:t>МАССА</w:t>
      </w:r>
    </w:p>
    <w:p w14:paraId="502BEB5E" w14:textId="20E55EB3" w:rsidR="00941D08" w:rsidRDefault="00941D08" w:rsidP="00947FB8">
      <w:pPr>
        <w:pStyle w:val="ab"/>
      </w:pPr>
      <w:r>
        <w:t xml:space="preserve">Я </w:t>
      </w:r>
      <w:r w:rsidRPr="006C3687">
        <w:rPr>
          <w:strike/>
          <w:color w:val="A6A6A6" w:themeColor="background1" w:themeShade="A6"/>
        </w:rPr>
        <w:t>к тебе</w:t>
      </w:r>
      <w:r w:rsidRPr="006C3687">
        <w:rPr>
          <w:color w:val="A6A6A6" w:themeColor="background1" w:themeShade="A6"/>
        </w:rPr>
        <w:t xml:space="preserve"> </w:t>
      </w:r>
      <w:r>
        <w:t xml:space="preserve">по работе. </w:t>
      </w:r>
      <w:r w:rsidRPr="006C3687">
        <w:rPr>
          <w:strike/>
          <w:color w:val="A6A6A6" w:themeColor="background1" w:themeShade="A6"/>
        </w:rPr>
        <w:t>Только можно не здесь, а то у меня в туалете другие рефлексы срабатывают.</w:t>
      </w:r>
    </w:p>
    <w:p w14:paraId="2069B82D" w14:textId="3EBC12D9" w:rsidR="00941D08" w:rsidRDefault="00941D08" w:rsidP="00947FB8">
      <w:pPr>
        <w:pStyle w:val="a9"/>
      </w:pPr>
      <w:r>
        <w:t>СТЭЛЛА</w:t>
      </w:r>
    </w:p>
    <w:p w14:paraId="29501BFC" w14:textId="546B9DA0" w:rsidR="00941D08" w:rsidRDefault="006C3687" w:rsidP="00947FB8">
      <w:pPr>
        <w:pStyle w:val="ab"/>
      </w:pPr>
      <w:r w:rsidRPr="006C3687">
        <w:rPr>
          <w:color w:val="00B050"/>
        </w:rPr>
        <w:t>Ты тупой</w:t>
      </w:r>
      <w:r w:rsidRPr="006C3687">
        <w:rPr>
          <w:color w:val="00B050"/>
          <w:lang w:val="ru-RU"/>
        </w:rPr>
        <w:t>,</w:t>
      </w:r>
      <w:r w:rsidRPr="006C3687">
        <w:rPr>
          <w:color w:val="00B050"/>
        </w:rPr>
        <w:t xml:space="preserve"> что ли? </w:t>
      </w:r>
      <w:r w:rsidR="00941D08">
        <w:t>Я предупреждала</w:t>
      </w:r>
      <w:r w:rsidR="00941D08" w:rsidRPr="006C3687">
        <w:rPr>
          <w:strike/>
          <w:color w:val="A6A6A6" w:themeColor="background1" w:themeShade="A6"/>
        </w:rPr>
        <w:t>, что</w:t>
      </w:r>
      <w:r>
        <w:rPr>
          <w:lang w:val="ru-RU"/>
        </w:rPr>
        <w:t xml:space="preserve"> </w:t>
      </w:r>
      <w:r w:rsidRPr="006C3687">
        <w:rPr>
          <w:color w:val="00B050"/>
          <w:lang w:val="ru-RU"/>
        </w:rPr>
        <w:t>-</w:t>
      </w:r>
      <w:r w:rsidR="00941D08" w:rsidRPr="006C3687">
        <w:t xml:space="preserve"> </w:t>
      </w:r>
      <w:r w:rsidR="00941D08">
        <w:t xml:space="preserve">с друзьями не сплю. </w:t>
      </w:r>
      <w:r w:rsidR="00941D08" w:rsidRPr="006C3687">
        <w:rPr>
          <w:strike/>
          <w:color w:val="A6A6A6" w:themeColor="background1" w:themeShade="A6"/>
        </w:rPr>
        <w:t>Ни за деньги, ни за что. Принципы у меня.</w:t>
      </w:r>
      <w:r w:rsidR="00941D08">
        <w:t xml:space="preserve"> Чё ж вы с Вжиком такие упёртые!</w:t>
      </w:r>
    </w:p>
    <w:p w14:paraId="59E8275D" w14:textId="77777777" w:rsidR="00941D08" w:rsidRDefault="00941D08" w:rsidP="00947FB8">
      <w:pPr>
        <w:pStyle w:val="a9"/>
      </w:pPr>
      <w:r>
        <w:t>МАССА</w:t>
      </w:r>
    </w:p>
    <w:p w14:paraId="38E8C067" w14:textId="7A18E29B" w:rsidR="00941D08" w:rsidRDefault="00941D08" w:rsidP="00947FB8">
      <w:pPr>
        <w:pStyle w:val="ab"/>
      </w:pPr>
      <w:r>
        <w:t>Э! Он ч</w:t>
      </w:r>
      <w:r w:rsidR="00947FB8">
        <w:rPr>
          <w:lang w:val="ru-RU"/>
        </w:rPr>
        <w:t>ё</w:t>
      </w:r>
      <w:r>
        <w:t xml:space="preserve"> тоже здесь!? Скотина! Я тебя честно выиграл!</w:t>
      </w:r>
    </w:p>
    <w:p w14:paraId="6D6F9211" w14:textId="241DA318" w:rsidR="00941D08" w:rsidRDefault="00E4557D" w:rsidP="00941D08">
      <w:pPr>
        <w:pStyle w:val="a7"/>
      </w:pPr>
      <w:r>
        <w:t>Стэлла</w:t>
      </w:r>
      <w:r w:rsidR="00941D08">
        <w:t xml:space="preserve"> напрягается.</w:t>
      </w:r>
    </w:p>
    <w:p w14:paraId="0A9C4291" w14:textId="542A14DF" w:rsidR="00941D08" w:rsidRDefault="00941D08" w:rsidP="00947FB8">
      <w:pPr>
        <w:pStyle w:val="a9"/>
      </w:pPr>
      <w:r>
        <w:t>СТЭЛЛА</w:t>
      </w:r>
    </w:p>
    <w:p w14:paraId="72EAD2A9" w14:textId="77777777" w:rsidR="00941D08" w:rsidRDefault="00941D08" w:rsidP="00947FB8">
      <w:pPr>
        <w:pStyle w:val="ab"/>
      </w:pPr>
      <w:r>
        <w:t>В каком смысле, выиграл!?</w:t>
      </w:r>
    </w:p>
    <w:p w14:paraId="7CFD978C" w14:textId="6C4374F5" w:rsidR="00941D08" w:rsidRDefault="00941D08" w:rsidP="00947FB8">
      <w:pPr>
        <w:pStyle w:val="a9"/>
      </w:pPr>
      <w:r>
        <w:t>МАССА</w:t>
      </w:r>
    </w:p>
    <w:p w14:paraId="6E4382E5" w14:textId="661CFB30" w:rsidR="00941D08" w:rsidRDefault="00941D08" w:rsidP="00947FB8">
      <w:pPr>
        <w:pStyle w:val="ab"/>
      </w:pPr>
      <w:r>
        <w:t>В карты… Теперь ты только моя!</w:t>
      </w:r>
    </w:p>
    <w:p w14:paraId="675669FE" w14:textId="77777777" w:rsidR="00941D08" w:rsidRDefault="00941D08" w:rsidP="00941D08">
      <w:pPr>
        <w:pStyle w:val="a7"/>
      </w:pPr>
      <w:r w:rsidRPr="006C3687">
        <w:rPr>
          <w:strike/>
          <w:color w:val="A6A6A6" w:themeColor="background1" w:themeShade="A6"/>
        </w:rPr>
        <w:t>Лезет целоваться.</w:t>
      </w:r>
      <w:r w:rsidRPr="006C3687">
        <w:rPr>
          <w:color w:val="A6A6A6" w:themeColor="background1" w:themeShade="A6"/>
        </w:rPr>
        <w:t xml:space="preserve"> </w:t>
      </w:r>
      <w:r>
        <w:t>Стэлла бьёт ему пощёчину.</w:t>
      </w:r>
    </w:p>
    <w:p w14:paraId="3A91A0D4" w14:textId="2F017E48" w:rsidR="00941D08" w:rsidRDefault="00941D08" w:rsidP="00947FB8">
      <w:pPr>
        <w:pStyle w:val="a9"/>
      </w:pPr>
      <w:r>
        <w:t>СТЭЛЛА</w:t>
      </w:r>
    </w:p>
    <w:p w14:paraId="0403A193" w14:textId="57CEB1C4" w:rsidR="00941D08" w:rsidRDefault="00941D08" w:rsidP="00947FB8">
      <w:pPr>
        <w:pStyle w:val="ab"/>
      </w:pPr>
      <w:r>
        <w:t>Вы ч</w:t>
      </w:r>
      <w:r w:rsidR="00947FB8">
        <w:rPr>
          <w:lang w:val="ru-RU"/>
        </w:rPr>
        <w:t>ё</w:t>
      </w:r>
      <w:r>
        <w:t xml:space="preserve"> там вообще охренели!? Я вам что, вещь!?</w:t>
      </w:r>
    </w:p>
    <w:p w14:paraId="5D0662A9" w14:textId="3A3AFCDE" w:rsidR="00941D08" w:rsidRDefault="00941D08" w:rsidP="00947FB8">
      <w:pPr>
        <w:pStyle w:val="a9"/>
      </w:pPr>
      <w:r>
        <w:t>МАССА</w:t>
      </w:r>
    </w:p>
    <w:p w14:paraId="69E950C0" w14:textId="096EDAA8" w:rsidR="00941D08" w:rsidRDefault="00941D08" w:rsidP="00947FB8">
      <w:pPr>
        <w:pStyle w:val="ab"/>
      </w:pPr>
      <w:r>
        <w:t>Стэл</w:t>
      </w:r>
      <w:r w:rsidR="00637746">
        <w:rPr>
          <w:lang w:val="ru-RU"/>
        </w:rPr>
        <w:t>л</w:t>
      </w:r>
      <w:r>
        <w:t>ка, это же по любви! У нас даже козырь был черви, типа, сердце, любовь…</w:t>
      </w:r>
    </w:p>
    <w:p w14:paraId="6928A40C" w14:textId="2ED985A8" w:rsidR="00941D08" w:rsidRDefault="00941D08" w:rsidP="00947FB8">
      <w:pPr>
        <w:pStyle w:val="a9"/>
      </w:pPr>
      <w:r>
        <w:t>СТЭЛЛА</w:t>
      </w:r>
    </w:p>
    <w:p w14:paraId="4229E25A" w14:textId="77777777" w:rsidR="00941D08" w:rsidRDefault="00941D08" w:rsidP="00947FB8">
      <w:pPr>
        <w:pStyle w:val="ab"/>
      </w:pPr>
      <w:r>
        <w:t>Слышь, ты, червь! Я тебе щас в буби дам, ты в отбой уйдёшь! Вали отсюда…</w:t>
      </w:r>
    </w:p>
    <w:p w14:paraId="7E58127D" w14:textId="36CBC3F8" w:rsidR="00941D08" w:rsidRDefault="00941D08" w:rsidP="00947FB8">
      <w:pPr>
        <w:pStyle w:val="a9"/>
      </w:pPr>
      <w:r>
        <w:t>МАССА</w:t>
      </w:r>
    </w:p>
    <w:p w14:paraId="131B7908" w14:textId="7CC7144D" w:rsidR="00941D08" w:rsidRDefault="00947FB8" w:rsidP="00947FB8">
      <w:pPr>
        <w:pStyle w:val="ab"/>
      </w:pPr>
      <w:r>
        <w:t>Стэл</w:t>
      </w:r>
      <w:r w:rsidR="00637746">
        <w:rPr>
          <w:lang w:val="ru-RU"/>
        </w:rPr>
        <w:t>л</w:t>
      </w:r>
      <w:r>
        <w:t>ка</w:t>
      </w:r>
      <w:r w:rsidR="00941D08">
        <w:t xml:space="preserve">, ну ты чё? У меня ещё целых </w:t>
      </w:r>
      <w:r>
        <w:rPr>
          <w:lang w:val="ru-RU"/>
        </w:rPr>
        <w:t>пятьдесят восемь</w:t>
      </w:r>
      <w:r w:rsidR="00941D08">
        <w:t xml:space="preserve"> минут проплачено. Чё мы их на ругань тратить будем?</w:t>
      </w:r>
    </w:p>
    <w:p w14:paraId="49297E59" w14:textId="1A5A3E79" w:rsidR="00941D08" w:rsidRPr="006C3687" w:rsidRDefault="00941D08" w:rsidP="00941D08">
      <w:pPr>
        <w:pStyle w:val="a7"/>
        <w:rPr>
          <w:strike/>
          <w:color w:val="A6A6A6" w:themeColor="background1" w:themeShade="A6"/>
        </w:rPr>
      </w:pPr>
      <w:r>
        <w:t xml:space="preserve">Масса трогает её за задницу. Стэлла толкает его в грудь. </w:t>
      </w:r>
      <w:r w:rsidRPr="006C3687">
        <w:rPr>
          <w:strike/>
          <w:color w:val="A6A6A6" w:themeColor="background1" w:themeShade="A6"/>
        </w:rPr>
        <w:t>Осматривает по сторонам, видит ёршик, хватает его и направляет на Массу как пистолет, Масса в шоке поднимает руки.</w:t>
      </w:r>
    </w:p>
    <w:p w14:paraId="0EDF2A7B" w14:textId="41893E58" w:rsidR="00941D08" w:rsidRPr="006C3687" w:rsidRDefault="00941D08" w:rsidP="00947FB8">
      <w:pPr>
        <w:pStyle w:val="a9"/>
        <w:rPr>
          <w:strike/>
          <w:color w:val="A6A6A6" w:themeColor="background1" w:themeShade="A6"/>
        </w:rPr>
      </w:pPr>
      <w:r w:rsidRPr="006C3687">
        <w:rPr>
          <w:strike/>
          <w:color w:val="A6A6A6" w:themeColor="background1" w:themeShade="A6"/>
        </w:rPr>
        <w:lastRenderedPageBreak/>
        <w:t>МАССА</w:t>
      </w:r>
    </w:p>
    <w:p w14:paraId="1246ACD7" w14:textId="77777777" w:rsidR="00941D08" w:rsidRPr="006C3687" w:rsidRDefault="00941D08" w:rsidP="00947FB8">
      <w:pPr>
        <w:pStyle w:val="ab"/>
        <w:rPr>
          <w:strike/>
          <w:color w:val="A6A6A6" w:themeColor="background1" w:themeShade="A6"/>
        </w:rPr>
      </w:pPr>
      <w:r w:rsidRPr="006C3687">
        <w:rPr>
          <w:strike/>
          <w:color w:val="A6A6A6" w:themeColor="background1" w:themeShade="A6"/>
        </w:rPr>
        <w:t>Так, Стэлла, спокойно! Медленно положи его на пол и пни его ко мне… Аккуратно пинай, чтобы не брызнул…</w:t>
      </w:r>
    </w:p>
    <w:p w14:paraId="0A44BBD4" w14:textId="1FFEEFEA" w:rsidR="00941D08" w:rsidRDefault="00941D08" w:rsidP="00947FB8">
      <w:pPr>
        <w:pStyle w:val="a9"/>
      </w:pPr>
      <w:r>
        <w:t>СТЭЛЛА</w:t>
      </w:r>
    </w:p>
    <w:p w14:paraId="7773A6F7" w14:textId="77777777" w:rsidR="00947FB8" w:rsidRPr="006C3687" w:rsidRDefault="00947FB8" w:rsidP="00947FB8">
      <w:pPr>
        <w:pStyle w:val="ae"/>
        <w:rPr>
          <w:strike/>
          <w:color w:val="A6A6A6" w:themeColor="background1" w:themeShade="A6"/>
        </w:rPr>
      </w:pPr>
      <w:r w:rsidRPr="006C3687">
        <w:rPr>
          <w:strike/>
          <w:color w:val="A6A6A6" w:themeColor="background1" w:themeShade="A6"/>
        </w:rPr>
        <w:t>(тыча ёршиком в Массу)</w:t>
      </w:r>
    </w:p>
    <w:p w14:paraId="3BAD8785" w14:textId="5B93A041" w:rsidR="00947FB8" w:rsidRDefault="00941D08" w:rsidP="00947FB8">
      <w:pPr>
        <w:pStyle w:val="ab"/>
      </w:pPr>
      <w:r>
        <w:t xml:space="preserve">Я сказала </w:t>
      </w:r>
      <w:r w:rsidR="006C3687">
        <w:rPr>
          <w:lang w:val="ru-RU"/>
        </w:rPr>
        <w:t>«</w:t>
      </w:r>
      <w:r>
        <w:t>вали отсюда</w:t>
      </w:r>
      <w:r w:rsidR="006C3687">
        <w:rPr>
          <w:lang w:val="ru-RU"/>
        </w:rPr>
        <w:t>»</w:t>
      </w:r>
      <w:r>
        <w:t>…</w:t>
      </w:r>
    </w:p>
    <w:p w14:paraId="2178A31A" w14:textId="1F7C2A55" w:rsidR="00941D08" w:rsidRDefault="00941D08" w:rsidP="00941D08">
      <w:pPr>
        <w:pStyle w:val="a7"/>
      </w:pPr>
      <w:r w:rsidRPr="006C3687">
        <w:rPr>
          <w:strike/>
          <w:color w:val="A6A6A6" w:themeColor="background1" w:themeShade="A6"/>
        </w:rPr>
        <w:t xml:space="preserve">Масса прижимается к стенке, оглядывается по сторонам, берёт крышку от мусорного бака и прикрывается ей. </w:t>
      </w:r>
      <w:r w:rsidR="00E4557D" w:rsidRPr="006C3687">
        <w:rPr>
          <w:strike/>
          <w:color w:val="A6A6A6" w:themeColor="background1" w:themeShade="A6"/>
        </w:rPr>
        <w:t>Стэлла</w:t>
      </w:r>
      <w:r w:rsidRPr="006C3687">
        <w:rPr>
          <w:strike/>
          <w:color w:val="A6A6A6" w:themeColor="background1" w:themeShade="A6"/>
        </w:rPr>
        <w:t xml:space="preserve"> наносит удары ёршиком по крышке. Масса выбегает из туалета. Бросает крышку. Выбегает из квартиры. В захлопнувшуюся дверь прилетает ёршик.</w:t>
      </w:r>
      <w:r w:rsidRPr="006C3687">
        <w:rPr>
          <w:color w:val="A6A6A6" w:themeColor="background1" w:themeShade="A6"/>
        </w:rPr>
        <w:t xml:space="preserve"> </w:t>
      </w:r>
      <w:r>
        <w:t xml:space="preserve">На шум </w:t>
      </w:r>
      <w:r w:rsidR="006C3687" w:rsidRPr="006C3687">
        <w:rPr>
          <w:color w:val="00B050"/>
          <w:lang w:val="ru-RU"/>
        </w:rPr>
        <w:t xml:space="preserve">из двери появляется </w:t>
      </w:r>
      <w:r w:rsidRPr="006C3687">
        <w:rPr>
          <w:strike/>
          <w:color w:val="A6A6A6" w:themeColor="background1" w:themeShade="A6"/>
        </w:rPr>
        <w:t>выходит</w:t>
      </w:r>
      <w:r w:rsidRPr="006C3687">
        <w:rPr>
          <w:color w:val="A6A6A6" w:themeColor="background1" w:themeShade="A6"/>
        </w:rPr>
        <w:t xml:space="preserve"> </w:t>
      </w:r>
      <w:r>
        <w:t>Мамка.</w:t>
      </w:r>
    </w:p>
    <w:p w14:paraId="73042963" w14:textId="2F105AD0" w:rsidR="00941D08" w:rsidRPr="006C3687" w:rsidRDefault="00941D08" w:rsidP="00947FB8">
      <w:pPr>
        <w:pStyle w:val="a9"/>
        <w:rPr>
          <w:strike/>
          <w:color w:val="A6A6A6" w:themeColor="background1" w:themeShade="A6"/>
        </w:rPr>
      </w:pPr>
      <w:r w:rsidRPr="006C3687">
        <w:rPr>
          <w:strike/>
          <w:color w:val="A6A6A6" w:themeColor="background1" w:themeShade="A6"/>
        </w:rPr>
        <w:t>МАМКА</w:t>
      </w:r>
    </w:p>
    <w:p w14:paraId="6FDBDE48" w14:textId="77777777" w:rsidR="00941D08" w:rsidRPr="006C3687" w:rsidRDefault="00941D08" w:rsidP="00947FB8">
      <w:pPr>
        <w:pStyle w:val="ab"/>
        <w:rPr>
          <w:strike/>
          <w:color w:val="A6A6A6" w:themeColor="background1" w:themeShade="A6"/>
        </w:rPr>
      </w:pPr>
      <w:r w:rsidRPr="006C3687">
        <w:rPr>
          <w:strike/>
          <w:color w:val="A6A6A6" w:themeColor="background1" w:themeShade="A6"/>
        </w:rPr>
        <w:t>А куда он так быстро? Час ещё не прошёл…</w:t>
      </w:r>
    </w:p>
    <w:p w14:paraId="5FD16480" w14:textId="5C883165" w:rsidR="00941D08" w:rsidRPr="006C3687" w:rsidRDefault="00941D08" w:rsidP="00947FB8">
      <w:pPr>
        <w:pStyle w:val="a9"/>
        <w:rPr>
          <w:strike/>
          <w:color w:val="A6A6A6" w:themeColor="background1" w:themeShade="A6"/>
        </w:rPr>
      </w:pPr>
      <w:r w:rsidRPr="006C3687">
        <w:rPr>
          <w:strike/>
          <w:color w:val="A6A6A6" w:themeColor="background1" w:themeShade="A6"/>
        </w:rPr>
        <w:t>СТЭЛЛА</w:t>
      </w:r>
    </w:p>
    <w:p w14:paraId="43D7C472" w14:textId="772FBE4A" w:rsidR="00941D08" w:rsidRDefault="00941D08" w:rsidP="00947FB8">
      <w:pPr>
        <w:pStyle w:val="ab"/>
        <w:rPr>
          <w:strike/>
          <w:color w:val="A6A6A6" w:themeColor="background1" w:themeShade="A6"/>
        </w:rPr>
      </w:pPr>
      <w:r w:rsidRPr="006C3687">
        <w:rPr>
          <w:strike/>
          <w:color w:val="A6A6A6" w:themeColor="background1" w:themeShade="A6"/>
        </w:rPr>
        <w:t>Скорострел!</w:t>
      </w:r>
    </w:p>
    <w:p w14:paraId="3FA5608A" w14:textId="77777777" w:rsidR="006C3687" w:rsidRPr="006C3687" w:rsidRDefault="006C3687" w:rsidP="006C3687">
      <w:pPr>
        <w:pStyle w:val="a9"/>
        <w:rPr>
          <w:color w:val="00B050"/>
        </w:rPr>
      </w:pPr>
      <w:r w:rsidRPr="006C3687">
        <w:rPr>
          <w:color w:val="00B050"/>
        </w:rPr>
        <w:t>МАМКА</w:t>
      </w:r>
    </w:p>
    <w:p w14:paraId="1DE0F2A3" w14:textId="47382051" w:rsidR="006C3687" w:rsidRPr="006C3687" w:rsidRDefault="006C3687" w:rsidP="006C3687">
      <w:pPr>
        <w:pStyle w:val="ab"/>
        <w:rPr>
          <w:color w:val="00B050"/>
        </w:rPr>
      </w:pPr>
      <w:r w:rsidRPr="006C3687">
        <w:rPr>
          <w:color w:val="00B050"/>
        </w:rPr>
        <w:t>Так, отмороженный, ты чего тут шумишь? Тебе что сказали?</w:t>
      </w:r>
    </w:p>
    <w:p w14:paraId="59C91016" w14:textId="77777777" w:rsidR="006C3687" w:rsidRPr="006C3687" w:rsidRDefault="006C3687" w:rsidP="006C3687">
      <w:pPr>
        <w:pStyle w:val="a9"/>
        <w:rPr>
          <w:color w:val="00B050"/>
        </w:rPr>
      </w:pPr>
      <w:r w:rsidRPr="006C3687">
        <w:rPr>
          <w:color w:val="00B050"/>
        </w:rPr>
        <w:t>МАССА</w:t>
      </w:r>
    </w:p>
    <w:p w14:paraId="117AF0AA" w14:textId="77777777" w:rsidR="006C3687" w:rsidRPr="006C3687" w:rsidRDefault="006C3687" w:rsidP="006C3687">
      <w:pPr>
        <w:pStyle w:val="ae"/>
        <w:rPr>
          <w:color w:val="00B050"/>
        </w:rPr>
      </w:pPr>
      <w:r w:rsidRPr="006C3687">
        <w:rPr>
          <w:color w:val="00B050"/>
        </w:rPr>
        <w:t>(виновато)</w:t>
      </w:r>
    </w:p>
    <w:p w14:paraId="30CE47A8" w14:textId="4F3C94CC" w:rsidR="006C3687" w:rsidRPr="006C3687" w:rsidRDefault="006C3687" w:rsidP="006C3687">
      <w:pPr>
        <w:pStyle w:val="ab"/>
        <w:rPr>
          <w:color w:val="00B050"/>
        </w:rPr>
      </w:pPr>
      <w:r w:rsidRPr="006C3687">
        <w:rPr>
          <w:color w:val="00B050"/>
        </w:rPr>
        <w:t>Чтоб я валил.</w:t>
      </w:r>
    </w:p>
    <w:p w14:paraId="749FD2C4" w14:textId="77777777" w:rsidR="006C3687" w:rsidRPr="006C3687" w:rsidRDefault="006C3687" w:rsidP="006C3687">
      <w:pPr>
        <w:pStyle w:val="a9"/>
        <w:rPr>
          <w:color w:val="00B050"/>
        </w:rPr>
      </w:pPr>
      <w:r w:rsidRPr="006C3687">
        <w:rPr>
          <w:color w:val="00B050"/>
        </w:rPr>
        <w:t>МАМКА</w:t>
      </w:r>
    </w:p>
    <w:p w14:paraId="00EFEECE" w14:textId="622539FD" w:rsidR="006C3687" w:rsidRPr="006C3687" w:rsidRDefault="006C3687" w:rsidP="006C3687">
      <w:pPr>
        <w:pStyle w:val="ab"/>
        <w:rPr>
          <w:color w:val="00B050"/>
        </w:rPr>
      </w:pPr>
      <w:r w:rsidRPr="006C3687">
        <w:rPr>
          <w:color w:val="00B050"/>
        </w:rPr>
        <w:t>Ну вот и вали.</w:t>
      </w:r>
    </w:p>
    <w:p w14:paraId="0FA90F22" w14:textId="77777777" w:rsidR="006C3687" w:rsidRPr="006C3687" w:rsidRDefault="006C3687" w:rsidP="006C3687">
      <w:pPr>
        <w:pStyle w:val="a9"/>
        <w:rPr>
          <w:color w:val="00B050"/>
        </w:rPr>
      </w:pPr>
      <w:r w:rsidRPr="006C3687">
        <w:rPr>
          <w:color w:val="00B050"/>
        </w:rPr>
        <w:t>МАССА</w:t>
      </w:r>
    </w:p>
    <w:p w14:paraId="6366D33C" w14:textId="492E7D9F" w:rsidR="006C3687" w:rsidRPr="006C3687" w:rsidRDefault="006C3687" w:rsidP="006C3687">
      <w:pPr>
        <w:pStyle w:val="ab"/>
        <w:rPr>
          <w:color w:val="00B050"/>
        </w:rPr>
      </w:pPr>
      <w:r w:rsidRPr="006C3687">
        <w:rPr>
          <w:color w:val="00B050"/>
        </w:rPr>
        <w:t>А деньги?</w:t>
      </w:r>
    </w:p>
    <w:p w14:paraId="7AC2A3B9" w14:textId="77777777" w:rsidR="006C3687" w:rsidRPr="006C3687" w:rsidRDefault="006C3687" w:rsidP="006C3687">
      <w:pPr>
        <w:pStyle w:val="a9"/>
        <w:rPr>
          <w:color w:val="00B050"/>
        </w:rPr>
      </w:pPr>
      <w:r w:rsidRPr="006C3687">
        <w:rPr>
          <w:color w:val="00B050"/>
        </w:rPr>
        <w:t>МАМКА</w:t>
      </w:r>
    </w:p>
    <w:p w14:paraId="34CC11CF" w14:textId="17960705" w:rsidR="006C3687" w:rsidRPr="006C3687" w:rsidRDefault="006C3687" w:rsidP="006C3687">
      <w:pPr>
        <w:pStyle w:val="ab"/>
        <w:rPr>
          <w:color w:val="00B050"/>
        </w:rPr>
      </w:pPr>
      <w:r w:rsidRPr="006C3687">
        <w:rPr>
          <w:color w:val="00B050"/>
        </w:rPr>
        <w:t>Ещё и жадный, фу.</w:t>
      </w:r>
    </w:p>
    <w:p w14:paraId="7DA40FF8" w14:textId="13D40107" w:rsidR="006C3687" w:rsidRPr="006C3687" w:rsidRDefault="006C3687" w:rsidP="006C3687">
      <w:pPr>
        <w:pStyle w:val="a7"/>
        <w:rPr>
          <w:color w:val="00B050"/>
        </w:rPr>
      </w:pPr>
      <w:r w:rsidRPr="006C3687">
        <w:rPr>
          <w:color w:val="00B050"/>
        </w:rPr>
        <w:t>Мамка и Стелла, вильнув попами, уходят каждая в свою комнату. Масса идёт на выход.</w:t>
      </w:r>
    </w:p>
    <w:p w14:paraId="302901D5" w14:textId="1DBC3FF4" w:rsidR="00941D08" w:rsidRDefault="00947FB8" w:rsidP="00941D08">
      <w:pPr>
        <w:pStyle w:val="a6"/>
      </w:pPr>
      <w:r>
        <w:lastRenderedPageBreak/>
        <w:t>15-6.</w:t>
      </w:r>
      <w:r>
        <w:tab/>
      </w:r>
      <w:r w:rsidR="00941D08">
        <w:t>ИНТ. ОФИС ИНВЕСТДОМАСТРОЙ (</w:t>
      </w:r>
      <w:r w:rsidR="00941D08">
        <w:rPr>
          <w:caps w:val="0"/>
        </w:rPr>
        <w:t>конференц-зал</w:t>
      </w:r>
      <w:r w:rsidR="00941D08">
        <w:t xml:space="preserve">) </w:t>
      </w:r>
      <w:r>
        <w:t>–</w:t>
      </w:r>
      <w:r w:rsidR="00941D08">
        <w:t xml:space="preserve"> УТРО</w:t>
      </w:r>
    </w:p>
    <w:p w14:paraId="73C4F8AD" w14:textId="77777777" w:rsidR="00941D08" w:rsidRDefault="00941D08" w:rsidP="003A1933">
      <w:pPr>
        <w:pStyle w:val="a7"/>
        <w:keepNext/>
        <w:keepLines/>
      </w:pPr>
      <w:r>
        <w:t>За круглым столом сидят сотрудники компании. За директорским креслом задумчивая Олеся. Возле доски с графиками выступает сотрудник.</w:t>
      </w:r>
    </w:p>
    <w:p w14:paraId="5CC4F7AC" w14:textId="7E0ECBE1" w:rsidR="00941D08" w:rsidRPr="001F3A67" w:rsidRDefault="00941D08" w:rsidP="00947FB8">
      <w:pPr>
        <w:pStyle w:val="a9"/>
        <w:rPr>
          <w:lang w:val="ru-RU"/>
        </w:rPr>
      </w:pPr>
      <w:r>
        <w:t>СОТРУДНИК</w:t>
      </w:r>
      <w:r w:rsidR="001F3A67">
        <w:rPr>
          <w:lang w:val="ru-RU"/>
        </w:rPr>
        <w:t xml:space="preserve"> 1</w:t>
      </w:r>
    </w:p>
    <w:p w14:paraId="1930A943" w14:textId="0F30E28D" w:rsidR="00941D08" w:rsidRDefault="00941D08" w:rsidP="00947FB8">
      <w:pPr>
        <w:pStyle w:val="ab"/>
      </w:pPr>
      <w:r>
        <w:t>…</w:t>
      </w:r>
      <w:r w:rsidR="00B2502C">
        <w:rPr>
          <w:lang w:val="ru-RU"/>
        </w:rPr>
        <w:t xml:space="preserve"> т</w:t>
      </w:r>
      <w:r>
        <w:t>аким образом, мы имеем риски, но в случае вложения инвестиций, мы не должны уйти в минус. Поэтому нужно идти до конца… И бороться за свою любовь!</w:t>
      </w:r>
    </w:p>
    <w:p w14:paraId="3E4CAC0A" w14:textId="30BC7298" w:rsidR="00941D08" w:rsidRPr="0090748D" w:rsidRDefault="00941D08" w:rsidP="00941D08">
      <w:pPr>
        <w:pStyle w:val="a7"/>
        <w:rPr>
          <w:color w:val="00B050"/>
          <w:lang w:val="ru-RU"/>
        </w:rPr>
      </w:pPr>
      <w:r>
        <w:t xml:space="preserve">Олеся поднимает взгляд на </w:t>
      </w:r>
      <w:r w:rsidR="001F3A67">
        <w:rPr>
          <w:lang w:val="ru-RU"/>
        </w:rPr>
        <w:t>С</w:t>
      </w:r>
      <w:r>
        <w:t>отрудника</w:t>
      </w:r>
      <w:r w:rsidR="00E4557D">
        <w:rPr>
          <w:lang w:val="ru-RU"/>
        </w:rPr>
        <w:t xml:space="preserve"> 1</w:t>
      </w:r>
      <w:r w:rsidRPr="0090748D">
        <w:rPr>
          <w:strike/>
          <w:color w:val="A6A6A6" w:themeColor="background1" w:themeShade="A6"/>
        </w:rPr>
        <w:t>. Звучит романтичная музыка. На графике она видит фото Чака и линию до сердечка.</w:t>
      </w:r>
      <w:r w:rsidR="0090748D">
        <w:rPr>
          <w:strike/>
          <w:color w:val="A6A6A6" w:themeColor="background1" w:themeShade="A6"/>
          <w:lang w:val="ru-RU"/>
        </w:rPr>
        <w:t xml:space="preserve"> </w:t>
      </w:r>
      <w:r w:rsidR="0090748D" w:rsidRPr="0090748D">
        <w:rPr>
          <w:color w:val="00B050"/>
          <w:lang w:val="ru-RU"/>
        </w:rPr>
        <w:t>– она что, ослышалась? Но нет, все сотрудники с серьёзным видом указывая на графики говорят о любви.</w:t>
      </w:r>
    </w:p>
    <w:p w14:paraId="69CE73B9" w14:textId="17CC9715" w:rsidR="00941D08" w:rsidRPr="001F3A67" w:rsidRDefault="00941D08" w:rsidP="001F3A67">
      <w:pPr>
        <w:pStyle w:val="a9"/>
        <w:rPr>
          <w:lang w:val="ru-RU"/>
        </w:rPr>
      </w:pPr>
      <w:r>
        <w:t>СОТРУДНИК</w:t>
      </w:r>
      <w:r w:rsidR="001F3A67">
        <w:rPr>
          <w:lang w:val="ru-RU"/>
        </w:rPr>
        <w:t xml:space="preserve"> 1</w:t>
      </w:r>
    </w:p>
    <w:p w14:paraId="1D4490C3" w14:textId="1E70D600" w:rsidR="00941D08" w:rsidRDefault="00941D08" w:rsidP="001F3A67">
      <w:pPr>
        <w:pStyle w:val="ab"/>
      </w:pPr>
      <w:r>
        <w:t>По графику, мы видим, как сильно вы любите его…</w:t>
      </w:r>
    </w:p>
    <w:p w14:paraId="2BECEB6C" w14:textId="345E35D9" w:rsidR="00941D08" w:rsidRDefault="00941D08" w:rsidP="001F3A67">
      <w:pPr>
        <w:pStyle w:val="a9"/>
      </w:pPr>
      <w:r>
        <w:t>СОТРУДНИК 2</w:t>
      </w:r>
    </w:p>
    <w:p w14:paraId="4AF92062" w14:textId="77777777" w:rsidR="00941D08" w:rsidRDefault="00941D08" w:rsidP="001F3A67">
      <w:pPr>
        <w:pStyle w:val="ab"/>
      </w:pPr>
      <w:r>
        <w:t>Хочу добавить, что если не сделать шаг сейчас, то можно потерять его навсегда…</w:t>
      </w:r>
    </w:p>
    <w:p w14:paraId="34A0465F" w14:textId="77777777" w:rsidR="00941D08" w:rsidRDefault="00941D08" w:rsidP="001F3A67">
      <w:pPr>
        <w:pStyle w:val="a9"/>
      </w:pPr>
      <w:r>
        <w:t>СОТРУДНИК 3</w:t>
      </w:r>
    </w:p>
    <w:p w14:paraId="55FFC1CB" w14:textId="77777777" w:rsidR="00941D08" w:rsidRDefault="00941D08" w:rsidP="001F3A67">
      <w:pPr>
        <w:pStyle w:val="ab"/>
      </w:pPr>
      <w:r>
        <w:t>Олеся Александровна, не могу не согласиться с коллегами. Забейте на работу и бегите искать его. Бегите навстречу своему счастью!</w:t>
      </w:r>
    </w:p>
    <w:p w14:paraId="4DF11BFE" w14:textId="03B87226" w:rsidR="00941D08" w:rsidRDefault="00941D08" w:rsidP="001F3A67">
      <w:pPr>
        <w:pStyle w:val="a9"/>
      </w:pPr>
      <w:r>
        <w:t>ОЛЕСЯ</w:t>
      </w:r>
    </w:p>
    <w:p w14:paraId="207D014F" w14:textId="77777777" w:rsidR="00941D08" w:rsidRDefault="00941D08" w:rsidP="001F3A67">
      <w:pPr>
        <w:pStyle w:val="ab"/>
      </w:pPr>
      <w:r>
        <w:t>Да вы правы! Я люблю его…</w:t>
      </w:r>
    </w:p>
    <w:p w14:paraId="3CEC0016" w14:textId="01233FF7" w:rsidR="00941D08" w:rsidRDefault="00941D08" w:rsidP="00941D08">
      <w:pPr>
        <w:pStyle w:val="a7"/>
      </w:pPr>
      <w:r w:rsidRPr="0090748D">
        <w:rPr>
          <w:strike/>
          <w:color w:val="A6A6A6" w:themeColor="background1" w:themeShade="A6"/>
        </w:rPr>
        <w:t xml:space="preserve">Музыка </w:t>
      </w:r>
      <w:r w:rsidR="0090748D" w:rsidRPr="0090748D">
        <w:rPr>
          <w:strike/>
          <w:color w:val="A6A6A6" w:themeColor="background1" w:themeShade="A6"/>
        </w:rPr>
        <w:t>перестаёт</w:t>
      </w:r>
      <w:r w:rsidRPr="0090748D">
        <w:rPr>
          <w:strike/>
          <w:color w:val="A6A6A6" w:themeColor="background1" w:themeShade="A6"/>
        </w:rPr>
        <w:t xml:space="preserve"> звучать.</w:t>
      </w:r>
      <w:r w:rsidRPr="0090748D">
        <w:rPr>
          <w:color w:val="A6A6A6" w:themeColor="background1" w:themeShade="A6"/>
        </w:rPr>
        <w:t xml:space="preserve"> </w:t>
      </w:r>
      <w:r>
        <w:t xml:space="preserve">Сотрудники </w:t>
      </w:r>
      <w:r w:rsidRPr="0090748D">
        <w:rPr>
          <w:strike/>
          <w:color w:val="A6A6A6" w:themeColor="background1" w:themeShade="A6"/>
        </w:rPr>
        <w:t xml:space="preserve">сидят </w:t>
      </w:r>
      <w:r>
        <w:t>ошарашенн</w:t>
      </w:r>
      <w:r w:rsidR="0090748D" w:rsidRPr="0090748D">
        <w:rPr>
          <w:color w:val="00B050"/>
          <w:lang w:val="ru-RU"/>
        </w:rPr>
        <w:t>о</w:t>
      </w:r>
      <w:r w:rsidR="0090748D">
        <w:rPr>
          <w:color w:val="00B050"/>
          <w:lang w:val="ru-RU"/>
        </w:rPr>
        <w:t xml:space="preserve"> оборачиваются</w:t>
      </w:r>
      <w:r>
        <w:t>.</w:t>
      </w:r>
    </w:p>
    <w:p w14:paraId="667B120F" w14:textId="1D122601" w:rsidR="00941D08" w:rsidRPr="001F3A67" w:rsidRDefault="00941D08" w:rsidP="001F3A67">
      <w:pPr>
        <w:pStyle w:val="a9"/>
        <w:rPr>
          <w:lang w:val="ru-RU"/>
        </w:rPr>
      </w:pPr>
      <w:r>
        <w:t>СОТРУДНИК</w:t>
      </w:r>
      <w:r w:rsidR="001F3A67">
        <w:rPr>
          <w:lang w:val="ru-RU"/>
        </w:rPr>
        <w:t xml:space="preserve"> 1</w:t>
      </w:r>
    </w:p>
    <w:p w14:paraId="7009AA79" w14:textId="77777777" w:rsidR="00941D08" w:rsidRDefault="00941D08" w:rsidP="001F3A67">
      <w:pPr>
        <w:pStyle w:val="ab"/>
      </w:pPr>
      <w:r>
        <w:t>Не понял… Что вы любите? Кризис?</w:t>
      </w:r>
    </w:p>
    <w:p w14:paraId="6AE6AE1F" w14:textId="1A70AF81" w:rsidR="00941D08" w:rsidRDefault="00941D08" w:rsidP="00941D08">
      <w:pPr>
        <w:pStyle w:val="a7"/>
      </w:pPr>
      <w:r>
        <w:t>Олесе неловко, она трогает лоб. Встаёт, собирает документы со стола.</w:t>
      </w:r>
    </w:p>
    <w:p w14:paraId="25DBC25E" w14:textId="65A0F512" w:rsidR="00941D08" w:rsidRDefault="00941D08" w:rsidP="001F3A67">
      <w:pPr>
        <w:pStyle w:val="a9"/>
      </w:pPr>
      <w:r>
        <w:t>ОЛЕСЯ</w:t>
      </w:r>
    </w:p>
    <w:p w14:paraId="19CBED55" w14:textId="77777777" w:rsidR="00941D08" w:rsidRDefault="00941D08" w:rsidP="001F3A67">
      <w:pPr>
        <w:pStyle w:val="ab"/>
      </w:pPr>
      <w:r>
        <w:t>Так, совещание закончено. Я на больничный на неделю… Может, на две… Все вопросы к первому заму.</w:t>
      </w:r>
    </w:p>
    <w:p w14:paraId="01874D1A" w14:textId="27A82F0D" w:rsidR="00941D08" w:rsidRDefault="00941D08" w:rsidP="00941D08">
      <w:pPr>
        <w:pStyle w:val="a7"/>
      </w:pPr>
      <w:r>
        <w:t>Олеся выходит. Все сотрудники недоум</w:t>
      </w:r>
      <w:r w:rsidR="00E4557D">
        <w:rPr>
          <w:lang w:val="ru-RU"/>
        </w:rPr>
        <w:t>ё</w:t>
      </w:r>
      <w:r>
        <w:t>нно смотрят ей вслед.</w:t>
      </w:r>
    </w:p>
    <w:p w14:paraId="4FA78196" w14:textId="34207E6E" w:rsidR="00941D08" w:rsidRDefault="001F3A67" w:rsidP="00941D08">
      <w:pPr>
        <w:pStyle w:val="a6"/>
      </w:pPr>
      <w:r>
        <w:lastRenderedPageBreak/>
        <w:t>15-7.</w:t>
      </w:r>
      <w:r>
        <w:tab/>
      </w:r>
      <w:r w:rsidR="00941D08">
        <w:t xml:space="preserve">ИНТ. ДАЧА МАССЫ </w:t>
      </w:r>
      <w:r w:rsidR="001404FD" w:rsidRPr="001404FD">
        <w:rPr>
          <w:caps w:val="0"/>
          <w:color w:val="00B050"/>
        </w:rPr>
        <w:t>(комната)</w:t>
      </w:r>
      <w:r w:rsidR="001404FD" w:rsidRPr="001404FD">
        <w:rPr>
          <w:color w:val="00B050"/>
        </w:rPr>
        <w:t xml:space="preserve"> </w:t>
      </w:r>
      <w:r>
        <w:t>–</w:t>
      </w:r>
      <w:r w:rsidR="00941D08">
        <w:t xml:space="preserve"> УТРО</w:t>
      </w:r>
    </w:p>
    <w:p w14:paraId="6EF61243" w14:textId="4AE14F23" w:rsidR="00941D08" w:rsidRDefault="00941D08" w:rsidP="003A1933">
      <w:pPr>
        <w:pStyle w:val="a7"/>
        <w:keepNext/>
        <w:keepLines/>
      </w:pPr>
      <w:r>
        <w:t xml:space="preserve">На столе стоят три пустые бутылки водки, остатки еды. Фоном звуки ударов, через каждую секунду. На кресле спит Масса, на диване </w:t>
      </w:r>
      <w:r w:rsidR="004C6267">
        <w:t>–</w:t>
      </w:r>
      <w:r>
        <w:t xml:space="preserve"> Фил, на полу </w:t>
      </w:r>
      <w:r w:rsidR="004C6267">
        <w:t>–</w:t>
      </w:r>
      <w:r>
        <w:t xml:space="preserve"> Вжик. Все просыпаются от звуков.</w:t>
      </w:r>
    </w:p>
    <w:p w14:paraId="0EA32FCC" w14:textId="3EA58542" w:rsidR="00941D08" w:rsidRDefault="00941D08" w:rsidP="004C6267">
      <w:pPr>
        <w:pStyle w:val="a9"/>
      </w:pPr>
      <w:r>
        <w:t>ФИЛ</w:t>
      </w:r>
    </w:p>
    <w:p w14:paraId="6348B94B" w14:textId="332AAB2E" w:rsidR="004C6267" w:rsidRDefault="00941D08" w:rsidP="004C6267">
      <w:pPr>
        <w:pStyle w:val="ae"/>
      </w:pPr>
      <w:r>
        <w:t>(</w:t>
      </w:r>
      <w:r w:rsidR="004C6267">
        <w:t>с</w:t>
      </w:r>
      <w:r>
        <w:t>просонья)</w:t>
      </w:r>
    </w:p>
    <w:p w14:paraId="5C4E804E" w14:textId="2D5CFC53" w:rsidR="00941D08" w:rsidRDefault="00941D08" w:rsidP="004C6267">
      <w:pPr>
        <w:pStyle w:val="ab"/>
      </w:pPr>
      <w:r>
        <w:t>Блин! Вжик, ты где эту водку взял? У меня в голове отбойный молоток!</w:t>
      </w:r>
    </w:p>
    <w:p w14:paraId="07CF98AD" w14:textId="77777777" w:rsidR="00941D08" w:rsidRDefault="00941D08" w:rsidP="00941D08">
      <w:pPr>
        <w:pStyle w:val="a7"/>
      </w:pPr>
      <w:r>
        <w:t>Вжик в окно видит Чака. Тот повесил набитый мешок на дерево и мутузит его ногами.</w:t>
      </w:r>
    </w:p>
    <w:p w14:paraId="68EE9ABD" w14:textId="4A9D18DC" w:rsidR="00941D08" w:rsidRDefault="00941D08" w:rsidP="004C6267">
      <w:pPr>
        <w:pStyle w:val="a9"/>
      </w:pPr>
      <w:r>
        <w:t>ВЖИК</w:t>
      </w:r>
    </w:p>
    <w:p w14:paraId="00B5FE3A" w14:textId="60D91210" w:rsidR="00941D08" w:rsidRDefault="00941D08" w:rsidP="004C6267">
      <w:pPr>
        <w:pStyle w:val="ab"/>
      </w:pPr>
      <w:r>
        <w:t>Не</w:t>
      </w:r>
      <w:r w:rsidR="008338EB">
        <w:rPr>
          <w:lang w:val="ru-RU"/>
        </w:rPr>
        <w:t>,</w:t>
      </w:r>
      <w:r>
        <w:t xml:space="preserve"> Фил, это не водка. Это вон… каратист наш никак не угомонится.</w:t>
      </w:r>
    </w:p>
    <w:p w14:paraId="20F3889B" w14:textId="4220D5C7" w:rsidR="00941D08" w:rsidRDefault="00941D08" w:rsidP="004C6267">
      <w:pPr>
        <w:pStyle w:val="a9"/>
      </w:pPr>
      <w:r>
        <w:t>МАССА</w:t>
      </w:r>
    </w:p>
    <w:p w14:paraId="13444F3C" w14:textId="77777777" w:rsidR="00941D08" w:rsidRDefault="00941D08" w:rsidP="004C6267">
      <w:pPr>
        <w:pStyle w:val="ab"/>
      </w:pPr>
      <w:r>
        <w:t>Он же сказал, пока всю любовь через пот не выгонит, не успокоится.</w:t>
      </w:r>
    </w:p>
    <w:p w14:paraId="29986A16" w14:textId="77777777" w:rsidR="00941D08" w:rsidRDefault="00941D08" w:rsidP="004C6267">
      <w:pPr>
        <w:pStyle w:val="a9"/>
      </w:pPr>
      <w:r>
        <w:t>ФИЛ</w:t>
      </w:r>
    </w:p>
    <w:p w14:paraId="193EF605" w14:textId="698718E8" w:rsidR="00941D08" w:rsidRDefault="00941D08" w:rsidP="004C6267">
      <w:pPr>
        <w:pStyle w:val="ab"/>
      </w:pPr>
      <w:r>
        <w:t xml:space="preserve">Ладно, сейчас его лучше не трогать. А то </w:t>
      </w:r>
      <w:r w:rsidR="0090748D">
        <w:t>попадём</w:t>
      </w:r>
      <w:r>
        <w:t xml:space="preserve"> под горячую… ногу.</w:t>
      </w:r>
    </w:p>
    <w:p w14:paraId="5E6D60B9" w14:textId="34BD0780" w:rsidR="00941D08" w:rsidRDefault="00941D08" w:rsidP="00941D08">
      <w:pPr>
        <w:pStyle w:val="a7"/>
      </w:pPr>
      <w:r>
        <w:t xml:space="preserve">Фил смотрит на стол. На </w:t>
      </w:r>
      <w:r w:rsidR="008338EB">
        <w:rPr>
          <w:lang w:val="ru-RU"/>
        </w:rPr>
        <w:t xml:space="preserve">столе </w:t>
      </w:r>
      <w:r>
        <w:t>пустые бутылки.</w:t>
      </w:r>
    </w:p>
    <w:p w14:paraId="3DD6DD4B" w14:textId="673E5C72" w:rsidR="00941D08" w:rsidRDefault="00941D08" w:rsidP="004C6267">
      <w:pPr>
        <w:pStyle w:val="a9"/>
      </w:pPr>
      <w:r>
        <w:t>ФИЛ</w:t>
      </w:r>
    </w:p>
    <w:p w14:paraId="497E14DC" w14:textId="77777777" w:rsidR="00941D08" w:rsidRDefault="00941D08" w:rsidP="004C6267">
      <w:pPr>
        <w:pStyle w:val="ab"/>
      </w:pPr>
      <w:r>
        <w:t>Надо работу искать. Алкашка до добра не доведёт.</w:t>
      </w:r>
    </w:p>
    <w:p w14:paraId="5319273C" w14:textId="1F70E7EC" w:rsidR="00941D08" w:rsidRDefault="00941D08" w:rsidP="004C6267">
      <w:pPr>
        <w:pStyle w:val="a9"/>
      </w:pPr>
      <w:r>
        <w:t>ВЖИК</w:t>
      </w:r>
    </w:p>
    <w:p w14:paraId="3BD05FB4" w14:textId="77777777" w:rsidR="00941D08" w:rsidRDefault="00941D08" w:rsidP="004C6267">
      <w:pPr>
        <w:pStyle w:val="ab"/>
      </w:pPr>
      <w:r>
        <w:t>А как же бизнес-план?</w:t>
      </w:r>
    </w:p>
    <w:p w14:paraId="51FD0048" w14:textId="50F0AAAC" w:rsidR="00941D08" w:rsidRDefault="00941D08" w:rsidP="004C6267">
      <w:pPr>
        <w:pStyle w:val="a9"/>
      </w:pPr>
      <w:r>
        <w:t>ФИЛ</w:t>
      </w:r>
    </w:p>
    <w:p w14:paraId="0FC8052B" w14:textId="77777777" w:rsidR="00941D08" w:rsidRDefault="00941D08" w:rsidP="004C6267">
      <w:pPr>
        <w:pStyle w:val="ab"/>
      </w:pPr>
      <w:r>
        <w:t>Какой бизнес-план?</w:t>
      </w:r>
    </w:p>
    <w:p w14:paraId="5E5FE24F" w14:textId="43F4575B" w:rsidR="00941D08" w:rsidRDefault="00941D08" w:rsidP="004C6267">
      <w:pPr>
        <w:pStyle w:val="a9"/>
      </w:pPr>
      <w:r>
        <w:t>ВЖИК</w:t>
      </w:r>
    </w:p>
    <w:p w14:paraId="6820B606" w14:textId="2F37BFA6" w:rsidR="004C6267" w:rsidRDefault="00941D08" w:rsidP="00CC2BF7">
      <w:pPr>
        <w:pStyle w:val="ab"/>
        <w:keepNext/>
      </w:pPr>
      <w:r>
        <w:t xml:space="preserve">Нормально. Я всю ночь тебе про него рассказывал, ты ещё орал «Вжик, ты </w:t>
      </w:r>
      <w:r w:rsidR="004C6267">
        <w:t>–</w:t>
      </w:r>
      <w:r>
        <w:t xml:space="preserve"> гений! Ты лучший гений из всех гениев!», песню мне посвящал…</w:t>
      </w:r>
    </w:p>
    <w:p w14:paraId="700C3615" w14:textId="11198135" w:rsidR="004C6267" w:rsidRDefault="00941D08" w:rsidP="004C6267">
      <w:pPr>
        <w:pStyle w:val="ae"/>
      </w:pPr>
      <w:r>
        <w:t>(</w:t>
      </w:r>
      <w:r w:rsidR="0090748D">
        <w:t>поёт</w:t>
      </w:r>
      <w:r>
        <w:t xml:space="preserve"> на мотив песни Кая Метова)</w:t>
      </w:r>
    </w:p>
    <w:p w14:paraId="156AB5CC" w14:textId="30E8DA51" w:rsidR="00941D08" w:rsidRDefault="00941D08" w:rsidP="004C6267">
      <w:pPr>
        <w:pStyle w:val="ab"/>
      </w:pPr>
      <w:r>
        <w:t>«Бизнес мен намбер ван, это Вжик мой братан туду тудуц туду-ду…»</w:t>
      </w:r>
    </w:p>
    <w:p w14:paraId="18614328" w14:textId="077B0490" w:rsidR="00941D08" w:rsidRDefault="00941D08" w:rsidP="004C6267">
      <w:pPr>
        <w:pStyle w:val="a9"/>
      </w:pPr>
      <w:r>
        <w:lastRenderedPageBreak/>
        <w:t>ФИЛ</w:t>
      </w:r>
    </w:p>
    <w:p w14:paraId="7FBB874C" w14:textId="77777777" w:rsidR="00941D08" w:rsidRDefault="00941D08" w:rsidP="004C6267">
      <w:pPr>
        <w:pStyle w:val="ab"/>
      </w:pPr>
      <w:r>
        <w:t>Понял! Третья бутылка была лишней. Рассказывай, какой ты там гений из всех гениев.</w:t>
      </w:r>
    </w:p>
    <w:p w14:paraId="071DB943" w14:textId="77777777" w:rsidR="00941D08" w:rsidRDefault="00941D08" w:rsidP="00941D08">
      <w:pPr>
        <w:pStyle w:val="a7"/>
      </w:pPr>
      <w:r>
        <w:t>Вжик недовольно поворачивает ноутбук и они видят заставку сайта «Решаем вопросики за ваши бабосики» и их номера телефонов.</w:t>
      </w:r>
    </w:p>
    <w:p w14:paraId="620BE639" w14:textId="77777777" w:rsidR="00941D08" w:rsidRDefault="00941D08" w:rsidP="004C6267">
      <w:pPr>
        <w:pStyle w:val="a9"/>
      </w:pPr>
      <w:r>
        <w:t>ФИЛ</w:t>
      </w:r>
    </w:p>
    <w:p w14:paraId="01DE1D3E" w14:textId="77777777" w:rsidR="00941D08" w:rsidRDefault="00941D08" w:rsidP="004C6267">
      <w:pPr>
        <w:pStyle w:val="ab"/>
      </w:pPr>
      <w:r>
        <w:t>Похоже, Чак руку приложил?</w:t>
      </w:r>
    </w:p>
    <w:p w14:paraId="4DDC0208" w14:textId="77777777" w:rsidR="00941D08" w:rsidRDefault="00941D08" w:rsidP="004C6267">
      <w:pPr>
        <w:pStyle w:val="a9"/>
      </w:pPr>
      <w:r>
        <w:t>ВЖИК</w:t>
      </w:r>
    </w:p>
    <w:p w14:paraId="14E6E0AC" w14:textId="5A3023E0" w:rsidR="00941D08" w:rsidRDefault="00941D08" w:rsidP="004C6267">
      <w:pPr>
        <w:pStyle w:val="ab"/>
      </w:pPr>
      <w:r>
        <w:t>Ага. Это наш бизнес. К нам будут обращаться люди, а мы решать их проблемы. Вот звонит нам т</w:t>
      </w:r>
      <w:r w:rsidR="008338EB">
        <w:rPr>
          <w:lang w:val="ru-RU"/>
        </w:rPr>
        <w:t>ё</w:t>
      </w:r>
      <w:r>
        <w:t>тка, кричит</w:t>
      </w:r>
      <w:r w:rsidR="008338EB">
        <w:rPr>
          <w:lang w:val="ru-RU"/>
        </w:rPr>
        <w:t xml:space="preserve"> «</w:t>
      </w:r>
      <w:r>
        <w:t>трубу прорвало</w:t>
      </w:r>
      <w:r w:rsidR="008338EB">
        <w:rPr>
          <w:lang w:val="ru-RU"/>
        </w:rPr>
        <w:t>»</w:t>
      </w:r>
      <w:r>
        <w:t>.</w:t>
      </w:r>
    </w:p>
    <w:p w14:paraId="0C3335D1" w14:textId="0C46D85B" w:rsidR="00941D08" w:rsidRDefault="00941D08" w:rsidP="004C6267">
      <w:pPr>
        <w:pStyle w:val="a9"/>
      </w:pPr>
      <w:r>
        <w:t>МАССА</w:t>
      </w:r>
    </w:p>
    <w:p w14:paraId="1B8F3E33" w14:textId="278F49B9" w:rsidR="00941D08" w:rsidRDefault="00941D08" w:rsidP="004C6267">
      <w:pPr>
        <w:pStyle w:val="ab"/>
      </w:pPr>
      <w:r>
        <w:t>И ч</w:t>
      </w:r>
      <w:r w:rsidR="004C6267">
        <w:rPr>
          <w:lang w:val="ru-RU"/>
        </w:rPr>
        <w:t>ё,</w:t>
      </w:r>
      <w:r>
        <w:t xml:space="preserve"> мы трубу чинить пойдём?</w:t>
      </w:r>
    </w:p>
    <w:p w14:paraId="7C42CD4A" w14:textId="313A1047" w:rsidR="00941D08" w:rsidRDefault="00941D08" w:rsidP="004C6267">
      <w:pPr>
        <w:pStyle w:val="a9"/>
      </w:pPr>
      <w:r>
        <w:t>ВЖИК</w:t>
      </w:r>
    </w:p>
    <w:p w14:paraId="1EDDE598" w14:textId="03DD2F38" w:rsidR="00941D08" w:rsidRDefault="00941D08" w:rsidP="004C6267">
      <w:pPr>
        <w:pStyle w:val="ab"/>
      </w:pPr>
      <w:r>
        <w:t>Нет. Мы напряжём сантехников. Забираем у них деньги, а они решают вопрос с трубой. Или звонок</w:t>
      </w:r>
      <w:r w:rsidR="008338EB">
        <w:rPr>
          <w:lang w:val="ru-RU"/>
        </w:rPr>
        <w:t>,</w:t>
      </w:r>
      <w:r>
        <w:t xml:space="preserve"> и кто-то говорит, что сейчас с моста спрыгнет.</w:t>
      </w:r>
    </w:p>
    <w:p w14:paraId="172A57B4" w14:textId="6151EC2A" w:rsidR="00941D08" w:rsidRDefault="00941D08" w:rsidP="004C6267">
      <w:pPr>
        <w:pStyle w:val="a9"/>
      </w:pPr>
      <w:r>
        <w:t>МАССА</w:t>
      </w:r>
    </w:p>
    <w:p w14:paraId="28618FF2" w14:textId="77777777" w:rsidR="00941D08" w:rsidRDefault="00941D08" w:rsidP="004C6267">
      <w:pPr>
        <w:pStyle w:val="ab"/>
      </w:pPr>
      <w:r>
        <w:t>Мы ловить будем?</w:t>
      </w:r>
    </w:p>
    <w:p w14:paraId="73614D94" w14:textId="41BDC5FF" w:rsidR="00941D08" w:rsidRDefault="00941D08" w:rsidP="004C6267">
      <w:pPr>
        <w:pStyle w:val="a9"/>
      </w:pPr>
      <w:r>
        <w:t>ВЖИК</w:t>
      </w:r>
    </w:p>
    <w:p w14:paraId="2E5C9D40" w14:textId="167DC33D" w:rsidR="00941D08" w:rsidRDefault="00941D08" w:rsidP="004C6267">
      <w:pPr>
        <w:pStyle w:val="ab"/>
      </w:pPr>
      <w:r>
        <w:t>Да нет же. Просто Фила как переговорщика засылаем, он ему по ушам ездит и всё. Спасён. И берём лавэ</w:t>
      </w:r>
      <w:r w:rsidR="004C6267">
        <w:rPr>
          <w:lang w:val="ru-RU"/>
        </w:rPr>
        <w:t xml:space="preserve"> </w:t>
      </w:r>
      <w:r>
        <w:t>за психологическую помощь.</w:t>
      </w:r>
    </w:p>
    <w:p w14:paraId="0B6BCB65" w14:textId="41DBF541" w:rsidR="00941D08" w:rsidRDefault="00941D08" w:rsidP="004C6267">
      <w:pPr>
        <w:pStyle w:val="a9"/>
      </w:pPr>
      <w:r>
        <w:t>ФИЛ</w:t>
      </w:r>
    </w:p>
    <w:p w14:paraId="2D3C5CF5" w14:textId="2DBF1FE1" w:rsidR="00941D08" w:rsidRDefault="00941D08" w:rsidP="004C6267">
      <w:pPr>
        <w:pStyle w:val="ab"/>
      </w:pPr>
      <w:r>
        <w:t>Ты снова терпил крышевать предлагаешь? Мы Ст</w:t>
      </w:r>
      <w:r w:rsidR="004C6267">
        <w:rPr>
          <w:lang w:val="ru-RU"/>
        </w:rPr>
        <w:t>ё</w:t>
      </w:r>
      <w:r>
        <w:t>пе слово дали, что завяжем с криминалом.</w:t>
      </w:r>
    </w:p>
    <w:p w14:paraId="48B5135E" w14:textId="32096389" w:rsidR="00941D08" w:rsidRDefault="00941D08" w:rsidP="004C6267">
      <w:pPr>
        <w:pStyle w:val="a9"/>
      </w:pPr>
      <w:r>
        <w:t>ВЖИК</w:t>
      </w:r>
    </w:p>
    <w:p w14:paraId="074C5E4D" w14:textId="77777777" w:rsidR="004C6267" w:rsidRDefault="00941D08" w:rsidP="008338EB">
      <w:pPr>
        <w:pStyle w:val="ab"/>
        <w:keepNext/>
      </w:pPr>
      <w:r>
        <w:t>Всё легально, пацаны.</w:t>
      </w:r>
    </w:p>
    <w:p w14:paraId="45D09446" w14:textId="25D6FCF8" w:rsidR="004C6267" w:rsidRDefault="00941D08" w:rsidP="004C6267">
      <w:pPr>
        <w:pStyle w:val="ae"/>
      </w:pPr>
      <w:r>
        <w:t>(</w:t>
      </w:r>
      <w:r w:rsidR="004C6267">
        <w:t>н</w:t>
      </w:r>
      <w:r>
        <w:t>аливает всем водки)</w:t>
      </w:r>
    </w:p>
    <w:p w14:paraId="0BF94905" w14:textId="56BCE44D" w:rsidR="00941D08" w:rsidRDefault="00941D08" w:rsidP="004C6267">
      <w:pPr>
        <w:pStyle w:val="ab"/>
      </w:pPr>
      <w:r>
        <w:t>Ну ч</w:t>
      </w:r>
      <w:r w:rsidR="004C6267">
        <w:rPr>
          <w:lang w:val="ru-RU"/>
        </w:rPr>
        <w:t>ё,</w:t>
      </w:r>
      <w:r>
        <w:t xml:space="preserve"> за легальных пацанов?</w:t>
      </w:r>
    </w:p>
    <w:p w14:paraId="7B1D1926" w14:textId="7FC6E2D7" w:rsidR="00941D08" w:rsidRDefault="00941D08" w:rsidP="004C6267">
      <w:pPr>
        <w:pStyle w:val="a9"/>
      </w:pPr>
      <w:r>
        <w:t>ФИЛ</w:t>
      </w:r>
    </w:p>
    <w:p w14:paraId="58331554" w14:textId="77777777" w:rsidR="00941D08" w:rsidRDefault="00941D08" w:rsidP="004C6267">
      <w:pPr>
        <w:pStyle w:val="ab"/>
      </w:pPr>
      <w:r>
        <w:t>Лишь бы не за легавых. Хорош бухать, Вжик.</w:t>
      </w:r>
    </w:p>
    <w:p w14:paraId="294EF4FC" w14:textId="2335C9E0" w:rsidR="00941D08" w:rsidRDefault="00941D08" w:rsidP="00941D08">
      <w:pPr>
        <w:pStyle w:val="a7"/>
      </w:pPr>
      <w:r>
        <w:lastRenderedPageBreak/>
        <w:t>Вжик ставит рюмку. Фил бер</w:t>
      </w:r>
      <w:r w:rsidR="004C6267">
        <w:rPr>
          <w:lang w:val="ru-RU"/>
        </w:rPr>
        <w:t>ё</w:t>
      </w:r>
      <w:r>
        <w:t>т полотенце, выходит из дома. Масса подходит к</w:t>
      </w:r>
      <w:r w:rsidR="008338EB">
        <w:rPr>
          <w:lang w:val="ru-RU"/>
        </w:rPr>
        <w:t>о</w:t>
      </w:r>
      <w:r>
        <w:t xml:space="preserve"> Вжику. Вжик сначала делает вид, что не видит его, но Масса не уходит. Вжик закатывает глаза.</w:t>
      </w:r>
    </w:p>
    <w:p w14:paraId="09D29953" w14:textId="7845D024" w:rsidR="00941D08" w:rsidRDefault="00941D08" w:rsidP="004C6267">
      <w:pPr>
        <w:pStyle w:val="a9"/>
      </w:pPr>
      <w:r>
        <w:t>ВЖИК</w:t>
      </w:r>
    </w:p>
    <w:p w14:paraId="5209121E" w14:textId="1DDEA0B4" w:rsidR="00941D08" w:rsidRDefault="00941D08" w:rsidP="004C6267">
      <w:pPr>
        <w:pStyle w:val="ab"/>
      </w:pPr>
      <w:r>
        <w:t>Ну ч</w:t>
      </w:r>
      <w:r w:rsidR="004C6267">
        <w:rPr>
          <w:lang w:val="ru-RU"/>
        </w:rPr>
        <w:t>ё</w:t>
      </w:r>
      <w:r>
        <w:t xml:space="preserve"> тебе?</w:t>
      </w:r>
    </w:p>
    <w:p w14:paraId="43A2492E" w14:textId="5DF66EE4" w:rsidR="00941D08" w:rsidRDefault="00941D08" w:rsidP="004C6267">
      <w:pPr>
        <w:pStyle w:val="a9"/>
      </w:pPr>
      <w:r>
        <w:t>МАССА</w:t>
      </w:r>
    </w:p>
    <w:p w14:paraId="109E13EB" w14:textId="77777777" w:rsidR="00941D08" w:rsidRDefault="00941D08" w:rsidP="004C6267">
      <w:pPr>
        <w:pStyle w:val="ab"/>
      </w:pPr>
      <w:r>
        <w:t>Вжик, прости, братан!</w:t>
      </w:r>
    </w:p>
    <w:p w14:paraId="77BED5F1" w14:textId="4108FB50" w:rsidR="00941D08" w:rsidRDefault="00941D08" w:rsidP="004C6267">
      <w:pPr>
        <w:pStyle w:val="a9"/>
      </w:pPr>
      <w:r>
        <w:t>ВЖИК</w:t>
      </w:r>
    </w:p>
    <w:p w14:paraId="040B13CE" w14:textId="08AFEEBF" w:rsidR="00941D08" w:rsidRDefault="00941D08" w:rsidP="004C6267">
      <w:pPr>
        <w:pStyle w:val="ab"/>
      </w:pPr>
      <w:r>
        <w:t>Да за ч</w:t>
      </w:r>
      <w:r w:rsidR="004C6267">
        <w:rPr>
          <w:lang w:val="ru-RU"/>
        </w:rPr>
        <w:t>ё</w:t>
      </w:r>
      <w:r>
        <w:t xml:space="preserve"> </w:t>
      </w:r>
      <w:r w:rsidR="008338EB">
        <w:rPr>
          <w:lang w:val="ru-RU"/>
        </w:rPr>
        <w:t>«</w:t>
      </w:r>
      <w:r>
        <w:t>прости</w:t>
      </w:r>
      <w:r w:rsidR="008338EB">
        <w:rPr>
          <w:lang w:val="ru-RU"/>
        </w:rPr>
        <w:t>»</w:t>
      </w:r>
      <w:r w:rsidR="004C6267">
        <w:rPr>
          <w:lang w:val="ru-RU"/>
        </w:rPr>
        <w:t xml:space="preserve"> </w:t>
      </w:r>
      <w:r>
        <w:t>то… По честнаку выиграл. Стэ</w:t>
      </w:r>
      <w:r w:rsidR="00D61D4E">
        <w:rPr>
          <w:lang w:val="ru-RU"/>
        </w:rPr>
        <w:t>л</w:t>
      </w:r>
      <w:r>
        <w:t>лка твоя.</w:t>
      </w:r>
    </w:p>
    <w:p w14:paraId="13B44A1C" w14:textId="1B6EC869" w:rsidR="00941D08" w:rsidRDefault="00941D08" w:rsidP="004C6267">
      <w:pPr>
        <w:pStyle w:val="a9"/>
      </w:pPr>
      <w:r>
        <w:t>МАССА</w:t>
      </w:r>
    </w:p>
    <w:p w14:paraId="3F8A82B7" w14:textId="77777777" w:rsidR="00941D08" w:rsidRDefault="00941D08" w:rsidP="004C6267">
      <w:pPr>
        <w:pStyle w:val="ab"/>
      </w:pPr>
      <w:r>
        <w:t>Да если бы по честнаку… Смухлевал я…</w:t>
      </w:r>
    </w:p>
    <w:p w14:paraId="5AA8BCC3" w14:textId="55191D6B" w:rsidR="00941D08" w:rsidRDefault="00941D08" w:rsidP="004C6267">
      <w:pPr>
        <w:pStyle w:val="a9"/>
      </w:pPr>
      <w:r>
        <w:t>ВЖИК</w:t>
      </w:r>
    </w:p>
    <w:p w14:paraId="14437935" w14:textId="77777777" w:rsidR="00941D08" w:rsidRDefault="00941D08" w:rsidP="004C6267">
      <w:pPr>
        <w:pStyle w:val="ab"/>
      </w:pPr>
      <w:r>
        <w:t>В смысле!?</w:t>
      </w:r>
    </w:p>
    <w:p w14:paraId="3557D72D" w14:textId="3FC56F16" w:rsidR="00941D08" w:rsidRDefault="00941D08" w:rsidP="004C6267">
      <w:pPr>
        <w:pStyle w:val="a9"/>
      </w:pPr>
      <w:r>
        <w:t>МАССА</w:t>
      </w:r>
    </w:p>
    <w:p w14:paraId="064EBE92" w14:textId="6066CDF5" w:rsidR="00941D08" w:rsidRDefault="00941D08" w:rsidP="004C6267">
      <w:pPr>
        <w:pStyle w:val="ab"/>
      </w:pPr>
      <w:r>
        <w:t>Я просто видел твои карты в отражении окна. Но ты не думай, у меня со Стэл</w:t>
      </w:r>
      <w:r w:rsidR="00D61D4E">
        <w:rPr>
          <w:lang w:val="ru-RU"/>
        </w:rPr>
        <w:t>л</w:t>
      </w:r>
      <w:r>
        <w:t>кой не было ничего. Да и не будет. Она из себя корчит фифу, а мы – братаны, ссориться из-за неё должны?</w:t>
      </w:r>
    </w:p>
    <w:p w14:paraId="7858D73F" w14:textId="7B8DB467" w:rsidR="00941D08" w:rsidRDefault="00941D08" w:rsidP="00941D08">
      <w:pPr>
        <w:pStyle w:val="a7"/>
      </w:pPr>
      <w:r>
        <w:t>Масса ковыряется мизинцем в ухе и протягивает его Вжику.</w:t>
      </w:r>
    </w:p>
    <w:p w14:paraId="44BC436B" w14:textId="70D00B92" w:rsidR="00941D08" w:rsidRDefault="00941D08" w:rsidP="004C6267">
      <w:pPr>
        <w:pStyle w:val="a9"/>
      </w:pPr>
      <w:r>
        <w:t>МАССА</w:t>
      </w:r>
    </w:p>
    <w:p w14:paraId="446DA09F" w14:textId="77777777" w:rsidR="00941D08" w:rsidRDefault="00941D08" w:rsidP="004C6267">
      <w:pPr>
        <w:pStyle w:val="ab"/>
      </w:pPr>
      <w:r>
        <w:t>Мир?</w:t>
      </w:r>
    </w:p>
    <w:p w14:paraId="6F519C2D" w14:textId="77777777" w:rsidR="00941D08" w:rsidRDefault="00941D08" w:rsidP="00941D08">
      <w:pPr>
        <w:pStyle w:val="a7"/>
      </w:pPr>
      <w:r>
        <w:t>Вжик смотрит на палец. Масса неловко меняет его на другой. Вжик смотрит на него исподлобья.</w:t>
      </w:r>
    </w:p>
    <w:p w14:paraId="5DAA4D89" w14:textId="15F190ED" w:rsidR="00941D08" w:rsidRDefault="00941D08" w:rsidP="004C6267">
      <w:pPr>
        <w:pStyle w:val="a9"/>
      </w:pPr>
      <w:r>
        <w:t>МАССА</w:t>
      </w:r>
    </w:p>
    <w:p w14:paraId="6940464C" w14:textId="230C3FE6" w:rsidR="00941D08" w:rsidRPr="00D61D4E" w:rsidRDefault="00941D08" w:rsidP="00D61D4E">
      <w:pPr>
        <w:pStyle w:val="ab"/>
        <w:rPr>
          <w:lang w:val="ru-RU"/>
        </w:rPr>
      </w:pPr>
      <w:r>
        <w:t xml:space="preserve">Братан, ну чё мне для тебя сделать? Ты же знаешь, ради тебя </w:t>
      </w:r>
      <w:r w:rsidR="00D61D4E">
        <w:rPr>
          <w:lang w:val="ru-RU"/>
        </w:rPr>
        <w:t xml:space="preserve">– </w:t>
      </w:r>
      <w:r>
        <w:t>ч</w:t>
      </w:r>
      <w:r w:rsidR="004C6267">
        <w:rPr>
          <w:lang w:val="ru-RU"/>
        </w:rPr>
        <w:t>ё</w:t>
      </w:r>
      <w:r>
        <w:t xml:space="preserve"> угодно… Даже завалю кого хочешь…</w:t>
      </w:r>
    </w:p>
    <w:p w14:paraId="605DE713" w14:textId="77777777" w:rsidR="00941D08" w:rsidRDefault="00941D08" w:rsidP="00941D08">
      <w:pPr>
        <w:pStyle w:val="a7"/>
      </w:pPr>
      <w:r>
        <w:t>Вжик хватается за голову.</w:t>
      </w:r>
    </w:p>
    <w:p w14:paraId="4B7E2976" w14:textId="61D5C11A" w:rsidR="00941D08" w:rsidRDefault="00941D08" w:rsidP="004C6267">
      <w:pPr>
        <w:pStyle w:val="a9"/>
      </w:pPr>
      <w:r>
        <w:t>ВЖИК</w:t>
      </w:r>
    </w:p>
    <w:p w14:paraId="096C5E98" w14:textId="0096662D" w:rsidR="00941D08" w:rsidRDefault="00941D08" w:rsidP="004C6267">
      <w:pPr>
        <w:pStyle w:val="ab"/>
      </w:pPr>
      <w:r>
        <w:t>Похмелье моё завали…</w:t>
      </w:r>
      <w:r w:rsidR="004C6267">
        <w:rPr>
          <w:lang w:val="ru-RU"/>
        </w:rPr>
        <w:t xml:space="preserve"> </w:t>
      </w:r>
      <w:r>
        <w:t>невыносимо!</w:t>
      </w:r>
    </w:p>
    <w:p w14:paraId="5EDF3E5D" w14:textId="4025E91A" w:rsidR="00941D08" w:rsidRDefault="00941D08" w:rsidP="004C6267">
      <w:pPr>
        <w:pStyle w:val="a9"/>
      </w:pPr>
      <w:r>
        <w:t>МАССА</w:t>
      </w:r>
    </w:p>
    <w:p w14:paraId="4488BF80" w14:textId="77777777" w:rsidR="00941D08" w:rsidRDefault="00941D08" w:rsidP="004C6267">
      <w:pPr>
        <w:pStyle w:val="ab"/>
      </w:pPr>
      <w:r>
        <w:t>Понял! Тут супчик домашний нужен…</w:t>
      </w:r>
    </w:p>
    <w:p w14:paraId="2A8A2138" w14:textId="1D75A006" w:rsidR="00941D08" w:rsidRDefault="00941D08" w:rsidP="004C6267">
      <w:pPr>
        <w:pStyle w:val="a9"/>
      </w:pPr>
      <w:r>
        <w:lastRenderedPageBreak/>
        <w:t>ВЖИК</w:t>
      </w:r>
    </w:p>
    <w:p w14:paraId="7C0B9D40" w14:textId="77777777" w:rsidR="00941D08" w:rsidRDefault="00941D08" w:rsidP="004C6267">
      <w:pPr>
        <w:pStyle w:val="ab"/>
      </w:pPr>
      <w:r>
        <w:t>Э, даже не вздумай готовить! Ты последний раз, когда борщ варил, мы после этого уголь из мангала ели, чтобы коньки не отбросить.</w:t>
      </w:r>
    </w:p>
    <w:p w14:paraId="78D8B333" w14:textId="4D27699D" w:rsidR="00941D08" w:rsidRDefault="00941D08" w:rsidP="004C6267">
      <w:pPr>
        <w:pStyle w:val="a9"/>
      </w:pPr>
      <w:r>
        <w:t>МАССА</w:t>
      </w:r>
    </w:p>
    <w:p w14:paraId="5C7CBCCF" w14:textId="77777777" w:rsidR="004C6267" w:rsidRDefault="00941D08" w:rsidP="008338EB">
      <w:pPr>
        <w:pStyle w:val="ab"/>
        <w:keepNext/>
      </w:pPr>
      <w:r>
        <w:t xml:space="preserve">Ну, кто ж знал, что борщевик ядовитый? Короче, у меня мама такой супец делает, прям не супец, а вытрезвитель в тарелке… </w:t>
      </w:r>
      <w:r w:rsidR="004C6267">
        <w:rPr>
          <w:lang w:val="ru-RU"/>
        </w:rPr>
        <w:t>Щ</w:t>
      </w:r>
      <w:r>
        <w:t>а организуем!</w:t>
      </w:r>
    </w:p>
    <w:p w14:paraId="407BC545" w14:textId="77777777" w:rsidR="004C6267" w:rsidRDefault="00941D08" w:rsidP="004C6267">
      <w:pPr>
        <w:pStyle w:val="ae"/>
      </w:pPr>
      <w:r>
        <w:t>(</w:t>
      </w:r>
      <w:r w:rsidR="004C6267">
        <w:t>н</w:t>
      </w:r>
      <w:r>
        <w:t>абирает телефон)</w:t>
      </w:r>
    </w:p>
    <w:p w14:paraId="62269E42" w14:textId="77777777" w:rsidR="004C6267" w:rsidRDefault="00941D08" w:rsidP="00CC2BF7">
      <w:pPr>
        <w:pStyle w:val="ab"/>
        <w:keepNext/>
      </w:pPr>
      <w:r>
        <w:t>Алё, полиция. Тут человек умирает…</w:t>
      </w:r>
    </w:p>
    <w:p w14:paraId="147EA9D2" w14:textId="77777777" w:rsidR="004C6267" w:rsidRDefault="00941D08" w:rsidP="004C6267">
      <w:pPr>
        <w:pStyle w:val="ae"/>
      </w:pPr>
      <w:r>
        <w:t>(подмигивает Вжику)</w:t>
      </w:r>
    </w:p>
    <w:p w14:paraId="64A817C9" w14:textId="05B89026" w:rsidR="00941D08" w:rsidRDefault="00941D08" w:rsidP="004C6267">
      <w:pPr>
        <w:pStyle w:val="ab"/>
      </w:pPr>
      <w:r>
        <w:t>Да я это, Стёпа.</w:t>
      </w:r>
    </w:p>
    <w:p w14:paraId="44FB6FD5" w14:textId="69863B92" w:rsidR="004C6267" w:rsidRDefault="004C6267" w:rsidP="00941D08">
      <w:pPr>
        <w:pStyle w:val="a6"/>
      </w:pPr>
      <w:r>
        <w:t>15-8.</w:t>
      </w:r>
      <w:r>
        <w:tab/>
      </w:r>
      <w:r w:rsidR="00941D08">
        <w:t>ИНТ. ОСОБНЯК НОЛЯ</w:t>
      </w:r>
      <w:r>
        <w:t xml:space="preserve"> (</w:t>
      </w:r>
      <w:r w:rsidRPr="00CB6D3B">
        <w:rPr>
          <w:caps w:val="0"/>
        </w:rPr>
        <w:t>ванная</w:t>
      </w:r>
      <w:r>
        <w:t>) – ДЕНЬ</w:t>
      </w:r>
    </w:p>
    <w:p w14:paraId="50AFAA6E" w14:textId="0FFFE37E" w:rsidR="00941D08" w:rsidRDefault="00941D08" w:rsidP="00941D08">
      <w:pPr>
        <w:pStyle w:val="a7"/>
      </w:pPr>
      <w:r>
        <w:t>Даша лежит в набранной ванне и вспоминает.</w:t>
      </w:r>
    </w:p>
    <w:p w14:paraId="66C70BDF" w14:textId="6A3B43CC" w:rsidR="00941D08" w:rsidRPr="00941D08" w:rsidRDefault="00941D08" w:rsidP="00D61D4E">
      <w:pPr>
        <w:pStyle w:val="afa"/>
        <w:keepNext/>
        <w:keepLines/>
        <w:spacing w:before="360"/>
      </w:pPr>
      <w:r>
        <w:t>НАЧАЛО ФЛЕШБЭКА</w:t>
      </w:r>
    </w:p>
    <w:p w14:paraId="3191F19E" w14:textId="0D7401C0" w:rsidR="00941D08" w:rsidRDefault="004C6267" w:rsidP="00941D08">
      <w:pPr>
        <w:pStyle w:val="a6"/>
      </w:pPr>
      <w:r>
        <w:t>15-9.</w:t>
      </w:r>
      <w:r>
        <w:tab/>
      </w:r>
      <w:r w:rsidR="00941D08">
        <w:t>ИНТ. ОСОБНЯК НОЛЯ</w:t>
      </w:r>
      <w:r w:rsidR="00CB6D3B">
        <w:t xml:space="preserve"> (</w:t>
      </w:r>
      <w:r w:rsidR="00CB6D3B" w:rsidRPr="00CB6D3B">
        <w:rPr>
          <w:caps w:val="0"/>
        </w:rPr>
        <w:t>спальня</w:t>
      </w:r>
      <w:r w:rsidR="00CB6D3B">
        <w:t>)</w:t>
      </w:r>
      <w:r w:rsidR="00941D08">
        <w:t xml:space="preserve"> – ДЕНЬ</w:t>
      </w:r>
    </w:p>
    <w:p w14:paraId="5B950917" w14:textId="3AA03275" w:rsidR="00941D08" w:rsidRPr="008443FA" w:rsidRDefault="00941D08" w:rsidP="00941D08">
      <w:pPr>
        <w:pStyle w:val="a7"/>
        <w:rPr>
          <w:strike/>
          <w:color w:val="A6A6A6" w:themeColor="background1" w:themeShade="A6"/>
        </w:rPr>
      </w:pPr>
      <w:r>
        <w:t>Под романтическую музыку Фил (в парике и с клоунским носом, в одних трусах) целует Дашу в шею. Постепенно раздевает е</w:t>
      </w:r>
      <w:r w:rsidR="00CB6D3B">
        <w:rPr>
          <w:lang w:val="ru-RU"/>
        </w:rPr>
        <w:t>ё</w:t>
      </w:r>
      <w:r>
        <w:t xml:space="preserve">. На пол летят её вещи. Фил кладёт Дашу на кровать. </w:t>
      </w:r>
      <w:r w:rsidRPr="008443FA">
        <w:rPr>
          <w:strike/>
          <w:color w:val="A6A6A6" w:themeColor="background1" w:themeShade="A6"/>
        </w:rPr>
        <w:t>Показывает фокус: вытягивает откуда-то длинную ленту презервативов. Музыка сменяется на цирковую…</w:t>
      </w:r>
    </w:p>
    <w:p w14:paraId="6CE28F56" w14:textId="2EBC91BD" w:rsidR="00941D08" w:rsidRDefault="00941D08" w:rsidP="00941D08">
      <w:pPr>
        <w:pStyle w:val="afa"/>
      </w:pPr>
      <w:r>
        <w:t>КОНЕЦ ФЛЭШБЕКА</w:t>
      </w:r>
    </w:p>
    <w:p w14:paraId="15D2481D" w14:textId="63B7BF9C" w:rsidR="00CB6D3B" w:rsidRDefault="00CB6D3B" w:rsidP="00CB6D3B">
      <w:pPr>
        <w:pStyle w:val="a6"/>
      </w:pPr>
      <w:r>
        <w:t>15-</w:t>
      </w:r>
      <w:r w:rsidR="000A2289">
        <w:t>10</w:t>
      </w:r>
      <w:r>
        <w:t>.</w:t>
      </w:r>
      <w:r>
        <w:tab/>
        <w:t>ИНТ. ОСОБНЯК НОЛЯ (</w:t>
      </w:r>
      <w:r w:rsidRPr="00CB6D3B">
        <w:rPr>
          <w:caps w:val="0"/>
        </w:rPr>
        <w:t>ванная</w:t>
      </w:r>
      <w:r w:rsidR="00CC2BF7">
        <w:t>)</w:t>
      </w:r>
      <w:r>
        <w:t xml:space="preserve"> </w:t>
      </w:r>
      <w:r w:rsidR="00CC2BF7">
        <w:t xml:space="preserve">/ НАТ. ДАЧА МАССЫ </w:t>
      </w:r>
      <w:r>
        <w:t>– ДЕНЬ</w:t>
      </w:r>
    </w:p>
    <w:p w14:paraId="3BF4D906" w14:textId="04F42D63" w:rsidR="00941D08" w:rsidRDefault="00941D08" w:rsidP="003A1933">
      <w:pPr>
        <w:pStyle w:val="a7"/>
        <w:keepNext/>
        <w:keepLines/>
      </w:pPr>
      <w:r w:rsidRPr="008443FA">
        <w:rPr>
          <w:strike/>
          <w:color w:val="A6A6A6" w:themeColor="background1" w:themeShade="A6"/>
        </w:rPr>
        <w:t>Даша усмехается.</w:t>
      </w:r>
      <w:r w:rsidRPr="008443FA">
        <w:rPr>
          <w:color w:val="A6A6A6" w:themeColor="background1" w:themeShade="A6"/>
        </w:rPr>
        <w:t xml:space="preserve"> </w:t>
      </w:r>
      <w:r w:rsidR="008443FA" w:rsidRPr="008443FA">
        <w:rPr>
          <w:color w:val="00B050"/>
          <w:lang w:val="ru-RU"/>
        </w:rPr>
        <w:t>У Даши з</w:t>
      </w:r>
      <w:r>
        <w:t>вонит е</w:t>
      </w:r>
      <w:r w:rsidR="00CB6D3B" w:rsidRPr="003A1933">
        <w:t>ё</w:t>
      </w:r>
      <w:r>
        <w:t xml:space="preserve"> телефон, неизвестный номер. Даша осторожно отвечает.</w:t>
      </w:r>
    </w:p>
    <w:p w14:paraId="05C250DE" w14:textId="77777777" w:rsidR="00941D08" w:rsidRDefault="00941D08" w:rsidP="00CB6D3B">
      <w:pPr>
        <w:pStyle w:val="a9"/>
      </w:pPr>
      <w:r>
        <w:t>ДАША</w:t>
      </w:r>
    </w:p>
    <w:p w14:paraId="36C66096" w14:textId="7F8AAAAB" w:rsidR="00941D08" w:rsidRDefault="00941D08" w:rsidP="00CB6D3B">
      <w:pPr>
        <w:pStyle w:val="ab"/>
      </w:pPr>
      <w:r>
        <w:t>Алло…</w:t>
      </w:r>
    </w:p>
    <w:p w14:paraId="7AE76641" w14:textId="74D2363B" w:rsidR="00941D08" w:rsidRPr="00CB6D3B" w:rsidRDefault="00941D08" w:rsidP="003A1933">
      <w:pPr>
        <w:pStyle w:val="afa"/>
        <w:keepNext/>
        <w:keepLines/>
      </w:pPr>
      <w:r w:rsidRPr="00CB6D3B">
        <w:t>СПЛИТ</w:t>
      </w:r>
    </w:p>
    <w:p w14:paraId="43AA94F7" w14:textId="75E8E7A5" w:rsidR="00941D08" w:rsidRDefault="00CB6D3B" w:rsidP="003A1933">
      <w:pPr>
        <w:pStyle w:val="a7"/>
        <w:keepNext/>
        <w:keepLines/>
      </w:pPr>
      <w:r>
        <w:rPr>
          <w:lang w:val="ru-RU"/>
        </w:rPr>
        <w:t>Фил</w:t>
      </w:r>
      <w:r w:rsidR="00941D08">
        <w:t xml:space="preserve"> на даче возле дома.</w:t>
      </w:r>
    </w:p>
    <w:p w14:paraId="670AEF3B" w14:textId="1A4AD3C3" w:rsidR="00941D08" w:rsidRDefault="00941D08" w:rsidP="00CB6D3B">
      <w:pPr>
        <w:pStyle w:val="a9"/>
      </w:pPr>
      <w:r>
        <w:t>ФИЛ</w:t>
      </w:r>
    </w:p>
    <w:p w14:paraId="6A86A179" w14:textId="77777777" w:rsidR="00941D08" w:rsidRDefault="00941D08" w:rsidP="00CB6D3B">
      <w:pPr>
        <w:pStyle w:val="ab"/>
      </w:pPr>
      <w:r>
        <w:t>Даш, привет. Что делаешь?</w:t>
      </w:r>
    </w:p>
    <w:p w14:paraId="283AB093" w14:textId="3B453ECA" w:rsidR="00941D08" w:rsidRDefault="00941D08" w:rsidP="00CB6D3B">
      <w:pPr>
        <w:pStyle w:val="a9"/>
      </w:pPr>
      <w:r>
        <w:t>ДАША</w:t>
      </w:r>
    </w:p>
    <w:p w14:paraId="3A4DAD18" w14:textId="77777777" w:rsidR="00941D08" w:rsidRPr="008443FA" w:rsidRDefault="00941D08" w:rsidP="00CB6D3B">
      <w:pPr>
        <w:pStyle w:val="ab"/>
        <w:rPr>
          <w:strike/>
          <w:color w:val="A6A6A6" w:themeColor="background1" w:themeShade="A6"/>
        </w:rPr>
      </w:pPr>
      <w:r>
        <w:t xml:space="preserve">Улыбаюсь… Потому что рада тебя слышать… </w:t>
      </w:r>
      <w:r w:rsidRPr="008443FA">
        <w:rPr>
          <w:strike/>
          <w:color w:val="A6A6A6" w:themeColor="background1" w:themeShade="A6"/>
        </w:rPr>
        <w:t>Я постоянно думаю о тебе, Саш.</w:t>
      </w:r>
    </w:p>
    <w:p w14:paraId="609ABD52" w14:textId="49ED93D8" w:rsidR="00941D08" w:rsidRDefault="00941D08" w:rsidP="00CB6D3B">
      <w:pPr>
        <w:pStyle w:val="a9"/>
      </w:pPr>
      <w:r>
        <w:lastRenderedPageBreak/>
        <w:t>ФИЛ</w:t>
      </w:r>
    </w:p>
    <w:p w14:paraId="14F110C9" w14:textId="44365510" w:rsidR="00941D08" w:rsidRPr="008443FA" w:rsidRDefault="00941D08" w:rsidP="00CB6D3B">
      <w:pPr>
        <w:pStyle w:val="ab"/>
        <w:rPr>
          <w:strike/>
          <w:color w:val="A6A6A6" w:themeColor="background1" w:themeShade="A6"/>
        </w:rPr>
      </w:pPr>
      <w:r w:rsidRPr="008443FA">
        <w:rPr>
          <w:strike/>
          <w:color w:val="A6A6A6" w:themeColor="background1" w:themeShade="A6"/>
        </w:rPr>
        <w:t>И я думаю о тебе.</w:t>
      </w:r>
      <w:r w:rsidRPr="008443FA">
        <w:rPr>
          <w:color w:val="A6A6A6" w:themeColor="background1" w:themeShade="A6"/>
        </w:rPr>
        <w:t xml:space="preserve"> </w:t>
      </w:r>
      <w:r>
        <w:t xml:space="preserve">Помнишь нашу крышу? </w:t>
      </w:r>
      <w:r w:rsidRPr="008443FA">
        <w:rPr>
          <w:strike/>
          <w:color w:val="A6A6A6" w:themeColor="background1" w:themeShade="A6"/>
        </w:rPr>
        <w:t xml:space="preserve">Сегодня там в </w:t>
      </w:r>
      <w:r w:rsidR="008338EB" w:rsidRPr="008443FA">
        <w:rPr>
          <w:strike/>
          <w:color w:val="A6A6A6" w:themeColor="background1" w:themeShade="A6"/>
          <w:lang w:val="ru-RU"/>
        </w:rPr>
        <w:t>двадцать один ноль-ноль</w:t>
      </w:r>
      <w:r w:rsidRPr="008443FA">
        <w:rPr>
          <w:strike/>
          <w:color w:val="A6A6A6" w:themeColor="background1" w:themeShade="A6"/>
        </w:rPr>
        <w:t>. Буду ждать тебя.</w:t>
      </w:r>
    </w:p>
    <w:p w14:paraId="06D01A09" w14:textId="50F65393" w:rsidR="00941D08" w:rsidRDefault="00941D08" w:rsidP="00CB6D3B">
      <w:pPr>
        <w:pStyle w:val="a9"/>
      </w:pPr>
      <w:r>
        <w:t>ДАША</w:t>
      </w:r>
    </w:p>
    <w:p w14:paraId="5E011E11" w14:textId="6F3EFACA" w:rsidR="00941D08" w:rsidRDefault="00941D08" w:rsidP="00CB6D3B">
      <w:pPr>
        <w:pStyle w:val="ab"/>
        <w:rPr>
          <w:color w:val="00B050"/>
          <w:lang w:val="ru-RU"/>
        </w:rPr>
      </w:pPr>
      <w:r w:rsidRPr="008443FA">
        <w:rPr>
          <w:strike/>
          <w:color w:val="A6A6A6" w:themeColor="background1" w:themeShade="A6"/>
        </w:rPr>
        <w:t>Я приду.</w:t>
      </w:r>
      <w:r w:rsidR="008443FA" w:rsidRPr="008443FA">
        <w:rPr>
          <w:color w:val="00B050"/>
          <w:lang w:val="ru-RU"/>
        </w:rPr>
        <w:t xml:space="preserve"> Конечно.</w:t>
      </w:r>
    </w:p>
    <w:p w14:paraId="5A34A82E" w14:textId="77777777" w:rsidR="008443FA" w:rsidRPr="008443FA" w:rsidRDefault="008443FA" w:rsidP="008443FA">
      <w:pPr>
        <w:pStyle w:val="a9"/>
        <w:rPr>
          <w:color w:val="00B050"/>
        </w:rPr>
      </w:pPr>
      <w:r w:rsidRPr="008443FA">
        <w:rPr>
          <w:color w:val="00B050"/>
        </w:rPr>
        <w:t>ФИЛ</w:t>
      </w:r>
    </w:p>
    <w:p w14:paraId="6BE49541" w14:textId="2FEBB9E5" w:rsidR="008443FA" w:rsidRPr="008443FA" w:rsidRDefault="008443FA" w:rsidP="008443FA">
      <w:pPr>
        <w:pStyle w:val="ab"/>
        <w:rPr>
          <w:color w:val="00B050"/>
        </w:rPr>
      </w:pPr>
      <w:r w:rsidRPr="008443FA">
        <w:rPr>
          <w:color w:val="00B050"/>
        </w:rPr>
        <w:t>Сможешь вырваться вечером?</w:t>
      </w:r>
    </w:p>
    <w:p w14:paraId="3B3EC4BE" w14:textId="77777777" w:rsidR="008443FA" w:rsidRPr="008443FA" w:rsidRDefault="008443FA" w:rsidP="008443FA">
      <w:pPr>
        <w:pStyle w:val="a9"/>
        <w:rPr>
          <w:color w:val="00B050"/>
        </w:rPr>
      </w:pPr>
      <w:r w:rsidRPr="008443FA">
        <w:rPr>
          <w:color w:val="00B050"/>
        </w:rPr>
        <w:t>ДАША</w:t>
      </w:r>
    </w:p>
    <w:p w14:paraId="5E2800E1" w14:textId="720E76AD" w:rsidR="008443FA" w:rsidRPr="008443FA" w:rsidRDefault="008443FA" w:rsidP="008443FA">
      <w:pPr>
        <w:pStyle w:val="ab"/>
        <w:rPr>
          <w:color w:val="00B050"/>
        </w:rPr>
      </w:pPr>
      <w:r w:rsidRPr="008443FA">
        <w:rPr>
          <w:color w:val="00B050"/>
        </w:rPr>
        <w:t>Смогу.</w:t>
      </w:r>
    </w:p>
    <w:p w14:paraId="1DCFC341" w14:textId="02219942" w:rsidR="00941D08" w:rsidRDefault="00941D08" w:rsidP="00941D08">
      <w:pPr>
        <w:pStyle w:val="a7"/>
      </w:pPr>
      <w:r>
        <w:t>Даша отключает телефон, улыбается и закрывает глаза.</w:t>
      </w:r>
    </w:p>
    <w:p w14:paraId="3C4EC3F3" w14:textId="46950945" w:rsidR="00941D08" w:rsidRDefault="00CB6D3B" w:rsidP="00941D08">
      <w:pPr>
        <w:pStyle w:val="a6"/>
      </w:pPr>
      <w:r>
        <w:t>15-</w:t>
      </w:r>
      <w:r w:rsidR="000A2289">
        <w:t>11</w:t>
      </w:r>
      <w:r>
        <w:t>.</w:t>
      </w:r>
      <w:r>
        <w:tab/>
      </w:r>
      <w:r w:rsidR="00941D08">
        <w:t>ИНТ. ДАЧА МАССЫ – ДЕНЬ</w:t>
      </w:r>
    </w:p>
    <w:p w14:paraId="467BBAFD" w14:textId="0F19A86A" w:rsidR="00941D08" w:rsidRDefault="00941D08" w:rsidP="003A1933">
      <w:pPr>
        <w:pStyle w:val="a7"/>
        <w:keepNext/>
        <w:keepLines/>
      </w:pPr>
      <w:r>
        <w:t>Ст</w:t>
      </w:r>
      <w:r w:rsidR="00CB6D3B">
        <w:rPr>
          <w:lang w:val="ru-RU"/>
        </w:rPr>
        <w:t>ё</w:t>
      </w:r>
      <w:r>
        <w:t>па стоит возле стола. Смотрит, как пацаны с удовольствием едят суп из контейнеров.</w:t>
      </w:r>
    </w:p>
    <w:p w14:paraId="44DD3E86" w14:textId="34C00B3C" w:rsidR="00941D08" w:rsidRDefault="00941D08" w:rsidP="00CB6D3B">
      <w:pPr>
        <w:pStyle w:val="a9"/>
      </w:pPr>
      <w:r>
        <w:t>МАССА</w:t>
      </w:r>
    </w:p>
    <w:p w14:paraId="351595B5" w14:textId="3FEB2F42" w:rsidR="00941D08" w:rsidRDefault="00941D08" w:rsidP="00CB6D3B">
      <w:pPr>
        <w:pStyle w:val="ab"/>
      </w:pPr>
      <w:r>
        <w:t>Блин, Стёпа</w:t>
      </w:r>
      <w:r w:rsidR="00CB6D3B">
        <w:rPr>
          <w:lang w:val="ru-RU"/>
        </w:rPr>
        <w:t>,</w:t>
      </w:r>
      <w:r>
        <w:t xml:space="preserve"> от души! Братва тебя не забудет.</w:t>
      </w:r>
    </w:p>
    <w:p w14:paraId="1FFDD6D3" w14:textId="256C1EED" w:rsidR="00941D08" w:rsidRDefault="00941D08" w:rsidP="00CB6D3B">
      <w:pPr>
        <w:pStyle w:val="a9"/>
      </w:pPr>
      <w:r>
        <w:t>СТ</w:t>
      </w:r>
      <w:r w:rsidR="00CB6D3B">
        <w:rPr>
          <w:lang w:val="ru-RU"/>
        </w:rPr>
        <w:t>Ё</w:t>
      </w:r>
      <w:r>
        <w:t>ПА</w:t>
      </w:r>
    </w:p>
    <w:p w14:paraId="79A4C832" w14:textId="79F74AF6" w:rsidR="00941D08" w:rsidRDefault="00941D08" w:rsidP="00CB6D3B">
      <w:pPr>
        <w:pStyle w:val="ab"/>
      </w:pPr>
      <w:r>
        <w:t>Ты сотруднику полиции больше так никогда не говори. И вообще прекращай мне в рабочее время названивать, еду клянчить</w:t>
      </w:r>
      <w:r w:rsidR="008443FA">
        <w:rPr>
          <w:lang w:val="ru-RU"/>
        </w:rPr>
        <w:t>,</w:t>
      </w:r>
      <w:r>
        <w:t xml:space="preserve"> </w:t>
      </w:r>
      <w:r w:rsidR="008443FA">
        <w:rPr>
          <w:lang w:val="ru-RU"/>
        </w:rPr>
        <w:t>а</w:t>
      </w:r>
      <w:r>
        <w:t>мериканец доморощенный</w:t>
      </w:r>
      <w:r w:rsidR="008443FA">
        <w:rPr>
          <w:lang w:val="ru-RU"/>
        </w:rPr>
        <w:t>.</w:t>
      </w:r>
      <w:r>
        <w:t xml:space="preserve"> </w:t>
      </w:r>
      <w:r w:rsidR="008443FA">
        <w:rPr>
          <w:lang w:val="ru-RU"/>
        </w:rPr>
        <w:t>А</w:t>
      </w:r>
      <w:r>
        <w:t xml:space="preserve"> то я тебя  депортирую. Кстати, про рабочее время, граждане алкоголики, хулиганы, тунеядцы. Придумали уже, как честно жить и работать?</w:t>
      </w:r>
    </w:p>
    <w:p w14:paraId="696C8E4D" w14:textId="13C14C9C" w:rsidR="00941D08" w:rsidRDefault="00941D08" w:rsidP="00941D08">
      <w:pPr>
        <w:pStyle w:val="a7"/>
      </w:pPr>
      <w:r>
        <w:t>В этот момент Вжику на компьютер приходит уведомление на его объявление. Вжик захлопывает ноутбук.</w:t>
      </w:r>
    </w:p>
    <w:p w14:paraId="6EB7E701" w14:textId="443CBEB2" w:rsidR="00941D08" w:rsidRDefault="00941D08" w:rsidP="00CB6D3B">
      <w:pPr>
        <w:pStyle w:val="a9"/>
      </w:pPr>
      <w:r>
        <w:t>ВЖИК</w:t>
      </w:r>
    </w:p>
    <w:p w14:paraId="6FA30888" w14:textId="77777777" w:rsidR="00941D08" w:rsidRDefault="00941D08" w:rsidP="00CB6D3B">
      <w:pPr>
        <w:pStyle w:val="ab"/>
      </w:pPr>
      <w:r>
        <w:t>Ну я вот компьютеры чиню. Чак в артисты заделался.</w:t>
      </w:r>
    </w:p>
    <w:p w14:paraId="61BC9AB0" w14:textId="049BFF6F" w:rsidR="00941D08" w:rsidRDefault="00941D08" w:rsidP="00CB6D3B">
      <w:pPr>
        <w:pStyle w:val="a9"/>
      </w:pPr>
      <w:r>
        <w:t>ЧАК</w:t>
      </w:r>
    </w:p>
    <w:p w14:paraId="5ED3AFB0" w14:textId="5EEDF803" w:rsidR="00941D08" w:rsidRDefault="00941D08" w:rsidP="00CB6D3B">
      <w:pPr>
        <w:pStyle w:val="ab"/>
      </w:pPr>
      <w:r>
        <w:t xml:space="preserve">Чешет агентура. Я </w:t>
      </w:r>
      <w:r w:rsidR="00CB6D3B">
        <w:t>–</w:t>
      </w:r>
      <w:r>
        <w:t xml:space="preserve"> безработная натура.</w:t>
      </w:r>
    </w:p>
    <w:p w14:paraId="2341A890" w14:textId="41A129F7" w:rsidR="00941D08" w:rsidRDefault="00941D08" w:rsidP="00CB6D3B">
      <w:pPr>
        <w:pStyle w:val="a9"/>
      </w:pPr>
      <w:r>
        <w:t>МАССА</w:t>
      </w:r>
    </w:p>
    <w:p w14:paraId="0C9B3E2A" w14:textId="08C30295" w:rsidR="00CB6D3B" w:rsidRDefault="00941D08" w:rsidP="00CB6D3B">
      <w:pPr>
        <w:pStyle w:val="ae"/>
      </w:pPr>
      <w:r>
        <w:t>(</w:t>
      </w:r>
      <w:r w:rsidR="00CB6D3B">
        <w:t>ж</w:t>
      </w:r>
      <w:r>
        <w:t>уя)</w:t>
      </w:r>
    </w:p>
    <w:p w14:paraId="7E8C948C" w14:textId="3C46C979" w:rsidR="00941D08" w:rsidRDefault="00941D08" w:rsidP="00CB6D3B">
      <w:pPr>
        <w:pStyle w:val="ab"/>
      </w:pPr>
      <w:r>
        <w:t>А я…</w:t>
      </w:r>
      <w:r w:rsidR="00CB6D3B">
        <w:rPr>
          <w:lang w:val="ru-RU"/>
        </w:rPr>
        <w:t xml:space="preserve"> </w:t>
      </w:r>
      <w:r>
        <w:t>в доставку еды устроился.</w:t>
      </w:r>
    </w:p>
    <w:p w14:paraId="185BDF10" w14:textId="77777777" w:rsidR="00941D08" w:rsidRDefault="00941D08" w:rsidP="00941D08">
      <w:pPr>
        <w:pStyle w:val="a7"/>
      </w:pPr>
      <w:r>
        <w:lastRenderedPageBreak/>
        <w:t>Все удивлённо смотрят на Массу.</w:t>
      </w:r>
    </w:p>
    <w:p w14:paraId="2CB5B51E" w14:textId="6E35692F" w:rsidR="00941D08" w:rsidRDefault="00941D08" w:rsidP="00CB6D3B">
      <w:pPr>
        <w:pStyle w:val="a9"/>
      </w:pPr>
      <w:r>
        <w:t>СТ</w:t>
      </w:r>
      <w:r w:rsidR="00CB6D3B">
        <w:rPr>
          <w:lang w:val="ru-RU"/>
        </w:rPr>
        <w:t>Ё</w:t>
      </w:r>
      <w:r>
        <w:t>ПА</w:t>
      </w:r>
    </w:p>
    <w:p w14:paraId="036DC4C8" w14:textId="48C8EF0C" w:rsidR="00941D08" w:rsidRDefault="00941D08" w:rsidP="00CB6D3B">
      <w:pPr>
        <w:pStyle w:val="ab"/>
      </w:pPr>
      <w:r>
        <w:t>А ты донесёшь? Не сожрёшь по дороге?</w:t>
      </w:r>
    </w:p>
    <w:p w14:paraId="48C9417C" w14:textId="1789256F" w:rsidR="00941D08" w:rsidRDefault="00941D08" w:rsidP="00941D08">
      <w:pPr>
        <w:pStyle w:val="a7"/>
      </w:pPr>
      <w:r>
        <w:t>Все смеются.</w:t>
      </w:r>
    </w:p>
    <w:p w14:paraId="078E0B3F" w14:textId="36F1D6ED" w:rsidR="00941D08" w:rsidRDefault="00941D08" w:rsidP="00CB6D3B">
      <w:pPr>
        <w:pStyle w:val="a9"/>
      </w:pPr>
      <w:r>
        <w:t>СТ</w:t>
      </w:r>
      <w:r w:rsidR="00CB6D3B">
        <w:rPr>
          <w:lang w:val="ru-RU"/>
        </w:rPr>
        <w:t>Ё</w:t>
      </w:r>
      <w:r>
        <w:t>ПА</w:t>
      </w:r>
    </w:p>
    <w:p w14:paraId="5C531997" w14:textId="194B6C5D" w:rsidR="00941D08" w:rsidRDefault="00941D08" w:rsidP="00CB6D3B">
      <w:pPr>
        <w:pStyle w:val="ab"/>
      </w:pPr>
      <w:r w:rsidRPr="008443FA">
        <w:rPr>
          <w:strike/>
          <w:color w:val="A6A6A6" w:themeColor="background1" w:themeShade="A6"/>
        </w:rPr>
        <w:t>Ну дай номер доставки своей,</w:t>
      </w:r>
      <w:r w:rsidRPr="008443FA">
        <w:rPr>
          <w:color w:val="A6A6A6" w:themeColor="background1" w:themeShade="A6"/>
        </w:rPr>
        <w:t xml:space="preserve"> </w:t>
      </w:r>
      <w:r w:rsidR="008443FA" w:rsidRPr="008443FA">
        <w:rPr>
          <w:color w:val="00B050"/>
        </w:rPr>
        <w:t xml:space="preserve">А что за контора-то? </w:t>
      </w:r>
      <w:r w:rsidR="008443FA" w:rsidRPr="008443FA">
        <w:rPr>
          <w:color w:val="00B050"/>
          <w:lang w:val="ru-RU"/>
        </w:rPr>
        <w:t>М</w:t>
      </w:r>
      <w:r>
        <w:t xml:space="preserve">ожет, </w:t>
      </w:r>
      <w:r w:rsidR="008443FA" w:rsidRPr="008443FA">
        <w:rPr>
          <w:color w:val="00B050"/>
          <w:lang w:val="ru-RU"/>
        </w:rPr>
        <w:t>я</w:t>
      </w:r>
      <w:r w:rsidR="008443FA">
        <w:rPr>
          <w:lang w:val="ru-RU"/>
        </w:rPr>
        <w:t xml:space="preserve"> </w:t>
      </w:r>
      <w:r>
        <w:t>закажу что-нибудь у тебя.</w:t>
      </w:r>
    </w:p>
    <w:p w14:paraId="4550D1C8" w14:textId="77777777" w:rsidR="00941D08" w:rsidRDefault="00941D08" w:rsidP="00941D08">
      <w:pPr>
        <w:pStyle w:val="a7"/>
      </w:pPr>
      <w:r>
        <w:t>Масса растерянно смотрит.</w:t>
      </w:r>
    </w:p>
    <w:p w14:paraId="7E4B7CE6" w14:textId="2522DBA3" w:rsidR="00941D08" w:rsidRDefault="00941D08" w:rsidP="00CB6D3B">
      <w:pPr>
        <w:pStyle w:val="a9"/>
      </w:pPr>
      <w:r>
        <w:t>МАССА</w:t>
      </w:r>
    </w:p>
    <w:p w14:paraId="360D652D" w14:textId="57D8762A" w:rsidR="00941D08" w:rsidRPr="008443FA" w:rsidRDefault="00941D08" w:rsidP="00CB6D3B">
      <w:pPr>
        <w:pStyle w:val="ab"/>
        <w:rPr>
          <w:color w:val="00B050"/>
          <w:lang w:val="ru-RU"/>
        </w:rPr>
      </w:pPr>
      <w:r w:rsidRPr="008443FA">
        <w:rPr>
          <w:strike/>
          <w:color w:val="A6A6A6" w:themeColor="background1" w:themeShade="A6"/>
        </w:rPr>
        <w:t>Давай я потом… сообщением скину название, там сложное оно…</w:t>
      </w:r>
      <w:r w:rsidR="008443FA" w:rsidRPr="008443FA">
        <w:rPr>
          <w:color w:val="00B050"/>
          <w:lang w:val="ru-RU"/>
        </w:rPr>
        <w:t xml:space="preserve"> </w:t>
      </w:r>
      <w:r w:rsidR="008443FA" w:rsidRPr="008443FA">
        <w:rPr>
          <w:color w:val="00B050"/>
          <w:lang w:val="ru-RU"/>
        </w:rPr>
        <w:t>Да там, такое… Ля-Пицца какая-то…</w:t>
      </w:r>
    </w:p>
    <w:p w14:paraId="410ADF39" w14:textId="6011624F" w:rsidR="00941D08" w:rsidRDefault="00941D08" w:rsidP="00CB6D3B">
      <w:pPr>
        <w:pStyle w:val="a9"/>
      </w:pPr>
      <w:r>
        <w:t>СТ</w:t>
      </w:r>
      <w:r w:rsidR="00CB6D3B">
        <w:rPr>
          <w:lang w:val="ru-RU"/>
        </w:rPr>
        <w:t>Ё</w:t>
      </w:r>
      <w:r>
        <w:t>ПА</w:t>
      </w:r>
    </w:p>
    <w:p w14:paraId="04AFF7F7" w14:textId="6A0BDC80" w:rsidR="00941D08" w:rsidRPr="008443FA" w:rsidRDefault="00941D08" w:rsidP="00CB6D3B">
      <w:pPr>
        <w:pStyle w:val="ab"/>
        <w:rPr>
          <w:lang w:val="ru-RU"/>
        </w:rPr>
      </w:pPr>
      <w:r>
        <w:t xml:space="preserve">Ну </w:t>
      </w:r>
      <w:r w:rsidRPr="008443FA">
        <w:rPr>
          <w:strike/>
          <w:color w:val="A6A6A6" w:themeColor="background1" w:themeShade="A6"/>
        </w:rPr>
        <w:t>давай-давай, жду</w:t>
      </w:r>
      <w:r w:rsidR="008443FA">
        <w:rPr>
          <w:lang w:val="ru-RU"/>
        </w:rPr>
        <w:t xml:space="preserve"> </w:t>
      </w:r>
      <w:r w:rsidR="008443FA" w:rsidRPr="008443FA">
        <w:rPr>
          <w:color w:val="00B050"/>
          <w:lang w:val="ru-RU"/>
        </w:rPr>
        <w:t>воспользуюсь</w:t>
      </w:r>
      <w:r>
        <w:t xml:space="preserve">. Ладно, </w:t>
      </w:r>
      <w:r w:rsidRPr="008443FA">
        <w:rPr>
          <w:strike/>
          <w:color w:val="A6A6A6" w:themeColor="background1" w:themeShade="A6"/>
        </w:rPr>
        <w:t>до встречи</w:t>
      </w:r>
      <w:r w:rsidR="008443FA" w:rsidRPr="008443FA">
        <w:rPr>
          <w:color w:val="A6A6A6" w:themeColor="background1" w:themeShade="A6"/>
          <w:lang w:val="ru-RU"/>
        </w:rPr>
        <w:t xml:space="preserve"> </w:t>
      </w:r>
      <w:r w:rsidR="008443FA" w:rsidRPr="008443FA">
        <w:rPr>
          <w:color w:val="00B050"/>
          <w:lang w:val="ru-RU"/>
        </w:rPr>
        <w:t>бывайт</w:t>
      </w:r>
      <w:r w:rsidR="008443FA">
        <w:rPr>
          <w:color w:val="00B050"/>
          <w:lang w:val="ru-RU"/>
        </w:rPr>
        <w:t>е</w:t>
      </w:r>
      <w:r>
        <w:t>.</w:t>
      </w:r>
      <w:r w:rsidR="008443FA">
        <w:rPr>
          <w:lang w:val="ru-RU"/>
        </w:rPr>
        <w:t xml:space="preserve"> </w:t>
      </w:r>
      <w:r w:rsidR="008443FA" w:rsidRPr="008443FA">
        <w:rPr>
          <w:color w:val="00B050"/>
          <w:lang w:val="ru-RU"/>
        </w:rPr>
        <w:t>Поехал.</w:t>
      </w:r>
    </w:p>
    <w:p w14:paraId="5D196019" w14:textId="7F81599C" w:rsidR="00941D08" w:rsidRDefault="00941D08" w:rsidP="00941D08">
      <w:pPr>
        <w:pStyle w:val="a7"/>
      </w:pPr>
      <w:r>
        <w:t>Ст</w:t>
      </w:r>
      <w:r w:rsidR="00CB6D3B">
        <w:rPr>
          <w:lang w:val="ru-RU"/>
        </w:rPr>
        <w:t>ё</w:t>
      </w:r>
      <w:r>
        <w:t>па выходит из дома. Вжик рукой подзывает пацанов к компьютеру.</w:t>
      </w:r>
    </w:p>
    <w:p w14:paraId="774328BE" w14:textId="488CD021" w:rsidR="00941D08" w:rsidRDefault="00941D08" w:rsidP="00CB6D3B">
      <w:pPr>
        <w:pStyle w:val="a9"/>
      </w:pPr>
      <w:r>
        <w:t>ВЖИК</w:t>
      </w:r>
    </w:p>
    <w:p w14:paraId="717B02CC" w14:textId="77777777" w:rsidR="00941D08" w:rsidRDefault="00941D08" w:rsidP="00CB6D3B">
      <w:pPr>
        <w:pStyle w:val="ab"/>
      </w:pPr>
      <w:r>
        <w:t>Пацаны, нам первый клиент звонил. Ща…</w:t>
      </w:r>
    </w:p>
    <w:p w14:paraId="12097E84" w14:textId="77777777" w:rsidR="00F968E1" w:rsidRDefault="00941D08" w:rsidP="00941D08">
      <w:pPr>
        <w:pStyle w:val="a7"/>
      </w:pPr>
      <w:r>
        <w:t>Вжик перезванивая по скайпу.</w:t>
      </w:r>
    </w:p>
    <w:p w14:paraId="5917B146" w14:textId="63997AD1" w:rsidR="00941D08" w:rsidRDefault="00CC2BF7" w:rsidP="00941D08">
      <w:pPr>
        <w:pStyle w:val="a7"/>
      </w:pPr>
      <w:r>
        <w:rPr>
          <w:lang w:val="ru-RU"/>
        </w:rPr>
        <w:t>О</w:t>
      </w:r>
      <w:proofErr w:type="spellStart"/>
      <w:r w:rsidR="008338EB">
        <w:t>твечает</w:t>
      </w:r>
      <w:proofErr w:type="spellEnd"/>
      <w:r w:rsidR="00941D08">
        <w:t xml:space="preserve"> женщина </w:t>
      </w:r>
      <w:r w:rsidR="008338EB">
        <w:rPr>
          <w:lang w:val="ru-RU"/>
        </w:rPr>
        <w:t xml:space="preserve">(КЛИЕНТКА) </w:t>
      </w:r>
      <w:r w:rsidR="00941D08">
        <w:t>с фингалом под глазом, вся в слезах.</w:t>
      </w:r>
    </w:p>
    <w:p w14:paraId="1298C767" w14:textId="17274891" w:rsidR="00941D08" w:rsidRDefault="00941D08" w:rsidP="00CB6D3B">
      <w:pPr>
        <w:pStyle w:val="a9"/>
      </w:pPr>
      <w:r>
        <w:t>КЛИЕНТКА</w:t>
      </w:r>
    </w:p>
    <w:p w14:paraId="5C62BE18" w14:textId="77777777" w:rsidR="00941D08" w:rsidRDefault="00941D08" w:rsidP="00CB6D3B">
      <w:pPr>
        <w:pStyle w:val="ab"/>
      </w:pPr>
      <w:r>
        <w:t>Здравствуйте. Я по объявлению. Вы же агентство помощи в сложных ситуациях?</w:t>
      </w:r>
    </w:p>
    <w:p w14:paraId="4EAF4BD4" w14:textId="31887E51" w:rsidR="00941D08" w:rsidRDefault="00941D08" w:rsidP="00CB6D3B">
      <w:pPr>
        <w:pStyle w:val="a9"/>
      </w:pPr>
      <w:r>
        <w:t>ВЖИК</w:t>
      </w:r>
    </w:p>
    <w:p w14:paraId="39D3010F" w14:textId="77777777" w:rsidR="00941D08" w:rsidRDefault="00941D08" w:rsidP="00CB6D3B">
      <w:pPr>
        <w:pStyle w:val="ab"/>
      </w:pPr>
      <w:r>
        <w:t>Да-да. Мы вас слушаем!</w:t>
      </w:r>
    </w:p>
    <w:p w14:paraId="245A69C7" w14:textId="41000BD7" w:rsidR="00941D08" w:rsidRDefault="00941D08" w:rsidP="00CB6D3B">
      <w:pPr>
        <w:pStyle w:val="a9"/>
      </w:pPr>
      <w:r>
        <w:lastRenderedPageBreak/>
        <w:t>КЛИЕНТКА</w:t>
      </w:r>
    </w:p>
    <w:p w14:paraId="1C4DD410" w14:textId="020D95B5" w:rsidR="00941D08" w:rsidRDefault="00941D08" w:rsidP="00CB6D3B">
      <w:pPr>
        <w:pStyle w:val="ab"/>
      </w:pPr>
      <w:r>
        <w:t>Меня зовут Марина Игоревна. У меня пьющий муж, который просто напросто не даёт мне жить. Он избивает, угрожает. Я уже к каким только психологам не обращалась. Вот крайний раз сказали, чтобы я проработала ситуацию, постаралась перенастроить вселенную с фрейма проблемы на фрейм удачи… Я пыталась… А муж белку поймал и меня в окно выкинул. Благо, первый этаж и реш</w:t>
      </w:r>
      <w:r w:rsidR="00CB6D3B">
        <w:rPr>
          <w:lang w:val="ru-RU"/>
        </w:rPr>
        <w:t>ё</w:t>
      </w:r>
      <w:r>
        <w:t>тка. Я в неё врезалась и обратно…</w:t>
      </w:r>
    </w:p>
    <w:p w14:paraId="144A86D0" w14:textId="77777777" w:rsidR="00941D08" w:rsidRDefault="00941D08" w:rsidP="00941D08">
      <w:pPr>
        <w:pStyle w:val="a7"/>
      </w:pPr>
      <w:r>
        <w:t>Пацаны в шоке от услышанного, смотрят друг на друга.</w:t>
      </w:r>
    </w:p>
    <w:p w14:paraId="282C371F" w14:textId="5323824C" w:rsidR="00941D08" w:rsidRDefault="00941D08" w:rsidP="00CB6D3B">
      <w:pPr>
        <w:pStyle w:val="a9"/>
      </w:pPr>
      <w:r>
        <w:t>ВЖИК</w:t>
      </w:r>
    </w:p>
    <w:p w14:paraId="6AAC08C0" w14:textId="77777777" w:rsidR="00941D08" w:rsidRDefault="00941D08" w:rsidP="00CB6D3B">
      <w:pPr>
        <w:pStyle w:val="ab"/>
      </w:pPr>
      <w:r>
        <w:t>Эммм… Ваша проблема, в принципе, ясна и решаема. Нам нужен адрес и его фото.</w:t>
      </w:r>
    </w:p>
    <w:p w14:paraId="2FAE9263" w14:textId="0A228DF1" w:rsidR="00941D08" w:rsidRDefault="00941D08" w:rsidP="00941D08">
      <w:pPr>
        <w:pStyle w:val="a7"/>
      </w:pPr>
      <w:r>
        <w:t>Пацаны на фоне понимающе кивают.</w:t>
      </w:r>
    </w:p>
    <w:p w14:paraId="078E67DD" w14:textId="5320E2ED" w:rsidR="00941D08" w:rsidRDefault="00941D08" w:rsidP="00CB6D3B">
      <w:pPr>
        <w:pStyle w:val="a9"/>
      </w:pPr>
      <w:r>
        <w:t>КЛИЕНТКА</w:t>
      </w:r>
    </w:p>
    <w:p w14:paraId="001E60D4" w14:textId="77777777" w:rsidR="00CB6D3B" w:rsidRDefault="00941D08" w:rsidP="00CB6D3B">
      <w:pPr>
        <w:pStyle w:val="ae"/>
      </w:pPr>
      <w:r>
        <w:t>(</w:t>
      </w:r>
      <w:r w:rsidR="00CB6D3B">
        <w:t>у</w:t>
      </w:r>
      <w:r>
        <w:t>дивлённо)</w:t>
      </w:r>
    </w:p>
    <w:p w14:paraId="4F84EBB7" w14:textId="7BA4E627" w:rsidR="00941D08" w:rsidRDefault="00941D08" w:rsidP="00CB6D3B">
      <w:pPr>
        <w:pStyle w:val="ab"/>
      </w:pPr>
      <w:r>
        <w:t>Простите, а как это поможет? Ведь он не хочет с психологами общаться.</w:t>
      </w:r>
    </w:p>
    <w:p w14:paraId="2509CA7C" w14:textId="5732B635" w:rsidR="00941D08" w:rsidRDefault="00941D08" w:rsidP="00CB6D3B">
      <w:pPr>
        <w:pStyle w:val="a9"/>
      </w:pPr>
      <w:r>
        <w:t>ЧАК</w:t>
      </w:r>
    </w:p>
    <w:p w14:paraId="59CEC2E4" w14:textId="77777777" w:rsidR="00941D08" w:rsidRDefault="00941D08" w:rsidP="00CB6D3B">
      <w:pPr>
        <w:pStyle w:val="ab"/>
      </w:pPr>
      <w:r>
        <w:t>Поверьте, наши психологи с ним долго общаться не будут!</w:t>
      </w:r>
    </w:p>
    <w:p w14:paraId="3F30C7FA" w14:textId="3953AADD" w:rsidR="00941D08" w:rsidRDefault="00941D08" w:rsidP="00CB6D3B">
      <w:pPr>
        <w:pStyle w:val="a9"/>
      </w:pPr>
      <w:r>
        <w:t>КЛИЕНТКА</w:t>
      </w:r>
    </w:p>
    <w:p w14:paraId="5C9CB534" w14:textId="549F71D8" w:rsidR="00941D08" w:rsidRDefault="00941D08" w:rsidP="00CB6D3B">
      <w:pPr>
        <w:pStyle w:val="ab"/>
      </w:pPr>
      <w:r>
        <w:t xml:space="preserve">Ну ладно… записывайте адрес… Южная </w:t>
      </w:r>
      <w:r w:rsidR="00CB6D3B">
        <w:rPr>
          <w:lang w:val="ru-RU"/>
        </w:rPr>
        <w:t>двадцать семь</w:t>
      </w:r>
      <w:r>
        <w:t xml:space="preserve">, квартира </w:t>
      </w:r>
      <w:r w:rsidR="00CB6D3B">
        <w:rPr>
          <w:lang w:val="ru-RU"/>
        </w:rPr>
        <w:t>сто шестьдесят восемь</w:t>
      </w:r>
      <w:r>
        <w:t>. Вот его фото.</w:t>
      </w:r>
    </w:p>
    <w:p w14:paraId="7A8550BC" w14:textId="77777777" w:rsidR="00941D08" w:rsidRDefault="00941D08" w:rsidP="00941D08">
      <w:pPr>
        <w:pStyle w:val="a7"/>
      </w:pPr>
      <w:r>
        <w:t>Пацаны записывают адрес. Смотрят на фото.</w:t>
      </w:r>
    </w:p>
    <w:p w14:paraId="068A3153" w14:textId="02E0861A" w:rsidR="00941D08" w:rsidRDefault="00941D08" w:rsidP="00CB6D3B">
      <w:pPr>
        <w:pStyle w:val="a9"/>
      </w:pPr>
      <w:r>
        <w:t>КЛИЕНТКА</w:t>
      </w:r>
    </w:p>
    <w:p w14:paraId="61F1BED9" w14:textId="77777777" w:rsidR="00941D08" w:rsidRDefault="00941D08" w:rsidP="00CC4603">
      <w:pPr>
        <w:pStyle w:val="ab"/>
      </w:pPr>
      <w:r>
        <w:t xml:space="preserve">А на что упор будет? Тренинги? Проработка жизненного </w:t>
      </w:r>
      <w:proofErr w:type="spellStart"/>
      <w:r>
        <w:t>опы</w:t>
      </w:r>
      <w:proofErr w:type="spellEnd"/>
      <w:r>
        <w:t>…</w:t>
      </w:r>
    </w:p>
    <w:p w14:paraId="5CEB5B24" w14:textId="77777777" w:rsidR="00941D08" w:rsidRDefault="00941D08" w:rsidP="00941D08">
      <w:pPr>
        <w:pStyle w:val="a7"/>
      </w:pPr>
      <w:r>
        <w:t>Пацаны отключают видеосвязь.</w:t>
      </w:r>
    </w:p>
    <w:p w14:paraId="37FA48C6" w14:textId="12338112" w:rsidR="00941D08" w:rsidRDefault="00941D08" w:rsidP="00CB6D3B">
      <w:pPr>
        <w:pStyle w:val="a9"/>
      </w:pPr>
      <w:r>
        <w:t>ВЖИК</w:t>
      </w:r>
    </w:p>
    <w:p w14:paraId="43934FCF" w14:textId="2217F579" w:rsidR="00941D08" w:rsidRDefault="00941D08" w:rsidP="00CC4603">
      <w:pPr>
        <w:pStyle w:val="ab"/>
      </w:pPr>
      <w:r>
        <w:t>Ну вот</w:t>
      </w:r>
      <w:r w:rsidR="003626DA">
        <w:rPr>
          <w:lang w:val="ru-RU"/>
        </w:rPr>
        <w:t>,</w:t>
      </w:r>
      <w:r>
        <w:t xml:space="preserve"> пацаны, погнали на работу.</w:t>
      </w:r>
    </w:p>
    <w:p w14:paraId="3F93C972" w14:textId="4C14587B" w:rsidR="00941D08" w:rsidRDefault="00941D08" w:rsidP="00CB6D3B">
      <w:pPr>
        <w:pStyle w:val="a9"/>
      </w:pPr>
      <w:r>
        <w:lastRenderedPageBreak/>
        <w:t>ФИЛ</w:t>
      </w:r>
    </w:p>
    <w:p w14:paraId="65DB8F3A" w14:textId="77777777" w:rsidR="00941D08" w:rsidRDefault="00941D08" w:rsidP="00CC4603">
      <w:pPr>
        <w:pStyle w:val="ab"/>
      </w:pPr>
      <w:r>
        <w:t>Слушай, ну ништяк работа. И считай не криминал, а просто помощь в сложной жизненной ситуации. Только давайте без меня сегодня, мне с Дашкой встретиться нужно.</w:t>
      </w:r>
    </w:p>
    <w:p w14:paraId="64553750" w14:textId="64D8A269" w:rsidR="00941D08" w:rsidRDefault="00941D08" w:rsidP="00CB6D3B">
      <w:pPr>
        <w:pStyle w:val="a9"/>
      </w:pPr>
      <w:r>
        <w:t>ВЖИК</w:t>
      </w:r>
    </w:p>
    <w:p w14:paraId="366D855F" w14:textId="77777777" w:rsidR="00941D08" w:rsidRDefault="00941D08" w:rsidP="00CC4603">
      <w:pPr>
        <w:pStyle w:val="ab"/>
      </w:pPr>
      <w:r>
        <w:t>Ну вот, первый рабочий день, а он прогуливает. Смотри Фил, уволю…</w:t>
      </w:r>
    </w:p>
    <w:p w14:paraId="0FE9113E" w14:textId="49B81795" w:rsidR="00941D08" w:rsidRDefault="00941D08" w:rsidP="00CB6D3B">
      <w:pPr>
        <w:pStyle w:val="a9"/>
      </w:pPr>
      <w:r>
        <w:t>ФИЛ</w:t>
      </w:r>
    </w:p>
    <w:p w14:paraId="4BC854D7" w14:textId="77777777" w:rsidR="00941D08" w:rsidRDefault="00941D08" w:rsidP="00CC4603">
      <w:pPr>
        <w:pStyle w:val="ab"/>
      </w:pPr>
      <w:r>
        <w:t>Вжик, ты так-то не борзей!</w:t>
      </w:r>
    </w:p>
    <w:p w14:paraId="5FDB79E6" w14:textId="22A269FA" w:rsidR="00941D08" w:rsidRDefault="00941D08" w:rsidP="00CB6D3B">
      <w:pPr>
        <w:pStyle w:val="a9"/>
      </w:pPr>
      <w:r>
        <w:t>ВЖИК</w:t>
      </w:r>
    </w:p>
    <w:p w14:paraId="3EB48775" w14:textId="77777777" w:rsidR="00941D08" w:rsidRDefault="00941D08" w:rsidP="00CC4603">
      <w:pPr>
        <w:pStyle w:val="ab"/>
      </w:pPr>
      <w:r>
        <w:t>Да ладно-ладно, шучу…</w:t>
      </w:r>
    </w:p>
    <w:p w14:paraId="30C2E10D" w14:textId="77777777" w:rsidR="00941D08" w:rsidRDefault="00941D08" w:rsidP="00941D08">
      <w:pPr>
        <w:pStyle w:val="a7"/>
      </w:pPr>
      <w:r>
        <w:t>Пацаны собираются и уходят.</w:t>
      </w:r>
    </w:p>
    <w:p w14:paraId="294C1219" w14:textId="0DBE32F3" w:rsidR="00941D08" w:rsidRPr="008443FA" w:rsidRDefault="00CC4603" w:rsidP="0042401A">
      <w:pPr>
        <w:pStyle w:val="a6"/>
        <w:rPr>
          <w:strike/>
          <w:color w:val="A6A6A6" w:themeColor="background1" w:themeShade="A6"/>
        </w:rPr>
      </w:pPr>
      <w:r w:rsidRPr="008443FA">
        <w:rPr>
          <w:strike/>
          <w:color w:val="A6A6A6" w:themeColor="background1" w:themeShade="A6"/>
        </w:rPr>
        <w:t>15-1</w:t>
      </w:r>
      <w:r w:rsidR="000A2289" w:rsidRPr="008443FA">
        <w:rPr>
          <w:strike/>
          <w:color w:val="A6A6A6" w:themeColor="background1" w:themeShade="A6"/>
        </w:rPr>
        <w:t>2</w:t>
      </w:r>
      <w:r w:rsidRPr="008443FA">
        <w:rPr>
          <w:strike/>
          <w:color w:val="A6A6A6" w:themeColor="background1" w:themeShade="A6"/>
        </w:rPr>
        <w:t>.</w:t>
      </w:r>
      <w:r w:rsidRPr="008443FA">
        <w:rPr>
          <w:strike/>
          <w:color w:val="A6A6A6" w:themeColor="background1" w:themeShade="A6"/>
        </w:rPr>
        <w:tab/>
      </w:r>
      <w:r w:rsidR="0042401A" w:rsidRPr="008443FA">
        <w:rPr>
          <w:strike/>
          <w:color w:val="A6A6A6" w:themeColor="background1" w:themeShade="A6"/>
        </w:rPr>
        <w:t>НАТ</w:t>
      </w:r>
      <w:r w:rsidR="00941D08" w:rsidRPr="008443FA">
        <w:rPr>
          <w:strike/>
          <w:color w:val="A6A6A6" w:themeColor="background1" w:themeShade="A6"/>
        </w:rPr>
        <w:t xml:space="preserve">. КРЫША ВЫСОТНОГО ЗДАНИЯ </w:t>
      </w:r>
      <w:r w:rsidRPr="008443FA">
        <w:rPr>
          <w:strike/>
          <w:color w:val="A6A6A6" w:themeColor="background1" w:themeShade="A6"/>
        </w:rPr>
        <w:t>–</w:t>
      </w:r>
      <w:r w:rsidR="00941D08" w:rsidRPr="008443FA">
        <w:rPr>
          <w:strike/>
          <w:color w:val="A6A6A6" w:themeColor="background1" w:themeShade="A6"/>
        </w:rPr>
        <w:t xml:space="preserve"> ВЕЧЕР</w:t>
      </w:r>
    </w:p>
    <w:p w14:paraId="6A333042" w14:textId="77777777" w:rsidR="00941D08" w:rsidRPr="008443FA" w:rsidRDefault="00941D08" w:rsidP="003A1933">
      <w:pPr>
        <w:pStyle w:val="a7"/>
        <w:keepNext/>
        <w:keepLines/>
        <w:rPr>
          <w:strike/>
          <w:color w:val="A6A6A6" w:themeColor="background1" w:themeShade="A6"/>
        </w:rPr>
      </w:pPr>
      <w:r w:rsidRPr="008443FA">
        <w:rPr>
          <w:strike/>
          <w:color w:val="A6A6A6" w:themeColor="background1" w:themeShade="A6"/>
        </w:rPr>
        <w:t>Фил стоит на крыше с двумя бомжами.</w:t>
      </w:r>
    </w:p>
    <w:p w14:paraId="7DB9F908" w14:textId="665F1EF3" w:rsidR="00941D08" w:rsidRPr="008443FA" w:rsidRDefault="00941D08" w:rsidP="00CC4603">
      <w:pPr>
        <w:pStyle w:val="a9"/>
        <w:rPr>
          <w:strike/>
          <w:color w:val="A6A6A6" w:themeColor="background1" w:themeShade="A6"/>
        </w:rPr>
      </w:pPr>
      <w:r w:rsidRPr="008443FA">
        <w:rPr>
          <w:strike/>
          <w:color w:val="A6A6A6" w:themeColor="background1" w:themeShade="A6"/>
        </w:rPr>
        <w:t>БОМЖ 1</w:t>
      </w:r>
    </w:p>
    <w:p w14:paraId="5308AF76" w14:textId="77777777" w:rsidR="00941D08" w:rsidRPr="008443FA" w:rsidRDefault="00941D08" w:rsidP="00CC4603">
      <w:pPr>
        <w:pStyle w:val="ab"/>
        <w:rPr>
          <w:strike/>
          <w:color w:val="A6A6A6" w:themeColor="background1" w:themeShade="A6"/>
        </w:rPr>
      </w:pPr>
      <w:r w:rsidRPr="008443FA">
        <w:rPr>
          <w:strike/>
          <w:color w:val="A6A6A6" w:themeColor="background1" w:themeShade="A6"/>
        </w:rPr>
        <w:t>Мужик, тебе прям приспичило именно на этой крыше свидание забабахать, а!? Мы сюда еле прорвались.</w:t>
      </w:r>
    </w:p>
    <w:p w14:paraId="43CEE084" w14:textId="48CF47F7" w:rsidR="00941D08" w:rsidRPr="008443FA" w:rsidRDefault="00941D08" w:rsidP="00CC4603">
      <w:pPr>
        <w:pStyle w:val="a9"/>
        <w:rPr>
          <w:strike/>
          <w:color w:val="A6A6A6" w:themeColor="background1" w:themeShade="A6"/>
        </w:rPr>
      </w:pPr>
      <w:r w:rsidRPr="008443FA">
        <w:rPr>
          <w:strike/>
          <w:color w:val="A6A6A6" w:themeColor="background1" w:themeShade="A6"/>
        </w:rPr>
        <w:t>ФИЛ</w:t>
      </w:r>
    </w:p>
    <w:p w14:paraId="6A830223" w14:textId="77777777" w:rsidR="00941D08" w:rsidRPr="008443FA" w:rsidRDefault="00941D08" w:rsidP="00CC4603">
      <w:pPr>
        <w:pStyle w:val="ab"/>
        <w:rPr>
          <w:strike/>
          <w:color w:val="A6A6A6" w:themeColor="background1" w:themeShade="A6"/>
        </w:rPr>
      </w:pPr>
      <w:r w:rsidRPr="008443FA">
        <w:rPr>
          <w:strike/>
          <w:color w:val="A6A6A6" w:themeColor="background1" w:themeShade="A6"/>
        </w:rPr>
        <w:t>Попробуйте потом ещё раз прорваться, ладно?</w:t>
      </w:r>
    </w:p>
    <w:p w14:paraId="534611D7" w14:textId="3312924A" w:rsidR="00941D08" w:rsidRPr="008443FA" w:rsidRDefault="00941D08" w:rsidP="00941D08">
      <w:pPr>
        <w:pStyle w:val="a7"/>
        <w:rPr>
          <w:strike/>
          <w:color w:val="A6A6A6" w:themeColor="background1" w:themeShade="A6"/>
        </w:rPr>
      </w:pPr>
      <w:r w:rsidRPr="008443FA">
        <w:rPr>
          <w:strike/>
          <w:color w:val="A6A6A6" w:themeColor="background1" w:themeShade="A6"/>
        </w:rPr>
        <w:t>Фил даёт бомжам тысячу. Они переглядываются.</w:t>
      </w:r>
    </w:p>
    <w:p w14:paraId="0B6A7B66" w14:textId="30CD691C" w:rsidR="00941D08" w:rsidRPr="008443FA" w:rsidRDefault="00941D08" w:rsidP="00CC4603">
      <w:pPr>
        <w:pStyle w:val="a9"/>
        <w:rPr>
          <w:strike/>
          <w:color w:val="A6A6A6" w:themeColor="background1" w:themeShade="A6"/>
        </w:rPr>
      </w:pPr>
      <w:r w:rsidRPr="008443FA">
        <w:rPr>
          <w:strike/>
          <w:color w:val="A6A6A6" w:themeColor="background1" w:themeShade="A6"/>
        </w:rPr>
        <w:t>БОМЖ 2</w:t>
      </w:r>
    </w:p>
    <w:p w14:paraId="68BF608C" w14:textId="617F3F3E" w:rsidR="00CC4603" w:rsidRPr="008443FA" w:rsidRDefault="00941D08" w:rsidP="003626DA">
      <w:pPr>
        <w:pStyle w:val="ab"/>
        <w:keepNext/>
        <w:rPr>
          <w:strike/>
          <w:color w:val="A6A6A6" w:themeColor="background1" w:themeShade="A6"/>
          <w:lang w:val="ru-RU"/>
        </w:rPr>
      </w:pPr>
      <w:r w:rsidRPr="008443FA">
        <w:rPr>
          <w:strike/>
          <w:color w:val="A6A6A6" w:themeColor="background1" w:themeShade="A6"/>
        </w:rPr>
        <w:t>Я прошу вас понять нас правильно, уважаемый, но мы тут отбабахали трёхзвездочный отель</w:t>
      </w:r>
      <w:r w:rsidR="003626DA" w:rsidRPr="008443FA">
        <w:rPr>
          <w:strike/>
          <w:color w:val="A6A6A6" w:themeColor="background1" w:themeShade="A6"/>
          <w:lang w:val="ru-RU"/>
        </w:rPr>
        <w:t>.</w:t>
      </w:r>
    </w:p>
    <w:p w14:paraId="34F6703B" w14:textId="77777777" w:rsidR="00CC4603" w:rsidRPr="008443FA" w:rsidRDefault="00941D08" w:rsidP="00CC4603">
      <w:pPr>
        <w:pStyle w:val="ae"/>
        <w:rPr>
          <w:strike/>
          <w:color w:val="A6A6A6" w:themeColor="background1" w:themeShade="A6"/>
        </w:rPr>
      </w:pPr>
      <w:r w:rsidRPr="008443FA">
        <w:rPr>
          <w:strike/>
          <w:color w:val="A6A6A6" w:themeColor="background1" w:themeShade="A6"/>
        </w:rPr>
        <w:t>(показывают на матрас, под навесом)</w:t>
      </w:r>
    </w:p>
    <w:p w14:paraId="77F12CB6" w14:textId="29336D57" w:rsidR="00941D08" w:rsidRPr="008443FA" w:rsidRDefault="00941D08" w:rsidP="00CC4603">
      <w:pPr>
        <w:pStyle w:val="ab"/>
        <w:rPr>
          <w:strike/>
          <w:color w:val="A6A6A6" w:themeColor="background1" w:themeShade="A6"/>
        </w:rPr>
      </w:pPr>
      <w:r w:rsidRPr="008443FA">
        <w:rPr>
          <w:strike/>
          <w:color w:val="A6A6A6" w:themeColor="background1" w:themeShade="A6"/>
        </w:rPr>
        <w:t>Поэтому накинь ещё пятисоточку…</w:t>
      </w:r>
    </w:p>
    <w:p w14:paraId="5F40859A" w14:textId="42274790" w:rsidR="00941D08" w:rsidRPr="008443FA" w:rsidRDefault="00941D08" w:rsidP="00CC4603">
      <w:pPr>
        <w:pStyle w:val="a9"/>
        <w:rPr>
          <w:strike/>
          <w:color w:val="A6A6A6" w:themeColor="background1" w:themeShade="A6"/>
        </w:rPr>
      </w:pPr>
      <w:r w:rsidRPr="008443FA">
        <w:rPr>
          <w:strike/>
          <w:color w:val="A6A6A6" w:themeColor="background1" w:themeShade="A6"/>
        </w:rPr>
        <w:t>ФИЛ</w:t>
      </w:r>
    </w:p>
    <w:p w14:paraId="7EDC8DA4" w14:textId="10B2B925" w:rsidR="00941D08" w:rsidRPr="008443FA" w:rsidRDefault="00941D08" w:rsidP="00CC4603">
      <w:pPr>
        <w:pStyle w:val="ab"/>
        <w:rPr>
          <w:strike/>
          <w:color w:val="A6A6A6" w:themeColor="background1" w:themeShade="A6"/>
        </w:rPr>
      </w:pPr>
      <w:r w:rsidRPr="008443FA">
        <w:rPr>
          <w:strike/>
          <w:color w:val="A6A6A6" w:themeColor="background1" w:themeShade="A6"/>
        </w:rPr>
        <w:t>Ну какой же это тр</w:t>
      </w:r>
      <w:r w:rsidR="00CC4603" w:rsidRPr="008443FA">
        <w:rPr>
          <w:strike/>
          <w:color w:val="A6A6A6" w:themeColor="background1" w:themeShade="A6"/>
          <w:lang w:val="ru-RU"/>
        </w:rPr>
        <w:t>ё</w:t>
      </w:r>
      <w:r w:rsidRPr="008443FA">
        <w:rPr>
          <w:strike/>
          <w:color w:val="A6A6A6" w:themeColor="background1" w:themeShade="A6"/>
        </w:rPr>
        <w:t>хзвездочный? У вас мини-бар пустой. Идите закуп</w:t>
      </w:r>
      <w:r w:rsidR="003626DA" w:rsidRPr="008443FA">
        <w:rPr>
          <w:strike/>
          <w:color w:val="A6A6A6" w:themeColor="background1" w:themeShade="A6"/>
          <w:lang w:val="ru-RU"/>
        </w:rPr>
        <w:t>и</w:t>
      </w:r>
      <w:r w:rsidRPr="008443FA">
        <w:rPr>
          <w:strike/>
          <w:color w:val="A6A6A6" w:themeColor="background1" w:themeShade="A6"/>
        </w:rPr>
        <w:t>тесь…</w:t>
      </w:r>
    </w:p>
    <w:p w14:paraId="7C07F04D" w14:textId="77777777" w:rsidR="00941D08" w:rsidRPr="008443FA" w:rsidRDefault="00941D08" w:rsidP="00941D08">
      <w:pPr>
        <w:pStyle w:val="a7"/>
        <w:rPr>
          <w:strike/>
          <w:color w:val="A6A6A6" w:themeColor="background1" w:themeShade="A6"/>
        </w:rPr>
      </w:pPr>
      <w:r w:rsidRPr="008443FA">
        <w:rPr>
          <w:strike/>
          <w:color w:val="A6A6A6" w:themeColor="background1" w:themeShade="A6"/>
        </w:rPr>
        <w:t>Фил протягивает ещё тысячу. Радостные бомжи забирают деньги.</w:t>
      </w:r>
    </w:p>
    <w:p w14:paraId="25B01317" w14:textId="3EF5F013" w:rsidR="00941D08" w:rsidRPr="008443FA" w:rsidRDefault="00941D08" w:rsidP="00CC4603">
      <w:pPr>
        <w:pStyle w:val="a9"/>
        <w:rPr>
          <w:strike/>
          <w:color w:val="A6A6A6" w:themeColor="background1" w:themeShade="A6"/>
        </w:rPr>
      </w:pPr>
      <w:r w:rsidRPr="008443FA">
        <w:rPr>
          <w:strike/>
          <w:color w:val="A6A6A6" w:themeColor="background1" w:themeShade="A6"/>
        </w:rPr>
        <w:lastRenderedPageBreak/>
        <w:t>БОМЖ 1</w:t>
      </w:r>
    </w:p>
    <w:p w14:paraId="48354D61" w14:textId="77777777" w:rsidR="00941D08" w:rsidRPr="008443FA" w:rsidRDefault="00941D08" w:rsidP="00CC4603">
      <w:pPr>
        <w:pStyle w:val="ab"/>
        <w:rPr>
          <w:strike/>
          <w:color w:val="A6A6A6" w:themeColor="background1" w:themeShade="A6"/>
        </w:rPr>
      </w:pPr>
      <w:r w:rsidRPr="008443FA">
        <w:rPr>
          <w:strike/>
          <w:color w:val="A6A6A6" w:themeColor="background1" w:themeShade="A6"/>
        </w:rPr>
        <w:t>Вэлком в наш отель!</w:t>
      </w:r>
    </w:p>
    <w:p w14:paraId="63F6B856" w14:textId="77777777" w:rsidR="00941D08" w:rsidRPr="008443FA" w:rsidRDefault="00941D08" w:rsidP="00941D08">
      <w:pPr>
        <w:pStyle w:val="a7"/>
        <w:rPr>
          <w:strike/>
          <w:color w:val="A6A6A6" w:themeColor="background1" w:themeShade="A6"/>
        </w:rPr>
      </w:pPr>
      <w:r w:rsidRPr="008443FA">
        <w:rPr>
          <w:strike/>
          <w:color w:val="A6A6A6" w:themeColor="background1" w:themeShade="A6"/>
        </w:rPr>
        <w:t xml:space="preserve">Фил </w:t>
      </w:r>
      <w:proofErr w:type="spellStart"/>
      <w:r w:rsidRPr="008443FA">
        <w:rPr>
          <w:strike/>
          <w:color w:val="A6A6A6" w:themeColor="background1" w:themeShade="A6"/>
        </w:rPr>
        <w:t>достает</w:t>
      </w:r>
      <w:proofErr w:type="spellEnd"/>
      <w:r w:rsidRPr="008443FA">
        <w:rPr>
          <w:strike/>
          <w:color w:val="A6A6A6" w:themeColor="background1" w:themeShade="A6"/>
        </w:rPr>
        <w:t xml:space="preserve"> из пакета вино, свечи, расставляет всё красиво.</w:t>
      </w:r>
    </w:p>
    <w:p w14:paraId="33BD8D7F" w14:textId="77777777" w:rsidR="00941D08" w:rsidRPr="008443FA" w:rsidRDefault="00941D08" w:rsidP="00CC4603">
      <w:pPr>
        <w:pStyle w:val="a9"/>
        <w:rPr>
          <w:strike/>
          <w:color w:val="A6A6A6" w:themeColor="background1" w:themeShade="A6"/>
        </w:rPr>
      </w:pPr>
      <w:r w:rsidRPr="008443FA">
        <w:rPr>
          <w:strike/>
          <w:color w:val="A6A6A6" w:themeColor="background1" w:themeShade="A6"/>
        </w:rPr>
        <w:t>БОМЖ 2</w:t>
      </w:r>
    </w:p>
    <w:p w14:paraId="7B3AB9CC" w14:textId="0B0AADE3" w:rsidR="00941D08" w:rsidRPr="008443FA" w:rsidRDefault="00941D08" w:rsidP="00CC4603">
      <w:pPr>
        <w:pStyle w:val="ab"/>
        <w:rPr>
          <w:strike/>
          <w:color w:val="A6A6A6" w:themeColor="background1" w:themeShade="A6"/>
        </w:rPr>
      </w:pPr>
      <w:r w:rsidRPr="008443FA">
        <w:rPr>
          <w:strike/>
          <w:color w:val="A6A6A6" w:themeColor="background1" w:themeShade="A6"/>
        </w:rPr>
        <w:t>Уважаемый, только бутылочку потом не выбрасывай…</w:t>
      </w:r>
    </w:p>
    <w:p w14:paraId="443A5215" w14:textId="49E1291F" w:rsidR="0085771E" w:rsidRDefault="00CC4603" w:rsidP="001404FD">
      <w:pPr>
        <w:pStyle w:val="a6"/>
      </w:pPr>
      <w:r>
        <w:t>15-1</w:t>
      </w:r>
      <w:r w:rsidR="000A2289">
        <w:t>3</w:t>
      </w:r>
      <w:r>
        <w:t>.</w:t>
      </w:r>
      <w:r>
        <w:tab/>
      </w:r>
      <w:r w:rsidR="0042401A">
        <w:t>НАТ</w:t>
      </w:r>
      <w:r w:rsidR="00941D08">
        <w:t xml:space="preserve">.  </w:t>
      </w:r>
      <w:r w:rsidR="0085771E">
        <w:t>ДЖИП КИЛЛЕРА</w:t>
      </w:r>
      <w:r w:rsidR="0042401A">
        <w:t xml:space="preserve"> </w:t>
      </w:r>
      <w:r w:rsidR="001404FD">
        <w:t>(</w:t>
      </w:r>
      <w:r w:rsidR="001404FD" w:rsidRPr="001404FD">
        <w:rPr>
          <w:caps w:val="0"/>
        </w:rPr>
        <w:t>в движении</w:t>
      </w:r>
      <w:r w:rsidR="001404FD">
        <w:t xml:space="preserve">) </w:t>
      </w:r>
      <w:r w:rsidR="00CC2BF7">
        <w:t xml:space="preserve">/ ИНТ. ОТДЕЛ ПОЛИЦИИ </w:t>
      </w:r>
      <w:r w:rsidR="0085771E">
        <w:t>–</w:t>
      </w:r>
      <w:r w:rsidR="0085771E" w:rsidRPr="0085771E">
        <w:t xml:space="preserve"> </w:t>
      </w:r>
      <w:r w:rsidR="008443FA" w:rsidRPr="008443FA">
        <w:rPr>
          <w:color w:val="00B050"/>
        </w:rPr>
        <w:t>ДЕНЬ</w:t>
      </w:r>
    </w:p>
    <w:p w14:paraId="0E16A087" w14:textId="77777777" w:rsidR="0085771E" w:rsidRPr="003A1933" w:rsidRDefault="00941D08" w:rsidP="003A1933">
      <w:pPr>
        <w:pStyle w:val="a7"/>
        <w:keepNext/>
        <w:keepLines/>
      </w:pPr>
      <w:r>
        <w:t xml:space="preserve">Пацаны едут в машине. Массе поступает звонок. </w:t>
      </w:r>
      <w:r w:rsidR="0085771E" w:rsidRPr="003A1933">
        <w:t>Это Стёпа.</w:t>
      </w:r>
    </w:p>
    <w:p w14:paraId="71D54020" w14:textId="5151C44F" w:rsidR="00941D08" w:rsidRPr="0085771E" w:rsidRDefault="0085771E" w:rsidP="0085771E">
      <w:pPr>
        <w:pStyle w:val="afa"/>
      </w:pPr>
      <w:r>
        <w:t>СПЛИТ</w:t>
      </w:r>
    </w:p>
    <w:p w14:paraId="40BC3588" w14:textId="09EA052D" w:rsidR="00941D08" w:rsidRDefault="00941D08" w:rsidP="0085771E">
      <w:pPr>
        <w:pStyle w:val="a9"/>
      </w:pPr>
      <w:r>
        <w:t>МАССА</w:t>
      </w:r>
    </w:p>
    <w:p w14:paraId="6662130D" w14:textId="77777777" w:rsidR="00941D08" w:rsidRDefault="00941D08" w:rsidP="0085771E">
      <w:pPr>
        <w:pStyle w:val="ab"/>
      </w:pPr>
      <w:r>
        <w:t>Да, брат!</w:t>
      </w:r>
    </w:p>
    <w:p w14:paraId="033E4047" w14:textId="6892E4D8" w:rsidR="00941D08" w:rsidRDefault="00941D08" w:rsidP="0085771E">
      <w:pPr>
        <w:pStyle w:val="a9"/>
      </w:pPr>
      <w:r>
        <w:t>СТЁПА</w:t>
      </w:r>
    </w:p>
    <w:p w14:paraId="2121E7A1" w14:textId="77777777" w:rsidR="00941D08" w:rsidRDefault="00941D08" w:rsidP="0085771E">
      <w:pPr>
        <w:pStyle w:val="ab"/>
      </w:pPr>
      <w:r>
        <w:t>Алё, Олег. А ты сейчас занят?</w:t>
      </w:r>
    </w:p>
    <w:p w14:paraId="24F333AE" w14:textId="1D09EEFB" w:rsidR="00941D08" w:rsidRDefault="00941D08" w:rsidP="0085771E">
      <w:pPr>
        <w:pStyle w:val="a9"/>
      </w:pPr>
      <w:r>
        <w:t>МАССА</w:t>
      </w:r>
    </w:p>
    <w:p w14:paraId="51568005" w14:textId="77777777" w:rsidR="0085771E" w:rsidRDefault="00941D08" w:rsidP="00CC2BF7">
      <w:pPr>
        <w:pStyle w:val="ab"/>
        <w:keepNext/>
      </w:pPr>
      <w:r>
        <w:t>По работе еду. Нужно одному клиенту, дать в щи…</w:t>
      </w:r>
    </w:p>
    <w:p w14:paraId="489C3407" w14:textId="77777777" w:rsidR="0085771E" w:rsidRDefault="00941D08" w:rsidP="0085771E">
      <w:pPr>
        <w:pStyle w:val="ae"/>
      </w:pPr>
      <w:r>
        <w:t>(пацаны оглядываются)</w:t>
      </w:r>
    </w:p>
    <w:p w14:paraId="173FDB68" w14:textId="2D9BAF2E" w:rsidR="00941D08" w:rsidRDefault="00941D08" w:rsidP="0085771E">
      <w:pPr>
        <w:pStyle w:val="ab"/>
      </w:pPr>
      <w:r>
        <w:t>ну в смысле щи заказал…</w:t>
      </w:r>
    </w:p>
    <w:p w14:paraId="51CCBDB9" w14:textId="56668E7B" w:rsidR="00941D08" w:rsidRDefault="00941D08" w:rsidP="0085771E">
      <w:pPr>
        <w:pStyle w:val="a9"/>
      </w:pPr>
      <w:r>
        <w:t>СТ</w:t>
      </w:r>
      <w:r w:rsidR="003626DA">
        <w:rPr>
          <w:lang w:val="ru-RU"/>
        </w:rPr>
        <w:t>Ё</w:t>
      </w:r>
      <w:r>
        <w:t>ПА</w:t>
      </w:r>
    </w:p>
    <w:p w14:paraId="57214C75" w14:textId="77777777" w:rsidR="00941D08" w:rsidRDefault="00941D08" w:rsidP="0085771E">
      <w:pPr>
        <w:pStyle w:val="ab"/>
      </w:pPr>
      <w:r>
        <w:t>Я там у тебя в компании пиццу заказал. Может, привезёшь?</w:t>
      </w:r>
    </w:p>
    <w:p w14:paraId="29E7A808" w14:textId="77777777" w:rsidR="00941D08" w:rsidRDefault="00941D08" w:rsidP="00941D08">
      <w:pPr>
        <w:pStyle w:val="a7"/>
      </w:pPr>
      <w:r>
        <w:t>Масса в шоке.</w:t>
      </w:r>
    </w:p>
    <w:p w14:paraId="232375C5" w14:textId="337EFE1F" w:rsidR="00941D08" w:rsidRDefault="00941D08" w:rsidP="0085771E">
      <w:pPr>
        <w:pStyle w:val="a9"/>
      </w:pPr>
      <w:r>
        <w:t>МАССА</w:t>
      </w:r>
    </w:p>
    <w:p w14:paraId="332B4BBD" w14:textId="77777777" w:rsidR="00941D08" w:rsidRDefault="00941D08" w:rsidP="0085771E">
      <w:pPr>
        <w:pStyle w:val="ab"/>
      </w:pPr>
      <w:r>
        <w:t>Что, прямо сейчас? Просто щи в Монино заказали, пока доеду на велосипеде…</w:t>
      </w:r>
    </w:p>
    <w:p w14:paraId="6DEA4A15" w14:textId="1BF0B0AE" w:rsidR="00941D08" w:rsidRDefault="00941D08" w:rsidP="0085771E">
      <w:pPr>
        <w:pStyle w:val="a9"/>
      </w:pPr>
      <w:r>
        <w:t>СТ</w:t>
      </w:r>
      <w:r w:rsidR="003626DA">
        <w:rPr>
          <w:lang w:val="ru-RU"/>
        </w:rPr>
        <w:t>Ё</w:t>
      </w:r>
      <w:r>
        <w:t>ПА</w:t>
      </w:r>
    </w:p>
    <w:p w14:paraId="2E69FA21" w14:textId="77777777" w:rsidR="00941D08" w:rsidRDefault="00941D08" w:rsidP="0085771E">
      <w:pPr>
        <w:pStyle w:val="ab"/>
      </w:pPr>
      <w:r>
        <w:t>А, может, ты на велосипеде по ушам мне ездишь?!</w:t>
      </w:r>
    </w:p>
    <w:p w14:paraId="243338DD" w14:textId="1F056E6C" w:rsidR="00941D08" w:rsidRDefault="00941D08" w:rsidP="0085771E">
      <w:pPr>
        <w:pStyle w:val="a9"/>
      </w:pPr>
      <w:r>
        <w:t>МАССА</w:t>
      </w:r>
    </w:p>
    <w:p w14:paraId="48648D02" w14:textId="77777777" w:rsidR="00941D08" w:rsidRDefault="00941D08" w:rsidP="0085771E">
      <w:pPr>
        <w:pStyle w:val="ab"/>
      </w:pPr>
      <w:r>
        <w:t>Да ты чё, брат?! Я тебя когда-нибудь обманывал?! Да я тебе своим аппетитом клянусь, щи в Митино везу.</w:t>
      </w:r>
    </w:p>
    <w:p w14:paraId="08AE70C8" w14:textId="45FE727B" w:rsidR="00941D08" w:rsidRDefault="00941D08" w:rsidP="0085771E">
      <w:pPr>
        <w:pStyle w:val="a9"/>
      </w:pPr>
      <w:r>
        <w:t>СТ</w:t>
      </w:r>
      <w:r w:rsidR="0054600A">
        <w:rPr>
          <w:lang w:val="ru-RU"/>
        </w:rPr>
        <w:t>Ё</w:t>
      </w:r>
      <w:r>
        <w:t>ПА</w:t>
      </w:r>
    </w:p>
    <w:p w14:paraId="28E6ABDC" w14:textId="77777777" w:rsidR="00941D08" w:rsidRDefault="00941D08" w:rsidP="0085771E">
      <w:pPr>
        <w:pStyle w:val="ab"/>
      </w:pPr>
      <w:r>
        <w:t>В Монино…</w:t>
      </w:r>
    </w:p>
    <w:p w14:paraId="449E6E6E" w14:textId="54826196" w:rsidR="00941D08" w:rsidRDefault="00941D08" w:rsidP="0085771E">
      <w:pPr>
        <w:pStyle w:val="a9"/>
      </w:pPr>
      <w:r>
        <w:t>МАССА</w:t>
      </w:r>
    </w:p>
    <w:p w14:paraId="470002B6" w14:textId="77777777" w:rsidR="00941D08" w:rsidRDefault="00941D08" w:rsidP="0085771E">
      <w:pPr>
        <w:pStyle w:val="ab"/>
      </w:pPr>
      <w:r>
        <w:t>Да, точно, оговорился.</w:t>
      </w:r>
    </w:p>
    <w:p w14:paraId="0A318116" w14:textId="758D2274" w:rsidR="00941D08" w:rsidRDefault="00941D08" w:rsidP="0085771E">
      <w:pPr>
        <w:pStyle w:val="a9"/>
      </w:pPr>
      <w:r>
        <w:lastRenderedPageBreak/>
        <w:t>СТ</w:t>
      </w:r>
      <w:r w:rsidR="0054600A">
        <w:rPr>
          <w:lang w:val="ru-RU"/>
        </w:rPr>
        <w:t>Ё</w:t>
      </w:r>
      <w:r>
        <w:t>ПА</w:t>
      </w:r>
    </w:p>
    <w:p w14:paraId="4093F8B8" w14:textId="77777777" w:rsidR="00941D08" w:rsidRDefault="00941D08" w:rsidP="0085771E">
      <w:pPr>
        <w:pStyle w:val="ab"/>
      </w:pPr>
      <w:r>
        <w:t>Короче, давай, как освободишься, жду тебя с пиццей. Я как раз сегодня допоздна на работе.</w:t>
      </w:r>
    </w:p>
    <w:p w14:paraId="70470039" w14:textId="4B8920D7" w:rsidR="00941D08" w:rsidRPr="00D61D4E" w:rsidRDefault="00941D08" w:rsidP="00941D08">
      <w:pPr>
        <w:pStyle w:val="a7"/>
        <w:rPr>
          <w:lang w:val="ru-RU"/>
        </w:rPr>
      </w:pPr>
      <w:r>
        <w:t>Стёпа кладёт трубку. Масса выпучил глаза, не знает, что делать</w:t>
      </w:r>
      <w:r w:rsidR="00D61D4E">
        <w:rPr>
          <w:lang w:val="ru-RU"/>
        </w:rPr>
        <w:t>.</w:t>
      </w:r>
    </w:p>
    <w:p w14:paraId="33AEA777" w14:textId="0CAE96E4" w:rsidR="00941D08" w:rsidRPr="00780FB4" w:rsidRDefault="0085771E" w:rsidP="0042401A">
      <w:pPr>
        <w:pStyle w:val="a6"/>
        <w:rPr>
          <w:strike/>
          <w:color w:val="A6A6A6" w:themeColor="background1" w:themeShade="A6"/>
        </w:rPr>
      </w:pPr>
      <w:r w:rsidRPr="00780FB4">
        <w:rPr>
          <w:strike/>
          <w:color w:val="A6A6A6" w:themeColor="background1" w:themeShade="A6"/>
        </w:rPr>
        <w:t>15-1</w:t>
      </w:r>
      <w:r w:rsidR="000A2289" w:rsidRPr="00780FB4">
        <w:rPr>
          <w:strike/>
          <w:color w:val="A6A6A6" w:themeColor="background1" w:themeShade="A6"/>
        </w:rPr>
        <w:t>4</w:t>
      </w:r>
      <w:r w:rsidRPr="00780FB4">
        <w:rPr>
          <w:strike/>
          <w:color w:val="A6A6A6" w:themeColor="background1" w:themeShade="A6"/>
        </w:rPr>
        <w:t>.</w:t>
      </w:r>
      <w:r w:rsidRPr="00780FB4">
        <w:rPr>
          <w:strike/>
          <w:color w:val="A6A6A6" w:themeColor="background1" w:themeShade="A6"/>
        </w:rPr>
        <w:tab/>
        <w:t>НАТ</w:t>
      </w:r>
      <w:r w:rsidR="00941D08" w:rsidRPr="00780FB4">
        <w:rPr>
          <w:strike/>
          <w:color w:val="A6A6A6" w:themeColor="background1" w:themeShade="A6"/>
        </w:rPr>
        <w:t xml:space="preserve">. КРЫША ВЫСОТНОГО ЗДАНИЯ </w:t>
      </w:r>
      <w:r w:rsidRPr="00780FB4">
        <w:rPr>
          <w:strike/>
          <w:color w:val="A6A6A6" w:themeColor="background1" w:themeShade="A6"/>
        </w:rPr>
        <w:t>–</w:t>
      </w:r>
      <w:r w:rsidR="00941D08" w:rsidRPr="00780FB4">
        <w:rPr>
          <w:strike/>
          <w:color w:val="A6A6A6" w:themeColor="background1" w:themeShade="A6"/>
        </w:rPr>
        <w:t xml:space="preserve"> ВЕЧЕР</w:t>
      </w:r>
    </w:p>
    <w:p w14:paraId="2B5343C1" w14:textId="77777777" w:rsidR="00941D08" w:rsidRPr="00780FB4" w:rsidRDefault="00941D08" w:rsidP="003A1933">
      <w:pPr>
        <w:pStyle w:val="a7"/>
        <w:keepNext/>
        <w:keepLines/>
        <w:rPr>
          <w:strike/>
          <w:color w:val="A6A6A6" w:themeColor="background1" w:themeShade="A6"/>
        </w:rPr>
      </w:pPr>
      <w:r w:rsidRPr="00780FB4">
        <w:rPr>
          <w:strike/>
          <w:color w:val="A6A6A6" w:themeColor="background1" w:themeShade="A6"/>
        </w:rPr>
        <w:t>За маленьким столиком со свечами, сидят Фил и Даша и держатся за руки.</w:t>
      </w:r>
    </w:p>
    <w:p w14:paraId="460B985C" w14:textId="6674D66F" w:rsidR="00941D08" w:rsidRPr="00780FB4" w:rsidRDefault="00941D08" w:rsidP="0085771E">
      <w:pPr>
        <w:pStyle w:val="a9"/>
        <w:rPr>
          <w:strike/>
          <w:color w:val="A6A6A6" w:themeColor="background1" w:themeShade="A6"/>
        </w:rPr>
      </w:pPr>
      <w:r w:rsidRPr="00780FB4">
        <w:rPr>
          <w:strike/>
          <w:color w:val="A6A6A6" w:themeColor="background1" w:themeShade="A6"/>
        </w:rPr>
        <w:t>ДАША</w:t>
      </w:r>
    </w:p>
    <w:p w14:paraId="668AD04F" w14:textId="77777777" w:rsidR="00941D08" w:rsidRPr="00780FB4" w:rsidRDefault="00941D08" w:rsidP="0085771E">
      <w:pPr>
        <w:pStyle w:val="ab"/>
        <w:rPr>
          <w:strike/>
          <w:color w:val="A6A6A6" w:themeColor="background1" w:themeShade="A6"/>
        </w:rPr>
      </w:pPr>
      <w:r w:rsidRPr="00780FB4">
        <w:rPr>
          <w:strike/>
          <w:color w:val="A6A6A6" w:themeColor="background1" w:themeShade="A6"/>
        </w:rPr>
        <w:t>Я не хочу тебя отпускать.</w:t>
      </w:r>
    </w:p>
    <w:p w14:paraId="5FC12B6C" w14:textId="66DDD03E" w:rsidR="00941D08" w:rsidRPr="00780FB4" w:rsidRDefault="00941D08" w:rsidP="0085771E">
      <w:pPr>
        <w:pStyle w:val="a9"/>
        <w:rPr>
          <w:strike/>
          <w:color w:val="A6A6A6" w:themeColor="background1" w:themeShade="A6"/>
        </w:rPr>
      </w:pPr>
      <w:r w:rsidRPr="00780FB4">
        <w:rPr>
          <w:strike/>
          <w:color w:val="A6A6A6" w:themeColor="background1" w:themeShade="A6"/>
        </w:rPr>
        <w:t>ФИЛ</w:t>
      </w:r>
    </w:p>
    <w:p w14:paraId="26A92BDB" w14:textId="77777777" w:rsidR="00941D08" w:rsidRPr="00780FB4" w:rsidRDefault="00941D08" w:rsidP="0085771E">
      <w:pPr>
        <w:pStyle w:val="ab"/>
        <w:rPr>
          <w:strike/>
          <w:color w:val="A6A6A6" w:themeColor="background1" w:themeShade="A6"/>
        </w:rPr>
      </w:pPr>
      <w:r w:rsidRPr="00780FB4">
        <w:rPr>
          <w:strike/>
          <w:color w:val="A6A6A6" w:themeColor="background1" w:themeShade="A6"/>
        </w:rPr>
        <w:t>А я больше никуда не уйду. Обещаю. Мы теперь всегда будем вместе.</w:t>
      </w:r>
    </w:p>
    <w:p w14:paraId="71F7A572" w14:textId="345B1E61" w:rsidR="00941D08" w:rsidRPr="00780FB4" w:rsidRDefault="00941D08" w:rsidP="0085771E">
      <w:pPr>
        <w:pStyle w:val="a9"/>
        <w:rPr>
          <w:strike/>
          <w:color w:val="A6A6A6" w:themeColor="background1" w:themeShade="A6"/>
        </w:rPr>
      </w:pPr>
      <w:r w:rsidRPr="00780FB4">
        <w:rPr>
          <w:strike/>
          <w:color w:val="A6A6A6" w:themeColor="background1" w:themeShade="A6"/>
        </w:rPr>
        <w:t>ДАША</w:t>
      </w:r>
    </w:p>
    <w:p w14:paraId="16596039" w14:textId="77777777" w:rsidR="00941D08" w:rsidRPr="00780FB4" w:rsidRDefault="00941D08" w:rsidP="0085771E">
      <w:pPr>
        <w:pStyle w:val="ab"/>
        <w:rPr>
          <w:strike/>
          <w:color w:val="A6A6A6" w:themeColor="background1" w:themeShade="A6"/>
        </w:rPr>
      </w:pPr>
      <w:r w:rsidRPr="00780FB4">
        <w:rPr>
          <w:strike/>
          <w:color w:val="A6A6A6" w:themeColor="background1" w:themeShade="A6"/>
        </w:rPr>
        <w:t>Я как бы замужем.</w:t>
      </w:r>
    </w:p>
    <w:p w14:paraId="4067EA1E" w14:textId="77777777" w:rsidR="00941D08" w:rsidRPr="00780FB4" w:rsidRDefault="00941D08" w:rsidP="0085771E">
      <w:pPr>
        <w:pStyle w:val="a9"/>
        <w:rPr>
          <w:strike/>
          <w:color w:val="A6A6A6" w:themeColor="background1" w:themeShade="A6"/>
        </w:rPr>
      </w:pPr>
      <w:r w:rsidRPr="00780FB4">
        <w:rPr>
          <w:strike/>
          <w:color w:val="A6A6A6" w:themeColor="background1" w:themeShade="A6"/>
        </w:rPr>
        <w:t>ФИЛ</w:t>
      </w:r>
    </w:p>
    <w:p w14:paraId="63858ED4" w14:textId="77777777" w:rsidR="00941D08" w:rsidRPr="00780FB4" w:rsidRDefault="00941D08" w:rsidP="0085771E">
      <w:pPr>
        <w:pStyle w:val="ab"/>
        <w:rPr>
          <w:strike/>
          <w:color w:val="A6A6A6" w:themeColor="background1" w:themeShade="A6"/>
        </w:rPr>
      </w:pPr>
      <w:r w:rsidRPr="00780FB4">
        <w:rPr>
          <w:strike/>
          <w:color w:val="A6A6A6" w:themeColor="background1" w:themeShade="A6"/>
        </w:rPr>
        <w:t>Как бы за мной.</w:t>
      </w:r>
    </w:p>
    <w:p w14:paraId="372C0634" w14:textId="6D8D5F15" w:rsidR="00941D08" w:rsidRPr="00780FB4" w:rsidRDefault="00941D08" w:rsidP="0085771E">
      <w:pPr>
        <w:pStyle w:val="a9"/>
        <w:rPr>
          <w:strike/>
          <w:color w:val="A6A6A6" w:themeColor="background1" w:themeShade="A6"/>
        </w:rPr>
      </w:pPr>
      <w:r w:rsidRPr="00780FB4">
        <w:rPr>
          <w:strike/>
          <w:color w:val="A6A6A6" w:themeColor="background1" w:themeShade="A6"/>
        </w:rPr>
        <w:t>ДАША</w:t>
      </w:r>
    </w:p>
    <w:p w14:paraId="7AF10350" w14:textId="77777777" w:rsidR="00941D08" w:rsidRPr="00780FB4" w:rsidRDefault="00941D08" w:rsidP="0085771E">
      <w:pPr>
        <w:pStyle w:val="ab"/>
        <w:rPr>
          <w:strike/>
          <w:color w:val="A6A6A6" w:themeColor="background1" w:themeShade="A6"/>
        </w:rPr>
      </w:pPr>
      <w:r w:rsidRPr="00780FB4">
        <w:rPr>
          <w:strike/>
          <w:color w:val="A6A6A6" w:themeColor="background1" w:themeShade="A6"/>
        </w:rPr>
        <w:t>М-да… Ситуация та ещё. Я уйду от него. Обещаю.</w:t>
      </w:r>
    </w:p>
    <w:p w14:paraId="4DE4D50D" w14:textId="77777777" w:rsidR="00941D08" w:rsidRPr="00780FB4" w:rsidRDefault="00941D08" w:rsidP="00941D08">
      <w:pPr>
        <w:pStyle w:val="a7"/>
        <w:rPr>
          <w:strike/>
          <w:color w:val="A6A6A6" w:themeColor="background1" w:themeShade="A6"/>
        </w:rPr>
      </w:pPr>
      <w:r w:rsidRPr="00780FB4">
        <w:rPr>
          <w:strike/>
          <w:color w:val="A6A6A6" w:themeColor="background1" w:themeShade="A6"/>
        </w:rPr>
        <w:t>Даша и Фил тянутся друг к другу, чтобы поцеловаться. Звук грома, начинается дождь, который быстро усиливается.</w:t>
      </w:r>
    </w:p>
    <w:p w14:paraId="3E4591E2" w14:textId="15C551EE" w:rsidR="00941D08" w:rsidRPr="00780FB4" w:rsidRDefault="00941D08" w:rsidP="0085771E">
      <w:pPr>
        <w:pStyle w:val="a9"/>
        <w:rPr>
          <w:strike/>
          <w:color w:val="A6A6A6" w:themeColor="background1" w:themeShade="A6"/>
        </w:rPr>
      </w:pPr>
      <w:r w:rsidRPr="00780FB4">
        <w:rPr>
          <w:strike/>
          <w:color w:val="A6A6A6" w:themeColor="background1" w:themeShade="A6"/>
        </w:rPr>
        <w:t>ФИЛ</w:t>
      </w:r>
    </w:p>
    <w:p w14:paraId="287CEA8D" w14:textId="77777777" w:rsidR="00941D08" w:rsidRPr="00780FB4" w:rsidRDefault="00941D08" w:rsidP="0085771E">
      <w:pPr>
        <w:pStyle w:val="ab"/>
        <w:rPr>
          <w:strike/>
          <w:color w:val="A6A6A6" w:themeColor="background1" w:themeShade="A6"/>
        </w:rPr>
      </w:pPr>
      <w:r w:rsidRPr="00780FB4">
        <w:rPr>
          <w:strike/>
          <w:color w:val="A6A6A6" w:themeColor="background1" w:themeShade="A6"/>
        </w:rPr>
        <w:t>Давай под навес!</w:t>
      </w:r>
    </w:p>
    <w:p w14:paraId="1A961F74" w14:textId="77777777" w:rsidR="00941D08" w:rsidRPr="00780FB4" w:rsidRDefault="00941D08" w:rsidP="00941D08">
      <w:pPr>
        <w:pStyle w:val="a7"/>
        <w:rPr>
          <w:strike/>
          <w:color w:val="A6A6A6" w:themeColor="background1" w:themeShade="A6"/>
        </w:rPr>
      </w:pPr>
      <w:r w:rsidRPr="00780FB4">
        <w:rPr>
          <w:strike/>
          <w:color w:val="A6A6A6" w:themeColor="background1" w:themeShade="A6"/>
        </w:rPr>
        <w:t>Даша и Фил, держась за руки, забегают под навес. Даша замечает матрас, про который говорили бомжи.</w:t>
      </w:r>
    </w:p>
    <w:p w14:paraId="6A2CCB1D" w14:textId="5B3EFDA9" w:rsidR="00941D08" w:rsidRPr="00780FB4" w:rsidRDefault="00941D08" w:rsidP="0085771E">
      <w:pPr>
        <w:pStyle w:val="a9"/>
        <w:rPr>
          <w:strike/>
          <w:color w:val="A6A6A6" w:themeColor="background1" w:themeShade="A6"/>
        </w:rPr>
      </w:pPr>
      <w:r w:rsidRPr="00780FB4">
        <w:rPr>
          <w:strike/>
          <w:color w:val="A6A6A6" w:themeColor="background1" w:themeShade="A6"/>
        </w:rPr>
        <w:t>ДАША</w:t>
      </w:r>
    </w:p>
    <w:p w14:paraId="70E665AF" w14:textId="77777777" w:rsidR="00941D08" w:rsidRPr="00780FB4" w:rsidRDefault="00941D08" w:rsidP="0085771E">
      <w:pPr>
        <w:pStyle w:val="ab"/>
        <w:rPr>
          <w:strike/>
          <w:color w:val="A6A6A6" w:themeColor="background1" w:themeShade="A6"/>
        </w:rPr>
      </w:pPr>
      <w:r w:rsidRPr="00780FB4">
        <w:rPr>
          <w:strike/>
          <w:color w:val="A6A6A6" w:themeColor="background1" w:themeShade="A6"/>
        </w:rPr>
        <w:t>Оу… ты даже это предусмотрел, Саша? Какой же ты романтик…</w:t>
      </w:r>
    </w:p>
    <w:p w14:paraId="42AF2E89" w14:textId="77777777" w:rsidR="00941D08" w:rsidRPr="00780FB4" w:rsidRDefault="00941D08" w:rsidP="00941D08">
      <w:pPr>
        <w:pStyle w:val="a7"/>
        <w:rPr>
          <w:strike/>
          <w:color w:val="A6A6A6" w:themeColor="background1" w:themeShade="A6"/>
        </w:rPr>
      </w:pPr>
      <w:r w:rsidRPr="00780FB4">
        <w:rPr>
          <w:strike/>
          <w:color w:val="A6A6A6" w:themeColor="background1" w:themeShade="A6"/>
        </w:rPr>
        <w:t>Даша целует Фила и пытается повалить его на этот матрас. Фил сопротивляется.</w:t>
      </w:r>
    </w:p>
    <w:p w14:paraId="40214858" w14:textId="0C415D91" w:rsidR="00941D08" w:rsidRPr="00780FB4" w:rsidRDefault="00941D08" w:rsidP="0085771E">
      <w:pPr>
        <w:pStyle w:val="a9"/>
        <w:rPr>
          <w:strike/>
          <w:color w:val="A6A6A6" w:themeColor="background1" w:themeShade="A6"/>
        </w:rPr>
      </w:pPr>
      <w:r w:rsidRPr="00780FB4">
        <w:rPr>
          <w:strike/>
          <w:color w:val="A6A6A6" w:themeColor="background1" w:themeShade="A6"/>
        </w:rPr>
        <w:t>ДАША</w:t>
      </w:r>
    </w:p>
    <w:p w14:paraId="5751B053" w14:textId="77777777" w:rsidR="00941D08" w:rsidRPr="00780FB4" w:rsidRDefault="00941D08" w:rsidP="0085771E">
      <w:pPr>
        <w:pStyle w:val="ab"/>
        <w:rPr>
          <w:strike/>
          <w:color w:val="A6A6A6" w:themeColor="background1" w:themeShade="A6"/>
        </w:rPr>
      </w:pPr>
      <w:r w:rsidRPr="00780FB4">
        <w:rPr>
          <w:strike/>
          <w:color w:val="A6A6A6" w:themeColor="background1" w:themeShade="A6"/>
        </w:rPr>
        <w:t>Ты чего? Не хочешь?</w:t>
      </w:r>
    </w:p>
    <w:p w14:paraId="06FB2423" w14:textId="1C53D651" w:rsidR="00941D08" w:rsidRPr="00780FB4" w:rsidRDefault="00941D08" w:rsidP="0085771E">
      <w:pPr>
        <w:pStyle w:val="a9"/>
        <w:rPr>
          <w:strike/>
          <w:color w:val="A6A6A6" w:themeColor="background1" w:themeShade="A6"/>
        </w:rPr>
      </w:pPr>
      <w:r w:rsidRPr="00780FB4">
        <w:rPr>
          <w:strike/>
          <w:color w:val="A6A6A6" w:themeColor="background1" w:themeShade="A6"/>
        </w:rPr>
        <w:lastRenderedPageBreak/>
        <w:t>ФИЛ</w:t>
      </w:r>
    </w:p>
    <w:p w14:paraId="5F928F2E" w14:textId="77777777" w:rsidR="0085771E" w:rsidRPr="00780FB4" w:rsidRDefault="00941D08" w:rsidP="009B7C1B">
      <w:pPr>
        <w:pStyle w:val="ab"/>
        <w:keepNext/>
        <w:rPr>
          <w:strike/>
          <w:color w:val="A6A6A6" w:themeColor="background1" w:themeShade="A6"/>
        </w:rPr>
      </w:pPr>
      <w:r w:rsidRPr="00780FB4">
        <w:rPr>
          <w:strike/>
          <w:color w:val="A6A6A6" w:themeColor="background1" w:themeShade="A6"/>
        </w:rPr>
        <w:t>Очень, очень. Сильно хочу.</w:t>
      </w:r>
    </w:p>
    <w:p w14:paraId="01C6AF4B" w14:textId="268D57CC" w:rsidR="0085771E" w:rsidRPr="00780FB4" w:rsidRDefault="00941D08" w:rsidP="0085771E">
      <w:pPr>
        <w:pStyle w:val="ae"/>
        <w:rPr>
          <w:strike/>
          <w:color w:val="A6A6A6" w:themeColor="background1" w:themeShade="A6"/>
        </w:rPr>
      </w:pPr>
      <w:r w:rsidRPr="00780FB4">
        <w:rPr>
          <w:strike/>
          <w:color w:val="A6A6A6" w:themeColor="background1" w:themeShade="A6"/>
        </w:rPr>
        <w:t>(</w:t>
      </w:r>
      <w:r w:rsidR="0085771E" w:rsidRPr="00780FB4">
        <w:rPr>
          <w:strike/>
          <w:color w:val="A6A6A6" w:themeColor="background1" w:themeShade="A6"/>
        </w:rPr>
        <w:t>з</w:t>
      </w:r>
      <w:r w:rsidRPr="00780FB4">
        <w:rPr>
          <w:strike/>
          <w:color w:val="A6A6A6" w:themeColor="background1" w:themeShade="A6"/>
        </w:rPr>
        <w:t>аметно брезгует, посматривая на матрас)</w:t>
      </w:r>
    </w:p>
    <w:p w14:paraId="6C961411" w14:textId="4FD38CA0" w:rsidR="00941D08" w:rsidRPr="00780FB4" w:rsidRDefault="00941D08" w:rsidP="0085771E">
      <w:pPr>
        <w:pStyle w:val="ab"/>
        <w:rPr>
          <w:strike/>
          <w:color w:val="A6A6A6" w:themeColor="background1" w:themeShade="A6"/>
        </w:rPr>
      </w:pPr>
      <w:r w:rsidRPr="00780FB4">
        <w:rPr>
          <w:strike/>
          <w:color w:val="A6A6A6" w:themeColor="background1" w:themeShade="A6"/>
        </w:rPr>
        <w:t>Валяться на матрасе только не хочу… Вдруг почки продует…</w:t>
      </w:r>
    </w:p>
    <w:p w14:paraId="71208D21" w14:textId="559913B6" w:rsidR="00941D08" w:rsidRPr="00780FB4" w:rsidRDefault="00941D08" w:rsidP="0085771E">
      <w:pPr>
        <w:pStyle w:val="a9"/>
        <w:rPr>
          <w:strike/>
          <w:color w:val="A6A6A6" w:themeColor="background1" w:themeShade="A6"/>
        </w:rPr>
      </w:pPr>
      <w:r w:rsidRPr="00780FB4">
        <w:rPr>
          <w:strike/>
          <w:color w:val="A6A6A6" w:themeColor="background1" w:themeShade="A6"/>
        </w:rPr>
        <w:t>ДАША</w:t>
      </w:r>
    </w:p>
    <w:p w14:paraId="6F40E2F2" w14:textId="295F07B8" w:rsidR="0085771E" w:rsidRPr="00780FB4" w:rsidRDefault="00941D08" w:rsidP="0085771E">
      <w:pPr>
        <w:pStyle w:val="ae"/>
        <w:rPr>
          <w:strike/>
          <w:color w:val="A6A6A6" w:themeColor="background1" w:themeShade="A6"/>
        </w:rPr>
      </w:pPr>
      <w:r w:rsidRPr="00780FB4">
        <w:rPr>
          <w:strike/>
          <w:color w:val="A6A6A6" w:themeColor="background1" w:themeShade="A6"/>
        </w:rPr>
        <w:t>(</w:t>
      </w:r>
      <w:r w:rsidR="0085771E" w:rsidRPr="00780FB4">
        <w:rPr>
          <w:strike/>
          <w:color w:val="A6A6A6" w:themeColor="background1" w:themeShade="A6"/>
        </w:rPr>
        <w:t>с</w:t>
      </w:r>
      <w:r w:rsidRPr="00780FB4">
        <w:rPr>
          <w:strike/>
          <w:color w:val="A6A6A6" w:themeColor="background1" w:themeShade="A6"/>
        </w:rPr>
        <w:t>меётся)</w:t>
      </w:r>
    </w:p>
    <w:p w14:paraId="6F2E9935" w14:textId="6E813E53" w:rsidR="00941D08" w:rsidRPr="00780FB4" w:rsidRDefault="00941D08" w:rsidP="0085771E">
      <w:pPr>
        <w:pStyle w:val="ab"/>
        <w:rPr>
          <w:strike/>
          <w:color w:val="A6A6A6" w:themeColor="background1" w:themeShade="A6"/>
        </w:rPr>
      </w:pPr>
      <w:r w:rsidRPr="00780FB4">
        <w:rPr>
          <w:strike/>
          <w:color w:val="A6A6A6" w:themeColor="background1" w:themeShade="A6"/>
        </w:rPr>
        <w:t>Такой молодой, а уже за почки боится…</w:t>
      </w:r>
    </w:p>
    <w:p w14:paraId="3C34AECF" w14:textId="0C994667" w:rsidR="00941D08" w:rsidRPr="00780FB4" w:rsidRDefault="00941D08" w:rsidP="0085771E">
      <w:pPr>
        <w:pStyle w:val="a9"/>
        <w:rPr>
          <w:strike/>
          <w:color w:val="A6A6A6" w:themeColor="background1" w:themeShade="A6"/>
        </w:rPr>
      </w:pPr>
      <w:r w:rsidRPr="00780FB4">
        <w:rPr>
          <w:strike/>
          <w:color w:val="A6A6A6" w:themeColor="background1" w:themeShade="A6"/>
        </w:rPr>
        <w:t>ФИЛ</w:t>
      </w:r>
    </w:p>
    <w:p w14:paraId="66C04B9C" w14:textId="357DBE2C" w:rsidR="00941D08" w:rsidRPr="00780FB4" w:rsidRDefault="00941D08" w:rsidP="0085771E">
      <w:pPr>
        <w:pStyle w:val="ab"/>
        <w:rPr>
          <w:strike/>
          <w:color w:val="A6A6A6" w:themeColor="background1" w:themeShade="A6"/>
        </w:rPr>
      </w:pPr>
      <w:r w:rsidRPr="00780FB4">
        <w:rPr>
          <w:strike/>
          <w:color w:val="A6A6A6" w:themeColor="background1" w:themeShade="A6"/>
        </w:rPr>
        <w:t>Ну так</w:t>
      </w:r>
      <w:r w:rsidR="0085771E" w:rsidRPr="00780FB4">
        <w:rPr>
          <w:strike/>
          <w:color w:val="A6A6A6" w:themeColor="background1" w:themeShade="A6"/>
          <w:lang w:val="ru-RU"/>
        </w:rPr>
        <w:t xml:space="preserve"> </w:t>
      </w:r>
      <w:r w:rsidRPr="00780FB4">
        <w:rPr>
          <w:strike/>
          <w:color w:val="A6A6A6" w:themeColor="background1" w:themeShade="A6"/>
        </w:rPr>
        <w:t>то мне полтинник…</w:t>
      </w:r>
    </w:p>
    <w:p w14:paraId="76C88880" w14:textId="77777777" w:rsidR="00941D08" w:rsidRPr="00780FB4" w:rsidRDefault="00941D08" w:rsidP="00941D08">
      <w:pPr>
        <w:pStyle w:val="a7"/>
        <w:rPr>
          <w:strike/>
          <w:color w:val="A6A6A6" w:themeColor="background1" w:themeShade="A6"/>
        </w:rPr>
      </w:pPr>
      <w:r w:rsidRPr="00780FB4">
        <w:rPr>
          <w:strike/>
          <w:color w:val="A6A6A6" w:themeColor="background1" w:themeShade="A6"/>
        </w:rPr>
        <w:t>Даша толкает его. Он падает на матрас. Даша запрыгивает на него. Даша сидит сверху Фила. Снимает с себя блузку. Целует Фила, ложась на него, Филу уже не до матраса…</w:t>
      </w:r>
    </w:p>
    <w:p w14:paraId="04B54712" w14:textId="6928021C" w:rsidR="00941D08" w:rsidRDefault="0085771E" w:rsidP="0042401A">
      <w:pPr>
        <w:pStyle w:val="a6"/>
      </w:pPr>
      <w:r>
        <w:t>15-1</w:t>
      </w:r>
      <w:r w:rsidR="000A2289">
        <w:t>5</w:t>
      </w:r>
      <w:r>
        <w:t>.</w:t>
      </w:r>
      <w:r>
        <w:tab/>
      </w:r>
      <w:r w:rsidR="00941D08">
        <w:t>НАТ. ОТДЕЛЕНИ</w:t>
      </w:r>
      <w:r w:rsidR="0042401A">
        <w:t>Е</w:t>
      </w:r>
      <w:r w:rsidR="00941D08">
        <w:t xml:space="preserve"> ПОЛИЦИИ </w:t>
      </w:r>
      <w:r>
        <w:t>–</w:t>
      </w:r>
      <w:r w:rsidR="00941D08">
        <w:t xml:space="preserve"> </w:t>
      </w:r>
      <w:r w:rsidR="00780FB4" w:rsidRPr="00780FB4">
        <w:rPr>
          <w:color w:val="00B050"/>
        </w:rPr>
        <w:t>ДЕНЬ</w:t>
      </w:r>
    </w:p>
    <w:p w14:paraId="36B0472E" w14:textId="1BD4894B" w:rsidR="00941D08" w:rsidRDefault="00941D08" w:rsidP="003A1933">
      <w:pPr>
        <w:pStyle w:val="a7"/>
        <w:keepNext/>
        <w:keepLines/>
      </w:pPr>
      <w:r>
        <w:t xml:space="preserve">Стёпа </w:t>
      </w:r>
      <w:r w:rsidRPr="00780FB4">
        <w:rPr>
          <w:strike/>
          <w:color w:val="A6A6A6" w:themeColor="background1" w:themeShade="A6"/>
        </w:rPr>
        <w:t>выходит из отдела полиции.</w:t>
      </w:r>
      <w:r w:rsidR="00780FB4">
        <w:rPr>
          <w:strike/>
          <w:color w:val="A6A6A6" w:themeColor="background1" w:themeShade="A6"/>
          <w:lang w:val="ru-RU"/>
        </w:rPr>
        <w:t xml:space="preserve"> </w:t>
      </w:r>
      <w:r w:rsidR="00780FB4" w:rsidRPr="00780FB4">
        <w:rPr>
          <w:color w:val="00B050"/>
          <w:lang w:val="ru-RU"/>
        </w:rPr>
        <w:t>ждёт на проходной</w:t>
      </w:r>
      <w:r w:rsidR="00780FB4">
        <w:rPr>
          <w:color w:val="00B050"/>
          <w:lang w:val="ru-RU"/>
        </w:rPr>
        <w:t>.</w:t>
      </w:r>
      <w:r w:rsidRPr="00780FB4">
        <w:rPr>
          <w:color w:val="00B050"/>
        </w:rPr>
        <w:t xml:space="preserve"> </w:t>
      </w:r>
      <w:r>
        <w:t>На велосипеде сидит Масса с одышкой, в очень маленькой форме, она сильно обтянута, и кое-где треснула по швам.</w:t>
      </w:r>
    </w:p>
    <w:p w14:paraId="2C0E2CC9" w14:textId="7F6A13E5" w:rsidR="00941D08" w:rsidRDefault="00941D08" w:rsidP="0085771E">
      <w:pPr>
        <w:pStyle w:val="a9"/>
      </w:pPr>
      <w:r>
        <w:t>СТ</w:t>
      </w:r>
      <w:r w:rsidR="0085771E">
        <w:rPr>
          <w:lang w:val="ru-RU"/>
        </w:rPr>
        <w:t>Ё</w:t>
      </w:r>
      <w:r>
        <w:t>ПА</w:t>
      </w:r>
    </w:p>
    <w:p w14:paraId="6AF6332E" w14:textId="77777777" w:rsidR="00941D08" w:rsidRDefault="00941D08" w:rsidP="0085771E">
      <w:pPr>
        <w:pStyle w:val="ab"/>
      </w:pPr>
      <w:r>
        <w:t>Смотри-ка, не соврал.</w:t>
      </w:r>
    </w:p>
    <w:p w14:paraId="71B610E6" w14:textId="23A779BE" w:rsidR="00941D08" w:rsidRDefault="00941D08" w:rsidP="0085771E">
      <w:pPr>
        <w:pStyle w:val="a9"/>
      </w:pPr>
      <w:r>
        <w:t>МАССА</w:t>
      </w:r>
    </w:p>
    <w:p w14:paraId="2F39F8B9" w14:textId="77777777" w:rsidR="00941D08" w:rsidRDefault="00941D08" w:rsidP="0085771E">
      <w:pPr>
        <w:pStyle w:val="ab"/>
      </w:pPr>
      <w:r>
        <w:t>Я чё похож на вруна?!</w:t>
      </w:r>
    </w:p>
    <w:p w14:paraId="63939E10" w14:textId="74F460A8" w:rsidR="00941D08" w:rsidRDefault="00941D08" w:rsidP="00941D08">
      <w:pPr>
        <w:pStyle w:val="a7"/>
      </w:pPr>
      <w:r>
        <w:t>У Массы бегают глаза, он заметно врёт.</w:t>
      </w:r>
    </w:p>
    <w:p w14:paraId="5E2D1506" w14:textId="40D79E7E" w:rsidR="0042401A" w:rsidRPr="0085771E" w:rsidRDefault="0042401A" w:rsidP="00D61D4E">
      <w:pPr>
        <w:pStyle w:val="afa"/>
        <w:keepNext/>
        <w:keepLines/>
        <w:spacing w:before="360"/>
      </w:pPr>
      <w:r w:rsidRPr="0085771E">
        <w:t>НАЧАЛО ФЛЕШБЭКА</w:t>
      </w:r>
    </w:p>
    <w:p w14:paraId="56762573" w14:textId="35E37092" w:rsidR="00941D08" w:rsidRDefault="0085771E" w:rsidP="0085771E">
      <w:pPr>
        <w:pStyle w:val="a6"/>
      </w:pPr>
      <w:r>
        <w:t>15-1</w:t>
      </w:r>
      <w:r w:rsidR="000A2289">
        <w:t>6</w:t>
      </w:r>
      <w:r>
        <w:t>.</w:t>
      </w:r>
      <w:r>
        <w:tab/>
      </w:r>
      <w:r w:rsidR="0042401A">
        <w:t xml:space="preserve">НАТ. </w:t>
      </w:r>
      <w:r w:rsidR="001404FD" w:rsidRPr="001404FD">
        <w:rPr>
          <w:color w:val="00B050"/>
        </w:rPr>
        <w:t>УЛИЦА</w:t>
      </w:r>
      <w:r w:rsidR="00941D08" w:rsidRPr="001404FD">
        <w:rPr>
          <w:color w:val="00B050"/>
        </w:rPr>
        <w:t xml:space="preserve"> </w:t>
      </w:r>
      <w:r w:rsidR="0042401A">
        <w:t>–</w:t>
      </w:r>
      <w:r w:rsidR="00941D08">
        <w:t xml:space="preserve"> </w:t>
      </w:r>
      <w:r w:rsidR="001404FD" w:rsidRPr="001404FD">
        <w:rPr>
          <w:color w:val="00B050"/>
        </w:rPr>
        <w:t>ДЕНЬ</w:t>
      </w:r>
    </w:p>
    <w:p w14:paraId="43681D5E" w14:textId="2F54FEFE" w:rsidR="00941D08" w:rsidRDefault="00941D08" w:rsidP="003A1933">
      <w:pPr>
        <w:pStyle w:val="a7"/>
        <w:keepNext/>
        <w:keepLines/>
      </w:pPr>
      <w:r>
        <w:t>Масса отбирает велосипед у Т</w:t>
      </w:r>
      <w:r w:rsidR="009B7C1B">
        <w:rPr>
          <w:lang w:val="ru-RU"/>
        </w:rPr>
        <w:t>АДЖИКА-доставщика</w:t>
      </w:r>
      <w:r>
        <w:t>.</w:t>
      </w:r>
    </w:p>
    <w:p w14:paraId="513FF842" w14:textId="3123BF21" w:rsidR="00941D08" w:rsidRDefault="00941D08" w:rsidP="0085771E">
      <w:pPr>
        <w:pStyle w:val="a9"/>
      </w:pPr>
      <w:r>
        <w:t>ТАДЖИК</w:t>
      </w:r>
    </w:p>
    <w:p w14:paraId="07708FEA" w14:textId="6E4103AF" w:rsidR="00941D08" w:rsidRDefault="00941D08" w:rsidP="0085771E">
      <w:pPr>
        <w:pStyle w:val="ab"/>
      </w:pPr>
      <w:r>
        <w:t>Я не могу…</w:t>
      </w:r>
      <w:r w:rsidR="00D61D4E">
        <w:rPr>
          <w:lang w:val="ru-RU"/>
        </w:rPr>
        <w:t xml:space="preserve"> </w:t>
      </w:r>
      <w:r>
        <w:t>начальники, ругать меня…</w:t>
      </w:r>
    </w:p>
    <w:p w14:paraId="3454044C" w14:textId="662DD5D1" w:rsidR="00941D08" w:rsidRDefault="00941D08" w:rsidP="0085771E">
      <w:pPr>
        <w:pStyle w:val="a9"/>
      </w:pPr>
      <w:r>
        <w:t>МАССА</w:t>
      </w:r>
    </w:p>
    <w:p w14:paraId="634974CD" w14:textId="4D047F03" w:rsidR="00941D08" w:rsidRDefault="00941D08" w:rsidP="0085771E">
      <w:pPr>
        <w:pStyle w:val="ab"/>
      </w:pPr>
      <w:r>
        <w:t xml:space="preserve">А меня брат ругать! Мне на </w:t>
      </w:r>
      <w:r w:rsidR="0085771E">
        <w:rPr>
          <w:lang w:val="ru-RU"/>
        </w:rPr>
        <w:t>десять</w:t>
      </w:r>
      <w:r>
        <w:t xml:space="preserve"> минут! Не ссы, верну!</w:t>
      </w:r>
    </w:p>
    <w:p w14:paraId="6CBD6C35" w14:textId="5A36FB39" w:rsidR="00941D08" w:rsidRDefault="00941D08" w:rsidP="0042401A">
      <w:pPr>
        <w:pStyle w:val="afa"/>
      </w:pPr>
      <w:r>
        <w:t>КОНЕЦ ФЛЕШБЭКА</w:t>
      </w:r>
    </w:p>
    <w:p w14:paraId="43008E63" w14:textId="469A656A" w:rsidR="00732F33" w:rsidRDefault="00732F33" w:rsidP="00732F33">
      <w:pPr>
        <w:pStyle w:val="a6"/>
      </w:pPr>
      <w:r>
        <w:t>15-1</w:t>
      </w:r>
      <w:r w:rsidR="000A2289">
        <w:t>7</w:t>
      </w:r>
      <w:r>
        <w:t>.</w:t>
      </w:r>
      <w:r>
        <w:tab/>
        <w:t xml:space="preserve">НАТ. ОТДЕЛЕНИЕ ПОЛИЦИИ – </w:t>
      </w:r>
      <w:r w:rsidR="00951958" w:rsidRPr="00951958">
        <w:rPr>
          <w:color w:val="00B050"/>
        </w:rPr>
        <w:t>ДЕНЬ</w:t>
      </w:r>
    </w:p>
    <w:p w14:paraId="5B6B8DDF" w14:textId="7D86B9FF" w:rsidR="00941D08" w:rsidRDefault="00941D08" w:rsidP="00941D08">
      <w:pPr>
        <w:pStyle w:val="a7"/>
      </w:pPr>
      <w:r>
        <w:t xml:space="preserve">Масса </w:t>
      </w:r>
      <w:r w:rsidR="00CE1440">
        <w:t>достаёт</w:t>
      </w:r>
      <w:r>
        <w:t xml:space="preserve"> коробку пиццы из сумки отдаёт Стёпе. Она вся мятая. Ст</w:t>
      </w:r>
      <w:r w:rsidR="009B7C1B">
        <w:rPr>
          <w:lang w:val="ru-RU"/>
        </w:rPr>
        <w:t>ё</w:t>
      </w:r>
      <w:r>
        <w:t>па открывает коробку. Там всё раскидано: колбаса, помидоры, маслины  по всей коробке, куска не хватает.</w:t>
      </w:r>
    </w:p>
    <w:p w14:paraId="557AC966" w14:textId="58619FF8" w:rsidR="00CC2BF7" w:rsidRPr="00CC2BF7" w:rsidRDefault="00CC2BF7" w:rsidP="00D61D4E">
      <w:pPr>
        <w:pStyle w:val="afa"/>
        <w:keepNext/>
        <w:keepLines/>
        <w:spacing w:before="360"/>
      </w:pPr>
      <w:r>
        <w:lastRenderedPageBreak/>
        <w:t>НАЧАЛо ФЛЕШБЭКА</w:t>
      </w:r>
    </w:p>
    <w:p w14:paraId="3DFA5F33" w14:textId="565256B4" w:rsidR="00941D08" w:rsidRDefault="00732F33" w:rsidP="0042401A">
      <w:pPr>
        <w:pStyle w:val="a6"/>
      </w:pPr>
      <w:r>
        <w:t>15-1</w:t>
      </w:r>
      <w:r w:rsidR="000A2289">
        <w:t>8</w:t>
      </w:r>
      <w:r>
        <w:t>.</w:t>
      </w:r>
      <w:r>
        <w:tab/>
      </w:r>
      <w:r w:rsidR="0042401A">
        <w:t>НАТ.</w:t>
      </w:r>
      <w:r w:rsidR="00941D08">
        <w:t xml:space="preserve"> </w:t>
      </w:r>
      <w:r w:rsidR="001404FD" w:rsidRPr="001404FD">
        <w:rPr>
          <w:color w:val="00B050"/>
        </w:rPr>
        <w:t>УЛИЦА</w:t>
      </w:r>
      <w:r w:rsidR="00941D08" w:rsidRPr="001404FD">
        <w:rPr>
          <w:color w:val="00B050"/>
        </w:rPr>
        <w:t xml:space="preserve"> </w:t>
      </w:r>
      <w:r w:rsidR="0042401A">
        <w:t>–</w:t>
      </w:r>
      <w:r w:rsidR="00941D08">
        <w:t xml:space="preserve"> </w:t>
      </w:r>
      <w:r w:rsidR="00951958" w:rsidRPr="00951958">
        <w:rPr>
          <w:color w:val="00B050"/>
        </w:rPr>
        <w:t>ДЕНЬ</w:t>
      </w:r>
    </w:p>
    <w:p w14:paraId="2F55D0CD" w14:textId="77777777" w:rsidR="00941D08" w:rsidRDefault="00941D08" w:rsidP="003A1933">
      <w:pPr>
        <w:pStyle w:val="a7"/>
        <w:keepNext/>
        <w:keepLines/>
      </w:pPr>
      <w:r>
        <w:t>Масса едет на велосипеде, Таджик волочится по земле, держась за одну лямку сумки.</w:t>
      </w:r>
    </w:p>
    <w:p w14:paraId="5FCAE223" w14:textId="1412C680" w:rsidR="00941D08" w:rsidRDefault="00941D08" w:rsidP="00732F33">
      <w:pPr>
        <w:pStyle w:val="a9"/>
      </w:pPr>
      <w:r>
        <w:t>МАССА</w:t>
      </w:r>
    </w:p>
    <w:p w14:paraId="254CF6F6" w14:textId="77777777" w:rsidR="00941D08" w:rsidRDefault="00941D08" w:rsidP="00732F33">
      <w:pPr>
        <w:pStyle w:val="ab"/>
      </w:pPr>
      <w:r>
        <w:t>Лучше отпусти. Я в полицию еду… У тебя прописка есть?</w:t>
      </w:r>
    </w:p>
    <w:p w14:paraId="0139F0DD" w14:textId="77777777" w:rsidR="00941D08" w:rsidRDefault="00941D08" w:rsidP="00941D08">
      <w:pPr>
        <w:pStyle w:val="a7"/>
      </w:pPr>
      <w:r>
        <w:t>Таджик испуганно отпускает. Масса машет ему.</w:t>
      </w:r>
    </w:p>
    <w:p w14:paraId="43A58F8D" w14:textId="14AB0DB7" w:rsidR="00941D08" w:rsidRDefault="00941D08" w:rsidP="00732F33">
      <w:pPr>
        <w:pStyle w:val="a9"/>
      </w:pPr>
      <w:r>
        <w:t>МАССА</w:t>
      </w:r>
    </w:p>
    <w:p w14:paraId="12F5B95D" w14:textId="77777777" w:rsidR="00941D08" w:rsidRDefault="00941D08" w:rsidP="00732F33">
      <w:pPr>
        <w:pStyle w:val="ab"/>
      </w:pPr>
      <w:r>
        <w:t>Не боись. Я верну.</w:t>
      </w:r>
    </w:p>
    <w:p w14:paraId="4E094BB9" w14:textId="2A188339" w:rsidR="00941D08" w:rsidRDefault="00941D08" w:rsidP="00732F33">
      <w:pPr>
        <w:pStyle w:val="afa"/>
      </w:pPr>
      <w:r w:rsidRPr="00732F33">
        <w:t>КОНЕЦ ФЛЕШБЭКА</w:t>
      </w:r>
    </w:p>
    <w:p w14:paraId="3D8C5942" w14:textId="3B4BB4A8" w:rsidR="00732F33" w:rsidRDefault="00732F33" w:rsidP="00732F33">
      <w:pPr>
        <w:pStyle w:val="a6"/>
      </w:pPr>
      <w:r>
        <w:t>15-1</w:t>
      </w:r>
      <w:r w:rsidR="000A2289">
        <w:t>9</w:t>
      </w:r>
      <w:r>
        <w:t>.</w:t>
      </w:r>
      <w:r>
        <w:tab/>
        <w:t xml:space="preserve">НАТ. ОТДЕЛЕНИЕ ПОЛИЦИИ – </w:t>
      </w:r>
      <w:r w:rsidR="00951958" w:rsidRPr="00951958">
        <w:rPr>
          <w:color w:val="00B050"/>
        </w:rPr>
        <w:t>ДЕНЬ</w:t>
      </w:r>
    </w:p>
    <w:p w14:paraId="79031DB1" w14:textId="60A8A7FA" w:rsidR="00732F33" w:rsidRPr="003A1933" w:rsidRDefault="00732F33" w:rsidP="003A1933">
      <w:pPr>
        <w:pStyle w:val="a7"/>
        <w:keepNext/>
        <w:keepLines/>
      </w:pPr>
      <w:r w:rsidRPr="003A1933">
        <w:t>Стёпа смотрит на содержимое коробки.</w:t>
      </w:r>
    </w:p>
    <w:p w14:paraId="28AD4F1A" w14:textId="7193CC16" w:rsidR="00941D08" w:rsidRDefault="00941D08" w:rsidP="00732F33">
      <w:pPr>
        <w:pStyle w:val="a9"/>
      </w:pPr>
      <w:r>
        <w:t>СТЁПА</w:t>
      </w:r>
    </w:p>
    <w:p w14:paraId="3C1E9C93" w14:textId="77777777" w:rsidR="00941D08" w:rsidRDefault="00941D08" w:rsidP="00732F33">
      <w:pPr>
        <w:pStyle w:val="ab"/>
      </w:pPr>
      <w:r>
        <w:t>Это чё?</w:t>
      </w:r>
    </w:p>
    <w:p w14:paraId="608CF56D" w14:textId="77D4DC91" w:rsidR="00941D08" w:rsidRDefault="00941D08" w:rsidP="00732F33">
      <w:pPr>
        <w:pStyle w:val="a9"/>
      </w:pPr>
      <w:r>
        <w:t>МАССА</w:t>
      </w:r>
    </w:p>
    <w:p w14:paraId="1ABB1D81" w14:textId="77777777" w:rsidR="00941D08" w:rsidRDefault="00941D08" w:rsidP="00732F33">
      <w:pPr>
        <w:pStyle w:val="ab"/>
      </w:pPr>
      <w:r>
        <w:t>Да у нас новый хит… Пицца «Мозаика» называется… Собери сам.</w:t>
      </w:r>
    </w:p>
    <w:p w14:paraId="06113105" w14:textId="77F8B16A" w:rsidR="00941D08" w:rsidRDefault="00941D08" w:rsidP="00732F33">
      <w:pPr>
        <w:pStyle w:val="a9"/>
      </w:pPr>
      <w:r>
        <w:t>СТЁПА</w:t>
      </w:r>
    </w:p>
    <w:p w14:paraId="57284081" w14:textId="77777777" w:rsidR="00941D08" w:rsidRDefault="00941D08" w:rsidP="00732F33">
      <w:pPr>
        <w:pStyle w:val="ab"/>
      </w:pPr>
      <w:r>
        <w:t>Да я вообще-то пиццу «Итальяно» заказывал.</w:t>
      </w:r>
    </w:p>
    <w:p w14:paraId="2BE3BA84" w14:textId="7D69993A" w:rsidR="00941D08" w:rsidRDefault="00941D08" w:rsidP="00732F33">
      <w:pPr>
        <w:pStyle w:val="a9"/>
      </w:pPr>
      <w:r>
        <w:t>МАССА</w:t>
      </w:r>
    </w:p>
    <w:p w14:paraId="5A6C0DB1" w14:textId="759CF2A9" w:rsidR="00941D08" w:rsidRPr="00CC2BF7" w:rsidRDefault="00941D08" w:rsidP="00CC2BF7">
      <w:pPr>
        <w:pStyle w:val="ab"/>
      </w:pPr>
      <w:r w:rsidRPr="00CC2BF7">
        <w:t xml:space="preserve">От </w:t>
      </w:r>
      <w:r w:rsidR="009B7C1B" w:rsidRPr="00CC2BF7">
        <w:t>«</w:t>
      </w:r>
      <w:r w:rsidRPr="00CC2BF7">
        <w:t>Итальяно</w:t>
      </w:r>
      <w:r w:rsidR="009B7C1B" w:rsidRPr="00CC2BF7">
        <w:t>»</w:t>
      </w:r>
      <w:r w:rsidRPr="00CC2BF7">
        <w:t xml:space="preserve"> изжога. Ну я ж брату фигню не буду советовать… Видишь, куска нет. Я проверил, хорошая пицца!</w:t>
      </w:r>
    </w:p>
    <w:p w14:paraId="50F63DD9" w14:textId="7C458B11" w:rsidR="00941D08" w:rsidRDefault="00941D08" w:rsidP="00732F33">
      <w:pPr>
        <w:pStyle w:val="a9"/>
      </w:pPr>
      <w:r>
        <w:t>СТ</w:t>
      </w:r>
      <w:r w:rsidR="00732F33">
        <w:rPr>
          <w:lang w:val="ru-RU"/>
        </w:rPr>
        <w:t>Ё</w:t>
      </w:r>
      <w:r>
        <w:t>ПА</w:t>
      </w:r>
    </w:p>
    <w:p w14:paraId="21674DFF" w14:textId="77777777" w:rsidR="00941D08" w:rsidRDefault="00941D08" w:rsidP="00732F33">
      <w:pPr>
        <w:pStyle w:val="ab"/>
      </w:pPr>
      <w:r>
        <w:t>Олег, Олег… Боюсь, недолго тебе там работать.</w:t>
      </w:r>
    </w:p>
    <w:p w14:paraId="6C6247DA" w14:textId="3E3F6736" w:rsidR="00941D08" w:rsidRDefault="00941D08" w:rsidP="00732F33">
      <w:pPr>
        <w:pStyle w:val="a9"/>
      </w:pPr>
      <w:r>
        <w:t>МАССА</w:t>
      </w:r>
    </w:p>
    <w:p w14:paraId="0073B0D8" w14:textId="7692E216" w:rsidR="00941D08" w:rsidRDefault="00941D08" w:rsidP="00732F33">
      <w:pPr>
        <w:pStyle w:val="ab"/>
      </w:pPr>
      <w:r>
        <w:t>Это ещ</w:t>
      </w:r>
      <w:r w:rsidR="00732F33">
        <w:rPr>
          <w:lang w:val="ru-RU"/>
        </w:rPr>
        <w:t>ё</w:t>
      </w:r>
      <w:r>
        <w:t xml:space="preserve"> почему?</w:t>
      </w:r>
    </w:p>
    <w:p w14:paraId="3DC77F01" w14:textId="0C8A8551" w:rsidR="00941D08" w:rsidRDefault="00941D08" w:rsidP="00732F33">
      <w:pPr>
        <w:pStyle w:val="a9"/>
      </w:pPr>
      <w:r>
        <w:t>СТ</w:t>
      </w:r>
      <w:r w:rsidR="00732F33">
        <w:rPr>
          <w:lang w:val="ru-RU"/>
        </w:rPr>
        <w:t>Ё</w:t>
      </w:r>
      <w:r>
        <w:t>ПА</w:t>
      </w:r>
    </w:p>
    <w:p w14:paraId="65E8EDF1" w14:textId="77777777" w:rsidR="00941D08" w:rsidRDefault="00941D08" w:rsidP="00732F33">
      <w:pPr>
        <w:pStyle w:val="ab"/>
      </w:pPr>
      <w:r>
        <w:t>Да любой таджик справился бы лучше…</w:t>
      </w:r>
    </w:p>
    <w:p w14:paraId="70595C6D" w14:textId="296013EB" w:rsidR="00941D08" w:rsidRDefault="00941D08" w:rsidP="00732F33">
      <w:pPr>
        <w:pStyle w:val="a9"/>
      </w:pPr>
      <w:r>
        <w:t>МАССА</w:t>
      </w:r>
    </w:p>
    <w:p w14:paraId="139AA241" w14:textId="385E63C8" w:rsidR="00941D08" w:rsidRDefault="00941D08" w:rsidP="00732F33">
      <w:pPr>
        <w:pStyle w:val="ab"/>
      </w:pPr>
      <w:r>
        <w:t>Тебе не угодить</w:t>
      </w:r>
      <w:r w:rsidR="00D61D4E">
        <w:rPr>
          <w:lang w:val="ru-RU"/>
        </w:rPr>
        <w:t>:</w:t>
      </w:r>
      <w:r>
        <w:t xml:space="preserve"> не работаю </w:t>
      </w:r>
      <w:r w:rsidR="00732F33">
        <w:t>–</w:t>
      </w:r>
      <w:r>
        <w:t xml:space="preserve"> плохо, работаю </w:t>
      </w:r>
      <w:r w:rsidR="00732F33">
        <w:t>–</w:t>
      </w:r>
      <w:r>
        <w:t xml:space="preserve"> тоже чё-то не нравится.</w:t>
      </w:r>
    </w:p>
    <w:p w14:paraId="35116B3B" w14:textId="1B5AA2F3" w:rsidR="00941D08" w:rsidRDefault="00941D08" w:rsidP="00732F33">
      <w:pPr>
        <w:pStyle w:val="a9"/>
      </w:pPr>
      <w:r>
        <w:lastRenderedPageBreak/>
        <w:t>СТ</w:t>
      </w:r>
      <w:r w:rsidR="00732F33">
        <w:rPr>
          <w:lang w:val="ru-RU"/>
        </w:rPr>
        <w:t>Ё</w:t>
      </w:r>
      <w:r>
        <w:t>ПА</w:t>
      </w:r>
    </w:p>
    <w:p w14:paraId="773AD66C" w14:textId="2E4F58E1" w:rsidR="00941D08" w:rsidRDefault="00941D08" w:rsidP="00732F33">
      <w:pPr>
        <w:pStyle w:val="ab"/>
      </w:pPr>
      <w:r>
        <w:t>Может, я тебя лучше в местную больничку санитаром пристрою?</w:t>
      </w:r>
    </w:p>
    <w:p w14:paraId="653D6F1B" w14:textId="12C6FF3F" w:rsidR="00941D08" w:rsidRDefault="00941D08" w:rsidP="00732F33">
      <w:pPr>
        <w:pStyle w:val="a9"/>
      </w:pPr>
      <w:r>
        <w:t>МАССА</w:t>
      </w:r>
    </w:p>
    <w:p w14:paraId="7CD6E1FD" w14:textId="77777777" w:rsidR="00941D08" w:rsidRDefault="00941D08" w:rsidP="00732F33">
      <w:pPr>
        <w:pStyle w:val="ab"/>
      </w:pPr>
      <w:r>
        <w:t>Зачем? Мне в доставке нравится.</w:t>
      </w:r>
    </w:p>
    <w:p w14:paraId="23DC0ECA" w14:textId="63999AEA" w:rsidR="00941D08" w:rsidRDefault="00941D08" w:rsidP="00732F33">
      <w:pPr>
        <w:pStyle w:val="a9"/>
      </w:pPr>
      <w:r>
        <w:t>СТ</w:t>
      </w:r>
      <w:r w:rsidR="00732F33">
        <w:rPr>
          <w:lang w:val="ru-RU"/>
        </w:rPr>
        <w:t>Ё</w:t>
      </w:r>
      <w:r>
        <w:t>ПА</w:t>
      </w:r>
    </w:p>
    <w:p w14:paraId="0732505D" w14:textId="77777777" w:rsidR="00941D08" w:rsidRDefault="00941D08" w:rsidP="00732F33">
      <w:pPr>
        <w:pStyle w:val="ab"/>
      </w:pPr>
      <w:r>
        <w:t>Утки потаскаешь, научишься их носить и не переворачивать, а потом уже опытный в доставку вернёшься?</w:t>
      </w:r>
    </w:p>
    <w:p w14:paraId="620B7415" w14:textId="77777777" w:rsidR="00941D08" w:rsidRDefault="00941D08" w:rsidP="00732F33">
      <w:pPr>
        <w:pStyle w:val="a9"/>
      </w:pPr>
      <w:r>
        <w:t>МАССА</w:t>
      </w:r>
    </w:p>
    <w:p w14:paraId="48559A86" w14:textId="3041A95F" w:rsidR="00941D08" w:rsidRDefault="00941D08" w:rsidP="00732F33">
      <w:pPr>
        <w:pStyle w:val="ab"/>
      </w:pPr>
      <w:r>
        <w:t>Ладно, короче, мне ещё в Монино. Там щи остывают!</w:t>
      </w:r>
    </w:p>
    <w:p w14:paraId="4C61B925" w14:textId="61425602" w:rsidR="00941D08" w:rsidRDefault="00941D08" w:rsidP="00732F33">
      <w:pPr>
        <w:pStyle w:val="a9"/>
      </w:pPr>
      <w:r>
        <w:t>СТ</w:t>
      </w:r>
      <w:r w:rsidR="00732F33">
        <w:rPr>
          <w:lang w:val="ru-RU"/>
        </w:rPr>
        <w:t>Ё</w:t>
      </w:r>
      <w:r>
        <w:t>ПА</w:t>
      </w:r>
    </w:p>
    <w:p w14:paraId="4FA39E62" w14:textId="77777777" w:rsidR="00941D08" w:rsidRDefault="00941D08" w:rsidP="00732F33">
      <w:pPr>
        <w:pStyle w:val="ab"/>
      </w:pPr>
      <w:r>
        <w:t>Ну не воруешь, и то хорошо…</w:t>
      </w:r>
    </w:p>
    <w:p w14:paraId="3F0B9F53" w14:textId="3C5F450E" w:rsidR="00941D08" w:rsidRDefault="00941D08" w:rsidP="00941D08">
      <w:pPr>
        <w:pStyle w:val="a7"/>
      </w:pPr>
      <w:r>
        <w:t>Пожимают друг другу руки. Масса на полной скорости уезжает. Ст</w:t>
      </w:r>
      <w:r w:rsidR="00732F33">
        <w:rPr>
          <w:lang w:val="ru-RU"/>
        </w:rPr>
        <w:t>ё</w:t>
      </w:r>
      <w:r>
        <w:t>па качает головой, нюхает пиццу.</w:t>
      </w:r>
    </w:p>
    <w:p w14:paraId="482B8044" w14:textId="25F326B3" w:rsidR="00F968E1" w:rsidRDefault="00F968E1" w:rsidP="0042401A">
      <w:pPr>
        <w:pStyle w:val="a6"/>
        <w:rPr>
          <w:color w:val="00B050"/>
        </w:rPr>
      </w:pPr>
      <w:r w:rsidRPr="00F968E1">
        <w:rPr>
          <w:color w:val="00B050"/>
        </w:rPr>
        <w:t xml:space="preserve">15-19-А. НАТ. КРЫША ВЫСОТНОГО ЗДАНИЯ </w:t>
      </w:r>
      <w:r>
        <w:rPr>
          <w:color w:val="00B050"/>
        </w:rPr>
        <w:t>–</w:t>
      </w:r>
      <w:r w:rsidRPr="00F968E1">
        <w:rPr>
          <w:color w:val="00B050"/>
        </w:rPr>
        <w:t xml:space="preserve"> НОЧЬ</w:t>
      </w:r>
    </w:p>
    <w:p w14:paraId="4A465B65" w14:textId="77777777" w:rsidR="00F968E1" w:rsidRPr="00F968E1" w:rsidRDefault="00F968E1" w:rsidP="00F968E1">
      <w:pPr>
        <w:pStyle w:val="a7"/>
        <w:rPr>
          <w:color w:val="00B050"/>
          <w:lang w:val="ru-RU" w:eastAsia="ru-RU"/>
        </w:rPr>
      </w:pPr>
      <w:r w:rsidRPr="00F968E1">
        <w:rPr>
          <w:color w:val="00B050"/>
          <w:lang w:val="ru-RU" w:eastAsia="ru-RU"/>
        </w:rPr>
        <w:t>На крыше играет музыка из небольшого дискового магнитофона. Горят свечи. Бутылка вина, арбуз, расстелен плед. На пледе сидит Фил, между ног, спиной к нему примостилась Даша. Он обнимает её за плечи. Они смотрят на вечернее небо. Музыка откуда-то из их молодости.</w:t>
      </w:r>
    </w:p>
    <w:p w14:paraId="0EC400EE" w14:textId="7262904A" w:rsidR="00F968E1" w:rsidRPr="00F968E1" w:rsidRDefault="00F968E1" w:rsidP="00F968E1">
      <w:pPr>
        <w:pStyle w:val="a9"/>
        <w:rPr>
          <w:color w:val="00B050"/>
        </w:rPr>
      </w:pPr>
      <w:r w:rsidRPr="00F968E1">
        <w:rPr>
          <w:color w:val="00B050"/>
        </w:rPr>
        <w:t>ДАША</w:t>
      </w:r>
    </w:p>
    <w:p w14:paraId="45BB1413" w14:textId="77777777" w:rsidR="00F968E1" w:rsidRPr="00F968E1" w:rsidRDefault="00F968E1" w:rsidP="00F968E1">
      <w:pPr>
        <w:pStyle w:val="ab"/>
        <w:rPr>
          <w:color w:val="00B050"/>
        </w:rPr>
      </w:pPr>
      <w:r w:rsidRPr="00F968E1">
        <w:rPr>
          <w:color w:val="00B050"/>
        </w:rPr>
        <w:t>Как будто и не было этих двадцати лет…</w:t>
      </w:r>
    </w:p>
    <w:p w14:paraId="0E51644D" w14:textId="77777777" w:rsidR="00F968E1" w:rsidRPr="00F968E1" w:rsidRDefault="00F968E1" w:rsidP="00F968E1">
      <w:pPr>
        <w:pStyle w:val="a7"/>
        <w:rPr>
          <w:color w:val="00B050"/>
          <w:lang w:val="ru-RU" w:eastAsia="ru-RU"/>
        </w:rPr>
      </w:pPr>
      <w:r w:rsidRPr="00F968E1">
        <w:rPr>
          <w:color w:val="00B050"/>
          <w:lang w:val="ru-RU" w:eastAsia="ru-RU"/>
        </w:rPr>
        <w:t>Фил целует её в затылок, крепче прижимая к себе.</w:t>
      </w:r>
    </w:p>
    <w:p w14:paraId="6FCAB407" w14:textId="34FDF94A" w:rsidR="00F968E1" w:rsidRPr="00F968E1" w:rsidRDefault="00F968E1" w:rsidP="00F968E1">
      <w:pPr>
        <w:pStyle w:val="a9"/>
        <w:rPr>
          <w:color w:val="00B050"/>
        </w:rPr>
      </w:pPr>
      <w:r w:rsidRPr="00F968E1">
        <w:rPr>
          <w:color w:val="00B050"/>
        </w:rPr>
        <w:t>ДАША</w:t>
      </w:r>
    </w:p>
    <w:p w14:paraId="7EA42434" w14:textId="77777777" w:rsidR="00F968E1" w:rsidRPr="00F968E1" w:rsidRDefault="00F968E1" w:rsidP="00F968E1">
      <w:pPr>
        <w:pStyle w:val="ab"/>
        <w:rPr>
          <w:color w:val="00B050"/>
        </w:rPr>
      </w:pPr>
      <w:r w:rsidRPr="00F968E1">
        <w:rPr>
          <w:color w:val="00B050"/>
        </w:rPr>
        <w:t>Не хочу тебя больше отпускать. Я говорила с Лёшкой… ну, про развод с Олегом…</w:t>
      </w:r>
    </w:p>
    <w:p w14:paraId="616A6C6C" w14:textId="63819E56" w:rsidR="00F968E1" w:rsidRPr="00F968E1" w:rsidRDefault="00F968E1" w:rsidP="00F968E1">
      <w:pPr>
        <w:pStyle w:val="a9"/>
        <w:rPr>
          <w:color w:val="00B050"/>
        </w:rPr>
      </w:pPr>
      <w:r w:rsidRPr="00F968E1">
        <w:rPr>
          <w:color w:val="00B050"/>
        </w:rPr>
        <w:t>ФИЛ</w:t>
      </w:r>
    </w:p>
    <w:p w14:paraId="7E65CDCB" w14:textId="77777777" w:rsidR="00F968E1" w:rsidRPr="00F968E1" w:rsidRDefault="00F968E1" w:rsidP="00F968E1">
      <w:pPr>
        <w:pStyle w:val="ab"/>
        <w:rPr>
          <w:color w:val="00B050"/>
        </w:rPr>
      </w:pPr>
      <w:r w:rsidRPr="00F968E1">
        <w:rPr>
          <w:color w:val="00B050"/>
        </w:rPr>
        <w:t>И?</w:t>
      </w:r>
    </w:p>
    <w:p w14:paraId="5412D45E" w14:textId="7A0DCC5C" w:rsidR="00F968E1" w:rsidRPr="00F968E1" w:rsidRDefault="00F968E1" w:rsidP="00F968E1">
      <w:pPr>
        <w:pStyle w:val="a9"/>
        <w:rPr>
          <w:color w:val="00B050"/>
        </w:rPr>
      </w:pPr>
      <w:r w:rsidRPr="00F968E1">
        <w:rPr>
          <w:color w:val="00B050"/>
        </w:rPr>
        <w:t>ДАША</w:t>
      </w:r>
    </w:p>
    <w:p w14:paraId="45484E37" w14:textId="77777777" w:rsidR="00F968E1" w:rsidRPr="00F968E1" w:rsidRDefault="00F968E1" w:rsidP="00F968E1">
      <w:pPr>
        <w:pStyle w:val="ab"/>
        <w:rPr>
          <w:color w:val="00B050"/>
        </w:rPr>
      </w:pPr>
      <w:r w:rsidRPr="00F968E1">
        <w:rPr>
          <w:color w:val="00B050"/>
        </w:rPr>
        <w:t>Честно?</w:t>
      </w:r>
    </w:p>
    <w:p w14:paraId="0062895C" w14:textId="2294E600" w:rsidR="00F968E1" w:rsidRPr="00F968E1" w:rsidRDefault="00F968E1" w:rsidP="00F968E1">
      <w:pPr>
        <w:pStyle w:val="a9"/>
        <w:rPr>
          <w:color w:val="00B050"/>
        </w:rPr>
      </w:pPr>
      <w:r w:rsidRPr="00F968E1">
        <w:rPr>
          <w:color w:val="00B050"/>
        </w:rPr>
        <w:t>ФИЛ</w:t>
      </w:r>
    </w:p>
    <w:p w14:paraId="0AAF5914" w14:textId="77777777" w:rsidR="00F968E1" w:rsidRPr="00F968E1" w:rsidRDefault="00F968E1" w:rsidP="00F968E1">
      <w:pPr>
        <w:pStyle w:val="ab"/>
        <w:rPr>
          <w:color w:val="00B050"/>
        </w:rPr>
      </w:pPr>
      <w:r w:rsidRPr="00F968E1">
        <w:rPr>
          <w:color w:val="00B050"/>
        </w:rPr>
        <w:t>Хотелось бы.</w:t>
      </w:r>
    </w:p>
    <w:p w14:paraId="2D867276" w14:textId="01ED6103" w:rsidR="00F968E1" w:rsidRPr="00F968E1" w:rsidRDefault="00F968E1" w:rsidP="00F968E1">
      <w:pPr>
        <w:pStyle w:val="a9"/>
        <w:rPr>
          <w:color w:val="00B050"/>
        </w:rPr>
      </w:pPr>
      <w:r w:rsidRPr="00F968E1">
        <w:rPr>
          <w:color w:val="00B050"/>
        </w:rPr>
        <w:t>ДАША</w:t>
      </w:r>
    </w:p>
    <w:p w14:paraId="05B8F507" w14:textId="77777777" w:rsidR="00F968E1" w:rsidRPr="00F968E1" w:rsidRDefault="00F968E1" w:rsidP="00F968E1">
      <w:pPr>
        <w:pStyle w:val="ab"/>
        <w:rPr>
          <w:color w:val="00B050"/>
        </w:rPr>
      </w:pPr>
      <w:r w:rsidRPr="00F968E1">
        <w:rPr>
          <w:color w:val="00B050"/>
        </w:rPr>
        <w:t>Он плохо отреагировал.</w:t>
      </w:r>
    </w:p>
    <w:p w14:paraId="500CD9FA" w14:textId="03F91576" w:rsidR="00F968E1" w:rsidRPr="00F968E1" w:rsidRDefault="00F968E1" w:rsidP="00F968E1">
      <w:pPr>
        <w:pStyle w:val="a9"/>
        <w:rPr>
          <w:color w:val="00B050"/>
        </w:rPr>
      </w:pPr>
      <w:r w:rsidRPr="00F968E1">
        <w:rPr>
          <w:color w:val="00B050"/>
        </w:rPr>
        <w:lastRenderedPageBreak/>
        <w:t>ФИЛ</w:t>
      </w:r>
    </w:p>
    <w:p w14:paraId="4DE6569D" w14:textId="77777777" w:rsidR="00F968E1" w:rsidRPr="00F968E1" w:rsidRDefault="00F968E1" w:rsidP="00F968E1">
      <w:pPr>
        <w:pStyle w:val="ab"/>
        <w:rPr>
          <w:color w:val="00B050"/>
        </w:rPr>
      </w:pPr>
      <w:r w:rsidRPr="00F968E1">
        <w:rPr>
          <w:color w:val="00B050"/>
        </w:rPr>
        <w:t>Да поймёт он. Ну это же мой сын. Наш с тобой сын. Не сразу, наверное, но поймёт. Я все усилия приложу, чтобы понял.</w:t>
      </w:r>
    </w:p>
    <w:p w14:paraId="4789AA86" w14:textId="239CB55C" w:rsidR="00F968E1" w:rsidRPr="00F968E1" w:rsidRDefault="00F968E1" w:rsidP="00F968E1">
      <w:pPr>
        <w:pStyle w:val="a9"/>
        <w:rPr>
          <w:color w:val="00B050"/>
        </w:rPr>
      </w:pPr>
      <w:r w:rsidRPr="00F968E1">
        <w:rPr>
          <w:color w:val="00B050"/>
        </w:rPr>
        <w:t>ДАША</w:t>
      </w:r>
    </w:p>
    <w:p w14:paraId="40E4032A" w14:textId="77777777" w:rsidR="00F968E1" w:rsidRPr="00F968E1" w:rsidRDefault="00F968E1" w:rsidP="00F968E1">
      <w:pPr>
        <w:pStyle w:val="ab"/>
        <w:rPr>
          <w:color w:val="00B050"/>
        </w:rPr>
      </w:pPr>
      <w:r w:rsidRPr="00F968E1">
        <w:rPr>
          <w:color w:val="00B050"/>
        </w:rPr>
        <w:t>Обещаешь?</w:t>
      </w:r>
    </w:p>
    <w:p w14:paraId="48F45403" w14:textId="1895AB94" w:rsidR="00F968E1" w:rsidRPr="00F968E1" w:rsidRDefault="00F968E1" w:rsidP="00F968E1">
      <w:pPr>
        <w:pStyle w:val="a9"/>
        <w:rPr>
          <w:color w:val="00B050"/>
        </w:rPr>
      </w:pPr>
      <w:r w:rsidRPr="00F968E1">
        <w:rPr>
          <w:color w:val="00B050"/>
        </w:rPr>
        <w:t>ФИЛ</w:t>
      </w:r>
    </w:p>
    <w:p w14:paraId="4E02A54A" w14:textId="77777777" w:rsidR="00F968E1" w:rsidRPr="00F968E1" w:rsidRDefault="00F968E1" w:rsidP="00F968E1">
      <w:pPr>
        <w:pStyle w:val="ab"/>
        <w:rPr>
          <w:color w:val="00B050"/>
        </w:rPr>
      </w:pPr>
      <w:r w:rsidRPr="00F968E1">
        <w:rPr>
          <w:color w:val="00B050"/>
        </w:rPr>
        <w:t>Обещаю.</w:t>
      </w:r>
    </w:p>
    <w:p w14:paraId="4FD242B5" w14:textId="77777777" w:rsidR="00F968E1" w:rsidRPr="00F968E1" w:rsidRDefault="00F968E1" w:rsidP="00F968E1">
      <w:pPr>
        <w:pStyle w:val="a7"/>
        <w:rPr>
          <w:color w:val="00B050"/>
          <w:lang w:val="ru-RU" w:eastAsia="ru-RU"/>
        </w:rPr>
      </w:pPr>
      <w:r w:rsidRPr="00F968E1">
        <w:rPr>
          <w:color w:val="00B050"/>
          <w:lang w:val="ru-RU" w:eastAsia="ru-RU"/>
        </w:rPr>
        <w:t>Даша ставит бокал, забирается на Фила.</w:t>
      </w:r>
    </w:p>
    <w:p w14:paraId="12781D25" w14:textId="568BE4B8" w:rsidR="00F968E1" w:rsidRPr="00F968E1" w:rsidRDefault="00F968E1" w:rsidP="00F968E1">
      <w:pPr>
        <w:pStyle w:val="a9"/>
        <w:rPr>
          <w:color w:val="00B050"/>
        </w:rPr>
      </w:pPr>
      <w:r w:rsidRPr="00F968E1">
        <w:rPr>
          <w:color w:val="00B050"/>
        </w:rPr>
        <w:t>ДАША</w:t>
      </w:r>
    </w:p>
    <w:p w14:paraId="0AA8B454" w14:textId="77777777" w:rsidR="00F968E1" w:rsidRPr="00F968E1" w:rsidRDefault="00F968E1" w:rsidP="00F968E1">
      <w:pPr>
        <w:pStyle w:val="ab"/>
        <w:rPr>
          <w:color w:val="00B050"/>
        </w:rPr>
      </w:pPr>
      <w:r w:rsidRPr="00F968E1">
        <w:rPr>
          <w:color w:val="00B050"/>
        </w:rPr>
        <w:t>Мы вместе должны быть. Да, ведь?</w:t>
      </w:r>
    </w:p>
    <w:p w14:paraId="0440B436" w14:textId="5055E7C1" w:rsidR="00F968E1" w:rsidRPr="00F968E1" w:rsidRDefault="00F968E1" w:rsidP="00F968E1">
      <w:pPr>
        <w:pStyle w:val="a9"/>
        <w:rPr>
          <w:color w:val="00B050"/>
        </w:rPr>
      </w:pPr>
      <w:r w:rsidRPr="00F968E1">
        <w:rPr>
          <w:color w:val="00B050"/>
        </w:rPr>
        <w:t>ФИЛ</w:t>
      </w:r>
    </w:p>
    <w:p w14:paraId="6B583D88" w14:textId="77777777" w:rsidR="00F968E1" w:rsidRPr="00F968E1" w:rsidRDefault="00F968E1" w:rsidP="00F968E1">
      <w:pPr>
        <w:pStyle w:val="ab"/>
        <w:rPr>
          <w:color w:val="00B050"/>
        </w:rPr>
      </w:pPr>
      <w:r w:rsidRPr="00F968E1">
        <w:rPr>
          <w:color w:val="00B050"/>
        </w:rPr>
        <w:t>Да.</w:t>
      </w:r>
    </w:p>
    <w:p w14:paraId="5604CD94" w14:textId="77777777" w:rsidR="00F968E1" w:rsidRPr="00F968E1" w:rsidRDefault="00F968E1" w:rsidP="00F968E1">
      <w:pPr>
        <w:pStyle w:val="a7"/>
        <w:rPr>
          <w:color w:val="00B050"/>
          <w:lang w:val="ru-RU" w:eastAsia="ru-RU"/>
        </w:rPr>
      </w:pPr>
      <w:r w:rsidRPr="00F968E1">
        <w:rPr>
          <w:color w:val="00B050"/>
          <w:lang w:val="ru-RU" w:eastAsia="ru-RU"/>
        </w:rPr>
        <w:t>Фил целует Дашу. Она снимает блузку. Фил распускает ей волосы.</w:t>
      </w:r>
    </w:p>
    <w:p w14:paraId="06FB03A0" w14:textId="333D697E" w:rsidR="00F968E1" w:rsidRPr="00F968E1" w:rsidRDefault="00F968E1" w:rsidP="00F968E1">
      <w:pPr>
        <w:pStyle w:val="a9"/>
        <w:rPr>
          <w:color w:val="00B050"/>
        </w:rPr>
      </w:pPr>
      <w:r w:rsidRPr="00F968E1">
        <w:rPr>
          <w:color w:val="00B050"/>
        </w:rPr>
        <w:t>ФИЛ</w:t>
      </w:r>
    </w:p>
    <w:p w14:paraId="66C6C127" w14:textId="77777777" w:rsidR="00F968E1" w:rsidRPr="00F968E1" w:rsidRDefault="00F968E1" w:rsidP="00F968E1">
      <w:pPr>
        <w:pStyle w:val="ae"/>
        <w:rPr>
          <w:color w:val="00B050"/>
        </w:rPr>
      </w:pPr>
      <w:r w:rsidRPr="00F968E1">
        <w:rPr>
          <w:color w:val="00B050"/>
        </w:rPr>
        <w:t>(шёпотом)</w:t>
      </w:r>
    </w:p>
    <w:p w14:paraId="35C2C0EA" w14:textId="77777777" w:rsidR="00F968E1" w:rsidRPr="00F968E1" w:rsidRDefault="00F968E1" w:rsidP="00F968E1">
      <w:pPr>
        <w:pStyle w:val="ab"/>
        <w:rPr>
          <w:color w:val="00B050"/>
        </w:rPr>
      </w:pPr>
      <w:r w:rsidRPr="00F968E1">
        <w:rPr>
          <w:color w:val="00B050"/>
        </w:rPr>
        <w:t>Знаешь же, что я не люблю, когда ты волосы собираешь.</w:t>
      </w:r>
    </w:p>
    <w:p w14:paraId="4CDEF95B" w14:textId="114F998F" w:rsidR="00F968E1" w:rsidRPr="00F968E1" w:rsidRDefault="00F968E1" w:rsidP="00F968E1">
      <w:pPr>
        <w:pStyle w:val="a9"/>
        <w:rPr>
          <w:color w:val="00B050"/>
        </w:rPr>
      </w:pPr>
      <w:r w:rsidRPr="00F968E1">
        <w:rPr>
          <w:color w:val="00B050"/>
        </w:rPr>
        <w:t>ДАША</w:t>
      </w:r>
    </w:p>
    <w:p w14:paraId="2110F353" w14:textId="77777777" w:rsidR="00F968E1" w:rsidRPr="00F968E1" w:rsidRDefault="00F968E1" w:rsidP="00F968E1">
      <w:pPr>
        <w:pStyle w:val="ae"/>
        <w:rPr>
          <w:color w:val="00B050"/>
        </w:rPr>
      </w:pPr>
      <w:r w:rsidRPr="00F968E1">
        <w:rPr>
          <w:color w:val="00B050"/>
        </w:rPr>
        <w:t>(улыбается)</w:t>
      </w:r>
    </w:p>
    <w:p w14:paraId="57392A26" w14:textId="77777777" w:rsidR="00F968E1" w:rsidRPr="00F968E1" w:rsidRDefault="00F968E1" w:rsidP="00F968E1">
      <w:pPr>
        <w:pStyle w:val="ab"/>
        <w:rPr>
          <w:color w:val="00B050"/>
        </w:rPr>
      </w:pPr>
      <w:r w:rsidRPr="00F968E1">
        <w:rPr>
          <w:color w:val="00B050"/>
        </w:rPr>
        <w:t>Знаю. Больше не буду.</w:t>
      </w:r>
    </w:p>
    <w:p w14:paraId="0EA4C54C" w14:textId="0B6FB32B" w:rsidR="00F968E1" w:rsidRPr="00F968E1" w:rsidRDefault="00F968E1" w:rsidP="00F968E1">
      <w:pPr>
        <w:pStyle w:val="a7"/>
        <w:rPr>
          <w:color w:val="00B050"/>
          <w:lang w:val="ru-RU" w:eastAsia="ru-RU"/>
        </w:rPr>
      </w:pPr>
      <w:r w:rsidRPr="00F968E1">
        <w:rPr>
          <w:color w:val="00B050"/>
          <w:lang w:val="ru-RU" w:eastAsia="ru-RU"/>
        </w:rPr>
        <w:t>Фил и Даша занимаются сексом на крыше.</w:t>
      </w:r>
    </w:p>
    <w:p w14:paraId="66DE3EEC" w14:textId="778315EF" w:rsidR="00941D08" w:rsidRDefault="00093B73" w:rsidP="0042401A">
      <w:pPr>
        <w:pStyle w:val="a6"/>
      </w:pPr>
      <w:r>
        <w:t>15-</w:t>
      </w:r>
      <w:r w:rsidR="000A2289">
        <w:t>20</w:t>
      </w:r>
      <w:r>
        <w:t>.</w:t>
      </w:r>
      <w:r>
        <w:tab/>
      </w:r>
      <w:r w:rsidR="00941D08">
        <w:t xml:space="preserve">ИНТ. ПОДЪЕЗД </w:t>
      </w:r>
      <w:r>
        <w:t>–</w:t>
      </w:r>
      <w:r w:rsidR="00941D08">
        <w:t xml:space="preserve"> </w:t>
      </w:r>
      <w:r w:rsidR="00951958" w:rsidRPr="00951958">
        <w:rPr>
          <w:color w:val="00B050"/>
        </w:rPr>
        <w:t>НОЧЬ</w:t>
      </w:r>
    </w:p>
    <w:p w14:paraId="3E10650D" w14:textId="77777777" w:rsidR="00941D08" w:rsidRDefault="00941D08" w:rsidP="003A1933">
      <w:pPr>
        <w:pStyle w:val="a7"/>
        <w:keepNext/>
        <w:keepLines/>
      </w:pPr>
      <w:r>
        <w:t>Чак и Вжик стоят на лестничной клетке около квартиры 168. Тарабанят. Никто не открывает. Забегает запыхавшийся Масса.</w:t>
      </w:r>
    </w:p>
    <w:p w14:paraId="04500777" w14:textId="52FFE566" w:rsidR="00941D08" w:rsidRDefault="00941D08" w:rsidP="00093B73">
      <w:pPr>
        <w:pStyle w:val="a9"/>
      </w:pPr>
      <w:r>
        <w:t>ВЖИК</w:t>
      </w:r>
    </w:p>
    <w:p w14:paraId="546E35A3" w14:textId="77777777" w:rsidR="00941D08" w:rsidRDefault="00941D08" w:rsidP="00093B73">
      <w:pPr>
        <w:pStyle w:val="ab"/>
      </w:pPr>
      <w:r>
        <w:t>Ты чё?</w:t>
      </w:r>
    </w:p>
    <w:p w14:paraId="355AEF25" w14:textId="16018C40" w:rsidR="00941D08" w:rsidRDefault="00941D08" w:rsidP="00093B73">
      <w:pPr>
        <w:pStyle w:val="a9"/>
      </w:pPr>
      <w:r>
        <w:t>МАССА</w:t>
      </w:r>
    </w:p>
    <w:p w14:paraId="40DFBB59" w14:textId="7A07DA4A" w:rsidR="00093B73" w:rsidRDefault="00941D08" w:rsidP="00093B73">
      <w:pPr>
        <w:pStyle w:val="ae"/>
      </w:pPr>
      <w:r>
        <w:t>(</w:t>
      </w:r>
      <w:r w:rsidR="00093B73">
        <w:t>с</w:t>
      </w:r>
      <w:r>
        <w:t xml:space="preserve"> одышкой)</w:t>
      </w:r>
    </w:p>
    <w:p w14:paraId="2945CBE4" w14:textId="734CE3AD" w:rsidR="00093B73" w:rsidRDefault="00941D08" w:rsidP="00093B73">
      <w:pPr>
        <w:pStyle w:val="ab"/>
        <w:keepNext/>
      </w:pPr>
      <w:r>
        <w:t>Да задолбался, с одной работы на другую! Ч</w:t>
      </w:r>
      <w:r w:rsidR="00093B73">
        <w:rPr>
          <w:lang w:val="ru-RU"/>
        </w:rPr>
        <w:t>ё,</w:t>
      </w:r>
      <w:r>
        <w:t xml:space="preserve"> не открывает?</w:t>
      </w:r>
    </w:p>
    <w:p w14:paraId="08C31278" w14:textId="77777777" w:rsidR="00093B73" w:rsidRDefault="00941D08" w:rsidP="00093B73">
      <w:pPr>
        <w:pStyle w:val="ae"/>
      </w:pPr>
      <w:r>
        <w:t xml:space="preserve"> (громко)</w:t>
      </w:r>
    </w:p>
    <w:p w14:paraId="07FEB10F" w14:textId="4A4E0266" w:rsidR="00941D08" w:rsidRDefault="00941D08" w:rsidP="00093B73">
      <w:pPr>
        <w:pStyle w:val="ab"/>
      </w:pPr>
      <w:r>
        <w:t>Открывай</w:t>
      </w:r>
      <w:r w:rsidR="009B7C1B">
        <w:rPr>
          <w:lang w:val="ru-RU"/>
        </w:rPr>
        <w:t>,</w:t>
      </w:r>
      <w:r>
        <w:t xml:space="preserve"> друг, я бутылку принёс…</w:t>
      </w:r>
    </w:p>
    <w:p w14:paraId="03F71261" w14:textId="77777777" w:rsidR="00941D08" w:rsidRDefault="00941D08" w:rsidP="00941D08">
      <w:pPr>
        <w:pStyle w:val="a7"/>
      </w:pPr>
      <w:r>
        <w:t>Слышен звук открывающегося замка. Пацаны в шоке смотрят на Массу.</w:t>
      </w:r>
    </w:p>
    <w:p w14:paraId="4C5344F0" w14:textId="50DB3117" w:rsidR="00941D08" w:rsidRDefault="00941D08" w:rsidP="00093B73">
      <w:pPr>
        <w:pStyle w:val="a9"/>
      </w:pPr>
      <w:r>
        <w:lastRenderedPageBreak/>
        <w:t>МАССА</w:t>
      </w:r>
    </w:p>
    <w:p w14:paraId="73B79B14" w14:textId="77777777" w:rsidR="00941D08" w:rsidRDefault="00941D08" w:rsidP="00093B73">
      <w:pPr>
        <w:pStyle w:val="ab"/>
      </w:pPr>
      <w:r>
        <w:t>Чё смотрите, у меня с батей так всегда прокатывало…</w:t>
      </w:r>
    </w:p>
    <w:p w14:paraId="326A9728" w14:textId="42A2A9D4" w:rsidR="00941D08" w:rsidRDefault="00941D08" w:rsidP="00941D08">
      <w:pPr>
        <w:pStyle w:val="a7"/>
      </w:pPr>
      <w:r>
        <w:t xml:space="preserve">Дверь квартиры открывается, оттуда выходит тот самый </w:t>
      </w:r>
      <w:r w:rsidR="00093B73">
        <w:rPr>
          <w:lang w:val="ru-RU"/>
        </w:rPr>
        <w:t>МУЖ</w:t>
      </w:r>
      <w:r>
        <w:t>, с перепоя.</w:t>
      </w:r>
    </w:p>
    <w:p w14:paraId="386B6CE5" w14:textId="230C8582" w:rsidR="00941D08" w:rsidRDefault="00941D08" w:rsidP="00093B73">
      <w:pPr>
        <w:pStyle w:val="a9"/>
      </w:pPr>
      <w:r>
        <w:t>МУЖ</w:t>
      </w:r>
    </w:p>
    <w:p w14:paraId="704D39F6" w14:textId="77777777" w:rsidR="00941D08" w:rsidRDefault="00941D08" w:rsidP="00093B73">
      <w:pPr>
        <w:pStyle w:val="ab"/>
      </w:pPr>
      <w:r>
        <w:t>Вы кто ещё такие?! Чё ломитесь?!</w:t>
      </w:r>
    </w:p>
    <w:p w14:paraId="17B0F4CA" w14:textId="77777777" w:rsidR="00941D08" w:rsidRDefault="00941D08" w:rsidP="00941D08">
      <w:pPr>
        <w:pStyle w:val="a7"/>
      </w:pPr>
      <w:r>
        <w:t>Чак даёт ладонью в лоб муж. Он падает обратно в квартиру. Пацаны заходят.</w:t>
      </w:r>
    </w:p>
    <w:p w14:paraId="25F806B9" w14:textId="6AC28CCD" w:rsidR="00941D08" w:rsidRDefault="00093B73" w:rsidP="0042401A">
      <w:pPr>
        <w:pStyle w:val="a6"/>
      </w:pPr>
      <w:r>
        <w:t>15-</w:t>
      </w:r>
      <w:r w:rsidR="000A2289">
        <w:t>21</w:t>
      </w:r>
      <w:r>
        <w:t>.</w:t>
      </w:r>
      <w:r>
        <w:tab/>
      </w:r>
      <w:r w:rsidR="00941D08">
        <w:t xml:space="preserve">ИНТ. КВАРТИРА КЛИЕНТКИ </w:t>
      </w:r>
      <w:r>
        <w:t>–</w:t>
      </w:r>
      <w:r w:rsidR="00941D08">
        <w:t xml:space="preserve"> </w:t>
      </w:r>
      <w:r w:rsidR="00951958" w:rsidRPr="00951958">
        <w:rPr>
          <w:color w:val="00B050"/>
        </w:rPr>
        <w:t>НОЧЬ</w:t>
      </w:r>
    </w:p>
    <w:p w14:paraId="2B1E2CFB" w14:textId="73CDD4F1" w:rsidR="00941D08" w:rsidRDefault="00941D08" w:rsidP="003A1933">
      <w:pPr>
        <w:pStyle w:val="a7"/>
        <w:keepNext/>
        <w:keepLines/>
      </w:pPr>
      <w:r>
        <w:t>Муж</w:t>
      </w:r>
      <w:r w:rsidR="00F968E1" w:rsidRPr="00F968E1">
        <w:rPr>
          <w:color w:val="00B050"/>
          <w:lang w:val="ru-RU"/>
        </w:rPr>
        <w:t>ик</w:t>
      </w:r>
      <w:r>
        <w:t xml:space="preserve"> в шоке смотрит на пацанов.</w:t>
      </w:r>
    </w:p>
    <w:p w14:paraId="186EEE97" w14:textId="3E35A595" w:rsidR="00941D08" w:rsidRDefault="00941D08" w:rsidP="00093B73">
      <w:pPr>
        <w:pStyle w:val="a9"/>
      </w:pPr>
      <w:r>
        <w:t>МУЖ</w:t>
      </w:r>
    </w:p>
    <w:p w14:paraId="6DCF4F25" w14:textId="77777777" w:rsidR="00941D08" w:rsidRDefault="00941D08" w:rsidP="00093B73">
      <w:pPr>
        <w:pStyle w:val="ab"/>
      </w:pPr>
      <w:r>
        <w:t>Помогиииииите!!! Убиваааааают!!!</w:t>
      </w:r>
    </w:p>
    <w:p w14:paraId="09DCE098" w14:textId="6C20B884" w:rsidR="00941D08" w:rsidRDefault="00941D08" w:rsidP="00941D08">
      <w:pPr>
        <w:pStyle w:val="a7"/>
      </w:pPr>
      <w:r>
        <w:t xml:space="preserve">Вжик присаживается на корточки перед </w:t>
      </w:r>
      <w:r w:rsidR="00F968E1">
        <w:rPr>
          <w:lang w:val="ru-RU"/>
        </w:rPr>
        <w:t>М</w:t>
      </w:r>
      <w:r>
        <w:t>уж</w:t>
      </w:r>
      <w:r w:rsidR="00F968E1" w:rsidRPr="00F968E1">
        <w:rPr>
          <w:color w:val="00B050"/>
          <w:lang w:val="ru-RU"/>
        </w:rPr>
        <w:t>ико</w:t>
      </w:r>
      <w:r>
        <w:t>м.</w:t>
      </w:r>
    </w:p>
    <w:p w14:paraId="64DEB13E" w14:textId="77777777" w:rsidR="00941D08" w:rsidRDefault="00941D08" w:rsidP="00093B73">
      <w:pPr>
        <w:pStyle w:val="a9"/>
      </w:pPr>
      <w:r>
        <w:t>ВЖИК</w:t>
      </w:r>
    </w:p>
    <w:p w14:paraId="2C937D96" w14:textId="451C2C5C" w:rsidR="00941D08" w:rsidRDefault="00941D08" w:rsidP="00093B73">
      <w:pPr>
        <w:pStyle w:val="ab"/>
      </w:pPr>
      <w:r>
        <w:t>Ты заткнись! Никто тебя убивать не собирается, так воспитаем немножко.</w:t>
      </w:r>
    </w:p>
    <w:p w14:paraId="486293C4" w14:textId="79A0E58E" w:rsidR="00941D08" w:rsidRDefault="00941D08" w:rsidP="00093B73">
      <w:pPr>
        <w:pStyle w:val="a9"/>
      </w:pPr>
      <w:r>
        <w:t>ЧАК</w:t>
      </w:r>
    </w:p>
    <w:p w14:paraId="6834553C" w14:textId="77777777" w:rsidR="00941D08" w:rsidRDefault="00941D08" w:rsidP="00093B73">
      <w:pPr>
        <w:pStyle w:val="ab"/>
      </w:pPr>
      <w:r>
        <w:t>Ты зачем Марину обижаешь?</w:t>
      </w:r>
    </w:p>
    <w:p w14:paraId="1CAA1362" w14:textId="4E427FF9" w:rsidR="00941D08" w:rsidRDefault="00941D08" w:rsidP="00093B73">
      <w:pPr>
        <w:pStyle w:val="a9"/>
      </w:pPr>
      <w:r>
        <w:t>МУЖ</w:t>
      </w:r>
    </w:p>
    <w:p w14:paraId="7415596D" w14:textId="77777777" w:rsidR="00941D08" w:rsidRDefault="00941D08" w:rsidP="00093B73">
      <w:pPr>
        <w:pStyle w:val="ab"/>
      </w:pPr>
      <w:r>
        <w:t>Ааа… хахали ейные! Трёх быков обслуживает, проститутка!!!</w:t>
      </w:r>
    </w:p>
    <w:p w14:paraId="1EE640D7" w14:textId="0CA41827" w:rsidR="00941D08" w:rsidRDefault="00941D08" w:rsidP="00941D08">
      <w:pPr>
        <w:pStyle w:val="a7"/>
      </w:pPr>
      <w:r>
        <w:t xml:space="preserve">Масса поднимает </w:t>
      </w:r>
      <w:r w:rsidR="00093B73">
        <w:rPr>
          <w:lang w:val="ru-RU"/>
        </w:rPr>
        <w:t>Мужа</w:t>
      </w:r>
      <w:r>
        <w:t xml:space="preserve"> за грудки с пола и держит перед собой.</w:t>
      </w:r>
    </w:p>
    <w:p w14:paraId="5133D5C4" w14:textId="7214B164" w:rsidR="00941D08" w:rsidRDefault="00941D08" w:rsidP="00093B73">
      <w:pPr>
        <w:pStyle w:val="a9"/>
      </w:pPr>
      <w:r>
        <w:t>МАССА</w:t>
      </w:r>
    </w:p>
    <w:p w14:paraId="29809536" w14:textId="77777777" w:rsidR="00941D08" w:rsidRDefault="00941D08" w:rsidP="00093B73">
      <w:pPr>
        <w:pStyle w:val="ab"/>
      </w:pPr>
      <w:r>
        <w:t>Слышь, я вообще-то Машкин…</w:t>
      </w:r>
    </w:p>
    <w:p w14:paraId="530AE3BA" w14:textId="02524729" w:rsidR="00941D08" w:rsidRDefault="00941D08" w:rsidP="00093B73">
      <w:pPr>
        <w:pStyle w:val="a9"/>
      </w:pPr>
      <w:r>
        <w:t>ЧАК</w:t>
      </w:r>
    </w:p>
    <w:p w14:paraId="3956DF22" w14:textId="77777777" w:rsidR="00941D08" w:rsidRDefault="00941D08" w:rsidP="00093B73">
      <w:pPr>
        <w:pStyle w:val="ab"/>
      </w:pPr>
      <w:r>
        <w:t>Маринкин…</w:t>
      </w:r>
    </w:p>
    <w:p w14:paraId="59A216A8" w14:textId="44E8FDA1" w:rsidR="00941D08" w:rsidRDefault="00941D08" w:rsidP="00093B73">
      <w:pPr>
        <w:pStyle w:val="a9"/>
      </w:pPr>
      <w:r>
        <w:t>МАССА</w:t>
      </w:r>
    </w:p>
    <w:p w14:paraId="14D231F5" w14:textId="77777777" w:rsidR="00941D08" w:rsidRPr="00CC2BF7" w:rsidRDefault="00941D08" w:rsidP="00CC2BF7">
      <w:pPr>
        <w:pStyle w:val="ab"/>
      </w:pPr>
      <w:r w:rsidRPr="00CC2BF7">
        <w:t>Я Маринкин брат! Троюродный! Я недавно с зоны откинулся! Ты смотри, мне жить негде, я же у вас поселюсь.</w:t>
      </w:r>
    </w:p>
    <w:p w14:paraId="670B959C" w14:textId="3AB6E093" w:rsidR="00941D08" w:rsidRDefault="00941D08" w:rsidP="00941D08">
      <w:pPr>
        <w:pStyle w:val="a7"/>
      </w:pPr>
      <w:r>
        <w:t>Муж испуганно смотрит на Массу, хлопая глазами.</w:t>
      </w:r>
    </w:p>
    <w:p w14:paraId="7DD25F7A" w14:textId="6C03C0E2" w:rsidR="00941D08" w:rsidRDefault="00941D08" w:rsidP="00093B73">
      <w:pPr>
        <w:pStyle w:val="a9"/>
      </w:pPr>
      <w:r>
        <w:t>ЧАК</w:t>
      </w:r>
    </w:p>
    <w:p w14:paraId="7C2052AB" w14:textId="2B804936" w:rsidR="00941D08" w:rsidRDefault="00941D08" w:rsidP="00093B73">
      <w:pPr>
        <w:pStyle w:val="ab"/>
      </w:pPr>
      <w:r>
        <w:t>Так, ч</w:t>
      </w:r>
      <w:r w:rsidR="00093B73">
        <w:rPr>
          <w:lang w:val="ru-RU"/>
        </w:rPr>
        <w:t>ё</w:t>
      </w:r>
      <w:r>
        <w:t xml:space="preserve"> у тебя из имущества есть?</w:t>
      </w:r>
    </w:p>
    <w:p w14:paraId="634A866A" w14:textId="42777716" w:rsidR="00941D08" w:rsidRDefault="00941D08" w:rsidP="00093B73">
      <w:pPr>
        <w:pStyle w:val="a9"/>
      </w:pPr>
      <w:r>
        <w:lastRenderedPageBreak/>
        <w:t>МУЖ</w:t>
      </w:r>
    </w:p>
    <w:p w14:paraId="30ACA7DA" w14:textId="77777777" w:rsidR="00941D08" w:rsidRDefault="00941D08" w:rsidP="00093B73">
      <w:pPr>
        <w:pStyle w:val="ab"/>
      </w:pPr>
      <w:r>
        <w:t>А это з-з-ачем?</w:t>
      </w:r>
    </w:p>
    <w:p w14:paraId="04EA1A16" w14:textId="7F10557D" w:rsidR="00941D08" w:rsidRDefault="00941D08" w:rsidP="00093B73">
      <w:pPr>
        <w:pStyle w:val="a9"/>
      </w:pPr>
      <w:r>
        <w:t>ВЖИК</w:t>
      </w:r>
    </w:p>
    <w:p w14:paraId="6C3A2ADB" w14:textId="43F2B42C" w:rsidR="00941D08" w:rsidRDefault="00941D08" w:rsidP="00093B73">
      <w:pPr>
        <w:pStyle w:val="ab"/>
      </w:pPr>
      <w:r>
        <w:t>Разводитесь вы с супругой. Щас имущество будем делить. Мы считаем по справедливости</w:t>
      </w:r>
      <w:r w:rsidR="009747C7">
        <w:rPr>
          <w:lang w:val="ru-RU"/>
        </w:rPr>
        <w:t>:</w:t>
      </w:r>
      <w:r>
        <w:t xml:space="preserve"> половина ей, половина </w:t>
      </w:r>
      <w:r w:rsidR="00093B73">
        <w:t>–</w:t>
      </w:r>
      <w:r>
        <w:t xml:space="preserve"> нам.</w:t>
      </w:r>
    </w:p>
    <w:p w14:paraId="4FEDD76D" w14:textId="259EF976" w:rsidR="00941D08" w:rsidRDefault="00941D08" w:rsidP="00941D08">
      <w:pPr>
        <w:pStyle w:val="a7"/>
      </w:pPr>
      <w:r>
        <w:t xml:space="preserve">Пацаны таскают </w:t>
      </w:r>
      <w:r w:rsidR="00093B73">
        <w:rPr>
          <w:lang w:val="ru-RU"/>
        </w:rPr>
        <w:t>М</w:t>
      </w:r>
      <w:r>
        <w:t>ужа из комнаты в комнату. Муж ор</w:t>
      </w:r>
      <w:r w:rsidR="00093B73">
        <w:rPr>
          <w:lang w:val="ru-RU"/>
        </w:rPr>
        <w:t>ё</w:t>
      </w:r>
      <w:r>
        <w:t>т, упирается. Параллельно Вжик подсовывает ему бумаги на подпись. Затем одевают его в парадный костюм, вытаскивают из квартиры. Но на лестничной клетке их встречает Ст</w:t>
      </w:r>
      <w:r w:rsidR="00093B73">
        <w:rPr>
          <w:lang w:val="ru-RU"/>
        </w:rPr>
        <w:t>ё</w:t>
      </w:r>
      <w:r>
        <w:t>па с двумя ППС</w:t>
      </w:r>
      <w:r w:rsidR="009747C7">
        <w:rPr>
          <w:lang w:val="ru-RU"/>
        </w:rPr>
        <w:t>НИКАМИ</w:t>
      </w:r>
      <w:r>
        <w:t xml:space="preserve"> и </w:t>
      </w:r>
      <w:r w:rsidR="00942337">
        <w:rPr>
          <w:lang w:val="ru-RU"/>
        </w:rPr>
        <w:t>СОСЕДКОЙ</w:t>
      </w:r>
      <w:r>
        <w:t xml:space="preserve"> в халате. Пацаны в шоке смотрят на Ст</w:t>
      </w:r>
      <w:r w:rsidR="00942337">
        <w:rPr>
          <w:lang w:val="ru-RU"/>
        </w:rPr>
        <w:t>ё</w:t>
      </w:r>
      <w:r>
        <w:t xml:space="preserve">пу. Муж </w:t>
      </w:r>
      <w:r w:rsidR="00F968E1">
        <w:t>облегчённо</w:t>
      </w:r>
      <w:r>
        <w:t xml:space="preserve"> выдыхает.</w:t>
      </w:r>
    </w:p>
    <w:p w14:paraId="1E8BE02F" w14:textId="724B5AF8" w:rsidR="00941D08" w:rsidRDefault="00941D08" w:rsidP="00093B73">
      <w:pPr>
        <w:pStyle w:val="a9"/>
      </w:pPr>
      <w:r>
        <w:t>СОСЕДКА</w:t>
      </w:r>
    </w:p>
    <w:p w14:paraId="06CFE50B" w14:textId="62A76049" w:rsidR="00941D08" w:rsidRDefault="00941D08" w:rsidP="00942337">
      <w:pPr>
        <w:pStyle w:val="ab"/>
      </w:pPr>
      <w:r>
        <w:t>Ой! Генка, так ты живой</w:t>
      </w:r>
      <w:r w:rsidR="00942337">
        <w:rPr>
          <w:lang w:val="ru-RU"/>
        </w:rPr>
        <w:t>,</w:t>
      </w:r>
      <w:r>
        <w:t xml:space="preserve"> что</w:t>
      </w:r>
      <w:r w:rsidR="00942337">
        <w:rPr>
          <w:lang w:val="ru-RU"/>
        </w:rPr>
        <w:t xml:space="preserve"> </w:t>
      </w:r>
      <w:r>
        <w:t>ли?!</w:t>
      </w:r>
    </w:p>
    <w:p w14:paraId="5ED7FB2B" w14:textId="2707636B" w:rsidR="00941D08" w:rsidRDefault="00941D08" w:rsidP="00093B73">
      <w:pPr>
        <w:pStyle w:val="a9"/>
      </w:pPr>
      <w:r>
        <w:t>СТ</w:t>
      </w:r>
      <w:r w:rsidR="00942337">
        <w:rPr>
          <w:lang w:val="ru-RU"/>
        </w:rPr>
        <w:t>Ё</w:t>
      </w:r>
      <w:r>
        <w:t>ПА</w:t>
      </w:r>
    </w:p>
    <w:p w14:paraId="3C6F6DE8" w14:textId="77777777" w:rsidR="00941D08" w:rsidRDefault="00941D08" w:rsidP="00942337">
      <w:pPr>
        <w:pStyle w:val="ab"/>
      </w:pPr>
      <w:r>
        <w:t>Женщина, вы же по телефону сказали, здесь расчленённый труп соседа…</w:t>
      </w:r>
    </w:p>
    <w:p w14:paraId="26115E52" w14:textId="62BE5FD6" w:rsidR="00941D08" w:rsidRDefault="00941D08" w:rsidP="00093B73">
      <w:pPr>
        <w:pStyle w:val="a9"/>
      </w:pPr>
      <w:r>
        <w:t>СОСЕДКА</w:t>
      </w:r>
    </w:p>
    <w:p w14:paraId="420AA7CB" w14:textId="77777777" w:rsidR="00941D08" w:rsidRDefault="00941D08" w:rsidP="00942337">
      <w:pPr>
        <w:pStyle w:val="ab"/>
      </w:pPr>
      <w:r>
        <w:t>А иначе вы не приехали бы! Я думала, его убивают!</w:t>
      </w:r>
    </w:p>
    <w:p w14:paraId="33DBDD88" w14:textId="77777777" w:rsidR="00941D08" w:rsidRDefault="00941D08" w:rsidP="00941D08">
      <w:pPr>
        <w:pStyle w:val="a7"/>
      </w:pPr>
      <w:r>
        <w:t>Стёпа закатывает глаза.</w:t>
      </w:r>
    </w:p>
    <w:p w14:paraId="0618113E" w14:textId="43DE301E" w:rsidR="00941D08" w:rsidRDefault="00941D08" w:rsidP="00093B73">
      <w:pPr>
        <w:pStyle w:val="a9"/>
      </w:pPr>
      <w:r>
        <w:t>СТ</w:t>
      </w:r>
      <w:r w:rsidR="00942337">
        <w:rPr>
          <w:lang w:val="ru-RU"/>
        </w:rPr>
        <w:t>Ё</w:t>
      </w:r>
      <w:r>
        <w:t>ПА</w:t>
      </w:r>
    </w:p>
    <w:p w14:paraId="76569E60" w14:textId="6763C77D" w:rsidR="00942337" w:rsidRDefault="00941D08" w:rsidP="009747C7">
      <w:pPr>
        <w:pStyle w:val="ab"/>
        <w:keepNext/>
      </w:pPr>
      <w:r>
        <w:t xml:space="preserve">Пока свободны, ещё один ложный вызов, </w:t>
      </w:r>
      <w:r w:rsidR="009747C7">
        <w:rPr>
          <w:lang w:val="ru-RU"/>
        </w:rPr>
        <w:t xml:space="preserve">и </w:t>
      </w:r>
      <w:r>
        <w:t>я вас привлеку.</w:t>
      </w:r>
    </w:p>
    <w:p w14:paraId="39D1C986" w14:textId="77777777" w:rsidR="00942337" w:rsidRDefault="00941D08" w:rsidP="00CC2BF7">
      <w:pPr>
        <w:pStyle w:val="ae"/>
        <w:keepLines/>
      </w:pPr>
      <w:r>
        <w:t>(ППС-никам)</w:t>
      </w:r>
    </w:p>
    <w:p w14:paraId="4FFF4A37" w14:textId="402CDF83" w:rsidR="00941D08" w:rsidRDefault="00941D08" w:rsidP="00942337">
      <w:pPr>
        <w:pStyle w:val="ab"/>
      </w:pPr>
      <w:r>
        <w:t>Мужики, походу</w:t>
      </w:r>
      <w:r w:rsidR="00942337">
        <w:rPr>
          <w:lang w:val="ru-RU"/>
        </w:rPr>
        <w:t>,</w:t>
      </w:r>
      <w:r>
        <w:t xml:space="preserve"> отбой.</w:t>
      </w:r>
    </w:p>
    <w:p w14:paraId="50E1C431" w14:textId="14CE78DC" w:rsidR="00941D08" w:rsidRDefault="00941D08" w:rsidP="00093B73">
      <w:pPr>
        <w:pStyle w:val="a9"/>
      </w:pPr>
      <w:r>
        <w:t>ППСНИК 1</w:t>
      </w:r>
    </w:p>
    <w:p w14:paraId="16F5F407" w14:textId="77777777" w:rsidR="00941D08" w:rsidRDefault="00941D08" w:rsidP="00942337">
      <w:pPr>
        <w:pStyle w:val="ab"/>
      </w:pPr>
      <w:r>
        <w:t>А с этими что? Давайте, мы до своего отдела их прокатим. Мало ли, по ориентировкам проходят…</w:t>
      </w:r>
    </w:p>
    <w:p w14:paraId="253F5DCA" w14:textId="77777777" w:rsidR="00941D08" w:rsidRDefault="00941D08" w:rsidP="00941D08">
      <w:pPr>
        <w:pStyle w:val="a7"/>
      </w:pPr>
      <w:r>
        <w:t>Пацаны переглядываются.</w:t>
      </w:r>
    </w:p>
    <w:p w14:paraId="3869091B" w14:textId="6B0280E5" w:rsidR="00941D08" w:rsidRDefault="00941D08" w:rsidP="00093B73">
      <w:pPr>
        <w:pStyle w:val="a9"/>
      </w:pPr>
      <w:r>
        <w:t>СТ</w:t>
      </w:r>
      <w:r w:rsidR="00942337">
        <w:rPr>
          <w:lang w:val="ru-RU"/>
        </w:rPr>
        <w:t>Ё</w:t>
      </w:r>
      <w:r>
        <w:t>ПА</w:t>
      </w:r>
    </w:p>
    <w:p w14:paraId="52677EFD" w14:textId="5407B6AE" w:rsidR="00EA1A8B" w:rsidRDefault="00941D08" w:rsidP="009747C7">
      <w:pPr>
        <w:pStyle w:val="ab"/>
        <w:keepNext/>
      </w:pPr>
      <w:r>
        <w:t xml:space="preserve">Не надо. Езжайте. Это стажёры мои, доходяги с института. Видите, алкаша </w:t>
      </w:r>
      <w:proofErr w:type="spellStart"/>
      <w:r>
        <w:t>втро</w:t>
      </w:r>
      <w:r w:rsidR="00EA1A8B">
        <w:rPr>
          <w:lang w:val="ru-RU"/>
        </w:rPr>
        <w:t>ё</w:t>
      </w:r>
      <w:proofErr w:type="spellEnd"/>
      <w:r>
        <w:t>м скрутить не могут.</w:t>
      </w:r>
    </w:p>
    <w:p w14:paraId="2E954E43" w14:textId="46273AE2" w:rsidR="00EA1A8B" w:rsidRDefault="00941D08" w:rsidP="00F968E1">
      <w:pPr>
        <w:pStyle w:val="a7"/>
        <w:rPr>
          <w:lang w:val="ru-RU"/>
        </w:rPr>
      </w:pPr>
      <w:r>
        <w:t>ППС-ники смеются, уходят</w:t>
      </w:r>
      <w:r w:rsidR="00F968E1">
        <w:rPr>
          <w:lang w:val="ru-RU"/>
        </w:rPr>
        <w:t>.</w:t>
      </w:r>
    </w:p>
    <w:p w14:paraId="6A0ABAE1" w14:textId="10295D14" w:rsidR="00F968E1" w:rsidRPr="00F968E1" w:rsidRDefault="00F968E1" w:rsidP="00F968E1">
      <w:pPr>
        <w:pStyle w:val="a9"/>
        <w:rPr>
          <w:lang w:val="ru-RU"/>
        </w:rPr>
      </w:pPr>
      <w:r>
        <w:rPr>
          <w:lang w:val="ru-RU"/>
        </w:rPr>
        <w:lastRenderedPageBreak/>
        <w:t>СТЁПА</w:t>
      </w:r>
    </w:p>
    <w:p w14:paraId="14246A03" w14:textId="375C25E9" w:rsidR="00941D08" w:rsidRDefault="00941D08" w:rsidP="00942337">
      <w:pPr>
        <w:pStyle w:val="ab"/>
      </w:pPr>
      <w:r>
        <w:t>Так это</w:t>
      </w:r>
      <w:r w:rsidR="00EA1A8B">
        <w:rPr>
          <w:lang w:val="ru-RU"/>
        </w:rPr>
        <w:t>,</w:t>
      </w:r>
      <w:r>
        <w:t xml:space="preserve"> значит</w:t>
      </w:r>
      <w:r w:rsidR="00EA1A8B">
        <w:rPr>
          <w:lang w:val="ru-RU"/>
        </w:rPr>
        <w:t>,</w:t>
      </w:r>
      <w:r>
        <w:t xml:space="preserve"> ваша честная жизнь? И Олег, смотрю, с доставкой еды это совмещает.</w:t>
      </w:r>
    </w:p>
    <w:p w14:paraId="783BB6B6" w14:textId="0FCF05F6" w:rsidR="00941D08" w:rsidRDefault="00941D08" w:rsidP="00093B73">
      <w:pPr>
        <w:pStyle w:val="a9"/>
      </w:pPr>
      <w:r>
        <w:t>МАССА</w:t>
      </w:r>
    </w:p>
    <w:p w14:paraId="78B3C61C" w14:textId="77777777" w:rsidR="00941D08" w:rsidRDefault="00941D08" w:rsidP="00942337">
      <w:pPr>
        <w:pStyle w:val="ab"/>
      </w:pPr>
      <w:r>
        <w:t>Брат, прикинь, он за пиццу платить не хочет!</w:t>
      </w:r>
    </w:p>
    <w:p w14:paraId="7398676D" w14:textId="53FBA9F4" w:rsidR="00941D08" w:rsidRDefault="00941D08" w:rsidP="00093B73">
      <w:pPr>
        <w:pStyle w:val="a9"/>
      </w:pPr>
      <w:r>
        <w:t>МУЖ</w:t>
      </w:r>
    </w:p>
    <w:p w14:paraId="2EC4ED8D" w14:textId="77777777" w:rsidR="00941D08" w:rsidRDefault="00941D08" w:rsidP="00942337">
      <w:pPr>
        <w:pStyle w:val="ab"/>
      </w:pPr>
      <w:r>
        <w:t>Вы тоже Маринкин брат, получается?</w:t>
      </w:r>
    </w:p>
    <w:p w14:paraId="24BEFF39" w14:textId="5403BF0B" w:rsidR="00941D08" w:rsidRDefault="00941D08" w:rsidP="00093B73">
      <w:pPr>
        <w:pStyle w:val="a9"/>
      </w:pPr>
      <w:r>
        <w:t>ЧАК</w:t>
      </w:r>
    </w:p>
    <w:p w14:paraId="3A2F581B" w14:textId="77777777" w:rsidR="00942337" w:rsidRDefault="00941D08" w:rsidP="00942337">
      <w:pPr>
        <w:pStyle w:val="ae"/>
      </w:pPr>
      <w:r>
        <w:t>(на ухо Мужу)</w:t>
      </w:r>
    </w:p>
    <w:p w14:paraId="6A386FE1" w14:textId="5DC06D56" w:rsidR="00941D08" w:rsidRDefault="00941D08" w:rsidP="00942337">
      <w:pPr>
        <w:pStyle w:val="ab"/>
      </w:pPr>
      <w:r>
        <w:t>Заткнись…</w:t>
      </w:r>
    </w:p>
    <w:p w14:paraId="12A48B69" w14:textId="79A331DB" w:rsidR="00941D08" w:rsidRDefault="00941D08" w:rsidP="00093B73">
      <w:pPr>
        <w:pStyle w:val="a9"/>
      </w:pPr>
      <w:r>
        <w:t>СТ</w:t>
      </w:r>
      <w:r w:rsidR="009747C7">
        <w:rPr>
          <w:lang w:val="ru-RU"/>
        </w:rPr>
        <w:t>Ё</w:t>
      </w:r>
      <w:r>
        <w:t>ПА</w:t>
      </w:r>
    </w:p>
    <w:p w14:paraId="4A5C3F52" w14:textId="77777777" w:rsidR="00941D08" w:rsidRDefault="00941D08" w:rsidP="00942337">
      <w:pPr>
        <w:pStyle w:val="ab"/>
      </w:pPr>
      <w:r>
        <w:t>Короче, жду вас всех во дворе.</w:t>
      </w:r>
    </w:p>
    <w:p w14:paraId="2AAB9435" w14:textId="3BA4CF69" w:rsidR="00941D08" w:rsidRDefault="00941D08" w:rsidP="00941D08">
      <w:pPr>
        <w:pStyle w:val="a7"/>
      </w:pPr>
      <w:r>
        <w:t>Ст</w:t>
      </w:r>
      <w:r w:rsidR="00942337">
        <w:rPr>
          <w:lang w:val="ru-RU"/>
        </w:rPr>
        <w:t>ё</w:t>
      </w:r>
      <w:r>
        <w:t>па вызывает лифт и уезжает вниз.</w:t>
      </w:r>
    </w:p>
    <w:p w14:paraId="6BEEB956" w14:textId="4FF5FB03" w:rsidR="00941D08" w:rsidRDefault="00941D08" w:rsidP="00093B73">
      <w:pPr>
        <w:pStyle w:val="a9"/>
      </w:pPr>
      <w:r>
        <w:t>ЧАК</w:t>
      </w:r>
    </w:p>
    <w:p w14:paraId="787520EB" w14:textId="77777777" w:rsidR="00942337" w:rsidRDefault="00941D08" w:rsidP="00942337">
      <w:pPr>
        <w:pStyle w:val="ae"/>
      </w:pPr>
      <w:r>
        <w:t>(Мужу)</w:t>
      </w:r>
    </w:p>
    <w:p w14:paraId="6EE1CB42" w14:textId="56E2F3E5" w:rsidR="00941D08" w:rsidRDefault="00941D08" w:rsidP="00942337">
      <w:pPr>
        <w:pStyle w:val="ab"/>
      </w:pPr>
      <w:r>
        <w:t xml:space="preserve">Короче! Ты сегодня же идёшь в </w:t>
      </w:r>
      <w:r w:rsidR="00942337">
        <w:rPr>
          <w:lang w:val="ru-RU"/>
        </w:rPr>
        <w:t>ЗАГС</w:t>
      </w:r>
      <w:r>
        <w:t xml:space="preserve"> и подаёшь заявление на развод. Если мы узнаем, что ты не дош</w:t>
      </w:r>
      <w:r w:rsidR="00942337">
        <w:rPr>
          <w:lang w:val="ru-RU"/>
        </w:rPr>
        <w:t>ё</w:t>
      </w:r>
      <w:r>
        <w:t>л, мы тебя сами разведём. На всё что у тебя есть и могло бы быть, понял меня!?</w:t>
      </w:r>
    </w:p>
    <w:p w14:paraId="0FEDE741" w14:textId="77777777" w:rsidR="00941D08" w:rsidRDefault="00941D08" w:rsidP="00941D08">
      <w:pPr>
        <w:pStyle w:val="a7"/>
      </w:pPr>
      <w:r>
        <w:t>Чак замахивается на Мужа, тот прикрывает лицо руками.</w:t>
      </w:r>
    </w:p>
    <w:p w14:paraId="4566CF1F" w14:textId="77777777" w:rsidR="00941D08" w:rsidRDefault="00941D08" w:rsidP="00093B73">
      <w:pPr>
        <w:pStyle w:val="a9"/>
      </w:pPr>
      <w:r>
        <w:t>МУЖ</w:t>
      </w:r>
    </w:p>
    <w:p w14:paraId="7C2CB487" w14:textId="34CD5C9D" w:rsidR="00941D08" w:rsidRDefault="00941D08" w:rsidP="00942337">
      <w:pPr>
        <w:pStyle w:val="ab"/>
      </w:pPr>
      <w:r>
        <w:t>Понял, понял. Всё сделаю. Клянусь.</w:t>
      </w:r>
    </w:p>
    <w:p w14:paraId="31C55B9A" w14:textId="77777777" w:rsidR="00941D08" w:rsidRDefault="00941D08" w:rsidP="00941D08">
      <w:pPr>
        <w:pStyle w:val="a7"/>
      </w:pPr>
      <w:r>
        <w:t>Чак с пинка отправляет Мужа обратно в квартиру. Закрывает дверь.</w:t>
      </w:r>
    </w:p>
    <w:p w14:paraId="7AFAD6DD" w14:textId="5A16A503" w:rsidR="00941D08" w:rsidRDefault="00941D08" w:rsidP="00093B73">
      <w:pPr>
        <w:pStyle w:val="a9"/>
      </w:pPr>
      <w:r>
        <w:t>МАССА</w:t>
      </w:r>
    </w:p>
    <w:p w14:paraId="77E8AF71" w14:textId="04BC9BC5" w:rsidR="00941D08" w:rsidRDefault="00941D08" w:rsidP="00942337">
      <w:pPr>
        <w:pStyle w:val="ab"/>
      </w:pPr>
      <w:r>
        <w:t>Ну ч</w:t>
      </w:r>
      <w:r w:rsidR="00942337">
        <w:rPr>
          <w:lang w:val="ru-RU"/>
        </w:rPr>
        <w:t>ё</w:t>
      </w:r>
      <w:r>
        <w:t>, пошли сдаваться?</w:t>
      </w:r>
    </w:p>
    <w:p w14:paraId="63D6A612" w14:textId="569EEF41" w:rsidR="00941D08" w:rsidRDefault="00EA1A8B" w:rsidP="0042401A">
      <w:pPr>
        <w:pStyle w:val="a6"/>
      </w:pPr>
      <w:r>
        <w:lastRenderedPageBreak/>
        <w:t>15-2</w:t>
      </w:r>
      <w:r w:rsidR="000A2289">
        <w:t>2</w:t>
      </w:r>
      <w:r>
        <w:t>.</w:t>
      </w:r>
      <w:r>
        <w:tab/>
      </w:r>
      <w:r w:rsidR="00941D08">
        <w:t xml:space="preserve">НАТ. ДВОР </w:t>
      </w:r>
      <w:r>
        <w:t>–</w:t>
      </w:r>
      <w:r w:rsidR="00941D08">
        <w:t xml:space="preserve"> </w:t>
      </w:r>
      <w:r w:rsidR="00F968E1" w:rsidRPr="00F968E1">
        <w:rPr>
          <w:color w:val="00B050"/>
        </w:rPr>
        <w:t>НОЧЬ</w:t>
      </w:r>
    </w:p>
    <w:p w14:paraId="74B96BBE" w14:textId="32F78F31" w:rsidR="00941D08" w:rsidRDefault="00941D08" w:rsidP="003A1933">
      <w:pPr>
        <w:pStyle w:val="a7"/>
        <w:keepNext/>
        <w:keepLines/>
      </w:pPr>
      <w:r>
        <w:t>Ст</w:t>
      </w:r>
      <w:r w:rsidR="00EA1A8B" w:rsidRPr="003A1933">
        <w:t>ё</w:t>
      </w:r>
      <w:r>
        <w:t>па сидит на качел</w:t>
      </w:r>
      <w:r w:rsidR="00EA1A8B" w:rsidRPr="003A1933">
        <w:t>е</w:t>
      </w:r>
      <w:r>
        <w:t>, а перед ним с виновато опущенной головой стоит Масса. Чак рядом</w:t>
      </w:r>
      <w:r w:rsidR="009747C7">
        <w:rPr>
          <w:lang w:val="ru-RU"/>
        </w:rPr>
        <w:t>,</w:t>
      </w:r>
      <w:r>
        <w:t xml:space="preserve"> вверх ногами висит на турнике, игнорируя разговор. Вжик с ухмылкой смотрит на Массу и Ст</w:t>
      </w:r>
      <w:r w:rsidR="00EA1A8B" w:rsidRPr="003A1933">
        <w:t>ё</w:t>
      </w:r>
      <w:r>
        <w:t>пу.</w:t>
      </w:r>
    </w:p>
    <w:p w14:paraId="535FE61C" w14:textId="1ECDE7D7" w:rsidR="00941D08" w:rsidRDefault="00941D08" w:rsidP="00EA1A8B">
      <w:pPr>
        <w:pStyle w:val="a9"/>
      </w:pPr>
      <w:r>
        <w:t>СТ</w:t>
      </w:r>
      <w:r w:rsidR="00EA1A8B">
        <w:rPr>
          <w:lang w:val="ru-RU"/>
        </w:rPr>
        <w:t>Ё</w:t>
      </w:r>
      <w:r>
        <w:t>ПА</w:t>
      </w:r>
    </w:p>
    <w:p w14:paraId="602D3178" w14:textId="077D9997" w:rsidR="00941D08" w:rsidRDefault="00941D08" w:rsidP="00EA1A8B">
      <w:pPr>
        <w:pStyle w:val="ab"/>
      </w:pPr>
      <w:r>
        <w:t>Вы как дети малые, ей Богу. Вам что-то объясняешь, объясняешь, всё без толку. А вы</w:t>
      </w:r>
      <w:r w:rsidR="00EA1A8B">
        <w:rPr>
          <w:lang w:val="ru-RU"/>
        </w:rPr>
        <w:t>,</w:t>
      </w:r>
      <w:r>
        <w:t xml:space="preserve"> блин</w:t>
      </w:r>
      <w:r w:rsidR="00EA1A8B">
        <w:rPr>
          <w:lang w:val="ru-RU"/>
        </w:rPr>
        <w:t>,</w:t>
      </w:r>
      <w:r>
        <w:t xml:space="preserve"> старше меня!</w:t>
      </w:r>
    </w:p>
    <w:p w14:paraId="7EBE34D4" w14:textId="1424BB2C" w:rsidR="00941D08" w:rsidRDefault="00941D08" w:rsidP="00EA1A8B">
      <w:pPr>
        <w:pStyle w:val="a9"/>
      </w:pPr>
      <w:r>
        <w:t>МАССА</w:t>
      </w:r>
    </w:p>
    <w:p w14:paraId="2DC18AE5" w14:textId="77777777" w:rsidR="00941D08" w:rsidRDefault="00941D08" w:rsidP="00EA1A8B">
      <w:pPr>
        <w:pStyle w:val="ab"/>
      </w:pPr>
      <w:r>
        <w:t>Да, поэтому давай-ка повежливее, а то…</w:t>
      </w:r>
    </w:p>
    <w:p w14:paraId="70BF6B80" w14:textId="3474624E" w:rsidR="00941D08" w:rsidRPr="00F968E1" w:rsidRDefault="00941D08" w:rsidP="00EA1A8B">
      <w:pPr>
        <w:pStyle w:val="a9"/>
        <w:rPr>
          <w:strike/>
          <w:color w:val="A6A6A6" w:themeColor="background1" w:themeShade="A6"/>
        </w:rPr>
      </w:pPr>
      <w:r w:rsidRPr="00F968E1">
        <w:rPr>
          <w:strike/>
          <w:color w:val="A6A6A6" w:themeColor="background1" w:themeShade="A6"/>
        </w:rPr>
        <w:t>СТ</w:t>
      </w:r>
      <w:r w:rsidR="00EA1A8B" w:rsidRPr="00F968E1">
        <w:rPr>
          <w:strike/>
          <w:color w:val="A6A6A6" w:themeColor="background1" w:themeShade="A6"/>
          <w:lang w:val="ru-RU"/>
        </w:rPr>
        <w:t>Ё</w:t>
      </w:r>
      <w:r w:rsidRPr="00F968E1">
        <w:rPr>
          <w:strike/>
          <w:color w:val="A6A6A6" w:themeColor="background1" w:themeShade="A6"/>
        </w:rPr>
        <w:t>ПА</w:t>
      </w:r>
    </w:p>
    <w:p w14:paraId="7888EEA4" w14:textId="006EE5AD" w:rsidR="00941D08" w:rsidRPr="00F968E1" w:rsidRDefault="00941D08" w:rsidP="00EA1A8B">
      <w:pPr>
        <w:pStyle w:val="ab"/>
        <w:rPr>
          <w:strike/>
          <w:color w:val="A6A6A6" w:themeColor="background1" w:themeShade="A6"/>
        </w:rPr>
      </w:pPr>
      <w:r w:rsidRPr="00F968E1">
        <w:rPr>
          <w:strike/>
          <w:color w:val="A6A6A6" w:themeColor="background1" w:themeShade="A6"/>
        </w:rPr>
        <w:t>Это по паспорту вы старше. Да и паспортов у вас нет.</w:t>
      </w:r>
    </w:p>
    <w:p w14:paraId="5340CFBB" w14:textId="40CFA20F" w:rsidR="00941D08" w:rsidRDefault="00941D08" w:rsidP="00EA1A8B">
      <w:pPr>
        <w:pStyle w:val="a9"/>
      </w:pPr>
      <w:r>
        <w:t>ВЖИК</w:t>
      </w:r>
    </w:p>
    <w:p w14:paraId="160DFD50" w14:textId="77777777" w:rsidR="00941D08" w:rsidRDefault="00941D08" w:rsidP="00EA1A8B">
      <w:pPr>
        <w:pStyle w:val="ab"/>
      </w:pPr>
      <w:r>
        <w:t>Да хорош, Степан! Мы доброе дело сделали, этот урод жену бил. Она обратилась за помощью.</w:t>
      </w:r>
    </w:p>
    <w:p w14:paraId="72501A2B" w14:textId="5228F907" w:rsidR="00941D08" w:rsidRDefault="00941D08" w:rsidP="00EA1A8B">
      <w:pPr>
        <w:pStyle w:val="a9"/>
      </w:pPr>
      <w:r>
        <w:t>СТ</w:t>
      </w:r>
      <w:r w:rsidR="00EA1A8B">
        <w:rPr>
          <w:lang w:val="ru-RU"/>
        </w:rPr>
        <w:t>Ё</w:t>
      </w:r>
      <w:r>
        <w:t>ПА</w:t>
      </w:r>
    </w:p>
    <w:p w14:paraId="0548D172" w14:textId="2E96238C" w:rsidR="00941D08" w:rsidRDefault="00941D08" w:rsidP="00EA1A8B">
      <w:pPr>
        <w:pStyle w:val="ab"/>
      </w:pPr>
      <w:r>
        <w:t xml:space="preserve">Для таких дел есть я! Полицейский. </w:t>
      </w:r>
      <w:r w:rsidRPr="00F968E1">
        <w:rPr>
          <w:strike/>
          <w:color w:val="A6A6A6" w:themeColor="background1" w:themeShade="A6"/>
        </w:rPr>
        <w:t>Пацаны, вы смотрите мне!</w:t>
      </w:r>
      <w:r w:rsidR="00F968E1" w:rsidRPr="00F968E1">
        <w:rPr>
          <w:color w:val="A6A6A6" w:themeColor="background1" w:themeShade="A6"/>
          <w:lang w:val="ru-RU"/>
        </w:rPr>
        <w:t xml:space="preserve"> </w:t>
      </w:r>
      <w:r w:rsidR="00F968E1" w:rsidRPr="00F968E1">
        <w:rPr>
          <w:color w:val="00B050"/>
          <w:lang w:val="ru-RU"/>
        </w:rPr>
        <w:t>Значит так,</w:t>
      </w:r>
      <w:r w:rsidRPr="00F968E1">
        <w:rPr>
          <w:color w:val="00B050"/>
        </w:rPr>
        <w:t xml:space="preserve"> </w:t>
      </w:r>
      <w:r w:rsidR="00F968E1" w:rsidRPr="00F968E1">
        <w:rPr>
          <w:color w:val="00B050"/>
          <w:lang w:val="ru-RU"/>
        </w:rPr>
        <w:t>н</w:t>
      </w:r>
      <w:r>
        <w:t>е образумитесь, я вам сам работу найду! Только платить там будут очень мало… Зато спецодежду выдадут! Понимаете, о ч</w:t>
      </w:r>
      <w:r w:rsidR="00EA1A8B">
        <w:rPr>
          <w:lang w:val="ru-RU"/>
        </w:rPr>
        <w:t>ё</w:t>
      </w:r>
      <w:r>
        <w:t>м я?!</w:t>
      </w:r>
    </w:p>
    <w:p w14:paraId="56218EC1" w14:textId="6793B58A" w:rsidR="00941D08" w:rsidRDefault="00941D08" w:rsidP="00941D08">
      <w:pPr>
        <w:pStyle w:val="a7"/>
      </w:pPr>
      <w:r>
        <w:t>Масса виновато кивает головой. Ст</w:t>
      </w:r>
      <w:r w:rsidR="00EA1A8B">
        <w:rPr>
          <w:lang w:val="ru-RU"/>
        </w:rPr>
        <w:t>ё</w:t>
      </w:r>
      <w:r>
        <w:t>па встает, уходит к служебной машине. Чак спрыгивает с турника.</w:t>
      </w:r>
    </w:p>
    <w:p w14:paraId="4968BF6B" w14:textId="3837F793" w:rsidR="00941D08" w:rsidRDefault="00941D08" w:rsidP="00EA1A8B">
      <w:pPr>
        <w:pStyle w:val="a9"/>
      </w:pPr>
      <w:r>
        <w:t>ЧАК</w:t>
      </w:r>
    </w:p>
    <w:p w14:paraId="05518B3D" w14:textId="28A86992" w:rsidR="00941D08" w:rsidRDefault="00941D08" w:rsidP="00EA1A8B">
      <w:pPr>
        <w:pStyle w:val="ab"/>
      </w:pPr>
      <w:r>
        <w:t>Ну чё, походу, менты наш бизнес прикрыли?</w:t>
      </w:r>
    </w:p>
    <w:p w14:paraId="454A60E5" w14:textId="77777777" w:rsidR="00941D08" w:rsidRDefault="00941D08" w:rsidP="00941D08">
      <w:pPr>
        <w:pStyle w:val="a7"/>
      </w:pPr>
      <w:r>
        <w:t>Вжик кивает.</w:t>
      </w:r>
    </w:p>
    <w:p w14:paraId="66E96B4F" w14:textId="783E5D3D" w:rsidR="00941D08" w:rsidRDefault="00EA1A8B" w:rsidP="0042401A">
      <w:pPr>
        <w:pStyle w:val="a6"/>
      </w:pPr>
      <w:r>
        <w:t>15-2</w:t>
      </w:r>
      <w:r w:rsidR="000A2289">
        <w:t>3</w:t>
      </w:r>
      <w:r>
        <w:t>.</w:t>
      </w:r>
      <w:r>
        <w:tab/>
      </w:r>
      <w:r w:rsidR="00941D08">
        <w:t xml:space="preserve">ИНТ. </w:t>
      </w:r>
      <w:r>
        <w:t>ОСОБНЯК</w:t>
      </w:r>
      <w:r w:rsidR="00941D08">
        <w:t xml:space="preserve"> НОЛЯ </w:t>
      </w:r>
      <w:r w:rsidR="00597E20">
        <w:t>(</w:t>
      </w:r>
      <w:r w:rsidR="00597E20" w:rsidRPr="00597E20">
        <w:rPr>
          <w:caps w:val="0"/>
        </w:rPr>
        <w:t>бильярдная</w:t>
      </w:r>
      <w:r w:rsidR="00597E20">
        <w:t xml:space="preserve">) </w:t>
      </w:r>
      <w:r>
        <w:t>–</w:t>
      </w:r>
      <w:r w:rsidR="00941D08">
        <w:t xml:space="preserve"> НОЧЬ</w:t>
      </w:r>
    </w:p>
    <w:p w14:paraId="157A3BEB" w14:textId="3B741608" w:rsidR="00941D08" w:rsidRDefault="00941D08" w:rsidP="003A1933">
      <w:pPr>
        <w:pStyle w:val="a7"/>
        <w:keepNext/>
        <w:keepLines/>
        <w:rPr>
          <w:color w:val="00B050"/>
          <w:lang w:val="ru-RU"/>
        </w:rPr>
      </w:pPr>
      <w:r>
        <w:t xml:space="preserve">Ноль один играет в бильярд. </w:t>
      </w:r>
      <w:r w:rsidRPr="00F968E1">
        <w:rPr>
          <w:strike/>
          <w:color w:val="A6A6A6" w:themeColor="background1" w:themeShade="A6"/>
        </w:rPr>
        <w:t>К нему подходит Даша.</w:t>
      </w:r>
      <w:r w:rsidR="00F968E1" w:rsidRPr="00F968E1">
        <w:rPr>
          <w:color w:val="A6A6A6" w:themeColor="background1" w:themeShade="A6"/>
          <w:lang w:val="ru-RU"/>
        </w:rPr>
        <w:t xml:space="preserve"> </w:t>
      </w:r>
      <w:r w:rsidR="00F968E1" w:rsidRPr="00F968E1">
        <w:rPr>
          <w:color w:val="00B050"/>
          <w:lang w:val="ru-RU"/>
        </w:rPr>
        <w:t>На часах 00:30. Заглядывает Даша, какая-то нервная, чересчур румяная, с распущенными волосами.</w:t>
      </w:r>
    </w:p>
    <w:p w14:paraId="2074C5F5" w14:textId="77777777" w:rsidR="00EB4C45" w:rsidRPr="00EB4C45" w:rsidRDefault="00EB4C45" w:rsidP="00EB4C45">
      <w:pPr>
        <w:pStyle w:val="a9"/>
        <w:rPr>
          <w:color w:val="00B050"/>
          <w:lang w:val="ru-RU"/>
        </w:rPr>
      </w:pPr>
      <w:r w:rsidRPr="00EB4C45">
        <w:rPr>
          <w:color w:val="00B050"/>
          <w:lang w:val="ru-RU"/>
        </w:rPr>
        <w:t>НОЛЬ</w:t>
      </w:r>
    </w:p>
    <w:p w14:paraId="7E9807B9" w14:textId="71891EF5" w:rsidR="00EB4C45" w:rsidRPr="00EB4C45" w:rsidRDefault="00EB4C45" w:rsidP="00EB4C45">
      <w:pPr>
        <w:pStyle w:val="ab"/>
        <w:rPr>
          <w:color w:val="00B050"/>
        </w:rPr>
      </w:pPr>
      <w:r w:rsidRPr="00EB4C45">
        <w:rPr>
          <w:color w:val="00B050"/>
        </w:rPr>
        <w:t>Не замёрзла?</w:t>
      </w:r>
    </w:p>
    <w:p w14:paraId="296D3700" w14:textId="77777777" w:rsidR="00EB4C45" w:rsidRPr="00EB4C45" w:rsidRDefault="00EB4C45" w:rsidP="00EB4C45">
      <w:pPr>
        <w:pStyle w:val="a9"/>
        <w:rPr>
          <w:color w:val="00B050"/>
          <w:lang w:val="ru-RU"/>
        </w:rPr>
      </w:pPr>
      <w:r w:rsidRPr="00EB4C45">
        <w:rPr>
          <w:color w:val="00B050"/>
          <w:lang w:val="ru-RU"/>
        </w:rPr>
        <w:lastRenderedPageBreak/>
        <w:t>ДАША</w:t>
      </w:r>
    </w:p>
    <w:p w14:paraId="043BBDE4" w14:textId="3475A201" w:rsidR="00EB4C45" w:rsidRPr="00EB4C45" w:rsidRDefault="00EB4C45" w:rsidP="00EB4C45">
      <w:pPr>
        <w:pStyle w:val="ab"/>
        <w:rPr>
          <w:color w:val="00B050"/>
        </w:rPr>
      </w:pPr>
      <w:r w:rsidRPr="00EB4C45">
        <w:rPr>
          <w:color w:val="00B050"/>
        </w:rPr>
        <w:t>В смысле?</w:t>
      </w:r>
    </w:p>
    <w:p w14:paraId="02F0855C" w14:textId="77777777" w:rsidR="00EB4C45" w:rsidRPr="00EB4C45" w:rsidRDefault="00EB4C45" w:rsidP="00EB4C45">
      <w:pPr>
        <w:pStyle w:val="a9"/>
        <w:rPr>
          <w:color w:val="00B050"/>
          <w:lang w:val="ru-RU"/>
        </w:rPr>
      </w:pPr>
      <w:r w:rsidRPr="00EB4C45">
        <w:rPr>
          <w:color w:val="00B050"/>
          <w:lang w:val="ru-RU"/>
        </w:rPr>
        <w:t>НОЛЬ</w:t>
      </w:r>
    </w:p>
    <w:p w14:paraId="7E9E9DF5" w14:textId="1FD4C3BA" w:rsidR="00EB4C45" w:rsidRPr="00EB4C45" w:rsidRDefault="00EB4C45" w:rsidP="00EB4C45">
      <w:pPr>
        <w:pStyle w:val="ab"/>
        <w:rPr>
          <w:color w:val="00B050"/>
        </w:rPr>
      </w:pPr>
      <w:r w:rsidRPr="00EB4C45">
        <w:rPr>
          <w:color w:val="00B050"/>
        </w:rPr>
        <w:t>В смысле - на крыше ветрено.</w:t>
      </w:r>
    </w:p>
    <w:p w14:paraId="6F7E166E" w14:textId="261EC1DB" w:rsidR="00EB4C45" w:rsidRPr="00EB4C45" w:rsidRDefault="00EB4C45" w:rsidP="00EB4C45">
      <w:pPr>
        <w:pStyle w:val="a7"/>
        <w:rPr>
          <w:color w:val="00B050"/>
        </w:rPr>
      </w:pPr>
      <w:r w:rsidRPr="00EB4C45">
        <w:rPr>
          <w:color w:val="00B050"/>
        </w:rPr>
        <w:t>Даша понимает, что муж в курсе её времяпрепровождения</w:t>
      </w:r>
    </w:p>
    <w:p w14:paraId="2427A769" w14:textId="23C69CCD" w:rsidR="00941D08" w:rsidRPr="00EB4C45" w:rsidRDefault="00941D08" w:rsidP="00EA1A8B">
      <w:pPr>
        <w:pStyle w:val="a9"/>
        <w:rPr>
          <w:strike/>
          <w:color w:val="A6A6A6" w:themeColor="background1" w:themeShade="A6"/>
        </w:rPr>
      </w:pPr>
      <w:r w:rsidRPr="00EB4C45">
        <w:rPr>
          <w:strike/>
          <w:color w:val="A6A6A6" w:themeColor="background1" w:themeShade="A6"/>
        </w:rPr>
        <w:t>ДАША</w:t>
      </w:r>
    </w:p>
    <w:p w14:paraId="37B34D30" w14:textId="522A87FD" w:rsidR="00941D08" w:rsidRPr="00EB4C45" w:rsidRDefault="00941D08" w:rsidP="00EA1A8B">
      <w:pPr>
        <w:pStyle w:val="ab"/>
        <w:rPr>
          <w:strike/>
          <w:color w:val="A6A6A6" w:themeColor="background1" w:themeShade="A6"/>
        </w:rPr>
      </w:pPr>
      <w:r w:rsidRPr="00EB4C45">
        <w:rPr>
          <w:strike/>
          <w:color w:val="A6A6A6" w:themeColor="background1" w:themeShade="A6"/>
        </w:rPr>
        <w:t>Олег,</w:t>
      </w:r>
      <w:r w:rsidRPr="00EB4C45">
        <w:rPr>
          <w:color w:val="A6A6A6" w:themeColor="background1" w:themeShade="A6"/>
        </w:rPr>
        <w:t xml:space="preserve"> </w:t>
      </w:r>
      <w:r w:rsidR="00EB4C45" w:rsidRPr="00EB4C45">
        <w:rPr>
          <w:color w:val="00B050"/>
          <w:lang w:val="ru-RU"/>
        </w:rPr>
        <w:t>Н</w:t>
      </w:r>
      <w:r w:rsidRPr="00EB4C45">
        <w:rPr>
          <w:color w:val="000000" w:themeColor="text1"/>
        </w:rPr>
        <w:t>ам нужно серь</w:t>
      </w:r>
      <w:r w:rsidR="00EA1A8B" w:rsidRPr="00EB4C45">
        <w:rPr>
          <w:color w:val="000000" w:themeColor="text1"/>
          <w:lang w:val="ru-RU"/>
        </w:rPr>
        <w:t>ё</w:t>
      </w:r>
      <w:r w:rsidRPr="00EB4C45">
        <w:rPr>
          <w:color w:val="000000" w:themeColor="text1"/>
        </w:rPr>
        <w:t>зно поговорить.</w:t>
      </w:r>
    </w:p>
    <w:p w14:paraId="32A55459" w14:textId="0D5958E0" w:rsidR="00941D08" w:rsidRPr="00EB4C45" w:rsidRDefault="00941D08" w:rsidP="00EA1A8B">
      <w:pPr>
        <w:pStyle w:val="a9"/>
        <w:rPr>
          <w:strike/>
          <w:color w:val="A6A6A6" w:themeColor="background1" w:themeShade="A6"/>
        </w:rPr>
      </w:pPr>
      <w:r w:rsidRPr="00EB4C45">
        <w:rPr>
          <w:strike/>
          <w:color w:val="A6A6A6" w:themeColor="background1" w:themeShade="A6"/>
        </w:rPr>
        <w:t>НОЛЬ</w:t>
      </w:r>
    </w:p>
    <w:p w14:paraId="539CD5BF" w14:textId="7B8F1418" w:rsidR="00EA1A8B" w:rsidRPr="00EB4C45" w:rsidRDefault="00941D08" w:rsidP="00EA1A8B">
      <w:pPr>
        <w:pStyle w:val="ae"/>
        <w:rPr>
          <w:strike/>
          <w:color w:val="A6A6A6" w:themeColor="background1" w:themeShade="A6"/>
        </w:rPr>
      </w:pPr>
      <w:r w:rsidRPr="00EB4C45">
        <w:rPr>
          <w:strike/>
          <w:color w:val="A6A6A6" w:themeColor="background1" w:themeShade="A6"/>
        </w:rPr>
        <w:t>(</w:t>
      </w:r>
      <w:r w:rsidR="00EA1A8B" w:rsidRPr="00EB4C45">
        <w:rPr>
          <w:strike/>
          <w:color w:val="A6A6A6" w:themeColor="background1" w:themeShade="A6"/>
        </w:rPr>
        <w:t>н</w:t>
      </w:r>
      <w:r w:rsidRPr="00EB4C45">
        <w:rPr>
          <w:strike/>
          <w:color w:val="A6A6A6" w:themeColor="background1" w:themeShade="A6"/>
        </w:rPr>
        <w:t>е отвлекаясь от игры)</w:t>
      </w:r>
    </w:p>
    <w:p w14:paraId="76187233" w14:textId="1E20B72A" w:rsidR="00941D08" w:rsidRPr="00EB4C45" w:rsidRDefault="00941D08" w:rsidP="00EA1A8B">
      <w:pPr>
        <w:pStyle w:val="ab"/>
        <w:rPr>
          <w:strike/>
          <w:color w:val="A6A6A6" w:themeColor="background1" w:themeShade="A6"/>
        </w:rPr>
      </w:pPr>
      <w:r w:rsidRPr="00EB4C45">
        <w:rPr>
          <w:strike/>
          <w:color w:val="A6A6A6" w:themeColor="background1" w:themeShade="A6"/>
        </w:rPr>
        <w:t>А это откуда к нам такую красивую тётеньку замело?! На ночь</w:t>
      </w:r>
      <w:r w:rsidR="00EA1A8B" w:rsidRPr="00EB4C45">
        <w:rPr>
          <w:strike/>
          <w:color w:val="A6A6A6" w:themeColor="background1" w:themeShade="A6"/>
          <w:lang w:val="ru-RU"/>
        </w:rPr>
        <w:t xml:space="preserve"> </w:t>
      </w:r>
      <w:r w:rsidRPr="00EB4C45">
        <w:rPr>
          <w:strike/>
          <w:color w:val="A6A6A6" w:themeColor="background1" w:themeShade="A6"/>
        </w:rPr>
        <w:t>то глядя!</w:t>
      </w:r>
    </w:p>
    <w:p w14:paraId="6DAC8E7F" w14:textId="74DC59E3" w:rsidR="00941D08" w:rsidRPr="00EB4C45" w:rsidRDefault="00941D08" w:rsidP="00941D08">
      <w:pPr>
        <w:pStyle w:val="a7"/>
        <w:rPr>
          <w:strike/>
          <w:color w:val="A6A6A6" w:themeColor="background1" w:themeShade="A6"/>
          <w:lang w:val="ru-RU"/>
        </w:rPr>
      </w:pPr>
      <w:r w:rsidRPr="00EB4C45">
        <w:rPr>
          <w:strike/>
          <w:color w:val="A6A6A6" w:themeColor="background1" w:themeShade="A6"/>
        </w:rPr>
        <w:t>Смотрит на часы, на которых 00:30.</w:t>
      </w:r>
      <w:r w:rsidR="00EB4C45" w:rsidRPr="00EB4C45">
        <w:rPr>
          <w:color w:val="A6A6A6" w:themeColor="background1" w:themeShade="A6"/>
          <w:lang w:val="ru-RU"/>
        </w:rPr>
        <w:t xml:space="preserve"> </w:t>
      </w:r>
      <w:r w:rsidR="00EB4C45" w:rsidRPr="00EB4C45">
        <w:rPr>
          <w:color w:val="00B050"/>
          <w:lang w:val="ru-RU"/>
        </w:rPr>
        <w:t>Ноль забивает шар в лузу.</w:t>
      </w:r>
    </w:p>
    <w:p w14:paraId="29F9BFE7" w14:textId="5174173E" w:rsidR="00941D08" w:rsidRDefault="00941D08" w:rsidP="00EA1A8B">
      <w:pPr>
        <w:pStyle w:val="a9"/>
      </w:pPr>
      <w:r>
        <w:t>ДАША</w:t>
      </w:r>
    </w:p>
    <w:p w14:paraId="273EC3CF" w14:textId="77777777" w:rsidR="00941D08" w:rsidRDefault="00941D08" w:rsidP="00EA1A8B">
      <w:pPr>
        <w:pStyle w:val="ab"/>
      </w:pPr>
      <w:r>
        <w:t>Я хочу от тебя уйти.</w:t>
      </w:r>
    </w:p>
    <w:p w14:paraId="3C1B3915" w14:textId="0FE38A56" w:rsidR="00941D08" w:rsidRDefault="00941D08" w:rsidP="00EA1A8B">
      <w:pPr>
        <w:pStyle w:val="a9"/>
      </w:pPr>
      <w:r>
        <w:t>НОЛЬ</w:t>
      </w:r>
    </w:p>
    <w:p w14:paraId="16D4961C" w14:textId="77777777" w:rsidR="00EA1A8B" w:rsidRDefault="00941D08" w:rsidP="00EA1A8B">
      <w:pPr>
        <w:pStyle w:val="ab"/>
      </w:pPr>
      <w:r>
        <w:t>А ты что, уже достаточно пожила?</w:t>
      </w:r>
    </w:p>
    <w:p w14:paraId="4D08C3BA" w14:textId="1C617481" w:rsidR="00941D08" w:rsidRPr="00EA1A8B" w:rsidRDefault="00EA1A8B" w:rsidP="00941D08">
      <w:pPr>
        <w:pStyle w:val="a7"/>
        <w:rPr>
          <w:lang w:val="ru-RU"/>
        </w:rPr>
      </w:pPr>
      <w:r>
        <w:rPr>
          <w:lang w:val="ru-RU"/>
        </w:rPr>
        <w:t>Ноль з</w:t>
      </w:r>
      <w:r w:rsidR="00941D08">
        <w:t>абивает очередной шар</w:t>
      </w:r>
      <w:r>
        <w:rPr>
          <w:lang w:val="ru-RU"/>
        </w:rPr>
        <w:t>.</w:t>
      </w:r>
    </w:p>
    <w:p w14:paraId="4F9CC116" w14:textId="07B1DA1A" w:rsidR="00941D08" w:rsidRDefault="00941D08" w:rsidP="00EA1A8B">
      <w:pPr>
        <w:pStyle w:val="a9"/>
      </w:pPr>
      <w:r>
        <w:t>ДАША</w:t>
      </w:r>
    </w:p>
    <w:p w14:paraId="773866AA" w14:textId="77777777" w:rsidR="00941D08" w:rsidRDefault="00941D08" w:rsidP="00EA1A8B">
      <w:pPr>
        <w:pStyle w:val="ab"/>
      </w:pPr>
      <w:r>
        <w:t>В каком смысле?</w:t>
      </w:r>
    </w:p>
    <w:p w14:paraId="1011FB81" w14:textId="64499DD2" w:rsidR="00941D08" w:rsidRDefault="00941D08" w:rsidP="00EA1A8B">
      <w:pPr>
        <w:pStyle w:val="a9"/>
      </w:pPr>
      <w:r>
        <w:t>НОЛЬ</w:t>
      </w:r>
    </w:p>
    <w:p w14:paraId="73F31CBA" w14:textId="77777777" w:rsidR="00EA1A8B" w:rsidRDefault="00941D08" w:rsidP="00EA1A8B">
      <w:pPr>
        <w:pStyle w:val="ae"/>
      </w:pPr>
      <w:r>
        <w:t>(бросает кий)</w:t>
      </w:r>
    </w:p>
    <w:p w14:paraId="3ADCAB1C" w14:textId="43ED5B5F" w:rsidR="00EA1A8B" w:rsidRPr="00EB4C45" w:rsidRDefault="00941D08" w:rsidP="009747C7">
      <w:pPr>
        <w:pStyle w:val="ab"/>
        <w:keepNext/>
        <w:rPr>
          <w:strike/>
          <w:color w:val="A6A6A6" w:themeColor="background1" w:themeShade="A6"/>
          <w:lang w:val="ru-RU"/>
        </w:rPr>
      </w:pPr>
      <w:r>
        <w:t xml:space="preserve">На этом свете, Даша, достаточно пожила!? </w:t>
      </w:r>
      <w:r w:rsidRPr="00EB4C45">
        <w:rPr>
          <w:strike/>
          <w:color w:val="A6A6A6" w:themeColor="background1" w:themeShade="A6"/>
        </w:rPr>
        <w:t>Я думал, ты умная женщина, которая понимает, что от меня уйти можно только туда</w:t>
      </w:r>
      <w:r w:rsidR="00D61D4E" w:rsidRPr="00EB4C45">
        <w:rPr>
          <w:strike/>
          <w:color w:val="A6A6A6" w:themeColor="background1" w:themeShade="A6"/>
          <w:lang w:val="ru-RU"/>
        </w:rPr>
        <w:t>.</w:t>
      </w:r>
    </w:p>
    <w:p w14:paraId="5870C8AB" w14:textId="77777777" w:rsidR="00EA1A8B" w:rsidRPr="00EB4C45" w:rsidRDefault="00941D08" w:rsidP="00EA1A8B">
      <w:pPr>
        <w:pStyle w:val="ae"/>
        <w:rPr>
          <w:strike/>
          <w:color w:val="A6A6A6" w:themeColor="background1" w:themeShade="A6"/>
        </w:rPr>
      </w:pPr>
      <w:r w:rsidRPr="00EB4C45">
        <w:rPr>
          <w:strike/>
          <w:color w:val="A6A6A6" w:themeColor="background1" w:themeShade="A6"/>
        </w:rPr>
        <w:t>(тычет пальцем наверх)</w:t>
      </w:r>
    </w:p>
    <w:p w14:paraId="055629F3" w14:textId="6EEEC10B" w:rsidR="00941D08" w:rsidRPr="00EB4C45" w:rsidRDefault="00941D08" w:rsidP="00EA1A8B">
      <w:pPr>
        <w:pStyle w:val="ab"/>
        <w:rPr>
          <w:strike/>
          <w:color w:val="A6A6A6" w:themeColor="background1" w:themeShade="A6"/>
        </w:rPr>
      </w:pPr>
      <w:r w:rsidRPr="00EB4C45">
        <w:rPr>
          <w:strike/>
          <w:color w:val="A6A6A6" w:themeColor="background1" w:themeShade="A6"/>
        </w:rPr>
        <w:t>Но я же тебя, пока ещё, вроде как, люблю!</w:t>
      </w:r>
    </w:p>
    <w:p w14:paraId="1D096C16" w14:textId="49C77EBE" w:rsidR="00941D08" w:rsidRDefault="00941D08" w:rsidP="00EA1A8B">
      <w:pPr>
        <w:pStyle w:val="a9"/>
      </w:pPr>
      <w:r>
        <w:t>ДАША</w:t>
      </w:r>
    </w:p>
    <w:p w14:paraId="2B628A77" w14:textId="6EABF939" w:rsidR="00941D08" w:rsidRDefault="00941D08" w:rsidP="00EA1A8B">
      <w:pPr>
        <w:pStyle w:val="ab"/>
      </w:pPr>
      <w:r w:rsidRPr="00EB4C45">
        <w:rPr>
          <w:strike/>
          <w:color w:val="A6A6A6" w:themeColor="background1" w:themeShade="A6"/>
        </w:rPr>
        <w:t>Мне не до шуток.</w:t>
      </w:r>
      <w:r w:rsidRPr="00EB4C45">
        <w:rPr>
          <w:color w:val="A6A6A6" w:themeColor="background1" w:themeShade="A6"/>
        </w:rPr>
        <w:t xml:space="preserve"> </w:t>
      </w:r>
      <w:r w:rsidR="00EB4C45">
        <w:rPr>
          <w:color w:val="A6A6A6" w:themeColor="background1" w:themeShade="A6"/>
          <w:lang w:val="ru-RU"/>
        </w:rPr>
        <w:t xml:space="preserve"> </w:t>
      </w:r>
      <w:r w:rsidR="00EB4C45" w:rsidRPr="00EB4C45">
        <w:rPr>
          <w:color w:val="00B050"/>
          <w:lang w:val="ru-RU"/>
        </w:rPr>
        <w:t xml:space="preserve">Ты мне угрожаешь, что ли? Я не боюсь. </w:t>
      </w:r>
      <w:r>
        <w:t xml:space="preserve">Я </w:t>
      </w:r>
      <w:r w:rsidRPr="00EB4C45">
        <w:rPr>
          <w:strike/>
          <w:color w:val="A6A6A6" w:themeColor="background1" w:themeShade="A6"/>
        </w:rPr>
        <w:t>правда</w:t>
      </w:r>
      <w:r>
        <w:t xml:space="preserve"> хочу развода.</w:t>
      </w:r>
    </w:p>
    <w:p w14:paraId="77D43D96" w14:textId="55940A78" w:rsidR="00941D08" w:rsidRDefault="00941D08" w:rsidP="00EA1A8B">
      <w:pPr>
        <w:pStyle w:val="a9"/>
      </w:pPr>
      <w:r>
        <w:lastRenderedPageBreak/>
        <w:t>НОЛЬ</w:t>
      </w:r>
    </w:p>
    <w:p w14:paraId="48FF5641" w14:textId="11090323" w:rsidR="00941D08" w:rsidRPr="001404FD" w:rsidRDefault="00941D08" w:rsidP="00EA1A8B">
      <w:pPr>
        <w:pStyle w:val="ab"/>
        <w:rPr>
          <w:strike/>
          <w:color w:val="A6A6A6" w:themeColor="background1" w:themeShade="A6"/>
        </w:rPr>
      </w:pPr>
      <w:r>
        <w:t xml:space="preserve">Я с </w:t>
      </w:r>
      <w:r w:rsidR="00EA1A8B">
        <w:rPr>
          <w:lang w:val="ru-RU"/>
        </w:rPr>
        <w:t>девяностых</w:t>
      </w:r>
      <w:r>
        <w:t xml:space="preserve"> разводами не занимаюсь. Так что, считаю, наш разговор окончен. </w:t>
      </w:r>
      <w:r w:rsidRPr="001404FD">
        <w:rPr>
          <w:strike/>
          <w:color w:val="A6A6A6" w:themeColor="background1" w:themeShade="A6"/>
        </w:rPr>
        <w:t>Как и твоё свободное перемещение. Посидишь дома. Может, одумаешься…</w:t>
      </w:r>
    </w:p>
    <w:p w14:paraId="4778EDDE" w14:textId="7E66CE25" w:rsidR="00941D08" w:rsidRDefault="00941D08" w:rsidP="00EA1A8B">
      <w:pPr>
        <w:pStyle w:val="a9"/>
      </w:pPr>
      <w:r>
        <w:t>ДАША</w:t>
      </w:r>
    </w:p>
    <w:p w14:paraId="4ABE08EA" w14:textId="60978CC1" w:rsidR="00941D08" w:rsidRDefault="00941D08" w:rsidP="00EA1A8B">
      <w:pPr>
        <w:pStyle w:val="ab"/>
        <w:rPr>
          <w:color w:val="00B050"/>
          <w:lang w:val="ru-RU"/>
        </w:rPr>
      </w:pPr>
      <w:r w:rsidRPr="001404FD">
        <w:rPr>
          <w:strike/>
          <w:color w:val="A6A6A6" w:themeColor="background1" w:themeShade="A6"/>
        </w:rPr>
        <w:t>Ты не имеешь права!</w:t>
      </w:r>
      <w:r w:rsidR="001404FD" w:rsidRPr="001404FD">
        <w:rPr>
          <w:color w:val="A6A6A6" w:themeColor="background1" w:themeShade="A6"/>
          <w:lang w:val="ru-RU"/>
        </w:rPr>
        <w:t xml:space="preserve"> </w:t>
      </w:r>
      <w:r w:rsidR="001404FD" w:rsidRPr="001404FD">
        <w:rPr>
          <w:color w:val="00B050"/>
          <w:lang w:val="ru-RU"/>
        </w:rPr>
        <w:t>А я так не считаю. Если ты думаешь, что мне нужны твои деньги – ошибаешься. Мне от тебя не нужно – ничего.</w:t>
      </w:r>
    </w:p>
    <w:p w14:paraId="47BADF19" w14:textId="77777777" w:rsidR="001404FD" w:rsidRPr="001404FD" w:rsidRDefault="001404FD" w:rsidP="001404FD">
      <w:pPr>
        <w:pStyle w:val="a9"/>
        <w:rPr>
          <w:color w:val="00B050"/>
        </w:rPr>
      </w:pPr>
      <w:r w:rsidRPr="001404FD">
        <w:rPr>
          <w:color w:val="00B050"/>
        </w:rPr>
        <w:t>НОЛЬ</w:t>
      </w:r>
    </w:p>
    <w:p w14:paraId="0FDE8183" w14:textId="186ABFBC" w:rsidR="001404FD" w:rsidRPr="001404FD" w:rsidRDefault="001404FD" w:rsidP="001404FD">
      <w:pPr>
        <w:pStyle w:val="ab"/>
        <w:rPr>
          <w:color w:val="00B050"/>
        </w:rPr>
      </w:pPr>
      <w:r w:rsidRPr="001404FD">
        <w:rPr>
          <w:color w:val="00B050"/>
        </w:rPr>
        <w:t>Родная, не буди лихо, пока тихо. Ну кувыркаешься ты со своим малолеткой, ладно. Я потерплю. У нас ребёнок, зачем ему эти переживания. К тому же я пока ещё люблю тебя.</w:t>
      </w:r>
    </w:p>
    <w:p w14:paraId="661B47CB" w14:textId="77777777" w:rsidR="001404FD" w:rsidRDefault="001404FD" w:rsidP="001404FD">
      <w:pPr>
        <w:pStyle w:val="a9"/>
      </w:pPr>
      <w:r w:rsidRPr="001404FD">
        <w:rPr>
          <w:color w:val="00B050"/>
        </w:rPr>
        <w:t>ДАША</w:t>
      </w:r>
    </w:p>
    <w:p w14:paraId="3F9E2258" w14:textId="77777777" w:rsidR="001404FD" w:rsidRPr="001404FD" w:rsidRDefault="001404FD" w:rsidP="001404FD">
      <w:pPr>
        <w:pStyle w:val="ab"/>
        <w:rPr>
          <w:color w:val="00B050"/>
        </w:rPr>
      </w:pPr>
      <w:r w:rsidRPr="001404FD">
        <w:rPr>
          <w:color w:val="00B050"/>
        </w:rPr>
        <w:t>А я тебя – нет. Я тебя никогда не любила. И всю жизнь промучилась. И я пол жизни уже прожила, и теперь хочу жить с тем, кого люблю, ясно?</w:t>
      </w:r>
    </w:p>
    <w:p w14:paraId="604858BC" w14:textId="77777777" w:rsidR="001404FD" w:rsidRPr="001404FD" w:rsidRDefault="001404FD" w:rsidP="001404FD">
      <w:pPr>
        <w:pStyle w:val="a7"/>
        <w:rPr>
          <w:color w:val="00B050"/>
        </w:rPr>
      </w:pPr>
      <w:r w:rsidRPr="001404FD">
        <w:rPr>
          <w:color w:val="00B050"/>
        </w:rPr>
        <w:t>Даша разворачивается, чтобы уйти. Ноль догоняет её, схватив за руку.</w:t>
      </w:r>
    </w:p>
    <w:p w14:paraId="39B3959D" w14:textId="77777777" w:rsidR="001404FD" w:rsidRDefault="001404FD" w:rsidP="001404FD">
      <w:pPr>
        <w:pStyle w:val="a9"/>
      </w:pPr>
      <w:r w:rsidRPr="001404FD">
        <w:rPr>
          <w:color w:val="00B050"/>
        </w:rPr>
        <w:t>НОЛЬ</w:t>
      </w:r>
    </w:p>
    <w:p w14:paraId="397F68B3" w14:textId="77777777" w:rsidR="001404FD" w:rsidRPr="001404FD" w:rsidRDefault="001404FD" w:rsidP="001404FD">
      <w:pPr>
        <w:pStyle w:val="ab"/>
        <w:rPr>
          <w:color w:val="00B050"/>
        </w:rPr>
      </w:pPr>
      <w:r w:rsidRPr="001404FD">
        <w:rPr>
          <w:color w:val="00B050"/>
        </w:rPr>
        <w:t>Я сказал никакого развода! Ты не разрушишь нашу семью!</w:t>
      </w:r>
    </w:p>
    <w:p w14:paraId="2788EA7D" w14:textId="77777777" w:rsidR="001404FD" w:rsidRDefault="001404FD" w:rsidP="001404FD">
      <w:pPr>
        <w:pStyle w:val="a9"/>
      </w:pPr>
      <w:r w:rsidRPr="001404FD">
        <w:rPr>
          <w:color w:val="00B050"/>
        </w:rPr>
        <w:t>ДАША</w:t>
      </w:r>
    </w:p>
    <w:p w14:paraId="4A9880D8" w14:textId="77777777" w:rsidR="001404FD" w:rsidRPr="001404FD" w:rsidRDefault="001404FD" w:rsidP="001404FD">
      <w:pPr>
        <w:pStyle w:val="ae"/>
        <w:rPr>
          <w:color w:val="00B050"/>
        </w:rPr>
      </w:pPr>
      <w:r w:rsidRPr="001404FD">
        <w:rPr>
          <w:color w:val="00B050"/>
        </w:rPr>
        <w:t>(бьёт его по лицу)</w:t>
      </w:r>
    </w:p>
    <w:p w14:paraId="30FFAF97" w14:textId="5793CA97" w:rsidR="001404FD" w:rsidRPr="001404FD" w:rsidRDefault="001404FD" w:rsidP="001404FD">
      <w:pPr>
        <w:pStyle w:val="ab"/>
        <w:rPr>
          <w:color w:val="00B050"/>
        </w:rPr>
      </w:pPr>
      <w:r w:rsidRPr="001404FD">
        <w:rPr>
          <w:color w:val="00B050"/>
        </w:rPr>
        <w:t>Не трогай меня! Ты не имеешь права меня трогать!</w:t>
      </w:r>
    </w:p>
    <w:p w14:paraId="0C08D986" w14:textId="07A35EA1" w:rsidR="00941D08" w:rsidRPr="001404FD" w:rsidRDefault="00941D08" w:rsidP="00941D08">
      <w:pPr>
        <w:pStyle w:val="a7"/>
        <w:rPr>
          <w:strike/>
          <w:color w:val="A6A6A6" w:themeColor="background1" w:themeShade="A6"/>
          <w:lang w:val="ru-RU"/>
        </w:rPr>
      </w:pPr>
      <w:r w:rsidRPr="001404FD">
        <w:rPr>
          <w:strike/>
          <w:color w:val="A6A6A6" w:themeColor="background1" w:themeShade="A6"/>
        </w:rPr>
        <w:t>Даша пытается выйти из бильярдной.</w:t>
      </w:r>
      <w:r w:rsidRPr="001404FD">
        <w:rPr>
          <w:color w:val="A6A6A6" w:themeColor="background1" w:themeShade="A6"/>
        </w:rPr>
        <w:t xml:space="preserve"> </w:t>
      </w:r>
      <w:r w:rsidRPr="001404FD">
        <w:rPr>
          <w:color w:val="000000" w:themeColor="text1"/>
        </w:rPr>
        <w:t xml:space="preserve">Ноль </w:t>
      </w:r>
      <w:r w:rsidRPr="001404FD">
        <w:rPr>
          <w:strike/>
          <w:color w:val="A6A6A6" w:themeColor="background1" w:themeShade="A6"/>
        </w:rPr>
        <w:t>хватает е</w:t>
      </w:r>
      <w:r w:rsidR="00EA1A8B" w:rsidRPr="001404FD">
        <w:rPr>
          <w:strike/>
          <w:color w:val="A6A6A6" w:themeColor="background1" w:themeShade="A6"/>
          <w:lang w:val="ru-RU"/>
        </w:rPr>
        <w:t>ё</w:t>
      </w:r>
      <w:r w:rsidRPr="001404FD">
        <w:rPr>
          <w:strike/>
          <w:color w:val="A6A6A6" w:themeColor="background1" w:themeShade="A6"/>
        </w:rPr>
        <w:t xml:space="preserve"> за руку и</w:t>
      </w:r>
      <w:r w:rsidRPr="001404FD">
        <w:rPr>
          <w:color w:val="A6A6A6" w:themeColor="background1" w:themeShade="A6"/>
        </w:rPr>
        <w:t xml:space="preserve"> </w:t>
      </w:r>
      <w:r w:rsidRPr="001404FD">
        <w:rPr>
          <w:color w:val="000000" w:themeColor="text1"/>
        </w:rPr>
        <w:t>заваливает на бильярдный стол</w:t>
      </w:r>
      <w:r w:rsidR="001404FD">
        <w:rPr>
          <w:color w:val="000000" w:themeColor="text1"/>
          <w:lang w:val="ru-RU"/>
        </w:rPr>
        <w:t>,</w:t>
      </w:r>
      <w:r w:rsidRPr="001404FD">
        <w:rPr>
          <w:color w:val="000000" w:themeColor="text1"/>
        </w:rPr>
        <w:t xml:space="preserve"> </w:t>
      </w:r>
      <w:r w:rsidRPr="001404FD">
        <w:rPr>
          <w:strike/>
          <w:color w:val="A6A6A6" w:themeColor="background1" w:themeShade="A6"/>
        </w:rPr>
        <w:t>Бер</w:t>
      </w:r>
      <w:r w:rsidR="00EA1A8B" w:rsidRPr="001404FD">
        <w:rPr>
          <w:strike/>
          <w:color w:val="A6A6A6" w:themeColor="background1" w:themeShade="A6"/>
          <w:lang w:val="ru-RU"/>
        </w:rPr>
        <w:t>ё</w:t>
      </w:r>
      <w:r w:rsidRPr="001404FD">
        <w:rPr>
          <w:strike/>
          <w:color w:val="A6A6A6" w:themeColor="background1" w:themeShade="A6"/>
        </w:rPr>
        <w:t>т кий и сдавливает ей грудь. Даша задыхается.</w:t>
      </w:r>
      <w:r w:rsidR="001404FD">
        <w:rPr>
          <w:strike/>
          <w:color w:val="A6A6A6" w:themeColor="background1" w:themeShade="A6"/>
          <w:lang w:val="ru-RU"/>
        </w:rPr>
        <w:t xml:space="preserve"> </w:t>
      </w:r>
      <w:r w:rsidR="001404FD" w:rsidRPr="001404FD">
        <w:rPr>
          <w:color w:val="00B050"/>
          <w:lang w:val="ru-RU"/>
        </w:rPr>
        <w:t>прижав кием грудную клетку.</w:t>
      </w:r>
    </w:p>
    <w:p w14:paraId="303946F3" w14:textId="7768D6E4" w:rsidR="00941D08" w:rsidRDefault="00941D08" w:rsidP="00EA1A8B">
      <w:pPr>
        <w:pStyle w:val="a9"/>
      </w:pPr>
      <w:r>
        <w:t>НОЛЬ</w:t>
      </w:r>
    </w:p>
    <w:p w14:paraId="36E6CCCA" w14:textId="77777777" w:rsidR="00941D08" w:rsidRDefault="00941D08" w:rsidP="00EA1A8B">
      <w:pPr>
        <w:pStyle w:val="ab"/>
      </w:pPr>
      <w:r>
        <w:t>Я всё сказал. Если ты надеешься, что Фил тебе поможет, то зря. Я очень скоро организую ему лофт два на метр шириной!</w:t>
      </w:r>
    </w:p>
    <w:p w14:paraId="382BF2EA" w14:textId="4A8DA459" w:rsidR="00941D08" w:rsidRDefault="00941D08" w:rsidP="00EA1A8B">
      <w:pPr>
        <w:pStyle w:val="a9"/>
      </w:pPr>
      <w:r>
        <w:lastRenderedPageBreak/>
        <w:t>ДАША</w:t>
      </w:r>
    </w:p>
    <w:p w14:paraId="124EA0DA" w14:textId="77777777" w:rsidR="00941D08" w:rsidRDefault="00941D08" w:rsidP="00EA1A8B">
      <w:pPr>
        <w:pStyle w:val="ab"/>
      </w:pPr>
      <w:r>
        <w:t>Пусти, мне больно!</w:t>
      </w:r>
    </w:p>
    <w:p w14:paraId="323DE3B6" w14:textId="4F4B2EC8" w:rsidR="00941D08" w:rsidRDefault="00941D08" w:rsidP="00EA1A8B">
      <w:pPr>
        <w:pStyle w:val="a9"/>
      </w:pPr>
      <w:r>
        <w:t>НОЛЬ</w:t>
      </w:r>
    </w:p>
    <w:p w14:paraId="0168EA0F" w14:textId="77777777" w:rsidR="00941D08" w:rsidRDefault="00941D08" w:rsidP="00EA1A8B">
      <w:pPr>
        <w:pStyle w:val="ab"/>
      </w:pPr>
      <w:r>
        <w:t>Поверь… это ещё не больно!</w:t>
      </w:r>
    </w:p>
    <w:p w14:paraId="1E70A52A" w14:textId="6636C0E8" w:rsidR="00941D08" w:rsidRDefault="00941D08" w:rsidP="00941D08">
      <w:pPr>
        <w:pStyle w:val="a7"/>
      </w:pPr>
      <w:r>
        <w:t>Ноль убирает кий и ломает его об колено. Даша кашляет, л</w:t>
      </w:r>
      <w:r w:rsidR="00EA1A8B">
        <w:rPr>
          <w:lang w:val="ru-RU"/>
        </w:rPr>
        <w:t>ё</w:t>
      </w:r>
      <w:r>
        <w:t>жа на столе. Ноль выходит из бильярдной, закрывает дверь на ключ…</w:t>
      </w:r>
    </w:p>
    <w:p w14:paraId="2B95F33B" w14:textId="39097CCE" w:rsidR="001404FD" w:rsidRPr="001404FD" w:rsidRDefault="001404FD" w:rsidP="001404FD">
      <w:pPr>
        <w:pStyle w:val="a6"/>
        <w:rPr>
          <w:color w:val="00B050"/>
        </w:rPr>
      </w:pPr>
      <w:r w:rsidRPr="001404FD">
        <w:rPr>
          <w:color w:val="00B050"/>
        </w:rPr>
        <w:t>15-24. ИНТ. ОСОБНЯК НОЛЯ</w:t>
      </w:r>
      <w:r w:rsidRPr="001404FD">
        <w:rPr>
          <w:color w:val="00B050"/>
        </w:rPr>
        <w:t xml:space="preserve"> (</w:t>
      </w:r>
      <w:r w:rsidRPr="001404FD">
        <w:rPr>
          <w:caps w:val="0"/>
          <w:color w:val="00B050"/>
        </w:rPr>
        <w:t>у бильярдной</w:t>
      </w:r>
      <w:r w:rsidRPr="001404FD">
        <w:rPr>
          <w:color w:val="00B050"/>
        </w:rPr>
        <w:t>) –</w:t>
      </w:r>
      <w:r w:rsidRPr="001404FD">
        <w:rPr>
          <w:color w:val="00B050"/>
        </w:rPr>
        <w:t xml:space="preserve"> НОЧЬ </w:t>
      </w:r>
    </w:p>
    <w:p w14:paraId="5D9379FE" w14:textId="66AD561B" w:rsidR="001404FD" w:rsidRPr="001404FD" w:rsidRDefault="001404FD" w:rsidP="001404FD">
      <w:pPr>
        <w:pStyle w:val="a7"/>
        <w:rPr>
          <w:color w:val="00B050"/>
        </w:rPr>
      </w:pPr>
      <w:r w:rsidRPr="001404FD">
        <w:rPr>
          <w:color w:val="00B050"/>
        </w:rPr>
        <w:t>Ноль стоит у закрытой двери, в которую с той стороны ломится Даша. Он зол, но по глазам видно, как сильно его обидели слова жены. Он думает несколько секунд, потом достаёт ключ и запирает дверь.</w:t>
      </w:r>
    </w:p>
    <w:p w14:paraId="2C0A5B71" w14:textId="2DEAA960" w:rsidR="00941D08" w:rsidRDefault="00941D08" w:rsidP="00EA1A8B">
      <w:pPr>
        <w:pStyle w:val="afa"/>
      </w:pPr>
      <w:r>
        <w:t>В ЗТМ</w:t>
      </w:r>
    </w:p>
    <w:p w14:paraId="038D2C9C" w14:textId="1F5D733B" w:rsidR="00941D08" w:rsidRDefault="00941D08" w:rsidP="00EA1A8B">
      <w:pPr>
        <w:pStyle w:val="afa"/>
      </w:pPr>
      <w:r>
        <w:t>КОНЕЦ</w:t>
      </w:r>
      <w:r w:rsidR="00D61D4E">
        <w:t xml:space="preserve"> ПЯТНАДЦАТОЙ СЕРИИ</w:t>
      </w:r>
    </w:p>
    <w:sectPr w:rsidR="00941D08" w:rsidSect="00946AAA">
      <w:footerReference w:type="default" r:id="rId9"/>
      <w:pgSz w:w="11906" w:h="16838"/>
      <w:pgMar w:top="1418" w:right="1418" w:bottom="709" w:left="2126" w:header="141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DEC3E" w14:textId="77777777" w:rsidR="00CB7D05" w:rsidRDefault="00CB7D05" w:rsidP="00FA5B81">
      <w:r>
        <w:separator/>
      </w:r>
    </w:p>
    <w:p w14:paraId="680CEB4D" w14:textId="77777777" w:rsidR="00CB7D05" w:rsidRDefault="00CB7D05"/>
  </w:endnote>
  <w:endnote w:type="continuationSeparator" w:id="0">
    <w:p w14:paraId="2420C2EF" w14:textId="77777777" w:rsidR="00CB7D05" w:rsidRDefault="00CB7D05" w:rsidP="00FA5B81">
      <w:r>
        <w:continuationSeparator/>
      </w:r>
    </w:p>
    <w:p w14:paraId="17E30306" w14:textId="77777777" w:rsidR="00CB7D05" w:rsidRDefault="00CB7D0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C77C3" w14:textId="391581B3" w:rsidR="00FF787E" w:rsidRPr="00946AAA" w:rsidRDefault="00FF787E" w:rsidP="00946AAA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2E7208" w14:textId="77777777" w:rsidR="00CB7D05" w:rsidRDefault="00CB7D05" w:rsidP="00FA5B81">
      <w:r>
        <w:separator/>
      </w:r>
    </w:p>
    <w:p w14:paraId="11D9A128" w14:textId="77777777" w:rsidR="00CB7D05" w:rsidRDefault="00CB7D05"/>
  </w:footnote>
  <w:footnote w:type="continuationSeparator" w:id="0">
    <w:p w14:paraId="096FC9D4" w14:textId="77777777" w:rsidR="00CB7D05" w:rsidRDefault="00CB7D05" w:rsidP="00FA5B81">
      <w:r>
        <w:continuationSeparator/>
      </w:r>
    </w:p>
    <w:p w14:paraId="209E81FD" w14:textId="77777777" w:rsidR="00CB7D05" w:rsidRDefault="00CB7D0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1367015"/>
      <w:docPartObj>
        <w:docPartGallery w:val="Page Numbers (Top of Page)"/>
        <w:docPartUnique/>
      </w:docPartObj>
    </w:sdtPr>
    <w:sdtEndPr/>
    <w:sdtContent>
      <w:p w14:paraId="737F7F3F" w14:textId="77777777" w:rsidR="00946AAA" w:rsidRPr="003B6285" w:rsidRDefault="00946AAA" w:rsidP="003B6285">
        <w:pP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476E7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7DA58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BD21C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B0588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F6EBA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ACC774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74C17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EE62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9A8A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B6EB4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9C6EE9"/>
    <w:multiLevelType w:val="hybridMultilevel"/>
    <w:tmpl w:val="336C3E18"/>
    <w:lvl w:ilvl="0" w:tplc="9A96FFF0">
      <w:start w:val="1"/>
      <w:numFmt w:val="decimal"/>
      <w:lvlText w:val="7-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979A3"/>
    <w:multiLevelType w:val="hybridMultilevel"/>
    <w:tmpl w:val="6A42D7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B718AD"/>
    <w:multiLevelType w:val="hybridMultilevel"/>
    <w:tmpl w:val="D0109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1C3631"/>
    <w:multiLevelType w:val="multilevel"/>
    <w:tmpl w:val="BDECB6F6"/>
    <w:lvl w:ilvl="0">
      <w:start w:val="1"/>
      <w:numFmt w:val="decimal"/>
      <w:lvlText w:val="X-%1.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3C7C17CD"/>
    <w:multiLevelType w:val="hybridMultilevel"/>
    <w:tmpl w:val="8B3CF1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027D62"/>
    <w:multiLevelType w:val="hybridMultilevel"/>
    <w:tmpl w:val="F78E85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BC2FC1"/>
    <w:multiLevelType w:val="hybridMultilevel"/>
    <w:tmpl w:val="79E4B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F22FD7"/>
    <w:multiLevelType w:val="hybridMultilevel"/>
    <w:tmpl w:val="FAA064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A75403"/>
    <w:multiLevelType w:val="hybridMultilevel"/>
    <w:tmpl w:val="9766C7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644A83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8"/>
  </w:num>
  <w:num w:numId="3">
    <w:abstractNumId w:val="17"/>
  </w:num>
  <w:num w:numId="4">
    <w:abstractNumId w:val="16"/>
  </w:num>
  <w:num w:numId="5">
    <w:abstractNumId w:val="14"/>
  </w:num>
  <w:num w:numId="6">
    <w:abstractNumId w:val="15"/>
  </w:num>
  <w:num w:numId="7">
    <w:abstractNumId w:val="13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9"/>
  </w:num>
  <w:num w:numId="19">
    <w:abstractNumId w:val="11"/>
  </w:num>
  <w:num w:numId="20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99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0EB"/>
    <w:rsid w:val="000025C1"/>
    <w:rsid w:val="000033BA"/>
    <w:rsid w:val="00003B7B"/>
    <w:rsid w:val="00005767"/>
    <w:rsid w:val="0000794B"/>
    <w:rsid w:val="00011EE3"/>
    <w:rsid w:val="0001626D"/>
    <w:rsid w:val="000165A9"/>
    <w:rsid w:val="00027E32"/>
    <w:rsid w:val="00032860"/>
    <w:rsid w:val="00043550"/>
    <w:rsid w:val="00052975"/>
    <w:rsid w:val="00055B16"/>
    <w:rsid w:val="00056081"/>
    <w:rsid w:val="00056864"/>
    <w:rsid w:val="0006329C"/>
    <w:rsid w:val="000643DD"/>
    <w:rsid w:val="00064CFB"/>
    <w:rsid w:val="00065717"/>
    <w:rsid w:val="00065FAC"/>
    <w:rsid w:val="00067853"/>
    <w:rsid w:val="000718CB"/>
    <w:rsid w:val="00073844"/>
    <w:rsid w:val="00082BEA"/>
    <w:rsid w:val="0008384F"/>
    <w:rsid w:val="00086B8E"/>
    <w:rsid w:val="00086CEF"/>
    <w:rsid w:val="0008706D"/>
    <w:rsid w:val="00087DDC"/>
    <w:rsid w:val="00093B73"/>
    <w:rsid w:val="00093EC5"/>
    <w:rsid w:val="00094CB3"/>
    <w:rsid w:val="0009524C"/>
    <w:rsid w:val="000A2289"/>
    <w:rsid w:val="000A298A"/>
    <w:rsid w:val="000B0DA5"/>
    <w:rsid w:val="000B234C"/>
    <w:rsid w:val="000B636E"/>
    <w:rsid w:val="000C0B25"/>
    <w:rsid w:val="000C2B55"/>
    <w:rsid w:val="000C2B82"/>
    <w:rsid w:val="000C49B9"/>
    <w:rsid w:val="000C58AB"/>
    <w:rsid w:val="000D31CB"/>
    <w:rsid w:val="000D6500"/>
    <w:rsid w:val="000D7022"/>
    <w:rsid w:val="000D7D0C"/>
    <w:rsid w:val="000E0766"/>
    <w:rsid w:val="000E10F3"/>
    <w:rsid w:val="000E1208"/>
    <w:rsid w:val="000E35BA"/>
    <w:rsid w:val="000F0329"/>
    <w:rsid w:val="000F59AE"/>
    <w:rsid w:val="000F6137"/>
    <w:rsid w:val="001029AD"/>
    <w:rsid w:val="001037CE"/>
    <w:rsid w:val="00103F62"/>
    <w:rsid w:val="00105ABC"/>
    <w:rsid w:val="001064CF"/>
    <w:rsid w:val="00112F2F"/>
    <w:rsid w:val="001144A2"/>
    <w:rsid w:val="00117918"/>
    <w:rsid w:val="00117B9F"/>
    <w:rsid w:val="00122A8E"/>
    <w:rsid w:val="001404FD"/>
    <w:rsid w:val="001417DF"/>
    <w:rsid w:val="00141D8F"/>
    <w:rsid w:val="001456B9"/>
    <w:rsid w:val="00146A0E"/>
    <w:rsid w:val="00150311"/>
    <w:rsid w:val="00151911"/>
    <w:rsid w:val="0015228A"/>
    <w:rsid w:val="0015560B"/>
    <w:rsid w:val="001609F6"/>
    <w:rsid w:val="00165725"/>
    <w:rsid w:val="00180FEC"/>
    <w:rsid w:val="0018772C"/>
    <w:rsid w:val="0019260E"/>
    <w:rsid w:val="001950D2"/>
    <w:rsid w:val="00195220"/>
    <w:rsid w:val="001A01E6"/>
    <w:rsid w:val="001A046C"/>
    <w:rsid w:val="001A0560"/>
    <w:rsid w:val="001A5EF2"/>
    <w:rsid w:val="001A61D2"/>
    <w:rsid w:val="001C4D63"/>
    <w:rsid w:val="001C699F"/>
    <w:rsid w:val="001C7ED5"/>
    <w:rsid w:val="001D5DAB"/>
    <w:rsid w:val="001D7C0D"/>
    <w:rsid w:val="001E510C"/>
    <w:rsid w:val="001F0220"/>
    <w:rsid w:val="001F1079"/>
    <w:rsid w:val="001F30E4"/>
    <w:rsid w:val="001F3A67"/>
    <w:rsid w:val="001F5EC1"/>
    <w:rsid w:val="00200505"/>
    <w:rsid w:val="0020155C"/>
    <w:rsid w:val="00201BEE"/>
    <w:rsid w:val="00206631"/>
    <w:rsid w:val="002132B5"/>
    <w:rsid w:val="00230FC0"/>
    <w:rsid w:val="002368A7"/>
    <w:rsid w:val="00241547"/>
    <w:rsid w:val="00244976"/>
    <w:rsid w:val="0024547F"/>
    <w:rsid w:val="0025008A"/>
    <w:rsid w:val="00252664"/>
    <w:rsid w:val="00255A19"/>
    <w:rsid w:val="00263BB1"/>
    <w:rsid w:val="002717BA"/>
    <w:rsid w:val="00277F26"/>
    <w:rsid w:val="00280409"/>
    <w:rsid w:val="002839CF"/>
    <w:rsid w:val="00284729"/>
    <w:rsid w:val="00285DD9"/>
    <w:rsid w:val="00290DD8"/>
    <w:rsid w:val="00297995"/>
    <w:rsid w:val="002A115D"/>
    <w:rsid w:val="002A1A30"/>
    <w:rsid w:val="002B44B9"/>
    <w:rsid w:val="002B54E2"/>
    <w:rsid w:val="002B7D20"/>
    <w:rsid w:val="002C08FB"/>
    <w:rsid w:val="002C1A87"/>
    <w:rsid w:val="002C2389"/>
    <w:rsid w:val="002C4589"/>
    <w:rsid w:val="002C4FD5"/>
    <w:rsid w:val="002E3884"/>
    <w:rsid w:val="002E39EC"/>
    <w:rsid w:val="003000B8"/>
    <w:rsid w:val="003031ED"/>
    <w:rsid w:val="00303BA1"/>
    <w:rsid w:val="00310C45"/>
    <w:rsid w:val="00314C13"/>
    <w:rsid w:val="00315578"/>
    <w:rsid w:val="00331AF4"/>
    <w:rsid w:val="00336BC8"/>
    <w:rsid w:val="003402B5"/>
    <w:rsid w:val="003405FE"/>
    <w:rsid w:val="0034213C"/>
    <w:rsid w:val="00346712"/>
    <w:rsid w:val="00346B69"/>
    <w:rsid w:val="00347B91"/>
    <w:rsid w:val="00352418"/>
    <w:rsid w:val="00353D73"/>
    <w:rsid w:val="00355204"/>
    <w:rsid w:val="00360409"/>
    <w:rsid w:val="003626DA"/>
    <w:rsid w:val="00362951"/>
    <w:rsid w:val="00370A62"/>
    <w:rsid w:val="003728EF"/>
    <w:rsid w:val="00372AA4"/>
    <w:rsid w:val="0038290C"/>
    <w:rsid w:val="00385019"/>
    <w:rsid w:val="00387588"/>
    <w:rsid w:val="00392B91"/>
    <w:rsid w:val="003930BA"/>
    <w:rsid w:val="003932CC"/>
    <w:rsid w:val="00394FE2"/>
    <w:rsid w:val="003A0265"/>
    <w:rsid w:val="003A1933"/>
    <w:rsid w:val="003A2252"/>
    <w:rsid w:val="003A4A83"/>
    <w:rsid w:val="003B5EA8"/>
    <w:rsid w:val="003B7A5A"/>
    <w:rsid w:val="003D3713"/>
    <w:rsid w:val="003D7990"/>
    <w:rsid w:val="003E2681"/>
    <w:rsid w:val="003F0841"/>
    <w:rsid w:val="003F507A"/>
    <w:rsid w:val="003F5474"/>
    <w:rsid w:val="003F7CD0"/>
    <w:rsid w:val="003F7E5A"/>
    <w:rsid w:val="00401997"/>
    <w:rsid w:val="004115D6"/>
    <w:rsid w:val="0042143B"/>
    <w:rsid w:val="00421779"/>
    <w:rsid w:val="004224AA"/>
    <w:rsid w:val="00423695"/>
    <w:rsid w:val="0042401A"/>
    <w:rsid w:val="00424EB3"/>
    <w:rsid w:val="00426418"/>
    <w:rsid w:val="0043001B"/>
    <w:rsid w:val="00440819"/>
    <w:rsid w:val="00442FEC"/>
    <w:rsid w:val="004435F2"/>
    <w:rsid w:val="00446872"/>
    <w:rsid w:val="00447340"/>
    <w:rsid w:val="0045526B"/>
    <w:rsid w:val="0045551A"/>
    <w:rsid w:val="004625C8"/>
    <w:rsid w:val="00462C5E"/>
    <w:rsid w:val="0046530E"/>
    <w:rsid w:val="0046532E"/>
    <w:rsid w:val="004760ED"/>
    <w:rsid w:val="00480A30"/>
    <w:rsid w:val="004858D8"/>
    <w:rsid w:val="004935C0"/>
    <w:rsid w:val="00494949"/>
    <w:rsid w:val="00496BB2"/>
    <w:rsid w:val="00496D57"/>
    <w:rsid w:val="004A7531"/>
    <w:rsid w:val="004B62F5"/>
    <w:rsid w:val="004C000C"/>
    <w:rsid w:val="004C22CE"/>
    <w:rsid w:val="004C28FC"/>
    <w:rsid w:val="004C6267"/>
    <w:rsid w:val="004C6605"/>
    <w:rsid w:val="004C6E29"/>
    <w:rsid w:val="004D1F46"/>
    <w:rsid w:val="004D262F"/>
    <w:rsid w:val="004D5216"/>
    <w:rsid w:val="004D533E"/>
    <w:rsid w:val="004D59B8"/>
    <w:rsid w:val="004D63FB"/>
    <w:rsid w:val="004D7A90"/>
    <w:rsid w:val="004E4F5E"/>
    <w:rsid w:val="004F02F0"/>
    <w:rsid w:val="004F102C"/>
    <w:rsid w:val="004F2A9A"/>
    <w:rsid w:val="004F4814"/>
    <w:rsid w:val="004F56EA"/>
    <w:rsid w:val="00500220"/>
    <w:rsid w:val="00501C11"/>
    <w:rsid w:val="00502807"/>
    <w:rsid w:val="005066D3"/>
    <w:rsid w:val="00507924"/>
    <w:rsid w:val="0051364E"/>
    <w:rsid w:val="00517C95"/>
    <w:rsid w:val="00526DFF"/>
    <w:rsid w:val="005304DC"/>
    <w:rsid w:val="00530A0E"/>
    <w:rsid w:val="005366A8"/>
    <w:rsid w:val="0054054D"/>
    <w:rsid w:val="00541BA3"/>
    <w:rsid w:val="00543CE9"/>
    <w:rsid w:val="0054600A"/>
    <w:rsid w:val="00551B16"/>
    <w:rsid w:val="005535C1"/>
    <w:rsid w:val="005552D3"/>
    <w:rsid w:val="00561E01"/>
    <w:rsid w:val="00561ED2"/>
    <w:rsid w:val="00563461"/>
    <w:rsid w:val="00565EB7"/>
    <w:rsid w:val="0056696F"/>
    <w:rsid w:val="00567B28"/>
    <w:rsid w:val="005710F3"/>
    <w:rsid w:val="00573C28"/>
    <w:rsid w:val="00573E5C"/>
    <w:rsid w:val="00577A1B"/>
    <w:rsid w:val="00593906"/>
    <w:rsid w:val="00595BE1"/>
    <w:rsid w:val="00596684"/>
    <w:rsid w:val="00597E20"/>
    <w:rsid w:val="005A0BAE"/>
    <w:rsid w:val="005B1DEA"/>
    <w:rsid w:val="005B34BA"/>
    <w:rsid w:val="005B4F7F"/>
    <w:rsid w:val="005B5421"/>
    <w:rsid w:val="005B6800"/>
    <w:rsid w:val="005C04ED"/>
    <w:rsid w:val="005C59DE"/>
    <w:rsid w:val="005C6849"/>
    <w:rsid w:val="005C6BB1"/>
    <w:rsid w:val="005E1A6C"/>
    <w:rsid w:val="005E5E38"/>
    <w:rsid w:val="0060031C"/>
    <w:rsid w:val="0060398A"/>
    <w:rsid w:val="006107A1"/>
    <w:rsid w:val="00613098"/>
    <w:rsid w:val="00613243"/>
    <w:rsid w:val="0061403F"/>
    <w:rsid w:val="00617020"/>
    <w:rsid w:val="006248BC"/>
    <w:rsid w:val="006347FB"/>
    <w:rsid w:val="0063654A"/>
    <w:rsid w:val="0063736B"/>
    <w:rsid w:val="00637746"/>
    <w:rsid w:val="006439C9"/>
    <w:rsid w:val="00643FB9"/>
    <w:rsid w:val="00644406"/>
    <w:rsid w:val="006475A1"/>
    <w:rsid w:val="00650AA8"/>
    <w:rsid w:val="006615BA"/>
    <w:rsid w:val="00663C5B"/>
    <w:rsid w:val="00671B8B"/>
    <w:rsid w:val="00674840"/>
    <w:rsid w:val="00681BF8"/>
    <w:rsid w:val="00681F75"/>
    <w:rsid w:val="00682F4E"/>
    <w:rsid w:val="00683A6B"/>
    <w:rsid w:val="00686161"/>
    <w:rsid w:val="00687314"/>
    <w:rsid w:val="00697BD7"/>
    <w:rsid w:val="006A164E"/>
    <w:rsid w:val="006A6B4A"/>
    <w:rsid w:val="006A7362"/>
    <w:rsid w:val="006A7A12"/>
    <w:rsid w:val="006B23E9"/>
    <w:rsid w:val="006B3D31"/>
    <w:rsid w:val="006B546A"/>
    <w:rsid w:val="006B5C01"/>
    <w:rsid w:val="006B701D"/>
    <w:rsid w:val="006B775E"/>
    <w:rsid w:val="006C0367"/>
    <w:rsid w:val="006C3687"/>
    <w:rsid w:val="006C4525"/>
    <w:rsid w:val="006D7568"/>
    <w:rsid w:val="006E2BCA"/>
    <w:rsid w:val="006E3030"/>
    <w:rsid w:val="006E5358"/>
    <w:rsid w:val="006E636A"/>
    <w:rsid w:val="006F1B0C"/>
    <w:rsid w:val="006F1C6F"/>
    <w:rsid w:val="006F5EB7"/>
    <w:rsid w:val="007009D3"/>
    <w:rsid w:val="00705884"/>
    <w:rsid w:val="00712326"/>
    <w:rsid w:val="00713AB9"/>
    <w:rsid w:val="0071537A"/>
    <w:rsid w:val="0071711F"/>
    <w:rsid w:val="0072404B"/>
    <w:rsid w:val="007317C6"/>
    <w:rsid w:val="00732F33"/>
    <w:rsid w:val="00734BE8"/>
    <w:rsid w:val="00735685"/>
    <w:rsid w:val="007371B1"/>
    <w:rsid w:val="0074340E"/>
    <w:rsid w:val="007439C0"/>
    <w:rsid w:val="00746365"/>
    <w:rsid w:val="007500D6"/>
    <w:rsid w:val="007579D4"/>
    <w:rsid w:val="00760064"/>
    <w:rsid w:val="00764578"/>
    <w:rsid w:val="007655B4"/>
    <w:rsid w:val="00765C97"/>
    <w:rsid w:val="00777395"/>
    <w:rsid w:val="00780FB4"/>
    <w:rsid w:val="0078300D"/>
    <w:rsid w:val="00783A9D"/>
    <w:rsid w:val="00784533"/>
    <w:rsid w:val="007853EB"/>
    <w:rsid w:val="00785598"/>
    <w:rsid w:val="00791DFA"/>
    <w:rsid w:val="00792253"/>
    <w:rsid w:val="00795FC6"/>
    <w:rsid w:val="007A3976"/>
    <w:rsid w:val="007A3A42"/>
    <w:rsid w:val="007B0BEC"/>
    <w:rsid w:val="007C1EA4"/>
    <w:rsid w:val="007C29D3"/>
    <w:rsid w:val="007C4537"/>
    <w:rsid w:val="007C6E7A"/>
    <w:rsid w:val="007D1D83"/>
    <w:rsid w:val="007D7B9E"/>
    <w:rsid w:val="007E028C"/>
    <w:rsid w:val="007E29ED"/>
    <w:rsid w:val="007E324F"/>
    <w:rsid w:val="007E6699"/>
    <w:rsid w:val="007E6881"/>
    <w:rsid w:val="007E6F8E"/>
    <w:rsid w:val="007F04E7"/>
    <w:rsid w:val="007F0950"/>
    <w:rsid w:val="007F5935"/>
    <w:rsid w:val="00801380"/>
    <w:rsid w:val="00801922"/>
    <w:rsid w:val="0080283C"/>
    <w:rsid w:val="00803477"/>
    <w:rsid w:val="00804C4D"/>
    <w:rsid w:val="0080653C"/>
    <w:rsid w:val="00806712"/>
    <w:rsid w:val="00807027"/>
    <w:rsid w:val="0081211A"/>
    <w:rsid w:val="00812223"/>
    <w:rsid w:val="00813D5F"/>
    <w:rsid w:val="00815B6B"/>
    <w:rsid w:val="00816D05"/>
    <w:rsid w:val="00816F3E"/>
    <w:rsid w:val="00823C99"/>
    <w:rsid w:val="0082438D"/>
    <w:rsid w:val="008338EB"/>
    <w:rsid w:val="00834518"/>
    <w:rsid w:val="0083550E"/>
    <w:rsid w:val="00836231"/>
    <w:rsid w:val="00836E77"/>
    <w:rsid w:val="008371D0"/>
    <w:rsid w:val="008405E6"/>
    <w:rsid w:val="008426F5"/>
    <w:rsid w:val="008443FA"/>
    <w:rsid w:val="008475F3"/>
    <w:rsid w:val="00856EAD"/>
    <w:rsid w:val="0085771E"/>
    <w:rsid w:val="008613B0"/>
    <w:rsid w:val="00864ABD"/>
    <w:rsid w:val="0087252A"/>
    <w:rsid w:val="0087477A"/>
    <w:rsid w:val="00875FB4"/>
    <w:rsid w:val="00877044"/>
    <w:rsid w:val="008827DE"/>
    <w:rsid w:val="00883F3D"/>
    <w:rsid w:val="00885E8C"/>
    <w:rsid w:val="0089501F"/>
    <w:rsid w:val="00895F14"/>
    <w:rsid w:val="008A0250"/>
    <w:rsid w:val="008A5A3A"/>
    <w:rsid w:val="008A6E2C"/>
    <w:rsid w:val="008A7123"/>
    <w:rsid w:val="008B0A35"/>
    <w:rsid w:val="008B3667"/>
    <w:rsid w:val="008D1F2C"/>
    <w:rsid w:val="008D3FB8"/>
    <w:rsid w:val="008D6563"/>
    <w:rsid w:val="008D6F5E"/>
    <w:rsid w:val="008D74A9"/>
    <w:rsid w:val="008D7EAD"/>
    <w:rsid w:val="008E02B0"/>
    <w:rsid w:val="008E1E20"/>
    <w:rsid w:val="008E258B"/>
    <w:rsid w:val="008E6DCC"/>
    <w:rsid w:val="008F31C3"/>
    <w:rsid w:val="008F6B4C"/>
    <w:rsid w:val="00901F71"/>
    <w:rsid w:val="0090748D"/>
    <w:rsid w:val="00914769"/>
    <w:rsid w:val="00916DB9"/>
    <w:rsid w:val="00917D68"/>
    <w:rsid w:val="00925B07"/>
    <w:rsid w:val="00931C1C"/>
    <w:rsid w:val="00931E5F"/>
    <w:rsid w:val="009348D3"/>
    <w:rsid w:val="00941D08"/>
    <w:rsid w:val="00942337"/>
    <w:rsid w:val="00945DAB"/>
    <w:rsid w:val="009465CA"/>
    <w:rsid w:val="009469BD"/>
    <w:rsid w:val="00946AAA"/>
    <w:rsid w:val="009478E0"/>
    <w:rsid w:val="00947FB8"/>
    <w:rsid w:val="00951462"/>
    <w:rsid w:val="00951958"/>
    <w:rsid w:val="00957DE9"/>
    <w:rsid w:val="00961C59"/>
    <w:rsid w:val="00963228"/>
    <w:rsid w:val="0096743E"/>
    <w:rsid w:val="00967FBF"/>
    <w:rsid w:val="009708E3"/>
    <w:rsid w:val="00971BA6"/>
    <w:rsid w:val="00972B4D"/>
    <w:rsid w:val="00973A18"/>
    <w:rsid w:val="009747C7"/>
    <w:rsid w:val="00975344"/>
    <w:rsid w:val="00981C01"/>
    <w:rsid w:val="009828B5"/>
    <w:rsid w:val="009831E9"/>
    <w:rsid w:val="00986DE4"/>
    <w:rsid w:val="00993DF6"/>
    <w:rsid w:val="009972FE"/>
    <w:rsid w:val="0099790A"/>
    <w:rsid w:val="009A105D"/>
    <w:rsid w:val="009A181B"/>
    <w:rsid w:val="009A29BE"/>
    <w:rsid w:val="009A503E"/>
    <w:rsid w:val="009A56C5"/>
    <w:rsid w:val="009A5E7A"/>
    <w:rsid w:val="009B0AB7"/>
    <w:rsid w:val="009B30A5"/>
    <w:rsid w:val="009B51A1"/>
    <w:rsid w:val="009B7526"/>
    <w:rsid w:val="009B76B1"/>
    <w:rsid w:val="009B7C1B"/>
    <w:rsid w:val="009C2D09"/>
    <w:rsid w:val="009C3EBE"/>
    <w:rsid w:val="009C4CB4"/>
    <w:rsid w:val="009D1262"/>
    <w:rsid w:val="009D1E71"/>
    <w:rsid w:val="009D2E87"/>
    <w:rsid w:val="009E4267"/>
    <w:rsid w:val="009E4528"/>
    <w:rsid w:val="009E4FE9"/>
    <w:rsid w:val="009E689B"/>
    <w:rsid w:val="009E6D43"/>
    <w:rsid w:val="009E7431"/>
    <w:rsid w:val="009F2E88"/>
    <w:rsid w:val="00A05B4E"/>
    <w:rsid w:val="00A15076"/>
    <w:rsid w:val="00A1680C"/>
    <w:rsid w:val="00A2509F"/>
    <w:rsid w:val="00A25AD5"/>
    <w:rsid w:val="00A26F29"/>
    <w:rsid w:val="00A27B37"/>
    <w:rsid w:val="00A27C81"/>
    <w:rsid w:val="00A33A01"/>
    <w:rsid w:val="00A36FC6"/>
    <w:rsid w:val="00A40173"/>
    <w:rsid w:val="00A4675A"/>
    <w:rsid w:val="00A57A37"/>
    <w:rsid w:val="00A57D5F"/>
    <w:rsid w:val="00A6458C"/>
    <w:rsid w:val="00A646E1"/>
    <w:rsid w:val="00A65588"/>
    <w:rsid w:val="00A67045"/>
    <w:rsid w:val="00A70690"/>
    <w:rsid w:val="00A73BF9"/>
    <w:rsid w:val="00A80F26"/>
    <w:rsid w:val="00A83BC2"/>
    <w:rsid w:val="00A84248"/>
    <w:rsid w:val="00A91146"/>
    <w:rsid w:val="00A96297"/>
    <w:rsid w:val="00A96DDC"/>
    <w:rsid w:val="00A97CB0"/>
    <w:rsid w:val="00AA037A"/>
    <w:rsid w:val="00AA7748"/>
    <w:rsid w:val="00AD0F6C"/>
    <w:rsid w:val="00AD3741"/>
    <w:rsid w:val="00AD71D2"/>
    <w:rsid w:val="00AD7AC2"/>
    <w:rsid w:val="00AE275F"/>
    <w:rsid w:val="00AF0F48"/>
    <w:rsid w:val="00AF54DF"/>
    <w:rsid w:val="00AF7B26"/>
    <w:rsid w:val="00B050E6"/>
    <w:rsid w:val="00B06C62"/>
    <w:rsid w:val="00B1459A"/>
    <w:rsid w:val="00B14629"/>
    <w:rsid w:val="00B1617C"/>
    <w:rsid w:val="00B2502C"/>
    <w:rsid w:val="00B27BBD"/>
    <w:rsid w:val="00B30646"/>
    <w:rsid w:val="00B31AB6"/>
    <w:rsid w:val="00B31E04"/>
    <w:rsid w:val="00B33222"/>
    <w:rsid w:val="00B35521"/>
    <w:rsid w:val="00B372AB"/>
    <w:rsid w:val="00B41A0A"/>
    <w:rsid w:val="00B41B39"/>
    <w:rsid w:val="00B44DB8"/>
    <w:rsid w:val="00B55E46"/>
    <w:rsid w:val="00B60052"/>
    <w:rsid w:val="00B65E56"/>
    <w:rsid w:val="00B7485D"/>
    <w:rsid w:val="00B763D8"/>
    <w:rsid w:val="00B80349"/>
    <w:rsid w:val="00B80F0E"/>
    <w:rsid w:val="00B81FF8"/>
    <w:rsid w:val="00B83F43"/>
    <w:rsid w:val="00B93273"/>
    <w:rsid w:val="00B949CC"/>
    <w:rsid w:val="00BB0AD9"/>
    <w:rsid w:val="00BB275A"/>
    <w:rsid w:val="00BB56A0"/>
    <w:rsid w:val="00BB6CB8"/>
    <w:rsid w:val="00BC28ED"/>
    <w:rsid w:val="00BC6FFA"/>
    <w:rsid w:val="00BC7D97"/>
    <w:rsid w:val="00BD28F2"/>
    <w:rsid w:val="00BD6050"/>
    <w:rsid w:val="00BE2B05"/>
    <w:rsid w:val="00BE6BAE"/>
    <w:rsid w:val="00BE7D18"/>
    <w:rsid w:val="00BF0116"/>
    <w:rsid w:val="00BF0F53"/>
    <w:rsid w:val="00BF0F95"/>
    <w:rsid w:val="00BF159F"/>
    <w:rsid w:val="00BF2612"/>
    <w:rsid w:val="00BF535C"/>
    <w:rsid w:val="00BF6D05"/>
    <w:rsid w:val="00C00444"/>
    <w:rsid w:val="00C029E3"/>
    <w:rsid w:val="00C02B31"/>
    <w:rsid w:val="00C11F30"/>
    <w:rsid w:val="00C135DF"/>
    <w:rsid w:val="00C17BA7"/>
    <w:rsid w:val="00C20E43"/>
    <w:rsid w:val="00C2605B"/>
    <w:rsid w:val="00C270D0"/>
    <w:rsid w:val="00C31437"/>
    <w:rsid w:val="00C32781"/>
    <w:rsid w:val="00C42270"/>
    <w:rsid w:val="00C453B1"/>
    <w:rsid w:val="00C46688"/>
    <w:rsid w:val="00C46B4B"/>
    <w:rsid w:val="00C54D72"/>
    <w:rsid w:val="00C5769F"/>
    <w:rsid w:val="00C6072D"/>
    <w:rsid w:val="00C60DE7"/>
    <w:rsid w:val="00C63970"/>
    <w:rsid w:val="00C65C43"/>
    <w:rsid w:val="00C6744F"/>
    <w:rsid w:val="00C739A0"/>
    <w:rsid w:val="00C81844"/>
    <w:rsid w:val="00C8643D"/>
    <w:rsid w:val="00C8690D"/>
    <w:rsid w:val="00CA6A8C"/>
    <w:rsid w:val="00CB17F8"/>
    <w:rsid w:val="00CB6D3B"/>
    <w:rsid w:val="00CB7D05"/>
    <w:rsid w:val="00CC0204"/>
    <w:rsid w:val="00CC2BF7"/>
    <w:rsid w:val="00CC4603"/>
    <w:rsid w:val="00CD01F1"/>
    <w:rsid w:val="00CD25F7"/>
    <w:rsid w:val="00CD3C25"/>
    <w:rsid w:val="00CD5067"/>
    <w:rsid w:val="00CE1440"/>
    <w:rsid w:val="00CF0176"/>
    <w:rsid w:val="00CF18E3"/>
    <w:rsid w:val="00CF2CBA"/>
    <w:rsid w:val="00CF3B2B"/>
    <w:rsid w:val="00CF49DF"/>
    <w:rsid w:val="00CF4B92"/>
    <w:rsid w:val="00CF5834"/>
    <w:rsid w:val="00CF594F"/>
    <w:rsid w:val="00D01F60"/>
    <w:rsid w:val="00D13BDB"/>
    <w:rsid w:val="00D142E1"/>
    <w:rsid w:val="00D149EF"/>
    <w:rsid w:val="00D15831"/>
    <w:rsid w:val="00D16ED6"/>
    <w:rsid w:val="00D17F22"/>
    <w:rsid w:val="00D22FDE"/>
    <w:rsid w:val="00D27FE9"/>
    <w:rsid w:val="00D31116"/>
    <w:rsid w:val="00D36898"/>
    <w:rsid w:val="00D455F0"/>
    <w:rsid w:val="00D46940"/>
    <w:rsid w:val="00D56532"/>
    <w:rsid w:val="00D569D5"/>
    <w:rsid w:val="00D61D4E"/>
    <w:rsid w:val="00D90F06"/>
    <w:rsid w:val="00D91A5A"/>
    <w:rsid w:val="00D91D04"/>
    <w:rsid w:val="00D944DC"/>
    <w:rsid w:val="00DB0BD1"/>
    <w:rsid w:val="00DB3F46"/>
    <w:rsid w:val="00DB4EC6"/>
    <w:rsid w:val="00DB52A9"/>
    <w:rsid w:val="00DB5499"/>
    <w:rsid w:val="00DB746D"/>
    <w:rsid w:val="00DC5569"/>
    <w:rsid w:val="00DC6C3C"/>
    <w:rsid w:val="00DD461B"/>
    <w:rsid w:val="00DE2165"/>
    <w:rsid w:val="00DE458E"/>
    <w:rsid w:val="00DE6D1F"/>
    <w:rsid w:val="00DF0D51"/>
    <w:rsid w:val="00DF1409"/>
    <w:rsid w:val="00DF6C89"/>
    <w:rsid w:val="00E00F67"/>
    <w:rsid w:val="00E12B49"/>
    <w:rsid w:val="00E13BC4"/>
    <w:rsid w:val="00E1534F"/>
    <w:rsid w:val="00E1608A"/>
    <w:rsid w:val="00E16CDF"/>
    <w:rsid w:val="00E239B6"/>
    <w:rsid w:val="00E251CD"/>
    <w:rsid w:val="00E263B8"/>
    <w:rsid w:val="00E31C29"/>
    <w:rsid w:val="00E34694"/>
    <w:rsid w:val="00E35141"/>
    <w:rsid w:val="00E35CF1"/>
    <w:rsid w:val="00E40470"/>
    <w:rsid w:val="00E44AF0"/>
    <w:rsid w:val="00E4557D"/>
    <w:rsid w:val="00E500FB"/>
    <w:rsid w:val="00E52853"/>
    <w:rsid w:val="00E54715"/>
    <w:rsid w:val="00E54DE1"/>
    <w:rsid w:val="00E56137"/>
    <w:rsid w:val="00E5635B"/>
    <w:rsid w:val="00E56E26"/>
    <w:rsid w:val="00E57756"/>
    <w:rsid w:val="00E63B5E"/>
    <w:rsid w:val="00E65271"/>
    <w:rsid w:val="00E67FD7"/>
    <w:rsid w:val="00E7403E"/>
    <w:rsid w:val="00E7519B"/>
    <w:rsid w:val="00E753C7"/>
    <w:rsid w:val="00E80235"/>
    <w:rsid w:val="00E82E06"/>
    <w:rsid w:val="00E83AB4"/>
    <w:rsid w:val="00E83EE0"/>
    <w:rsid w:val="00E845C0"/>
    <w:rsid w:val="00E85838"/>
    <w:rsid w:val="00E862B2"/>
    <w:rsid w:val="00E90247"/>
    <w:rsid w:val="00E94395"/>
    <w:rsid w:val="00E9481D"/>
    <w:rsid w:val="00E967A2"/>
    <w:rsid w:val="00E97DF3"/>
    <w:rsid w:val="00EA1A8B"/>
    <w:rsid w:val="00EA3081"/>
    <w:rsid w:val="00EA6358"/>
    <w:rsid w:val="00EA7395"/>
    <w:rsid w:val="00EB2A70"/>
    <w:rsid w:val="00EB3DA9"/>
    <w:rsid w:val="00EB4C45"/>
    <w:rsid w:val="00EB6E48"/>
    <w:rsid w:val="00EC07BD"/>
    <w:rsid w:val="00EC3BE9"/>
    <w:rsid w:val="00EC446D"/>
    <w:rsid w:val="00EC5C3C"/>
    <w:rsid w:val="00EC6DDA"/>
    <w:rsid w:val="00ED0484"/>
    <w:rsid w:val="00ED0AC7"/>
    <w:rsid w:val="00ED205A"/>
    <w:rsid w:val="00ED34AC"/>
    <w:rsid w:val="00ED413B"/>
    <w:rsid w:val="00ED4884"/>
    <w:rsid w:val="00ED4FA8"/>
    <w:rsid w:val="00EE1611"/>
    <w:rsid w:val="00EE5828"/>
    <w:rsid w:val="00EE58CB"/>
    <w:rsid w:val="00EF5B4D"/>
    <w:rsid w:val="00EF5C12"/>
    <w:rsid w:val="00F0109B"/>
    <w:rsid w:val="00F01698"/>
    <w:rsid w:val="00F025C1"/>
    <w:rsid w:val="00F2193F"/>
    <w:rsid w:val="00F233C3"/>
    <w:rsid w:val="00F272F0"/>
    <w:rsid w:val="00F41174"/>
    <w:rsid w:val="00F43B5A"/>
    <w:rsid w:val="00F503E9"/>
    <w:rsid w:val="00F5140A"/>
    <w:rsid w:val="00F53A3E"/>
    <w:rsid w:val="00F540DF"/>
    <w:rsid w:val="00F57BBE"/>
    <w:rsid w:val="00F6576A"/>
    <w:rsid w:val="00F74BD1"/>
    <w:rsid w:val="00F75C00"/>
    <w:rsid w:val="00F80A16"/>
    <w:rsid w:val="00F968E1"/>
    <w:rsid w:val="00F96D37"/>
    <w:rsid w:val="00F97E5B"/>
    <w:rsid w:val="00FA15F4"/>
    <w:rsid w:val="00FA57C5"/>
    <w:rsid w:val="00FA5B81"/>
    <w:rsid w:val="00FA67BC"/>
    <w:rsid w:val="00FA76E9"/>
    <w:rsid w:val="00FB47B0"/>
    <w:rsid w:val="00FB4FD6"/>
    <w:rsid w:val="00FB5DE0"/>
    <w:rsid w:val="00FB6229"/>
    <w:rsid w:val="00FC190E"/>
    <w:rsid w:val="00FC2509"/>
    <w:rsid w:val="00FC3925"/>
    <w:rsid w:val="00FD10EB"/>
    <w:rsid w:val="00FD1C6E"/>
    <w:rsid w:val="00FD2A6F"/>
    <w:rsid w:val="00FD3A8F"/>
    <w:rsid w:val="00FE1177"/>
    <w:rsid w:val="00FE21D1"/>
    <w:rsid w:val="00FF09D5"/>
    <w:rsid w:val="00FF41B7"/>
    <w:rsid w:val="00FF5D11"/>
    <w:rsid w:val="00FF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90CB89"/>
  <w15:chartTrackingRefBased/>
  <w15:docId w15:val="{8600EC63-D47B-4A50-A612-79C00A643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9" w:qFormat="1"/>
    <w:lsdException w:name="heading 1" w:uiPriority="10"/>
    <w:lsdException w:name="heading 2" w:semiHidden="1" w:uiPriority="10"/>
    <w:lsdException w:name="heading 3" w:semiHidden="1" w:uiPriority="10" w:unhideWhenUsed="1" w:qFormat="1"/>
    <w:lsdException w:name="heading 4" w:semiHidden="1" w:uiPriority="10" w:unhideWhenUsed="1" w:qFormat="1"/>
    <w:lsdException w:name="heading 5" w:semiHidden="1" w:uiPriority="10" w:unhideWhenUsed="1" w:qFormat="1"/>
    <w:lsdException w:name="heading 6" w:semiHidden="1" w:uiPriority="10" w:unhideWhenUsed="1" w:qFormat="1"/>
    <w:lsdException w:name="heading 7" w:semiHidden="1" w:uiPriority="10" w:unhideWhenUsed="1" w:qFormat="1"/>
    <w:lsdException w:name="heading 8" w:semiHidden="1" w:uiPriority="10" w:unhideWhenUsed="1" w:qFormat="1"/>
    <w:lsdException w:name="heading 9" w:semiHidden="1" w:uiPriority="1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98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"/>
    <w:semiHidden/>
    <w:qFormat/>
    <w:rsid w:val="00812223"/>
    <w:rPr>
      <w:rFonts w:ascii="Arial" w:hAnsi="Arial"/>
    </w:rPr>
  </w:style>
  <w:style w:type="paragraph" w:styleId="1">
    <w:name w:val="heading 1"/>
    <w:basedOn w:val="a"/>
    <w:next w:val="a"/>
    <w:link w:val="10"/>
    <w:uiPriority w:val="10"/>
    <w:semiHidden/>
    <w:rsid w:val="003850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10"/>
    <w:semiHidden/>
    <w:rsid w:val="0038501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10"/>
    <w:semiHidden/>
    <w:unhideWhenUsed/>
    <w:qFormat/>
    <w:rsid w:val="003850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ЕРИАЛ"/>
    <w:basedOn w:val="a"/>
    <w:next w:val="a4"/>
    <w:semiHidden/>
    <w:qFormat/>
    <w:rsid w:val="00385019"/>
    <w:pPr>
      <w:spacing w:after="240"/>
      <w:jc w:val="center"/>
      <w:outlineLvl w:val="0"/>
    </w:pPr>
    <w:rPr>
      <w:rFonts w:ascii="Sylfaen" w:hAnsi="Sylfaen"/>
      <w:caps/>
      <w:color w:val="000000" w:themeColor="text1"/>
      <w:sz w:val="28"/>
      <w:szCs w:val="28"/>
    </w:rPr>
  </w:style>
  <w:style w:type="paragraph" w:customStyle="1" w:styleId="a4">
    <w:name w:val="СЕЗОН/СЕРИЯ"/>
    <w:basedOn w:val="a"/>
    <w:next w:val="a5"/>
    <w:uiPriority w:val="1"/>
    <w:semiHidden/>
    <w:qFormat/>
    <w:rsid w:val="00385019"/>
    <w:pPr>
      <w:jc w:val="center"/>
    </w:pPr>
    <w:rPr>
      <w:rFonts w:ascii="Sylfaen" w:hAnsi="Sylfaen"/>
      <w:smallCaps/>
      <w:color w:val="000000" w:themeColor="text1"/>
      <w:sz w:val="28"/>
      <w:szCs w:val="28"/>
    </w:rPr>
  </w:style>
  <w:style w:type="paragraph" w:customStyle="1" w:styleId="a5">
    <w:name w:val="НАЗВАНИЕ СЕРИИ"/>
    <w:basedOn w:val="a"/>
    <w:uiPriority w:val="2"/>
    <w:semiHidden/>
    <w:qFormat/>
    <w:rsid w:val="00385019"/>
    <w:pPr>
      <w:spacing w:before="240" w:after="360"/>
      <w:jc w:val="center"/>
      <w:outlineLvl w:val="0"/>
    </w:pPr>
    <w:rPr>
      <w:rFonts w:ascii="Sylfaen" w:hAnsi="Sylfaen"/>
      <w:caps/>
      <w:color w:val="000000" w:themeColor="text1"/>
      <w:sz w:val="28"/>
      <w:szCs w:val="28"/>
      <w:u w:val="single"/>
    </w:rPr>
  </w:style>
  <w:style w:type="paragraph" w:customStyle="1" w:styleId="a6">
    <w:name w:val="МЕСТО И ВРЕМЯ"/>
    <w:next w:val="a7"/>
    <w:uiPriority w:val="3"/>
    <w:qFormat/>
    <w:rsid w:val="00946AAA"/>
    <w:pPr>
      <w:keepNext/>
      <w:tabs>
        <w:tab w:val="left" w:pos="992"/>
      </w:tabs>
      <w:spacing w:before="240"/>
      <w:ind w:left="992" w:hanging="992"/>
      <w:outlineLvl w:val="0"/>
    </w:pPr>
    <w:rPr>
      <w:rFonts w:ascii="Courier New" w:eastAsia="Times New Roman" w:hAnsi="Courier New" w:cs="Arial"/>
      <w:caps/>
      <w:szCs w:val="28"/>
      <w:lang w:eastAsia="ru-RU"/>
    </w:rPr>
  </w:style>
  <w:style w:type="paragraph" w:customStyle="1" w:styleId="a8">
    <w:name w:val="ГЕРОИ"/>
    <w:basedOn w:val="a"/>
    <w:next w:val="a7"/>
    <w:uiPriority w:val="4"/>
    <w:semiHidden/>
    <w:qFormat/>
    <w:rsid w:val="00385019"/>
    <w:pPr>
      <w:keepNext/>
      <w:spacing w:before="120"/>
      <w:jc w:val="both"/>
      <w:outlineLvl w:val="1"/>
    </w:pPr>
    <w:rPr>
      <w:rFonts w:cs="Times New Roman"/>
      <w:bCs/>
      <w:caps/>
      <w:sz w:val="28"/>
      <w:szCs w:val="28"/>
      <w:u w:val="single"/>
      <w:lang w:eastAsia="ru-RU"/>
    </w:rPr>
  </w:style>
  <w:style w:type="paragraph" w:customStyle="1" w:styleId="a7">
    <w:name w:val="ОПИСАНИЕ ДЕЙСТВИЯ"/>
    <w:next w:val="a9"/>
    <w:link w:val="aa"/>
    <w:uiPriority w:val="5"/>
    <w:qFormat/>
    <w:rsid w:val="00946AAA"/>
    <w:pPr>
      <w:spacing w:before="120" w:after="120"/>
      <w:contextualSpacing/>
      <w:jc w:val="both"/>
    </w:pPr>
    <w:rPr>
      <w:rFonts w:ascii="Courier New" w:eastAsia="Times New Roman" w:hAnsi="Courier New" w:cs="Times New Roman"/>
      <w:szCs w:val="28"/>
      <w:lang w:val="x-none" w:eastAsia="x-none"/>
    </w:rPr>
  </w:style>
  <w:style w:type="character" w:customStyle="1" w:styleId="aa">
    <w:name w:val="ОПИСАНИЕ ДЕЙСТВИЯ Знак"/>
    <w:link w:val="a7"/>
    <w:uiPriority w:val="5"/>
    <w:rsid w:val="00946AAA"/>
    <w:rPr>
      <w:rFonts w:ascii="Courier New" w:eastAsia="Times New Roman" w:hAnsi="Courier New" w:cs="Times New Roman"/>
      <w:szCs w:val="28"/>
      <w:lang w:val="x-none" w:eastAsia="x-none"/>
    </w:rPr>
  </w:style>
  <w:style w:type="paragraph" w:customStyle="1" w:styleId="a9">
    <w:name w:val="ИМЯ ГЕРОЯ"/>
    <w:next w:val="ab"/>
    <w:link w:val="ac"/>
    <w:uiPriority w:val="6"/>
    <w:qFormat/>
    <w:rsid w:val="00946AAA"/>
    <w:pPr>
      <w:keepNext/>
      <w:spacing w:before="240"/>
      <w:ind w:left="3827"/>
    </w:pPr>
    <w:rPr>
      <w:rFonts w:ascii="Courier New" w:eastAsia="Times New Roman" w:hAnsi="Courier New" w:cs="Times New Roman"/>
      <w:caps/>
      <w:szCs w:val="28"/>
      <w:lang w:val="x-none" w:eastAsia="x-none"/>
    </w:rPr>
  </w:style>
  <w:style w:type="character" w:customStyle="1" w:styleId="ac">
    <w:name w:val="ИМЯ ГЕРОЯ Знак"/>
    <w:link w:val="a9"/>
    <w:uiPriority w:val="6"/>
    <w:rsid w:val="00946AAA"/>
    <w:rPr>
      <w:rFonts w:ascii="Courier New" w:eastAsia="Times New Roman" w:hAnsi="Courier New" w:cs="Times New Roman"/>
      <w:caps/>
      <w:szCs w:val="28"/>
      <w:lang w:val="x-none" w:eastAsia="x-none"/>
    </w:rPr>
  </w:style>
  <w:style w:type="paragraph" w:customStyle="1" w:styleId="ab">
    <w:name w:val="РЕПЛИКА"/>
    <w:next w:val="a9"/>
    <w:link w:val="ad"/>
    <w:uiPriority w:val="7"/>
    <w:qFormat/>
    <w:rsid w:val="00946AAA"/>
    <w:pPr>
      <w:keepLines/>
      <w:ind w:left="2126" w:right="2126"/>
      <w:jc w:val="both"/>
    </w:pPr>
    <w:rPr>
      <w:rFonts w:ascii="Courier New" w:eastAsia="Times New Roman" w:hAnsi="Courier New" w:cs="Times New Roman"/>
      <w:szCs w:val="28"/>
      <w:lang w:val="x-none" w:eastAsia="x-none"/>
    </w:rPr>
  </w:style>
  <w:style w:type="character" w:customStyle="1" w:styleId="ad">
    <w:name w:val="РЕПЛИКА Знак"/>
    <w:link w:val="ab"/>
    <w:uiPriority w:val="7"/>
    <w:rsid w:val="00946AAA"/>
    <w:rPr>
      <w:rFonts w:ascii="Courier New" w:eastAsia="Times New Roman" w:hAnsi="Courier New" w:cs="Times New Roman"/>
      <w:szCs w:val="28"/>
      <w:lang w:val="x-none" w:eastAsia="x-none"/>
    </w:rPr>
  </w:style>
  <w:style w:type="paragraph" w:customStyle="1" w:styleId="ae">
    <w:name w:val="РЕМАРКА"/>
    <w:next w:val="ab"/>
    <w:link w:val="af"/>
    <w:uiPriority w:val="8"/>
    <w:qFormat/>
    <w:rsid w:val="00946AAA"/>
    <w:pPr>
      <w:keepNext/>
      <w:ind w:left="3119" w:right="2552"/>
      <w:jc w:val="both"/>
    </w:pPr>
    <w:rPr>
      <w:rFonts w:ascii="Courier New" w:eastAsia="Times New Roman" w:hAnsi="Courier New" w:cs="Times New Roman"/>
      <w:szCs w:val="28"/>
      <w:lang w:eastAsia="ru-RU"/>
    </w:rPr>
  </w:style>
  <w:style w:type="character" w:customStyle="1" w:styleId="af">
    <w:name w:val="РЕМАРКА Знак"/>
    <w:link w:val="ae"/>
    <w:uiPriority w:val="8"/>
    <w:rsid w:val="00946AAA"/>
    <w:rPr>
      <w:rFonts w:ascii="Courier New" w:eastAsia="Times New Roman" w:hAnsi="Courier New" w:cs="Times New Roman"/>
      <w:szCs w:val="28"/>
      <w:lang w:eastAsia="ru-RU"/>
    </w:rPr>
  </w:style>
  <w:style w:type="table" w:styleId="af0">
    <w:name w:val="Table Grid"/>
    <w:basedOn w:val="a1"/>
    <w:uiPriority w:val="39"/>
    <w:rsid w:val="003850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semiHidden/>
    <w:qFormat/>
    <w:rsid w:val="0038501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10"/>
    <w:semiHidden/>
    <w:rsid w:val="00385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2">
    <w:name w:val="TOC Heading"/>
    <w:basedOn w:val="1"/>
    <w:next w:val="a"/>
    <w:uiPriority w:val="39"/>
    <w:semiHidden/>
    <w:rsid w:val="00385019"/>
    <w:pPr>
      <w:spacing w:line="259" w:lineRule="auto"/>
      <w:jc w:val="right"/>
      <w:outlineLvl w:val="9"/>
    </w:pPr>
    <w:rPr>
      <w:rFonts w:ascii="Arial" w:hAnsi="Arial"/>
      <w:caps/>
      <w:color w:val="auto"/>
      <w:sz w:val="24"/>
      <w:lang w:eastAsia="ru-RU"/>
    </w:rPr>
  </w:style>
  <w:style w:type="paragraph" w:styleId="11">
    <w:name w:val="toc 1"/>
    <w:basedOn w:val="a"/>
    <w:next w:val="a"/>
    <w:autoRedefine/>
    <w:uiPriority w:val="39"/>
    <w:semiHidden/>
    <w:rsid w:val="006B775E"/>
    <w:pPr>
      <w:keepNext/>
      <w:tabs>
        <w:tab w:val="left" w:pos="660"/>
        <w:tab w:val="left" w:pos="851"/>
      </w:tabs>
      <w:spacing w:before="200" w:after="60"/>
      <w:ind w:left="658" w:hanging="658"/>
    </w:pPr>
    <w:rPr>
      <w:b/>
    </w:rPr>
  </w:style>
  <w:style w:type="paragraph" w:styleId="21">
    <w:name w:val="toc 2"/>
    <w:basedOn w:val="a"/>
    <w:next w:val="a"/>
    <w:autoRedefine/>
    <w:uiPriority w:val="39"/>
    <w:semiHidden/>
    <w:rsid w:val="00056864"/>
    <w:pPr>
      <w:spacing w:after="100"/>
      <w:ind w:left="680"/>
    </w:pPr>
    <w:rPr>
      <w:smallCaps/>
    </w:rPr>
  </w:style>
  <w:style w:type="character" w:customStyle="1" w:styleId="30">
    <w:name w:val="Заголовок 3 Знак"/>
    <w:basedOn w:val="a0"/>
    <w:link w:val="3"/>
    <w:uiPriority w:val="10"/>
    <w:semiHidden/>
    <w:rsid w:val="0038501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af3">
    <w:name w:val="ТИТУЛ_СЕРИАЛ"/>
    <w:basedOn w:val="a"/>
    <w:autoRedefine/>
    <w:uiPriority w:val="9"/>
    <w:semiHidden/>
    <w:qFormat/>
    <w:rsid w:val="00FD10EB"/>
    <w:pPr>
      <w:framePr w:hSpace="180" w:wrap="around" w:vAnchor="text" w:hAnchor="margin" w:x="279" w:y="28"/>
      <w:spacing w:after="120"/>
      <w:jc w:val="center"/>
    </w:pPr>
    <w:rPr>
      <w:rFonts w:ascii="Sylfaen" w:hAnsi="Sylfaen"/>
      <w:caps/>
      <w:sz w:val="40"/>
      <w:szCs w:val="40"/>
    </w:rPr>
  </w:style>
  <w:style w:type="paragraph" w:customStyle="1" w:styleId="af4">
    <w:name w:val="ТИТУЛ_СЕЗОН/СЕРИЯ"/>
    <w:basedOn w:val="a"/>
    <w:autoRedefine/>
    <w:uiPriority w:val="9"/>
    <w:semiHidden/>
    <w:qFormat/>
    <w:rsid w:val="00FD10EB"/>
    <w:pPr>
      <w:framePr w:hSpace="180" w:wrap="around" w:vAnchor="text" w:hAnchor="margin" w:x="279" w:y="28"/>
      <w:jc w:val="center"/>
    </w:pPr>
    <w:rPr>
      <w:rFonts w:ascii="Sylfaen" w:hAnsi="Sylfaen"/>
      <w:smallCaps/>
      <w:sz w:val="32"/>
      <w:szCs w:val="32"/>
    </w:rPr>
  </w:style>
  <w:style w:type="paragraph" w:customStyle="1" w:styleId="af5">
    <w:name w:val="ТИТУЛ_НАЗВАНИЕ"/>
    <w:basedOn w:val="a"/>
    <w:autoRedefine/>
    <w:uiPriority w:val="9"/>
    <w:semiHidden/>
    <w:qFormat/>
    <w:rsid w:val="00385019"/>
    <w:pPr>
      <w:framePr w:hSpace="180" w:wrap="around" w:vAnchor="text" w:hAnchor="margin" w:x="279" w:y="28"/>
      <w:jc w:val="center"/>
    </w:pPr>
    <w:rPr>
      <w:rFonts w:ascii="Sylfaen" w:hAnsi="Sylfaen"/>
      <w:caps/>
      <w:sz w:val="36"/>
      <w:szCs w:val="36"/>
    </w:rPr>
  </w:style>
  <w:style w:type="paragraph" w:customStyle="1" w:styleId="af6">
    <w:name w:val="Дата/Изменения"/>
    <w:basedOn w:val="a"/>
    <w:uiPriority w:val="9"/>
    <w:semiHidden/>
    <w:qFormat/>
    <w:rsid w:val="00385019"/>
    <w:pPr>
      <w:spacing w:after="240"/>
      <w:jc w:val="right"/>
    </w:pPr>
    <w:rPr>
      <w:rFonts w:ascii="Sylfaen" w:hAnsi="Sylfaen"/>
    </w:rPr>
  </w:style>
  <w:style w:type="paragraph" w:customStyle="1" w:styleId="af7">
    <w:name w:val="Автор сценария"/>
    <w:basedOn w:val="a"/>
    <w:uiPriority w:val="9"/>
    <w:semiHidden/>
    <w:qFormat/>
    <w:rsid w:val="00385019"/>
    <w:pPr>
      <w:spacing w:after="480"/>
      <w:jc w:val="right"/>
    </w:pPr>
    <w:rPr>
      <w:rFonts w:ascii="Sylfaen" w:hAnsi="Sylfaen"/>
    </w:rPr>
  </w:style>
  <w:style w:type="paragraph" w:styleId="af8">
    <w:name w:val="header"/>
    <w:basedOn w:val="a"/>
    <w:link w:val="af9"/>
    <w:uiPriority w:val="99"/>
    <w:semiHidden/>
    <w:rsid w:val="00385019"/>
    <w:pPr>
      <w:tabs>
        <w:tab w:val="center" w:pos="4677"/>
        <w:tab w:val="right" w:pos="9355"/>
      </w:tabs>
    </w:pPr>
  </w:style>
  <w:style w:type="paragraph" w:customStyle="1" w:styleId="afa">
    <w:name w:val="ЗТМ/СКЛЕЙКА/КОНЕЦ"/>
    <w:link w:val="afb"/>
    <w:uiPriority w:val="9"/>
    <w:qFormat/>
    <w:rsid w:val="00CC2BF7"/>
    <w:pPr>
      <w:spacing w:before="120"/>
    </w:pPr>
    <w:rPr>
      <w:rFonts w:ascii="Courier New" w:hAnsi="Courier New"/>
      <w:caps/>
      <w:szCs w:val="28"/>
    </w:rPr>
  </w:style>
  <w:style w:type="character" w:customStyle="1" w:styleId="af9">
    <w:name w:val="Верхний колонтитул Знак"/>
    <w:basedOn w:val="a0"/>
    <w:link w:val="af8"/>
    <w:uiPriority w:val="99"/>
    <w:semiHidden/>
    <w:rsid w:val="00385019"/>
    <w:rPr>
      <w:rFonts w:ascii="Arial" w:hAnsi="Arial"/>
    </w:rPr>
  </w:style>
  <w:style w:type="paragraph" w:styleId="afc">
    <w:name w:val="footer"/>
    <w:basedOn w:val="a"/>
    <w:link w:val="afd"/>
    <w:uiPriority w:val="99"/>
    <w:semiHidden/>
    <w:rsid w:val="00385019"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basedOn w:val="a0"/>
    <w:link w:val="afc"/>
    <w:uiPriority w:val="99"/>
    <w:semiHidden/>
    <w:rsid w:val="00385019"/>
    <w:rPr>
      <w:rFonts w:ascii="Arial" w:hAnsi="Arial"/>
    </w:rPr>
  </w:style>
  <w:style w:type="character" w:customStyle="1" w:styleId="20">
    <w:name w:val="Заголовок 2 Знак"/>
    <w:basedOn w:val="a0"/>
    <w:link w:val="2"/>
    <w:uiPriority w:val="10"/>
    <w:semiHidden/>
    <w:rsid w:val="003850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fe">
    <w:name w:val="Hyperlink"/>
    <w:basedOn w:val="a0"/>
    <w:uiPriority w:val="99"/>
    <w:semiHidden/>
    <w:rsid w:val="00385019"/>
    <w:rPr>
      <w:color w:val="0563C1" w:themeColor="hyperlink"/>
      <w:u w:val="single"/>
    </w:rPr>
  </w:style>
  <w:style w:type="character" w:customStyle="1" w:styleId="afb">
    <w:name w:val="ЗТМ/СКЛЕЙКА/КОНЕЦ Знак"/>
    <w:basedOn w:val="a0"/>
    <w:link w:val="afa"/>
    <w:uiPriority w:val="9"/>
    <w:rsid w:val="00CC2BF7"/>
    <w:rPr>
      <w:rFonts w:ascii="Courier New" w:hAnsi="Courier New"/>
      <w:cap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54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sha\Desktop\&#1051;&#1077;&#1075;&#1080;&#1086;\&#1055;&#1054;&#1051;&#1048;&#1053;&#1040;\&#1055;&#1086;&#1083;&#1085;&#1099;&#1081;%20&#1096;&#1072;&#1073;&#1083;&#1086;&#1085;%20&#1052;&#1057;&#1056;2%20&#1080;%20&#1044;&#1040;&#105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7A024B-DEA1-4ACF-92D3-650AE5743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Полный шаблон МСР2 и ДАМ</Template>
  <TotalTime>9840</TotalTime>
  <Pages>31</Pages>
  <Words>4103</Words>
  <Characters>23389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Pasha</dc:creator>
  <cp:keywords/>
  <dc:description/>
  <cp:lastModifiedBy>Нина</cp:lastModifiedBy>
  <cp:revision>143</cp:revision>
  <dcterms:created xsi:type="dcterms:W3CDTF">2022-03-14T06:23:00Z</dcterms:created>
  <dcterms:modified xsi:type="dcterms:W3CDTF">2023-06-24T19:51:00Z</dcterms:modified>
</cp:coreProperties>
</file>