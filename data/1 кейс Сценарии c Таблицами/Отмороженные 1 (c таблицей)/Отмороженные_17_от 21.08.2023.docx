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EA3F0" w14:textId="77777777" w:rsidR="00772E73" w:rsidRDefault="00772E73" w:rsidP="00772E73">
      <w:pPr>
        <w:jc w:val="center"/>
        <w:rPr>
          <w:rFonts w:ascii="Courier New" w:eastAsia="Courier New" w:hAnsi="Courier New" w:cs="Courier New"/>
          <w:b/>
          <w:sz w:val="40"/>
          <w:szCs w:val="40"/>
        </w:rPr>
      </w:pPr>
      <w:r>
        <w:rPr>
          <w:rFonts w:ascii="Courier New" w:eastAsia="Courier New" w:hAnsi="Courier New" w:cs="Courier New"/>
          <w:b/>
          <w:noProof/>
          <w:sz w:val="40"/>
          <w:szCs w:val="40"/>
        </w:rPr>
        <w:drawing>
          <wp:inline distT="0" distB="0" distL="0" distR="0" wp14:anchorId="21BF5F8A" wp14:editId="45C0F4DE">
            <wp:extent cx="1704975" cy="2362200"/>
            <wp:effectExtent l="0" t="0" r="0" b="0"/>
            <wp:docPr id="1" name="image1.png" descr="Изображение выглядит как знак, коробка, еда, желтый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Изображение выглядит как знак, коробка, еда, желтый&#10;&#10;Автоматически созданное описание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640627" w14:textId="77777777" w:rsidR="00772E73" w:rsidRDefault="00772E73" w:rsidP="00772E73">
      <w:pPr>
        <w:jc w:val="center"/>
        <w:rPr>
          <w:rFonts w:ascii="Courier New" w:eastAsia="Courier New" w:hAnsi="Courier New" w:cs="Courier New"/>
          <w:b/>
          <w:sz w:val="40"/>
          <w:szCs w:val="40"/>
        </w:rPr>
      </w:pPr>
    </w:p>
    <w:p w14:paraId="774CE972" w14:textId="77777777" w:rsidR="00772E73" w:rsidRDefault="00772E73" w:rsidP="00772E73">
      <w:pPr>
        <w:jc w:val="center"/>
        <w:rPr>
          <w:rFonts w:ascii="Courier New" w:eastAsia="Courier New" w:hAnsi="Courier New" w:cs="Courier New"/>
          <w:b/>
          <w:sz w:val="40"/>
          <w:szCs w:val="40"/>
        </w:rPr>
      </w:pPr>
    </w:p>
    <w:p w14:paraId="0BB21560" w14:textId="751712C9" w:rsidR="00470B0B" w:rsidRDefault="00785242" w:rsidP="00772E73">
      <w:pPr>
        <w:jc w:val="center"/>
        <w:rPr>
          <w:rFonts w:ascii="Courier New" w:eastAsia="Courier New" w:hAnsi="Courier New" w:cs="Courier New"/>
          <w:b/>
          <w:sz w:val="40"/>
          <w:szCs w:val="40"/>
        </w:rPr>
      </w:pPr>
      <w:r>
        <w:rPr>
          <w:rFonts w:ascii="Courier New" w:eastAsia="Courier New" w:hAnsi="Courier New" w:cs="Courier New"/>
          <w:b/>
          <w:sz w:val="40"/>
          <w:szCs w:val="40"/>
        </w:rPr>
        <w:t>ОТМОРОЖЕННЫЕ</w:t>
      </w:r>
    </w:p>
    <w:p w14:paraId="1138919F" w14:textId="2DDC9686" w:rsidR="00785242" w:rsidRPr="00785242" w:rsidRDefault="00785242" w:rsidP="00772E73">
      <w:pPr>
        <w:jc w:val="center"/>
        <w:rPr>
          <w:rFonts w:ascii="Courier New" w:eastAsia="Courier New" w:hAnsi="Courier New" w:cs="Courier New"/>
          <w:b/>
          <w:color w:val="000000"/>
          <w:sz w:val="32"/>
          <w:szCs w:val="32"/>
        </w:rPr>
      </w:pPr>
      <w:r w:rsidRPr="00785242">
        <w:rPr>
          <w:rFonts w:ascii="Courier New" w:eastAsia="Courier New" w:hAnsi="Courier New" w:cs="Courier New"/>
          <w:b/>
          <w:sz w:val="32"/>
          <w:szCs w:val="32"/>
        </w:rPr>
        <w:t>эпизод 17</w:t>
      </w:r>
    </w:p>
    <w:p w14:paraId="4E6BB3A4" w14:textId="14D7722C" w:rsidR="00470B0B" w:rsidRDefault="00470B0B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2843C26D" w14:textId="4A868B2A" w:rsidR="00470B0B" w:rsidRDefault="00470B0B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2695B39C" w14:textId="581829FB" w:rsidR="00470B0B" w:rsidRDefault="00470B0B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320F78DF" w14:textId="169CD210" w:rsidR="00470B0B" w:rsidRDefault="00470B0B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19337B7E" w14:textId="671555C8" w:rsidR="00470B0B" w:rsidRDefault="00470B0B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3888BEA9" w14:textId="71072D89" w:rsidR="00470B0B" w:rsidRDefault="00470B0B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3B6AE04C" w14:textId="0E2BA372" w:rsidR="00470B0B" w:rsidRDefault="00470B0B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3B2A0C1B" w14:textId="571F2A6B" w:rsidR="00470B0B" w:rsidRDefault="00470B0B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61AB3711" w14:textId="006C6C1C" w:rsidR="00470B0B" w:rsidRDefault="00470B0B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5A7C14FC" w14:textId="653DE4D5" w:rsidR="00470B0B" w:rsidRDefault="00470B0B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1280AA28" w14:textId="6D0C6DC9" w:rsidR="00470B0B" w:rsidRDefault="00470B0B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10DCAD23" w14:textId="7CEAC797" w:rsidR="00470B0B" w:rsidRDefault="00470B0B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55F7EEAE" w14:textId="238C68BF" w:rsidR="00470B0B" w:rsidRDefault="00470B0B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5C9B3190" w14:textId="48C95AC5" w:rsidR="00470B0B" w:rsidRDefault="00470B0B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6FAC2243" w14:textId="39AB575B" w:rsidR="00470B0B" w:rsidRDefault="00470B0B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7D431100" w14:textId="10F03021" w:rsidR="00470B0B" w:rsidRDefault="00470B0B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697310AB" w14:textId="7E53502D" w:rsidR="00470B0B" w:rsidRDefault="00470B0B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5D37C94E" w14:textId="40329206" w:rsidR="00470B0B" w:rsidRDefault="00470B0B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6F18BE1A" w14:textId="2341E80E" w:rsidR="00470B0B" w:rsidRDefault="00470B0B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32701743" w14:textId="11392555" w:rsidR="00470B0B" w:rsidRDefault="00470B0B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5859E600" w14:textId="0BD969B7" w:rsidR="00470B0B" w:rsidRDefault="00470B0B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2EB9518C" w14:textId="167A26F4" w:rsidR="00470B0B" w:rsidRDefault="00470B0B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67350FDE" w14:textId="79AE9E72" w:rsidR="00470B0B" w:rsidRDefault="00470B0B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3B0183B6" w14:textId="028765A1" w:rsidR="00470B0B" w:rsidRDefault="00470B0B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1F5287E3" w14:textId="3C33E45D" w:rsidR="00785242" w:rsidRDefault="00785242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2DCC868C" w14:textId="0960D147" w:rsidR="00785242" w:rsidRDefault="00785242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624940AC" w14:textId="2F42E2F2" w:rsidR="00785242" w:rsidRDefault="00785242" w:rsidP="00772E73">
      <w:pPr>
        <w:jc w:val="center"/>
        <w:rPr>
          <w:rFonts w:ascii="Courier New" w:eastAsia="Courier New" w:hAnsi="Courier New" w:cs="Courier New"/>
          <w:b/>
          <w:color w:val="000000"/>
          <w:sz w:val="28"/>
          <w:szCs w:val="28"/>
        </w:rPr>
      </w:pPr>
    </w:p>
    <w:p w14:paraId="5A34B8EB" w14:textId="77777777" w:rsidR="00772E73" w:rsidRPr="00071062" w:rsidRDefault="00772E73" w:rsidP="003C3DC0">
      <w:pPr>
        <w:pStyle w:val="42"/>
        <w:ind w:left="0"/>
      </w:pPr>
    </w:p>
    <w:p w14:paraId="766B213B" w14:textId="74DF8EE8" w:rsidR="005C20CA" w:rsidRDefault="00785242" w:rsidP="00785242">
      <w:pPr>
        <w:pStyle w:val="SCENEHEADING"/>
      </w:pPr>
      <w:proofErr w:type="gramStart"/>
      <w:r>
        <w:lastRenderedPageBreak/>
        <w:t>17</w:t>
      </w:r>
      <w:r w:rsidR="00772E73" w:rsidRPr="007C1A64">
        <w:t>-1</w:t>
      </w:r>
      <w:proofErr w:type="gramEnd"/>
      <w:r w:rsidR="00772E73" w:rsidRPr="007C1A64">
        <w:t>.</w:t>
      </w:r>
      <w:r w:rsidR="00470B0B" w:rsidRPr="007C1A64">
        <w:t xml:space="preserve"> </w:t>
      </w:r>
      <w:r w:rsidR="003B79DE">
        <w:t xml:space="preserve">НАТ. </w:t>
      </w:r>
      <w:r>
        <w:t xml:space="preserve">У СТЕНДАП КЛУБА. </w:t>
      </w:r>
      <w:r w:rsidR="004B2F58">
        <w:t>ДЕНЬ</w:t>
      </w:r>
    </w:p>
    <w:p w14:paraId="64DEAFD9" w14:textId="4E0CF8A4" w:rsidR="00785242" w:rsidRDefault="00785242" w:rsidP="00785242"/>
    <w:p w14:paraId="62AB7921" w14:textId="519438A2" w:rsidR="00785242" w:rsidRDefault="00785242" w:rsidP="003C3DC0">
      <w:pPr>
        <w:pStyle w:val="a7"/>
      </w:pPr>
      <w:r>
        <w:t xml:space="preserve">Вход в клуб обклеен шариками вокруг </w:t>
      </w:r>
      <w:r w:rsidR="00BA46C5">
        <w:t>плаката, с надписью гуашью от руки: ИВАХНЕНКО Чак и Олеся.</w:t>
      </w:r>
    </w:p>
    <w:p w14:paraId="3E4D6FED" w14:textId="3BCB9F1B" w:rsidR="00BA46C5" w:rsidRDefault="00BA46C5" w:rsidP="003C3DC0">
      <w:pPr>
        <w:pStyle w:val="a7"/>
      </w:pPr>
    </w:p>
    <w:p w14:paraId="0DA397A4" w14:textId="3DF9DF61" w:rsidR="00BA46C5" w:rsidRDefault="00BA46C5" w:rsidP="003C3DC0">
      <w:pPr>
        <w:pStyle w:val="a7"/>
      </w:pPr>
      <w:r>
        <w:t>От плаката, дергаясь в такт музыке из девяностых, отходит Шуруп с большой колонкой на плече, любуется проделанной работой. Оборачивается к гостям, ставит на землю колонку.</w:t>
      </w:r>
    </w:p>
    <w:p w14:paraId="35FB7032" w14:textId="0A0BED7B" w:rsidR="00BA46C5" w:rsidRDefault="00BA46C5" w:rsidP="003C3DC0">
      <w:pPr>
        <w:pStyle w:val="a7"/>
      </w:pPr>
    </w:p>
    <w:p w14:paraId="06A24DD2" w14:textId="43E05E7D" w:rsidR="00BA46C5" w:rsidRDefault="00BA46C5" w:rsidP="003C3DC0">
      <w:pPr>
        <w:pStyle w:val="a7"/>
        <w:rPr>
          <w:color w:val="FF0000"/>
        </w:rPr>
      </w:pPr>
      <w:r>
        <w:t xml:space="preserve">Из гостей: четыре </w:t>
      </w:r>
      <w:r w:rsidRPr="00F333A3">
        <w:rPr>
          <w:color w:val="FF0000"/>
        </w:rPr>
        <w:t>подруги Олеси</w:t>
      </w:r>
      <w:proofErr w:type="gramStart"/>
      <w:r>
        <w:rPr>
          <w:color w:val="FF0000"/>
        </w:rPr>
        <w:t xml:space="preserve">, </w:t>
      </w:r>
      <w:r w:rsidRPr="00F333A3">
        <w:rPr>
          <w:color w:val="FF0000"/>
        </w:rPr>
        <w:t>Вжик</w:t>
      </w:r>
      <w:proofErr w:type="gramEnd"/>
      <w:r w:rsidRPr="00F333A3">
        <w:rPr>
          <w:color w:val="FF0000"/>
        </w:rPr>
        <w:t>,</w:t>
      </w:r>
      <w:r>
        <w:rPr>
          <w:color w:val="FF0000"/>
        </w:rPr>
        <w:t xml:space="preserve"> Масса,</w:t>
      </w:r>
      <w:r w:rsidR="00C92F3E">
        <w:rPr>
          <w:color w:val="FF0000"/>
        </w:rPr>
        <w:t xml:space="preserve"> Стёпа,</w:t>
      </w:r>
      <w:r>
        <w:rPr>
          <w:color w:val="FF0000"/>
        </w:rPr>
        <w:t xml:space="preserve"> Даша с Филом, </w:t>
      </w:r>
      <w:proofErr w:type="spellStart"/>
      <w:r>
        <w:rPr>
          <w:color w:val="FF0000"/>
        </w:rPr>
        <w:t>Стэлла</w:t>
      </w:r>
      <w:proofErr w:type="spellEnd"/>
      <w:r>
        <w:rPr>
          <w:color w:val="FF0000"/>
        </w:rPr>
        <w:t>, мама Чака</w:t>
      </w:r>
      <w:r w:rsidR="00B049B8">
        <w:rPr>
          <w:color w:val="FF0000"/>
        </w:rPr>
        <w:t xml:space="preserve"> с двумя подругами, дед с гармонью.</w:t>
      </w:r>
    </w:p>
    <w:p w14:paraId="6A8F5F56" w14:textId="19495A75" w:rsidR="00B049B8" w:rsidRDefault="00B049B8" w:rsidP="00B049B8">
      <w:pPr>
        <w:pStyle w:val="a6"/>
      </w:pPr>
    </w:p>
    <w:p w14:paraId="47F51BB0" w14:textId="40B7AAF2" w:rsidR="00B049B8" w:rsidRDefault="00B049B8" w:rsidP="00B049B8">
      <w:pPr>
        <w:pStyle w:val="a7"/>
      </w:pPr>
      <w:r>
        <w:t xml:space="preserve">Чак расхаживает туда-сюда с букетом цветов. </w:t>
      </w:r>
      <w:r w:rsidRPr="00B049B8">
        <w:t xml:space="preserve">Подружки Олеси с бокалами </w:t>
      </w:r>
      <w:r w:rsidR="00823F5F">
        <w:t xml:space="preserve">шампанского </w:t>
      </w:r>
      <w:r w:rsidRPr="00B049B8">
        <w:t xml:space="preserve">с презрением наблюдают за всем происходящим. </w:t>
      </w:r>
    </w:p>
    <w:p w14:paraId="36DB01F5" w14:textId="62B81730" w:rsidR="00B049B8" w:rsidRDefault="00B049B8" w:rsidP="00B049B8">
      <w:pPr>
        <w:pStyle w:val="a7"/>
      </w:pPr>
      <w:r>
        <w:t>Даша в коротком чёрном платье в паетках, одно из тех, что передала Стелла.</w:t>
      </w:r>
    </w:p>
    <w:p w14:paraId="4B5E8346" w14:textId="2570E379" w:rsidR="00B049B8" w:rsidRDefault="00B049B8" w:rsidP="00B049B8">
      <w:pPr>
        <w:pStyle w:val="a5"/>
        <w:rPr>
          <w:lang w:eastAsia="ar-SA"/>
        </w:rPr>
      </w:pPr>
      <w:r>
        <w:rPr>
          <w:lang w:eastAsia="ar-SA"/>
        </w:rPr>
        <w:t>СТЕЛЛА</w:t>
      </w:r>
    </w:p>
    <w:p w14:paraId="76D362D6" w14:textId="118D1AF1" w:rsidR="00B049B8" w:rsidRDefault="00B049B8" w:rsidP="00B049B8">
      <w:pPr>
        <w:pStyle w:val="a8"/>
      </w:pPr>
      <w:r>
        <w:t>(Даше)</w:t>
      </w:r>
    </w:p>
    <w:p w14:paraId="6D4F432D" w14:textId="35D39B2E" w:rsidR="00B049B8" w:rsidRDefault="00B049B8" w:rsidP="00B049B8">
      <w:pPr>
        <w:pStyle w:val="a6"/>
      </w:pPr>
      <w:r>
        <w:t>Тебе так идёт, вообще улёт.</w:t>
      </w:r>
    </w:p>
    <w:p w14:paraId="11F50E3A" w14:textId="26774D25" w:rsidR="00B049B8" w:rsidRDefault="00B049B8" w:rsidP="00B049B8">
      <w:pPr>
        <w:pStyle w:val="a7"/>
      </w:pPr>
      <w:r>
        <w:t>Даша снисходительно улыбается.</w:t>
      </w:r>
    </w:p>
    <w:p w14:paraId="49D74E8C" w14:textId="4D2693FD" w:rsidR="00B049B8" w:rsidRDefault="00B049B8" w:rsidP="00B049B8">
      <w:pPr>
        <w:pStyle w:val="a5"/>
        <w:rPr>
          <w:lang w:eastAsia="ar-SA"/>
        </w:rPr>
      </w:pPr>
      <w:r>
        <w:rPr>
          <w:lang w:eastAsia="ar-SA"/>
        </w:rPr>
        <w:t>ФИЛ</w:t>
      </w:r>
    </w:p>
    <w:p w14:paraId="5C083B4F" w14:textId="019704B0" w:rsidR="00B049B8" w:rsidRDefault="00B049B8" w:rsidP="00B049B8">
      <w:pPr>
        <w:pStyle w:val="a6"/>
      </w:pPr>
      <w:r>
        <w:t xml:space="preserve">Спасибо, </w:t>
      </w:r>
      <w:proofErr w:type="spellStart"/>
      <w:r>
        <w:t>Стэлка</w:t>
      </w:r>
      <w:proofErr w:type="spellEnd"/>
      <w:r>
        <w:t>.</w:t>
      </w:r>
      <w:r w:rsidR="00CA068B">
        <w:t xml:space="preserve"> По-братски, прям.</w:t>
      </w:r>
    </w:p>
    <w:p w14:paraId="199B8BD6" w14:textId="2F5310FB" w:rsidR="00CA068B" w:rsidRDefault="00CA068B" w:rsidP="00CA068B">
      <w:pPr>
        <w:pStyle w:val="a7"/>
      </w:pPr>
      <w:r>
        <w:t>Фил натыкается на недовольный взгляд Даши, обнимает её, шепчет.</w:t>
      </w:r>
    </w:p>
    <w:p w14:paraId="20BF3DF6" w14:textId="5E0B9023" w:rsidR="00CA068B" w:rsidRDefault="00CA068B" w:rsidP="00CA068B">
      <w:pPr>
        <w:pStyle w:val="a5"/>
        <w:rPr>
          <w:lang w:eastAsia="ar-SA"/>
        </w:rPr>
      </w:pPr>
      <w:r>
        <w:rPr>
          <w:lang w:eastAsia="ar-SA"/>
        </w:rPr>
        <w:t>ФИЛ</w:t>
      </w:r>
    </w:p>
    <w:p w14:paraId="7CA56C12" w14:textId="6125E479" w:rsidR="00CA068B" w:rsidRDefault="00CA068B" w:rsidP="00CA068B">
      <w:pPr>
        <w:pStyle w:val="a6"/>
      </w:pPr>
      <w:r>
        <w:t>Купим другие платья, но вообще, тебе правда идёт, очень сексуально.</w:t>
      </w:r>
    </w:p>
    <w:p w14:paraId="05BAD8A4" w14:textId="5B5161E7" w:rsidR="00823F5F" w:rsidRDefault="00823F5F" w:rsidP="00823F5F">
      <w:pPr>
        <w:pStyle w:val="a7"/>
      </w:pPr>
      <w:r>
        <w:t>Даша, фыркает, улыбнувшись.</w:t>
      </w:r>
    </w:p>
    <w:p w14:paraId="1496D6A6" w14:textId="6E775C61" w:rsidR="00CA068B" w:rsidRDefault="00CA068B" w:rsidP="00CA068B">
      <w:pPr>
        <w:pStyle w:val="a7"/>
      </w:pPr>
      <w:r>
        <w:t>Вступает гармонь. Все отвлекаются на Шурупа.</w:t>
      </w:r>
    </w:p>
    <w:p w14:paraId="741FE45B" w14:textId="3A9EC757" w:rsidR="00CA068B" w:rsidRDefault="00CA068B" w:rsidP="00CA068B">
      <w:pPr>
        <w:pStyle w:val="a5"/>
        <w:rPr>
          <w:lang w:eastAsia="ar-SA"/>
        </w:rPr>
      </w:pPr>
      <w:r>
        <w:rPr>
          <w:lang w:eastAsia="ar-SA"/>
        </w:rPr>
        <w:t>ШУРУП</w:t>
      </w:r>
    </w:p>
    <w:p w14:paraId="73E73C4D" w14:textId="77777777" w:rsidR="00823F5F" w:rsidRPr="00823F5F" w:rsidRDefault="00823F5F" w:rsidP="00823F5F">
      <w:pPr>
        <w:pStyle w:val="a6"/>
      </w:pPr>
      <w:r w:rsidRPr="00823F5F">
        <w:t>Ой, вы гости-господа,</w:t>
      </w:r>
    </w:p>
    <w:p w14:paraId="09015176" w14:textId="77777777" w:rsidR="00823F5F" w:rsidRPr="00823F5F" w:rsidRDefault="00823F5F" w:rsidP="00823F5F">
      <w:pPr>
        <w:pStyle w:val="a6"/>
      </w:pPr>
      <w:r w:rsidRPr="00823F5F">
        <w:t>Вы откуда и куда?</w:t>
      </w:r>
    </w:p>
    <w:p w14:paraId="129EC1B6" w14:textId="77777777" w:rsidR="00823F5F" w:rsidRPr="00823F5F" w:rsidRDefault="00823F5F" w:rsidP="00823F5F">
      <w:pPr>
        <w:pStyle w:val="a6"/>
      </w:pPr>
      <w:r w:rsidRPr="00823F5F">
        <w:t>И с чего бы это ради</w:t>
      </w:r>
    </w:p>
    <w:p w14:paraId="6F7A0C2D" w14:textId="77777777" w:rsidR="00823F5F" w:rsidRPr="00823F5F" w:rsidRDefault="00823F5F" w:rsidP="00823F5F">
      <w:pPr>
        <w:pStyle w:val="a6"/>
      </w:pPr>
      <w:r w:rsidRPr="00823F5F">
        <w:t>Вы сегодня при параде?</w:t>
      </w:r>
    </w:p>
    <w:p w14:paraId="383208DE" w14:textId="77777777" w:rsidR="00823F5F" w:rsidRPr="00823F5F" w:rsidRDefault="00823F5F" w:rsidP="00823F5F">
      <w:pPr>
        <w:pStyle w:val="a6"/>
      </w:pPr>
      <w:r w:rsidRPr="00823F5F">
        <w:t>Иль сегодня к нам случайно забрели?</w:t>
      </w:r>
    </w:p>
    <w:p w14:paraId="728B037D" w14:textId="77777777" w:rsidR="00823F5F" w:rsidRPr="00823F5F" w:rsidRDefault="00823F5F" w:rsidP="00823F5F">
      <w:pPr>
        <w:pStyle w:val="a6"/>
      </w:pPr>
      <w:r w:rsidRPr="00823F5F">
        <w:t>Или вы в округе нашей</w:t>
      </w:r>
    </w:p>
    <w:p w14:paraId="5A11C041" w14:textId="77777777" w:rsidR="00823F5F" w:rsidRPr="00823F5F" w:rsidRDefault="00823F5F" w:rsidP="00823F5F">
      <w:pPr>
        <w:pStyle w:val="a6"/>
      </w:pPr>
      <w:r w:rsidRPr="00823F5F">
        <w:t>Здесь невест себе нашли?</w:t>
      </w:r>
    </w:p>
    <w:p w14:paraId="7B554A71" w14:textId="77777777" w:rsidR="00CA068B" w:rsidRPr="00CA068B" w:rsidRDefault="00CA068B" w:rsidP="00CA068B">
      <w:pPr>
        <w:pStyle w:val="a6"/>
      </w:pPr>
    </w:p>
    <w:p w14:paraId="1215DBD2" w14:textId="77777777" w:rsidR="00CA068B" w:rsidRPr="00CA068B" w:rsidRDefault="00CA068B" w:rsidP="00CA068B">
      <w:pPr>
        <w:pStyle w:val="a5"/>
      </w:pPr>
      <w:r w:rsidRPr="00CA068B">
        <w:t>ЧАК</w:t>
      </w:r>
    </w:p>
    <w:p w14:paraId="6B9ECA0C" w14:textId="6A9F79EA" w:rsidR="00CA068B" w:rsidRDefault="00823F5F" w:rsidP="00CA068B">
      <w:pPr>
        <w:pStyle w:val="a6"/>
      </w:pPr>
      <w:r>
        <w:t>Да Шуруп, давай быстрей уже!</w:t>
      </w:r>
    </w:p>
    <w:p w14:paraId="58CCF517" w14:textId="77777777" w:rsidR="00823F5F" w:rsidRDefault="00823F5F" w:rsidP="00823F5F">
      <w:pPr>
        <w:pStyle w:val="a5"/>
        <w:rPr>
          <w:lang w:eastAsia="ar-SA"/>
        </w:rPr>
      </w:pPr>
      <w:r>
        <w:rPr>
          <w:lang w:eastAsia="ar-SA"/>
        </w:rPr>
        <w:t>ШУРУП</w:t>
      </w:r>
    </w:p>
    <w:p w14:paraId="0315077D" w14:textId="6BAAB4E7" w:rsidR="00823F5F" w:rsidRDefault="00823F5F" w:rsidP="00CA068B">
      <w:pPr>
        <w:pStyle w:val="a6"/>
      </w:pPr>
      <w:r>
        <w:t>Нормально отвечай, а то щас домой поедешь! Я готовился вообще то!</w:t>
      </w:r>
    </w:p>
    <w:p w14:paraId="68139890" w14:textId="77777777" w:rsidR="00823F5F" w:rsidRPr="00CA068B" w:rsidRDefault="00823F5F" w:rsidP="00823F5F">
      <w:pPr>
        <w:pStyle w:val="a5"/>
      </w:pPr>
      <w:r w:rsidRPr="00CA068B">
        <w:lastRenderedPageBreak/>
        <w:t>ЧАК</w:t>
      </w:r>
    </w:p>
    <w:p w14:paraId="0EEAFDB4" w14:textId="6FFA36DC" w:rsidR="00823F5F" w:rsidRDefault="00823F5F" w:rsidP="00CA068B">
      <w:pPr>
        <w:pStyle w:val="a6"/>
      </w:pPr>
      <w:r>
        <w:t>Ну нашли, нашли.</w:t>
      </w:r>
    </w:p>
    <w:p w14:paraId="6D1776BA" w14:textId="0F650806" w:rsidR="00823F5F" w:rsidRDefault="00823F5F" w:rsidP="00823F5F">
      <w:pPr>
        <w:pStyle w:val="a5"/>
      </w:pPr>
      <w:r>
        <w:t>ШУРУП</w:t>
      </w:r>
    </w:p>
    <w:p w14:paraId="53A0D648" w14:textId="77777777" w:rsidR="00823F5F" w:rsidRPr="00823F5F" w:rsidRDefault="00823F5F" w:rsidP="00823F5F">
      <w:pPr>
        <w:pStyle w:val="a6"/>
      </w:pPr>
      <w:r w:rsidRPr="00823F5F">
        <w:t>Ох, и дорого платили</w:t>
      </w:r>
    </w:p>
    <w:p w14:paraId="5C4978B3" w14:textId="77777777" w:rsidR="00823F5F" w:rsidRPr="00823F5F" w:rsidRDefault="00823F5F" w:rsidP="00823F5F">
      <w:pPr>
        <w:pStyle w:val="a6"/>
      </w:pPr>
      <w:r w:rsidRPr="00823F5F">
        <w:t>За невесту в старину</w:t>
      </w:r>
    </w:p>
    <w:p w14:paraId="09A84C83" w14:textId="77777777" w:rsidR="00823F5F" w:rsidRPr="00823F5F" w:rsidRDefault="00823F5F" w:rsidP="00823F5F">
      <w:pPr>
        <w:pStyle w:val="a6"/>
      </w:pPr>
      <w:r w:rsidRPr="00823F5F">
        <w:t>Мы подумали, решили —</w:t>
      </w:r>
    </w:p>
    <w:p w14:paraId="188BFD22" w14:textId="77777777" w:rsidR="00823F5F" w:rsidRPr="00823F5F" w:rsidRDefault="00823F5F" w:rsidP="00823F5F">
      <w:pPr>
        <w:pStyle w:val="a6"/>
      </w:pPr>
      <w:r w:rsidRPr="00823F5F">
        <w:t>Отставать нам ни к чему.</w:t>
      </w:r>
    </w:p>
    <w:p w14:paraId="4D7AB607" w14:textId="77777777" w:rsidR="00823F5F" w:rsidRPr="00823F5F" w:rsidRDefault="00823F5F" w:rsidP="00823F5F">
      <w:pPr>
        <w:pStyle w:val="a6"/>
      </w:pPr>
      <w:r w:rsidRPr="00823F5F">
        <w:t>Дорога у нас невеста</w:t>
      </w:r>
    </w:p>
    <w:p w14:paraId="77A5F89D" w14:textId="77777777" w:rsidR="00823F5F" w:rsidRPr="00823F5F" w:rsidRDefault="00823F5F" w:rsidP="00823F5F">
      <w:pPr>
        <w:pStyle w:val="a6"/>
      </w:pPr>
      <w:r w:rsidRPr="00823F5F">
        <w:t>Денег ты не пожалей</w:t>
      </w:r>
    </w:p>
    <w:p w14:paraId="353FA994" w14:textId="77777777" w:rsidR="00823F5F" w:rsidRPr="00823F5F" w:rsidRDefault="00823F5F" w:rsidP="00823F5F">
      <w:pPr>
        <w:pStyle w:val="a6"/>
      </w:pPr>
      <w:r w:rsidRPr="00823F5F">
        <w:t>На всю ленту у порога</w:t>
      </w:r>
    </w:p>
    <w:p w14:paraId="6659670F" w14:textId="77777777" w:rsidR="00823F5F" w:rsidRPr="00823F5F" w:rsidRDefault="00823F5F" w:rsidP="00823F5F">
      <w:pPr>
        <w:pStyle w:val="a6"/>
      </w:pPr>
      <w:r w:rsidRPr="00823F5F">
        <w:t xml:space="preserve">Навешай </w:t>
      </w:r>
      <w:proofErr w:type="gramStart"/>
      <w:r w:rsidRPr="00823F5F">
        <w:t>денежек</w:t>
      </w:r>
      <w:proofErr w:type="gramEnd"/>
      <w:r w:rsidRPr="00823F5F">
        <w:t xml:space="preserve"> скорей.</w:t>
      </w:r>
    </w:p>
    <w:p w14:paraId="31F19A28" w14:textId="77777777" w:rsidR="00823F5F" w:rsidRDefault="00823F5F" w:rsidP="00CA068B">
      <w:pPr>
        <w:pStyle w:val="a6"/>
      </w:pPr>
    </w:p>
    <w:p w14:paraId="057DE828" w14:textId="22E34318" w:rsidR="00CA068B" w:rsidRDefault="00CA068B" w:rsidP="005718F5">
      <w:pPr>
        <w:pStyle w:val="a7"/>
        <w:rPr>
          <w:b/>
          <w:bCs/>
        </w:rPr>
      </w:pPr>
      <w:r w:rsidRPr="00CA068B">
        <w:rPr>
          <w:b/>
          <w:bCs/>
        </w:rPr>
        <w:t>Под весёлую музыку нарезка:</w:t>
      </w:r>
    </w:p>
    <w:p w14:paraId="0391B615" w14:textId="77777777" w:rsidR="00823F5F" w:rsidRPr="00823F5F" w:rsidRDefault="00823F5F" w:rsidP="00823F5F">
      <w:pPr>
        <w:pStyle w:val="a5"/>
        <w:rPr>
          <w:lang w:eastAsia="ar-SA"/>
        </w:rPr>
      </w:pPr>
    </w:p>
    <w:p w14:paraId="66C62A05" w14:textId="7CD28B98" w:rsidR="005718F5" w:rsidRDefault="00823F5F" w:rsidP="00823F5F">
      <w:pPr>
        <w:pStyle w:val="a7"/>
      </w:pPr>
      <w:r>
        <w:t>Подруги Олеси держат ленту с прищепками, Чак</w:t>
      </w:r>
      <w:proofErr w:type="gramStart"/>
      <w:r>
        <w:t>, Вжик</w:t>
      </w:r>
      <w:proofErr w:type="gramEnd"/>
      <w:r>
        <w:t>, Масса и Фил вешают на прищепки деньги.</w:t>
      </w:r>
    </w:p>
    <w:p w14:paraId="7073BB3F" w14:textId="77777777" w:rsidR="00823F5F" w:rsidRPr="00823F5F" w:rsidRDefault="00823F5F" w:rsidP="00823F5F">
      <w:pPr>
        <w:pStyle w:val="a5"/>
        <w:rPr>
          <w:lang w:eastAsia="ar-SA"/>
        </w:rPr>
      </w:pPr>
    </w:p>
    <w:p w14:paraId="348461FC" w14:textId="44150A9C" w:rsidR="00CA068B" w:rsidRDefault="00CA068B" w:rsidP="00CA068B">
      <w:pPr>
        <w:pStyle w:val="a7"/>
      </w:pPr>
      <w:r>
        <w:t xml:space="preserve">Шуруп раздаёт подругам </w:t>
      </w:r>
      <w:r w:rsidR="005718F5">
        <w:t>О</w:t>
      </w:r>
      <w:r>
        <w:t xml:space="preserve">леси бумагу в виде </w:t>
      </w:r>
      <w:proofErr w:type="gramStart"/>
      <w:r>
        <w:t>сердечка</w:t>
      </w:r>
      <w:proofErr w:type="gramEnd"/>
      <w:r>
        <w:t xml:space="preserve"> со следами от поцелуя красной помадой. Чак задумчиво всматривается, выбирает на каком из листов след от губ Олеси.</w:t>
      </w:r>
      <w:r w:rsidR="005718F5">
        <w:t xml:space="preserve"> Тыкает пальцем – угадывает! Хочет забрать листочек себе, но подруга Олеси не отдаёт – протягивает коробку, ждёт деньги.</w:t>
      </w:r>
    </w:p>
    <w:p w14:paraId="7644D384" w14:textId="4B7A0372" w:rsidR="00823F5F" w:rsidRPr="00823F5F" w:rsidRDefault="00823F5F" w:rsidP="00823F5F">
      <w:pPr>
        <w:pStyle w:val="a5"/>
      </w:pPr>
      <w:r>
        <w:t>ШУРУП</w:t>
      </w:r>
    </w:p>
    <w:p w14:paraId="7BD439C6" w14:textId="77777777" w:rsidR="00823F5F" w:rsidRPr="00823F5F" w:rsidRDefault="00823F5F" w:rsidP="00823F5F">
      <w:pPr>
        <w:pStyle w:val="a6"/>
      </w:pPr>
      <w:r w:rsidRPr="00823F5F">
        <w:t>Невеста в тереме сидит,</w:t>
      </w:r>
    </w:p>
    <w:p w14:paraId="17B96927" w14:textId="77777777" w:rsidR="00823F5F" w:rsidRPr="00823F5F" w:rsidRDefault="00823F5F" w:rsidP="00823F5F">
      <w:pPr>
        <w:pStyle w:val="a6"/>
      </w:pPr>
      <w:r w:rsidRPr="00823F5F">
        <w:t>Все глазки проглядела</w:t>
      </w:r>
    </w:p>
    <w:p w14:paraId="3F03B956" w14:textId="77777777" w:rsidR="00823F5F" w:rsidRPr="00823F5F" w:rsidRDefault="00823F5F" w:rsidP="00823F5F">
      <w:pPr>
        <w:pStyle w:val="a6"/>
      </w:pPr>
      <w:r w:rsidRPr="00823F5F">
        <w:t>А, ну-ка, песню спой жених,</w:t>
      </w:r>
    </w:p>
    <w:p w14:paraId="0CE9EC9D" w14:textId="22E30F79" w:rsidR="00823F5F" w:rsidRDefault="00823F5F" w:rsidP="00823F5F">
      <w:pPr>
        <w:pStyle w:val="a6"/>
      </w:pPr>
      <w:r w:rsidRPr="00823F5F">
        <w:t>Да чтоб вся свита пела.</w:t>
      </w:r>
    </w:p>
    <w:p w14:paraId="7BD54D60" w14:textId="700B6212" w:rsidR="00823F5F" w:rsidRDefault="00823F5F" w:rsidP="00823F5F">
      <w:pPr>
        <w:pStyle w:val="a7"/>
      </w:pPr>
      <w:r>
        <w:t>Чак Фил Вжик и Масса поют фрагмент песни «Белый орёл» - «Потому что нельзя быть на свете красивой такой».</w:t>
      </w:r>
    </w:p>
    <w:p w14:paraId="7FBE2DDE" w14:textId="441AC170" w:rsidR="00823F5F" w:rsidRDefault="00823F5F" w:rsidP="00823F5F">
      <w:pPr>
        <w:pStyle w:val="a5"/>
        <w:rPr>
          <w:lang w:eastAsia="ar-SA"/>
        </w:rPr>
      </w:pPr>
      <w:r>
        <w:rPr>
          <w:lang w:eastAsia="ar-SA"/>
        </w:rPr>
        <w:t>ШУРУП</w:t>
      </w:r>
    </w:p>
    <w:p w14:paraId="7734C7DA" w14:textId="521BEB1A" w:rsidR="00823F5F" w:rsidRPr="00823F5F" w:rsidRDefault="00823F5F" w:rsidP="00823F5F">
      <w:pPr>
        <w:pStyle w:val="a6"/>
      </w:pPr>
      <w:r w:rsidRPr="00823F5F">
        <w:t xml:space="preserve">Рафаэль и </w:t>
      </w:r>
      <w:proofErr w:type="spellStart"/>
      <w:r w:rsidRPr="00823F5F">
        <w:t>Пикасс</w:t>
      </w:r>
      <w:r>
        <w:t>О</w:t>
      </w:r>
      <w:proofErr w:type="spellEnd"/>
    </w:p>
    <w:p w14:paraId="3EE40083" w14:textId="77777777" w:rsidR="00823F5F" w:rsidRPr="00823F5F" w:rsidRDefault="00823F5F" w:rsidP="00823F5F">
      <w:pPr>
        <w:pStyle w:val="a6"/>
      </w:pPr>
      <w:r w:rsidRPr="00823F5F">
        <w:t>Писали женское лицо,</w:t>
      </w:r>
    </w:p>
    <w:p w14:paraId="4BF4876B" w14:textId="77777777" w:rsidR="00823F5F" w:rsidRPr="00823F5F" w:rsidRDefault="00823F5F" w:rsidP="00823F5F">
      <w:pPr>
        <w:pStyle w:val="a6"/>
      </w:pPr>
      <w:r w:rsidRPr="00823F5F">
        <w:t>А теперь могли бы вы</w:t>
      </w:r>
    </w:p>
    <w:p w14:paraId="7EFBE7F0" w14:textId="141721F5" w:rsidR="00823F5F" w:rsidRDefault="00823F5F" w:rsidP="00823F5F">
      <w:pPr>
        <w:pStyle w:val="a6"/>
      </w:pPr>
      <w:r w:rsidRPr="00823F5F">
        <w:t>Милой набросать черты.</w:t>
      </w:r>
    </w:p>
    <w:p w14:paraId="5A558FA8" w14:textId="46182CF1" w:rsidR="00B95CE2" w:rsidRDefault="00823F5F" w:rsidP="000F6D9D">
      <w:pPr>
        <w:pStyle w:val="a7"/>
      </w:pPr>
      <w:r>
        <w:t>Чак с завязанными глазами рисует Олесю. Остальные его подбадрив</w:t>
      </w:r>
      <w:r w:rsidR="000F6D9D">
        <w:t>а</w:t>
      </w:r>
      <w:r>
        <w:t>ют, смеются,</w:t>
      </w:r>
      <w:r w:rsidR="000F6D9D">
        <w:t xml:space="preserve"> потому что получаются криво.</w:t>
      </w:r>
    </w:p>
    <w:p w14:paraId="6EC97DA9" w14:textId="77777777" w:rsidR="00B95CE2" w:rsidRPr="00F333A3" w:rsidRDefault="00B95CE2" w:rsidP="00B95CE2">
      <w:pPr>
        <w:pStyle w:val="a5"/>
      </w:pPr>
      <w:r w:rsidRPr="00F333A3">
        <w:t>ДАША</w:t>
      </w:r>
    </w:p>
    <w:p w14:paraId="42E6BF72" w14:textId="77777777" w:rsidR="00B95CE2" w:rsidRPr="00F333A3" w:rsidRDefault="00B95CE2" w:rsidP="00B95CE2">
      <w:pPr>
        <w:pStyle w:val="a8"/>
      </w:pPr>
      <w:r w:rsidRPr="00F333A3">
        <w:t>(Филу)</w:t>
      </w:r>
    </w:p>
    <w:p w14:paraId="294B466B" w14:textId="285B1A57" w:rsidR="00B95CE2" w:rsidRPr="00F333A3" w:rsidRDefault="00B95CE2" w:rsidP="00B95CE2">
      <w:pPr>
        <w:pStyle w:val="a6"/>
      </w:pPr>
      <w:r w:rsidRPr="00F333A3">
        <w:t>А помнишь на нашей свадьбе</w:t>
      </w:r>
      <w:r>
        <w:t xml:space="preserve"> тамада ушёл конкурс готовить и сбежал?</w:t>
      </w:r>
    </w:p>
    <w:p w14:paraId="47D92DB8" w14:textId="77777777" w:rsidR="00B95CE2" w:rsidRPr="00F333A3" w:rsidRDefault="00B95CE2" w:rsidP="00B95CE2">
      <w:pPr>
        <w:rPr>
          <w:color w:val="FF0000"/>
        </w:rPr>
      </w:pPr>
    </w:p>
    <w:p w14:paraId="71BBC42E" w14:textId="77777777" w:rsidR="00B95CE2" w:rsidRPr="00F333A3" w:rsidRDefault="00B95CE2" w:rsidP="00B95CE2">
      <w:pPr>
        <w:pStyle w:val="a5"/>
      </w:pPr>
      <w:r w:rsidRPr="00F333A3">
        <w:lastRenderedPageBreak/>
        <w:t>ФИЛ</w:t>
      </w:r>
    </w:p>
    <w:p w14:paraId="4B621ED5" w14:textId="38420E6B" w:rsidR="00B95CE2" w:rsidRPr="00F333A3" w:rsidRDefault="00B95CE2" w:rsidP="00B95CE2">
      <w:pPr>
        <w:pStyle w:val="a6"/>
      </w:pPr>
      <w:r>
        <w:t>Он не сбежал, он от передоза умер</w:t>
      </w:r>
      <w:r w:rsidRPr="00F333A3">
        <w:t>.</w:t>
      </w:r>
    </w:p>
    <w:p w14:paraId="0E45B09E" w14:textId="77777777" w:rsidR="00B95CE2" w:rsidRPr="00F333A3" w:rsidRDefault="00B95CE2" w:rsidP="00B95CE2">
      <w:pPr>
        <w:rPr>
          <w:color w:val="FF0000"/>
        </w:rPr>
      </w:pPr>
    </w:p>
    <w:p w14:paraId="22954BB5" w14:textId="77777777" w:rsidR="00B95CE2" w:rsidRPr="00F333A3" w:rsidRDefault="00B95CE2" w:rsidP="00B95CE2">
      <w:pPr>
        <w:pStyle w:val="a5"/>
      </w:pPr>
      <w:r w:rsidRPr="00F333A3">
        <w:t>ДАША</w:t>
      </w:r>
    </w:p>
    <w:p w14:paraId="54861BF8" w14:textId="7013CD62" w:rsidR="00B95CE2" w:rsidRPr="00F333A3" w:rsidRDefault="00B95CE2" w:rsidP="00B95CE2">
      <w:pPr>
        <w:pStyle w:val="a6"/>
      </w:pPr>
      <w:r w:rsidRPr="00F333A3">
        <w:t>Господи… А почему ты раньше не сказал?!</w:t>
      </w:r>
    </w:p>
    <w:p w14:paraId="37EBE24B" w14:textId="77777777" w:rsidR="00B95CE2" w:rsidRPr="00F333A3" w:rsidRDefault="00B95CE2" w:rsidP="00B95CE2">
      <w:pPr>
        <w:rPr>
          <w:color w:val="FF0000"/>
        </w:rPr>
      </w:pPr>
    </w:p>
    <w:p w14:paraId="6F5531FB" w14:textId="77777777" w:rsidR="00B95CE2" w:rsidRPr="00F333A3" w:rsidRDefault="00B95CE2" w:rsidP="00B95CE2">
      <w:pPr>
        <w:pStyle w:val="a5"/>
      </w:pPr>
      <w:r w:rsidRPr="00F333A3">
        <w:t>ФИЛ</w:t>
      </w:r>
    </w:p>
    <w:p w14:paraId="326B691D" w14:textId="5C4D7768" w:rsidR="00B95CE2" w:rsidRPr="00F333A3" w:rsidRDefault="00B95CE2" w:rsidP="00B95CE2">
      <w:pPr>
        <w:pStyle w:val="a6"/>
      </w:pPr>
      <w:r w:rsidRPr="00F333A3">
        <w:t xml:space="preserve">Чтобы свадьбу не портить. Он три раза за банкет ширяться бегал, вот коньки и откинул. </w:t>
      </w:r>
      <w:r>
        <w:t>Его Чак с Массой нашли и спрятали.</w:t>
      </w:r>
    </w:p>
    <w:p w14:paraId="5DAC4BFC" w14:textId="77777777" w:rsidR="00B95CE2" w:rsidRPr="00F333A3" w:rsidRDefault="00B95CE2" w:rsidP="00B95CE2">
      <w:pPr>
        <w:rPr>
          <w:color w:val="FF0000"/>
        </w:rPr>
      </w:pPr>
    </w:p>
    <w:p w14:paraId="35EBE335" w14:textId="77777777" w:rsidR="00B95CE2" w:rsidRPr="00B95CE2" w:rsidRDefault="00B95CE2" w:rsidP="00B95CE2">
      <w:pPr>
        <w:pStyle w:val="a5"/>
      </w:pPr>
      <w:r w:rsidRPr="00B95CE2">
        <w:t>ДАША</w:t>
      </w:r>
    </w:p>
    <w:p w14:paraId="357827DE" w14:textId="395C00DF" w:rsidR="00B95CE2" w:rsidRDefault="00B95CE2" w:rsidP="00B95CE2">
      <w:pPr>
        <w:pStyle w:val="a6"/>
      </w:pPr>
      <w:r w:rsidRPr="00B95CE2">
        <w:t>Лучше бы не вспоминала…</w:t>
      </w:r>
    </w:p>
    <w:p w14:paraId="199A3F15" w14:textId="3DEA1C0F" w:rsidR="00B95CE2" w:rsidRDefault="000F6D9D" w:rsidP="00B95CE2">
      <w:pPr>
        <w:pStyle w:val="a7"/>
      </w:pPr>
      <w:r>
        <w:t>Чак заканчивает картину.</w:t>
      </w:r>
    </w:p>
    <w:p w14:paraId="59434690" w14:textId="3E58FDB1" w:rsidR="00A31C2C" w:rsidRPr="00A31C2C" w:rsidRDefault="00A31C2C" w:rsidP="00A31C2C">
      <w:pPr>
        <w:pStyle w:val="a7"/>
      </w:pPr>
      <w:r>
        <w:t>Стэлла выносит золотой поднос с туфелькой.</w:t>
      </w:r>
    </w:p>
    <w:p w14:paraId="1FA58A05" w14:textId="09C74D38" w:rsidR="000F6D9D" w:rsidRPr="000F6D9D" w:rsidRDefault="000F6D9D" w:rsidP="00A31C2C">
      <w:pPr>
        <w:pStyle w:val="a5"/>
        <w:rPr>
          <w:lang w:eastAsia="ar-SA"/>
        </w:rPr>
      </w:pPr>
      <w:r>
        <w:rPr>
          <w:lang w:eastAsia="ar-SA"/>
        </w:rPr>
        <w:t>ШУРУП</w:t>
      </w:r>
    </w:p>
    <w:p w14:paraId="75F42CBA" w14:textId="77777777" w:rsidR="000F6D9D" w:rsidRPr="000F6D9D" w:rsidRDefault="000F6D9D" w:rsidP="000F6D9D">
      <w:pPr>
        <w:pStyle w:val="a6"/>
      </w:pPr>
      <w:r w:rsidRPr="000F6D9D">
        <w:t>Ну бери, она твоя,</w:t>
      </w:r>
    </w:p>
    <w:p w14:paraId="3364CBBD" w14:textId="77777777" w:rsidR="000F6D9D" w:rsidRPr="000F6D9D" w:rsidRDefault="000F6D9D" w:rsidP="000F6D9D">
      <w:pPr>
        <w:pStyle w:val="a6"/>
      </w:pPr>
      <w:r w:rsidRPr="000F6D9D">
        <w:t>Только туфель у меня.</w:t>
      </w:r>
    </w:p>
    <w:p w14:paraId="3CE8E85A" w14:textId="77777777" w:rsidR="000F6D9D" w:rsidRPr="000F6D9D" w:rsidRDefault="000F6D9D" w:rsidP="000F6D9D">
      <w:pPr>
        <w:pStyle w:val="a6"/>
      </w:pPr>
      <w:r w:rsidRPr="000F6D9D">
        <w:t>Босиком в ЗАГС не пойдешь —</w:t>
      </w:r>
    </w:p>
    <w:p w14:paraId="4E26A49A" w14:textId="77777777" w:rsidR="000F6D9D" w:rsidRPr="000F6D9D" w:rsidRDefault="000F6D9D" w:rsidP="000F6D9D">
      <w:pPr>
        <w:pStyle w:val="a6"/>
      </w:pPr>
      <w:r w:rsidRPr="000F6D9D">
        <w:t>Другой туфель не найдешь.</w:t>
      </w:r>
    </w:p>
    <w:p w14:paraId="3B8594F7" w14:textId="77777777" w:rsidR="000F6D9D" w:rsidRPr="000F6D9D" w:rsidRDefault="000F6D9D" w:rsidP="000F6D9D">
      <w:pPr>
        <w:pStyle w:val="a6"/>
      </w:pPr>
      <w:r w:rsidRPr="000F6D9D">
        <w:t>Серебра насыпь сюда,</w:t>
      </w:r>
    </w:p>
    <w:p w14:paraId="0EB0AC96" w14:textId="77777777" w:rsidR="000F6D9D" w:rsidRPr="000F6D9D" w:rsidRDefault="000F6D9D" w:rsidP="000F6D9D">
      <w:pPr>
        <w:pStyle w:val="a6"/>
      </w:pPr>
      <w:r w:rsidRPr="000F6D9D">
        <w:t>Получишь туфель ты тогда.</w:t>
      </w:r>
    </w:p>
    <w:p w14:paraId="2DEDE7BC" w14:textId="2D99FF5B" w:rsidR="000F6D9D" w:rsidRDefault="000F6D9D" w:rsidP="000F6D9D">
      <w:pPr>
        <w:pStyle w:val="a6"/>
      </w:pPr>
    </w:p>
    <w:p w14:paraId="3B347273" w14:textId="4DC32088" w:rsidR="00B95CE2" w:rsidRDefault="000F6D9D" w:rsidP="000F6D9D">
      <w:pPr>
        <w:pStyle w:val="a7"/>
      </w:pPr>
      <w:r>
        <w:t>Чак кидается ко всем собирать монеты и украшения – цепочки, кольца, кто что может отдать.</w:t>
      </w:r>
    </w:p>
    <w:p w14:paraId="41E1ABBE" w14:textId="77777777" w:rsidR="00B95CE2" w:rsidRPr="00F333A3" w:rsidRDefault="00B95CE2" w:rsidP="00B95CE2">
      <w:pPr>
        <w:pStyle w:val="a5"/>
      </w:pPr>
      <w:r w:rsidRPr="00F333A3">
        <w:t>ПОДРУГА 1</w:t>
      </w:r>
    </w:p>
    <w:p w14:paraId="09866DBF" w14:textId="2B2576D6" w:rsidR="00B95CE2" w:rsidRPr="00F333A3" w:rsidRDefault="00B95CE2" w:rsidP="00B95CE2">
      <w:pPr>
        <w:pStyle w:val="a6"/>
      </w:pPr>
      <w:r>
        <w:t>Колхоз какой-то</w:t>
      </w:r>
      <w:r w:rsidRPr="00F333A3">
        <w:t>. Нельзя было красиво, где-нибудь на Бали расписаться?</w:t>
      </w:r>
    </w:p>
    <w:p w14:paraId="052CE413" w14:textId="77777777" w:rsidR="00B95CE2" w:rsidRPr="00F333A3" w:rsidRDefault="00B95CE2" w:rsidP="00B95CE2">
      <w:pPr>
        <w:rPr>
          <w:color w:val="FF0000"/>
        </w:rPr>
      </w:pPr>
    </w:p>
    <w:p w14:paraId="26365C69" w14:textId="096092FC" w:rsidR="00B95CE2" w:rsidRPr="00F333A3" w:rsidRDefault="00B95CE2" w:rsidP="00B95CE2">
      <w:pPr>
        <w:pStyle w:val="a5"/>
      </w:pPr>
      <w:r w:rsidRPr="00F333A3">
        <w:t xml:space="preserve">ПОДРУГА </w:t>
      </w:r>
      <w:r>
        <w:t>КАТЯ</w:t>
      </w:r>
    </w:p>
    <w:p w14:paraId="0E83E1C5" w14:textId="292B4B8D" w:rsidR="00B95CE2" w:rsidRPr="00F333A3" w:rsidRDefault="00B95CE2" w:rsidP="00B95CE2">
      <w:pPr>
        <w:pStyle w:val="a6"/>
      </w:pPr>
      <w:r w:rsidRPr="00F333A3">
        <w:t xml:space="preserve">А я </w:t>
      </w:r>
      <w:proofErr w:type="gramStart"/>
      <w:r w:rsidRPr="00F333A3">
        <w:t>прям</w:t>
      </w:r>
      <w:proofErr w:type="gramEnd"/>
      <w:r w:rsidRPr="00F333A3">
        <w:t xml:space="preserve"> в молодость окунулась, как меня мой выкупал. Только там потом драка была, и свидетеля порезали</w:t>
      </w:r>
      <w:r w:rsidR="00FB53E9">
        <w:t>---</w:t>
      </w:r>
    </w:p>
    <w:p w14:paraId="7478E9D3" w14:textId="77777777" w:rsidR="00B95CE2" w:rsidRPr="00F333A3" w:rsidRDefault="00B95CE2" w:rsidP="00B95CE2">
      <w:pPr>
        <w:rPr>
          <w:color w:val="FF0000"/>
        </w:rPr>
      </w:pPr>
    </w:p>
    <w:p w14:paraId="5DAF4ABF" w14:textId="77777777" w:rsidR="00B95CE2" w:rsidRPr="00F333A3" w:rsidRDefault="00B95CE2" w:rsidP="00B95CE2">
      <w:pPr>
        <w:pStyle w:val="a5"/>
      </w:pPr>
      <w:r w:rsidRPr="00F333A3">
        <w:t>ПОДРУГА 1</w:t>
      </w:r>
    </w:p>
    <w:p w14:paraId="28D36E69" w14:textId="2DDDA42F" w:rsidR="00B95CE2" w:rsidRDefault="00B95CE2" w:rsidP="00B95CE2">
      <w:pPr>
        <w:pStyle w:val="a6"/>
      </w:pPr>
      <w:r w:rsidRPr="00F333A3">
        <w:t>А через месяц твоего муженька на стрелке грохнули.</w:t>
      </w:r>
    </w:p>
    <w:p w14:paraId="65B7A20D" w14:textId="77777777" w:rsidR="00B95CE2" w:rsidRPr="00F333A3" w:rsidRDefault="00B95CE2" w:rsidP="00B95CE2">
      <w:pPr>
        <w:pStyle w:val="a5"/>
      </w:pPr>
      <w:r w:rsidRPr="00F333A3">
        <w:t xml:space="preserve">ПОДРУГА </w:t>
      </w:r>
      <w:r>
        <w:t>КАТЯ</w:t>
      </w:r>
    </w:p>
    <w:p w14:paraId="2AF074A5" w14:textId="36E492D0" w:rsidR="00B95CE2" w:rsidRDefault="00B95CE2" w:rsidP="00B95CE2">
      <w:pPr>
        <w:pStyle w:val="a6"/>
      </w:pPr>
      <w:r>
        <w:t>Зато мне бизнес достался.</w:t>
      </w:r>
    </w:p>
    <w:p w14:paraId="3DDE4291" w14:textId="3D910F85" w:rsidR="003B79DE" w:rsidRDefault="00B95CE2" w:rsidP="003B79DE">
      <w:pPr>
        <w:pStyle w:val="a7"/>
      </w:pPr>
      <w:r>
        <w:lastRenderedPageBreak/>
        <w:t xml:space="preserve">В этот момент </w:t>
      </w:r>
      <w:r w:rsidR="003B79DE">
        <w:t xml:space="preserve">ко входу в клуб подъезжает </w:t>
      </w:r>
      <w:proofErr w:type="gramStart"/>
      <w:r w:rsidR="003B79DE">
        <w:t>белый лимузин</w:t>
      </w:r>
      <w:proofErr w:type="gramEnd"/>
      <w:r w:rsidR="003B79DE">
        <w:t xml:space="preserve"> украшенный цветами</w:t>
      </w:r>
      <w:r w:rsidR="00FB53E9">
        <w:t xml:space="preserve">, </w:t>
      </w:r>
      <w:r w:rsidR="003B79DE">
        <w:t>большими обручальными кольцами и лентами. Шуруп открывает дверь,</w:t>
      </w:r>
      <w:r w:rsidR="000F6D9D">
        <w:t xml:space="preserve"> протягивает туфельку, Олеся быстро засовывает ногу, Шуруп</w:t>
      </w:r>
      <w:r w:rsidR="003B79DE">
        <w:t xml:space="preserve"> подаёт </w:t>
      </w:r>
      <w:r w:rsidR="000F6D9D">
        <w:t xml:space="preserve">ей </w:t>
      </w:r>
      <w:proofErr w:type="gramStart"/>
      <w:r w:rsidR="003B79DE">
        <w:t>руку</w:t>
      </w:r>
      <w:proofErr w:type="gramEnd"/>
      <w:r w:rsidR="000F6D9D">
        <w:t xml:space="preserve"> и она выходит из машины</w:t>
      </w:r>
      <w:r w:rsidR="003B79DE">
        <w:t>.</w:t>
      </w:r>
    </w:p>
    <w:p w14:paraId="27149E4F" w14:textId="08DCF761" w:rsidR="003B79DE" w:rsidRPr="00F333A3" w:rsidRDefault="003B79DE" w:rsidP="003B79DE">
      <w:pPr>
        <w:pStyle w:val="a7"/>
      </w:pPr>
      <w:r w:rsidRPr="00F333A3">
        <w:t>Гармонь затихает. Вжик включает лиричную музыку</w:t>
      </w:r>
      <w:r w:rsidR="00FB53E9">
        <w:t xml:space="preserve"> («Белый орёл»).</w:t>
      </w:r>
    </w:p>
    <w:p w14:paraId="5D0A1377" w14:textId="77777777" w:rsidR="003B79DE" w:rsidRPr="00F333A3" w:rsidRDefault="003B79DE" w:rsidP="003B79DE">
      <w:pPr>
        <w:rPr>
          <w:color w:val="FF0000"/>
        </w:rPr>
      </w:pPr>
    </w:p>
    <w:p w14:paraId="6699A31B" w14:textId="77777777" w:rsidR="003B79DE" w:rsidRPr="00F333A3" w:rsidRDefault="003B79DE" w:rsidP="003B79DE">
      <w:pPr>
        <w:pStyle w:val="a5"/>
      </w:pPr>
      <w:r w:rsidRPr="00F333A3">
        <w:t>ЧАК</w:t>
      </w:r>
    </w:p>
    <w:p w14:paraId="2F132BB6" w14:textId="77777777" w:rsidR="003B79DE" w:rsidRPr="00F333A3" w:rsidRDefault="003B79DE" w:rsidP="003B79DE">
      <w:pPr>
        <w:pStyle w:val="a8"/>
      </w:pPr>
      <w:r w:rsidRPr="00F333A3">
        <w:t>(глаза у него увлажняются, восхищённо)</w:t>
      </w:r>
    </w:p>
    <w:p w14:paraId="0D80A3FC" w14:textId="77777777" w:rsidR="003B79DE" w:rsidRPr="00F333A3" w:rsidRDefault="003B79DE" w:rsidP="003B79DE">
      <w:pPr>
        <w:pStyle w:val="a6"/>
      </w:pPr>
      <w:r w:rsidRPr="00F333A3">
        <w:t>Ты…ты…</w:t>
      </w:r>
    </w:p>
    <w:p w14:paraId="1B1FBD3C" w14:textId="77777777" w:rsidR="003B79DE" w:rsidRPr="00F333A3" w:rsidRDefault="003B79DE" w:rsidP="003B79DE">
      <w:pPr>
        <w:rPr>
          <w:color w:val="FF0000"/>
        </w:rPr>
      </w:pPr>
    </w:p>
    <w:p w14:paraId="2BAB739A" w14:textId="437F0BDB" w:rsidR="003B79DE" w:rsidRDefault="003B79DE" w:rsidP="003B79DE">
      <w:pPr>
        <w:pStyle w:val="a7"/>
      </w:pPr>
      <w:r w:rsidRPr="00F333A3">
        <w:t>Чак подходит к Олесе, целует её</w:t>
      </w:r>
      <w:r>
        <w:t>, Шуруп первый</w:t>
      </w:r>
      <w:r w:rsidR="00E30B62">
        <w:t xml:space="preserve">, </w:t>
      </w:r>
      <w:r>
        <w:t>а за ним все остальные начинают скандировать: «Горько! Горько! Горько! Горько!»</w:t>
      </w:r>
    </w:p>
    <w:p w14:paraId="29FC8204" w14:textId="77777777" w:rsidR="003B79DE" w:rsidRPr="003B79DE" w:rsidRDefault="003B79DE" w:rsidP="003B79DE">
      <w:pPr>
        <w:pStyle w:val="a5"/>
        <w:rPr>
          <w:lang w:eastAsia="ar-SA"/>
        </w:rPr>
      </w:pPr>
    </w:p>
    <w:p w14:paraId="4CCAC4A1" w14:textId="77777777" w:rsidR="003B79DE" w:rsidRDefault="003B79DE" w:rsidP="003B79DE">
      <w:pPr>
        <w:pStyle w:val="a7"/>
      </w:pPr>
      <w:r w:rsidRPr="003B79DE">
        <w:rPr>
          <w:b/>
          <w:bCs/>
        </w:rPr>
        <w:t>Камера облетает их, меняется свет</w:t>
      </w:r>
      <w:r>
        <w:t xml:space="preserve"> </w:t>
      </w:r>
    </w:p>
    <w:p w14:paraId="2D9AA90D" w14:textId="360F7236" w:rsidR="003B79DE" w:rsidRDefault="003B79DE" w:rsidP="003B79DE">
      <w:pPr>
        <w:pStyle w:val="a7"/>
      </w:pPr>
    </w:p>
    <w:p w14:paraId="099D4249" w14:textId="74D58C96" w:rsidR="003B79DE" w:rsidRPr="003B79DE" w:rsidRDefault="003B79DE" w:rsidP="003B79DE">
      <w:pPr>
        <w:pStyle w:val="SCENEHEADING"/>
      </w:pPr>
      <w:proofErr w:type="gramStart"/>
      <w:r>
        <w:t>17</w:t>
      </w:r>
      <w:r w:rsidRPr="007C1A64">
        <w:t>-</w:t>
      </w:r>
      <w:r>
        <w:t>2</w:t>
      </w:r>
      <w:proofErr w:type="gramEnd"/>
      <w:r w:rsidRPr="007C1A64">
        <w:t xml:space="preserve">. </w:t>
      </w:r>
      <w:r>
        <w:t xml:space="preserve">ИНТ. СТЕНДАП КЛУБ. </w:t>
      </w:r>
      <w:r w:rsidR="004B2F58">
        <w:t>ВЕЧЕР.</w:t>
      </w:r>
    </w:p>
    <w:p w14:paraId="0262C4C9" w14:textId="50DC7732" w:rsidR="003B79DE" w:rsidRDefault="003B79DE" w:rsidP="003B79DE">
      <w:pPr>
        <w:pStyle w:val="a7"/>
      </w:pPr>
      <w:r>
        <w:t>----и мы уже внутри клуба, Олеся и Чак всё так же целуются, стоя за свадебным столом</w:t>
      </w:r>
      <w:r w:rsidR="002107C5">
        <w:t xml:space="preserve">, </w:t>
      </w:r>
      <w:r>
        <w:t>а гости продолжают кричать «Горько!»</w:t>
      </w:r>
    </w:p>
    <w:p w14:paraId="7120B9A3" w14:textId="77777777" w:rsidR="00A31C2C" w:rsidRDefault="00A31C2C" w:rsidP="003B79DE">
      <w:pPr>
        <w:pStyle w:val="a7"/>
      </w:pPr>
    </w:p>
    <w:p w14:paraId="47EE77E7" w14:textId="0D4026E4" w:rsidR="003B79DE" w:rsidRDefault="003B79DE" w:rsidP="003B79DE">
      <w:pPr>
        <w:pStyle w:val="a7"/>
      </w:pPr>
      <w:r>
        <w:t>Все хлопают, выпивают.</w:t>
      </w:r>
    </w:p>
    <w:p w14:paraId="7B955E20" w14:textId="529C0174" w:rsidR="003D724E" w:rsidRDefault="003D724E" w:rsidP="003D724E">
      <w:pPr>
        <w:pStyle w:val="a5"/>
        <w:rPr>
          <w:lang w:eastAsia="ar-SA"/>
        </w:rPr>
      </w:pPr>
      <w:r>
        <w:rPr>
          <w:lang w:eastAsia="ar-SA"/>
        </w:rPr>
        <w:t>СТЭЛЛА</w:t>
      </w:r>
    </w:p>
    <w:p w14:paraId="45F0A80A" w14:textId="0AD20F83" w:rsidR="003D724E" w:rsidRDefault="003D724E" w:rsidP="003D724E">
      <w:pPr>
        <w:pStyle w:val="a6"/>
      </w:pPr>
      <w:r>
        <w:t>Я, я хочу поздравить! Шуруп, дай микрофон!</w:t>
      </w:r>
    </w:p>
    <w:p w14:paraId="37A9C598" w14:textId="2953B867" w:rsidR="003D724E" w:rsidRDefault="003D724E" w:rsidP="003D724E">
      <w:pPr>
        <w:pStyle w:val="a5"/>
        <w:rPr>
          <w:lang w:eastAsia="ar-SA"/>
        </w:rPr>
      </w:pPr>
      <w:r>
        <w:rPr>
          <w:lang w:eastAsia="ar-SA"/>
        </w:rPr>
        <w:t>ЧАК</w:t>
      </w:r>
    </w:p>
    <w:p w14:paraId="0BD608D5" w14:textId="136ABCFE" w:rsidR="003D724E" w:rsidRDefault="003D724E" w:rsidP="003D724E">
      <w:pPr>
        <w:pStyle w:val="a8"/>
      </w:pPr>
      <w:r>
        <w:t>(Олесе)</w:t>
      </w:r>
    </w:p>
    <w:p w14:paraId="52271041" w14:textId="7F554EED" w:rsidR="003D724E" w:rsidRDefault="003D724E" w:rsidP="003D724E">
      <w:pPr>
        <w:pStyle w:val="a6"/>
      </w:pPr>
      <w:r>
        <w:t>Э</w:t>
      </w:r>
      <w:r w:rsidRPr="009E0A3D">
        <w:t xml:space="preserve">то </w:t>
      </w:r>
      <w:proofErr w:type="spellStart"/>
      <w:r w:rsidRPr="009E0A3D">
        <w:t>Стэллка</w:t>
      </w:r>
      <w:proofErr w:type="spellEnd"/>
      <w:r w:rsidRPr="009E0A3D">
        <w:t xml:space="preserve">, наша </w:t>
      </w:r>
      <w:r>
        <w:t>подруга.</w:t>
      </w:r>
      <w:r w:rsidRPr="009E0A3D">
        <w:t xml:space="preserve"> </w:t>
      </w:r>
      <w:r>
        <w:t>Она проститутка, но ты не думай, она нам не даёт.</w:t>
      </w:r>
    </w:p>
    <w:p w14:paraId="2B84DC33" w14:textId="33AA941C" w:rsidR="003D724E" w:rsidRDefault="003D724E" w:rsidP="003D724E">
      <w:pPr>
        <w:pStyle w:val="a5"/>
        <w:rPr>
          <w:lang w:eastAsia="ar-SA"/>
        </w:rPr>
      </w:pPr>
      <w:r>
        <w:rPr>
          <w:lang w:eastAsia="ar-SA"/>
        </w:rPr>
        <w:t>ОЛЕСЯ</w:t>
      </w:r>
    </w:p>
    <w:p w14:paraId="3200B7F6" w14:textId="5E5D233A" w:rsidR="003D724E" w:rsidRDefault="003D724E" w:rsidP="003D724E">
      <w:pPr>
        <w:pStyle w:val="a6"/>
      </w:pPr>
      <w:r>
        <w:t>Хорошая у вас подруга.</w:t>
      </w:r>
    </w:p>
    <w:p w14:paraId="1BD5350D" w14:textId="77777777" w:rsidR="003D724E" w:rsidRDefault="003D724E" w:rsidP="003D724E">
      <w:pPr>
        <w:pStyle w:val="a5"/>
        <w:rPr>
          <w:lang w:eastAsia="ar-SA"/>
        </w:rPr>
      </w:pPr>
      <w:r>
        <w:rPr>
          <w:lang w:eastAsia="ar-SA"/>
        </w:rPr>
        <w:t>ЧАК</w:t>
      </w:r>
    </w:p>
    <w:p w14:paraId="361D4462" w14:textId="74867BAE" w:rsidR="003D724E" w:rsidRDefault="003D724E" w:rsidP="003D724E">
      <w:pPr>
        <w:pStyle w:val="a6"/>
      </w:pPr>
      <w:r>
        <w:t>В смысле мы и не просили.</w:t>
      </w:r>
    </w:p>
    <w:p w14:paraId="1737782B" w14:textId="2ECF6F92" w:rsidR="003D724E" w:rsidRDefault="003D724E" w:rsidP="003D724E">
      <w:pPr>
        <w:pStyle w:val="a5"/>
        <w:rPr>
          <w:lang w:eastAsia="ar-SA"/>
        </w:rPr>
      </w:pPr>
      <w:r>
        <w:rPr>
          <w:lang w:eastAsia="ar-SA"/>
        </w:rPr>
        <w:t>ОЛЕСЯ</w:t>
      </w:r>
    </w:p>
    <w:p w14:paraId="66F801E3" w14:textId="34D58F68" w:rsidR="003D724E" w:rsidRDefault="003D724E" w:rsidP="003D724E">
      <w:pPr>
        <w:pStyle w:val="a6"/>
      </w:pPr>
      <w:r>
        <w:t>Я поняла.</w:t>
      </w:r>
    </w:p>
    <w:p w14:paraId="7FEB653D" w14:textId="25D1A750" w:rsidR="002107C5" w:rsidRDefault="002107C5" w:rsidP="002107C5">
      <w:pPr>
        <w:pStyle w:val="a5"/>
        <w:rPr>
          <w:lang w:eastAsia="ar-SA"/>
        </w:rPr>
      </w:pPr>
      <w:r>
        <w:rPr>
          <w:lang w:eastAsia="ar-SA"/>
        </w:rPr>
        <w:t>ЧАК</w:t>
      </w:r>
    </w:p>
    <w:p w14:paraId="770C7C34" w14:textId="3D949F60" w:rsidR="002107C5" w:rsidRPr="003D724E" w:rsidRDefault="002107C5" w:rsidP="003D724E">
      <w:pPr>
        <w:pStyle w:val="a6"/>
      </w:pPr>
      <w:r>
        <w:t>Блин.</w:t>
      </w:r>
    </w:p>
    <w:p w14:paraId="0CA2DC21" w14:textId="003A1F11" w:rsidR="003B79DE" w:rsidRPr="00190477" w:rsidRDefault="003D724E" w:rsidP="003B79DE">
      <w:pPr>
        <w:pStyle w:val="a5"/>
        <w:rPr>
          <w:lang w:eastAsia="ar-SA"/>
        </w:rPr>
      </w:pPr>
      <w:r>
        <w:rPr>
          <w:lang w:eastAsia="ar-SA"/>
        </w:rPr>
        <w:t>СТЭЛЛА</w:t>
      </w:r>
    </w:p>
    <w:p w14:paraId="50C679F6" w14:textId="092C84AC" w:rsidR="003D724E" w:rsidRPr="003D724E" w:rsidRDefault="003D724E" w:rsidP="003D724E">
      <w:pPr>
        <w:pStyle w:val="a6"/>
      </w:pPr>
      <w:r>
        <w:t>Чак и Олеся! Поздравляю от души!</w:t>
      </w:r>
      <w:r w:rsidR="00D7184E">
        <w:t xml:space="preserve"> Я вообще с вас в </w:t>
      </w:r>
      <w:proofErr w:type="gramStart"/>
      <w:r w:rsidR="00D7184E">
        <w:t>шоке конечно</w:t>
      </w:r>
      <w:proofErr w:type="gramEnd"/>
      <w:r w:rsidR="00D7184E">
        <w:t xml:space="preserve">, чисто, как в американском кино!  Двадцать </w:t>
      </w:r>
      <w:r w:rsidR="00D7184E">
        <w:lastRenderedPageBreak/>
        <w:t>лет любили друг другу! Это ж просто улёт!</w:t>
      </w:r>
    </w:p>
    <w:p w14:paraId="41BE5EC7" w14:textId="77777777" w:rsidR="00D7184E" w:rsidRDefault="00D7184E" w:rsidP="003B79DE">
      <w:pPr>
        <w:pStyle w:val="a7"/>
      </w:pPr>
      <w:r>
        <w:t xml:space="preserve">У </w:t>
      </w:r>
      <w:proofErr w:type="spellStart"/>
      <w:r>
        <w:t>Стэллы</w:t>
      </w:r>
      <w:proofErr w:type="spellEnd"/>
      <w:r>
        <w:t xml:space="preserve"> на глазах слёзы, она идёт к Чаку и Олесе, обнимает обоих, плача. Протягивает им четыре увесистых котлеты с долларами.</w:t>
      </w:r>
    </w:p>
    <w:p w14:paraId="190415FE" w14:textId="73573734" w:rsidR="00D7184E" w:rsidRDefault="00D7184E" w:rsidP="00D7184E">
      <w:pPr>
        <w:pStyle w:val="a5"/>
        <w:rPr>
          <w:lang w:eastAsia="ar-SA"/>
        </w:rPr>
      </w:pPr>
      <w:r>
        <w:rPr>
          <w:lang w:eastAsia="ar-SA"/>
        </w:rPr>
        <w:t>ЧАК</w:t>
      </w:r>
    </w:p>
    <w:p w14:paraId="73EDC438" w14:textId="7A3681D8" w:rsidR="00D7184E" w:rsidRDefault="00D7184E" w:rsidP="00D7184E">
      <w:pPr>
        <w:pStyle w:val="a6"/>
      </w:pPr>
      <w:r>
        <w:t xml:space="preserve">Фига се ты, </w:t>
      </w:r>
      <w:proofErr w:type="spellStart"/>
      <w:r>
        <w:t>Стэллка</w:t>
      </w:r>
      <w:proofErr w:type="spellEnd"/>
      <w:r>
        <w:t>, поднялась!</w:t>
      </w:r>
    </w:p>
    <w:p w14:paraId="1B7C6917" w14:textId="4C232870" w:rsidR="00D7184E" w:rsidRDefault="00D7184E" w:rsidP="00D7184E">
      <w:pPr>
        <w:pStyle w:val="a5"/>
        <w:rPr>
          <w:lang w:eastAsia="ar-SA"/>
        </w:rPr>
      </w:pPr>
      <w:r>
        <w:rPr>
          <w:lang w:eastAsia="ar-SA"/>
        </w:rPr>
        <w:t>СТЭЛЛА</w:t>
      </w:r>
    </w:p>
    <w:p w14:paraId="7BD32055" w14:textId="51752FF3" w:rsidR="00D7184E" w:rsidRDefault="00D7184E" w:rsidP="00D7184E">
      <w:pPr>
        <w:pStyle w:val="a6"/>
      </w:pPr>
      <w:r>
        <w:t xml:space="preserve">Я элитная путана, </w:t>
      </w:r>
      <w:r w:rsidR="00E30B62">
        <w:t>я ж говорила</w:t>
      </w:r>
      <w:r>
        <w:t>.</w:t>
      </w:r>
    </w:p>
    <w:p w14:paraId="5AF6AC41" w14:textId="58FB6B10" w:rsidR="00D7184E" w:rsidRPr="00A41FEA" w:rsidRDefault="00D7184E" w:rsidP="002107C5">
      <w:pPr>
        <w:pStyle w:val="a6"/>
      </w:pPr>
      <w:r>
        <w:t>Это тебе на первое время</w:t>
      </w:r>
      <w:r w:rsidR="002107C5">
        <w:t xml:space="preserve"> -</w:t>
      </w:r>
      <w:r>
        <w:t xml:space="preserve"> такую красотку содержать, знаешь</w:t>
      </w:r>
      <w:r w:rsidR="002107C5">
        <w:t>,</w:t>
      </w:r>
      <w:r>
        <w:t xml:space="preserve"> не </w:t>
      </w:r>
      <w:r w:rsidR="00A31C2C">
        <w:t>дешево</w:t>
      </w:r>
      <w:r>
        <w:t>.</w:t>
      </w:r>
    </w:p>
    <w:p w14:paraId="292B0730" w14:textId="27466504" w:rsidR="002107C5" w:rsidRDefault="002107C5" w:rsidP="002107C5">
      <w:pPr>
        <w:pStyle w:val="a7"/>
      </w:pPr>
      <w:r>
        <w:t xml:space="preserve">Олеся улыбается, Чак крепко обнимает </w:t>
      </w:r>
      <w:proofErr w:type="spellStart"/>
      <w:r>
        <w:t>Стэллу</w:t>
      </w:r>
      <w:proofErr w:type="spellEnd"/>
      <w:r>
        <w:t>.</w:t>
      </w:r>
    </w:p>
    <w:p w14:paraId="529E07F8" w14:textId="172BC642" w:rsidR="00765A08" w:rsidRDefault="00765A08" w:rsidP="00765A08">
      <w:pPr>
        <w:pStyle w:val="a5"/>
        <w:rPr>
          <w:lang w:eastAsia="ar-SA"/>
        </w:rPr>
      </w:pPr>
      <w:r>
        <w:rPr>
          <w:lang w:eastAsia="ar-SA"/>
        </w:rPr>
        <w:t>Даша</w:t>
      </w:r>
    </w:p>
    <w:p w14:paraId="056180D0" w14:textId="33C6C1E5" w:rsidR="00765A08" w:rsidRDefault="00765A08" w:rsidP="00765A08">
      <w:pPr>
        <w:pStyle w:val="a6"/>
      </w:pPr>
      <w:r>
        <w:t>Кого она обслуживает, что у неё столько денег?</w:t>
      </w:r>
    </w:p>
    <w:p w14:paraId="6B09384B" w14:textId="13F2A9BE" w:rsidR="00765A08" w:rsidRDefault="00765A08" w:rsidP="00765A08">
      <w:pPr>
        <w:pStyle w:val="a5"/>
        <w:rPr>
          <w:lang w:eastAsia="ar-SA"/>
        </w:rPr>
      </w:pPr>
      <w:r>
        <w:rPr>
          <w:lang w:eastAsia="ar-SA"/>
        </w:rPr>
        <w:t>ФИЛ</w:t>
      </w:r>
    </w:p>
    <w:p w14:paraId="5F66A20F" w14:textId="3AE0BBC9" w:rsidR="00765A08" w:rsidRPr="00533498" w:rsidRDefault="00533498" w:rsidP="00765A08">
      <w:pPr>
        <w:pStyle w:val="a6"/>
      </w:pPr>
      <w:r>
        <w:t>Сказал бы «авторитетов», но их больше нет.</w:t>
      </w:r>
    </w:p>
    <w:p w14:paraId="56B2DFF4" w14:textId="77777777" w:rsidR="00765A08" w:rsidRDefault="00765A08" w:rsidP="003B79DE">
      <w:pPr>
        <w:pStyle w:val="a7"/>
      </w:pPr>
    </w:p>
    <w:p w14:paraId="503AA4D9" w14:textId="23001F06" w:rsidR="003B79DE" w:rsidRDefault="003B79DE" w:rsidP="003B79DE">
      <w:pPr>
        <w:pStyle w:val="a7"/>
      </w:pPr>
      <w:r>
        <w:t>С большим букетом к столу молодожёнов подходит ПЕТЯ. Чак в шоке, смотрит на Олесю.</w:t>
      </w:r>
    </w:p>
    <w:p w14:paraId="74D308B2" w14:textId="77777777" w:rsidR="003B79DE" w:rsidRDefault="003B79DE" w:rsidP="003B79DE"/>
    <w:p w14:paraId="5F019C22" w14:textId="77777777" w:rsidR="003B79DE" w:rsidRDefault="003B79DE" w:rsidP="003B79DE">
      <w:pPr>
        <w:pStyle w:val="a5"/>
      </w:pPr>
      <w:r>
        <w:t>ЧАК</w:t>
      </w:r>
    </w:p>
    <w:p w14:paraId="5BCFADC6" w14:textId="1B5A1EBF" w:rsidR="003B79DE" w:rsidRDefault="003B79DE" w:rsidP="003B79DE">
      <w:pPr>
        <w:pStyle w:val="a6"/>
      </w:pPr>
      <w:r>
        <w:t xml:space="preserve">А он </w:t>
      </w:r>
      <w:proofErr w:type="spellStart"/>
      <w:r>
        <w:t>чё</w:t>
      </w:r>
      <w:proofErr w:type="spellEnd"/>
      <w:r>
        <w:t xml:space="preserve"> тут забыл?</w:t>
      </w:r>
    </w:p>
    <w:p w14:paraId="494A7493" w14:textId="77777777" w:rsidR="003B79DE" w:rsidRDefault="003B79DE" w:rsidP="003B79DE"/>
    <w:p w14:paraId="4866F79B" w14:textId="77777777" w:rsidR="003B79DE" w:rsidRDefault="003B79DE" w:rsidP="003B79DE">
      <w:pPr>
        <w:pStyle w:val="a5"/>
      </w:pPr>
      <w:r>
        <w:t>ОЛЕСЯ</w:t>
      </w:r>
    </w:p>
    <w:p w14:paraId="3135C4BC" w14:textId="77777777" w:rsidR="003B79DE" w:rsidRDefault="003B79DE" w:rsidP="003B79DE">
      <w:pPr>
        <w:pStyle w:val="a6"/>
      </w:pPr>
      <w:r>
        <w:t>Ну как-то неудобно было не пригласить. Всё-таки работаем вместе.</w:t>
      </w:r>
    </w:p>
    <w:p w14:paraId="76C92873" w14:textId="77777777" w:rsidR="003B79DE" w:rsidRDefault="003B79DE" w:rsidP="003B79DE"/>
    <w:p w14:paraId="1E21C0E9" w14:textId="77777777" w:rsidR="003B79DE" w:rsidRDefault="003B79DE" w:rsidP="003B79DE">
      <w:pPr>
        <w:pStyle w:val="a5"/>
      </w:pPr>
      <w:r>
        <w:t>ПЁТР</w:t>
      </w:r>
    </w:p>
    <w:p w14:paraId="0FF26B50" w14:textId="77777777" w:rsidR="003B79DE" w:rsidRDefault="003B79DE" w:rsidP="003B79DE">
      <w:pPr>
        <w:pStyle w:val="a6"/>
      </w:pPr>
      <w:r>
        <w:t>Здравствуй, Олеся. Держи, это тебе, поздравляю. Будь счастлива.</w:t>
      </w:r>
    </w:p>
    <w:p w14:paraId="620B862C" w14:textId="77777777" w:rsidR="003B79DE" w:rsidRDefault="003B79DE" w:rsidP="003B79DE"/>
    <w:p w14:paraId="6F2722F8" w14:textId="77777777" w:rsidR="003B79DE" w:rsidRDefault="003B79DE" w:rsidP="003B79DE">
      <w:pPr>
        <w:pStyle w:val="a7"/>
      </w:pPr>
      <w:r>
        <w:t>Петя протягивает руку Чаку.</w:t>
      </w:r>
    </w:p>
    <w:p w14:paraId="4B756DE4" w14:textId="77777777" w:rsidR="003B79DE" w:rsidRDefault="003B79DE" w:rsidP="003B79DE"/>
    <w:p w14:paraId="7305AFF2" w14:textId="77777777" w:rsidR="003B79DE" w:rsidRDefault="003B79DE" w:rsidP="003B79DE">
      <w:pPr>
        <w:pStyle w:val="a5"/>
      </w:pPr>
      <w:r>
        <w:t>ПЁТР</w:t>
      </w:r>
    </w:p>
    <w:p w14:paraId="3C3BDB3D" w14:textId="079A4146" w:rsidR="003B79DE" w:rsidRDefault="003B79DE" w:rsidP="003B79DE">
      <w:pPr>
        <w:pStyle w:val="a6"/>
      </w:pPr>
      <w:r>
        <w:t xml:space="preserve">Поздравляю вас, Сергей. Ваша </w:t>
      </w:r>
      <w:r w:rsidR="0022369C">
        <w:t>взяла</w:t>
      </w:r>
      <w:r>
        <w:t>.</w:t>
      </w:r>
    </w:p>
    <w:p w14:paraId="5F56849B" w14:textId="77777777" w:rsidR="003B79DE" w:rsidRDefault="003B79DE" w:rsidP="003B79DE"/>
    <w:p w14:paraId="152A1929" w14:textId="77777777" w:rsidR="003B79DE" w:rsidRDefault="003B79DE" w:rsidP="003B79DE">
      <w:pPr>
        <w:pStyle w:val="a7"/>
      </w:pPr>
      <w:r>
        <w:t>Чак жмёт ему руку.</w:t>
      </w:r>
    </w:p>
    <w:p w14:paraId="0B13EE20" w14:textId="77777777" w:rsidR="003B79DE" w:rsidRDefault="003B79DE" w:rsidP="003B79DE"/>
    <w:p w14:paraId="16A2E5E5" w14:textId="77777777" w:rsidR="003B79DE" w:rsidRDefault="003B79DE" w:rsidP="003B79DE">
      <w:pPr>
        <w:pStyle w:val="a5"/>
      </w:pPr>
      <w:r>
        <w:t>ЧАК</w:t>
      </w:r>
    </w:p>
    <w:p w14:paraId="025A3260" w14:textId="6581B912" w:rsidR="003B79DE" w:rsidRDefault="003B79DE" w:rsidP="003B79DE">
      <w:pPr>
        <w:pStyle w:val="a6"/>
      </w:pPr>
      <w:r>
        <w:t xml:space="preserve">Извини, </w:t>
      </w:r>
      <w:proofErr w:type="spellStart"/>
      <w:r>
        <w:t>Петруччо</w:t>
      </w:r>
      <w:proofErr w:type="spellEnd"/>
      <w:r>
        <w:t>! Нужно биться за своё, чтоб снимать с неё бельё! Присаживайся…</w:t>
      </w:r>
    </w:p>
    <w:p w14:paraId="3CA5E4AB" w14:textId="4E432A10" w:rsidR="003B79DE" w:rsidRDefault="003B79DE" w:rsidP="003B79DE">
      <w:pPr>
        <w:pStyle w:val="a7"/>
      </w:pPr>
      <w:r>
        <w:t>Петя уходит за стол к гостям.</w:t>
      </w:r>
    </w:p>
    <w:p w14:paraId="01B19849" w14:textId="26423E87" w:rsidR="003B79DE" w:rsidRDefault="003B79DE" w:rsidP="003B79DE">
      <w:pPr>
        <w:pStyle w:val="a5"/>
        <w:rPr>
          <w:lang w:eastAsia="ar-SA"/>
        </w:rPr>
      </w:pPr>
      <w:r>
        <w:rPr>
          <w:lang w:eastAsia="ar-SA"/>
        </w:rPr>
        <w:t>ШУРУП</w:t>
      </w:r>
    </w:p>
    <w:p w14:paraId="3DF32C4E" w14:textId="77777777" w:rsidR="003B79DE" w:rsidRDefault="003B79DE" w:rsidP="003B79DE">
      <w:pPr>
        <w:pStyle w:val="a6"/>
      </w:pPr>
      <w:r>
        <w:t>Рюмку водки накатить –</w:t>
      </w:r>
    </w:p>
    <w:p w14:paraId="34F78427" w14:textId="77777777" w:rsidR="003B79DE" w:rsidRDefault="003B79DE" w:rsidP="003B79DE">
      <w:pPr>
        <w:pStyle w:val="a6"/>
      </w:pPr>
      <w:r>
        <w:t xml:space="preserve">сильно </w:t>
      </w:r>
      <w:proofErr w:type="gramStart"/>
      <w:r>
        <w:t>прям</w:t>
      </w:r>
      <w:proofErr w:type="gramEnd"/>
      <w:r>
        <w:t xml:space="preserve"> охота!</w:t>
      </w:r>
    </w:p>
    <w:p w14:paraId="1695A184" w14:textId="77777777" w:rsidR="003B79DE" w:rsidRDefault="003B79DE" w:rsidP="003B79DE">
      <w:pPr>
        <w:pStyle w:val="a6"/>
      </w:pPr>
      <w:r>
        <w:t>Но придётся потерпеть,</w:t>
      </w:r>
    </w:p>
    <w:p w14:paraId="0561F429" w14:textId="77777777" w:rsidR="003B79DE" w:rsidRDefault="003B79DE" w:rsidP="003B79DE">
      <w:pPr>
        <w:pStyle w:val="a6"/>
      </w:pPr>
      <w:r>
        <w:t>простите уж работа!</w:t>
      </w:r>
    </w:p>
    <w:p w14:paraId="19E08D02" w14:textId="77777777" w:rsidR="003B79DE" w:rsidRDefault="003B79DE" w:rsidP="003B79DE">
      <w:pPr>
        <w:pStyle w:val="a6"/>
      </w:pPr>
      <w:r>
        <w:t>Сейчас серьёзно будет всё,</w:t>
      </w:r>
    </w:p>
    <w:p w14:paraId="568E3D79" w14:textId="77777777" w:rsidR="003B79DE" w:rsidRDefault="003B79DE" w:rsidP="003B79DE">
      <w:pPr>
        <w:pStyle w:val="a6"/>
      </w:pPr>
      <w:r>
        <w:t>не надо нам ха-ха!</w:t>
      </w:r>
    </w:p>
    <w:p w14:paraId="29D92A31" w14:textId="77777777" w:rsidR="003B79DE" w:rsidRDefault="003B79DE" w:rsidP="003B79DE">
      <w:pPr>
        <w:pStyle w:val="a6"/>
      </w:pPr>
      <w:r>
        <w:t>Просто пару слов нам скажет</w:t>
      </w:r>
    </w:p>
    <w:p w14:paraId="0B346E79" w14:textId="77777777" w:rsidR="003B79DE" w:rsidRDefault="003B79DE" w:rsidP="003B79DE">
      <w:pPr>
        <w:pStyle w:val="a6"/>
      </w:pPr>
      <w:r>
        <w:t>мама жениха!</w:t>
      </w:r>
    </w:p>
    <w:p w14:paraId="56657E1C" w14:textId="77CAE318" w:rsidR="003B79DE" w:rsidRDefault="003B79DE" w:rsidP="003B79DE">
      <w:pPr>
        <w:pStyle w:val="a6"/>
      </w:pPr>
    </w:p>
    <w:p w14:paraId="1AE16B89" w14:textId="092D4B66" w:rsidR="003B79DE" w:rsidRDefault="003B79DE" w:rsidP="003B79DE">
      <w:pPr>
        <w:pStyle w:val="a7"/>
      </w:pPr>
      <w:r>
        <w:t xml:space="preserve">Мама Чака встаёт, </w:t>
      </w:r>
      <w:r w:rsidR="0022369C">
        <w:t>Шуруп</w:t>
      </w:r>
      <w:r>
        <w:t xml:space="preserve"> даёт ей микрофон. Чак и Олеся встали, улыбаются.</w:t>
      </w:r>
    </w:p>
    <w:p w14:paraId="54E734B2" w14:textId="77777777" w:rsidR="003B79DE" w:rsidRDefault="003B79DE" w:rsidP="003B79DE"/>
    <w:p w14:paraId="44DD66E8" w14:textId="77777777" w:rsidR="003B79DE" w:rsidRDefault="003B79DE" w:rsidP="003B79DE">
      <w:pPr>
        <w:pStyle w:val="a5"/>
      </w:pPr>
      <w:r>
        <w:t>ОЛЕСЯ</w:t>
      </w:r>
    </w:p>
    <w:p w14:paraId="7CC1AEBD" w14:textId="77777777" w:rsidR="003B79DE" w:rsidRDefault="003B79DE" w:rsidP="003B79DE">
      <w:pPr>
        <w:pStyle w:val="a8"/>
      </w:pPr>
      <w:r>
        <w:t>(шепчет)</w:t>
      </w:r>
    </w:p>
    <w:p w14:paraId="2D598E69" w14:textId="27A40981" w:rsidR="003B79DE" w:rsidRDefault="003B79DE" w:rsidP="003B79DE">
      <w:pPr>
        <w:pStyle w:val="a6"/>
      </w:pPr>
      <w:r>
        <w:t>Надо было всё-таки ведущего нанять.</w:t>
      </w:r>
    </w:p>
    <w:p w14:paraId="2DE034C8" w14:textId="77777777" w:rsidR="003B79DE" w:rsidRPr="003B79DE" w:rsidRDefault="003B79DE" w:rsidP="003B79DE">
      <w:pPr>
        <w:pStyle w:val="a5"/>
      </w:pPr>
      <w:r w:rsidRPr="003B79DE">
        <w:t>ЧАК</w:t>
      </w:r>
    </w:p>
    <w:p w14:paraId="5B0D7221" w14:textId="6EA75826" w:rsidR="003B79DE" w:rsidRDefault="003B79DE" w:rsidP="003B79DE">
      <w:pPr>
        <w:pStyle w:val="a6"/>
      </w:pPr>
      <w:r>
        <w:t xml:space="preserve">А </w:t>
      </w:r>
      <w:proofErr w:type="spellStart"/>
      <w:r>
        <w:t>чё</w:t>
      </w:r>
      <w:proofErr w:type="spellEnd"/>
      <w:r>
        <w:t xml:space="preserve"> тебе Шуруп не нравится</w:t>
      </w:r>
      <w:r w:rsidR="00C92F3E">
        <w:t>?</w:t>
      </w:r>
      <w:r>
        <w:t xml:space="preserve"> Вес</w:t>
      </w:r>
      <w:r w:rsidR="00C92F3E">
        <w:t>е</w:t>
      </w:r>
      <w:r>
        <w:t>ло</w:t>
      </w:r>
      <w:r w:rsidR="00C92F3E">
        <w:t xml:space="preserve"> же.</w:t>
      </w:r>
    </w:p>
    <w:p w14:paraId="40F98905" w14:textId="77777777" w:rsidR="003B79DE" w:rsidRDefault="003B79DE" w:rsidP="003B79DE">
      <w:pPr>
        <w:pStyle w:val="a5"/>
      </w:pPr>
      <w:r>
        <w:t>МАМА ЧАКА</w:t>
      </w:r>
    </w:p>
    <w:p w14:paraId="400A69F8" w14:textId="77777777" w:rsidR="003B79DE" w:rsidRDefault="003B79DE" w:rsidP="003B79DE">
      <w:pPr>
        <w:pStyle w:val="a6"/>
      </w:pPr>
      <w:r>
        <w:t>Дорогие мои Серёжа и Олеся! Думала, уже не доживу до этой свадьбы. Ну, раз, звёзды сошлись… Серёжа всегда любил мои стихи, поэтому я тут утром пару строк накидала, послушайте, пожалуйста…</w:t>
      </w:r>
    </w:p>
    <w:p w14:paraId="6A90312C" w14:textId="77777777" w:rsidR="003B79DE" w:rsidRDefault="003B79DE" w:rsidP="003B79DE"/>
    <w:p w14:paraId="38BB5C45" w14:textId="77777777" w:rsidR="003B79DE" w:rsidRDefault="003B79DE" w:rsidP="003B79DE">
      <w:pPr>
        <w:pStyle w:val="a7"/>
      </w:pPr>
      <w:r>
        <w:t>Читает с выражением.</w:t>
      </w:r>
    </w:p>
    <w:p w14:paraId="06CFA381" w14:textId="77777777" w:rsidR="003B79DE" w:rsidRDefault="003B79DE" w:rsidP="003B79DE"/>
    <w:p w14:paraId="66C03692" w14:textId="77777777" w:rsidR="003B79DE" w:rsidRDefault="003B79DE" w:rsidP="003B79DE">
      <w:pPr>
        <w:pStyle w:val="a5"/>
      </w:pPr>
      <w:r>
        <w:t>МАМА ЧАКА</w:t>
      </w:r>
    </w:p>
    <w:p w14:paraId="76FA6D68" w14:textId="77777777" w:rsidR="003B79DE" w:rsidRDefault="003B79DE" w:rsidP="003B79DE">
      <w:pPr>
        <w:pStyle w:val="a6"/>
      </w:pPr>
      <w:r>
        <w:t>От счастья светятся глаза,</w:t>
      </w:r>
    </w:p>
    <w:p w14:paraId="00441DFB" w14:textId="77777777" w:rsidR="003B79DE" w:rsidRDefault="003B79DE" w:rsidP="003B79DE">
      <w:pPr>
        <w:pStyle w:val="a6"/>
      </w:pPr>
      <w:r>
        <w:t>И смотрят с восхищеньем люди!</w:t>
      </w:r>
    </w:p>
    <w:p w14:paraId="503EC893" w14:textId="77777777" w:rsidR="003B79DE" w:rsidRDefault="003B79DE" w:rsidP="003B79DE">
      <w:pPr>
        <w:pStyle w:val="a6"/>
      </w:pPr>
      <w:r>
        <w:t>И по щеке моей ползёт слеза,</w:t>
      </w:r>
    </w:p>
    <w:p w14:paraId="71146047" w14:textId="3647F24D" w:rsidR="002466FC" w:rsidRDefault="003B79DE" w:rsidP="002466FC">
      <w:pPr>
        <w:pStyle w:val="a6"/>
      </w:pPr>
      <w:r>
        <w:t>Такого дня уже не будет!</w:t>
      </w:r>
      <w:r w:rsidR="002466FC" w:rsidRPr="002466FC">
        <w:t xml:space="preserve"> </w:t>
      </w:r>
      <w:r w:rsidR="002466FC">
        <w:t>Пусть будет муж на свете всех верней!</w:t>
      </w:r>
    </w:p>
    <w:p w14:paraId="35BE7B4E" w14:textId="77777777" w:rsidR="002466FC" w:rsidRDefault="002466FC" w:rsidP="002466FC">
      <w:pPr>
        <w:pStyle w:val="a6"/>
      </w:pPr>
      <w:r>
        <w:t>Пусть будет самой ласковой супруга!</w:t>
      </w:r>
    </w:p>
    <w:p w14:paraId="678D2E62" w14:textId="77777777" w:rsidR="002466FC" w:rsidRDefault="002466FC" w:rsidP="002466FC">
      <w:pPr>
        <w:pStyle w:val="a6"/>
      </w:pPr>
      <w:r>
        <w:t>В любви и мире вырастить детей!</w:t>
      </w:r>
    </w:p>
    <w:p w14:paraId="2E3957A5" w14:textId="5013A362" w:rsidR="002466FC" w:rsidRDefault="002466FC" w:rsidP="002466FC">
      <w:pPr>
        <w:pStyle w:val="a6"/>
      </w:pPr>
      <w:r>
        <w:t>И даже в старости беречь друг друга!</w:t>
      </w:r>
    </w:p>
    <w:p w14:paraId="04BDF1AB" w14:textId="77777777" w:rsidR="002466FC" w:rsidRDefault="002466FC" w:rsidP="002466FC">
      <w:pPr>
        <w:pStyle w:val="a7"/>
      </w:pPr>
      <w:r>
        <w:lastRenderedPageBreak/>
        <w:t>Масса встаёт радостно аплодирует, все хлопают. Масса поднимает рюмку.</w:t>
      </w:r>
    </w:p>
    <w:p w14:paraId="05ECE2EC" w14:textId="77777777" w:rsidR="002466FC" w:rsidRDefault="002466FC" w:rsidP="002466FC"/>
    <w:p w14:paraId="6BCA3B3E" w14:textId="77777777" w:rsidR="002466FC" w:rsidRDefault="002466FC" w:rsidP="002466FC">
      <w:pPr>
        <w:pStyle w:val="a5"/>
      </w:pPr>
      <w:r>
        <w:t>МАССА</w:t>
      </w:r>
    </w:p>
    <w:p w14:paraId="484FAC9D" w14:textId="77777777" w:rsidR="002466FC" w:rsidRDefault="002466FC" w:rsidP="002466FC">
      <w:pPr>
        <w:pStyle w:val="a6"/>
      </w:pPr>
      <w:r>
        <w:t>Выпьем за молодых…</w:t>
      </w:r>
    </w:p>
    <w:p w14:paraId="339DDCE0" w14:textId="77777777" w:rsidR="002466FC" w:rsidRDefault="002466FC" w:rsidP="002466FC"/>
    <w:p w14:paraId="4A2F4F0C" w14:textId="77777777" w:rsidR="002466FC" w:rsidRDefault="002466FC" w:rsidP="002466FC">
      <w:pPr>
        <w:pStyle w:val="a5"/>
      </w:pPr>
      <w:r>
        <w:t>МАМА ЧАКА</w:t>
      </w:r>
    </w:p>
    <w:p w14:paraId="13F858C0" w14:textId="026A56B5" w:rsidR="002466FC" w:rsidRDefault="002466FC" w:rsidP="002466FC">
      <w:pPr>
        <w:pStyle w:val="a6"/>
      </w:pPr>
      <w:r>
        <w:t>Погодите, ещё не всё…</w:t>
      </w:r>
    </w:p>
    <w:p w14:paraId="740B8865" w14:textId="77777777" w:rsidR="002466FC" w:rsidRDefault="002466FC" w:rsidP="002466FC">
      <w:pPr>
        <w:pStyle w:val="a5"/>
      </w:pPr>
      <w:r>
        <w:t>ЧАК</w:t>
      </w:r>
    </w:p>
    <w:p w14:paraId="6921D29C" w14:textId="179DF80F" w:rsidR="002466FC" w:rsidRDefault="002466FC" w:rsidP="002466FC">
      <w:pPr>
        <w:pStyle w:val="a6"/>
      </w:pPr>
      <w:r>
        <w:t>Мамуль, замечательные стихи! Обещаю дома дослушать до конца…</w:t>
      </w:r>
    </w:p>
    <w:p w14:paraId="1C6FB6A1" w14:textId="22421844" w:rsidR="002466FC" w:rsidRDefault="002466FC" w:rsidP="002466FC">
      <w:pPr>
        <w:pStyle w:val="a6"/>
      </w:pPr>
    </w:p>
    <w:p w14:paraId="5CA9A0C0" w14:textId="6E7B0EA8" w:rsidR="002466FC" w:rsidRDefault="002466FC" w:rsidP="002466FC">
      <w:pPr>
        <w:pStyle w:val="a5"/>
      </w:pPr>
      <w:r>
        <w:t>СТЭЛЛА</w:t>
      </w:r>
    </w:p>
    <w:p w14:paraId="01EE4316" w14:textId="0B192745" w:rsidR="002466FC" w:rsidRDefault="002466FC" w:rsidP="002466FC">
      <w:pPr>
        <w:pStyle w:val="a6"/>
      </w:pPr>
      <w:r>
        <w:t>А теперь конкурсы!</w:t>
      </w:r>
    </w:p>
    <w:p w14:paraId="5F044187" w14:textId="60EC4B88" w:rsidR="002466FC" w:rsidRDefault="002466FC" w:rsidP="002466FC">
      <w:pPr>
        <w:pStyle w:val="a5"/>
      </w:pPr>
      <w:r>
        <w:t>ШУРУП</w:t>
      </w:r>
    </w:p>
    <w:p w14:paraId="641A8A81" w14:textId="010E09FF" w:rsidR="002466FC" w:rsidRDefault="002466FC" w:rsidP="002466FC">
      <w:pPr>
        <w:pStyle w:val="a6"/>
      </w:pPr>
      <w:r>
        <w:t>Точно!</w:t>
      </w:r>
    </w:p>
    <w:p w14:paraId="04029096" w14:textId="0D432AE0" w:rsidR="002466FC" w:rsidRDefault="002466FC" w:rsidP="002466FC">
      <w:pPr>
        <w:pStyle w:val="a7"/>
      </w:pPr>
      <w:r>
        <w:t>Звучит весёлая музыка.</w:t>
      </w:r>
    </w:p>
    <w:p w14:paraId="64D08546" w14:textId="77777777" w:rsidR="009D1862" w:rsidRPr="009D1862" w:rsidRDefault="009D1862" w:rsidP="009D1862">
      <w:pPr>
        <w:pStyle w:val="a5"/>
        <w:rPr>
          <w:lang w:eastAsia="ar-SA"/>
        </w:rPr>
      </w:pPr>
    </w:p>
    <w:p w14:paraId="176534FB" w14:textId="6A5FC419" w:rsidR="002466FC" w:rsidRDefault="007331CE" w:rsidP="002466FC">
      <w:pPr>
        <w:pStyle w:val="a7"/>
        <w:rPr>
          <w:color w:val="000000"/>
        </w:rPr>
      </w:pPr>
      <w:r>
        <w:t>Фил с Дашей, подруга Катя с</w:t>
      </w:r>
      <w:r w:rsidR="00A41FEA">
        <w:t>о</w:t>
      </w:r>
      <w:r>
        <w:t xml:space="preserve"> </w:t>
      </w:r>
      <w:proofErr w:type="spellStart"/>
      <w:r>
        <w:t>Вжиком</w:t>
      </w:r>
      <w:proofErr w:type="spellEnd"/>
      <w:r>
        <w:t>,</w:t>
      </w:r>
      <w:r w:rsidR="00C92F3E">
        <w:t xml:space="preserve"> подруга Олеси со Стёпой</w:t>
      </w:r>
      <w:r>
        <w:t xml:space="preserve"> стоят в парах</w:t>
      </w:r>
      <w:r w:rsidR="002466FC">
        <w:t>.</w:t>
      </w:r>
      <w:r>
        <w:t xml:space="preserve"> Девушки немного нагнувшись, парни рядом.</w:t>
      </w:r>
      <w:r w:rsidR="002466FC" w:rsidRPr="002466FC">
        <w:rPr>
          <w:color w:val="000000"/>
        </w:rPr>
        <w:t xml:space="preserve"> </w:t>
      </w:r>
      <w:r w:rsidR="009E0A3D">
        <w:rPr>
          <w:color w:val="000000"/>
        </w:rPr>
        <w:t>М</w:t>
      </w:r>
      <w:r w:rsidR="002466FC">
        <w:rPr>
          <w:color w:val="000000"/>
        </w:rPr>
        <w:t>ежду ними шарик, они пытаются лопнуть его.</w:t>
      </w:r>
      <w:r w:rsidR="009E0A3D">
        <w:rPr>
          <w:color w:val="000000"/>
        </w:rPr>
        <w:t xml:space="preserve"> Вокруг них бегают </w:t>
      </w:r>
      <w:proofErr w:type="spellStart"/>
      <w:r w:rsidR="009E0A3D">
        <w:rPr>
          <w:color w:val="000000"/>
        </w:rPr>
        <w:t>Стэлла</w:t>
      </w:r>
      <w:proofErr w:type="spellEnd"/>
      <w:r w:rsidR="009E0A3D">
        <w:rPr>
          <w:color w:val="000000"/>
        </w:rPr>
        <w:t xml:space="preserve"> с Шурупом, проверяя, кто первый лопнет.</w:t>
      </w:r>
    </w:p>
    <w:p w14:paraId="13EFBE50" w14:textId="77777777" w:rsidR="0022369C" w:rsidRDefault="0022369C" w:rsidP="007331CE">
      <w:pPr>
        <w:pStyle w:val="a7"/>
      </w:pPr>
    </w:p>
    <w:p w14:paraId="3BF9A9D1" w14:textId="0388232C" w:rsidR="007331CE" w:rsidRDefault="007331CE" w:rsidP="007331CE">
      <w:pPr>
        <w:pStyle w:val="a7"/>
      </w:pPr>
      <w:r>
        <w:t xml:space="preserve">Фил и Даша первыми лопают шарик, смеются. Чак аплодирует Филу. Вступает музыка. Фил </w:t>
      </w:r>
      <w:r w:rsidR="00457D86">
        <w:t>танцует с</w:t>
      </w:r>
      <w:r>
        <w:t xml:space="preserve"> Даш</w:t>
      </w:r>
      <w:r w:rsidR="00457D86">
        <w:t>ей</w:t>
      </w:r>
      <w:r>
        <w:t xml:space="preserve">, Чак приглашает Олесю. Масса </w:t>
      </w:r>
      <w:r w:rsidR="00457D86">
        <w:t xml:space="preserve">приплясывает со </w:t>
      </w:r>
      <w:proofErr w:type="spellStart"/>
      <w:r w:rsidR="00457D86">
        <w:t>Стэллой</w:t>
      </w:r>
      <w:proofErr w:type="spellEnd"/>
      <w:r>
        <w:t>. Вжик</w:t>
      </w:r>
      <w:r w:rsidR="00457D86">
        <w:t xml:space="preserve"> тоже пристраивается к ним, но</w:t>
      </w:r>
      <w:r>
        <w:t xml:space="preserve"> кажется, на него положила глаз выпившая подруга Олеси – Катя.</w:t>
      </w:r>
      <w:r w:rsidR="00C92F3E">
        <w:t xml:space="preserve"> </w:t>
      </w:r>
      <w:r w:rsidR="00457D86">
        <w:t xml:space="preserve">Она обнимает </w:t>
      </w:r>
      <w:proofErr w:type="spellStart"/>
      <w:r w:rsidR="00457D86">
        <w:t>Вжика</w:t>
      </w:r>
      <w:proofErr w:type="spellEnd"/>
      <w:r w:rsidR="00457D86">
        <w:t>, танцуя перед ним</w:t>
      </w:r>
      <w:r w:rsidR="00C92F3E">
        <w:t>.</w:t>
      </w:r>
      <w:r>
        <w:t xml:space="preserve"> Шуруп танцует с мамой Чака.</w:t>
      </w:r>
    </w:p>
    <w:p w14:paraId="08FDB9E5" w14:textId="77777777" w:rsidR="007331CE" w:rsidRDefault="007331CE" w:rsidP="007331CE">
      <w:pPr>
        <w:pStyle w:val="a7"/>
      </w:pPr>
    </w:p>
    <w:p w14:paraId="78E35828" w14:textId="6F64B70F" w:rsidR="007331CE" w:rsidRDefault="007331CE" w:rsidP="007331CE">
      <w:pPr>
        <w:pStyle w:val="a7"/>
      </w:pPr>
      <w:r>
        <w:t xml:space="preserve">Петя смотрит на счастливых Олесю и Чака, наливает полную рюмку, выпивает, не закусывая. </w:t>
      </w:r>
    </w:p>
    <w:p w14:paraId="0D8EA68A" w14:textId="77777777" w:rsidR="0022369C" w:rsidRDefault="0022369C" w:rsidP="007331CE">
      <w:pPr>
        <w:pStyle w:val="a7"/>
      </w:pPr>
    </w:p>
    <w:p w14:paraId="505CB1D2" w14:textId="3A421351" w:rsidR="00AD76DE" w:rsidRDefault="007331CE" w:rsidP="00AD76DE">
      <w:pPr>
        <w:pStyle w:val="a7"/>
      </w:pPr>
      <w:r>
        <w:t>Фил и Даша танцуют, не сводя глаз друг с другу.</w:t>
      </w:r>
      <w:r w:rsidR="00516235">
        <w:t xml:space="preserve">  </w:t>
      </w:r>
      <w:proofErr w:type="spellStart"/>
      <w:r w:rsidR="00AD76DE">
        <w:t>Стэлла</w:t>
      </w:r>
      <w:proofErr w:type="spellEnd"/>
      <w:r w:rsidR="00AD76DE">
        <w:t xml:space="preserve"> </w:t>
      </w:r>
      <w:r w:rsidR="00516235">
        <w:t xml:space="preserve">  </w:t>
      </w:r>
      <w:r w:rsidR="00457D86">
        <w:t>поглядывает на часы.</w:t>
      </w:r>
    </w:p>
    <w:p w14:paraId="4ABBC8C8" w14:textId="0467E09A" w:rsidR="00AD76DE" w:rsidRDefault="00AD76DE" w:rsidP="00AD76DE">
      <w:pPr>
        <w:pStyle w:val="a5"/>
        <w:rPr>
          <w:lang w:eastAsia="ar-SA"/>
        </w:rPr>
      </w:pPr>
      <w:r>
        <w:rPr>
          <w:lang w:eastAsia="ar-SA"/>
        </w:rPr>
        <w:t>СТЭЛЛА</w:t>
      </w:r>
    </w:p>
    <w:p w14:paraId="2020337D" w14:textId="6D279DCF" w:rsidR="00AD76DE" w:rsidRDefault="00AD76DE" w:rsidP="00AD76DE">
      <w:pPr>
        <w:pStyle w:val="a6"/>
      </w:pPr>
      <w:r>
        <w:t>Масса, я с Дашкой поболтать выйду.</w:t>
      </w:r>
    </w:p>
    <w:p w14:paraId="23DE0650" w14:textId="035E5289" w:rsidR="00AD76DE" w:rsidRDefault="00AD76DE" w:rsidP="00AD76DE">
      <w:pPr>
        <w:pStyle w:val="a5"/>
        <w:rPr>
          <w:lang w:eastAsia="ar-SA"/>
        </w:rPr>
      </w:pPr>
      <w:r>
        <w:rPr>
          <w:lang w:eastAsia="ar-SA"/>
        </w:rPr>
        <w:t>МАССА</w:t>
      </w:r>
    </w:p>
    <w:p w14:paraId="5490F150" w14:textId="2E95CD96" w:rsidR="00AD76DE" w:rsidRDefault="00AD76DE" w:rsidP="00AD76DE">
      <w:pPr>
        <w:pStyle w:val="a6"/>
      </w:pPr>
      <w:proofErr w:type="spellStart"/>
      <w:r>
        <w:t>Стэлка</w:t>
      </w:r>
      <w:proofErr w:type="spellEnd"/>
      <w:r>
        <w:t xml:space="preserve">, ну </w:t>
      </w:r>
      <w:r w:rsidR="00457D86">
        <w:t>давай потанцуем</w:t>
      </w:r>
      <w:r w:rsidR="009D1862">
        <w:t>.</w:t>
      </w:r>
    </w:p>
    <w:p w14:paraId="57F6AF84" w14:textId="2D0E1AFF" w:rsidR="00AD76DE" w:rsidRDefault="00AD76DE" w:rsidP="00AD76DE">
      <w:pPr>
        <w:pStyle w:val="a5"/>
        <w:rPr>
          <w:lang w:eastAsia="ar-SA"/>
        </w:rPr>
      </w:pPr>
      <w:r>
        <w:rPr>
          <w:lang w:eastAsia="ar-SA"/>
        </w:rPr>
        <w:t>СТЭЛЛА</w:t>
      </w:r>
    </w:p>
    <w:p w14:paraId="112E62A2" w14:textId="05467817" w:rsidR="00AD76DE" w:rsidRPr="00FB53E9" w:rsidRDefault="00457D86" w:rsidP="00AD76DE">
      <w:pPr>
        <w:pStyle w:val="a6"/>
      </w:pPr>
      <w:r>
        <w:t>Жарко, Масс.</w:t>
      </w:r>
    </w:p>
    <w:p w14:paraId="0E1C9B0C" w14:textId="2F2F49F6" w:rsidR="00AD76DE" w:rsidRDefault="00AD76DE" w:rsidP="00AD76DE">
      <w:pPr>
        <w:pStyle w:val="a7"/>
      </w:pPr>
      <w:proofErr w:type="spellStart"/>
      <w:r>
        <w:t>Стэлла</w:t>
      </w:r>
      <w:proofErr w:type="spellEnd"/>
      <w:r>
        <w:t xml:space="preserve"> подходит к танцующим Филу и Даше.</w:t>
      </w:r>
    </w:p>
    <w:p w14:paraId="443535C3" w14:textId="434C54BA" w:rsidR="00AD76DE" w:rsidRDefault="00AD76DE" w:rsidP="00AD76DE">
      <w:pPr>
        <w:pStyle w:val="a5"/>
        <w:rPr>
          <w:lang w:eastAsia="ar-SA"/>
        </w:rPr>
      </w:pPr>
      <w:r>
        <w:rPr>
          <w:lang w:eastAsia="ar-SA"/>
        </w:rPr>
        <w:lastRenderedPageBreak/>
        <w:t>СТЭЛЛА</w:t>
      </w:r>
    </w:p>
    <w:p w14:paraId="625B3577" w14:textId="6CEC8E38" w:rsidR="00AD76DE" w:rsidRDefault="00AD76DE" w:rsidP="00AD76DE">
      <w:pPr>
        <w:pStyle w:val="a6"/>
      </w:pPr>
      <w:r>
        <w:t>Даш, пойдём подышим.</w:t>
      </w:r>
    </w:p>
    <w:p w14:paraId="4A18F560" w14:textId="2045C2F1" w:rsidR="00AD76DE" w:rsidRDefault="00AD76DE" w:rsidP="00BD5E2B">
      <w:pPr>
        <w:pStyle w:val="a5"/>
        <w:rPr>
          <w:lang w:eastAsia="ar-SA"/>
        </w:rPr>
      </w:pPr>
      <w:r>
        <w:rPr>
          <w:lang w:eastAsia="ar-SA"/>
        </w:rPr>
        <w:t>ФИЛ</w:t>
      </w:r>
    </w:p>
    <w:p w14:paraId="2F545ECF" w14:textId="7C9FC84D" w:rsidR="00AD76DE" w:rsidRDefault="00AD76DE" w:rsidP="00AD76DE">
      <w:pPr>
        <w:pStyle w:val="a6"/>
      </w:pPr>
      <w:r>
        <w:t>Мы танцуем.</w:t>
      </w:r>
    </w:p>
    <w:p w14:paraId="18D42E35" w14:textId="198B3D27" w:rsidR="00AD76DE" w:rsidRDefault="00AD76DE" w:rsidP="00BD5E2B">
      <w:pPr>
        <w:pStyle w:val="a5"/>
        <w:rPr>
          <w:lang w:eastAsia="ar-SA"/>
        </w:rPr>
      </w:pPr>
      <w:r>
        <w:rPr>
          <w:lang w:eastAsia="ar-SA"/>
        </w:rPr>
        <w:t>СТЭЛЛА</w:t>
      </w:r>
    </w:p>
    <w:p w14:paraId="0DB5B4F2" w14:textId="2F5762A9" w:rsidR="00AD76DE" w:rsidRDefault="00AD76DE" w:rsidP="00AD76DE">
      <w:pPr>
        <w:pStyle w:val="a6"/>
      </w:pPr>
      <w:r>
        <w:t>Ну дай пошептаться, ну</w:t>
      </w:r>
      <w:r w:rsidR="00BD5E2B">
        <w:t>?</w:t>
      </w:r>
    </w:p>
    <w:p w14:paraId="4670A883" w14:textId="1E065075" w:rsidR="00BD5E2B" w:rsidRDefault="00BD5E2B" w:rsidP="00BD5E2B">
      <w:pPr>
        <w:pStyle w:val="a7"/>
      </w:pPr>
      <w:r>
        <w:t xml:space="preserve">Олеся тем временем видит, как </w:t>
      </w:r>
      <w:proofErr w:type="spellStart"/>
      <w:r>
        <w:t>Стэлла</w:t>
      </w:r>
      <w:proofErr w:type="spellEnd"/>
      <w:r>
        <w:t xml:space="preserve"> уводит Дашу.</w:t>
      </w:r>
    </w:p>
    <w:p w14:paraId="73495D5C" w14:textId="6DBB0A1C" w:rsidR="00BD5E2B" w:rsidRDefault="00BD5E2B" w:rsidP="00BD5E2B">
      <w:pPr>
        <w:pStyle w:val="a5"/>
        <w:rPr>
          <w:lang w:eastAsia="ar-SA"/>
        </w:rPr>
      </w:pPr>
      <w:r>
        <w:rPr>
          <w:lang w:eastAsia="ar-SA"/>
        </w:rPr>
        <w:t>ОЛЕСЯ</w:t>
      </w:r>
    </w:p>
    <w:p w14:paraId="3B7FBA73" w14:textId="45DE21EA" w:rsidR="00BD5E2B" w:rsidRDefault="00BD5E2B" w:rsidP="00BD5E2B">
      <w:pPr>
        <w:pStyle w:val="a8"/>
      </w:pPr>
      <w:r>
        <w:t>(Чаку)</w:t>
      </w:r>
    </w:p>
    <w:p w14:paraId="75C7D590" w14:textId="09EDA47B" w:rsidR="00BD5E2B" w:rsidRDefault="00BD5E2B" w:rsidP="00BD5E2B">
      <w:pPr>
        <w:pStyle w:val="a6"/>
      </w:pPr>
      <w:r>
        <w:t>Серёж, я с девочками выйду на улицу, чуть остыть.</w:t>
      </w:r>
    </w:p>
    <w:p w14:paraId="7CCBC24B" w14:textId="1D2BEC99" w:rsidR="00BD5E2B" w:rsidRDefault="00BD5E2B" w:rsidP="00BD5E2B">
      <w:pPr>
        <w:pStyle w:val="a5"/>
        <w:rPr>
          <w:lang w:eastAsia="ar-SA"/>
        </w:rPr>
      </w:pPr>
      <w:r>
        <w:rPr>
          <w:lang w:eastAsia="ar-SA"/>
        </w:rPr>
        <w:t>ЧАК</w:t>
      </w:r>
    </w:p>
    <w:p w14:paraId="39205FE8" w14:textId="0E04EF50" w:rsidR="00BD5E2B" w:rsidRDefault="00BD5E2B" w:rsidP="00BD5E2B">
      <w:pPr>
        <w:pStyle w:val="a6"/>
      </w:pPr>
      <w:r>
        <w:t xml:space="preserve">Хорошо будет, если вы </w:t>
      </w:r>
      <w:r w:rsidR="009D1862">
        <w:t xml:space="preserve">как-то </w:t>
      </w:r>
      <w:r>
        <w:t>подружитесь</w:t>
      </w:r>
      <w:r w:rsidR="009D1862">
        <w:t>, да?</w:t>
      </w:r>
    </w:p>
    <w:p w14:paraId="3651B3F5" w14:textId="01AD648D" w:rsidR="00BD5E2B" w:rsidRDefault="00BD5E2B" w:rsidP="00BD5E2B">
      <w:pPr>
        <w:pStyle w:val="a5"/>
        <w:rPr>
          <w:lang w:eastAsia="ar-SA"/>
        </w:rPr>
      </w:pPr>
      <w:r>
        <w:rPr>
          <w:lang w:eastAsia="ar-SA"/>
        </w:rPr>
        <w:t>ОЛЕСЯ</w:t>
      </w:r>
    </w:p>
    <w:p w14:paraId="73F72D31" w14:textId="30C94E2C" w:rsidR="00BD5E2B" w:rsidRPr="00BD5E2B" w:rsidRDefault="00BD5E2B" w:rsidP="00BD5E2B">
      <w:pPr>
        <w:pStyle w:val="a6"/>
      </w:pPr>
      <w:r>
        <w:t>Ага.</w:t>
      </w:r>
    </w:p>
    <w:p w14:paraId="21135BE2" w14:textId="77777777" w:rsidR="00AD76DE" w:rsidRPr="00AD76DE" w:rsidRDefault="00AD76DE" w:rsidP="00BD5E2B">
      <w:pPr>
        <w:pStyle w:val="a7"/>
      </w:pPr>
    </w:p>
    <w:p w14:paraId="560780C1" w14:textId="77777777" w:rsidR="007331CE" w:rsidRDefault="007331CE" w:rsidP="007331CE">
      <w:pPr>
        <w:pStyle w:val="a6"/>
      </w:pPr>
    </w:p>
    <w:p w14:paraId="11DA8BAD" w14:textId="5FC465D5" w:rsidR="004B2F58" w:rsidRDefault="004B2F58" w:rsidP="004B2F58">
      <w:pPr>
        <w:pStyle w:val="SCENEHEADING"/>
      </w:pPr>
      <w:proofErr w:type="gramStart"/>
      <w:r>
        <w:t>17</w:t>
      </w:r>
      <w:r w:rsidRPr="007C1A64">
        <w:t>-</w:t>
      </w:r>
      <w:r>
        <w:t>3</w:t>
      </w:r>
      <w:proofErr w:type="gramEnd"/>
      <w:r w:rsidRPr="007C1A64">
        <w:t xml:space="preserve">. </w:t>
      </w:r>
      <w:r>
        <w:t>НАТ. У СТЕНДАП КЛУБА. НОЧЬ.</w:t>
      </w:r>
    </w:p>
    <w:p w14:paraId="0C839637" w14:textId="3E9F5FA6" w:rsidR="00190477" w:rsidRDefault="00190477" w:rsidP="00190477">
      <w:pPr>
        <w:pStyle w:val="a7"/>
      </w:pPr>
      <w:r>
        <w:t>Стелла выводит Дашу из клуба</w:t>
      </w:r>
      <w:r w:rsidR="005A52B5">
        <w:t>, обе запыхавшиеся после танцев.</w:t>
      </w:r>
    </w:p>
    <w:p w14:paraId="06B27C4A" w14:textId="396CF397" w:rsidR="005A52B5" w:rsidRDefault="005A52B5" w:rsidP="005A52B5">
      <w:pPr>
        <w:pStyle w:val="a5"/>
        <w:rPr>
          <w:lang w:eastAsia="ar-SA"/>
        </w:rPr>
      </w:pPr>
      <w:r>
        <w:rPr>
          <w:lang w:eastAsia="ar-SA"/>
        </w:rPr>
        <w:t>СТЭЛЛА</w:t>
      </w:r>
    </w:p>
    <w:p w14:paraId="23C9C06C" w14:textId="78AB2335" w:rsidR="005A52B5" w:rsidRPr="005A52B5" w:rsidRDefault="005A52B5" w:rsidP="005A52B5">
      <w:pPr>
        <w:pStyle w:val="a8"/>
      </w:pPr>
      <w:r>
        <w:t>(весело)</w:t>
      </w:r>
    </w:p>
    <w:p w14:paraId="47F7D6FB" w14:textId="5872B33F" w:rsidR="005A52B5" w:rsidRDefault="005A52B5" w:rsidP="005A52B5">
      <w:pPr>
        <w:pStyle w:val="a6"/>
      </w:pPr>
      <w:r>
        <w:t>Свадьбы обожаю. Надо ещё вашу отгулять.</w:t>
      </w:r>
    </w:p>
    <w:p w14:paraId="43534FA1" w14:textId="6E22A1DC" w:rsidR="005A52B5" w:rsidRDefault="005A52B5" w:rsidP="005A52B5">
      <w:pPr>
        <w:pStyle w:val="a6"/>
      </w:pPr>
    </w:p>
    <w:p w14:paraId="41A874F9" w14:textId="0DE83530" w:rsidR="005A52B5" w:rsidRDefault="005A52B5" w:rsidP="005A52B5">
      <w:pPr>
        <w:pStyle w:val="a5"/>
        <w:rPr>
          <w:lang w:eastAsia="ar-SA"/>
        </w:rPr>
      </w:pPr>
      <w:r>
        <w:rPr>
          <w:lang w:eastAsia="ar-SA"/>
        </w:rPr>
        <w:t>ДАША</w:t>
      </w:r>
    </w:p>
    <w:p w14:paraId="204D3AF8" w14:textId="623D6F68" w:rsidR="005A52B5" w:rsidRPr="005A52B5" w:rsidRDefault="005A52B5" w:rsidP="005A52B5">
      <w:pPr>
        <w:pStyle w:val="a6"/>
      </w:pPr>
      <w:r>
        <w:t>У нас уже была.</w:t>
      </w:r>
      <w:r w:rsidR="00C410D1">
        <w:t xml:space="preserve"> Ты чего хотела?</w:t>
      </w:r>
    </w:p>
    <w:p w14:paraId="758F4559" w14:textId="2785474C" w:rsidR="005A52B5" w:rsidRDefault="005A52B5" w:rsidP="005A52B5">
      <w:pPr>
        <w:pStyle w:val="a6"/>
      </w:pPr>
    </w:p>
    <w:p w14:paraId="34EA5FF5" w14:textId="3E58958D" w:rsidR="004B2F58" w:rsidRDefault="005A52B5" w:rsidP="005A52B5">
      <w:pPr>
        <w:pStyle w:val="a7"/>
      </w:pPr>
      <w:r>
        <w:t xml:space="preserve">В секунду ко входу в клуб подъезжает черный микроавтобус. </w:t>
      </w:r>
      <w:r w:rsidRPr="005A52B5">
        <w:t xml:space="preserve">Даше закрывает сзади рот Охранник Ноля 1. Она пытается кричать, но не может. </w:t>
      </w:r>
      <w:r>
        <w:t xml:space="preserve">Даша во все глаза смотрит на </w:t>
      </w:r>
      <w:proofErr w:type="spellStart"/>
      <w:r>
        <w:t>Стэллу</w:t>
      </w:r>
      <w:proofErr w:type="spellEnd"/>
      <w:r>
        <w:t xml:space="preserve">, но та </w:t>
      </w:r>
      <w:r w:rsidR="000204D9">
        <w:t>даже не предпринимает попыток</w:t>
      </w:r>
      <w:r>
        <w:t xml:space="preserve"> ей помочь. Дашу таща</w:t>
      </w:r>
      <w:r w:rsidR="001E0AB1">
        <w:t>т в машину.</w:t>
      </w:r>
      <w:r>
        <w:t xml:space="preserve"> В этот момент</w:t>
      </w:r>
      <w:r w:rsidR="001E0AB1">
        <w:t xml:space="preserve"> из клуба выходит Олеся,</w:t>
      </w:r>
      <w:r w:rsidR="00F5102F">
        <w:t xml:space="preserve"> видит всю картину, но не успев сориентироваться тоже оказывается в руках охранника, который закрыл ей рот. Олесю грузят в машину, но микроавтобус не уезжает. </w:t>
      </w:r>
      <w:proofErr w:type="spellStart"/>
      <w:r w:rsidR="00F5102F">
        <w:t>Стэлла</w:t>
      </w:r>
      <w:proofErr w:type="spellEnd"/>
      <w:r w:rsidR="00F5102F">
        <w:t>, немного растрепав причёску забегает обратно в зал клуба.</w:t>
      </w:r>
    </w:p>
    <w:p w14:paraId="079896E6" w14:textId="77777777" w:rsidR="00F5102F" w:rsidRPr="00F5102F" w:rsidRDefault="00F5102F" w:rsidP="00F5102F">
      <w:pPr>
        <w:pStyle w:val="a5"/>
        <w:rPr>
          <w:lang w:eastAsia="ar-SA"/>
        </w:rPr>
      </w:pPr>
    </w:p>
    <w:p w14:paraId="4503BD37" w14:textId="35B8CC4C" w:rsidR="00F5102F" w:rsidRDefault="00F5102F" w:rsidP="00F5102F">
      <w:pPr>
        <w:pStyle w:val="SCENEHEADING"/>
      </w:pPr>
      <w:proofErr w:type="gramStart"/>
      <w:r>
        <w:t>17</w:t>
      </w:r>
      <w:r w:rsidRPr="007C1A64">
        <w:t>-</w:t>
      </w:r>
      <w:r>
        <w:t>4</w:t>
      </w:r>
      <w:proofErr w:type="gramEnd"/>
      <w:r w:rsidRPr="007C1A64">
        <w:t xml:space="preserve">. </w:t>
      </w:r>
      <w:r w:rsidR="002A3273">
        <w:t>ИНТ.</w:t>
      </w:r>
      <w:r>
        <w:t xml:space="preserve"> СТЕНДАП КЛУБ. НОЧЬ.</w:t>
      </w:r>
    </w:p>
    <w:p w14:paraId="20188CC7" w14:textId="69E7D533" w:rsidR="00F5102F" w:rsidRDefault="00F5102F" w:rsidP="00F5102F">
      <w:pPr>
        <w:pStyle w:val="a7"/>
      </w:pPr>
      <w:proofErr w:type="spellStart"/>
      <w:r>
        <w:t>Стэлла</w:t>
      </w:r>
      <w:proofErr w:type="spellEnd"/>
      <w:r>
        <w:t xml:space="preserve"> бежит к танцующим Филу и Чаку. Кричит сквозь громкую музыку.</w:t>
      </w:r>
    </w:p>
    <w:p w14:paraId="2DAA5EF2" w14:textId="47FD42C2" w:rsidR="00F5102F" w:rsidRDefault="00F5102F" w:rsidP="00F5102F">
      <w:pPr>
        <w:pStyle w:val="a5"/>
        <w:rPr>
          <w:lang w:eastAsia="ar-SA"/>
        </w:rPr>
      </w:pPr>
      <w:r>
        <w:rPr>
          <w:lang w:eastAsia="ar-SA"/>
        </w:rPr>
        <w:lastRenderedPageBreak/>
        <w:t>СТЭЛЛА</w:t>
      </w:r>
    </w:p>
    <w:p w14:paraId="59F6E93D" w14:textId="49756AA7" w:rsidR="00F5102F" w:rsidRPr="00F5102F" w:rsidRDefault="00F5102F" w:rsidP="00F5102F">
      <w:pPr>
        <w:pStyle w:val="a8"/>
      </w:pPr>
      <w:r>
        <w:t>(выглядит напуганной)</w:t>
      </w:r>
    </w:p>
    <w:p w14:paraId="2FACE836" w14:textId="7B1E68E7" w:rsidR="00F5102F" w:rsidRDefault="00F5102F" w:rsidP="00F5102F">
      <w:pPr>
        <w:pStyle w:val="a6"/>
      </w:pPr>
      <w:r>
        <w:t>Чак! Чак! Фил! Там девчонок украли!</w:t>
      </w:r>
    </w:p>
    <w:p w14:paraId="58AB6DE9" w14:textId="6A5CF595" w:rsidR="00F5102F" w:rsidRDefault="00F5102F" w:rsidP="00F5102F">
      <w:pPr>
        <w:pStyle w:val="a5"/>
        <w:rPr>
          <w:lang w:eastAsia="ar-SA"/>
        </w:rPr>
      </w:pPr>
      <w:r>
        <w:rPr>
          <w:lang w:eastAsia="ar-SA"/>
        </w:rPr>
        <w:t>ЧАК</w:t>
      </w:r>
    </w:p>
    <w:p w14:paraId="0B464959" w14:textId="0F3754D6" w:rsidR="00F5102F" w:rsidRDefault="00F5102F" w:rsidP="00F5102F">
      <w:pPr>
        <w:pStyle w:val="a6"/>
      </w:pPr>
      <w:r>
        <w:t>Чего?</w:t>
      </w:r>
    </w:p>
    <w:p w14:paraId="4A82D03C" w14:textId="074D16E3" w:rsidR="00F5102F" w:rsidRDefault="00F5102F" w:rsidP="00F5102F">
      <w:pPr>
        <w:pStyle w:val="a5"/>
        <w:rPr>
          <w:lang w:eastAsia="ar-SA"/>
        </w:rPr>
      </w:pPr>
      <w:r>
        <w:rPr>
          <w:lang w:eastAsia="ar-SA"/>
        </w:rPr>
        <w:t>СТЭЛЛА</w:t>
      </w:r>
    </w:p>
    <w:p w14:paraId="3373B199" w14:textId="726D125C" w:rsidR="00F5102F" w:rsidRDefault="00F5102F" w:rsidP="00F5102F">
      <w:pPr>
        <w:pStyle w:val="a6"/>
      </w:pPr>
      <w:r>
        <w:t>Амбалы огромные! Дашу украли! Потом Олесю! Быстрее!</w:t>
      </w:r>
    </w:p>
    <w:p w14:paraId="6F4FDC56" w14:textId="72EE9A5E" w:rsidR="00F5102F" w:rsidRDefault="00C410D1" w:rsidP="00F5102F">
      <w:pPr>
        <w:pStyle w:val="a5"/>
        <w:rPr>
          <w:lang w:eastAsia="ar-SA"/>
        </w:rPr>
      </w:pPr>
      <w:r>
        <w:rPr>
          <w:lang w:eastAsia="ar-SA"/>
        </w:rPr>
        <w:t>ЧАк</w:t>
      </w:r>
    </w:p>
    <w:p w14:paraId="46A4F17F" w14:textId="428EF830" w:rsidR="00C410D1" w:rsidRDefault="00C410D1" w:rsidP="00C410D1">
      <w:pPr>
        <w:pStyle w:val="a6"/>
      </w:pPr>
      <w:r>
        <w:t xml:space="preserve">Да это Масса со </w:t>
      </w:r>
      <w:proofErr w:type="spellStart"/>
      <w:r>
        <w:t>Вжиком</w:t>
      </w:r>
      <w:proofErr w:type="spellEnd"/>
      <w:r>
        <w:t>, наверное</w:t>
      </w:r>
      <w:r w:rsidR="007F418B">
        <w:t>,</w:t>
      </w:r>
      <w:r>
        <w:t xml:space="preserve"> похищение невесты устроили.</w:t>
      </w:r>
    </w:p>
    <w:p w14:paraId="1E0007E2" w14:textId="5FCC34F1" w:rsidR="00C410D1" w:rsidRDefault="00C410D1" w:rsidP="00C410D1">
      <w:pPr>
        <w:pStyle w:val="a7"/>
      </w:pPr>
      <w:r>
        <w:t>В этот момент к ребятам подходят Масса и Вжик.</w:t>
      </w:r>
    </w:p>
    <w:p w14:paraId="3817E355" w14:textId="6A9515D1" w:rsidR="00C410D1" w:rsidRDefault="00C410D1" w:rsidP="00C410D1">
      <w:pPr>
        <w:pStyle w:val="a5"/>
        <w:rPr>
          <w:lang w:eastAsia="ar-SA"/>
        </w:rPr>
      </w:pPr>
      <w:r>
        <w:rPr>
          <w:lang w:eastAsia="ar-SA"/>
        </w:rPr>
        <w:t>МАССА</w:t>
      </w:r>
    </w:p>
    <w:p w14:paraId="7472F154" w14:textId="1D499A7F" w:rsidR="00C410D1" w:rsidRDefault="00C410D1" w:rsidP="00C410D1">
      <w:pPr>
        <w:pStyle w:val="a6"/>
      </w:pPr>
      <w:r>
        <w:t xml:space="preserve">А </w:t>
      </w:r>
      <w:proofErr w:type="spellStart"/>
      <w:r>
        <w:t>чё</w:t>
      </w:r>
      <w:proofErr w:type="spellEnd"/>
      <w:r>
        <w:t xml:space="preserve"> случилось?</w:t>
      </w:r>
    </w:p>
    <w:p w14:paraId="2BB8B209" w14:textId="6125D9A5" w:rsidR="00C410D1" w:rsidRDefault="00C410D1" w:rsidP="00C410D1">
      <w:pPr>
        <w:pStyle w:val="a5"/>
        <w:rPr>
          <w:lang w:eastAsia="ar-SA"/>
        </w:rPr>
      </w:pPr>
      <w:r>
        <w:rPr>
          <w:lang w:eastAsia="ar-SA"/>
        </w:rPr>
        <w:t>ФИЛ</w:t>
      </w:r>
    </w:p>
    <w:p w14:paraId="041B66D6" w14:textId="4ABCC3BA" w:rsidR="00C410D1" w:rsidRDefault="00C410D1" w:rsidP="00C410D1">
      <w:pPr>
        <w:pStyle w:val="a6"/>
      </w:pPr>
      <w:r>
        <w:t>Так, понятно. Стёпа где?</w:t>
      </w:r>
    </w:p>
    <w:p w14:paraId="0CC04FDA" w14:textId="77777777" w:rsidR="00C410D1" w:rsidRDefault="00C410D1" w:rsidP="00C410D1">
      <w:pPr>
        <w:pStyle w:val="a7"/>
      </w:pPr>
      <w:r w:rsidRPr="00C410D1">
        <w:t>Пацаны смотрят на Стёпу, он сидит за столом, закинув руку на плечо Шурупа.</w:t>
      </w:r>
    </w:p>
    <w:p w14:paraId="48C42082" w14:textId="77777777" w:rsidR="00C410D1" w:rsidRDefault="00C410D1" w:rsidP="00C410D1">
      <w:pPr>
        <w:pStyle w:val="a7"/>
      </w:pPr>
    </w:p>
    <w:p w14:paraId="271FEB8D" w14:textId="77777777" w:rsidR="00C410D1" w:rsidRDefault="00C410D1" w:rsidP="00C410D1">
      <w:pPr>
        <w:pStyle w:val="a5"/>
        <w:rPr>
          <w:lang w:eastAsia="ar-SA"/>
        </w:rPr>
      </w:pPr>
      <w:r w:rsidRPr="00C410D1">
        <w:rPr>
          <w:lang w:eastAsia="ar-SA"/>
        </w:rPr>
        <w:t>ШУРУП</w:t>
      </w:r>
    </w:p>
    <w:p w14:paraId="0E9C4F46" w14:textId="77777777" w:rsidR="00C410D1" w:rsidRDefault="00C410D1" w:rsidP="00C410D1">
      <w:pPr>
        <w:pStyle w:val="a6"/>
      </w:pPr>
      <w:r w:rsidRPr="00C410D1">
        <w:t>…я не знаю брат, как ты на ментовскую зарплату живёшь. Вот у меня свой автосервис и то не хватает, приходится двигатели на ворованных тачках перебивать, чтобы как-то выжить…</w:t>
      </w:r>
    </w:p>
    <w:p w14:paraId="1D99FC1C" w14:textId="77777777" w:rsidR="00C410D1" w:rsidRDefault="00C410D1" w:rsidP="00C410D1">
      <w:pPr>
        <w:pStyle w:val="a6"/>
      </w:pPr>
    </w:p>
    <w:p w14:paraId="3769832F" w14:textId="77777777" w:rsidR="00C410D1" w:rsidRDefault="00C410D1" w:rsidP="00C410D1">
      <w:pPr>
        <w:pStyle w:val="a5"/>
        <w:rPr>
          <w:lang w:eastAsia="ar-SA"/>
        </w:rPr>
      </w:pPr>
      <w:r w:rsidRPr="00C410D1">
        <w:rPr>
          <w:lang w:eastAsia="ar-SA"/>
        </w:rPr>
        <w:t>СТЁПА</w:t>
      </w:r>
    </w:p>
    <w:p w14:paraId="65DA60B6" w14:textId="77777777" w:rsidR="00C410D1" w:rsidRDefault="00C410D1" w:rsidP="00C410D1">
      <w:pPr>
        <w:pStyle w:val="a8"/>
      </w:pPr>
      <w:r w:rsidRPr="00C410D1">
        <w:t>(удивлённо)</w:t>
      </w:r>
    </w:p>
    <w:p w14:paraId="05BD20A1" w14:textId="77777777" w:rsidR="00C410D1" w:rsidRDefault="00C410D1" w:rsidP="00C410D1">
      <w:pPr>
        <w:pStyle w:val="a6"/>
      </w:pPr>
      <w:proofErr w:type="spellStart"/>
      <w:r w:rsidRPr="00C410D1">
        <w:t>Ооо</w:t>
      </w:r>
      <w:proofErr w:type="spellEnd"/>
      <w:r w:rsidRPr="00C410D1">
        <w:t>, завтра подробнее расскажешь, а пока…</w:t>
      </w:r>
    </w:p>
    <w:p w14:paraId="4399734A" w14:textId="77777777" w:rsidR="00C410D1" w:rsidRDefault="00C410D1" w:rsidP="00C410D1"/>
    <w:p w14:paraId="70E8BD90" w14:textId="72A195C7" w:rsidR="00C410D1" w:rsidRDefault="00C410D1" w:rsidP="00C410D1">
      <w:pPr>
        <w:pStyle w:val="a7"/>
      </w:pPr>
      <w:r w:rsidRPr="00C410D1">
        <w:t>Чокается с Шурупом, обнимает его, занюхивает его волосами.</w:t>
      </w:r>
    </w:p>
    <w:p w14:paraId="48FBC070" w14:textId="77777777" w:rsidR="00C410D1" w:rsidRDefault="00C410D1" w:rsidP="00C410D1">
      <w:pPr>
        <w:pStyle w:val="a5"/>
        <w:rPr>
          <w:lang w:eastAsia="ar-SA"/>
        </w:rPr>
      </w:pPr>
      <w:r w:rsidRPr="00C410D1">
        <w:rPr>
          <w:lang w:eastAsia="ar-SA"/>
        </w:rPr>
        <w:t>ЧАК</w:t>
      </w:r>
    </w:p>
    <w:p w14:paraId="0E5D8846" w14:textId="77777777" w:rsidR="002A3273" w:rsidRDefault="00C410D1" w:rsidP="00C410D1">
      <w:pPr>
        <w:pStyle w:val="a6"/>
      </w:pPr>
      <w:r w:rsidRPr="00C410D1">
        <w:t xml:space="preserve">Не, пьяный мент – хреновый кент. </w:t>
      </w:r>
      <w:r w:rsidR="002A3273">
        <w:t xml:space="preserve"> </w:t>
      </w:r>
    </w:p>
    <w:p w14:paraId="7D127122" w14:textId="7DE9D356" w:rsidR="00C410D1" w:rsidRPr="002A3273" w:rsidRDefault="002A3273" w:rsidP="002A3273">
      <w:pPr>
        <w:pStyle w:val="a5"/>
        <w:rPr>
          <w:lang w:eastAsia="ar-SA"/>
        </w:rPr>
      </w:pPr>
      <w:r>
        <w:rPr>
          <w:lang w:eastAsia="ar-SA"/>
        </w:rPr>
        <w:t xml:space="preserve">      </w:t>
      </w:r>
      <w:r w:rsidRPr="002A3273">
        <w:rPr>
          <w:lang w:eastAsia="ar-SA"/>
        </w:rPr>
        <w:t>ФИЛ</w:t>
      </w:r>
    </w:p>
    <w:p w14:paraId="6C5AD76F" w14:textId="4D581588" w:rsidR="002A3273" w:rsidRDefault="002A3273" w:rsidP="00C410D1">
      <w:pPr>
        <w:pStyle w:val="a6"/>
      </w:pPr>
      <w:r>
        <w:t>Погнали!</w:t>
      </w:r>
    </w:p>
    <w:p w14:paraId="3BFBE137" w14:textId="5CFEDED4" w:rsidR="00C410D1" w:rsidRDefault="00C410D1" w:rsidP="00C410D1">
      <w:pPr>
        <w:pStyle w:val="a6"/>
      </w:pPr>
    </w:p>
    <w:p w14:paraId="69BC9885" w14:textId="793F38CD" w:rsidR="002A3273" w:rsidRDefault="002A3273" w:rsidP="002A3273">
      <w:pPr>
        <w:pStyle w:val="SCENEHEADING"/>
      </w:pPr>
      <w:proofErr w:type="gramStart"/>
      <w:r>
        <w:t>17</w:t>
      </w:r>
      <w:r w:rsidRPr="007C1A64">
        <w:t>-</w:t>
      </w:r>
      <w:r>
        <w:t>5</w:t>
      </w:r>
      <w:proofErr w:type="gramEnd"/>
      <w:r w:rsidRPr="007C1A64">
        <w:t xml:space="preserve">. </w:t>
      </w:r>
      <w:r>
        <w:t>НАТ. У СТЕНДАП КЛУБА. НОЧЬ.</w:t>
      </w:r>
    </w:p>
    <w:p w14:paraId="097301B0" w14:textId="7A78B204" w:rsidR="002A3273" w:rsidRDefault="002A3273" w:rsidP="002A3273">
      <w:pPr>
        <w:pStyle w:val="a7"/>
      </w:pPr>
      <w:r>
        <w:t xml:space="preserve">Парни и </w:t>
      </w:r>
      <w:proofErr w:type="spellStart"/>
      <w:r>
        <w:t>Стэлла</w:t>
      </w:r>
      <w:proofErr w:type="spellEnd"/>
      <w:r>
        <w:t xml:space="preserve"> выскакивают из клуба и только в этот момент микроавтобус срывается с места.</w:t>
      </w:r>
    </w:p>
    <w:p w14:paraId="03523C51" w14:textId="0CBFF700" w:rsidR="002A3273" w:rsidRDefault="002A3273" w:rsidP="002A3273">
      <w:pPr>
        <w:pStyle w:val="a5"/>
        <w:rPr>
          <w:lang w:eastAsia="ar-SA"/>
        </w:rPr>
      </w:pPr>
      <w:r>
        <w:rPr>
          <w:lang w:eastAsia="ar-SA"/>
        </w:rPr>
        <w:lastRenderedPageBreak/>
        <w:t>СТЭЛЛА</w:t>
      </w:r>
    </w:p>
    <w:p w14:paraId="08DFCA48" w14:textId="4DD55DC1" w:rsidR="002A3273" w:rsidRDefault="002A3273" w:rsidP="002A3273">
      <w:pPr>
        <w:pStyle w:val="a6"/>
      </w:pPr>
      <w:r>
        <w:t>Вот они! Вот эта машина!</w:t>
      </w:r>
    </w:p>
    <w:p w14:paraId="0D7A81FE" w14:textId="3676AE30" w:rsidR="00CB37F4" w:rsidRDefault="00CB37F4" w:rsidP="00D70851">
      <w:pPr>
        <w:pStyle w:val="a5"/>
        <w:rPr>
          <w:lang w:eastAsia="ar-SA"/>
        </w:rPr>
      </w:pPr>
      <w:r>
        <w:rPr>
          <w:lang w:eastAsia="ar-SA"/>
        </w:rPr>
        <w:t>ФИЛ</w:t>
      </w:r>
    </w:p>
    <w:p w14:paraId="02053418" w14:textId="31F8781A" w:rsidR="00CB37F4" w:rsidRDefault="00CB37F4" w:rsidP="002A3273">
      <w:pPr>
        <w:pStyle w:val="a6"/>
      </w:pPr>
      <w:r>
        <w:t>В лимузин!</w:t>
      </w:r>
    </w:p>
    <w:p w14:paraId="24244EE5" w14:textId="08FD7CAF" w:rsidR="00CB37F4" w:rsidRDefault="00CB37F4" w:rsidP="00D70851">
      <w:pPr>
        <w:pStyle w:val="a7"/>
      </w:pPr>
      <w:r>
        <w:t>Фил подбегает к лимузину, в котором спит водитель.</w:t>
      </w:r>
    </w:p>
    <w:p w14:paraId="7FA50615" w14:textId="17AD1F64" w:rsidR="00D70851" w:rsidRDefault="00D70851" w:rsidP="00D70851">
      <w:pPr>
        <w:pStyle w:val="a5"/>
        <w:rPr>
          <w:lang w:eastAsia="ar-SA"/>
        </w:rPr>
      </w:pPr>
      <w:r>
        <w:rPr>
          <w:lang w:eastAsia="ar-SA"/>
        </w:rPr>
        <w:t>ФИЛ</w:t>
      </w:r>
    </w:p>
    <w:p w14:paraId="6799F5A6" w14:textId="0782EBE0" w:rsidR="00D70851" w:rsidRDefault="00D70851" w:rsidP="00D70851">
      <w:pPr>
        <w:pStyle w:val="a6"/>
      </w:pPr>
      <w:proofErr w:type="gramStart"/>
      <w:r>
        <w:t>Братан</w:t>
      </w:r>
      <w:proofErr w:type="gramEnd"/>
      <w:r>
        <w:t>, дай прокатиться!</w:t>
      </w:r>
    </w:p>
    <w:p w14:paraId="449F995C" w14:textId="5504F390" w:rsidR="00D70851" w:rsidRDefault="00D70851" w:rsidP="00E25A5C">
      <w:pPr>
        <w:pStyle w:val="a5"/>
      </w:pPr>
      <w:r>
        <w:t>ВОДИТЕЛЬ</w:t>
      </w:r>
    </w:p>
    <w:p w14:paraId="3A00C064" w14:textId="472073F3" w:rsidR="00D70851" w:rsidRDefault="00D70851" w:rsidP="00D70851">
      <w:pPr>
        <w:pStyle w:val="a6"/>
      </w:pPr>
      <w:r>
        <w:t>Не положено!</w:t>
      </w:r>
    </w:p>
    <w:p w14:paraId="430D0D5D" w14:textId="270CB143" w:rsidR="00D70851" w:rsidRDefault="00D70851" w:rsidP="00E25A5C">
      <w:pPr>
        <w:pStyle w:val="a5"/>
      </w:pPr>
      <w:r>
        <w:t>ФИЛ</w:t>
      </w:r>
    </w:p>
    <w:p w14:paraId="2CF91EF9" w14:textId="3FA383CE" w:rsidR="00D70851" w:rsidRDefault="00D70851" w:rsidP="00D70851">
      <w:pPr>
        <w:pStyle w:val="a6"/>
      </w:pPr>
      <w:r>
        <w:t>Пошёл на хрен!</w:t>
      </w:r>
    </w:p>
    <w:p w14:paraId="7F043AB1" w14:textId="73F419CC" w:rsidR="00D70851" w:rsidRDefault="00D70851" w:rsidP="00E25A5C">
      <w:pPr>
        <w:pStyle w:val="a7"/>
      </w:pPr>
      <w:r>
        <w:t>Фил выбрасывает водителя из лимузина.</w:t>
      </w:r>
    </w:p>
    <w:p w14:paraId="768E8DD5" w14:textId="2BBA44D2" w:rsidR="00D70851" w:rsidRDefault="00D70851" w:rsidP="00E25A5C">
      <w:pPr>
        <w:pStyle w:val="a5"/>
      </w:pPr>
      <w:r>
        <w:t>МАССА</w:t>
      </w:r>
    </w:p>
    <w:p w14:paraId="23EEF02D" w14:textId="5B482FBC" w:rsidR="00D70851" w:rsidRDefault="00D70851" w:rsidP="00D70851">
      <w:pPr>
        <w:pStyle w:val="a6"/>
      </w:pPr>
      <w:proofErr w:type="spellStart"/>
      <w:r>
        <w:t>Стэлка</w:t>
      </w:r>
      <w:proofErr w:type="spellEnd"/>
      <w:r>
        <w:t>, ты с нами?</w:t>
      </w:r>
    </w:p>
    <w:p w14:paraId="1D6BD9D0" w14:textId="04ABED70" w:rsidR="00D70851" w:rsidRDefault="00E25A5C" w:rsidP="00E25A5C">
      <w:pPr>
        <w:pStyle w:val="a5"/>
      </w:pPr>
      <w:r>
        <w:t>СТЭЛЛА</w:t>
      </w:r>
    </w:p>
    <w:p w14:paraId="4D8FB982" w14:textId="3CDF9F66" w:rsidR="00D70851" w:rsidRDefault="00D70851" w:rsidP="00E25A5C">
      <w:pPr>
        <w:pStyle w:val="a6"/>
      </w:pPr>
      <w:r>
        <w:t>Давайте, я тут гостей посторожу, чтобы больше никого не украли…</w:t>
      </w:r>
    </w:p>
    <w:p w14:paraId="69F2E631" w14:textId="001F4460" w:rsidR="00E25A5C" w:rsidRDefault="00E25A5C" w:rsidP="00E25A5C">
      <w:pPr>
        <w:pStyle w:val="a5"/>
      </w:pPr>
      <w:r>
        <w:t>ЧАК</w:t>
      </w:r>
    </w:p>
    <w:p w14:paraId="5C4E01B5" w14:textId="1554E3A1" w:rsidR="00E25A5C" w:rsidRDefault="00E25A5C" w:rsidP="00E25A5C">
      <w:pPr>
        <w:pStyle w:val="a6"/>
      </w:pPr>
      <w:r>
        <w:t>Масса! Быстро в тачку!</w:t>
      </w:r>
    </w:p>
    <w:p w14:paraId="74AD5C45" w14:textId="6413C1A1" w:rsidR="00E25A5C" w:rsidRDefault="00E25A5C" w:rsidP="00E25A5C">
      <w:pPr>
        <w:pStyle w:val="a7"/>
      </w:pPr>
      <w:r>
        <w:t xml:space="preserve">Парни забираются в машину, лимузин пускается в погоню. </w:t>
      </w:r>
      <w:proofErr w:type="spellStart"/>
      <w:r>
        <w:t>Стэлла</w:t>
      </w:r>
      <w:proofErr w:type="spellEnd"/>
      <w:r>
        <w:t xml:space="preserve">, улыбнувшись, шагает обратно в клуб. </w:t>
      </w:r>
    </w:p>
    <w:p w14:paraId="64F838E5" w14:textId="77777777" w:rsidR="000F7DC5" w:rsidRPr="000F7DC5" w:rsidRDefault="000F7DC5" w:rsidP="000F7DC5">
      <w:pPr>
        <w:pStyle w:val="a5"/>
        <w:rPr>
          <w:lang w:eastAsia="ar-SA"/>
        </w:rPr>
      </w:pPr>
    </w:p>
    <w:p w14:paraId="6F567D59" w14:textId="58ECCC16" w:rsidR="000F7DC5" w:rsidRDefault="000F7DC5" w:rsidP="000F7DC5">
      <w:pPr>
        <w:pStyle w:val="SCENEHEADING"/>
      </w:pPr>
      <w:proofErr w:type="gramStart"/>
      <w:r>
        <w:t>17</w:t>
      </w:r>
      <w:r w:rsidRPr="007C1A64">
        <w:t>-</w:t>
      </w:r>
      <w:r>
        <w:t>6</w:t>
      </w:r>
      <w:proofErr w:type="gramEnd"/>
      <w:r w:rsidRPr="007C1A64">
        <w:t xml:space="preserve">. </w:t>
      </w:r>
      <w:r>
        <w:t>НАТ. У СТЕНДАП КЛУБА.</w:t>
      </w:r>
      <w:r>
        <w:t>ТУАЛЕТ.</w:t>
      </w:r>
      <w:r>
        <w:t xml:space="preserve"> НОЧЬ.</w:t>
      </w:r>
    </w:p>
    <w:p w14:paraId="43F60E15" w14:textId="2FEEAA98" w:rsidR="000F7DC5" w:rsidRPr="000F7DC5" w:rsidRDefault="000F7DC5" w:rsidP="000F7DC5">
      <w:pPr>
        <w:pStyle w:val="a7"/>
      </w:pPr>
      <w:r>
        <w:t xml:space="preserve">Стелла быстро заходит в туалет, рыщет за бачком, находит плотный черный пакет, разматывает, там деньги и </w:t>
      </w:r>
      <w:proofErr w:type="spellStart"/>
      <w:r>
        <w:t>загран</w:t>
      </w:r>
      <w:proofErr w:type="spellEnd"/>
      <w:r>
        <w:t xml:space="preserve"> паспорт</w:t>
      </w:r>
      <w:r w:rsidR="00240295">
        <w:t xml:space="preserve">, русский паспорт </w:t>
      </w:r>
      <w:proofErr w:type="spellStart"/>
      <w:r w:rsidR="00240295">
        <w:t>идокументы</w:t>
      </w:r>
      <w:proofErr w:type="spellEnd"/>
      <w:r w:rsidR="00240295">
        <w:t>.</w:t>
      </w:r>
      <w:r>
        <w:t xml:space="preserve"> Довольная уходит.</w:t>
      </w:r>
    </w:p>
    <w:p w14:paraId="76E2A164" w14:textId="77777777" w:rsidR="000F7DC5" w:rsidRPr="000F7DC5" w:rsidRDefault="000F7DC5" w:rsidP="000F7DC5">
      <w:pPr>
        <w:pStyle w:val="a5"/>
        <w:rPr>
          <w:lang w:eastAsia="ar-SA"/>
        </w:rPr>
      </w:pPr>
    </w:p>
    <w:p w14:paraId="5F0F805D" w14:textId="77777777" w:rsidR="005729A2" w:rsidRDefault="005729A2" w:rsidP="005729A2">
      <w:pPr>
        <w:pStyle w:val="SCENEHEADING"/>
      </w:pPr>
    </w:p>
    <w:p w14:paraId="51091619" w14:textId="7D813C50" w:rsidR="005729A2" w:rsidRDefault="005729A2" w:rsidP="005729A2">
      <w:pPr>
        <w:pStyle w:val="SCENEHEADING"/>
      </w:pPr>
      <w:r>
        <w:t>17</w:t>
      </w:r>
      <w:r w:rsidRPr="007C1A64">
        <w:t>-</w:t>
      </w:r>
      <w:r w:rsidR="000F7DC5">
        <w:t>7</w:t>
      </w:r>
      <w:r w:rsidRPr="007C1A64">
        <w:t xml:space="preserve">. </w:t>
      </w:r>
      <w:proofErr w:type="gramStart"/>
      <w:r>
        <w:t>НАТ./</w:t>
      </w:r>
      <w:proofErr w:type="gramEnd"/>
      <w:r>
        <w:t>ИНТ. Дорога. ЛИМУЗИН.НОЧЬ.</w:t>
      </w:r>
    </w:p>
    <w:p w14:paraId="03B2AB7C" w14:textId="67F49375" w:rsidR="005729A2" w:rsidRDefault="005729A2" w:rsidP="005729A2">
      <w:pPr>
        <w:pStyle w:val="a7"/>
      </w:pPr>
      <w:r>
        <w:t>По дороге быстро несутся две машины. Чак на нервах подгоняет Фила.</w:t>
      </w:r>
    </w:p>
    <w:p w14:paraId="786972C2" w14:textId="77777777" w:rsidR="005729A2" w:rsidRDefault="005729A2" w:rsidP="005729A2">
      <w:pPr>
        <w:pStyle w:val="a5"/>
      </w:pPr>
      <w:r>
        <w:t>ЧАК</w:t>
      </w:r>
    </w:p>
    <w:p w14:paraId="00647DF5" w14:textId="01D41412" w:rsidR="005729A2" w:rsidRDefault="005729A2" w:rsidP="005729A2">
      <w:pPr>
        <w:pStyle w:val="a6"/>
      </w:pPr>
      <w:r>
        <w:t>Жми, братик! Газуй, газуй!!!</w:t>
      </w:r>
    </w:p>
    <w:p w14:paraId="4012A6B8" w14:textId="2F44B02A" w:rsidR="007F418B" w:rsidRDefault="007F418B" w:rsidP="007F418B">
      <w:pPr>
        <w:pStyle w:val="a5"/>
      </w:pPr>
      <w:r>
        <w:t>ФИЛ</w:t>
      </w:r>
    </w:p>
    <w:p w14:paraId="7926F938" w14:textId="524B3027" w:rsidR="007F418B" w:rsidRDefault="007F418B" w:rsidP="005729A2">
      <w:pPr>
        <w:pStyle w:val="a6"/>
      </w:pPr>
      <w:r>
        <w:t>Да не едет это корыто!</w:t>
      </w:r>
    </w:p>
    <w:p w14:paraId="2A40CEB0" w14:textId="77777777" w:rsidR="005729A2" w:rsidRDefault="005729A2" w:rsidP="005729A2"/>
    <w:p w14:paraId="1345EFA3" w14:textId="77777777" w:rsidR="005729A2" w:rsidRDefault="005729A2" w:rsidP="005729A2">
      <w:pPr>
        <w:pStyle w:val="a7"/>
      </w:pPr>
      <w:r>
        <w:t xml:space="preserve">Масса </w:t>
      </w:r>
      <w:proofErr w:type="gramStart"/>
      <w:r>
        <w:t>и Вжик</w:t>
      </w:r>
      <w:proofErr w:type="gramEnd"/>
      <w:r>
        <w:t xml:space="preserve"> разглядывают салон лимузина, кайфуют.</w:t>
      </w:r>
    </w:p>
    <w:p w14:paraId="7D06FCD4" w14:textId="77777777" w:rsidR="005729A2" w:rsidRDefault="005729A2" w:rsidP="005729A2"/>
    <w:p w14:paraId="101E4F33" w14:textId="77777777" w:rsidR="005729A2" w:rsidRDefault="005729A2" w:rsidP="005729A2">
      <w:pPr>
        <w:pStyle w:val="a5"/>
      </w:pPr>
      <w:r>
        <w:lastRenderedPageBreak/>
        <w:t>МАССА</w:t>
      </w:r>
    </w:p>
    <w:p w14:paraId="75D10681" w14:textId="77777777" w:rsidR="005729A2" w:rsidRDefault="005729A2" w:rsidP="005729A2">
      <w:pPr>
        <w:pStyle w:val="a6"/>
      </w:pPr>
      <w:r>
        <w:t>Я первый раз так красиво на разборки еду.</w:t>
      </w:r>
    </w:p>
    <w:p w14:paraId="6EF37ECB" w14:textId="77777777" w:rsidR="005729A2" w:rsidRDefault="005729A2" w:rsidP="005729A2"/>
    <w:p w14:paraId="0E541C5F" w14:textId="345EF8B4" w:rsidR="005729A2" w:rsidRDefault="005729A2" w:rsidP="005729A2">
      <w:pPr>
        <w:pStyle w:val="a7"/>
      </w:pPr>
      <w:r>
        <w:t>Вжик берёт шампанское, которое стояло на столике. Открывает бутылку. Делает небольшой глоток. Передаёт бутылку Массе, тот залпом опустошает половину.</w:t>
      </w:r>
    </w:p>
    <w:p w14:paraId="22AADD36" w14:textId="77777777" w:rsidR="005729A2" w:rsidRDefault="005729A2" w:rsidP="005729A2"/>
    <w:p w14:paraId="0FF51B37" w14:textId="77777777" w:rsidR="005729A2" w:rsidRDefault="005729A2" w:rsidP="005729A2">
      <w:pPr>
        <w:pStyle w:val="a5"/>
      </w:pPr>
      <w:r>
        <w:t>ВЖИК</w:t>
      </w:r>
    </w:p>
    <w:p w14:paraId="4921C21B" w14:textId="77777777" w:rsidR="005729A2" w:rsidRDefault="005729A2" w:rsidP="005729A2">
      <w:pPr>
        <w:pStyle w:val="a6"/>
      </w:pPr>
      <w:r>
        <w:t>Масса, ну ты не переборщи, нам, может, сейчас базарить придётся.</w:t>
      </w:r>
    </w:p>
    <w:p w14:paraId="2F205755" w14:textId="77777777" w:rsidR="005729A2" w:rsidRDefault="005729A2" w:rsidP="005729A2"/>
    <w:p w14:paraId="06C32356" w14:textId="77777777" w:rsidR="005729A2" w:rsidRDefault="005729A2" w:rsidP="005729A2">
      <w:pPr>
        <w:pStyle w:val="a5"/>
      </w:pPr>
      <w:r>
        <w:t>МАССА</w:t>
      </w:r>
    </w:p>
    <w:p w14:paraId="3C440356" w14:textId="79DC6294" w:rsidR="005729A2" w:rsidRDefault="005729A2" w:rsidP="005729A2">
      <w:pPr>
        <w:pStyle w:val="a6"/>
      </w:pPr>
      <w:r>
        <w:t>Так это для смелости!</w:t>
      </w:r>
    </w:p>
    <w:p w14:paraId="1840CD44" w14:textId="77777777" w:rsidR="005729A2" w:rsidRDefault="005729A2" w:rsidP="005729A2"/>
    <w:p w14:paraId="090F6713" w14:textId="77777777" w:rsidR="005729A2" w:rsidRDefault="005729A2" w:rsidP="009C012E">
      <w:pPr>
        <w:pStyle w:val="a7"/>
      </w:pPr>
      <w:r>
        <w:t>Фил пытается ехать за микроавтобусом, но начинает отставать.</w:t>
      </w:r>
    </w:p>
    <w:p w14:paraId="2EF1EE50" w14:textId="77777777" w:rsidR="005729A2" w:rsidRDefault="005729A2" w:rsidP="005729A2"/>
    <w:p w14:paraId="12504590" w14:textId="77777777" w:rsidR="005729A2" w:rsidRDefault="005729A2" w:rsidP="009C012E">
      <w:pPr>
        <w:pStyle w:val="a5"/>
      </w:pPr>
      <w:r>
        <w:t>ЧАК</w:t>
      </w:r>
    </w:p>
    <w:p w14:paraId="2C895844" w14:textId="77777777" w:rsidR="005729A2" w:rsidRDefault="005729A2" w:rsidP="009C012E">
      <w:pPr>
        <w:pStyle w:val="a6"/>
      </w:pPr>
      <w:proofErr w:type="gramStart"/>
      <w:r>
        <w:t>Братан</w:t>
      </w:r>
      <w:proofErr w:type="gramEnd"/>
      <w:r>
        <w:t xml:space="preserve">, я </w:t>
      </w:r>
      <w:proofErr w:type="spellStart"/>
      <w:r>
        <w:t>чё</w:t>
      </w:r>
      <w:proofErr w:type="spellEnd"/>
      <w:r>
        <w:t>-то волнуюсь, у нас даже стволов нет.</w:t>
      </w:r>
    </w:p>
    <w:p w14:paraId="2C0BEFF6" w14:textId="77777777" w:rsidR="005729A2" w:rsidRDefault="005729A2" w:rsidP="005729A2"/>
    <w:p w14:paraId="095D0C5A" w14:textId="59ABF535" w:rsidR="00C410D1" w:rsidRDefault="001A2151" w:rsidP="001A2151">
      <w:pPr>
        <w:pStyle w:val="a7"/>
      </w:pPr>
      <w:r>
        <w:t>Фил молчит, сосредоточенно ведя машину.</w:t>
      </w:r>
    </w:p>
    <w:p w14:paraId="31E620E3" w14:textId="77777777" w:rsidR="001A2151" w:rsidRDefault="001A2151" w:rsidP="001A2151">
      <w:pPr>
        <w:pStyle w:val="a5"/>
      </w:pPr>
      <w:r>
        <w:t>ЧАК</w:t>
      </w:r>
    </w:p>
    <w:p w14:paraId="34EAE1D3" w14:textId="11BFE25F" w:rsidR="001A2151" w:rsidRDefault="001A2151" w:rsidP="001A2151">
      <w:pPr>
        <w:pStyle w:val="a6"/>
      </w:pPr>
      <w:r>
        <w:t>Фил, блин!?</w:t>
      </w:r>
    </w:p>
    <w:p w14:paraId="095C244A" w14:textId="59248BC4" w:rsidR="001A2151" w:rsidRDefault="001A2151" w:rsidP="00B91D08">
      <w:pPr>
        <w:pStyle w:val="a5"/>
      </w:pPr>
      <w:r>
        <w:t>ФИЛ</w:t>
      </w:r>
    </w:p>
    <w:p w14:paraId="6A12BC63" w14:textId="07C6DD9A" w:rsidR="001A2151" w:rsidRDefault="001A2151" w:rsidP="001A2151">
      <w:pPr>
        <w:pStyle w:val="a6"/>
      </w:pPr>
      <w:r>
        <w:t>Что?</w:t>
      </w:r>
    </w:p>
    <w:p w14:paraId="7330143D" w14:textId="24FE7C95" w:rsidR="001A2151" w:rsidRDefault="001A2151" w:rsidP="00B91D08">
      <w:pPr>
        <w:pStyle w:val="a5"/>
      </w:pPr>
      <w:r>
        <w:t>ЧАК</w:t>
      </w:r>
    </w:p>
    <w:p w14:paraId="51FE1D6B" w14:textId="21C4D82A" w:rsidR="001A2151" w:rsidRDefault="00B91D08" w:rsidP="001A2151">
      <w:pPr>
        <w:pStyle w:val="a6"/>
      </w:pPr>
      <w:r>
        <w:t>Очкую</w:t>
      </w:r>
      <w:r w:rsidR="001A2151">
        <w:t>, говорю!</w:t>
      </w:r>
    </w:p>
    <w:p w14:paraId="1F656226" w14:textId="328BAE55" w:rsidR="001A2151" w:rsidRDefault="001A2151" w:rsidP="00B91D08">
      <w:pPr>
        <w:pStyle w:val="a5"/>
      </w:pPr>
      <w:r>
        <w:t>ФИЛ</w:t>
      </w:r>
    </w:p>
    <w:p w14:paraId="33ABB138" w14:textId="450E776B" w:rsidR="001A2151" w:rsidRDefault="001A2151" w:rsidP="001A2151">
      <w:pPr>
        <w:pStyle w:val="a6"/>
      </w:pPr>
      <w:r>
        <w:t xml:space="preserve">И </w:t>
      </w:r>
      <w:proofErr w:type="spellStart"/>
      <w:r>
        <w:t>чё</w:t>
      </w:r>
      <w:proofErr w:type="spellEnd"/>
      <w:r>
        <w:t>?</w:t>
      </w:r>
    </w:p>
    <w:p w14:paraId="570829FF" w14:textId="52B5A2AB" w:rsidR="001A2151" w:rsidRDefault="001A2151" w:rsidP="00B91D08">
      <w:pPr>
        <w:pStyle w:val="a5"/>
      </w:pPr>
      <w:r>
        <w:t>ЧАК</w:t>
      </w:r>
    </w:p>
    <w:p w14:paraId="1D2E650C" w14:textId="13E127E3" w:rsidR="001A2151" w:rsidRDefault="001A2151" w:rsidP="001A2151">
      <w:pPr>
        <w:pStyle w:val="a6"/>
      </w:pPr>
      <w:r>
        <w:t xml:space="preserve">Ну скажи, что всё </w:t>
      </w:r>
      <w:proofErr w:type="gramStart"/>
      <w:r>
        <w:t>зашибись</w:t>
      </w:r>
      <w:proofErr w:type="gramEnd"/>
      <w:r>
        <w:t xml:space="preserve"> будет!</w:t>
      </w:r>
    </w:p>
    <w:p w14:paraId="598701FB" w14:textId="77777777" w:rsidR="00B91D08" w:rsidRDefault="00B91D08" w:rsidP="00B91D08">
      <w:pPr>
        <w:pStyle w:val="a5"/>
      </w:pPr>
      <w:r>
        <w:t>ФИЛ</w:t>
      </w:r>
    </w:p>
    <w:p w14:paraId="3FC3E723" w14:textId="02683992" w:rsidR="00B91D08" w:rsidRDefault="00B91D08" w:rsidP="001A2151">
      <w:pPr>
        <w:pStyle w:val="a6"/>
      </w:pPr>
      <w:r>
        <w:t>Да не знаю я, как будет!</w:t>
      </w:r>
    </w:p>
    <w:p w14:paraId="77FF02B1" w14:textId="77777777" w:rsidR="00B91D08" w:rsidRDefault="00B91D08" w:rsidP="00B91D08">
      <w:pPr>
        <w:pStyle w:val="a5"/>
      </w:pPr>
      <w:r>
        <w:t>ЧАК</w:t>
      </w:r>
    </w:p>
    <w:p w14:paraId="737559B2" w14:textId="3C91B2C0" w:rsidR="00B91D08" w:rsidRPr="00B91D08" w:rsidRDefault="00B91D08" w:rsidP="001A2151">
      <w:pPr>
        <w:pStyle w:val="a6"/>
      </w:pPr>
      <w:r>
        <w:t>Не, ну всё. Если ты не знаешь, то… Я только женился, блин!</w:t>
      </w:r>
      <w:r w:rsidR="00A2338E">
        <w:t xml:space="preserve"> </w:t>
      </w:r>
      <w:proofErr w:type="spellStart"/>
      <w:r w:rsidR="00A2338E">
        <w:t>Олеська</w:t>
      </w:r>
      <w:proofErr w:type="spellEnd"/>
      <w:r w:rsidR="00A2338E">
        <w:t xml:space="preserve"> меня убьёт!</w:t>
      </w:r>
    </w:p>
    <w:p w14:paraId="53F781D6" w14:textId="12DC25E2" w:rsidR="009E0A3D" w:rsidRPr="00AD76DE" w:rsidRDefault="009E0A3D" w:rsidP="009E0A3D">
      <w:pPr>
        <w:pStyle w:val="a5"/>
        <w:rPr>
          <w:lang w:eastAsia="ar-SA"/>
        </w:rPr>
      </w:pPr>
    </w:p>
    <w:p w14:paraId="602F9CAA" w14:textId="77777777" w:rsidR="009E0A3D" w:rsidRPr="009E0A3D" w:rsidRDefault="009E0A3D" w:rsidP="009E0A3D">
      <w:pPr>
        <w:pStyle w:val="a6"/>
      </w:pPr>
    </w:p>
    <w:p w14:paraId="50F1429E" w14:textId="5E917D7D" w:rsidR="00B91D08" w:rsidRDefault="00B91D08" w:rsidP="00B91D08">
      <w:pPr>
        <w:pStyle w:val="SCENEHEADING"/>
      </w:pPr>
      <w:proofErr w:type="gramStart"/>
      <w:r>
        <w:lastRenderedPageBreak/>
        <w:t>17</w:t>
      </w:r>
      <w:r w:rsidRPr="007C1A64">
        <w:t>-</w:t>
      </w:r>
      <w:r w:rsidR="000F7DC5">
        <w:t>8</w:t>
      </w:r>
      <w:proofErr w:type="gramEnd"/>
      <w:r w:rsidRPr="007C1A64">
        <w:t xml:space="preserve">. </w:t>
      </w:r>
      <w:r>
        <w:t>НАТ. Дорога. ЛИМУЗИН.НОЧЬ.</w:t>
      </w:r>
    </w:p>
    <w:p w14:paraId="1CA5E8B1" w14:textId="40262097" w:rsidR="00B91D08" w:rsidRDefault="00B91D08" w:rsidP="00B91D08">
      <w:pPr>
        <w:pStyle w:val="a7"/>
      </w:pPr>
      <w:r>
        <w:t xml:space="preserve">Лимузин мчится за микроавтобусом, с </w:t>
      </w:r>
      <w:r w:rsidR="00D0748B">
        <w:t>т</w:t>
      </w:r>
      <w:r>
        <w:t>рудом обгоняя другие машины.</w:t>
      </w:r>
    </w:p>
    <w:p w14:paraId="63E5CA56" w14:textId="77777777" w:rsidR="0075241C" w:rsidRPr="0075241C" w:rsidRDefault="0075241C" w:rsidP="0075241C">
      <w:pPr>
        <w:pStyle w:val="a5"/>
        <w:rPr>
          <w:lang w:eastAsia="ar-SA"/>
        </w:rPr>
      </w:pPr>
    </w:p>
    <w:p w14:paraId="62EE8025" w14:textId="77777777" w:rsidR="006F0F1D" w:rsidRDefault="006F0F1D" w:rsidP="0075241C">
      <w:pPr>
        <w:pStyle w:val="SCENEHEADING"/>
      </w:pPr>
    </w:p>
    <w:p w14:paraId="7B48CB4B" w14:textId="143FB742" w:rsidR="0075241C" w:rsidRDefault="0075241C" w:rsidP="0075241C">
      <w:pPr>
        <w:pStyle w:val="SCENEHEADING"/>
      </w:pPr>
      <w:r w:rsidRPr="0075241C">
        <w:t>17-</w:t>
      </w:r>
      <w:proofErr w:type="gramStart"/>
      <w:r w:rsidR="000F7DC5">
        <w:t>9</w:t>
      </w:r>
      <w:r>
        <w:t>.</w:t>
      </w:r>
      <w:r w:rsidRPr="0075241C">
        <w:t>ИНТ</w:t>
      </w:r>
      <w:proofErr w:type="gramEnd"/>
      <w:r w:rsidRPr="0075241C">
        <w:t xml:space="preserve">. ЗАБРОШЕННОЕ ЗДАНИЕ. НОЧЬ </w:t>
      </w:r>
    </w:p>
    <w:p w14:paraId="32ABFD0D" w14:textId="17707ACC" w:rsidR="0075241C" w:rsidRDefault="0074503B" w:rsidP="0075241C">
      <w:pPr>
        <w:pStyle w:val="a7"/>
      </w:pPr>
      <w:r>
        <w:t>Раздаётся телефонный звонок. Это Лёша, Ноль берёт трубку.</w:t>
      </w:r>
    </w:p>
    <w:p w14:paraId="269A501B" w14:textId="3784E1C9" w:rsidR="0074503B" w:rsidRDefault="0074503B" w:rsidP="0074503B">
      <w:pPr>
        <w:pStyle w:val="a5"/>
        <w:rPr>
          <w:lang w:eastAsia="ar-SA"/>
        </w:rPr>
      </w:pPr>
      <w:r>
        <w:rPr>
          <w:lang w:eastAsia="ar-SA"/>
        </w:rPr>
        <w:t>НОЛЬ</w:t>
      </w:r>
    </w:p>
    <w:p w14:paraId="7FD69D0E" w14:textId="18440280" w:rsidR="0074503B" w:rsidRDefault="0074503B" w:rsidP="0074503B">
      <w:pPr>
        <w:pStyle w:val="a6"/>
      </w:pPr>
      <w:r>
        <w:t xml:space="preserve">Да, </w:t>
      </w:r>
      <w:proofErr w:type="gramStart"/>
      <w:r>
        <w:t>сынок</w:t>
      </w:r>
      <w:proofErr w:type="gramEnd"/>
      <w:r>
        <w:t>.</w:t>
      </w:r>
    </w:p>
    <w:p w14:paraId="0420ACB0" w14:textId="4A265963" w:rsidR="0074503B" w:rsidRDefault="0074503B" w:rsidP="008C4E05">
      <w:pPr>
        <w:pStyle w:val="a5"/>
        <w:rPr>
          <w:lang w:eastAsia="ar-SA"/>
        </w:rPr>
      </w:pPr>
      <w:r>
        <w:rPr>
          <w:lang w:eastAsia="ar-SA"/>
        </w:rPr>
        <w:t>ЛЁША</w:t>
      </w:r>
      <w:r w:rsidR="008C4E05">
        <w:rPr>
          <w:lang w:eastAsia="ar-SA"/>
        </w:rPr>
        <w:t xml:space="preserve"> ЗК</w:t>
      </w:r>
    </w:p>
    <w:p w14:paraId="3C40052E" w14:textId="35FD1513" w:rsidR="008C4E05" w:rsidRDefault="008C4E05" w:rsidP="0074503B">
      <w:pPr>
        <w:pStyle w:val="a6"/>
      </w:pPr>
      <w:r>
        <w:t>Па, а ты где? Маму нашёл?</w:t>
      </w:r>
    </w:p>
    <w:p w14:paraId="2CA78460" w14:textId="77777777" w:rsidR="008C4E05" w:rsidRDefault="008C4E05" w:rsidP="008C4E05">
      <w:pPr>
        <w:pStyle w:val="a5"/>
        <w:rPr>
          <w:lang w:eastAsia="ar-SA"/>
        </w:rPr>
      </w:pPr>
      <w:r>
        <w:rPr>
          <w:lang w:eastAsia="ar-SA"/>
        </w:rPr>
        <w:t>НОЛЬ</w:t>
      </w:r>
    </w:p>
    <w:p w14:paraId="491E5B75" w14:textId="5816C229" w:rsidR="008C4E05" w:rsidRDefault="008C4E05" w:rsidP="0074503B">
      <w:pPr>
        <w:pStyle w:val="a6"/>
      </w:pPr>
      <w:r>
        <w:t>Нашёл-нашёл. Ты дома?</w:t>
      </w:r>
    </w:p>
    <w:p w14:paraId="774BDC6F" w14:textId="77777777" w:rsidR="008C4E05" w:rsidRDefault="008C4E05" w:rsidP="008C4E05">
      <w:pPr>
        <w:pStyle w:val="a5"/>
        <w:rPr>
          <w:lang w:eastAsia="ar-SA"/>
        </w:rPr>
      </w:pPr>
      <w:r>
        <w:rPr>
          <w:lang w:eastAsia="ar-SA"/>
        </w:rPr>
        <w:t>ЛЁША ЗК</w:t>
      </w:r>
    </w:p>
    <w:p w14:paraId="7C2374FC" w14:textId="49D399FF" w:rsidR="008C4E05" w:rsidRDefault="008C4E05" w:rsidP="0074503B">
      <w:pPr>
        <w:pStyle w:val="a6"/>
      </w:pPr>
      <w:r>
        <w:t>Ну да. Приехал, нет никого---</w:t>
      </w:r>
    </w:p>
    <w:p w14:paraId="55C7B7C2" w14:textId="5919841F" w:rsidR="008C4E05" w:rsidRDefault="008C4E05" w:rsidP="008C4E05">
      <w:pPr>
        <w:pStyle w:val="a5"/>
        <w:rPr>
          <w:lang w:eastAsia="ar-SA"/>
        </w:rPr>
      </w:pPr>
      <w:r>
        <w:rPr>
          <w:lang w:eastAsia="ar-SA"/>
        </w:rPr>
        <w:t>НОЛЬ</w:t>
      </w:r>
    </w:p>
    <w:p w14:paraId="42EE76D9" w14:textId="17F21D96" w:rsidR="008C4E05" w:rsidRDefault="008C4E05" w:rsidP="0074503B">
      <w:pPr>
        <w:pStyle w:val="a6"/>
      </w:pPr>
      <w:r>
        <w:t xml:space="preserve">Скоро будем, не переживай. </w:t>
      </w:r>
    </w:p>
    <w:p w14:paraId="4373C546" w14:textId="77777777" w:rsidR="008C4E05" w:rsidRDefault="008C4E05" w:rsidP="008C4E05">
      <w:pPr>
        <w:pStyle w:val="a5"/>
        <w:rPr>
          <w:lang w:eastAsia="ar-SA"/>
        </w:rPr>
      </w:pPr>
      <w:r>
        <w:rPr>
          <w:lang w:eastAsia="ar-SA"/>
        </w:rPr>
        <w:t>ЛЁША ЗК</w:t>
      </w:r>
    </w:p>
    <w:p w14:paraId="41851B7C" w14:textId="5F319A61" w:rsidR="008C4E05" w:rsidRDefault="008C4E05" w:rsidP="0074503B">
      <w:pPr>
        <w:pStyle w:val="a6"/>
      </w:pPr>
      <w:r>
        <w:t>Ладно, жду вас.</w:t>
      </w:r>
    </w:p>
    <w:p w14:paraId="47C5ED06" w14:textId="77777777" w:rsidR="008C4E05" w:rsidRDefault="008C4E05" w:rsidP="008C4E05">
      <w:pPr>
        <w:pStyle w:val="a5"/>
        <w:rPr>
          <w:lang w:eastAsia="ar-SA"/>
        </w:rPr>
      </w:pPr>
      <w:r>
        <w:rPr>
          <w:lang w:eastAsia="ar-SA"/>
        </w:rPr>
        <w:t>НОЛЬ</w:t>
      </w:r>
    </w:p>
    <w:p w14:paraId="0CFC57EE" w14:textId="7ABB89C0" w:rsidR="008C4E05" w:rsidRDefault="008C4E05" w:rsidP="0074503B">
      <w:pPr>
        <w:pStyle w:val="a6"/>
      </w:pPr>
      <w:r>
        <w:t>Давай</w:t>
      </w:r>
      <w:r w:rsidR="00922BC2">
        <w:t>, сын.</w:t>
      </w:r>
    </w:p>
    <w:p w14:paraId="36D32589" w14:textId="77777777" w:rsidR="008C4E05" w:rsidRDefault="008C4E05" w:rsidP="008C4E05">
      <w:pPr>
        <w:pStyle w:val="a5"/>
        <w:rPr>
          <w:lang w:eastAsia="ar-SA"/>
        </w:rPr>
      </w:pPr>
      <w:r>
        <w:rPr>
          <w:lang w:eastAsia="ar-SA"/>
        </w:rPr>
        <w:t>ЛЁША ЗК</w:t>
      </w:r>
    </w:p>
    <w:p w14:paraId="2D3A7625" w14:textId="05D2CA7F" w:rsidR="008C4E05" w:rsidRDefault="008C4E05" w:rsidP="0074503B">
      <w:pPr>
        <w:pStyle w:val="a6"/>
      </w:pPr>
      <w:r>
        <w:t>Па, я может стейки куплю, пожарим</w:t>
      </w:r>
      <w:r w:rsidR="00922BC2">
        <w:t>?</w:t>
      </w:r>
      <w:r>
        <w:t xml:space="preserve"> Маме рыбу.</w:t>
      </w:r>
    </w:p>
    <w:p w14:paraId="4073FA43" w14:textId="75913073" w:rsidR="008C4E05" w:rsidRDefault="008C4E05" w:rsidP="008C4E05">
      <w:pPr>
        <w:pStyle w:val="a5"/>
        <w:rPr>
          <w:lang w:eastAsia="ar-SA"/>
        </w:rPr>
      </w:pPr>
      <w:r>
        <w:rPr>
          <w:lang w:eastAsia="ar-SA"/>
        </w:rPr>
        <w:t>НОЛЬ</w:t>
      </w:r>
    </w:p>
    <w:p w14:paraId="5DFCAD2D" w14:textId="267E0023" w:rsidR="008C4E05" w:rsidRDefault="008C4E05" w:rsidP="008C4E05">
      <w:pPr>
        <w:pStyle w:val="a6"/>
      </w:pPr>
      <w:r>
        <w:t>А почему нет?</w:t>
      </w:r>
      <w:r w:rsidR="00922BC2">
        <w:t xml:space="preserve"> Шампиньонов </w:t>
      </w:r>
      <w:r w:rsidR="00C340A6">
        <w:t xml:space="preserve">ещё </w:t>
      </w:r>
      <w:r w:rsidR="00922BC2">
        <w:t xml:space="preserve">возьми, </w:t>
      </w:r>
      <w:r w:rsidR="005B3056">
        <w:t>она</w:t>
      </w:r>
      <w:r w:rsidR="00922BC2">
        <w:t xml:space="preserve"> любит на гриле.</w:t>
      </w:r>
    </w:p>
    <w:p w14:paraId="3251ABC5" w14:textId="5336ED55" w:rsidR="00922BC2" w:rsidRDefault="00922BC2" w:rsidP="00922BC2">
      <w:pPr>
        <w:pStyle w:val="a5"/>
        <w:rPr>
          <w:lang w:eastAsia="ar-SA"/>
        </w:rPr>
      </w:pPr>
      <w:r>
        <w:rPr>
          <w:lang w:eastAsia="ar-SA"/>
        </w:rPr>
        <w:t>ЛЁША ЗК</w:t>
      </w:r>
    </w:p>
    <w:p w14:paraId="7D3BA706" w14:textId="40D24AE6" w:rsidR="00922BC2" w:rsidRPr="008C4E05" w:rsidRDefault="00922BC2" w:rsidP="00922BC2">
      <w:pPr>
        <w:pStyle w:val="a6"/>
      </w:pPr>
      <w:r>
        <w:t>Ага. Погнал тогда.</w:t>
      </w:r>
    </w:p>
    <w:p w14:paraId="798A7437" w14:textId="2A7C1E04" w:rsidR="008C4E05" w:rsidRPr="0074503B" w:rsidRDefault="00922BC2" w:rsidP="008C4E05">
      <w:pPr>
        <w:pStyle w:val="a7"/>
      </w:pPr>
      <w:r>
        <w:t>Ноль вешает трубку. Он сидит в</w:t>
      </w:r>
      <w:r w:rsidR="008C4E05">
        <w:t xml:space="preserve"> заброшенном здании на стуле, над головой у него тусклая</w:t>
      </w:r>
      <w:r w:rsidR="0039174E">
        <w:t>, мерцающая</w:t>
      </w:r>
      <w:r w:rsidR="008C4E05">
        <w:t xml:space="preserve"> лампочка. За спиной стоит Начальник охраны.</w:t>
      </w:r>
    </w:p>
    <w:p w14:paraId="0B17987E" w14:textId="77777777" w:rsidR="0075241C" w:rsidRDefault="0075241C" w:rsidP="0075241C"/>
    <w:p w14:paraId="2341D92A" w14:textId="77777777" w:rsidR="0075241C" w:rsidRDefault="0075241C" w:rsidP="00DC09C7">
      <w:pPr>
        <w:pStyle w:val="a5"/>
      </w:pPr>
      <w:r>
        <w:t>НОЛЬ</w:t>
      </w:r>
    </w:p>
    <w:p w14:paraId="3034ED5C" w14:textId="27B7F09E" w:rsidR="0075241C" w:rsidRDefault="00A571A5" w:rsidP="00DC09C7">
      <w:pPr>
        <w:pStyle w:val="a6"/>
      </w:pPr>
      <w:r>
        <w:t>Д</w:t>
      </w:r>
      <w:r w:rsidR="0075241C">
        <w:t>олго ещё?!</w:t>
      </w:r>
    </w:p>
    <w:p w14:paraId="7982B8BC" w14:textId="77777777" w:rsidR="0075241C" w:rsidRDefault="0075241C" w:rsidP="0075241C"/>
    <w:p w14:paraId="26F60E18" w14:textId="77777777" w:rsidR="0075241C" w:rsidRDefault="0075241C" w:rsidP="00DC09C7">
      <w:pPr>
        <w:pStyle w:val="a5"/>
      </w:pPr>
      <w:r>
        <w:t>НАЧАЛЬНИК ОХРАНЫ</w:t>
      </w:r>
    </w:p>
    <w:p w14:paraId="488763B1" w14:textId="77777777" w:rsidR="0075241C" w:rsidRDefault="0075241C" w:rsidP="00DC09C7">
      <w:pPr>
        <w:pStyle w:val="a6"/>
      </w:pPr>
      <w:r>
        <w:t>Подъезжают!</w:t>
      </w:r>
    </w:p>
    <w:p w14:paraId="0D086741" w14:textId="77777777" w:rsidR="0075241C" w:rsidRDefault="0075241C" w:rsidP="0075241C"/>
    <w:p w14:paraId="166DD5F3" w14:textId="77777777" w:rsidR="0075241C" w:rsidRDefault="0075241C" w:rsidP="00DC09C7">
      <w:pPr>
        <w:pStyle w:val="a5"/>
      </w:pPr>
      <w:r>
        <w:t>НОЛЬ</w:t>
      </w:r>
    </w:p>
    <w:p w14:paraId="0EB57AA3" w14:textId="77777777" w:rsidR="0075241C" w:rsidRDefault="0075241C" w:rsidP="00DC09C7">
      <w:pPr>
        <w:pStyle w:val="a6"/>
      </w:pPr>
      <w:r>
        <w:t>Автомат…</w:t>
      </w:r>
    </w:p>
    <w:p w14:paraId="632E6AE5" w14:textId="77777777" w:rsidR="0075241C" w:rsidRDefault="0075241C" w:rsidP="0075241C"/>
    <w:p w14:paraId="06C7CF6D" w14:textId="4C31EE91" w:rsidR="0075241C" w:rsidRPr="009C7AF1" w:rsidRDefault="0075241C" w:rsidP="00DC09C7">
      <w:pPr>
        <w:pStyle w:val="a7"/>
      </w:pPr>
      <w:r>
        <w:t xml:space="preserve">Начальник охраны даёт ему автомат. </w:t>
      </w:r>
      <w:r w:rsidR="009C7AF1">
        <w:t>Охранники заносят на руках Дашу и Олесю, те вырываются.</w:t>
      </w:r>
    </w:p>
    <w:p w14:paraId="3A6D4238" w14:textId="77777777" w:rsidR="0075241C" w:rsidRDefault="0075241C" w:rsidP="0075241C"/>
    <w:p w14:paraId="0C922BF9" w14:textId="77777777" w:rsidR="0075241C" w:rsidRDefault="0075241C" w:rsidP="00DC09C7">
      <w:pPr>
        <w:pStyle w:val="a5"/>
      </w:pPr>
      <w:r>
        <w:t>НОЛЬ</w:t>
      </w:r>
    </w:p>
    <w:p w14:paraId="5EADA9D3" w14:textId="676C00CF" w:rsidR="0075241C" w:rsidRDefault="00A571A5" w:rsidP="00DC09C7">
      <w:pPr>
        <w:pStyle w:val="a6"/>
      </w:pPr>
      <w:r>
        <w:t>Н</w:t>
      </w:r>
      <w:r w:rsidR="00F47194">
        <w:t>евесту-то зачем?</w:t>
      </w:r>
    </w:p>
    <w:p w14:paraId="0C7770EA" w14:textId="63ECD304" w:rsidR="00F47194" w:rsidRDefault="00F47194" w:rsidP="00F47194">
      <w:pPr>
        <w:pStyle w:val="a8"/>
      </w:pPr>
      <w:r>
        <w:t>(Олесе)</w:t>
      </w:r>
    </w:p>
    <w:p w14:paraId="0F6819D9" w14:textId="3567EB7A" w:rsidR="00F47194" w:rsidRDefault="00F47194" w:rsidP="00DC09C7">
      <w:pPr>
        <w:pStyle w:val="a6"/>
      </w:pPr>
      <w:r>
        <w:t>Прошу простить, так сложились обстоятельства.</w:t>
      </w:r>
    </w:p>
    <w:p w14:paraId="7902D853" w14:textId="7821B176" w:rsidR="00A571A5" w:rsidRDefault="00A571A5" w:rsidP="00A571A5">
      <w:pPr>
        <w:pStyle w:val="a7"/>
      </w:pPr>
      <w:r>
        <w:t>Олеся внимательно рассматривает Ноля.</w:t>
      </w:r>
    </w:p>
    <w:p w14:paraId="3FA1E105" w14:textId="4D452E38" w:rsidR="00A571A5" w:rsidRPr="00A571A5" w:rsidRDefault="00A571A5" w:rsidP="00A571A5">
      <w:pPr>
        <w:pStyle w:val="a5"/>
      </w:pPr>
      <w:r>
        <w:t>НОЛЬ</w:t>
      </w:r>
    </w:p>
    <w:p w14:paraId="4E6EC627" w14:textId="38F1A5A5" w:rsidR="00F47194" w:rsidRDefault="00F47194" w:rsidP="00F47194">
      <w:pPr>
        <w:pStyle w:val="a8"/>
      </w:pPr>
      <w:r>
        <w:t>(Даше)</w:t>
      </w:r>
    </w:p>
    <w:p w14:paraId="07F33130" w14:textId="7F88B5CA" w:rsidR="004A424E" w:rsidRDefault="00564B24" w:rsidP="00F47194">
      <w:pPr>
        <w:pStyle w:val="a6"/>
      </w:pPr>
      <w:r>
        <w:t>Ну что, добегалась</w:t>
      </w:r>
      <w:r w:rsidR="0075241C">
        <w:t xml:space="preserve">?! </w:t>
      </w:r>
      <w:r w:rsidR="003C64FF">
        <w:t>Платье шикарное, Фил подарил?</w:t>
      </w:r>
    </w:p>
    <w:p w14:paraId="3F237B60" w14:textId="3CDD06D9" w:rsidR="004A424E" w:rsidRDefault="004A424E" w:rsidP="004A424E">
      <w:pPr>
        <w:pStyle w:val="a5"/>
      </w:pPr>
      <w:r>
        <w:t>ДАША</w:t>
      </w:r>
    </w:p>
    <w:p w14:paraId="065C8A94" w14:textId="7F1095FC" w:rsidR="004A424E" w:rsidRDefault="00C340A6" w:rsidP="00F47194">
      <w:pPr>
        <w:pStyle w:val="a6"/>
      </w:pPr>
      <w:r>
        <w:t>Ты совсем что ли</w:t>
      </w:r>
      <w:r w:rsidR="00B40004">
        <w:t xml:space="preserve">? </w:t>
      </w:r>
      <w:r w:rsidR="00A571A5">
        <w:t>Думаешь,</w:t>
      </w:r>
      <w:r w:rsidR="00B40004">
        <w:t xml:space="preserve"> можно вот так человека похитить? Девяностые закончились, Олег! Всё! Таким как ты сегодня нет места!</w:t>
      </w:r>
    </w:p>
    <w:p w14:paraId="0954B502" w14:textId="14A19E72" w:rsidR="004A424E" w:rsidRPr="009C7AF1" w:rsidRDefault="004A424E" w:rsidP="004A424E">
      <w:pPr>
        <w:pStyle w:val="a5"/>
      </w:pPr>
      <w:r>
        <w:t>НОЛЬ</w:t>
      </w:r>
    </w:p>
    <w:p w14:paraId="00CD37BE" w14:textId="77777777" w:rsidR="00B40004" w:rsidRDefault="00B40004" w:rsidP="00F47194">
      <w:pPr>
        <w:pStyle w:val="a6"/>
      </w:pPr>
      <w:r>
        <w:t>Всё сказала?</w:t>
      </w:r>
    </w:p>
    <w:p w14:paraId="3E448E9C" w14:textId="6BA4ABD8" w:rsidR="00B40004" w:rsidRDefault="00B40004" w:rsidP="00B40004">
      <w:pPr>
        <w:pStyle w:val="a5"/>
      </w:pPr>
      <w:r>
        <w:t>ДАША</w:t>
      </w:r>
    </w:p>
    <w:p w14:paraId="27617881" w14:textId="2A88CA2D" w:rsidR="00B40004" w:rsidRDefault="00B40004" w:rsidP="00B40004">
      <w:pPr>
        <w:pStyle w:val="a6"/>
        <w:rPr>
          <w:lang w:eastAsia="ja-JP"/>
        </w:rPr>
      </w:pPr>
      <w:r>
        <w:rPr>
          <w:lang w:eastAsia="ja-JP"/>
        </w:rPr>
        <w:t>Нет не всё!</w:t>
      </w:r>
    </w:p>
    <w:p w14:paraId="5CC0E1FC" w14:textId="13FA6E59" w:rsidR="00B40004" w:rsidRDefault="00B40004" w:rsidP="00A571A5">
      <w:pPr>
        <w:pStyle w:val="a5"/>
      </w:pPr>
      <w:r>
        <w:t>НОЛЬ</w:t>
      </w:r>
    </w:p>
    <w:p w14:paraId="0968061B" w14:textId="28A1B3C6" w:rsidR="00A571A5" w:rsidRDefault="00C340A6" w:rsidP="00A571A5">
      <w:pPr>
        <w:pStyle w:val="a6"/>
        <w:rPr>
          <w:lang w:eastAsia="ja-JP"/>
        </w:rPr>
      </w:pPr>
      <w:r>
        <w:rPr>
          <w:lang w:eastAsia="ja-JP"/>
        </w:rPr>
        <w:t>Давай по дороге домой договоришь, а? Нас там ребёнок ждёт.</w:t>
      </w:r>
    </w:p>
    <w:p w14:paraId="6C3C341C" w14:textId="77777777" w:rsidR="00A571A5" w:rsidRDefault="00A571A5" w:rsidP="00A571A5">
      <w:pPr>
        <w:pStyle w:val="a5"/>
      </w:pPr>
      <w:r>
        <w:t>ДАША</w:t>
      </w:r>
    </w:p>
    <w:p w14:paraId="5CA7F721" w14:textId="77777777" w:rsidR="00A571A5" w:rsidRDefault="00A571A5" w:rsidP="00A571A5">
      <w:pPr>
        <w:pStyle w:val="a8"/>
      </w:pPr>
      <w:r>
        <w:t>(морщась)</w:t>
      </w:r>
    </w:p>
    <w:p w14:paraId="34A2A76E" w14:textId="69B0029A" w:rsidR="00C340A6" w:rsidRDefault="00C340A6" w:rsidP="00A571A5">
      <w:pPr>
        <w:pStyle w:val="a6"/>
      </w:pPr>
      <w:r>
        <w:t>Никуда я не поеду! Можешь меня убить</w:t>
      </w:r>
      <w:r w:rsidR="00C40F4F">
        <w:t xml:space="preserve">, ты же так разбираешься с </w:t>
      </w:r>
      <w:proofErr w:type="spellStart"/>
      <w:r w:rsidR="00C40F4F">
        <w:t>непокрными</w:t>
      </w:r>
      <w:proofErr w:type="spellEnd"/>
      <w:r w:rsidR="00C40F4F">
        <w:t>?</w:t>
      </w:r>
    </w:p>
    <w:p w14:paraId="59248B53" w14:textId="77777777" w:rsidR="00C340A6" w:rsidRDefault="00C340A6" w:rsidP="00C340A6">
      <w:pPr>
        <w:pStyle w:val="a8"/>
      </w:pPr>
      <w:r>
        <w:t>(Даша встаёт перед автоматом)</w:t>
      </w:r>
    </w:p>
    <w:p w14:paraId="73FC7088" w14:textId="27AB2821" w:rsidR="0075241C" w:rsidRDefault="00C340A6" w:rsidP="00A571A5">
      <w:pPr>
        <w:pStyle w:val="a6"/>
      </w:pPr>
      <w:r>
        <w:t>Давай. Ну?</w:t>
      </w:r>
    </w:p>
    <w:p w14:paraId="36760DF0" w14:textId="77777777" w:rsidR="0075241C" w:rsidRDefault="0075241C" w:rsidP="006F0F1D">
      <w:pPr>
        <w:pStyle w:val="a5"/>
      </w:pPr>
      <w:r>
        <w:t>НОЛЬ</w:t>
      </w:r>
    </w:p>
    <w:p w14:paraId="6A0185D4" w14:textId="4F8FDC8C" w:rsidR="0075241C" w:rsidRDefault="00C340A6" w:rsidP="006F0F1D">
      <w:pPr>
        <w:pStyle w:val="a6"/>
      </w:pPr>
      <w:r>
        <w:t xml:space="preserve">Что ты глупая такая? </w:t>
      </w:r>
      <w:proofErr w:type="gramStart"/>
      <w:r>
        <w:t>Зачем</w:t>
      </w:r>
      <w:proofErr w:type="gramEnd"/>
      <w:r>
        <w:t xml:space="preserve"> мне тебя убивать? Я тебя люблю</w:t>
      </w:r>
      <w:r w:rsidR="005B3056">
        <w:t>---</w:t>
      </w:r>
    </w:p>
    <w:p w14:paraId="57780775" w14:textId="77777777" w:rsidR="0075241C" w:rsidRDefault="0075241C" w:rsidP="0075241C"/>
    <w:p w14:paraId="32C2ED7E" w14:textId="0B7CAABF" w:rsidR="0075241C" w:rsidRPr="00DC4083" w:rsidRDefault="0075241C" w:rsidP="006F0F1D">
      <w:pPr>
        <w:pStyle w:val="a7"/>
      </w:pPr>
      <w:r>
        <w:lastRenderedPageBreak/>
        <w:t>В здание забегает Фил</w:t>
      </w:r>
      <w:r w:rsidR="00DC4083">
        <w:t>, Чак</w:t>
      </w:r>
      <w:proofErr w:type="gramStart"/>
      <w:r w:rsidR="00DC4083">
        <w:t>, Вжик</w:t>
      </w:r>
      <w:proofErr w:type="gramEnd"/>
      <w:r w:rsidR="00DC4083">
        <w:t xml:space="preserve"> и Масса</w:t>
      </w:r>
      <w:r w:rsidR="00C340A6">
        <w:t xml:space="preserve"> и видят картину, как Даша стоит перед самым дулом автомата. Олесю держит охранник.</w:t>
      </w:r>
    </w:p>
    <w:p w14:paraId="7B1DDA61" w14:textId="77777777" w:rsidR="0075241C" w:rsidRDefault="0075241C" w:rsidP="0075241C"/>
    <w:p w14:paraId="434FB2C0" w14:textId="77777777" w:rsidR="0075241C" w:rsidRDefault="0075241C" w:rsidP="006F0F1D">
      <w:pPr>
        <w:pStyle w:val="a5"/>
      </w:pPr>
      <w:r>
        <w:t>ФИЛ</w:t>
      </w:r>
    </w:p>
    <w:p w14:paraId="63893ECC" w14:textId="218BBEA6" w:rsidR="0075241C" w:rsidRDefault="00C340A6" w:rsidP="006F0F1D">
      <w:pPr>
        <w:pStyle w:val="a6"/>
      </w:pPr>
      <w:r>
        <w:t>Ноль</w:t>
      </w:r>
      <w:r w:rsidR="00D951C7">
        <w:t xml:space="preserve"> стоп! Пожалуйста! Ничего не делай!</w:t>
      </w:r>
    </w:p>
    <w:p w14:paraId="091DBD4D" w14:textId="1D2D17E3" w:rsidR="00D951C7" w:rsidRDefault="00D951C7" w:rsidP="00D951C7">
      <w:pPr>
        <w:pStyle w:val="a5"/>
      </w:pPr>
      <w:r>
        <w:t>ЧАК</w:t>
      </w:r>
    </w:p>
    <w:p w14:paraId="65FA14D0" w14:textId="799E7CF0" w:rsidR="00D951C7" w:rsidRDefault="00D951C7" w:rsidP="00D951C7">
      <w:pPr>
        <w:pStyle w:val="a8"/>
      </w:pPr>
      <w:r>
        <w:t>(рвётся к Олесе)</w:t>
      </w:r>
    </w:p>
    <w:p w14:paraId="502BEEB5" w14:textId="74665F28" w:rsidR="00D951C7" w:rsidRDefault="00D951C7" w:rsidP="006F0F1D">
      <w:pPr>
        <w:pStyle w:val="a6"/>
      </w:pPr>
      <w:r>
        <w:t>Руки убрал от неё, гнида!</w:t>
      </w:r>
    </w:p>
    <w:p w14:paraId="165D718D" w14:textId="270ED343" w:rsidR="00D951C7" w:rsidRDefault="00D951C7" w:rsidP="00D951C7">
      <w:pPr>
        <w:pStyle w:val="a7"/>
      </w:pPr>
      <w:r>
        <w:t>Масса хватает Чака, чтоб тот стоял на месте.</w:t>
      </w:r>
    </w:p>
    <w:p w14:paraId="7ECB8149" w14:textId="47DE3854" w:rsidR="00D951C7" w:rsidRDefault="00D951C7" w:rsidP="00D951C7">
      <w:pPr>
        <w:pStyle w:val="a5"/>
      </w:pPr>
      <w:r>
        <w:t>ФИЛ</w:t>
      </w:r>
    </w:p>
    <w:p w14:paraId="3323B759" w14:textId="773312D5" w:rsidR="00D951C7" w:rsidRDefault="00D951C7" w:rsidP="006F0F1D">
      <w:pPr>
        <w:pStyle w:val="a6"/>
      </w:pPr>
      <w:r>
        <w:t>Чак!</w:t>
      </w:r>
    </w:p>
    <w:p w14:paraId="7D6672F5" w14:textId="74FB0CA1" w:rsidR="00D951C7" w:rsidRDefault="00D951C7" w:rsidP="00D951C7">
      <w:pPr>
        <w:pStyle w:val="a8"/>
      </w:pPr>
      <w:r>
        <w:t>(Нолю)</w:t>
      </w:r>
    </w:p>
    <w:p w14:paraId="5E207319" w14:textId="05203F65" w:rsidR="00D951C7" w:rsidRDefault="00D951C7" w:rsidP="006F0F1D">
      <w:pPr>
        <w:pStyle w:val="a6"/>
      </w:pPr>
      <w:r>
        <w:t>Ноль, давай поговорим! У вас же все вопросы теперь цивилизованно решаются? А? Даш отойди.</w:t>
      </w:r>
    </w:p>
    <w:p w14:paraId="412CC0A9" w14:textId="28EE9554" w:rsidR="00D951C7" w:rsidRDefault="00D951C7" w:rsidP="00D951C7">
      <w:pPr>
        <w:pStyle w:val="a7"/>
      </w:pPr>
      <w:r>
        <w:t>Фил делает шаг вперёд, вскинув руки в стороны. Ноль разворачивает автомат.</w:t>
      </w:r>
    </w:p>
    <w:p w14:paraId="63E36F56" w14:textId="774D7277" w:rsidR="00D951C7" w:rsidRDefault="00D951C7" w:rsidP="00D951C7">
      <w:pPr>
        <w:pStyle w:val="a5"/>
        <w:rPr>
          <w:lang w:eastAsia="ar-SA"/>
        </w:rPr>
      </w:pPr>
      <w:r>
        <w:rPr>
          <w:lang w:eastAsia="ar-SA"/>
        </w:rPr>
        <w:t>НОЛЬ</w:t>
      </w:r>
    </w:p>
    <w:p w14:paraId="712D37CA" w14:textId="71FDF7D8" w:rsidR="00D951C7" w:rsidRPr="00D951C7" w:rsidRDefault="00D951C7" w:rsidP="00D951C7">
      <w:pPr>
        <w:pStyle w:val="a6"/>
      </w:pPr>
      <w:r>
        <w:t xml:space="preserve">Некогда болтать, нам домой </w:t>
      </w:r>
      <w:r w:rsidR="0039174E">
        <w:t>пора</w:t>
      </w:r>
      <w:r>
        <w:t>.</w:t>
      </w:r>
    </w:p>
    <w:p w14:paraId="233B0A27" w14:textId="77777777" w:rsidR="0075241C" w:rsidRDefault="0075241C" w:rsidP="0075241C"/>
    <w:p w14:paraId="48C040DB" w14:textId="76329021" w:rsidR="0075241C" w:rsidRDefault="00D951C7" w:rsidP="00DC4083">
      <w:pPr>
        <w:pStyle w:val="a7"/>
      </w:pPr>
      <w:r>
        <w:t>Ноль выпускает в парней автоматную очередь.</w:t>
      </w:r>
      <w:r w:rsidR="00A81CFD">
        <w:t xml:space="preserve"> </w:t>
      </w:r>
      <w:r w:rsidR="00DC4083">
        <w:t>Олеся закрывает руками голову, Даша бросается к Филу,</w:t>
      </w:r>
      <w:r w:rsidR="00046FD3">
        <w:t xml:space="preserve"> но её хватает охранник.</w:t>
      </w:r>
      <w:r w:rsidR="00DC4083">
        <w:t xml:space="preserve"> </w:t>
      </w:r>
      <w:r w:rsidR="00046FD3">
        <w:t>Фил</w:t>
      </w:r>
      <w:r w:rsidR="00DC4083">
        <w:t xml:space="preserve"> </w:t>
      </w:r>
      <w:r w:rsidR="0075241C">
        <w:t xml:space="preserve">отпрыгивает, Масса падает назад, </w:t>
      </w:r>
      <w:r w:rsidR="00DC4083">
        <w:t xml:space="preserve">Чак </w:t>
      </w:r>
      <w:proofErr w:type="gramStart"/>
      <w:r w:rsidR="005B3056">
        <w:t>и Вжик</w:t>
      </w:r>
      <w:proofErr w:type="gramEnd"/>
      <w:r w:rsidR="005B3056">
        <w:t xml:space="preserve"> прыгают в разные стороны. </w:t>
      </w:r>
      <w:r w:rsidR="0039174E">
        <w:t>В свете мерцающей лампы стоит Ноль, рыдающая Даша, которая повисла на охраннике и Олеся в свадебном платье. Она медленно опускает руки. Парни, зажмурившись лежат на полу.</w:t>
      </w:r>
      <w:r w:rsidR="00650D70">
        <w:t xml:space="preserve"> В этот момент начальник охраны направляет пистолет в затылок Нолю.</w:t>
      </w:r>
    </w:p>
    <w:p w14:paraId="0CD02F3D" w14:textId="02236611" w:rsidR="00650D70" w:rsidRDefault="00650D70" w:rsidP="00650D70">
      <w:pPr>
        <w:pStyle w:val="a5"/>
        <w:rPr>
          <w:lang w:eastAsia="ar-SA"/>
        </w:rPr>
      </w:pPr>
      <w:r>
        <w:rPr>
          <w:lang w:eastAsia="ar-SA"/>
        </w:rPr>
        <w:t>ОЛЕСЯ</w:t>
      </w:r>
    </w:p>
    <w:p w14:paraId="230F51A0" w14:textId="2E4108E4" w:rsidR="00650D70" w:rsidRDefault="00650D70" w:rsidP="00650D70">
      <w:pPr>
        <w:pStyle w:val="a6"/>
      </w:pPr>
      <w:r>
        <w:t>Патроны холостые.</w:t>
      </w:r>
    </w:p>
    <w:p w14:paraId="0FFEDD29" w14:textId="1EB489AF" w:rsidR="00650D70" w:rsidRDefault="00650D70" w:rsidP="00650D70">
      <w:pPr>
        <w:pStyle w:val="a5"/>
        <w:rPr>
          <w:lang w:eastAsia="ar-SA"/>
        </w:rPr>
      </w:pPr>
      <w:r>
        <w:rPr>
          <w:lang w:eastAsia="ar-SA"/>
        </w:rPr>
        <w:t>НОЛЬ</w:t>
      </w:r>
    </w:p>
    <w:p w14:paraId="0F12B4FA" w14:textId="4C7C0FC7" w:rsidR="00650D70" w:rsidRDefault="00650D70" w:rsidP="00650D70">
      <w:pPr>
        <w:pStyle w:val="a6"/>
      </w:pPr>
      <w:r>
        <w:t>Не понял.</w:t>
      </w:r>
    </w:p>
    <w:p w14:paraId="4E761C82" w14:textId="2097B4DF" w:rsidR="00650D70" w:rsidRDefault="00650D70" w:rsidP="00650D70">
      <w:pPr>
        <w:pStyle w:val="a7"/>
      </w:pPr>
      <w:r>
        <w:t>Оборачивается к начальнику охраны и видит ствол перед носом.</w:t>
      </w:r>
    </w:p>
    <w:p w14:paraId="77028867" w14:textId="77777777" w:rsidR="00152DBB" w:rsidRPr="00152DBB" w:rsidRDefault="00152DBB" w:rsidP="00152DBB">
      <w:pPr>
        <w:pStyle w:val="a5"/>
        <w:rPr>
          <w:lang w:eastAsia="ar-SA"/>
        </w:rPr>
      </w:pPr>
    </w:p>
    <w:p w14:paraId="45EC9833" w14:textId="59A0958C" w:rsidR="00152DBB" w:rsidRDefault="00152DBB" w:rsidP="00152DBB">
      <w:pPr>
        <w:pStyle w:val="SCENEHEADING"/>
      </w:pPr>
      <w:r w:rsidRPr="0075241C">
        <w:t>17-</w:t>
      </w:r>
      <w:proofErr w:type="gramStart"/>
      <w:r w:rsidR="000F7DC5">
        <w:t>10</w:t>
      </w:r>
      <w:r>
        <w:t>.</w:t>
      </w:r>
      <w:r>
        <w:t>НАТ</w:t>
      </w:r>
      <w:proofErr w:type="gramEnd"/>
      <w:r w:rsidRPr="0075241C">
        <w:t>.</w:t>
      </w:r>
      <w:r w:rsidR="004D3E1D">
        <w:t>/ИНТ.</w:t>
      </w:r>
      <w:r w:rsidRPr="0075241C">
        <w:t xml:space="preserve"> </w:t>
      </w:r>
      <w:r>
        <w:t xml:space="preserve">ЖИЛОЙ ДОМ. ВХОД В </w:t>
      </w:r>
      <w:proofErr w:type="gramStart"/>
      <w:r>
        <w:t>БОРДЕЛЬ.</w:t>
      </w:r>
      <w:r w:rsidR="004D3E1D">
        <w:t>/</w:t>
      </w:r>
      <w:proofErr w:type="gramEnd"/>
      <w:r w:rsidR="004D3E1D">
        <w:t xml:space="preserve"> МАШИНА ПЕТИ.</w:t>
      </w:r>
      <w:r w:rsidR="004474A5">
        <w:t>день.</w:t>
      </w:r>
    </w:p>
    <w:p w14:paraId="3B9A81A5" w14:textId="1B310369" w:rsidR="00650D70" w:rsidRDefault="00152DBB" w:rsidP="00152DBB">
      <w:pPr>
        <w:pStyle w:val="a7"/>
      </w:pPr>
      <w:r>
        <w:t>Машина Пети стоит во дворе жилого дома. Петя за рулём, Олеся сзади на пассажирском.</w:t>
      </w:r>
    </w:p>
    <w:p w14:paraId="425C9E39" w14:textId="34CA8D9B" w:rsidR="00152DBB" w:rsidRDefault="00152DBB" w:rsidP="00152DBB">
      <w:pPr>
        <w:pStyle w:val="a5"/>
        <w:rPr>
          <w:lang w:eastAsia="ar-SA"/>
        </w:rPr>
      </w:pPr>
      <w:r>
        <w:rPr>
          <w:lang w:eastAsia="ar-SA"/>
        </w:rPr>
        <w:t>ПЕТЯ</w:t>
      </w:r>
    </w:p>
    <w:p w14:paraId="59A73851" w14:textId="372ABD87" w:rsidR="00152DBB" w:rsidRPr="004474A5" w:rsidRDefault="00152DBB" w:rsidP="00152DBB">
      <w:pPr>
        <w:pStyle w:val="a6"/>
        <w:rPr>
          <w:lang w:val="en-US"/>
        </w:rPr>
      </w:pPr>
      <w:r>
        <w:t xml:space="preserve">---он к ней ездит дважды в неделю. Я пытался попасть, так сказать, на приём, но их </w:t>
      </w:r>
      <w:proofErr w:type="gramStart"/>
      <w:r>
        <w:t>мамка</w:t>
      </w:r>
      <w:proofErr w:type="gramEnd"/>
      <w:r>
        <w:t xml:space="preserve"> меня отбрила. </w:t>
      </w:r>
    </w:p>
    <w:p w14:paraId="58906CB3" w14:textId="18056FAA" w:rsidR="005761AE" w:rsidRDefault="005761AE" w:rsidP="005761AE">
      <w:pPr>
        <w:pStyle w:val="a7"/>
      </w:pPr>
      <w:r>
        <w:lastRenderedPageBreak/>
        <w:t>Олеся внимательно слушает.</w:t>
      </w:r>
    </w:p>
    <w:p w14:paraId="239980D6" w14:textId="349DD3CE" w:rsidR="005761AE" w:rsidRDefault="005761AE" w:rsidP="005761AE">
      <w:pPr>
        <w:pStyle w:val="a5"/>
        <w:rPr>
          <w:lang w:eastAsia="ar-SA"/>
        </w:rPr>
      </w:pPr>
      <w:r>
        <w:rPr>
          <w:lang w:eastAsia="ar-SA"/>
        </w:rPr>
        <w:t>ПЕТЯ</w:t>
      </w:r>
    </w:p>
    <w:p w14:paraId="25D34F7E" w14:textId="04C26079" w:rsidR="005761AE" w:rsidRDefault="005761AE" w:rsidP="005761AE">
      <w:pPr>
        <w:pStyle w:val="a6"/>
      </w:pPr>
      <w:r>
        <w:t>Олесь, зачем тебе всё это надо? Жили себе спокойно---</w:t>
      </w:r>
    </w:p>
    <w:p w14:paraId="0018B436" w14:textId="59E547B6" w:rsidR="005761AE" w:rsidRDefault="005761AE" w:rsidP="005761AE">
      <w:pPr>
        <w:pStyle w:val="a7"/>
      </w:pPr>
      <w:r>
        <w:t>Олеся пропускает мимо ушей слова Пети, замечает выходящую из подъезда Стеллу.</w:t>
      </w:r>
    </w:p>
    <w:p w14:paraId="530059F0" w14:textId="77777777" w:rsidR="005761AE" w:rsidRDefault="005761AE" w:rsidP="005761AE">
      <w:pPr>
        <w:pStyle w:val="a5"/>
      </w:pPr>
      <w:r>
        <w:t>ОЛЕСЯ</w:t>
      </w:r>
    </w:p>
    <w:p w14:paraId="4BFCF5F8" w14:textId="45E56A0F" w:rsidR="005761AE" w:rsidRDefault="005761AE" w:rsidP="005761AE">
      <w:pPr>
        <w:pStyle w:val="a6"/>
      </w:pPr>
      <w:r>
        <w:br/>
        <w:t>Она?</w:t>
      </w:r>
    </w:p>
    <w:p w14:paraId="0D2293CD" w14:textId="023F460A" w:rsidR="005761AE" w:rsidRDefault="005761AE" w:rsidP="005761AE">
      <w:pPr>
        <w:pStyle w:val="a5"/>
      </w:pPr>
      <w:r>
        <w:t>ПЕТЯ</w:t>
      </w:r>
    </w:p>
    <w:p w14:paraId="506EA95A" w14:textId="29CB02B8" w:rsidR="005761AE" w:rsidRDefault="005761AE" w:rsidP="005761AE">
      <w:pPr>
        <w:pStyle w:val="a6"/>
      </w:pPr>
      <w:r>
        <w:t>Вроде да.</w:t>
      </w:r>
    </w:p>
    <w:p w14:paraId="6C340C88" w14:textId="649AE0F2" w:rsidR="005761AE" w:rsidRDefault="005761AE" w:rsidP="005761AE">
      <w:pPr>
        <w:pStyle w:val="a5"/>
      </w:pPr>
      <w:r>
        <w:t>ОЛЕСЯ</w:t>
      </w:r>
    </w:p>
    <w:p w14:paraId="24B49F3F" w14:textId="5933C482" w:rsidR="005761AE" w:rsidRDefault="005761AE" w:rsidP="005761AE">
      <w:pPr>
        <w:pStyle w:val="a6"/>
      </w:pPr>
      <w:r>
        <w:t>Давай её в машину.</w:t>
      </w:r>
    </w:p>
    <w:p w14:paraId="32068C4A" w14:textId="1DCC92B9" w:rsidR="005761AE" w:rsidRDefault="005761AE" w:rsidP="005761AE">
      <w:pPr>
        <w:pStyle w:val="a5"/>
      </w:pPr>
      <w:r>
        <w:t>ПЕТЯ</w:t>
      </w:r>
    </w:p>
    <w:p w14:paraId="4C25819F" w14:textId="6DF77BB2" w:rsidR="005761AE" w:rsidRDefault="005761AE" w:rsidP="005761AE">
      <w:pPr>
        <w:pStyle w:val="a6"/>
      </w:pPr>
      <w:r>
        <w:t>Господи, Олеся. Какой позор, средь бело дня.</w:t>
      </w:r>
    </w:p>
    <w:p w14:paraId="4A5142FD" w14:textId="543C708D" w:rsidR="005761AE" w:rsidRDefault="005761AE" w:rsidP="005761AE">
      <w:pPr>
        <w:pStyle w:val="a5"/>
      </w:pPr>
      <w:r>
        <w:t>ОЛЕСЯ</w:t>
      </w:r>
    </w:p>
    <w:p w14:paraId="2DB6B64D" w14:textId="625428F6" w:rsidR="005761AE" w:rsidRDefault="005761AE" w:rsidP="005761AE">
      <w:pPr>
        <w:pStyle w:val="a6"/>
      </w:pPr>
      <w:r>
        <w:t>Петя!</w:t>
      </w:r>
    </w:p>
    <w:p w14:paraId="51B4432D" w14:textId="47D73F1D" w:rsidR="005761AE" w:rsidRDefault="005761AE" w:rsidP="005761AE">
      <w:pPr>
        <w:pStyle w:val="a5"/>
      </w:pPr>
      <w:r>
        <w:t>ПЕТЯ</w:t>
      </w:r>
    </w:p>
    <w:p w14:paraId="279D0C9C" w14:textId="0621363A" w:rsidR="005761AE" w:rsidRDefault="005761AE" w:rsidP="005761AE">
      <w:pPr>
        <w:pStyle w:val="a6"/>
      </w:pPr>
      <w:r>
        <w:t>Иду-иду!</w:t>
      </w:r>
    </w:p>
    <w:p w14:paraId="4329F968" w14:textId="02F48D31" w:rsidR="005761AE" w:rsidRDefault="005761AE" w:rsidP="005761AE">
      <w:pPr>
        <w:pStyle w:val="a7"/>
      </w:pPr>
      <w:r>
        <w:t>Петя выходит из машины, догоняет Стеллу.</w:t>
      </w:r>
    </w:p>
    <w:p w14:paraId="7AD92FBE" w14:textId="7E8C7A95" w:rsidR="005761AE" w:rsidRDefault="005761AE" w:rsidP="005761AE">
      <w:pPr>
        <w:pStyle w:val="a5"/>
        <w:rPr>
          <w:lang w:eastAsia="ar-SA"/>
        </w:rPr>
      </w:pPr>
      <w:r>
        <w:rPr>
          <w:lang w:eastAsia="ar-SA"/>
        </w:rPr>
        <w:t>ПЕТЯ</w:t>
      </w:r>
    </w:p>
    <w:p w14:paraId="6E479099" w14:textId="1086D5DB" w:rsidR="005761AE" w:rsidRDefault="005761AE" w:rsidP="005761AE">
      <w:pPr>
        <w:pStyle w:val="a6"/>
      </w:pPr>
      <w:r>
        <w:t>Мадам! Леди! Сеньорита!</w:t>
      </w:r>
    </w:p>
    <w:p w14:paraId="1FC6E8CF" w14:textId="6CB283C2" w:rsidR="005D41DA" w:rsidRDefault="005D41DA" w:rsidP="005D41DA">
      <w:pPr>
        <w:pStyle w:val="a5"/>
      </w:pPr>
      <w:r>
        <w:t>СТЕЛЛА</w:t>
      </w:r>
    </w:p>
    <w:p w14:paraId="1775A09E" w14:textId="1DC15DF6" w:rsidR="005D41DA" w:rsidRDefault="005D41DA" w:rsidP="005761AE">
      <w:pPr>
        <w:pStyle w:val="a6"/>
      </w:pPr>
      <w:r>
        <w:t>Это ты мне?</w:t>
      </w:r>
    </w:p>
    <w:p w14:paraId="1E3E6BD4" w14:textId="6FBE7B84" w:rsidR="005D41DA" w:rsidRDefault="005D41DA" w:rsidP="005D41DA">
      <w:pPr>
        <w:pStyle w:val="a5"/>
      </w:pPr>
      <w:r>
        <w:t>ПЕТЯ</w:t>
      </w:r>
    </w:p>
    <w:p w14:paraId="79957368" w14:textId="59DDB506" w:rsidR="005D41DA" w:rsidRDefault="005D41DA" w:rsidP="005761AE">
      <w:pPr>
        <w:pStyle w:val="a6"/>
      </w:pPr>
      <w:r>
        <w:t>Да.</w:t>
      </w:r>
    </w:p>
    <w:p w14:paraId="414C197B" w14:textId="77777777" w:rsidR="005D41DA" w:rsidRDefault="005D41DA" w:rsidP="005D41DA">
      <w:pPr>
        <w:pStyle w:val="a5"/>
      </w:pPr>
      <w:r>
        <w:t>СТЕЛЛА</w:t>
      </w:r>
    </w:p>
    <w:p w14:paraId="29767AA7" w14:textId="7AFC0B60" w:rsidR="005D41DA" w:rsidRDefault="005D41DA" w:rsidP="005761AE">
      <w:pPr>
        <w:pStyle w:val="a6"/>
      </w:pPr>
      <w:r>
        <w:t>Я сегодня выходная. 5 этаж,</w:t>
      </w:r>
      <w:r w:rsidR="00EC6CEF">
        <w:t xml:space="preserve"> квартира 69,</w:t>
      </w:r>
      <w:r>
        <w:t xml:space="preserve"> там есть из кого выбрать.</w:t>
      </w:r>
    </w:p>
    <w:p w14:paraId="385BB812" w14:textId="79EBB9D8" w:rsidR="005D41DA" w:rsidRDefault="005D41DA" w:rsidP="005D41DA">
      <w:pPr>
        <w:pStyle w:val="a5"/>
      </w:pPr>
      <w:r>
        <w:t>ПЕТЯ</w:t>
      </w:r>
    </w:p>
    <w:p w14:paraId="63458F53" w14:textId="336F21B2" w:rsidR="005D41DA" w:rsidRDefault="005D41DA" w:rsidP="005761AE">
      <w:pPr>
        <w:pStyle w:val="a6"/>
      </w:pPr>
      <w:r>
        <w:t>Да ну нет же!</w:t>
      </w:r>
    </w:p>
    <w:p w14:paraId="496C65E8" w14:textId="74BBF582" w:rsidR="005D41DA" w:rsidRDefault="005D41DA" w:rsidP="005D41DA">
      <w:pPr>
        <w:pStyle w:val="a5"/>
      </w:pPr>
      <w:r>
        <w:t>СТЕЛЛА</w:t>
      </w:r>
    </w:p>
    <w:p w14:paraId="69C67E26" w14:textId="2BA05575" w:rsidR="005D41DA" w:rsidRDefault="005D41DA" w:rsidP="005761AE">
      <w:pPr>
        <w:pStyle w:val="a6"/>
      </w:pPr>
      <w:r>
        <w:t>А что тогда?</w:t>
      </w:r>
    </w:p>
    <w:p w14:paraId="40FB2E70" w14:textId="3F801521" w:rsidR="005D41DA" w:rsidRDefault="005D41DA" w:rsidP="005D41DA">
      <w:pPr>
        <w:pStyle w:val="a5"/>
      </w:pPr>
      <w:r>
        <w:t>ПЕТЯ</w:t>
      </w:r>
    </w:p>
    <w:p w14:paraId="2FB765B6" w14:textId="0B2F2083" w:rsidR="005D41DA" w:rsidRDefault="005D41DA" w:rsidP="005D41DA">
      <w:pPr>
        <w:pStyle w:val="a8"/>
      </w:pPr>
      <w:r>
        <w:t>(показывает на машину)</w:t>
      </w:r>
    </w:p>
    <w:p w14:paraId="2ACD10E5" w14:textId="348824CC" w:rsidR="005D41DA" w:rsidRDefault="005D41DA" w:rsidP="005761AE">
      <w:pPr>
        <w:pStyle w:val="a6"/>
      </w:pPr>
      <w:r>
        <w:t>Вас там ждут.</w:t>
      </w:r>
    </w:p>
    <w:p w14:paraId="65F87D40" w14:textId="3D1A581C" w:rsidR="005D41DA" w:rsidRDefault="005D41DA" w:rsidP="005D41DA">
      <w:pPr>
        <w:pStyle w:val="a5"/>
      </w:pPr>
      <w:r>
        <w:lastRenderedPageBreak/>
        <w:t>СТЕЛЛА</w:t>
      </w:r>
    </w:p>
    <w:p w14:paraId="36B2F387" w14:textId="2ABF2013" w:rsidR="005D41DA" w:rsidRDefault="005D41DA" w:rsidP="005761AE">
      <w:pPr>
        <w:pStyle w:val="a6"/>
      </w:pPr>
      <w:r>
        <w:t>Не дождутся. Ты знаешь, кто мой папик?!</w:t>
      </w:r>
    </w:p>
    <w:p w14:paraId="013E42DC" w14:textId="56B26453" w:rsidR="005D41DA" w:rsidRDefault="005D41DA" w:rsidP="00EC6CEF">
      <w:pPr>
        <w:pStyle w:val="a5"/>
      </w:pPr>
      <w:r>
        <w:t>ПЕТЯ</w:t>
      </w:r>
    </w:p>
    <w:p w14:paraId="14BFA82F" w14:textId="4DEE18A4" w:rsidR="00EC6CEF" w:rsidRDefault="00EC6CEF" w:rsidP="005761AE">
      <w:pPr>
        <w:pStyle w:val="a6"/>
      </w:pPr>
      <w:r>
        <w:t>Пани, я бы не хотел применять силу.</w:t>
      </w:r>
    </w:p>
    <w:p w14:paraId="248E20C1" w14:textId="5858524E" w:rsidR="00EC6CEF" w:rsidRDefault="00EC6CEF" w:rsidP="00EC6CEF">
      <w:pPr>
        <w:pStyle w:val="a7"/>
      </w:pPr>
      <w:r>
        <w:t>Стелла пятится назад, Петя, перекрестившись, хватает её и тащит в машину. Стелла верещит.</w:t>
      </w:r>
    </w:p>
    <w:p w14:paraId="4F5A5FCA" w14:textId="234D7151" w:rsidR="00EC6CEF" w:rsidRDefault="00EC6CEF" w:rsidP="00EC6CEF">
      <w:pPr>
        <w:pStyle w:val="a5"/>
        <w:rPr>
          <w:lang w:eastAsia="ar-SA"/>
        </w:rPr>
      </w:pPr>
      <w:r>
        <w:rPr>
          <w:lang w:eastAsia="ar-SA"/>
        </w:rPr>
        <w:t>ПЕТЯ</w:t>
      </w:r>
    </w:p>
    <w:p w14:paraId="6D00E852" w14:textId="147004CA" w:rsidR="00EC6CEF" w:rsidRDefault="00EC6CEF" w:rsidP="00EC6CEF">
      <w:pPr>
        <w:pStyle w:val="a6"/>
      </w:pPr>
      <w:r>
        <w:t>Ради бога, не кричите!</w:t>
      </w:r>
      <w:r w:rsidR="004474A5" w:rsidRPr="004474A5">
        <w:t xml:space="preserve"> </w:t>
      </w:r>
      <w:r w:rsidR="004474A5">
        <w:t>Мы просто хотим поговорить!</w:t>
      </w:r>
    </w:p>
    <w:p w14:paraId="2874800B" w14:textId="2D16A74F" w:rsidR="004474A5" w:rsidRPr="00B75DB3" w:rsidRDefault="004474A5" w:rsidP="00B75DB3">
      <w:pPr>
        <w:pStyle w:val="a7"/>
      </w:pPr>
      <w:r>
        <w:t>Петя заталкивает Стеллу в машину</w:t>
      </w:r>
      <w:r w:rsidR="00B75DB3">
        <w:t xml:space="preserve"> и закрывает ее снаружи на сигнализацию.</w:t>
      </w:r>
    </w:p>
    <w:p w14:paraId="673389C2" w14:textId="77777777" w:rsidR="005761AE" w:rsidRPr="005761AE" w:rsidRDefault="005761AE" w:rsidP="005761AE">
      <w:pPr>
        <w:pStyle w:val="a6"/>
      </w:pPr>
    </w:p>
    <w:p w14:paraId="2E9E0F6F" w14:textId="170AA2A8" w:rsidR="004D3E1D" w:rsidRDefault="004D3E1D" w:rsidP="004D3E1D">
      <w:pPr>
        <w:pStyle w:val="SCENEHEADING"/>
      </w:pPr>
      <w:r w:rsidRPr="0075241C">
        <w:t>17-</w:t>
      </w:r>
      <w:proofErr w:type="gramStart"/>
      <w:r>
        <w:t>1</w:t>
      </w:r>
      <w:r w:rsidR="000F7DC5">
        <w:t>1</w:t>
      </w:r>
      <w:r>
        <w:t>.ИНТ</w:t>
      </w:r>
      <w:proofErr w:type="gramEnd"/>
      <w:r>
        <w:t>. МАШИНА ПЕТИ.день.</w:t>
      </w:r>
    </w:p>
    <w:p w14:paraId="4C80D2D0" w14:textId="45303385" w:rsidR="004D3E1D" w:rsidRDefault="004D3E1D" w:rsidP="004D3E1D">
      <w:pPr>
        <w:pStyle w:val="a7"/>
      </w:pPr>
      <w:r>
        <w:t>Стелла долбит руками в окно.</w:t>
      </w:r>
    </w:p>
    <w:p w14:paraId="653555AC" w14:textId="6BED35DA" w:rsidR="004D3E1D" w:rsidRDefault="004D3E1D" w:rsidP="004D3E1D">
      <w:pPr>
        <w:pStyle w:val="a5"/>
      </w:pPr>
      <w:r>
        <w:t>СТЕЛЛА</w:t>
      </w:r>
    </w:p>
    <w:p w14:paraId="0637ED9A" w14:textId="28EB692F" w:rsidR="004D3E1D" w:rsidRDefault="004D3E1D" w:rsidP="004D3E1D">
      <w:pPr>
        <w:pStyle w:val="a6"/>
      </w:pPr>
      <w:r>
        <w:t>Выпустил меня, урод! Ты труп! Я звоню папику, тебя закопают, козёл!</w:t>
      </w:r>
    </w:p>
    <w:p w14:paraId="6A2EE7E5" w14:textId="75FCC559" w:rsidR="00A60890" w:rsidRDefault="00A60890" w:rsidP="00A60890">
      <w:pPr>
        <w:pStyle w:val="a7"/>
      </w:pPr>
      <w:r>
        <w:t>Стелла достаёт телефон.</w:t>
      </w:r>
    </w:p>
    <w:p w14:paraId="434AF037" w14:textId="1E9A66E9" w:rsidR="004D3E1D" w:rsidRDefault="004D3E1D" w:rsidP="000E63C1">
      <w:pPr>
        <w:pStyle w:val="a5"/>
      </w:pPr>
      <w:r>
        <w:t>ОЛЕСЯ</w:t>
      </w:r>
    </w:p>
    <w:p w14:paraId="246AC84C" w14:textId="1187AFA9" w:rsidR="000E63C1" w:rsidRDefault="000E63C1" w:rsidP="000E63C1">
      <w:pPr>
        <w:pStyle w:val="a6"/>
        <w:rPr>
          <w:lang w:eastAsia="ja-JP"/>
        </w:rPr>
      </w:pPr>
      <w:r>
        <w:rPr>
          <w:lang w:eastAsia="ja-JP"/>
        </w:rPr>
        <w:t>Не надо никому звонить. Успокойтесь.</w:t>
      </w:r>
    </w:p>
    <w:p w14:paraId="49134C28" w14:textId="42D97416" w:rsidR="000E63C1" w:rsidRPr="000E63C1" w:rsidRDefault="000E63C1" w:rsidP="000E63C1">
      <w:pPr>
        <w:pStyle w:val="a7"/>
      </w:pPr>
      <w:r>
        <w:t>Стелла оборачивается.</w:t>
      </w:r>
    </w:p>
    <w:p w14:paraId="1D6A1404" w14:textId="04181DBD" w:rsidR="000E63C1" w:rsidRDefault="000E63C1" w:rsidP="000E63C1">
      <w:pPr>
        <w:pStyle w:val="a5"/>
      </w:pPr>
      <w:r>
        <w:t>СТЕЛЛА</w:t>
      </w:r>
    </w:p>
    <w:p w14:paraId="2C397C08" w14:textId="52DDBCF6" w:rsidR="00A60890" w:rsidRDefault="00A60890" w:rsidP="00A60890">
      <w:pPr>
        <w:pStyle w:val="a6"/>
        <w:rPr>
          <w:lang w:eastAsia="ja-JP"/>
        </w:rPr>
      </w:pPr>
      <w:r>
        <w:rPr>
          <w:lang w:eastAsia="ja-JP"/>
        </w:rPr>
        <w:t xml:space="preserve">Не поняла? Ты попутала что ли? Я только по </w:t>
      </w:r>
      <w:proofErr w:type="gramStart"/>
      <w:r>
        <w:rPr>
          <w:lang w:eastAsia="ja-JP"/>
        </w:rPr>
        <w:t>мужикам</w:t>
      </w:r>
      <w:proofErr w:type="gramEnd"/>
      <w:r w:rsidRPr="00A60890">
        <w:rPr>
          <w:lang w:eastAsia="ja-JP"/>
        </w:rPr>
        <w:t xml:space="preserve"> </w:t>
      </w:r>
      <w:r>
        <w:rPr>
          <w:lang w:eastAsia="ja-JP"/>
        </w:rPr>
        <w:t>если что!</w:t>
      </w:r>
      <w:r w:rsidR="004E6A88">
        <w:rPr>
          <w:lang w:eastAsia="ja-JP"/>
        </w:rPr>
        <w:t xml:space="preserve"> Открывай тачку!</w:t>
      </w:r>
    </w:p>
    <w:p w14:paraId="1FA70023" w14:textId="25F3A217" w:rsidR="004E6A88" w:rsidRDefault="004E6A88" w:rsidP="004E6A88">
      <w:pPr>
        <w:pStyle w:val="a5"/>
      </w:pPr>
      <w:r>
        <w:t>ОЛЕСЯ</w:t>
      </w:r>
    </w:p>
    <w:p w14:paraId="0E9E19E9" w14:textId="70B82E98" w:rsidR="004E6A88" w:rsidRDefault="004E6A88" w:rsidP="00A60890">
      <w:pPr>
        <w:pStyle w:val="a6"/>
        <w:rPr>
          <w:lang w:eastAsia="ja-JP"/>
        </w:rPr>
      </w:pPr>
      <w:r>
        <w:rPr>
          <w:lang w:eastAsia="ja-JP"/>
        </w:rPr>
        <w:t>Меня зовут Олеся, я невеста Чака. Знаешь такого?</w:t>
      </w:r>
    </w:p>
    <w:p w14:paraId="64E063F2" w14:textId="2CBE7984" w:rsidR="004E6A88" w:rsidRDefault="004E6A88" w:rsidP="004E6A88">
      <w:pPr>
        <w:pStyle w:val="a5"/>
      </w:pPr>
      <w:r>
        <w:t>СТЕЛЛА</w:t>
      </w:r>
    </w:p>
    <w:p w14:paraId="2248937F" w14:textId="6C445D23" w:rsidR="004E6A88" w:rsidRPr="00A60890" w:rsidRDefault="004E6A88" w:rsidP="00A60890">
      <w:pPr>
        <w:pStyle w:val="a6"/>
        <w:rPr>
          <w:lang w:eastAsia="ja-JP"/>
        </w:rPr>
      </w:pPr>
      <w:r>
        <w:rPr>
          <w:lang w:eastAsia="ja-JP"/>
        </w:rPr>
        <w:t xml:space="preserve">А-а-а. Знаю. Сразу не могла сказать? А </w:t>
      </w:r>
      <w:proofErr w:type="spellStart"/>
      <w:r>
        <w:rPr>
          <w:lang w:eastAsia="ja-JP"/>
        </w:rPr>
        <w:t>чё</w:t>
      </w:r>
      <w:proofErr w:type="spellEnd"/>
      <w:r>
        <w:rPr>
          <w:lang w:eastAsia="ja-JP"/>
        </w:rPr>
        <w:t xml:space="preserve"> ты хочешь? Чтоб я тебя обучила к брачной ночи чему-то?</w:t>
      </w:r>
    </w:p>
    <w:p w14:paraId="5EDAAA6C" w14:textId="77777777" w:rsidR="004E6A88" w:rsidRDefault="004E6A88" w:rsidP="004E6A88">
      <w:pPr>
        <w:pStyle w:val="a5"/>
      </w:pPr>
      <w:r>
        <w:t>ОЛЕСЯ</w:t>
      </w:r>
    </w:p>
    <w:p w14:paraId="1284EF99" w14:textId="7FA03F0D" w:rsidR="0075241C" w:rsidRDefault="004E6A88" w:rsidP="004E6A88">
      <w:pPr>
        <w:pStyle w:val="a6"/>
      </w:pPr>
      <w:r>
        <w:t>К брачной ночи я обучалась двадцать лет, кое-что умею. Скажи, а Чак и ребята в курсе, что ты обслуживаешь Ноля?</w:t>
      </w:r>
    </w:p>
    <w:p w14:paraId="145A559C" w14:textId="5D7141CE" w:rsidR="004E6A88" w:rsidRDefault="004E6A88" w:rsidP="004E6A88">
      <w:pPr>
        <w:pStyle w:val="a5"/>
      </w:pPr>
      <w:r>
        <w:lastRenderedPageBreak/>
        <w:t>СТЕЛЛА</w:t>
      </w:r>
    </w:p>
    <w:p w14:paraId="5CF673A5" w14:textId="0D51E997" w:rsidR="004E6A88" w:rsidRDefault="004E6A88" w:rsidP="004E6A88">
      <w:pPr>
        <w:pStyle w:val="a6"/>
      </w:pPr>
      <w:r>
        <w:t>Кого хочу, того и обслуживаю. У них забыла спросить.</w:t>
      </w:r>
    </w:p>
    <w:p w14:paraId="78F0183D" w14:textId="77777777" w:rsidR="009B3642" w:rsidRDefault="009B3642" w:rsidP="009B3642">
      <w:pPr>
        <w:pStyle w:val="a5"/>
      </w:pPr>
      <w:r>
        <w:t>ОЛЕСЯ</w:t>
      </w:r>
    </w:p>
    <w:p w14:paraId="1A7AED58" w14:textId="7F4E056E" w:rsidR="009B3642" w:rsidRDefault="009B3642" w:rsidP="004E6A88">
      <w:pPr>
        <w:pStyle w:val="a6"/>
      </w:pPr>
      <w:r>
        <w:t>Сколько он тебе платит за информацию?</w:t>
      </w:r>
    </w:p>
    <w:p w14:paraId="6F335A59" w14:textId="7B375D60" w:rsidR="009B3642" w:rsidRDefault="009B3642" w:rsidP="009B3642">
      <w:pPr>
        <w:pStyle w:val="a5"/>
      </w:pPr>
      <w:r>
        <w:t>СТЕЛЛА</w:t>
      </w:r>
    </w:p>
    <w:p w14:paraId="16062556" w14:textId="6CC649BD" w:rsidR="009B3642" w:rsidRDefault="009B3642" w:rsidP="004E6A88">
      <w:pPr>
        <w:pStyle w:val="a6"/>
      </w:pPr>
      <w:r>
        <w:t>Он платит за другое---</w:t>
      </w:r>
    </w:p>
    <w:p w14:paraId="3BF15A70" w14:textId="77777777" w:rsidR="00C62023" w:rsidRDefault="00C62023" w:rsidP="00C62023">
      <w:pPr>
        <w:pStyle w:val="a5"/>
        <w:rPr>
          <w:lang w:eastAsia="ar-SA"/>
        </w:rPr>
      </w:pPr>
      <w:r>
        <w:rPr>
          <w:lang w:eastAsia="ar-SA"/>
        </w:rPr>
        <w:t>ОЛЕСЯ</w:t>
      </w:r>
    </w:p>
    <w:p w14:paraId="35275161" w14:textId="77777777" w:rsidR="00C62023" w:rsidRPr="00C62023" w:rsidRDefault="00C62023" w:rsidP="00C62023">
      <w:pPr>
        <w:pStyle w:val="a6"/>
      </w:pPr>
      <w:r>
        <w:t>Я заплачу в два раза больше.</w:t>
      </w:r>
    </w:p>
    <w:p w14:paraId="42C670C3" w14:textId="669AB8FE" w:rsidR="009B3642" w:rsidRDefault="009B3642" w:rsidP="004E6A88">
      <w:pPr>
        <w:pStyle w:val="a6"/>
      </w:pPr>
    </w:p>
    <w:p w14:paraId="0FFD6AB9" w14:textId="1F9485A0" w:rsidR="00F86BBD" w:rsidRDefault="00F86BBD" w:rsidP="00F86BBD">
      <w:pPr>
        <w:pStyle w:val="a7"/>
      </w:pPr>
      <w:r>
        <w:t>Олеся смотрит на неё тяжелым взглядом.</w:t>
      </w:r>
    </w:p>
    <w:p w14:paraId="4188C669" w14:textId="484B105D" w:rsidR="00F86BBD" w:rsidRDefault="00F86BBD" w:rsidP="00F86BBD">
      <w:pPr>
        <w:pStyle w:val="a5"/>
        <w:rPr>
          <w:lang w:eastAsia="ar-SA"/>
        </w:rPr>
      </w:pPr>
      <w:r>
        <w:rPr>
          <w:lang w:eastAsia="ar-SA"/>
        </w:rPr>
        <w:t>СТЕЛЛА</w:t>
      </w:r>
    </w:p>
    <w:p w14:paraId="02BF88D8" w14:textId="3CE3C99D" w:rsidR="00F86BBD" w:rsidRDefault="00F86BBD" w:rsidP="00F86BBD">
      <w:pPr>
        <w:pStyle w:val="a6"/>
      </w:pPr>
      <w:r>
        <w:t xml:space="preserve">Ну пятьсот. </w:t>
      </w:r>
    </w:p>
    <w:p w14:paraId="34168E1F" w14:textId="37493677" w:rsidR="00F86BBD" w:rsidRDefault="00F86BBD" w:rsidP="00F86BBD">
      <w:pPr>
        <w:pStyle w:val="a7"/>
      </w:pPr>
      <w:r>
        <w:t>Олеся улыбается.</w:t>
      </w:r>
    </w:p>
    <w:p w14:paraId="3E6F4C6A" w14:textId="77777777" w:rsidR="00C62023" w:rsidRDefault="00C62023" w:rsidP="00C62023">
      <w:pPr>
        <w:pStyle w:val="a5"/>
        <w:rPr>
          <w:lang w:eastAsia="ar-SA"/>
        </w:rPr>
      </w:pPr>
      <w:r>
        <w:rPr>
          <w:lang w:eastAsia="ar-SA"/>
        </w:rPr>
        <w:t>ОЛЕСЯ</w:t>
      </w:r>
    </w:p>
    <w:p w14:paraId="0EBB31B9" w14:textId="6776D877" w:rsidR="00C62023" w:rsidRDefault="00FE10C7" w:rsidP="00C62023">
      <w:pPr>
        <w:pStyle w:val="a6"/>
      </w:pPr>
      <w:r>
        <w:t>И ты взяла?</w:t>
      </w:r>
    </w:p>
    <w:p w14:paraId="266F3E45" w14:textId="77777777" w:rsidR="00FE10C7" w:rsidRDefault="00FE10C7" w:rsidP="00FE10C7">
      <w:pPr>
        <w:pStyle w:val="a5"/>
        <w:rPr>
          <w:lang w:eastAsia="ar-SA"/>
        </w:rPr>
      </w:pPr>
      <w:r>
        <w:rPr>
          <w:lang w:eastAsia="ar-SA"/>
        </w:rPr>
        <w:t>СТЕЛЛА</w:t>
      </w:r>
    </w:p>
    <w:p w14:paraId="555B30E2" w14:textId="5001E155" w:rsidR="00FE10C7" w:rsidRDefault="00FE10C7" w:rsidP="00C62023">
      <w:pPr>
        <w:pStyle w:val="a6"/>
      </w:pPr>
      <w:r>
        <w:t xml:space="preserve">А </w:t>
      </w:r>
      <w:proofErr w:type="spellStart"/>
      <w:r>
        <w:t>чё</w:t>
      </w:r>
      <w:proofErr w:type="spellEnd"/>
      <w:r>
        <w:t xml:space="preserve"> не взять-то, когда дают?</w:t>
      </w:r>
    </w:p>
    <w:p w14:paraId="53658A7B" w14:textId="77777777" w:rsidR="00FE10C7" w:rsidRDefault="00FE10C7" w:rsidP="00FE10C7">
      <w:pPr>
        <w:pStyle w:val="a5"/>
        <w:rPr>
          <w:lang w:eastAsia="ar-SA"/>
        </w:rPr>
      </w:pPr>
      <w:r>
        <w:rPr>
          <w:lang w:eastAsia="ar-SA"/>
        </w:rPr>
        <w:t>ОЛЕСЯ</w:t>
      </w:r>
    </w:p>
    <w:p w14:paraId="732E5451" w14:textId="2D897186" w:rsidR="00FE10C7" w:rsidRPr="00C62023" w:rsidRDefault="00FE10C7" w:rsidP="00C62023">
      <w:pPr>
        <w:pStyle w:val="a6"/>
      </w:pPr>
      <w:r>
        <w:t>Друзей продала, получается.</w:t>
      </w:r>
    </w:p>
    <w:p w14:paraId="23D1E070" w14:textId="01749BE1" w:rsidR="00F86BBD" w:rsidRPr="00F86BBD" w:rsidRDefault="00F86BBD" w:rsidP="00F86BBD">
      <w:pPr>
        <w:pStyle w:val="a5"/>
        <w:rPr>
          <w:lang w:eastAsia="ar-SA"/>
        </w:rPr>
      </w:pPr>
      <w:r>
        <w:rPr>
          <w:lang w:eastAsia="ar-SA"/>
        </w:rPr>
        <w:t>СТЕЛЛА</w:t>
      </w:r>
    </w:p>
    <w:p w14:paraId="47444293" w14:textId="6BF86BAF" w:rsidR="00F86BBD" w:rsidRDefault="007A267B" w:rsidP="00C62023">
      <w:pPr>
        <w:pStyle w:val="a6"/>
      </w:pPr>
      <w:r>
        <w:t>А я никого не сдала, между прочим.</w:t>
      </w:r>
    </w:p>
    <w:p w14:paraId="53347127" w14:textId="77777777" w:rsidR="00C62023" w:rsidRDefault="00C62023" w:rsidP="00C62023">
      <w:pPr>
        <w:pStyle w:val="a5"/>
        <w:rPr>
          <w:lang w:eastAsia="ar-SA"/>
        </w:rPr>
      </w:pPr>
      <w:r>
        <w:rPr>
          <w:lang w:eastAsia="ar-SA"/>
        </w:rPr>
        <w:t>ОЛЕСЯ</w:t>
      </w:r>
    </w:p>
    <w:p w14:paraId="4D6FC063" w14:textId="006B5B03" w:rsidR="00C62023" w:rsidRDefault="007A267B" w:rsidP="00C62023">
      <w:pPr>
        <w:pStyle w:val="a6"/>
      </w:pPr>
      <w:r>
        <w:t>А ещё и не вечер</w:t>
      </w:r>
      <w:r w:rsidR="00C62023">
        <w:t>.</w:t>
      </w:r>
      <w:r w:rsidR="00115B2A">
        <w:t xml:space="preserve"> Давай так.</w:t>
      </w:r>
    </w:p>
    <w:p w14:paraId="655CACA5" w14:textId="71C7FD4D" w:rsidR="00115B2A" w:rsidRDefault="00115B2A" w:rsidP="00A706F6">
      <w:pPr>
        <w:pStyle w:val="a8"/>
      </w:pPr>
      <w:r>
        <w:t>(Олеся достаёт чемоданчик, открывает)</w:t>
      </w:r>
    </w:p>
    <w:p w14:paraId="204D68FD" w14:textId="10C74D4F" w:rsidR="00115B2A" w:rsidRDefault="00115B2A" w:rsidP="00C62023">
      <w:pPr>
        <w:pStyle w:val="a6"/>
      </w:pPr>
      <w:r>
        <w:t>Тут восемьсот тысяч. После получишь еще двести, плюс загранпаспорт, плюс квартиру в Дубае.</w:t>
      </w:r>
    </w:p>
    <w:p w14:paraId="5E2C8038" w14:textId="77777777" w:rsidR="00A706F6" w:rsidRPr="00F86BBD" w:rsidRDefault="00A706F6" w:rsidP="00A706F6">
      <w:pPr>
        <w:pStyle w:val="a5"/>
        <w:rPr>
          <w:lang w:eastAsia="ar-SA"/>
        </w:rPr>
      </w:pPr>
      <w:r>
        <w:rPr>
          <w:lang w:eastAsia="ar-SA"/>
        </w:rPr>
        <w:t>СТЕЛЛА</w:t>
      </w:r>
    </w:p>
    <w:p w14:paraId="48ED99A7" w14:textId="5F4F3951" w:rsidR="00A706F6" w:rsidRDefault="00A706F6" w:rsidP="00C62023">
      <w:pPr>
        <w:pStyle w:val="a6"/>
      </w:pPr>
      <w:r>
        <w:t>Хата на море? Ты меня балуешь больше, чем все мои папики!</w:t>
      </w:r>
    </w:p>
    <w:p w14:paraId="051828D0" w14:textId="77777777" w:rsidR="00A706F6" w:rsidRDefault="00A706F6" w:rsidP="00A706F6">
      <w:pPr>
        <w:pStyle w:val="a5"/>
        <w:rPr>
          <w:lang w:eastAsia="ar-SA"/>
        </w:rPr>
      </w:pPr>
      <w:r>
        <w:rPr>
          <w:lang w:eastAsia="ar-SA"/>
        </w:rPr>
        <w:t>ОЛЕСЯ</w:t>
      </w:r>
    </w:p>
    <w:p w14:paraId="7D56C6DE" w14:textId="2767BE78" w:rsidR="00A706F6" w:rsidRDefault="00A706F6" w:rsidP="00C62023">
      <w:pPr>
        <w:pStyle w:val="a6"/>
      </w:pPr>
      <w:r>
        <w:t>Не благодари. Поможешь мне кое-что выяснить про его ближайшее окружение, и организуешь один спектакль. Если хоть одна живая душа узнает о нашей встрече вместо Дубая поедешь в Читу. Повод для поездки найдётся.</w:t>
      </w:r>
    </w:p>
    <w:p w14:paraId="5202BCB6" w14:textId="2B8EE5EE" w:rsidR="00A706F6" w:rsidRDefault="00A706F6" w:rsidP="00A706F6">
      <w:pPr>
        <w:pStyle w:val="a5"/>
      </w:pPr>
      <w:r>
        <w:lastRenderedPageBreak/>
        <w:t>СТЕЛЛА</w:t>
      </w:r>
    </w:p>
    <w:p w14:paraId="4695353A" w14:textId="5E935AD2" w:rsidR="00A706F6" w:rsidRDefault="00FE10C7" w:rsidP="00C62023">
      <w:pPr>
        <w:pStyle w:val="a6"/>
      </w:pPr>
      <w:r>
        <w:t>Ой всё, я поняла.</w:t>
      </w:r>
    </w:p>
    <w:p w14:paraId="56100BEB" w14:textId="163F0A99" w:rsidR="00563C92" w:rsidRDefault="00563C92" w:rsidP="00563C92">
      <w:pPr>
        <w:pStyle w:val="a7"/>
      </w:pPr>
      <w:r>
        <w:t>Олеся стучит в окно, Петя открывает машину. Стелла собирается выходить, но вдруг останавливается.</w:t>
      </w:r>
    </w:p>
    <w:p w14:paraId="0B8658F1" w14:textId="470C4BEC" w:rsidR="00563C92" w:rsidRDefault="00563C92" w:rsidP="00563C92">
      <w:pPr>
        <w:pStyle w:val="a5"/>
        <w:rPr>
          <w:lang w:eastAsia="ar-SA"/>
        </w:rPr>
      </w:pPr>
      <w:r>
        <w:rPr>
          <w:lang w:eastAsia="ar-SA"/>
        </w:rPr>
        <w:t>СТЕЛЛА</w:t>
      </w:r>
    </w:p>
    <w:p w14:paraId="3DC9899B" w14:textId="0CBA141A" w:rsidR="00563C92" w:rsidRDefault="00563C92" w:rsidP="00563C92">
      <w:pPr>
        <w:pStyle w:val="a6"/>
      </w:pPr>
      <w:r>
        <w:t>А тебе зачем вообще это? Столько денег тратишь---</w:t>
      </w:r>
    </w:p>
    <w:p w14:paraId="4BCDEE5D" w14:textId="59A1DBF2" w:rsidR="00563C92" w:rsidRDefault="00563C92" w:rsidP="00563C92">
      <w:pPr>
        <w:pStyle w:val="a5"/>
        <w:rPr>
          <w:lang w:eastAsia="ar-SA"/>
        </w:rPr>
      </w:pPr>
      <w:r>
        <w:rPr>
          <w:lang w:eastAsia="ar-SA"/>
        </w:rPr>
        <w:t>ОЛЕСЯ</w:t>
      </w:r>
    </w:p>
    <w:p w14:paraId="3DF06E8D" w14:textId="422C41D4" w:rsidR="00563C92" w:rsidRDefault="00563C92" w:rsidP="00563C92">
      <w:pPr>
        <w:pStyle w:val="a6"/>
      </w:pPr>
      <w:r>
        <w:t>Это просто деньги</w:t>
      </w:r>
      <w:r w:rsidR="002D326B">
        <w:t>. Для чего-то же я их зарабатывала двадцать лет.</w:t>
      </w:r>
    </w:p>
    <w:p w14:paraId="36E62EAB" w14:textId="4938A358" w:rsidR="002D326B" w:rsidRDefault="002D326B" w:rsidP="002D326B">
      <w:pPr>
        <w:pStyle w:val="a5"/>
      </w:pPr>
      <w:r>
        <w:t>СТЕЛЛА</w:t>
      </w:r>
    </w:p>
    <w:p w14:paraId="1CDF3652" w14:textId="55622E76" w:rsidR="002D326B" w:rsidRDefault="002D326B" w:rsidP="00563C92">
      <w:pPr>
        <w:pStyle w:val="a6"/>
      </w:pPr>
      <w:r>
        <w:t>Так любишь его что ли?</w:t>
      </w:r>
    </w:p>
    <w:p w14:paraId="329D3617" w14:textId="541E500C" w:rsidR="002D326B" w:rsidRDefault="002D326B" w:rsidP="002D326B">
      <w:pPr>
        <w:pStyle w:val="a5"/>
      </w:pPr>
      <w:r>
        <w:t>ОЛЕСЯ</w:t>
      </w:r>
    </w:p>
    <w:p w14:paraId="29F1CF4D" w14:textId="23913724" w:rsidR="002D326B" w:rsidRDefault="002D326B" w:rsidP="00563C92">
      <w:pPr>
        <w:pStyle w:val="a6"/>
      </w:pPr>
      <w:r>
        <w:t>Да.</w:t>
      </w:r>
    </w:p>
    <w:p w14:paraId="4C93585E" w14:textId="77777777" w:rsidR="002D326B" w:rsidRDefault="002D326B" w:rsidP="002D326B">
      <w:pPr>
        <w:pStyle w:val="a5"/>
      </w:pPr>
      <w:r>
        <w:t>СТЕЛЛА</w:t>
      </w:r>
    </w:p>
    <w:p w14:paraId="14FD1821" w14:textId="6445FFBB" w:rsidR="002D326B" w:rsidRPr="00563C92" w:rsidRDefault="002D326B" w:rsidP="00563C92">
      <w:pPr>
        <w:pStyle w:val="a6"/>
      </w:pPr>
      <w:r>
        <w:t>Офигеть. Просто офигеть.</w:t>
      </w:r>
    </w:p>
    <w:p w14:paraId="0E34ADF3" w14:textId="77777777" w:rsidR="0075241C" w:rsidRDefault="0075241C" w:rsidP="0075241C"/>
    <w:p w14:paraId="4785CFEB" w14:textId="6560D28C" w:rsidR="00477389" w:rsidRDefault="00477389" w:rsidP="00477389">
      <w:pPr>
        <w:pStyle w:val="SCENEHEADING"/>
      </w:pPr>
      <w:r w:rsidRPr="0075241C">
        <w:t>17-</w:t>
      </w:r>
      <w:proofErr w:type="gramStart"/>
      <w:r>
        <w:t>1</w:t>
      </w:r>
      <w:r w:rsidR="000F7DC5">
        <w:t>2</w:t>
      </w:r>
      <w:r>
        <w:t>.</w:t>
      </w:r>
      <w:r w:rsidRPr="0075241C">
        <w:t>ИНТ</w:t>
      </w:r>
      <w:proofErr w:type="gramEnd"/>
      <w:r w:rsidRPr="0075241C">
        <w:t xml:space="preserve">. ЗАБРОШЕННОЕ ЗДАНИЕ. НОЧЬ </w:t>
      </w:r>
    </w:p>
    <w:p w14:paraId="413D9628" w14:textId="34C472BE" w:rsidR="00BE5F26" w:rsidRDefault="00BE5F26" w:rsidP="00BE5F26">
      <w:pPr>
        <w:pStyle w:val="a7"/>
      </w:pPr>
      <w:r>
        <w:t>Ноль зло смотрит на начальника охраны.</w:t>
      </w:r>
    </w:p>
    <w:p w14:paraId="3F08196E" w14:textId="77777777" w:rsidR="00BE5F26" w:rsidRPr="00BE5F26" w:rsidRDefault="00BE5F26" w:rsidP="00BE5F26"/>
    <w:p w14:paraId="15884A56" w14:textId="77777777" w:rsidR="00BE5F26" w:rsidRDefault="00BE5F26" w:rsidP="00BE5F26">
      <w:pPr>
        <w:pStyle w:val="a5"/>
      </w:pPr>
      <w:r>
        <w:t>НОЛЬ</w:t>
      </w:r>
    </w:p>
    <w:p w14:paraId="289882D6" w14:textId="2FAAE4C4" w:rsidR="00BE5F26" w:rsidRDefault="00BE5F26" w:rsidP="00BE5F26">
      <w:pPr>
        <w:pStyle w:val="a6"/>
      </w:pPr>
      <w:r>
        <w:t xml:space="preserve">Ты </w:t>
      </w:r>
      <w:proofErr w:type="spellStart"/>
      <w:r>
        <w:t>чё</w:t>
      </w:r>
      <w:proofErr w:type="spellEnd"/>
      <w:r>
        <w:t>, вообще страх потерял?</w:t>
      </w:r>
    </w:p>
    <w:p w14:paraId="4455A711" w14:textId="77777777" w:rsidR="00BE5F26" w:rsidRDefault="00BE5F26" w:rsidP="00BE5F26"/>
    <w:p w14:paraId="24F70D1F" w14:textId="259F8672" w:rsidR="00BE5F26" w:rsidRDefault="00BE5F26" w:rsidP="00BE5F26">
      <w:pPr>
        <w:pStyle w:val="a7"/>
      </w:pPr>
      <w:r>
        <w:t>Ноль смотрит на двух охранников.</w:t>
      </w:r>
    </w:p>
    <w:p w14:paraId="34BF1EDA" w14:textId="77777777" w:rsidR="00BE5F26" w:rsidRDefault="00BE5F26" w:rsidP="00BE5F26"/>
    <w:p w14:paraId="230F5AB4" w14:textId="77777777" w:rsidR="00BE5F26" w:rsidRDefault="00BE5F26" w:rsidP="00BE5F26">
      <w:pPr>
        <w:pStyle w:val="a5"/>
      </w:pPr>
      <w:r>
        <w:t>НОЛЬ</w:t>
      </w:r>
    </w:p>
    <w:p w14:paraId="1F176623" w14:textId="77777777" w:rsidR="00BE5F26" w:rsidRDefault="00BE5F26" w:rsidP="00BE5F26">
      <w:pPr>
        <w:pStyle w:val="a6"/>
      </w:pPr>
      <w:r>
        <w:t xml:space="preserve">А вы </w:t>
      </w:r>
      <w:proofErr w:type="spellStart"/>
      <w:r>
        <w:t>чё</w:t>
      </w:r>
      <w:proofErr w:type="spellEnd"/>
      <w:r>
        <w:t xml:space="preserve"> стоите, </w:t>
      </w:r>
      <w:proofErr w:type="spellStart"/>
      <w:r>
        <w:t>остолопы</w:t>
      </w:r>
      <w:proofErr w:type="spellEnd"/>
      <w:r>
        <w:t>?</w:t>
      </w:r>
    </w:p>
    <w:p w14:paraId="5FB60FC6" w14:textId="77777777" w:rsidR="00BE5F26" w:rsidRDefault="00BE5F26" w:rsidP="00BE5F26"/>
    <w:p w14:paraId="66880E92" w14:textId="507FA10E" w:rsidR="00BE5F26" w:rsidRDefault="00BE5F26" w:rsidP="00BE5F26">
      <w:pPr>
        <w:pStyle w:val="a7"/>
      </w:pPr>
      <w:r>
        <w:t>Охранники достают пистолеты, целятся в Ноля.</w:t>
      </w:r>
      <w:r>
        <w:t xml:space="preserve"> В этот момент поднимаются и парни, растеряно глядя на происходящее.</w:t>
      </w:r>
    </w:p>
    <w:p w14:paraId="0CA3E99C" w14:textId="77777777" w:rsidR="00BE5F26" w:rsidRDefault="00BE5F26" w:rsidP="00BE5F26"/>
    <w:p w14:paraId="0745AEBD" w14:textId="77777777" w:rsidR="00BE5F26" w:rsidRDefault="00BE5F26" w:rsidP="00BE5F26">
      <w:pPr>
        <w:pStyle w:val="a5"/>
      </w:pPr>
      <w:r>
        <w:t>НОЛЬ</w:t>
      </w:r>
    </w:p>
    <w:p w14:paraId="06627AE9" w14:textId="3BFB14EB" w:rsidR="00BE5F26" w:rsidRDefault="00BE5F26" w:rsidP="00BE5F26">
      <w:pPr>
        <w:pStyle w:val="a6"/>
      </w:pPr>
      <w:r>
        <w:t xml:space="preserve">Да вы </w:t>
      </w:r>
      <w:proofErr w:type="spellStart"/>
      <w:r>
        <w:t>чё</w:t>
      </w:r>
      <w:proofErr w:type="spellEnd"/>
      <w:r>
        <w:t xml:space="preserve"> творите, </w:t>
      </w:r>
      <w:proofErr w:type="gramStart"/>
      <w:r>
        <w:t>мужики</w:t>
      </w:r>
      <w:proofErr w:type="gramEnd"/>
      <w:r>
        <w:t xml:space="preserve">? </w:t>
      </w:r>
      <w:r>
        <w:t>Слава</w:t>
      </w:r>
      <w:r>
        <w:t>, мы же с тобой двадцать лет работаем, рука об руку…</w:t>
      </w:r>
    </w:p>
    <w:p w14:paraId="2A5E5776" w14:textId="62914129" w:rsidR="00AF2D58" w:rsidRDefault="00AF2D58" w:rsidP="00AF2D58">
      <w:pPr>
        <w:pStyle w:val="a5"/>
      </w:pPr>
      <w:r>
        <w:t>ОЛЕСЯ</w:t>
      </w:r>
    </w:p>
    <w:p w14:paraId="797DB7E7" w14:textId="2BAEEC7D" w:rsidR="00AF2D58" w:rsidRPr="00AF2D58" w:rsidRDefault="00AF2D58" w:rsidP="00AF2D58">
      <w:pPr>
        <w:pStyle w:val="a6"/>
      </w:pPr>
      <w:proofErr w:type="gramStart"/>
      <w:r>
        <w:t xml:space="preserve">Он – </w:t>
      </w:r>
      <w:r w:rsidRPr="00AF2D58">
        <w:t>Стас</w:t>
      </w:r>
      <w:proofErr w:type="gramEnd"/>
      <w:r>
        <w:t>.</w:t>
      </w:r>
    </w:p>
    <w:p w14:paraId="0B11FD29" w14:textId="77777777" w:rsidR="00BE5F26" w:rsidRDefault="00BE5F26" w:rsidP="00BE5F26"/>
    <w:p w14:paraId="4C29D06E" w14:textId="77777777" w:rsidR="00BE5F26" w:rsidRDefault="00BE5F26" w:rsidP="00BE5F26">
      <w:pPr>
        <w:pStyle w:val="a5"/>
      </w:pPr>
      <w:r>
        <w:lastRenderedPageBreak/>
        <w:t>НАЧАЛЬНИК ОХРАНЫ</w:t>
      </w:r>
    </w:p>
    <w:p w14:paraId="7B2DF130" w14:textId="547629AE" w:rsidR="00BE5F26" w:rsidRDefault="00AF2D58" w:rsidP="00BE5F26">
      <w:pPr>
        <w:pStyle w:val="a6"/>
      </w:pPr>
      <w:proofErr w:type="spellStart"/>
      <w:r>
        <w:t>Козлина</w:t>
      </w:r>
      <w:proofErr w:type="spellEnd"/>
      <w:r>
        <w:t>! Двадцать лет не можешь запомнить!</w:t>
      </w:r>
    </w:p>
    <w:p w14:paraId="19B9E460" w14:textId="780F6DA7" w:rsidR="002D57BB" w:rsidRPr="008966BB" w:rsidRDefault="002D57BB" w:rsidP="002D57BB">
      <w:pPr>
        <w:pStyle w:val="a7"/>
      </w:pPr>
      <w:r>
        <w:t>Начальник охраны кивает охранникам – взять Ноля. Те быстро заламывают ему руки.</w:t>
      </w:r>
      <w:r w:rsidR="008966BB">
        <w:t xml:space="preserve"> </w:t>
      </w:r>
    </w:p>
    <w:p w14:paraId="5D4299F9" w14:textId="77777777" w:rsidR="00BE5F26" w:rsidRDefault="00BE5F26" w:rsidP="00BE5F26"/>
    <w:p w14:paraId="446433EE" w14:textId="77777777" w:rsidR="00BE5F26" w:rsidRDefault="00BE5F26" w:rsidP="00BE5F26"/>
    <w:p w14:paraId="532903F5" w14:textId="77777777" w:rsidR="00BE5F26" w:rsidRDefault="00BE5F26" w:rsidP="00BE5F26">
      <w:pPr>
        <w:pStyle w:val="a5"/>
      </w:pPr>
      <w:r>
        <w:t>НАЧАЛЬНИК ОХРАНЫ</w:t>
      </w:r>
    </w:p>
    <w:p w14:paraId="6789A751" w14:textId="477276D4" w:rsidR="00BE5F26" w:rsidRDefault="00BE5F26" w:rsidP="00BE5F26">
      <w:pPr>
        <w:pStyle w:val="a6"/>
      </w:pPr>
      <w:r>
        <w:t>Олеся Александровна, вы в порядке?</w:t>
      </w:r>
    </w:p>
    <w:p w14:paraId="3C442135" w14:textId="77777777" w:rsidR="00505D52" w:rsidRDefault="00505D52" w:rsidP="00505D52">
      <w:pPr>
        <w:pStyle w:val="a5"/>
        <w:rPr>
          <w:lang w:eastAsia="ar-SA"/>
        </w:rPr>
      </w:pPr>
      <w:r>
        <w:rPr>
          <w:lang w:eastAsia="ar-SA"/>
        </w:rPr>
        <w:t>ЧАК</w:t>
      </w:r>
    </w:p>
    <w:p w14:paraId="0D457271" w14:textId="442537B1" w:rsidR="00505D52" w:rsidRPr="00CE0AAD" w:rsidRDefault="00505D52" w:rsidP="00505D52">
      <w:pPr>
        <w:pStyle w:val="a6"/>
      </w:pPr>
      <w:r>
        <w:t>Я что-то не понял---</w:t>
      </w:r>
    </w:p>
    <w:p w14:paraId="26E4BC0C" w14:textId="77777777" w:rsidR="00BE5F26" w:rsidRDefault="00BE5F26" w:rsidP="00BE5F26"/>
    <w:p w14:paraId="300EE83C" w14:textId="77777777" w:rsidR="00BE5F26" w:rsidRDefault="00BE5F26" w:rsidP="00BE5F26">
      <w:pPr>
        <w:pStyle w:val="a5"/>
      </w:pPr>
      <w:r>
        <w:t>НОЛЬ</w:t>
      </w:r>
    </w:p>
    <w:p w14:paraId="46F01166" w14:textId="77777777" w:rsidR="00BE5F26" w:rsidRDefault="00BE5F26" w:rsidP="00BE5F26">
      <w:pPr>
        <w:pStyle w:val="a6"/>
      </w:pPr>
      <w:r>
        <w:t xml:space="preserve">Какая она вам Олеся Александровна!? </w:t>
      </w:r>
      <w:proofErr w:type="gramStart"/>
      <w:r>
        <w:t>Я – ваш босс</w:t>
      </w:r>
      <w:proofErr w:type="gramEnd"/>
      <w:r>
        <w:t>!</w:t>
      </w:r>
    </w:p>
    <w:p w14:paraId="02D85A76" w14:textId="77777777" w:rsidR="00BE5F26" w:rsidRDefault="00BE5F26" w:rsidP="00BE5F26"/>
    <w:p w14:paraId="411323A1" w14:textId="77777777" w:rsidR="00BE5F26" w:rsidRDefault="00BE5F26" w:rsidP="00BE5F26">
      <w:pPr>
        <w:pStyle w:val="a5"/>
      </w:pPr>
      <w:r>
        <w:t>НАЧАЛЬНИК ОХРАНЫ</w:t>
      </w:r>
    </w:p>
    <w:p w14:paraId="164AAB43" w14:textId="323F8A4E" w:rsidR="00BE5F26" w:rsidRDefault="00BE5F26" w:rsidP="00BE5F26">
      <w:pPr>
        <w:pStyle w:val="a6"/>
      </w:pPr>
      <w:r>
        <w:t xml:space="preserve">Был! </w:t>
      </w:r>
    </w:p>
    <w:p w14:paraId="67734C38" w14:textId="77777777" w:rsidR="00BE5914" w:rsidRDefault="00BE5914" w:rsidP="00BE5914">
      <w:pPr>
        <w:pStyle w:val="a5"/>
      </w:pPr>
      <w:r>
        <w:t>НОЛЬ</w:t>
      </w:r>
    </w:p>
    <w:p w14:paraId="4AA99984" w14:textId="0BED9AE4" w:rsidR="00BE5914" w:rsidRDefault="00BE5914" w:rsidP="00BE5F26">
      <w:pPr>
        <w:pStyle w:val="a6"/>
      </w:pPr>
      <w:r>
        <w:t>Я ж тебя из говна достал!</w:t>
      </w:r>
    </w:p>
    <w:p w14:paraId="207DD90D" w14:textId="77777777" w:rsidR="00BE5914" w:rsidRDefault="00BE5914" w:rsidP="00BE5914">
      <w:pPr>
        <w:pStyle w:val="a5"/>
      </w:pPr>
      <w:r>
        <w:t>НАЧАЛЬНИК ОХРАНЫ</w:t>
      </w:r>
    </w:p>
    <w:p w14:paraId="355BDEC4" w14:textId="3B77F1F7" w:rsidR="00BE5914" w:rsidRDefault="00BE5914" w:rsidP="00BE5F26">
      <w:pPr>
        <w:pStyle w:val="a6"/>
      </w:pPr>
      <w:r>
        <w:t>Ага. А я за тебя отсидел!</w:t>
      </w:r>
      <w:r w:rsidR="00523729">
        <w:t xml:space="preserve"> Ты мне что обещал? Выйду – бизнес вместе будем делать!</w:t>
      </w:r>
      <w:r w:rsidR="00C53FBE">
        <w:t xml:space="preserve"> В долю меня возьмёшь!</w:t>
      </w:r>
    </w:p>
    <w:p w14:paraId="67144C86" w14:textId="56F19B10" w:rsidR="00523729" w:rsidRDefault="00523729" w:rsidP="00523729">
      <w:pPr>
        <w:pStyle w:val="a5"/>
      </w:pPr>
      <w:r>
        <w:t>НОЛЬ</w:t>
      </w:r>
    </w:p>
    <w:p w14:paraId="0DD68D02" w14:textId="2B35D6B6" w:rsidR="00523729" w:rsidRDefault="00523729" w:rsidP="00523729">
      <w:pPr>
        <w:pStyle w:val="a6"/>
        <w:rPr>
          <w:lang w:eastAsia="ja-JP"/>
        </w:rPr>
      </w:pPr>
      <w:r>
        <w:rPr>
          <w:lang w:eastAsia="ja-JP"/>
        </w:rPr>
        <w:t xml:space="preserve">Какой тебе бизнес?! </w:t>
      </w:r>
      <w:r w:rsidR="00C53FBE">
        <w:rPr>
          <w:lang w:eastAsia="ja-JP"/>
        </w:rPr>
        <w:t xml:space="preserve">Какая доля? </w:t>
      </w:r>
      <w:r>
        <w:rPr>
          <w:lang w:eastAsia="ja-JP"/>
        </w:rPr>
        <w:t xml:space="preserve">Ты </w:t>
      </w:r>
      <w:r w:rsidR="00C53FBE">
        <w:rPr>
          <w:lang w:eastAsia="ja-JP"/>
        </w:rPr>
        <w:t xml:space="preserve">ж </w:t>
      </w:r>
      <w:r>
        <w:rPr>
          <w:lang w:eastAsia="ja-JP"/>
        </w:rPr>
        <w:t>– тупой!</w:t>
      </w:r>
    </w:p>
    <w:p w14:paraId="23E21350" w14:textId="77777777" w:rsidR="00523729" w:rsidRDefault="00523729" w:rsidP="00523729">
      <w:pPr>
        <w:pStyle w:val="a5"/>
      </w:pPr>
      <w:r>
        <w:t>НАЧАЛЬНИК ОХРАНЫ</w:t>
      </w:r>
    </w:p>
    <w:p w14:paraId="3F6BC144" w14:textId="5232C3C4" w:rsidR="00523729" w:rsidRDefault="00523729" w:rsidP="00523729">
      <w:pPr>
        <w:pStyle w:val="a6"/>
        <w:rPr>
          <w:lang w:eastAsia="ja-JP"/>
        </w:rPr>
      </w:pPr>
      <w:r>
        <w:rPr>
          <w:lang w:eastAsia="ja-JP"/>
        </w:rPr>
        <w:t>А Олеся Александровна так не считает!</w:t>
      </w:r>
    </w:p>
    <w:p w14:paraId="3FCF9A9B" w14:textId="77777777" w:rsidR="00523729" w:rsidRDefault="00523729" w:rsidP="00523729">
      <w:pPr>
        <w:pStyle w:val="a5"/>
      </w:pPr>
      <w:r>
        <w:t>НОЛЬ</w:t>
      </w:r>
    </w:p>
    <w:p w14:paraId="008D179D" w14:textId="692BD4B4" w:rsidR="00523729" w:rsidRDefault="00523729" w:rsidP="00523729">
      <w:pPr>
        <w:pStyle w:val="a6"/>
        <w:rPr>
          <w:lang w:eastAsia="ja-JP"/>
        </w:rPr>
      </w:pPr>
      <w:r>
        <w:rPr>
          <w:lang w:eastAsia="ja-JP"/>
        </w:rPr>
        <w:t>Потому что она баба!</w:t>
      </w:r>
    </w:p>
    <w:p w14:paraId="518BF533" w14:textId="5F4851F7" w:rsidR="006F6CAD" w:rsidRDefault="006F6CAD" w:rsidP="006F6CAD">
      <w:pPr>
        <w:pStyle w:val="a5"/>
      </w:pPr>
      <w:r>
        <w:t>ЧАК</w:t>
      </w:r>
    </w:p>
    <w:p w14:paraId="747D5176" w14:textId="7F031ED2" w:rsidR="006F6CAD" w:rsidRPr="00523729" w:rsidRDefault="006F6CAD" w:rsidP="00523729">
      <w:pPr>
        <w:pStyle w:val="a6"/>
        <w:rPr>
          <w:lang w:eastAsia="ja-JP"/>
        </w:rPr>
      </w:pPr>
      <w:r>
        <w:rPr>
          <w:lang w:eastAsia="ja-JP"/>
        </w:rPr>
        <w:t>Слышь!</w:t>
      </w:r>
    </w:p>
    <w:p w14:paraId="5A1EB50B" w14:textId="02354982" w:rsidR="00523729" w:rsidRDefault="006F6CAD" w:rsidP="006F6CAD">
      <w:pPr>
        <w:pStyle w:val="a7"/>
      </w:pPr>
      <w:r>
        <w:t>Чак бьёт в Нос нолю. Ноль морщится от боли.</w:t>
      </w:r>
    </w:p>
    <w:p w14:paraId="15326932" w14:textId="5151BF04" w:rsidR="006F6CAD" w:rsidRDefault="006F6CAD" w:rsidP="006F6CAD">
      <w:pPr>
        <w:pStyle w:val="a5"/>
        <w:rPr>
          <w:lang w:eastAsia="ar-SA"/>
        </w:rPr>
      </w:pPr>
      <w:r>
        <w:rPr>
          <w:lang w:eastAsia="ar-SA"/>
        </w:rPr>
        <w:t>ЧАК</w:t>
      </w:r>
    </w:p>
    <w:p w14:paraId="4819DE89" w14:textId="1FF8E164" w:rsidR="006F6CAD" w:rsidRDefault="006F6CAD" w:rsidP="006F6CAD">
      <w:pPr>
        <w:pStyle w:val="a6"/>
      </w:pPr>
      <w:r>
        <w:t>Это жена моя, понял?</w:t>
      </w:r>
    </w:p>
    <w:p w14:paraId="29EB738D" w14:textId="2F4CB384" w:rsidR="006F6CAD" w:rsidRPr="006F6CAD" w:rsidRDefault="006F6CAD" w:rsidP="006F6CAD">
      <w:pPr>
        <w:pStyle w:val="a8"/>
      </w:pPr>
      <w:r>
        <w:t>(Олесе)</w:t>
      </w:r>
    </w:p>
    <w:p w14:paraId="15ED8139" w14:textId="63BC7474" w:rsidR="006F6CAD" w:rsidRPr="006F6CAD" w:rsidRDefault="006F6CAD" w:rsidP="006F6CAD">
      <w:pPr>
        <w:pStyle w:val="a6"/>
      </w:pPr>
      <w:r>
        <w:t xml:space="preserve">Жена, а </w:t>
      </w:r>
      <w:proofErr w:type="spellStart"/>
      <w:r>
        <w:t>чё</w:t>
      </w:r>
      <w:proofErr w:type="spellEnd"/>
      <w:r>
        <w:t xml:space="preserve"> происходит вообще?</w:t>
      </w:r>
    </w:p>
    <w:p w14:paraId="2C34AE2B" w14:textId="3601EBD4" w:rsidR="00E57077" w:rsidRDefault="00E57077" w:rsidP="00E57077">
      <w:pPr>
        <w:pStyle w:val="a5"/>
        <w:rPr>
          <w:lang w:eastAsia="ar-SA"/>
        </w:rPr>
      </w:pPr>
      <w:r>
        <w:rPr>
          <w:lang w:eastAsia="ar-SA"/>
        </w:rPr>
        <w:lastRenderedPageBreak/>
        <w:t>ФИЛ</w:t>
      </w:r>
    </w:p>
    <w:p w14:paraId="02C0E6EE" w14:textId="2FB478AB" w:rsidR="00E57077" w:rsidRPr="000F7DC5" w:rsidRDefault="00E57077" w:rsidP="000F7DC5">
      <w:pPr>
        <w:pStyle w:val="a6"/>
      </w:pPr>
      <w:r>
        <w:t>Да. Ты их что, купила?</w:t>
      </w:r>
    </w:p>
    <w:p w14:paraId="67F7F61C" w14:textId="73B3BFCB" w:rsidR="00965DA7" w:rsidRDefault="002D57BB" w:rsidP="002D57BB">
      <w:pPr>
        <w:pStyle w:val="a5"/>
      </w:pPr>
      <w:r>
        <w:t>ОЛЕСЯ</w:t>
      </w:r>
    </w:p>
    <w:p w14:paraId="51D1B612" w14:textId="29E94FB8" w:rsidR="002D57BB" w:rsidRDefault="00AF2D58" w:rsidP="002D57BB">
      <w:pPr>
        <w:pStyle w:val="a6"/>
        <w:rPr>
          <w:lang w:eastAsia="ja-JP"/>
        </w:rPr>
      </w:pPr>
      <w:r>
        <w:rPr>
          <w:lang w:eastAsia="ja-JP"/>
        </w:rPr>
        <w:t>Больше вдохновила. Ну и немножечко купила, да. Не вникайте</w:t>
      </w:r>
      <w:r w:rsidR="002D57BB">
        <w:rPr>
          <w:lang w:eastAsia="ja-JP"/>
        </w:rPr>
        <w:t>. Сейчас сюда приедет полиция</w:t>
      </w:r>
      <w:r w:rsidR="00505D52">
        <w:rPr>
          <w:lang w:eastAsia="ja-JP"/>
        </w:rPr>
        <w:t>, а</w:t>
      </w:r>
      <w:r w:rsidR="008966BB">
        <w:rPr>
          <w:lang w:eastAsia="ja-JP"/>
        </w:rPr>
        <w:t xml:space="preserve"> мы сможем вернуться к гостям. А то нехорошо как-то</w:t>
      </w:r>
      <w:r w:rsidR="00E57077">
        <w:rPr>
          <w:lang w:eastAsia="ja-JP"/>
        </w:rPr>
        <w:t>.</w:t>
      </w:r>
    </w:p>
    <w:p w14:paraId="772FEF78" w14:textId="0E7C1E21" w:rsidR="008966BB" w:rsidRDefault="008966BB" w:rsidP="00505D52">
      <w:pPr>
        <w:pStyle w:val="a5"/>
      </w:pPr>
      <w:r>
        <w:t>ФИЛ</w:t>
      </w:r>
    </w:p>
    <w:p w14:paraId="4A9C9D39" w14:textId="79DCD13A" w:rsidR="008966BB" w:rsidRDefault="00CE0AAD" w:rsidP="002D57BB">
      <w:pPr>
        <w:pStyle w:val="a6"/>
        <w:rPr>
          <w:lang w:eastAsia="ja-JP"/>
        </w:rPr>
      </w:pPr>
      <w:proofErr w:type="gramStart"/>
      <w:r>
        <w:rPr>
          <w:lang w:eastAsia="ja-JP"/>
        </w:rPr>
        <w:t>Не</w:t>
      </w:r>
      <w:r w:rsidR="009471BE">
        <w:rPr>
          <w:lang w:eastAsia="ja-JP"/>
        </w:rPr>
        <w:t>-не</w:t>
      </w:r>
      <w:proofErr w:type="gramEnd"/>
      <w:r w:rsidR="009471BE">
        <w:rPr>
          <w:lang w:eastAsia="ja-JP"/>
        </w:rPr>
        <w:t>-не-не</w:t>
      </w:r>
      <w:r>
        <w:rPr>
          <w:lang w:eastAsia="ja-JP"/>
        </w:rPr>
        <w:t>. Стоп</w:t>
      </w:r>
      <w:r w:rsidR="008966BB">
        <w:rPr>
          <w:lang w:eastAsia="ja-JP"/>
        </w:rPr>
        <w:t>.</w:t>
      </w:r>
      <w:r w:rsidR="00BE5914">
        <w:rPr>
          <w:lang w:eastAsia="ja-JP"/>
        </w:rPr>
        <w:t xml:space="preserve"> Никакой полиции.</w:t>
      </w:r>
    </w:p>
    <w:p w14:paraId="4690A95C" w14:textId="758201E7" w:rsidR="00851DD7" w:rsidRDefault="00851DD7" w:rsidP="00851DD7">
      <w:pPr>
        <w:pStyle w:val="a5"/>
      </w:pPr>
      <w:r>
        <w:t>ДАША</w:t>
      </w:r>
    </w:p>
    <w:p w14:paraId="178FE0D3" w14:textId="49646333" w:rsidR="00851DD7" w:rsidRDefault="00851DD7" w:rsidP="002D57BB">
      <w:pPr>
        <w:pStyle w:val="a6"/>
        <w:rPr>
          <w:lang w:eastAsia="ja-JP"/>
        </w:rPr>
      </w:pPr>
      <w:r>
        <w:rPr>
          <w:lang w:eastAsia="ja-JP"/>
        </w:rPr>
        <w:t>Ты что собрался делать, Саша?</w:t>
      </w:r>
    </w:p>
    <w:p w14:paraId="1F7F5854" w14:textId="77777777" w:rsidR="00E57077" w:rsidRDefault="00E57077" w:rsidP="00E57077">
      <w:pPr>
        <w:pStyle w:val="a5"/>
      </w:pPr>
      <w:r>
        <w:t>ОЛЕСЯ</w:t>
      </w:r>
    </w:p>
    <w:p w14:paraId="1D59F7AD" w14:textId="07D8A03E" w:rsidR="00E57077" w:rsidRDefault="00E57077" w:rsidP="002D57BB">
      <w:pPr>
        <w:pStyle w:val="a6"/>
        <w:rPr>
          <w:lang w:eastAsia="ja-JP"/>
        </w:rPr>
      </w:pPr>
      <w:r>
        <w:rPr>
          <w:lang w:eastAsia="ja-JP"/>
        </w:rPr>
        <w:t>Не начинай</w:t>
      </w:r>
      <w:r w:rsidR="006F6CAD">
        <w:rPr>
          <w:lang w:eastAsia="ja-JP"/>
        </w:rPr>
        <w:t>, Фил.</w:t>
      </w:r>
      <w:r>
        <w:rPr>
          <w:lang w:eastAsia="ja-JP"/>
        </w:rPr>
        <w:t xml:space="preserve"> Его заберут и обо всём это</w:t>
      </w:r>
      <w:r w:rsidR="00C53FBE">
        <w:rPr>
          <w:lang w:eastAsia="ja-JP"/>
        </w:rPr>
        <w:t>м</w:t>
      </w:r>
      <w:r>
        <w:rPr>
          <w:lang w:eastAsia="ja-JP"/>
        </w:rPr>
        <w:t xml:space="preserve"> можно будет забыть.</w:t>
      </w:r>
    </w:p>
    <w:p w14:paraId="5D78262D" w14:textId="3C739FD4" w:rsidR="00C53FBE" w:rsidRDefault="00C53FBE" w:rsidP="00C53FBE">
      <w:pPr>
        <w:pStyle w:val="a5"/>
      </w:pPr>
      <w:r>
        <w:t>ЧАК</w:t>
      </w:r>
    </w:p>
    <w:p w14:paraId="3AC76F7E" w14:textId="30BAE369" w:rsidR="00C53FBE" w:rsidRDefault="00C53FBE" w:rsidP="002D57BB">
      <w:pPr>
        <w:pStyle w:val="a6"/>
        <w:rPr>
          <w:lang w:eastAsia="ja-JP"/>
        </w:rPr>
      </w:pPr>
      <w:r>
        <w:rPr>
          <w:lang w:eastAsia="ja-JP"/>
        </w:rPr>
        <w:t xml:space="preserve">Да, Фил. </w:t>
      </w:r>
      <w:r w:rsidR="006F6CAD">
        <w:rPr>
          <w:lang w:eastAsia="ja-JP"/>
        </w:rPr>
        <w:t>Погнали.</w:t>
      </w:r>
    </w:p>
    <w:p w14:paraId="0DE239E2" w14:textId="77777777" w:rsidR="00C53FBE" w:rsidRDefault="00C53FBE" w:rsidP="00C53FBE">
      <w:pPr>
        <w:pStyle w:val="a5"/>
      </w:pPr>
      <w:r>
        <w:t>ФИЛ</w:t>
      </w:r>
    </w:p>
    <w:p w14:paraId="16993064" w14:textId="154440D4" w:rsidR="00C53FBE" w:rsidRDefault="00C53FBE" w:rsidP="002D57BB">
      <w:pPr>
        <w:pStyle w:val="a6"/>
        <w:rPr>
          <w:lang w:eastAsia="ja-JP"/>
        </w:rPr>
      </w:pPr>
      <w:r>
        <w:rPr>
          <w:lang w:eastAsia="ja-JP"/>
        </w:rPr>
        <w:t>Забыть? Вы серьё</w:t>
      </w:r>
      <w:r w:rsidR="00A82A1A">
        <w:rPr>
          <w:lang w:eastAsia="ja-JP"/>
        </w:rPr>
        <w:t>з</w:t>
      </w:r>
      <w:r>
        <w:rPr>
          <w:lang w:eastAsia="ja-JP"/>
        </w:rPr>
        <w:t>но?</w:t>
      </w:r>
      <w:r w:rsidR="006F6CAD">
        <w:rPr>
          <w:lang w:eastAsia="ja-JP"/>
        </w:rPr>
        <w:t xml:space="preserve"> Забыть, что он у нас жизнь отнял?</w:t>
      </w:r>
      <w:r w:rsidR="009471BE">
        <w:rPr>
          <w:lang w:eastAsia="ja-JP"/>
        </w:rPr>
        <w:t xml:space="preserve"> </w:t>
      </w:r>
    </w:p>
    <w:p w14:paraId="63A1454F" w14:textId="1DE35978" w:rsidR="006F6CAD" w:rsidRDefault="006F6CAD" w:rsidP="006F6CAD">
      <w:pPr>
        <w:pStyle w:val="a5"/>
      </w:pPr>
      <w:r>
        <w:t>НОЛЬ</w:t>
      </w:r>
    </w:p>
    <w:p w14:paraId="35EC1621" w14:textId="3BBD9734" w:rsidR="006F6CAD" w:rsidRDefault="006F6CAD" w:rsidP="002D57BB">
      <w:pPr>
        <w:pStyle w:val="a6"/>
        <w:rPr>
          <w:lang w:eastAsia="ja-JP"/>
        </w:rPr>
      </w:pPr>
      <w:r>
        <w:rPr>
          <w:lang w:eastAsia="ja-JP"/>
        </w:rPr>
        <w:t xml:space="preserve">Кто там у тебя что </w:t>
      </w:r>
      <w:r w:rsidR="009471BE">
        <w:rPr>
          <w:lang w:eastAsia="ja-JP"/>
        </w:rPr>
        <w:t>отнял</w:t>
      </w:r>
      <w:r>
        <w:rPr>
          <w:lang w:eastAsia="ja-JP"/>
        </w:rPr>
        <w:t>? Я тебе жизнь сохранил, дебил! Все твои кореша давно на кладбище!</w:t>
      </w:r>
    </w:p>
    <w:p w14:paraId="588605BB" w14:textId="149D98BA" w:rsidR="006F6CAD" w:rsidRDefault="006F6CAD" w:rsidP="006F6CAD">
      <w:pPr>
        <w:pStyle w:val="a7"/>
      </w:pPr>
      <w:r>
        <w:t>Фил разворачивается, идёт к Нолю.</w:t>
      </w:r>
    </w:p>
    <w:p w14:paraId="7CF8DCA7" w14:textId="3A66E439" w:rsidR="007B174D" w:rsidRDefault="007B174D" w:rsidP="007B174D">
      <w:pPr>
        <w:pStyle w:val="a5"/>
        <w:rPr>
          <w:lang w:eastAsia="ar-SA"/>
        </w:rPr>
      </w:pPr>
      <w:r>
        <w:rPr>
          <w:lang w:eastAsia="ar-SA"/>
        </w:rPr>
        <w:t>ДАША</w:t>
      </w:r>
    </w:p>
    <w:p w14:paraId="184E284A" w14:textId="4AF48C86" w:rsidR="007B174D" w:rsidRPr="007B174D" w:rsidRDefault="007B174D" w:rsidP="007B174D">
      <w:pPr>
        <w:pStyle w:val="a6"/>
      </w:pPr>
      <w:r>
        <w:t>Саша не надо.</w:t>
      </w:r>
    </w:p>
    <w:p w14:paraId="354E31C5" w14:textId="745F385B" w:rsidR="006F6CAD" w:rsidRDefault="006F6CAD" w:rsidP="006F6CAD">
      <w:pPr>
        <w:pStyle w:val="a5"/>
        <w:rPr>
          <w:lang w:eastAsia="ar-SA"/>
        </w:rPr>
      </w:pPr>
      <w:r>
        <w:rPr>
          <w:lang w:eastAsia="ar-SA"/>
        </w:rPr>
        <w:t>ФИЛ</w:t>
      </w:r>
    </w:p>
    <w:p w14:paraId="0401F8F2" w14:textId="7677AFF2" w:rsidR="006F6CAD" w:rsidRDefault="006F6CAD" w:rsidP="006F6CAD">
      <w:pPr>
        <w:pStyle w:val="a6"/>
      </w:pPr>
      <w:r>
        <w:t>А, так ты уберечь меня хотел? Как благородно.</w:t>
      </w:r>
    </w:p>
    <w:p w14:paraId="51445491" w14:textId="3DDE1BFE" w:rsidR="009471BE" w:rsidRDefault="009471BE" w:rsidP="009471BE">
      <w:pPr>
        <w:pStyle w:val="a7"/>
      </w:pPr>
      <w:r>
        <w:t>Фил несколько раз бьёт Ноля по лицу, не жалея кулаков. Говорит на каждый удар.</w:t>
      </w:r>
    </w:p>
    <w:p w14:paraId="0CE4C4A8" w14:textId="146BA934" w:rsidR="009471BE" w:rsidRDefault="009471BE" w:rsidP="009471BE">
      <w:pPr>
        <w:pStyle w:val="a5"/>
        <w:rPr>
          <w:lang w:eastAsia="ar-SA"/>
        </w:rPr>
      </w:pPr>
      <w:r>
        <w:rPr>
          <w:lang w:eastAsia="ar-SA"/>
        </w:rPr>
        <w:t>ФИЛ</w:t>
      </w:r>
    </w:p>
    <w:p w14:paraId="0146E073" w14:textId="656AE356" w:rsidR="009471BE" w:rsidRDefault="009471BE" w:rsidP="009471BE">
      <w:pPr>
        <w:pStyle w:val="a6"/>
      </w:pPr>
      <w:r>
        <w:t>Ты. Забрал. Мою. Семью. Мою. Жену. Моего. Сына.</w:t>
      </w:r>
    </w:p>
    <w:p w14:paraId="7E974B5E" w14:textId="08310334" w:rsidR="00AF5C76" w:rsidRDefault="00AF5C76" w:rsidP="009471BE">
      <w:pPr>
        <w:pStyle w:val="a7"/>
      </w:pPr>
      <w:r>
        <w:t xml:space="preserve">Даша бросается к своим мужьям. </w:t>
      </w:r>
    </w:p>
    <w:p w14:paraId="65D533AD" w14:textId="0231677D" w:rsidR="00AF5C76" w:rsidRDefault="00AF5C76" w:rsidP="00AF5C76">
      <w:pPr>
        <w:pStyle w:val="a5"/>
        <w:rPr>
          <w:lang w:eastAsia="ar-SA"/>
        </w:rPr>
      </w:pPr>
      <w:r>
        <w:rPr>
          <w:lang w:eastAsia="ar-SA"/>
        </w:rPr>
        <w:t>ДАША</w:t>
      </w:r>
    </w:p>
    <w:p w14:paraId="605EB888" w14:textId="77777777" w:rsidR="00AF5C76" w:rsidRDefault="00AF5C76" w:rsidP="00AF5C76">
      <w:pPr>
        <w:pStyle w:val="a6"/>
      </w:pPr>
      <w:r>
        <w:t>Не надо! Пожалуйста! Он сядет в тюрьму, Саша! Не надо!</w:t>
      </w:r>
    </w:p>
    <w:p w14:paraId="537F9D45" w14:textId="560A334B" w:rsidR="009471BE" w:rsidRPr="009471BE" w:rsidRDefault="009471BE" w:rsidP="00AF5C76">
      <w:pPr>
        <w:pStyle w:val="a7"/>
      </w:pPr>
      <w:r>
        <w:lastRenderedPageBreak/>
        <w:t>Из носа у Ноля идёт кровь, он поднимает глаза на Фила.</w:t>
      </w:r>
    </w:p>
    <w:p w14:paraId="0363E1A6" w14:textId="5C4833DF" w:rsidR="006F6CAD" w:rsidRDefault="006F6CAD" w:rsidP="006F6CAD">
      <w:pPr>
        <w:pStyle w:val="a5"/>
      </w:pPr>
      <w:r>
        <w:t>НОЛЬ</w:t>
      </w:r>
    </w:p>
    <w:p w14:paraId="58FAD571" w14:textId="042B8FAC" w:rsidR="006F6CAD" w:rsidRDefault="00AF5C76" w:rsidP="006F6CAD">
      <w:pPr>
        <w:pStyle w:val="a6"/>
        <w:rPr>
          <w:color w:val="000000"/>
        </w:rPr>
      </w:pPr>
      <w:proofErr w:type="spellStart"/>
      <w:r>
        <w:rPr>
          <w:color w:val="000000"/>
        </w:rPr>
        <w:t>Чё</w:t>
      </w:r>
      <w:proofErr w:type="spellEnd"/>
      <w:r>
        <w:rPr>
          <w:color w:val="000000"/>
        </w:rPr>
        <w:t xml:space="preserve"> ты пялишься, сука!? Даша ни забот, ни хлопот не знала! Сын в лучшем ВУЗе страны учится, всё есть! </w:t>
      </w:r>
      <w:r>
        <w:rPr>
          <w:color w:val="000000"/>
        </w:rPr>
        <w:t>Лучшее им давал!</w:t>
      </w:r>
    </w:p>
    <w:p w14:paraId="16337EF2" w14:textId="51B12618" w:rsidR="00AF5C76" w:rsidRDefault="00AF5C76" w:rsidP="00AF5C76">
      <w:pPr>
        <w:pStyle w:val="a5"/>
      </w:pPr>
      <w:r>
        <w:t>ФИЛ</w:t>
      </w:r>
    </w:p>
    <w:p w14:paraId="1FBA9DAB" w14:textId="77777777" w:rsidR="00AF5C76" w:rsidRDefault="00AF5C76" w:rsidP="00AF5C76">
      <w:pPr>
        <w:pStyle w:val="a8"/>
      </w:pPr>
      <w:r>
        <w:t xml:space="preserve">(орёт) </w:t>
      </w:r>
    </w:p>
    <w:p w14:paraId="140F364C" w14:textId="6E71EBDD" w:rsidR="00AF5C76" w:rsidRDefault="00AF5C76" w:rsidP="00AF5C76">
      <w:pPr>
        <w:pStyle w:val="a6"/>
      </w:pPr>
      <w:r>
        <w:t xml:space="preserve">У них </w:t>
      </w:r>
      <w:r w:rsidRPr="00AF5C76">
        <w:t>итак</w:t>
      </w:r>
      <w:r>
        <w:t xml:space="preserve"> бы всё лучшее было!</w:t>
      </w:r>
    </w:p>
    <w:p w14:paraId="2372795E" w14:textId="477193A0" w:rsidR="00AF5C76" w:rsidRDefault="00AF5C76" w:rsidP="00AF5C76">
      <w:pPr>
        <w:pStyle w:val="a8"/>
      </w:pPr>
      <w:r>
        <w:t>(Даше)</w:t>
      </w:r>
    </w:p>
    <w:p w14:paraId="6B394EF8" w14:textId="548CEC5C" w:rsidR="00AF5C76" w:rsidRDefault="00AF5C76" w:rsidP="00AF5C76">
      <w:pPr>
        <w:pStyle w:val="a6"/>
      </w:pPr>
      <w:r>
        <w:t>Уйди!</w:t>
      </w:r>
    </w:p>
    <w:p w14:paraId="3D545EE3" w14:textId="640AABE1" w:rsidR="00AF5C76" w:rsidRDefault="00AF5C76" w:rsidP="00AF5C76">
      <w:pPr>
        <w:pStyle w:val="a7"/>
      </w:pPr>
      <w:r>
        <w:t>Даша смотрит на Фила испуганными глазами. Чак понимает, что Фила не остановить. Смотрит на Массу, тот кивает, что надо уводить женщин.</w:t>
      </w:r>
    </w:p>
    <w:p w14:paraId="1328D251" w14:textId="71CD7F0B" w:rsidR="009471BE" w:rsidRDefault="009471BE" w:rsidP="009471BE">
      <w:pPr>
        <w:pStyle w:val="a5"/>
      </w:pPr>
      <w:r>
        <w:t>ЧАК</w:t>
      </w:r>
    </w:p>
    <w:p w14:paraId="738FAA66" w14:textId="614C0640" w:rsidR="009471BE" w:rsidRDefault="009471BE" w:rsidP="006F6CAD">
      <w:pPr>
        <w:pStyle w:val="a6"/>
      </w:pPr>
      <w:r>
        <w:t>Так, уходим. Даша, Олеся, всё.</w:t>
      </w:r>
    </w:p>
    <w:p w14:paraId="3C98A695" w14:textId="270B50F0" w:rsidR="009471BE" w:rsidRDefault="009471BE" w:rsidP="009471BE">
      <w:pPr>
        <w:pStyle w:val="a5"/>
      </w:pPr>
      <w:r>
        <w:t>ОЛЕСЯ</w:t>
      </w:r>
    </w:p>
    <w:p w14:paraId="782CDF9A" w14:textId="49892441" w:rsidR="009471BE" w:rsidRDefault="009471BE" w:rsidP="006F6CAD">
      <w:pPr>
        <w:pStyle w:val="a6"/>
      </w:pPr>
      <w:r>
        <w:t>Серёжа, нельзя никого убивать!</w:t>
      </w:r>
    </w:p>
    <w:p w14:paraId="2D40BA70" w14:textId="4CE024AF" w:rsidR="009471BE" w:rsidRDefault="009471BE" w:rsidP="00AF5C76">
      <w:pPr>
        <w:pStyle w:val="a5"/>
      </w:pPr>
      <w:r>
        <w:t>ДАША</w:t>
      </w:r>
    </w:p>
    <w:p w14:paraId="4DEC2577" w14:textId="7A184777" w:rsidR="009471BE" w:rsidRDefault="009471BE" w:rsidP="006F6CAD">
      <w:pPr>
        <w:pStyle w:val="a6"/>
      </w:pPr>
      <w:r>
        <w:t>Чак забери его!</w:t>
      </w:r>
    </w:p>
    <w:p w14:paraId="107AAAED" w14:textId="3BA00A42" w:rsidR="009471BE" w:rsidRDefault="009471BE" w:rsidP="00AF5C76">
      <w:pPr>
        <w:pStyle w:val="a5"/>
      </w:pPr>
      <w:r>
        <w:t>ЧАК</w:t>
      </w:r>
    </w:p>
    <w:p w14:paraId="59CCEF09" w14:textId="39AEC369" w:rsidR="00AF5C76" w:rsidRDefault="009471BE" w:rsidP="00AF5C76">
      <w:pPr>
        <w:pStyle w:val="a6"/>
      </w:pPr>
      <w:r>
        <w:t>Никто никого не убьёт</w:t>
      </w:r>
      <w:r w:rsidR="00AF5C76">
        <w:t>! Всё!</w:t>
      </w:r>
      <w:r>
        <w:t xml:space="preserve"> Мужские д</w:t>
      </w:r>
      <w:r w:rsidR="00AF5C76">
        <w:t>е</w:t>
      </w:r>
      <w:r>
        <w:t>ла тут, вам это видеть не надо</w:t>
      </w:r>
      <w:r w:rsidR="00AF5C76">
        <w:t xml:space="preserve">. </w:t>
      </w:r>
    </w:p>
    <w:p w14:paraId="00C10723" w14:textId="77777777" w:rsidR="00AF5C76" w:rsidRDefault="00AF5C76" w:rsidP="00AF5C76">
      <w:pPr>
        <w:pStyle w:val="a5"/>
      </w:pPr>
      <w:r>
        <w:t>ОЛЕСЯ</w:t>
      </w:r>
    </w:p>
    <w:p w14:paraId="008B72D5" w14:textId="59A64702" w:rsidR="00AF5C76" w:rsidRDefault="00AF5C76" w:rsidP="00AF5C76">
      <w:pPr>
        <w:pStyle w:val="a6"/>
      </w:pPr>
      <w:r>
        <w:t>Полиция будет с минуты на минуту!</w:t>
      </w:r>
    </w:p>
    <w:p w14:paraId="5AFEEF77" w14:textId="56B15A3E" w:rsidR="00AF5C76" w:rsidRDefault="00AF5C76" w:rsidP="00AF5C76">
      <w:pPr>
        <w:pStyle w:val="a5"/>
      </w:pPr>
      <w:r>
        <w:t>ЧАК</w:t>
      </w:r>
    </w:p>
    <w:p w14:paraId="6CDFE80B" w14:textId="5E6F9165" w:rsidR="00AF5C76" w:rsidRDefault="00AF5C76" w:rsidP="00AF5C76">
      <w:pPr>
        <w:pStyle w:val="a6"/>
      </w:pPr>
      <w:r>
        <w:t>Всё-всё-всё.</w:t>
      </w:r>
      <w:r w:rsidR="00DF0D6E">
        <w:t xml:space="preserve"> Всё, я сказал!</w:t>
      </w:r>
    </w:p>
    <w:p w14:paraId="56B40229" w14:textId="0722172F" w:rsidR="00DF0D6E" w:rsidRDefault="004B0612" w:rsidP="00DF0D6E">
      <w:pPr>
        <w:pStyle w:val="a7"/>
      </w:pPr>
      <w:r w:rsidRPr="004B0612">
        <w:rPr>
          <w:b/>
          <w:bCs/>
        </w:rPr>
        <w:t>РАПИД:</w:t>
      </w:r>
      <w:r>
        <w:t xml:space="preserve"> </w:t>
      </w:r>
      <w:r w:rsidR="00DF0D6E">
        <w:t xml:space="preserve">Чак уводит Дашу, Масса и Вжик Олесю. Даша смотрит на Фила, тот оборачивается, странно улыбается – </w:t>
      </w:r>
      <w:proofErr w:type="gramStart"/>
      <w:r w:rsidR="00DF0D6E">
        <w:t>мол</w:t>
      </w:r>
      <w:proofErr w:type="gramEnd"/>
      <w:r w:rsidR="00DF0D6E">
        <w:t xml:space="preserve"> всё будет хорошо, у Даши на глазах слёзы.</w:t>
      </w:r>
    </w:p>
    <w:p w14:paraId="5D72EB3B" w14:textId="1CB71A04" w:rsidR="00A611E8" w:rsidRDefault="00A611E8" w:rsidP="00AF5C76">
      <w:pPr>
        <w:pStyle w:val="a6"/>
      </w:pPr>
    </w:p>
    <w:p w14:paraId="376DCE4A" w14:textId="1833A42A" w:rsidR="00A611E8" w:rsidRDefault="00A611E8" w:rsidP="00A611E8">
      <w:pPr>
        <w:pStyle w:val="a5"/>
      </w:pPr>
      <w:r>
        <w:t>НАЧАЛЬНИК ОХРАНЫ</w:t>
      </w:r>
    </w:p>
    <w:p w14:paraId="102D9236" w14:textId="263FB650" w:rsidR="00A611E8" w:rsidRDefault="00A611E8" w:rsidP="00A611E8">
      <w:pPr>
        <w:pStyle w:val="a8"/>
      </w:pPr>
      <w:r>
        <w:t>(Филу)</w:t>
      </w:r>
    </w:p>
    <w:p w14:paraId="7541D67A" w14:textId="6FB41F6D" w:rsidR="00A611E8" w:rsidRDefault="00A611E8" w:rsidP="00AF5C76">
      <w:pPr>
        <w:pStyle w:val="a6"/>
      </w:pPr>
      <w:r>
        <w:t>Нам с вами полицию ждать?</w:t>
      </w:r>
    </w:p>
    <w:p w14:paraId="6C268312" w14:textId="1AD04A26" w:rsidR="00B32D38" w:rsidRDefault="00B32D38" w:rsidP="00B32D38">
      <w:pPr>
        <w:pStyle w:val="a5"/>
      </w:pPr>
      <w:r>
        <w:t>ФИЛ</w:t>
      </w:r>
    </w:p>
    <w:p w14:paraId="7C703680" w14:textId="03A99929" w:rsidR="00B32D38" w:rsidRDefault="00B32D38" w:rsidP="00D24B16">
      <w:pPr>
        <w:pStyle w:val="a6"/>
      </w:pPr>
      <w:r>
        <w:t>Нет. Ноля в багажник</w:t>
      </w:r>
      <w:r w:rsidR="00C40F4F">
        <w:t>.</w:t>
      </w:r>
      <w:r w:rsidR="00D24B16">
        <w:t xml:space="preserve"> Телефон его мне.</w:t>
      </w:r>
      <w:r w:rsidR="00C40F4F">
        <w:t xml:space="preserve"> </w:t>
      </w:r>
    </w:p>
    <w:p w14:paraId="1EB7D1A1" w14:textId="685E09D9" w:rsidR="00B32D38" w:rsidRDefault="00B32D38" w:rsidP="00B32D38">
      <w:pPr>
        <w:pStyle w:val="a7"/>
      </w:pPr>
      <w:r>
        <w:t>Фил отбирает у одного из охранников пистолет,</w:t>
      </w:r>
      <w:r w:rsidR="00D24B16">
        <w:t xml:space="preserve"> начальник охраны отдаёт телефон Ноля. Фил</w:t>
      </w:r>
      <w:r>
        <w:t xml:space="preserve"> собирается уходить.</w:t>
      </w:r>
    </w:p>
    <w:p w14:paraId="1196C2DF" w14:textId="3C06C775" w:rsidR="00AF5C76" w:rsidRDefault="00B32D38" w:rsidP="00B32D38">
      <w:pPr>
        <w:pStyle w:val="a5"/>
      </w:pPr>
      <w:r>
        <w:lastRenderedPageBreak/>
        <w:t>НОЛЬ</w:t>
      </w:r>
    </w:p>
    <w:p w14:paraId="6B1EAA58" w14:textId="34E42865" w:rsidR="00B32D38" w:rsidRDefault="00B32D38" w:rsidP="00AF5C76">
      <w:pPr>
        <w:pStyle w:val="a6"/>
      </w:pPr>
      <w:proofErr w:type="spellStart"/>
      <w:r>
        <w:t>Чё</w:t>
      </w:r>
      <w:proofErr w:type="spellEnd"/>
      <w:r>
        <w:t>, кишка тонка тут прикончить?</w:t>
      </w:r>
    </w:p>
    <w:p w14:paraId="6C004B58" w14:textId="77777777" w:rsidR="00B32D38" w:rsidRDefault="00B32D38" w:rsidP="00B32D38">
      <w:pPr>
        <w:pStyle w:val="a5"/>
      </w:pPr>
      <w:r>
        <w:t>ФИЛ</w:t>
      </w:r>
    </w:p>
    <w:p w14:paraId="62575D43" w14:textId="01C0808E" w:rsidR="00B32D38" w:rsidRDefault="00912591" w:rsidP="00B32D38">
      <w:pPr>
        <w:pStyle w:val="a6"/>
      </w:pPr>
      <w:r>
        <w:t xml:space="preserve">Ты мне ещё нужен. Но это </w:t>
      </w:r>
      <w:proofErr w:type="gramStart"/>
      <w:r>
        <w:t>не надолго</w:t>
      </w:r>
      <w:proofErr w:type="gramEnd"/>
      <w:r>
        <w:t>.</w:t>
      </w:r>
    </w:p>
    <w:p w14:paraId="2FEE820F" w14:textId="27A42F9F" w:rsidR="00B32D38" w:rsidRDefault="00B32D38" w:rsidP="00AF5C76">
      <w:pPr>
        <w:pStyle w:val="a6"/>
      </w:pPr>
    </w:p>
    <w:p w14:paraId="50F17F10" w14:textId="44172B85" w:rsidR="003C2DD0" w:rsidRDefault="003C2DD0" w:rsidP="003C2DD0">
      <w:pPr>
        <w:pStyle w:val="SCENEHEADING"/>
      </w:pPr>
      <w:r w:rsidRPr="0075241C">
        <w:t>17-</w:t>
      </w:r>
      <w:proofErr w:type="gramStart"/>
      <w:r>
        <w:t>1</w:t>
      </w:r>
      <w:r>
        <w:t>3</w:t>
      </w:r>
      <w:r>
        <w:t>.</w:t>
      </w:r>
      <w:r>
        <w:t>НАТ</w:t>
      </w:r>
      <w:proofErr w:type="gramEnd"/>
      <w:r>
        <w:t>. У</w:t>
      </w:r>
      <w:r w:rsidRPr="0075241C">
        <w:t xml:space="preserve"> ЗАБРОШЕННО</w:t>
      </w:r>
      <w:r>
        <w:t>го</w:t>
      </w:r>
      <w:r w:rsidRPr="0075241C">
        <w:t xml:space="preserve"> ЗДАНИЕ. НОЧЬ </w:t>
      </w:r>
    </w:p>
    <w:p w14:paraId="60C3AB52" w14:textId="4D904A58" w:rsidR="003C2DD0" w:rsidRDefault="003C2DD0" w:rsidP="00AF5C76">
      <w:pPr>
        <w:pStyle w:val="a6"/>
      </w:pPr>
    </w:p>
    <w:p w14:paraId="76BD5505" w14:textId="609A3576" w:rsidR="003C2DD0" w:rsidRDefault="003C2DD0" w:rsidP="003C2DD0">
      <w:pPr>
        <w:pStyle w:val="a7"/>
      </w:pPr>
      <w:r>
        <w:t>С</w:t>
      </w:r>
      <w:r>
        <w:t xml:space="preserve">вязанного Ноля </w:t>
      </w:r>
      <w:r>
        <w:t>выводят на улицу</w:t>
      </w:r>
      <w:r>
        <w:t xml:space="preserve"> и ведут к машине. Открывают багажник, заталкивают туда. Фил захлопывает багажник.</w:t>
      </w:r>
    </w:p>
    <w:p w14:paraId="1701E32F" w14:textId="77AFD7EC" w:rsidR="00D24B16" w:rsidRDefault="00D24B16" w:rsidP="00D24B16">
      <w:pPr>
        <w:pStyle w:val="a5"/>
        <w:rPr>
          <w:lang w:eastAsia="ar-SA"/>
        </w:rPr>
      </w:pPr>
      <w:r>
        <w:rPr>
          <w:lang w:eastAsia="ar-SA"/>
        </w:rPr>
        <w:t>ФИЛ</w:t>
      </w:r>
    </w:p>
    <w:p w14:paraId="2FFB79C3" w14:textId="0BEC41A4" w:rsidR="00D24B16" w:rsidRDefault="00D24B16" w:rsidP="00D24B16">
      <w:pPr>
        <w:pStyle w:val="a6"/>
      </w:pPr>
      <w:r>
        <w:t>Пароль от его телефона?</w:t>
      </w:r>
    </w:p>
    <w:p w14:paraId="019EE628" w14:textId="73184486" w:rsidR="00D24B16" w:rsidRDefault="00D24B16" w:rsidP="00D24B16">
      <w:pPr>
        <w:pStyle w:val="a5"/>
      </w:pPr>
      <w:r w:rsidRPr="00D24B16">
        <w:t>НАЧАЛЬНИК</w:t>
      </w:r>
      <w:r>
        <w:t xml:space="preserve"> ОХРАНЫ</w:t>
      </w:r>
    </w:p>
    <w:p w14:paraId="6AF6D039" w14:textId="3F4DCD72" w:rsidR="003C2DD0" w:rsidRDefault="00D24B16" w:rsidP="00D24B16">
      <w:pPr>
        <w:pStyle w:val="a6"/>
      </w:pPr>
      <w:r>
        <w:t xml:space="preserve">2002. </w:t>
      </w:r>
      <w:r w:rsidR="003C2DD0">
        <w:t xml:space="preserve">Может, я с </w:t>
      </w:r>
      <w:r w:rsidR="00912591">
        <w:t>вами</w:t>
      </w:r>
      <w:r w:rsidR="003C2DD0">
        <w:t>? Помогу, если что?</w:t>
      </w:r>
    </w:p>
    <w:p w14:paraId="199EFD2A" w14:textId="77777777" w:rsidR="003C2DD0" w:rsidRDefault="003C2DD0" w:rsidP="003C2DD0"/>
    <w:p w14:paraId="036301D0" w14:textId="77777777" w:rsidR="003C2DD0" w:rsidRDefault="003C2DD0" w:rsidP="003C2DD0">
      <w:pPr>
        <w:pStyle w:val="a5"/>
      </w:pPr>
      <w:r>
        <w:t>ФИЛ</w:t>
      </w:r>
    </w:p>
    <w:p w14:paraId="08493BF8" w14:textId="04905820" w:rsidR="003C2DD0" w:rsidRDefault="003C2DD0" w:rsidP="003C2DD0">
      <w:pPr>
        <w:pStyle w:val="a6"/>
      </w:pPr>
      <w:r>
        <w:t xml:space="preserve">Нет. </w:t>
      </w:r>
      <w:r w:rsidR="00D24B16">
        <w:t>Я сам.</w:t>
      </w:r>
      <w:r>
        <w:t xml:space="preserve"> </w:t>
      </w:r>
    </w:p>
    <w:p w14:paraId="7C8E3D6E" w14:textId="77777777" w:rsidR="003C2DD0" w:rsidRDefault="003C2DD0" w:rsidP="003C2DD0"/>
    <w:p w14:paraId="77D7A8D5" w14:textId="77777777" w:rsidR="003C2DD0" w:rsidRDefault="003C2DD0" w:rsidP="003C2DD0">
      <w:pPr>
        <w:pStyle w:val="a7"/>
      </w:pPr>
      <w:r>
        <w:t>Фил жмёт руку Начальнику охраны, садится в машину, уезжает.</w:t>
      </w:r>
    </w:p>
    <w:p w14:paraId="3380FED7" w14:textId="77777777" w:rsidR="003C2DD0" w:rsidRPr="006F6CAD" w:rsidRDefault="003C2DD0" w:rsidP="00AF5C76">
      <w:pPr>
        <w:pStyle w:val="a6"/>
      </w:pPr>
    </w:p>
    <w:p w14:paraId="103E7F59" w14:textId="51144F94" w:rsidR="00912591" w:rsidRDefault="00912591" w:rsidP="00912591">
      <w:pPr>
        <w:pStyle w:val="SCENEHEADING"/>
      </w:pPr>
      <w:r w:rsidRPr="0075241C">
        <w:t>17-</w:t>
      </w:r>
      <w:proofErr w:type="gramStart"/>
      <w:r>
        <w:t>1</w:t>
      </w:r>
      <w:r>
        <w:t>4</w:t>
      </w:r>
      <w:r>
        <w:t>.</w:t>
      </w:r>
      <w:r>
        <w:t>НАТ</w:t>
      </w:r>
      <w:proofErr w:type="gramEnd"/>
      <w:r>
        <w:t>. ГОРОД. ДОРОГА. МАШИНА НОЛЯ. НОЧЬ.</w:t>
      </w:r>
    </w:p>
    <w:p w14:paraId="133DD1FC" w14:textId="1FEB42FB" w:rsidR="00912591" w:rsidRDefault="00912591" w:rsidP="00912591">
      <w:pPr>
        <w:pStyle w:val="a7"/>
      </w:pPr>
      <w:r>
        <w:t>Фил едет по городу, глядя пустыми глазами перед собой.</w:t>
      </w:r>
      <w:r w:rsidR="00D24B16">
        <w:t xml:space="preserve"> Находит в списке контактов «Сынок». Звонит.</w:t>
      </w:r>
    </w:p>
    <w:p w14:paraId="1F7547AA" w14:textId="5BC6706D" w:rsidR="00D24B16" w:rsidRDefault="00D24B16" w:rsidP="00D24B16">
      <w:pPr>
        <w:pStyle w:val="a5"/>
        <w:rPr>
          <w:lang w:eastAsia="ar-SA"/>
        </w:rPr>
      </w:pPr>
      <w:r>
        <w:rPr>
          <w:lang w:eastAsia="ar-SA"/>
        </w:rPr>
        <w:t>ЛЁША ЗК</w:t>
      </w:r>
    </w:p>
    <w:p w14:paraId="66D3FAEF" w14:textId="1B3B0342" w:rsidR="00D24B16" w:rsidRDefault="00D24B16" w:rsidP="00D24B16">
      <w:pPr>
        <w:pStyle w:val="a6"/>
      </w:pPr>
      <w:r>
        <w:t>Да, пап.</w:t>
      </w:r>
    </w:p>
    <w:p w14:paraId="765DD245" w14:textId="7149F123" w:rsidR="00D24B16" w:rsidRDefault="00D24B16" w:rsidP="00D24B16">
      <w:pPr>
        <w:pStyle w:val="a5"/>
      </w:pPr>
      <w:r>
        <w:t>ФИЛ</w:t>
      </w:r>
    </w:p>
    <w:p w14:paraId="3CB4BC68" w14:textId="38ACCE81" w:rsidR="00D24B16" w:rsidRDefault="00D24B16" w:rsidP="00D24B16">
      <w:pPr>
        <w:pStyle w:val="a6"/>
      </w:pPr>
      <w:r>
        <w:t>Папа сейчас не может говорить, просит забрать его</w:t>
      </w:r>
      <w:r w:rsidR="00D87D27">
        <w:t xml:space="preserve"> из </w:t>
      </w:r>
      <w:r w:rsidR="00D87D27" w:rsidRPr="00D87D27">
        <w:t>СНТ Энтузиаст, линия 3, дом 17</w:t>
      </w:r>
    </w:p>
    <w:p w14:paraId="0CA66591" w14:textId="77777777" w:rsidR="00D24B16" w:rsidRDefault="00D24B16" w:rsidP="00D24B16">
      <w:pPr>
        <w:pStyle w:val="a5"/>
        <w:rPr>
          <w:lang w:eastAsia="ar-SA"/>
        </w:rPr>
      </w:pPr>
      <w:r>
        <w:rPr>
          <w:lang w:eastAsia="ar-SA"/>
        </w:rPr>
        <w:t>ЛЁША ЗК</w:t>
      </w:r>
    </w:p>
    <w:p w14:paraId="464CD579" w14:textId="4E8CAC3A" w:rsidR="00D24B16" w:rsidRDefault="00D24B16" w:rsidP="00D24B16">
      <w:pPr>
        <w:pStyle w:val="a6"/>
      </w:pPr>
      <w:r>
        <w:t>Кто это?</w:t>
      </w:r>
    </w:p>
    <w:p w14:paraId="00892356" w14:textId="77777777" w:rsidR="00D24B16" w:rsidRDefault="00D24B16" w:rsidP="00D24B16">
      <w:pPr>
        <w:pStyle w:val="a5"/>
      </w:pPr>
      <w:r>
        <w:t>ФИЛ</w:t>
      </w:r>
    </w:p>
    <w:p w14:paraId="05B80AF6" w14:textId="034F7B54" w:rsidR="00D24B16" w:rsidRDefault="00D24B16" w:rsidP="00D24B16">
      <w:pPr>
        <w:pStyle w:val="a6"/>
      </w:pPr>
      <w:r>
        <w:t>Виталик. Я охранник новый. Он выпил, повздорил тут с мамой---</w:t>
      </w:r>
    </w:p>
    <w:p w14:paraId="4FB073F0" w14:textId="23C12CBA" w:rsidR="00D24B16" w:rsidRDefault="00D24B16" w:rsidP="00D24B16">
      <w:pPr>
        <w:pStyle w:val="a5"/>
        <w:rPr>
          <w:lang w:eastAsia="ar-SA"/>
        </w:rPr>
      </w:pPr>
      <w:r>
        <w:rPr>
          <w:lang w:eastAsia="ar-SA"/>
        </w:rPr>
        <w:t>ЛЁША ЗК</w:t>
      </w:r>
    </w:p>
    <w:p w14:paraId="44DDA320" w14:textId="74D0407B" w:rsidR="00D24B16" w:rsidRDefault="00D24B16" w:rsidP="00D24B16">
      <w:pPr>
        <w:pStyle w:val="a6"/>
      </w:pPr>
      <w:r>
        <w:t>А ты не можешь его привезти.</w:t>
      </w:r>
    </w:p>
    <w:p w14:paraId="53D02D51" w14:textId="77777777" w:rsidR="00D24B16" w:rsidRDefault="00D24B16" w:rsidP="00D24B16">
      <w:pPr>
        <w:pStyle w:val="a5"/>
      </w:pPr>
      <w:r>
        <w:t>ФИЛ</w:t>
      </w:r>
    </w:p>
    <w:p w14:paraId="74469BB4" w14:textId="33C095AD" w:rsidR="00D24B16" w:rsidRPr="00D24B16" w:rsidRDefault="00D24B16" w:rsidP="00D24B16">
      <w:pPr>
        <w:pStyle w:val="a6"/>
      </w:pPr>
      <w:r>
        <w:t>Требует вас.</w:t>
      </w:r>
    </w:p>
    <w:p w14:paraId="44BC15D1" w14:textId="77777777" w:rsidR="00D87D27" w:rsidRDefault="00D87D27" w:rsidP="00D87D27">
      <w:pPr>
        <w:pStyle w:val="a5"/>
        <w:rPr>
          <w:lang w:eastAsia="ar-SA"/>
        </w:rPr>
      </w:pPr>
      <w:r>
        <w:rPr>
          <w:lang w:eastAsia="ar-SA"/>
        </w:rPr>
        <w:lastRenderedPageBreak/>
        <w:t>ЛЁША ЗК</w:t>
      </w:r>
    </w:p>
    <w:p w14:paraId="2E88C313" w14:textId="1883738A" w:rsidR="00D24B16" w:rsidRPr="00D24B16" w:rsidRDefault="00D87D27" w:rsidP="00D24B16">
      <w:pPr>
        <w:pStyle w:val="a6"/>
      </w:pPr>
      <w:r>
        <w:t>Ладно, еду.</w:t>
      </w:r>
    </w:p>
    <w:p w14:paraId="238662CB" w14:textId="77777777" w:rsidR="006E4EEC" w:rsidRPr="006E4EEC" w:rsidRDefault="006E4EEC" w:rsidP="006E4EEC">
      <w:pPr>
        <w:pStyle w:val="a5"/>
        <w:rPr>
          <w:lang w:eastAsia="ar-SA"/>
        </w:rPr>
      </w:pPr>
    </w:p>
    <w:p w14:paraId="2FE7BFA0" w14:textId="043929ED" w:rsidR="006E4EEC" w:rsidRDefault="006E4EEC" w:rsidP="006E4EEC">
      <w:pPr>
        <w:pStyle w:val="SCENEHEADING"/>
      </w:pPr>
      <w:r w:rsidRPr="0075241C">
        <w:t>17-</w:t>
      </w:r>
      <w:proofErr w:type="gramStart"/>
      <w:r>
        <w:t>1</w:t>
      </w:r>
      <w:r>
        <w:t>5</w:t>
      </w:r>
      <w:r>
        <w:t>.</w:t>
      </w:r>
      <w:r>
        <w:t>ИНТ</w:t>
      </w:r>
      <w:proofErr w:type="gramEnd"/>
      <w:r>
        <w:t>. ПОДВАЛ ДОМА НЕЙМАНА. НОЧЬ.</w:t>
      </w:r>
    </w:p>
    <w:p w14:paraId="2EE20508" w14:textId="38004087" w:rsidR="006E4EEC" w:rsidRDefault="006E4EEC" w:rsidP="006E4EEC">
      <w:pPr>
        <w:pStyle w:val="a7"/>
      </w:pPr>
      <w:r>
        <w:t>Открывает дверь в подвал и по лестнице летит тело связанного ноля. Сверху спускается Фил.</w:t>
      </w:r>
    </w:p>
    <w:p w14:paraId="7CB85AF3" w14:textId="61631822" w:rsidR="006E4EEC" w:rsidRDefault="006E4EEC" w:rsidP="006E4EEC">
      <w:pPr>
        <w:pStyle w:val="a5"/>
        <w:rPr>
          <w:lang w:eastAsia="ar-SA"/>
        </w:rPr>
      </w:pPr>
      <w:r>
        <w:rPr>
          <w:lang w:eastAsia="ar-SA"/>
        </w:rPr>
        <w:t>ФИЛ</w:t>
      </w:r>
    </w:p>
    <w:p w14:paraId="31A1BD99" w14:textId="683D8992" w:rsidR="006E4EEC" w:rsidRPr="006E4EEC" w:rsidRDefault="006E4EEC" w:rsidP="006E4EEC">
      <w:pPr>
        <w:pStyle w:val="a6"/>
      </w:pPr>
      <w:r>
        <w:t>Док! Эй, ученый! Я тебе подопытного привёз!</w:t>
      </w:r>
    </w:p>
    <w:p w14:paraId="6E7B8B2E" w14:textId="77777777" w:rsidR="006E4EEC" w:rsidRDefault="006E4EEC" w:rsidP="006E4EEC"/>
    <w:p w14:paraId="2E99ADEA" w14:textId="2537E79A" w:rsidR="006E4EEC" w:rsidRDefault="006E4EEC" w:rsidP="006E4EEC">
      <w:pPr>
        <w:pStyle w:val="a7"/>
      </w:pPr>
      <w:r>
        <w:t>В предбаннике подвала появляется Нейман с пробиркой в руках и пластиковых очках.</w:t>
      </w:r>
    </w:p>
    <w:p w14:paraId="58B1C0B3" w14:textId="77777777" w:rsidR="006E4EEC" w:rsidRDefault="006E4EEC" w:rsidP="006E4EEC">
      <w:pPr>
        <w:pStyle w:val="a5"/>
      </w:pPr>
      <w:r>
        <w:t>НЕЙМАН</w:t>
      </w:r>
    </w:p>
    <w:p w14:paraId="363A72F0" w14:textId="2024509B" w:rsidR="006E4EEC" w:rsidRDefault="006E4EEC" w:rsidP="006E4EEC">
      <w:pPr>
        <w:pStyle w:val="a6"/>
      </w:pPr>
      <w:r>
        <w:t>Простите, что здесь происходит?</w:t>
      </w:r>
      <w:r>
        <w:t xml:space="preserve"> Что вы ходите ко мне, как к себе домой?</w:t>
      </w:r>
    </w:p>
    <w:p w14:paraId="7B5827D7" w14:textId="77777777" w:rsidR="006E4EEC" w:rsidRDefault="006E4EEC" w:rsidP="006E4EEC"/>
    <w:p w14:paraId="7FFD6E52" w14:textId="77777777" w:rsidR="006E4EEC" w:rsidRDefault="006E4EEC" w:rsidP="006E4EEC">
      <w:pPr>
        <w:pStyle w:val="a5"/>
      </w:pPr>
      <w:r>
        <w:t>ФИЛ</w:t>
      </w:r>
    </w:p>
    <w:p w14:paraId="387E2C83" w14:textId="77777777" w:rsidR="006E4EEC" w:rsidRDefault="006E4EEC" w:rsidP="006E4EEC">
      <w:pPr>
        <w:pStyle w:val="a6"/>
      </w:pPr>
      <w:r>
        <w:t>Олег Егорович пришёл добровольцем камеру твою испытать. Говорит, хочет в две тысячи сто двадцать пятом году очнуться. Он же мечтал, чтобы нас не было. Вот, очухается и обрадуется!</w:t>
      </w:r>
    </w:p>
    <w:p w14:paraId="5B7E66A5" w14:textId="77777777" w:rsidR="006E4EEC" w:rsidRDefault="006E4EEC" w:rsidP="006E4EEC"/>
    <w:p w14:paraId="1B34A59B" w14:textId="77777777" w:rsidR="006E4EEC" w:rsidRDefault="006E4EEC" w:rsidP="006E4EEC">
      <w:pPr>
        <w:pStyle w:val="a5"/>
      </w:pPr>
      <w:r>
        <w:t>НЕЙМАН</w:t>
      </w:r>
    </w:p>
    <w:p w14:paraId="4DC1E0BB" w14:textId="01179153" w:rsidR="006E4EEC" w:rsidRDefault="006E4EEC" w:rsidP="006E4EEC">
      <w:pPr>
        <w:pStyle w:val="a6"/>
      </w:pPr>
      <w:r>
        <w:t xml:space="preserve">Олег </w:t>
      </w:r>
      <w:proofErr w:type="gramStart"/>
      <w:r>
        <w:t xml:space="preserve">Егорович, </w:t>
      </w:r>
      <w:r>
        <w:t xml:space="preserve"> м</w:t>
      </w:r>
      <w:r>
        <w:t>еня</w:t>
      </w:r>
      <w:proofErr w:type="gramEnd"/>
      <w:r>
        <w:t xml:space="preserve"> то в две тысячи сто двадцать пятом году уже не будет… Не факт, что кто-то камеру откроет…</w:t>
      </w:r>
    </w:p>
    <w:p w14:paraId="21D75355" w14:textId="77777777" w:rsidR="006E4EEC" w:rsidRDefault="006E4EEC" w:rsidP="006E4EEC"/>
    <w:p w14:paraId="5CA49ED9" w14:textId="77777777" w:rsidR="006E4EEC" w:rsidRDefault="006E4EEC" w:rsidP="006E4EEC">
      <w:pPr>
        <w:pStyle w:val="a5"/>
      </w:pPr>
      <w:r>
        <w:t>НОЛЬ</w:t>
      </w:r>
    </w:p>
    <w:p w14:paraId="326EC2CD" w14:textId="77777777" w:rsidR="006E4EEC" w:rsidRDefault="006E4EEC" w:rsidP="006E4EEC">
      <w:pPr>
        <w:pStyle w:val="a8"/>
      </w:pPr>
      <w:r>
        <w:t>(зло улыбаясь)</w:t>
      </w:r>
    </w:p>
    <w:p w14:paraId="5E33EF63" w14:textId="77777777" w:rsidR="006E4EEC" w:rsidRDefault="006E4EEC" w:rsidP="006E4EEC">
      <w:pPr>
        <w:pStyle w:val="a6"/>
      </w:pPr>
      <w:r>
        <w:t xml:space="preserve">А я похож на добровольца?! Дебила ты кусок! </w:t>
      </w:r>
      <w:proofErr w:type="spellStart"/>
      <w:r>
        <w:t>Чё</w:t>
      </w:r>
      <w:proofErr w:type="spellEnd"/>
      <w:r>
        <w:t xml:space="preserve"> я вас, уродов, не грохнул в своё время…</w:t>
      </w:r>
    </w:p>
    <w:p w14:paraId="09739CA8" w14:textId="77777777" w:rsidR="006E4EEC" w:rsidRDefault="006E4EEC" w:rsidP="006E4EEC"/>
    <w:p w14:paraId="2D41CF94" w14:textId="77777777" w:rsidR="006E4EEC" w:rsidRDefault="006E4EEC" w:rsidP="006E4EEC"/>
    <w:p w14:paraId="3CC2B870" w14:textId="63AA80D7" w:rsidR="002D57BB" w:rsidRDefault="006E4EEC" w:rsidP="006E4EEC">
      <w:pPr>
        <w:pStyle w:val="a7"/>
      </w:pPr>
      <w:r>
        <w:t>Фил за шиворот поднимает Ноля и толкает вперёд.</w:t>
      </w:r>
    </w:p>
    <w:p w14:paraId="1F1D941F" w14:textId="14A938F9" w:rsidR="006E4EEC" w:rsidRDefault="006E4EEC" w:rsidP="006E4EEC">
      <w:pPr>
        <w:pStyle w:val="a5"/>
        <w:rPr>
          <w:lang w:eastAsia="ar-SA"/>
        </w:rPr>
      </w:pPr>
      <w:r>
        <w:rPr>
          <w:lang w:eastAsia="ar-SA"/>
        </w:rPr>
        <w:t>ФИЛ</w:t>
      </w:r>
    </w:p>
    <w:p w14:paraId="3AFB5E55" w14:textId="42D43787" w:rsidR="006E4EEC" w:rsidRPr="006E4EEC" w:rsidRDefault="006E4EEC" w:rsidP="006E4EEC">
      <w:pPr>
        <w:pStyle w:val="a6"/>
      </w:pPr>
      <w:r>
        <w:t>Пошёл.</w:t>
      </w:r>
    </w:p>
    <w:p w14:paraId="476F35C3" w14:textId="77777777" w:rsidR="002D57BB" w:rsidRPr="00965DA7" w:rsidRDefault="002D57BB" w:rsidP="00965DA7">
      <w:pPr>
        <w:pStyle w:val="a6"/>
      </w:pPr>
    </w:p>
    <w:p w14:paraId="0E64F744" w14:textId="01868F40" w:rsidR="006E4EEC" w:rsidRDefault="006E4EEC" w:rsidP="006E4EEC">
      <w:pPr>
        <w:pStyle w:val="SCENEHEADING"/>
      </w:pPr>
      <w:r w:rsidRPr="0075241C">
        <w:t>17-</w:t>
      </w:r>
      <w:proofErr w:type="gramStart"/>
      <w:r>
        <w:t>1</w:t>
      </w:r>
      <w:r>
        <w:t>6</w:t>
      </w:r>
      <w:r>
        <w:t>.ИНТ</w:t>
      </w:r>
      <w:proofErr w:type="gramEnd"/>
      <w:r>
        <w:t>. ПОДВАЛ ДОМА НЕЙМАНА. НОЧЬ.</w:t>
      </w:r>
    </w:p>
    <w:p w14:paraId="4C2194D4" w14:textId="2BDCC4EA" w:rsidR="004B0612" w:rsidRDefault="006E4EEC" w:rsidP="006E4EEC">
      <w:pPr>
        <w:pStyle w:val="a7"/>
      </w:pPr>
      <w:r>
        <w:t>Нейман, Ноль и Фил заходят в камеру с холод</w:t>
      </w:r>
      <w:r w:rsidR="00517C7F">
        <w:t>и</w:t>
      </w:r>
      <w:r>
        <w:t>льниками.</w:t>
      </w:r>
      <w:r>
        <w:t xml:space="preserve"> </w:t>
      </w:r>
    </w:p>
    <w:p w14:paraId="4F7B05E5" w14:textId="0DA9A710" w:rsidR="004B0612" w:rsidRDefault="004B0612" w:rsidP="004B0612">
      <w:pPr>
        <w:pStyle w:val="a5"/>
        <w:rPr>
          <w:lang w:eastAsia="ar-SA"/>
        </w:rPr>
      </w:pPr>
      <w:r>
        <w:rPr>
          <w:lang w:eastAsia="ar-SA"/>
        </w:rPr>
        <w:lastRenderedPageBreak/>
        <w:t>ФИЛ</w:t>
      </w:r>
    </w:p>
    <w:p w14:paraId="407AB7ED" w14:textId="3076ED0F" w:rsidR="004B0612" w:rsidRDefault="004B0612" w:rsidP="004B0612">
      <w:pPr>
        <w:pStyle w:val="a8"/>
      </w:pPr>
      <w:r>
        <w:t>(показывает пистолетом на холодильник)</w:t>
      </w:r>
    </w:p>
    <w:p w14:paraId="0B667B1C" w14:textId="32D80595" w:rsidR="004B0612" w:rsidRPr="004B0612" w:rsidRDefault="004B0612" w:rsidP="004B0612">
      <w:pPr>
        <w:pStyle w:val="a6"/>
      </w:pPr>
      <w:r>
        <w:t>Открывай.</w:t>
      </w:r>
    </w:p>
    <w:p w14:paraId="14EB8F15" w14:textId="77777777" w:rsidR="004B0612" w:rsidRDefault="004B0612" w:rsidP="006E4EEC">
      <w:pPr>
        <w:pStyle w:val="a7"/>
      </w:pPr>
    </w:p>
    <w:p w14:paraId="7B62E6A8" w14:textId="667F75BE" w:rsidR="006E4EEC" w:rsidRDefault="006E4EEC" w:rsidP="006E4EEC">
      <w:pPr>
        <w:pStyle w:val="a7"/>
      </w:pPr>
      <w:r>
        <w:t xml:space="preserve">Нейман нажимает кнопку открытия двери на камере. Дверь открывается. </w:t>
      </w:r>
      <w:r w:rsidR="004B0612">
        <w:t xml:space="preserve"> Фил запихивает Ноля в холодильник.</w:t>
      </w:r>
    </w:p>
    <w:p w14:paraId="42D4E16D" w14:textId="4DBFAD48" w:rsidR="004B0612" w:rsidRDefault="004B0612" w:rsidP="004B0612">
      <w:pPr>
        <w:pStyle w:val="a5"/>
        <w:rPr>
          <w:lang w:eastAsia="ar-SA"/>
        </w:rPr>
      </w:pPr>
      <w:r>
        <w:rPr>
          <w:lang w:eastAsia="ar-SA"/>
        </w:rPr>
        <w:t>ФИЛ</w:t>
      </w:r>
    </w:p>
    <w:p w14:paraId="4D678324" w14:textId="34D37F6B" w:rsidR="004B0612" w:rsidRDefault="004B0612" w:rsidP="004B0612">
      <w:pPr>
        <w:pStyle w:val="a6"/>
      </w:pPr>
      <w:r>
        <w:t>Можно закрыть и пока не замораживать?</w:t>
      </w:r>
    </w:p>
    <w:p w14:paraId="30CBFBBF" w14:textId="524AF890" w:rsidR="004B0612" w:rsidRDefault="004B0612" w:rsidP="004B0612">
      <w:pPr>
        <w:pStyle w:val="a5"/>
      </w:pPr>
      <w:r>
        <w:t>НЕЙМАН</w:t>
      </w:r>
    </w:p>
    <w:p w14:paraId="212E88C7" w14:textId="6F453074" w:rsidR="004B0612" w:rsidRDefault="004B0612" w:rsidP="004B0612">
      <w:pPr>
        <w:pStyle w:val="a6"/>
      </w:pPr>
      <w:r>
        <w:t>Хотите посмотреть, как он будет мучаться?</w:t>
      </w:r>
    </w:p>
    <w:p w14:paraId="4C60C89A" w14:textId="4CA062D9" w:rsidR="004B0612" w:rsidRDefault="004B0612" w:rsidP="004B0612">
      <w:pPr>
        <w:pStyle w:val="a5"/>
      </w:pPr>
      <w:r>
        <w:t>ФИЛ</w:t>
      </w:r>
    </w:p>
    <w:p w14:paraId="3FFD0DE0" w14:textId="7A09A0B0" w:rsidR="004B0612" w:rsidRDefault="004B0612" w:rsidP="004B0612">
      <w:pPr>
        <w:pStyle w:val="a6"/>
      </w:pPr>
      <w:proofErr w:type="gramStart"/>
      <w:r>
        <w:t>Хочу</w:t>
      </w:r>
      <w:proofErr w:type="gramEnd"/>
      <w:r>
        <w:t xml:space="preserve"> чтоб он сыну моему правду рассказал.</w:t>
      </w:r>
    </w:p>
    <w:p w14:paraId="1F0682F7" w14:textId="77777777" w:rsidR="004B0612" w:rsidRDefault="004B0612" w:rsidP="004B0612">
      <w:pPr>
        <w:pStyle w:val="a5"/>
      </w:pPr>
      <w:r>
        <w:t>НЕЙМАН</w:t>
      </w:r>
    </w:p>
    <w:p w14:paraId="5E668B9A" w14:textId="75EF5135" w:rsidR="004B0612" w:rsidRDefault="004B0612" w:rsidP="004B0612">
      <w:pPr>
        <w:pStyle w:val="a6"/>
      </w:pPr>
      <w:r>
        <w:t>Ещё гости будут? О, Господи.</w:t>
      </w:r>
    </w:p>
    <w:p w14:paraId="54D582A8" w14:textId="3B16AD65" w:rsidR="004B0612" w:rsidRDefault="004B0612" w:rsidP="004B0612">
      <w:pPr>
        <w:pStyle w:val="a7"/>
      </w:pPr>
      <w:r>
        <w:t>Нейман закрывает холодильник. Ноль смотрит на Фила с ненавистью, пытается биться в стекло, что-то орёт. Но его даже не слышно.</w:t>
      </w:r>
      <w:r w:rsidR="001A049B">
        <w:t xml:space="preserve"> Фил убирает пистолет за пояс, садиться на стул напротив холодильник и задумчиво смотрит на Ноля. Нейман рядом, поглядывает на обоих, не зная, что ска</w:t>
      </w:r>
      <w:r w:rsidR="00C40F4F">
        <w:t>за</w:t>
      </w:r>
      <w:r w:rsidR="001A049B">
        <w:t>ть.</w:t>
      </w:r>
    </w:p>
    <w:p w14:paraId="1C2E29EA" w14:textId="51C5EF9D" w:rsidR="001A049B" w:rsidRDefault="001A049B" w:rsidP="001A049B">
      <w:pPr>
        <w:pStyle w:val="a5"/>
        <w:rPr>
          <w:lang w:eastAsia="ar-SA"/>
        </w:rPr>
      </w:pPr>
      <w:r>
        <w:rPr>
          <w:lang w:eastAsia="ar-SA"/>
        </w:rPr>
        <w:t>НЕЙМАН</w:t>
      </w:r>
    </w:p>
    <w:p w14:paraId="613E177B" w14:textId="02804416" w:rsidR="001A049B" w:rsidRDefault="001A049B" w:rsidP="001A049B">
      <w:pPr>
        <w:pStyle w:val="a6"/>
      </w:pPr>
      <w:r>
        <w:t>Когда Олег Егорович очнётся в будущем, я вряд ли буду жить на этом свете. И хочет он того или нет, но ему придётся рассказывать людям откуда он, и кто его сюда упрятал.</w:t>
      </w:r>
      <w:r>
        <w:t xml:space="preserve"> И мне дадут Нобелевскую премию. Посмертно.</w:t>
      </w:r>
    </w:p>
    <w:p w14:paraId="0DC0B1D3" w14:textId="4DB70286" w:rsidR="001A049B" w:rsidRDefault="001A049B" w:rsidP="001A049B">
      <w:pPr>
        <w:pStyle w:val="a7"/>
      </w:pPr>
      <w:r>
        <w:t>За спиной у Фила и Неймана раздаются шаги.</w:t>
      </w:r>
    </w:p>
    <w:p w14:paraId="00E89CAF" w14:textId="756C75F7" w:rsidR="001A049B" w:rsidRDefault="001A049B" w:rsidP="001A049B">
      <w:pPr>
        <w:pStyle w:val="a5"/>
        <w:rPr>
          <w:lang w:eastAsia="ar-SA"/>
        </w:rPr>
      </w:pPr>
      <w:r>
        <w:rPr>
          <w:lang w:eastAsia="ar-SA"/>
        </w:rPr>
        <w:t>ЛЁША</w:t>
      </w:r>
    </w:p>
    <w:p w14:paraId="5CF68442" w14:textId="6D0280F7" w:rsidR="001A049B" w:rsidRDefault="001A049B" w:rsidP="001A049B">
      <w:pPr>
        <w:pStyle w:val="a6"/>
      </w:pPr>
      <w:r>
        <w:t>И где мой отец?</w:t>
      </w:r>
    </w:p>
    <w:p w14:paraId="141A734D" w14:textId="7F9867A8" w:rsidR="001A049B" w:rsidRDefault="001A049B" w:rsidP="001A049B">
      <w:pPr>
        <w:pStyle w:val="a7"/>
      </w:pPr>
      <w:r>
        <w:t>Фил поднимается, увидев, Лёху.</w:t>
      </w:r>
    </w:p>
    <w:p w14:paraId="14CD9ED5" w14:textId="6484145B" w:rsidR="001A049B" w:rsidRDefault="001A049B" w:rsidP="001A049B">
      <w:pPr>
        <w:pStyle w:val="a5"/>
        <w:rPr>
          <w:lang w:eastAsia="ar-SA"/>
        </w:rPr>
      </w:pPr>
      <w:r>
        <w:rPr>
          <w:lang w:eastAsia="ar-SA"/>
        </w:rPr>
        <w:t>ФИЛ</w:t>
      </w:r>
    </w:p>
    <w:p w14:paraId="3A0DCBB0" w14:textId="65ED5A3C" w:rsidR="001A049B" w:rsidRDefault="001A049B" w:rsidP="001A049B">
      <w:pPr>
        <w:pStyle w:val="a6"/>
      </w:pPr>
      <w:r>
        <w:t>Привет. Я тут.</w:t>
      </w:r>
    </w:p>
    <w:p w14:paraId="5DAB933A" w14:textId="48715B8B" w:rsidR="001A049B" w:rsidRDefault="001A049B" w:rsidP="001A049B">
      <w:pPr>
        <w:pStyle w:val="a7"/>
      </w:pPr>
      <w:r>
        <w:t>Лёха молчит.</w:t>
      </w:r>
    </w:p>
    <w:p w14:paraId="3FD1BFCF" w14:textId="5E3EFEE6" w:rsidR="001A049B" w:rsidRDefault="001A049B" w:rsidP="001A049B">
      <w:pPr>
        <w:pStyle w:val="a5"/>
        <w:rPr>
          <w:lang w:eastAsia="ar-SA"/>
        </w:rPr>
      </w:pPr>
      <w:r>
        <w:rPr>
          <w:lang w:eastAsia="ar-SA"/>
        </w:rPr>
        <w:t>ФИЛ</w:t>
      </w:r>
    </w:p>
    <w:p w14:paraId="31C5B943" w14:textId="2885EFDB" w:rsidR="001A049B" w:rsidRDefault="001A049B" w:rsidP="001A049B">
      <w:pPr>
        <w:pStyle w:val="a6"/>
      </w:pPr>
      <w:r>
        <w:t xml:space="preserve">Ты мне не верил, я решил тебе показать. </w:t>
      </w:r>
    </w:p>
    <w:p w14:paraId="354F6154" w14:textId="2D1D79D0" w:rsidR="008C0FFB" w:rsidRDefault="008C0FFB" w:rsidP="008C0FFB">
      <w:pPr>
        <w:pStyle w:val="a5"/>
        <w:rPr>
          <w:lang w:eastAsia="ar-SA"/>
        </w:rPr>
      </w:pPr>
      <w:r>
        <w:rPr>
          <w:lang w:eastAsia="ar-SA"/>
        </w:rPr>
        <w:lastRenderedPageBreak/>
        <w:t>ЛЁША</w:t>
      </w:r>
    </w:p>
    <w:p w14:paraId="5ED6E425" w14:textId="0310D1F7" w:rsidR="008C0FFB" w:rsidRDefault="008C0FFB" w:rsidP="008C0FFB">
      <w:pPr>
        <w:pStyle w:val="a8"/>
      </w:pPr>
      <w:r>
        <w:t>(на Неймана)</w:t>
      </w:r>
    </w:p>
    <w:p w14:paraId="3753912D" w14:textId="300DBAC7" w:rsidR="008C0FFB" w:rsidRDefault="008C0FFB" w:rsidP="008C0FFB">
      <w:pPr>
        <w:pStyle w:val="a6"/>
      </w:pPr>
      <w:r>
        <w:t xml:space="preserve">Это </w:t>
      </w:r>
      <w:proofErr w:type="spellStart"/>
      <w:r>
        <w:t>чё</w:t>
      </w:r>
      <w:proofErr w:type="spellEnd"/>
      <w:r>
        <w:t xml:space="preserve"> за псих?</w:t>
      </w:r>
    </w:p>
    <w:p w14:paraId="19C32003" w14:textId="3EB0E442" w:rsidR="008C0FFB" w:rsidRDefault="008C0FFB" w:rsidP="008C0FFB">
      <w:pPr>
        <w:pStyle w:val="a5"/>
      </w:pPr>
      <w:r>
        <w:t>НЕЙМАН</w:t>
      </w:r>
    </w:p>
    <w:p w14:paraId="70943B18" w14:textId="6D4C570B" w:rsidR="008C0FFB" w:rsidRDefault="008C0FFB" w:rsidP="008C0FFB">
      <w:pPr>
        <w:pStyle w:val="a6"/>
      </w:pPr>
      <w:r>
        <w:t>Я не псих, я ученый.</w:t>
      </w:r>
      <w:r w:rsidRPr="008C0FFB">
        <w:t xml:space="preserve"> </w:t>
      </w:r>
      <w:r>
        <w:t>Хотя во все времена это значи</w:t>
      </w:r>
      <w:r w:rsidR="00C40F4F">
        <w:t>ло</w:t>
      </w:r>
      <w:r>
        <w:t xml:space="preserve"> одно и то же.</w:t>
      </w:r>
    </w:p>
    <w:p w14:paraId="23319078" w14:textId="218438F6" w:rsidR="008C0FFB" w:rsidRDefault="008C0FFB" w:rsidP="008C0FFB">
      <w:pPr>
        <w:pStyle w:val="a5"/>
        <w:rPr>
          <w:lang w:eastAsia="ar-SA"/>
        </w:rPr>
      </w:pPr>
      <w:r>
        <w:rPr>
          <w:lang w:eastAsia="ar-SA"/>
        </w:rPr>
        <w:t>ФИЛ</w:t>
      </w:r>
    </w:p>
    <w:p w14:paraId="33C09B51" w14:textId="40495141" w:rsidR="001A049B" w:rsidRDefault="001A049B" w:rsidP="001A049B">
      <w:pPr>
        <w:pStyle w:val="a8"/>
      </w:pPr>
      <w:r>
        <w:t>(показывает на холодильник)</w:t>
      </w:r>
    </w:p>
    <w:p w14:paraId="57BEF22B" w14:textId="0522B81B" w:rsidR="001A049B" w:rsidRDefault="008C0FFB" w:rsidP="001A049B">
      <w:pPr>
        <w:pStyle w:val="a6"/>
        <w:rPr>
          <w:color w:val="000000"/>
        </w:rPr>
      </w:pPr>
      <w:r>
        <w:t xml:space="preserve">Смотри. </w:t>
      </w:r>
      <w:r w:rsidR="001A049B">
        <w:t>Вот тут Ноль заморозил меня в 99 году.</w:t>
      </w:r>
      <w:r>
        <w:t xml:space="preserve"> Тебе годик был, поэтому ты меня и не помнишь. Но я не врал! Это он разрушил нашу семью: забрал тебя, маму. Я </w:t>
      </w:r>
      <w:proofErr w:type="gramStart"/>
      <w:r>
        <w:t>хочу</w:t>
      </w:r>
      <w:proofErr w:type="gramEnd"/>
      <w:r>
        <w:t xml:space="preserve"> чтоб ты понял, что это за человек. Знаешь почему он «Ноль»? </w:t>
      </w:r>
      <w:proofErr w:type="gramStart"/>
      <w:r>
        <w:rPr>
          <w:color w:val="000000"/>
        </w:rPr>
        <w:t>Не потому что</w:t>
      </w:r>
      <w:proofErr w:type="gramEnd"/>
      <w:r>
        <w:rPr>
          <w:color w:val="000000"/>
        </w:rPr>
        <w:t xml:space="preserve"> людей на ноль умножал, а потому что сам – полный ноль! Ничтожество!</w:t>
      </w:r>
      <w:r>
        <w:rPr>
          <w:color w:val="000000"/>
        </w:rPr>
        <w:t xml:space="preserve"> И врал тебе все эти годы тебе -он. Но теперь всё. Теперь всё хорошо будет. Мы вместе буде</w:t>
      </w:r>
      <w:r w:rsidR="00664452">
        <w:rPr>
          <w:color w:val="000000"/>
        </w:rPr>
        <w:t>м</w:t>
      </w:r>
      <w:r>
        <w:rPr>
          <w:color w:val="000000"/>
        </w:rPr>
        <w:t>, ты я и мама. И у тебя всё будет, я обещаю. Я всё сделаю для вас.</w:t>
      </w:r>
    </w:p>
    <w:p w14:paraId="1FFD962A" w14:textId="612F572A" w:rsidR="00664452" w:rsidRDefault="00664452" w:rsidP="00664452">
      <w:pPr>
        <w:pStyle w:val="a5"/>
      </w:pPr>
      <w:r>
        <w:t>НЕЙМАН</w:t>
      </w:r>
    </w:p>
    <w:p w14:paraId="702FC916" w14:textId="249FADB6" w:rsidR="00664452" w:rsidRPr="001A049B" w:rsidRDefault="00664452" w:rsidP="001A049B">
      <w:pPr>
        <w:pStyle w:val="a6"/>
      </w:pPr>
      <w:r>
        <w:rPr>
          <w:color w:val="000000"/>
        </w:rPr>
        <w:t>Голубчик, соглашайтесь. У меня столько дел ещё.</w:t>
      </w:r>
    </w:p>
    <w:p w14:paraId="3204D238" w14:textId="78785B07" w:rsidR="00664452" w:rsidRDefault="00664452" w:rsidP="00664452">
      <w:pPr>
        <w:pStyle w:val="a5"/>
      </w:pPr>
      <w:r>
        <w:t>ЛЁША</w:t>
      </w:r>
    </w:p>
    <w:p w14:paraId="3C490890" w14:textId="3C4908F0" w:rsidR="00A30EDA" w:rsidRPr="00A30EDA" w:rsidRDefault="00A30EDA" w:rsidP="00A30EDA">
      <w:pPr>
        <w:pStyle w:val="a8"/>
      </w:pPr>
      <w:r>
        <w:t>(улыбается трогательно)</w:t>
      </w:r>
    </w:p>
    <w:p w14:paraId="0118BECB" w14:textId="1D9FF8E8" w:rsidR="00664452" w:rsidRDefault="00664452" w:rsidP="00664452">
      <w:pPr>
        <w:pStyle w:val="a6"/>
        <w:rPr>
          <w:lang w:eastAsia="ja-JP"/>
        </w:rPr>
      </w:pPr>
      <w:r>
        <w:rPr>
          <w:lang w:eastAsia="ja-JP"/>
        </w:rPr>
        <w:t>Спасибо, пап. За правду.</w:t>
      </w:r>
      <w:r w:rsidR="00C40F4F">
        <w:rPr>
          <w:lang w:eastAsia="ja-JP"/>
        </w:rPr>
        <w:t xml:space="preserve"> Я не верил</w:t>
      </w:r>
      <w:r w:rsidR="00D87D27">
        <w:rPr>
          <w:lang w:eastAsia="ja-JP"/>
        </w:rPr>
        <w:t>, сначала.</w:t>
      </w:r>
      <w:r w:rsidR="00C40F4F">
        <w:rPr>
          <w:lang w:eastAsia="ja-JP"/>
        </w:rPr>
        <w:t xml:space="preserve"> Думал </w:t>
      </w:r>
      <w:r w:rsidR="00D87D27">
        <w:rPr>
          <w:lang w:eastAsia="ja-JP"/>
        </w:rPr>
        <w:t>мама с ума сошла</w:t>
      </w:r>
      <w:r w:rsidR="002F774A">
        <w:rPr>
          <w:lang w:eastAsia="ja-JP"/>
        </w:rPr>
        <w:t>, а тут реально лаборатория. Офигеть---</w:t>
      </w:r>
    </w:p>
    <w:p w14:paraId="3894363A" w14:textId="3650430D" w:rsidR="00664452" w:rsidRDefault="00664452" w:rsidP="00664452">
      <w:pPr>
        <w:pStyle w:val="a7"/>
        <w:rPr>
          <w:color w:val="000000"/>
        </w:rPr>
      </w:pPr>
      <w:r>
        <w:t xml:space="preserve">Лёша делает шаг, распахнув руки. Фил, улыбнувшись, обнимает сына. </w:t>
      </w:r>
      <w:r>
        <w:rPr>
          <w:color w:val="000000"/>
        </w:rPr>
        <w:t>Лёша так же обнимает Фила и вытаскивает у него из-за пояса пистолет. Бьёт Фила коленом в живот и отшвыривает его в сторону</w:t>
      </w:r>
      <w:r>
        <w:rPr>
          <w:color w:val="000000"/>
        </w:rPr>
        <w:t>, у Фила из кармана вылетает телефон. Леша н</w:t>
      </w:r>
      <w:r>
        <w:rPr>
          <w:color w:val="000000"/>
        </w:rPr>
        <w:t>аправляет пистолет на Неймана.</w:t>
      </w:r>
      <w:r>
        <w:rPr>
          <w:color w:val="000000"/>
        </w:rPr>
        <w:t xml:space="preserve"> Н</w:t>
      </w:r>
      <w:r w:rsidR="00C40F4F">
        <w:rPr>
          <w:color w:val="000000"/>
        </w:rPr>
        <w:t>оль</w:t>
      </w:r>
      <w:r>
        <w:rPr>
          <w:color w:val="000000"/>
        </w:rPr>
        <w:t xml:space="preserve"> тепло улыбается, глядя на всё происходящее.</w:t>
      </w:r>
    </w:p>
    <w:p w14:paraId="6270F45B" w14:textId="77777777" w:rsidR="00664452" w:rsidRDefault="00664452" w:rsidP="00664452">
      <w:pPr>
        <w:pStyle w:val="a5"/>
      </w:pPr>
      <w:r>
        <w:t>ЛЁША</w:t>
      </w:r>
    </w:p>
    <w:p w14:paraId="225B22B3" w14:textId="119E6841" w:rsidR="00664452" w:rsidRDefault="00664452" w:rsidP="00664452">
      <w:pPr>
        <w:pStyle w:val="a6"/>
      </w:pPr>
      <w:r>
        <w:t>Открывай, урод!</w:t>
      </w:r>
    </w:p>
    <w:p w14:paraId="25D1C84A" w14:textId="77777777" w:rsidR="00664452" w:rsidRDefault="00664452" w:rsidP="00664452">
      <w:pPr>
        <w:pStyle w:val="a5"/>
      </w:pPr>
      <w:r>
        <w:t>НЕЙМАН</w:t>
      </w:r>
    </w:p>
    <w:p w14:paraId="05123040" w14:textId="613C925F" w:rsidR="00664452" w:rsidRDefault="00664452" w:rsidP="00664452">
      <w:pPr>
        <w:pStyle w:val="a6"/>
      </w:pPr>
      <w:r>
        <w:t xml:space="preserve">Да что ж </w:t>
      </w:r>
      <w:proofErr w:type="gramStart"/>
      <w:r>
        <w:t>такое то</w:t>
      </w:r>
      <w:proofErr w:type="gramEnd"/>
      <w:r>
        <w:t>! То закрой, от открой!</w:t>
      </w:r>
    </w:p>
    <w:p w14:paraId="35DD7E39" w14:textId="2B88E85A" w:rsidR="00664452" w:rsidRDefault="00664452" w:rsidP="00664452">
      <w:pPr>
        <w:pStyle w:val="a5"/>
      </w:pPr>
      <w:r>
        <w:t>ЛЁША</w:t>
      </w:r>
    </w:p>
    <w:p w14:paraId="3E4694CB" w14:textId="3C318830" w:rsidR="00664452" w:rsidRDefault="00664452" w:rsidP="00664452">
      <w:pPr>
        <w:pStyle w:val="a8"/>
      </w:pPr>
      <w:r>
        <w:t>(передергивает затвор)</w:t>
      </w:r>
    </w:p>
    <w:p w14:paraId="534262B7" w14:textId="3BDCC932" w:rsidR="00664452" w:rsidRDefault="00664452" w:rsidP="00664452">
      <w:pPr>
        <w:pStyle w:val="a6"/>
      </w:pPr>
      <w:r>
        <w:t>До трёх считаю!</w:t>
      </w:r>
    </w:p>
    <w:p w14:paraId="201F4D6C" w14:textId="4E4E86A2" w:rsidR="00664452" w:rsidRDefault="00664452" w:rsidP="00664452">
      <w:pPr>
        <w:pStyle w:val="a5"/>
      </w:pPr>
      <w:r>
        <w:lastRenderedPageBreak/>
        <w:t>ФИЛ</w:t>
      </w:r>
    </w:p>
    <w:p w14:paraId="358FD848" w14:textId="2EECF57A" w:rsidR="00664452" w:rsidRDefault="00664452" w:rsidP="00664452">
      <w:pPr>
        <w:pStyle w:val="a6"/>
      </w:pPr>
      <w:r>
        <w:t>Опусти пистолет! Это не игрушка! Опустил пистолет</w:t>
      </w:r>
      <w:r w:rsidR="00C40F4F">
        <w:t>, я сказал!</w:t>
      </w:r>
    </w:p>
    <w:p w14:paraId="6D21041A" w14:textId="12FFF1DE" w:rsidR="00664452" w:rsidRDefault="00664452" w:rsidP="00664452">
      <w:pPr>
        <w:pStyle w:val="a5"/>
      </w:pPr>
      <w:r>
        <w:t>ЛЁША</w:t>
      </w:r>
    </w:p>
    <w:p w14:paraId="7FEE92E8" w14:textId="434C1215" w:rsidR="00664452" w:rsidRDefault="00664452" w:rsidP="00664452">
      <w:pPr>
        <w:pStyle w:val="a6"/>
      </w:pPr>
      <w:r>
        <w:t>Ещё шаг, я тебе башку прострелю!</w:t>
      </w:r>
    </w:p>
    <w:p w14:paraId="585E8891" w14:textId="32409E0A" w:rsidR="00664452" w:rsidRDefault="00664452" w:rsidP="00664452">
      <w:pPr>
        <w:pStyle w:val="a8"/>
      </w:pPr>
      <w:r>
        <w:t>(переводит пистолет на Неймана)</w:t>
      </w:r>
    </w:p>
    <w:p w14:paraId="73FBBC52" w14:textId="3C02C99A" w:rsidR="00664452" w:rsidRDefault="00664452" w:rsidP="00664452">
      <w:pPr>
        <w:pStyle w:val="a6"/>
      </w:pPr>
      <w:r>
        <w:t>И тебе! Открыл!</w:t>
      </w:r>
    </w:p>
    <w:p w14:paraId="51FCFDF3" w14:textId="4A45F21A" w:rsidR="00CF7FC7" w:rsidRDefault="00CF7FC7" w:rsidP="00CF7FC7">
      <w:pPr>
        <w:pStyle w:val="a7"/>
      </w:pPr>
      <w:r>
        <w:t>Испуганный Нейман кидается открывать камеру.</w:t>
      </w:r>
      <w:r>
        <w:t xml:space="preserve"> Лёша держит Фила и Неймана на прицеле по очереди.</w:t>
      </w:r>
    </w:p>
    <w:p w14:paraId="7865BCC3" w14:textId="11244790" w:rsidR="00CF7FC7" w:rsidRDefault="00CF7FC7" w:rsidP="00CF7FC7">
      <w:pPr>
        <w:pStyle w:val="a5"/>
        <w:rPr>
          <w:lang w:eastAsia="ar-SA"/>
        </w:rPr>
      </w:pPr>
      <w:r>
        <w:rPr>
          <w:lang w:eastAsia="ar-SA"/>
        </w:rPr>
        <w:t>ЛЁША</w:t>
      </w:r>
    </w:p>
    <w:p w14:paraId="37DA077A" w14:textId="53920723" w:rsidR="00CF7FC7" w:rsidRDefault="00CF7FC7" w:rsidP="00CF7FC7">
      <w:pPr>
        <w:pStyle w:val="a6"/>
      </w:pPr>
      <w:r>
        <w:t>Па, выходи.</w:t>
      </w:r>
    </w:p>
    <w:p w14:paraId="50F599FD" w14:textId="051AE42A" w:rsidR="00CF7FC7" w:rsidRDefault="00CF7FC7" w:rsidP="00CF7FC7">
      <w:pPr>
        <w:pStyle w:val="a8"/>
      </w:pPr>
      <w:r>
        <w:t>(Филу)</w:t>
      </w:r>
    </w:p>
    <w:p w14:paraId="73AFC638" w14:textId="7FAD34E7" w:rsidR="00CF7FC7" w:rsidRDefault="00CF7FC7" w:rsidP="00CF7FC7">
      <w:pPr>
        <w:pStyle w:val="a6"/>
      </w:pPr>
      <w:r>
        <w:t xml:space="preserve">Извини, чувак. У меня только один отец. Оба в холодильник! </w:t>
      </w:r>
    </w:p>
    <w:p w14:paraId="32D38CE9" w14:textId="11A46273" w:rsidR="00CF7FC7" w:rsidRDefault="00CF7FC7" w:rsidP="00CF7FC7">
      <w:pPr>
        <w:pStyle w:val="a8"/>
      </w:pPr>
      <w:r>
        <w:t>(Лёша стреляет в пол)</w:t>
      </w:r>
    </w:p>
    <w:p w14:paraId="43399A3C" w14:textId="6A619637" w:rsidR="00CF7FC7" w:rsidRDefault="00CF7FC7" w:rsidP="00CF7FC7">
      <w:pPr>
        <w:pStyle w:val="a6"/>
      </w:pPr>
      <w:r>
        <w:t>Быстро!</w:t>
      </w:r>
    </w:p>
    <w:p w14:paraId="3CCC9DEA" w14:textId="6B15D1A9" w:rsidR="00CF7FC7" w:rsidRDefault="00CF7FC7" w:rsidP="00CF7FC7">
      <w:pPr>
        <w:pStyle w:val="a7"/>
      </w:pPr>
      <w:r>
        <w:t>Нейман от страха заскакивает внутрь.</w:t>
      </w:r>
    </w:p>
    <w:p w14:paraId="3F193C8D" w14:textId="21EE7CF6" w:rsidR="00CF7FC7" w:rsidRDefault="00CF7FC7" w:rsidP="00CF7FC7">
      <w:pPr>
        <w:pStyle w:val="a5"/>
        <w:rPr>
          <w:lang w:eastAsia="ar-SA"/>
        </w:rPr>
      </w:pPr>
      <w:r>
        <w:rPr>
          <w:lang w:eastAsia="ar-SA"/>
        </w:rPr>
        <w:t>ФИЛ</w:t>
      </w:r>
    </w:p>
    <w:p w14:paraId="553CB904" w14:textId="2520F4FE" w:rsidR="00CF7FC7" w:rsidRDefault="00CF7FC7" w:rsidP="00CF7FC7">
      <w:pPr>
        <w:pStyle w:val="a6"/>
      </w:pPr>
      <w:r>
        <w:t>Сын ты совершаешь ошибку.</w:t>
      </w:r>
    </w:p>
    <w:p w14:paraId="0E44EEC5" w14:textId="77777777" w:rsidR="00CF7FC7" w:rsidRDefault="00CF7FC7" w:rsidP="00CF7FC7">
      <w:pPr>
        <w:pStyle w:val="a7"/>
      </w:pPr>
      <w:r>
        <w:t>Фил смотрит на Лёшу. Лёша целится в него. Сейчас он очень похож на самого Фила.</w:t>
      </w:r>
    </w:p>
    <w:p w14:paraId="0588A229" w14:textId="77777777" w:rsidR="00CF7FC7" w:rsidRDefault="00CF7FC7" w:rsidP="00CF7FC7"/>
    <w:p w14:paraId="65C1A0E9" w14:textId="77777777" w:rsidR="00CF7FC7" w:rsidRDefault="00CF7FC7" w:rsidP="00CF7FC7">
      <w:pPr>
        <w:pStyle w:val="a5"/>
      </w:pPr>
      <w:r>
        <w:t>ЛЁША</w:t>
      </w:r>
    </w:p>
    <w:p w14:paraId="5046F651" w14:textId="77777777" w:rsidR="00CF7FC7" w:rsidRDefault="00CF7FC7" w:rsidP="00CF7FC7">
      <w:pPr>
        <w:pStyle w:val="a6"/>
      </w:pPr>
      <w:r>
        <w:t>Я выстрелю. Не веришь?</w:t>
      </w:r>
    </w:p>
    <w:p w14:paraId="4D645BF0" w14:textId="77777777" w:rsidR="00CF7FC7" w:rsidRDefault="00CF7FC7" w:rsidP="00CF7FC7"/>
    <w:p w14:paraId="1E27F037" w14:textId="4211405A" w:rsidR="00CF7FC7" w:rsidRDefault="00CF7FC7" w:rsidP="00CF7FC7">
      <w:pPr>
        <w:pStyle w:val="a5"/>
      </w:pPr>
      <w:r>
        <w:t>НОЛЬ</w:t>
      </w:r>
    </w:p>
    <w:p w14:paraId="2ADE895A" w14:textId="22C676D1" w:rsidR="00CF7FC7" w:rsidRPr="00CF7FC7" w:rsidRDefault="00CF7FC7" w:rsidP="00CF7FC7">
      <w:pPr>
        <w:pStyle w:val="a8"/>
      </w:pPr>
      <w:r>
        <w:t>(злорадствует)</w:t>
      </w:r>
    </w:p>
    <w:p w14:paraId="472AF5C1" w14:textId="1F3DC1EF" w:rsidR="00CF7FC7" w:rsidRDefault="00CF7FC7" w:rsidP="00CF7FC7">
      <w:pPr>
        <w:pStyle w:val="a6"/>
      </w:pPr>
      <w:r>
        <w:t>Очень похож на тебя, да?</w:t>
      </w:r>
    </w:p>
    <w:p w14:paraId="1F45BFDF" w14:textId="51DEA3E1" w:rsidR="00CF7FC7" w:rsidRDefault="00CF7FC7" w:rsidP="00CF7FC7">
      <w:pPr>
        <w:pStyle w:val="a6"/>
      </w:pPr>
    </w:p>
    <w:p w14:paraId="7FE21D22" w14:textId="1C36FA99" w:rsidR="00EC4A02" w:rsidRDefault="00EC4A02" w:rsidP="00EC4A02">
      <w:pPr>
        <w:pStyle w:val="a7"/>
      </w:pPr>
      <w:r>
        <w:t>Фил смотрит на сына, не зная, что делать.</w:t>
      </w:r>
    </w:p>
    <w:p w14:paraId="04388BA3" w14:textId="00553735" w:rsidR="00EC4A02" w:rsidRDefault="00EC4A02" w:rsidP="00EC4A02">
      <w:pPr>
        <w:pStyle w:val="a5"/>
        <w:rPr>
          <w:lang w:eastAsia="ar-SA"/>
        </w:rPr>
      </w:pPr>
      <w:r>
        <w:rPr>
          <w:lang w:eastAsia="ar-SA"/>
        </w:rPr>
        <w:t>НОЛЬ</w:t>
      </w:r>
    </w:p>
    <w:p w14:paraId="6033A75F" w14:textId="31856CAB" w:rsidR="00EC4A02" w:rsidRDefault="00EC4A02" w:rsidP="00EC4A02">
      <w:pPr>
        <w:pStyle w:val="a6"/>
      </w:pPr>
      <w:r>
        <w:t xml:space="preserve">Да стреляй, Лёх. </w:t>
      </w:r>
      <w:proofErr w:type="spellStart"/>
      <w:r>
        <w:t>Чё</w:t>
      </w:r>
      <w:proofErr w:type="spellEnd"/>
      <w:r>
        <w:t xml:space="preserve"> сопли разводить.</w:t>
      </w:r>
    </w:p>
    <w:p w14:paraId="66A6A1A7" w14:textId="4720D989" w:rsidR="00EC4A02" w:rsidRDefault="00EC4A02" w:rsidP="00EC4A02">
      <w:pPr>
        <w:pStyle w:val="a5"/>
      </w:pPr>
      <w:r>
        <w:t>ФИЛ</w:t>
      </w:r>
    </w:p>
    <w:p w14:paraId="52463E1A" w14:textId="20DDB959" w:rsidR="00EC4A02" w:rsidRPr="00EC4A02" w:rsidRDefault="00EC4A02" w:rsidP="00EC4A02">
      <w:pPr>
        <w:pStyle w:val="a6"/>
      </w:pPr>
      <w:r>
        <w:t>Нет! Я иду! Я захожу!</w:t>
      </w:r>
    </w:p>
    <w:p w14:paraId="1A8CFDE4" w14:textId="77777777" w:rsidR="00EC4A02" w:rsidRDefault="00EC4A02" w:rsidP="00CF7FC7">
      <w:pPr>
        <w:rPr>
          <w:color w:val="000000"/>
        </w:rPr>
      </w:pPr>
    </w:p>
    <w:p w14:paraId="28A45CD6" w14:textId="68416693" w:rsidR="00CF7FC7" w:rsidRDefault="00EC4A02" w:rsidP="00EC4A02">
      <w:pPr>
        <w:pStyle w:val="a7"/>
      </w:pPr>
      <w:r>
        <w:t xml:space="preserve">Фил заходит в камеру к Нейману. </w:t>
      </w:r>
      <w:r w:rsidR="00CF7FC7">
        <w:t>Лёша нажимает кнопку закрытия двери. Дверь закрывается.</w:t>
      </w:r>
    </w:p>
    <w:p w14:paraId="448A381D" w14:textId="77777777" w:rsidR="00CF7FC7" w:rsidRDefault="00CF7FC7" w:rsidP="00CF7FC7"/>
    <w:p w14:paraId="0597771F" w14:textId="77777777" w:rsidR="00CF7FC7" w:rsidRDefault="00CF7FC7" w:rsidP="00EC4A02">
      <w:pPr>
        <w:pStyle w:val="a5"/>
      </w:pPr>
      <w:r>
        <w:lastRenderedPageBreak/>
        <w:t>ЛЁША</w:t>
      </w:r>
    </w:p>
    <w:p w14:paraId="1EC197C9" w14:textId="77777777" w:rsidR="00CF7FC7" w:rsidRDefault="00CF7FC7" w:rsidP="00EC4A02">
      <w:pPr>
        <w:pStyle w:val="a8"/>
      </w:pPr>
      <w:r>
        <w:t>(Нолю)</w:t>
      </w:r>
    </w:p>
    <w:p w14:paraId="03E8C45A" w14:textId="6C0AF6EB" w:rsidR="00CF7FC7" w:rsidRDefault="00EC4A02" w:rsidP="00EC4A02">
      <w:pPr>
        <w:pStyle w:val="a6"/>
      </w:pPr>
      <w:r>
        <w:t>Уходим</w:t>
      </w:r>
      <w:r w:rsidR="00CF7FC7">
        <w:t>!</w:t>
      </w:r>
    </w:p>
    <w:p w14:paraId="13C16B5E" w14:textId="77777777" w:rsidR="00CF7FC7" w:rsidRDefault="00CF7FC7" w:rsidP="00CF7FC7"/>
    <w:p w14:paraId="7E40B13D" w14:textId="77777777" w:rsidR="00CF7FC7" w:rsidRDefault="00CF7FC7" w:rsidP="00EC4A02">
      <w:pPr>
        <w:pStyle w:val="a5"/>
      </w:pPr>
      <w:r>
        <w:t>НОЛЬ</w:t>
      </w:r>
    </w:p>
    <w:p w14:paraId="12DC64ED" w14:textId="77777777" w:rsidR="00CF7FC7" w:rsidRDefault="00CF7FC7" w:rsidP="00EC4A02">
      <w:pPr>
        <w:pStyle w:val="a6"/>
      </w:pPr>
      <w:r>
        <w:t xml:space="preserve">Подожди, </w:t>
      </w:r>
      <w:proofErr w:type="gramStart"/>
      <w:r>
        <w:t>сынок</w:t>
      </w:r>
      <w:proofErr w:type="gramEnd"/>
      <w:r>
        <w:t>…</w:t>
      </w:r>
    </w:p>
    <w:p w14:paraId="2C18A400" w14:textId="77777777" w:rsidR="00CF7FC7" w:rsidRDefault="00CF7FC7" w:rsidP="00CF7FC7"/>
    <w:p w14:paraId="48586DEA" w14:textId="13E8F377" w:rsidR="00CF7FC7" w:rsidRDefault="00CF7FC7" w:rsidP="00EC4A02">
      <w:pPr>
        <w:pStyle w:val="a7"/>
      </w:pPr>
      <w:r>
        <w:t xml:space="preserve">Ноль подходит к кнопке подачи газа и нажимает её. Через стекло Фил злобно смотрит Нолю в глаза, тот в ответ ехидно улыбается. </w:t>
      </w:r>
    </w:p>
    <w:p w14:paraId="037D82A7" w14:textId="77777777" w:rsidR="00CF7FC7" w:rsidRDefault="00CF7FC7" w:rsidP="00CF7FC7"/>
    <w:p w14:paraId="0109EF94" w14:textId="77777777" w:rsidR="00CF7FC7" w:rsidRDefault="00CF7FC7" w:rsidP="00EC4A02">
      <w:pPr>
        <w:pStyle w:val="a5"/>
      </w:pPr>
      <w:r>
        <w:t>НОЛЬ</w:t>
      </w:r>
    </w:p>
    <w:p w14:paraId="7538A900" w14:textId="5F046964" w:rsidR="00CF7FC7" w:rsidRDefault="00CF7FC7" w:rsidP="00EC4A02">
      <w:pPr>
        <w:pStyle w:val="a6"/>
      </w:pPr>
      <w:r>
        <w:t xml:space="preserve">А теперь пошли. </w:t>
      </w:r>
      <w:r w:rsidR="00240295">
        <w:t>Ты мясо то купил?</w:t>
      </w:r>
    </w:p>
    <w:p w14:paraId="474BF912" w14:textId="6231BE6E" w:rsidR="00240295" w:rsidRDefault="00240295" w:rsidP="00240295">
      <w:pPr>
        <w:pStyle w:val="a5"/>
      </w:pPr>
      <w:r>
        <w:t>ЛЁША</w:t>
      </w:r>
    </w:p>
    <w:p w14:paraId="29637B1F" w14:textId="557D6C96" w:rsidR="00240295" w:rsidRDefault="00240295" w:rsidP="00EC4A02">
      <w:pPr>
        <w:pStyle w:val="a6"/>
      </w:pPr>
      <w:r>
        <w:t>Да, и грибы маме.</w:t>
      </w:r>
    </w:p>
    <w:p w14:paraId="47BBABE8" w14:textId="45C52D57" w:rsidR="00240295" w:rsidRDefault="00240295" w:rsidP="00240295">
      <w:pPr>
        <w:pStyle w:val="a5"/>
      </w:pPr>
      <w:r>
        <w:t>НОЛЬ</w:t>
      </w:r>
    </w:p>
    <w:p w14:paraId="38694942" w14:textId="066118A5" w:rsidR="00240295" w:rsidRDefault="00240295" w:rsidP="00EC4A02">
      <w:pPr>
        <w:pStyle w:val="a6"/>
      </w:pPr>
      <w:r>
        <w:t>Ну поехали, а то мама поздно ужинать не любит.</w:t>
      </w:r>
    </w:p>
    <w:p w14:paraId="19B85399" w14:textId="77777777" w:rsidR="00CF7FC7" w:rsidRDefault="00CF7FC7" w:rsidP="00CF7FC7"/>
    <w:p w14:paraId="0F01E922" w14:textId="7C2C21F4" w:rsidR="00CF7FC7" w:rsidRDefault="00CF7FC7" w:rsidP="00EC4A02">
      <w:pPr>
        <w:pStyle w:val="a7"/>
      </w:pPr>
      <w:r>
        <w:t>Ноль и Лёша уходят.</w:t>
      </w:r>
      <w:r w:rsidR="00EC4A02">
        <w:t xml:space="preserve"> </w:t>
      </w:r>
      <w:r>
        <w:t>Фил бьёт руками в стекло. Стекло бронированное, и звук глухой.</w:t>
      </w:r>
    </w:p>
    <w:p w14:paraId="575965BD" w14:textId="77777777" w:rsidR="00CF7FC7" w:rsidRDefault="00CF7FC7" w:rsidP="00CF7FC7"/>
    <w:p w14:paraId="1BA0D9D5" w14:textId="77777777" w:rsidR="00CF7FC7" w:rsidRDefault="00CF7FC7" w:rsidP="00EC4A02">
      <w:pPr>
        <w:pStyle w:val="a5"/>
      </w:pPr>
      <w:r>
        <w:t>НЕЙМАН</w:t>
      </w:r>
    </w:p>
    <w:p w14:paraId="04D16F83" w14:textId="77777777" w:rsidR="00CF7FC7" w:rsidRDefault="00CF7FC7" w:rsidP="00EC4A02">
      <w:pPr>
        <w:pStyle w:val="a6"/>
      </w:pPr>
      <w:r>
        <w:t>Знаете, меня одно радует, что я в будущем сам расскажу о моём изобретении…</w:t>
      </w:r>
    </w:p>
    <w:p w14:paraId="71AFB1BB" w14:textId="77777777" w:rsidR="00CF7FC7" w:rsidRDefault="00CF7FC7" w:rsidP="00CF7FC7"/>
    <w:p w14:paraId="7C423529" w14:textId="77777777" w:rsidR="00CF7FC7" w:rsidRDefault="00CF7FC7" w:rsidP="00EC4A02">
      <w:pPr>
        <w:pStyle w:val="a7"/>
      </w:pPr>
      <w:r>
        <w:t>Фил молча бьётся в дверь, пытаясь выбить её.</w:t>
      </w:r>
    </w:p>
    <w:p w14:paraId="12FE6B32" w14:textId="77777777" w:rsidR="00CF7FC7" w:rsidRDefault="00CF7FC7" w:rsidP="00CF7FC7"/>
    <w:p w14:paraId="45631609" w14:textId="77777777" w:rsidR="00CF7FC7" w:rsidRDefault="00CF7FC7" w:rsidP="00EC4A02">
      <w:pPr>
        <w:pStyle w:val="a7"/>
      </w:pPr>
      <w:r>
        <w:t>В камеру постепенно поступает газ. Фил и Нейман теряют сознание.</w:t>
      </w:r>
    </w:p>
    <w:p w14:paraId="05512BF1" w14:textId="77777777" w:rsidR="00CF7FC7" w:rsidRDefault="00CF7FC7" w:rsidP="00CF7FC7"/>
    <w:p w14:paraId="160F79C5" w14:textId="77777777" w:rsidR="00CF7FC7" w:rsidRDefault="00CF7FC7" w:rsidP="00EC4A02">
      <w:pPr>
        <w:pStyle w:val="a7"/>
      </w:pPr>
      <w:r>
        <w:t>На полу лежит телефон Фила, на него звонит Даша…</w:t>
      </w:r>
    </w:p>
    <w:p w14:paraId="6ABF3D66" w14:textId="77777777" w:rsidR="00CF7FC7" w:rsidRDefault="00CF7FC7" w:rsidP="00CF7FC7"/>
    <w:p w14:paraId="45A37328" w14:textId="77777777" w:rsidR="00CF7FC7" w:rsidRDefault="00CF7FC7" w:rsidP="00EC4A02">
      <w:pPr>
        <w:pStyle w:val="a7"/>
        <w:jc w:val="center"/>
      </w:pPr>
      <w:r w:rsidRPr="00EC4A02">
        <w:t>ЗТМ</w:t>
      </w:r>
    </w:p>
    <w:p w14:paraId="2A859E19" w14:textId="77777777" w:rsidR="00CF7FC7" w:rsidRDefault="00CF7FC7" w:rsidP="00EC4A02">
      <w:pPr>
        <w:pStyle w:val="a7"/>
        <w:jc w:val="center"/>
      </w:pPr>
    </w:p>
    <w:p w14:paraId="630EF361" w14:textId="77777777" w:rsidR="00CF7FC7" w:rsidRDefault="00CF7FC7" w:rsidP="00EC4A02">
      <w:pPr>
        <w:pStyle w:val="a7"/>
        <w:jc w:val="center"/>
      </w:pPr>
      <w:r w:rsidRPr="00EC4A02">
        <w:t>КОНЕЦ СЕЗОНА</w:t>
      </w:r>
    </w:p>
    <w:p w14:paraId="6541CEB8" w14:textId="77777777" w:rsidR="00CF7FC7" w:rsidRDefault="00CF7FC7" w:rsidP="00EC4A02">
      <w:pPr>
        <w:pStyle w:val="a7"/>
        <w:jc w:val="center"/>
      </w:pPr>
    </w:p>
    <w:p w14:paraId="7C637323" w14:textId="77777777" w:rsidR="00CF7FC7" w:rsidRPr="00CF7FC7" w:rsidRDefault="00CF7FC7" w:rsidP="00CF7FC7">
      <w:pPr>
        <w:pStyle w:val="a6"/>
      </w:pPr>
    </w:p>
    <w:p w14:paraId="79558F8C" w14:textId="77777777" w:rsidR="00664452" w:rsidRPr="00664452" w:rsidRDefault="00664452" w:rsidP="00664452">
      <w:pPr>
        <w:pStyle w:val="a5"/>
        <w:rPr>
          <w:lang w:eastAsia="ar-SA"/>
        </w:rPr>
      </w:pPr>
    </w:p>
    <w:p w14:paraId="2D051F72" w14:textId="77777777" w:rsidR="00664452" w:rsidRPr="00664452" w:rsidRDefault="00664452" w:rsidP="00664452">
      <w:pPr>
        <w:pStyle w:val="a5"/>
        <w:rPr>
          <w:lang w:eastAsia="ar-SA"/>
        </w:rPr>
      </w:pPr>
    </w:p>
    <w:p w14:paraId="31862D82" w14:textId="21904BFE" w:rsidR="001A049B" w:rsidRPr="001A049B" w:rsidRDefault="001A049B" w:rsidP="001A049B">
      <w:pPr>
        <w:pStyle w:val="a6"/>
      </w:pPr>
    </w:p>
    <w:p w14:paraId="1C37ABEA" w14:textId="77777777" w:rsidR="006E4EEC" w:rsidRDefault="006E4EEC" w:rsidP="006E4EEC"/>
    <w:p w14:paraId="7BA5AEF2" w14:textId="77777777" w:rsidR="006E4EEC" w:rsidRDefault="006E4EEC" w:rsidP="006E4EEC"/>
    <w:p w14:paraId="4998F6AA" w14:textId="77777777" w:rsidR="00BE5F26" w:rsidRDefault="00BE5F26" w:rsidP="00BE5F26"/>
    <w:p w14:paraId="70C7E9A2" w14:textId="77777777" w:rsidR="00BE5F26" w:rsidRDefault="00BE5F26" w:rsidP="00BE5F26"/>
    <w:p w14:paraId="2E2009C8" w14:textId="2133F9B8" w:rsidR="00B049B8" w:rsidRPr="00C53FBE" w:rsidRDefault="00B049B8" w:rsidP="00CA068B">
      <w:pPr>
        <w:pStyle w:val="a7"/>
      </w:pPr>
    </w:p>
    <w:sectPr w:rsidR="00B049B8" w:rsidRPr="00C53FBE" w:rsidSect="00DE21EE">
      <w:footerReference w:type="even" r:id="rId8"/>
      <w:footerReference w:type="default" r:id="rId9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F50090" w14:textId="77777777" w:rsidR="00961838" w:rsidRDefault="00961838" w:rsidP="0031048D">
      <w:r>
        <w:separator/>
      </w:r>
    </w:p>
    <w:p w14:paraId="53237E2F" w14:textId="77777777" w:rsidR="00961838" w:rsidRDefault="00961838"/>
    <w:p w14:paraId="13ACC43E" w14:textId="77777777" w:rsidR="00961838" w:rsidRDefault="00961838"/>
  </w:endnote>
  <w:endnote w:type="continuationSeparator" w:id="0">
    <w:p w14:paraId="72234FA4" w14:textId="77777777" w:rsidR="00961838" w:rsidRDefault="00961838" w:rsidP="0031048D">
      <w:r>
        <w:continuationSeparator/>
      </w:r>
    </w:p>
    <w:p w14:paraId="4FB346B4" w14:textId="77777777" w:rsidR="00961838" w:rsidRDefault="00961838"/>
    <w:p w14:paraId="2BAC589C" w14:textId="77777777" w:rsidR="00961838" w:rsidRDefault="009618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322592295"/>
      <w:docPartObj>
        <w:docPartGallery w:val="Page Numbers (Bottom of Page)"/>
        <w:docPartUnique/>
      </w:docPartObj>
    </w:sdtPr>
    <w:sdtContent>
      <w:p w14:paraId="7C9F8694" w14:textId="77777777" w:rsidR="00204C62" w:rsidRDefault="00204C62" w:rsidP="00ED7C7B">
        <w:pPr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0EFACF4F" w14:textId="77777777" w:rsidR="00204C62" w:rsidRDefault="00204C62" w:rsidP="00432221">
    <w:pPr>
      <w:ind w:right="360"/>
    </w:pPr>
  </w:p>
  <w:p w14:paraId="46EFC0C5" w14:textId="77777777" w:rsidR="00204C62" w:rsidRDefault="00204C62"/>
  <w:p w14:paraId="76C332CF" w14:textId="77777777" w:rsidR="004A4E2D" w:rsidRDefault="004A4E2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1520273123"/>
      <w:docPartObj>
        <w:docPartGallery w:val="Page Numbers (Bottom of Page)"/>
        <w:docPartUnique/>
      </w:docPartObj>
    </w:sdtPr>
    <w:sdtContent>
      <w:p w14:paraId="2B0D1F4A" w14:textId="77777777" w:rsidR="00204C62" w:rsidRDefault="00204C62" w:rsidP="00ED7C7B">
        <w:pPr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31</w:t>
        </w:r>
        <w:r>
          <w:rPr>
            <w:rStyle w:val="ab"/>
          </w:rPr>
          <w:fldChar w:fldCharType="end"/>
        </w:r>
      </w:p>
    </w:sdtContent>
  </w:sdt>
  <w:p w14:paraId="31761D05" w14:textId="77777777" w:rsidR="00204C62" w:rsidRDefault="00204C62" w:rsidP="00204C62"/>
  <w:p w14:paraId="1B441911" w14:textId="77777777" w:rsidR="004A4E2D" w:rsidRDefault="004A4E2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7ED1E" w14:textId="77777777" w:rsidR="00961838" w:rsidRDefault="00961838" w:rsidP="0031048D">
      <w:r>
        <w:separator/>
      </w:r>
    </w:p>
    <w:p w14:paraId="3140788F" w14:textId="77777777" w:rsidR="00961838" w:rsidRDefault="00961838"/>
    <w:p w14:paraId="115DC591" w14:textId="77777777" w:rsidR="00961838" w:rsidRDefault="00961838"/>
  </w:footnote>
  <w:footnote w:type="continuationSeparator" w:id="0">
    <w:p w14:paraId="6C329EBE" w14:textId="77777777" w:rsidR="00961838" w:rsidRDefault="00961838" w:rsidP="0031048D">
      <w:r>
        <w:continuationSeparator/>
      </w:r>
    </w:p>
    <w:p w14:paraId="6D00C393" w14:textId="77777777" w:rsidR="00961838" w:rsidRDefault="00961838"/>
    <w:p w14:paraId="515BD59D" w14:textId="77777777" w:rsidR="00961838" w:rsidRDefault="0096183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374B6"/>
    <w:multiLevelType w:val="hybridMultilevel"/>
    <w:tmpl w:val="8932ADF4"/>
    <w:lvl w:ilvl="0" w:tplc="17EC3F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833570"/>
    <w:multiLevelType w:val="multilevel"/>
    <w:tmpl w:val="6C80E29E"/>
    <w:lvl w:ilvl="0">
      <w:start w:val="10"/>
      <w:numFmt w:val="decimal"/>
      <w:lvlText w:val="%1-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782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993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844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605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7266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8477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9688" w:hanging="2880"/>
      </w:pPr>
      <w:rPr>
        <w:rFonts w:hint="default"/>
      </w:rPr>
    </w:lvl>
  </w:abstractNum>
  <w:abstractNum w:abstractNumId="2" w15:restartNumberingAfterBreak="0">
    <w:nsid w:val="4A9B6682"/>
    <w:multiLevelType w:val="hybridMultilevel"/>
    <w:tmpl w:val="9B5CBCE0"/>
    <w:lvl w:ilvl="0" w:tplc="920E98FA">
      <w:start w:val="1"/>
      <w:numFmt w:val="decimal"/>
      <w:pStyle w:val="1"/>
      <w:lvlText w:val="6-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7F56EA9"/>
    <w:multiLevelType w:val="multilevel"/>
    <w:tmpl w:val="31B0A38A"/>
    <w:lvl w:ilvl="0">
      <w:start w:val="1"/>
      <w:numFmt w:val="decimal"/>
      <w:lvlText w:val="9-%1.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F55D90"/>
    <w:multiLevelType w:val="hybridMultilevel"/>
    <w:tmpl w:val="13E47012"/>
    <w:lvl w:ilvl="0" w:tplc="E9BA0760">
      <w:start w:val="1"/>
      <w:numFmt w:val="decimal"/>
      <w:pStyle w:val="a"/>
      <w:lvlText w:val="4-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0151B4"/>
    <w:multiLevelType w:val="multilevel"/>
    <w:tmpl w:val="0B2036CE"/>
    <w:styleLink w:val="10"/>
    <w:lvl w:ilvl="0">
      <w:start w:val="1"/>
      <w:numFmt w:val="decimal"/>
      <w:lvlText w:val="5-%1.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2D40AED"/>
    <w:multiLevelType w:val="multilevel"/>
    <w:tmpl w:val="C5FCE3F4"/>
    <w:lvl w:ilvl="0">
      <w:start w:val="6"/>
      <w:numFmt w:val="decimal"/>
      <w:lvlText w:val="%1-"/>
      <w:lvlJc w:val="left"/>
      <w:pPr>
        <w:ind w:left="580" w:hanging="58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077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1794" w:hanging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2511" w:hanging="144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2868" w:hanging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3585" w:hanging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4302" w:hanging="216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5019" w:hanging="252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5736" w:hanging="2880"/>
      </w:pPr>
      <w:rPr>
        <w:rFonts w:hint="default"/>
      </w:rPr>
    </w:lvl>
  </w:abstractNum>
  <w:num w:numId="1" w16cid:durableId="1718241601">
    <w:abstractNumId w:val="4"/>
  </w:num>
  <w:num w:numId="2" w16cid:durableId="551575988">
    <w:abstractNumId w:val="2"/>
  </w:num>
  <w:num w:numId="3" w16cid:durableId="1680619599">
    <w:abstractNumId w:val="6"/>
  </w:num>
  <w:num w:numId="4" w16cid:durableId="2017078757">
    <w:abstractNumId w:val="3"/>
  </w:num>
  <w:num w:numId="5" w16cid:durableId="1501458001">
    <w:abstractNumId w:val="4"/>
  </w:num>
  <w:num w:numId="6" w16cid:durableId="278686877">
    <w:abstractNumId w:val="4"/>
  </w:num>
  <w:num w:numId="7" w16cid:durableId="646544533">
    <w:abstractNumId w:val="4"/>
  </w:num>
  <w:num w:numId="8" w16cid:durableId="506677053">
    <w:abstractNumId w:val="4"/>
  </w:num>
  <w:num w:numId="9" w16cid:durableId="293484501">
    <w:abstractNumId w:val="4"/>
  </w:num>
  <w:num w:numId="10" w16cid:durableId="1877811215">
    <w:abstractNumId w:val="4"/>
  </w:num>
  <w:num w:numId="11" w16cid:durableId="1542210260">
    <w:abstractNumId w:val="4"/>
  </w:num>
  <w:num w:numId="12" w16cid:durableId="919102379">
    <w:abstractNumId w:val="4"/>
  </w:num>
  <w:num w:numId="13" w16cid:durableId="1662418265">
    <w:abstractNumId w:val="4"/>
  </w:num>
  <w:num w:numId="14" w16cid:durableId="1858276767">
    <w:abstractNumId w:val="4"/>
  </w:num>
  <w:num w:numId="15" w16cid:durableId="1958441356">
    <w:abstractNumId w:val="4"/>
  </w:num>
  <w:num w:numId="16" w16cid:durableId="89552168">
    <w:abstractNumId w:val="4"/>
  </w:num>
  <w:num w:numId="17" w16cid:durableId="336270255">
    <w:abstractNumId w:val="4"/>
  </w:num>
  <w:num w:numId="18" w16cid:durableId="290786278">
    <w:abstractNumId w:val="4"/>
  </w:num>
  <w:num w:numId="19" w16cid:durableId="1132478906">
    <w:abstractNumId w:val="4"/>
  </w:num>
  <w:num w:numId="20" w16cid:durableId="1835880093">
    <w:abstractNumId w:val="4"/>
  </w:num>
  <w:num w:numId="21" w16cid:durableId="966202913">
    <w:abstractNumId w:val="4"/>
  </w:num>
  <w:num w:numId="22" w16cid:durableId="941718769">
    <w:abstractNumId w:val="4"/>
  </w:num>
  <w:num w:numId="23" w16cid:durableId="2018266439">
    <w:abstractNumId w:val="4"/>
  </w:num>
  <w:num w:numId="24" w16cid:durableId="129980135">
    <w:abstractNumId w:val="4"/>
  </w:num>
  <w:num w:numId="25" w16cid:durableId="1979261785">
    <w:abstractNumId w:val="4"/>
  </w:num>
  <w:num w:numId="26" w16cid:durableId="1540899178">
    <w:abstractNumId w:val="4"/>
  </w:num>
  <w:num w:numId="27" w16cid:durableId="1517186718">
    <w:abstractNumId w:val="4"/>
  </w:num>
  <w:num w:numId="28" w16cid:durableId="214393719">
    <w:abstractNumId w:val="0"/>
  </w:num>
  <w:num w:numId="29" w16cid:durableId="1963267588">
    <w:abstractNumId w:val="2"/>
    <w:lvlOverride w:ilvl="0">
      <w:startOverride w:val="1"/>
    </w:lvlOverride>
  </w:num>
  <w:num w:numId="30" w16cid:durableId="19403162">
    <w:abstractNumId w:val="5"/>
  </w:num>
  <w:num w:numId="31" w16cid:durableId="103226733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3CE"/>
    <w:rsid w:val="00000984"/>
    <w:rsid w:val="00002DB2"/>
    <w:rsid w:val="00004C7C"/>
    <w:rsid w:val="00004FC6"/>
    <w:rsid w:val="00006003"/>
    <w:rsid w:val="000062FB"/>
    <w:rsid w:val="00006A34"/>
    <w:rsid w:val="000106C3"/>
    <w:rsid w:val="000118D7"/>
    <w:rsid w:val="00012213"/>
    <w:rsid w:val="00014719"/>
    <w:rsid w:val="00016F9A"/>
    <w:rsid w:val="00017A87"/>
    <w:rsid w:val="000204D9"/>
    <w:rsid w:val="00020F04"/>
    <w:rsid w:val="00023C2A"/>
    <w:rsid w:val="000248B0"/>
    <w:rsid w:val="00025854"/>
    <w:rsid w:val="00026057"/>
    <w:rsid w:val="00030BCA"/>
    <w:rsid w:val="00031345"/>
    <w:rsid w:val="0003280C"/>
    <w:rsid w:val="00033F95"/>
    <w:rsid w:val="00034674"/>
    <w:rsid w:val="0003591B"/>
    <w:rsid w:val="00036191"/>
    <w:rsid w:val="000366C0"/>
    <w:rsid w:val="000366C6"/>
    <w:rsid w:val="00040079"/>
    <w:rsid w:val="00040EDE"/>
    <w:rsid w:val="000440F5"/>
    <w:rsid w:val="00044312"/>
    <w:rsid w:val="000454B1"/>
    <w:rsid w:val="00046703"/>
    <w:rsid w:val="00046FD3"/>
    <w:rsid w:val="000506B9"/>
    <w:rsid w:val="00050C57"/>
    <w:rsid w:val="00056F08"/>
    <w:rsid w:val="00057EEE"/>
    <w:rsid w:val="00062219"/>
    <w:rsid w:val="0006293F"/>
    <w:rsid w:val="000651A5"/>
    <w:rsid w:val="000703E7"/>
    <w:rsid w:val="00070ADB"/>
    <w:rsid w:val="00070CB1"/>
    <w:rsid w:val="000713E2"/>
    <w:rsid w:val="000720FC"/>
    <w:rsid w:val="000727DC"/>
    <w:rsid w:val="00075FD8"/>
    <w:rsid w:val="00076663"/>
    <w:rsid w:val="0007766D"/>
    <w:rsid w:val="00080A2B"/>
    <w:rsid w:val="00081AC8"/>
    <w:rsid w:val="000836D0"/>
    <w:rsid w:val="00086DD3"/>
    <w:rsid w:val="000873E8"/>
    <w:rsid w:val="00091D20"/>
    <w:rsid w:val="00094F10"/>
    <w:rsid w:val="000957B7"/>
    <w:rsid w:val="0009606E"/>
    <w:rsid w:val="00096853"/>
    <w:rsid w:val="000A016A"/>
    <w:rsid w:val="000A01F0"/>
    <w:rsid w:val="000A0524"/>
    <w:rsid w:val="000A4D88"/>
    <w:rsid w:val="000A58E9"/>
    <w:rsid w:val="000A6D73"/>
    <w:rsid w:val="000B12B4"/>
    <w:rsid w:val="000B32D5"/>
    <w:rsid w:val="000B3BF7"/>
    <w:rsid w:val="000B4FA1"/>
    <w:rsid w:val="000B7433"/>
    <w:rsid w:val="000B751C"/>
    <w:rsid w:val="000C0161"/>
    <w:rsid w:val="000C0718"/>
    <w:rsid w:val="000C1327"/>
    <w:rsid w:val="000C265B"/>
    <w:rsid w:val="000C2898"/>
    <w:rsid w:val="000C7A40"/>
    <w:rsid w:val="000D3263"/>
    <w:rsid w:val="000D375D"/>
    <w:rsid w:val="000D5258"/>
    <w:rsid w:val="000D68F8"/>
    <w:rsid w:val="000D71CB"/>
    <w:rsid w:val="000D7FBB"/>
    <w:rsid w:val="000E0158"/>
    <w:rsid w:val="000E39B6"/>
    <w:rsid w:val="000E5F93"/>
    <w:rsid w:val="000E63C1"/>
    <w:rsid w:val="000F5B71"/>
    <w:rsid w:val="000F6AE7"/>
    <w:rsid w:val="000F6D9D"/>
    <w:rsid w:val="000F7DC5"/>
    <w:rsid w:val="00101D33"/>
    <w:rsid w:val="00103708"/>
    <w:rsid w:val="00103BA1"/>
    <w:rsid w:val="00110780"/>
    <w:rsid w:val="00110F7F"/>
    <w:rsid w:val="00111A57"/>
    <w:rsid w:val="00112D13"/>
    <w:rsid w:val="00112E78"/>
    <w:rsid w:val="00112EFF"/>
    <w:rsid w:val="00113467"/>
    <w:rsid w:val="00113A84"/>
    <w:rsid w:val="0011499B"/>
    <w:rsid w:val="00115A86"/>
    <w:rsid w:val="00115B2A"/>
    <w:rsid w:val="00117026"/>
    <w:rsid w:val="001204E4"/>
    <w:rsid w:val="001208C3"/>
    <w:rsid w:val="00121FF4"/>
    <w:rsid w:val="00122B19"/>
    <w:rsid w:val="00123973"/>
    <w:rsid w:val="00124D93"/>
    <w:rsid w:val="001251D6"/>
    <w:rsid w:val="0012736D"/>
    <w:rsid w:val="0012787C"/>
    <w:rsid w:val="00133D07"/>
    <w:rsid w:val="001348DE"/>
    <w:rsid w:val="00134D42"/>
    <w:rsid w:val="00137405"/>
    <w:rsid w:val="001375DC"/>
    <w:rsid w:val="001377A5"/>
    <w:rsid w:val="00140A0F"/>
    <w:rsid w:val="0014223C"/>
    <w:rsid w:val="00142E41"/>
    <w:rsid w:val="00143B32"/>
    <w:rsid w:val="001445E6"/>
    <w:rsid w:val="001450A2"/>
    <w:rsid w:val="0014533C"/>
    <w:rsid w:val="0015249F"/>
    <w:rsid w:val="00152DBB"/>
    <w:rsid w:val="00154D93"/>
    <w:rsid w:val="001554BC"/>
    <w:rsid w:val="00156605"/>
    <w:rsid w:val="00160907"/>
    <w:rsid w:val="00160A6A"/>
    <w:rsid w:val="00164531"/>
    <w:rsid w:val="0016705E"/>
    <w:rsid w:val="00167DB7"/>
    <w:rsid w:val="00170356"/>
    <w:rsid w:val="001718BC"/>
    <w:rsid w:val="0017393E"/>
    <w:rsid w:val="00173DA2"/>
    <w:rsid w:val="00174BAC"/>
    <w:rsid w:val="00181B40"/>
    <w:rsid w:val="001827EB"/>
    <w:rsid w:val="00182D5D"/>
    <w:rsid w:val="00183402"/>
    <w:rsid w:val="00183DFA"/>
    <w:rsid w:val="001857B4"/>
    <w:rsid w:val="00185998"/>
    <w:rsid w:val="00187093"/>
    <w:rsid w:val="00190477"/>
    <w:rsid w:val="001927F5"/>
    <w:rsid w:val="00192B72"/>
    <w:rsid w:val="00193504"/>
    <w:rsid w:val="00196359"/>
    <w:rsid w:val="00196944"/>
    <w:rsid w:val="00197F52"/>
    <w:rsid w:val="001A049B"/>
    <w:rsid w:val="001A1F01"/>
    <w:rsid w:val="001A2151"/>
    <w:rsid w:val="001A3248"/>
    <w:rsid w:val="001A344F"/>
    <w:rsid w:val="001A3A11"/>
    <w:rsid w:val="001A52AC"/>
    <w:rsid w:val="001A6EFD"/>
    <w:rsid w:val="001B0072"/>
    <w:rsid w:val="001B04E0"/>
    <w:rsid w:val="001B0E1B"/>
    <w:rsid w:val="001B1160"/>
    <w:rsid w:val="001B3452"/>
    <w:rsid w:val="001B415B"/>
    <w:rsid w:val="001B4C9A"/>
    <w:rsid w:val="001B57DC"/>
    <w:rsid w:val="001B68B3"/>
    <w:rsid w:val="001B7D41"/>
    <w:rsid w:val="001C03E3"/>
    <w:rsid w:val="001C15C7"/>
    <w:rsid w:val="001C2A96"/>
    <w:rsid w:val="001C394C"/>
    <w:rsid w:val="001C42AF"/>
    <w:rsid w:val="001C487E"/>
    <w:rsid w:val="001C5149"/>
    <w:rsid w:val="001D0294"/>
    <w:rsid w:val="001D0888"/>
    <w:rsid w:val="001D3780"/>
    <w:rsid w:val="001D4244"/>
    <w:rsid w:val="001D46FE"/>
    <w:rsid w:val="001D4A3B"/>
    <w:rsid w:val="001D58F8"/>
    <w:rsid w:val="001D6B63"/>
    <w:rsid w:val="001D7799"/>
    <w:rsid w:val="001E0076"/>
    <w:rsid w:val="001E04E3"/>
    <w:rsid w:val="001E0AB1"/>
    <w:rsid w:val="001E2A5E"/>
    <w:rsid w:val="001E74A0"/>
    <w:rsid w:val="001F1114"/>
    <w:rsid w:val="001F19DE"/>
    <w:rsid w:val="001F1EF3"/>
    <w:rsid w:val="001F439C"/>
    <w:rsid w:val="001F4E50"/>
    <w:rsid w:val="001F6110"/>
    <w:rsid w:val="001F666D"/>
    <w:rsid w:val="00201072"/>
    <w:rsid w:val="00204C62"/>
    <w:rsid w:val="00205513"/>
    <w:rsid w:val="00205DC9"/>
    <w:rsid w:val="00206871"/>
    <w:rsid w:val="00210071"/>
    <w:rsid w:val="002107C5"/>
    <w:rsid w:val="002119C8"/>
    <w:rsid w:val="00211F0B"/>
    <w:rsid w:val="00212054"/>
    <w:rsid w:val="002145A0"/>
    <w:rsid w:val="00214BC4"/>
    <w:rsid w:val="00215677"/>
    <w:rsid w:val="002162F0"/>
    <w:rsid w:val="00221971"/>
    <w:rsid w:val="00221AC6"/>
    <w:rsid w:val="0022369C"/>
    <w:rsid w:val="00225B5A"/>
    <w:rsid w:val="00225C88"/>
    <w:rsid w:val="0022629A"/>
    <w:rsid w:val="00227EB1"/>
    <w:rsid w:val="0023490C"/>
    <w:rsid w:val="002358FA"/>
    <w:rsid w:val="00235A8F"/>
    <w:rsid w:val="00237339"/>
    <w:rsid w:val="00237997"/>
    <w:rsid w:val="00240233"/>
    <w:rsid w:val="00240295"/>
    <w:rsid w:val="0024031A"/>
    <w:rsid w:val="00240EAD"/>
    <w:rsid w:val="00242958"/>
    <w:rsid w:val="00244498"/>
    <w:rsid w:val="002466FC"/>
    <w:rsid w:val="0025183C"/>
    <w:rsid w:val="00252193"/>
    <w:rsid w:val="00252273"/>
    <w:rsid w:val="0025252B"/>
    <w:rsid w:val="00252DB2"/>
    <w:rsid w:val="0025367A"/>
    <w:rsid w:val="00255D8A"/>
    <w:rsid w:val="0025766C"/>
    <w:rsid w:val="00261BA8"/>
    <w:rsid w:val="00262782"/>
    <w:rsid w:val="00262B88"/>
    <w:rsid w:val="0026381D"/>
    <w:rsid w:val="0026588A"/>
    <w:rsid w:val="00266474"/>
    <w:rsid w:val="00266621"/>
    <w:rsid w:val="002668A0"/>
    <w:rsid w:val="002674EB"/>
    <w:rsid w:val="002707EA"/>
    <w:rsid w:val="002709AD"/>
    <w:rsid w:val="002714CB"/>
    <w:rsid w:val="0027570E"/>
    <w:rsid w:val="00276037"/>
    <w:rsid w:val="00280A6E"/>
    <w:rsid w:val="00281D46"/>
    <w:rsid w:val="002857DE"/>
    <w:rsid w:val="00286A15"/>
    <w:rsid w:val="002901A3"/>
    <w:rsid w:val="002922F1"/>
    <w:rsid w:val="00293A5B"/>
    <w:rsid w:val="002967CD"/>
    <w:rsid w:val="002A1CE2"/>
    <w:rsid w:val="002A2E6F"/>
    <w:rsid w:val="002A325A"/>
    <w:rsid w:val="002A3273"/>
    <w:rsid w:val="002A7C74"/>
    <w:rsid w:val="002B0511"/>
    <w:rsid w:val="002B1352"/>
    <w:rsid w:val="002B39AF"/>
    <w:rsid w:val="002B3CC0"/>
    <w:rsid w:val="002B601B"/>
    <w:rsid w:val="002B79AA"/>
    <w:rsid w:val="002C088E"/>
    <w:rsid w:val="002C0CDB"/>
    <w:rsid w:val="002C49C4"/>
    <w:rsid w:val="002C5E84"/>
    <w:rsid w:val="002C6A05"/>
    <w:rsid w:val="002C78BF"/>
    <w:rsid w:val="002D28AE"/>
    <w:rsid w:val="002D326B"/>
    <w:rsid w:val="002D3870"/>
    <w:rsid w:val="002D3F9C"/>
    <w:rsid w:val="002D57BB"/>
    <w:rsid w:val="002D692F"/>
    <w:rsid w:val="002D76AF"/>
    <w:rsid w:val="002E1521"/>
    <w:rsid w:val="002E1945"/>
    <w:rsid w:val="002E5A3E"/>
    <w:rsid w:val="002E6706"/>
    <w:rsid w:val="002E7784"/>
    <w:rsid w:val="002F0D1C"/>
    <w:rsid w:val="002F5A8B"/>
    <w:rsid w:val="002F5B7A"/>
    <w:rsid w:val="002F5E42"/>
    <w:rsid w:val="002F5F21"/>
    <w:rsid w:val="002F61BA"/>
    <w:rsid w:val="002F65A6"/>
    <w:rsid w:val="002F774A"/>
    <w:rsid w:val="003005E2"/>
    <w:rsid w:val="00301108"/>
    <w:rsid w:val="00303A2F"/>
    <w:rsid w:val="00304A59"/>
    <w:rsid w:val="00304D42"/>
    <w:rsid w:val="003068F9"/>
    <w:rsid w:val="00306EB3"/>
    <w:rsid w:val="003100D2"/>
    <w:rsid w:val="0031048D"/>
    <w:rsid w:val="0031092D"/>
    <w:rsid w:val="00311A90"/>
    <w:rsid w:val="0031308B"/>
    <w:rsid w:val="003152F4"/>
    <w:rsid w:val="00316025"/>
    <w:rsid w:val="00317444"/>
    <w:rsid w:val="0031759D"/>
    <w:rsid w:val="003207CA"/>
    <w:rsid w:val="00322E4A"/>
    <w:rsid w:val="0032578C"/>
    <w:rsid w:val="00325AFA"/>
    <w:rsid w:val="00327906"/>
    <w:rsid w:val="00331C22"/>
    <w:rsid w:val="00335C65"/>
    <w:rsid w:val="00336FA7"/>
    <w:rsid w:val="00340378"/>
    <w:rsid w:val="00340592"/>
    <w:rsid w:val="003405B4"/>
    <w:rsid w:val="00341E05"/>
    <w:rsid w:val="00343087"/>
    <w:rsid w:val="0034387A"/>
    <w:rsid w:val="00345745"/>
    <w:rsid w:val="00346D25"/>
    <w:rsid w:val="0034798F"/>
    <w:rsid w:val="00347A71"/>
    <w:rsid w:val="0035060E"/>
    <w:rsid w:val="00351B91"/>
    <w:rsid w:val="0035241D"/>
    <w:rsid w:val="003540E7"/>
    <w:rsid w:val="00354EEE"/>
    <w:rsid w:val="003558BF"/>
    <w:rsid w:val="00360751"/>
    <w:rsid w:val="00362C97"/>
    <w:rsid w:val="00362E94"/>
    <w:rsid w:val="003657AB"/>
    <w:rsid w:val="00365F2E"/>
    <w:rsid w:val="00370078"/>
    <w:rsid w:val="00370990"/>
    <w:rsid w:val="00370997"/>
    <w:rsid w:val="003719B6"/>
    <w:rsid w:val="00372BA1"/>
    <w:rsid w:val="0037486E"/>
    <w:rsid w:val="00374FC8"/>
    <w:rsid w:val="00374FD6"/>
    <w:rsid w:val="00377029"/>
    <w:rsid w:val="00377E29"/>
    <w:rsid w:val="0038170B"/>
    <w:rsid w:val="00382691"/>
    <w:rsid w:val="003828DF"/>
    <w:rsid w:val="0038291D"/>
    <w:rsid w:val="003830A0"/>
    <w:rsid w:val="0038338F"/>
    <w:rsid w:val="003841D1"/>
    <w:rsid w:val="00384610"/>
    <w:rsid w:val="0039074F"/>
    <w:rsid w:val="0039174E"/>
    <w:rsid w:val="00392C88"/>
    <w:rsid w:val="00393650"/>
    <w:rsid w:val="00393D73"/>
    <w:rsid w:val="00394A8F"/>
    <w:rsid w:val="00395763"/>
    <w:rsid w:val="0039725E"/>
    <w:rsid w:val="00397605"/>
    <w:rsid w:val="003A0C84"/>
    <w:rsid w:val="003A14A8"/>
    <w:rsid w:val="003A1875"/>
    <w:rsid w:val="003A2F19"/>
    <w:rsid w:val="003A52AC"/>
    <w:rsid w:val="003A6089"/>
    <w:rsid w:val="003A6261"/>
    <w:rsid w:val="003B0C03"/>
    <w:rsid w:val="003B0D66"/>
    <w:rsid w:val="003B3F9A"/>
    <w:rsid w:val="003B46D4"/>
    <w:rsid w:val="003B59EB"/>
    <w:rsid w:val="003B79DE"/>
    <w:rsid w:val="003C0160"/>
    <w:rsid w:val="003C23FF"/>
    <w:rsid w:val="003C2DD0"/>
    <w:rsid w:val="003C3DC0"/>
    <w:rsid w:val="003C48D0"/>
    <w:rsid w:val="003C64FF"/>
    <w:rsid w:val="003C701D"/>
    <w:rsid w:val="003C76A2"/>
    <w:rsid w:val="003C7759"/>
    <w:rsid w:val="003C7A5A"/>
    <w:rsid w:val="003C7AA1"/>
    <w:rsid w:val="003C7FD4"/>
    <w:rsid w:val="003D0BFE"/>
    <w:rsid w:val="003D2938"/>
    <w:rsid w:val="003D36CD"/>
    <w:rsid w:val="003D4D31"/>
    <w:rsid w:val="003D5FEC"/>
    <w:rsid w:val="003D724E"/>
    <w:rsid w:val="003E1DA9"/>
    <w:rsid w:val="003E2A8F"/>
    <w:rsid w:val="003E4A8A"/>
    <w:rsid w:val="003E5547"/>
    <w:rsid w:val="003E5803"/>
    <w:rsid w:val="003E5CD3"/>
    <w:rsid w:val="003E5F35"/>
    <w:rsid w:val="003E6811"/>
    <w:rsid w:val="003E7E6A"/>
    <w:rsid w:val="003F1CCF"/>
    <w:rsid w:val="003F4110"/>
    <w:rsid w:val="003F4E86"/>
    <w:rsid w:val="003F7D01"/>
    <w:rsid w:val="004017D7"/>
    <w:rsid w:val="004018F8"/>
    <w:rsid w:val="00402B99"/>
    <w:rsid w:val="004038AA"/>
    <w:rsid w:val="00407E7F"/>
    <w:rsid w:val="0041117C"/>
    <w:rsid w:val="0041236D"/>
    <w:rsid w:val="004128BB"/>
    <w:rsid w:val="004156E5"/>
    <w:rsid w:val="004160D8"/>
    <w:rsid w:val="00416229"/>
    <w:rsid w:val="00416E24"/>
    <w:rsid w:val="004175E3"/>
    <w:rsid w:val="0042167D"/>
    <w:rsid w:val="00423523"/>
    <w:rsid w:val="004238BB"/>
    <w:rsid w:val="00425983"/>
    <w:rsid w:val="00427000"/>
    <w:rsid w:val="0043052D"/>
    <w:rsid w:val="00431BB0"/>
    <w:rsid w:val="004320FD"/>
    <w:rsid w:val="00432221"/>
    <w:rsid w:val="00432924"/>
    <w:rsid w:val="00436070"/>
    <w:rsid w:val="004402D3"/>
    <w:rsid w:val="00441C9C"/>
    <w:rsid w:val="00442070"/>
    <w:rsid w:val="00442C6C"/>
    <w:rsid w:val="00444174"/>
    <w:rsid w:val="004474A5"/>
    <w:rsid w:val="004476B4"/>
    <w:rsid w:val="00451644"/>
    <w:rsid w:val="0045212D"/>
    <w:rsid w:val="00452D95"/>
    <w:rsid w:val="00452F51"/>
    <w:rsid w:val="00454017"/>
    <w:rsid w:val="004557F2"/>
    <w:rsid w:val="00455AB0"/>
    <w:rsid w:val="00457785"/>
    <w:rsid w:val="00457D86"/>
    <w:rsid w:val="004633E7"/>
    <w:rsid w:val="004636BE"/>
    <w:rsid w:val="00464DA7"/>
    <w:rsid w:val="00466250"/>
    <w:rsid w:val="00466470"/>
    <w:rsid w:val="004705F1"/>
    <w:rsid w:val="00470B0B"/>
    <w:rsid w:val="00470F1B"/>
    <w:rsid w:val="00471287"/>
    <w:rsid w:val="004736FF"/>
    <w:rsid w:val="00475447"/>
    <w:rsid w:val="00477389"/>
    <w:rsid w:val="00477A0E"/>
    <w:rsid w:val="0048362B"/>
    <w:rsid w:val="0048588D"/>
    <w:rsid w:val="00485A98"/>
    <w:rsid w:val="00485FEE"/>
    <w:rsid w:val="00486CD7"/>
    <w:rsid w:val="004920C4"/>
    <w:rsid w:val="00492C8F"/>
    <w:rsid w:val="00493259"/>
    <w:rsid w:val="0049515C"/>
    <w:rsid w:val="0049683D"/>
    <w:rsid w:val="00496980"/>
    <w:rsid w:val="004A04FE"/>
    <w:rsid w:val="004A1CAD"/>
    <w:rsid w:val="004A424E"/>
    <w:rsid w:val="004A472C"/>
    <w:rsid w:val="004A4B0A"/>
    <w:rsid w:val="004A4E2D"/>
    <w:rsid w:val="004A4E48"/>
    <w:rsid w:val="004A6E6E"/>
    <w:rsid w:val="004B0612"/>
    <w:rsid w:val="004B1238"/>
    <w:rsid w:val="004B2F58"/>
    <w:rsid w:val="004B59B2"/>
    <w:rsid w:val="004B5BB6"/>
    <w:rsid w:val="004B6BD4"/>
    <w:rsid w:val="004C1A4B"/>
    <w:rsid w:val="004C23CD"/>
    <w:rsid w:val="004C2B7A"/>
    <w:rsid w:val="004C302F"/>
    <w:rsid w:val="004C37A5"/>
    <w:rsid w:val="004C48DA"/>
    <w:rsid w:val="004C67B0"/>
    <w:rsid w:val="004C6D06"/>
    <w:rsid w:val="004C7D1B"/>
    <w:rsid w:val="004D052F"/>
    <w:rsid w:val="004D1E91"/>
    <w:rsid w:val="004D1F39"/>
    <w:rsid w:val="004D2EE4"/>
    <w:rsid w:val="004D3ABC"/>
    <w:rsid w:val="004D3D5D"/>
    <w:rsid w:val="004D3E1D"/>
    <w:rsid w:val="004D4FD9"/>
    <w:rsid w:val="004D5969"/>
    <w:rsid w:val="004D6BBE"/>
    <w:rsid w:val="004E0F2A"/>
    <w:rsid w:val="004E1E0F"/>
    <w:rsid w:val="004E3AEA"/>
    <w:rsid w:val="004E45EB"/>
    <w:rsid w:val="004E6A88"/>
    <w:rsid w:val="004E75BD"/>
    <w:rsid w:val="004E78B2"/>
    <w:rsid w:val="004F1DB4"/>
    <w:rsid w:val="004F4C5C"/>
    <w:rsid w:val="004F4DFB"/>
    <w:rsid w:val="004F5A3F"/>
    <w:rsid w:val="004F60C7"/>
    <w:rsid w:val="004F716D"/>
    <w:rsid w:val="004F7C1B"/>
    <w:rsid w:val="00500A7C"/>
    <w:rsid w:val="005015ED"/>
    <w:rsid w:val="005024EC"/>
    <w:rsid w:val="00504873"/>
    <w:rsid w:val="00504A12"/>
    <w:rsid w:val="00505D52"/>
    <w:rsid w:val="0051042F"/>
    <w:rsid w:val="00511888"/>
    <w:rsid w:val="005133DA"/>
    <w:rsid w:val="005139BB"/>
    <w:rsid w:val="005159FF"/>
    <w:rsid w:val="00515A30"/>
    <w:rsid w:val="00516235"/>
    <w:rsid w:val="00517C7F"/>
    <w:rsid w:val="005210C0"/>
    <w:rsid w:val="0052268A"/>
    <w:rsid w:val="00523729"/>
    <w:rsid w:val="00524652"/>
    <w:rsid w:val="00524BF5"/>
    <w:rsid w:val="005271FA"/>
    <w:rsid w:val="005301F8"/>
    <w:rsid w:val="00533498"/>
    <w:rsid w:val="005334C3"/>
    <w:rsid w:val="005349C5"/>
    <w:rsid w:val="00536C00"/>
    <w:rsid w:val="005401B5"/>
    <w:rsid w:val="00541F60"/>
    <w:rsid w:val="00542486"/>
    <w:rsid w:val="005429AA"/>
    <w:rsid w:val="005462CA"/>
    <w:rsid w:val="00546461"/>
    <w:rsid w:val="00552AF4"/>
    <w:rsid w:val="00554A7A"/>
    <w:rsid w:val="0055502A"/>
    <w:rsid w:val="005559D4"/>
    <w:rsid w:val="00561225"/>
    <w:rsid w:val="00563C92"/>
    <w:rsid w:val="00563DDF"/>
    <w:rsid w:val="00564B24"/>
    <w:rsid w:val="0056506D"/>
    <w:rsid w:val="005650B5"/>
    <w:rsid w:val="005651CA"/>
    <w:rsid w:val="005663AE"/>
    <w:rsid w:val="00566549"/>
    <w:rsid w:val="0057064D"/>
    <w:rsid w:val="005707F8"/>
    <w:rsid w:val="005718F5"/>
    <w:rsid w:val="005729A2"/>
    <w:rsid w:val="00573948"/>
    <w:rsid w:val="00575B4F"/>
    <w:rsid w:val="00575FDF"/>
    <w:rsid w:val="005761AE"/>
    <w:rsid w:val="0057632C"/>
    <w:rsid w:val="00576748"/>
    <w:rsid w:val="0057784C"/>
    <w:rsid w:val="0058141C"/>
    <w:rsid w:val="00581A6F"/>
    <w:rsid w:val="005829DF"/>
    <w:rsid w:val="0058302D"/>
    <w:rsid w:val="005849D6"/>
    <w:rsid w:val="00584A65"/>
    <w:rsid w:val="00584EAE"/>
    <w:rsid w:val="005900E8"/>
    <w:rsid w:val="00592F6F"/>
    <w:rsid w:val="0059338F"/>
    <w:rsid w:val="005937EC"/>
    <w:rsid w:val="00593EDA"/>
    <w:rsid w:val="00594D70"/>
    <w:rsid w:val="00596741"/>
    <w:rsid w:val="0059767F"/>
    <w:rsid w:val="005A1773"/>
    <w:rsid w:val="005A1E53"/>
    <w:rsid w:val="005A24A2"/>
    <w:rsid w:val="005A3B9E"/>
    <w:rsid w:val="005A413A"/>
    <w:rsid w:val="005A49FB"/>
    <w:rsid w:val="005A52B5"/>
    <w:rsid w:val="005A5628"/>
    <w:rsid w:val="005A6233"/>
    <w:rsid w:val="005A6F99"/>
    <w:rsid w:val="005A7AE3"/>
    <w:rsid w:val="005B0656"/>
    <w:rsid w:val="005B2418"/>
    <w:rsid w:val="005B3056"/>
    <w:rsid w:val="005B44C3"/>
    <w:rsid w:val="005B4BFB"/>
    <w:rsid w:val="005B4C6D"/>
    <w:rsid w:val="005B525B"/>
    <w:rsid w:val="005B5499"/>
    <w:rsid w:val="005C044C"/>
    <w:rsid w:val="005C1500"/>
    <w:rsid w:val="005C183C"/>
    <w:rsid w:val="005C20CA"/>
    <w:rsid w:val="005C4306"/>
    <w:rsid w:val="005C5A4E"/>
    <w:rsid w:val="005C5FFB"/>
    <w:rsid w:val="005C6902"/>
    <w:rsid w:val="005C6E1E"/>
    <w:rsid w:val="005C754D"/>
    <w:rsid w:val="005D0B9A"/>
    <w:rsid w:val="005D2CCD"/>
    <w:rsid w:val="005D3A25"/>
    <w:rsid w:val="005D41DA"/>
    <w:rsid w:val="005D5B40"/>
    <w:rsid w:val="005D5BDB"/>
    <w:rsid w:val="005D5DA4"/>
    <w:rsid w:val="005D6AB0"/>
    <w:rsid w:val="005D6D82"/>
    <w:rsid w:val="005D79AD"/>
    <w:rsid w:val="005E0192"/>
    <w:rsid w:val="005E1ECD"/>
    <w:rsid w:val="005E514D"/>
    <w:rsid w:val="005E5C8C"/>
    <w:rsid w:val="005E66C7"/>
    <w:rsid w:val="005F04CE"/>
    <w:rsid w:val="005F0F81"/>
    <w:rsid w:val="005F2A26"/>
    <w:rsid w:val="005F5426"/>
    <w:rsid w:val="005F66BF"/>
    <w:rsid w:val="00600AF0"/>
    <w:rsid w:val="006018E2"/>
    <w:rsid w:val="00601C63"/>
    <w:rsid w:val="006033CE"/>
    <w:rsid w:val="006034A7"/>
    <w:rsid w:val="00606669"/>
    <w:rsid w:val="00606884"/>
    <w:rsid w:val="00606E3D"/>
    <w:rsid w:val="00607051"/>
    <w:rsid w:val="0061067D"/>
    <w:rsid w:val="00610E2C"/>
    <w:rsid w:val="00610F69"/>
    <w:rsid w:val="006162EC"/>
    <w:rsid w:val="00617490"/>
    <w:rsid w:val="006208B1"/>
    <w:rsid w:val="006235F1"/>
    <w:rsid w:val="00623DC5"/>
    <w:rsid w:val="0062400F"/>
    <w:rsid w:val="006254E8"/>
    <w:rsid w:val="00625ABE"/>
    <w:rsid w:val="00625F34"/>
    <w:rsid w:val="00625FD3"/>
    <w:rsid w:val="006302BD"/>
    <w:rsid w:val="00630923"/>
    <w:rsid w:val="006332FE"/>
    <w:rsid w:val="006334B7"/>
    <w:rsid w:val="00634498"/>
    <w:rsid w:val="00634A9C"/>
    <w:rsid w:val="006356B4"/>
    <w:rsid w:val="00635B21"/>
    <w:rsid w:val="00636B87"/>
    <w:rsid w:val="00637D98"/>
    <w:rsid w:val="006401A3"/>
    <w:rsid w:val="00641E8B"/>
    <w:rsid w:val="00642A97"/>
    <w:rsid w:val="00642F2D"/>
    <w:rsid w:val="00643E19"/>
    <w:rsid w:val="00644914"/>
    <w:rsid w:val="00644C31"/>
    <w:rsid w:val="00644F99"/>
    <w:rsid w:val="00645A0B"/>
    <w:rsid w:val="006508EF"/>
    <w:rsid w:val="00650D70"/>
    <w:rsid w:val="00652189"/>
    <w:rsid w:val="00652F9B"/>
    <w:rsid w:val="006540A7"/>
    <w:rsid w:val="0065465E"/>
    <w:rsid w:val="006554AF"/>
    <w:rsid w:val="00655787"/>
    <w:rsid w:val="0065614F"/>
    <w:rsid w:val="00656B68"/>
    <w:rsid w:val="00661F55"/>
    <w:rsid w:val="00662DA3"/>
    <w:rsid w:val="00664452"/>
    <w:rsid w:val="00664FFB"/>
    <w:rsid w:val="00665FD8"/>
    <w:rsid w:val="00666AD2"/>
    <w:rsid w:val="006700F8"/>
    <w:rsid w:val="006714AF"/>
    <w:rsid w:val="00672A1B"/>
    <w:rsid w:val="006739E6"/>
    <w:rsid w:val="00673B7F"/>
    <w:rsid w:val="00674B5D"/>
    <w:rsid w:val="00676675"/>
    <w:rsid w:val="0068019B"/>
    <w:rsid w:val="00680452"/>
    <w:rsid w:val="006806C8"/>
    <w:rsid w:val="00682279"/>
    <w:rsid w:val="0068357D"/>
    <w:rsid w:val="006848C5"/>
    <w:rsid w:val="00684C93"/>
    <w:rsid w:val="00686CEF"/>
    <w:rsid w:val="006873E1"/>
    <w:rsid w:val="00691A98"/>
    <w:rsid w:val="006939BC"/>
    <w:rsid w:val="006954CD"/>
    <w:rsid w:val="0069603E"/>
    <w:rsid w:val="006A00D5"/>
    <w:rsid w:val="006A027F"/>
    <w:rsid w:val="006A133B"/>
    <w:rsid w:val="006A370E"/>
    <w:rsid w:val="006A3A35"/>
    <w:rsid w:val="006A570E"/>
    <w:rsid w:val="006A575E"/>
    <w:rsid w:val="006A69DB"/>
    <w:rsid w:val="006A6A4B"/>
    <w:rsid w:val="006A7C66"/>
    <w:rsid w:val="006B40CF"/>
    <w:rsid w:val="006B5BA5"/>
    <w:rsid w:val="006B5D5D"/>
    <w:rsid w:val="006B739D"/>
    <w:rsid w:val="006B7DAD"/>
    <w:rsid w:val="006C0F59"/>
    <w:rsid w:val="006C1E1A"/>
    <w:rsid w:val="006C1F8D"/>
    <w:rsid w:val="006C51C1"/>
    <w:rsid w:val="006C659E"/>
    <w:rsid w:val="006C65D3"/>
    <w:rsid w:val="006C732B"/>
    <w:rsid w:val="006D01A6"/>
    <w:rsid w:val="006D0302"/>
    <w:rsid w:val="006D1555"/>
    <w:rsid w:val="006D1603"/>
    <w:rsid w:val="006D1C71"/>
    <w:rsid w:val="006D22E0"/>
    <w:rsid w:val="006D3339"/>
    <w:rsid w:val="006D5C91"/>
    <w:rsid w:val="006E133F"/>
    <w:rsid w:val="006E4EEC"/>
    <w:rsid w:val="006E581B"/>
    <w:rsid w:val="006E761D"/>
    <w:rsid w:val="006E7A7F"/>
    <w:rsid w:val="006E7BCF"/>
    <w:rsid w:val="006E7EE0"/>
    <w:rsid w:val="006F046B"/>
    <w:rsid w:val="006F0F1D"/>
    <w:rsid w:val="006F0F75"/>
    <w:rsid w:val="006F3A62"/>
    <w:rsid w:val="006F3DE6"/>
    <w:rsid w:val="006F473C"/>
    <w:rsid w:val="006F4E29"/>
    <w:rsid w:val="006F5666"/>
    <w:rsid w:val="006F6414"/>
    <w:rsid w:val="006F6CAD"/>
    <w:rsid w:val="006F7849"/>
    <w:rsid w:val="006F7946"/>
    <w:rsid w:val="006F7E49"/>
    <w:rsid w:val="006F7F4B"/>
    <w:rsid w:val="0070331B"/>
    <w:rsid w:val="0070333C"/>
    <w:rsid w:val="00704770"/>
    <w:rsid w:val="00705092"/>
    <w:rsid w:val="007108A3"/>
    <w:rsid w:val="00710987"/>
    <w:rsid w:val="00711D42"/>
    <w:rsid w:val="007157DA"/>
    <w:rsid w:val="007171B5"/>
    <w:rsid w:val="00717E5C"/>
    <w:rsid w:val="007201A2"/>
    <w:rsid w:val="007215A5"/>
    <w:rsid w:val="007237A6"/>
    <w:rsid w:val="00724A2B"/>
    <w:rsid w:val="00726AD5"/>
    <w:rsid w:val="00726F9D"/>
    <w:rsid w:val="00727743"/>
    <w:rsid w:val="00730294"/>
    <w:rsid w:val="007331CE"/>
    <w:rsid w:val="00735023"/>
    <w:rsid w:val="00736753"/>
    <w:rsid w:val="007425E8"/>
    <w:rsid w:val="00744136"/>
    <w:rsid w:val="0074503B"/>
    <w:rsid w:val="0075241C"/>
    <w:rsid w:val="00753396"/>
    <w:rsid w:val="00753E1E"/>
    <w:rsid w:val="007544D5"/>
    <w:rsid w:val="00754B57"/>
    <w:rsid w:val="0075618A"/>
    <w:rsid w:val="00761D6D"/>
    <w:rsid w:val="00763B46"/>
    <w:rsid w:val="0076410D"/>
    <w:rsid w:val="0076599C"/>
    <w:rsid w:val="00765A08"/>
    <w:rsid w:val="00771DEE"/>
    <w:rsid w:val="00772E73"/>
    <w:rsid w:val="0077408F"/>
    <w:rsid w:val="007740E9"/>
    <w:rsid w:val="007746F1"/>
    <w:rsid w:val="00774FBD"/>
    <w:rsid w:val="00775EB6"/>
    <w:rsid w:val="00776610"/>
    <w:rsid w:val="00777BDC"/>
    <w:rsid w:val="00777DAA"/>
    <w:rsid w:val="007829FD"/>
    <w:rsid w:val="00785242"/>
    <w:rsid w:val="007856F1"/>
    <w:rsid w:val="00785F3F"/>
    <w:rsid w:val="00786257"/>
    <w:rsid w:val="00791F22"/>
    <w:rsid w:val="0079243F"/>
    <w:rsid w:val="00794565"/>
    <w:rsid w:val="007946DB"/>
    <w:rsid w:val="00794B1E"/>
    <w:rsid w:val="007A1D31"/>
    <w:rsid w:val="007A25A8"/>
    <w:rsid w:val="007A267B"/>
    <w:rsid w:val="007A5F34"/>
    <w:rsid w:val="007A76E1"/>
    <w:rsid w:val="007B174D"/>
    <w:rsid w:val="007B2410"/>
    <w:rsid w:val="007B2FEA"/>
    <w:rsid w:val="007B7CC5"/>
    <w:rsid w:val="007C179A"/>
    <w:rsid w:val="007C1A64"/>
    <w:rsid w:val="007C1DA7"/>
    <w:rsid w:val="007C1E45"/>
    <w:rsid w:val="007C311E"/>
    <w:rsid w:val="007C47A6"/>
    <w:rsid w:val="007C4E2D"/>
    <w:rsid w:val="007C54A4"/>
    <w:rsid w:val="007C7173"/>
    <w:rsid w:val="007C7635"/>
    <w:rsid w:val="007C7925"/>
    <w:rsid w:val="007D04A1"/>
    <w:rsid w:val="007D42EE"/>
    <w:rsid w:val="007D4EF7"/>
    <w:rsid w:val="007D61F8"/>
    <w:rsid w:val="007D65D0"/>
    <w:rsid w:val="007D6713"/>
    <w:rsid w:val="007D7344"/>
    <w:rsid w:val="007E1D46"/>
    <w:rsid w:val="007E28A9"/>
    <w:rsid w:val="007E3180"/>
    <w:rsid w:val="007E43BA"/>
    <w:rsid w:val="007E446C"/>
    <w:rsid w:val="007E50FA"/>
    <w:rsid w:val="007E70E3"/>
    <w:rsid w:val="007F008F"/>
    <w:rsid w:val="007F15C8"/>
    <w:rsid w:val="007F37C2"/>
    <w:rsid w:val="007F418B"/>
    <w:rsid w:val="007F797E"/>
    <w:rsid w:val="008031FD"/>
    <w:rsid w:val="00803341"/>
    <w:rsid w:val="00803EA2"/>
    <w:rsid w:val="00804AEA"/>
    <w:rsid w:val="00804E96"/>
    <w:rsid w:val="008058B7"/>
    <w:rsid w:val="00806DC7"/>
    <w:rsid w:val="00811190"/>
    <w:rsid w:val="008125EF"/>
    <w:rsid w:val="00814C51"/>
    <w:rsid w:val="00815CE2"/>
    <w:rsid w:val="00815F2B"/>
    <w:rsid w:val="00816352"/>
    <w:rsid w:val="00820852"/>
    <w:rsid w:val="0082098D"/>
    <w:rsid w:val="00823F5F"/>
    <w:rsid w:val="00826C4E"/>
    <w:rsid w:val="0082781F"/>
    <w:rsid w:val="00830426"/>
    <w:rsid w:val="00832096"/>
    <w:rsid w:val="00834771"/>
    <w:rsid w:val="008373C7"/>
    <w:rsid w:val="00840BDC"/>
    <w:rsid w:val="00843115"/>
    <w:rsid w:val="00845071"/>
    <w:rsid w:val="00846005"/>
    <w:rsid w:val="00847FB1"/>
    <w:rsid w:val="008507C7"/>
    <w:rsid w:val="00851ADB"/>
    <w:rsid w:val="00851CE6"/>
    <w:rsid w:val="00851DD7"/>
    <w:rsid w:val="00851EA0"/>
    <w:rsid w:val="00852793"/>
    <w:rsid w:val="008530C2"/>
    <w:rsid w:val="00853B36"/>
    <w:rsid w:val="00854646"/>
    <w:rsid w:val="00857613"/>
    <w:rsid w:val="00857CD1"/>
    <w:rsid w:val="00861618"/>
    <w:rsid w:val="00862104"/>
    <w:rsid w:val="00862200"/>
    <w:rsid w:val="0086717E"/>
    <w:rsid w:val="0087122A"/>
    <w:rsid w:val="008735B1"/>
    <w:rsid w:val="00873B80"/>
    <w:rsid w:val="008741BE"/>
    <w:rsid w:val="008753D2"/>
    <w:rsid w:val="00875B8D"/>
    <w:rsid w:val="00876466"/>
    <w:rsid w:val="008803F2"/>
    <w:rsid w:val="0088099B"/>
    <w:rsid w:val="0088131C"/>
    <w:rsid w:val="00881426"/>
    <w:rsid w:val="00881BFA"/>
    <w:rsid w:val="008828CF"/>
    <w:rsid w:val="00884F53"/>
    <w:rsid w:val="00885913"/>
    <w:rsid w:val="0089269A"/>
    <w:rsid w:val="008935D4"/>
    <w:rsid w:val="0089439D"/>
    <w:rsid w:val="008962DE"/>
    <w:rsid w:val="008966BB"/>
    <w:rsid w:val="00897A9D"/>
    <w:rsid w:val="008A2CC0"/>
    <w:rsid w:val="008A2EAE"/>
    <w:rsid w:val="008A3425"/>
    <w:rsid w:val="008A3BA1"/>
    <w:rsid w:val="008A4B17"/>
    <w:rsid w:val="008A4D1F"/>
    <w:rsid w:val="008A4F4F"/>
    <w:rsid w:val="008A52AB"/>
    <w:rsid w:val="008B3446"/>
    <w:rsid w:val="008B3DA4"/>
    <w:rsid w:val="008B4A6B"/>
    <w:rsid w:val="008B528C"/>
    <w:rsid w:val="008B76C0"/>
    <w:rsid w:val="008B78BB"/>
    <w:rsid w:val="008C0AF6"/>
    <w:rsid w:val="008C0FFB"/>
    <w:rsid w:val="008C116B"/>
    <w:rsid w:val="008C1B71"/>
    <w:rsid w:val="008C3D52"/>
    <w:rsid w:val="008C3F14"/>
    <w:rsid w:val="008C4E05"/>
    <w:rsid w:val="008C62F6"/>
    <w:rsid w:val="008C62F7"/>
    <w:rsid w:val="008C7BA1"/>
    <w:rsid w:val="008D0705"/>
    <w:rsid w:val="008D200F"/>
    <w:rsid w:val="008D2B94"/>
    <w:rsid w:val="008D46DE"/>
    <w:rsid w:val="008D4A7C"/>
    <w:rsid w:val="008D5CEA"/>
    <w:rsid w:val="008D7881"/>
    <w:rsid w:val="008E154A"/>
    <w:rsid w:val="008E2871"/>
    <w:rsid w:val="008E3AC0"/>
    <w:rsid w:val="008E4134"/>
    <w:rsid w:val="008E48A9"/>
    <w:rsid w:val="008E63F6"/>
    <w:rsid w:val="008E6BE9"/>
    <w:rsid w:val="008E7B47"/>
    <w:rsid w:val="008F1921"/>
    <w:rsid w:val="008F26D4"/>
    <w:rsid w:val="008F2E8C"/>
    <w:rsid w:val="008F4636"/>
    <w:rsid w:val="008F46C7"/>
    <w:rsid w:val="008F52D1"/>
    <w:rsid w:val="008F67EE"/>
    <w:rsid w:val="008F6D77"/>
    <w:rsid w:val="008F6EBF"/>
    <w:rsid w:val="008F6F08"/>
    <w:rsid w:val="009024F7"/>
    <w:rsid w:val="00904610"/>
    <w:rsid w:val="009058F0"/>
    <w:rsid w:val="00906A69"/>
    <w:rsid w:val="00906E27"/>
    <w:rsid w:val="00907532"/>
    <w:rsid w:val="009116D1"/>
    <w:rsid w:val="0091224D"/>
    <w:rsid w:val="00912591"/>
    <w:rsid w:val="0091511A"/>
    <w:rsid w:val="009162A1"/>
    <w:rsid w:val="00917BB6"/>
    <w:rsid w:val="0092056A"/>
    <w:rsid w:val="009217F8"/>
    <w:rsid w:val="00922082"/>
    <w:rsid w:val="00922736"/>
    <w:rsid w:val="00922BC2"/>
    <w:rsid w:val="0092313E"/>
    <w:rsid w:val="00924B48"/>
    <w:rsid w:val="00930941"/>
    <w:rsid w:val="0093162D"/>
    <w:rsid w:val="00931D4D"/>
    <w:rsid w:val="00933FBE"/>
    <w:rsid w:val="009343FA"/>
    <w:rsid w:val="009346FD"/>
    <w:rsid w:val="00935868"/>
    <w:rsid w:val="00935CF9"/>
    <w:rsid w:val="00936817"/>
    <w:rsid w:val="009371EA"/>
    <w:rsid w:val="00940141"/>
    <w:rsid w:val="00940159"/>
    <w:rsid w:val="0094188C"/>
    <w:rsid w:val="00944A39"/>
    <w:rsid w:val="00945F43"/>
    <w:rsid w:val="00946D58"/>
    <w:rsid w:val="009471BE"/>
    <w:rsid w:val="0094739D"/>
    <w:rsid w:val="00950B2F"/>
    <w:rsid w:val="00955297"/>
    <w:rsid w:val="00957819"/>
    <w:rsid w:val="00960014"/>
    <w:rsid w:val="00961838"/>
    <w:rsid w:val="0096192D"/>
    <w:rsid w:val="00964052"/>
    <w:rsid w:val="009643A3"/>
    <w:rsid w:val="009655C2"/>
    <w:rsid w:val="00965DA7"/>
    <w:rsid w:val="0096691B"/>
    <w:rsid w:val="00966C3D"/>
    <w:rsid w:val="00971033"/>
    <w:rsid w:val="00971A06"/>
    <w:rsid w:val="00971ACA"/>
    <w:rsid w:val="00971D54"/>
    <w:rsid w:val="009723C9"/>
    <w:rsid w:val="0097241E"/>
    <w:rsid w:val="00973483"/>
    <w:rsid w:val="0097580E"/>
    <w:rsid w:val="00977E82"/>
    <w:rsid w:val="00980D3B"/>
    <w:rsid w:val="00984583"/>
    <w:rsid w:val="009845BD"/>
    <w:rsid w:val="00985128"/>
    <w:rsid w:val="0098654C"/>
    <w:rsid w:val="00987713"/>
    <w:rsid w:val="00987BA8"/>
    <w:rsid w:val="00991770"/>
    <w:rsid w:val="00991777"/>
    <w:rsid w:val="00992CC1"/>
    <w:rsid w:val="009937AD"/>
    <w:rsid w:val="0099681F"/>
    <w:rsid w:val="009A170F"/>
    <w:rsid w:val="009A2D16"/>
    <w:rsid w:val="009A2DF8"/>
    <w:rsid w:val="009A3813"/>
    <w:rsid w:val="009A4425"/>
    <w:rsid w:val="009A5A99"/>
    <w:rsid w:val="009A716A"/>
    <w:rsid w:val="009A741B"/>
    <w:rsid w:val="009A7C53"/>
    <w:rsid w:val="009B0898"/>
    <w:rsid w:val="009B0A13"/>
    <w:rsid w:val="009B0D2E"/>
    <w:rsid w:val="009B13DC"/>
    <w:rsid w:val="009B1FFB"/>
    <w:rsid w:val="009B3642"/>
    <w:rsid w:val="009B3C82"/>
    <w:rsid w:val="009B4699"/>
    <w:rsid w:val="009B595A"/>
    <w:rsid w:val="009B5F3F"/>
    <w:rsid w:val="009B66B5"/>
    <w:rsid w:val="009B6807"/>
    <w:rsid w:val="009B68CA"/>
    <w:rsid w:val="009B7876"/>
    <w:rsid w:val="009C012E"/>
    <w:rsid w:val="009C0B09"/>
    <w:rsid w:val="009C2C2E"/>
    <w:rsid w:val="009C2CEC"/>
    <w:rsid w:val="009C48C0"/>
    <w:rsid w:val="009C5064"/>
    <w:rsid w:val="009C5A16"/>
    <w:rsid w:val="009C7AF1"/>
    <w:rsid w:val="009D1862"/>
    <w:rsid w:val="009D18CF"/>
    <w:rsid w:val="009D323A"/>
    <w:rsid w:val="009D50E6"/>
    <w:rsid w:val="009D5D41"/>
    <w:rsid w:val="009D768B"/>
    <w:rsid w:val="009E0A3D"/>
    <w:rsid w:val="009E2169"/>
    <w:rsid w:val="009E37E9"/>
    <w:rsid w:val="009E4B33"/>
    <w:rsid w:val="009E5955"/>
    <w:rsid w:val="009F1050"/>
    <w:rsid w:val="009F29F4"/>
    <w:rsid w:val="009F53E6"/>
    <w:rsid w:val="009F5B3D"/>
    <w:rsid w:val="009F6112"/>
    <w:rsid w:val="009F64AE"/>
    <w:rsid w:val="009F6F53"/>
    <w:rsid w:val="009F75EB"/>
    <w:rsid w:val="009F77D4"/>
    <w:rsid w:val="009F78D0"/>
    <w:rsid w:val="009F7A43"/>
    <w:rsid w:val="00A00E66"/>
    <w:rsid w:val="00A04FD9"/>
    <w:rsid w:val="00A05031"/>
    <w:rsid w:val="00A06A42"/>
    <w:rsid w:val="00A06BBE"/>
    <w:rsid w:val="00A06EB1"/>
    <w:rsid w:val="00A07C56"/>
    <w:rsid w:val="00A107F9"/>
    <w:rsid w:val="00A10DDB"/>
    <w:rsid w:val="00A12999"/>
    <w:rsid w:val="00A13135"/>
    <w:rsid w:val="00A145E4"/>
    <w:rsid w:val="00A1564F"/>
    <w:rsid w:val="00A16077"/>
    <w:rsid w:val="00A2105B"/>
    <w:rsid w:val="00A219E6"/>
    <w:rsid w:val="00A22597"/>
    <w:rsid w:val="00A2338E"/>
    <w:rsid w:val="00A24DC8"/>
    <w:rsid w:val="00A2507C"/>
    <w:rsid w:val="00A25BA6"/>
    <w:rsid w:val="00A268F8"/>
    <w:rsid w:val="00A27BF1"/>
    <w:rsid w:val="00A3017E"/>
    <w:rsid w:val="00A30EDA"/>
    <w:rsid w:val="00A31A56"/>
    <w:rsid w:val="00A31C2C"/>
    <w:rsid w:val="00A34B9B"/>
    <w:rsid w:val="00A40015"/>
    <w:rsid w:val="00A41007"/>
    <w:rsid w:val="00A4132A"/>
    <w:rsid w:val="00A419D6"/>
    <w:rsid w:val="00A41FEA"/>
    <w:rsid w:val="00A4270A"/>
    <w:rsid w:val="00A43E4F"/>
    <w:rsid w:val="00A44153"/>
    <w:rsid w:val="00A45814"/>
    <w:rsid w:val="00A531B7"/>
    <w:rsid w:val="00A53DEA"/>
    <w:rsid w:val="00A54A9A"/>
    <w:rsid w:val="00A54EC8"/>
    <w:rsid w:val="00A55116"/>
    <w:rsid w:val="00A5521B"/>
    <w:rsid w:val="00A55B75"/>
    <w:rsid w:val="00A571A5"/>
    <w:rsid w:val="00A60890"/>
    <w:rsid w:val="00A611E8"/>
    <w:rsid w:val="00A6184D"/>
    <w:rsid w:val="00A64029"/>
    <w:rsid w:val="00A641F2"/>
    <w:rsid w:val="00A64EB2"/>
    <w:rsid w:val="00A65B7A"/>
    <w:rsid w:val="00A67C2E"/>
    <w:rsid w:val="00A706F6"/>
    <w:rsid w:val="00A71D30"/>
    <w:rsid w:val="00A72910"/>
    <w:rsid w:val="00A73CF3"/>
    <w:rsid w:val="00A7602E"/>
    <w:rsid w:val="00A76097"/>
    <w:rsid w:val="00A76305"/>
    <w:rsid w:val="00A8065B"/>
    <w:rsid w:val="00A80CAB"/>
    <w:rsid w:val="00A81CFD"/>
    <w:rsid w:val="00A82A1A"/>
    <w:rsid w:val="00A83789"/>
    <w:rsid w:val="00A83A0F"/>
    <w:rsid w:val="00A8550C"/>
    <w:rsid w:val="00A90010"/>
    <w:rsid w:val="00A90B9F"/>
    <w:rsid w:val="00A9149A"/>
    <w:rsid w:val="00A924F7"/>
    <w:rsid w:val="00A93892"/>
    <w:rsid w:val="00A96748"/>
    <w:rsid w:val="00A97810"/>
    <w:rsid w:val="00AA45FA"/>
    <w:rsid w:val="00AB01B9"/>
    <w:rsid w:val="00AB5A80"/>
    <w:rsid w:val="00AB64AE"/>
    <w:rsid w:val="00AB64B9"/>
    <w:rsid w:val="00AB6781"/>
    <w:rsid w:val="00AB7BB3"/>
    <w:rsid w:val="00AC7BA5"/>
    <w:rsid w:val="00AD0270"/>
    <w:rsid w:val="00AD099B"/>
    <w:rsid w:val="00AD0E68"/>
    <w:rsid w:val="00AD36CA"/>
    <w:rsid w:val="00AD3B10"/>
    <w:rsid w:val="00AD3F05"/>
    <w:rsid w:val="00AD4966"/>
    <w:rsid w:val="00AD6C93"/>
    <w:rsid w:val="00AD71E4"/>
    <w:rsid w:val="00AD76DE"/>
    <w:rsid w:val="00AD7DC0"/>
    <w:rsid w:val="00AE028B"/>
    <w:rsid w:val="00AE599E"/>
    <w:rsid w:val="00AE6D1E"/>
    <w:rsid w:val="00AF2D58"/>
    <w:rsid w:val="00AF34B6"/>
    <w:rsid w:val="00AF3F69"/>
    <w:rsid w:val="00AF4136"/>
    <w:rsid w:val="00AF4878"/>
    <w:rsid w:val="00AF49AF"/>
    <w:rsid w:val="00AF5C76"/>
    <w:rsid w:val="00AF5EEE"/>
    <w:rsid w:val="00AF7246"/>
    <w:rsid w:val="00AF7732"/>
    <w:rsid w:val="00B017A2"/>
    <w:rsid w:val="00B0182C"/>
    <w:rsid w:val="00B049B8"/>
    <w:rsid w:val="00B05272"/>
    <w:rsid w:val="00B06858"/>
    <w:rsid w:val="00B07BEC"/>
    <w:rsid w:val="00B07FAE"/>
    <w:rsid w:val="00B10315"/>
    <w:rsid w:val="00B1039B"/>
    <w:rsid w:val="00B111E3"/>
    <w:rsid w:val="00B112AC"/>
    <w:rsid w:val="00B11605"/>
    <w:rsid w:val="00B12110"/>
    <w:rsid w:val="00B124A1"/>
    <w:rsid w:val="00B15E50"/>
    <w:rsid w:val="00B167EB"/>
    <w:rsid w:val="00B16FC1"/>
    <w:rsid w:val="00B1754D"/>
    <w:rsid w:val="00B178F5"/>
    <w:rsid w:val="00B17ADF"/>
    <w:rsid w:val="00B20767"/>
    <w:rsid w:val="00B2112F"/>
    <w:rsid w:val="00B23928"/>
    <w:rsid w:val="00B23AFA"/>
    <w:rsid w:val="00B23D82"/>
    <w:rsid w:val="00B26B8C"/>
    <w:rsid w:val="00B277B8"/>
    <w:rsid w:val="00B31231"/>
    <w:rsid w:val="00B31551"/>
    <w:rsid w:val="00B32329"/>
    <w:rsid w:val="00B32D38"/>
    <w:rsid w:val="00B3311F"/>
    <w:rsid w:val="00B35522"/>
    <w:rsid w:val="00B3610A"/>
    <w:rsid w:val="00B37FCC"/>
    <w:rsid w:val="00B40004"/>
    <w:rsid w:val="00B41718"/>
    <w:rsid w:val="00B43279"/>
    <w:rsid w:val="00B43A6F"/>
    <w:rsid w:val="00B43ADD"/>
    <w:rsid w:val="00B4444F"/>
    <w:rsid w:val="00B503AB"/>
    <w:rsid w:val="00B50DCD"/>
    <w:rsid w:val="00B51EC5"/>
    <w:rsid w:val="00B521AF"/>
    <w:rsid w:val="00B52DB2"/>
    <w:rsid w:val="00B53212"/>
    <w:rsid w:val="00B548D2"/>
    <w:rsid w:val="00B54E79"/>
    <w:rsid w:val="00B5565C"/>
    <w:rsid w:val="00B56660"/>
    <w:rsid w:val="00B569BE"/>
    <w:rsid w:val="00B62178"/>
    <w:rsid w:val="00B62E35"/>
    <w:rsid w:val="00B66264"/>
    <w:rsid w:val="00B66C06"/>
    <w:rsid w:val="00B67998"/>
    <w:rsid w:val="00B70E59"/>
    <w:rsid w:val="00B7252E"/>
    <w:rsid w:val="00B729F9"/>
    <w:rsid w:val="00B75DB3"/>
    <w:rsid w:val="00B76C4D"/>
    <w:rsid w:val="00B85B1A"/>
    <w:rsid w:val="00B862D7"/>
    <w:rsid w:val="00B870FB"/>
    <w:rsid w:val="00B871B8"/>
    <w:rsid w:val="00B87D88"/>
    <w:rsid w:val="00B911B7"/>
    <w:rsid w:val="00B91D08"/>
    <w:rsid w:val="00B93402"/>
    <w:rsid w:val="00B93933"/>
    <w:rsid w:val="00B949F0"/>
    <w:rsid w:val="00B94A2D"/>
    <w:rsid w:val="00B9566E"/>
    <w:rsid w:val="00B95CE2"/>
    <w:rsid w:val="00B97B6E"/>
    <w:rsid w:val="00B97C4D"/>
    <w:rsid w:val="00BA10CD"/>
    <w:rsid w:val="00BA2D60"/>
    <w:rsid w:val="00BA46C5"/>
    <w:rsid w:val="00BB06BB"/>
    <w:rsid w:val="00BB0DA1"/>
    <w:rsid w:val="00BB36C2"/>
    <w:rsid w:val="00BB494B"/>
    <w:rsid w:val="00BB6563"/>
    <w:rsid w:val="00BB701A"/>
    <w:rsid w:val="00BB787B"/>
    <w:rsid w:val="00BC00E5"/>
    <w:rsid w:val="00BC0C61"/>
    <w:rsid w:val="00BC1622"/>
    <w:rsid w:val="00BC44BB"/>
    <w:rsid w:val="00BC5ACC"/>
    <w:rsid w:val="00BD166D"/>
    <w:rsid w:val="00BD41B3"/>
    <w:rsid w:val="00BD5E2B"/>
    <w:rsid w:val="00BD5EE5"/>
    <w:rsid w:val="00BD692E"/>
    <w:rsid w:val="00BD6B2B"/>
    <w:rsid w:val="00BD6DE0"/>
    <w:rsid w:val="00BD7A1C"/>
    <w:rsid w:val="00BD7E78"/>
    <w:rsid w:val="00BE2738"/>
    <w:rsid w:val="00BE34E0"/>
    <w:rsid w:val="00BE369C"/>
    <w:rsid w:val="00BE5914"/>
    <w:rsid w:val="00BE5F26"/>
    <w:rsid w:val="00BE6576"/>
    <w:rsid w:val="00BE670D"/>
    <w:rsid w:val="00BE7C46"/>
    <w:rsid w:val="00BF010D"/>
    <w:rsid w:val="00BF031D"/>
    <w:rsid w:val="00BF1BDB"/>
    <w:rsid w:val="00BF2210"/>
    <w:rsid w:val="00BF2774"/>
    <w:rsid w:val="00BF35C3"/>
    <w:rsid w:val="00BF367C"/>
    <w:rsid w:val="00BF3CCC"/>
    <w:rsid w:val="00BF6F5E"/>
    <w:rsid w:val="00C004F0"/>
    <w:rsid w:val="00C0199F"/>
    <w:rsid w:val="00C07A54"/>
    <w:rsid w:val="00C11BA1"/>
    <w:rsid w:val="00C1209C"/>
    <w:rsid w:val="00C12587"/>
    <w:rsid w:val="00C1342E"/>
    <w:rsid w:val="00C151D7"/>
    <w:rsid w:val="00C1578D"/>
    <w:rsid w:val="00C164EE"/>
    <w:rsid w:val="00C1717A"/>
    <w:rsid w:val="00C172FF"/>
    <w:rsid w:val="00C1751F"/>
    <w:rsid w:val="00C17BF3"/>
    <w:rsid w:val="00C204AD"/>
    <w:rsid w:val="00C239B9"/>
    <w:rsid w:val="00C23C90"/>
    <w:rsid w:val="00C27714"/>
    <w:rsid w:val="00C3026C"/>
    <w:rsid w:val="00C30295"/>
    <w:rsid w:val="00C32284"/>
    <w:rsid w:val="00C32435"/>
    <w:rsid w:val="00C325C3"/>
    <w:rsid w:val="00C32860"/>
    <w:rsid w:val="00C330BF"/>
    <w:rsid w:val="00C340A6"/>
    <w:rsid w:val="00C351FE"/>
    <w:rsid w:val="00C35A64"/>
    <w:rsid w:val="00C37214"/>
    <w:rsid w:val="00C379FF"/>
    <w:rsid w:val="00C4092D"/>
    <w:rsid w:val="00C40F4F"/>
    <w:rsid w:val="00C410D1"/>
    <w:rsid w:val="00C42103"/>
    <w:rsid w:val="00C443F2"/>
    <w:rsid w:val="00C446DA"/>
    <w:rsid w:val="00C510C6"/>
    <w:rsid w:val="00C53FBE"/>
    <w:rsid w:val="00C5487C"/>
    <w:rsid w:val="00C54F0F"/>
    <w:rsid w:val="00C56611"/>
    <w:rsid w:val="00C57618"/>
    <w:rsid w:val="00C577C9"/>
    <w:rsid w:val="00C62023"/>
    <w:rsid w:val="00C63F1C"/>
    <w:rsid w:val="00C63F9F"/>
    <w:rsid w:val="00C64DCB"/>
    <w:rsid w:val="00C66E0D"/>
    <w:rsid w:val="00C71FDA"/>
    <w:rsid w:val="00C72E29"/>
    <w:rsid w:val="00C73B10"/>
    <w:rsid w:val="00C758AB"/>
    <w:rsid w:val="00C76822"/>
    <w:rsid w:val="00C76A5F"/>
    <w:rsid w:val="00C8107F"/>
    <w:rsid w:val="00C81C4A"/>
    <w:rsid w:val="00C83F6F"/>
    <w:rsid w:val="00C84E30"/>
    <w:rsid w:val="00C8505E"/>
    <w:rsid w:val="00C8577C"/>
    <w:rsid w:val="00C859F0"/>
    <w:rsid w:val="00C87240"/>
    <w:rsid w:val="00C9002C"/>
    <w:rsid w:val="00C90489"/>
    <w:rsid w:val="00C9177B"/>
    <w:rsid w:val="00C91AF4"/>
    <w:rsid w:val="00C92F3E"/>
    <w:rsid w:val="00C94331"/>
    <w:rsid w:val="00C94FD6"/>
    <w:rsid w:val="00C952F1"/>
    <w:rsid w:val="00C95544"/>
    <w:rsid w:val="00C96721"/>
    <w:rsid w:val="00CA068B"/>
    <w:rsid w:val="00CA2D8D"/>
    <w:rsid w:val="00CA3074"/>
    <w:rsid w:val="00CA59E3"/>
    <w:rsid w:val="00CA67B6"/>
    <w:rsid w:val="00CA6896"/>
    <w:rsid w:val="00CA70B0"/>
    <w:rsid w:val="00CB0016"/>
    <w:rsid w:val="00CB0D46"/>
    <w:rsid w:val="00CB10BC"/>
    <w:rsid w:val="00CB37F4"/>
    <w:rsid w:val="00CB64D4"/>
    <w:rsid w:val="00CC1F64"/>
    <w:rsid w:val="00CC2A26"/>
    <w:rsid w:val="00CC3644"/>
    <w:rsid w:val="00CC5A8D"/>
    <w:rsid w:val="00CC5B46"/>
    <w:rsid w:val="00CD1057"/>
    <w:rsid w:val="00CD1EFA"/>
    <w:rsid w:val="00CD3073"/>
    <w:rsid w:val="00CD4E22"/>
    <w:rsid w:val="00CD56F2"/>
    <w:rsid w:val="00CD59F5"/>
    <w:rsid w:val="00CD784D"/>
    <w:rsid w:val="00CE0AAD"/>
    <w:rsid w:val="00CE12A3"/>
    <w:rsid w:val="00CE3FFA"/>
    <w:rsid w:val="00CE4377"/>
    <w:rsid w:val="00CE4DFE"/>
    <w:rsid w:val="00CE513A"/>
    <w:rsid w:val="00CE7D08"/>
    <w:rsid w:val="00CF54CF"/>
    <w:rsid w:val="00CF58C6"/>
    <w:rsid w:val="00CF7FC7"/>
    <w:rsid w:val="00D02962"/>
    <w:rsid w:val="00D03F1E"/>
    <w:rsid w:val="00D05227"/>
    <w:rsid w:val="00D062C4"/>
    <w:rsid w:val="00D0636C"/>
    <w:rsid w:val="00D0748B"/>
    <w:rsid w:val="00D12967"/>
    <w:rsid w:val="00D13739"/>
    <w:rsid w:val="00D151CF"/>
    <w:rsid w:val="00D1653F"/>
    <w:rsid w:val="00D16DC8"/>
    <w:rsid w:val="00D20206"/>
    <w:rsid w:val="00D223BA"/>
    <w:rsid w:val="00D2274B"/>
    <w:rsid w:val="00D22873"/>
    <w:rsid w:val="00D2409F"/>
    <w:rsid w:val="00D24B16"/>
    <w:rsid w:val="00D25AA5"/>
    <w:rsid w:val="00D260C2"/>
    <w:rsid w:val="00D265AF"/>
    <w:rsid w:val="00D2747D"/>
    <w:rsid w:val="00D2767D"/>
    <w:rsid w:val="00D30D6A"/>
    <w:rsid w:val="00D31384"/>
    <w:rsid w:val="00D3215F"/>
    <w:rsid w:val="00D32C0D"/>
    <w:rsid w:val="00D34602"/>
    <w:rsid w:val="00D34AD1"/>
    <w:rsid w:val="00D34ECE"/>
    <w:rsid w:val="00D361ED"/>
    <w:rsid w:val="00D40E81"/>
    <w:rsid w:val="00D44238"/>
    <w:rsid w:val="00D458A0"/>
    <w:rsid w:val="00D4615A"/>
    <w:rsid w:val="00D462C3"/>
    <w:rsid w:val="00D50533"/>
    <w:rsid w:val="00D5120C"/>
    <w:rsid w:val="00D51765"/>
    <w:rsid w:val="00D53A57"/>
    <w:rsid w:val="00D54A54"/>
    <w:rsid w:val="00D5592C"/>
    <w:rsid w:val="00D5659C"/>
    <w:rsid w:val="00D56D2D"/>
    <w:rsid w:val="00D57C62"/>
    <w:rsid w:val="00D57DAB"/>
    <w:rsid w:val="00D607A0"/>
    <w:rsid w:val="00D60F60"/>
    <w:rsid w:val="00D612C0"/>
    <w:rsid w:val="00D61305"/>
    <w:rsid w:val="00D61F96"/>
    <w:rsid w:val="00D623F8"/>
    <w:rsid w:val="00D62631"/>
    <w:rsid w:val="00D629E7"/>
    <w:rsid w:val="00D63EEC"/>
    <w:rsid w:val="00D6407B"/>
    <w:rsid w:val="00D64AC4"/>
    <w:rsid w:val="00D650A2"/>
    <w:rsid w:val="00D67094"/>
    <w:rsid w:val="00D70851"/>
    <w:rsid w:val="00D7184E"/>
    <w:rsid w:val="00D71D8E"/>
    <w:rsid w:val="00D72D02"/>
    <w:rsid w:val="00D72E13"/>
    <w:rsid w:val="00D7357C"/>
    <w:rsid w:val="00D73613"/>
    <w:rsid w:val="00D73DD7"/>
    <w:rsid w:val="00D741B5"/>
    <w:rsid w:val="00D74686"/>
    <w:rsid w:val="00D7580F"/>
    <w:rsid w:val="00D76269"/>
    <w:rsid w:val="00D765E9"/>
    <w:rsid w:val="00D77345"/>
    <w:rsid w:val="00D77DFA"/>
    <w:rsid w:val="00D80256"/>
    <w:rsid w:val="00D80308"/>
    <w:rsid w:val="00D803C3"/>
    <w:rsid w:val="00D81806"/>
    <w:rsid w:val="00D81903"/>
    <w:rsid w:val="00D81C74"/>
    <w:rsid w:val="00D831E0"/>
    <w:rsid w:val="00D836B5"/>
    <w:rsid w:val="00D852CE"/>
    <w:rsid w:val="00D85D2A"/>
    <w:rsid w:val="00D87932"/>
    <w:rsid w:val="00D87D27"/>
    <w:rsid w:val="00D90E66"/>
    <w:rsid w:val="00D9290D"/>
    <w:rsid w:val="00D942D5"/>
    <w:rsid w:val="00D951C7"/>
    <w:rsid w:val="00D95EB1"/>
    <w:rsid w:val="00D96171"/>
    <w:rsid w:val="00D963EB"/>
    <w:rsid w:val="00D9745A"/>
    <w:rsid w:val="00DA0462"/>
    <w:rsid w:val="00DA2078"/>
    <w:rsid w:val="00DA4EE7"/>
    <w:rsid w:val="00DA539D"/>
    <w:rsid w:val="00DA53AA"/>
    <w:rsid w:val="00DA5EF4"/>
    <w:rsid w:val="00DB082A"/>
    <w:rsid w:val="00DB1215"/>
    <w:rsid w:val="00DB1A6E"/>
    <w:rsid w:val="00DB30F2"/>
    <w:rsid w:val="00DB3338"/>
    <w:rsid w:val="00DB7ABA"/>
    <w:rsid w:val="00DC02F3"/>
    <w:rsid w:val="00DC09C7"/>
    <w:rsid w:val="00DC2F4F"/>
    <w:rsid w:val="00DC4083"/>
    <w:rsid w:val="00DC4B8A"/>
    <w:rsid w:val="00DC63E4"/>
    <w:rsid w:val="00DC6B4D"/>
    <w:rsid w:val="00DC720B"/>
    <w:rsid w:val="00DC7641"/>
    <w:rsid w:val="00DC7726"/>
    <w:rsid w:val="00DC7AE1"/>
    <w:rsid w:val="00DD1286"/>
    <w:rsid w:val="00DD2707"/>
    <w:rsid w:val="00DD361D"/>
    <w:rsid w:val="00DD50D5"/>
    <w:rsid w:val="00DD733C"/>
    <w:rsid w:val="00DD77BF"/>
    <w:rsid w:val="00DD7CB2"/>
    <w:rsid w:val="00DE17C8"/>
    <w:rsid w:val="00DE21EE"/>
    <w:rsid w:val="00DE2649"/>
    <w:rsid w:val="00DE2D85"/>
    <w:rsid w:val="00DE40EE"/>
    <w:rsid w:val="00DE41B7"/>
    <w:rsid w:val="00DE4F45"/>
    <w:rsid w:val="00DE5519"/>
    <w:rsid w:val="00DE68CE"/>
    <w:rsid w:val="00DE7098"/>
    <w:rsid w:val="00DF0D6E"/>
    <w:rsid w:val="00DF170F"/>
    <w:rsid w:val="00DF1A88"/>
    <w:rsid w:val="00DF2136"/>
    <w:rsid w:val="00DF2F22"/>
    <w:rsid w:val="00DF67C0"/>
    <w:rsid w:val="00DF6B09"/>
    <w:rsid w:val="00DF7E95"/>
    <w:rsid w:val="00E02470"/>
    <w:rsid w:val="00E024DC"/>
    <w:rsid w:val="00E02F06"/>
    <w:rsid w:val="00E06F34"/>
    <w:rsid w:val="00E072F6"/>
    <w:rsid w:val="00E07F25"/>
    <w:rsid w:val="00E1014E"/>
    <w:rsid w:val="00E1105D"/>
    <w:rsid w:val="00E12055"/>
    <w:rsid w:val="00E13301"/>
    <w:rsid w:val="00E152DB"/>
    <w:rsid w:val="00E153FB"/>
    <w:rsid w:val="00E15FAC"/>
    <w:rsid w:val="00E178F0"/>
    <w:rsid w:val="00E2101B"/>
    <w:rsid w:val="00E2201F"/>
    <w:rsid w:val="00E23325"/>
    <w:rsid w:val="00E23B58"/>
    <w:rsid w:val="00E25A5C"/>
    <w:rsid w:val="00E26223"/>
    <w:rsid w:val="00E263C2"/>
    <w:rsid w:val="00E30B62"/>
    <w:rsid w:val="00E316FD"/>
    <w:rsid w:val="00E36774"/>
    <w:rsid w:val="00E36976"/>
    <w:rsid w:val="00E36B67"/>
    <w:rsid w:val="00E37F65"/>
    <w:rsid w:val="00E41C82"/>
    <w:rsid w:val="00E42A12"/>
    <w:rsid w:val="00E44073"/>
    <w:rsid w:val="00E44982"/>
    <w:rsid w:val="00E4563A"/>
    <w:rsid w:val="00E4686E"/>
    <w:rsid w:val="00E46F2A"/>
    <w:rsid w:val="00E506C9"/>
    <w:rsid w:val="00E51282"/>
    <w:rsid w:val="00E533DE"/>
    <w:rsid w:val="00E53945"/>
    <w:rsid w:val="00E53B26"/>
    <w:rsid w:val="00E53BC5"/>
    <w:rsid w:val="00E5440E"/>
    <w:rsid w:val="00E5567F"/>
    <w:rsid w:val="00E5663E"/>
    <w:rsid w:val="00E57077"/>
    <w:rsid w:val="00E57B33"/>
    <w:rsid w:val="00E6093B"/>
    <w:rsid w:val="00E60BA9"/>
    <w:rsid w:val="00E62750"/>
    <w:rsid w:val="00E671EA"/>
    <w:rsid w:val="00E70FD0"/>
    <w:rsid w:val="00E71928"/>
    <w:rsid w:val="00E72C5C"/>
    <w:rsid w:val="00E74175"/>
    <w:rsid w:val="00E759BC"/>
    <w:rsid w:val="00E776B3"/>
    <w:rsid w:val="00E81549"/>
    <w:rsid w:val="00E81BE1"/>
    <w:rsid w:val="00E84D74"/>
    <w:rsid w:val="00E851EF"/>
    <w:rsid w:val="00E86181"/>
    <w:rsid w:val="00E9135E"/>
    <w:rsid w:val="00E921CA"/>
    <w:rsid w:val="00E92F2E"/>
    <w:rsid w:val="00E9464B"/>
    <w:rsid w:val="00E9632A"/>
    <w:rsid w:val="00E977D3"/>
    <w:rsid w:val="00E97F4C"/>
    <w:rsid w:val="00EA058E"/>
    <w:rsid w:val="00EA1425"/>
    <w:rsid w:val="00EA216F"/>
    <w:rsid w:val="00EA24FB"/>
    <w:rsid w:val="00EA2840"/>
    <w:rsid w:val="00EA2AE6"/>
    <w:rsid w:val="00EA4264"/>
    <w:rsid w:val="00EA472F"/>
    <w:rsid w:val="00EB37D1"/>
    <w:rsid w:val="00EB4905"/>
    <w:rsid w:val="00EB75D6"/>
    <w:rsid w:val="00EC076F"/>
    <w:rsid w:val="00EC2BC2"/>
    <w:rsid w:val="00EC4A02"/>
    <w:rsid w:val="00EC4D2C"/>
    <w:rsid w:val="00EC53BD"/>
    <w:rsid w:val="00EC6CEF"/>
    <w:rsid w:val="00EC7DDC"/>
    <w:rsid w:val="00ED0508"/>
    <w:rsid w:val="00ED1924"/>
    <w:rsid w:val="00ED3524"/>
    <w:rsid w:val="00ED42B6"/>
    <w:rsid w:val="00ED4584"/>
    <w:rsid w:val="00ED5D4B"/>
    <w:rsid w:val="00ED67F0"/>
    <w:rsid w:val="00ED7753"/>
    <w:rsid w:val="00ED7C7B"/>
    <w:rsid w:val="00EE01EA"/>
    <w:rsid w:val="00EE3AC5"/>
    <w:rsid w:val="00EE4690"/>
    <w:rsid w:val="00EE4C46"/>
    <w:rsid w:val="00EE7984"/>
    <w:rsid w:val="00EF0E91"/>
    <w:rsid w:val="00EF1071"/>
    <w:rsid w:val="00EF4B92"/>
    <w:rsid w:val="00F00108"/>
    <w:rsid w:val="00F008F3"/>
    <w:rsid w:val="00F0254E"/>
    <w:rsid w:val="00F0308D"/>
    <w:rsid w:val="00F04C2D"/>
    <w:rsid w:val="00F05640"/>
    <w:rsid w:val="00F06D60"/>
    <w:rsid w:val="00F07348"/>
    <w:rsid w:val="00F13697"/>
    <w:rsid w:val="00F155E9"/>
    <w:rsid w:val="00F1653F"/>
    <w:rsid w:val="00F21F11"/>
    <w:rsid w:val="00F23D33"/>
    <w:rsid w:val="00F24069"/>
    <w:rsid w:val="00F25EBE"/>
    <w:rsid w:val="00F31BD6"/>
    <w:rsid w:val="00F323AE"/>
    <w:rsid w:val="00F323B7"/>
    <w:rsid w:val="00F32C7C"/>
    <w:rsid w:val="00F401F0"/>
    <w:rsid w:val="00F4041A"/>
    <w:rsid w:val="00F425AC"/>
    <w:rsid w:val="00F43CA8"/>
    <w:rsid w:val="00F44F6A"/>
    <w:rsid w:val="00F46769"/>
    <w:rsid w:val="00F47194"/>
    <w:rsid w:val="00F5102F"/>
    <w:rsid w:val="00F517F9"/>
    <w:rsid w:val="00F518AC"/>
    <w:rsid w:val="00F52A81"/>
    <w:rsid w:val="00F5312E"/>
    <w:rsid w:val="00F53332"/>
    <w:rsid w:val="00F539FD"/>
    <w:rsid w:val="00F544B7"/>
    <w:rsid w:val="00F551B6"/>
    <w:rsid w:val="00F564EC"/>
    <w:rsid w:val="00F572CB"/>
    <w:rsid w:val="00F5737B"/>
    <w:rsid w:val="00F577B9"/>
    <w:rsid w:val="00F615DD"/>
    <w:rsid w:val="00F62B6E"/>
    <w:rsid w:val="00F63301"/>
    <w:rsid w:val="00F63BF7"/>
    <w:rsid w:val="00F640BF"/>
    <w:rsid w:val="00F64A62"/>
    <w:rsid w:val="00F654F2"/>
    <w:rsid w:val="00F703A6"/>
    <w:rsid w:val="00F713EE"/>
    <w:rsid w:val="00F7170D"/>
    <w:rsid w:val="00F7338A"/>
    <w:rsid w:val="00F7491F"/>
    <w:rsid w:val="00F7634B"/>
    <w:rsid w:val="00F7717D"/>
    <w:rsid w:val="00F772E9"/>
    <w:rsid w:val="00F7759C"/>
    <w:rsid w:val="00F77D3D"/>
    <w:rsid w:val="00F81392"/>
    <w:rsid w:val="00F83E63"/>
    <w:rsid w:val="00F8494D"/>
    <w:rsid w:val="00F84AA6"/>
    <w:rsid w:val="00F84DB2"/>
    <w:rsid w:val="00F8526F"/>
    <w:rsid w:val="00F85812"/>
    <w:rsid w:val="00F8605D"/>
    <w:rsid w:val="00F8613B"/>
    <w:rsid w:val="00F867E3"/>
    <w:rsid w:val="00F86BBD"/>
    <w:rsid w:val="00F91688"/>
    <w:rsid w:val="00F92735"/>
    <w:rsid w:val="00F927F6"/>
    <w:rsid w:val="00F92C5A"/>
    <w:rsid w:val="00F94557"/>
    <w:rsid w:val="00F946EA"/>
    <w:rsid w:val="00F94D7F"/>
    <w:rsid w:val="00F94DCF"/>
    <w:rsid w:val="00F95267"/>
    <w:rsid w:val="00F95D60"/>
    <w:rsid w:val="00F95F1F"/>
    <w:rsid w:val="00F9755E"/>
    <w:rsid w:val="00F975D9"/>
    <w:rsid w:val="00F97EAC"/>
    <w:rsid w:val="00F97FE3"/>
    <w:rsid w:val="00FA0797"/>
    <w:rsid w:val="00FA10D0"/>
    <w:rsid w:val="00FA41B1"/>
    <w:rsid w:val="00FA4B61"/>
    <w:rsid w:val="00FA59AD"/>
    <w:rsid w:val="00FA74C8"/>
    <w:rsid w:val="00FB1D05"/>
    <w:rsid w:val="00FB3027"/>
    <w:rsid w:val="00FB53E9"/>
    <w:rsid w:val="00FB5D3D"/>
    <w:rsid w:val="00FC3169"/>
    <w:rsid w:val="00FC7DFE"/>
    <w:rsid w:val="00FD1233"/>
    <w:rsid w:val="00FD1F9F"/>
    <w:rsid w:val="00FD27E1"/>
    <w:rsid w:val="00FD3788"/>
    <w:rsid w:val="00FD41C4"/>
    <w:rsid w:val="00FD6FE2"/>
    <w:rsid w:val="00FE10C7"/>
    <w:rsid w:val="00FE319A"/>
    <w:rsid w:val="00FE337C"/>
    <w:rsid w:val="00FE3555"/>
    <w:rsid w:val="00FE40EE"/>
    <w:rsid w:val="00FE7906"/>
    <w:rsid w:val="00FE7C3E"/>
    <w:rsid w:val="00FF0D62"/>
    <w:rsid w:val="00FF31EE"/>
    <w:rsid w:val="00FF4EF7"/>
    <w:rsid w:val="00FF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A829F"/>
  <w15:chartTrackingRefBased/>
  <w15:docId w15:val="{780FF011-52F1-4630-8F7E-68133D3AE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uiPriority w:val="8"/>
    <w:qFormat/>
    <w:rsid w:val="009B4699"/>
    <w:rPr>
      <w:rFonts w:ascii="Times New Roman" w:eastAsia="Times New Roman" w:hAnsi="Times New Roman" w:cs="Times New Roman"/>
      <w:lang w:eastAsia="ru-RU"/>
    </w:rPr>
  </w:style>
  <w:style w:type="paragraph" w:styleId="11">
    <w:name w:val="heading 1"/>
    <w:basedOn w:val="a0"/>
    <w:next w:val="a0"/>
    <w:link w:val="12"/>
    <w:uiPriority w:val="9"/>
    <w:qFormat/>
    <w:rsid w:val="00C8577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qFormat/>
    <w:rsid w:val="00C8577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qFormat/>
    <w:rsid w:val="00C8577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qFormat/>
    <w:rsid w:val="00C8577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qFormat/>
    <w:rsid w:val="00C8577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Сцена"/>
    <w:next w:val="a4"/>
    <w:qFormat/>
    <w:rsid w:val="0032578C"/>
    <w:pPr>
      <w:keepNext/>
      <w:widowControl w:val="0"/>
      <w:numPr>
        <w:numId w:val="1"/>
      </w:numPr>
      <w:suppressAutoHyphens/>
      <w:spacing w:before="240"/>
      <w:outlineLvl w:val="0"/>
    </w:pPr>
    <w:rPr>
      <w:rFonts w:ascii="Courier New" w:eastAsia="Times New Roman" w:hAnsi="Courier New" w:cs="Times New Roman"/>
      <w:b/>
      <w:bCs/>
      <w:caps/>
      <w:lang w:eastAsia="ja-JP"/>
    </w:rPr>
  </w:style>
  <w:style w:type="paragraph" w:customStyle="1" w:styleId="a5">
    <w:name w:val="Имя персонажа"/>
    <w:next w:val="a6"/>
    <w:uiPriority w:val="3"/>
    <w:qFormat/>
    <w:rsid w:val="00D30D6A"/>
    <w:pPr>
      <w:keepNext/>
      <w:widowControl w:val="0"/>
      <w:suppressAutoHyphens/>
      <w:spacing w:before="240"/>
      <w:ind w:left="3827"/>
    </w:pPr>
    <w:rPr>
      <w:rFonts w:ascii="Courier New" w:eastAsia="Times New Roman" w:hAnsi="Courier New" w:cs="Times New Roman"/>
      <w:caps/>
      <w:lang w:eastAsia="ja-JP"/>
    </w:rPr>
  </w:style>
  <w:style w:type="paragraph" w:customStyle="1" w:styleId="a7">
    <w:name w:val="Описание действия"/>
    <w:next w:val="a5"/>
    <w:uiPriority w:val="2"/>
    <w:qFormat/>
    <w:rsid w:val="00686CEF"/>
    <w:pPr>
      <w:suppressAutoHyphens/>
      <w:spacing w:before="240"/>
      <w:contextualSpacing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8">
    <w:name w:val="Ремарка"/>
    <w:next w:val="a6"/>
    <w:uiPriority w:val="5"/>
    <w:qFormat/>
    <w:rsid w:val="00E5663E"/>
    <w:pPr>
      <w:keepNext/>
      <w:suppressAutoHyphens/>
      <w:ind w:left="2268" w:right="3119"/>
      <w:jc w:val="center"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6">
    <w:name w:val="Реплика персонажа"/>
    <w:uiPriority w:val="4"/>
    <w:qFormat/>
    <w:rsid w:val="00D30D6A"/>
    <w:pPr>
      <w:suppressAutoHyphens/>
      <w:ind w:left="2126" w:right="2126"/>
    </w:pPr>
    <w:rPr>
      <w:rFonts w:ascii="Courier New" w:eastAsia="Times New Roman" w:hAnsi="Courier New" w:cs="Courier New"/>
      <w:szCs w:val="20"/>
      <w:lang w:eastAsia="ar-SA"/>
    </w:rPr>
  </w:style>
  <w:style w:type="paragraph" w:styleId="a9">
    <w:name w:val="Balloon Text"/>
    <w:basedOn w:val="a0"/>
    <w:link w:val="aa"/>
    <w:uiPriority w:val="99"/>
    <w:semiHidden/>
    <w:unhideWhenUsed/>
    <w:rsid w:val="00466470"/>
    <w:rPr>
      <w:rFonts w:eastAsia="Yu Mincho"/>
      <w:sz w:val="18"/>
      <w:szCs w:val="18"/>
      <w:lang w:val="en-US" w:eastAsia="en-US"/>
    </w:rPr>
  </w:style>
  <w:style w:type="character" w:customStyle="1" w:styleId="aa">
    <w:name w:val="Текст выноски Знак"/>
    <w:basedOn w:val="a1"/>
    <w:link w:val="a9"/>
    <w:uiPriority w:val="99"/>
    <w:semiHidden/>
    <w:rsid w:val="00466470"/>
    <w:rPr>
      <w:rFonts w:ascii="Times New Roman" w:eastAsia="Yu Mincho" w:hAnsi="Times New Roman" w:cs="Times New Roman"/>
      <w:sz w:val="18"/>
      <w:szCs w:val="18"/>
      <w:lang w:val="en-US"/>
    </w:rPr>
  </w:style>
  <w:style w:type="character" w:styleId="ab">
    <w:name w:val="page number"/>
    <w:basedOn w:val="a1"/>
    <w:uiPriority w:val="99"/>
    <w:semiHidden/>
    <w:unhideWhenUsed/>
    <w:rsid w:val="00432221"/>
  </w:style>
  <w:style w:type="paragraph" w:customStyle="1" w:styleId="ac">
    <w:name w:val="НАЗВАНИЕ СЕРИАЛА"/>
    <w:basedOn w:val="a0"/>
    <w:uiPriority w:val="6"/>
    <w:qFormat/>
    <w:rsid w:val="00CD1057"/>
    <w:pPr>
      <w:spacing w:after="240"/>
      <w:jc w:val="center"/>
      <w:outlineLvl w:val="0"/>
    </w:pPr>
    <w:rPr>
      <w:rFonts w:ascii="Sylfaen" w:eastAsia="Yu Mincho" w:hAnsi="Sylfaen" w:cs="Courier New"/>
      <w:sz w:val="28"/>
      <w:szCs w:val="28"/>
      <w:lang w:eastAsia="en-US"/>
    </w:rPr>
  </w:style>
  <w:style w:type="paragraph" w:customStyle="1" w:styleId="ad">
    <w:name w:val="ЭПИЗОД"/>
    <w:basedOn w:val="a0"/>
    <w:uiPriority w:val="6"/>
    <w:qFormat/>
    <w:rsid w:val="00625F34"/>
    <w:pPr>
      <w:jc w:val="center"/>
    </w:pPr>
    <w:rPr>
      <w:rFonts w:ascii="Sylfaen" w:eastAsia="Yu Mincho" w:hAnsi="Sylfaen" w:cs="Courier New"/>
      <w:smallCaps/>
      <w:sz w:val="28"/>
      <w:szCs w:val="28"/>
      <w:lang w:eastAsia="en-US"/>
    </w:rPr>
  </w:style>
  <w:style w:type="paragraph" w:customStyle="1" w:styleId="ae">
    <w:name w:val="НАЗВАНИЕ СЕРИИ"/>
    <w:basedOn w:val="a0"/>
    <w:uiPriority w:val="7"/>
    <w:qFormat/>
    <w:rsid w:val="00CD1057"/>
    <w:pPr>
      <w:spacing w:before="360" w:after="240"/>
      <w:jc w:val="center"/>
      <w:outlineLvl w:val="0"/>
    </w:pPr>
    <w:rPr>
      <w:rFonts w:ascii="Sylfaen" w:eastAsia="Yu Mincho" w:hAnsi="Sylfaen" w:cs="Courier New"/>
      <w:sz w:val="28"/>
      <w:szCs w:val="28"/>
      <w:u w:val="single"/>
      <w:lang w:eastAsia="en-US"/>
    </w:rPr>
  </w:style>
  <w:style w:type="character" w:customStyle="1" w:styleId="12">
    <w:name w:val="Заголовок 1 Знак"/>
    <w:basedOn w:val="a1"/>
    <w:link w:val="11"/>
    <w:uiPriority w:val="9"/>
    <w:rsid w:val="00204C62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204C62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204C62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204C62"/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204C62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paragraph" w:customStyle="1" w:styleId="af">
    <w:name w:val="коментарий"/>
    <w:basedOn w:val="a0"/>
    <w:uiPriority w:val="8"/>
    <w:semiHidden/>
    <w:rsid w:val="00C8577C"/>
    <w:pPr>
      <w:ind w:left="3119" w:right="2552"/>
    </w:pPr>
    <w:rPr>
      <w:rFonts w:ascii="Courier New" w:hAnsi="Courier New" w:cs="Courier New"/>
    </w:rPr>
  </w:style>
  <w:style w:type="paragraph" w:customStyle="1" w:styleId="af0">
    <w:name w:val="ИМЯ"/>
    <w:basedOn w:val="a0"/>
    <w:uiPriority w:val="8"/>
    <w:semiHidden/>
    <w:rsid w:val="00C8577C"/>
    <w:pPr>
      <w:ind w:left="3827"/>
    </w:pPr>
    <w:rPr>
      <w:rFonts w:ascii="Courier New" w:hAnsi="Courier New" w:cs="Courier New"/>
    </w:rPr>
  </w:style>
  <w:style w:type="paragraph" w:customStyle="1" w:styleId="af1">
    <w:name w:val="Реплика"/>
    <w:basedOn w:val="a0"/>
    <w:uiPriority w:val="8"/>
    <w:semiHidden/>
    <w:rsid w:val="00C8577C"/>
    <w:pPr>
      <w:ind w:left="2126" w:right="2126"/>
    </w:pPr>
    <w:rPr>
      <w:rFonts w:ascii="Courier New" w:hAnsi="Courier New" w:cs="Courier New"/>
    </w:rPr>
  </w:style>
  <w:style w:type="paragraph" w:customStyle="1" w:styleId="21">
    <w:name w:val="Стиль2"/>
    <w:basedOn w:val="a0"/>
    <w:uiPriority w:val="8"/>
    <w:semiHidden/>
    <w:rsid w:val="00040EDE"/>
    <w:pPr>
      <w:ind w:right="-510"/>
    </w:pPr>
    <w:rPr>
      <w:rFonts w:ascii="Arial" w:eastAsia="Yu Mincho" w:hAnsi="Arial" w:cs="Arial"/>
      <w:bCs/>
      <w:sz w:val="28"/>
      <w:szCs w:val="28"/>
      <w:lang w:val="en-US"/>
    </w:rPr>
  </w:style>
  <w:style w:type="paragraph" w:customStyle="1" w:styleId="31">
    <w:name w:val="Стиль3"/>
    <w:basedOn w:val="a0"/>
    <w:uiPriority w:val="8"/>
    <w:semiHidden/>
    <w:rsid w:val="00040EDE"/>
    <w:pPr>
      <w:ind w:right="-510"/>
    </w:pPr>
    <w:rPr>
      <w:rFonts w:ascii="Calibri" w:eastAsia="Yu Mincho" w:hAnsi="Calibri" w:cs="Arial"/>
      <w:lang w:val="en-US" w:eastAsia="en-US"/>
    </w:rPr>
  </w:style>
  <w:style w:type="paragraph" w:customStyle="1" w:styleId="41">
    <w:name w:val="Стиль4"/>
    <w:basedOn w:val="a0"/>
    <w:uiPriority w:val="8"/>
    <w:semiHidden/>
    <w:rsid w:val="00040EDE"/>
    <w:pPr>
      <w:ind w:right="2325"/>
    </w:pPr>
    <w:rPr>
      <w:rFonts w:ascii="Calibri" w:eastAsia="Yu Mincho" w:hAnsi="Calibri"/>
      <w:lang w:val="en-US" w:eastAsia="en-US"/>
    </w:rPr>
  </w:style>
  <w:style w:type="paragraph" w:customStyle="1" w:styleId="51">
    <w:name w:val="Стиль5"/>
    <w:basedOn w:val="a0"/>
    <w:uiPriority w:val="8"/>
    <w:semiHidden/>
    <w:rsid w:val="00040EDE"/>
    <w:rPr>
      <w:rFonts w:ascii="Calibri" w:eastAsia="Yu Mincho" w:hAnsi="Calibri"/>
      <w:b/>
      <w:lang w:val="en-US" w:eastAsia="en-US"/>
    </w:rPr>
  </w:style>
  <w:style w:type="paragraph" w:customStyle="1" w:styleId="---">
    <w:name w:val="Д---КИНО"/>
    <w:basedOn w:val="af2"/>
    <w:uiPriority w:val="8"/>
    <w:semiHidden/>
    <w:rsid w:val="00C8577C"/>
    <w:pPr>
      <w:jc w:val="both"/>
    </w:pPr>
  </w:style>
  <w:style w:type="paragraph" w:customStyle="1" w:styleId="---0">
    <w:name w:val="Реп---КИНО"/>
    <w:basedOn w:val="a0"/>
    <w:uiPriority w:val="8"/>
    <w:semiHidden/>
    <w:rsid w:val="00C8577C"/>
    <w:pPr>
      <w:ind w:left="2126" w:right="2126"/>
    </w:pPr>
    <w:rPr>
      <w:rFonts w:ascii="Courier New" w:hAnsi="Courier New" w:cs="Courier New"/>
    </w:rPr>
  </w:style>
  <w:style w:type="paragraph" w:customStyle="1" w:styleId="af2">
    <w:name w:val="действие"/>
    <w:basedOn w:val="a0"/>
    <w:uiPriority w:val="8"/>
    <w:semiHidden/>
    <w:rsid w:val="00C8577C"/>
    <w:rPr>
      <w:rFonts w:ascii="Courier New" w:hAnsi="Courier New" w:cs="Courier New"/>
    </w:rPr>
  </w:style>
  <w:style w:type="paragraph" w:customStyle="1" w:styleId="af3">
    <w:name w:val="Имя"/>
    <w:basedOn w:val="a0"/>
    <w:uiPriority w:val="8"/>
    <w:semiHidden/>
    <w:rsid w:val="00C8577C"/>
    <w:pPr>
      <w:ind w:left="3827"/>
    </w:pPr>
    <w:rPr>
      <w:rFonts w:ascii="Courier New" w:hAnsi="Courier New" w:cs="Courier New"/>
    </w:rPr>
  </w:style>
  <w:style w:type="paragraph" w:customStyle="1" w:styleId="af4">
    <w:name w:val="Имя героя"/>
    <w:basedOn w:val="a0"/>
    <w:uiPriority w:val="8"/>
    <w:semiHidden/>
    <w:rsid w:val="00C8577C"/>
    <w:pPr>
      <w:ind w:left="3827"/>
    </w:pPr>
    <w:rPr>
      <w:rFonts w:ascii="Courier New" w:hAnsi="Courier New" w:cs="Courier New"/>
    </w:rPr>
  </w:style>
  <w:style w:type="paragraph" w:customStyle="1" w:styleId="---1">
    <w:name w:val="ИМЯ---КИНО"/>
    <w:basedOn w:val="af3"/>
    <w:uiPriority w:val="8"/>
    <w:semiHidden/>
    <w:rsid w:val="00C8577C"/>
  </w:style>
  <w:style w:type="paragraph" w:customStyle="1" w:styleId="---2">
    <w:name w:val="КОМ---КИНО"/>
    <w:basedOn w:val="af"/>
    <w:uiPriority w:val="8"/>
    <w:semiHidden/>
    <w:rsid w:val="00C8577C"/>
  </w:style>
  <w:style w:type="paragraph" w:customStyle="1" w:styleId="af5">
    <w:name w:val="комментарий"/>
    <w:basedOn w:val="a0"/>
    <w:uiPriority w:val="8"/>
    <w:semiHidden/>
    <w:rsid w:val="00C8577C"/>
    <w:pPr>
      <w:ind w:left="3119" w:right="2552"/>
    </w:pPr>
    <w:rPr>
      <w:rFonts w:ascii="Courier New" w:hAnsi="Courier New" w:cs="Courier New"/>
    </w:rPr>
  </w:style>
  <w:style w:type="paragraph" w:customStyle="1" w:styleId="af6">
    <w:name w:val="прямая речь"/>
    <w:basedOn w:val="a0"/>
    <w:uiPriority w:val="8"/>
    <w:semiHidden/>
    <w:rsid w:val="00C8577C"/>
    <w:pPr>
      <w:ind w:left="2126" w:right="2126"/>
      <w:jc w:val="both"/>
    </w:pPr>
    <w:rPr>
      <w:rFonts w:ascii="Courier New" w:hAnsi="Courier New" w:cs="Courier New"/>
    </w:rPr>
  </w:style>
  <w:style w:type="paragraph" w:customStyle="1" w:styleId="---3">
    <w:name w:val="РЕП---КИНО"/>
    <w:basedOn w:val="af6"/>
    <w:uiPriority w:val="8"/>
    <w:semiHidden/>
    <w:rsid w:val="00C8577C"/>
    <w:pPr>
      <w:jc w:val="left"/>
    </w:pPr>
  </w:style>
  <w:style w:type="paragraph" w:styleId="af7">
    <w:name w:val="footnote text"/>
    <w:basedOn w:val="a0"/>
    <w:link w:val="af8"/>
    <w:uiPriority w:val="99"/>
    <w:semiHidden/>
    <w:unhideWhenUsed/>
    <w:rsid w:val="00C8577C"/>
    <w:rPr>
      <w:sz w:val="20"/>
      <w:szCs w:val="20"/>
    </w:rPr>
  </w:style>
  <w:style w:type="character" w:customStyle="1" w:styleId="af8">
    <w:name w:val="Текст сноски Знак"/>
    <w:basedOn w:val="a1"/>
    <w:link w:val="af7"/>
    <w:uiPriority w:val="99"/>
    <w:semiHidden/>
    <w:rsid w:val="00C8577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9">
    <w:name w:val="footnote reference"/>
    <w:uiPriority w:val="99"/>
    <w:semiHidden/>
    <w:unhideWhenUsed/>
    <w:rsid w:val="00C8577C"/>
    <w:rPr>
      <w:vertAlign w:val="superscript"/>
    </w:rPr>
  </w:style>
  <w:style w:type="paragraph" w:styleId="HTML">
    <w:name w:val="HTML Preformatted"/>
    <w:basedOn w:val="a0"/>
    <w:link w:val="HTML0"/>
    <w:uiPriority w:val="99"/>
    <w:semiHidden/>
    <w:unhideWhenUsed/>
    <w:rsid w:val="00C857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8577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a">
    <w:name w:val="FollowedHyperlink"/>
    <w:uiPriority w:val="99"/>
    <w:semiHidden/>
    <w:unhideWhenUsed/>
    <w:rsid w:val="00C8577C"/>
    <w:rPr>
      <w:color w:val="800080"/>
      <w:u w:val="single"/>
    </w:rPr>
  </w:style>
  <w:style w:type="paragraph" w:customStyle="1" w:styleId="a4">
    <w:name w:val="Персонажи"/>
    <w:basedOn w:val="a0"/>
    <w:next w:val="a7"/>
    <w:uiPriority w:val="1"/>
    <w:qFormat/>
    <w:rsid w:val="00CD1057"/>
    <w:pPr>
      <w:keepNext/>
      <w:suppressAutoHyphens/>
      <w:outlineLvl w:val="1"/>
    </w:pPr>
    <w:rPr>
      <w:rFonts w:ascii="Courier New" w:eastAsia="Yu Mincho" w:hAnsi="Courier New" w:cs="Courier New"/>
      <w:u w:val="single"/>
      <w:lang w:eastAsia="en-US"/>
    </w:rPr>
  </w:style>
  <w:style w:type="paragraph" w:customStyle="1" w:styleId="afb">
    <w:name w:val="Автор"/>
    <w:basedOn w:val="a0"/>
    <w:uiPriority w:val="8"/>
    <w:qFormat/>
    <w:rsid w:val="00803341"/>
    <w:pPr>
      <w:spacing w:after="240" w:line="480" w:lineRule="auto"/>
      <w:jc w:val="right"/>
    </w:pPr>
    <w:rPr>
      <w:rFonts w:ascii="Sylfaen" w:eastAsia="Yu Mincho" w:hAnsi="Sylfaen"/>
      <w:lang w:eastAsia="en-US"/>
    </w:rPr>
  </w:style>
  <w:style w:type="paragraph" w:customStyle="1" w:styleId="afc">
    <w:name w:val="ИМЯ ГЕРОЯ"/>
    <w:basedOn w:val="a0"/>
    <w:next w:val="a0"/>
    <w:link w:val="afd"/>
    <w:autoRedefine/>
    <w:rsid w:val="00E02470"/>
    <w:pPr>
      <w:ind w:left="2608" w:right="-914"/>
    </w:pPr>
    <w:rPr>
      <w:rFonts w:ascii="Arial" w:hAnsi="Arial"/>
      <w:caps/>
      <w:sz w:val="28"/>
      <w:szCs w:val="28"/>
    </w:rPr>
  </w:style>
  <w:style w:type="character" w:customStyle="1" w:styleId="afd">
    <w:name w:val="ИМЯ ГЕРОЯ Знак"/>
    <w:link w:val="afc"/>
    <w:rsid w:val="00E02470"/>
    <w:rPr>
      <w:rFonts w:ascii="Arial" w:eastAsia="Times New Roman" w:hAnsi="Arial" w:cs="Times New Roman"/>
      <w:caps/>
      <w:sz w:val="28"/>
      <w:szCs w:val="28"/>
      <w:lang w:eastAsia="ru-RU"/>
    </w:rPr>
  </w:style>
  <w:style w:type="paragraph" w:customStyle="1" w:styleId="afe">
    <w:name w:val="ОПИСАНИЕ ДЕЙСТВИЯ"/>
    <w:basedOn w:val="a0"/>
    <w:link w:val="aff"/>
    <w:rsid w:val="00C1717A"/>
    <w:rPr>
      <w:rFonts w:ascii="Courier New" w:hAnsi="Courier New" w:cs="Courier New"/>
    </w:rPr>
  </w:style>
  <w:style w:type="paragraph" w:customStyle="1" w:styleId="aff0">
    <w:name w:val="РЕПЛИКА ГЕРОЯ"/>
    <w:basedOn w:val="a0"/>
    <w:next w:val="afe"/>
    <w:rsid w:val="00C1717A"/>
    <w:pPr>
      <w:ind w:left="2126" w:right="2126"/>
    </w:pPr>
    <w:rPr>
      <w:rFonts w:ascii="Courier New" w:hAnsi="Courier New" w:cs="Courier New"/>
    </w:rPr>
  </w:style>
  <w:style w:type="character" w:customStyle="1" w:styleId="aff">
    <w:name w:val="ОПИСАНИЕ ДЕЙСТВИЯ Знак"/>
    <w:link w:val="afe"/>
    <w:rsid w:val="00C1717A"/>
    <w:rPr>
      <w:rFonts w:ascii="Courier New" w:eastAsia="Times New Roman" w:hAnsi="Courier New" w:cs="Courier New"/>
      <w:lang w:eastAsia="ru-RU"/>
    </w:rPr>
  </w:style>
  <w:style w:type="paragraph" w:customStyle="1" w:styleId="aff1">
    <w:name w:val="РЕМАРКА"/>
    <w:basedOn w:val="a0"/>
    <w:next w:val="aff0"/>
    <w:rsid w:val="00C1717A"/>
    <w:pPr>
      <w:ind w:left="3118" w:right="2551"/>
    </w:pPr>
    <w:rPr>
      <w:rFonts w:ascii="Courier New" w:hAnsi="Courier New" w:cs="Courier New"/>
    </w:rPr>
  </w:style>
  <w:style w:type="character" w:customStyle="1" w:styleId="apple-converted-space">
    <w:name w:val="apple-converted-space"/>
    <w:rsid w:val="00C1717A"/>
  </w:style>
  <w:style w:type="paragraph" w:customStyle="1" w:styleId="32">
    <w:name w:val="3. ДЕЙСТВ"/>
    <w:basedOn w:val="a0"/>
    <w:next w:val="a0"/>
    <w:link w:val="33"/>
    <w:autoRedefine/>
    <w:qFormat/>
    <w:rsid w:val="005A1E53"/>
    <w:pPr>
      <w:tabs>
        <w:tab w:val="left" w:pos="284"/>
        <w:tab w:val="left" w:pos="2160"/>
        <w:tab w:val="center" w:pos="4195"/>
      </w:tabs>
      <w:suppressAutoHyphens/>
      <w:spacing w:after="200" w:line="276" w:lineRule="auto"/>
      <w:jc w:val="both"/>
    </w:pPr>
    <w:rPr>
      <w:rFonts w:ascii="Courier New" w:eastAsia="Arial Unicode MS" w:hAnsi="Courier New" w:cs="Courier New"/>
      <w:lang w:eastAsia="ar-SA"/>
    </w:rPr>
  </w:style>
  <w:style w:type="character" w:customStyle="1" w:styleId="33">
    <w:name w:val="3ю описание Знак"/>
    <w:link w:val="32"/>
    <w:rsid w:val="005A1E53"/>
    <w:rPr>
      <w:rFonts w:ascii="Courier New" w:eastAsia="Arial Unicode MS" w:hAnsi="Courier New" w:cs="Courier New"/>
      <w:lang w:eastAsia="ar-SA"/>
    </w:rPr>
  </w:style>
  <w:style w:type="paragraph" w:customStyle="1" w:styleId="42">
    <w:name w:val="4. ПЕРСОНА"/>
    <w:basedOn w:val="a0"/>
    <w:next w:val="52"/>
    <w:link w:val="43"/>
    <w:autoRedefine/>
    <w:qFormat/>
    <w:rsid w:val="009C0B09"/>
    <w:pPr>
      <w:suppressAutoHyphens/>
      <w:spacing w:after="200" w:line="276" w:lineRule="auto"/>
      <w:ind w:left="3572"/>
    </w:pPr>
    <w:rPr>
      <w:rFonts w:ascii="Courier New" w:hAnsi="Courier New" w:cs="Arial"/>
      <w:b/>
      <w:bCs/>
      <w:caps/>
      <w:color w:val="00000A"/>
      <w:sz w:val="22"/>
      <w:szCs w:val="22"/>
      <w:u w:color="000000"/>
      <w:lang w:eastAsia="ar-SA"/>
    </w:rPr>
  </w:style>
  <w:style w:type="character" w:customStyle="1" w:styleId="43">
    <w:name w:val="4. ПЕРСОНА Знак"/>
    <w:link w:val="42"/>
    <w:rsid w:val="009C0B09"/>
    <w:rPr>
      <w:rFonts w:ascii="Courier New" w:eastAsia="Times New Roman" w:hAnsi="Courier New" w:cs="Arial"/>
      <w:b/>
      <w:bCs/>
      <w:caps/>
      <w:color w:val="00000A"/>
      <w:sz w:val="22"/>
      <w:szCs w:val="22"/>
      <w:u w:color="000000"/>
      <w:lang w:eastAsia="ar-SA"/>
    </w:rPr>
  </w:style>
  <w:style w:type="paragraph" w:customStyle="1" w:styleId="52">
    <w:name w:val="5. ДИАЛОГИ"/>
    <w:basedOn w:val="a0"/>
    <w:next w:val="42"/>
    <w:link w:val="53"/>
    <w:autoRedefine/>
    <w:qFormat/>
    <w:rsid w:val="009C0B09"/>
    <w:pPr>
      <w:suppressAutoHyphens/>
      <w:spacing w:after="200" w:line="276" w:lineRule="auto"/>
      <w:ind w:left="1701" w:right="1701"/>
      <w:jc w:val="both"/>
    </w:pPr>
    <w:rPr>
      <w:rFonts w:ascii="Courier New" w:eastAsia="Arial Unicode MS" w:hAnsi="Courier New" w:cs="Arial"/>
      <w:lang w:val="en-US" w:eastAsia="ar-SA"/>
    </w:rPr>
  </w:style>
  <w:style w:type="character" w:customStyle="1" w:styleId="53">
    <w:name w:val="5. ДИАЛОГИ Знак"/>
    <w:basedOn w:val="a1"/>
    <w:link w:val="52"/>
    <w:rsid w:val="009C0B09"/>
    <w:rPr>
      <w:rFonts w:ascii="Courier New" w:eastAsia="Arial Unicode MS" w:hAnsi="Courier New" w:cs="Arial"/>
      <w:lang w:val="en-US" w:eastAsia="ar-SA"/>
    </w:rPr>
  </w:style>
  <w:style w:type="paragraph" w:customStyle="1" w:styleId="1SCENEHEADING">
    <w:name w:val="1. SCENE HEADING"/>
    <w:next w:val="a0"/>
    <w:autoRedefine/>
    <w:qFormat/>
    <w:rsid w:val="00BC44BB"/>
    <w:pPr>
      <w:widowControl w:val="0"/>
      <w:autoSpaceDE w:val="0"/>
      <w:autoSpaceDN w:val="0"/>
      <w:adjustRightInd w:val="0"/>
      <w:spacing w:before="100" w:beforeAutospacing="1"/>
    </w:pPr>
    <w:rPr>
      <w:rFonts w:ascii="Courier New" w:eastAsiaTheme="minorEastAsia" w:hAnsi="Courier New" w:cs="Courier New"/>
      <w:b/>
      <w:caps/>
      <w:lang w:eastAsia="ru-RU"/>
    </w:rPr>
  </w:style>
  <w:style w:type="paragraph" w:customStyle="1" w:styleId="SCENEHEADING">
    <w:name w:val="SCENE HEADING"/>
    <w:next w:val="a0"/>
    <w:autoRedefine/>
    <w:qFormat/>
    <w:rsid w:val="007C1A64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  <w:b/>
      <w:caps/>
      <w:lang w:eastAsia="ru-RU"/>
    </w:rPr>
  </w:style>
  <w:style w:type="character" w:styleId="aff2">
    <w:name w:val="annotation reference"/>
    <w:basedOn w:val="a1"/>
    <w:uiPriority w:val="99"/>
    <w:semiHidden/>
    <w:unhideWhenUsed/>
    <w:rsid w:val="00394A8F"/>
    <w:rPr>
      <w:sz w:val="16"/>
      <w:szCs w:val="16"/>
    </w:rPr>
  </w:style>
  <w:style w:type="paragraph" w:styleId="aff3">
    <w:name w:val="annotation text"/>
    <w:basedOn w:val="a0"/>
    <w:link w:val="aff4"/>
    <w:uiPriority w:val="99"/>
    <w:semiHidden/>
    <w:unhideWhenUsed/>
    <w:rsid w:val="00394A8F"/>
    <w:rPr>
      <w:sz w:val="20"/>
      <w:szCs w:val="20"/>
    </w:rPr>
  </w:style>
  <w:style w:type="character" w:customStyle="1" w:styleId="aff4">
    <w:name w:val="Текст примечания Знак"/>
    <w:basedOn w:val="a1"/>
    <w:link w:val="aff3"/>
    <w:uiPriority w:val="99"/>
    <w:semiHidden/>
    <w:rsid w:val="00394A8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394A8F"/>
    <w:rPr>
      <w:b/>
      <w:bCs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394A8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1">
    <w:name w:val="1.ТИТУЛ"/>
    <w:basedOn w:val="a0"/>
    <w:next w:val="32"/>
    <w:link w:val="13"/>
    <w:autoRedefine/>
    <w:qFormat/>
    <w:rsid w:val="00726F9D"/>
    <w:pPr>
      <w:numPr>
        <w:numId w:val="2"/>
      </w:numPr>
      <w:tabs>
        <w:tab w:val="left" w:pos="1134"/>
      </w:tabs>
      <w:spacing w:before="300" w:after="300" w:line="276" w:lineRule="auto"/>
      <w:jc w:val="both"/>
    </w:pPr>
    <w:rPr>
      <w:rFonts w:ascii="Courier New" w:eastAsia="Calibri" w:hAnsi="Courier New" w:cs="Calibri"/>
      <w:b/>
      <w:bCs/>
      <w:caps/>
      <w:u w:val="single"/>
    </w:rPr>
  </w:style>
  <w:style w:type="character" w:customStyle="1" w:styleId="13">
    <w:name w:val="1.ТИТУЛ Знак"/>
    <w:link w:val="1"/>
    <w:rsid w:val="00726F9D"/>
    <w:rPr>
      <w:rFonts w:ascii="Courier New" w:eastAsia="Calibri" w:hAnsi="Courier New" w:cs="Calibri"/>
      <w:b/>
      <w:bCs/>
      <w:caps/>
      <w:u w:val="single"/>
      <w:lang w:eastAsia="ru-RU"/>
    </w:rPr>
  </w:style>
  <w:style w:type="paragraph" w:styleId="aff7">
    <w:name w:val="No Spacing"/>
    <w:aliases w:val="Синопсим"/>
    <w:basedOn w:val="a0"/>
    <w:autoRedefine/>
    <w:uiPriority w:val="1"/>
    <w:qFormat/>
    <w:rsid w:val="00772E73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284"/>
      </w:tabs>
      <w:spacing w:line="276" w:lineRule="auto"/>
      <w:ind w:firstLine="284"/>
      <w:jc w:val="both"/>
    </w:pPr>
    <w:rPr>
      <w:rFonts w:ascii="Calibri" w:eastAsia="Calibri" w:hAnsi="Calibri" w:cs="Calibri"/>
      <w:color w:val="000000"/>
      <w:u w:color="000000"/>
      <w:bdr w:val="nil"/>
    </w:rPr>
  </w:style>
  <w:style w:type="paragraph" w:customStyle="1" w:styleId="SCENECHARACTERS">
    <w:name w:val="SCENE CHARACTERS"/>
    <w:next w:val="32"/>
    <w:autoRedefine/>
    <w:qFormat/>
    <w:rsid w:val="00772E73"/>
    <w:pPr>
      <w:widowControl w:val="0"/>
      <w:autoSpaceDE w:val="0"/>
      <w:autoSpaceDN w:val="0"/>
      <w:adjustRightInd w:val="0"/>
      <w:spacing w:before="120" w:after="120"/>
    </w:pPr>
    <w:rPr>
      <w:rFonts w:ascii="Courier New" w:eastAsiaTheme="minorEastAsia" w:hAnsi="Courier New" w:cs="Courier New"/>
      <w:caps/>
      <w:lang w:eastAsia="ru-RU"/>
    </w:rPr>
  </w:style>
  <w:style w:type="paragraph" w:customStyle="1" w:styleId="ACTION">
    <w:name w:val="ACTION"/>
    <w:qFormat/>
    <w:rsid w:val="00772E73"/>
    <w:pPr>
      <w:widowControl w:val="0"/>
      <w:autoSpaceDE w:val="0"/>
      <w:autoSpaceDN w:val="0"/>
      <w:adjustRightInd w:val="0"/>
      <w:spacing w:before="120" w:after="100" w:afterAutospacing="1"/>
    </w:pPr>
    <w:rPr>
      <w:rFonts w:ascii="Courier New" w:eastAsiaTheme="minorEastAsia" w:hAnsi="Courier New" w:cs="Courier New"/>
      <w:lang w:eastAsia="ru-RU"/>
    </w:rPr>
  </w:style>
  <w:style w:type="character" w:customStyle="1" w:styleId="y2iqfc">
    <w:name w:val="y2iqfc"/>
    <w:basedOn w:val="a1"/>
    <w:rsid w:val="00772E73"/>
  </w:style>
  <w:style w:type="paragraph" w:styleId="aff8">
    <w:name w:val="header"/>
    <w:basedOn w:val="a0"/>
    <w:link w:val="aff9"/>
    <w:uiPriority w:val="99"/>
    <w:unhideWhenUsed/>
    <w:rsid w:val="00772E73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aff9">
    <w:name w:val="Верхний колонтитул Знак"/>
    <w:basedOn w:val="a1"/>
    <w:link w:val="aff8"/>
    <w:uiPriority w:val="99"/>
    <w:rsid w:val="00772E73"/>
  </w:style>
  <w:style w:type="paragraph" w:styleId="affa">
    <w:name w:val="footer"/>
    <w:basedOn w:val="a0"/>
    <w:link w:val="affb"/>
    <w:uiPriority w:val="99"/>
    <w:unhideWhenUsed/>
    <w:rsid w:val="00772E73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affb">
    <w:name w:val="Нижний колонтитул Знак"/>
    <w:basedOn w:val="a1"/>
    <w:link w:val="affa"/>
    <w:uiPriority w:val="99"/>
    <w:rsid w:val="00772E73"/>
  </w:style>
  <w:style w:type="paragraph" w:styleId="affc">
    <w:name w:val="Revision"/>
    <w:hidden/>
    <w:uiPriority w:val="99"/>
    <w:semiHidden/>
    <w:rsid w:val="00772E73"/>
  </w:style>
  <w:style w:type="numbering" w:customStyle="1" w:styleId="10">
    <w:name w:val="Текущий список1"/>
    <w:uiPriority w:val="99"/>
    <w:rsid w:val="00772E73"/>
    <w:pPr>
      <w:numPr>
        <w:numId w:val="30"/>
      </w:numPr>
    </w:pPr>
  </w:style>
  <w:style w:type="character" w:customStyle="1" w:styleId="highlightline">
    <w:name w:val="highlightline"/>
    <w:basedOn w:val="a1"/>
    <w:rsid w:val="00772E73"/>
  </w:style>
  <w:style w:type="paragraph" w:styleId="affd">
    <w:name w:val="Normal (Web)"/>
    <w:basedOn w:val="a0"/>
    <w:uiPriority w:val="99"/>
    <w:semiHidden/>
    <w:unhideWhenUsed/>
    <w:rsid w:val="00772E73"/>
    <w:pPr>
      <w:spacing w:before="100" w:beforeAutospacing="1" w:after="100" w:afterAutospacing="1"/>
    </w:pPr>
  </w:style>
  <w:style w:type="character" w:styleId="affe">
    <w:name w:val="Hyperlink"/>
    <w:basedOn w:val="a1"/>
    <w:uiPriority w:val="99"/>
    <w:semiHidden/>
    <w:unhideWhenUsed/>
    <w:rsid w:val="00772E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27805">
          <w:marLeft w:val="1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5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ton_K\Documents\&#1053;&#1072;&#1089;&#1090;&#1088;&#1072;&#1080;&#1074;&#1072;&#1077;&#1084;&#1099;&#1077;%20&#1096;&#1072;&#1073;&#1083;&#1086;&#1085;&#1099;%20Office\&#1052;&#1040;&#1058;&#1056;&#1048;&#1062;&#1040;%20&#1051;&#1040;&#1052;&#1055;&#104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C:\Users\Anton_K\Documents\Настраиваемые шаблоны Office\МАТРИЦА ЛАМПА.dotx</Template>
  <TotalTime>1663</TotalTime>
  <Pages>29</Pages>
  <Words>3593</Words>
  <Characters>20483</Characters>
  <Application>Microsoft Office Word</Application>
  <DocSecurity>0</DocSecurity>
  <Lines>170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Anton_K</dc:creator>
  <cp:keywords/>
  <dc:description/>
  <cp:lastModifiedBy>Анна Мирохина</cp:lastModifiedBy>
  <cp:revision>90</cp:revision>
  <dcterms:created xsi:type="dcterms:W3CDTF">2023-07-29T05:41:00Z</dcterms:created>
  <dcterms:modified xsi:type="dcterms:W3CDTF">2023-08-21T09:00:00Z</dcterms:modified>
</cp:coreProperties>
</file>