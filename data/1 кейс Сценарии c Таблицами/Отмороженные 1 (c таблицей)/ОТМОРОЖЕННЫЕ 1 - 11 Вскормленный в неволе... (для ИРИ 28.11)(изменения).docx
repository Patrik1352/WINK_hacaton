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CDC5E" w14:textId="77777777" w:rsidR="00E97C7B" w:rsidRPr="00524573" w:rsidRDefault="00E97C7B" w:rsidP="00076387">
      <w:pPr>
        <w:tabs>
          <w:tab w:val="left" w:pos="2029"/>
          <w:tab w:val="center" w:pos="4181"/>
        </w:tabs>
        <w:spacing w:before="3720" w:after="240"/>
        <w:ind w:left="1843" w:right="1843"/>
        <w:jc w:val="center"/>
        <w:rPr>
          <w:rFonts w:ascii="Courier New" w:hAnsi="Courier New" w:cs="Courier New"/>
          <w:caps/>
          <w:color w:val="000000" w:themeColor="text1"/>
        </w:rPr>
      </w:pPr>
      <w:bookmarkStart w:id="0" w:name="_Hlk79614151"/>
      <w:r w:rsidRPr="00524573">
        <w:rPr>
          <w:rFonts w:ascii="Courier New" w:hAnsi="Courier New" w:cs="Courier New"/>
          <w:caps/>
          <w:color w:val="000000" w:themeColor="text1"/>
        </w:rPr>
        <w:t>ОТМОРОЖЕННЫЕ</w:t>
      </w:r>
    </w:p>
    <w:p w14:paraId="305B7007" w14:textId="77777777" w:rsidR="000248B4" w:rsidRPr="000248B4" w:rsidRDefault="000248B4" w:rsidP="000248B4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0248B4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4CA7C7E2" w14:textId="77777777" w:rsidR="00E97C7B" w:rsidRPr="00524573" w:rsidRDefault="00E97C7B" w:rsidP="00E97C7B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hAnsi="Courier New" w:cs="Courier New"/>
          <w:color w:val="000000" w:themeColor="text1"/>
        </w:rPr>
      </w:pPr>
      <w:r w:rsidRPr="00524573">
        <w:rPr>
          <w:rFonts w:ascii="Courier New" w:hAnsi="Courier New" w:cs="Courier New"/>
          <w:color w:val="000000" w:themeColor="text1"/>
        </w:rPr>
        <w:t>оригинальный сценарий</w:t>
      </w:r>
    </w:p>
    <w:p w14:paraId="5BABFF58" w14:textId="2EC04028" w:rsidR="00E97C7B" w:rsidRPr="00524573" w:rsidRDefault="00E97C7B" w:rsidP="00E97C7B">
      <w:pPr>
        <w:jc w:val="center"/>
        <w:rPr>
          <w:rFonts w:ascii="Courier New" w:hAnsi="Courier New" w:cs="Courier New"/>
          <w:smallCaps/>
          <w:color w:val="000000" w:themeColor="text1"/>
        </w:rPr>
      </w:pPr>
      <w:r w:rsidRPr="00524573">
        <w:rPr>
          <w:rFonts w:ascii="Courier New" w:hAnsi="Courier New" w:cs="Courier New"/>
          <w:smallCaps/>
          <w:color w:val="000000" w:themeColor="text1"/>
        </w:rPr>
        <w:t>(</w:t>
      </w:r>
      <w:r w:rsidR="000248B4">
        <w:rPr>
          <w:rFonts w:ascii="Courier New" w:hAnsi="Courier New" w:cs="Courier New"/>
          <w:smallCaps/>
          <w:color w:val="000000" w:themeColor="text1"/>
        </w:rPr>
        <w:t>12+</w:t>
      </w:r>
      <w:r w:rsidRPr="00524573">
        <w:rPr>
          <w:rFonts w:ascii="Courier New" w:hAnsi="Courier New" w:cs="Courier New"/>
          <w:smallCaps/>
          <w:color w:val="000000" w:themeColor="text1"/>
        </w:rPr>
        <w:t>)</w:t>
      </w:r>
    </w:p>
    <w:p w14:paraId="294E67C2" w14:textId="6F171805" w:rsidR="004A1FEA" w:rsidRDefault="00E97C7B" w:rsidP="00E97C7B">
      <w:pPr>
        <w:spacing w:before="4560"/>
        <w:ind w:left="4678"/>
        <w:rPr>
          <w:rFonts w:ascii="Courier New" w:hAnsi="Courier New" w:cs="Courier New"/>
          <w:caps/>
          <w:color w:val="000000" w:themeColor="text1"/>
          <w:lang w:val="en-US"/>
        </w:rPr>
      </w:pPr>
      <w:r w:rsidRPr="00524573">
        <w:rPr>
          <w:rFonts w:ascii="Courier New" w:hAnsi="Courier New" w:cs="Courier New"/>
          <w:caps/>
          <w:color w:val="000000" w:themeColor="text1"/>
          <w:lang w:val="en-US"/>
        </w:rPr>
        <w:t>LEGIO</w:t>
      </w:r>
      <w:r w:rsidRPr="00524573">
        <w:rPr>
          <w:rFonts w:ascii="Courier New" w:hAnsi="Courier New" w:cs="Courier New"/>
          <w:caps/>
          <w:color w:val="000000" w:themeColor="text1"/>
        </w:rPr>
        <w:t xml:space="preserve"> </w:t>
      </w:r>
      <w:r w:rsidRPr="00524573">
        <w:rPr>
          <w:rFonts w:ascii="Courier New" w:hAnsi="Courier New" w:cs="Courier New"/>
          <w:caps/>
          <w:color w:val="000000" w:themeColor="text1"/>
          <w:lang w:val="en-US"/>
        </w:rPr>
        <w:t>FELIX</w:t>
      </w:r>
    </w:p>
    <w:p w14:paraId="64015AF2" w14:textId="77777777" w:rsidR="00076387" w:rsidRDefault="00076387" w:rsidP="00076387">
      <w:pPr>
        <w:pStyle w:val="a7"/>
      </w:pPr>
    </w:p>
    <w:p w14:paraId="1D2988A7" w14:textId="1C0C921F" w:rsidR="00E97C7B" w:rsidRPr="00370A62" w:rsidRDefault="00E97C7B" w:rsidP="00E97C7B">
      <w:pPr>
        <w:spacing w:before="120" w:after="120" w:line="480" w:lineRule="auto"/>
        <w:ind w:left="567"/>
        <w:contextualSpacing/>
        <w:jc w:val="both"/>
        <w:rPr>
          <w:rFonts w:eastAsia="Times New Roman" w:cs="Times New Roman"/>
          <w:sz w:val="28"/>
          <w:szCs w:val="28"/>
          <w:lang w:eastAsia="x-none"/>
        </w:rPr>
        <w:sectPr w:rsidR="00E97C7B" w:rsidRPr="00370A62" w:rsidSect="0018596B">
          <w:headerReference w:type="first" r:id="rId8"/>
          <w:pgSz w:w="11906" w:h="16838"/>
          <w:pgMar w:top="1418" w:right="1418" w:bottom="709" w:left="2126" w:header="567" w:footer="567" w:gutter="0"/>
          <w:pgNumType w:start="1"/>
          <w:cols w:space="708"/>
          <w:docGrid w:linePitch="360"/>
        </w:sectPr>
      </w:pPr>
    </w:p>
    <w:bookmarkEnd w:id="0"/>
    <w:p w14:paraId="5D6C2A9C" w14:textId="77777777" w:rsidR="00496D57" w:rsidRPr="00BC6FFA" w:rsidRDefault="00496D57" w:rsidP="00B7485D">
      <w:pPr>
        <w:pStyle w:val="af8"/>
      </w:pPr>
      <w:r w:rsidRPr="00BC6FFA">
        <w:lastRenderedPageBreak/>
        <w:t>ИЗ ЗТМ</w:t>
      </w:r>
    </w:p>
    <w:p w14:paraId="19AB8881" w14:textId="77777777" w:rsidR="00B7485D" w:rsidRPr="00BC6FFA" w:rsidRDefault="00442FEC" w:rsidP="00442FEC">
      <w:pPr>
        <w:pStyle w:val="a6"/>
      </w:pPr>
      <w:r w:rsidRPr="00BC6FFA">
        <w:t>11-1.</w:t>
      </w:r>
      <w:r w:rsidRPr="00BC6FFA">
        <w:tab/>
      </w:r>
      <w:r w:rsidR="00B7485D" w:rsidRPr="00BC6FFA">
        <w:t xml:space="preserve">НАТ. КЛАДБИЩЕ </w:t>
      </w:r>
      <w:r w:rsidRPr="00BC6FFA">
        <w:t>–</w:t>
      </w:r>
      <w:r w:rsidR="00B7485D" w:rsidRPr="00BC6FFA">
        <w:t xml:space="preserve"> ДЕНЬ</w:t>
      </w:r>
    </w:p>
    <w:p w14:paraId="64A06A91" w14:textId="77777777" w:rsidR="00B7485D" w:rsidRPr="00BC6FFA" w:rsidRDefault="00B7485D" w:rsidP="00CD25F7">
      <w:pPr>
        <w:pStyle w:val="a7"/>
        <w:keepNext/>
        <w:keepLines/>
      </w:pPr>
      <w:r w:rsidRPr="00BC6FFA">
        <w:t xml:space="preserve">Возле </w:t>
      </w:r>
      <w:r w:rsidR="00442FEC" w:rsidRPr="00BC6FFA">
        <w:t>трёх</w:t>
      </w:r>
      <w:r w:rsidRPr="00BC6FFA">
        <w:t xml:space="preserve"> выкопанных ям на коленях стоят Фил, Чак и Вжик, на них навели автоматы охранники Банкира. Банкир стоит рядом с ними.</w:t>
      </w:r>
    </w:p>
    <w:p w14:paraId="7925353B" w14:textId="77777777" w:rsidR="00B7485D" w:rsidRPr="00BC6FFA" w:rsidRDefault="00B7485D" w:rsidP="00A15076">
      <w:pPr>
        <w:pStyle w:val="a9"/>
      </w:pPr>
      <w:r w:rsidRPr="00BC6FFA">
        <w:t>ЧАК</w:t>
      </w:r>
    </w:p>
    <w:p w14:paraId="2378229A" w14:textId="77777777" w:rsidR="00A15076" w:rsidRPr="00BC6FFA" w:rsidRDefault="00B7485D" w:rsidP="00A15076">
      <w:pPr>
        <w:pStyle w:val="ae"/>
      </w:pPr>
      <w:r w:rsidRPr="00BC6FFA">
        <w:t>(ворчит себе под нос)</w:t>
      </w:r>
    </w:p>
    <w:p w14:paraId="52D445AF" w14:textId="77777777" w:rsidR="00B7485D" w:rsidRPr="00BC6FFA" w:rsidRDefault="00B7485D" w:rsidP="00A15076">
      <w:pPr>
        <w:pStyle w:val="ab"/>
      </w:pPr>
      <w:r w:rsidRPr="00BC6FFA">
        <w:t>Приятно утром не спеша, понюхать дуло калаша…</w:t>
      </w:r>
    </w:p>
    <w:p w14:paraId="34823F50" w14:textId="77777777" w:rsidR="00B7485D" w:rsidRPr="00BC6FFA" w:rsidRDefault="00B7485D" w:rsidP="00A15076">
      <w:pPr>
        <w:pStyle w:val="a9"/>
      </w:pPr>
      <w:r w:rsidRPr="00BC6FFA">
        <w:t>БАНКИР</w:t>
      </w:r>
    </w:p>
    <w:p w14:paraId="03C3B9C1" w14:textId="77777777" w:rsidR="00B7485D" w:rsidRPr="00BC6FFA" w:rsidRDefault="00B7485D" w:rsidP="0081211A">
      <w:pPr>
        <w:pStyle w:val="ab"/>
      </w:pPr>
      <w:r w:rsidRPr="00BC6FFA">
        <w:t>Цыц! Я последний раз спрашиваю: где мои деньги?</w:t>
      </w:r>
    </w:p>
    <w:p w14:paraId="06B9E4DA" w14:textId="77777777" w:rsidR="00B7485D" w:rsidRPr="00BC6FFA" w:rsidRDefault="00B7485D" w:rsidP="0081211A">
      <w:pPr>
        <w:pStyle w:val="a9"/>
      </w:pPr>
      <w:r w:rsidRPr="00BC6FFA">
        <w:t>ФИЛ</w:t>
      </w:r>
    </w:p>
    <w:p w14:paraId="248D3A77" w14:textId="77777777" w:rsidR="00B7485D" w:rsidRPr="00BC6FFA" w:rsidRDefault="00B7485D" w:rsidP="0081211A">
      <w:pPr>
        <w:pStyle w:val="ab"/>
      </w:pPr>
      <w:r w:rsidRPr="00BC6FFA">
        <w:t>Да говорю же: не знаем! Это не наши быки в банке были!</w:t>
      </w:r>
    </w:p>
    <w:p w14:paraId="5908B4B5" w14:textId="77777777" w:rsidR="00B7485D" w:rsidRPr="00BC6FFA" w:rsidRDefault="00B7485D" w:rsidP="00B7485D">
      <w:pPr>
        <w:pStyle w:val="a7"/>
      </w:pPr>
      <w:r w:rsidRPr="00BC6FFA">
        <w:t>Из дальней свежевыкопанной ямы появляется грязный Башка с лопатой.</w:t>
      </w:r>
    </w:p>
    <w:p w14:paraId="3E09568D" w14:textId="77777777" w:rsidR="00B7485D" w:rsidRPr="00BC6FFA" w:rsidRDefault="00B7485D" w:rsidP="0081211A">
      <w:pPr>
        <w:pStyle w:val="a9"/>
      </w:pPr>
      <w:r w:rsidRPr="00BC6FFA">
        <w:t>БАШКА</w:t>
      </w:r>
    </w:p>
    <w:p w14:paraId="074A2E0D" w14:textId="77777777" w:rsidR="00B7485D" w:rsidRPr="00BC6FFA" w:rsidRDefault="00B7485D" w:rsidP="0081211A">
      <w:pPr>
        <w:pStyle w:val="ab"/>
      </w:pPr>
      <w:proofErr w:type="spellStart"/>
      <w:r w:rsidRPr="00BC6FFA">
        <w:t>Рррудольф</w:t>
      </w:r>
      <w:proofErr w:type="spellEnd"/>
      <w:r w:rsidRPr="00BC6FFA">
        <w:t xml:space="preserve"> </w:t>
      </w:r>
      <w:proofErr w:type="spellStart"/>
      <w:r w:rsidRPr="00BC6FFA">
        <w:t>Абббрамыч</w:t>
      </w:r>
      <w:proofErr w:type="spellEnd"/>
      <w:r w:rsidRPr="00BC6FFA">
        <w:t>, я за-за-за-закончил.</w:t>
      </w:r>
    </w:p>
    <w:p w14:paraId="43D55F7F" w14:textId="77777777" w:rsidR="00B7485D" w:rsidRPr="00BC6FFA" w:rsidRDefault="00B7485D" w:rsidP="0081211A">
      <w:pPr>
        <w:pStyle w:val="a9"/>
      </w:pPr>
      <w:r w:rsidRPr="00BC6FFA">
        <w:t>БАНКИР</w:t>
      </w:r>
    </w:p>
    <w:p w14:paraId="6BBD5C82" w14:textId="77777777" w:rsidR="00B7485D" w:rsidRPr="00BC6FFA" w:rsidRDefault="00B7485D" w:rsidP="0081211A">
      <w:pPr>
        <w:pStyle w:val="ab"/>
      </w:pPr>
      <w:r w:rsidRPr="00BC6FFA">
        <w:t>Это вы для них закончили. Теперь себе копайте.</w:t>
      </w:r>
    </w:p>
    <w:p w14:paraId="5A92CB1B" w14:textId="77777777" w:rsidR="00B7485D" w:rsidRPr="00BC6FFA" w:rsidRDefault="00B7485D" w:rsidP="00B7485D">
      <w:pPr>
        <w:pStyle w:val="a7"/>
      </w:pPr>
      <w:r w:rsidRPr="00BC6FFA">
        <w:t>Охрана вытаскивает Башку из ямы. Он начинает копать новую яму.</w:t>
      </w:r>
    </w:p>
    <w:p w14:paraId="4C86A998" w14:textId="77777777" w:rsidR="00B7485D" w:rsidRPr="00BC6FFA" w:rsidRDefault="00B7485D" w:rsidP="0081211A">
      <w:pPr>
        <w:pStyle w:val="a9"/>
      </w:pPr>
      <w:r w:rsidRPr="00BC6FFA">
        <w:t>БАШКА</w:t>
      </w:r>
    </w:p>
    <w:p w14:paraId="6524FD70" w14:textId="77777777" w:rsidR="00B7485D" w:rsidRPr="00BC6FFA" w:rsidRDefault="00B7485D" w:rsidP="0081211A">
      <w:pPr>
        <w:pStyle w:val="ab"/>
      </w:pPr>
      <w:r w:rsidRPr="00BC6FFA">
        <w:t xml:space="preserve">Я тогда </w:t>
      </w:r>
      <w:proofErr w:type="spellStart"/>
      <w:r w:rsidRPr="00BC6FFA">
        <w:t>мммаленькую</w:t>
      </w:r>
      <w:proofErr w:type="spellEnd"/>
      <w:r w:rsidRPr="00BC6FFA">
        <w:t xml:space="preserve"> </w:t>
      </w:r>
      <w:proofErr w:type="spellStart"/>
      <w:r w:rsidRPr="00BC6FFA">
        <w:t>вввырою</w:t>
      </w:r>
      <w:proofErr w:type="spellEnd"/>
      <w:r w:rsidRPr="00BC6FFA">
        <w:t xml:space="preserve">. Туда если что, </w:t>
      </w:r>
      <w:proofErr w:type="spellStart"/>
      <w:r w:rsidRPr="00BC6FFA">
        <w:t>Чччпок</w:t>
      </w:r>
      <w:proofErr w:type="spellEnd"/>
      <w:r w:rsidRPr="00BC6FFA">
        <w:t xml:space="preserve"> ляжет.</w:t>
      </w:r>
    </w:p>
    <w:p w14:paraId="571BADFE" w14:textId="77777777" w:rsidR="00B7485D" w:rsidRPr="00BC6FFA" w:rsidRDefault="00B7485D" w:rsidP="00B7485D">
      <w:pPr>
        <w:pStyle w:val="a7"/>
      </w:pPr>
      <w:r w:rsidRPr="00BC6FFA">
        <w:t>Вжик злобно смотрит на Башку.</w:t>
      </w:r>
    </w:p>
    <w:p w14:paraId="5BEED039" w14:textId="77777777" w:rsidR="00B7485D" w:rsidRPr="00BC6FFA" w:rsidRDefault="00B7485D" w:rsidP="0081211A">
      <w:pPr>
        <w:pStyle w:val="a9"/>
      </w:pPr>
      <w:r w:rsidRPr="00BC6FFA">
        <w:t>БАНКИР</w:t>
      </w:r>
    </w:p>
    <w:p w14:paraId="73B70A92" w14:textId="77777777" w:rsidR="00B7485D" w:rsidRPr="00BC6FFA" w:rsidRDefault="00B7485D" w:rsidP="0081211A">
      <w:pPr>
        <w:pStyle w:val="ab"/>
      </w:pPr>
      <w:r w:rsidRPr="00BC6FFA">
        <w:t xml:space="preserve">А где </w:t>
      </w:r>
      <w:r w:rsidR="00442FEC" w:rsidRPr="00BC6FFA">
        <w:t>четвёртый</w:t>
      </w:r>
      <w:r w:rsidRPr="00BC6FFA">
        <w:t>? Жирный такой?</w:t>
      </w:r>
    </w:p>
    <w:p w14:paraId="501D8A82" w14:textId="77777777" w:rsidR="00B7485D" w:rsidRPr="00BC6FFA" w:rsidRDefault="00B7485D" w:rsidP="0081211A">
      <w:pPr>
        <w:pStyle w:val="a9"/>
      </w:pPr>
      <w:r w:rsidRPr="00BC6FFA">
        <w:t>БАШКА</w:t>
      </w:r>
    </w:p>
    <w:p w14:paraId="185786A7" w14:textId="77777777" w:rsidR="00B7485D" w:rsidRPr="00BC6FFA" w:rsidRDefault="00B7485D" w:rsidP="0081211A">
      <w:pPr>
        <w:pStyle w:val="ab"/>
      </w:pPr>
      <w:r w:rsidRPr="00BC6FFA">
        <w:t xml:space="preserve">Его </w:t>
      </w:r>
      <w:proofErr w:type="spellStart"/>
      <w:r w:rsidRPr="00BC6FFA">
        <w:t>м</w:t>
      </w:r>
      <w:r w:rsidR="001037CE" w:rsidRPr="00BC6FFA">
        <w:rPr>
          <w:lang w:val="ru-RU"/>
        </w:rPr>
        <w:t>мм</w:t>
      </w:r>
      <w:proofErr w:type="spellEnd"/>
      <w:r w:rsidRPr="00BC6FFA">
        <w:t>е</w:t>
      </w:r>
      <w:r w:rsidR="00885E8C">
        <w:rPr>
          <w:lang w:val="ru-RU"/>
        </w:rPr>
        <w:t>-ме</w:t>
      </w:r>
      <w:proofErr w:type="spellStart"/>
      <w:r w:rsidRPr="00BC6FFA">
        <w:t>нты</w:t>
      </w:r>
      <w:proofErr w:type="spellEnd"/>
      <w:r w:rsidRPr="00BC6FFA">
        <w:t xml:space="preserve"> </w:t>
      </w:r>
      <w:proofErr w:type="spellStart"/>
      <w:r w:rsidRPr="00BC6FFA">
        <w:t>за</w:t>
      </w:r>
      <w:r w:rsidR="00A70690" w:rsidRPr="00BC6FFA">
        <w:rPr>
          <w:lang w:val="ru-RU"/>
        </w:rPr>
        <w:t>аа</w:t>
      </w:r>
      <w:proofErr w:type="spellEnd"/>
      <w:r w:rsidRPr="00BC6FFA">
        <w:t xml:space="preserve">мели. Иначе я </w:t>
      </w:r>
      <w:proofErr w:type="spellStart"/>
      <w:r w:rsidRPr="00BC6FFA">
        <w:t>т</w:t>
      </w:r>
      <w:r w:rsidR="00065717">
        <w:rPr>
          <w:lang w:val="ru-RU"/>
        </w:rPr>
        <w:t>тто</w:t>
      </w:r>
      <w:r w:rsidR="005304DC" w:rsidRPr="00BC6FFA">
        <w:rPr>
          <w:lang w:val="ru-RU"/>
        </w:rPr>
        <w:t>ч</w:t>
      </w:r>
      <w:proofErr w:type="spellEnd"/>
      <w:r w:rsidRPr="00BC6FFA">
        <w:t xml:space="preserve">но </w:t>
      </w:r>
      <w:proofErr w:type="spellStart"/>
      <w:r w:rsidRPr="00BC6FFA">
        <w:t>д</w:t>
      </w:r>
      <w:r w:rsidR="00065717">
        <w:rPr>
          <w:lang w:val="ru-RU"/>
        </w:rPr>
        <w:t>д</w:t>
      </w:r>
      <w:proofErr w:type="spellEnd"/>
      <w:r w:rsidRPr="00BC6FFA">
        <w:t xml:space="preserve">о утра не </w:t>
      </w:r>
      <w:proofErr w:type="spellStart"/>
      <w:r w:rsidRPr="00BC6FFA">
        <w:t>уп</w:t>
      </w:r>
      <w:r w:rsidR="005304DC" w:rsidRPr="00BC6FFA">
        <w:rPr>
          <w:lang w:val="ru-RU"/>
        </w:rPr>
        <w:t>пп</w:t>
      </w:r>
      <w:r w:rsidRPr="00BC6FFA">
        <w:t>равился</w:t>
      </w:r>
      <w:proofErr w:type="spellEnd"/>
      <w:r w:rsidRPr="00BC6FFA">
        <w:t xml:space="preserve"> бы…</w:t>
      </w:r>
    </w:p>
    <w:p w14:paraId="70D57DF2" w14:textId="77777777" w:rsidR="00B7485D" w:rsidRPr="00BC6FFA" w:rsidRDefault="00B7485D" w:rsidP="0081211A">
      <w:pPr>
        <w:pStyle w:val="a9"/>
      </w:pPr>
      <w:r w:rsidRPr="00BC6FFA">
        <w:t>ФИЛ</w:t>
      </w:r>
    </w:p>
    <w:p w14:paraId="494D9F7B" w14:textId="77777777" w:rsidR="00B7485D" w:rsidRPr="00BC6FFA" w:rsidRDefault="00B7485D" w:rsidP="0081211A">
      <w:pPr>
        <w:pStyle w:val="ab"/>
      </w:pPr>
      <w:r w:rsidRPr="00BC6FFA">
        <w:t>Слышь, коммерс! Я тебе за базар отвечаю: мы ни копья не вынесли!</w:t>
      </w:r>
    </w:p>
    <w:p w14:paraId="41EC012F" w14:textId="77777777" w:rsidR="00B7485D" w:rsidRPr="00BC6FFA" w:rsidRDefault="00B7485D" w:rsidP="0081211A">
      <w:pPr>
        <w:pStyle w:val="a9"/>
      </w:pPr>
      <w:r w:rsidRPr="00BC6FFA">
        <w:lastRenderedPageBreak/>
        <w:t>БАНКИР</w:t>
      </w:r>
    </w:p>
    <w:p w14:paraId="15F63734" w14:textId="77777777" w:rsidR="00B7485D" w:rsidRPr="00BC6FFA" w:rsidRDefault="00B7485D" w:rsidP="0081211A">
      <w:pPr>
        <w:pStyle w:val="ab"/>
      </w:pPr>
      <w:r w:rsidRPr="00BC6FFA">
        <w:t>У вас последняя возможность сознаться. Иначе ваши тела станут беспроцентным вкладом в эти ячейки.</w:t>
      </w:r>
    </w:p>
    <w:p w14:paraId="21B0722D" w14:textId="77777777" w:rsidR="00B7485D" w:rsidRPr="00BC6FFA" w:rsidRDefault="00B7485D" w:rsidP="0081211A">
      <w:pPr>
        <w:pStyle w:val="a9"/>
      </w:pPr>
      <w:r w:rsidRPr="00BC6FFA">
        <w:t>ФИЛ</w:t>
      </w:r>
    </w:p>
    <w:p w14:paraId="0918E93D" w14:textId="77777777" w:rsidR="00B7485D" w:rsidRPr="00BC6FFA" w:rsidRDefault="00B7485D" w:rsidP="0081211A">
      <w:pPr>
        <w:pStyle w:val="ab"/>
      </w:pPr>
      <w:r w:rsidRPr="00BC6FFA">
        <w:t>Не в чем нам сознаваться!</w:t>
      </w:r>
    </w:p>
    <w:p w14:paraId="1BB8882D" w14:textId="77777777" w:rsidR="00B7485D" w:rsidRPr="00BC6FFA" w:rsidRDefault="00B7485D" w:rsidP="0081211A">
      <w:pPr>
        <w:pStyle w:val="a9"/>
      </w:pPr>
      <w:r w:rsidRPr="00BC6FFA">
        <w:t>БАНКИР</w:t>
      </w:r>
    </w:p>
    <w:p w14:paraId="114CF6F9" w14:textId="77777777" w:rsidR="00B7485D" w:rsidRPr="00BC6FFA" w:rsidRDefault="00B7485D" w:rsidP="0081211A">
      <w:pPr>
        <w:pStyle w:val="ab"/>
      </w:pPr>
      <w:r w:rsidRPr="00BC6FFA">
        <w:t>Короче</w:t>
      </w:r>
      <w:r w:rsidR="00F025C1" w:rsidRPr="00BC6FFA">
        <w:rPr>
          <w:lang w:val="ru-RU"/>
        </w:rPr>
        <w:t>,</w:t>
      </w:r>
      <w:r w:rsidRPr="00BC6FFA">
        <w:t xml:space="preserve"> я вас понял, партизаны. Даю вам неделю, чтобы вы вернули все деньги. А именно </w:t>
      </w:r>
      <w:r w:rsidR="0081211A" w:rsidRPr="00BC6FFA">
        <w:rPr>
          <w:lang w:val="ru-RU"/>
        </w:rPr>
        <w:t>сто пятьдесят</w:t>
      </w:r>
      <w:r w:rsidRPr="00BC6FFA">
        <w:t xml:space="preserve"> миллионов рублей… Русских, на ваше счастье.</w:t>
      </w:r>
    </w:p>
    <w:p w14:paraId="50AB7304" w14:textId="77777777" w:rsidR="00B7485D" w:rsidRPr="00BC6FFA" w:rsidRDefault="00B7485D" w:rsidP="0081211A">
      <w:pPr>
        <w:pStyle w:val="a9"/>
      </w:pPr>
      <w:r w:rsidRPr="00BC6FFA">
        <w:t>ВЖИК</w:t>
      </w:r>
    </w:p>
    <w:p w14:paraId="5C684202" w14:textId="77777777" w:rsidR="00B7485D" w:rsidRPr="00BC6FFA" w:rsidRDefault="00B7485D" w:rsidP="0081211A">
      <w:pPr>
        <w:pStyle w:val="ab"/>
      </w:pPr>
      <w:r w:rsidRPr="00BC6FFA">
        <w:t>Сколько?!</w:t>
      </w:r>
    </w:p>
    <w:p w14:paraId="26B93399" w14:textId="77777777" w:rsidR="00B7485D" w:rsidRPr="00BC6FFA" w:rsidRDefault="00B7485D" w:rsidP="0081211A">
      <w:pPr>
        <w:pStyle w:val="a9"/>
      </w:pPr>
      <w:r w:rsidRPr="00BC6FFA">
        <w:t>ФИЛ</w:t>
      </w:r>
    </w:p>
    <w:p w14:paraId="29FD4B80" w14:textId="77777777" w:rsidR="00B7485D" w:rsidRPr="00BC6FFA" w:rsidRDefault="00B7485D" w:rsidP="0081211A">
      <w:pPr>
        <w:pStyle w:val="ab"/>
      </w:pPr>
      <w:r w:rsidRPr="00BC6FFA">
        <w:t xml:space="preserve">Чувак, ты под марафетом!? Какие </w:t>
      </w:r>
      <w:r w:rsidR="0081211A" w:rsidRPr="00BC6FFA">
        <w:rPr>
          <w:lang w:val="ru-RU"/>
        </w:rPr>
        <w:t>сто пятьдесят</w:t>
      </w:r>
      <w:r w:rsidRPr="00BC6FFA">
        <w:t xml:space="preserve"> лимонов?!</w:t>
      </w:r>
    </w:p>
    <w:p w14:paraId="75463BF2" w14:textId="77777777" w:rsidR="00B7485D" w:rsidRPr="00BC6FFA" w:rsidRDefault="00B7485D" w:rsidP="0081211A">
      <w:pPr>
        <w:pStyle w:val="a9"/>
      </w:pPr>
      <w:r w:rsidRPr="00BC6FFA">
        <w:t>БАНКИР</w:t>
      </w:r>
    </w:p>
    <w:p w14:paraId="2276B9F0" w14:textId="77777777" w:rsidR="00B7485D" w:rsidRPr="00BC6FFA" w:rsidRDefault="00B7485D" w:rsidP="0081211A">
      <w:pPr>
        <w:pStyle w:val="ab"/>
      </w:pPr>
      <w:r w:rsidRPr="00BC6FFA">
        <w:t xml:space="preserve">Которые вынесли! Смотрите, ребята. Обычно, если не можешь заплатить сам, платят твои родственники. Верно? Ну-ка посчитайте, сколько нужно пенсий, например, Тамаре Васильевне Ивахненко, чтобы выплатить </w:t>
      </w:r>
      <w:r w:rsidR="0081211A" w:rsidRPr="00BC6FFA">
        <w:rPr>
          <w:lang w:val="ru-RU"/>
        </w:rPr>
        <w:t>сто пятьдесят</w:t>
      </w:r>
      <w:r w:rsidRPr="00BC6FFA">
        <w:t xml:space="preserve"> миллионов?</w:t>
      </w:r>
    </w:p>
    <w:p w14:paraId="3FC7EBF4" w14:textId="77777777" w:rsidR="00B7485D" w:rsidRPr="00BC6FFA" w:rsidRDefault="00B7485D" w:rsidP="00B7485D">
      <w:pPr>
        <w:pStyle w:val="a7"/>
      </w:pPr>
      <w:r w:rsidRPr="00BC6FFA">
        <w:t>Чак злобно пытается встать, охранники наводят автоматы на Чака, пацаны его держат.</w:t>
      </w:r>
    </w:p>
    <w:p w14:paraId="73B3B938" w14:textId="77777777" w:rsidR="00B7485D" w:rsidRPr="00BC6FFA" w:rsidRDefault="00B7485D" w:rsidP="0081211A">
      <w:pPr>
        <w:pStyle w:val="a9"/>
      </w:pPr>
      <w:r w:rsidRPr="00BC6FFA">
        <w:t>БАНКИР</w:t>
      </w:r>
    </w:p>
    <w:p w14:paraId="50D5816B" w14:textId="77777777" w:rsidR="00B7485D" w:rsidRPr="00BC6FFA" w:rsidRDefault="00B7485D" w:rsidP="0081211A">
      <w:pPr>
        <w:pStyle w:val="ab"/>
      </w:pPr>
      <w:r w:rsidRPr="00BC6FFA">
        <w:t>Надеюсь, вы своих родных любите. Не теряйте время.</w:t>
      </w:r>
    </w:p>
    <w:p w14:paraId="29D2CB40" w14:textId="77777777" w:rsidR="00B7485D" w:rsidRPr="00BC6FFA" w:rsidRDefault="00B7485D" w:rsidP="00B7485D">
      <w:pPr>
        <w:pStyle w:val="a7"/>
      </w:pPr>
      <w:r w:rsidRPr="00BC6FFA">
        <w:t>Пацаны в шоке. Банкир и охрана уходят. Банкир останавливается.</w:t>
      </w:r>
    </w:p>
    <w:p w14:paraId="16CC26E0" w14:textId="77777777" w:rsidR="00B7485D" w:rsidRPr="00BC6FFA" w:rsidRDefault="00B7485D" w:rsidP="0081211A">
      <w:pPr>
        <w:pStyle w:val="a9"/>
      </w:pPr>
      <w:r w:rsidRPr="00BC6FFA">
        <w:t>БАНКИР</w:t>
      </w:r>
    </w:p>
    <w:p w14:paraId="30FC23F0" w14:textId="77777777" w:rsidR="00B7485D" w:rsidRPr="00BC6FFA" w:rsidRDefault="00B7485D" w:rsidP="0081211A">
      <w:pPr>
        <w:pStyle w:val="ab"/>
      </w:pPr>
      <w:r w:rsidRPr="00BC6FFA">
        <w:t xml:space="preserve">Ах да, ещё </w:t>
      </w:r>
      <w:r w:rsidR="0081211A" w:rsidRPr="00BC6FFA">
        <w:rPr>
          <w:lang w:val="ru-RU"/>
        </w:rPr>
        <w:t>сто</w:t>
      </w:r>
      <w:r w:rsidRPr="00BC6FFA">
        <w:t xml:space="preserve"> косых сверху…</w:t>
      </w:r>
    </w:p>
    <w:p w14:paraId="53FB6961" w14:textId="77777777" w:rsidR="00B7485D" w:rsidRPr="00BC6FFA" w:rsidRDefault="00B7485D" w:rsidP="0081211A">
      <w:pPr>
        <w:pStyle w:val="a9"/>
      </w:pPr>
      <w:r w:rsidRPr="00BC6FFA">
        <w:t>ФИЛ</w:t>
      </w:r>
    </w:p>
    <w:p w14:paraId="6F069B1B" w14:textId="77777777" w:rsidR="00B7485D" w:rsidRPr="00BC6FFA" w:rsidRDefault="00B7485D" w:rsidP="0081211A">
      <w:pPr>
        <w:pStyle w:val="ab"/>
      </w:pPr>
      <w:r w:rsidRPr="00BC6FFA">
        <w:t xml:space="preserve">А это </w:t>
      </w:r>
      <w:r w:rsidR="00442FEC" w:rsidRPr="00BC6FFA">
        <w:t>ещё</w:t>
      </w:r>
      <w:r w:rsidRPr="00BC6FFA">
        <w:t xml:space="preserve"> за чё?!</w:t>
      </w:r>
    </w:p>
    <w:p w14:paraId="6B795816" w14:textId="77777777" w:rsidR="00B7485D" w:rsidRPr="00BC6FFA" w:rsidRDefault="00B7485D" w:rsidP="0081211A">
      <w:pPr>
        <w:pStyle w:val="a9"/>
      </w:pPr>
      <w:r w:rsidRPr="00BC6FFA">
        <w:lastRenderedPageBreak/>
        <w:t>БАНКИР</w:t>
      </w:r>
    </w:p>
    <w:p w14:paraId="293538CF" w14:textId="77777777" w:rsidR="00B7485D" w:rsidRPr="00BC6FFA" w:rsidRDefault="00B7485D" w:rsidP="0081211A">
      <w:pPr>
        <w:pStyle w:val="ab"/>
      </w:pPr>
      <w:r w:rsidRPr="00BC6FFA">
        <w:t>А вы думаете, места на кладбище я вам подарил?</w:t>
      </w:r>
    </w:p>
    <w:p w14:paraId="79D11791" w14:textId="77777777" w:rsidR="00B7485D" w:rsidRPr="00BC6FFA" w:rsidRDefault="00B7485D" w:rsidP="00B7485D">
      <w:pPr>
        <w:pStyle w:val="a7"/>
      </w:pPr>
      <w:r w:rsidRPr="00BC6FFA">
        <w:t>Банкир и охрана уходят. Пацаны встают, помогают вылезти Башке. Тот оценивающе смотрит на Вжика и недокопанную могилу.</w:t>
      </w:r>
    </w:p>
    <w:p w14:paraId="6582029F" w14:textId="77777777" w:rsidR="00B7485D" w:rsidRPr="00AF5AC1" w:rsidRDefault="00B7485D" w:rsidP="0081211A">
      <w:pPr>
        <w:pStyle w:val="a9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БАШКА</w:t>
      </w:r>
    </w:p>
    <w:p w14:paraId="47AB6BCC" w14:textId="77777777" w:rsidR="00B7485D" w:rsidRPr="00AF5AC1" w:rsidRDefault="00B7485D" w:rsidP="0081211A">
      <w:pPr>
        <w:pStyle w:val="ab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 xml:space="preserve">Б-б-б-б-р-р-р-р-р-о, п-п-пардон, я </w:t>
      </w:r>
      <w:r w:rsidR="00442FEC" w:rsidRPr="00AF5AC1">
        <w:rPr>
          <w:strike/>
          <w:color w:val="A6A6A6" w:themeColor="background1" w:themeShade="A6"/>
        </w:rPr>
        <w:t>ещё</w:t>
      </w:r>
      <w:r w:rsidRPr="00AF5AC1">
        <w:rPr>
          <w:strike/>
          <w:color w:val="A6A6A6" w:themeColor="background1" w:themeShade="A6"/>
        </w:rPr>
        <w:t xml:space="preserve"> не за-за-</w:t>
      </w:r>
      <w:proofErr w:type="spellStart"/>
      <w:r w:rsidRPr="00AF5AC1">
        <w:rPr>
          <w:strike/>
          <w:color w:val="A6A6A6" w:themeColor="background1" w:themeShade="A6"/>
        </w:rPr>
        <w:t>зак</w:t>
      </w:r>
      <w:proofErr w:type="spellEnd"/>
      <w:r w:rsidRPr="00AF5AC1">
        <w:rPr>
          <w:strike/>
          <w:color w:val="A6A6A6" w:themeColor="background1" w:themeShade="A6"/>
        </w:rPr>
        <w:t>-к-кончил…</w:t>
      </w:r>
    </w:p>
    <w:p w14:paraId="16534961" w14:textId="77777777" w:rsidR="00B7485D" w:rsidRPr="00AF5AC1" w:rsidRDefault="00B7485D" w:rsidP="0081211A">
      <w:pPr>
        <w:pStyle w:val="a9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ВЖИК</w:t>
      </w:r>
    </w:p>
    <w:p w14:paraId="1432C0AB" w14:textId="77777777" w:rsidR="00B7485D" w:rsidRPr="00AF5AC1" w:rsidRDefault="00B7485D" w:rsidP="0081211A">
      <w:pPr>
        <w:pStyle w:val="ab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 xml:space="preserve">Да угомонись ты уже со своим рвением! </w:t>
      </w:r>
      <w:r w:rsidR="009A105D" w:rsidRPr="00AF5AC1">
        <w:rPr>
          <w:strike/>
          <w:color w:val="A6A6A6" w:themeColor="background1" w:themeShade="A6"/>
        </w:rPr>
        <w:t>Ушёл</w:t>
      </w:r>
      <w:r w:rsidRPr="00AF5AC1">
        <w:rPr>
          <w:strike/>
          <w:color w:val="A6A6A6" w:themeColor="background1" w:themeShade="A6"/>
        </w:rPr>
        <w:t xml:space="preserve"> он.</w:t>
      </w:r>
    </w:p>
    <w:p w14:paraId="7A161CF6" w14:textId="77777777" w:rsidR="00B7485D" w:rsidRPr="00BC6FFA" w:rsidRDefault="00B7485D" w:rsidP="0081211A">
      <w:pPr>
        <w:pStyle w:val="a9"/>
      </w:pPr>
      <w:r w:rsidRPr="00BC6FFA">
        <w:t>БАШКА</w:t>
      </w:r>
    </w:p>
    <w:p w14:paraId="3D61F617" w14:textId="77777777" w:rsidR="00B7485D" w:rsidRPr="00BC6FFA" w:rsidRDefault="00B7485D" w:rsidP="0081211A">
      <w:pPr>
        <w:pStyle w:val="ab"/>
      </w:pPr>
      <w:r w:rsidRPr="00BC6FFA">
        <w:t xml:space="preserve">Аааа… </w:t>
      </w:r>
      <w:proofErr w:type="spellStart"/>
      <w:r w:rsidRPr="00BC6FFA">
        <w:t>Нннну</w:t>
      </w:r>
      <w:proofErr w:type="spellEnd"/>
      <w:r w:rsidRPr="00BC6FFA">
        <w:t xml:space="preserve"> ч</w:t>
      </w:r>
      <w:r w:rsidR="0081211A" w:rsidRPr="00BC6FFA">
        <w:rPr>
          <w:lang w:val="ru-RU"/>
        </w:rPr>
        <w:t>ё</w:t>
      </w:r>
      <w:r w:rsidRPr="00BC6FFA">
        <w:t xml:space="preserve">, </w:t>
      </w:r>
      <w:proofErr w:type="spellStart"/>
      <w:r w:rsidRPr="00BC6FFA">
        <w:t>пппаацаны</w:t>
      </w:r>
      <w:proofErr w:type="spellEnd"/>
      <w:r w:rsidRPr="00BC6FFA">
        <w:t xml:space="preserve">. Мы в </w:t>
      </w:r>
      <w:proofErr w:type="spellStart"/>
      <w:r w:rsidRPr="00BC6FFA">
        <w:t>жжжо-жо-жо</w:t>
      </w:r>
      <w:proofErr w:type="spellEnd"/>
      <w:r w:rsidRPr="00BC6FFA">
        <w:t>…</w:t>
      </w:r>
    </w:p>
    <w:p w14:paraId="722A9968" w14:textId="77777777" w:rsidR="00B7485D" w:rsidRPr="00BC6FFA" w:rsidRDefault="00B7485D" w:rsidP="0081211A">
      <w:pPr>
        <w:pStyle w:val="a9"/>
      </w:pPr>
      <w:r w:rsidRPr="00BC6FFA">
        <w:t>ФИЛ</w:t>
      </w:r>
    </w:p>
    <w:p w14:paraId="674C2ECE" w14:textId="77777777" w:rsidR="00B7485D" w:rsidRPr="00BC6FFA" w:rsidRDefault="00B7485D" w:rsidP="0081211A">
      <w:pPr>
        <w:pStyle w:val="ab"/>
      </w:pPr>
      <w:r w:rsidRPr="00BC6FFA">
        <w:t>Именно там!</w:t>
      </w:r>
    </w:p>
    <w:p w14:paraId="70AC70C5" w14:textId="77777777" w:rsidR="00310C45" w:rsidRPr="00BC6FFA" w:rsidRDefault="00442FEC" w:rsidP="008F169B">
      <w:pPr>
        <w:pStyle w:val="a6"/>
      </w:pPr>
      <w:r w:rsidRPr="00BC6FFA">
        <w:t>11-2.</w:t>
      </w:r>
      <w:r w:rsidRPr="00BC6FFA">
        <w:tab/>
      </w:r>
      <w:r w:rsidR="00B7485D" w:rsidRPr="00BC6FFA">
        <w:t xml:space="preserve">ИНТ. </w:t>
      </w:r>
      <w:r w:rsidR="0081211A" w:rsidRPr="00BC6FFA">
        <w:t>ОСОБНЯК</w:t>
      </w:r>
      <w:r w:rsidR="00B7485D" w:rsidRPr="00BC6FFA">
        <w:t xml:space="preserve"> НОЛЯ</w:t>
      </w:r>
      <w:r w:rsidR="0081211A" w:rsidRPr="00BC6FFA">
        <w:t xml:space="preserve"> (</w:t>
      </w:r>
      <w:r w:rsidR="0081211A" w:rsidRPr="00BC6FFA">
        <w:rPr>
          <w:caps w:val="0"/>
        </w:rPr>
        <w:t>ванная</w:t>
      </w:r>
      <w:r w:rsidR="0081211A" w:rsidRPr="00BC6FFA">
        <w:t>)</w:t>
      </w:r>
      <w:r w:rsidR="00B7485D" w:rsidRPr="00BC6FFA">
        <w:t xml:space="preserve"> </w:t>
      </w:r>
      <w:r w:rsidRPr="00BC6FFA">
        <w:t>–</w:t>
      </w:r>
      <w:r w:rsidR="00B7485D" w:rsidRPr="00BC6FFA">
        <w:t xml:space="preserve"> ДЕНЬ</w:t>
      </w:r>
    </w:p>
    <w:p w14:paraId="226F30E7" w14:textId="2552F512" w:rsidR="00B7485D" w:rsidRPr="00BC6FFA" w:rsidRDefault="00B7485D" w:rsidP="00B7485D">
      <w:pPr>
        <w:pStyle w:val="a7"/>
      </w:pPr>
      <w:r w:rsidRPr="00BC6FFA">
        <w:t>Даша сидит на бортике большой ванн</w:t>
      </w:r>
      <w:r w:rsidR="00AF5AC1">
        <w:rPr>
          <w:lang w:val="ru-RU"/>
        </w:rPr>
        <w:t>ы</w:t>
      </w:r>
      <w:r w:rsidRPr="00BC6FFA">
        <w:t>-джакузи. Теч</w:t>
      </w:r>
      <w:r w:rsidR="009A105D" w:rsidRPr="00BC6FFA">
        <w:rPr>
          <w:lang w:val="ru-RU"/>
        </w:rPr>
        <w:t>ё</w:t>
      </w:r>
      <w:r w:rsidRPr="00BC6FFA">
        <w:t>т вода. Даша переписывается с Филом:</w:t>
      </w:r>
    </w:p>
    <w:p w14:paraId="1EB3C0CC" w14:textId="0FD3828E" w:rsidR="00B7485D" w:rsidRPr="00BC6FFA" w:rsidRDefault="00B7485D" w:rsidP="00310C45">
      <w:pPr>
        <w:pStyle w:val="a7"/>
        <w:ind w:left="992"/>
      </w:pPr>
      <w:r w:rsidRPr="00BC6FFA">
        <w:t>-</w:t>
      </w:r>
      <w:r w:rsidR="008B330E">
        <w:rPr>
          <w:lang w:val="ru-RU"/>
        </w:rPr>
        <w:t xml:space="preserve"> </w:t>
      </w:r>
      <w:r w:rsidRPr="00BC6FFA">
        <w:t>Даша, я прошу у тебя одну встречу…</w:t>
      </w:r>
      <w:r w:rsidR="008B330E">
        <w:rPr>
          <w:lang w:val="ru-RU"/>
        </w:rPr>
        <w:t xml:space="preserve"> </w:t>
      </w:r>
      <w:r w:rsidRPr="00BC6FFA">
        <w:t>пожалуйста!</w:t>
      </w:r>
    </w:p>
    <w:p w14:paraId="70F81265" w14:textId="40444A0B" w:rsidR="00B7485D" w:rsidRPr="00BC6FFA" w:rsidRDefault="00B7485D" w:rsidP="00310C45">
      <w:pPr>
        <w:pStyle w:val="a7"/>
        <w:ind w:left="992"/>
      </w:pPr>
      <w:r w:rsidRPr="00BC6FFA">
        <w:t>-</w:t>
      </w:r>
      <w:r w:rsidR="008B330E">
        <w:rPr>
          <w:lang w:val="ru-RU"/>
        </w:rPr>
        <w:t xml:space="preserve"> </w:t>
      </w:r>
      <w:r w:rsidRPr="00BC6FFA">
        <w:t xml:space="preserve">Зачем? </w:t>
      </w:r>
      <w:r w:rsidRPr="00AF5AC1">
        <w:rPr>
          <w:strike/>
          <w:color w:val="A6A6A6" w:themeColor="background1" w:themeShade="A6"/>
        </w:rPr>
        <w:t>Я не могу</w:t>
      </w:r>
      <w:r w:rsidRPr="00BC6FFA">
        <w:t>…</w:t>
      </w:r>
    </w:p>
    <w:p w14:paraId="77E6A70C" w14:textId="54794CF0" w:rsidR="00B7485D" w:rsidRPr="00AF5AC1" w:rsidRDefault="00B7485D" w:rsidP="00AF5AC1">
      <w:pPr>
        <w:pStyle w:val="a7"/>
        <w:ind w:left="1276" w:hanging="283"/>
        <w:rPr>
          <w:color w:val="00B050"/>
          <w:lang w:val="ru-RU"/>
        </w:rPr>
      </w:pPr>
      <w:r w:rsidRPr="00BC6FFA">
        <w:t>-</w:t>
      </w:r>
      <w:r w:rsidR="008B330E">
        <w:rPr>
          <w:lang w:val="ru-RU"/>
        </w:rPr>
        <w:t xml:space="preserve"> </w:t>
      </w:r>
      <w:r w:rsidRPr="00AF5AC1">
        <w:rPr>
          <w:strike/>
          <w:color w:val="A6A6A6" w:themeColor="background1" w:themeShade="A6"/>
        </w:rPr>
        <w:t>Может, мы больше не встретимся. Ты потеряешь меня второй раз</w:t>
      </w:r>
      <w:r w:rsidR="008B330E" w:rsidRPr="00AF5AC1">
        <w:rPr>
          <w:strike/>
          <w:color w:val="A6A6A6" w:themeColor="background1" w:themeShade="A6"/>
          <w:lang w:val="ru-RU"/>
        </w:rPr>
        <w:t>.</w:t>
      </w:r>
      <w:r w:rsidR="00AF5AC1" w:rsidRPr="00AF5AC1">
        <w:rPr>
          <w:color w:val="A6A6A6" w:themeColor="background1" w:themeShade="A6"/>
          <w:lang w:val="ru-RU"/>
        </w:rPr>
        <w:t xml:space="preserve"> </w:t>
      </w:r>
      <w:r w:rsidR="00AF5AC1" w:rsidRPr="00AF5AC1">
        <w:rPr>
          <w:color w:val="00B050"/>
          <w:lang w:val="ru-RU"/>
        </w:rPr>
        <w:t>У меня проблемы. Мы можем никогда больше не увидеться.</w:t>
      </w:r>
    </w:p>
    <w:p w14:paraId="66A36906" w14:textId="77777777" w:rsidR="00B7485D" w:rsidRPr="00BC6FFA" w:rsidRDefault="00B7485D" w:rsidP="00B7485D">
      <w:pPr>
        <w:pStyle w:val="a7"/>
      </w:pPr>
      <w:r w:rsidRPr="00BC6FFA">
        <w:t>Даша задумывается.</w:t>
      </w:r>
    </w:p>
    <w:p w14:paraId="2600FA27" w14:textId="1988F08F" w:rsidR="00B7485D" w:rsidRPr="00BC6FFA" w:rsidRDefault="00B7485D" w:rsidP="008B330E">
      <w:pPr>
        <w:pStyle w:val="a7"/>
        <w:numPr>
          <w:ilvl w:val="0"/>
          <w:numId w:val="21"/>
        </w:numPr>
      </w:pPr>
      <w:r w:rsidRPr="00BC6FFA">
        <w:t>Ок. 16:00. ТЦ на Никольской. Бутик «Ля Шмотьё»</w:t>
      </w:r>
    </w:p>
    <w:p w14:paraId="0E895E06" w14:textId="77777777" w:rsidR="00310C45" w:rsidRPr="00AF5AC1" w:rsidRDefault="00B7485D" w:rsidP="00B7485D">
      <w:pPr>
        <w:pStyle w:val="a7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Даша в конце сообщения ставит смайлик с поцелуйчиком.</w:t>
      </w:r>
    </w:p>
    <w:p w14:paraId="46E8B3F7" w14:textId="77777777" w:rsidR="00310C45" w:rsidRPr="00AF5AC1" w:rsidRDefault="00B7485D" w:rsidP="00B7485D">
      <w:pPr>
        <w:pStyle w:val="a7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Фил удивлённо смотрит в телефон. Пишет текст:</w:t>
      </w:r>
      <w:r w:rsidR="00310C45" w:rsidRPr="00AF5AC1">
        <w:rPr>
          <w:strike/>
          <w:color w:val="A6A6A6" w:themeColor="background1" w:themeShade="A6"/>
          <w:lang w:val="ru-RU"/>
        </w:rPr>
        <w:t xml:space="preserve"> </w:t>
      </w:r>
      <w:r w:rsidRPr="00AF5AC1">
        <w:rPr>
          <w:strike/>
          <w:color w:val="A6A6A6" w:themeColor="background1" w:themeShade="A6"/>
        </w:rPr>
        <w:t>«Что это за морда?» и случайно открывает смайлики на своём телефоне. Пальцем проводит по экрану и отправляет ей блюющий смайлик. Затем смайлик распальцовки, болеет, флаг Зимбабве.</w:t>
      </w:r>
    </w:p>
    <w:p w14:paraId="684CF5E0" w14:textId="77777777" w:rsidR="00310C45" w:rsidRPr="00AF5AC1" w:rsidRDefault="00B7485D" w:rsidP="00B7485D">
      <w:pPr>
        <w:pStyle w:val="a7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Даша удивлённо смотрит в телефон.</w:t>
      </w:r>
    </w:p>
    <w:p w14:paraId="6B8188D6" w14:textId="77777777" w:rsidR="00B7485D" w:rsidRPr="00AF5AC1" w:rsidRDefault="00B7485D" w:rsidP="00B7485D">
      <w:pPr>
        <w:pStyle w:val="a7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Фил испуганно выключает свой. И выдыхает.</w:t>
      </w:r>
    </w:p>
    <w:p w14:paraId="636B5A3F" w14:textId="77777777" w:rsidR="00B7485D" w:rsidRPr="00AF5AC1" w:rsidRDefault="00B7485D" w:rsidP="00310C45">
      <w:pPr>
        <w:pStyle w:val="a9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ФИЛ</w:t>
      </w:r>
    </w:p>
    <w:p w14:paraId="2872214B" w14:textId="77777777" w:rsidR="00B7485D" w:rsidRPr="00AF5AC1" w:rsidRDefault="00B7485D" w:rsidP="00310C45">
      <w:pPr>
        <w:pStyle w:val="ab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Фуф… вроде пропали.</w:t>
      </w:r>
    </w:p>
    <w:p w14:paraId="3D73FE22" w14:textId="73A48D01" w:rsidR="00B7485D" w:rsidRPr="00BC6FFA" w:rsidRDefault="00B7485D" w:rsidP="00B7485D">
      <w:pPr>
        <w:pStyle w:val="a7"/>
      </w:pPr>
      <w:r w:rsidRPr="00BC6FFA">
        <w:t>Даша выключает воду</w:t>
      </w:r>
      <w:r w:rsidRPr="00AF5AC1">
        <w:rPr>
          <w:strike/>
          <w:color w:val="A6A6A6" w:themeColor="background1" w:themeShade="A6"/>
        </w:rPr>
        <w:t>. Выходит из</w:t>
      </w:r>
      <w:r w:rsidR="00AF5AC1">
        <w:rPr>
          <w:lang w:val="ru-RU"/>
        </w:rPr>
        <w:t xml:space="preserve"> </w:t>
      </w:r>
      <w:r w:rsidR="00AF5AC1" w:rsidRPr="00AF5AC1">
        <w:rPr>
          <w:color w:val="00B050"/>
          <w:lang w:val="ru-RU"/>
        </w:rPr>
        <w:t>в</w:t>
      </w:r>
      <w:r w:rsidRPr="00AF5AC1">
        <w:t xml:space="preserve"> </w:t>
      </w:r>
      <w:r w:rsidRPr="00BC6FFA">
        <w:t>ванной</w:t>
      </w:r>
      <w:r w:rsidR="00AF5AC1">
        <w:rPr>
          <w:lang w:val="ru-RU"/>
        </w:rPr>
        <w:t xml:space="preserve"> </w:t>
      </w:r>
      <w:r w:rsidR="00AF5AC1" w:rsidRPr="00AF5AC1">
        <w:rPr>
          <w:color w:val="00B050"/>
          <w:lang w:val="ru-RU"/>
        </w:rPr>
        <w:t>и выходит</w:t>
      </w:r>
      <w:r w:rsidRPr="00BC6FFA">
        <w:t>.</w:t>
      </w:r>
    </w:p>
    <w:p w14:paraId="25E9278F" w14:textId="77777777" w:rsidR="00B7485D" w:rsidRPr="00BC6FFA" w:rsidRDefault="00442FEC" w:rsidP="00442FEC">
      <w:pPr>
        <w:pStyle w:val="a6"/>
      </w:pPr>
      <w:r w:rsidRPr="00BC6FFA">
        <w:lastRenderedPageBreak/>
        <w:t>11-3.</w:t>
      </w:r>
      <w:r w:rsidRPr="00BC6FFA">
        <w:tab/>
      </w:r>
      <w:r w:rsidR="00B7485D" w:rsidRPr="00BC6FFA">
        <w:t xml:space="preserve">ИНТ. </w:t>
      </w:r>
      <w:r w:rsidR="007E028C" w:rsidRPr="00BC6FFA">
        <w:t>ОСОБНЯК</w:t>
      </w:r>
      <w:r w:rsidR="00B7485D" w:rsidRPr="00BC6FFA">
        <w:t xml:space="preserve"> НОЛЯ</w:t>
      </w:r>
      <w:r w:rsidR="007E028C" w:rsidRPr="00BC6FFA">
        <w:t xml:space="preserve"> (</w:t>
      </w:r>
      <w:r w:rsidR="007E028C" w:rsidRPr="00BC6FFA">
        <w:rPr>
          <w:caps w:val="0"/>
        </w:rPr>
        <w:t>гостиная</w:t>
      </w:r>
      <w:r w:rsidR="007E028C" w:rsidRPr="00BC6FFA">
        <w:t>)</w:t>
      </w:r>
      <w:r w:rsidR="00B7485D" w:rsidRPr="00BC6FFA">
        <w:t xml:space="preserve"> </w:t>
      </w:r>
      <w:r w:rsidRPr="00BC6FFA">
        <w:t>–</w:t>
      </w:r>
      <w:r w:rsidR="00B7485D" w:rsidRPr="00BC6FFA">
        <w:t xml:space="preserve"> ДЕНЬ</w:t>
      </w:r>
    </w:p>
    <w:p w14:paraId="7C9F5E2E" w14:textId="77777777" w:rsidR="00B7485D" w:rsidRPr="00BC6FFA" w:rsidRDefault="00B7485D" w:rsidP="00CD25F7">
      <w:pPr>
        <w:pStyle w:val="a7"/>
        <w:keepNext/>
        <w:keepLines/>
      </w:pPr>
      <w:r w:rsidRPr="00BC6FFA">
        <w:t>Ноль лежит на диване в гостиной, смотрит телевизор. К нему подходит Даша.</w:t>
      </w:r>
    </w:p>
    <w:p w14:paraId="08ED049F" w14:textId="77777777" w:rsidR="00B7485D" w:rsidRPr="00BC6FFA" w:rsidRDefault="00B7485D" w:rsidP="007E028C">
      <w:pPr>
        <w:pStyle w:val="a9"/>
      </w:pPr>
      <w:r w:rsidRPr="00BC6FFA">
        <w:t>ДАША</w:t>
      </w:r>
    </w:p>
    <w:p w14:paraId="07D70F9F" w14:textId="563161C2" w:rsidR="00B7485D" w:rsidRPr="00AF5AC1" w:rsidRDefault="00B7485D" w:rsidP="007E028C">
      <w:pPr>
        <w:pStyle w:val="ab"/>
        <w:rPr>
          <w:color w:val="00B050"/>
          <w:lang w:val="ru-RU"/>
        </w:rPr>
      </w:pPr>
      <w:r w:rsidRPr="00BC6FFA">
        <w:t xml:space="preserve">Олег, я тут с девчонками </w:t>
      </w:r>
      <w:r w:rsidRPr="00AF5AC1">
        <w:rPr>
          <w:strike/>
          <w:color w:val="A6A6A6" w:themeColor="background1" w:themeShade="A6"/>
        </w:rPr>
        <w:t>хотела по</w:t>
      </w:r>
      <w:r w:rsidRPr="00AF5AC1">
        <w:rPr>
          <w:color w:val="A6A6A6" w:themeColor="background1" w:themeShade="A6"/>
        </w:rPr>
        <w:t xml:space="preserve"> </w:t>
      </w:r>
      <w:r w:rsidRPr="00BC6FFA">
        <w:t xml:space="preserve">магазинам </w:t>
      </w:r>
      <w:r w:rsidRPr="00AF5AC1">
        <w:rPr>
          <w:strike/>
          <w:color w:val="A6A6A6" w:themeColor="background1" w:themeShade="A6"/>
        </w:rPr>
        <w:t>пробежаться</w:t>
      </w:r>
      <w:r w:rsidR="00AF5AC1">
        <w:rPr>
          <w:lang w:val="ru-RU"/>
        </w:rPr>
        <w:t xml:space="preserve"> </w:t>
      </w:r>
      <w:r w:rsidR="00AF5AC1" w:rsidRPr="00AF5AC1">
        <w:rPr>
          <w:color w:val="00B050"/>
          <w:lang w:val="ru-RU"/>
        </w:rPr>
        <w:t>поеду</w:t>
      </w:r>
      <w:r w:rsidRPr="00BC6FFA">
        <w:t xml:space="preserve">. </w:t>
      </w:r>
      <w:r w:rsidRPr="00AF5AC1">
        <w:rPr>
          <w:strike/>
          <w:color w:val="A6A6A6" w:themeColor="background1" w:themeShade="A6"/>
        </w:rPr>
        <w:t>Сейчас новые коллекции. Ты не против?</w:t>
      </w:r>
      <w:r w:rsidR="00AF5AC1" w:rsidRPr="00AF5AC1">
        <w:rPr>
          <w:color w:val="A6A6A6" w:themeColor="background1" w:themeShade="A6"/>
          <w:lang w:val="ru-RU"/>
        </w:rPr>
        <w:t xml:space="preserve"> </w:t>
      </w:r>
      <w:r w:rsidR="00AF5AC1" w:rsidRPr="00AF5AC1">
        <w:rPr>
          <w:color w:val="00B050"/>
          <w:lang w:val="ru-RU"/>
        </w:rPr>
        <w:t>Хочу что-нибудь взять из новых коллекций.</w:t>
      </w:r>
    </w:p>
    <w:p w14:paraId="607F01A7" w14:textId="77777777" w:rsidR="00B7485D" w:rsidRPr="00BC6FFA" w:rsidRDefault="00B7485D" w:rsidP="007E028C">
      <w:pPr>
        <w:pStyle w:val="a9"/>
      </w:pPr>
      <w:r w:rsidRPr="00BC6FFA">
        <w:t>НОЛЬ</w:t>
      </w:r>
    </w:p>
    <w:p w14:paraId="036F5B08" w14:textId="77777777" w:rsidR="00B7485D" w:rsidRPr="00BC6FFA" w:rsidRDefault="00B7485D" w:rsidP="007E028C">
      <w:pPr>
        <w:pStyle w:val="ab"/>
      </w:pPr>
      <w:r w:rsidRPr="00AF5AC1">
        <w:rPr>
          <w:strike/>
          <w:color w:val="A6A6A6" w:themeColor="background1" w:themeShade="A6"/>
        </w:rPr>
        <w:t>Конечно, против!</w:t>
      </w:r>
      <w:r w:rsidRPr="00AF5AC1">
        <w:rPr>
          <w:color w:val="A6A6A6" w:themeColor="background1" w:themeShade="A6"/>
        </w:rPr>
        <w:t xml:space="preserve"> </w:t>
      </w:r>
      <w:r w:rsidRPr="00BC6FFA">
        <w:t>Мне больше нравится, когда ты без одежды!</w:t>
      </w:r>
    </w:p>
    <w:p w14:paraId="620402F1" w14:textId="4FF06109" w:rsidR="00B7485D" w:rsidRDefault="00B7485D" w:rsidP="007E028C">
      <w:pPr>
        <w:pStyle w:val="a9"/>
      </w:pPr>
      <w:r w:rsidRPr="00BC6FFA">
        <w:t>ДАША</w:t>
      </w:r>
    </w:p>
    <w:p w14:paraId="53C7756D" w14:textId="4E89A8EC" w:rsidR="00AF5AC1" w:rsidRPr="00AF5AC1" w:rsidRDefault="00AF5AC1" w:rsidP="00AF5AC1">
      <w:pPr>
        <w:pStyle w:val="ae"/>
        <w:rPr>
          <w:color w:val="00B050"/>
        </w:rPr>
      </w:pPr>
      <w:r w:rsidRPr="00AF5AC1">
        <w:rPr>
          <w:color w:val="00B050"/>
        </w:rPr>
        <w:t>(улыбается)</w:t>
      </w:r>
    </w:p>
    <w:p w14:paraId="4EF1CADD" w14:textId="77777777" w:rsidR="00B7485D" w:rsidRPr="00BC6FFA" w:rsidRDefault="00B7485D" w:rsidP="007E028C">
      <w:pPr>
        <w:pStyle w:val="ab"/>
      </w:pPr>
      <w:r w:rsidRPr="00BC6FFA">
        <w:t>Олег…</w:t>
      </w:r>
    </w:p>
    <w:p w14:paraId="2D006F08" w14:textId="77777777" w:rsidR="00B7485D" w:rsidRPr="00BC6FFA" w:rsidRDefault="00B7485D" w:rsidP="007E028C">
      <w:pPr>
        <w:pStyle w:val="a9"/>
      </w:pPr>
      <w:r w:rsidRPr="00BC6FFA">
        <w:t>НОЛЬ</w:t>
      </w:r>
    </w:p>
    <w:p w14:paraId="04B04B38" w14:textId="77777777" w:rsidR="00B7485D" w:rsidRPr="00BC6FFA" w:rsidRDefault="00B7485D" w:rsidP="007E028C">
      <w:pPr>
        <w:pStyle w:val="ab"/>
      </w:pPr>
      <w:r w:rsidRPr="00BC6FFA">
        <w:t>Да шучу я. Сходи, моя жена должна быть самая красивая!</w:t>
      </w:r>
    </w:p>
    <w:p w14:paraId="7A42577E" w14:textId="77777777" w:rsidR="00B7485D" w:rsidRPr="00BC6FFA" w:rsidRDefault="00B7485D" w:rsidP="00B7485D">
      <w:pPr>
        <w:pStyle w:val="a7"/>
      </w:pPr>
      <w:r w:rsidRPr="00BC6FFA">
        <w:t>Даша обнимает его, ей приходит несколько сообщений. Ноль обращает внимание на звуки сообщений. Даша прячет экран телефона.</w:t>
      </w:r>
    </w:p>
    <w:p w14:paraId="5E2366CC" w14:textId="77777777" w:rsidR="00B7485D" w:rsidRPr="00BC6FFA" w:rsidRDefault="00B7485D" w:rsidP="007E028C">
      <w:pPr>
        <w:pStyle w:val="a9"/>
      </w:pPr>
      <w:r w:rsidRPr="00BC6FFA">
        <w:t>НОЛЬ</w:t>
      </w:r>
    </w:p>
    <w:p w14:paraId="0F2B7ADA" w14:textId="77777777" w:rsidR="00B7485D" w:rsidRPr="00AF5AC1" w:rsidRDefault="00B7485D" w:rsidP="007E028C">
      <w:pPr>
        <w:pStyle w:val="ab"/>
        <w:rPr>
          <w:strike/>
          <w:color w:val="A6A6A6" w:themeColor="background1" w:themeShade="A6"/>
        </w:rPr>
      </w:pPr>
      <w:r w:rsidRPr="00BC6FFA">
        <w:t xml:space="preserve">Кто там тебе пишет? </w:t>
      </w:r>
      <w:r w:rsidRPr="00AF5AC1">
        <w:rPr>
          <w:strike/>
          <w:color w:val="A6A6A6" w:themeColor="background1" w:themeShade="A6"/>
        </w:rPr>
        <w:t>Ну-ка покажи.</w:t>
      </w:r>
    </w:p>
    <w:p w14:paraId="1214AF67" w14:textId="77777777" w:rsidR="00B7485D" w:rsidRPr="00AF5AC1" w:rsidRDefault="00B7485D" w:rsidP="007E028C">
      <w:pPr>
        <w:pStyle w:val="a9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ДАША</w:t>
      </w:r>
    </w:p>
    <w:p w14:paraId="3E99AA5B" w14:textId="77777777" w:rsidR="00B7485D" w:rsidRPr="00AF5AC1" w:rsidRDefault="00B7485D" w:rsidP="007E028C">
      <w:pPr>
        <w:pStyle w:val="ab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Нельзя… женские секретики.</w:t>
      </w:r>
    </w:p>
    <w:p w14:paraId="282937C8" w14:textId="77777777" w:rsidR="00B7485D" w:rsidRPr="00AF5AC1" w:rsidRDefault="00B7485D" w:rsidP="007E028C">
      <w:pPr>
        <w:pStyle w:val="a9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НОЛЬ</w:t>
      </w:r>
    </w:p>
    <w:p w14:paraId="504DBB83" w14:textId="77777777" w:rsidR="00B7485D" w:rsidRPr="00AF5AC1" w:rsidRDefault="00B7485D" w:rsidP="007E028C">
      <w:pPr>
        <w:pStyle w:val="ab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Может</w:t>
      </w:r>
      <w:r w:rsidR="007E028C" w:rsidRPr="00AF5AC1">
        <w:rPr>
          <w:strike/>
          <w:color w:val="A6A6A6" w:themeColor="background1" w:themeShade="A6"/>
          <w:lang w:val="ru-RU"/>
        </w:rPr>
        <w:t>,</w:t>
      </w:r>
      <w:r w:rsidRPr="00AF5AC1">
        <w:rPr>
          <w:strike/>
          <w:color w:val="A6A6A6" w:themeColor="background1" w:themeShade="A6"/>
        </w:rPr>
        <w:t xml:space="preserve"> ты там любовника засекретила?</w:t>
      </w:r>
    </w:p>
    <w:p w14:paraId="511F71D9" w14:textId="77777777" w:rsidR="00B7485D" w:rsidRPr="00BC6FFA" w:rsidRDefault="00B7485D" w:rsidP="007E028C">
      <w:pPr>
        <w:pStyle w:val="a9"/>
      </w:pPr>
      <w:r w:rsidRPr="00BC6FFA">
        <w:t>ДАША</w:t>
      </w:r>
    </w:p>
    <w:p w14:paraId="3E5F62D4" w14:textId="77777777" w:rsidR="00B7485D" w:rsidRPr="00BC6FFA" w:rsidRDefault="00B7485D" w:rsidP="007E028C">
      <w:pPr>
        <w:pStyle w:val="ab"/>
      </w:pPr>
      <w:r w:rsidRPr="00BC6FFA">
        <w:t>Ты ревнуешь?!</w:t>
      </w:r>
    </w:p>
    <w:p w14:paraId="6C5F466A" w14:textId="77777777" w:rsidR="00B7485D" w:rsidRPr="00BC6FFA" w:rsidRDefault="00B7485D" w:rsidP="007E028C">
      <w:pPr>
        <w:pStyle w:val="a9"/>
      </w:pPr>
      <w:r w:rsidRPr="00BC6FFA">
        <w:t>НОЛЬ</w:t>
      </w:r>
    </w:p>
    <w:p w14:paraId="1E1D43D3" w14:textId="77777777" w:rsidR="00B7485D" w:rsidRPr="00BC6FFA" w:rsidRDefault="00B7485D" w:rsidP="007E028C">
      <w:pPr>
        <w:pStyle w:val="ab"/>
      </w:pPr>
      <w:r w:rsidRPr="00BC6FFA">
        <w:t>Да боже упаси… я себя уважаю…</w:t>
      </w:r>
    </w:p>
    <w:p w14:paraId="63BFBE1B" w14:textId="77777777" w:rsidR="00B7485D" w:rsidRPr="00BC6FFA" w:rsidRDefault="00B7485D" w:rsidP="00CD25F7">
      <w:pPr>
        <w:pStyle w:val="af8"/>
        <w:keepNext/>
      </w:pPr>
      <w:r w:rsidRPr="00BC6FFA">
        <w:lastRenderedPageBreak/>
        <w:t>Склейка</w:t>
      </w:r>
    </w:p>
    <w:p w14:paraId="4DED0473" w14:textId="72BFAACC" w:rsidR="00B7485D" w:rsidRPr="00BC6FFA" w:rsidRDefault="00B7485D" w:rsidP="00CD25F7">
      <w:pPr>
        <w:pStyle w:val="a7"/>
        <w:keepNext/>
        <w:keepLines/>
      </w:pPr>
      <w:r w:rsidRPr="00BC6FFA">
        <w:t xml:space="preserve">Ноль нервно ходит из стороны в сторону. Перед ним </w:t>
      </w:r>
      <w:r w:rsidR="00713AB9" w:rsidRPr="00BC6FFA">
        <w:t xml:space="preserve">Охранник Ноля </w:t>
      </w:r>
      <w:r w:rsidR="00AF5AC1" w:rsidRPr="00AF5AC1">
        <w:rPr>
          <w:color w:val="00B050"/>
          <w:lang w:val="ru-RU"/>
        </w:rPr>
        <w:t>1</w:t>
      </w:r>
      <w:r w:rsidRPr="00BC6FFA">
        <w:t>.</w:t>
      </w:r>
    </w:p>
    <w:p w14:paraId="18D0862C" w14:textId="77777777" w:rsidR="00B7485D" w:rsidRPr="00BC6FFA" w:rsidRDefault="00B7485D" w:rsidP="007E028C">
      <w:pPr>
        <w:pStyle w:val="a9"/>
      </w:pPr>
      <w:r w:rsidRPr="00BC6FFA">
        <w:t>НОЛЬ</w:t>
      </w:r>
    </w:p>
    <w:p w14:paraId="12B80A06" w14:textId="77777777" w:rsidR="00671B8B" w:rsidRPr="00BC6FFA" w:rsidRDefault="00B7485D" w:rsidP="007E028C">
      <w:pPr>
        <w:pStyle w:val="ab"/>
      </w:pPr>
      <w:r w:rsidRPr="00BC6FFA">
        <w:t>Ходишь за ней по торговому центру, смотришь, с кем общается. Если увидишь, что с каким-то мужиком, сразу фотку мне. Усёк?</w:t>
      </w:r>
    </w:p>
    <w:p w14:paraId="396538F5" w14:textId="77777777" w:rsidR="00671B8B" w:rsidRPr="00BC6FFA" w:rsidRDefault="00713AB9" w:rsidP="00B7485D">
      <w:pPr>
        <w:pStyle w:val="a7"/>
        <w:rPr>
          <w:lang w:val="ru-RU"/>
        </w:rPr>
      </w:pPr>
      <w:r w:rsidRPr="00BC6FFA">
        <w:rPr>
          <w:lang w:val="ru-RU"/>
        </w:rPr>
        <w:t>Охранник</w:t>
      </w:r>
      <w:r w:rsidR="00B7485D" w:rsidRPr="00BC6FFA">
        <w:t xml:space="preserve"> кивает</w:t>
      </w:r>
      <w:r w:rsidR="007E028C" w:rsidRPr="00BC6FFA">
        <w:rPr>
          <w:lang w:val="ru-RU"/>
        </w:rPr>
        <w:t>.</w:t>
      </w:r>
    </w:p>
    <w:p w14:paraId="7B46F25B" w14:textId="77777777" w:rsidR="00671B8B" w:rsidRPr="00BC6FFA" w:rsidRDefault="00671B8B" w:rsidP="007E028C">
      <w:pPr>
        <w:pStyle w:val="a9"/>
      </w:pPr>
      <w:r w:rsidRPr="00BC6FFA">
        <w:t>НОЛЬ</w:t>
      </w:r>
    </w:p>
    <w:p w14:paraId="6BCC87B7" w14:textId="78F1D543" w:rsidR="00671B8B" w:rsidRPr="00BC6FFA" w:rsidRDefault="00AF5AC1" w:rsidP="007E028C">
      <w:pPr>
        <w:pStyle w:val="ab"/>
      </w:pPr>
      <w:r>
        <w:rPr>
          <w:lang w:val="ru-RU"/>
        </w:rPr>
        <w:t xml:space="preserve">Ну </w:t>
      </w:r>
      <w:r w:rsidRPr="00AF5AC1">
        <w:rPr>
          <w:color w:val="00B050"/>
          <w:lang w:val="ru-RU"/>
        </w:rPr>
        <w:t>а</w:t>
      </w:r>
      <w:r w:rsidR="00B7485D" w:rsidRPr="00BC6FFA">
        <w:t>мплитуднее кивай!!!</w:t>
      </w:r>
    </w:p>
    <w:p w14:paraId="207F5EA9" w14:textId="0802FE7F" w:rsidR="00B7485D" w:rsidRPr="00BC6FFA" w:rsidRDefault="00713AB9" w:rsidP="00B7485D">
      <w:pPr>
        <w:pStyle w:val="a7"/>
      </w:pPr>
      <w:r w:rsidRPr="00BC6FFA">
        <w:rPr>
          <w:lang w:val="ru-RU"/>
        </w:rPr>
        <w:t>Охранник</w:t>
      </w:r>
      <w:r w:rsidR="008B330E">
        <w:rPr>
          <w:lang w:val="ru-RU"/>
        </w:rPr>
        <w:t>,</w:t>
      </w:r>
      <w:r w:rsidR="00B7485D" w:rsidRPr="00BC6FFA">
        <w:t xml:space="preserve"> как собачка с панели авто</w:t>
      </w:r>
      <w:r w:rsidR="008B330E">
        <w:rPr>
          <w:lang w:val="ru-RU"/>
        </w:rPr>
        <w:t>,</w:t>
      </w:r>
      <w:r w:rsidR="00B7485D" w:rsidRPr="00BC6FFA">
        <w:t xml:space="preserve"> кивает Нолю.</w:t>
      </w:r>
    </w:p>
    <w:p w14:paraId="515F3184" w14:textId="77777777" w:rsidR="00B7485D" w:rsidRPr="00BC6FFA" w:rsidRDefault="00442FEC" w:rsidP="00442FEC">
      <w:pPr>
        <w:pStyle w:val="a6"/>
      </w:pPr>
      <w:r w:rsidRPr="00BC6FFA">
        <w:t>11-4.</w:t>
      </w:r>
      <w:r w:rsidRPr="00BC6FFA">
        <w:tab/>
      </w:r>
      <w:r w:rsidR="00B7485D" w:rsidRPr="00BC6FFA">
        <w:t xml:space="preserve">ИНТ. ДАЧА </w:t>
      </w:r>
      <w:r w:rsidR="00713AB9" w:rsidRPr="00BC6FFA">
        <w:t>–</w:t>
      </w:r>
      <w:r w:rsidR="00B7485D" w:rsidRPr="00BC6FFA">
        <w:t xml:space="preserve"> ДЕНЬ</w:t>
      </w:r>
    </w:p>
    <w:p w14:paraId="4BFB70AA" w14:textId="77777777" w:rsidR="00B7485D" w:rsidRPr="00BC6FFA" w:rsidRDefault="00B7485D" w:rsidP="00CD25F7">
      <w:pPr>
        <w:pStyle w:val="a7"/>
        <w:keepNext/>
        <w:keepLines/>
      </w:pPr>
      <w:r w:rsidRPr="00BC6FFA">
        <w:t>Фил сидит на кресле, думает. Чак нервно щелкает зажигалкой. Вжик ходит туда-сюда.</w:t>
      </w:r>
    </w:p>
    <w:p w14:paraId="081E1030" w14:textId="77777777" w:rsidR="00B7485D" w:rsidRPr="00BC6FFA" w:rsidRDefault="00B7485D" w:rsidP="00713AB9">
      <w:pPr>
        <w:pStyle w:val="a9"/>
      </w:pPr>
      <w:r w:rsidRPr="00BC6FFA">
        <w:t>ФИЛ</w:t>
      </w:r>
    </w:p>
    <w:p w14:paraId="045FC088" w14:textId="77777777" w:rsidR="00777395" w:rsidRPr="00BC6FFA" w:rsidRDefault="00B7485D" w:rsidP="00713AB9">
      <w:pPr>
        <w:pStyle w:val="ab"/>
      </w:pPr>
      <w:r w:rsidRPr="00AF5AC1">
        <w:rPr>
          <w:strike/>
          <w:color w:val="A6A6A6" w:themeColor="background1" w:themeShade="A6"/>
        </w:rPr>
        <w:t>Этот банкир вообще попутал! Развести нас хочет!</w:t>
      </w:r>
      <w:r w:rsidRPr="00AF5AC1">
        <w:rPr>
          <w:color w:val="A6A6A6" w:themeColor="background1" w:themeShade="A6"/>
        </w:rPr>
        <w:t xml:space="preserve"> </w:t>
      </w:r>
      <w:r w:rsidRPr="00BC6FFA">
        <w:t xml:space="preserve">Чак, ну не было же там </w:t>
      </w:r>
      <w:r w:rsidR="008F169B">
        <w:rPr>
          <w:lang w:val="ru-RU"/>
        </w:rPr>
        <w:t>сто пятьдесят</w:t>
      </w:r>
      <w:r w:rsidRPr="00BC6FFA">
        <w:t xml:space="preserve"> лямов? При тебе же собирали…</w:t>
      </w:r>
    </w:p>
    <w:p w14:paraId="6869D2A2" w14:textId="77777777" w:rsidR="00777395" w:rsidRPr="00BC6FFA" w:rsidRDefault="00B7485D" w:rsidP="00777395">
      <w:pPr>
        <w:pStyle w:val="a7"/>
        <w:rPr>
          <w:lang w:val="ru-RU"/>
        </w:rPr>
      </w:pPr>
      <w:r w:rsidRPr="00BC6FFA">
        <w:t>Чак молчит</w:t>
      </w:r>
      <w:r w:rsidR="00777395" w:rsidRPr="00BC6FFA">
        <w:rPr>
          <w:lang w:val="ru-RU"/>
        </w:rPr>
        <w:t>.</w:t>
      </w:r>
    </w:p>
    <w:p w14:paraId="3EC277A7" w14:textId="77777777" w:rsidR="00777395" w:rsidRPr="00BC6FFA" w:rsidRDefault="00777395" w:rsidP="00777395">
      <w:pPr>
        <w:pStyle w:val="a9"/>
        <w:rPr>
          <w:lang w:val="ru-RU"/>
        </w:rPr>
      </w:pPr>
      <w:r w:rsidRPr="00BC6FFA">
        <w:rPr>
          <w:lang w:val="ru-RU"/>
        </w:rPr>
        <w:t>ФИЛ</w:t>
      </w:r>
    </w:p>
    <w:p w14:paraId="45752399" w14:textId="77777777" w:rsidR="00B7485D" w:rsidRPr="00BC6FFA" w:rsidRDefault="00B7485D" w:rsidP="00713AB9">
      <w:pPr>
        <w:pStyle w:val="ab"/>
      </w:pPr>
      <w:r w:rsidRPr="00BC6FFA">
        <w:t>Чак!!! Не было же?!</w:t>
      </w:r>
    </w:p>
    <w:p w14:paraId="39E38DEF" w14:textId="77777777" w:rsidR="00B7485D" w:rsidRPr="00BC6FFA" w:rsidRDefault="00B7485D" w:rsidP="00713AB9">
      <w:pPr>
        <w:pStyle w:val="a9"/>
      </w:pPr>
      <w:r w:rsidRPr="00BC6FFA">
        <w:t>ЧАК</w:t>
      </w:r>
    </w:p>
    <w:p w14:paraId="69C8CC22" w14:textId="77777777" w:rsidR="00B7485D" w:rsidRPr="00AF5AC1" w:rsidRDefault="00B7485D" w:rsidP="00777395">
      <w:pPr>
        <w:pStyle w:val="ab"/>
        <w:rPr>
          <w:strike/>
          <w:color w:val="A6A6A6" w:themeColor="background1" w:themeShade="A6"/>
        </w:rPr>
      </w:pPr>
      <w:r w:rsidRPr="00BC6FFA">
        <w:t xml:space="preserve">Не знаю я… </w:t>
      </w:r>
      <w:r w:rsidRPr="00AF5AC1">
        <w:rPr>
          <w:strike/>
          <w:color w:val="A6A6A6" w:themeColor="background1" w:themeShade="A6"/>
        </w:rPr>
        <w:t>Когда эти залётные гастролёры мешок забрали… Я так тяжело даже с Олеськой не расставался.</w:t>
      </w:r>
    </w:p>
    <w:p w14:paraId="574C2B09" w14:textId="77777777" w:rsidR="00B7485D" w:rsidRPr="00BC6FFA" w:rsidRDefault="00B7485D" w:rsidP="00713AB9">
      <w:pPr>
        <w:pStyle w:val="a9"/>
      </w:pPr>
      <w:r w:rsidRPr="00BC6FFA">
        <w:t>ВЖИК</w:t>
      </w:r>
    </w:p>
    <w:p w14:paraId="201BEDAF" w14:textId="3BC3D232" w:rsidR="00B7485D" w:rsidRPr="00BC6FFA" w:rsidRDefault="00B7485D" w:rsidP="00777395">
      <w:pPr>
        <w:pStyle w:val="ab"/>
      </w:pPr>
      <w:r w:rsidRPr="00BC6FFA">
        <w:t>Где мы такие бабки возьмём?! Они же нас всех порешат!</w:t>
      </w:r>
    </w:p>
    <w:p w14:paraId="6A7A1E40" w14:textId="77777777" w:rsidR="00B7485D" w:rsidRPr="00BC6FFA" w:rsidRDefault="00B7485D" w:rsidP="00713AB9">
      <w:pPr>
        <w:pStyle w:val="a9"/>
      </w:pPr>
      <w:r w:rsidRPr="00BC6FFA">
        <w:t>ФИЛ</w:t>
      </w:r>
    </w:p>
    <w:p w14:paraId="69E7689F" w14:textId="169CC626" w:rsidR="00B7485D" w:rsidRPr="00BC6FFA" w:rsidRDefault="00B7485D" w:rsidP="00777395">
      <w:pPr>
        <w:pStyle w:val="ab"/>
      </w:pPr>
      <w:r w:rsidRPr="00BC6FFA">
        <w:t xml:space="preserve">Неделя у нас есть… Будем думать! </w:t>
      </w:r>
      <w:r w:rsidRPr="00AF5AC1">
        <w:rPr>
          <w:strike/>
          <w:color w:val="A6A6A6" w:themeColor="background1" w:themeShade="A6"/>
        </w:rPr>
        <w:t>Не забывайте, у нас друг в беде!</w:t>
      </w:r>
      <w:r w:rsidRPr="00AF5AC1">
        <w:rPr>
          <w:color w:val="A6A6A6" w:themeColor="background1" w:themeShade="A6"/>
        </w:rPr>
        <w:t xml:space="preserve"> </w:t>
      </w:r>
      <w:r w:rsidR="00AF5AC1" w:rsidRPr="00AF5AC1">
        <w:rPr>
          <w:color w:val="00B050"/>
          <w:lang w:val="ru-RU"/>
        </w:rPr>
        <w:t>Но в</w:t>
      </w:r>
      <w:r w:rsidRPr="00AF5AC1">
        <w:rPr>
          <w:color w:val="00B050"/>
        </w:rPr>
        <w:t xml:space="preserve"> </w:t>
      </w:r>
      <w:r w:rsidRPr="00BC6FFA">
        <w:t>первую очередь Массу доставать надо!</w:t>
      </w:r>
    </w:p>
    <w:p w14:paraId="6DA580C3" w14:textId="77777777" w:rsidR="00B7485D" w:rsidRPr="00BC6FFA" w:rsidRDefault="00B7485D" w:rsidP="00713AB9">
      <w:pPr>
        <w:pStyle w:val="a9"/>
      </w:pPr>
      <w:r w:rsidRPr="00BC6FFA">
        <w:t>ЧАК</w:t>
      </w:r>
    </w:p>
    <w:p w14:paraId="0149B35A" w14:textId="77777777" w:rsidR="00B7485D" w:rsidRPr="00BC6FFA" w:rsidRDefault="00B7485D" w:rsidP="00777395">
      <w:pPr>
        <w:pStyle w:val="ab"/>
      </w:pPr>
      <w:r w:rsidRPr="00BC6FFA">
        <w:t>Согласен! Несправедливо, что только с нас спрос…</w:t>
      </w:r>
    </w:p>
    <w:p w14:paraId="03723693" w14:textId="77777777" w:rsidR="00B7485D" w:rsidRPr="00BC6FFA" w:rsidRDefault="00B7485D" w:rsidP="00B7485D">
      <w:pPr>
        <w:pStyle w:val="a7"/>
      </w:pPr>
      <w:r w:rsidRPr="00BC6FFA">
        <w:lastRenderedPageBreak/>
        <w:t>Пацаны укоризненно смотрят на Чака. У Фила звонит телефон.</w:t>
      </w:r>
    </w:p>
    <w:p w14:paraId="4FA465B1" w14:textId="77777777" w:rsidR="00B7485D" w:rsidRPr="00BC6FFA" w:rsidRDefault="00B7485D" w:rsidP="00713AB9">
      <w:pPr>
        <w:pStyle w:val="a9"/>
      </w:pPr>
      <w:r w:rsidRPr="00BC6FFA">
        <w:t>ФИЛ</w:t>
      </w:r>
    </w:p>
    <w:p w14:paraId="70DE16CA" w14:textId="77777777" w:rsidR="00777395" w:rsidRPr="00BC6FFA" w:rsidRDefault="00B7485D" w:rsidP="006C49BA">
      <w:pPr>
        <w:pStyle w:val="ab"/>
        <w:keepNext/>
      </w:pPr>
      <w:r w:rsidRPr="00BC6FFA">
        <w:t>Алло…</w:t>
      </w:r>
    </w:p>
    <w:p w14:paraId="131D3C05" w14:textId="77777777" w:rsidR="00777395" w:rsidRPr="00BC6FFA" w:rsidRDefault="00B7485D" w:rsidP="00777395">
      <w:pPr>
        <w:pStyle w:val="ae"/>
      </w:pPr>
      <w:r w:rsidRPr="00BC6FFA">
        <w:t>(долго слушает)</w:t>
      </w:r>
    </w:p>
    <w:p w14:paraId="63945060" w14:textId="77777777" w:rsidR="00B7485D" w:rsidRPr="00BC6FFA" w:rsidRDefault="00B7485D" w:rsidP="00777395">
      <w:pPr>
        <w:pStyle w:val="ab"/>
      </w:pPr>
      <w:r w:rsidRPr="00BC6FFA">
        <w:t>Твою мать, Башка! Долго базаришь! Ты можешь сообщением отправить?!</w:t>
      </w:r>
    </w:p>
    <w:p w14:paraId="4BDC546E" w14:textId="77777777" w:rsidR="00B7485D" w:rsidRPr="00BC6FFA" w:rsidRDefault="00B7485D" w:rsidP="00B7485D">
      <w:pPr>
        <w:pStyle w:val="a7"/>
      </w:pPr>
      <w:r w:rsidRPr="00BC6FFA">
        <w:t>Бросает трубку.</w:t>
      </w:r>
    </w:p>
    <w:p w14:paraId="5E9FECD5" w14:textId="77777777" w:rsidR="00B7485D" w:rsidRPr="00AF5AC1" w:rsidRDefault="00B7485D" w:rsidP="00713AB9">
      <w:pPr>
        <w:pStyle w:val="a9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ФИЛ</w:t>
      </w:r>
    </w:p>
    <w:p w14:paraId="384D7E4C" w14:textId="77777777" w:rsidR="00B7485D" w:rsidRPr="00AF5AC1" w:rsidRDefault="00B7485D" w:rsidP="00777395">
      <w:pPr>
        <w:pStyle w:val="ab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 xml:space="preserve">Азбука </w:t>
      </w:r>
      <w:r w:rsidR="00777395" w:rsidRPr="00AF5AC1">
        <w:rPr>
          <w:strike/>
          <w:color w:val="A6A6A6" w:themeColor="background1" w:themeShade="A6"/>
          <w:lang w:val="ru-RU"/>
        </w:rPr>
        <w:t>М</w:t>
      </w:r>
      <w:r w:rsidRPr="00AF5AC1">
        <w:rPr>
          <w:strike/>
          <w:color w:val="A6A6A6" w:themeColor="background1" w:themeShade="A6"/>
        </w:rPr>
        <w:t>орзе ходячая!</w:t>
      </w:r>
    </w:p>
    <w:p w14:paraId="0FF2F810" w14:textId="77777777" w:rsidR="00B7485D" w:rsidRPr="00BC6FFA" w:rsidRDefault="00B7485D" w:rsidP="00B7485D">
      <w:pPr>
        <w:pStyle w:val="a7"/>
      </w:pPr>
      <w:r w:rsidRPr="00BC6FFA">
        <w:t xml:space="preserve">Филу приходит сообщение, там голосовое сообщение от Башки. </w:t>
      </w:r>
      <w:r w:rsidRPr="00AF5AC1">
        <w:rPr>
          <w:strike/>
          <w:color w:val="A6A6A6" w:themeColor="background1" w:themeShade="A6"/>
        </w:rPr>
        <w:t>Пацаны психованно слушают.</w:t>
      </w:r>
    </w:p>
    <w:p w14:paraId="7723381B" w14:textId="77777777" w:rsidR="00B7485D" w:rsidRPr="00BC6FFA" w:rsidRDefault="00B7485D" w:rsidP="00713AB9">
      <w:pPr>
        <w:pStyle w:val="a9"/>
      </w:pPr>
      <w:r w:rsidRPr="00BC6FFA">
        <w:t>БАШКА (ЗК)</w:t>
      </w:r>
    </w:p>
    <w:p w14:paraId="1D2C49CA" w14:textId="2C2151CE" w:rsidR="00B7485D" w:rsidRPr="00BC6FFA" w:rsidRDefault="00B7485D" w:rsidP="00777395">
      <w:pPr>
        <w:pStyle w:val="ab"/>
      </w:pPr>
      <w:r w:rsidRPr="00BC6FFA">
        <w:t>За-за-</w:t>
      </w:r>
      <w:proofErr w:type="spellStart"/>
      <w:r w:rsidRPr="00BC6FFA">
        <w:t>запи</w:t>
      </w:r>
      <w:proofErr w:type="spellEnd"/>
      <w:r w:rsidRPr="00BC6FFA">
        <w:t>-пи-пи-</w:t>
      </w:r>
      <w:r w:rsidR="00022EFC" w:rsidRPr="00BC6FFA">
        <w:t>писывал</w:t>
      </w:r>
      <w:r w:rsidRPr="00BC6FFA">
        <w:t xml:space="preserve"> </w:t>
      </w:r>
      <w:proofErr w:type="spellStart"/>
      <w:r w:rsidRPr="00BC6FFA">
        <w:t>сссобщение</w:t>
      </w:r>
      <w:proofErr w:type="spellEnd"/>
      <w:r w:rsidRPr="00BC6FFA">
        <w:t xml:space="preserve">, как ты </w:t>
      </w:r>
      <w:proofErr w:type="spellStart"/>
      <w:r w:rsidRPr="00BC6FFA">
        <w:t>пппросил</w:t>
      </w:r>
      <w:proofErr w:type="spellEnd"/>
      <w:r w:rsidRPr="00BC6FFA">
        <w:t xml:space="preserve">. </w:t>
      </w:r>
      <w:proofErr w:type="spellStart"/>
      <w:r w:rsidRPr="00BC6FFA">
        <w:t>Ккк</w:t>
      </w:r>
      <w:proofErr w:type="spellEnd"/>
      <w:r w:rsidRPr="00BC6FFA">
        <w:t xml:space="preserve">-короче, вы-вы за </w:t>
      </w:r>
      <w:proofErr w:type="spellStart"/>
      <w:r w:rsidRPr="00BC6FFA">
        <w:t>Мма</w:t>
      </w:r>
      <w:proofErr w:type="spellEnd"/>
      <w:r w:rsidRPr="00BC6FFA">
        <w:t>-Маа…</w:t>
      </w:r>
    </w:p>
    <w:p w14:paraId="4717861A" w14:textId="77777777" w:rsidR="00B7485D" w:rsidRPr="00BC6FFA" w:rsidRDefault="00B7485D" w:rsidP="00B7485D">
      <w:pPr>
        <w:pStyle w:val="a7"/>
      </w:pPr>
      <w:r w:rsidRPr="00BC6FFA">
        <w:t xml:space="preserve">Фил выключает, записывает голосовое сообщение, нервно </w:t>
      </w:r>
      <w:r w:rsidR="00777395" w:rsidRPr="00BC6FFA">
        <w:t>орёт</w:t>
      </w:r>
      <w:r w:rsidRPr="00BC6FFA">
        <w:t xml:space="preserve"> в трубку.</w:t>
      </w:r>
    </w:p>
    <w:p w14:paraId="6C80645E" w14:textId="77777777" w:rsidR="00B7485D" w:rsidRPr="00BC6FFA" w:rsidRDefault="00B7485D" w:rsidP="00713AB9">
      <w:pPr>
        <w:pStyle w:val="a9"/>
      </w:pPr>
      <w:r w:rsidRPr="00BC6FFA">
        <w:t>ФИЛ</w:t>
      </w:r>
    </w:p>
    <w:p w14:paraId="14974A96" w14:textId="77777777" w:rsidR="00B7485D" w:rsidRPr="00BC6FFA" w:rsidRDefault="00B7485D" w:rsidP="00777395">
      <w:pPr>
        <w:pStyle w:val="ab"/>
      </w:pPr>
      <w:r w:rsidRPr="00BC6FFA">
        <w:t>Текстом запиши!!! Буквами!!!</w:t>
      </w:r>
    </w:p>
    <w:p w14:paraId="0B150748" w14:textId="77777777" w:rsidR="00B7485D" w:rsidRPr="00BC6FFA" w:rsidRDefault="00B7485D" w:rsidP="00713AB9">
      <w:pPr>
        <w:pStyle w:val="a9"/>
      </w:pPr>
      <w:r w:rsidRPr="00BC6FFA">
        <w:t>ВЖИК</w:t>
      </w:r>
    </w:p>
    <w:p w14:paraId="40C4FDC5" w14:textId="77777777" w:rsidR="00B7485D" w:rsidRPr="00BC6FFA" w:rsidRDefault="00B7485D" w:rsidP="00777395">
      <w:pPr>
        <w:pStyle w:val="ab"/>
      </w:pPr>
      <w:r w:rsidRPr="00BC6FFA">
        <w:t>Я не удивлюсь, если он и в тексте заикаться начнёт!</w:t>
      </w:r>
    </w:p>
    <w:p w14:paraId="60483346" w14:textId="38AEAD2C" w:rsidR="00B7485D" w:rsidRPr="00AF5AC1" w:rsidRDefault="00B7485D" w:rsidP="00B7485D">
      <w:pPr>
        <w:pStyle w:val="a7"/>
        <w:rPr>
          <w:lang w:val="ru-RU"/>
        </w:rPr>
      </w:pPr>
      <w:r w:rsidRPr="00BC6FFA">
        <w:t>Звук сообщения. Фил читает.</w:t>
      </w:r>
      <w:r w:rsidR="00AF5AC1">
        <w:rPr>
          <w:lang w:val="ru-RU"/>
        </w:rPr>
        <w:t xml:space="preserve"> </w:t>
      </w:r>
      <w:r w:rsidR="00AF5AC1" w:rsidRPr="00AF5AC1">
        <w:rPr>
          <w:color w:val="00B050"/>
          <w:lang w:val="ru-RU"/>
        </w:rPr>
        <w:t>Чак чиркает зажигалкой.</w:t>
      </w:r>
    </w:p>
    <w:p w14:paraId="4CE3F3EC" w14:textId="77777777" w:rsidR="00B7485D" w:rsidRPr="00BC6FFA" w:rsidRDefault="00B7485D" w:rsidP="00713AB9">
      <w:pPr>
        <w:pStyle w:val="a9"/>
      </w:pPr>
      <w:r w:rsidRPr="00BC6FFA">
        <w:t>ФИЛ</w:t>
      </w:r>
    </w:p>
    <w:p w14:paraId="7A77BFBE" w14:textId="77777777" w:rsidR="00AF5AC1" w:rsidRPr="00AF5AC1" w:rsidRDefault="00B7485D" w:rsidP="00AF5AC1">
      <w:pPr>
        <w:pStyle w:val="ab"/>
        <w:keepNext/>
        <w:rPr>
          <w:color w:val="00B050"/>
          <w:lang w:val="ru-RU"/>
        </w:rPr>
      </w:pPr>
      <w:r w:rsidRPr="00AF5AC1">
        <w:rPr>
          <w:strike/>
          <w:color w:val="A6A6A6" w:themeColor="background1" w:themeShade="A6"/>
        </w:rPr>
        <w:t>Пишет адрес, где Массу держат в ИВС. Пробил по связям… Какие идеи?</w:t>
      </w:r>
      <w:r w:rsidR="00AF5AC1" w:rsidRPr="00AF5AC1">
        <w:rPr>
          <w:color w:val="A6A6A6" w:themeColor="background1" w:themeShade="A6"/>
          <w:lang w:val="ru-RU"/>
        </w:rPr>
        <w:t xml:space="preserve"> </w:t>
      </w:r>
      <w:r w:rsidR="00AF5AC1" w:rsidRPr="00AF5AC1">
        <w:rPr>
          <w:color w:val="00B050"/>
          <w:lang w:val="ru-RU"/>
        </w:rPr>
        <w:t>Оп-па. Есть адрес ИВС, где Массу держат.</w:t>
      </w:r>
    </w:p>
    <w:p w14:paraId="5F03E417" w14:textId="77777777" w:rsidR="00AF5AC1" w:rsidRPr="00AF5AC1" w:rsidRDefault="00AF5AC1" w:rsidP="00AF5AC1">
      <w:pPr>
        <w:pStyle w:val="ae"/>
        <w:rPr>
          <w:color w:val="00B050"/>
        </w:rPr>
      </w:pPr>
      <w:r w:rsidRPr="00AF5AC1">
        <w:rPr>
          <w:color w:val="00B050"/>
        </w:rPr>
        <w:t>(Чаку)</w:t>
      </w:r>
    </w:p>
    <w:p w14:paraId="6011895D" w14:textId="4A469FB6" w:rsidR="00B7485D" w:rsidRDefault="00AF5AC1" w:rsidP="00AF5AC1">
      <w:pPr>
        <w:pStyle w:val="ab"/>
        <w:rPr>
          <w:color w:val="00B050"/>
          <w:lang w:val="ru-RU"/>
        </w:rPr>
      </w:pPr>
      <w:r w:rsidRPr="00AF5AC1">
        <w:rPr>
          <w:color w:val="00B050"/>
          <w:lang w:val="ru-RU"/>
        </w:rPr>
        <w:t xml:space="preserve">Ты можешь не чиркать, а? Сжечь тут всё </w:t>
      </w:r>
      <w:r w:rsidRPr="00AF5AC1">
        <w:rPr>
          <w:color w:val="00B050"/>
          <w:lang w:val="ru-RU"/>
        </w:rPr>
        <w:t>хочешь,</w:t>
      </w:r>
      <w:r w:rsidRPr="00AF5AC1">
        <w:rPr>
          <w:color w:val="00B050"/>
          <w:lang w:val="ru-RU"/>
        </w:rPr>
        <w:t xml:space="preserve"> что ли?</w:t>
      </w:r>
    </w:p>
    <w:p w14:paraId="2AAC4540" w14:textId="77777777" w:rsidR="00AF5AC1" w:rsidRPr="00AF5AC1" w:rsidRDefault="00AF5AC1" w:rsidP="00AF5AC1">
      <w:pPr>
        <w:pStyle w:val="a9"/>
        <w:rPr>
          <w:color w:val="00B050"/>
          <w:lang w:val="ru-RU"/>
        </w:rPr>
      </w:pPr>
      <w:r w:rsidRPr="00AF5AC1">
        <w:rPr>
          <w:color w:val="00B050"/>
          <w:lang w:val="ru-RU"/>
        </w:rPr>
        <w:t>ЧАК</w:t>
      </w:r>
    </w:p>
    <w:p w14:paraId="1269DB04" w14:textId="2DE96073" w:rsidR="00AF5AC1" w:rsidRPr="00AF5AC1" w:rsidRDefault="00AF5AC1" w:rsidP="00AF5AC1">
      <w:pPr>
        <w:pStyle w:val="ab"/>
        <w:rPr>
          <w:color w:val="00B050"/>
        </w:rPr>
      </w:pPr>
      <w:r w:rsidRPr="00AF5AC1">
        <w:rPr>
          <w:color w:val="00B050"/>
        </w:rPr>
        <w:t>Не могу!</w:t>
      </w:r>
    </w:p>
    <w:p w14:paraId="1BCF8C74" w14:textId="77777777" w:rsidR="00B7485D" w:rsidRPr="00BC6FFA" w:rsidRDefault="00B7485D" w:rsidP="00B7485D">
      <w:pPr>
        <w:pStyle w:val="a7"/>
      </w:pPr>
      <w:r w:rsidRPr="00AF5AC1">
        <w:rPr>
          <w:strike/>
          <w:color w:val="A6A6A6" w:themeColor="background1" w:themeShade="A6"/>
        </w:rPr>
        <w:t>Все молчат.</w:t>
      </w:r>
      <w:r w:rsidRPr="00AF5AC1">
        <w:rPr>
          <w:color w:val="A6A6A6" w:themeColor="background1" w:themeShade="A6"/>
        </w:rPr>
        <w:t xml:space="preserve"> </w:t>
      </w:r>
      <w:r w:rsidRPr="00BC6FFA">
        <w:t>Чак ещё нервознее чиркает зажигалкой.</w:t>
      </w:r>
    </w:p>
    <w:p w14:paraId="044C058D" w14:textId="77777777" w:rsidR="00B7485D" w:rsidRPr="00AF5AC1" w:rsidRDefault="00B7485D" w:rsidP="00713AB9">
      <w:pPr>
        <w:pStyle w:val="a9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ФИЛ</w:t>
      </w:r>
    </w:p>
    <w:p w14:paraId="737DA9AB" w14:textId="77777777" w:rsidR="00B7485D" w:rsidRPr="00AF5AC1" w:rsidRDefault="00B7485D" w:rsidP="00777395">
      <w:pPr>
        <w:pStyle w:val="ab"/>
        <w:rPr>
          <w:strike/>
          <w:color w:val="A6A6A6" w:themeColor="background1" w:themeShade="A6"/>
        </w:rPr>
      </w:pPr>
      <w:r w:rsidRPr="00AF5AC1">
        <w:rPr>
          <w:strike/>
          <w:color w:val="A6A6A6" w:themeColor="background1" w:themeShade="A6"/>
        </w:rPr>
        <w:t>Ты щас сожжёшь тут всё нахрен!</w:t>
      </w:r>
    </w:p>
    <w:p w14:paraId="36E2EED9" w14:textId="77777777" w:rsidR="00B7485D" w:rsidRPr="00BC6FFA" w:rsidRDefault="00B7485D" w:rsidP="00713AB9">
      <w:pPr>
        <w:pStyle w:val="a9"/>
      </w:pPr>
      <w:r w:rsidRPr="00BC6FFA">
        <w:lastRenderedPageBreak/>
        <w:t>ВЖИК</w:t>
      </w:r>
    </w:p>
    <w:p w14:paraId="3AF1B9B3" w14:textId="412DAC10" w:rsidR="00B7485D" w:rsidRPr="00BC6FFA" w:rsidRDefault="00B7485D" w:rsidP="00777395">
      <w:pPr>
        <w:pStyle w:val="ab"/>
      </w:pPr>
      <w:r w:rsidRPr="00AF5AC1">
        <w:rPr>
          <w:strike/>
          <w:color w:val="A6A6A6" w:themeColor="background1" w:themeShade="A6"/>
        </w:rPr>
        <w:t>Фил, ты гений… Точнее, я!</w:t>
      </w:r>
      <w:r w:rsidRPr="00AF5AC1">
        <w:rPr>
          <w:color w:val="A6A6A6" w:themeColor="background1" w:themeShade="A6"/>
        </w:rPr>
        <w:t xml:space="preserve"> </w:t>
      </w:r>
      <w:r w:rsidRPr="00BC6FFA">
        <w:t xml:space="preserve">Сжечь! </w:t>
      </w:r>
      <w:r w:rsidR="00AF5AC1" w:rsidRPr="00AF5AC1">
        <w:rPr>
          <w:color w:val="00B050"/>
        </w:rPr>
        <w:t xml:space="preserve">Точно! Надо всё сжечь! </w:t>
      </w:r>
      <w:r w:rsidRPr="00BC6FFA">
        <w:t>Надо устроить пожар. Они объявят эвакуацию, тогда всех задержанных по-любому выведут по автозакам.</w:t>
      </w:r>
    </w:p>
    <w:p w14:paraId="666DCAB6" w14:textId="77777777" w:rsidR="00B7485D" w:rsidRPr="00BC6FFA" w:rsidRDefault="00B7485D" w:rsidP="00713AB9">
      <w:pPr>
        <w:pStyle w:val="a9"/>
      </w:pPr>
      <w:r w:rsidRPr="00BC6FFA">
        <w:t>ЧАК</w:t>
      </w:r>
    </w:p>
    <w:p w14:paraId="1D069B49" w14:textId="77777777" w:rsidR="00B7485D" w:rsidRPr="00BC6FFA" w:rsidRDefault="00B7485D" w:rsidP="00777395">
      <w:pPr>
        <w:pStyle w:val="ab"/>
      </w:pPr>
      <w:r w:rsidRPr="00BC6FFA">
        <w:t>И что?</w:t>
      </w:r>
    </w:p>
    <w:p w14:paraId="217FF9F7" w14:textId="77777777" w:rsidR="00B7485D" w:rsidRPr="00BC6FFA" w:rsidRDefault="00B7485D" w:rsidP="00713AB9">
      <w:pPr>
        <w:pStyle w:val="a9"/>
      </w:pPr>
      <w:r w:rsidRPr="00BC6FFA">
        <w:t>ВЖИК</w:t>
      </w:r>
    </w:p>
    <w:p w14:paraId="45A54648" w14:textId="6DDD9CD2" w:rsidR="00B7485D" w:rsidRDefault="00B7485D" w:rsidP="00777395">
      <w:pPr>
        <w:pStyle w:val="ab"/>
      </w:pPr>
      <w:r w:rsidRPr="00BC6FFA">
        <w:t>Мы угоним автозак, в котором повезут Массу.</w:t>
      </w:r>
    </w:p>
    <w:p w14:paraId="69D617C0" w14:textId="5A1276C2" w:rsidR="00AF5AC1" w:rsidRPr="00AF5AC1" w:rsidRDefault="00AF5AC1" w:rsidP="00AF5AC1">
      <w:pPr>
        <w:pStyle w:val="a7"/>
        <w:rPr>
          <w:color w:val="00B050"/>
        </w:rPr>
      </w:pPr>
      <w:r w:rsidRPr="00AF5AC1">
        <w:rPr>
          <w:color w:val="00B050"/>
        </w:rPr>
        <w:t>Все молчат.</w:t>
      </w:r>
    </w:p>
    <w:p w14:paraId="708611EB" w14:textId="77777777" w:rsidR="00B7485D" w:rsidRPr="00BC6FFA" w:rsidRDefault="00B7485D" w:rsidP="00713AB9">
      <w:pPr>
        <w:pStyle w:val="a9"/>
      </w:pPr>
      <w:r w:rsidRPr="00BC6FFA">
        <w:t>ФИЛ</w:t>
      </w:r>
    </w:p>
    <w:p w14:paraId="626A5570" w14:textId="58542F64" w:rsidR="00B7485D" w:rsidRDefault="00B7485D" w:rsidP="00777395">
      <w:pPr>
        <w:pStyle w:val="ab"/>
      </w:pPr>
      <w:r w:rsidRPr="00BC6FFA">
        <w:t>Знаете</w:t>
      </w:r>
      <w:r w:rsidR="00777395" w:rsidRPr="00BC6FFA">
        <w:rPr>
          <w:lang w:val="ru-RU"/>
        </w:rPr>
        <w:t>,</w:t>
      </w:r>
      <w:r w:rsidRPr="00BC6FFA">
        <w:t xml:space="preserve"> чё самое хреновое, </w:t>
      </w:r>
      <w:r w:rsidRPr="00AF5AC1">
        <w:rPr>
          <w:strike/>
          <w:color w:val="A6A6A6" w:themeColor="background1" w:themeShade="A6"/>
        </w:rPr>
        <w:t>парни</w:t>
      </w:r>
      <w:r w:rsidRPr="00BC6FFA">
        <w:t xml:space="preserve">? Что лучше плана, видимо, не будет. Только пожар </w:t>
      </w:r>
      <w:r w:rsidR="00777395" w:rsidRPr="00BC6FFA">
        <w:t>–</w:t>
      </w:r>
      <w:r w:rsidRPr="00BC6FFA">
        <w:t xml:space="preserve"> это палево конкретное, калечить никого не хочется.</w:t>
      </w:r>
    </w:p>
    <w:p w14:paraId="21A84A3A" w14:textId="77777777" w:rsidR="00AF5AC1" w:rsidRPr="00AF5AC1" w:rsidRDefault="00AF5AC1" w:rsidP="00AF5AC1">
      <w:pPr>
        <w:pStyle w:val="a9"/>
        <w:rPr>
          <w:color w:val="00B050"/>
        </w:rPr>
      </w:pPr>
      <w:r w:rsidRPr="00AF5AC1">
        <w:rPr>
          <w:color w:val="00B050"/>
        </w:rPr>
        <w:t>ВЖИК</w:t>
      </w:r>
    </w:p>
    <w:p w14:paraId="00695BB3" w14:textId="1F3CB710" w:rsidR="00AF5AC1" w:rsidRPr="00AF5AC1" w:rsidRDefault="00AF5AC1" w:rsidP="00AF5AC1">
      <w:pPr>
        <w:pStyle w:val="ab"/>
        <w:rPr>
          <w:color w:val="00B050"/>
        </w:rPr>
      </w:pPr>
      <w:r w:rsidRPr="00AF5AC1">
        <w:rPr>
          <w:color w:val="00B050"/>
        </w:rPr>
        <w:t>Какой-то ты подозрительно добренький.</w:t>
      </w:r>
    </w:p>
    <w:p w14:paraId="64EF93C7" w14:textId="77777777" w:rsidR="00AF5AC1" w:rsidRPr="00AF5AC1" w:rsidRDefault="00AF5AC1" w:rsidP="00AF5AC1">
      <w:pPr>
        <w:pStyle w:val="a9"/>
        <w:rPr>
          <w:color w:val="00B050"/>
        </w:rPr>
      </w:pPr>
      <w:r w:rsidRPr="00AF5AC1">
        <w:rPr>
          <w:color w:val="00B050"/>
        </w:rPr>
        <w:t>ФИЛ</w:t>
      </w:r>
    </w:p>
    <w:p w14:paraId="30AAEB0B" w14:textId="56052A83" w:rsidR="00AF5AC1" w:rsidRPr="00AF5AC1" w:rsidRDefault="00AF5AC1" w:rsidP="00AF5AC1">
      <w:pPr>
        <w:pStyle w:val="ab"/>
        <w:rPr>
          <w:color w:val="00B050"/>
        </w:rPr>
      </w:pPr>
      <w:r w:rsidRPr="00AF5AC1">
        <w:rPr>
          <w:color w:val="00B050"/>
        </w:rPr>
        <w:t>Они нам ничего плохого не сделали.</w:t>
      </w:r>
    </w:p>
    <w:p w14:paraId="245C8746" w14:textId="77777777" w:rsidR="00B7485D" w:rsidRPr="00BC6FFA" w:rsidRDefault="00B7485D" w:rsidP="00713AB9">
      <w:pPr>
        <w:pStyle w:val="a9"/>
      </w:pPr>
      <w:r w:rsidRPr="00BC6FFA">
        <w:t>ЧАК</w:t>
      </w:r>
    </w:p>
    <w:p w14:paraId="0CBE5D41" w14:textId="77777777" w:rsidR="00B7485D" w:rsidRPr="00BC6FFA" w:rsidRDefault="00B7485D" w:rsidP="00777395">
      <w:pPr>
        <w:pStyle w:val="ab"/>
      </w:pPr>
      <w:r w:rsidRPr="00BC6FFA">
        <w:t>Ну давайте дымовуху из пинг-понг шариков сделаем и всё. А чё, они клёво дымят, я так в школе уроки срывал.</w:t>
      </w:r>
    </w:p>
    <w:p w14:paraId="7E0C2B66" w14:textId="77777777" w:rsidR="00B7485D" w:rsidRPr="00BC6FFA" w:rsidRDefault="00442FEC" w:rsidP="00442FEC">
      <w:pPr>
        <w:pStyle w:val="a6"/>
      </w:pPr>
      <w:r w:rsidRPr="00BC6FFA">
        <w:t>11-5.</w:t>
      </w:r>
      <w:r w:rsidRPr="00BC6FFA">
        <w:tab/>
      </w:r>
      <w:r w:rsidR="00B7485D" w:rsidRPr="00BC6FFA">
        <w:t xml:space="preserve">ИНТ. </w:t>
      </w:r>
      <w:r w:rsidR="00777395" w:rsidRPr="00BC6FFA">
        <w:t>ОТДЕ</w:t>
      </w:r>
      <w:r w:rsidR="006E3030" w:rsidRPr="00BC6FFA">
        <w:t>Л</w:t>
      </w:r>
      <w:r w:rsidR="00777395" w:rsidRPr="00BC6FFA">
        <w:t xml:space="preserve"> ПОЛИЦИИ (</w:t>
      </w:r>
      <w:r w:rsidR="00777395" w:rsidRPr="00BC6FFA">
        <w:rPr>
          <w:caps w:val="0"/>
        </w:rPr>
        <w:t>кабинет Стёпы</w:t>
      </w:r>
      <w:r w:rsidR="00777395" w:rsidRPr="00BC6FFA">
        <w:t>)</w:t>
      </w:r>
      <w:r w:rsidR="00B7485D" w:rsidRPr="00BC6FFA">
        <w:t xml:space="preserve"> </w:t>
      </w:r>
      <w:r w:rsidR="00777395" w:rsidRPr="00BC6FFA">
        <w:t>–</w:t>
      </w:r>
      <w:r w:rsidR="00B7485D" w:rsidRPr="00BC6FFA">
        <w:t xml:space="preserve"> ДЕН</w:t>
      </w:r>
      <w:r w:rsidR="008F169B">
        <w:t>Ь</w:t>
      </w:r>
    </w:p>
    <w:p w14:paraId="33E9EF60" w14:textId="77777777" w:rsidR="00B7485D" w:rsidRPr="00BC6FFA" w:rsidRDefault="00B7485D" w:rsidP="00CD25F7">
      <w:pPr>
        <w:pStyle w:val="a7"/>
        <w:keepNext/>
        <w:keepLines/>
      </w:pPr>
      <w:r w:rsidRPr="00BC6FFA">
        <w:t>Степа в кабинете сидит за столом и говорит по телефону.</w:t>
      </w:r>
    </w:p>
    <w:p w14:paraId="30911183" w14:textId="77777777" w:rsidR="00B7485D" w:rsidRPr="00BC6FFA" w:rsidRDefault="00B7485D" w:rsidP="00777395">
      <w:pPr>
        <w:pStyle w:val="a9"/>
      </w:pPr>
      <w:r w:rsidRPr="00BC6FFA">
        <w:t xml:space="preserve">НАЧАЛЬНИК </w:t>
      </w:r>
      <w:r w:rsidR="000D7D0C" w:rsidRPr="00BC6FFA">
        <w:rPr>
          <w:lang w:val="ru-RU"/>
        </w:rPr>
        <w:t xml:space="preserve">ОТДЕЛА </w:t>
      </w:r>
      <w:r w:rsidRPr="00BC6FFA">
        <w:t>(ЗК)</w:t>
      </w:r>
    </w:p>
    <w:p w14:paraId="4859AE0C" w14:textId="0BFD4364" w:rsidR="00B7485D" w:rsidRPr="00BC6FFA" w:rsidRDefault="00B7485D" w:rsidP="00777395">
      <w:pPr>
        <w:pStyle w:val="ab"/>
      </w:pPr>
      <w:r w:rsidRPr="00BC6FFA">
        <w:t>Ст</w:t>
      </w:r>
      <w:r w:rsidR="008B330E">
        <w:rPr>
          <w:lang w:val="ru-RU"/>
        </w:rPr>
        <w:t>ё</w:t>
      </w:r>
      <w:r w:rsidRPr="00BC6FFA">
        <w:t>па, ты уже начал работать над ограблением банка?</w:t>
      </w:r>
    </w:p>
    <w:p w14:paraId="3376EBEF" w14:textId="77777777" w:rsidR="00B7485D" w:rsidRPr="00BC6FFA" w:rsidRDefault="00B7485D" w:rsidP="00777395">
      <w:pPr>
        <w:pStyle w:val="a9"/>
      </w:pPr>
      <w:r w:rsidRPr="00BC6FFA">
        <w:t>СТЁПА</w:t>
      </w:r>
    </w:p>
    <w:p w14:paraId="7446070A" w14:textId="77777777" w:rsidR="00B7485D" w:rsidRPr="00BC6FFA" w:rsidRDefault="00B7485D" w:rsidP="00777395">
      <w:pPr>
        <w:pStyle w:val="ab"/>
      </w:pPr>
      <w:r w:rsidRPr="00BC6FFA">
        <w:t>Жду документы.</w:t>
      </w:r>
    </w:p>
    <w:p w14:paraId="3D88F4F5" w14:textId="77777777" w:rsidR="00B7485D" w:rsidRPr="00BC6FFA" w:rsidRDefault="00B7485D" w:rsidP="00777395">
      <w:pPr>
        <w:pStyle w:val="a9"/>
      </w:pPr>
      <w:r w:rsidRPr="00BC6FFA">
        <w:lastRenderedPageBreak/>
        <w:t xml:space="preserve">НАЧАЛЬНИК </w:t>
      </w:r>
      <w:r w:rsidR="000D7D0C" w:rsidRPr="00BC6FFA">
        <w:rPr>
          <w:lang w:val="ru-RU"/>
        </w:rPr>
        <w:t xml:space="preserve">ОТДЕЛА </w:t>
      </w:r>
      <w:r w:rsidRPr="00BC6FFA">
        <w:t>(ЗК)</w:t>
      </w:r>
    </w:p>
    <w:p w14:paraId="4A2A2B40" w14:textId="7B3E3B84" w:rsidR="00B7485D" w:rsidRPr="00BC6FFA" w:rsidRDefault="00B7485D" w:rsidP="00777395">
      <w:pPr>
        <w:pStyle w:val="ab"/>
        <w:rPr>
          <w:lang w:val="ru-RU"/>
        </w:rPr>
      </w:pPr>
      <w:r w:rsidRPr="00BC6FFA">
        <w:t xml:space="preserve">Давай, давай! Аж </w:t>
      </w:r>
      <w:r w:rsidR="00E13BC4" w:rsidRPr="00BC6FFA">
        <w:rPr>
          <w:lang w:val="ru-RU"/>
        </w:rPr>
        <w:t>триста</w:t>
      </w:r>
      <w:r w:rsidRPr="00BC6FFA">
        <w:t xml:space="preserve"> миллионов вынесли! </w:t>
      </w:r>
      <w:r w:rsidR="00E13BC4" w:rsidRPr="00BC6FFA">
        <w:rPr>
          <w:lang w:val="ru-RU"/>
        </w:rPr>
        <w:t>Триста</w:t>
      </w:r>
      <w:r w:rsidRPr="00BC6FFA">
        <w:t xml:space="preserve">! </w:t>
      </w:r>
      <w:r w:rsidRPr="00AF5AC1">
        <w:rPr>
          <w:strike/>
          <w:color w:val="A6A6A6" w:themeColor="background1" w:themeShade="A6"/>
        </w:rPr>
        <w:t>Эх, с нашей зарплатой, я бы и сам этот банк… хм</w:t>
      </w:r>
      <w:r w:rsidR="008B330E" w:rsidRPr="00AF5AC1">
        <w:rPr>
          <w:strike/>
          <w:color w:val="A6A6A6" w:themeColor="background1" w:themeShade="A6"/>
          <w:lang w:val="ru-RU"/>
        </w:rPr>
        <w:t>-</w:t>
      </w:r>
      <w:r w:rsidRPr="00AF5AC1">
        <w:rPr>
          <w:strike/>
          <w:color w:val="A6A6A6" w:themeColor="background1" w:themeShade="A6"/>
        </w:rPr>
        <w:t>хм…</w:t>
      </w:r>
      <w:r w:rsidR="00E13BC4" w:rsidRPr="00AF5AC1">
        <w:rPr>
          <w:strike/>
          <w:color w:val="A6A6A6" w:themeColor="background1" w:themeShade="A6"/>
          <w:lang w:val="ru-RU"/>
        </w:rPr>
        <w:t xml:space="preserve"> </w:t>
      </w:r>
      <w:r w:rsidRPr="00AF5AC1">
        <w:rPr>
          <w:strike/>
          <w:color w:val="A6A6A6" w:themeColor="background1" w:themeShade="A6"/>
        </w:rPr>
        <w:t>ладно.</w:t>
      </w:r>
      <w:r w:rsidRPr="00AF5AC1">
        <w:rPr>
          <w:color w:val="A6A6A6" w:themeColor="background1" w:themeShade="A6"/>
        </w:rPr>
        <w:t xml:space="preserve"> </w:t>
      </w:r>
      <w:r w:rsidRPr="00BC6FFA">
        <w:t>Ты</w:t>
      </w:r>
      <w:r w:rsidR="00E13BC4" w:rsidRPr="00BC6FFA">
        <w:rPr>
          <w:lang w:val="ru-RU"/>
        </w:rPr>
        <w:t>,</w:t>
      </w:r>
      <w:r w:rsidRPr="00BC6FFA">
        <w:t xml:space="preserve"> Степан</w:t>
      </w:r>
      <w:r w:rsidR="00E13BC4" w:rsidRPr="00BC6FFA">
        <w:rPr>
          <w:lang w:val="ru-RU"/>
        </w:rPr>
        <w:t>,</w:t>
      </w:r>
      <w:r w:rsidRPr="00BC6FFA">
        <w:t xml:space="preserve"> займись лично, оно на контроле у главка. </w:t>
      </w:r>
      <w:r w:rsidR="00E13BC4" w:rsidRPr="00BC6FFA">
        <w:rPr>
          <w:lang w:val="ru-RU"/>
        </w:rPr>
        <w:t>Триста</w:t>
      </w:r>
      <w:r w:rsidRPr="00BC6FFA">
        <w:t xml:space="preserve"> миллионов я тебе за него не обещаю, а вот новую звёздочку и прибавку аж полторы тыщи рублей</w:t>
      </w:r>
      <w:r w:rsidR="00E13BC4" w:rsidRPr="00BC6FFA">
        <w:rPr>
          <w:lang w:val="ru-RU"/>
        </w:rPr>
        <w:t xml:space="preserve"> –</w:t>
      </w:r>
      <w:r w:rsidRPr="00BC6FFA">
        <w:t xml:space="preserve"> это мы организуем. Ну и за грамоту похлопочу…</w:t>
      </w:r>
    </w:p>
    <w:p w14:paraId="4ECA24B2" w14:textId="77777777" w:rsidR="00B7485D" w:rsidRPr="00BC6FFA" w:rsidRDefault="00B7485D" w:rsidP="00E13BC4">
      <w:pPr>
        <w:pStyle w:val="a9"/>
      </w:pPr>
      <w:r w:rsidRPr="00BC6FFA">
        <w:t>СТЁПА</w:t>
      </w:r>
    </w:p>
    <w:p w14:paraId="3BEE9077" w14:textId="77777777" w:rsidR="00B7485D" w:rsidRPr="00BC6FFA" w:rsidRDefault="00B7485D" w:rsidP="00E13BC4">
      <w:pPr>
        <w:pStyle w:val="ab"/>
      </w:pPr>
      <w:r w:rsidRPr="00BC6FFA">
        <w:t>Умеете вы мотивировать, Сан Саныч! Поработаем.</w:t>
      </w:r>
    </w:p>
    <w:p w14:paraId="4A28E9DD" w14:textId="71F4F976" w:rsidR="00B7485D" w:rsidRPr="00BC6FFA" w:rsidRDefault="00B7485D" w:rsidP="00B7485D">
      <w:pPr>
        <w:pStyle w:val="a7"/>
      </w:pPr>
      <w:r w:rsidRPr="00BC6FFA">
        <w:t xml:space="preserve">В кабинет заходит </w:t>
      </w:r>
      <w:r w:rsidR="00E13BC4" w:rsidRPr="00BC6FFA">
        <w:rPr>
          <w:lang w:val="ru-RU"/>
        </w:rPr>
        <w:t>С</w:t>
      </w:r>
      <w:r w:rsidRPr="00BC6FFA">
        <w:t>отрудник. В руках у него папка с делом, сверху – фото Массы. Ст</w:t>
      </w:r>
      <w:r w:rsidR="008B330E">
        <w:rPr>
          <w:lang w:val="ru-RU"/>
        </w:rPr>
        <w:t>ё</w:t>
      </w:r>
      <w:r w:rsidRPr="00BC6FFA">
        <w:t>па выключает телефон.</w:t>
      </w:r>
    </w:p>
    <w:p w14:paraId="1EA0ABD0" w14:textId="1E338589" w:rsidR="00B7485D" w:rsidRPr="00BC6FFA" w:rsidRDefault="00B7485D" w:rsidP="00E13BC4">
      <w:pPr>
        <w:pStyle w:val="a9"/>
      </w:pPr>
      <w:r w:rsidRPr="00BC6FFA">
        <w:t>СТ</w:t>
      </w:r>
      <w:r w:rsidR="008B330E">
        <w:rPr>
          <w:lang w:val="ru-RU"/>
        </w:rPr>
        <w:t>Ё</w:t>
      </w:r>
      <w:r w:rsidRPr="00BC6FFA">
        <w:t>ПА</w:t>
      </w:r>
    </w:p>
    <w:p w14:paraId="14EC0CF4" w14:textId="77777777" w:rsidR="00B7485D" w:rsidRPr="00BC6FFA" w:rsidRDefault="00B7485D" w:rsidP="00E13BC4">
      <w:pPr>
        <w:pStyle w:val="ab"/>
      </w:pPr>
      <w:r w:rsidRPr="00BC6FFA">
        <w:t xml:space="preserve">Ты ещё так долго тележиться будешь, </w:t>
      </w:r>
      <w:r w:rsidR="00E13BC4" w:rsidRPr="00BC6FFA">
        <w:t>пойдёшь</w:t>
      </w:r>
      <w:r w:rsidRPr="00BC6FFA">
        <w:t xml:space="preserve"> работать лежачим полицейским!</w:t>
      </w:r>
    </w:p>
    <w:p w14:paraId="3EB99D92" w14:textId="77777777" w:rsidR="00B7485D" w:rsidRPr="00BC6FFA" w:rsidRDefault="00B7485D" w:rsidP="00E13BC4">
      <w:pPr>
        <w:pStyle w:val="a9"/>
      </w:pPr>
      <w:r w:rsidRPr="00BC6FFA">
        <w:t>СОТРУДНИК</w:t>
      </w:r>
    </w:p>
    <w:p w14:paraId="71DEB4F7" w14:textId="77777777" w:rsidR="00B7485D" w:rsidRPr="00BC6FFA" w:rsidRDefault="00B7485D" w:rsidP="00E13BC4">
      <w:pPr>
        <w:pStyle w:val="ab"/>
      </w:pPr>
      <w:r w:rsidRPr="00BC6FFA">
        <w:t>Вот документы на задержанного в банке! Кстати, ваш однофамилец.</w:t>
      </w:r>
    </w:p>
    <w:p w14:paraId="07D15A26" w14:textId="77777777" w:rsidR="00B7485D" w:rsidRPr="00BC6FFA" w:rsidRDefault="00B7485D" w:rsidP="00E13BC4">
      <w:pPr>
        <w:pStyle w:val="a9"/>
      </w:pPr>
      <w:r w:rsidRPr="00BC6FFA">
        <w:t>СТЁПА</w:t>
      </w:r>
    </w:p>
    <w:p w14:paraId="057C255F" w14:textId="03372B06" w:rsidR="00E13BC4" w:rsidRPr="00AF5AC1" w:rsidRDefault="00B7485D" w:rsidP="00227277">
      <w:pPr>
        <w:pStyle w:val="ab"/>
        <w:keepNext/>
        <w:rPr>
          <w:lang w:val="ru-RU"/>
        </w:rPr>
      </w:pPr>
      <w:r w:rsidRPr="00AF5AC1">
        <w:rPr>
          <w:strike/>
          <w:color w:val="A6A6A6" w:themeColor="background1" w:themeShade="A6"/>
        </w:rPr>
        <w:t>У моего однофамильца</w:t>
      </w:r>
      <w:r w:rsidRPr="00AF5AC1">
        <w:rPr>
          <w:color w:val="A6A6A6" w:themeColor="background1" w:themeShade="A6"/>
        </w:rPr>
        <w:t xml:space="preserve"> </w:t>
      </w:r>
      <w:r w:rsidR="00AF5AC1" w:rsidRPr="00AF5AC1">
        <w:rPr>
          <w:color w:val="00B050"/>
          <w:lang w:val="ru-RU"/>
        </w:rPr>
        <w:t>Смирнов</w:t>
      </w:r>
      <w:r w:rsidR="00AF5AC1" w:rsidRPr="00AF5AC1">
        <w:rPr>
          <w:strike/>
          <w:color w:val="00B050"/>
          <w:lang w:val="ru-RU"/>
        </w:rPr>
        <w:t xml:space="preserve"> </w:t>
      </w:r>
      <w:r w:rsidR="00AF5AC1" w:rsidRPr="00AF5AC1">
        <w:rPr>
          <w:color w:val="00B050"/>
          <w:lang w:val="ru-RU"/>
        </w:rPr>
        <w:t xml:space="preserve">- </w:t>
      </w:r>
      <w:r w:rsidRPr="00AF5AC1">
        <w:rPr>
          <w:color w:val="000000" w:themeColor="text1"/>
        </w:rPr>
        <w:t>самая</w:t>
      </w:r>
      <w:r w:rsidRPr="00AF5AC1">
        <w:rPr>
          <w:color w:val="00B050"/>
        </w:rPr>
        <w:t xml:space="preserve"> </w:t>
      </w:r>
      <w:r w:rsidR="00E13BC4" w:rsidRPr="00BC6FFA">
        <w:t>распространённая</w:t>
      </w:r>
      <w:r w:rsidRPr="00BC6FFA">
        <w:t xml:space="preserve"> в нашей стране фамилия</w:t>
      </w:r>
      <w:r w:rsidR="00227277">
        <w:rPr>
          <w:lang w:val="ru-RU"/>
        </w:rPr>
        <w:t xml:space="preserve">, </w:t>
      </w:r>
      <w:r w:rsidR="00227277" w:rsidRPr="00227277">
        <w:rPr>
          <w:color w:val="00B050"/>
          <w:lang w:val="ru-RU"/>
        </w:rPr>
        <w:t>чтоб ты знал</w:t>
      </w:r>
      <w:r w:rsidRPr="00BC6FFA">
        <w:t xml:space="preserve">. </w:t>
      </w:r>
      <w:r w:rsidRPr="00227277">
        <w:rPr>
          <w:strike/>
          <w:color w:val="A6A6A6" w:themeColor="background1" w:themeShade="A6"/>
        </w:rPr>
        <w:t>Ты думал, что Иванов? Вот, нет. И Смирновых здесь по сто штук в месяц приходят.</w:t>
      </w:r>
      <w:r w:rsidRPr="00227277">
        <w:rPr>
          <w:color w:val="A6A6A6" w:themeColor="background1" w:themeShade="A6"/>
        </w:rPr>
        <w:t xml:space="preserve"> </w:t>
      </w:r>
      <w:r w:rsidRPr="00BC6FFA">
        <w:t>Вот ко мне однажды за пьяный дебош</w:t>
      </w:r>
      <w:r w:rsidR="00227277" w:rsidRPr="00227277">
        <w:t xml:space="preserve"> </w:t>
      </w:r>
      <w:r w:rsidR="00227277" w:rsidRPr="00BC6FFA">
        <w:t>привезли…</w:t>
      </w:r>
    </w:p>
    <w:p w14:paraId="06B25E85" w14:textId="77777777" w:rsidR="00E13BC4" w:rsidRPr="00BC6FFA" w:rsidRDefault="00B7485D" w:rsidP="00E13BC4">
      <w:pPr>
        <w:pStyle w:val="ae"/>
      </w:pPr>
      <w:r w:rsidRPr="00BC6FFA">
        <w:t>(шепчет фамилию)</w:t>
      </w:r>
    </w:p>
    <w:p w14:paraId="2131C9E2" w14:textId="77777777" w:rsidR="004A1FEA" w:rsidRDefault="00227277" w:rsidP="00E13BC4">
      <w:pPr>
        <w:pStyle w:val="ab"/>
        <w:rPr>
          <w:color w:val="00B050"/>
          <w:lang w:val="ru-RU"/>
        </w:rPr>
      </w:pPr>
      <w:r w:rsidRPr="00227277">
        <w:rPr>
          <w:color w:val="00B050"/>
          <w:lang w:val="ru-RU"/>
        </w:rPr>
        <w:t>Путина</w:t>
      </w:r>
      <w:r>
        <w:rPr>
          <w:color w:val="00B050"/>
          <w:lang w:val="ru-RU"/>
        </w:rPr>
        <w:t>.</w:t>
      </w:r>
    </w:p>
    <w:p w14:paraId="602CD620" w14:textId="347C5767" w:rsidR="00B7485D" w:rsidRPr="00BC6FFA" w:rsidRDefault="00B7485D" w:rsidP="00B7485D">
      <w:pPr>
        <w:pStyle w:val="a7"/>
      </w:pPr>
      <w:r w:rsidRPr="00BC6FFA">
        <w:t>Сотрудник меняется в лице.</w:t>
      </w:r>
    </w:p>
    <w:p w14:paraId="331F71DA" w14:textId="77777777" w:rsidR="00B7485D" w:rsidRPr="00BC6FFA" w:rsidRDefault="00B7485D" w:rsidP="00E13BC4">
      <w:pPr>
        <w:pStyle w:val="a9"/>
      </w:pPr>
      <w:r w:rsidRPr="00BC6FFA">
        <w:lastRenderedPageBreak/>
        <w:t>СОТРУДНИК</w:t>
      </w:r>
    </w:p>
    <w:p w14:paraId="585F8512" w14:textId="39968E45" w:rsidR="00E13BC4" w:rsidRPr="00BC6FFA" w:rsidRDefault="00B7485D" w:rsidP="00E13BC4">
      <w:pPr>
        <w:pStyle w:val="ab"/>
        <w:keepNext/>
      </w:pPr>
      <w:r w:rsidRPr="00BC6FFA">
        <w:t>Чё</w:t>
      </w:r>
      <w:r w:rsidR="008B330E">
        <w:rPr>
          <w:lang w:val="ru-RU"/>
        </w:rPr>
        <w:t>,</w:t>
      </w:r>
      <w:r w:rsidRPr="00BC6FFA">
        <w:t xml:space="preserve"> прям самого?!</w:t>
      </w:r>
    </w:p>
    <w:p w14:paraId="6380EB50" w14:textId="77777777" w:rsidR="00B7485D" w:rsidRPr="00227277" w:rsidRDefault="00B7485D" w:rsidP="00E13BC4">
      <w:pPr>
        <w:pStyle w:val="ae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(показывает указательным пальцем наверх)</w:t>
      </w:r>
    </w:p>
    <w:p w14:paraId="63D04BDB" w14:textId="77777777" w:rsidR="00B7485D" w:rsidRPr="00BC6FFA" w:rsidRDefault="00B7485D" w:rsidP="00E13BC4">
      <w:pPr>
        <w:pStyle w:val="a9"/>
      </w:pPr>
      <w:r w:rsidRPr="00BC6FFA">
        <w:t>СТЁПА</w:t>
      </w:r>
    </w:p>
    <w:p w14:paraId="48FAEAB2" w14:textId="5FDCBB11" w:rsidR="00B7485D" w:rsidRPr="00BC6FFA" w:rsidRDefault="00B7485D" w:rsidP="00E13BC4">
      <w:pPr>
        <w:pStyle w:val="ab"/>
      </w:pPr>
      <w:r w:rsidRPr="00BC6FFA">
        <w:t>Дурак, что</w:t>
      </w:r>
      <w:r w:rsidR="008F169B">
        <w:rPr>
          <w:lang w:val="ru-RU"/>
        </w:rPr>
        <w:t xml:space="preserve"> </w:t>
      </w:r>
      <w:r w:rsidRPr="00BC6FFA">
        <w:t>ли? Однофамилец, конечно. Но на всякий случай все генералы приехали. Давай, чё там.</w:t>
      </w:r>
    </w:p>
    <w:p w14:paraId="5D0A9C35" w14:textId="77777777" w:rsidR="00B7485D" w:rsidRPr="00227277" w:rsidRDefault="00B7485D" w:rsidP="00B7485D">
      <w:pPr>
        <w:pStyle w:val="a7"/>
        <w:rPr>
          <w:strike/>
          <w:color w:val="A6A6A6" w:themeColor="background1" w:themeShade="A6"/>
        </w:rPr>
      </w:pPr>
      <w:r w:rsidRPr="00BC6FFA">
        <w:t xml:space="preserve">Сотрудник </w:t>
      </w:r>
      <w:r w:rsidRPr="00227277">
        <w:rPr>
          <w:strike/>
          <w:color w:val="A6A6A6" w:themeColor="background1" w:themeShade="A6"/>
        </w:rPr>
        <w:t>открывает папку,</w:t>
      </w:r>
      <w:r w:rsidRPr="00227277">
        <w:rPr>
          <w:color w:val="A6A6A6" w:themeColor="background1" w:themeShade="A6"/>
        </w:rPr>
        <w:t xml:space="preserve"> </w:t>
      </w:r>
      <w:r w:rsidR="00E13BC4" w:rsidRPr="00BC6FFA">
        <w:t>кладёт</w:t>
      </w:r>
      <w:r w:rsidRPr="00BC6FFA">
        <w:t xml:space="preserve"> на стол. О</w:t>
      </w:r>
      <w:r w:rsidRPr="00227277">
        <w:rPr>
          <w:strike/>
          <w:color w:val="A6A6A6" w:themeColor="background1" w:themeShade="A6"/>
        </w:rPr>
        <w:t>н задевает кружку кофе со стола. Кофе проливается на папку.</w:t>
      </w:r>
    </w:p>
    <w:p w14:paraId="7B178C85" w14:textId="77777777" w:rsidR="00B7485D" w:rsidRPr="00227277" w:rsidRDefault="00B7485D" w:rsidP="00E13BC4">
      <w:pPr>
        <w:pStyle w:val="a9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СТЁПА</w:t>
      </w:r>
    </w:p>
    <w:p w14:paraId="5176C067" w14:textId="77777777" w:rsidR="00B7485D" w:rsidRPr="00227277" w:rsidRDefault="00B7485D" w:rsidP="00E13BC4">
      <w:pPr>
        <w:pStyle w:val="ab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Ну чё ты такой рук</w:t>
      </w:r>
      <w:r w:rsidR="00E13BC4" w:rsidRPr="00227277">
        <w:rPr>
          <w:strike/>
          <w:color w:val="A6A6A6" w:themeColor="background1" w:themeShade="A6"/>
          <w:lang w:val="ru-RU"/>
        </w:rPr>
        <w:t>о</w:t>
      </w:r>
      <w:r w:rsidRPr="00227277">
        <w:rPr>
          <w:strike/>
          <w:color w:val="A6A6A6" w:themeColor="background1" w:themeShade="A6"/>
        </w:rPr>
        <w:t>жопый? Хорошо, что тебе табельное не выдают, уже бы пол отдела перебил.</w:t>
      </w:r>
    </w:p>
    <w:p w14:paraId="53C01372" w14:textId="77777777" w:rsidR="00B7485D" w:rsidRPr="00227277" w:rsidRDefault="00B7485D" w:rsidP="00E13BC4">
      <w:pPr>
        <w:pStyle w:val="a9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СОТРУДНИК</w:t>
      </w:r>
    </w:p>
    <w:p w14:paraId="0AB6E910" w14:textId="77777777" w:rsidR="00B7485D" w:rsidRPr="00227277" w:rsidRDefault="00B7485D" w:rsidP="00E13BC4">
      <w:pPr>
        <w:pStyle w:val="ab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Простите, я случайно.</w:t>
      </w:r>
    </w:p>
    <w:p w14:paraId="2617CCD4" w14:textId="77777777" w:rsidR="00B7485D" w:rsidRPr="00227277" w:rsidRDefault="00B7485D" w:rsidP="00B7485D">
      <w:pPr>
        <w:pStyle w:val="a7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Сотрудник протирает дело рукавом. Фотография размякла от кофе, ничего не видно.</w:t>
      </w:r>
    </w:p>
    <w:p w14:paraId="7A199576" w14:textId="77777777" w:rsidR="00B7485D" w:rsidRPr="00227277" w:rsidRDefault="00B7485D" w:rsidP="00E13BC4">
      <w:pPr>
        <w:pStyle w:val="a9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СТЁПА</w:t>
      </w:r>
    </w:p>
    <w:p w14:paraId="4287D5C4" w14:textId="77777777" w:rsidR="00B7485D" w:rsidRPr="00227277" w:rsidRDefault="00B7485D" w:rsidP="00E13BC4">
      <w:pPr>
        <w:pStyle w:val="ab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И чё? Я тебе гадалка, чтобы дело расследовать по кофейной гуще!!!</w:t>
      </w:r>
    </w:p>
    <w:p w14:paraId="70208A74" w14:textId="77777777" w:rsidR="00B7485D" w:rsidRPr="00227277" w:rsidRDefault="00B7485D" w:rsidP="00E13BC4">
      <w:pPr>
        <w:pStyle w:val="a9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СОТРУДНИК</w:t>
      </w:r>
    </w:p>
    <w:p w14:paraId="2B6C8492" w14:textId="77777777" w:rsidR="00B7485D" w:rsidRPr="00227277" w:rsidRDefault="00B7485D" w:rsidP="00E13BC4">
      <w:pPr>
        <w:pStyle w:val="ab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Да только фотку задел… Но там рожа такая тупая, как будто он из семейства приматов. Надеюсь</w:t>
      </w:r>
      <w:r w:rsidR="00E13BC4" w:rsidRPr="00227277">
        <w:rPr>
          <w:strike/>
          <w:color w:val="A6A6A6" w:themeColor="background1" w:themeShade="A6"/>
          <w:lang w:val="ru-RU"/>
        </w:rPr>
        <w:t>,</w:t>
      </w:r>
      <w:r w:rsidRPr="00227277">
        <w:rPr>
          <w:strike/>
          <w:color w:val="A6A6A6" w:themeColor="background1" w:themeShade="A6"/>
        </w:rPr>
        <w:t xml:space="preserve"> у него братьев с сёстрами нету…</w:t>
      </w:r>
    </w:p>
    <w:p w14:paraId="7D269566" w14:textId="77777777" w:rsidR="00B7485D" w:rsidRPr="00227277" w:rsidRDefault="00B7485D" w:rsidP="00E13BC4">
      <w:pPr>
        <w:pStyle w:val="a9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СТЁПА</w:t>
      </w:r>
    </w:p>
    <w:p w14:paraId="4C3E6B61" w14:textId="77777777" w:rsidR="00B7485D" w:rsidRPr="00227277" w:rsidRDefault="00B7485D" w:rsidP="00E13BC4">
      <w:pPr>
        <w:pStyle w:val="ab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Твоя фотка</w:t>
      </w:r>
      <w:r w:rsidR="00E13BC4" w:rsidRPr="00227277">
        <w:rPr>
          <w:strike/>
          <w:color w:val="A6A6A6" w:themeColor="background1" w:themeShade="A6"/>
          <w:lang w:val="ru-RU"/>
        </w:rPr>
        <w:t>,</w:t>
      </w:r>
      <w:r w:rsidRPr="00227277">
        <w:rPr>
          <w:strike/>
          <w:color w:val="A6A6A6" w:themeColor="background1" w:themeShade="A6"/>
        </w:rPr>
        <w:t xml:space="preserve"> что</w:t>
      </w:r>
      <w:r w:rsidR="00CD3638" w:rsidRPr="00227277">
        <w:rPr>
          <w:strike/>
          <w:color w:val="A6A6A6" w:themeColor="background1" w:themeShade="A6"/>
          <w:lang w:val="ru-RU"/>
        </w:rPr>
        <w:t xml:space="preserve"> </w:t>
      </w:r>
      <w:r w:rsidRPr="00227277">
        <w:rPr>
          <w:strike/>
          <w:color w:val="A6A6A6" w:themeColor="background1" w:themeShade="A6"/>
        </w:rPr>
        <w:t>ли</w:t>
      </w:r>
      <w:r w:rsidR="00E13BC4" w:rsidRPr="00227277">
        <w:rPr>
          <w:strike/>
          <w:color w:val="A6A6A6" w:themeColor="background1" w:themeShade="A6"/>
          <w:lang w:val="ru-RU"/>
        </w:rPr>
        <w:t>,</w:t>
      </w:r>
      <w:r w:rsidRPr="00227277">
        <w:rPr>
          <w:strike/>
          <w:color w:val="A6A6A6" w:themeColor="background1" w:themeShade="A6"/>
        </w:rPr>
        <w:t xml:space="preserve"> была?!</w:t>
      </w:r>
    </w:p>
    <w:p w14:paraId="11AA55DD" w14:textId="77777777" w:rsidR="00B7485D" w:rsidRPr="00227277" w:rsidRDefault="00B7485D" w:rsidP="00E13BC4">
      <w:pPr>
        <w:pStyle w:val="a9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СОТРУДНИК</w:t>
      </w:r>
    </w:p>
    <w:p w14:paraId="4EACA8CB" w14:textId="77777777" w:rsidR="00B7485D" w:rsidRPr="00227277" w:rsidRDefault="00B7485D" w:rsidP="00E13BC4">
      <w:pPr>
        <w:pStyle w:val="ab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Не понял…</w:t>
      </w:r>
    </w:p>
    <w:p w14:paraId="50D465B6" w14:textId="77777777" w:rsidR="00B7485D" w:rsidRPr="00227277" w:rsidRDefault="00B7485D" w:rsidP="00E13BC4">
      <w:pPr>
        <w:pStyle w:val="a9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СТЁПА</w:t>
      </w:r>
    </w:p>
    <w:p w14:paraId="7F4EDB84" w14:textId="7FEAD850" w:rsidR="00B7485D" w:rsidRDefault="00B7485D" w:rsidP="00E13BC4">
      <w:pPr>
        <w:pStyle w:val="ab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Иди отсюда, не беси!</w:t>
      </w:r>
    </w:p>
    <w:p w14:paraId="6F797DF4" w14:textId="24774F05" w:rsidR="00227277" w:rsidRDefault="00227277" w:rsidP="00227277">
      <w:pPr>
        <w:pStyle w:val="a7"/>
        <w:rPr>
          <w:color w:val="00B050"/>
        </w:rPr>
      </w:pPr>
      <w:r w:rsidRPr="00227277">
        <w:rPr>
          <w:color w:val="00B050"/>
        </w:rPr>
        <w:t>Стёпа открывает её, с фотографии на него смотрит недовольный Масса. Стёпа пулей выскакивает из-за стола, хватает куртку, папку. Он то ли счастлив, то ли зол, то ли испуган – не понятно.</w:t>
      </w:r>
    </w:p>
    <w:p w14:paraId="101F3030" w14:textId="65EE2918" w:rsidR="00227277" w:rsidRDefault="00227277" w:rsidP="00920EA2">
      <w:pPr>
        <w:pStyle w:val="a6"/>
        <w:tabs>
          <w:tab w:val="clear" w:pos="992"/>
          <w:tab w:val="left" w:pos="1276"/>
        </w:tabs>
        <w:rPr>
          <w:color w:val="00B050"/>
        </w:rPr>
      </w:pPr>
      <w:r w:rsidRPr="00227277">
        <w:rPr>
          <w:color w:val="00B050"/>
        </w:rPr>
        <w:lastRenderedPageBreak/>
        <w:t>11-5-А.</w:t>
      </w:r>
      <w:r w:rsidR="00920EA2">
        <w:rPr>
          <w:color w:val="00B050"/>
        </w:rPr>
        <w:tab/>
      </w:r>
      <w:r w:rsidRPr="00227277">
        <w:rPr>
          <w:color w:val="00B050"/>
        </w:rPr>
        <w:t xml:space="preserve">ИНТ. ОТДЕЛ ПОЛИЦИИ </w:t>
      </w:r>
      <w:r w:rsidRPr="00227277">
        <w:rPr>
          <w:caps w:val="0"/>
          <w:color w:val="00B050"/>
        </w:rPr>
        <w:t>(коридор, проходная)</w:t>
      </w:r>
      <w:r w:rsidRPr="00227277">
        <w:rPr>
          <w:color w:val="00B050"/>
        </w:rPr>
        <w:t xml:space="preserve"> </w:t>
      </w:r>
      <w:r>
        <w:rPr>
          <w:color w:val="00B050"/>
        </w:rPr>
        <w:t>–</w:t>
      </w:r>
      <w:r w:rsidRPr="00227277">
        <w:rPr>
          <w:color w:val="00B050"/>
        </w:rPr>
        <w:t xml:space="preserve"> ДЕНЬ</w:t>
      </w:r>
    </w:p>
    <w:p w14:paraId="1623BC41" w14:textId="77777777" w:rsidR="00227277" w:rsidRPr="00227277" w:rsidRDefault="00227277" w:rsidP="00227277">
      <w:pPr>
        <w:pStyle w:val="a7"/>
        <w:rPr>
          <w:color w:val="00B050"/>
          <w:lang w:val="ru-RU" w:eastAsia="ru-RU"/>
        </w:rPr>
      </w:pPr>
      <w:r w:rsidRPr="00227277">
        <w:rPr>
          <w:color w:val="00B050"/>
          <w:lang w:val="ru-RU" w:eastAsia="ru-RU"/>
        </w:rPr>
        <w:t>Стёпа с папкой в руках бежит по коридору.</w:t>
      </w:r>
    </w:p>
    <w:p w14:paraId="73F9BA2A" w14:textId="77777777" w:rsidR="00227277" w:rsidRPr="00227277" w:rsidRDefault="00227277" w:rsidP="00227277">
      <w:pPr>
        <w:pStyle w:val="a7"/>
        <w:rPr>
          <w:color w:val="00B050"/>
          <w:lang w:val="ru-RU" w:eastAsia="ru-RU"/>
        </w:rPr>
      </w:pPr>
      <w:r w:rsidRPr="00227277">
        <w:rPr>
          <w:color w:val="00B050"/>
          <w:lang w:val="ru-RU" w:eastAsia="ru-RU"/>
        </w:rPr>
        <w:t>Стёпа бегом спускается по лестнице, чуть не сбив коллегу.</w:t>
      </w:r>
    </w:p>
    <w:p w14:paraId="3AB347F4" w14:textId="3D62E00C" w:rsidR="00227277" w:rsidRDefault="00227277" w:rsidP="00227277">
      <w:pPr>
        <w:pStyle w:val="a7"/>
        <w:rPr>
          <w:color w:val="00B050"/>
          <w:lang w:val="ru-RU" w:eastAsia="ru-RU"/>
        </w:rPr>
      </w:pPr>
      <w:r w:rsidRPr="00227277">
        <w:rPr>
          <w:color w:val="00B050"/>
          <w:lang w:val="ru-RU" w:eastAsia="ru-RU"/>
        </w:rPr>
        <w:t>Стёпа перепрыгивает вертушку, покидая свой отдел.</w:t>
      </w:r>
    </w:p>
    <w:p w14:paraId="1539FABD" w14:textId="474136F0" w:rsidR="00227277" w:rsidRDefault="00227277" w:rsidP="00920EA2">
      <w:pPr>
        <w:pStyle w:val="a6"/>
        <w:tabs>
          <w:tab w:val="clear" w:pos="992"/>
          <w:tab w:val="left" w:pos="1276"/>
        </w:tabs>
        <w:rPr>
          <w:color w:val="00B050"/>
        </w:rPr>
      </w:pPr>
      <w:r w:rsidRPr="00227277">
        <w:rPr>
          <w:color w:val="00B050"/>
        </w:rPr>
        <w:t>11-5-</w:t>
      </w:r>
      <w:r w:rsidRPr="00227277">
        <w:rPr>
          <w:color w:val="00B050"/>
          <w:lang w:val="en-US"/>
        </w:rPr>
        <w:t>B</w:t>
      </w:r>
      <w:r w:rsidRPr="00227277">
        <w:rPr>
          <w:color w:val="00B050"/>
        </w:rPr>
        <w:t>.</w:t>
      </w:r>
      <w:r w:rsidR="00920EA2">
        <w:rPr>
          <w:color w:val="00B050"/>
        </w:rPr>
        <w:tab/>
      </w:r>
      <w:r w:rsidRPr="00227277">
        <w:rPr>
          <w:color w:val="00B050"/>
        </w:rPr>
        <w:t>НАТ.</w:t>
      </w:r>
      <w:r>
        <w:rPr>
          <w:color w:val="00B050"/>
        </w:rPr>
        <w:t xml:space="preserve"> </w:t>
      </w:r>
      <w:r w:rsidRPr="00227277">
        <w:rPr>
          <w:color w:val="00B050"/>
        </w:rPr>
        <w:t xml:space="preserve">ДОРОГА / АВТО СТЁПЫ </w:t>
      </w:r>
      <w:r>
        <w:rPr>
          <w:color w:val="00B050"/>
        </w:rPr>
        <w:t>–</w:t>
      </w:r>
      <w:r w:rsidRPr="00227277">
        <w:rPr>
          <w:color w:val="00B050"/>
        </w:rPr>
        <w:t xml:space="preserve"> ДЕНЬ</w:t>
      </w:r>
    </w:p>
    <w:p w14:paraId="4261DE66" w14:textId="539F228A" w:rsidR="00227277" w:rsidRPr="00227277" w:rsidRDefault="00227277" w:rsidP="00227277">
      <w:pPr>
        <w:pStyle w:val="a7"/>
        <w:rPr>
          <w:color w:val="00B050"/>
          <w:lang w:val="ru-RU" w:eastAsia="ru-RU"/>
        </w:rPr>
      </w:pPr>
      <w:r w:rsidRPr="00227277">
        <w:rPr>
          <w:color w:val="00B050"/>
          <w:lang w:val="ru-RU" w:eastAsia="ru-RU"/>
        </w:rPr>
        <w:t>Стёпа несётся по городу. Объезжая водителей, которые тупят на светофоре то по встречке, то пробираясь через узкие лазейки. Пролетает на загоревшийся красный, стартует, когда зелёный ещё не горит.</w:t>
      </w:r>
    </w:p>
    <w:p w14:paraId="31F1E52F" w14:textId="77777777" w:rsidR="004A1FEA" w:rsidRDefault="00442FEC" w:rsidP="00442FEC">
      <w:pPr>
        <w:pStyle w:val="a6"/>
        <w:contextualSpacing/>
      </w:pPr>
      <w:r w:rsidRPr="00BC6FFA">
        <w:t>11-6.</w:t>
      </w:r>
      <w:r w:rsidRPr="00BC6FFA">
        <w:tab/>
      </w:r>
      <w:r w:rsidR="00B7485D" w:rsidRPr="00BC6FFA">
        <w:t>ИНТ. Т</w:t>
      </w:r>
      <w:r w:rsidR="000D7D0C" w:rsidRPr="00BC6FFA">
        <w:t>ОРГОВЫЙ ЦЕНТР (</w:t>
      </w:r>
      <w:r w:rsidR="000D7D0C" w:rsidRPr="00BC6FFA">
        <w:rPr>
          <w:caps w:val="0"/>
        </w:rPr>
        <w:t>вход, эскалатор</w:t>
      </w:r>
      <w:r w:rsidR="000D7D0C" w:rsidRPr="00BC6FFA">
        <w:t>) –</w:t>
      </w:r>
      <w:r w:rsidR="00B7485D" w:rsidRPr="00BC6FFA">
        <w:t xml:space="preserve"> ДЕНЬ</w:t>
      </w:r>
    </w:p>
    <w:p w14:paraId="1FDCFBEB" w14:textId="22BAF842" w:rsidR="00227277" w:rsidRPr="00227277" w:rsidRDefault="00227277" w:rsidP="00920EA2">
      <w:pPr>
        <w:pStyle w:val="a6"/>
        <w:tabs>
          <w:tab w:val="clear" w:pos="992"/>
          <w:tab w:val="left" w:pos="1276"/>
        </w:tabs>
        <w:contextualSpacing/>
        <w:rPr>
          <w:color w:val="00B050"/>
        </w:rPr>
      </w:pPr>
      <w:r w:rsidRPr="00227277">
        <w:rPr>
          <w:color w:val="00B050"/>
        </w:rPr>
        <w:t>11-6-А.</w:t>
      </w:r>
      <w:r w:rsidR="00920EA2">
        <w:rPr>
          <w:color w:val="00B050"/>
        </w:rPr>
        <w:tab/>
      </w:r>
      <w:r w:rsidRPr="00227277">
        <w:rPr>
          <w:color w:val="00B050"/>
        </w:rPr>
        <w:t>ИНТ. ТОРГОВЫЙ ЦЕНТР (</w:t>
      </w:r>
      <w:r w:rsidRPr="00227277">
        <w:rPr>
          <w:caps w:val="0"/>
          <w:color w:val="00B050"/>
        </w:rPr>
        <w:t>бутик женской одежды</w:t>
      </w:r>
      <w:r w:rsidRPr="00227277">
        <w:rPr>
          <w:color w:val="00B050"/>
        </w:rPr>
        <w:t>) - ДЕНЬ</w:t>
      </w:r>
    </w:p>
    <w:p w14:paraId="678ED0E5" w14:textId="0D387898" w:rsidR="000D7D0C" w:rsidRPr="00BC6FFA" w:rsidRDefault="00B7485D" w:rsidP="00593906">
      <w:pPr>
        <w:pStyle w:val="a7"/>
        <w:keepNext/>
        <w:keepLines/>
      </w:pPr>
      <w:r w:rsidRPr="00BC6FFA">
        <w:t xml:space="preserve">Даша заходит в крутящуюся дверь ТЦ, смотрит, как за ней заходит </w:t>
      </w:r>
      <w:r w:rsidR="000D7D0C" w:rsidRPr="00BC6FFA">
        <w:t xml:space="preserve">Охранник Ноля </w:t>
      </w:r>
      <w:r w:rsidR="00227277" w:rsidRPr="00227277">
        <w:rPr>
          <w:color w:val="00B050"/>
          <w:lang w:val="ru-RU"/>
        </w:rPr>
        <w:t>1</w:t>
      </w:r>
      <w:r w:rsidRPr="00BC6FFA">
        <w:t xml:space="preserve">. Даша делает пару кругов в крутящийся двери, </w:t>
      </w:r>
      <w:r w:rsidR="000D7D0C" w:rsidRPr="00BC6FFA">
        <w:t>охранник</w:t>
      </w:r>
      <w:r w:rsidRPr="00BC6FFA">
        <w:t xml:space="preserve"> продолжает идти за ней. В следующем круге </w:t>
      </w:r>
      <w:r w:rsidR="000D7D0C" w:rsidRPr="00BC6FFA">
        <w:t>охранник</w:t>
      </w:r>
      <w:r w:rsidRPr="00BC6FFA">
        <w:t xml:space="preserve"> проходит один. Он в шоке, не понимает, куда она пропала.</w:t>
      </w:r>
    </w:p>
    <w:p w14:paraId="552EE72C" w14:textId="54A50341" w:rsidR="00227277" w:rsidRPr="00227277" w:rsidRDefault="00B7485D" w:rsidP="00227277">
      <w:pPr>
        <w:pStyle w:val="a7"/>
        <w:keepNext/>
        <w:keepLines/>
      </w:pPr>
      <w:r w:rsidRPr="00BC6FFA">
        <w:t xml:space="preserve">Даша быстрым шагом идёт на эскалаторе, оборачивается и замечает </w:t>
      </w:r>
      <w:r w:rsidR="000D7D0C" w:rsidRPr="00BC6FFA">
        <w:t>охранника</w:t>
      </w:r>
      <w:r w:rsidRPr="00BC6FFA">
        <w:t>, который бежит за ней.</w:t>
      </w:r>
    </w:p>
    <w:p w14:paraId="6BBC82A2" w14:textId="7A8ED597" w:rsidR="00B7485D" w:rsidRPr="00227277" w:rsidRDefault="00B7485D" w:rsidP="00593906">
      <w:pPr>
        <w:pStyle w:val="a7"/>
        <w:keepNext/>
        <w:keepLines/>
        <w:rPr>
          <w:strike/>
          <w:color w:val="A6A6A6" w:themeColor="background1" w:themeShade="A6"/>
        </w:rPr>
      </w:pPr>
      <w:r w:rsidRPr="00BC6FFA">
        <w:t xml:space="preserve">Даша заходит в бутик. </w:t>
      </w:r>
      <w:r w:rsidR="00227277">
        <w:rPr>
          <w:lang w:val="ru-RU"/>
        </w:rPr>
        <w:t>О</w:t>
      </w:r>
      <w:r w:rsidR="009972FE" w:rsidRPr="00BC6FFA">
        <w:t>хранник</w:t>
      </w:r>
      <w:r w:rsidRPr="00BC6FFA">
        <w:t xml:space="preserve"> забегает туда же. Не может найти её. Даша стоит рядом с манекенами, замерев. </w:t>
      </w:r>
      <w:r w:rsidRPr="00227277">
        <w:rPr>
          <w:strike/>
          <w:color w:val="A6A6A6" w:themeColor="background1" w:themeShade="A6"/>
        </w:rPr>
        <w:t xml:space="preserve">К ней подходит </w:t>
      </w:r>
      <w:r w:rsidR="009972FE" w:rsidRPr="00227277">
        <w:rPr>
          <w:strike/>
          <w:color w:val="A6A6A6" w:themeColor="background1" w:themeShade="A6"/>
        </w:rPr>
        <w:t>КОНСУЛЬТАНТКА</w:t>
      </w:r>
      <w:r w:rsidRPr="00227277">
        <w:rPr>
          <w:strike/>
          <w:color w:val="A6A6A6" w:themeColor="background1" w:themeShade="A6"/>
        </w:rPr>
        <w:t>, тянет Дашу за блузку.</w:t>
      </w:r>
    </w:p>
    <w:p w14:paraId="39EC7DE8" w14:textId="77777777" w:rsidR="00B7485D" w:rsidRPr="00227277" w:rsidRDefault="00B7485D" w:rsidP="009972FE">
      <w:pPr>
        <w:pStyle w:val="a9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КОНСУЛЬТАНТКА</w:t>
      </w:r>
    </w:p>
    <w:p w14:paraId="40A70D44" w14:textId="77777777" w:rsidR="00B7485D" w:rsidRPr="00227277" w:rsidRDefault="00B7485D" w:rsidP="009972FE">
      <w:pPr>
        <w:pStyle w:val="ab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Марин, а чё у нас какая-то новая коллекция?</w:t>
      </w:r>
    </w:p>
    <w:p w14:paraId="63B4B754" w14:textId="77777777" w:rsidR="00B7485D" w:rsidRPr="00227277" w:rsidRDefault="00B7485D" w:rsidP="009972FE">
      <w:pPr>
        <w:pStyle w:val="a9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ДАША</w:t>
      </w:r>
    </w:p>
    <w:p w14:paraId="26E9F240" w14:textId="77777777" w:rsidR="009972FE" w:rsidRPr="00227277" w:rsidRDefault="00B7485D" w:rsidP="009972FE">
      <w:pPr>
        <w:pStyle w:val="ae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(шёпотом)</w:t>
      </w:r>
    </w:p>
    <w:p w14:paraId="77FF47D4" w14:textId="77777777" w:rsidR="00B7485D" w:rsidRPr="00227277" w:rsidRDefault="00B7485D" w:rsidP="009972FE">
      <w:pPr>
        <w:pStyle w:val="ab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>Аккуратней! Растян</w:t>
      </w:r>
      <w:r w:rsidR="009972FE" w:rsidRPr="00227277">
        <w:rPr>
          <w:strike/>
          <w:color w:val="A6A6A6" w:themeColor="background1" w:themeShade="A6"/>
          <w:lang w:val="ru-RU"/>
        </w:rPr>
        <w:t>е</w:t>
      </w:r>
      <w:r w:rsidRPr="00227277">
        <w:rPr>
          <w:strike/>
          <w:color w:val="A6A6A6" w:themeColor="background1" w:themeShade="A6"/>
        </w:rPr>
        <w:t>те…</w:t>
      </w:r>
    </w:p>
    <w:p w14:paraId="17739444" w14:textId="4D3FA79F" w:rsidR="00B7485D" w:rsidRDefault="00B7485D" w:rsidP="00B7485D">
      <w:pPr>
        <w:pStyle w:val="a7"/>
        <w:rPr>
          <w:strike/>
          <w:color w:val="A6A6A6" w:themeColor="background1" w:themeShade="A6"/>
        </w:rPr>
      </w:pPr>
      <w:r w:rsidRPr="00227277">
        <w:rPr>
          <w:strike/>
          <w:color w:val="A6A6A6" w:themeColor="background1" w:themeShade="A6"/>
        </w:rPr>
        <w:t xml:space="preserve">Консультантка вскрикивает от неожиданности. </w:t>
      </w:r>
      <w:r w:rsidR="009972FE" w:rsidRPr="00227277">
        <w:rPr>
          <w:strike/>
          <w:color w:val="A6A6A6" w:themeColor="background1" w:themeShade="A6"/>
          <w:lang w:val="ru-RU"/>
        </w:rPr>
        <w:t>Охранник</w:t>
      </w:r>
      <w:r w:rsidRPr="00227277">
        <w:rPr>
          <w:strike/>
          <w:color w:val="A6A6A6" w:themeColor="background1" w:themeShade="A6"/>
        </w:rPr>
        <w:t xml:space="preserve"> оборачивается, видит Дашу. Подходит к ней.</w:t>
      </w:r>
    </w:p>
    <w:p w14:paraId="1E0E5801" w14:textId="49749AB7" w:rsidR="00D77A97" w:rsidRPr="00D77A97" w:rsidRDefault="00D77A97" w:rsidP="00D77A97">
      <w:pPr>
        <w:pStyle w:val="a7"/>
        <w:rPr>
          <w:color w:val="00B050"/>
          <w:lang w:val="ru-RU"/>
        </w:rPr>
      </w:pPr>
      <w:r w:rsidRPr="00D77A97">
        <w:rPr>
          <w:color w:val="00B050"/>
          <w:lang w:val="ru-RU"/>
        </w:rPr>
        <w:t>Охранник замечает Дашу.</w:t>
      </w:r>
    </w:p>
    <w:p w14:paraId="480BBF1B" w14:textId="77777777" w:rsidR="00B7485D" w:rsidRPr="00BC6FFA" w:rsidRDefault="009972FE" w:rsidP="009972FE">
      <w:pPr>
        <w:pStyle w:val="a9"/>
        <w:rPr>
          <w:lang w:val="ru-RU"/>
        </w:rPr>
      </w:pPr>
      <w:r w:rsidRPr="00BC6FFA">
        <w:t xml:space="preserve">ОХРАННИК НОЛЯ </w:t>
      </w:r>
      <w:r w:rsidR="006E3030" w:rsidRPr="00BC6FFA">
        <w:rPr>
          <w:lang w:val="ru-RU"/>
        </w:rPr>
        <w:t>2</w:t>
      </w:r>
    </w:p>
    <w:p w14:paraId="05AF56D0" w14:textId="77777777" w:rsidR="00B7485D" w:rsidRPr="00BC6FFA" w:rsidRDefault="00B7485D" w:rsidP="009972FE">
      <w:pPr>
        <w:pStyle w:val="ab"/>
      </w:pPr>
      <w:r w:rsidRPr="00BC6FFA">
        <w:t>Дарья Михайловна, ну хватит в догонялки играть. Я приказ вашего мужа выполняю.</w:t>
      </w:r>
    </w:p>
    <w:p w14:paraId="32A22189" w14:textId="77777777" w:rsidR="00B7485D" w:rsidRPr="00BC6FFA" w:rsidRDefault="00B7485D" w:rsidP="009972FE">
      <w:pPr>
        <w:pStyle w:val="a9"/>
      </w:pPr>
      <w:r w:rsidRPr="00BC6FFA">
        <w:t>ДАША</w:t>
      </w:r>
    </w:p>
    <w:p w14:paraId="10ED528C" w14:textId="77777777" w:rsidR="00B7485D" w:rsidRPr="00D77A97" w:rsidRDefault="00B7485D" w:rsidP="009972FE">
      <w:pPr>
        <w:pStyle w:val="ab"/>
        <w:rPr>
          <w:strike/>
          <w:color w:val="A6A6A6" w:themeColor="background1" w:themeShade="A6"/>
        </w:rPr>
      </w:pPr>
      <w:r w:rsidRPr="00BC6FFA">
        <w:t xml:space="preserve">Я хочу одна погулять! Без сопровождения! </w:t>
      </w:r>
      <w:r w:rsidRPr="00D77A97">
        <w:rPr>
          <w:strike/>
          <w:color w:val="A6A6A6" w:themeColor="background1" w:themeShade="A6"/>
        </w:rPr>
        <w:t>А если я захочу, чтобы за мной шимпанзе побродил, я в Африку поеду!</w:t>
      </w:r>
    </w:p>
    <w:p w14:paraId="7B848D29" w14:textId="77777777" w:rsidR="00B7485D" w:rsidRPr="00BC6FFA" w:rsidRDefault="009972FE" w:rsidP="009972FE">
      <w:pPr>
        <w:pStyle w:val="a9"/>
        <w:rPr>
          <w:lang w:val="ru-RU"/>
        </w:rPr>
      </w:pPr>
      <w:r w:rsidRPr="00BC6FFA">
        <w:lastRenderedPageBreak/>
        <w:t xml:space="preserve">ОХРАННИК НОЛЯ </w:t>
      </w:r>
      <w:r w:rsidR="006E3030" w:rsidRPr="00BC6FFA">
        <w:rPr>
          <w:lang w:val="ru-RU"/>
        </w:rPr>
        <w:t>2</w:t>
      </w:r>
    </w:p>
    <w:p w14:paraId="272868F7" w14:textId="13E10033" w:rsidR="00B7485D" w:rsidRPr="00BC6FFA" w:rsidRDefault="00B7485D" w:rsidP="009972FE">
      <w:pPr>
        <w:pStyle w:val="ab"/>
      </w:pPr>
      <w:r w:rsidRPr="00D77A97">
        <w:rPr>
          <w:strike/>
          <w:color w:val="A6A6A6" w:themeColor="background1" w:themeShade="A6"/>
        </w:rPr>
        <w:t>Я ещё раз говорю,</w:t>
      </w:r>
      <w:r w:rsidRPr="00D77A97">
        <w:rPr>
          <w:color w:val="A6A6A6" w:themeColor="background1" w:themeShade="A6"/>
        </w:rPr>
        <w:t xml:space="preserve"> </w:t>
      </w:r>
      <w:r w:rsidR="00D77A97" w:rsidRPr="00D77A97">
        <w:rPr>
          <w:color w:val="00B050"/>
          <w:lang w:val="ru-RU"/>
        </w:rPr>
        <w:t>Э</w:t>
      </w:r>
      <w:r w:rsidRPr="00BC6FFA">
        <w:t>то приказ. Времена нынче неспокойные, вдруг за вами какой-нибудь манья</w:t>
      </w:r>
      <w:r w:rsidR="00D77A97" w:rsidRPr="00D77A97">
        <w:rPr>
          <w:color w:val="00B050"/>
          <w:lang w:val="ru-RU"/>
        </w:rPr>
        <w:t>к</w:t>
      </w:r>
      <w:r w:rsidRPr="00BC6FFA">
        <w:t xml:space="preserve"> следит.</w:t>
      </w:r>
    </w:p>
    <w:p w14:paraId="544F8400" w14:textId="77777777" w:rsidR="00B7485D" w:rsidRPr="00BC6FFA" w:rsidRDefault="00B7485D" w:rsidP="009972FE">
      <w:pPr>
        <w:pStyle w:val="a9"/>
      </w:pPr>
      <w:r w:rsidRPr="00BC6FFA">
        <w:t>ДАША</w:t>
      </w:r>
    </w:p>
    <w:p w14:paraId="0987DDA7" w14:textId="77777777" w:rsidR="00B7485D" w:rsidRPr="00BC6FFA" w:rsidRDefault="00B7485D" w:rsidP="009972FE">
      <w:pPr>
        <w:pStyle w:val="ab"/>
      </w:pPr>
      <w:r w:rsidRPr="00BC6FFA">
        <w:t>Кстати да, один уже следит…</w:t>
      </w:r>
    </w:p>
    <w:p w14:paraId="3C4F077D" w14:textId="77777777" w:rsidR="00B7485D" w:rsidRPr="00BC6FFA" w:rsidRDefault="009972FE" w:rsidP="00B7485D">
      <w:pPr>
        <w:pStyle w:val="a7"/>
      </w:pPr>
      <w:r w:rsidRPr="00BC6FFA">
        <w:rPr>
          <w:lang w:val="ru-RU"/>
        </w:rPr>
        <w:t>Охранник</w:t>
      </w:r>
      <w:r w:rsidR="00B7485D" w:rsidRPr="00BC6FFA">
        <w:t xml:space="preserve"> резко хватается за рукоятку пистолета, вертит головой по сторонам.</w:t>
      </w:r>
    </w:p>
    <w:p w14:paraId="3EDF2C9D" w14:textId="77777777" w:rsidR="00B7485D" w:rsidRPr="00BC6FFA" w:rsidRDefault="00B7485D" w:rsidP="009972FE">
      <w:pPr>
        <w:pStyle w:val="a9"/>
      </w:pPr>
      <w:r w:rsidRPr="00BC6FFA">
        <w:t>ДАША</w:t>
      </w:r>
    </w:p>
    <w:p w14:paraId="12BF5396" w14:textId="6A60FACF" w:rsidR="00B7485D" w:rsidRPr="00BC6FFA" w:rsidRDefault="00B7485D" w:rsidP="009972FE">
      <w:pPr>
        <w:pStyle w:val="ab"/>
      </w:pPr>
      <w:r w:rsidRPr="00BC6FFA">
        <w:t xml:space="preserve">Я про тебя, </w:t>
      </w:r>
      <w:r w:rsidRPr="00D77A97">
        <w:rPr>
          <w:strike/>
          <w:color w:val="A6A6A6" w:themeColor="background1" w:themeShade="A6"/>
        </w:rPr>
        <w:t>придурок</w:t>
      </w:r>
      <w:r w:rsidR="00D77A97">
        <w:rPr>
          <w:lang w:val="ru-RU"/>
        </w:rPr>
        <w:t xml:space="preserve"> </w:t>
      </w:r>
      <w:r w:rsidR="00D77A97">
        <w:rPr>
          <w:color w:val="00B050"/>
          <w:lang w:val="ru-RU"/>
        </w:rPr>
        <w:t>идиот</w:t>
      </w:r>
      <w:r w:rsidRPr="00BC6FFA">
        <w:t>.</w:t>
      </w:r>
    </w:p>
    <w:p w14:paraId="50F65F15" w14:textId="77777777" w:rsidR="00B7485D" w:rsidRPr="00BC6FFA" w:rsidRDefault="009972FE" w:rsidP="009972FE">
      <w:pPr>
        <w:pStyle w:val="a9"/>
        <w:rPr>
          <w:lang w:val="ru-RU"/>
        </w:rPr>
      </w:pPr>
      <w:r w:rsidRPr="00BC6FFA">
        <w:rPr>
          <w:lang w:val="ru-RU"/>
        </w:rPr>
        <w:t xml:space="preserve">ОХРАННИК НОЛЯ </w:t>
      </w:r>
      <w:r w:rsidR="006E3030" w:rsidRPr="00BC6FFA">
        <w:rPr>
          <w:lang w:val="ru-RU"/>
        </w:rPr>
        <w:t>2</w:t>
      </w:r>
    </w:p>
    <w:p w14:paraId="16AA8E4F" w14:textId="77777777" w:rsidR="00B7485D" w:rsidRPr="00BC6FFA" w:rsidRDefault="00B7485D" w:rsidP="009972FE">
      <w:pPr>
        <w:pStyle w:val="ab"/>
      </w:pPr>
      <w:r w:rsidRPr="00BC6FFA">
        <w:t>Ааа… Не… Я – свой.</w:t>
      </w:r>
    </w:p>
    <w:p w14:paraId="282232D5" w14:textId="09659ADC" w:rsidR="00B7485D" w:rsidRPr="00BC6FFA" w:rsidRDefault="00B7485D" w:rsidP="00B7485D">
      <w:pPr>
        <w:pStyle w:val="a7"/>
      </w:pPr>
      <w:r w:rsidRPr="00BC6FFA">
        <w:t>Даша берёт с вешалки блузку и платье. В бутик заходит Фил, видит Дашу с охранником, идёт к примерочной.</w:t>
      </w:r>
    </w:p>
    <w:p w14:paraId="4304EFD1" w14:textId="77777777" w:rsidR="00B7485D" w:rsidRPr="00BC6FFA" w:rsidRDefault="00B7485D" w:rsidP="009972FE">
      <w:pPr>
        <w:pStyle w:val="a9"/>
      </w:pPr>
      <w:r w:rsidRPr="00BC6FFA">
        <w:t>ДАША</w:t>
      </w:r>
    </w:p>
    <w:p w14:paraId="2F7107FB" w14:textId="77777777" w:rsidR="00B7485D" w:rsidRPr="00BC6FFA" w:rsidRDefault="00B7485D" w:rsidP="009972FE">
      <w:pPr>
        <w:pStyle w:val="ab"/>
      </w:pPr>
      <w:r w:rsidRPr="00BC6FFA">
        <w:t>Я в примерочную. Тоже со мной пойдёшь?</w:t>
      </w:r>
    </w:p>
    <w:p w14:paraId="1E4C06F8" w14:textId="77777777" w:rsidR="00B7485D" w:rsidRPr="00BC6FFA" w:rsidRDefault="009972FE" w:rsidP="009972FE">
      <w:pPr>
        <w:pStyle w:val="a9"/>
        <w:rPr>
          <w:lang w:val="ru-RU"/>
        </w:rPr>
      </w:pPr>
      <w:r w:rsidRPr="00BC6FFA">
        <w:rPr>
          <w:lang w:val="ru-RU"/>
        </w:rPr>
        <w:t xml:space="preserve">ОХРАННИК НОЛЯ </w:t>
      </w:r>
      <w:r w:rsidR="006E3030" w:rsidRPr="00BC6FFA">
        <w:rPr>
          <w:lang w:val="ru-RU"/>
        </w:rPr>
        <w:t>2</w:t>
      </w:r>
    </w:p>
    <w:p w14:paraId="65B42950" w14:textId="77777777" w:rsidR="00B7485D" w:rsidRPr="00BC6FFA" w:rsidRDefault="00B7485D" w:rsidP="009972FE">
      <w:pPr>
        <w:pStyle w:val="ab"/>
      </w:pPr>
      <w:r w:rsidRPr="00BC6FFA">
        <w:t>Ну, если надо…</w:t>
      </w:r>
    </w:p>
    <w:p w14:paraId="4BA1DE5E" w14:textId="77777777" w:rsidR="00B7485D" w:rsidRPr="00BC6FFA" w:rsidRDefault="00B7485D" w:rsidP="009972FE">
      <w:pPr>
        <w:pStyle w:val="a9"/>
      </w:pPr>
      <w:r w:rsidRPr="00BC6FFA">
        <w:t>ДАША</w:t>
      </w:r>
    </w:p>
    <w:p w14:paraId="1BDCA31A" w14:textId="77777777" w:rsidR="00B7485D" w:rsidRPr="00BC6FFA" w:rsidRDefault="00B7485D" w:rsidP="009972FE">
      <w:pPr>
        <w:pStyle w:val="ab"/>
      </w:pPr>
      <w:r w:rsidRPr="00BC6FFA">
        <w:t>Не надо!</w:t>
      </w:r>
    </w:p>
    <w:p w14:paraId="7A69E5F2" w14:textId="77777777" w:rsidR="00B7485D" w:rsidRPr="00BC6FFA" w:rsidRDefault="00B7485D" w:rsidP="00B7485D">
      <w:pPr>
        <w:pStyle w:val="a7"/>
      </w:pPr>
      <w:r w:rsidRPr="00BC6FFA">
        <w:t>Даша уходит в примерочную.</w:t>
      </w:r>
    </w:p>
    <w:p w14:paraId="4BA77C62" w14:textId="77777777" w:rsidR="00B7485D" w:rsidRPr="00BC6FFA" w:rsidRDefault="009972FE" w:rsidP="00442FEC">
      <w:pPr>
        <w:pStyle w:val="a6"/>
      </w:pPr>
      <w:r w:rsidRPr="00BC6FFA">
        <w:t>11-7.</w:t>
      </w:r>
      <w:r w:rsidRPr="00BC6FFA">
        <w:tab/>
      </w:r>
      <w:r w:rsidR="00B7485D" w:rsidRPr="00BC6FFA">
        <w:t xml:space="preserve">ИНТ. </w:t>
      </w:r>
      <w:r w:rsidRPr="00BC6FFA">
        <w:t>ТОРГОВЫЙ ЦЕНТР (</w:t>
      </w:r>
      <w:r w:rsidR="0043001B" w:rsidRPr="00BC6FFA">
        <w:rPr>
          <w:caps w:val="0"/>
        </w:rPr>
        <w:t>бутик, примерочная</w:t>
      </w:r>
      <w:r w:rsidR="0043001B" w:rsidRPr="00BC6FFA">
        <w:t>)</w:t>
      </w:r>
      <w:r w:rsidR="00B7485D" w:rsidRPr="00BC6FFA">
        <w:t xml:space="preserve"> </w:t>
      </w:r>
      <w:r w:rsidR="0043001B" w:rsidRPr="00BC6FFA">
        <w:t>–</w:t>
      </w:r>
      <w:r w:rsidR="00B7485D" w:rsidRPr="00BC6FFA">
        <w:t xml:space="preserve"> ДЕНЬ</w:t>
      </w:r>
    </w:p>
    <w:p w14:paraId="735BA506" w14:textId="77777777" w:rsidR="00B7485D" w:rsidRPr="00BC6FFA" w:rsidRDefault="00B7485D" w:rsidP="00593906">
      <w:pPr>
        <w:pStyle w:val="a7"/>
        <w:keepNext/>
        <w:keepLines/>
      </w:pPr>
      <w:r w:rsidRPr="00BC6FFA">
        <w:t>Даша снимает блузку.</w:t>
      </w:r>
    </w:p>
    <w:p w14:paraId="1DD6C6D3" w14:textId="77777777" w:rsidR="00B7485D" w:rsidRPr="00BC6FFA" w:rsidRDefault="00B7485D" w:rsidP="0043001B">
      <w:pPr>
        <w:pStyle w:val="a9"/>
      </w:pPr>
      <w:r w:rsidRPr="00BC6FFA">
        <w:t>ФИЛ</w:t>
      </w:r>
    </w:p>
    <w:p w14:paraId="53965901" w14:textId="756461E9" w:rsidR="0043001B" w:rsidRPr="00BC6FFA" w:rsidRDefault="00B7485D" w:rsidP="0043001B">
      <w:pPr>
        <w:pStyle w:val="ae"/>
      </w:pPr>
      <w:r w:rsidRPr="00BC6FFA">
        <w:t>(</w:t>
      </w:r>
      <w:r w:rsidR="0043001B" w:rsidRPr="00BC6FFA">
        <w:t>ш</w:t>
      </w:r>
      <w:r w:rsidRPr="00BC6FFA">
        <w:t>ёпотом</w:t>
      </w:r>
      <w:r w:rsidR="00D77A97" w:rsidRPr="00D77A97">
        <w:rPr>
          <w:color w:val="00B050"/>
        </w:rPr>
        <w:t>,</w:t>
      </w:r>
      <w:r w:rsidR="00D77A97">
        <w:t xml:space="preserve"> </w:t>
      </w:r>
      <w:r w:rsidR="00D77A97" w:rsidRPr="00D77A97">
        <w:rPr>
          <w:color w:val="00B050"/>
        </w:rPr>
        <w:t>сверху</w:t>
      </w:r>
      <w:r w:rsidRPr="00BC6FFA">
        <w:t>)</w:t>
      </w:r>
    </w:p>
    <w:p w14:paraId="49E158B9" w14:textId="77777777" w:rsidR="00B7485D" w:rsidRPr="00BC6FFA" w:rsidRDefault="00B7485D" w:rsidP="0043001B">
      <w:pPr>
        <w:pStyle w:val="ab"/>
      </w:pPr>
      <w:r w:rsidRPr="00BC6FFA">
        <w:t>Привет…</w:t>
      </w:r>
    </w:p>
    <w:p w14:paraId="6515977B" w14:textId="692E18E5" w:rsidR="00B7485D" w:rsidRPr="00D77A97" w:rsidRDefault="00B7485D" w:rsidP="00B7485D">
      <w:pPr>
        <w:pStyle w:val="a7"/>
        <w:rPr>
          <w:color w:val="00B050"/>
        </w:rPr>
      </w:pPr>
      <w:r w:rsidRPr="00BC6FFA">
        <w:t>Даша пугается.</w:t>
      </w:r>
      <w:r w:rsidRPr="00D77A97">
        <w:rPr>
          <w:color w:val="A6A6A6" w:themeColor="background1" w:themeShade="A6"/>
        </w:rPr>
        <w:t xml:space="preserve"> </w:t>
      </w:r>
      <w:r w:rsidRPr="00D77A97">
        <w:rPr>
          <w:strike/>
          <w:color w:val="A6A6A6" w:themeColor="background1" w:themeShade="A6"/>
        </w:rPr>
        <w:t>Видит: сбоку от занавески торчит голова улыбающегося Фила.</w:t>
      </w:r>
      <w:r w:rsidR="00D77A97" w:rsidRPr="00D77A97">
        <w:t xml:space="preserve"> </w:t>
      </w:r>
      <w:r w:rsidR="00D77A97" w:rsidRPr="00D77A97">
        <w:rPr>
          <w:color w:val="00B050"/>
        </w:rPr>
        <w:t>Смотрит наверх и видит улыбающегося Фила.</w:t>
      </w:r>
    </w:p>
    <w:p w14:paraId="08614791" w14:textId="77777777" w:rsidR="00B7485D" w:rsidRPr="00BC6FFA" w:rsidRDefault="00B7485D" w:rsidP="0043001B">
      <w:pPr>
        <w:pStyle w:val="a9"/>
      </w:pPr>
      <w:r w:rsidRPr="00BC6FFA">
        <w:t>ДАША</w:t>
      </w:r>
    </w:p>
    <w:p w14:paraId="17033F26" w14:textId="77777777" w:rsidR="0043001B" w:rsidRPr="00BC6FFA" w:rsidRDefault="00B7485D" w:rsidP="0043001B">
      <w:pPr>
        <w:pStyle w:val="ae"/>
      </w:pPr>
      <w:r w:rsidRPr="00BC6FFA">
        <w:t>(</w:t>
      </w:r>
      <w:r w:rsidR="0043001B" w:rsidRPr="00BC6FFA">
        <w:t>ш</w:t>
      </w:r>
      <w:r w:rsidRPr="00BC6FFA">
        <w:t>ёпотом)</w:t>
      </w:r>
    </w:p>
    <w:p w14:paraId="729A547E" w14:textId="77777777" w:rsidR="00B7485D" w:rsidRPr="00BC6FFA" w:rsidRDefault="00B7485D" w:rsidP="0043001B">
      <w:pPr>
        <w:pStyle w:val="ab"/>
      </w:pPr>
      <w:r w:rsidRPr="00BC6FFA">
        <w:t>Ты дурак!? Отвернись!</w:t>
      </w:r>
    </w:p>
    <w:p w14:paraId="25A84EC0" w14:textId="77777777" w:rsidR="00B7485D" w:rsidRPr="00BC6FFA" w:rsidRDefault="00B7485D" w:rsidP="0043001B">
      <w:pPr>
        <w:pStyle w:val="a9"/>
      </w:pPr>
      <w:r w:rsidRPr="00BC6FFA">
        <w:t>ФИЛ</w:t>
      </w:r>
    </w:p>
    <w:p w14:paraId="44E1E1A8" w14:textId="77777777" w:rsidR="00B7485D" w:rsidRPr="00BC6FFA" w:rsidRDefault="00B7485D" w:rsidP="0043001B">
      <w:pPr>
        <w:pStyle w:val="ab"/>
      </w:pPr>
      <w:r w:rsidRPr="00BC6FFA">
        <w:t>Да чё я там не видел?</w:t>
      </w:r>
    </w:p>
    <w:p w14:paraId="289AD5EE" w14:textId="77777777" w:rsidR="00B7485D" w:rsidRPr="00BC6FFA" w:rsidRDefault="00B7485D" w:rsidP="0043001B">
      <w:pPr>
        <w:pStyle w:val="a9"/>
      </w:pPr>
      <w:r w:rsidRPr="00BC6FFA">
        <w:t>ДАША</w:t>
      </w:r>
    </w:p>
    <w:p w14:paraId="570DD484" w14:textId="77777777" w:rsidR="00B7485D" w:rsidRPr="00BC6FFA" w:rsidRDefault="00B7485D" w:rsidP="0043001B">
      <w:pPr>
        <w:pStyle w:val="ab"/>
      </w:pPr>
      <w:r w:rsidRPr="00BC6FFA">
        <w:t>Вообще-то за двадцать лет там многое поменялось!</w:t>
      </w:r>
    </w:p>
    <w:p w14:paraId="489EA99D" w14:textId="77777777" w:rsidR="00B7485D" w:rsidRPr="00BC6FFA" w:rsidRDefault="00B7485D" w:rsidP="0043001B">
      <w:pPr>
        <w:pStyle w:val="a9"/>
      </w:pPr>
      <w:r w:rsidRPr="00BC6FFA">
        <w:lastRenderedPageBreak/>
        <w:t>ФИЛ</w:t>
      </w:r>
    </w:p>
    <w:p w14:paraId="09DDC7D3" w14:textId="77777777" w:rsidR="00B7485D" w:rsidRPr="00BC6FFA" w:rsidRDefault="00B7485D" w:rsidP="0043001B">
      <w:pPr>
        <w:pStyle w:val="ab"/>
      </w:pPr>
      <w:r w:rsidRPr="00BC6FFA">
        <w:t>Вино с годами становится только лучше…</w:t>
      </w:r>
    </w:p>
    <w:p w14:paraId="1C47B0B0" w14:textId="77777777" w:rsidR="00B7485D" w:rsidRPr="00BC6FFA" w:rsidRDefault="00B7485D" w:rsidP="0043001B">
      <w:pPr>
        <w:pStyle w:val="a9"/>
      </w:pPr>
      <w:r w:rsidRPr="00BC6FFA">
        <w:t>ДАША</w:t>
      </w:r>
    </w:p>
    <w:p w14:paraId="05520AE9" w14:textId="77777777" w:rsidR="00B7485D" w:rsidRPr="00BC6FFA" w:rsidRDefault="00B7485D" w:rsidP="0043001B">
      <w:pPr>
        <w:pStyle w:val="ab"/>
      </w:pPr>
      <w:r w:rsidRPr="00BC6FFA">
        <w:t>Какой старомодный комплимент!</w:t>
      </w:r>
    </w:p>
    <w:p w14:paraId="37793E3F" w14:textId="01EFF30B" w:rsidR="00B7485D" w:rsidRPr="00BC6FFA" w:rsidRDefault="0043001B" w:rsidP="00B7485D">
      <w:pPr>
        <w:pStyle w:val="a7"/>
      </w:pPr>
      <w:r w:rsidRPr="00BC6FFA">
        <w:rPr>
          <w:lang w:val="ru-RU"/>
        </w:rPr>
        <w:t xml:space="preserve">Охранник </w:t>
      </w:r>
      <w:r w:rsidR="00B7485D" w:rsidRPr="00BC6FFA">
        <w:t xml:space="preserve">слышит голоса, </w:t>
      </w:r>
      <w:r w:rsidRPr="00BC6FFA">
        <w:t>крадётся</w:t>
      </w:r>
      <w:r w:rsidR="00B7485D" w:rsidRPr="00BC6FFA">
        <w:t xml:space="preserve"> к примерочной.</w:t>
      </w:r>
    </w:p>
    <w:p w14:paraId="4155DA2B" w14:textId="77777777" w:rsidR="00B7485D" w:rsidRPr="00BC6FFA" w:rsidRDefault="00B7485D" w:rsidP="0043001B">
      <w:pPr>
        <w:pStyle w:val="a9"/>
      </w:pPr>
      <w:r w:rsidRPr="00BC6FFA">
        <w:t>ФИЛ</w:t>
      </w:r>
    </w:p>
    <w:p w14:paraId="159F70F3" w14:textId="77777777" w:rsidR="00B7485D" w:rsidRPr="00BC6FFA" w:rsidRDefault="00B7485D" w:rsidP="0043001B">
      <w:pPr>
        <w:pStyle w:val="ab"/>
        <w:rPr>
          <w:lang w:val="ru-RU"/>
        </w:rPr>
      </w:pPr>
      <w:r w:rsidRPr="00BC6FFA">
        <w:t xml:space="preserve">Я видел, ты с каким-то быком. Короче, я в кино. Сеанс в </w:t>
      </w:r>
      <w:r w:rsidR="00CD3638">
        <w:rPr>
          <w:lang w:val="ru-RU"/>
        </w:rPr>
        <w:t>семнадцать двадцать</w:t>
      </w:r>
      <w:r w:rsidRPr="00BC6FFA">
        <w:t>, красный зал, последний ряд. Буду ждать тебя там. Постарайся его скинуть</w:t>
      </w:r>
      <w:r w:rsidR="0043001B" w:rsidRPr="00BC6FFA">
        <w:rPr>
          <w:lang w:val="ru-RU"/>
        </w:rPr>
        <w:t>.</w:t>
      </w:r>
    </w:p>
    <w:p w14:paraId="20BCDF24" w14:textId="77777777" w:rsidR="00B7485D" w:rsidRPr="00BC6FFA" w:rsidRDefault="00B7485D" w:rsidP="00B7485D">
      <w:pPr>
        <w:pStyle w:val="a7"/>
      </w:pPr>
      <w:r w:rsidRPr="00BC6FFA">
        <w:t xml:space="preserve">Фил уползает. </w:t>
      </w:r>
      <w:r w:rsidR="0043001B" w:rsidRPr="00BC6FFA">
        <w:rPr>
          <w:lang w:val="ru-RU"/>
        </w:rPr>
        <w:t>Охранник</w:t>
      </w:r>
      <w:r w:rsidRPr="00BC6FFA">
        <w:t xml:space="preserve"> подходит к одной кабинке, приоткрывает, видит раздетую толстушку в сексуальном белье, оба орут. </w:t>
      </w:r>
      <w:r w:rsidR="0043001B" w:rsidRPr="00BC6FFA">
        <w:rPr>
          <w:lang w:val="ru-RU"/>
        </w:rPr>
        <w:t>Охранник</w:t>
      </w:r>
      <w:r w:rsidRPr="00BC6FFA">
        <w:t xml:space="preserve"> жмурится от ужаса. Он </w:t>
      </w:r>
      <w:r w:rsidR="0043001B" w:rsidRPr="00BC6FFA">
        <w:t>идёт</w:t>
      </w:r>
      <w:r w:rsidRPr="00BC6FFA">
        <w:t xml:space="preserve"> дальше, заглядывает в следующую кабинку. Видит Дашу раздетой. Даша прикрывается шторкой.</w:t>
      </w:r>
    </w:p>
    <w:p w14:paraId="08C918C9" w14:textId="77777777" w:rsidR="00B7485D" w:rsidRPr="00BC6FFA" w:rsidRDefault="00B7485D" w:rsidP="0043001B">
      <w:pPr>
        <w:pStyle w:val="a9"/>
      </w:pPr>
      <w:r w:rsidRPr="00BC6FFA">
        <w:t>ДАША</w:t>
      </w:r>
    </w:p>
    <w:p w14:paraId="25C88D0B" w14:textId="77777777" w:rsidR="00B7485D" w:rsidRPr="00BC6FFA" w:rsidRDefault="00B7485D" w:rsidP="0043001B">
      <w:pPr>
        <w:pStyle w:val="ab"/>
      </w:pPr>
      <w:r w:rsidRPr="00BC6FFA">
        <w:t xml:space="preserve">Ты </w:t>
      </w:r>
      <w:r w:rsidRPr="00D77A97">
        <w:rPr>
          <w:strike/>
        </w:rPr>
        <w:t>вообще охренел</w:t>
      </w:r>
      <w:r w:rsidRPr="00BC6FFA">
        <w:t>!?</w:t>
      </w:r>
    </w:p>
    <w:p w14:paraId="19D7B76A" w14:textId="77777777" w:rsidR="00B7485D" w:rsidRPr="00BC6FFA" w:rsidRDefault="0043001B" w:rsidP="0043001B">
      <w:pPr>
        <w:pStyle w:val="a9"/>
        <w:rPr>
          <w:lang w:val="ru-RU"/>
        </w:rPr>
      </w:pPr>
      <w:bookmarkStart w:id="1" w:name="_Hlk119583874"/>
      <w:r w:rsidRPr="00BC6FFA">
        <w:t xml:space="preserve">ОХРАННИК НОЛЯ </w:t>
      </w:r>
      <w:r w:rsidR="006E3030" w:rsidRPr="00BC6FFA">
        <w:rPr>
          <w:lang w:val="ru-RU"/>
        </w:rPr>
        <w:t>2</w:t>
      </w:r>
    </w:p>
    <w:bookmarkEnd w:id="1"/>
    <w:p w14:paraId="03A41DE0" w14:textId="77777777" w:rsidR="00B7485D" w:rsidRPr="00BC6FFA" w:rsidRDefault="00B7485D" w:rsidP="0043001B">
      <w:pPr>
        <w:pStyle w:val="ab"/>
      </w:pPr>
      <w:r w:rsidRPr="00BC6FFA">
        <w:t>Дарья Михайловна, я слышал голоса…</w:t>
      </w:r>
    </w:p>
    <w:p w14:paraId="4A1ACEF9" w14:textId="77777777" w:rsidR="00B7485D" w:rsidRPr="00BC6FFA" w:rsidRDefault="00B7485D" w:rsidP="0043001B">
      <w:pPr>
        <w:pStyle w:val="a9"/>
      </w:pPr>
      <w:r w:rsidRPr="00BC6FFA">
        <w:t>ДАША</w:t>
      </w:r>
    </w:p>
    <w:p w14:paraId="018313EE" w14:textId="22568E76" w:rsidR="00B7485D" w:rsidRPr="00BC6FFA" w:rsidRDefault="00B7485D" w:rsidP="0043001B">
      <w:pPr>
        <w:pStyle w:val="ab"/>
        <w:rPr>
          <w:lang w:val="ru-RU"/>
        </w:rPr>
      </w:pPr>
      <w:r w:rsidRPr="00BC6FFA">
        <w:t>Слышишь голоса</w:t>
      </w:r>
      <w:r w:rsidR="0043001B" w:rsidRPr="00BC6FFA">
        <w:rPr>
          <w:lang w:val="ru-RU"/>
        </w:rPr>
        <w:t xml:space="preserve"> – </w:t>
      </w:r>
      <w:r w:rsidRPr="00BC6FFA">
        <w:t>иди к психиатру!</w:t>
      </w:r>
      <w:r w:rsidRPr="00D77A97">
        <w:rPr>
          <w:color w:val="00B050"/>
        </w:rPr>
        <w:t xml:space="preserve"> </w:t>
      </w:r>
      <w:r w:rsidR="00D77A97" w:rsidRPr="00D77A97">
        <w:rPr>
          <w:color w:val="00B050"/>
          <w:lang w:val="ru-RU"/>
        </w:rPr>
        <w:t>Я</w:t>
      </w:r>
      <w:r w:rsidRPr="00D77A97">
        <w:rPr>
          <w:color w:val="00B050"/>
        </w:rPr>
        <w:t xml:space="preserve"> </w:t>
      </w:r>
      <w:r w:rsidRPr="00BC6FFA">
        <w:t xml:space="preserve">мужу </w:t>
      </w:r>
      <w:r w:rsidR="00D77A97" w:rsidRPr="00D77A97">
        <w:rPr>
          <w:color w:val="00B050"/>
          <w:lang w:val="ru-RU"/>
        </w:rPr>
        <w:t>сейчас</w:t>
      </w:r>
      <w:r w:rsidR="00D77A97">
        <w:rPr>
          <w:lang w:val="ru-RU"/>
        </w:rPr>
        <w:t xml:space="preserve"> </w:t>
      </w:r>
      <w:r w:rsidR="00D77A97" w:rsidRPr="00D77A97">
        <w:rPr>
          <w:color w:val="00B050"/>
          <w:lang w:val="ru-RU"/>
        </w:rPr>
        <w:t>позвоню</w:t>
      </w:r>
      <w:r w:rsidR="00D77A97" w:rsidRPr="00D77A97">
        <w:rPr>
          <w:color w:val="00B050"/>
        </w:rPr>
        <w:t xml:space="preserve"> </w:t>
      </w:r>
      <w:r w:rsidR="00D77A97" w:rsidRPr="00D77A97">
        <w:rPr>
          <w:color w:val="00B050"/>
          <w:lang w:val="ru-RU"/>
        </w:rPr>
        <w:t>и</w:t>
      </w:r>
      <w:r w:rsidRPr="00BC6FFA">
        <w:t xml:space="preserve"> расскажу, что ты за мной подглядыва</w:t>
      </w:r>
      <w:r w:rsidR="00D77A97" w:rsidRPr="00D77A97">
        <w:rPr>
          <w:color w:val="00B050"/>
          <w:lang w:val="ru-RU"/>
        </w:rPr>
        <w:t>ешь</w:t>
      </w:r>
      <w:r w:rsidRPr="00BC6FFA">
        <w:t>!</w:t>
      </w:r>
    </w:p>
    <w:p w14:paraId="1CA05366" w14:textId="77777777" w:rsidR="0043001B" w:rsidRPr="00BC6FFA" w:rsidRDefault="0043001B" w:rsidP="0043001B">
      <w:pPr>
        <w:pStyle w:val="a9"/>
        <w:rPr>
          <w:lang w:val="ru-RU"/>
        </w:rPr>
      </w:pPr>
      <w:r w:rsidRPr="00BC6FFA">
        <w:t xml:space="preserve">ОХРАННИК НОЛЯ </w:t>
      </w:r>
      <w:r w:rsidR="006E3030" w:rsidRPr="00BC6FFA">
        <w:rPr>
          <w:lang w:val="ru-RU"/>
        </w:rPr>
        <w:t>2</w:t>
      </w:r>
    </w:p>
    <w:p w14:paraId="4DAC43E6" w14:textId="6FBB493A" w:rsidR="00B7485D" w:rsidRPr="00BC6FFA" w:rsidRDefault="00B7485D" w:rsidP="0043001B">
      <w:pPr>
        <w:pStyle w:val="ab"/>
      </w:pPr>
      <w:r w:rsidRPr="00D77A97">
        <w:rPr>
          <w:strike/>
          <w:color w:val="A6A6A6" w:themeColor="background1" w:themeShade="A6"/>
        </w:rPr>
        <w:t>Да я…</w:t>
      </w:r>
      <w:r w:rsidR="0043001B" w:rsidRPr="00D77A97">
        <w:rPr>
          <w:strike/>
          <w:color w:val="A6A6A6" w:themeColor="background1" w:themeShade="A6"/>
          <w:lang w:val="ru-RU"/>
        </w:rPr>
        <w:t xml:space="preserve"> </w:t>
      </w:r>
      <w:r w:rsidRPr="00D77A97">
        <w:rPr>
          <w:strike/>
          <w:color w:val="A6A6A6" w:themeColor="background1" w:themeShade="A6"/>
        </w:rPr>
        <w:t>я не…</w:t>
      </w:r>
      <w:r w:rsidR="0043001B" w:rsidRPr="00D77A97">
        <w:rPr>
          <w:strike/>
          <w:color w:val="A6A6A6" w:themeColor="background1" w:themeShade="A6"/>
          <w:lang w:val="ru-RU"/>
        </w:rPr>
        <w:t xml:space="preserve"> </w:t>
      </w:r>
      <w:r w:rsidRPr="00D77A97">
        <w:rPr>
          <w:strike/>
          <w:color w:val="A6A6A6" w:themeColor="background1" w:themeShade="A6"/>
        </w:rPr>
        <w:t>Дарья Михайловна,</w:t>
      </w:r>
      <w:r w:rsidRPr="00BC6FFA">
        <w:t xml:space="preserve"> </w:t>
      </w:r>
      <w:r w:rsidR="00D77A97" w:rsidRPr="00D77A97">
        <w:rPr>
          <w:color w:val="00B050"/>
          <w:lang w:val="ru-RU"/>
        </w:rPr>
        <w:t>Н</w:t>
      </w:r>
      <w:r w:rsidRPr="00BC6FFA">
        <w:t>е надо пожалуйста, говорить! Я вообще не подглядывал! Я не хочу в подвал! Олег Егорыч давно всем запретил, за вами подглядывать!</w:t>
      </w:r>
    </w:p>
    <w:p w14:paraId="64B5BDB5" w14:textId="77777777" w:rsidR="00B7485D" w:rsidRPr="00BC6FFA" w:rsidRDefault="00B7485D" w:rsidP="0043001B">
      <w:pPr>
        <w:pStyle w:val="a9"/>
      </w:pPr>
      <w:r w:rsidRPr="00BC6FFA">
        <w:t>ДАША</w:t>
      </w:r>
    </w:p>
    <w:p w14:paraId="2B3BC789" w14:textId="77777777" w:rsidR="00B7485D" w:rsidRPr="00BC6FFA" w:rsidRDefault="00B7485D" w:rsidP="0043001B">
      <w:pPr>
        <w:pStyle w:val="ab"/>
      </w:pPr>
      <w:r w:rsidRPr="00BC6FFA">
        <w:t>Давно?!</w:t>
      </w:r>
    </w:p>
    <w:p w14:paraId="2F629322" w14:textId="77777777" w:rsidR="0043001B" w:rsidRPr="00BC6FFA" w:rsidRDefault="0043001B" w:rsidP="0043001B">
      <w:pPr>
        <w:pStyle w:val="a9"/>
        <w:rPr>
          <w:lang w:val="ru-RU"/>
        </w:rPr>
      </w:pPr>
      <w:r w:rsidRPr="00BC6FFA">
        <w:t xml:space="preserve">ОХРАННИК НОЛЯ </w:t>
      </w:r>
      <w:r w:rsidR="006E3030" w:rsidRPr="00BC6FFA">
        <w:rPr>
          <w:lang w:val="ru-RU"/>
        </w:rPr>
        <w:t>2</w:t>
      </w:r>
    </w:p>
    <w:p w14:paraId="73B35A50" w14:textId="0697D352" w:rsidR="00B7485D" w:rsidRPr="00BC6FFA" w:rsidRDefault="00B7485D" w:rsidP="0043001B">
      <w:pPr>
        <w:pStyle w:val="ab"/>
      </w:pPr>
      <w:r w:rsidRPr="00BC6FFA">
        <w:t xml:space="preserve">Ну да… а вы думаете Андрюха </w:t>
      </w:r>
      <w:r w:rsidR="0043001B" w:rsidRPr="00BC6FFA">
        <w:t>–</w:t>
      </w:r>
      <w:r w:rsidRPr="00BC6FFA">
        <w:t xml:space="preserve"> напарник мой, чё уже год как с повязкой пиратской ходит?</w:t>
      </w:r>
    </w:p>
    <w:p w14:paraId="429C9C88" w14:textId="77777777" w:rsidR="00B7485D" w:rsidRPr="00BC6FFA" w:rsidRDefault="00B7485D" w:rsidP="0043001B">
      <w:pPr>
        <w:pStyle w:val="a9"/>
      </w:pPr>
      <w:r w:rsidRPr="00BC6FFA">
        <w:lastRenderedPageBreak/>
        <w:t>ДАША</w:t>
      </w:r>
    </w:p>
    <w:p w14:paraId="0D2DF5C9" w14:textId="77777777" w:rsidR="00B7485D" w:rsidRPr="00BC6FFA" w:rsidRDefault="00B7485D" w:rsidP="0043001B">
      <w:pPr>
        <w:pStyle w:val="ab"/>
      </w:pPr>
      <w:r w:rsidRPr="00BC6FFA">
        <w:t>Ладно… Если не хочешь, чтобы я рассказала, отстань от меня хотя бы на пару часов…</w:t>
      </w:r>
    </w:p>
    <w:p w14:paraId="373AD478" w14:textId="77777777" w:rsidR="0043001B" w:rsidRPr="00BC6FFA" w:rsidRDefault="0043001B" w:rsidP="0043001B">
      <w:pPr>
        <w:pStyle w:val="a9"/>
        <w:rPr>
          <w:lang w:val="ru-RU"/>
        </w:rPr>
      </w:pPr>
      <w:r w:rsidRPr="00BC6FFA">
        <w:t xml:space="preserve">ОХРАННИК НОЛЯ </w:t>
      </w:r>
      <w:r w:rsidR="006E3030" w:rsidRPr="00BC6FFA">
        <w:rPr>
          <w:lang w:val="ru-RU"/>
        </w:rPr>
        <w:t>2</w:t>
      </w:r>
    </w:p>
    <w:p w14:paraId="66F5DF20" w14:textId="77777777" w:rsidR="00B7485D" w:rsidRPr="00BC6FFA" w:rsidRDefault="00B7485D" w:rsidP="0043001B">
      <w:pPr>
        <w:pStyle w:val="ab"/>
      </w:pPr>
      <w:r w:rsidRPr="00BC6FFA">
        <w:t>А мне чё делать?</w:t>
      </w:r>
    </w:p>
    <w:p w14:paraId="017DBF2C" w14:textId="77777777" w:rsidR="00B7485D" w:rsidRPr="00BC6FFA" w:rsidRDefault="00B7485D" w:rsidP="0043001B">
      <w:pPr>
        <w:pStyle w:val="a9"/>
      </w:pPr>
      <w:r w:rsidRPr="00BC6FFA">
        <w:t>ДАША</w:t>
      </w:r>
    </w:p>
    <w:p w14:paraId="501BA7B7" w14:textId="77777777" w:rsidR="00B7485D" w:rsidRPr="00BC6FFA" w:rsidRDefault="00B7485D" w:rsidP="0043001B">
      <w:pPr>
        <w:pStyle w:val="ab"/>
      </w:pPr>
      <w:r w:rsidRPr="00BC6FFA">
        <w:t>Ну не знаю… Пойди, эскимо съешь!</w:t>
      </w:r>
    </w:p>
    <w:p w14:paraId="4FFE022E" w14:textId="77777777" w:rsidR="0043001B" w:rsidRPr="00BC6FFA" w:rsidRDefault="0043001B" w:rsidP="0043001B">
      <w:pPr>
        <w:pStyle w:val="a9"/>
        <w:rPr>
          <w:lang w:val="ru-RU"/>
        </w:rPr>
      </w:pPr>
      <w:r w:rsidRPr="00BC6FFA">
        <w:t xml:space="preserve">ОХРАННИК НОЛЯ </w:t>
      </w:r>
      <w:r w:rsidR="006E3030" w:rsidRPr="00BC6FFA">
        <w:rPr>
          <w:lang w:val="ru-RU"/>
        </w:rPr>
        <w:t>2</w:t>
      </w:r>
    </w:p>
    <w:p w14:paraId="5EA676D3" w14:textId="04AEA549" w:rsidR="00B7485D" w:rsidRPr="00D77A97" w:rsidRDefault="00B7485D" w:rsidP="0043001B">
      <w:pPr>
        <w:pStyle w:val="ab"/>
        <w:rPr>
          <w:strike/>
          <w:color w:val="A6A6A6" w:themeColor="background1" w:themeShade="A6"/>
          <w:lang w:val="ru-RU"/>
        </w:rPr>
      </w:pPr>
      <w:r w:rsidRPr="00D77A97">
        <w:rPr>
          <w:strike/>
          <w:color w:val="A6A6A6" w:themeColor="background1" w:themeShade="A6"/>
        </w:rPr>
        <w:t>Уже бегу!</w:t>
      </w:r>
      <w:r w:rsidR="00D77A97" w:rsidRPr="00D77A97">
        <w:rPr>
          <w:color w:val="00B050"/>
          <w:lang w:val="ru-RU"/>
        </w:rPr>
        <w:t xml:space="preserve"> Ага!</w:t>
      </w:r>
    </w:p>
    <w:p w14:paraId="33296DDF" w14:textId="77777777" w:rsidR="00B7485D" w:rsidRPr="00BC6FFA" w:rsidRDefault="00E31C29" w:rsidP="00B7485D">
      <w:pPr>
        <w:pStyle w:val="a7"/>
      </w:pPr>
      <w:r w:rsidRPr="00BC6FFA">
        <w:rPr>
          <w:lang w:val="ru-RU"/>
        </w:rPr>
        <w:t>Охранник</w:t>
      </w:r>
      <w:r w:rsidR="00B7485D" w:rsidRPr="00BC6FFA">
        <w:t xml:space="preserve"> уходит, потом возвращается.</w:t>
      </w:r>
    </w:p>
    <w:p w14:paraId="5768C918" w14:textId="77777777" w:rsidR="0043001B" w:rsidRPr="00BC6FFA" w:rsidRDefault="0043001B" w:rsidP="0043001B">
      <w:pPr>
        <w:pStyle w:val="a9"/>
        <w:rPr>
          <w:lang w:val="ru-RU"/>
        </w:rPr>
      </w:pPr>
      <w:r w:rsidRPr="00BC6FFA">
        <w:t xml:space="preserve">ОХРАННИК НОЛЯ </w:t>
      </w:r>
      <w:r w:rsidR="006E3030" w:rsidRPr="00BC6FFA">
        <w:rPr>
          <w:lang w:val="ru-RU"/>
        </w:rPr>
        <w:t>2</w:t>
      </w:r>
    </w:p>
    <w:p w14:paraId="69F789B0" w14:textId="77777777" w:rsidR="00B7485D" w:rsidRPr="00BC6FFA" w:rsidRDefault="00B7485D" w:rsidP="0043001B">
      <w:pPr>
        <w:pStyle w:val="ab"/>
      </w:pPr>
      <w:r w:rsidRPr="00BC6FFA">
        <w:t>А пломбир можно?</w:t>
      </w:r>
    </w:p>
    <w:p w14:paraId="586A1B53" w14:textId="77777777" w:rsidR="00B7485D" w:rsidRPr="00BC6FFA" w:rsidRDefault="00B7485D" w:rsidP="0043001B">
      <w:pPr>
        <w:pStyle w:val="a9"/>
      </w:pPr>
      <w:r w:rsidRPr="00BC6FFA">
        <w:t>ДАША</w:t>
      </w:r>
    </w:p>
    <w:p w14:paraId="79A718B0" w14:textId="77777777" w:rsidR="00B7485D" w:rsidRPr="00BC6FFA" w:rsidRDefault="00B7485D" w:rsidP="0043001B">
      <w:pPr>
        <w:pStyle w:val="ab"/>
      </w:pPr>
      <w:r w:rsidRPr="00BC6FFA">
        <w:t>Ты издеваешься?!</w:t>
      </w:r>
    </w:p>
    <w:p w14:paraId="1A6B1A77" w14:textId="77777777" w:rsidR="0043001B" w:rsidRPr="00BC6FFA" w:rsidRDefault="0043001B" w:rsidP="0043001B">
      <w:pPr>
        <w:pStyle w:val="a9"/>
        <w:rPr>
          <w:lang w:val="ru-RU"/>
        </w:rPr>
      </w:pPr>
      <w:r w:rsidRPr="00BC6FFA">
        <w:t xml:space="preserve">ОХРАННИК НОЛЯ </w:t>
      </w:r>
      <w:r w:rsidR="006E3030" w:rsidRPr="00BC6FFA">
        <w:rPr>
          <w:lang w:val="ru-RU"/>
        </w:rPr>
        <w:t>2</w:t>
      </w:r>
    </w:p>
    <w:p w14:paraId="19E30AE5" w14:textId="77777777" w:rsidR="00B7485D" w:rsidRPr="00BC6FFA" w:rsidRDefault="00B7485D" w:rsidP="0043001B">
      <w:pPr>
        <w:pStyle w:val="ab"/>
      </w:pPr>
      <w:r w:rsidRPr="00BC6FFA">
        <w:t>Согласен, пломбир не заслужил!</w:t>
      </w:r>
    </w:p>
    <w:p w14:paraId="3625A77E" w14:textId="77777777" w:rsidR="00B7485D" w:rsidRPr="00BC6FFA" w:rsidRDefault="006E3030" w:rsidP="00B7485D">
      <w:pPr>
        <w:pStyle w:val="a7"/>
      </w:pPr>
      <w:r w:rsidRPr="00BC6FFA">
        <w:rPr>
          <w:lang w:val="ru-RU"/>
        </w:rPr>
        <w:t>Охранник</w:t>
      </w:r>
      <w:r w:rsidR="00B7485D" w:rsidRPr="00BC6FFA">
        <w:t xml:space="preserve"> убегает. Фил выглядывает из примерочной. Ему навстречу выходит </w:t>
      </w:r>
      <w:r w:rsidR="0043001B" w:rsidRPr="00BC6FFA">
        <w:rPr>
          <w:lang w:val="ru-RU"/>
        </w:rPr>
        <w:t>К</w:t>
      </w:r>
      <w:r w:rsidR="00B7485D" w:rsidRPr="00BC6FFA">
        <w:t>онсультантка.</w:t>
      </w:r>
    </w:p>
    <w:p w14:paraId="5D975E5E" w14:textId="77777777" w:rsidR="00B7485D" w:rsidRPr="00BC6FFA" w:rsidRDefault="00B7485D" w:rsidP="0043001B">
      <w:pPr>
        <w:pStyle w:val="a9"/>
      </w:pPr>
      <w:r w:rsidRPr="00BC6FFA">
        <w:t>КОНСУЛЬТАНТКА</w:t>
      </w:r>
    </w:p>
    <w:p w14:paraId="130C34F0" w14:textId="77777777" w:rsidR="00B7485D" w:rsidRPr="00D77A97" w:rsidRDefault="00B7485D" w:rsidP="006E3030">
      <w:pPr>
        <w:pStyle w:val="ab"/>
        <w:rPr>
          <w:strike/>
          <w:color w:val="A6A6A6" w:themeColor="background1" w:themeShade="A6"/>
        </w:rPr>
      </w:pPr>
      <w:r w:rsidRPr="00BC6FFA">
        <w:t>Эээм…</w:t>
      </w:r>
      <w:r w:rsidR="006E3030" w:rsidRPr="00BC6FFA">
        <w:rPr>
          <w:lang w:val="ru-RU"/>
        </w:rPr>
        <w:t xml:space="preserve"> </w:t>
      </w:r>
      <w:r w:rsidRPr="00BC6FFA">
        <w:t xml:space="preserve">молодой человек, а вы что там мерили? </w:t>
      </w:r>
      <w:r w:rsidRPr="00D77A97">
        <w:rPr>
          <w:strike/>
          <w:color w:val="A6A6A6" w:themeColor="background1" w:themeShade="A6"/>
        </w:rPr>
        <w:t>У нас же женский магазин.</w:t>
      </w:r>
    </w:p>
    <w:p w14:paraId="5657872B" w14:textId="77777777" w:rsidR="00B7485D" w:rsidRPr="00BC6FFA" w:rsidRDefault="00B7485D" w:rsidP="0043001B">
      <w:pPr>
        <w:pStyle w:val="a9"/>
      </w:pPr>
      <w:r w:rsidRPr="00BC6FFA">
        <w:t>ФИЛ</w:t>
      </w:r>
    </w:p>
    <w:p w14:paraId="76E96E5C" w14:textId="77777777" w:rsidR="00B7485D" w:rsidRPr="00BC6FFA" w:rsidRDefault="00B7485D" w:rsidP="006E3030">
      <w:pPr>
        <w:pStyle w:val="ab"/>
      </w:pPr>
      <w:r w:rsidRPr="00BC6FFA">
        <w:t>Я в вашу личную жизнь лезу? Вот и вы в мою не лезьте!</w:t>
      </w:r>
    </w:p>
    <w:p w14:paraId="743BB548" w14:textId="77777777" w:rsidR="00B7485D" w:rsidRPr="00BC6FFA" w:rsidRDefault="00B7485D" w:rsidP="00B7485D">
      <w:pPr>
        <w:pStyle w:val="a7"/>
      </w:pPr>
      <w:r w:rsidRPr="00BC6FFA">
        <w:t>Фил отдаёт ей лифчик на вешалке. Девушка в шоке провожает Фила взглядом.</w:t>
      </w:r>
    </w:p>
    <w:p w14:paraId="31A680B8" w14:textId="77777777" w:rsidR="00B7485D" w:rsidRPr="00BC6FFA" w:rsidRDefault="00785598" w:rsidP="006E3030">
      <w:pPr>
        <w:pStyle w:val="a6"/>
      </w:pPr>
      <w:r w:rsidRPr="00BC6FFA">
        <w:t>11-8.</w:t>
      </w:r>
      <w:r w:rsidRPr="00BC6FFA">
        <w:tab/>
      </w:r>
      <w:r w:rsidR="00B7485D" w:rsidRPr="00BC6FFA">
        <w:t>ИНТ. ИВС</w:t>
      </w:r>
      <w:r w:rsidR="00027E32" w:rsidRPr="00BC6FFA">
        <w:t xml:space="preserve"> (</w:t>
      </w:r>
      <w:r w:rsidR="00027E32" w:rsidRPr="00BC6FFA">
        <w:rPr>
          <w:caps w:val="0"/>
        </w:rPr>
        <w:t>допросная</w:t>
      </w:r>
      <w:r w:rsidR="00027E32" w:rsidRPr="00BC6FFA">
        <w:t>)</w:t>
      </w:r>
      <w:r w:rsidR="00B7485D" w:rsidRPr="00BC6FFA">
        <w:t xml:space="preserve"> </w:t>
      </w:r>
      <w:r w:rsidR="00027E32" w:rsidRPr="00BC6FFA">
        <w:t>–</w:t>
      </w:r>
      <w:r w:rsidR="00B7485D" w:rsidRPr="00BC6FFA">
        <w:t xml:space="preserve"> ДЕНЬ</w:t>
      </w:r>
    </w:p>
    <w:p w14:paraId="5BA4EC88" w14:textId="3B056E4A" w:rsidR="00B7485D" w:rsidRDefault="00B7485D" w:rsidP="00593906">
      <w:pPr>
        <w:pStyle w:val="a7"/>
        <w:keepNext/>
        <w:keepLines/>
        <w:rPr>
          <w:strike/>
          <w:color w:val="A6A6A6" w:themeColor="background1" w:themeShade="A6"/>
        </w:rPr>
      </w:pPr>
      <w:r w:rsidRPr="004A1FEA">
        <w:rPr>
          <w:strike/>
          <w:color w:val="A6A6A6" w:themeColor="background1" w:themeShade="A6"/>
        </w:rPr>
        <w:t xml:space="preserve">Стёпа сидит в камере допросов, достаёт дело, </w:t>
      </w:r>
      <w:r w:rsidR="00027E32" w:rsidRPr="004A1FEA">
        <w:rPr>
          <w:strike/>
          <w:color w:val="A6A6A6" w:themeColor="background1" w:themeShade="A6"/>
        </w:rPr>
        <w:t>кладёт</w:t>
      </w:r>
      <w:r w:rsidRPr="004A1FEA">
        <w:rPr>
          <w:strike/>
          <w:color w:val="A6A6A6" w:themeColor="background1" w:themeShade="A6"/>
        </w:rPr>
        <w:t xml:space="preserve"> на стол. Открывается дверь, </w:t>
      </w:r>
      <w:r w:rsidR="005E1A6C" w:rsidRPr="004A1FEA">
        <w:rPr>
          <w:strike/>
          <w:color w:val="A6A6A6" w:themeColor="background1" w:themeShade="A6"/>
        </w:rPr>
        <w:t>К</w:t>
      </w:r>
      <w:r w:rsidRPr="004A1FEA">
        <w:rPr>
          <w:strike/>
          <w:color w:val="A6A6A6" w:themeColor="background1" w:themeShade="A6"/>
        </w:rPr>
        <w:t>онвоир заводит Массу. Ст</w:t>
      </w:r>
      <w:r w:rsidR="00123E3E" w:rsidRPr="004A1FEA">
        <w:rPr>
          <w:strike/>
          <w:color w:val="A6A6A6" w:themeColor="background1" w:themeShade="A6"/>
          <w:lang w:val="ru-RU"/>
        </w:rPr>
        <w:t>ё</w:t>
      </w:r>
      <w:r w:rsidRPr="004A1FEA">
        <w:rPr>
          <w:strike/>
          <w:color w:val="A6A6A6" w:themeColor="background1" w:themeShade="A6"/>
        </w:rPr>
        <w:t>па</w:t>
      </w:r>
      <w:r w:rsidR="00123E3E" w:rsidRPr="004A1FEA">
        <w:rPr>
          <w:strike/>
          <w:color w:val="A6A6A6" w:themeColor="background1" w:themeShade="A6"/>
          <w:lang w:val="ru-RU"/>
        </w:rPr>
        <w:t>,</w:t>
      </w:r>
      <w:r w:rsidRPr="004A1FEA">
        <w:rPr>
          <w:strike/>
          <w:color w:val="A6A6A6" w:themeColor="background1" w:themeShade="A6"/>
        </w:rPr>
        <w:t xml:space="preserve"> не глядя на вошедших, ставит камеру, нажимает запись.</w:t>
      </w:r>
    </w:p>
    <w:p w14:paraId="5A64ED9D" w14:textId="7F8C38F7" w:rsidR="004A1FEA" w:rsidRPr="004A1FEA" w:rsidRDefault="004A1FEA" w:rsidP="004A1FEA">
      <w:pPr>
        <w:pStyle w:val="a7"/>
        <w:rPr>
          <w:color w:val="00B050"/>
        </w:rPr>
      </w:pPr>
      <w:r w:rsidRPr="004A1FEA">
        <w:rPr>
          <w:color w:val="00B050"/>
        </w:rPr>
        <w:t>Взволнованный Стёпа в допросной. Ходит туда-сюда. Ждёт. Открывается дверь и конвоир вводит Массу. Стёпа смотрит на брата, не веря своим глазам. Масса тоже рассматривает малого, улыбаясь во все зубы.</w:t>
      </w:r>
    </w:p>
    <w:p w14:paraId="61130781" w14:textId="77777777" w:rsidR="00B7485D" w:rsidRPr="004A1FEA" w:rsidRDefault="00B7485D" w:rsidP="005E1A6C">
      <w:pPr>
        <w:pStyle w:val="a9"/>
        <w:rPr>
          <w:strike/>
          <w:color w:val="A6A6A6" w:themeColor="background1" w:themeShade="A6"/>
        </w:rPr>
      </w:pPr>
      <w:r w:rsidRPr="004A1FEA">
        <w:rPr>
          <w:strike/>
          <w:color w:val="A6A6A6" w:themeColor="background1" w:themeShade="A6"/>
        </w:rPr>
        <w:t>СТЁПА</w:t>
      </w:r>
    </w:p>
    <w:p w14:paraId="3213C17F" w14:textId="77777777" w:rsidR="00B7485D" w:rsidRPr="004A1FEA" w:rsidRDefault="00B7485D" w:rsidP="005E1A6C">
      <w:pPr>
        <w:pStyle w:val="ab"/>
        <w:rPr>
          <w:strike/>
          <w:color w:val="A6A6A6" w:themeColor="background1" w:themeShade="A6"/>
        </w:rPr>
      </w:pPr>
      <w:r w:rsidRPr="004A1FEA">
        <w:rPr>
          <w:strike/>
          <w:color w:val="A6A6A6" w:themeColor="background1" w:themeShade="A6"/>
        </w:rPr>
        <w:t>Свободен.</w:t>
      </w:r>
    </w:p>
    <w:p w14:paraId="3AF2F29D" w14:textId="77777777" w:rsidR="00B7485D" w:rsidRPr="004A1FEA" w:rsidRDefault="00B7485D" w:rsidP="00B7485D">
      <w:pPr>
        <w:pStyle w:val="a7"/>
        <w:rPr>
          <w:strike/>
          <w:color w:val="A6A6A6" w:themeColor="background1" w:themeShade="A6"/>
        </w:rPr>
      </w:pPr>
      <w:r w:rsidRPr="004A1FEA">
        <w:rPr>
          <w:strike/>
          <w:color w:val="A6A6A6" w:themeColor="background1" w:themeShade="A6"/>
        </w:rPr>
        <w:lastRenderedPageBreak/>
        <w:t>Конвоир выходит. Дверь закрывается. Стёпа оборачивается, видит Массу и смотрит на него в шоке. Масса широко улыбается. Ст</w:t>
      </w:r>
      <w:r w:rsidR="005E1A6C" w:rsidRPr="004A1FEA">
        <w:rPr>
          <w:strike/>
          <w:color w:val="A6A6A6" w:themeColor="background1" w:themeShade="A6"/>
          <w:lang w:val="ru-RU"/>
        </w:rPr>
        <w:t>ё</w:t>
      </w:r>
      <w:r w:rsidRPr="004A1FEA">
        <w:rPr>
          <w:strike/>
          <w:color w:val="A6A6A6" w:themeColor="background1" w:themeShade="A6"/>
        </w:rPr>
        <w:t>па что-то нечленораздельно бормочет. Масса показывает жестом, чтобы Ст</w:t>
      </w:r>
      <w:r w:rsidR="005E1A6C" w:rsidRPr="004A1FEA">
        <w:rPr>
          <w:strike/>
          <w:color w:val="A6A6A6" w:themeColor="background1" w:themeShade="A6"/>
          <w:lang w:val="ru-RU"/>
        </w:rPr>
        <w:t>ё</w:t>
      </w:r>
      <w:r w:rsidRPr="004A1FEA">
        <w:rPr>
          <w:strike/>
          <w:color w:val="A6A6A6" w:themeColor="background1" w:themeShade="A6"/>
        </w:rPr>
        <w:t>па отключил камеру. Ст</w:t>
      </w:r>
      <w:r w:rsidR="005E1A6C" w:rsidRPr="004A1FEA">
        <w:rPr>
          <w:strike/>
          <w:color w:val="A6A6A6" w:themeColor="background1" w:themeShade="A6"/>
          <w:lang w:val="ru-RU"/>
        </w:rPr>
        <w:t>ё</w:t>
      </w:r>
      <w:r w:rsidRPr="004A1FEA">
        <w:rPr>
          <w:strike/>
          <w:color w:val="A6A6A6" w:themeColor="background1" w:themeShade="A6"/>
        </w:rPr>
        <w:t>па выключает.</w:t>
      </w:r>
    </w:p>
    <w:p w14:paraId="155243D5" w14:textId="77777777" w:rsidR="00B7485D" w:rsidRPr="00BC6FFA" w:rsidRDefault="00B7485D" w:rsidP="005E1A6C">
      <w:pPr>
        <w:pStyle w:val="a9"/>
      </w:pPr>
      <w:r w:rsidRPr="00BC6FFA">
        <w:t>МАССА</w:t>
      </w:r>
    </w:p>
    <w:p w14:paraId="10011135" w14:textId="632B2F18" w:rsidR="00B7485D" w:rsidRDefault="00B7485D" w:rsidP="005E1A6C">
      <w:pPr>
        <w:pStyle w:val="ab"/>
        <w:rPr>
          <w:color w:val="00B050"/>
          <w:lang w:val="ru-RU"/>
        </w:rPr>
      </w:pPr>
      <w:r w:rsidRPr="00BC6FFA">
        <w:t>Ну</w:t>
      </w:r>
      <w:r w:rsidR="00C13D9D">
        <w:rPr>
          <w:lang w:val="ru-RU"/>
        </w:rPr>
        <w:t>,</w:t>
      </w:r>
      <w:r w:rsidRPr="00BC6FFA">
        <w:t xml:space="preserve"> здоров, братишка…</w:t>
      </w:r>
      <w:r w:rsidR="004A1FEA">
        <w:rPr>
          <w:lang w:val="ru-RU"/>
        </w:rPr>
        <w:t xml:space="preserve"> </w:t>
      </w:r>
      <w:r w:rsidR="004A1FEA" w:rsidRPr="004A1FEA">
        <w:rPr>
          <w:color w:val="00B050"/>
          <w:lang w:val="ru-RU"/>
        </w:rPr>
        <w:t>Фига се ты подрос.</w:t>
      </w:r>
    </w:p>
    <w:p w14:paraId="03592723" w14:textId="77777777" w:rsidR="004A1FEA" w:rsidRPr="004A1FEA" w:rsidRDefault="004A1FEA" w:rsidP="004A1FEA">
      <w:pPr>
        <w:pStyle w:val="a9"/>
        <w:rPr>
          <w:color w:val="00B050"/>
        </w:rPr>
      </w:pPr>
      <w:r w:rsidRPr="004A1FEA">
        <w:rPr>
          <w:color w:val="00B050"/>
        </w:rPr>
        <w:t>СТЁПА</w:t>
      </w:r>
    </w:p>
    <w:p w14:paraId="0E3F2CC7" w14:textId="77777777" w:rsidR="004A1FEA" w:rsidRPr="004A1FEA" w:rsidRDefault="004A1FEA" w:rsidP="004A1FEA">
      <w:pPr>
        <w:pStyle w:val="ae"/>
        <w:rPr>
          <w:color w:val="00B050"/>
        </w:rPr>
      </w:pPr>
      <w:r w:rsidRPr="004A1FEA">
        <w:rPr>
          <w:color w:val="00B050"/>
        </w:rPr>
        <w:t>(сдержанно, конвоиру)</w:t>
      </w:r>
    </w:p>
    <w:p w14:paraId="5BB652F1" w14:textId="77777777" w:rsidR="004A1FEA" w:rsidRPr="004A1FEA" w:rsidRDefault="004A1FEA" w:rsidP="004A1FEA">
      <w:pPr>
        <w:pStyle w:val="ab"/>
        <w:rPr>
          <w:color w:val="00B050"/>
        </w:rPr>
      </w:pPr>
      <w:r w:rsidRPr="004A1FEA">
        <w:rPr>
          <w:color w:val="00B050"/>
        </w:rPr>
        <w:t>Свободен.</w:t>
      </w:r>
    </w:p>
    <w:p w14:paraId="759B3FBB" w14:textId="3FEF55AB" w:rsidR="004A1FEA" w:rsidRPr="004A1FEA" w:rsidRDefault="004A1FEA" w:rsidP="004A1FEA">
      <w:pPr>
        <w:pStyle w:val="a9"/>
        <w:rPr>
          <w:color w:val="00B050"/>
        </w:rPr>
      </w:pPr>
      <w:r w:rsidRPr="004A1FEA">
        <w:rPr>
          <w:color w:val="00B050"/>
        </w:rPr>
        <w:t>МАССА</w:t>
      </w:r>
    </w:p>
    <w:p w14:paraId="0D4553BA" w14:textId="77777777" w:rsidR="004A1FEA" w:rsidRPr="004A1FEA" w:rsidRDefault="004A1FEA" w:rsidP="004A1FEA">
      <w:pPr>
        <w:pStyle w:val="ab"/>
        <w:rPr>
          <w:color w:val="00B050"/>
        </w:rPr>
      </w:pPr>
      <w:r w:rsidRPr="004A1FEA">
        <w:rPr>
          <w:color w:val="00B050"/>
        </w:rPr>
        <w:t>Обниматься будем?</w:t>
      </w:r>
    </w:p>
    <w:p w14:paraId="035946CC" w14:textId="77777777" w:rsidR="004A1FEA" w:rsidRPr="004A1FEA" w:rsidRDefault="004A1FEA" w:rsidP="004A1FEA">
      <w:pPr>
        <w:pStyle w:val="a7"/>
        <w:rPr>
          <w:color w:val="00B050"/>
        </w:rPr>
      </w:pPr>
      <w:r w:rsidRPr="004A1FEA">
        <w:rPr>
          <w:color w:val="00B050"/>
        </w:rPr>
        <w:t>Стёпа, не сводя с брата глаз, присаживается. Кажется, ему не хорошо.</w:t>
      </w:r>
    </w:p>
    <w:p w14:paraId="082D9566" w14:textId="37A9ACDC" w:rsidR="004A1FEA" w:rsidRPr="004A1FEA" w:rsidRDefault="004A1FEA" w:rsidP="004A1FEA">
      <w:pPr>
        <w:pStyle w:val="a9"/>
        <w:rPr>
          <w:color w:val="00B050"/>
        </w:rPr>
      </w:pPr>
      <w:r w:rsidRPr="004A1FEA">
        <w:rPr>
          <w:color w:val="00B050"/>
        </w:rPr>
        <w:t>СТЁПА</w:t>
      </w:r>
    </w:p>
    <w:p w14:paraId="08FE14B3" w14:textId="77777777" w:rsidR="004A1FEA" w:rsidRPr="004A1FEA" w:rsidRDefault="004A1FEA" w:rsidP="004A1FEA">
      <w:pPr>
        <w:pStyle w:val="ab"/>
        <w:rPr>
          <w:color w:val="00B050"/>
        </w:rPr>
      </w:pPr>
      <w:r w:rsidRPr="004A1FEA">
        <w:rPr>
          <w:color w:val="00B050"/>
        </w:rPr>
        <w:t>Что-то мне как-то не очень…</w:t>
      </w:r>
    </w:p>
    <w:p w14:paraId="01A29ED5" w14:textId="27F1F984" w:rsidR="004A1FEA" w:rsidRPr="004A1FEA" w:rsidRDefault="004A1FEA" w:rsidP="004A1FEA">
      <w:pPr>
        <w:pStyle w:val="a9"/>
        <w:rPr>
          <w:color w:val="00B050"/>
        </w:rPr>
      </w:pPr>
      <w:r w:rsidRPr="004A1FEA">
        <w:rPr>
          <w:color w:val="00B050"/>
        </w:rPr>
        <w:t>МАССА</w:t>
      </w:r>
    </w:p>
    <w:p w14:paraId="64E9BC52" w14:textId="77777777" w:rsidR="004A1FEA" w:rsidRPr="004A1FEA" w:rsidRDefault="004A1FEA" w:rsidP="004A1FEA">
      <w:pPr>
        <w:pStyle w:val="ab"/>
        <w:rPr>
          <w:color w:val="00B050"/>
        </w:rPr>
      </w:pPr>
      <w:r w:rsidRPr="004A1FEA">
        <w:rPr>
          <w:color w:val="00B050"/>
        </w:rPr>
        <w:t>Э-э, малой, ты чё? Сейчас мне ещё нападение на сотрудника пришьют.</w:t>
      </w:r>
    </w:p>
    <w:p w14:paraId="54A75D19" w14:textId="166CBF0B" w:rsidR="004A1FEA" w:rsidRPr="004A1FEA" w:rsidRDefault="004A1FEA" w:rsidP="004A1FEA">
      <w:pPr>
        <w:pStyle w:val="a9"/>
        <w:rPr>
          <w:color w:val="00B050"/>
        </w:rPr>
      </w:pPr>
      <w:r w:rsidRPr="004A1FEA">
        <w:rPr>
          <w:color w:val="00B050"/>
        </w:rPr>
        <w:t>СТЁПА</w:t>
      </w:r>
    </w:p>
    <w:p w14:paraId="33AB7C26" w14:textId="77777777" w:rsidR="004A1FEA" w:rsidRPr="004A1FEA" w:rsidRDefault="004A1FEA" w:rsidP="004A1FEA">
      <w:pPr>
        <w:pStyle w:val="ae"/>
        <w:rPr>
          <w:color w:val="00B050"/>
        </w:rPr>
      </w:pPr>
      <w:r w:rsidRPr="004A1FEA">
        <w:rPr>
          <w:color w:val="00B050"/>
        </w:rPr>
        <w:t>(злится)</w:t>
      </w:r>
    </w:p>
    <w:p w14:paraId="40390919" w14:textId="77777777" w:rsidR="004A1FEA" w:rsidRPr="004A1FEA" w:rsidRDefault="004A1FEA" w:rsidP="004A1FEA">
      <w:pPr>
        <w:pStyle w:val="ab"/>
        <w:rPr>
          <w:color w:val="00B050"/>
        </w:rPr>
      </w:pPr>
      <w:r w:rsidRPr="004A1FEA">
        <w:rPr>
          <w:color w:val="00B050"/>
        </w:rPr>
        <w:t>Олег, как так-то? Ты где был? И почему ты не старый, блин?!</w:t>
      </w:r>
    </w:p>
    <w:p w14:paraId="04E02C2F" w14:textId="75EA7FE2" w:rsidR="004A1FEA" w:rsidRPr="004A1FEA" w:rsidRDefault="004A1FEA" w:rsidP="004A1FEA">
      <w:pPr>
        <w:pStyle w:val="a9"/>
        <w:rPr>
          <w:color w:val="00B050"/>
        </w:rPr>
      </w:pPr>
      <w:r w:rsidRPr="004A1FEA">
        <w:rPr>
          <w:color w:val="00B050"/>
        </w:rPr>
        <w:t>МАССА</w:t>
      </w:r>
    </w:p>
    <w:p w14:paraId="245D0D9E" w14:textId="77777777" w:rsidR="004A1FEA" w:rsidRPr="004A1FEA" w:rsidRDefault="004A1FEA" w:rsidP="004A1FEA">
      <w:pPr>
        <w:pStyle w:val="ab"/>
        <w:rPr>
          <w:color w:val="00B050"/>
        </w:rPr>
      </w:pPr>
      <w:r w:rsidRPr="004A1FEA">
        <w:rPr>
          <w:color w:val="00B050"/>
        </w:rPr>
        <w:t>Короче, злой волшебник заколдовал меня и запер в ледяном гробу…</w:t>
      </w:r>
    </w:p>
    <w:p w14:paraId="2D1A0E5B" w14:textId="671ED1A1" w:rsidR="004A1FEA" w:rsidRPr="004A1FEA" w:rsidRDefault="004A1FEA" w:rsidP="004A1FEA">
      <w:pPr>
        <w:pStyle w:val="a9"/>
        <w:rPr>
          <w:color w:val="00B050"/>
        </w:rPr>
      </w:pPr>
      <w:r w:rsidRPr="004A1FEA">
        <w:rPr>
          <w:color w:val="00B050"/>
        </w:rPr>
        <w:t>СТЁПА</w:t>
      </w:r>
    </w:p>
    <w:p w14:paraId="53C88FF4" w14:textId="77777777" w:rsidR="004A1FEA" w:rsidRPr="004A1FEA" w:rsidRDefault="004A1FEA" w:rsidP="004A1FEA">
      <w:pPr>
        <w:pStyle w:val="ab"/>
        <w:rPr>
          <w:color w:val="00B050"/>
        </w:rPr>
      </w:pPr>
      <w:r w:rsidRPr="004A1FEA">
        <w:rPr>
          <w:color w:val="00B050"/>
        </w:rPr>
        <w:t>Алё! Мне не 10 лет! Сел быстро.</w:t>
      </w:r>
    </w:p>
    <w:p w14:paraId="0ABAA03C" w14:textId="20E0311B" w:rsidR="004A1FEA" w:rsidRPr="004A1FEA" w:rsidRDefault="004A1FEA" w:rsidP="004A1FEA">
      <w:pPr>
        <w:pStyle w:val="a7"/>
        <w:rPr>
          <w:color w:val="00B050"/>
        </w:rPr>
      </w:pPr>
      <w:r w:rsidRPr="004A1FEA">
        <w:rPr>
          <w:color w:val="00B050"/>
        </w:rPr>
        <w:t>Масса от неожиданности плюхается на стул и обиженно смотрит на брата.</w:t>
      </w:r>
    </w:p>
    <w:p w14:paraId="13FDD508" w14:textId="77777777" w:rsidR="00B7485D" w:rsidRPr="004A1FEA" w:rsidRDefault="00B7485D" w:rsidP="00B7485D">
      <w:pPr>
        <w:pStyle w:val="a7"/>
        <w:rPr>
          <w:strike/>
          <w:color w:val="A6A6A6" w:themeColor="background1" w:themeShade="A6"/>
        </w:rPr>
      </w:pPr>
      <w:r w:rsidRPr="004A1FEA">
        <w:rPr>
          <w:strike/>
          <w:color w:val="A6A6A6" w:themeColor="background1" w:themeShade="A6"/>
        </w:rPr>
        <w:t>Стёпа съезжает на стул, обмякает, падает в обморок.</w:t>
      </w:r>
    </w:p>
    <w:p w14:paraId="0BE23EEB" w14:textId="77777777" w:rsidR="00B7485D" w:rsidRPr="00BC6FFA" w:rsidRDefault="005E1A6C" w:rsidP="00442FEC">
      <w:pPr>
        <w:pStyle w:val="a6"/>
      </w:pPr>
      <w:r w:rsidRPr="00BC6FFA">
        <w:lastRenderedPageBreak/>
        <w:t>11-9.</w:t>
      </w:r>
      <w:r w:rsidRPr="00BC6FFA">
        <w:tab/>
      </w:r>
      <w:r w:rsidR="00B7485D" w:rsidRPr="00BC6FFA">
        <w:t xml:space="preserve">ИНТ. </w:t>
      </w:r>
      <w:r w:rsidRPr="00BC6FFA">
        <w:t>ТОРГОВЫЙ ЦЕНТР (</w:t>
      </w:r>
      <w:r w:rsidRPr="00BC6FFA">
        <w:rPr>
          <w:caps w:val="0"/>
        </w:rPr>
        <w:t>кинотеатр</w:t>
      </w:r>
      <w:r w:rsidRPr="00BC6FFA">
        <w:t>)</w:t>
      </w:r>
      <w:r w:rsidR="00B7485D" w:rsidRPr="00BC6FFA">
        <w:t xml:space="preserve"> </w:t>
      </w:r>
      <w:r w:rsidRPr="00BC6FFA">
        <w:t>–</w:t>
      </w:r>
      <w:r w:rsidR="00B7485D" w:rsidRPr="00BC6FFA">
        <w:t xml:space="preserve"> ДЕНЬ</w:t>
      </w:r>
    </w:p>
    <w:p w14:paraId="01947AE4" w14:textId="41CB6C73" w:rsidR="00B7485D" w:rsidRPr="00BC6FFA" w:rsidRDefault="00B7485D" w:rsidP="00593906">
      <w:pPr>
        <w:pStyle w:val="a7"/>
        <w:keepNext/>
        <w:keepLines/>
      </w:pPr>
      <w:r w:rsidRPr="004A1FEA">
        <w:rPr>
          <w:strike/>
          <w:color w:val="A6A6A6" w:themeColor="background1" w:themeShade="A6"/>
        </w:rPr>
        <w:t xml:space="preserve">Даша подходит к кинотеатру, даёт билет </w:t>
      </w:r>
      <w:r w:rsidR="005E1A6C" w:rsidRPr="004A1FEA">
        <w:rPr>
          <w:strike/>
          <w:color w:val="A6A6A6" w:themeColor="background1" w:themeShade="A6"/>
        </w:rPr>
        <w:t>Б</w:t>
      </w:r>
      <w:r w:rsidRPr="004A1FEA">
        <w:rPr>
          <w:strike/>
          <w:color w:val="A6A6A6" w:themeColor="background1" w:themeShade="A6"/>
        </w:rPr>
        <w:t xml:space="preserve">илетёрше. Видит </w:t>
      </w:r>
      <w:r w:rsidR="005E1A6C" w:rsidRPr="004A1FEA">
        <w:rPr>
          <w:strike/>
          <w:color w:val="A6A6A6" w:themeColor="background1" w:themeShade="A6"/>
        </w:rPr>
        <w:t>Охранника Ноля 2</w:t>
      </w:r>
      <w:r w:rsidRPr="004A1FEA">
        <w:rPr>
          <w:strike/>
          <w:color w:val="A6A6A6" w:themeColor="background1" w:themeShade="A6"/>
        </w:rPr>
        <w:t>, гуляющим по ТЦ с большим мороженным в руках.</w:t>
      </w:r>
      <w:r w:rsidRPr="004A1FEA">
        <w:rPr>
          <w:color w:val="A6A6A6" w:themeColor="background1" w:themeShade="A6"/>
        </w:rPr>
        <w:t xml:space="preserve"> </w:t>
      </w:r>
      <w:r w:rsidRPr="00BC6FFA">
        <w:t xml:space="preserve">Даша заходит в зал, проходит на </w:t>
      </w:r>
      <w:r w:rsidR="005E1A6C" w:rsidRPr="00BC6FFA">
        <w:t>своё</w:t>
      </w:r>
      <w:r w:rsidRPr="00BC6FFA">
        <w:t xml:space="preserve"> место, там уже сидит Фил</w:t>
      </w:r>
      <w:r w:rsidR="00C13D9D">
        <w:rPr>
          <w:lang w:val="ru-RU"/>
        </w:rPr>
        <w:t>,</w:t>
      </w:r>
      <w:r w:rsidRPr="00BC6FFA">
        <w:t xml:space="preserve"> смотрит кино и ест поп-корн. Фил даёт Даше стакан поп-корна, продолжает смотреть. Даша смотрит фильм, улыбается.</w:t>
      </w:r>
    </w:p>
    <w:p w14:paraId="383B352D" w14:textId="77777777" w:rsidR="00B7485D" w:rsidRPr="00BC6FFA" w:rsidRDefault="00B7485D" w:rsidP="005E1A6C">
      <w:pPr>
        <w:pStyle w:val="a9"/>
      </w:pPr>
      <w:r w:rsidRPr="00BC6FFA">
        <w:t>ДАША</w:t>
      </w:r>
    </w:p>
    <w:p w14:paraId="5273C99A" w14:textId="77777777" w:rsidR="00B7485D" w:rsidRPr="00BC6FFA" w:rsidRDefault="00B7485D" w:rsidP="005E1A6C">
      <w:pPr>
        <w:pStyle w:val="ab"/>
      </w:pPr>
      <w:r w:rsidRPr="00BC6FFA">
        <w:t>Помнишь, как мы на «Титаник» ходили</w:t>
      </w:r>
      <w:r w:rsidR="005E1A6C" w:rsidRPr="00BC6FFA">
        <w:rPr>
          <w:lang w:val="ru-RU"/>
        </w:rPr>
        <w:t xml:space="preserve">? </w:t>
      </w:r>
      <w:r w:rsidRPr="00BC6FFA">
        <w:t>Ты ещё просил не рассказывать пацанам, как всплакнул в конце.</w:t>
      </w:r>
    </w:p>
    <w:p w14:paraId="3F09FE79" w14:textId="77777777" w:rsidR="00B7485D" w:rsidRPr="00BC6FFA" w:rsidRDefault="00B7485D" w:rsidP="005E1A6C">
      <w:pPr>
        <w:pStyle w:val="a9"/>
      </w:pPr>
      <w:r w:rsidRPr="00BC6FFA">
        <w:t>ФИЛ</w:t>
      </w:r>
    </w:p>
    <w:p w14:paraId="7D744683" w14:textId="77777777" w:rsidR="00B7485D" w:rsidRPr="00BC6FFA" w:rsidRDefault="00B7485D" w:rsidP="005E1A6C">
      <w:pPr>
        <w:pStyle w:val="ab"/>
      </w:pPr>
      <w:r w:rsidRPr="00BC6FFA">
        <w:t>Ээээ, не было такого! Ресница в глаз попала.</w:t>
      </w:r>
    </w:p>
    <w:p w14:paraId="70C218A2" w14:textId="34D47D6A" w:rsidR="00B7485D" w:rsidRDefault="00B7485D" w:rsidP="00B7485D">
      <w:pPr>
        <w:pStyle w:val="a7"/>
        <w:rPr>
          <w:lang w:val="ru-RU"/>
        </w:rPr>
      </w:pPr>
      <w:r w:rsidRPr="00BC6FFA">
        <w:t>Даша кивает. Оба улыбаются.</w:t>
      </w:r>
    </w:p>
    <w:p w14:paraId="5033EEA0" w14:textId="77777777" w:rsidR="004A1FEA" w:rsidRPr="004A1FEA" w:rsidRDefault="004A1FEA" w:rsidP="004A1FEA">
      <w:pPr>
        <w:pStyle w:val="a9"/>
        <w:rPr>
          <w:color w:val="00B050"/>
          <w:lang w:val="ru-RU"/>
        </w:rPr>
      </w:pPr>
      <w:r w:rsidRPr="004A1FEA">
        <w:rPr>
          <w:color w:val="00B050"/>
          <w:lang w:val="ru-RU"/>
        </w:rPr>
        <w:t>ФИЛ</w:t>
      </w:r>
    </w:p>
    <w:p w14:paraId="4F7A64BF" w14:textId="197E26AD" w:rsidR="004A1FEA" w:rsidRPr="004A1FEA" w:rsidRDefault="004A1FEA" w:rsidP="004A1FEA">
      <w:pPr>
        <w:pStyle w:val="ab"/>
        <w:rPr>
          <w:color w:val="00B050"/>
        </w:rPr>
      </w:pPr>
      <w:r w:rsidRPr="004A1FEA">
        <w:rPr>
          <w:color w:val="00B050"/>
        </w:rPr>
        <w:t>Я спросить хотел.</w:t>
      </w:r>
    </w:p>
    <w:p w14:paraId="2577E3B5" w14:textId="77777777" w:rsidR="004A1FEA" w:rsidRPr="004A1FEA" w:rsidRDefault="004A1FEA" w:rsidP="004A1FEA">
      <w:pPr>
        <w:pStyle w:val="a9"/>
        <w:rPr>
          <w:color w:val="00B050"/>
          <w:lang w:val="ru-RU"/>
        </w:rPr>
      </w:pPr>
      <w:r w:rsidRPr="004A1FEA">
        <w:rPr>
          <w:color w:val="00B050"/>
          <w:lang w:val="ru-RU"/>
        </w:rPr>
        <w:t>ДАША</w:t>
      </w:r>
    </w:p>
    <w:p w14:paraId="56DC293E" w14:textId="036754F3" w:rsidR="004A1FEA" w:rsidRPr="004A1FEA" w:rsidRDefault="004A1FEA" w:rsidP="004A1FEA">
      <w:pPr>
        <w:pStyle w:val="ab"/>
        <w:rPr>
          <w:color w:val="00B050"/>
        </w:rPr>
      </w:pPr>
      <w:r w:rsidRPr="004A1FEA">
        <w:rPr>
          <w:color w:val="00B050"/>
        </w:rPr>
        <w:t>Спроси.</w:t>
      </w:r>
    </w:p>
    <w:p w14:paraId="6137E13B" w14:textId="77777777" w:rsidR="00B7485D" w:rsidRPr="00BC6FFA" w:rsidRDefault="00B7485D" w:rsidP="005E1A6C">
      <w:pPr>
        <w:pStyle w:val="a9"/>
      </w:pPr>
      <w:r w:rsidRPr="00BC6FFA">
        <w:t>ФИЛ</w:t>
      </w:r>
    </w:p>
    <w:p w14:paraId="37C8814E" w14:textId="06CAEAEC" w:rsidR="00B7485D" w:rsidRDefault="00B7485D" w:rsidP="004A1FEA">
      <w:pPr>
        <w:pStyle w:val="ab"/>
        <w:keepNext/>
        <w:rPr>
          <w:strike/>
          <w:color w:val="A6A6A6" w:themeColor="background1" w:themeShade="A6"/>
        </w:rPr>
      </w:pPr>
      <w:r w:rsidRPr="004A1FEA">
        <w:rPr>
          <w:strike/>
          <w:color w:val="A6A6A6" w:themeColor="background1" w:themeShade="A6"/>
        </w:rPr>
        <w:t>Лёха наш такой взрослый стал. С характером парень вырос. Ты ему никогда не рассказывала про меня? Ну в детстве, там?</w:t>
      </w:r>
    </w:p>
    <w:p w14:paraId="31A30799" w14:textId="35565DB9" w:rsidR="004A1FEA" w:rsidRPr="004A1FEA" w:rsidRDefault="004A1FEA" w:rsidP="004A1FEA">
      <w:pPr>
        <w:pStyle w:val="ab"/>
        <w:rPr>
          <w:color w:val="00B050"/>
        </w:rPr>
      </w:pPr>
      <w:r w:rsidRPr="004A1FEA">
        <w:rPr>
          <w:color w:val="00B050"/>
        </w:rPr>
        <w:t>А ты чё, даже в детстве ничего сыну про меня не рассказывала?</w:t>
      </w:r>
    </w:p>
    <w:p w14:paraId="22156441" w14:textId="77777777" w:rsidR="00B7485D" w:rsidRPr="00BC6FFA" w:rsidRDefault="00B7485D" w:rsidP="005E1A6C">
      <w:pPr>
        <w:pStyle w:val="a9"/>
      </w:pPr>
      <w:r w:rsidRPr="00BC6FFA">
        <w:t>ДАША</w:t>
      </w:r>
    </w:p>
    <w:p w14:paraId="29B3E011" w14:textId="4A6ECFEB" w:rsidR="00B7485D" w:rsidRPr="00BC6FFA" w:rsidRDefault="00B7485D" w:rsidP="005E1A6C">
      <w:pPr>
        <w:pStyle w:val="ab"/>
      </w:pPr>
      <w:r w:rsidRPr="004A1FEA">
        <w:rPr>
          <w:strike/>
          <w:color w:val="A6A6A6" w:themeColor="background1" w:themeShade="A6"/>
        </w:rPr>
        <w:t>Как бы я рассказала?</w:t>
      </w:r>
      <w:r w:rsidRPr="004A1FEA">
        <w:rPr>
          <w:color w:val="A6A6A6" w:themeColor="background1" w:themeShade="A6"/>
        </w:rPr>
        <w:t xml:space="preserve"> </w:t>
      </w:r>
      <w:r w:rsidR="004A1FEA" w:rsidRPr="004A1FEA">
        <w:rPr>
          <w:color w:val="00B050"/>
        </w:rPr>
        <w:t xml:space="preserve">А как, прости? </w:t>
      </w:r>
      <w:r w:rsidRPr="00BC6FFA">
        <w:t>Ты без вести пропал. Олег его воспитывал, как своего.</w:t>
      </w:r>
    </w:p>
    <w:p w14:paraId="74A7A678" w14:textId="77777777" w:rsidR="00B7485D" w:rsidRPr="00BC6FFA" w:rsidRDefault="00B7485D" w:rsidP="005E1A6C">
      <w:pPr>
        <w:pStyle w:val="a9"/>
      </w:pPr>
      <w:r w:rsidRPr="00BC6FFA">
        <w:t>ФИЛ</w:t>
      </w:r>
    </w:p>
    <w:p w14:paraId="5EAA2F92" w14:textId="77777777" w:rsidR="00B7485D" w:rsidRPr="00BC6FFA" w:rsidRDefault="00B7485D" w:rsidP="005E1A6C">
      <w:pPr>
        <w:pStyle w:val="ab"/>
      </w:pPr>
      <w:r w:rsidRPr="00BC6FFA">
        <w:t>Ну он же по документам мой сын… По закону я могу с ним по выходным видеться.</w:t>
      </w:r>
    </w:p>
    <w:p w14:paraId="41EFD61F" w14:textId="77777777" w:rsidR="00B7485D" w:rsidRPr="00BC6FFA" w:rsidRDefault="00B7485D" w:rsidP="005E1A6C">
      <w:pPr>
        <w:pStyle w:val="a9"/>
      </w:pPr>
      <w:r w:rsidRPr="00BC6FFA">
        <w:t>ДАША</w:t>
      </w:r>
    </w:p>
    <w:p w14:paraId="28F63430" w14:textId="77777777" w:rsidR="00B7485D" w:rsidRPr="00BC6FFA" w:rsidRDefault="00B7485D" w:rsidP="00F80A16">
      <w:pPr>
        <w:pStyle w:val="ab"/>
      </w:pPr>
      <w:r w:rsidRPr="00BC6FFA">
        <w:t xml:space="preserve">По закону? По закону ты мне алименты за </w:t>
      </w:r>
      <w:r w:rsidR="00CD3638">
        <w:rPr>
          <w:lang w:val="ru-RU"/>
        </w:rPr>
        <w:t>двадцать</w:t>
      </w:r>
      <w:r w:rsidRPr="00BC6FFA">
        <w:t xml:space="preserve"> лет должен.</w:t>
      </w:r>
    </w:p>
    <w:p w14:paraId="083CCF83" w14:textId="77777777" w:rsidR="00B7485D" w:rsidRPr="00BC6FFA" w:rsidRDefault="00B7485D" w:rsidP="005E1A6C">
      <w:pPr>
        <w:pStyle w:val="a9"/>
      </w:pPr>
      <w:r w:rsidRPr="00BC6FFA">
        <w:lastRenderedPageBreak/>
        <w:t>ФИЛ</w:t>
      </w:r>
    </w:p>
    <w:p w14:paraId="1FF17F4D" w14:textId="6D325443" w:rsidR="00B7485D" w:rsidRDefault="00B7485D" w:rsidP="00F80A16">
      <w:pPr>
        <w:pStyle w:val="ab"/>
        <w:rPr>
          <w:strike/>
          <w:color w:val="A6A6A6" w:themeColor="background1" w:themeShade="A6"/>
        </w:rPr>
      </w:pPr>
      <w:r w:rsidRPr="00BC6FFA">
        <w:t xml:space="preserve">Отдам. </w:t>
      </w:r>
      <w:r w:rsidRPr="004A1FEA">
        <w:rPr>
          <w:strike/>
          <w:color w:val="A6A6A6" w:themeColor="background1" w:themeShade="A6"/>
        </w:rPr>
        <w:t xml:space="preserve">Сейчас только Зильберману выплачу… правда там как за </w:t>
      </w:r>
      <w:r w:rsidR="00CD3638" w:rsidRPr="004A1FEA">
        <w:rPr>
          <w:strike/>
          <w:color w:val="A6A6A6" w:themeColor="background1" w:themeShade="A6"/>
          <w:lang w:val="ru-RU"/>
        </w:rPr>
        <w:t>семьсот</w:t>
      </w:r>
      <w:r w:rsidRPr="004A1FEA">
        <w:rPr>
          <w:strike/>
          <w:color w:val="A6A6A6" w:themeColor="background1" w:themeShade="A6"/>
        </w:rPr>
        <w:t xml:space="preserve"> лет…</w:t>
      </w:r>
    </w:p>
    <w:p w14:paraId="3ED79164" w14:textId="2E842F0B" w:rsidR="004A1FEA" w:rsidRPr="004A1FEA" w:rsidRDefault="004A1FEA" w:rsidP="004A1FEA">
      <w:pPr>
        <w:pStyle w:val="a7"/>
        <w:rPr>
          <w:color w:val="00B050"/>
          <w:lang w:val="ru-RU"/>
        </w:rPr>
      </w:pPr>
      <w:r w:rsidRPr="004A1FEA">
        <w:rPr>
          <w:color w:val="00B050"/>
          <w:lang w:val="ru-RU"/>
        </w:rPr>
        <w:t>Молчат.</w:t>
      </w:r>
    </w:p>
    <w:p w14:paraId="0EAD74FB" w14:textId="77777777" w:rsidR="00B7485D" w:rsidRPr="004A1FEA" w:rsidRDefault="00B7485D" w:rsidP="005E1A6C">
      <w:pPr>
        <w:pStyle w:val="a9"/>
        <w:rPr>
          <w:strike/>
          <w:color w:val="A6A6A6" w:themeColor="background1" w:themeShade="A6"/>
        </w:rPr>
      </w:pPr>
      <w:r w:rsidRPr="004A1FEA">
        <w:rPr>
          <w:strike/>
          <w:color w:val="A6A6A6" w:themeColor="background1" w:themeShade="A6"/>
        </w:rPr>
        <w:t>ДАША</w:t>
      </w:r>
    </w:p>
    <w:p w14:paraId="2F6D8A04" w14:textId="77777777" w:rsidR="00B7485D" w:rsidRPr="004A1FEA" w:rsidRDefault="00B7485D" w:rsidP="00F80A16">
      <w:pPr>
        <w:pStyle w:val="ab"/>
        <w:rPr>
          <w:strike/>
          <w:color w:val="A6A6A6" w:themeColor="background1" w:themeShade="A6"/>
        </w:rPr>
      </w:pPr>
      <w:r w:rsidRPr="004A1FEA">
        <w:rPr>
          <w:strike/>
          <w:color w:val="A6A6A6" w:themeColor="background1" w:themeShade="A6"/>
        </w:rPr>
        <w:t>Кому?! У тебя что, ещё дети есть?!</w:t>
      </w:r>
    </w:p>
    <w:p w14:paraId="18548436" w14:textId="77777777" w:rsidR="00B7485D" w:rsidRPr="00BC6FFA" w:rsidRDefault="00B7485D" w:rsidP="005E1A6C">
      <w:pPr>
        <w:pStyle w:val="a9"/>
      </w:pPr>
      <w:r w:rsidRPr="00BC6FFA">
        <w:t>ФИЛ</w:t>
      </w:r>
    </w:p>
    <w:p w14:paraId="7D60CD67" w14:textId="427E8E70" w:rsidR="00B7485D" w:rsidRPr="004A1FEA" w:rsidRDefault="00B7485D" w:rsidP="00F80A16">
      <w:pPr>
        <w:pStyle w:val="ab"/>
        <w:rPr>
          <w:strike/>
          <w:color w:val="00B050"/>
          <w:lang w:val="ru-RU"/>
        </w:rPr>
      </w:pPr>
      <w:r w:rsidRPr="004A1FEA">
        <w:rPr>
          <w:strike/>
          <w:color w:val="A6A6A6" w:themeColor="background1" w:themeShade="A6"/>
        </w:rPr>
        <w:t>Нет. Забудь. А ты чё ему даже фотки мои не показывала?</w:t>
      </w:r>
      <w:r w:rsidR="004A1FEA" w:rsidRPr="004A1FEA">
        <w:rPr>
          <w:color w:val="A6A6A6" w:themeColor="background1" w:themeShade="A6"/>
          <w:lang w:val="ru-RU"/>
        </w:rPr>
        <w:t xml:space="preserve"> </w:t>
      </w:r>
      <w:r w:rsidR="004A1FEA" w:rsidRPr="004A1FEA">
        <w:rPr>
          <w:color w:val="00B050"/>
          <w:lang w:val="ru-RU"/>
        </w:rPr>
        <w:t>Не, ну фотку мою хоть показывала?</w:t>
      </w:r>
    </w:p>
    <w:p w14:paraId="05B4D4B1" w14:textId="77777777" w:rsidR="00B7485D" w:rsidRPr="00BC6FFA" w:rsidRDefault="00B7485D" w:rsidP="005E1A6C">
      <w:pPr>
        <w:pStyle w:val="a9"/>
      </w:pPr>
      <w:r w:rsidRPr="00BC6FFA">
        <w:t>ДАША</w:t>
      </w:r>
    </w:p>
    <w:p w14:paraId="05504FEA" w14:textId="47004F12" w:rsidR="00B7485D" w:rsidRDefault="00B7485D" w:rsidP="00F80A16">
      <w:pPr>
        <w:pStyle w:val="ab"/>
      </w:pPr>
      <w:r w:rsidRPr="00691F37">
        <w:rPr>
          <w:strike/>
          <w:color w:val="A6A6A6" w:themeColor="background1" w:themeShade="A6"/>
        </w:rPr>
        <w:t>Если бы они были…</w:t>
      </w:r>
      <w:r w:rsidRPr="00691F37">
        <w:rPr>
          <w:color w:val="A6A6A6" w:themeColor="background1" w:themeShade="A6"/>
        </w:rPr>
        <w:t xml:space="preserve"> </w:t>
      </w:r>
      <w:r w:rsidRPr="00BC6FFA">
        <w:t>Все старые фотографии Олег сжёг.</w:t>
      </w:r>
    </w:p>
    <w:p w14:paraId="71E64C43" w14:textId="74EBAE2A" w:rsidR="00691F37" w:rsidRPr="00691F37" w:rsidRDefault="00691F37" w:rsidP="00691F37">
      <w:pPr>
        <w:pStyle w:val="a7"/>
        <w:rPr>
          <w:color w:val="00B050"/>
        </w:rPr>
      </w:pPr>
      <w:r w:rsidRPr="00691F37">
        <w:rPr>
          <w:color w:val="00B050"/>
        </w:rPr>
        <w:t>Фил и Даша начинают разговаривать на повышенных тонах.</w:t>
      </w:r>
    </w:p>
    <w:p w14:paraId="75166DAA" w14:textId="77777777" w:rsidR="00B7485D" w:rsidRPr="00BC6FFA" w:rsidRDefault="00B7485D" w:rsidP="005E1A6C">
      <w:pPr>
        <w:pStyle w:val="a9"/>
      </w:pPr>
      <w:r w:rsidRPr="00BC6FFA">
        <w:t>ФИЛ</w:t>
      </w:r>
    </w:p>
    <w:p w14:paraId="787A12A8" w14:textId="6B2A942B" w:rsidR="00B7485D" w:rsidRPr="00691F37" w:rsidRDefault="00B7485D" w:rsidP="00F80A16">
      <w:pPr>
        <w:pStyle w:val="ab"/>
        <w:rPr>
          <w:color w:val="00B050"/>
          <w:lang w:val="ru-RU"/>
        </w:rPr>
      </w:pPr>
      <w:r w:rsidRPr="00BC6FFA">
        <w:t xml:space="preserve">Чё?! </w:t>
      </w:r>
      <w:r w:rsidRPr="00691F37">
        <w:rPr>
          <w:strike/>
          <w:color w:val="A6A6A6" w:themeColor="background1" w:themeShade="A6"/>
        </w:rPr>
        <w:t>Даже ту, где я на девятке в бронике?! Вот чучело, его бы самого сжечь!</w:t>
      </w:r>
      <w:r w:rsidR="00691F37" w:rsidRPr="00691F37">
        <w:rPr>
          <w:color w:val="A6A6A6" w:themeColor="background1" w:themeShade="A6"/>
          <w:lang w:val="ru-RU"/>
        </w:rPr>
        <w:t xml:space="preserve"> </w:t>
      </w:r>
      <w:r w:rsidR="00691F37" w:rsidRPr="00691F37">
        <w:rPr>
          <w:color w:val="00B050"/>
          <w:lang w:val="ru-RU"/>
        </w:rPr>
        <w:t>Как это, блин, сжёг?</w:t>
      </w:r>
    </w:p>
    <w:p w14:paraId="7E2AB9A1" w14:textId="7403DC9C" w:rsidR="00B7485D" w:rsidRDefault="00B7485D" w:rsidP="00B7485D">
      <w:pPr>
        <w:pStyle w:val="a7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Даше неловко. Поворачивается мужик, который сидит перед ними.</w:t>
      </w:r>
    </w:p>
    <w:p w14:paraId="65A9F4CE" w14:textId="77777777" w:rsidR="00691F37" w:rsidRPr="00691F37" w:rsidRDefault="00691F37" w:rsidP="00691F37">
      <w:pPr>
        <w:pStyle w:val="a9"/>
        <w:rPr>
          <w:color w:val="00B050"/>
        </w:rPr>
      </w:pPr>
      <w:r w:rsidRPr="00691F37">
        <w:rPr>
          <w:color w:val="00B050"/>
        </w:rPr>
        <w:t>ДАША</w:t>
      </w:r>
    </w:p>
    <w:p w14:paraId="53334289" w14:textId="0E785AC0" w:rsidR="00691F37" w:rsidRDefault="00691F37" w:rsidP="00691F37">
      <w:pPr>
        <w:pStyle w:val="ab"/>
        <w:rPr>
          <w:color w:val="00B050"/>
        </w:rPr>
      </w:pPr>
      <w:r w:rsidRPr="00691F37">
        <w:rPr>
          <w:color w:val="00B050"/>
        </w:rPr>
        <w:t>Во дворе в бочке!</w:t>
      </w:r>
    </w:p>
    <w:p w14:paraId="3A3E3FC2" w14:textId="377BE2C6" w:rsidR="00691F37" w:rsidRDefault="00691F37" w:rsidP="00691F37">
      <w:pPr>
        <w:pStyle w:val="a7"/>
        <w:rPr>
          <w:color w:val="00B050"/>
        </w:rPr>
      </w:pPr>
      <w:r w:rsidRPr="00691F37">
        <w:rPr>
          <w:color w:val="00B050"/>
        </w:rPr>
        <w:t>Фил смотрит на Дашу зло.</w:t>
      </w:r>
    </w:p>
    <w:p w14:paraId="2E0B7DBD" w14:textId="77777777" w:rsidR="00691F37" w:rsidRPr="00691F37" w:rsidRDefault="00691F37" w:rsidP="00691F37">
      <w:pPr>
        <w:pStyle w:val="a9"/>
        <w:rPr>
          <w:color w:val="00B050"/>
        </w:rPr>
      </w:pPr>
      <w:r w:rsidRPr="00691F37">
        <w:rPr>
          <w:color w:val="00B050"/>
        </w:rPr>
        <w:t>ДАША</w:t>
      </w:r>
    </w:p>
    <w:p w14:paraId="77BDA5C5" w14:textId="54D63B1F" w:rsidR="00691F37" w:rsidRPr="00691F37" w:rsidRDefault="00691F37" w:rsidP="00691F37">
      <w:pPr>
        <w:pStyle w:val="ab"/>
        <w:rPr>
          <w:color w:val="00B050"/>
        </w:rPr>
      </w:pPr>
      <w:r w:rsidRPr="00691F37">
        <w:rPr>
          <w:color w:val="00B050"/>
        </w:rPr>
        <w:t>Что?</w:t>
      </w:r>
    </w:p>
    <w:p w14:paraId="418D5F51" w14:textId="77777777" w:rsidR="00691F37" w:rsidRPr="00691F37" w:rsidRDefault="00691F37" w:rsidP="00691F37">
      <w:pPr>
        <w:pStyle w:val="a9"/>
        <w:rPr>
          <w:color w:val="00B050"/>
        </w:rPr>
      </w:pPr>
      <w:r w:rsidRPr="00691F37">
        <w:rPr>
          <w:color w:val="00B050"/>
        </w:rPr>
        <w:t>ФИЛ</w:t>
      </w:r>
    </w:p>
    <w:p w14:paraId="607F8683" w14:textId="39A6F4D8" w:rsidR="00691F37" w:rsidRPr="00691F37" w:rsidRDefault="00691F37" w:rsidP="00691F37">
      <w:pPr>
        <w:pStyle w:val="ab"/>
        <w:rPr>
          <w:color w:val="00B050"/>
        </w:rPr>
      </w:pPr>
      <w:r w:rsidRPr="00691F37">
        <w:rPr>
          <w:color w:val="00B050"/>
        </w:rPr>
        <w:t>Ничего!</w:t>
      </w:r>
    </w:p>
    <w:p w14:paraId="175839C4" w14:textId="77777777" w:rsidR="00691F37" w:rsidRPr="00691F37" w:rsidRDefault="00691F37" w:rsidP="00691F37">
      <w:pPr>
        <w:pStyle w:val="a9"/>
        <w:rPr>
          <w:color w:val="00B050"/>
        </w:rPr>
      </w:pPr>
      <w:r w:rsidRPr="00691F37">
        <w:rPr>
          <w:color w:val="00B050"/>
        </w:rPr>
        <w:t>ФИЛ</w:t>
      </w:r>
    </w:p>
    <w:p w14:paraId="37AB7668" w14:textId="550BE17A" w:rsidR="00691F37" w:rsidRPr="00691F37" w:rsidRDefault="00691F37" w:rsidP="00691F37">
      <w:pPr>
        <w:pStyle w:val="ab"/>
        <w:rPr>
          <w:color w:val="00B050"/>
        </w:rPr>
      </w:pPr>
      <w:r w:rsidRPr="00691F37">
        <w:rPr>
          <w:color w:val="00B050"/>
        </w:rPr>
        <w:t>А Лёша что, никогда не интересовался своей фамилией, там?</w:t>
      </w:r>
    </w:p>
    <w:p w14:paraId="47EA46F4" w14:textId="77777777" w:rsidR="00691F37" w:rsidRPr="00691F37" w:rsidRDefault="00691F37" w:rsidP="00691F37">
      <w:pPr>
        <w:pStyle w:val="a9"/>
        <w:rPr>
          <w:color w:val="00B050"/>
        </w:rPr>
      </w:pPr>
      <w:r w:rsidRPr="00691F37">
        <w:rPr>
          <w:color w:val="00B050"/>
        </w:rPr>
        <w:t>ДАША</w:t>
      </w:r>
    </w:p>
    <w:p w14:paraId="76401171" w14:textId="43D5EB73" w:rsidR="00691F37" w:rsidRPr="00691F37" w:rsidRDefault="00691F37" w:rsidP="00691F37">
      <w:pPr>
        <w:pStyle w:val="ab"/>
        <w:rPr>
          <w:color w:val="00B050"/>
        </w:rPr>
      </w:pPr>
      <w:r w:rsidRPr="00691F37">
        <w:rPr>
          <w:color w:val="00B050"/>
        </w:rPr>
        <w:t>У него фамилия Олега. И отчество Олегович.</w:t>
      </w:r>
    </w:p>
    <w:p w14:paraId="12EA15AA" w14:textId="77777777" w:rsidR="00691F37" w:rsidRPr="00691F37" w:rsidRDefault="00691F37" w:rsidP="00691F37">
      <w:pPr>
        <w:pStyle w:val="a9"/>
        <w:rPr>
          <w:color w:val="00B050"/>
        </w:rPr>
      </w:pPr>
      <w:r w:rsidRPr="00691F37">
        <w:rPr>
          <w:color w:val="00B050"/>
        </w:rPr>
        <w:t>ФИЛ</w:t>
      </w:r>
    </w:p>
    <w:p w14:paraId="79DCA9A7" w14:textId="77777777" w:rsidR="00076387" w:rsidRDefault="00691F37" w:rsidP="00691F37">
      <w:pPr>
        <w:pStyle w:val="ab"/>
        <w:rPr>
          <w:color w:val="00B050"/>
        </w:rPr>
      </w:pPr>
      <w:r w:rsidRPr="00691F37">
        <w:rPr>
          <w:color w:val="00B050"/>
        </w:rPr>
        <w:t>От меня вообще что-нибудь осталось?</w:t>
      </w:r>
    </w:p>
    <w:p w14:paraId="26B79535" w14:textId="2D10D589" w:rsidR="00691F37" w:rsidRPr="00691F37" w:rsidRDefault="00691F37" w:rsidP="00691F37">
      <w:pPr>
        <w:pStyle w:val="a7"/>
      </w:pPr>
      <w:r>
        <w:lastRenderedPageBreak/>
        <w:t>Поворачивается мужик, который сидит перед ними.</w:t>
      </w:r>
    </w:p>
    <w:p w14:paraId="48204668" w14:textId="77777777" w:rsidR="00B7485D" w:rsidRPr="00BC6FFA" w:rsidRDefault="00B7485D" w:rsidP="005E1A6C">
      <w:pPr>
        <w:pStyle w:val="a9"/>
      </w:pPr>
      <w:r w:rsidRPr="00BC6FFA">
        <w:t>ЗРИТЕЛЬ</w:t>
      </w:r>
    </w:p>
    <w:p w14:paraId="1939D36F" w14:textId="77777777" w:rsidR="00F80A16" w:rsidRPr="00BC6FFA" w:rsidRDefault="00B7485D" w:rsidP="00F80A16">
      <w:pPr>
        <w:pStyle w:val="ae"/>
      </w:pPr>
      <w:r w:rsidRPr="00BC6FFA">
        <w:t>(шёпотом)</w:t>
      </w:r>
    </w:p>
    <w:p w14:paraId="5A710005" w14:textId="261AF5CC" w:rsidR="00B7485D" w:rsidRPr="00691F37" w:rsidRDefault="00B7485D" w:rsidP="00F80A16">
      <w:pPr>
        <w:pStyle w:val="ab"/>
        <w:rPr>
          <w:color w:val="00B050"/>
          <w:lang w:val="ru-RU"/>
        </w:rPr>
      </w:pPr>
      <w:r w:rsidRPr="00BC6FFA">
        <w:t xml:space="preserve">Молодые люди! Вы если билет на последний ряд взяли, сидите, соситесь! </w:t>
      </w:r>
      <w:r w:rsidRPr="00691F37">
        <w:rPr>
          <w:strike/>
          <w:color w:val="A6A6A6" w:themeColor="background1" w:themeShade="A6"/>
        </w:rPr>
        <w:t>Я за что пятихатку платил?!</w:t>
      </w:r>
      <w:r w:rsidR="00691F37" w:rsidRPr="00691F37">
        <w:rPr>
          <w:color w:val="A6A6A6" w:themeColor="background1" w:themeShade="A6"/>
          <w:lang w:val="ru-RU"/>
        </w:rPr>
        <w:t xml:space="preserve"> </w:t>
      </w:r>
      <w:r w:rsidR="00691F37" w:rsidRPr="00691F37">
        <w:rPr>
          <w:color w:val="00B050"/>
          <w:lang w:val="ru-RU"/>
        </w:rPr>
        <w:t>Хватит орать!</w:t>
      </w:r>
    </w:p>
    <w:p w14:paraId="3C1AB096" w14:textId="46DD5DA5" w:rsidR="00B7485D" w:rsidRPr="00691F37" w:rsidRDefault="00B7485D" w:rsidP="00B7485D">
      <w:pPr>
        <w:pStyle w:val="a7"/>
        <w:rPr>
          <w:lang w:val="ru-RU"/>
        </w:rPr>
      </w:pPr>
      <w:r w:rsidRPr="00BC6FFA">
        <w:t>Зритель отворачивается обратно.</w:t>
      </w:r>
      <w:r w:rsidR="00691F37">
        <w:rPr>
          <w:lang w:val="ru-RU"/>
        </w:rPr>
        <w:t xml:space="preserve"> </w:t>
      </w:r>
      <w:r w:rsidR="00691F37" w:rsidRPr="00691F37">
        <w:rPr>
          <w:color w:val="00B050"/>
          <w:lang w:val="ru-RU"/>
        </w:rPr>
        <w:t>У Даши по щекам текут слёзы.</w:t>
      </w:r>
    </w:p>
    <w:p w14:paraId="66F52C21" w14:textId="77777777" w:rsidR="00B7485D" w:rsidRPr="00691F37" w:rsidRDefault="00B7485D" w:rsidP="005E1A6C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ДАША</w:t>
      </w:r>
    </w:p>
    <w:p w14:paraId="66AACC52" w14:textId="77777777" w:rsidR="00F80A16" w:rsidRPr="00691F37" w:rsidRDefault="00B7485D" w:rsidP="00F80A16">
      <w:pPr>
        <w:pStyle w:val="ae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(</w:t>
      </w:r>
      <w:r w:rsidR="00F80A16" w:rsidRPr="00691F37">
        <w:rPr>
          <w:strike/>
          <w:color w:val="A6A6A6" w:themeColor="background1" w:themeShade="A6"/>
        </w:rPr>
        <w:t>ш</w:t>
      </w:r>
      <w:r w:rsidRPr="00691F37">
        <w:rPr>
          <w:strike/>
          <w:color w:val="A6A6A6" w:themeColor="background1" w:themeShade="A6"/>
        </w:rPr>
        <w:t>ёпотом)</w:t>
      </w:r>
    </w:p>
    <w:p w14:paraId="416D59EE" w14:textId="77777777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Что он себе позволяет?! Что ещё за «соситесь»?! В конце концов мы взрослые…</w:t>
      </w:r>
    </w:p>
    <w:p w14:paraId="1B1FC7C5" w14:textId="0F8B801B" w:rsidR="00B7485D" w:rsidRDefault="00B7485D" w:rsidP="00B7485D">
      <w:pPr>
        <w:pStyle w:val="a7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Фил резко хватает и целует Дашу. Она отвечает на поцелуй.</w:t>
      </w:r>
    </w:p>
    <w:p w14:paraId="0B68CDC5" w14:textId="77777777" w:rsidR="00691F37" w:rsidRPr="00691F37" w:rsidRDefault="00691F37" w:rsidP="00691F37">
      <w:pPr>
        <w:pStyle w:val="a9"/>
        <w:rPr>
          <w:color w:val="00B050"/>
        </w:rPr>
      </w:pPr>
      <w:r w:rsidRPr="00691F37">
        <w:rPr>
          <w:color w:val="00B050"/>
        </w:rPr>
        <w:t>ДАША</w:t>
      </w:r>
    </w:p>
    <w:p w14:paraId="4EAAC7EC" w14:textId="77777777" w:rsidR="00691F37" w:rsidRPr="00691F37" w:rsidRDefault="00691F37" w:rsidP="00691F37">
      <w:pPr>
        <w:pStyle w:val="ae"/>
        <w:rPr>
          <w:color w:val="00B050"/>
        </w:rPr>
      </w:pPr>
      <w:r w:rsidRPr="00691F37">
        <w:rPr>
          <w:color w:val="00B050"/>
        </w:rPr>
        <w:t>(шёпотом)</w:t>
      </w:r>
    </w:p>
    <w:p w14:paraId="74D23E95" w14:textId="503AF46E" w:rsidR="00691F37" w:rsidRPr="00691F37" w:rsidRDefault="00691F37" w:rsidP="00691F37">
      <w:pPr>
        <w:pStyle w:val="ab"/>
        <w:rPr>
          <w:color w:val="00B050"/>
        </w:rPr>
      </w:pPr>
      <w:r w:rsidRPr="00691F37">
        <w:rPr>
          <w:color w:val="00B050"/>
        </w:rPr>
        <w:t>Прости меня, пожалуйста. Я же не знала, Саш. Я думала, что тебя убили. Олег настоял переделать документы, чтобы у Лёшки не было потом вопросов, я не стала возражать. Ну нам же нужно было как-то жить, как-то…</w:t>
      </w:r>
    </w:p>
    <w:p w14:paraId="65A7BE6C" w14:textId="00C009D7" w:rsidR="00691F37" w:rsidRPr="00691F37" w:rsidRDefault="00691F37" w:rsidP="00691F37">
      <w:pPr>
        <w:pStyle w:val="a7"/>
        <w:rPr>
          <w:color w:val="00B050"/>
        </w:rPr>
      </w:pPr>
      <w:r w:rsidRPr="00691F37">
        <w:rPr>
          <w:color w:val="00B050"/>
        </w:rPr>
        <w:t>Фил бер</w:t>
      </w:r>
      <w:r w:rsidRPr="00691F37">
        <w:rPr>
          <w:color w:val="00B050"/>
          <w:lang w:val="ru-RU"/>
        </w:rPr>
        <w:t>ё</w:t>
      </w:r>
      <w:r w:rsidRPr="00691F37">
        <w:rPr>
          <w:color w:val="00B050"/>
        </w:rPr>
        <w:t>т лицо Даши в свои руки, как он делал это в первой сцене, целует зарёванные щёки.</w:t>
      </w:r>
    </w:p>
    <w:p w14:paraId="6F412DDE" w14:textId="77777777" w:rsidR="00691F37" w:rsidRPr="00691F37" w:rsidRDefault="00691F37" w:rsidP="00691F37">
      <w:pPr>
        <w:pStyle w:val="a9"/>
        <w:rPr>
          <w:color w:val="00B050"/>
        </w:rPr>
      </w:pPr>
      <w:r w:rsidRPr="00691F37">
        <w:rPr>
          <w:color w:val="00B050"/>
        </w:rPr>
        <w:t>ФИЛ</w:t>
      </w:r>
    </w:p>
    <w:p w14:paraId="61436AED" w14:textId="62462378" w:rsidR="00691F37" w:rsidRPr="00691F37" w:rsidRDefault="00691F37" w:rsidP="00691F37">
      <w:pPr>
        <w:pStyle w:val="ab"/>
        <w:rPr>
          <w:color w:val="00B050"/>
        </w:rPr>
      </w:pPr>
      <w:r w:rsidRPr="00691F37">
        <w:rPr>
          <w:color w:val="00B050"/>
        </w:rPr>
        <w:t>Не плачь, всё. Не плачь, я тебе говорю.</w:t>
      </w:r>
    </w:p>
    <w:p w14:paraId="75BE4E6B" w14:textId="726A022D" w:rsidR="00691F37" w:rsidRPr="00691F37" w:rsidRDefault="00691F37" w:rsidP="00691F37">
      <w:pPr>
        <w:pStyle w:val="a7"/>
        <w:rPr>
          <w:color w:val="00B050"/>
        </w:rPr>
      </w:pPr>
      <w:r w:rsidRPr="00691F37">
        <w:rPr>
          <w:color w:val="00B050"/>
        </w:rPr>
        <w:t>Даша первая целует Фила в губы и крепко-крепко обнимает. Видно, как сильно она скучала.</w:t>
      </w:r>
    </w:p>
    <w:p w14:paraId="2D3F8EE9" w14:textId="77777777" w:rsidR="00B7485D" w:rsidRPr="00BC6FFA" w:rsidRDefault="00F80A16" w:rsidP="00442FEC">
      <w:pPr>
        <w:pStyle w:val="a6"/>
      </w:pPr>
      <w:r w:rsidRPr="00BC6FFA">
        <w:t>11-10.</w:t>
      </w:r>
      <w:r w:rsidRPr="00BC6FFA">
        <w:tab/>
      </w:r>
      <w:r w:rsidR="00B7485D" w:rsidRPr="00BC6FFA">
        <w:t xml:space="preserve">ИНТ. ИВС </w:t>
      </w:r>
      <w:r w:rsidRPr="00BC6FFA">
        <w:t>(</w:t>
      </w:r>
      <w:r w:rsidRPr="00BC6FFA">
        <w:rPr>
          <w:caps w:val="0"/>
        </w:rPr>
        <w:t>допросная</w:t>
      </w:r>
      <w:r w:rsidRPr="00BC6FFA">
        <w:t xml:space="preserve">) </w:t>
      </w:r>
      <w:r w:rsidR="00B7485D" w:rsidRPr="00BC6FFA">
        <w:t>– ДЕНЬ</w:t>
      </w:r>
    </w:p>
    <w:p w14:paraId="7A5A38EA" w14:textId="74421745" w:rsidR="00B7485D" w:rsidRDefault="00B7485D" w:rsidP="00593906">
      <w:pPr>
        <w:pStyle w:val="a7"/>
        <w:keepNext/>
        <w:keepLines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Стёпа лежит без сознания. Масса из бутылки набирает в рот воды и опрыскивает Стёпу. Стёпа приходит в себя.</w:t>
      </w:r>
    </w:p>
    <w:p w14:paraId="26839A72" w14:textId="2887F384" w:rsidR="00691F37" w:rsidRPr="00691F37" w:rsidRDefault="00691F37" w:rsidP="00691F37">
      <w:pPr>
        <w:pStyle w:val="a7"/>
        <w:keepNext/>
        <w:rPr>
          <w:color w:val="00B050"/>
        </w:rPr>
      </w:pPr>
      <w:r w:rsidRPr="00691F37">
        <w:rPr>
          <w:color w:val="00B050"/>
        </w:rPr>
        <w:t>Масса обиженно смотрит на брата.</w:t>
      </w:r>
    </w:p>
    <w:p w14:paraId="724652A7" w14:textId="77777777" w:rsidR="00B7485D" w:rsidRPr="00691F37" w:rsidRDefault="00B7485D" w:rsidP="00F80A16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МАССА</w:t>
      </w:r>
    </w:p>
    <w:p w14:paraId="0EDDD55F" w14:textId="77777777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Мелкий, ты ч</w:t>
      </w:r>
      <w:r w:rsidR="00F80A16" w:rsidRPr="00691F37">
        <w:rPr>
          <w:strike/>
          <w:color w:val="A6A6A6" w:themeColor="background1" w:themeShade="A6"/>
          <w:lang w:val="ru-RU"/>
        </w:rPr>
        <w:t>ё</w:t>
      </w:r>
      <w:r w:rsidRPr="00691F37">
        <w:rPr>
          <w:strike/>
          <w:color w:val="A6A6A6" w:themeColor="background1" w:themeShade="A6"/>
        </w:rPr>
        <w:t xml:space="preserve"> подставляешь!? Сейчас подумают, что я тебе в дыню дал. Нападение на сотрудника пришьют!</w:t>
      </w:r>
    </w:p>
    <w:p w14:paraId="6F4F44FF" w14:textId="77777777" w:rsidR="00B7485D" w:rsidRPr="00691F37" w:rsidRDefault="00B7485D" w:rsidP="00B7485D">
      <w:pPr>
        <w:pStyle w:val="a7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Степа открывает глаза, Масса помогает ему встать.</w:t>
      </w:r>
    </w:p>
    <w:p w14:paraId="4F16E046" w14:textId="77777777" w:rsidR="00B7485D" w:rsidRPr="00691F37" w:rsidRDefault="00B7485D" w:rsidP="00F80A16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lastRenderedPageBreak/>
        <w:t>СТЁПА</w:t>
      </w:r>
    </w:p>
    <w:p w14:paraId="3BA6BE2A" w14:textId="7F5BDDB0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 xml:space="preserve">Какой </w:t>
      </w:r>
      <w:r w:rsidR="00F80A16" w:rsidRPr="00691F37">
        <w:rPr>
          <w:strike/>
          <w:color w:val="A6A6A6" w:themeColor="background1" w:themeShade="A6"/>
        </w:rPr>
        <w:t>ещё</w:t>
      </w:r>
      <w:r w:rsidRPr="00691F37">
        <w:rPr>
          <w:strike/>
          <w:color w:val="A6A6A6" w:themeColor="background1" w:themeShade="A6"/>
        </w:rPr>
        <w:t xml:space="preserve"> мелкий?! Какого чёрта?! Ты кто?!</w:t>
      </w:r>
    </w:p>
    <w:p w14:paraId="06DA17D8" w14:textId="77777777" w:rsidR="00B7485D" w:rsidRPr="00691F37" w:rsidRDefault="00B7485D" w:rsidP="00F80A16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МАССА</w:t>
      </w:r>
    </w:p>
    <w:p w14:paraId="77D170FD" w14:textId="77777777" w:rsidR="00F80A16" w:rsidRPr="00691F37" w:rsidRDefault="00B7485D" w:rsidP="00F80A16">
      <w:pPr>
        <w:pStyle w:val="ae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(обиженно)</w:t>
      </w:r>
    </w:p>
    <w:p w14:paraId="38E88A9A" w14:textId="77777777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Совсем охренел?! Родного брата не признаешь!?</w:t>
      </w:r>
    </w:p>
    <w:p w14:paraId="4C1A16FA" w14:textId="77777777" w:rsidR="00B7485D" w:rsidRPr="00691F37" w:rsidRDefault="00B7485D" w:rsidP="00B7485D">
      <w:pPr>
        <w:pStyle w:val="a7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Масса хватает Стёпу за шею, натирает ему кулаком по макушке.</w:t>
      </w:r>
    </w:p>
    <w:p w14:paraId="1FF05747" w14:textId="77777777" w:rsidR="00B7485D" w:rsidRPr="00691F37" w:rsidRDefault="00B7485D" w:rsidP="00F80A16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МАССА</w:t>
      </w:r>
    </w:p>
    <w:p w14:paraId="62510C31" w14:textId="77777777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Будешь так ещё?! Будешь так ещё?!</w:t>
      </w:r>
    </w:p>
    <w:p w14:paraId="5A4DA5FD" w14:textId="77777777" w:rsidR="00B7485D" w:rsidRPr="00691F37" w:rsidRDefault="00B7485D" w:rsidP="00F80A16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СТЁПА</w:t>
      </w:r>
    </w:p>
    <w:p w14:paraId="6FE5D437" w14:textId="77777777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Олег?! Как так</w:t>
      </w:r>
      <w:r w:rsidR="00F80A16" w:rsidRPr="00691F37">
        <w:rPr>
          <w:strike/>
          <w:color w:val="A6A6A6" w:themeColor="background1" w:themeShade="A6"/>
          <w:lang w:val="ru-RU"/>
        </w:rPr>
        <w:t xml:space="preserve"> </w:t>
      </w:r>
      <w:r w:rsidRPr="00691F37">
        <w:rPr>
          <w:strike/>
          <w:color w:val="A6A6A6" w:themeColor="background1" w:themeShade="A6"/>
        </w:rPr>
        <w:t>то? Ты где был?</w:t>
      </w:r>
    </w:p>
    <w:p w14:paraId="5F0B451A" w14:textId="77777777" w:rsidR="00B7485D" w:rsidRPr="00691F37" w:rsidRDefault="00B7485D" w:rsidP="00F80A16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МАССА</w:t>
      </w:r>
    </w:p>
    <w:p w14:paraId="4E66F1DA" w14:textId="77777777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Короче, злой волшебник заколдовал меня и запер в ледяном гробу…</w:t>
      </w:r>
    </w:p>
    <w:p w14:paraId="5E591840" w14:textId="77777777" w:rsidR="00B7485D" w:rsidRPr="00691F37" w:rsidRDefault="00B7485D" w:rsidP="00F80A16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СТЁПА</w:t>
      </w:r>
    </w:p>
    <w:p w14:paraId="1B044A36" w14:textId="77777777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 xml:space="preserve">Алё! Мне не </w:t>
      </w:r>
      <w:r w:rsidR="00CD3638" w:rsidRPr="00691F37">
        <w:rPr>
          <w:strike/>
          <w:color w:val="A6A6A6" w:themeColor="background1" w:themeShade="A6"/>
          <w:lang w:val="ru-RU"/>
        </w:rPr>
        <w:t>десять</w:t>
      </w:r>
      <w:r w:rsidRPr="00691F37">
        <w:rPr>
          <w:strike/>
          <w:color w:val="A6A6A6" w:themeColor="background1" w:themeShade="A6"/>
        </w:rPr>
        <w:t xml:space="preserve"> лет!</w:t>
      </w:r>
    </w:p>
    <w:p w14:paraId="0E9FAFDE" w14:textId="77777777" w:rsidR="00B7485D" w:rsidRPr="00691F37" w:rsidRDefault="00B7485D" w:rsidP="00B7485D">
      <w:pPr>
        <w:pStyle w:val="a7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Масса снова хватает Стёпу за шею, натирает ему кулаком по макушке.</w:t>
      </w:r>
    </w:p>
    <w:p w14:paraId="1F2A9E9C" w14:textId="77777777" w:rsidR="00B7485D" w:rsidRPr="00691F37" w:rsidRDefault="00B7485D" w:rsidP="00F80A16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МАССА</w:t>
      </w:r>
    </w:p>
    <w:p w14:paraId="41137AAC" w14:textId="77777777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Ах, ты не понял! Не понял!</w:t>
      </w:r>
    </w:p>
    <w:p w14:paraId="2355F493" w14:textId="77777777" w:rsidR="00B7485D" w:rsidRPr="00691F37" w:rsidRDefault="00B7485D" w:rsidP="00B7485D">
      <w:pPr>
        <w:pStyle w:val="a7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Степа вырывается. Толкает Массу.</w:t>
      </w:r>
    </w:p>
    <w:p w14:paraId="339467F2" w14:textId="77777777" w:rsidR="00B7485D" w:rsidRPr="00691F37" w:rsidRDefault="00B7485D" w:rsidP="00F80A16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СТЁПА</w:t>
      </w:r>
    </w:p>
    <w:p w14:paraId="5F647FC3" w14:textId="77777777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Эй, ты чё делаешь?!</w:t>
      </w:r>
    </w:p>
    <w:p w14:paraId="2D86354E" w14:textId="77777777" w:rsidR="00B7485D" w:rsidRPr="00BC6FFA" w:rsidRDefault="00B7485D" w:rsidP="00F80A16">
      <w:pPr>
        <w:pStyle w:val="a9"/>
      </w:pPr>
      <w:r w:rsidRPr="00BC6FFA">
        <w:t>МАССА</w:t>
      </w:r>
    </w:p>
    <w:p w14:paraId="10B7C688" w14:textId="77777777" w:rsidR="00B7485D" w:rsidRPr="00BC6FFA" w:rsidRDefault="00B7485D" w:rsidP="00F80A16">
      <w:pPr>
        <w:pStyle w:val="ab"/>
      </w:pPr>
      <w:r w:rsidRPr="00691F37">
        <w:rPr>
          <w:strike/>
          <w:color w:val="A6A6A6" w:themeColor="background1" w:themeShade="A6"/>
        </w:rPr>
        <w:t>А раньше смеялся…</w:t>
      </w:r>
      <w:r w:rsidRPr="00691F37">
        <w:rPr>
          <w:color w:val="A6A6A6" w:themeColor="background1" w:themeShade="A6"/>
        </w:rPr>
        <w:t xml:space="preserve"> </w:t>
      </w:r>
      <w:r w:rsidRPr="00BC6FFA">
        <w:t>Ты всё</w:t>
      </w:r>
      <w:r w:rsidR="00F80A16" w:rsidRPr="00BC6FFA">
        <w:rPr>
          <w:lang w:val="ru-RU"/>
        </w:rPr>
        <w:t>-</w:t>
      </w:r>
      <w:r w:rsidRPr="00BC6FFA">
        <w:t>таки стал дядей Стёпой. Помнишь, я тебе читал? И говорил, что ментом быть плохо.</w:t>
      </w:r>
    </w:p>
    <w:p w14:paraId="75481709" w14:textId="77777777" w:rsidR="00B7485D" w:rsidRPr="00BC6FFA" w:rsidRDefault="00B7485D" w:rsidP="00F80A16">
      <w:pPr>
        <w:pStyle w:val="a9"/>
      </w:pPr>
      <w:r w:rsidRPr="00BC6FFA">
        <w:t>СТЁПА</w:t>
      </w:r>
    </w:p>
    <w:p w14:paraId="69A8A6FC" w14:textId="59820F08" w:rsidR="00B7485D" w:rsidRPr="00691F37" w:rsidRDefault="00B7485D" w:rsidP="00F80A16">
      <w:pPr>
        <w:pStyle w:val="ab"/>
        <w:rPr>
          <w:lang w:val="ru-RU"/>
        </w:rPr>
      </w:pPr>
      <w:r w:rsidRPr="00BC6FFA">
        <w:t xml:space="preserve">Помню только, как читал. </w:t>
      </w:r>
      <w:r w:rsidRPr="00691F37">
        <w:rPr>
          <w:strike/>
          <w:color w:val="A6A6A6" w:themeColor="background1" w:themeShade="A6"/>
        </w:rPr>
        <w:t>Кстати</w:t>
      </w:r>
      <w:r w:rsidR="00123E3E" w:rsidRPr="00691F37">
        <w:rPr>
          <w:strike/>
          <w:color w:val="A6A6A6" w:themeColor="background1" w:themeShade="A6"/>
          <w:lang w:val="ru-RU"/>
        </w:rPr>
        <w:t>,</w:t>
      </w:r>
      <w:r w:rsidRPr="00691F37">
        <w:rPr>
          <w:strike/>
          <w:color w:val="A6A6A6" w:themeColor="background1" w:themeShade="A6"/>
        </w:rPr>
        <w:t xml:space="preserve"> про книги… Помню, как мне нужно было в библиотеку учебники сдать, а ты пришёл бухой и в ранец мне наблевал.</w:t>
      </w:r>
      <w:r w:rsidR="00691F37">
        <w:rPr>
          <w:strike/>
          <w:color w:val="A6A6A6" w:themeColor="background1" w:themeShade="A6"/>
          <w:lang w:val="ru-RU"/>
        </w:rPr>
        <w:t xml:space="preserve"> </w:t>
      </w:r>
      <w:r w:rsidR="00691F37" w:rsidRPr="00691F37">
        <w:rPr>
          <w:color w:val="00B050"/>
          <w:lang w:val="ru-RU"/>
        </w:rPr>
        <w:t>Больше ничего не помню.</w:t>
      </w:r>
    </w:p>
    <w:p w14:paraId="061AEEFC" w14:textId="77777777" w:rsidR="00B7485D" w:rsidRPr="00691F37" w:rsidRDefault="00B7485D" w:rsidP="00F80A16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МАССА</w:t>
      </w:r>
    </w:p>
    <w:p w14:paraId="524F006E" w14:textId="77777777" w:rsidR="00F80A16" w:rsidRPr="00691F37" w:rsidRDefault="00B7485D" w:rsidP="00F80A16">
      <w:pPr>
        <w:pStyle w:val="ae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(</w:t>
      </w:r>
      <w:r w:rsidR="00F80A16" w:rsidRPr="00691F37">
        <w:rPr>
          <w:strike/>
          <w:color w:val="A6A6A6" w:themeColor="background1" w:themeShade="A6"/>
        </w:rPr>
        <w:t>р</w:t>
      </w:r>
      <w:r w:rsidRPr="00691F37">
        <w:rPr>
          <w:strike/>
          <w:color w:val="A6A6A6" w:themeColor="background1" w:themeShade="A6"/>
        </w:rPr>
        <w:t>жёт)</w:t>
      </w:r>
    </w:p>
    <w:p w14:paraId="3BD04F5B" w14:textId="77777777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Точно! Прости, братан!</w:t>
      </w:r>
    </w:p>
    <w:p w14:paraId="41813644" w14:textId="77777777" w:rsidR="00B7485D" w:rsidRPr="00691F37" w:rsidRDefault="00B7485D" w:rsidP="00F80A16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lastRenderedPageBreak/>
        <w:t>СТЁПА</w:t>
      </w:r>
    </w:p>
    <w:p w14:paraId="150BB13D" w14:textId="77777777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У меня эти книги полгода не принимали.</w:t>
      </w:r>
    </w:p>
    <w:p w14:paraId="7C9B1F2A" w14:textId="77777777" w:rsidR="00B7485D" w:rsidRPr="00691F37" w:rsidRDefault="00B7485D" w:rsidP="00F80A16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МАССА</w:t>
      </w:r>
    </w:p>
    <w:p w14:paraId="66077C53" w14:textId="77777777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Да ты сам не лучше! Помнишь, я тебе в чай капнул портвейна, и ты пошёл родителям Сташевского петь. Вот умора была.</w:t>
      </w:r>
    </w:p>
    <w:p w14:paraId="483975E9" w14:textId="77777777" w:rsidR="00B7485D" w:rsidRPr="00691F37" w:rsidRDefault="00B7485D" w:rsidP="00F80A16">
      <w:pPr>
        <w:pStyle w:val="a9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СТЁПА</w:t>
      </w:r>
    </w:p>
    <w:p w14:paraId="5F6D4BDA" w14:textId="77777777" w:rsidR="00F80A16" w:rsidRPr="00691F37" w:rsidRDefault="00B7485D" w:rsidP="00F80A16">
      <w:pPr>
        <w:pStyle w:val="ae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(смеётся)</w:t>
      </w:r>
    </w:p>
    <w:p w14:paraId="7F03CCB9" w14:textId="77777777" w:rsidR="00B7485D" w:rsidRPr="00691F37" w:rsidRDefault="00B7485D" w:rsidP="00F80A16">
      <w:pPr>
        <w:pStyle w:val="ab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Не помню…</w:t>
      </w:r>
    </w:p>
    <w:p w14:paraId="4FD1CFF0" w14:textId="77777777" w:rsidR="00B7485D" w:rsidRPr="00BC6FFA" w:rsidRDefault="00B7485D" w:rsidP="00F80A16">
      <w:pPr>
        <w:pStyle w:val="a9"/>
      </w:pPr>
      <w:r w:rsidRPr="00BC6FFA">
        <w:t>МАССА</w:t>
      </w:r>
    </w:p>
    <w:p w14:paraId="3F231868" w14:textId="77777777" w:rsidR="00F80A16" w:rsidRPr="00691F37" w:rsidRDefault="00B7485D" w:rsidP="00F80A16">
      <w:pPr>
        <w:pStyle w:val="ae"/>
        <w:rPr>
          <w:strike/>
          <w:color w:val="A6A6A6" w:themeColor="background1" w:themeShade="A6"/>
        </w:rPr>
      </w:pPr>
      <w:r w:rsidRPr="00691F37">
        <w:rPr>
          <w:strike/>
          <w:color w:val="A6A6A6" w:themeColor="background1" w:themeShade="A6"/>
        </w:rPr>
        <w:t>(</w:t>
      </w:r>
      <w:r w:rsidR="00F80A16" w:rsidRPr="00691F37">
        <w:rPr>
          <w:strike/>
          <w:color w:val="A6A6A6" w:themeColor="background1" w:themeShade="A6"/>
        </w:rPr>
        <w:t>р</w:t>
      </w:r>
      <w:r w:rsidRPr="00691F37">
        <w:rPr>
          <w:strike/>
          <w:color w:val="A6A6A6" w:themeColor="background1" w:themeShade="A6"/>
        </w:rPr>
        <w:t>ж</w:t>
      </w:r>
      <w:r w:rsidR="00F80A16" w:rsidRPr="00691F37">
        <w:rPr>
          <w:strike/>
          <w:color w:val="A6A6A6" w:themeColor="background1" w:themeShade="A6"/>
        </w:rPr>
        <w:t>ё</w:t>
      </w:r>
      <w:r w:rsidRPr="00691F37">
        <w:rPr>
          <w:strike/>
          <w:color w:val="A6A6A6" w:themeColor="background1" w:themeShade="A6"/>
        </w:rPr>
        <w:t>т)</w:t>
      </w:r>
    </w:p>
    <w:p w14:paraId="406C2F0A" w14:textId="5C41C053" w:rsidR="00E44AF0" w:rsidRPr="00691F37" w:rsidRDefault="00B7485D" w:rsidP="006C49BA">
      <w:pPr>
        <w:pStyle w:val="ab"/>
        <w:keepNext/>
        <w:rPr>
          <w:lang w:val="ru-RU"/>
        </w:rPr>
      </w:pPr>
      <w:r w:rsidRPr="00691F37">
        <w:rPr>
          <w:strike/>
          <w:color w:val="A6A6A6" w:themeColor="background1" w:themeShade="A6"/>
        </w:rPr>
        <w:t xml:space="preserve">Ну </w:t>
      </w:r>
      <w:r w:rsidR="00E44AF0" w:rsidRPr="00691F37">
        <w:rPr>
          <w:strike/>
          <w:color w:val="A6A6A6" w:themeColor="background1" w:themeShade="A6"/>
          <w:lang w:val="ru-RU"/>
        </w:rPr>
        <w:t>к</w:t>
      </w:r>
      <w:r w:rsidRPr="00691F37">
        <w:rPr>
          <w:strike/>
          <w:color w:val="A6A6A6" w:themeColor="background1" w:themeShade="A6"/>
        </w:rPr>
        <w:t>онечно, тебе семь было</w:t>
      </w:r>
      <w:r w:rsidR="003D449B" w:rsidRPr="00691F37">
        <w:rPr>
          <w:strike/>
          <w:color w:val="A6A6A6" w:themeColor="background1" w:themeShade="A6"/>
          <w:lang w:val="ru-RU"/>
        </w:rPr>
        <w:t>,</w:t>
      </w:r>
      <w:r w:rsidRPr="00691F37">
        <w:rPr>
          <w:strike/>
          <w:color w:val="A6A6A6" w:themeColor="background1" w:themeShade="A6"/>
        </w:rPr>
        <w:t xml:space="preserve"> и ты прямо в хлам.</w:t>
      </w:r>
      <w:r w:rsidRPr="00691F37">
        <w:rPr>
          <w:color w:val="A6A6A6" w:themeColor="background1" w:themeShade="A6"/>
        </w:rPr>
        <w:t xml:space="preserve"> </w:t>
      </w:r>
      <w:r w:rsidRPr="00691F37">
        <w:rPr>
          <w:strike/>
          <w:color w:val="A6A6A6" w:themeColor="background1" w:themeShade="A6"/>
        </w:rPr>
        <w:t>А помнишь…</w:t>
      </w:r>
      <w:r w:rsidR="00691F37">
        <w:rPr>
          <w:strike/>
          <w:color w:val="A6A6A6" w:themeColor="background1" w:themeShade="A6"/>
          <w:lang w:val="ru-RU"/>
        </w:rPr>
        <w:t xml:space="preserve"> </w:t>
      </w:r>
      <w:r w:rsidR="00691F37" w:rsidRPr="00691F37">
        <w:rPr>
          <w:color w:val="00B050"/>
          <w:lang w:val="ru-RU"/>
        </w:rPr>
        <w:t>Да ладно!</w:t>
      </w:r>
    </w:p>
    <w:p w14:paraId="115563A2" w14:textId="0235BCCD" w:rsidR="00E44AF0" w:rsidRPr="00BC6FFA" w:rsidRDefault="00E44AF0" w:rsidP="00E44AF0">
      <w:pPr>
        <w:pStyle w:val="ae"/>
      </w:pPr>
      <w:r w:rsidRPr="00BC6FFA">
        <w:t>(</w:t>
      </w:r>
      <w:r w:rsidR="00B7485D" w:rsidRPr="00BC6FFA">
        <w:t>начинает считалочку)</w:t>
      </w:r>
    </w:p>
    <w:p w14:paraId="13DBFEE4" w14:textId="77777777" w:rsidR="00B7485D" w:rsidRPr="00BC6FFA" w:rsidRDefault="00B7485D" w:rsidP="00E44AF0">
      <w:pPr>
        <w:pStyle w:val="ab"/>
      </w:pPr>
      <w:r w:rsidRPr="00BC6FFA">
        <w:t>Мамка сказала помыть посуду. Я не буду!…</w:t>
      </w:r>
    </w:p>
    <w:p w14:paraId="79CE3DC7" w14:textId="77777777" w:rsidR="00B7485D" w:rsidRPr="00BC6FFA" w:rsidRDefault="00B7485D" w:rsidP="00F80A16">
      <w:pPr>
        <w:pStyle w:val="a9"/>
      </w:pPr>
      <w:r w:rsidRPr="00BC6FFA">
        <w:t>СТЁПА</w:t>
      </w:r>
    </w:p>
    <w:p w14:paraId="7824EA09" w14:textId="77777777" w:rsidR="00B7485D" w:rsidRPr="00BC6FFA" w:rsidRDefault="00B7485D" w:rsidP="00E44AF0">
      <w:pPr>
        <w:pStyle w:val="ab"/>
      </w:pPr>
      <w:r w:rsidRPr="00BC6FFA">
        <w:t>…и я не буду!</w:t>
      </w:r>
    </w:p>
    <w:p w14:paraId="3B334718" w14:textId="77777777" w:rsidR="00B7485D" w:rsidRPr="00BC6FFA" w:rsidRDefault="00B7485D" w:rsidP="00F80A16">
      <w:pPr>
        <w:pStyle w:val="a9"/>
      </w:pPr>
      <w:r w:rsidRPr="00BC6FFA">
        <w:t>МАССА</w:t>
      </w:r>
    </w:p>
    <w:p w14:paraId="393B25E2" w14:textId="77777777" w:rsidR="00B7485D" w:rsidRPr="00BC6FFA" w:rsidRDefault="00B7485D" w:rsidP="00E44AF0">
      <w:pPr>
        <w:pStyle w:val="ab"/>
      </w:pPr>
      <w:r w:rsidRPr="00BC6FFA">
        <w:t>Но чтоб не вломила нам мамка люлей…</w:t>
      </w:r>
    </w:p>
    <w:p w14:paraId="2D29117D" w14:textId="77777777" w:rsidR="00B7485D" w:rsidRPr="00BC6FFA" w:rsidRDefault="00B7485D" w:rsidP="00F80A16">
      <w:pPr>
        <w:pStyle w:val="a9"/>
      </w:pPr>
      <w:r w:rsidRPr="00BC6FFA">
        <w:t>СТЁПУ</w:t>
      </w:r>
    </w:p>
    <w:p w14:paraId="1B90BFB4" w14:textId="77777777" w:rsidR="00B7485D" w:rsidRPr="00BC6FFA" w:rsidRDefault="00B7485D" w:rsidP="00E44AF0">
      <w:pPr>
        <w:pStyle w:val="ab"/>
      </w:pPr>
      <w:r w:rsidRPr="00BC6FFA">
        <w:t>…кто не помоет…</w:t>
      </w:r>
    </w:p>
    <w:p w14:paraId="1B172752" w14:textId="77777777" w:rsidR="00B7485D" w:rsidRPr="00BC6FFA" w:rsidRDefault="00B7485D" w:rsidP="00F80A16">
      <w:pPr>
        <w:pStyle w:val="a9"/>
      </w:pPr>
      <w:r w:rsidRPr="00BC6FFA">
        <w:t>МАССА И СТЁПА</w:t>
      </w:r>
    </w:p>
    <w:p w14:paraId="624C40D7" w14:textId="77777777" w:rsidR="00E44AF0" w:rsidRPr="00BC6FFA" w:rsidRDefault="00B7485D" w:rsidP="00E44AF0">
      <w:pPr>
        <w:pStyle w:val="ae"/>
      </w:pPr>
      <w:r w:rsidRPr="00BC6FFA">
        <w:t>(хором)</w:t>
      </w:r>
    </w:p>
    <w:p w14:paraId="22605FF5" w14:textId="77777777" w:rsidR="00B7485D" w:rsidRPr="00BC6FFA" w:rsidRDefault="00B7485D" w:rsidP="00E44AF0">
      <w:pPr>
        <w:pStyle w:val="ab"/>
      </w:pPr>
      <w:r w:rsidRPr="00BC6FFA">
        <w:t>Ест банку соплей!!!</w:t>
      </w:r>
    </w:p>
    <w:p w14:paraId="664E0A66" w14:textId="6023A395" w:rsidR="00B7485D" w:rsidRPr="00691F37" w:rsidRDefault="00B7485D" w:rsidP="00B7485D">
      <w:pPr>
        <w:pStyle w:val="a7"/>
        <w:rPr>
          <w:strike/>
          <w:color w:val="A6A6A6" w:themeColor="background1" w:themeShade="A6"/>
          <w:lang w:val="ru-RU"/>
        </w:rPr>
      </w:pPr>
      <w:r w:rsidRPr="00691F37">
        <w:rPr>
          <w:strike/>
          <w:color w:val="A6A6A6" w:themeColor="background1" w:themeShade="A6"/>
        </w:rPr>
        <w:t>Оба смеются.</w:t>
      </w:r>
      <w:r w:rsidR="00691F37" w:rsidRPr="00691F37">
        <w:rPr>
          <w:color w:val="00B050"/>
          <w:lang w:val="ru-RU"/>
        </w:rPr>
        <w:t xml:space="preserve"> </w:t>
      </w:r>
      <w:r w:rsidR="00691F37" w:rsidRPr="00691F37">
        <w:rPr>
          <w:color w:val="00B050"/>
          <w:lang w:val="ru-RU"/>
        </w:rPr>
        <w:t>Стёпа улыбается, глядя брата.</w:t>
      </w:r>
    </w:p>
    <w:p w14:paraId="5AF1E76F" w14:textId="51F8DA16" w:rsidR="00B7485D" w:rsidRPr="00BC6FFA" w:rsidRDefault="00E44AF0" w:rsidP="00442FEC">
      <w:pPr>
        <w:pStyle w:val="a6"/>
      </w:pPr>
      <w:r w:rsidRPr="00BC6FFA">
        <w:t>11-11.</w:t>
      </w:r>
      <w:r w:rsidRPr="00BC6FFA">
        <w:tab/>
      </w:r>
      <w:r w:rsidR="00B7485D" w:rsidRPr="00BC6FFA">
        <w:t>НАТ. ИВС</w:t>
      </w:r>
      <w:r w:rsidRPr="00BC6FFA">
        <w:t xml:space="preserve"> / ДЖИП КИЛЛЕРА</w:t>
      </w:r>
      <w:r w:rsidR="00B7485D" w:rsidRPr="00BC6FFA">
        <w:t xml:space="preserve"> </w:t>
      </w:r>
      <w:r w:rsidRPr="00BC6FFA">
        <w:t>–</w:t>
      </w:r>
      <w:r w:rsidR="00B7485D" w:rsidRPr="00BC6FFA">
        <w:t xml:space="preserve"> </w:t>
      </w:r>
      <w:r w:rsidR="00292B27" w:rsidRPr="00292B27">
        <w:rPr>
          <w:color w:val="00B050"/>
        </w:rPr>
        <w:t>НОЧЬ</w:t>
      </w:r>
    </w:p>
    <w:p w14:paraId="0D487B3F" w14:textId="77777777" w:rsidR="00B7485D" w:rsidRPr="00BC6FFA" w:rsidRDefault="00B7485D" w:rsidP="00593906">
      <w:pPr>
        <w:pStyle w:val="a7"/>
        <w:keepNext/>
        <w:keepLines/>
      </w:pPr>
      <w:r w:rsidRPr="00BC6FFA">
        <w:t>Джип с пацанами подъезжает к зданию полиции. Фил за рулём. Вжик и Чак на заднем сидении.</w:t>
      </w:r>
    </w:p>
    <w:p w14:paraId="30ACE546" w14:textId="77777777" w:rsidR="00B7485D" w:rsidRPr="00BC6FFA" w:rsidRDefault="00B7485D" w:rsidP="00E44AF0">
      <w:pPr>
        <w:pStyle w:val="a9"/>
      </w:pPr>
      <w:r w:rsidRPr="00BC6FFA">
        <w:t>ВЖИК</w:t>
      </w:r>
    </w:p>
    <w:p w14:paraId="73E4698C" w14:textId="77777777" w:rsidR="00B7485D" w:rsidRPr="00BC6FFA" w:rsidRDefault="00B7485D" w:rsidP="00E44AF0">
      <w:pPr>
        <w:pStyle w:val="ab"/>
      </w:pPr>
      <w:r w:rsidRPr="00BC6FFA">
        <w:t>Вот окно на цокольном, видишь? Предлагаю туда. И вот два автозака на территории.</w:t>
      </w:r>
    </w:p>
    <w:p w14:paraId="1CB205C4" w14:textId="77777777" w:rsidR="00B7485D" w:rsidRPr="00BC6FFA" w:rsidRDefault="00B7485D" w:rsidP="00B7485D">
      <w:pPr>
        <w:pStyle w:val="a7"/>
      </w:pPr>
      <w:r w:rsidRPr="00BC6FFA">
        <w:t>Чак достаёт из куртки дымовушку (</w:t>
      </w:r>
      <w:r w:rsidR="00E44AF0" w:rsidRPr="00BC6FFA">
        <w:t>свёрток</w:t>
      </w:r>
      <w:r w:rsidRPr="00BC6FFA">
        <w:t xml:space="preserve"> в фольге).</w:t>
      </w:r>
    </w:p>
    <w:p w14:paraId="7493E4E0" w14:textId="77777777" w:rsidR="00B7485D" w:rsidRPr="00BC6FFA" w:rsidRDefault="00B7485D" w:rsidP="00E44AF0">
      <w:pPr>
        <w:pStyle w:val="a9"/>
      </w:pPr>
      <w:r w:rsidRPr="00BC6FFA">
        <w:lastRenderedPageBreak/>
        <w:t>ЧАК</w:t>
      </w:r>
    </w:p>
    <w:p w14:paraId="68C059D0" w14:textId="77777777" w:rsidR="00B7485D" w:rsidRPr="00BC6FFA" w:rsidRDefault="00B7485D" w:rsidP="00E44AF0">
      <w:pPr>
        <w:pStyle w:val="ab"/>
      </w:pPr>
      <w:r w:rsidRPr="00BC6FFA">
        <w:t xml:space="preserve">Ну ладно! Дядя фраер </w:t>
      </w:r>
      <w:r w:rsidR="00E44AF0" w:rsidRPr="00BC6FFA">
        <w:t>–</w:t>
      </w:r>
      <w:r w:rsidRPr="00BC6FFA">
        <w:t xml:space="preserve"> мутит фаер! Я погнал!</w:t>
      </w:r>
    </w:p>
    <w:p w14:paraId="364264E4" w14:textId="77777777" w:rsidR="00B7485D" w:rsidRPr="00BC6FFA" w:rsidRDefault="00B7485D" w:rsidP="00B7485D">
      <w:pPr>
        <w:pStyle w:val="a7"/>
      </w:pPr>
      <w:r w:rsidRPr="00BC6FFA">
        <w:t>Пацаны дают друг другу пять. Чак выходит из машины и подходит к нужному окну. Пытается зажечь дымовушку, но в зажигалке нет газа. Чак долго и психованно пытается зажечь зажигалку. Фил открывает окно.</w:t>
      </w:r>
    </w:p>
    <w:p w14:paraId="2C2560FC" w14:textId="77777777" w:rsidR="00B7485D" w:rsidRPr="00BC6FFA" w:rsidRDefault="00B7485D" w:rsidP="00E44AF0">
      <w:pPr>
        <w:pStyle w:val="a9"/>
      </w:pPr>
      <w:r w:rsidRPr="00BC6FFA">
        <w:t>ФИЛ</w:t>
      </w:r>
    </w:p>
    <w:p w14:paraId="31067B70" w14:textId="77777777" w:rsidR="00B7485D" w:rsidRPr="00BC6FFA" w:rsidRDefault="00B7485D" w:rsidP="00E44AF0">
      <w:pPr>
        <w:pStyle w:val="ab"/>
      </w:pPr>
      <w:r w:rsidRPr="00BC6FFA">
        <w:t>Дочиркался, твою мать!? Не пожалел газа?!</w:t>
      </w:r>
    </w:p>
    <w:p w14:paraId="60BA53FF" w14:textId="77777777" w:rsidR="00B7485D" w:rsidRPr="00BC6FFA" w:rsidRDefault="00B7485D" w:rsidP="00E44AF0">
      <w:pPr>
        <w:pStyle w:val="a9"/>
      </w:pPr>
      <w:r w:rsidRPr="00BC6FFA">
        <w:t>ЧАК</w:t>
      </w:r>
    </w:p>
    <w:p w14:paraId="67355572" w14:textId="77777777" w:rsidR="00B7485D" w:rsidRPr="00BC6FFA" w:rsidRDefault="00B7485D" w:rsidP="00E44AF0">
      <w:pPr>
        <w:pStyle w:val="ab"/>
      </w:pPr>
      <w:r w:rsidRPr="00BC6FFA">
        <w:t>А чё этот газ жалеть? Нашёл, блин, ценность.</w:t>
      </w:r>
    </w:p>
    <w:p w14:paraId="041BE144" w14:textId="77777777" w:rsidR="00B7485D" w:rsidRPr="00BC6FFA" w:rsidRDefault="00B7485D" w:rsidP="00E44AF0">
      <w:pPr>
        <w:pStyle w:val="a9"/>
      </w:pPr>
      <w:r w:rsidRPr="00BC6FFA">
        <w:t>ВЖИК</w:t>
      </w:r>
    </w:p>
    <w:p w14:paraId="3C9DA1EE" w14:textId="77777777" w:rsidR="00B7485D" w:rsidRPr="00BC6FFA" w:rsidRDefault="00B7485D" w:rsidP="00E44AF0">
      <w:pPr>
        <w:pStyle w:val="ab"/>
      </w:pPr>
      <w:r w:rsidRPr="00BC6FFA">
        <w:t>В Европе так не считают.</w:t>
      </w:r>
    </w:p>
    <w:p w14:paraId="0659F218" w14:textId="77777777" w:rsidR="00B7485D" w:rsidRPr="00BC6FFA" w:rsidRDefault="00B7485D" w:rsidP="00E44AF0">
      <w:pPr>
        <w:pStyle w:val="a9"/>
      </w:pPr>
      <w:r w:rsidRPr="00BC6FFA">
        <w:t>ЧАК</w:t>
      </w:r>
    </w:p>
    <w:p w14:paraId="43A932E6" w14:textId="77777777" w:rsidR="00B7485D" w:rsidRPr="00BC6FFA" w:rsidRDefault="00B7485D" w:rsidP="00E44AF0">
      <w:pPr>
        <w:pStyle w:val="ab"/>
      </w:pPr>
      <w:r w:rsidRPr="00BC6FFA">
        <w:t>Да что нам та Европа? Щас от прикуривателя зажжём и всё.</w:t>
      </w:r>
    </w:p>
    <w:p w14:paraId="4D127387" w14:textId="77777777" w:rsidR="00B7485D" w:rsidRPr="00BC6FFA" w:rsidRDefault="00B7485D" w:rsidP="00B7485D">
      <w:pPr>
        <w:pStyle w:val="a7"/>
      </w:pPr>
      <w:r w:rsidRPr="00BC6FFA">
        <w:t>Чак подходит к машине, достаёт прикуриватель, пытается нагреть свёрток. Свёрток начинает чуть дымиться. Чак обжигает себе палец.</w:t>
      </w:r>
    </w:p>
    <w:p w14:paraId="57E6D0F1" w14:textId="77777777" w:rsidR="00B7485D" w:rsidRPr="00BC6FFA" w:rsidRDefault="00B7485D" w:rsidP="00E44AF0">
      <w:pPr>
        <w:pStyle w:val="a9"/>
      </w:pPr>
      <w:r w:rsidRPr="00BC6FFA">
        <w:t>ЧАК</w:t>
      </w:r>
    </w:p>
    <w:p w14:paraId="4CEA91A8" w14:textId="77777777" w:rsidR="00B7485D" w:rsidRPr="00BC6FFA" w:rsidRDefault="00B7485D" w:rsidP="00F5140A">
      <w:pPr>
        <w:pStyle w:val="ae"/>
      </w:pPr>
      <w:r w:rsidRPr="00BC6FFA">
        <w:t>Ай, сука!!!</w:t>
      </w:r>
    </w:p>
    <w:p w14:paraId="5DE2A748" w14:textId="77777777" w:rsidR="00B7485D" w:rsidRPr="00BC6FFA" w:rsidRDefault="00B7485D" w:rsidP="00B7485D">
      <w:pPr>
        <w:pStyle w:val="a7"/>
      </w:pPr>
      <w:r w:rsidRPr="00BC6FFA">
        <w:t>Чак роняет дымовуху в салон, она падает под сидение.</w:t>
      </w:r>
    </w:p>
    <w:p w14:paraId="5B385969" w14:textId="77777777" w:rsidR="00B7485D" w:rsidRPr="00BC6FFA" w:rsidRDefault="00B7485D" w:rsidP="00E44AF0">
      <w:pPr>
        <w:pStyle w:val="a9"/>
      </w:pPr>
      <w:r w:rsidRPr="00BC6FFA">
        <w:t>ФИЛ</w:t>
      </w:r>
    </w:p>
    <w:p w14:paraId="1BCAEC56" w14:textId="77777777" w:rsidR="00F5140A" w:rsidRPr="00BC6FFA" w:rsidRDefault="00B7485D" w:rsidP="00F5140A">
      <w:pPr>
        <w:pStyle w:val="ae"/>
      </w:pPr>
      <w:r w:rsidRPr="00BC6FFA">
        <w:t>(</w:t>
      </w:r>
      <w:r w:rsidR="00F5140A" w:rsidRPr="00BC6FFA">
        <w:t>в</w:t>
      </w:r>
      <w:r w:rsidRPr="00BC6FFA">
        <w:t xml:space="preserve"> шоке)</w:t>
      </w:r>
    </w:p>
    <w:p w14:paraId="52D954E4" w14:textId="77777777" w:rsidR="00B7485D" w:rsidRPr="00BC6FFA" w:rsidRDefault="00B7485D" w:rsidP="00F5140A">
      <w:pPr>
        <w:pStyle w:val="ab"/>
      </w:pPr>
      <w:r w:rsidRPr="00BC6FFA">
        <w:t>Э, ты ч</w:t>
      </w:r>
      <w:r w:rsidR="00F5140A" w:rsidRPr="00BC6FFA">
        <w:rPr>
          <w:lang w:val="ru-RU"/>
        </w:rPr>
        <w:t>ё</w:t>
      </w:r>
      <w:r w:rsidRPr="00BC6FFA">
        <w:t xml:space="preserve"> наделал!?</w:t>
      </w:r>
    </w:p>
    <w:p w14:paraId="769A8AC3" w14:textId="77777777" w:rsidR="00B7485D" w:rsidRPr="00BC6FFA" w:rsidRDefault="00B7485D" w:rsidP="00E44AF0">
      <w:pPr>
        <w:pStyle w:val="a9"/>
      </w:pPr>
      <w:r w:rsidRPr="00BC6FFA">
        <w:t>ЧАК</w:t>
      </w:r>
    </w:p>
    <w:p w14:paraId="21CA562D" w14:textId="77777777" w:rsidR="00B7485D" w:rsidRPr="00BC6FFA" w:rsidRDefault="00B7485D" w:rsidP="002609F6">
      <w:pPr>
        <w:pStyle w:val="ab"/>
      </w:pPr>
      <w:r w:rsidRPr="00BC6FFA">
        <w:t xml:space="preserve">Ну </w:t>
      </w:r>
      <w:r w:rsidR="00F5140A" w:rsidRPr="00BC6FFA">
        <w:t>обжёгся</w:t>
      </w:r>
      <w:r w:rsidRPr="00BC6FFA">
        <w:t>! Я тебе ч</w:t>
      </w:r>
      <w:r w:rsidR="00F5140A" w:rsidRPr="00BC6FFA">
        <w:t>ё</w:t>
      </w:r>
      <w:r w:rsidRPr="00BC6FFA">
        <w:t>, термос!?</w:t>
      </w:r>
    </w:p>
    <w:p w14:paraId="6A58AF39" w14:textId="77777777" w:rsidR="00B7485D" w:rsidRPr="00BC6FFA" w:rsidRDefault="00B7485D" w:rsidP="00B7485D">
      <w:pPr>
        <w:pStyle w:val="a7"/>
      </w:pPr>
      <w:r w:rsidRPr="00BC6FFA">
        <w:t xml:space="preserve">Дым </w:t>
      </w:r>
      <w:r w:rsidR="00F5140A" w:rsidRPr="00BC6FFA">
        <w:t>идёт</w:t>
      </w:r>
      <w:r w:rsidRPr="00BC6FFA">
        <w:t xml:space="preserve"> по салону. Пацаны открывают окна, дым валит оттуда и привлекает внимание сотрудников полиции возле отдела. Фоном играет весёлая музыка в растаманском стиле.</w:t>
      </w:r>
    </w:p>
    <w:p w14:paraId="6747045B" w14:textId="77777777" w:rsidR="00B7485D" w:rsidRPr="00BC6FFA" w:rsidRDefault="00B7485D" w:rsidP="00E44AF0">
      <w:pPr>
        <w:pStyle w:val="a9"/>
      </w:pPr>
      <w:r w:rsidRPr="00BC6FFA">
        <w:t>ВЖИК</w:t>
      </w:r>
    </w:p>
    <w:p w14:paraId="2A7F116B" w14:textId="00321722" w:rsidR="00B7485D" w:rsidRPr="00BC6FFA" w:rsidRDefault="00B7485D" w:rsidP="00F5140A">
      <w:pPr>
        <w:pStyle w:val="ab"/>
      </w:pPr>
      <w:r w:rsidRPr="00BC6FFA">
        <w:t>Фил, газуй отсюда! Щас менты подумают</w:t>
      </w:r>
      <w:r w:rsidR="00A775E7">
        <w:rPr>
          <w:lang w:val="ru-RU"/>
        </w:rPr>
        <w:t>,</w:t>
      </w:r>
      <w:r w:rsidRPr="00BC6FFA">
        <w:t xml:space="preserve"> что мы раскумарились!!!</w:t>
      </w:r>
    </w:p>
    <w:p w14:paraId="67CC0119" w14:textId="77777777" w:rsidR="00B7485D" w:rsidRPr="00BC6FFA" w:rsidRDefault="00B7485D" w:rsidP="00E44AF0">
      <w:pPr>
        <w:pStyle w:val="a9"/>
      </w:pPr>
      <w:r w:rsidRPr="00BC6FFA">
        <w:t>ФИЛ</w:t>
      </w:r>
    </w:p>
    <w:p w14:paraId="18530403" w14:textId="77777777" w:rsidR="00B7485D" w:rsidRPr="00BC6FFA" w:rsidRDefault="00B7485D" w:rsidP="00F5140A">
      <w:pPr>
        <w:pStyle w:val="ab"/>
      </w:pPr>
      <w:r w:rsidRPr="00BC6FFA">
        <w:t>Да я не вижу ни</w:t>
      </w:r>
      <w:r w:rsidR="00F5140A" w:rsidRPr="00BC6FFA">
        <w:rPr>
          <w:lang w:val="ru-RU"/>
        </w:rPr>
        <w:t xml:space="preserve"> </w:t>
      </w:r>
      <w:r w:rsidRPr="00BC6FFA">
        <w:t>хрена!!!</w:t>
      </w:r>
    </w:p>
    <w:p w14:paraId="43CD9818" w14:textId="77777777" w:rsidR="00B7485D" w:rsidRPr="00BC6FFA" w:rsidRDefault="00B7485D" w:rsidP="00B7485D">
      <w:pPr>
        <w:pStyle w:val="a7"/>
      </w:pPr>
      <w:r w:rsidRPr="00BC6FFA">
        <w:t>Чак вылезает в люк. Пацаны высовываются в окна и кашляют.</w:t>
      </w:r>
    </w:p>
    <w:p w14:paraId="4150A29E" w14:textId="77777777" w:rsidR="00B7485D" w:rsidRPr="00BC6FFA" w:rsidRDefault="00B7485D" w:rsidP="00E44AF0">
      <w:pPr>
        <w:pStyle w:val="a9"/>
      </w:pPr>
      <w:r w:rsidRPr="00BC6FFA">
        <w:lastRenderedPageBreak/>
        <w:t>ЧАК</w:t>
      </w:r>
    </w:p>
    <w:p w14:paraId="4D7B4F54" w14:textId="77777777" w:rsidR="00B7485D" w:rsidRPr="00BC6FFA" w:rsidRDefault="00B7485D" w:rsidP="00F5140A">
      <w:pPr>
        <w:pStyle w:val="ab"/>
      </w:pPr>
      <w:r w:rsidRPr="00BC6FFA">
        <w:t>Я подскажу! Давай прямо! Левее, блин!!! Да куда ты пр</w:t>
      </w:r>
      <w:r w:rsidR="00F5140A" w:rsidRPr="00BC6FFA">
        <w:rPr>
          <w:lang w:val="ru-RU"/>
        </w:rPr>
        <w:t>ё</w:t>
      </w:r>
      <w:r w:rsidRPr="00BC6FFA">
        <w:t>шь!?</w:t>
      </w:r>
    </w:p>
    <w:p w14:paraId="0E9F31BF" w14:textId="77777777" w:rsidR="00B7485D" w:rsidRPr="00BC6FFA" w:rsidRDefault="00B7485D" w:rsidP="00B7485D">
      <w:pPr>
        <w:pStyle w:val="a7"/>
      </w:pPr>
      <w:r w:rsidRPr="00BC6FFA">
        <w:t>Вид сверху, где дымящаяся машина едет из стороны в сторону под крики пацанов.</w:t>
      </w:r>
    </w:p>
    <w:p w14:paraId="0C4412E7" w14:textId="77777777" w:rsidR="00B7485D" w:rsidRPr="00BC6FFA" w:rsidRDefault="00B7485D" w:rsidP="00E44AF0">
      <w:pPr>
        <w:pStyle w:val="a9"/>
      </w:pPr>
      <w:r w:rsidRPr="00BC6FFA">
        <w:t>ФИЛ</w:t>
      </w:r>
    </w:p>
    <w:p w14:paraId="2A95E955" w14:textId="77777777" w:rsidR="00B7485D" w:rsidRPr="00BC6FFA" w:rsidRDefault="00B7485D" w:rsidP="00F5140A">
      <w:pPr>
        <w:pStyle w:val="ab"/>
      </w:pPr>
      <w:r w:rsidRPr="00BC6FFA">
        <w:t>Да я говорю же, что не вижу нихрена!!!</w:t>
      </w:r>
    </w:p>
    <w:p w14:paraId="54252B4F" w14:textId="77777777" w:rsidR="00B7485D" w:rsidRPr="00BC6FFA" w:rsidRDefault="00B7485D" w:rsidP="00E44AF0">
      <w:pPr>
        <w:pStyle w:val="a9"/>
      </w:pPr>
      <w:r w:rsidRPr="00BC6FFA">
        <w:t>ВЖИК</w:t>
      </w:r>
    </w:p>
    <w:p w14:paraId="30FB4FD7" w14:textId="77777777" w:rsidR="00B7485D" w:rsidRPr="00BC6FFA" w:rsidRDefault="00B7485D" w:rsidP="00F5140A">
      <w:pPr>
        <w:pStyle w:val="ab"/>
      </w:pPr>
      <w:r w:rsidRPr="00BC6FFA">
        <w:t>Фил, смотри на дорогу!!!</w:t>
      </w:r>
    </w:p>
    <w:p w14:paraId="3432B24A" w14:textId="77777777" w:rsidR="00B7485D" w:rsidRPr="00BC6FFA" w:rsidRDefault="00B7485D" w:rsidP="00E44AF0">
      <w:pPr>
        <w:pStyle w:val="a9"/>
      </w:pPr>
      <w:r w:rsidRPr="00BC6FFA">
        <w:t>ЧАК</w:t>
      </w:r>
    </w:p>
    <w:p w14:paraId="17EE89CA" w14:textId="77777777" w:rsidR="00B7485D" w:rsidRPr="00BC6FFA" w:rsidRDefault="00B7485D" w:rsidP="00F5140A">
      <w:pPr>
        <w:pStyle w:val="ab"/>
      </w:pPr>
      <w:r w:rsidRPr="00BC6FFA">
        <w:t>Мы на красный проехали!</w:t>
      </w:r>
    </w:p>
    <w:p w14:paraId="3528DA1C" w14:textId="77777777" w:rsidR="00B7485D" w:rsidRPr="00BC6FFA" w:rsidRDefault="00B7485D" w:rsidP="00E44AF0">
      <w:pPr>
        <w:pStyle w:val="a9"/>
      </w:pPr>
      <w:r w:rsidRPr="00BC6FFA">
        <w:t>ФИЛ</w:t>
      </w:r>
    </w:p>
    <w:p w14:paraId="7B4421D6" w14:textId="77777777" w:rsidR="00B7485D" w:rsidRPr="00BC6FFA" w:rsidRDefault="00B7485D" w:rsidP="00F5140A">
      <w:pPr>
        <w:pStyle w:val="ab"/>
      </w:pPr>
      <w:r w:rsidRPr="00BC6FFA">
        <w:t xml:space="preserve">Масса, прости, братан! Мы за тобой </w:t>
      </w:r>
      <w:r w:rsidR="00F5140A" w:rsidRPr="00BC6FFA">
        <w:t>вернёмся</w:t>
      </w:r>
      <w:r w:rsidRPr="00BC6FFA">
        <w:t>!</w:t>
      </w:r>
    </w:p>
    <w:p w14:paraId="7FD2FB62" w14:textId="39FB6A4F" w:rsidR="00B7485D" w:rsidRPr="00BC6FFA" w:rsidRDefault="00F5140A" w:rsidP="00442FEC">
      <w:pPr>
        <w:pStyle w:val="a6"/>
      </w:pPr>
      <w:r w:rsidRPr="00BC6FFA">
        <w:t>11-12.</w:t>
      </w:r>
      <w:r w:rsidRPr="00BC6FFA">
        <w:tab/>
      </w:r>
      <w:r w:rsidR="00B7485D" w:rsidRPr="00BC6FFA">
        <w:t xml:space="preserve">ИНТ. ИВС </w:t>
      </w:r>
      <w:r w:rsidRPr="00BC6FFA">
        <w:t>(</w:t>
      </w:r>
      <w:r w:rsidRPr="00BC6FFA">
        <w:rPr>
          <w:caps w:val="0"/>
        </w:rPr>
        <w:t>допросная</w:t>
      </w:r>
      <w:r w:rsidRPr="00BC6FFA">
        <w:t xml:space="preserve">) </w:t>
      </w:r>
      <w:r w:rsidR="00B7485D" w:rsidRPr="00BC6FFA">
        <w:t xml:space="preserve">– </w:t>
      </w:r>
      <w:r w:rsidR="00292B27" w:rsidRPr="00292B27">
        <w:rPr>
          <w:color w:val="00B050"/>
        </w:rPr>
        <w:t>НОЧЬ</w:t>
      </w:r>
    </w:p>
    <w:p w14:paraId="5C02ED7D" w14:textId="77777777" w:rsidR="00B7485D" w:rsidRPr="00BC6FFA" w:rsidRDefault="00B7485D" w:rsidP="00593906">
      <w:pPr>
        <w:pStyle w:val="a7"/>
        <w:keepNext/>
        <w:keepLines/>
      </w:pPr>
      <w:r w:rsidRPr="00BC6FFA">
        <w:t>Стёпа и Масса сидят в комнате допросов.</w:t>
      </w:r>
    </w:p>
    <w:p w14:paraId="775DBD3B" w14:textId="77777777" w:rsidR="00B7485D" w:rsidRPr="00BC6FFA" w:rsidRDefault="00B7485D" w:rsidP="00F5140A">
      <w:pPr>
        <w:pStyle w:val="a9"/>
      </w:pPr>
      <w:r w:rsidRPr="00BC6FFA">
        <w:t>СТЁПА</w:t>
      </w:r>
    </w:p>
    <w:p w14:paraId="6231850E" w14:textId="3F3C81AA" w:rsidR="00B7485D" w:rsidRPr="00BC6FFA" w:rsidRDefault="00B7485D" w:rsidP="00F5140A">
      <w:pPr>
        <w:pStyle w:val="ab"/>
      </w:pPr>
      <w:r w:rsidRPr="00074426">
        <w:rPr>
          <w:strike/>
          <w:color w:val="A6A6A6" w:themeColor="background1" w:themeShade="A6"/>
        </w:rPr>
        <w:t>Мда, весело посидели. Но</w:t>
      </w:r>
      <w:r w:rsidRPr="00074426">
        <w:rPr>
          <w:color w:val="A6A6A6" w:themeColor="background1" w:themeShade="A6"/>
        </w:rPr>
        <w:t xml:space="preserve"> </w:t>
      </w:r>
      <w:r w:rsidR="00074426" w:rsidRPr="00074426">
        <w:rPr>
          <w:color w:val="00B050"/>
          <w:lang w:val="ru-RU"/>
        </w:rPr>
        <w:t>…</w:t>
      </w:r>
      <w:r w:rsidRPr="00BC6FFA">
        <w:t xml:space="preserve">эта твоя история про заморозку </w:t>
      </w:r>
      <w:r w:rsidR="00074426" w:rsidRPr="00074426">
        <w:rPr>
          <w:color w:val="00B050"/>
          <w:lang w:val="ru-RU"/>
        </w:rPr>
        <w:t xml:space="preserve">как-то </w:t>
      </w:r>
      <w:r w:rsidRPr="00BC6FFA">
        <w:t>фантастично звучит.</w:t>
      </w:r>
    </w:p>
    <w:p w14:paraId="20CA5769" w14:textId="77777777" w:rsidR="00B7485D" w:rsidRPr="00074426" w:rsidRDefault="00B7485D" w:rsidP="00A84248">
      <w:pPr>
        <w:pStyle w:val="a9"/>
        <w:rPr>
          <w:strike/>
          <w:color w:val="A6A6A6" w:themeColor="background1" w:themeShade="A6"/>
        </w:rPr>
      </w:pPr>
      <w:r w:rsidRPr="00074426">
        <w:rPr>
          <w:strike/>
          <w:color w:val="A6A6A6" w:themeColor="background1" w:themeShade="A6"/>
        </w:rPr>
        <w:t>МАССА</w:t>
      </w:r>
    </w:p>
    <w:p w14:paraId="0D880B26" w14:textId="77777777" w:rsidR="00B7485D" w:rsidRPr="00074426" w:rsidRDefault="00B7485D" w:rsidP="00A84248">
      <w:pPr>
        <w:pStyle w:val="ab"/>
        <w:rPr>
          <w:strike/>
          <w:color w:val="A6A6A6" w:themeColor="background1" w:themeShade="A6"/>
        </w:rPr>
      </w:pPr>
      <w:r w:rsidRPr="00074426">
        <w:rPr>
          <w:strike/>
          <w:color w:val="A6A6A6" w:themeColor="background1" w:themeShade="A6"/>
        </w:rPr>
        <w:t>Стёпа, я бы сам в такое не поверил… Как «Гостья из будущего», да?</w:t>
      </w:r>
    </w:p>
    <w:p w14:paraId="37206687" w14:textId="77777777" w:rsidR="00B7485D" w:rsidRPr="00074426" w:rsidRDefault="00B7485D" w:rsidP="00A84248">
      <w:pPr>
        <w:pStyle w:val="a9"/>
        <w:rPr>
          <w:strike/>
          <w:color w:val="A6A6A6" w:themeColor="background1" w:themeShade="A6"/>
        </w:rPr>
      </w:pPr>
      <w:r w:rsidRPr="00074426">
        <w:rPr>
          <w:strike/>
          <w:color w:val="A6A6A6" w:themeColor="background1" w:themeShade="A6"/>
        </w:rPr>
        <w:t>СТЁПА</w:t>
      </w:r>
    </w:p>
    <w:p w14:paraId="710A2BF2" w14:textId="77777777" w:rsidR="00B7485D" w:rsidRPr="00074426" w:rsidRDefault="00B7485D" w:rsidP="00A84248">
      <w:pPr>
        <w:pStyle w:val="ab"/>
        <w:rPr>
          <w:strike/>
          <w:color w:val="A6A6A6" w:themeColor="background1" w:themeShade="A6"/>
        </w:rPr>
      </w:pPr>
      <w:r w:rsidRPr="00074426">
        <w:rPr>
          <w:strike/>
          <w:color w:val="A6A6A6" w:themeColor="background1" w:themeShade="A6"/>
        </w:rPr>
        <w:t>Скорее, кошмар из прошлого.</w:t>
      </w:r>
    </w:p>
    <w:p w14:paraId="2E44DA20" w14:textId="77777777" w:rsidR="00B7485D" w:rsidRPr="00BC6FFA" w:rsidRDefault="00B7485D" w:rsidP="00A84248">
      <w:pPr>
        <w:pStyle w:val="a9"/>
      </w:pPr>
      <w:r w:rsidRPr="00BC6FFA">
        <w:t>МАССА</w:t>
      </w:r>
    </w:p>
    <w:p w14:paraId="2270D72B" w14:textId="5F29DE6C" w:rsidR="00B7485D" w:rsidRPr="00BC6FFA" w:rsidRDefault="00074426" w:rsidP="00A84248">
      <w:pPr>
        <w:pStyle w:val="ab"/>
      </w:pPr>
      <w:r w:rsidRPr="00074426">
        <w:rPr>
          <w:color w:val="00B050"/>
          <w:lang w:val="ru-RU"/>
        </w:rPr>
        <w:t>Понимаю, б</w:t>
      </w:r>
      <w:r w:rsidR="00B7485D" w:rsidRPr="00BC6FFA">
        <w:t>рат…</w:t>
      </w:r>
    </w:p>
    <w:p w14:paraId="5DFB426B" w14:textId="77777777" w:rsidR="00B7485D" w:rsidRPr="00BC6FFA" w:rsidRDefault="00B7485D" w:rsidP="00A84248">
      <w:pPr>
        <w:pStyle w:val="a9"/>
      </w:pPr>
      <w:r w:rsidRPr="00BC6FFA">
        <w:t>СТЁПА</w:t>
      </w:r>
    </w:p>
    <w:p w14:paraId="0B2FECC0" w14:textId="653EE25F" w:rsidR="00B7485D" w:rsidRPr="00BC6FFA" w:rsidRDefault="00074426" w:rsidP="00A84248">
      <w:pPr>
        <w:pStyle w:val="ab"/>
      </w:pPr>
      <w:r w:rsidRPr="00074426">
        <w:rPr>
          <w:strike/>
          <w:color w:val="A6A6A6" w:themeColor="background1" w:themeShade="A6"/>
          <w:lang w:val="ru-RU"/>
        </w:rPr>
        <w:t>Олег,</w:t>
      </w:r>
      <w:r w:rsidRPr="00074426">
        <w:rPr>
          <w:color w:val="A6A6A6" w:themeColor="background1" w:themeShade="A6"/>
          <w:lang w:val="ru-RU"/>
        </w:rPr>
        <w:t xml:space="preserve"> </w:t>
      </w:r>
      <w:r w:rsidRPr="00074426">
        <w:rPr>
          <w:color w:val="00B050"/>
          <w:lang w:val="ru-RU"/>
        </w:rPr>
        <w:t>Не понимаешь.</w:t>
      </w:r>
      <w:r w:rsidR="00B7485D" w:rsidRPr="00074426">
        <w:rPr>
          <w:color w:val="00B050"/>
        </w:rPr>
        <w:t xml:space="preserve"> </w:t>
      </w:r>
      <w:r w:rsidRPr="00074426">
        <w:rPr>
          <w:color w:val="00B050"/>
          <w:lang w:val="ru-RU"/>
        </w:rPr>
        <w:t>Б</w:t>
      </w:r>
      <w:r w:rsidR="00B7485D" w:rsidRPr="00BC6FFA">
        <w:t xml:space="preserve">рат у меня был </w:t>
      </w:r>
      <w:r w:rsidR="00CD3638">
        <w:rPr>
          <w:lang w:val="ru-RU"/>
        </w:rPr>
        <w:t>двадцать</w:t>
      </w:r>
      <w:r w:rsidR="00B7485D" w:rsidRPr="00BC6FFA">
        <w:t xml:space="preserve"> лет назад… А сейчас ты – преступник, грабитель.</w:t>
      </w:r>
    </w:p>
    <w:p w14:paraId="489A281D" w14:textId="77777777" w:rsidR="00B7485D" w:rsidRPr="00BC6FFA" w:rsidRDefault="00B7485D" w:rsidP="00A84248">
      <w:pPr>
        <w:pStyle w:val="a9"/>
      </w:pPr>
      <w:r w:rsidRPr="00BC6FFA">
        <w:lastRenderedPageBreak/>
        <w:t>МАССА</w:t>
      </w:r>
    </w:p>
    <w:p w14:paraId="5D01BA5F" w14:textId="77777777" w:rsidR="00B7485D" w:rsidRPr="00BC6FFA" w:rsidRDefault="00B7485D" w:rsidP="00A84248">
      <w:pPr>
        <w:pStyle w:val="ab"/>
      </w:pPr>
      <w:r w:rsidRPr="00BC6FFA">
        <w:t xml:space="preserve">Да подстава это! Ограбление не настоящее. Башка с банкиром свёл, который недостачу скрыть хотел, и </w:t>
      </w:r>
      <w:r w:rsidR="00A84248" w:rsidRPr="00BC6FFA">
        <w:t>ещё</w:t>
      </w:r>
      <w:r w:rsidRPr="00BC6FFA">
        <w:t xml:space="preserve"> прихватить под шумок! У нас даже оружия боевого не было!</w:t>
      </w:r>
    </w:p>
    <w:p w14:paraId="2657C68C" w14:textId="77777777" w:rsidR="00B7485D" w:rsidRPr="00BC6FFA" w:rsidRDefault="00B7485D" w:rsidP="00A84248">
      <w:pPr>
        <w:pStyle w:val="a9"/>
      </w:pPr>
      <w:r w:rsidRPr="00BC6FFA">
        <w:t>СТ</w:t>
      </w:r>
      <w:r w:rsidR="00A84248" w:rsidRPr="00BC6FFA">
        <w:rPr>
          <w:lang w:val="ru-RU"/>
        </w:rPr>
        <w:t>Ё</w:t>
      </w:r>
      <w:r w:rsidRPr="00BC6FFA">
        <w:t>ПА</w:t>
      </w:r>
    </w:p>
    <w:p w14:paraId="1068C241" w14:textId="77777777" w:rsidR="00B7485D" w:rsidRPr="00BC6FFA" w:rsidRDefault="00B7485D" w:rsidP="00A84248">
      <w:pPr>
        <w:pStyle w:val="ab"/>
      </w:pPr>
      <w:r w:rsidRPr="00BC6FFA">
        <w:t>А кто тогда стрельбу устроил?</w:t>
      </w:r>
    </w:p>
    <w:p w14:paraId="1DF0DF7A" w14:textId="77777777" w:rsidR="00B7485D" w:rsidRPr="00BC6FFA" w:rsidRDefault="00B7485D" w:rsidP="00A84248">
      <w:pPr>
        <w:pStyle w:val="a9"/>
      </w:pPr>
      <w:r w:rsidRPr="00BC6FFA">
        <w:t>МАССА</w:t>
      </w:r>
    </w:p>
    <w:p w14:paraId="3CBA1713" w14:textId="77777777" w:rsidR="00B7485D" w:rsidRPr="00074426" w:rsidRDefault="00B7485D" w:rsidP="00A84248">
      <w:pPr>
        <w:pStyle w:val="ab"/>
        <w:rPr>
          <w:strike/>
          <w:color w:val="A6A6A6" w:themeColor="background1" w:themeShade="A6"/>
        </w:rPr>
      </w:pPr>
      <w:r w:rsidRPr="00BC6FFA">
        <w:t xml:space="preserve">Я не знаю!!! </w:t>
      </w:r>
      <w:r w:rsidRPr="00074426">
        <w:rPr>
          <w:strike/>
          <w:color w:val="A6A6A6" w:themeColor="background1" w:themeShade="A6"/>
        </w:rPr>
        <w:t>Я там с каким-то фраером за пюрешку дрался. Очнулся, меня уже под руки ведут.</w:t>
      </w:r>
    </w:p>
    <w:p w14:paraId="4A13FFE1" w14:textId="77777777" w:rsidR="00B7485D" w:rsidRPr="00074426" w:rsidRDefault="00B7485D" w:rsidP="00A84248">
      <w:pPr>
        <w:pStyle w:val="a9"/>
        <w:rPr>
          <w:strike/>
          <w:color w:val="A6A6A6" w:themeColor="background1" w:themeShade="A6"/>
        </w:rPr>
      </w:pPr>
      <w:r w:rsidRPr="00074426">
        <w:rPr>
          <w:strike/>
          <w:color w:val="A6A6A6" w:themeColor="background1" w:themeShade="A6"/>
        </w:rPr>
        <w:t>СТ</w:t>
      </w:r>
      <w:r w:rsidR="00A84248" w:rsidRPr="00074426">
        <w:rPr>
          <w:strike/>
          <w:color w:val="A6A6A6" w:themeColor="background1" w:themeShade="A6"/>
          <w:lang w:val="ru-RU"/>
        </w:rPr>
        <w:t>Ё</w:t>
      </w:r>
      <w:r w:rsidRPr="00074426">
        <w:rPr>
          <w:strike/>
          <w:color w:val="A6A6A6" w:themeColor="background1" w:themeShade="A6"/>
        </w:rPr>
        <w:t>ПА</w:t>
      </w:r>
    </w:p>
    <w:p w14:paraId="7C4C3B9E" w14:textId="77777777" w:rsidR="00B7485D" w:rsidRPr="00074426" w:rsidRDefault="00B7485D" w:rsidP="00A84248">
      <w:pPr>
        <w:pStyle w:val="ab"/>
        <w:rPr>
          <w:strike/>
          <w:color w:val="A6A6A6" w:themeColor="background1" w:themeShade="A6"/>
        </w:rPr>
      </w:pPr>
      <w:r w:rsidRPr="00074426">
        <w:rPr>
          <w:strike/>
          <w:color w:val="A6A6A6" w:themeColor="background1" w:themeShade="A6"/>
        </w:rPr>
        <w:t>За пюрешку? Ты не меняешься, Олег.</w:t>
      </w:r>
    </w:p>
    <w:p w14:paraId="13981749" w14:textId="77777777" w:rsidR="00B7485D" w:rsidRPr="00BC6FFA" w:rsidRDefault="00B7485D" w:rsidP="00A84248">
      <w:pPr>
        <w:pStyle w:val="a9"/>
      </w:pPr>
      <w:r w:rsidRPr="00BC6FFA">
        <w:t>МАССА</w:t>
      </w:r>
    </w:p>
    <w:p w14:paraId="4CC1FACD" w14:textId="5BCF71C7" w:rsidR="00B7485D" w:rsidRPr="00BC6FFA" w:rsidRDefault="00B7485D" w:rsidP="00A84248">
      <w:pPr>
        <w:pStyle w:val="ab"/>
      </w:pPr>
      <w:r w:rsidRPr="00074426">
        <w:rPr>
          <w:strike/>
          <w:color w:val="A6A6A6" w:themeColor="background1" w:themeShade="A6"/>
        </w:rPr>
        <w:t>Братишка…</w:t>
      </w:r>
      <w:r w:rsidRPr="00074426">
        <w:t xml:space="preserve"> </w:t>
      </w:r>
      <w:r w:rsidR="00074426" w:rsidRPr="00074426">
        <w:rPr>
          <w:color w:val="00B050"/>
          <w:lang w:val="ru-RU"/>
        </w:rPr>
        <w:t>Малой, блин! Я</w:t>
      </w:r>
      <w:r w:rsidRPr="00BC6FFA">
        <w:t xml:space="preserve"> тебя от мамки столько раз спасал, а ты от какой-то тюрьмы меня не отмажешь!?</w:t>
      </w:r>
    </w:p>
    <w:p w14:paraId="48BF558D" w14:textId="77777777" w:rsidR="00B7485D" w:rsidRPr="00BC6FFA" w:rsidRDefault="00B7485D" w:rsidP="00A84248">
      <w:pPr>
        <w:pStyle w:val="a9"/>
      </w:pPr>
      <w:r w:rsidRPr="00BC6FFA">
        <w:t>СТ</w:t>
      </w:r>
      <w:r w:rsidR="00A84248" w:rsidRPr="00BC6FFA">
        <w:rPr>
          <w:lang w:val="ru-RU"/>
        </w:rPr>
        <w:t>Ё</w:t>
      </w:r>
      <w:r w:rsidRPr="00BC6FFA">
        <w:t>ПА</w:t>
      </w:r>
    </w:p>
    <w:p w14:paraId="56D7BA3F" w14:textId="77777777" w:rsidR="00076387" w:rsidRDefault="00B7485D" w:rsidP="00A84248">
      <w:pPr>
        <w:pStyle w:val="ab"/>
      </w:pPr>
      <w:r w:rsidRPr="00074426">
        <w:rPr>
          <w:strike/>
          <w:color w:val="A6A6A6" w:themeColor="background1" w:themeShade="A6"/>
        </w:rPr>
        <w:t>Олег! Я тут младший или ты!?</w:t>
      </w:r>
      <w:r w:rsidR="00074426">
        <w:rPr>
          <w:strike/>
          <w:color w:val="A6A6A6" w:themeColor="background1" w:themeShade="A6"/>
          <w:lang w:val="ru-RU"/>
        </w:rPr>
        <w:t xml:space="preserve"> </w:t>
      </w:r>
      <w:r w:rsidR="00074426" w:rsidRPr="00074426">
        <w:rPr>
          <w:color w:val="00B050"/>
          <w:lang w:val="ru-RU"/>
        </w:rPr>
        <w:t>Отмажешь? Реально?</w:t>
      </w:r>
      <w:r w:rsidRPr="00074426">
        <w:rPr>
          <w:color w:val="00B050"/>
        </w:rPr>
        <w:t xml:space="preserve"> </w:t>
      </w:r>
      <w:r w:rsidRPr="00BC6FFA">
        <w:t xml:space="preserve">Ты не конфеты воровал в магазине, </w:t>
      </w:r>
      <w:r w:rsidR="00074426" w:rsidRPr="00074426">
        <w:rPr>
          <w:color w:val="00B050"/>
          <w:lang w:val="ru-RU"/>
        </w:rPr>
        <w:t>ты</w:t>
      </w:r>
      <w:r w:rsidRPr="00BC6FFA">
        <w:t xml:space="preserve"> банк </w:t>
      </w:r>
      <w:r w:rsidR="00074426" w:rsidRPr="00074426">
        <w:rPr>
          <w:color w:val="00B050"/>
          <w:lang w:val="ru-RU"/>
        </w:rPr>
        <w:t>о</w:t>
      </w:r>
      <w:r w:rsidRPr="00BC6FFA">
        <w:t>грабил! Господи…</w:t>
      </w:r>
    </w:p>
    <w:p w14:paraId="3FC35370" w14:textId="7641D6BB" w:rsidR="00074426" w:rsidRPr="00074426" w:rsidRDefault="00074426" w:rsidP="00074426">
      <w:pPr>
        <w:pStyle w:val="ae"/>
        <w:rPr>
          <w:color w:val="00B050"/>
        </w:rPr>
      </w:pPr>
      <w:r w:rsidRPr="00074426">
        <w:rPr>
          <w:color w:val="00B050"/>
        </w:rPr>
        <w:t>(встаёт)</w:t>
      </w:r>
    </w:p>
    <w:p w14:paraId="6F41DC35" w14:textId="548E41B8" w:rsidR="00B7485D" w:rsidRPr="00074426" w:rsidRDefault="00B7485D" w:rsidP="00A84248">
      <w:pPr>
        <w:pStyle w:val="ab"/>
        <w:rPr>
          <w:lang w:val="ru-RU"/>
        </w:rPr>
      </w:pPr>
      <w:r w:rsidRPr="00074426">
        <w:rPr>
          <w:strike/>
          <w:color w:val="A6A6A6" w:themeColor="background1" w:themeShade="A6"/>
        </w:rPr>
        <w:t xml:space="preserve">Мы когда совсем надежду потеряли, что ты </w:t>
      </w:r>
      <w:r w:rsidR="00A84248" w:rsidRPr="00074426">
        <w:rPr>
          <w:strike/>
          <w:color w:val="A6A6A6" w:themeColor="background1" w:themeShade="A6"/>
        </w:rPr>
        <w:t>вернёшься</w:t>
      </w:r>
      <w:r w:rsidRPr="00074426">
        <w:rPr>
          <w:strike/>
          <w:color w:val="A6A6A6" w:themeColor="background1" w:themeShade="A6"/>
        </w:rPr>
        <w:t>,</w:t>
      </w:r>
      <w:r w:rsidRPr="00074426">
        <w:rPr>
          <w:color w:val="A6A6A6" w:themeColor="background1" w:themeShade="A6"/>
        </w:rPr>
        <w:t xml:space="preserve"> </w:t>
      </w:r>
      <w:r w:rsidR="00074426">
        <w:rPr>
          <w:lang w:val="ru-RU"/>
        </w:rPr>
        <w:t>Я</w:t>
      </w:r>
      <w:r w:rsidRPr="00BC6FFA">
        <w:t xml:space="preserve"> </w:t>
      </w:r>
      <w:r w:rsidR="00074426" w:rsidRPr="00074426">
        <w:rPr>
          <w:color w:val="00B050"/>
          <w:lang w:val="ru-RU"/>
        </w:rPr>
        <w:t>бате</w:t>
      </w:r>
      <w:r w:rsidRPr="00BC6FFA">
        <w:t xml:space="preserve"> перед смертью по</w:t>
      </w:r>
      <w:r w:rsidR="00074426" w:rsidRPr="00074426">
        <w:rPr>
          <w:color w:val="00B050"/>
          <w:lang w:val="ru-RU"/>
        </w:rPr>
        <w:t>обещал</w:t>
      </w:r>
      <w:r w:rsidRPr="00BC6FFA">
        <w:t xml:space="preserve">, что буду </w:t>
      </w:r>
      <w:r w:rsidRPr="00074426">
        <w:rPr>
          <w:strike/>
          <w:color w:val="A6A6A6" w:themeColor="background1" w:themeShade="A6"/>
        </w:rPr>
        <w:t>другим! Что буду</w:t>
      </w:r>
      <w:r w:rsidRPr="00074426">
        <w:rPr>
          <w:color w:val="A6A6A6" w:themeColor="background1" w:themeShade="A6"/>
        </w:rPr>
        <w:t xml:space="preserve"> </w:t>
      </w:r>
      <w:r w:rsidRPr="00BC6FFA">
        <w:t>ловить и сажать бандитов!</w:t>
      </w:r>
      <w:r w:rsidR="00074426">
        <w:rPr>
          <w:lang w:val="ru-RU"/>
        </w:rPr>
        <w:t xml:space="preserve"> </w:t>
      </w:r>
      <w:r w:rsidR="00074426" w:rsidRPr="00074426">
        <w:rPr>
          <w:color w:val="00B050"/>
          <w:lang w:val="ru-RU"/>
        </w:rPr>
        <w:t>Чтоб не было их! Чтоб ничей брат больше не пропал без</w:t>
      </w:r>
      <w:r w:rsidR="00074426" w:rsidRPr="00074426">
        <w:rPr>
          <w:color w:val="00B050"/>
          <w:lang w:val="ru-RU"/>
        </w:rPr>
        <w:t xml:space="preserve"> </w:t>
      </w:r>
      <w:r w:rsidR="00074426" w:rsidRPr="00074426">
        <w:rPr>
          <w:color w:val="00B050"/>
          <w:lang w:val="ru-RU"/>
        </w:rPr>
        <w:t>вести! Понимаешь, ты?</w:t>
      </w:r>
    </w:p>
    <w:p w14:paraId="4CA9E33A" w14:textId="77777777" w:rsidR="00B7485D" w:rsidRPr="00BC6FFA" w:rsidRDefault="00B7485D" w:rsidP="00B7485D">
      <w:pPr>
        <w:pStyle w:val="a7"/>
      </w:pPr>
      <w:r w:rsidRPr="00BC6FFA">
        <w:t>Масса меняется в лице.</w:t>
      </w:r>
    </w:p>
    <w:p w14:paraId="2C7EF938" w14:textId="77777777" w:rsidR="00B7485D" w:rsidRPr="00BC6FFA" w:rsidRDefault="00B7485D" w:rsidP="00A84248">
      <w:pPr>
        <w:pStyle w:val="a9"/>
      </w:pPr>
      <w:r w:rsidRPr="00BC6FFA">
        <w:t>МАССА</w:t>
      </w:r>
    </w:p>
    <w:p w14:paraId="1E2BA852" w14:textId="77777777" w:rsidR="00B7485D" w:rsidRPr="00BC6FFA" w:rsidRDefault="00B7485D" w:rsidP="00A84248">
      <w:pPr>
        <w:pStyle w:val="ab"/>
      </w:pPr>
      <w:r w:rsidRPr="00BC6FFA">
        <w:t>Как… перед смертью? Батя умер!?</w:t>
      </w:r>
    </w:p>
    <w:p w14:paraId="0BE51680" w14:textId="77777777" w:rsidR="00B7485D" w:rsidRPr="00BC6FFA" w:rsidRDefault="00B7485D" w:rsidP="00A84248">
      <w:pPr>
        <w:pStyle w:val="a9"/>
      </w:pPr>
      <w:r w:rsidRPr="00BC6FFA">
        <w:t>СТЕПА</w:t>
      </w:r>
    </w:p>
    <w:p w14:paraId="6E9CF5A1" w14:textId="77777777" w:rsidR="00B7485D" w:rsidRPr="00BC6FFA" w:rsidRDefault="00B7485D" w:rsidP="00A84248">
      <w:pPr>
        <w:pStyle w:val="ab"/>
      </w:pPr>
      <w:r w:rsidRPr="00BC6FFA">
        <w:t>Шестнадцать лет назад. Он сильно пил…</w:t>
      </w:r>
    </w:p>
    <w:p w14:paraId="1688061F" w14:textId="77777777" w:rsidR="00B7485D" w:rsidRPr="00BC6FFA" w:rsidRDefault="00B7485D" w:rsidP="00A84248">
      <w:pPr>
        <w:pStyle w:val="a9"/>
      </w:pPr>
      <w:r w:rsidRPr="00BC6FFA">
        <w:lastRenderedPageBreak/>
        <w:t>МАССА</w:t>
      </w:r>
    </w:p>
    <w:p w14:paraId="7B5F84A3" w14:textId="77777777" w:rsidR="00B7485D" w:rsidRPr="00BC6FFA" w:rsidRDefault="00B7485D" w:rsidP="00A84248">
      <w:pPr>
        <w:pStyle w:val="ab"/>
      </w:pPr>
      <w:r w:rsidRPr="00BC6FFA">
        <w:t>Вот почему на фазенде бардак…</w:t>
      </w:r>
    </w:p>
    <w:p w14:paraId="1A7055F5" w14:textId="77777777" w:rsidR="00B7485D" w:rsidRPr="00BC6FFA" w:rsidRDefault="00B7485D" w:rsidP="00A84248">
      <w:pPr>
        <w:pStyle w:val="a9"/>
      </w:pPr>
      <w:r w:rsidRPr="00BC6FFA">
        <w:t>СТЕПА</w:t>
      </w:r>
    </w:p>
    <w:p w14:paraId="629E4B7A" w14:textId="77777777" w:rsidR="00B7485D" w:rsidRPr="00BC6FFA" w:rsidRDefault="00B7485D" w:rsidP="00A84248">
      <w:pPr>
        <w:pStyle w:val="ab"/>
      </w:pPr>
      <w:r w:rsidRPr="00BC6FFA">
        <w:t>Ты был на даче?</w:t>
      </w:r>
    </w:p>
    <w:p w14:paraId="6DC27F5A" w14:textId="77777777" w:rsidR="00B7485D" w:rsidRPr="00BC6FFA" w:rsidRDefault="00B7485D" w:rsidP="00B7485D">
      <w:pPr>
        <w:pStyle w:val="a7"/>
      </w:pPr>
      <w:r w:rsidRPr="00BC6FFA">
        <w:t>Масса молча смотрит, не моргая, в одну точку. По лицу катятся слезы.</w:t>
      </w:r>
    </w:p>
    <w:p w14:paraId="599C9F72" w14:textId="77777777" w:rsidR="00B7485D" w:rsidRPr="00BC6FFA" w:rsidRDefault="00B7485D" w:rsidP="00A84248">
      <w:pPr>
        <w:pStyle w:val="a9"/>
      </w:pPr>
      <w:r w:rsidRPr="00BC6FFA">
        <w:t>МАССА</w:t>
      </w:r>
    </w:p>
    <w:p w14:paraId="689DCD13" w14:textId="675CF87E" w:rsidR="00B7485D" w:rsidRDefault="00B7485D" w:rsidP="00A84248">
      <w:pPr>
        <w:pStyle w:val="ab"/>
        <w:rPr>
          <w:strike/>
          <w:color w:val="A6A6A6" w:themeColor="background1" w:themeShade="A6"/>
        </w:rPr>
      </w:pPr>
      <w:r w:rsidRPr="00074426">
        <w:rPr>
          <w:strike/>
          <w:color w:val="A6A6A6" w:themeColor="background1" w:themeShade="A6"/>
        </w:rPr>
        <w:t>На могилу можешь отвести?</w:t>
      </w:r>
    </w:p>
    <w:p w14:paraId="1EA7018A" w14:textId="0A4A2D06" w:rsidR="00074426" w:rsidRPr="00074426" w:rsidRDefault="00074426" w:rsidP="00074426">
      <w:pPr>
        <w:pStyle w:val="ae"/>
        <w:rPr>
          <w:color w:val="00B050"/>
        </w:rPr>
      </w:pPr>
      <w:r w:rsidRPr="00074426">
        <w:rPr>
          <w:color w:val="00B050"/>
        </w:rPr>
        <w:t>(жёстко, с</w:t>
      </w:r>
      <w:r w:rsidRPr="00074426">
        <w:rPr>
          <w:color w:val="00B050"/>
        </w:rPr>
        <w:t>е</w:t>
      </w:r>
      <w:r w:rsidRPr="00074426">
        <w:rPr>
          <w:color w:val="00B050"/>
        </w:rPr>
        <w:t>рьёзно)</w:t>
      </w:r>
    </w:p>
    <w:p w14:paraId="74B5DDF3" w14:textId="07F2D7B7" w:rsidR="00074426" w:rsidRPr="00074426" w:rsidRDefault="00074426" w:rsidP="00074426">
      <w:pPr>
        <w:pStyle w:val="ab"/>
        <w:rPr>
          <w:color w:val="00B050"/>
        </w:rPr>
      </w:pPr>
      <w:r w:rsidRPr="00074426">
        <w:rPr>
          <w:color w:val="00B050"/>
        </w:rPr>
        <w:t>Ты чё не сказал сразу? Истеришь тут, как баба. На могилу отвези меня.</w:t>
      </w:r>
    </w:p>
    <w:p w14:paraId="08D14AFD" w14:textId="77777777" w:rsidR="00B7485D" w:rsidRPr="00BC6FFA" w:rsidRDefault="00B7485D" w:rsidP="00B7485D">
      <w:pPr>
        <w:pStyle w:val="a7"/>
      </w:pPr>
      <w:r w:rsidRPr="00BC6FFA">
        <w:t>Стёпа молчит несколько секунд.</w:t>
      </w:r>
    </w:p>
    <w:p w14:paraId="603693C4" w14:textId="77777777" w:rsidR="00B7485D" w:rsidRPr="00BC6FFA" w:rsidRDefault="00B7485D" w:rsidP="00A84248">
      <w:pPr>
        <w:pStyle w:val="a9"/>
      </w:pPr>
      <w:r w:rsidRPr="00BC6FFA">
        <w:t>СТЁПА</w:t>
      </w:r>
    </w:p>
    <w:p w14:paraId="28CFA776" w14:textId="77777777" w:rsidR="00B7485D" w:rsidRPr="00BC6FFA" w:rsidRDefault="00B7485D" w:rsidP="00A84248">
      <w:pPr>
        <w:pStyle w:val="ab"/>
      </w:pPr>
      <w:r w:rsidRPr="00BC6FFA">
        <w:t xml:space="preserve">Не забывай, где ты находишься… </w:t>
      </w:r>
      <w:r w:rsidRPr="00074426">
        <w:rPr>
          <w:strike/>
          <w:color w:val="A6A6A6" w:themeColor="background1" w:themeShade="A6"/>
        </w:rPr>
        <w:t>Прости!</w:t>
      </w:r>
    </w:p>
    <w:p w14:paraId="41582ADD" w14:textId="77777777" w:rsidR="00B7485D" w:rsidRPr="00BC6FFA" w:rsidRDefault="00B7485D" w:rsidP="00B7485D">
      <w:pPr>
        <w:pStyle w:val="a7"/>
      </w:pPr>
      <w:r w:rsidRPr="00BC6FFA">
        <w:t>Стёпа встаёт и уходит, Масса продолжает смотреть в одну точку.</w:t>
      </w:r>
    </w:p>
    <w:p w14:paraId="6E7147AF" w14:textId="02F0E5ED" w:rsidR="00B7485D" w:rsidRPr="00BC6FFA" w:rsidRDefault="00A84248" w:rsidP="00442FEC">
      <w:pPr>
        <w:pStyle w:val="a6"/>
      </w:pPr>
      <w:r w:rsidRPr="00BC6FFA">
        <w:t>11-13.</w:t>
      </w:r>
      <w:r w:rsidRPr="00BC6FFA">
        <w:tab/>
      </w:r>
      <w:r w:rsidR="00B7485D" w:rsidRPr="00BC6FFA">
        <w:t xml:space="preserve">НАТ. ДОРОГА </w:t>
      </w:r>
      <w:r w:rsidRPr="00BC6FFA">
        <w:t>–</w:t>
      </w:r>
      <w:r w:rsidR="00B7485D" w:rsidRPr="00BC6FFA">
        <w:t xml:space="preserve"> </w:t>
      </w:r>
      <w:r w:rsidR="00292B27" w:rsidRPr="00292B27">
        <w:rPr>
          <w:color w:val="00B050"/>
        </w:rPr>
        <w:t>НОЧЬ</w:t>
      </w:r>
    </w:p>
    <w:p w14:paraId="0AD7F7E4" w14:textId="77777777" w:rsidR="00B7485D" w:rsidRPr="00BC6FFA" w:rsidRDefault="00B7485D" w:rsidP="00593906">
      <w:pPr>
        <w:pStyle w:val="a7"/>
        <w:keepNext/>
        <w:keepLines/>
      </w:pPr>
      <w:r w:rsidRPr="00BC6FFA">
        <w:t>Машина стоит с настежь открытыми дверями, багажником и люком. Фил стоит на улице, кашляет. Вжик полотенцем выметает оставшийся дым из машины. Чак нюхает свою одежду.</w:t>
      </w:r>
    </w:p>
    <w:p w14:paraId="1A4DAE49" w14:textId="77777777" w:rsidR="00B7485D" w:rsidRPr="00BC6FFA" w:rsidRDefault="00B7485D" w:rsidP="00A84248">
      <w:pPr>
        <w:pStyle w:val="a9"/>
      </w:pPr>
      <w:r w:rsidRPr="00BC6FFA">
        <w:t>ЧАК</w:t>
      </w:r>
    </w:p>
    <w:p w14:paraId="3123F2CC" w14:textId="77777777" w:rsidR="00B7485D" w:rsidRPr="00BC6FFA" w:rsidRDefault="00B7485D" w:rsidP="00A84248">
      <w:pPr>
        <w:pStyle w:val="ab"/>
      </w:pPr>
      <w:r w:rsidRPr="00BC6FFA">
        <w:t>Капец, провонялся… Как бухой вожатый, заснувший у костра.</w:t>
      </w:r>
    </w:p>
    <w:p w14:paraId="4B265280" w14:textId="77777777" w:rsidR="00B7485D" w:rsidRPr="00BC6FFA" w:rsidRDefault="00B7485D" w:rsidP="00A84248">
      <w:pPr>
        <w:pStyle w:val="a9"/>
      </w:pPr>
      <w:r w:rsidRPr="00BC6FFA">
        <w:t>ВЖИК</w:t>
      </w:r>
    </w:p>
    <w:p w14:paraId="1837E2E7" w14:textId="77777777" w:rsidR="00B7485D" w:rsidRPr="00BC6FFA" w:rsidRDefault="00B7485D" w:rsidP="00A84248">
      <w:pPr>
        <w:pStyle w:val="ab"/>
      </w:pPr>
      <w:r w:rsidRPr="00BC6FFA">
        <w:t>От тебя, Чак, одни проблемы в последнее время. Тебя случайно никто не проклял?</w:t>
      </w:r>
    </w:p>
    <w:p w14:paraId="330868B3" w14:textId="77777777" w:rsidR="00B7485D" w:rsidRPr="00BC6FFA" w:rsidRDefault="00B7485D" w:rsidP="00B7485D">
      <w:pPr>
        <w:pStyle w:val="a7"/>
      </w:pPr>
      <w:r w:rsidRPr="00BC6FFA">
        <w:t>Чак задумался.</w:t>
      </w:r>
    </w:p>
    <w:p w14:paraId="64A55804" w14:textId="77777777" w:rsidR="00B7485D" w:rsidRPr="00BC6FFA" w:rsidRDefault="00B7485D" w:rsidP="00A84248">
      <w:pPr>
        <w:pStyle w:val="a9"/>
      </w:pPr>
      <w:r w:rsidRPr="00BC6FFA">
        <w:t>ЧАК</w:t>
      </w:r>
    </w:p>
    <w:p w14:paraId="362E8C1D" w14:textId="77777777" w:rsidR="00A84248" w:rsidRPr="00BC6FFA" w:rsidRDefault="00B7485D" w:rsidP="006C49BA">
      <w:pPr>
        <w:pStyle w:val="ab"/>
        <w:keepNext/>
      </w:pPr>
      <w:r w:rsidRPr="00BC6FFA">
        <w:t>Петруччо, что ли?</w:t>
      </w:r>
    </w:p>
    <w:p w14:paraId="32C1F546" w14:textId="77777777" w:rsidR="00A84248" w:rsidRPr="00BC6FFA" w:rsidRDefault="00B7485D" w:rsidP="00A84248">
      <w:pPr>
        <w:pStyle w:val="ae"/>
      </w:pPr>
      <w:r w:rsidRPr="00BC6FFA">
        <w:t>(громче)</w:t>
      </w:r>
    </w:p>
    <w:p w14:paraId="55EB55DF" w14:textId="77777777" w:rsidR="00B7485D" w:rsidRPr="00BC6FFA" w:rsidRDefault="00B7485D" w:rsidP="00A84248">
      <w:pPr>
        <w:pStyle w:val="ab"/>
      </w:pPr>
      <w:r w:rsidRPr="00BC6FFA">
        <w:t>Да нет. Я никому ничего плохого не делал.</w:t>
      </w:r>
    </w:p>
    <w:p w14:paraId="404A24E1" w14:textId="77777777" w:rsidR="00B7485D" w:rsidRPr="00BC6FFA" w:rsidRDefault="00B7485D" w:rsidP="00A84248">
      <w:pPr>
        <w:pStyle w:val="a9"/>
      </w:pPr>
      <w:r w:rsidRPr="00BC6FFA">
        <w:t>ФИЛ</w:t>
      </w:r>
    </w:p>
    <w:p w14:paraId="77758F8C" w14:textId="77777777" w:rsidR="00B7485D" w:rsidRPr="00BC6FFA" w:rsidRDefault="00B7485D" w:rsidP="00A84248">
      <w:pPr>
        <w:pStyle w:val="ab"/>
      </w:pPr>
      <w:r w:rsidRPr="00BC6FFA">
        <w:t>Парни, надо гнать обратно. У меня ещё есть.</w:t>
      </w:r>
    </w:p>
    <w:p w14:paraId="7410D675" w14:textId="77777777" w:rsidR="00B7485D" w:rsidRPr="00BC6FFA" w:rsidRDefault="00B7485D" w:rsidP="00B7485D">
      <w:pPr>
        <w:pStyle w:val="a7"/>
      </w:pPr>
      <w:r w:rsidRPr="00BC6FFA">
        <w:t xml:space="preserve">Показывает несколько </w:t>
      </w:r>
      <w:r w:rsidR="00A84248" w:rsidRPr="00BC6FFA">
        <w:t>завёрнутых</w:t>
      </w:r>
      <w:r w:rsidRPr="00BC6FFA">
        <w:t xml:space="preserve"> дымовух.</w:t>
      </w:r>
    </w:p>
    <w:p w14:paraId="45003639" w14:textId="77777777" w:rsidR="00B7485D" w:rsidRPr="00BC6FFA" w:rsidRDefault="00B7485D" w:rsidP="00A84248">
      <w:pPr>
        <w:pStyle w:val="a9"/>
      </w:pPr>
      <w:r w:rsidRPr="00BC6FFA">
        <w:lastRenderedPageBreak/>
        <w:t>ВЖИК</w:t>
      </w:r>
    </w:p>
    <w:p w14:paraId="342CFBF4" w14:textId="387AAE1E" w:rsidR="00B7485D" w:rsidRPr="00074426" w:rsidRDefault="00B7485D" w:rsidP="00A84248">
      <w:pPr>
        <w:pStyle w:val="ab"/>
        <w:rPr>
          <w:color w:val="00B050"/>
          <w:lang w:val="ru-RU"/>
        </w:rPr>
      </w:pPr>
      <w:r w:rsidRPr="00BC6FFA">
        <w:t>Ты гонишь</w:t>
      </w:r>
      <w:r w:rsidR="00A84248" w:rsidRPr="00BC6FFA">
        <w:rPr>
          <w:lang w:val="ru-RU"/>
        </w:rPr>
        <w:t>,</w:t>
      </w:r>
      <w:r w:rsidRPr="00BC6FFA">
        <w:t xml:space="preserve"> Фил? </w:t>
      </w:r>
      <w:r w:rsidRPr="00074426">
        <w:rPr>
          <w:strike/>
          <w:color w:val="A6A6A6" w:themeColor="background1" w:themeShade="A6"/>
        </w:rPr>
        <w:t>На одни и те же грабли?</w:t>
      </w:r>
      <w:r w:rsidR="00074426" w:rsidRPr="00074426">
        <w:rPr>
          <w:color w:val="00B050"/>
          <w:lang w:val="ru-RU"/>
        </w:rPr>
        <w:t xml:space="preserve"> </w:t>
      </w:r>
      <w:r w:rsidR="00074426" w:rsidRPr="00074426">
        <w:rPr>
          <w:color w:val="00B050"/>
          <w:lang w:val="ru-RU"/>
        </w:rPr>
        <w:t>Мы уже засветились!</w:t>
      </w:r>
    </w:p>
    <w:p w14:paraId="3CCA91EA" w14:textId="77777777" w:rsidR="00B7485D" w:rsidRPr="00BC6FFA" w:rsidRDefault="00B7485D" w:rsidP="00A84248">
      <w:pPr>
        <w:pStyle w:val="a9"/>
      </w:pPr>
      <w:r w:rsidRPr="00BC6FFA">
        <w:t>ФИЛ</w:t>
      </w:r>
    </w:p>
    <w:p w14:paraId="424C826B" w14:textId="247C8956" w:rsidR="00B7485D" w:rsidRPr="00562D23" w:rsidRDefault="00B7485D" w:rsidP="00A84248">
      <w:pPr>
        <w:pStyle w:val="ab"/>
        <w:rPr>
          <w:color w:val="00B050"/>
          <w:lang w:val="ru-RU"/>
        </w:rPr>
      </w:pPr>
      <w:r w:rsidRPr="00074426">
        <w:rPr>
          <w:strike/>
          <w:color w:val="A6A6A6" w:themeColor="background1" w:themeShade="A6"/>
        </w:rPr>
        <w:t>На этот раз будем бороться до конца.</w:t>
      </w:r>
      <w:r w:rsidRPr="00074426">
        <w:rPr>
          <w:color w:val="A6A6A6" w:themeColor="background1" w:themeShade="A6"/>
        </w:rPr>
        <w:t xml:space="preserve"> </w:t>
      </w:r>
      <w:r w:rsidR="00074426" w:rsidRPr="00074426">
        <w:rPr>
          <w:color w:val="00B050"/>
        </w:rPr>
        <w:t xml:space="preserve">И чё? </w:t>
      </w:r>
      <w:r w:rsidRPr="00BC6FFA">
        <w:t xml:space="preserve">Не получится, вслед за Массой </w:t>
      </w:r>
      <w:r w:rsidR="00A84248" w:rsidRPr="00BC6FFA">
        <w:t>пойдём</w:t>
      </w:r>
      <w:r w:rsidRPr="00BC6FFA">
        <w:t xml:space="preserve">. </w:t>
      </w:r>
      <w:r w:rsidRPr="00562D23">
        <w:rPr>
          <w:strike/>
          <w:color w:val="A6A6A6" w:themeColor="background1" w:themeShade="A6"/>
        </w:rPr>
        <w:t xml:space="preserve">А там плевать куда, главное </w:t>
      </w:r>
      <w:r w:rsidR="00A84248" w:rsidRPr="00562D23">
        <w:rPr>
          <w:strike/>
          <w:color w:val="A6A6A6" w:themeColor="background1" w:themeShade="A6"/>
        </w:rPr>
        <w:t>–</w:t>
      </w:r>
      <w:r w:rsidRPr="00562D23">
        <w:rPr>
          <w:strike/>
          <w:color w:val="A6A6A6" w:themeColor="background1" w:themeShade="A6"/>
        </w:rPr>
        <w:t xml:space="preserve"> вместе. Помните, как в детстве: один за всех и все за одного…</w:t>
      </w:r>
      <w:r w:rsidR="00562D23" w:rsidRPr="00562D23">
        <w:rPr>
          <w:color w:val="A6A6A6" w:themeColor="background1" w:themeShade="A6"/>
          <w:lang w:val="ru-RU"/>
        </w:rPr>
        <w:t xml:space="preserve"> </w:t>
      </w:r>
      <w:r w:rsidR="00562D23" w:rsidRPr="00562D23">
        <w:rPr>
          <w:color w:val="00B050"/>
          <w:lang w:val="ru-RU"/>
        </w:rPr>
        <w:t>Вжик, ты что-то какой-то очень современный стал. Забыл уже, как в детстве</w:t>
      </w:r>
    </w:p>
    <w:p w14:paraId="0C34167F" w14:textId="77777777" w:rsidR="00951462" w:rsidRPr="00BC6FFA" w:rsidRDefault="00951462" w:rsidP="00951462">
      <w:pPr>
        <w:pStyle w:val="af8"/>
      </w:pPr>
      <w:r w:rsidRPr="00BC6FFA">
        <w:t>НАЧАЛО ФЛЭШБЕКА</w:t>
      </w:r>
    </w:p>
    <w:p w14:paraId="454FAE86" w14:textId="77777777" w:rsidR="00B7485D" w:rsidRPr="00BC6FFA" w:rsidRDefault="00A84248" w:rsidP="00442FEC">
      <w:pPr>
        <w:pStyle w:val="a6"/>
      </w:pPr>
      <w:r w:rsidRPr="00BC6FFA">
        <w:t>11-14.</w:t>
      </w:r>
      <w:r w:rsidRPr="00BC6FFA">
        <w:tab/>
      </w:r>
      <w:r w:rsidR="00B7485D" w:rsidRPr="00BC6FFA">
        <w:t xml:space="preserve">НАТ. ДВОР </w:t>
      </w:r>
      <w:r w:rsidR="00DB746D" w:rsidRPr="00BC6FFA">
        <w:t>–</w:t>
      </w:r>
      <w:r w:rsidR="00B7485D" w:rsidRPr="00BC6FFA">
        <w:t xml:space="preserve"> ДЕНЬ</w:t>
      </w:r>
    </w:p>
    <w:p w14:paraId="1CE720DA" w14:textId="5F95EA61" w:rsidR="00B7485D" w:rsidRPr="00BC6FFA" w:rsidRDefault="00B7485D" w:rsidP="00593906">
      <w:pPr>
        <w:pStyle w:val="a7"/>
        <w:keepNext/>
        <w:keepLines/>
      </w:pPr>
      <w:r w:rsidRPr="00BC6FFA">
        <w:t>Во дворе бегают трое мальчуганов лет 7-8 в накидках, перьях торчащих из кепок, на палках в виде коня</w:t>
      </w:r>
      <w:r w:rsidR="00A775E7">
        <w:rPr>
          <w:lang w:val="ru-RU"/>
        </w:rPr>
        <w:t>ш</w:t>
      </w:r>
      <w:r w:rsidRPr="00BC6FFA">
        <w:t>ек и деревянными самодельными шпагами. Один из мальчуганов залезает на гараж.</w:t>
      </w:r>
    </w:p>
    <w:p w14:paraId="69E3FA53" w14:textId="77777777" w:rsidR="00B7485D" w:rsidRPr="00BC6FFA" w:rsidRDefault="00B7485D" w:rsidP="00DB746D">
      <w:pPr>
        <w:pStyle w:val="a9"/>
      </w:pPr>
      <w:r w:rsidRPr="00BC6FFA">
        <w:t>ФИЛ</w:t>
      </w:r>
    </w:p>
    <w:p w14:paraId="6A0725A8" w14:textId="77777777" w:rsidR="00B7485D" w:rsidRPr="00562D23" w:rsidRDefault="00B7485D" w:rsidP="00DB746D">
      <w:pPr>
        <w:pStyle w:val="ab"/>
        <w:rPr>
          <w:lang w:val="ru-RU"/>
        </w:rPr>
      </w:pPr>
      <w:r w:rsidRPr="00BC6FFA">
        <w:t>Атос и Арамис! Портос в беде!</w:t>
      </w:r>
    </w:p>
    <w:p w14:paraId="2F3C8043" w14:textId="77777777" w:rsidR="00B7485D" w:rsidRPr="00562D23" w:rsidRDefault="00B7485D" w:rsidP="00DB746D">
      <w:pPr>
        <w:pStyle w:val="a9"/>
        <w:rPr>
          <w:strike/>
          <w:color w:val="A6A6A6" w:themeColor="background1" w:themeShade="A6"/>
        </w:rPr>
      </w:pPr>
      <w:r w:rsidRPr="00562D23">
        <w:rPr>
          <w:strike/>
          <w:color w:val="A6A6A6" w:themeColor="background1" w:themeShade="A6"/>
        </w:rPr>
        <w:t>ВЖИК</w:t>
      </w:r>
    </w:p>
    <w:p w14:paraId="3F116933" w14:textId="77777777" w:rsidR="00B7485D" w:rsidRPr="00562D23" w:rsidRDefault="00B7485D" w:rsidP="00DB746D">
      <w:pPr>
        <w:pStyle w:val="ab"/>
        <w:rPr>
          <w:strike/>
          <w:color w:val="A6A6A6" w:themeColor="background1" w:themeShade="A6"/>
        </w:rPr>
      </w:pPr>
      <w:r w:rsidRPr="00562D23">
        <w:rPr>
          <w:strike/>
          <w:color w:val="A6A6A6" w:themeColor="background1" w:themeShade="A6"/>
        </w:rPr>
        <w:t>Что случилось?</w:t>
      </w:r>
    </w:p>
    <w:p w14:paraId="19FDA1B8" w14:textId="77777777" w:rsidR="00B7485D" w:rsidRPr="00562D23" w:rsidRDefault="00B7485D" w:rsidP="00DB746D">
      <w:pPr>
        <w:pStyle w:val="a9"/>
        <w:rPr>
          <w:strike/>
          <w:color w:val="A6A6A6" w:themeColor="background1" w:themeShade="A6"/>
        </w:rPr>
      </w:pPr>
      <w:r w:rsidRPr="00562D23">
        <w:rPr>
          <w:strike/>
          <w:color w:val="A6A6A6" w:themeColor="background1" w:themeShade="A6"/>
        </w:rPr>
        <w:t>ФИЛ</w:t>
      </w:r>
    </w:p>
    <w:p w14:paraId="3231E1AB" w14:textId="77777777" w:rsidR="00B7485D" w:rsidRPr="00BC6FFA" w:rsidRDefault="00B7485D" w:rsidP="00DB746D">
      <w:pPr>
        <w:pStyle w:val="ab"/>
      </w:pPr>
      <w:r w:rsidRPr="00BC6FFA">
        <w:t>Злая мамка держит его в замке! И не выпускает!</w:t>
      </w:r>
    </w:p>
    <w:p w14:paraId="3EAB1E16" w14:textId="77777777" w:rsidR="00B7485D" w:rsidRPr="00BC6FFA" w:rsidRDefault="00B7485D" w:rsidP="00DB746D">
      <w:pPr>
        <w:pStyle w:val="a9"/>
      </w:pPr>
      <w:r w:rsidRPr="00BC6FFA">
        <w:t>ЧАК</w:t>
      </w:r>
    </w:p>
    <w:p w14:paraId="45ADF7FA" w14:textId="77777777" w:rsidR="00DB746D" w:rsidRPr="00BC6FFA" w:rsidRDefault="00B7485D" w:rsidP="00DB746D">
      <w:pPr>
        <w:pStyle w:val="ae"/>
      </w:pPr>
      <w:r w:rsidRPr="00BC6FFA">
        <w:t>(копируя Боярского)</w:t>
      </w:r>
    </w:p>
    <w:p w14:paraId="3E0EFE53" w14:textId="77777777" w:rsidR="00B7485D" w:rsidRPr="00BC6FFA" w:rsidRDefault="00B7485D" w:rsidP="00DB746D">
      <w:pPr>
        <w:pStyle w:val="ab"/>
      </w:pPr>
      <w:r w:rsidRPr="00BC6FFA">
        <w:t>Каналья!</w:t>
      </w:r>
    </w:p>
    <w:p w14:paraId="603F7B16" w14:textId="77777777" w:rsidR="00B7485D" w:rsidRPr="00BC6FFA" w:rsidRDefault="00B7485D" w:rsidP="00DB746D">
      <w:pPr>
        <w:pStyle w:val="a9"/>
      </w:pPr>
      <w:r w:rsidRPr="00BC6FFA">
        <w:t>ВЖИК</w:t>
      </w:r>
    </w:p>
    <w:p w14:paraId="7E61D906" w14:textId="77777777" w:rsidR="00B7485D" w:rsidRPr="00BC6FFA" w:rsidRDefault="00B7485D" w:rsidP="00DB746D">
      <w:pPr>
        <w:pStyle w:val="ab"/>
      </w:pPr>
      <w:r w:rsidRPr="00BC6FFA">
        <w:t>Э! Это мо</w:t>
      </w:r>
      <w:r w:rsidR="00DB746D" w:rsidRPr="00BC6FFA">
        <w:rPr>
          <w:lang w:val="ru-RU"/>
        </w:rPr>
        <w:t>ё</w:t>
      </w:r>
      <w:r w:rsidRPr="00BC6FFA">
        <w:t xml:space="preserve"> слово!</w:t>
      </w:r>
    </w:p>
    <w:p w14:paraId="0ACFB9D0" w14:textId="77777777" w:rsidR="00B7485D" w:rsidRPr="00BC6FFA" w:rsidRDefault="00B7485D" w:rsidP="00DB746D">
      <w:pPr>
        <w:pStyle w:val="a9"/>
      </w:pPr>
      <w:r w:rsidRPr="00BC6FFA">
        <w:t>ЧАК</w:t>
      </w:r>
    </w:p>
    <w:p w14:paraId="5E181323" w14:textId="77777777" w:rsidR="00B7485D" w:rsidRPr="00BC6FFA" w:rsidRDefault="00B7485D" w:rsidP="00DB746D">
      <w:pPr>
        <w:pStyle w:val="ab"/>
      </w:pPr>
      <w:r w:rsidRPr="00BC6FFA">
        <w:t>Твоё слово съела корова!</w:t>
      </w:r>
    </w:p>
    <w:p w14:paraId="5CA316DB" w14:textId="77777777" w:rsidR="00B7485D" w:rsidRPr="00BC6FFA" w:rsidRDefault="00B7485D" w:rsidP="00B7485D">
      <w:pPr>
        <w:pStyle w:val="a7"/>
      </w:pPr>
      <w:r w:rsidRPr="00562D23">
        <w:rPr>
          <w:strike/>
          <w:color w:val="A6A6A6" w:themeColor="background1" w:themeShade="A6"/>
        </w:rPr>
        <w:t xml:space="preserve">Малой </w:t>
      </w:r>
      <w:r w:rsidRPr="00BC6FFA">
        <w:t xml:space="preserve">Вжик толкает </w:t>
      </w:r>
      <w:r w:rsidRPr="00562D23">
        <w:rPr>
          <w:strike/>
          <w:color w:val="A6A6A6" w:themeColor="background1" w:themeShade="A6"/>
        </w:rPr>
        <w:t>Малого</w:t>
      </w:r>
      <w:r w:rsidRPr="00562D23">
        <w:rPr>
          <w:color w:val="A6A6A6" w:themeColor="background1" w:themeShade="A6"/>
        </w:rPr>
        <w:t xml:space="preserve"> </w:t>
      </w:r>
      <w:r w:rsidRPr="00BC6FFA">
        <w:t>Чака.</w:t>
      </w:r>
    </w:p>
    <w:p w14:paraId="77B0B409" w14:textId="77777777" w:rsidR="00B7485D" w:rsidRPr="00BC6FFA" w:rsidRDefault="00B7485D" w:rsidP="00DB746D">
      <w:pPr>
        <w:pStyle w:val="a9"/>
      </w:pPr>
      <w:r w:rsidRPr="00BC6FFA">
        <w:t>ЧАК</w:t>
      </w:r>
    </w:p>
    <w:p w14:paraId="50F7AD5D" w14:textId="778FFEF5" w:rsidR="00B7485D" w:rsidRDefault="00B7485D" w:rsidP="00DB746D">
      <w:pPr>
        <w:pStyle w:val="ab"/>
      </w:pPr>
      <w:r w:rsidRPr="00BC6FFA">
        <w:t>Щас в лоб стукну!</w:t>
      </w:r>
    </w:p>
    <w:p w14:paraId="6A34EF1E" w14:textId="62E9F057" w:rsidR="00562D23" w:rsidRPr="00562D23" w:rsidRDefault="00562D23" w:rsidP="00562D23">
      <w:pPr>
        <w:pStyle w:val="a7"/>
        <w:rPr>
          <w:color w:val="00B050"/>
        </w:rPr>
      </w:pPr>
      <w:r w:rsidRPr="00562D23">
        <w:rPr>
          <w:color w:val="00B050"/>
        </w:rPr>
        <w:t>Чак и Вжик толкаются.</w:t>
      </w:r>
    </w:p>
    <w:p w14:paraId="48C2986F" w14:textId="618482E9" w:rsidR="00B7485D" w:rsidRDefault="00B7485D" w:rsidP="00DB746D">
      <w:pPr>
        <w:pStyle w:val="a9"/>
      </w:pPr>
      <w:r w:rsidRPr="00BC6FFA">
        <w:lastRenderedPageBreak/>
        <w:t>ФИЛ</w:t>
      </w:r>
    </w:p>
    <w:p w14:paraId="339F2047" w14:textId="58E453C2" w:rsidR="00562D23" w:rsidRPr="00562D23" w:rsidRDefault="00562D23" w:rsidP="00562D23">
      <w:pPr>
        <w:pStyle w:val="ae"/>
        <w:rPr>
          <w:color w:val="00B050"/>
        </w:rPr>
      </w:pPr>
      <w:r w:rsidRPr="00562D23">
        <w:rPr>
          <w:color w:val="00B050"/>
        </w:rPr>
        <w:t>(вздыхает)</w:t>
      </w:r>
    </w:p>
    <w:p w14:paraId="6C5EB762" w14:textId="54FF197E" w:rsidR="00B7485D" w:rsidRDefault="00B7485D" w:rsidP="00562D23">
      <w:pPr>
        <w:pStyle w:val="ab"/>
        <w:keepNext/>
        <w:rPr>
          <w:strike/>
          <w:color w:val="A6A6A6" w:themeColor="background1" w:themeShade="A6"/>
        </w:rPr>
      </w:pPr>
      <w:r w:rsidRPr="00562D23">
        <w:rPr>
          <w:strike/>
          <w:color w:val="A6A6A6" w:themeColor="background1" w:themeShade="A6"/>
        </w:rPr>
        <w:t>Успокойтесь, мушкетёры, поскакали спасать друга!</w:t>
      </w:r>
    </w:p>
    <w:p w14:paraId="5981C8BE" w14:textId="5EE899E0" w:rsidR="00562D23" w:rsidRPr="00562D23" w:rsidRDefault="00562D23" w:rsidP="00562D23">
      <w:pPr>
        <w:pStyle w:val="ab"/>
        <w:rPr>
          <w:color w:val="00B050"/>
        </w:rPr>
      </w:pPr>
      <w:r w:rsidRPr="00562D23">
        <w:rPr>
          <w:color w:val="00B050"/>
        </w:rPr>
        <w:t>Да хватит вам!</w:t>
      </w:r>
    </w:p>
    <w:p w14:paraId="08AE1B5F" w14:textId="77777777" w:rsidR="00B7485D" w:rsidRPr="00BC6FFA" w:rsidRDefault="00DB746D" w:rsidP="00442FEC">
      <w:pPr>
        <w:pStyle w:val="a6"/>
      </w:pPr>
      <w:r w:rsidRPr="00BC6FFA">
        <w:t>11-15.</w:t>
      </w:r>
      <w:r w:rsidRPr="00BC6FFA">
        <w:tab/>
      </w:r>
      <w:r w:rsidR="00B7485D" w:rsidRPr="00BC6FFA">
        <w:t xml:space="preserve">НАТ. </w:t>
      </w:r>
      <w:r w:rsidR="009708E3" w:rsidRPr="00BC6FFA">
        <w:t>ДОМ МАССЫ</w:t>
      </w:r>
      <w:r w:rsidR="00CD25F7" w:rsidRPr="00BC6FFA">
        <w:t xml:space="preserve"> (</w:t>
      </w:r>
      <w:r w:rsidR="00CD25F7" w:rsidRPr="00BC6FFA">
        <w:rPr>
          <w:caps w:val="0"/>
        </w:rPr>
        <w:t>под окнами</w:t>
      </w:r>
      <w:r w:rsidR="00CD25F7" w:rsidRPr="00BC6FFA">
        <w:t xml:space="preserve">) </w:t>
      </w:r>
      <w:r w:rsidRPr="00BC6FFA">
        <w:t>–</w:t>
      </w:r>
      <w:r w:rsidR="00B7485D" w:rsidRPr="00BC6FFA">
        <w:t xml:space="preserve"> ДЕНЬ</w:t>
      </w:r>
    </w:p>
    <w:p w14:paraId="1A5CCD3A" w14:textId="77777777" w:rsidR="00B7485D" w:rsidRPr="00BC6FFA" w:rsidRDefault="00B7485D" w:rsidP="00593906">
      <w:pPr>
        <w:pStyle w:val="a7"/>
        <w:keepNext/>
        <w:keepLines/>
      </w:pPr>
      <w:r w:rsidRPr="00BC6FFA">
        <w:t>Эти трое стоят под окнами.</w:t>
      </w:r>
    </w:p>
    <w:p w14:paraId="7539E902" w14:textId="77777777" w:rsidR="00B7485D" w:rsidRPr="00BC6FFA" w:rsidRDefault="00B7485D" w:rsidP="00DB746D">
      <w:pPr>
        <w:pStyle w:val="a9"/>
      </w:pPr>
      <w:r w:rsidRPr="00BC6FFA">
        <w:t>ФИЛ</w:t>
      </w:r>
    </w:p>
    <w:p w14:paraId="49ACE1BE" w14:textId="77777777" w:rsidR="00B7485D" w:rsidRPr="00BC6FFA" w:rsidRDefault="00B7485D" w:rsidP="00DB746D">
      <w:pPr>
        <w:pStyle w:val="ab"/>
      </w:pPr>
      <w:r w:rsidRPr="00BC6FFA">
        <w:t>Портос! Выходи!</w:t>
      </w:r>
    </w:p>
    <w:p w14:paraId="085D2525" w14:textId="77777777" w:rsidR="00B7485D" w:rsidRPr="00BC6FFA" w:rsidRDefault="00B7485D" w:rsidP="00B7485D">
      <w:pPr>
        <w:pStyle w:val="a7"/>
      </w:pPr>
      <w:r w:rsidRPr="00BC6FFA">
        <w:t>Из окна высовывается пухлый мальчуган, что-то жующий.</w:t>
      </w:r>
    </w:p>
    <w:p w14:paraId="7866BE3A" w14:textId="77777777" w:rsidR="00B7485D" w:rsidRPr="00BC6FFA" w:rsidRDefault="00B7485D" w:rsidP="00DB746D">
      <w:pPr>
        <w:pStyle w:val="a9"/>
      </w:pPr>
      <w:r w:rsidRPr="00BC6FFA">
        <w:t>МАССА</w:t>
      </w:r>
    </w:p>
    <w:p w14:paraId="189CA358" w14:textId="77777777" w:rsidR="00DB746D" w:rsidRPr="00BC6FFA" w:rsidRDefault="00B7485D" w:rsidP="00DB746D">
      <w:pPr>
        <w:pStyle w:val="ae"/>
      </w:pPr>
      <w:r w:rsidRPr="00BC6FFA">
        <w:t>(</w:t>
      </w:r>
      <w:r w:rsidR="00DB746D" w:rsidRPr="00BC6FFA">
        <w:t>ж</w:t>
      </w:r>
      <w:r w:rsidRPr="00BC6FFA">
        <w:t>уя</w:t>
      </w:r>
      <w:r w:rsidR="00DB746D" w:rsidRPr="00BC6FFA">
        <w:t>)</w:t>
      </w:r>
    </w:p>
    <w:p w14:paraId="4C332C94" w14:textId="77777777" w:rsidR="00B7485D" w:rsidRPr="00BC6FFA" w:rsidRDefault="00B7485D" w:rsidP="00DB746D">
      <w:pPr>
        <w:pStyle w:val="ab"/>
      </w:pPr>
      <w:r w:rsidRPr="00BC6FFA">
        <w:t>Куда?</w:t>
      </w:r>
    </w:p>
    <w:p w14:paraId="6241F9CA" w14:textId="77777777" w:rsidR="00B7485D" w:rsidRPr="00BC6FFA" w:rsidRDefault="00B7485D" w:rsidP="00DB746D">
      <w:pPr>
        <w:pStyle w:val="a9"/>
      </w:pPr>
      <w:r w:rsidRPr="00BC6FFA">
        <w:t>ЧАК</w:t>
      </w:r>
    </w:p>
    <w:p w14:paraId="181893ED" w14:textId="77777777" w:rsidR="00B7485D" w:rsidRPr="00BC6FFA" w:rsidRDefault="00B7485D" w:rsidP="00DB746D">
      <w:pPr>
        <w:pStyle w:val="ab"/>
      </w:pPr>
      <w:r w:rsidRPr="00BC6FFA">
        <w:t>Нам бросили вызов тысяча чертей из соседнего двора.</w:t>
      </w:r>
    </w:p>
    <w:p w14:paraId="01EFA0E6" w14:textId="77777777" w:rsidR="00B7485D" w:rsidRPr="00BC6FFA" w:rsidRDefault="00B7485D" w:rsidP="00DB746D">
      <w:pPr>
        <w:pStyle w:val="a9"/>
      </w:pPr>
      <w:r w:rsidRPr="00BC6FFA">
        <w:t>МАССА</w:t>
      </w:r>
    </w:p>
    <w:p w14:paraId="60FC5B10" w14:textId="77777777" w:rsidR="00B7485D" w:rsidRPr="00BC6FFA" w:rsidRDefault="00B7485D" w:rsidP="00DB746D">
      <w:pPr>
        <w:pStyle w:val="ab"/>
      </w:pPr>
      <w:r w:rsidRPr="00BC6FFA">
        <w:t>Мамка не выпускает. Она не разрешает играть с чертями!</w:t>
      </w:r>
    </w:p>
    <w:p w14:paraId="4C3E67E7" w14:textId="77777777" w:rsidR="00B7485D" w:rsidRPr="00BC6FFA" w:rsidRDefault="00B7485D" w:rsidP="00DB746D">
      <w:pPr>
        <w:pStyle w:val="a9"/>
      </w:pPr>
      <w:r w:rsidRPr="00BC6FFA">
        <w:t>ВЖИК</w:t>
      </w:r>
    </w:p>
    <w:p w14:paraId="1124F9C3" w14:textId="77777777" w:rsidR="00B7485D" w:rsidRPr="00BC6FFA" w:rsidRDefault="00B7485D" w:rsidP="00DB746D">
      <w:pPr>
        <w:pStyle w:val="ab"/>
      </w:pPr>
      <w:r w:rsidRPr="00BC6FFA">
        <w:t>Прыгай, мы поймаем!</w:t>
      </w:r>
    </w:p>
    <w:p w14:paraId="528E7672" w14:textId="55AFBBFD" w:rsidR="00B7485D" w:rsidRPr="00BC6FFA" w:rsidRDefault="00B7485D" w:rsidP="00B7485D">
      <w:pPr>
        <w:pStyle w:val="a7"/>
      </w:pPr>
      <w:r w:rsidRPr="00BC6FFA">
        <w:t>Масса скидывает с балкона палку-коня</w:t>
      </w:r>
      <w:r w:rsidR="00A775E7">
        <w:rPr>
          <w:lang w:val="ru-RU"/>
        </w:rPr>
        <w:t>ш</w:t>
      </w:r>
      <w:r w:rsidRPr="00BC6FFA">
        <w:t>ку, шпагу и шляпу. Вылезает из него и с накидкой как парашют прыгает к ним.</w:t>
      </w:r>
    </w:p>
    <w:p w14:paraId="3E62CDA1" w14:textId="77777777" w:rsidR="00B7485D" w:rsidRPr="00BC6FFA" w:rsidRDefault="00B7485D" w:rsidP="00DB746D">
      <w:pPr>
        <w:pStyle w:val="a9"/>
      </w:pPr>
      <w:r w:rsidRPr="00BC6FFA">
        <w:t>ФИЛ</w:t>
      </w:r>
    </w:p>
    <w:p w14:paraId="6F7767A3" w14:textId="77777777" w:rsidR="00B7485D" w:rsidRPr="00BC6FFA" w:rsidRDefault="00B7485D" w:rsidP="00DB746D">
      <w:pPr>
        <w:pStyle w:val="ab"/>
      </w:pPr>
      <w:r w:rsidRPr="00BC6FFA">
        <w:t>Один за всех…</w:t>
      </w:r>
    </w:p>
    <w:p w14:paraId="52CFC35D" w14:textId="77777777" w:rsidR="00B7485D" w:rsidRPr="00BC6FFA" w:rsidRDefault="00B7485D" w:rsidP="00B7485D">
      <w:pPr>
        <w:pStyle w:val="a7"/>
      </w:pPr>
      <w:r w:rsidRPr="00BC6FFA">
        <w:t>Пухлый мальчуган падает на них сверху. Встаёт.</w:t>
      </w:r>
    </w:p>
    <w:p w14:paraId="0786970A" w14:textId="77777777" w:rsidR="00B7485D" w:rsidRPr="00BC6FFA" w:rsidRDefault="00B7485D" w:rsidP="00DB746D">
      <w:pPr>
        <w:pStyle w:val="a9"/>
      </w:pPr>
      <w:r w:rsidRPr="00BC6FFA">
        <w:t>МАССА</w:t>
      </w:r>
    </w:p>
    <w:p w14:paraId="515CFC5A" w14:textId="77777777" w:rsidR="00B7485D" w:rsidRPr="00BC6FFA" w:rsidRDefault="00B7485D" w:rsidP="00951462">
      <w:pPr>
        <w:pStyle w:val="ab"/>
      </w:pPr>
      <w:r w:rsidRPr="00BC6FFA">
        <w:t>И все за одного!!!</w:t>
      </w:r>
    </w:p>
    <w:p w14:paraId="7749D87E" w14:textId="77777777" w:rsidR="00B7485D" w:rsidRPr="00BC6FFA" w:rsidRDefault="00B7485D" w:rsidP="00951462">
      <w:pPr>
        <w:pStyle w:val="af8"/>
      </w:pPr>
      <w:r w:rsidRPr="00BC6FFA">
        <w:t>КОНЕЦ ФЛЕШБЭКА</w:t>
      </w:r>
    </w:p>
    <w:p w14:paraId="670344C5" w14:textId="0594DB9F" w:rsidR="00FB6229" w:rsidRPr="00BC6FFA" w:rsidRDefault="00951462" w:rsidP="00FB6229">
      <w:pPr>
        <w:pStyle w:val="a6"/>
      </w:pPr>
      <w:r w:rsidRPr="00BC6FFA">
        <w:t>11-16.</w:t>
      </w:r>
      <w:r w:rsidR="00FB6229" w:rsidRPr="00BC6FFA">
        <w:tab/>
        <w:t xml:space="preserve">НАТ. ДОРОГА – </w:t>
      </w:r>
      <w:r w:rsidR="00292B27" w:rsidRPr="00292B27">
        <w:rPr>
          <w:color w:val="00B050"/>
        </w:rPr>
        <w:t>НОЧЬ</w:t>
      </w:r>
    </w:p>
    <w:p w14:paraId="03722218" w14:textId="039E64AC" w:rsidR="00B7485D" w:rsidRPr="00BC6FFA" w:rsidRDefault="00B7485D" w:rsidP="00593906">
      <w:pPr>
        <w:pStyle w:val="a7"/>
        <w:keepNext/>
        <w:keepLines/>
      </w:pPr>
      <w:r w:rsidRPr="00BC6FFA">
        <w:t xml:space="preserve">Пацаны </w:t>
      </w:r>
      <w:r w:rsidR="00A775E7">
        <w:rPr>
          <w:lang w:val="ru-RU"/>
        </w:rPr>
        <w:t>раздумывают</w:t>
      </w:r>
      <w:r w:rsidRPr="00BC6FFA">
        <w:t>.</w:t>
      </w:r>
    </w:p>
    <w:p w14:paraId="4C92B51B" w14:textId="77777777" w:rsidR="00B7485D" w:rsidRPr="00BC6FFA" w:rsidRDefault="00B7485D" w:rsidP="002C4FD5">
      <w:pPr>
        <w:pStyle w:val="a9"/>
      </w:pPr>
      <w:r w:rsidRPr="00BC6FFA">
        <w:t>ЧАК</w:t>
      </w:r>
    </w:p>
    <w:p w14:paraId="333AA41A" w14:textId="77777777" w:rsidR="00B7485D" w:rsidRPr="00BC6FFA" w:rsidRDefault="00B7485D" w:rsidP="002C4FD5">
      <w:pPr>
        <w:pStyle w:val="ab"/>
      </w:pPr>
      <w:r w:rsidRPr="00BC6FFA">
        <w:t xml:space="preserve">Ну чё тогда, </w:t>
      </w:r>
      <w:r w:rsidR="002C4FD5" w:rsidRPr="00BC6FFA">
        <w:t>Д</w:t>
      </w:r>
      <w:r w:rsidR="000165A9" w:rsidRPr="00BC6FFA">
        <w:rPr>
          <w:lang w:val="ru-RU"/>
        </w:rPr>
        <w:t>а</w:t>
      </w:r>
      <w:proofErr w:type="spellStart"/>
      <w:r w:rsidR="002C4FD5" w:rsidRPr="00BC6FFA">
        <w:t>ртаньян</w:t>
      </w:r>
      <w:proofErr w:type="spellEnd"/>
      <w:r w:rsidRPr="00BC6FFA">
        <w:t>! Заводи коня!</w:t>
      </w:r>
    </w:p>
    <w:p w14:paraId="6BB6445F" w14:textId="1A13E0D9" w:rsidR="00B7485D" w:rsidRPr="00BC6FFA" w:rsidRDefault="002C4FD5" w:rsidP="00442FEC">
      <w:pPr>
        <w:pStyle w:val="a6"/>
      </w:pPr>
      <w:r w:rsidRPr="00BC6FFA">
        <w:t>11-17.</w:t>
      </w:r>
      <w:r w:rsidRPr="00BC6FFA">
        <w:tab/>
      </w:r>
      <w:r w:rsidR="00B7485D" w:rsidRPr="00BC6FFA">
        <w:t>НАТ. ИВС</w:t>
      </w:r>
      <w:r w:rsidRPr="00BC6FFA">
        <w:t xml:space="preserve"> </w:t>
      </w:r>
      <w:r w:rsidR="00B7485D" w:rsidRPr="00BC6FFA">
        <w:t>/</w:t>
      </w:r>
      <w:r w:rsidRPr="00BC6FFA">
        <w:t xml:space="preserve"> ДЖИП КИЛЛЕРА</w:t>
      </w:r>
      <w:r w:rsidR="00B7485D" w:rsidRPr="00BC6FFA">
        <w:t xml:space="preserve"> </w:t>
      </w:r>
      <w:r w:rsidRPr="00BC6FFA">
        <w:t>–</w:t>
      </w:r>
      <w:r w:rsidR="00B7485D" w:rsidRPr="00BC6FFA">
        <w:t xml:space="preserve"> </w:t>
      </w:r>
      <w:r w:rsidR="00292B27" w:rsidRPr="00292B27">
        <w:rPr>
          <w:color w:val="00B050"/>
        </w:rPr>
        <w:t>НОЧЬ</w:t>
      </w:r>
    </w:p>
    <w:p w14:paraId="4A69E2ED" w14:textId="77777777" w:rsidR="002C4FD5" w:rsidRPr="00BC6FFA" w:rsidRDefault="00B7485D" w:rsidP="00B7485D">
      <w:pPr>
        <w:pStyle w:val="a7"/>
      </w:pPr>
      <w:r w:rsidRPr="00BC6FFA">
        <w:t xml:space="preserve">Под крутую музыку. Чак вылезает из тачки в рапиде. Фил даёт ему дымовуху, через окно. Чак </w:t>
      </w:r>
      <w:r w:rsidR="002C4FD5" w:rsidRPr="00BC6FFA">
        <w:t>достаёт</w:t>
      </w:r>
      <w:r w:rsidRPr="00BC6FFA">
        <w:t xml:space="preserve"> свою зажигалку, Вжик у него отбирает дымовуху и зажигалку, поджигает сам и </w:t>
      </w:r>
      <w:r w:rsidRPr="00BC6FFA">
        <w:lastRenderedPageBreak/>
        <w:t>закидывает в форточку. Из окна начинает валить дым. Срабатывает пожарная сирена.</w:t>
      </w:r>
    </w:p>
    <w:p w14:paraId="5B338606" w14:textId="373A53B2" w:rsidR="002C4FD5" w:rsidRPr="00BC6FFA" w:rsidRDefault="00B7485D" w:rsidP="00B7485D">
      <w:pPr>
        <w:pStyle w:val="a7"/>
      </w:pPr>
      <w:r w:rsidRPr="00BC6FFA">
        <w:t xml:space="preserve">Из отдела выбегают люди в форме. Парни видят, как конвоиры выстраивают живые коридоры к автозакам, к которым одного за другим выводят </w:t>
      </w:r>
      <w:r w:rsidR="002C4FD5" w:rsidRPr="00562D23">
        <w:rPr>
          <w:strike/>
          <w:color w:val="A6A6A6" w:themeColor="background1" w:themeShade="A6"/>
        </w:rPr>
        <w:t>заключённых</w:t>
      </w:r>
      <w:r w:rsidR="00562D23">
        <w:rPr>
          <w:lang w:val="ru-RU"/>
        </w:rPr>
        <w:t xml:space="preserve"> </w:t>
      </w:r>
      <w:r w:rsidR="00562D23" w:rsidRPr="00562D23">
        <w:rPr>
          <w:color w:val="00B050"/>
          <w:lang w:val="ru-RU"/>
        </w:rPr>
        <w:t>задержанных</w:t>
      </w:r>
      <w:r w:rsidRPr="00BC6FFA">
        <w:t xml:space="preserve">. В одном из арестованных они узнают Массу. В автозаки залезли последние </w:t>
      </w:r>
      <w:r w:rsidRPr="00562D23">
        <w:rPr>
          <w:strike/>
          <w:color w:val="A6A6A6" w:themeColor="background1" w:themeShade="A6"/>
        </w:rPr>
        <w:t>заключённые</w:t>
      </w:r>
      <w:r w:rsidR="00562D23">
        <w:rPr>
          <w:lang w:val="ru-RU"/>
        </w:rPr>
        <w:t xml:space="preserve"> </w:t>
      </w:r>
      <w:r w:rsidR="00562D23" w:rsidRPr="00562D23">
        <w:rPr>
          <w:color w:val="00B050"/>
          <w:lang w:val="ru-RU"/>
        </w:rPr>
        <w:t>задержанные</w:t>
      </w:r>
      <w:r w:rsidRPr="00BC6FFA">
        <w:t>, и автозак отъезжает с территории изолятора за КПП.</w:t>
      </w:r>
    </w:p>
    <w:p w14:paraId="62A96B8B" w14:textId="77777777" w:rsidR="00B7485D" w:rsidRPr="00BC6FFA" w:rsidRDefault="00B7485D" w:rsidP="00B7485D">
      <w:pPr>
        <w:pStyle w:val="a7"/>
      </w:pPr>
      <w:r w:rsidRPr="00BC6FFA">
        <w:t xml:space="preserve">От лица водителя одного из автозаков видно, как перед ними на дороге вырастает очередной клуб дыма, автозак резко останавливается, </w:t>
      </w:r>
      <w:r w:rsidR="002C4FD5" w:rsidRPr="00BC6FFA">
        <w:rPr>
          <w:lang w:val="ru-RU"/>
        </w:rPr>
        <w:t>ВОДИТЕЛЬ</w:t>
      </w:r>
      <w:r w:rsidR="001A61D2" w:rsidRPr="00BC6FFA">
        <w:rPr>
          <w:lang w:val="ru-RU"/>
        </w:rPr>
        <w:t xml:space="preserve"> АВТОЗАКА</w:t>
      </w:r>
      <w:r w:rsidRPr="00BC6FFA">
        <w:t xml:space="preserve"> и </w:t>
      </w:r>
      <w:r w:rsidR="009B0AB7" w:rsidRPr="00BC6FFA">
        <w:rPr>
          <w:lang w:val="ru-RU"/>
        </w:rPr>
        <w:t>сопровождающий (КОНВОИР 1)</w:t>
      </w:r>
      <w:r w:rsidRPr="00BC6FFA">
        <w:t xml:space="preserve"> кашляют. Резко открываются двери и Чак со Вжиком в противогазах вырубают их и садятся в кабину. Из кузова выпрыгивает </w:t>
      </w:r>
      <w:r w:rsidR="009B0AB7" w:rsidRPr="00BC6FFA">
        <w:t>ещё</w:t>
      </w:r>
      <w:r w:rsidRPr="00BC6FFA">
        <w:t xml:space="preserve"> один сотрудник сопровождения</w:t>
      </w:r>
      <w:r w:rsidR="009B0AB7" w:rsidRPr="00BC6FFA">
        <w:rPr>
          <w:lang w:val="ru-RU"/>
        </w:rPr>
        <w:t xml:space="preserve"> (КОНВОИР 2)</w:t>
      </w:r>
      <w:r w:rsidRPr="00BC6FFA">
        <w:t xml:space="preserve"> с автоматом, и автозак резко </w:t>
      </w:r>
      <w:r w:rsidR="009B0AB7" w:rsidRPr="00BC6FFA">
        <w:t>рвёт</w:t>
      </w:r>
      <w:r w:rsidRPr="00BC6FFA">
        <w:t xml:space="preserve"> с места, стремительно уезжая. Конвоир </w:t>
      </w:r>
      <w:r w:rsidR="009B0AB7" w:rsidRPr="00BC6FFA">
        <w:rPr>
          <w:lang w:val="ru-RU"/>
        </w:rPr>
        <w:t xml:space="preserve">2 </w:t>
      </w:r>
      <w:r w:rsidRPr="00BC6FFA">
        <w:t>заряжает автомат. Не видит куда стрелять, стреляет в воздух.</w:t>
      </w:r>
    </w:p>
    <w:p w14:paraId="188FABC2" w14:textId="77777777" w:rsidR="00B7485D" w:rsidRPr="00BC6FFA" w:rsidRDefault="009B0AB7" w:rsidP="00442FEC">
      <w:pPr>
        <w:pStyle w:val="a6"/>
      </w:pPr>
      <w:r w:rsidRPr="00BC6FFA">
        <w:t>11-18.</w:t>
      </w:r>
      <w:r w:rsidRPr="00BC6FFA">
        <w:tab/>
      </w:r>
      <w:r w:rsidR="00B7485D" w:rsidRPr="00BC6FFA">
        <w:t xml:space="preserve">ИНТ. </w:t>
      </w:r>
      <w:r w:rsidRPr="00BC6FFA">
        <w:t>ОСОБНЯК</w:t>
      </w:r>
      <w:r w:rsidR="00B7485D" w:rsidRPr="00BC6FFA">
        <w:t xml:space="preserve"> НОЛЯ </w:t>
      </w:r>
      <w:r w:rsidR="007E324F" w:rsidRPr="00BC6FFA">
        <w:t>(</w:t>
      </w:r>
      <w:r w:rsidR="007E324F" w:rsidRPr="00BC6FFA">
        <w:rPr>
          <w:caps w:val="0"/>
        </w:rPr>
        <w:t>гостиная</w:t>
      </w:r>
      <w:r w:rsidR="007E324F" w:rsidRPr="00BC6FFA">
        <w:t xml:space="preserve">) </w:t>
      </w:r>
      <w:r w:rsidRPr="00BC6FFA">
        <w:t>–</w:t>
      </w:r>
      <w:r w:rsidR="00B7485D" w:rsidRPr="00BC6FFA">
        <w:t xml:space="preserve"> НОЧЬ</w:t>
      </w:r>
    </w:p>
    <w:p w14:paraId="5ABCF968" w14:textId="72878807" w:rsidR="00B7485D" w:rsidRDefault="00B7485D" w:rsidP="00593906">
      <w:pPr>
        <w:pStyle w:val="a7"/>
        <w:keepNext/>
        <w:keepLines/>
        <w:rPr>
          <w:strike/>
          <w:color w:val="A6A6A6" w:themeColor="background1" w:themeShade="A6"/>
        </w:rPr>
      </w:pPr>
      <w:r w:rsidRPr="00562D23">
        <w:rPr>
          <w:strike/>
          <w:color w:val="A6A6A6" w:themeColor="background1" w:themeShade="A6"/>
        </w:rPr>
        <w:t>Ноль расслабленн</w:t>
      </w:r>
      <w:r w:rsidR="00D70AA6" w:rsidRPr="00562D23">
        <w:rPr>
          <w:strike/>
          <w:color w:val="A6A6A6" w:themeColor="background1" w:themeShade="A6"/>
          <w:lang w:val="ru-RU"/>
        </w:rPr>
        <w:t>о</w:t>
      </w:r>
      <w:r w:rsidRPr="00562D23">
        <w:rPr>
          <w:strike/>
          <w:color w:val="A6A6A6" w:themeColor="background1" w:themeShade="A6"/>
        </w:rPr>
        <w:t xml:space="preserve"> лежит на диване. Попивает коньячок, смотрит телевизор.</w:t>
      </w:r>
    </w:p>
    <w:p w14:paraId="547A5F17" w14:textId="1AAB3346" w:rsidR="00562D23" w:rsidRPr="00562D23" w:rsidRDefault="00562D23" w:rsidP="00562D23">
      <w:pPr>
        <w:pStyle w:val="a7"/>
        <w:rPr>
          <w:color w:val="00B050"/>
        </w:rPr>
      </w:pPr>
      <w:r w:rsidRPr="00562D23">
        <w:rPr>
          <w:color w:val="00B050"/>
        </w:rPr>
        <w:t xml:space="preserve">Ноль в тапках шлёпает к дивану. На ходу кладёт в рот кусочек сахара, со звуком </w:t>
      </w:r>
      <w:r w:rsidRPr="00562D23">
        <w:rPr>
          <w:color w:val="00B050"/>
        </w:rPr>
        <w:t>пьёт</w:t>
      </w:r>
      <w:r w:rsidRPr="00562D23">
        <w:rPr>
          <w:color w:val="00B050"/>
        </w:rPr>
        <w:t xml:space="preserve"> горячий чифир. По телевизору новости.</w:t>
      </w:r>
    </w:p>
    <w:p w14:paraId="1EB8F302" w14:textId="77777777" w:rsidR="00B7485D" w:rsidRPr="00BC6FFA" w:rsidRDefault="00B7485D" w:rsidP="009B0AB7">
      <w:pPr>
        <w:pStyle w:val="a9"/>
      </w:pPr>
      <w:r w:rsidRPr="00BC6FFA">
        <w:t>ДИКТОР (ЗК)</w:t>
      </w:r>
    </w:p>
    <w:p w14:paraId="384F609B" w14:textId="6E88D719" w:rsidR="00B7485D" w:rsidRPr="00BC6FFA" w:rsidRDefault="00B7485D" w:rsidP="009B0AB7">
      <w:pPr>
        <w:pStyle w:val="ab"/>
      </w:pPr>
      <w:r w:rsidRPr="00BC6FFA">
        <w:t xml:space="preserve">Вчера состоялось дерзкое ограбление «ПеньковвБанка», вооружённые грабители сумели вынести </w:t>
      </w:r>
      <w:r w:rsidR="006C49BA">
        <w:rPr>
          <w:lang w:val="ru-RU"/>
        </w:rPr>
        <w:t>триста</w:t>
      </w:r>
      <w:r w:rsidRPr="00BC6FFA">
        <w:t xml:space="preserve"> миллионов рублей…</w:t>
      </w:r>
    </w:p>
    <w:p w14:paraId="5839DBB8" w14:textId="77777777" w:rsidR="00B7485D" w:rsidRPr="00BC6FFA" w:rsidRDefault="00B7485D" w:rsidP="000165A9">
      <w:pPr>
        <w:pStyle w:val="a9"/>
      </w:pPr>
      <w:r w:rsidRPr="00BC6FFA">
        <w:t>НОЛЬ</w:t>
      </w:r>
    </w:p>
    <w:p w14:paraId="3EAF11A3" w14:textId="77777777" w:rsidR="00B7485D" w:rsidRPr="00BC6FFA" w:rsidRDefault="00B7485D" w:rsidP="000165A9">
      <w:pPr>
        <w:pStyle w:val="ab"/>
      </w:pPr>
      <w:r w:rsidRPr="00BC6FFA">
        <w:t>Ну слава Богу, банкиров снова в моде душить…</w:t>
      </w:r>
    </w:p>
    <w:p w14:paraId="5D44745A" w14:textId="77777777" w:rsidR="00B7485D" w:rsidRPr="00BC6FFA" w:rsidRDefault="00B7485D" w:rsidP="000165A9">
      <w:pPr>
        <w:pStyle w:val="a9"/>
      </w:pPr>
      <w:r w:rsidRPr="00BC6FFA">
        <w:t>ДИКТОР (ЗК)</w:t>
      </w:r>
    </w:p>
    <w:p w14:paraId="26308E3E" w14:textId="77777777" w:rsidR="00B7485D" w:rsidRPr="00BC6FFA" w:rsidRDefault="00B7485D" w:rsidP="000165A9">
      <w:pPr>
        <w:pStyle w:val="ab"/>
        <w:rPr>
          <w:lang w:val="ru-RU"/>
        </w:rPr>
      </w:pPr>
      <w:r w:rsidRPr="00BC6FFA">
        <w:t>Задержан один подозреваемый</w:t>
      </w:r>
      <w:r w:rsidR="000165A9" w:rsidRPr="00BC6FFA">
        <w:rPr>
          <w:lang w:val="ru-RU"/>
        </w:rPr>
        <w:t>.</w:t>
      </w:r>
    </w:p>
    <w:p w14:paraId="2FCDA96E" w14:textId="221DF92C" w:rsidR="00B7485D" w:rsidRPr="00BC6FFA" w:rsidRDefault="00B7485D" w:rsidP="00B7485D">
      <w:pPr>
        <w:pStyle w:val="a7"/>
      </w:pPr>
      <w:r w:rsidRPr="00BC6FFA">
        <w:t xml:space="preserve">На экране показывают улыбающегося Массу, которого выводят из банка. Ноль давится </w:t>
      </w:r>
      <w:r w:rsidRPr="00562D23">
        <w:rPr>
          <w:strike/>
          <w:color w:val="A6A6A6" w:themeColor="background1" w:themeShade="A6"/>
        </w:rPr>
        <w:t>коньяком</w:t>
      </w:r>
      <w:r w:rsidR="00562D23">
        <w:rPr>
          <w:lang w:val="ru-RU"/>
        </w:rPr>
        <w:t xml:space="preserve"> </w:t>
      </w:r>
      <w:proofErr w:type="spellStart"/>
      <w:r w:rsidR="00562D23">
        <w:rPr>
          <w:lang w:val="ru-RU"/>
        </w:rPr>
        <w:t>чифиром</w:t>
      </w:r>
      <w:proofErr w:type="spellEnd"/>
      <w:r w:rsidRPr="00BC6FFA">
        <w:t>.</w:t>
      </w:r>
    </w:p>
    <w:p w14:paraId="7FE9B0AE" w14:textId="77777777" w:rsidR="00B7485D" w:rsidRPr="00BC6FFA" w:rsidRDefault="00B7485D" w:rsidP="000165A9">
      <w:pPr>
        <w:pStyle w:val="a9"/>
      </w:pPr>
      <w:r w:rsidRPr="00BC6FFA">
        <w:t>НОЛЬ</w:t>
      </w:r>
    </w:p>
    <w:p w14:paraId="432C0D9B" w14:textId="77777777" w:rsidR="00B7485D" w:rsidRPr="00BC6FFA" w:rsidRDefault="00B7485D" w:rsidP="000165A9">
      <w:pPr>
        <w:pStyle w:val="ab"/>
      </w:pPr>
      <w:r w:rsidRPr="00BC6FFA">
        <w:t>А вот и один из покойников ожил…</w:t>
      </w:r>
    </w:p>
    <w:p w14:paraId="0C12B9AB" w14:textId="77777777" w:rsidR="00B7485D" w:rsidRPr="00BC6FFA" w:rsidRDefault="00B7485D" w:rsidP="000165A9">
      <w:pPr>
        <w:pStyle w:val="a9"/>
      </w:pPr>
      <w:r w:rsidRPr="00BC6FFA">
        <w:t>ДИКТОР (ЗК)</w:t>
      </w:r>
    </w:p>
    <w:p w14:paraId="45699E1A" w14:textId="77777777" w:rsidR="00B7485D" w:rsidRPr="00BC6FFA" w:rsidRDefault="00B7485D" w:rsidP="000165A9">
      <w:pPr>
        <w:pStyle w:val="ab"/>
      </w:pPr>
      <w:r w:rsidRPr="00BC6FFA">
        <w:t>Его подельники находятся в розыске. Мы продолжаем следить за событиями.</w:t>
      </w:r>
    </w:p>
    <w:p w14:paraId="7FE32222" w14:textId="77777777" w:rsidR="00B7485D" w:rsidRPr="00BC6FFA" w:rsidRDefault="00B7485D" w:rsidP="00B7485D">
      <w:pPr>
        <w:pStyle w:val="a7"/>
      </w:pPr>
      <w:r w:rsidRPr="00BC6FFA">
        <w:t>Ноль с яростью смотрит в телевизор.</w:t>
      </w:r>
    </w:p>
    <w:p w14:paraId="47A1789F" w14:textId="77777777" w:rsidR="00B7485D" w:rsidRPr="00BC6FFA" w:rsidRDefault="000165A9" w:rsidP="00442FEC">
      <w:pPr>
        <w:pStyle w:val="a6"/>
      </w:pPr>
      <w:r w:rsidRPr="00BC6FFA">
        <w:lastRenderedPageBreak/>
        <w:t>11-19.</w:t>
      </w:r>
      <w:r w:rsidRPr="00BC6FFA">
        <w:tab/>
      </w:r>
      <w:r w:rsidR="00B7485D" w:rsidRPr="00BC6FFA">
        <w:t xml:space="preserve">НАТ. ЗАГОРОДНАЯ ДОРОГА </w:t>
      </w:r>
      <w:r w:rsidRPr="00BC6FFA">
        <w:t>–</w:t>
      </w:r>
      <w:r w:rsidR="00B7485D" w:rsidRPr="00BC6FFA">
        <w:t xml:space="preserve"> НОЧЬ</w:t>
      </w:r>
    </w:p>
    <w:p w14:paraId="189D58C9" w14:textId="77777777" w:rsidR="00B7485D" w:rsidRPr="00BC6FFA" w:rsidRDefault="00B7485D" w:rsidP="00593906">
      <w:pPr>
        <w:pStyle w:val="a7"/>
        <w:keepNext/>
        <w:keepLines/>
      </w:pPr>
      <w:r w:rsidRPr="00BC6FFA">
        <w:t>По дороге едет автозак. Сбоку его догоняет джип Фила. Фил сигналит. Автозак и Фил тормозят. Из автозака выходят Вжик и Чак. Фил выходит из джипа. Фил, радостный даёт пацанам «пять».</w:t>
      </w:r>
    </w:p>
    <w:p w14:paraId="6763D582" w14:textId="77777777" w:rsidR="00B7485D" w:rsidRPr="00BC6FFA" w:rsidRDefault="00B7485D" w:rsidP="000165A9">
      <w:pPr>
        <w:pStyle w:val="a9"/>
      </w:pPr>
      <w:r w:rsidRPr="00BC6FFA">
        <w:t>ФИЛ</w:t>
      </w:r>
    </w:p>
    <w:p w14:paraId="7C02C8CB" w14:textId="77777777" w:rsidR="00B7485D" w:rsidRPr="00BC6FFA" w:rsidRDefault="00B7485D" w:rsidP="000165A9">
      <w:pPr>
        <w:pStyle w:val="ab"/>
      </w:pPr>
      <w:r w:rsidRPr="00BC6FFA">
        <w:t>Поздравляю, парни! Красиво сработали. Я проверял, за ними даже хвоста не было.</w:t>
      </w:r>
    </w:p>
    <w:p w14:paraId="11DE1B85" w14:textId="77777777" w:rsidR="00B7485D" w:rsidRPr="00BC6FFA" w:rsidRDefault="00B7485D" w:rsidP="000165A9">
      <w:pPr>
        <w:pStyle w:val="a9"/>
      </w:pPr>
      <w:r w:rsidRPr="00BC6FFA">
        <w:t>ВЖИК</w:t>
      </w:r>
    </w:p>
    <w:p w14:paraId="10D275E4" w14:textId="77777777" w:rsidR="00B7485D" w:rsidRPr="00BC6FFA" w:rsidRDefault="00B7485D" w:rsidP="000165A9">
      <w:pPr>
        <w:pStyle w:val="ab"/>
      </w:pPr>
      <w:r w:rsidRPr="00BC6FFA">
        <w:t>Ладно, давайте освобождать.</w:t>
      </w:r>
    </w:p>
    <w:p w14:paraId="7501649F" w14:textId="77777777" w:rsidR="00B7485D" w:rsidRPr="00BC6FFA" w:rsidRDefault="00B7485D" w:rsidP="00B7485D">
      <w:pPr>
        <w:pStyle w:val="a7"/>
      </w:pPr>
      <w:r w:rsidRPr="00BC6FFA">
        <w:t>Подходят к двери. Вжик открывает.</w:t>
      </w:r>
    </w:p>
    <w:p w14:paraId="517E1BD3" w14:textId="77777777" w:rsidR="00B7485D" w:rsidRPr="00BC6FFA" w:rsidRDefault="00B7485D" w:rsidP="000165A9">
      <w:pPr>
        <w:pStyle w:val="a9"/>
      </w:pPr>
      <w:r w:rsidRPr="00BC6FFA">
        <w:t>ЧАК</w:t>
      </w:r>
    </w:p>
    <w:p w14:paraId="6DFE556D" w14:textId="77777777" w:rsidR="00B7485D" w:rsidRPr="00BC6FFA" w:rsidRDefault="00B7485D" w:rsidP="000165A9">
      <w:pPr>
        <w:pStyle w:val="ab"/>
      </w:pPr>
      <w:proofErr w:type="spellStart"/>
      <w:r w:rsidRPr="00BC6FFA">
        <w:t>Массаааа</w:t>
      </w:r>
      <w:proofErr w:type="spellEnd"/>
      <w:r w:rsidRPr="00BC6FFA">
        <w:t xml:space="preserve">! Надевай своё пальто, ты выходишь по </w:t>
      </w:r>
      <w:r w:rsidR="000165A9" w:rsidRPr="00BC6FFA">
        <w:rPr>
          <w:lang w:val="ru-RU"/>
        </w:rPr>
        <w:t>УДО</w:t>
      </w:r>
      <w:r w:rsidRPr="00BC6FFA">
        <w:t>!</w:t>
      </w:r>
    </w:p>
    <w:p w14:paraId="51202664" w14:textId="33D386D0" w:rsidR="00B7485D" w:rsidRPr="00BC6FFA" w:rsidRDefault="00B7485D" w:rsidP="00B7485D">
      <w:pPr>
        <w:pStyle w:val="a7"/>
      </w:pPr>
      <w:r w:rsidRPr="00BC6FFA">
        <w:t>Вжик открывает дверь. Вылеза</w:t>
      </w:r>
      <w:r w:rsidR="00562D23" w:rsidRPr="00562D23">
        <w:rPr>
          <w:color w:val="00B050"/>
          <w:lang w:val="ru-RU"/>
        </w:rPr>
        <w:t>ю</w:t>
      </w:r>
      <w:r w:rsidRPr="00BC6FFA">
        <w:t xml:space="preserve">т </w:t>
      </w:r>
      <w:r w:rsidR="00562D23" w:rsidRPr="00562D23">
        <w:rPr>
          <w:color w:val="00B050"/>
          <w:lang w:val="ru-RU"/>
        </w:rPr>
        <w:t>БОМЖ</w:t>
      </w:r>
      <w:r w:rsidR="00562D23">
        <w:rPr>
          <w:color w:val="00B050"/>
          <w:lang w:val="ru-RU"/>
        </w:rPr>
        <w:t xml:space="preserve"> </w:t>
      </w:r>
      <w:r w:rsidR="00562D23" w:rsidRPr="00562D23">
        <w:rPr>
          <w:color w:val="00B050"/>
          <w:lang w:val="ru-RU"/>
        </w:rPr>
        <w:t>и</w:t>
      </w:r>
      <w:r w:rsidR="00562D23">
        <w:rPr>
          <w:color w:val="00B050"/>
          <w:lang w:val="ru-RU"/>
        </w:rPr>
        <w:t xml:space="preserve"> бывший</w:t>
      </w:r>
      <w:r w:rsidR="00562D23">
        <w:rPr>
          <w:lang w:val="ru-RU"/>
        </w:rPr>
        <w:t xml:space="preserve"> </w:t>
      </w:r>
      <w:r w:rsidRPr="00BC6FFA">
        <w:t>ЗЕК весь в татуировках, улыбается золотыми зубами.</w:t>
      </w:r>
    </w:p>
    <w:p w14:paraId="596DA477" w14:textId="77777777" w:rsidR="00B7485D" w:rsidRPr="00BC6FFA" w:rsidRDefault="00B7485D" w:rsidP="000165A9">
      <w:pPr>
        <w:pStyle w:val="a9"/>
      </w:pPr>
      <w:r w:rsidRPr="00BC6FFA">
        <w:t>ЗЕК</w:t>
      </w:r>
    </w:p>
    <w:p w14:paraId="5E4B56C6" w14:textId="77777777" w:rsidR="000165A9" w:rsidRPr="00BC6FFA" w:rsidRDefault="00B7485D" w:rsidP="000165A9">
      <w:pPr>
        <w:pStyle w:val="ae"/>
      </w:pPr>
      <w:r w:rsidRPr="00BC6FFA">
        <w:t>(</w:t>
      </w:r>
      <w:r w:rsidR="000165A9" w:rsidRPr="00BC6FFA">
        <w:t>х</w:t>
      </w:r>
      <w:r w:rsidRPr="00BC6FFA">
        <w:t>рипло)</w:t>
      </w:r>
    </w:p>
    <w:p w14:paraId="0B4CD934" w14:textId="081A0A11" w:rsidR="00B7485D" w:rsidRDefault="00B7485D" w:rsidP="000165A9">
      <w:pPr>
        <w:pStyle w:val="ab"/>
      </w:pPr>
      <w:r w:rsidRPr="00BC6FFA">
        <w:t>Мир ходу людскому воровскому, господа жулики!</w:t>
      </w:r>
    </w:p>
    <w:p w14:paraId="3CB53EC7" w14:textId="77777777" w:rsidR="00562D23" w:rsidRPr="00562D23" w:rsidRDefault="00562D23" w:rsidP="00562D23">
      <w:pPr>
        <w:pStyle w:val="a9"/>
        <w:rPr>
          <w:color w:val="00B050"/>
        </w:rPr>
      </w:pPr>
      <w:r w:rsidRPr="00562D23">
        <w:rPr>
          <w:color w:val="00B050"/>
        </w:rPr>
        <w:t>БОМЖ</w:t>
      </w:r>
    </w:p>
    <w:p w14:paraId="6A00F4D5" w14:textId="103620C0" w:rsidR="00562D23" w:rsidRPr="00562D23" w:rsidRDefault="00562D23" w:rsidP="00562D23">
      <w:pPr>
        <w:pStyle w:val="ab"/>
        <w:rPr>
          <w:color w:val="00B050"/>
        </w:rPr>
      </w:pPr>
      <w:r w:rsidRPr="00562D23">
        <w:rPr>
          <w:color w:val="00B050"/>
        </w:rPr>
        <w:t>Добрый вечер, вот это удача.</w:t>
      </w:r>
    </w:p>
    <w:p w14:paraId="1E354941" w14:textId="77777777" w:rsidR="00B7485D" w:rsidRPr="00BC6FFA" w:rsidRDefault="00B7485D" w:rsidP="000165A9">
      <w:pPr>
        <w:pStyle w:val="a9"/>
      </w:pPr>
      <w:r w:rsidRPr="00BC6FFA">
        <w:t>ВЖИК</w:t>
      </w:r>
    </w:p>
    <w:p w14:paraId="7D480047" w14:textId="77777777" w:rsidR="00B7485D" w:rsidRPr="00BC6FFA" w:rsidRDefault="00B7485D" w:rsidP="000165A9">
      <w:pPr>
        <w:pStyle w:val="ab"/>
      </w:pPr>
      <w:r w:rsidRPr="00BC6FFA">
        <w:t>А где Масса?!</w:t>
      </w:r>
    </w:p>
    <w:p w14:paraId="4E3F9070" w14:textId="77777777" w:rsidR="00B7485D" w:rsidRPr="00BC6FFA" w:rsidRDefault="00B7485D" w:rsidP="000165A9">
      <w:pPr>
        <w:pStyle w:val="a9"/>
      </w:pPr>
      <w:r w:rsidRPr="00BC6FFA">
        <w:t>ЗЕК</w:t>
      </w:r>
    </w:p>
    <w:p w14:paraId="77950136" w14:textId="77777777" w:rsidR="000165A9" w:rsidRPr="00BC6FFA" w:rsidRDefault="00B7485D" w:rsidP="000165A9">
      <w:pPr>
        <w:pStyle w:val="ae"/>
      </w:pPr>
      <w:r w:rsidRPr="00BC6FFA">
        <w:t>(</w:t>
      </w:r>
      <w:r w:rsidR="000165A9" w:rsidRPr="00BC6FFA">
        <w:t>х</w:t>
      </w:r>
      <w:r w:rsidRPr="00BC6FFA">
        <w:t>рипло)</w:t>
      </w:r>
    </w:p>
    <w:p w14:paraId="2A5C5D5E" w14:textId="77777777" w:rsidR="00B7485D" w:rsidRPr="00BC6FFA" w:rsidRDefault="00B7485D" w:rsidP="000165A9">
      <w:pPr>
        <w:pStyle w:val="ab"/>
      </w:pPr>
      <w:r w:rsidRPr="00BC6FFA">
        <w:t>Я за неё. От души душевно в душу вам за помощь! Будете на зоне, встретят как дома, это вам Калган обещает.</w:t>
      </w:r>
    </w:p>
    <w:p w14:paraId="3476B697" w14:textId="77777777" w:rsidR="00B7485D" w:rsidRPr="00562D23" w:rsidRDefault="00B7485D" w:rsidP="00B7485D">
      <w:pPr>
        <w:pStyle w:val="a7"/>
        <w:rPr>
          <w:strike/>
          <w:color w:val="A6A6A6" w:themeColor="background1" w:themeShade="A6"/>
        </w:rPr>
      </w:pPr>
      <w:r w:rsidRPr="00BC6FFA">
        <w:t xml:space="preserve">Зек спрыгивает с машины и довольный уходит в лес. </w:t>
      </w:r>
      <w:r w:rsidRPr="00562D23">
        <w:rPr>
          <w:strike/>
          <w:color w:val="A6A6A6" w:themeColor="background1" w:themeShade="A6"/>
        </w:rPr>
        <w:t>Пацаны в шоке друг на друга смотрят.</w:t>
      </w:r>
    </w:p>
    <w:p w14:paraId="494797B8" w14:textId="77777777" w:rsidR="00B7485D" w:rsidRPr="00BC6FFA" w:rsidRDefault="00B7485D" w:rsidP="000165A9">
      <w:pPr>
        <w:pStyle w:val="a9"/>
      </w:pPr>
      <w:r w:rsidRPr="00BC6FFA">
        <w:t>ЗЕК</w:t>
      </w:r>
    </w:p>
    <w:p w14:paraId="5A945804" w14:textId="77777777" w:rsidR="000165A9" w:rsidRPr="00BC6FFA" w:rsidRDefault="00B7485D" w:rsidP="000165A9">
      <w:pPr>
        <w:pStyle w:val="ae"/>
      </w:pPr>
      <w:r w:rsidRPr="00BC6FFA">
        <w:t>(напевает)</w:t>
      </w:r>
    </w:p>
    <w:p w14:paraId="08017A0F" w14:textId="4F940ABD" w:rsidR="00B7485D" w:rsidRDefault="00B7485D" w:rsidP="000165A9">
      <w:pPr>
        <w:pStyle w:val="ab"/>
      </w:pPr>
      <w:r w:rsidRPr="00BC6FFA">
        <w:t>А я по воле да по волюшке приду к тебе…</w:t>
      </w:r>
    </w:p>
    <w:p w14:paraId="7D6CE0DA" w14:textId="6EB7BE47" w:rsidR="00562D23" w:rsidRPr="00562D23" w:rsidRDefault="00562D23" w:rsidP="00562D23">
      <w:pPr>
        <w:pStyle w:val="a7"/>
      </w:pPr>
      <w:r w:rsidRPr="00E31E96">
        <w:rPr>
          <w:color w:val="00B050"/>
        </w:rPr>
        <w:t xml:space="preserve">Бомж спускается аккуратно и семеня бежит обратно в город по трассе. </w:t>
      </w:r>
      <w:r w:rsidRPr="00562D23">
        <w:t>Пацаны в шоке друг на друга смотрят.</w:t>
      </w:r>
    </w:p>
    <w:p w14:paraId="3BB43471" w14:textId="77777777" w:rsidR="00B7485D" w:rsidRPr="00BC6FFA" w:rsidRDefault="00B7485D" w:rsidP="000165A9">
      <w:pPr>
        <w:pStyle w:val="a9"/>
      </w:pPr>
      <w:r w:rsidRPr="00BC6FFA">
        <w:t>ЧАК</w:t>
      </w:r>
    </w:p>
    <w:p w14:paraId="0B4CA63A" w14:textId="77777777" w:rsidR="00B7485D" w:rsidRPr="00BC6FFA" w:rsidRDefault="00B7485D" w:rsidP="000165A9">
      <w:pPr>
        <w:pStyle w:val="ab"/>
      </w:pPr>
      <w:r w:rsidRPr="00BC6FFA">
        <w:t>Да как так… Это Масса был…</w:t>
      </w:r>
    </w:p>
    <w:p w14:paraId="1691A403" w14:textId="77777777" w:rsidR="00B7485D" w:rsidRPr="00BC6FFA" w:rsidRDefault="00B7485D" w:rsidP="000165A9">
      <w:pPr>
        <w:pStyle w:val="a9"/>
      </w:pPr>
      <w:r w:rsidRPr="00BC6FFA">
        <w:lastRenderedPageBreak/>
        <w:t>ВЖИК</w:t>
      </w:r>
    </w:p>
    <w:p w14:paraId="6C4DCF9E" w14:textId="77777777" w:rsidR="00B7485D" w:rsidRPr="00BC6FFA" w:rsidRDefault="00B7485D" w:rsidP="000165A9">
      <w:pPr>
        <w:pStyle w:val="ab"/>
      </w:pPr>
      <w:r w:rsidRPr="00BC6FFA">
        <w:t>Ты это Чак… в церковь сходи, что ли… Это точно проклятие.</w:t>
      </w:r>
    </w:p>
    <w:p w14:paraId="0022DA03" w14:textId="77777777" w:rsidR="00B7485D" w:rsidRPr="00BC6FFA" w:rsidRDefault="00B7485D" w:rsidP="00B7485D">
      <w:pPr>
        <w:pStyle w:val="a7"/>
      </w:pPr>
      <w:r w:rsidRPr="00BC6FFA">
        <w:t>Филу звонок.</w:t>
      </w:r>
    </w:p>
    <w:p w14:paraId="54125112" w14:textId="77777777" w:rsidR="00B7485D" w:rsidRPr="00BC6FFA" w:rsidRDefault="00B7485D" w:rsidP="000165A9">
      <w:pPr>
        <w:pStyle w:val="a9"/>
      </w:pPr>
      <w:r w:rsidRPr="00BC6FFA">
        <w:t>ФИЛ</w:t>
      </w:r>
    </w:p>
    <w:p w14:paraId="5DBD1148" w14:textId="77777777" w:rsidR="00B7485D" w:rsidRPr="00BC6FFA" w:rsidRDefault="00B7485D" w:rsidP="000165A9">
      <w:pPr>
        <w:pStyle w:val="ab"/>
      </w:pPr>
      <w:r w:rsidRPr="00BC6FFA">
        <w:t>Алло!</w:t>
      </w:r>
    </w:p>
    <w:p w14:paraId="394CD50B" w14:textId="77777777" w:rsidR="00B7485D" w:rsidRPr="00BC6FFA" w:rsidRDefault="00B7485D" w:rsidP="000165A9">
      <w:pPr>
        <w:pStyle w:val="a9"/>
      </w:pPr>
      <w:r w:rsidRPr="00BC6FFA">
        <w:t>ЖЕНСКИЙ ГОЛОС (ЗК)</w:t>
      </w:r>
    </w:p>
    <w:p w14:paraId="5395D153" w14:textId="64BBFB56" w:rsidR="000165A9" w:rsidRPr="00BC6FFA" w:rsidRDefault="00B7485D" w:rsidP="000165A9">
      <w:pPr>
        <w:pStyle w:val="ab"/>
        <w:keepNext/>
      </w:pPr>
      <w:r w:rsidRPr="00BC6FFA">
        <w:t xml:space="preserve">Алло! Здравствуйте, служба безопасности «ПеньковвБанка». Хотим вам напомнить, что вашу задолженность требуется погасить в течении </w:t>
      </w:r>
      <w:r w:rsidR="00E31E96">
        <w:rPr>
          <w:lang w:val="ru-RU"/>
        </w:rPr>
        <w:t>шести</w:t>
      </w:r>
      <w:r w:rsidRPr="00BC6FFA">
        <w:t xml:space="preserve"> дней. Долг составляет </w:t>
      </w:r>
      <w:r w:rsidR="006C49BA">
        <w:rPr>
          <w:lang w:val="ru-RU"/>
        </w:rPr>
        <w:t>сто пятьдесят</w:t>
      </w:r>
      <w:r w:rsidRPr="00BC6FFA">
        <w:t xml:space="preserve"> миллионов и </w:t>
      </w:r>
      <w:r w:rsidR="006C49BA">
        <w:rPr>
          <w:lang w:val="ru-RU"/>
        </w:rPr>
        <w:t>сто</w:t>
      </w:r>
      <w:r w:rsidRPr="00BC6FFA">
        <w:t xml:space="preserve"> тысяч рублей. Всего доброго.</w:t>
      </w:r>
    </w:p>
    <w:p w14:paraId="358C3E2F" w14:textId="77777777" w:rsidR="00B7485D" w:rsidRPr="00BC6FFA" w:rsidRDefault="000165A9" w:rsidP="000165A9">
      <w:pPr>
        <w:pStyle w:val="ae"/>
      </w:pPr>
      <w:r w:rsidRPr="00BC6FFA">
        <w:t>(г</w:t>
      </w:r>
      <w:r w:rsidR="00B7485D" w:rsidRPr="00BC6FFA">
        <w:t>удки)</w:t>
      </w:r>
    </w:p>
    <w:p w14:paraId="603A7387" w14:textId="77777777" w:rsidR="00B7485D" w:rsidRPr="00BC6FFA" w:rsidRDefault="00B7485D" w:rsidP="00B7485D">
      <w:pPr>
        <w:pStyle w:val="a7"/>
      </w:pPr>
      <w:r w:rsidRPr="00BC6FFA">
        <w:t>Фил тяжело вздыхает.</w:t>
      </w:r>
    </w:p>
    <w:p w14:paraId="3D6EF5CF" w14:textId="77777777" w:rsidR="00B7485D" w:rsidRPr="00BC6FFA" w:rsidRDefault="00B7485D" w:rsidP="000165A9">
      <w:pPr>
        <w:pStyle w:val="af8"/>
      </w:pPr>
      <w:r w:rsidRPr="00BC6FFA">
        <w:t>В ЗТМ</w:t>
      </w:r>
    </w:p>
    <w:p w14:paraId="64D8D206" w14:textId="3547A910" w:rsidR="00F43B5A" w:rsidRPr="000165A9" w:rsidRDefault="00B7485D" w:rsidP="000165A9">
      <w:pPr>
        <w:pStyle w:val="af8"/>
      </w:pPr>
      <w:r w:rsidRPr="00BC6FFA">
        <w:t>КОНЕЦ</w:t>
      </w:r>
      <w:r w:rsidR="00D70AA6">
        <w:t xml:space="preserve"> ОДИННАДЦАТОЙ СЕРИИ</w:t>
      </w:r>
    </w:p>
    <w:sectPr w:rsidR="00F43B5A" w:rsidRPr="000165A9" w:rsidSect="004563B8">
      <w:headerReference w:type="default" r:id="rId9"/>
      <w:footerReference w:type="default" r:id="rId10"/>
      <w:pgSz w:w="11906" w:h="16838"/>
      <w:pgMar w:top="1418" w:right="1418" w:bottom="709" w:left="2126" w:header="141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BCF92" w14:textId="77777777" w:rsidR="00461700" w:rsidRDefault="00461700" w:rsidP="00FA5B81">
      <w:r>
        <w:separator/>
      </w:r>
    </w:p>
    <w:p w14:paraId="3806FBBE" w14:textId="77777777" w:rsidR="00461700" w:rsidRDefault="00461700"/>
  </w:endnote>
  <w:endnote w:type="continuationSeparator" w:id="0">
    <w:p w14:paraId="01A5F550" w14:textId="77777777" w:rsidR="00461700" w:rsidRDefault="00461700" w:rsidP="00FA5B81">
      <w:r>
        <w:continuationSeparator/>
      </w:r>
    </w:p>
    <w:p w14:paraId="56C09EA8" w14:textId="77777777" w:rsidR="00461700" w:rsidRDefault="004617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C517C" w14:textId="77777777" w:rsidR="00A94B38" w:rsidRPr="00E97C7B" w:rsidRDefault="00A94B38" w:rsidP="00E97C7B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79660" w14:textId="77777777" w:rsidR="00461700" w:rsidRDefault="00461700" w:rsidP="00FA5B81">
      <w:r>
        <w:separator/>
      </w:r>
    </w:p>
    <w:p w14:paraId="39709F5E" w14:textId="77777777" w:rsidR="00461700" w:rsidRDefault="00461700"/>
  </w:footnote>
  <w:footnote w:type="continuationSeparator" w:id="0">
    <w:p w14:paraId="50544777" w14:textId="77777777" w:rsidR="00461700" w:rsidRDefault="00461700" w:rsidP="00FA5B81">
      <w:r>
        <w:continuationSeparator/>
      </w:r>
    </w:p>
    <w:p w14:paraId="4C467F2A" w14:textId="77777777" w:rsidR="00461700" w:rsidRDefault="004617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0549722"/>
      <w:docPartObj>
        <w:docPartGallery w:val="Page Numbers (Top of Page)"/>
        <w:docPartUnique/>
      </w:docPartObj>
    </w:sdtPr>
    <w:sdtEndPr/>
    <w:sdtContent>
      <w:p w14:paraId="6103651E" w14:textId="77777777" w:rsidR="004563B8" w:rsidRDefault="004563B8" w:rsidP="004563B8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9151475"/>
      <w:docPartObj>
        <w:docPartGallery w:val="Page Numbers (Top of Page)"/>
        <w:docPartUnique/>
      </w:docPartObj>
    </w:sdtPr>
    <w:sdtEndPr/>
    <w:sdtContent>
      <w:p w14:paraId="021C891F" w14:textId="77777777" w:rsidR="00076387" w:rsidRDefault="004563B8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60FD92" w14:textId="540FEDA4" w:rsidR="004563B8" w:rsidRDefault="004563B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803DB8"/>
    <w:multiLevelType w:val="hybridMultilevel"/>
    <w:tmpl w:val="E8525A26"/>
    <w:lvl w:ilvl="0" w:tplc="B16E511A">
      <w:start w:val="9"/>
      <w:numFmt w:val="bullet"/>
      <w:lvlText w:val="-"/>
      <w:lvlJc w:val="left"/>
      <w:pPr>
        <w:ind w:left="1352" w:hanging="360"/>
      </w:pPr>
      <w:rPr>
        <w:rFonts w:ascii="Courier New" w:eastAsia="Times New Roman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4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9"/>
  </w:num>
  <w:num w:numId="3">
    <w:abstractNumId w:val="18"/>
  </w:num>
  <w:num w:numId="4">
    <w:abstractNumId w:val="17"/>
  </w:num>
  <w:num w:numId="5">
    <w:abstractNumId w:val="15"/>
  </w:num>
  <w:num w:numId="6">
    <w:abstractNumId w:val="16"/>
  </w:num>
  <w:num w:numId="7">
    <w:abstractNumId w:val="14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0"/>
  </w:num>
  <w:num w:numId="19">
    <w:abstractNumId w:val="11"/>
  </w:num>
  <w:num w:numId="20">
    <w:abstractNumId w:val="12"/>
  </w:num>
  <w:num w:numId="21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25C1"/>
    <w:rsid w:val="000033BA"/>
    <w:rsid w:val="00003B7B"/>
    <w:rsid w:val="00005767"/>
    <w:rsid w:val="00011EE3"/>
    <w:rsid w:val="0001626D"/>
    <w:rsid w:val="000165A9"/>
    <w:rsid w:val="00022EFC"/>
    <w:rsid w:val="000248B4"/>
    <w:rsid w:val="00027E32"/>
    <w:rsid w:val="00032860"/>
    <w:rsid w:val="00043550"/>
    <w:rsid w:val="00052975"/>
    <w:rsid w:val="00056081"/>
    <w:rsid w:val="00056864"/>
    <w:rsid w:val="0006329C"/>
    <w:rsid w:val="000643DD"/>
    <w:rsid w:val="00065717"/>
    <w:rsid w:val="00065FAC"/>
    <w:rsid w:val="000718CB"/>
    <w:rsid w:val="00073844"/>
    <w:rsid w:val="00074426"/>
    <w:rsid w:val="00076387"/>
    <w:rsid w:val="00086B8E"/>
    <w:rsid w:val="00086CEF"/>
    <w:rsid w:val="0008706D"/>
    <w:rsid w:val="00087DDC"/>
    <w:rsid w:val="00094CB3"/>
    <w:rsid w:val="0009524C"/>
    <w:rsid w:val="000B0DA5"/>
    <w:rsid w:val="000B234C"/>
    <w:rsid w:val="000B636E"/>
    <w:rsid w:val="000C0B25"/>
    <w:rsid w:val="000C2B55"/>
    <w:rsid w:val="000C49B9"/>
    <w:rsid w:val="000C58AB"/>
    <w:rsid w:val="000D6500"/>
    <w:rsid w:val="000D7022"/>
    <w:rsid w:val="000D7D0C"/>
    <w:rsid w:val="000E0766"/>
    <w:rsid w:val="000E10F3"/>
    <w:rsid w:val="000E1208"/>
    <w:rsid w:val="000E35BA"/>
    <w:rsid w:val="000F0329"/>
    <w:rsid w:val="000F59AE"/>
    <w:rsid w:val="000F6137"/>
    <w:rsid w:val="001029AD"/>
    <w:rsid w:val="001037CE"/>
    <w:rsid w:val="00105ABC"/>
    <w:rsid w:val="001064CF"/>
    <w:rsid w:val="001144A2"/>
    <w:rsid w:val="00117918"/>
    <w:rsid w:val="00117B9F"/>
    <w:rsid w:val="00122A8E"/>
    <w:rsid w:val="00123E3E"/>
    <w:rsid w:val="001417DF"/>
    <w:rsid w:val="00141D8F"/>
    <w:rsid w:val="001456B9"/>
    <w:rsid w:val="00146A0E"/>
    <w:rsid w:val="00150311"/>
    <w:rsid w:val="00151911"/>
    <w:rsid w:val="0015348D"/>
    <w:rsid w:val="0015560B"/>
    <w:rsid w:val="00165725"/>
    <w:rsid w:val="001856F0"/>
    <w:rsid w:val="0019260E"/>
    <w:rsid w:val="001950D2"/>
    <w:rsid w:val="00195220"/>
    <w:rsid w:val="001A01E6"/>
    <w:rsid w:val="001A046C"/>
    <w:rsid w:val="001A0560"/>
    <w:rsid w:val="001A61D2"/>
    <w:rsid w:val="001C4D63"/>
    <w:rsid w:val="001D56A7"/>
    <w:rsid w:val="001D5DAB"/>
    <w:rsid w:val="001D7C0D"/>
    <w:rsid w:val="001E510C"/>
    <w:rsid w:val="001F0220"/>
    <w:rsid w:val="001F30E4"/>
    <w:rsid w:val="00200505"/>
    <w:rsid w:val="0020155C"/>
    <w:rsid w:val="00206631"/>
    <w:rsid w:val="002132B5"/>
    <w:rsid w:val="00227277"/>
    <w:rsid w:val="00234A79"/>
    <w:rsid w:val="00241547"/>
    <w:rsid w:val="00244976"/>
    <w:rsid w:val="00252664"/>
    <w:rsid w:val="002609F6"/>
    <w:rsid w:val="00263BB1"/>
    <w:rsid w:val="002717BA"/>
    <w:rsid w:val="00277F26"/>
    <w:rsid w:val="00280409"/>
    <w:rsid w:val="002839CF"/>
    <w:rsid w:val="00284729"/>
    <w:rsid w:val="00285DD9"/>
    <w:rsid w:val="00292B27"/>
    <w:rsid w:val="00297995"/>
    <w:rsid w:val="002A1A30"/>
    <w:rsid w:val="002B44B9"/>
    <w:rsid w:val="002B54E2"/>
    <w:rsid w:val="002C1A87"/>
    <w:rsid w:val="002C2389"/>
    <w:rsid w:val="002C4589"/>
    <w:rsid w:val="002C4FD5"/>
    <w:rsid w:val="002E3884"/>
    <w:rsid w:val="002E39EC"/>
    <w:rsid w:val="003000B8"/>
    <w:rsid w:val="003031ED"/>
    <w:rsid w:val="00310C45"/>
    <w:rsid w:val="00314C13"/>
    <w:rsid w:val="00324F37"/>
    <w:rsid w:val="00331AF4"/>
    <w:rsid w:val="00336BC8"/>
    <w:rsid w:val="003405FE"/>
    <w:rsid w:val="0034213C"/>
    <w:rsid w:val="00346712"/>
    <w:rsid w:val="00346B69"/>
    <w:rsid w:val="00347B91"/>
    <w:rsid w:val="00352418"/>
    <w:rsid w:val="00355204"/>
    <w:rsid w:val="00360409"/>
    <w:rsid w:val="00362951"/>
    <w:rsid w:val="003642A1"/>
    <w:rsid w:val="00370A62"/>
    <w:rsid w:val="003728EF"/>
    <w:rsid w:val="00372AA4"/>
    <w:rsid w:val="0038290C"/>
    <w:rsid w:val="00385019"/>
    <w:rsid w:val="00387588"/>
    <w:rsid w:val="00392B91"/>
    <w:rsid w:val="003930BA"/>
    <w:rsid w:val="003932CC"/>
    <w:rsid w:val="00394FE2"/>
    <w:rsid w:val="003A0265"/>
    <w:rsid w:val="003A2252"/>
    <w:rsid w:val="003A4A83"/>
    <w:rsid w:val="003B5EA8"/>
    <w:rsid w:val="003B7A5A"/>
    <w:rsid w:val="003D3713"/>
    <w:rsid w:val="003D449B"/>
    <w:rsid w:val="003D7990"/>
    <w:rsid w:val="003F0841"/>
    <w:rsid w:val="003F1C77"/>
    <w:rsid w:val="003F507A"/>
    <w:rsid w:val="003F5474"/>
    <w:rsid w:val="003F7CD0"/>
    <w:rsid w:val="00401997"/>
    <w:rsid w:val="004115D6"/>
    <w:rsid w:val="0042143B"/>
    <w:rsid w:val="00421779"/>
    <w:rsid w:val="004224AA"/>
    <w:rsid w:val="00424EB3"/>
    <w:rsid w:val="00426418"/>
    <w:rsid w:val="0043001B"/>
    <w:rsid w:val="00442FEC"/>
    <w:rsid w:val="004435F2"/>
    <w:rsid w:val="00446872"/>
    <w:rsid w:val="00447340"/>
    <w:rsid w:val="0045526B"/>
    <w:rsid w:val="0045551A"/>
    <w:rsid w:val="004563B8"/>
    <w:rsid w:val="00461700"/>
    <w:rsid w:val="00462C5E"/>
    <w:rsid w:val="0046530E"/>
    <w:rsid w:val="0046532E"/>
    <w:rsid w:val="004760ED"/>
    <w:rsid w:val="00480A30"/>
    <w:rsid w:val="004858D8"/>
    <w:rsid w:val="00496BB2"/>
    <w:rsid w:val="00496D57"/>
    <w:rsid w:val="004A1FEA"/>
    <w:rsid w:val="004A7531"/>
    <w:rsid w:val="004C000C"/>
    <w:rsid w:val="004C6E29"/>
    <w:rsid w:val="004D1F46"/>
    <w:rsid w:val="004D262F"/>
    <w:rsid w:val="004D5216"/>
    <w:rsid w:val="004D59B8"/>
    <w:rsid w:val="004D7A90"/>
    <w:rsid w:val="004E4F5E"/>
    <w:rsid w:val="004F02F0"/>
    <w:rsid w:val="004F2A9A"/>
    <w:rsid w:val="004F4814"/>
    <w:rsid w:val="004F56EA"/>
    <w:rsid w:val="00500220"/>
    <w:rsid w:val="00501C11"/>
    <w:rsid w:val="005066D3"/>
    <w:rsid w:val="00507924"/>
    <w:rsid w:val="0051364E"/>
    <w:rsid w:val="005304DC"/>
    <w:rsid w:val="00530A0E"/>
    <w:rsid w:val="005366A8"/>
    <w:rsid w:val="0054054D"/>
    <w:rsid w:val="00541BA3"/>
    <w:rsid w:val="00543CE9"/>
    <w:rsid w:val="00551B16"/>
    <w:rsid w:val="005535C1"/>
    <w:rsid w:val="00554DAB"/>
    <w:rsid w:val="005552D3"/>
    <w:rsid w:val="00561E01"/>
    <w:rsid w:val="00561ED2"/>
    <w:rsid w:val="00562D23"/>
    <w:rsid w:val="00563461"/>
    <w:rsid w:val="00565EB7"/>
    <w:rsid w:val="0056696F"/>
    <w:rsid w:val="00567B28"/>
    <w:rsid w:val="005710F3"/>
    <w:rsid w:val="00573C28"/>
    <w:rsid w:val="00573E5C"/>
    <w:rsid w:val="00577A1B"/>
    <w:rsid w:val="00593906"/>
    <w:rsid w:val="00595BE1"/>
    <w:rsid w:val="00596684"/>
    <w:rsid w:val="005A0BAE"/>
    <w:rsid w:val="005B34BA"/>
    <w:rsid w:val="005B4F7F"/>
    <w:rsid w:val="005B5421"/>
    <w:rsid w:val="005B6800"/>
    <w:rsid w:val="005C04ED"/>
    <w:rsid w:val="005C59DE"/>
    <w:rsid w:val="005C6849"/>
    <w:rsid w:val="005C6BB1"/>
    <w:rsid w:val="005E1A6C"/>
    <w:rsid w:val="005E5E38"/>
    <w:rsid w:val="005E6425"/>
    <w:rsid w:val="0060031C"/>
    <w:rsid w:val="0060398A"/>
    <w:rsid w:val="006107A1"/>
    <w:rsid w:val="00613243"/>
    <w:rsid w:val="0061403F"/>
    <w:rsid w:val="00617020"/>
    <w:rsid w:val="006248BC"/>
    <w:rsid w:val="00625DAF"/>
    <w:rsid w:val="006347FB"/>
    <w:rsid w:val="0063654A"/>
    <w:rsid w:val="0063736B"/>
    <w:rsid w:val="006439C9"/>
    <w:rsid w:val="00643FB9"/>
    <w:rsid w:val="00644406"/>
    <w:rsid w:val="006475A1"/>
    <w:rsid w:val="0065352E"/>
    <w:rsid w:val="006615BA"/>
    <w:rsid w:val="00663C5B"/>
    <w:rsid w:val="00671B8B"/>
    <w:rsid w:val="00681BF8"/>
    <w:rsid w:val="00681F75"/>
    <w:rsid w:val="00682F4E"/>
    <w:rsid w:val="00683A6B"/>
    <w:rsid w:val="00686161"/>
    <w:rsid w:val="00687314"/>
    <w:rsid w:val="0068751D"/>
    <w:rsid w:val="00691F37"/>
    <w:rsid w:val="00697BD7"/>
    <w:rsid w:val="006A6B4A"/>
    <w:rsid w:val="006A7A12"/>
    <w:rsid w:val="006B23E9"/>
    <w:rsid w:val="006B3D31"/>
    <w:rsid w:val="006B546A"/>
    <w:rsid w:val="006B5C01"/>
    <w:rsid w:val="006B701D"/>
    <w:rsid w:val="006B775E"/>
    <w:rsid w:val="006C49BA"/>
    <w:rsid w:val="006D7568"/>
    <w:rsid w:val="006E2BCA"/>
    <w:rsid w:val="006E3030"/>
    <w:rsid w:val="006E636A"/>
    <w:rsid w:val="006F1C6F"/>
    <w:rsid w:val="006F5EB7"/>
    <w:rsid w:val="007009D3"/>
    <w:rsid w:val="00712326"/>
    <w:rsid w:val="00713AB9"/>
    <w:rsid w:val="0071537A"/>
    <w:rsid w:val="0071711F"/>
    <w:rsid w:val="0072404B"/>
    <w:rsid w:val="00734BE8"/>
    <w:rsid w:val="00735685"/>
    <w:rsid w:val="007371B1"/>
    <w:rsid w:val="0074340E"/>
    <w:rsid w:val="007579D4"/>
    <w:rsid w:val="00760064"/>
    <w:rsid w:val="00764578"/>
    <w:rsid w:val="00765C97"/>
    <w:rsid w:val="00777395"/>
    <w:rsid w:val="0078300D"/>
    <w:rsid w:val="00783A9D"/>
    <w:rsid w:val="00784533"/>
    <w:rsid w:val="007853EB"/>
    <w:rsid w:val="00785598"/>
    <w:rsid w:val="00791DFA"/>
    <w:rsid w:val="00792253"/>
    <w:rsid w:val="00795FC6"/>
    <w:rsid w:val="007A3976"/>
    <w:rsid w:val="007A3A42"/>
    <w:rsid w:val="007B0BEC"/>
    <w:rsid w:val="007C29D3"/>
    <w:rsid w:val="007C4537"/>
    <w:rsid w:val="007C6E7A"/>
    <w:rsid w:val="007D1D83"/>
    <w:rsid w:val="007D7B9E"/>
    <w:rsid w:val="007E028C"/>
    <w:rsid w:val="007E29ED"/>
    <w:rsid w:val="007E324F"/>
    <w:rsid w:val="007E6699"/>
    <w:rsid w:val="007E6881"/>
    <w:rsid w:val="007E6F8E"/>
    <w:rsid w:val="007F04E7"/>
    <w:rsid w:val="007F0950"/>
    <w:rsid w:val="007F5935"/>
    <w:rsid w:val="00801380"/>
    <w:rsid w:val="00801922"/>
    <w:rsid w:val="00803477"/>
    <w:rsid w:val="00806442"/>
    <w:rsid w:val="0080653C"/>
    <w:rsid w:val="00807027"/>
    <w:rsid w:val="0081211A"/>
    <w:rsid w:val="00815B6B"/>
    <w:rsid w:val="00816D05"/>
    <w:rsid w:val="00816F3E"/>
    <w:rsid w:val="0082438D"/>
    <w:rsid w:val="0083550E"/>
    <w:rsid w:val="00836231"/>
    <w:rsid w:val="008371D0"/>
    <w:rsid w:val="008405E6"/>
    <w:rsid w:val="008426F5"/>
    <w:rsid w:val="008475F3"/>
    <w:rsid w:val="00856EAD"/>
    <w:rsid w:val="008613B0"/>
    <w:rsid w:val="00864ABD"/>
    <w:rsid w:val="0087252A"/>
    <w:rsid w:val="0087477A"/>
    <w:rsid w:val="00877044"/>
    <w:rsid w:val="008827DE"/>
    <w:rsid w:val="00883F3D"/>
    <w:rsid w:val="00885E8C"/>
    <w:rsid w:val="008A0250"/>
    <w:rsid w:val="008A5A3A"/>
    <w:rsid w:val="008A6E2C"/>
    <w:rsid w:val="008A7123"/>
    <w:rsid w:val="008B0A35"/>
    <w:rsid w:val="008B330E"/>
    <w:rsid w:val="008B3667"/>
    <w:rsid w:val="008D1F2C"/>
    <w:rsid w:val="008D3FB8"/>
    <w:rsid w:val="008D6563"/>
    <w:rsid w:val="008D74A9"/>
    <w:rsid w:val="008E02B0"/>
    <w:rsid w:val="008E258B"/>
    <w:rsid w:val="008E6DCC"/>
    <w:rsid w:val="008F169B"/>
    <w:rsid w:val="008F31C3"/>
    <w:rsid w:val="008F6B4C"/>
    <w:rsid w:val="00901F71"/>
    <w:rsid w:val="00914769"/>
    <w:rsid w:val="00920EA2"/>
    <w:rsid w:val="00931C1C"/>
    <w:rsid w:val="00931E5F"/>
    <w:rsid w:val="009348D3"/>
    <w:rsid w:val="00945DAB"/>
    <w:rsid w:val="009465CA"/>
    <w:rsid w:val="009469BD"/>
    <w:rsid w:val="00951462"/>
    <w:rsid w:val="0096743E"/>
    <w:rsid w:val="00967FBF"/>
    <w:rsid w:val="009708E3"/>
    <w:rsid w:val="00971BA6"/>
    <w:rsid w:val="00973A18"/>
    <w:rsid w:val="00975344"/>
    <w:rsid w:val="00981C01"/>
    <w:rsid w:val="009828B5"/>
    <w:rsid w:val="009831E9"/>
    <w:rsid w:val="00984ED6"/>
    <w:rsid w:val="00986DE4"/>
    <w:rsid w:val="00993DF6"/>
    <w:rsid w:val="009972FE"/>
    <w:rsid w:val="0099790A"/>
    <w:rsid w:val="009A0F63"/>
    <w:rsid w:val="009A105D"/>
    <w:rsid w:val="009A181B"/>
    <w:rsid w:val="009A29BE"/>
    <w:rsid w:val="009A503E"/>
    <w:rsid w:val="009A56C5"/>
    <w:rsid w:val="009A5E7A"/>
    <w:rsid w:val="009B0AB7"/>
    <w:rsid w:val="009B30A5"/>
    <w:rsid w:val="009B51A1"/>
    <w:rsid w:val="009B7526"/>
    <w:rsid w:val="009C2D09"/>
    <w:rsid w:val="009C3EBE"/>
    <w:rsid w:val="009D2E87"/>
    <w:rsid w:val="009E4267"/>
    <w:rsid w:val="009E4528"/>
    <w:rsid w:val="009E4FE9"/>
    <w:rsid w:val="009E689B"/>
    <w:rsid w:val="009E7431"/>
    <w:rsid w:val="009F2E88"/>
    <w:rsid w:val="00A05B4E"/>
    <w:rsid w:val="00A15076"/>
    <w:rsid w:val="00A1680C"/>
    <w:rsid w:val="00A2509F"/>
    <w:rsid w:val="00A25AD5"/>
    <w:rsid w:val="00A26F29"/>
    <w:rsid w:val="00A27B37"/>
    <w:rsid w:val="00A27C81"/>
    <w:rsid w:val="00A33A01"/>
    <w:rsid w:val="00A36FC6"/>
    <w:rsid w:val="00A4675A"/>
    <w:rsid w:val="00A57A37"/>
    <w:rsid w:val="00A57D5F"/>
    <w:rsid w:val="00A6458C"/>
    <w:rsid w:val="00A646E1"/>
    <w:rsid w:val="00A67045"/>
    <w:rsid w:val="00A70690"/>
    <w:rsid w:val="00A73BF9"/>
    <w:rsid w:val="00A775E7"/>
    <w:rsid w:val="00A84248"/>
    <w:rsid w:val="00A91146"/>
    <w:rsid w:val="00A94B38"/>
    <w:rsid w:val="00A96297"/>
    <w:rsid w:val="00A96DDC"/>
    <w:rsid w:val="00AA7748"/>
    <w:rsid w:val="00AD0F6C"/>
    <w:rsid w:val="00AD3741"/>
    <w:rsid w:val="00AE275F"/>
    <w:rsid w:val="00AF0F48"/>
    <w:rsid w:val="00AF54DF"/>
    <w:rsid w:val="00AF5AC1"/>
    <w:rsid w:val="00AF7B26"/>
    <w:rsid w:val="00B050E6"/>
    <w:rsid w:val="00B1459A"/>
    <w:rsid w:val="00B14629"/>
    <w:rsid w:val="00B1617C"/>
    <w:rsid w:val="00B27BBD"/>
    <w:rsid w:val="00B30646"/>
    <w:rsid w:val="00B31AB6"/>
    <w:rsid w:val="00B33222"/>
    <w:rsid w:val="00B372AB"/>
    <w:rsid w:val="00B41B39"/>
    <w:rsid w:val="00B44DB8"/>
    <w:rsid w:val="00B55E46"/>
    <w:rsid w:val="00B60052"/>
    <w:rsid w:val="00B65E56"/>
    <w:rsid w:val="00B7485D"/>
    <w:rsid w:val="00B80349"/>
    <w:rsid w:val="00B80F0E"/>
    <w:rsid w:val="00B81FF8"/>
    <w:rsid w:val="00B83F43"/>
    <w:rsid w:val="00B93273"/>
    <w:rsid w:val="00B949CC"/>
    <w:rsid w:val="00BA091C"/>
    <w:rsid w:val="00BB0AD9"/>
    <w:rsid w:val="00BB275A"/>
    <w:rsid w:val="00BB56A0"/>
    <w:rsid w:val="00BB6CB8"/>
    <w:rsid w:val="00BC28ED"/>
    <w:rsid w:val="00BC6FFA"/>
    <w:rsid w:val="00BC7D97"/>
    <w:rsid w:val="00BD28F2"/>
    <w:rsid w:val="00BE2B05"/>
    <w:rsid w:val="00BE5D7B"/>
    <w:rsid w:val="00BE6BAE"/>
    <w:rsid w:val="00BE7D18"/>
    <w:rsid w:val="00BF0F53"/>
    <w:rsid w:val="00BF0F95"/>
    <w:rsid w:val="00BF159F"/>
    <w:rsid w:val="00BF2612"/>
    <w:rsid w:val="00BF535C"/>
    <w:rsid w:val="00C00444"/>
    <w:rsid w:val="00C029E3"/>
    <w:rsid w:val="00C02B31"/>
    <w:rsid w:val="00C11F30"/>
    <w:rsid w:val="00C135DF"/>
    <w:rsid w:val="00C13D9D"/>
    <w:rsid w:val="00C20E43"/>
    <w:rsid w:val="00C31437"/>
    <w:rsid w:val="00C42270"/>
    <w:rsid w:val="00C453B1"/>
    <w:rsid w:val="00C46688"/>
    <w:rsid w:val="00C46B4B"/>
    <w:rsid w:val="00C54D72"/>
    <w:rsid w:val="00C6072D"/>
    <w:rsid w:val="00C60DE7"/>
    <w:rsid w:val="00C63970"/>
    <w:rsid w:val="00C65C43"/>
    <w:rsid w:val="00C6744F"/>
    <w:rsid w:val="00C739A0"/>
    <w:rsid w:val="00C81844"/>
    <w:rsid w:val="00C8643D"/>
    <w:rsid w:val="00C8690D"/>
    <w:rsid w:val="00CB17F8"/>
    <w:rsid w:val="00CC0204"/>
    <w:rsid w:val="00CD01F1"/>
    <w:rsid w:val="00CD25F7"/>
    <w:rsid w:val="00CD3638"/>
    <w:rsid w:val="00CD3C25"/>
    <w:rsid w:val="00CF0176"/>
    <w:rsid w:val="00CF18E3"/>
    <w:rsid w:val="00CF2CBA"/>
    <w:rsid w:val="00CF3B2B"/>
    <w:rsid w:val="00CF49DF"/>
    <w:rsid w:val="00CF5834"/>
    <w:rsid w:val="00CF594F"/>
    <w:rsid w:val="00D01F60"/>
    <w:rsid w:val="00D13BDB"/>
    <w:rsid w:val="00D149EF"/>
    <w:rsid w:val="00D16ED6"/>
    <w:rsid w:val="00D17F22"/>
    <w:rsid w:val="00D22FDE"/>
    <w:rsid w:val="00D31116"/>
    <w:rsid w:val="00D37D03"/>
    <w:rsid w:val="00D455F0"/>
    <w:rsid w:val="00D56532"/>
    <w:rsid w:val="00D569D5"/>
    <w:rsid w:val="00D70AA6"/>
    <w:rsid w:val="00D77A97"/>
    <w:rsid w:val="00D91A5A"/>
    <w:rsid w:val="00D944DC"/>
    <w:rsid w:val="00DB3D75"/>
    <w:rsid w:val="00DB3F46"/>
    <w:rsid w:val="00DB4EC6"/>
    <w:rsid w:val="00DB5499"/>
    <w:rsid w:val="00DB746D"/>
    <w:rsid w:val="00DC6C3C"/>
    <w:rsid w:val="00DD461B"/>
    <w:rsid w:val="00DE2165"/>
    <w:rsid w:val="00DE458E"/>
    <w:rsid w:val="00DE6D1F"/>
    <w:rsid w:val="00DF6C89"/>
    <w:rsid w:val="00E00F67"/>
    <w:rsid w:val="00E12B49"/>
    <w:rsid w:val="00E13BC4"/>
    <w:rsid w:val="00E1608A"/>
    <w:rsid w:val="00E16CDF"/>
    <w:rsid w:val="00E263B8"/>
    <w:rsid w:val="00E31C29"/>
    <w:rsid w:val="00E31E96"/>
    <w:rsid w:val="00E34694"/>
    <w:rsid w:val="00E35141"/>
    <w:rsid w:val="00E35CF1"/>
    <w:rsid w:val="00E40470"/>
    <w:rsid w:val="00E44AF0"/>
    <w:rsid w:val="00E52853"/>
    <w:rsid w:val="00E54715"/>
    <w:rsid w:val="00E54DE1"/>
    <w:rsid w:val="00E56137"/>
    <w:rsid w:val="00E5635B"/>
    <w:rsid w:val="00E56E26"/>
    <w:rsid w:val="00E57756"/>
    <w:rsid w:val="00E65271"/>
    <w:rsid w:val="00E7403E"/>
    <w:rsid w:val="00E7519B"/>
    <w:rsid w:val="00E753C7"/>
    <w:rsid w:val="00E80235"/>
    <w:rsid w:val="00E82E06"/>
    <w:rsid w:val="00E83AB4"/>
    <w:rsid w:val="00E845C0"/>
    <w:rsid w:val="00E85838"/>
    <w:rsid w:val="00E862B2"/>
    <w:rsid w:val="00E90247"/>
    <w:rsid w:val="00E94395"/>
    <w:rsid w:val="00E9481D"/>
    <w:rsid w:val="00E967A2"/>
    <w:rsid w:val="00E97C7B"/>
    <w:rsid w:val="00E97DF3"/>
    <w:rsid w:val="00EA3081"/>
    <w:rsid w:val="00EA6358"/>
    <w:rsid w:val="00EA7395"/>
    <w:rsid w:val="00EB2A70"/>
    <w:rsid w:val="00EB3DA9"/>
    <w:rsid w:val="00EC3BE9"/>
    <w:rsid w:val="00EC446D"/>
    <w:rsid w:val="00EC5C3C"/>
    <w:rsid w:val="00EC6DDA"/>
    <w:rsid w:val="00ED0484"/>
    <w:rsid w:val="00ED0AC7"/>
    <w:rsid w:val="00ED34AC"/>
    <w:rsid w:val="00ED413B"/>
    <w:rsid w:val="00ED4884"/>
    <w:rsid w:val="00ED4FA8"/>
    <w:rsid w:val="00EE1611"/>
    <w:rsid w:val="00EE5828"/>
    <w:rsid w:val="00EF5B4D"/>
    <w:rsid w:val="00EF5C12"/>
    <w:rsid w:val="00F0109B"/>
    <w:rsid w:val="00F01698"/>
    <w:rsid w:val="00F025C1"/>
    <w:rsid w:val="00F272F0"/>
    <w:rsid w:val="00F41174"/>
    <w:rsid w:val="00F43B5A"/>
    <w:rsid w:val="00F5140A"/>
    <w:rsid w:val="00F53A3E"/>
    <w:rsid w:val="00F540DF"/>
    <w:rsid w:val="00F57BBE"/>
    <w:rsid w:val="00F6576A"/>
    <w:rsid w:val="00F74BD1"/>
    <w:rsid w:val="00F75C00"/>
    <w:rsid w:val="00F80A16"/>
    <w:rsid w:val="00F96D37"/>
    <w:rsid w:val="00F97E5B"/>
    <w:rsid w:val="00FA15F4"/>
    <w:rsid w:val="00FA57C5"/>
    <w:rsid w:val="00FA5B81"/>
    <w:rsid w:val="00FA67BC"/>
    <w:rsid w:val="00FA76E9"/>
    <w:rsid w:val="00FB47B0"/>
    <w:rsid w:val="00FB4FD6"/>
    <w:rsid w:val="00FB5DE0"/>
    <w:rsid w:val="00FB6229"/>
    <w:rsid w:val="00FC190E"/>
    <w:rsid w:val="00FC2509"/>
    <w:rsid w:val="00FC3925"/>
    <w:rsid w:val="00FD10EB"/>
    <w:rsid w:val="00FD1C6E"/>
    <w:rsid w:val="00FD3A8F"/>
    <w:rsid w:val="00FE1177"/>
    <w:rsid w:val="00FE21D1"/>
    <w:rsid w:val="00FF09D5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9AC8CE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3F1C77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next w:val="a7"/>
    <w:uiPriority w:val="3"/>
    <w:qFormat/>
    <w:rsid w:val="00A94B38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basedOn w:val="a"/>
    <w:next w:val="a7"/>
    <w:uiPriority w:val="4"/>
    <w:semiHidden/>
    <w:qFormat/>
    <w:rsid w:val="00385019"/>
    <w:pPr>
      <w:keepNext/>
      <w:spacing w:before="120"/>
      <w:jc w:val="both"/>
      <w:outlineLvl w:val="1"/>
    </w:pPr>
    <w:rPr>
      <w:rFonts w:cs="Times New Roman"/>
      <w:bCs/>
      <w:caps/>
      <w:sz w:val="28"/>
      <w:szCs w:val="28"/>
      <w:u w:val="single"/>
      <w:lang w:eastAsia="ru-RU"/>
    </w:rPr>
  </w:style>
  <w:style w:type="paragraph" w:customStyle="1" w:styleId="a7">
    <w:name w:val="ОПИСАНИЕ ДЕЙСТВИЯ"/>
    <w:next w:val="a9"/>
    <w:link w:val="aa"/>
    <w:uiPriority w:val="5"/>
    <w:qFormat/>
    <w:rsid w:val="00A94B38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A94B38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next w:val="ab"/>
    <w:link w:val="ac"/>
    <w:uiPriority w:val="6"/>
    <w:qFormat/>
    <w:rsid w:val="00E97C7B"/>
    <w:pPr>
      <w:keepNext/>
      <w:spacing w:before="240"/>
      <w:ind w:left="3827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E97C7B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next w:val="a9"/>
    <w:link w:val="ad"/>
    <w:uiPriority w:val="7"/>
    <w:qFormat/>
    <w:rsid w:val="00E97C7B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E97C7B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next w:val="ab"/>
    <w:link w:val="af"/>
    <w:uiPriority w:val="8"/>
    <w:qFormat/>
    <w:rsid w:val="00E97C7B"/>
    <w:pPr>
      <w:keepNext/>
      <w:ind w:left="3119" w:right="2552"/>
      <w:jc w:val="both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E97C7B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customStyle="1" w:styleId="af8">
    <w:name w:val="ЗТМ/СКЛЕЙКА/КОНЕЦ"/>
    <w:link w:val="af9"/>
    <w:uiPriority w:val="9"/>
    <w:qFormat/>
    <w:rsid w:val="00E97C7B"/>
    <w:pPr>
      <w:spacing w:before="120"/>
    </w:pPr>
    <w:rPr>
      <w:rFonts w:ascii="Courier New" w:hAnsi="Courier New"/>
      <w:caps/>
      <w:szCs w:val="28"/>
    </w:rPr>
  </w:style>
  <w:style w:type="paragraph" w:styleId="afa">
    <w:name w:val="footer"/>
    <w:basedOn w:val="a"/>
    <w:link w:val="afb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9">
    <w:name w:val="ЗТМ/СКЛЕЙКА/КОНЕЦ Знак"/>
    <w:basedOn w:val="a0"/>
    <w:link w:val="af8"/>
    <w:uiPriority w:val="9"/>
    <w:rsid w:val="00E97C7B"/>
    <w:rPr>
      <w:rFonts w:ascii="Courier New" w:hAnsi="Courier New"/>
      <w:caps/>
      <w:szCs w:val="28"/>
    </w:rPr>
  </w:style>
  <w:style w:type="paragraph" w:styleId="afc">
    <w:name w:val="header"/>
    <w:basedOn w:val="a"/>
    <w:link w:val="afd"/>
    <w:uiPriority w:val="99"/>
    <w:semiHidden/>
    <w:rsid w:val="00076387"/>
    <w:pPr>
      <w:tabs>
        <w:tab w:val="center" w:pos="4677"/>
        <w:tab w:val="right" w:pos="9355"/>
      </w:tabs>
    </w:pPr>
  </w:style>
  <w:style w:type="character" w:customStyle="1" w:styleId="afd">
    <w:name w:val="Верхний колонтитул Знак"/>
    <w:basedOn w:val="a0"/>
    <w:link w:val="afc"/>
    <w:uiPriority w:val="99"/>
    <w:semiHidden/>
    <w:rsid w:val="003F1C7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2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779D1-7D45-41CD-A224-1E865636E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7678</TotalTime>
  <Pages>29</Pages>
  <Words>3858</Words>
  <Characters>21995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Нина</cp:lastModifiedBy>
  <cp:revision>102</cp:revision>
  <dcterms:created xsi:type="dcterms:W3CDTF">2022-03-14T06:23:00Z</dcterms:created>
  <dcterms:modified xsi:type="dcterms:W3CDTF">2023-06-23T16:07:00Z</dcterms:modified>
</cp:coreProperties>
</file>