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575A3" w14:textId="77777777" w:rsidR="008A10C0" w:rsidRPr="00524573" w:rsidRDefault="008A10C0" w:rsidP="00F95780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3B6DC867" w14:textId="77777777" w:rsidR="002B4B68" w:rsidRPr="002B4B68" w:rsidRDefault="002B4B68" w:rsidP="002B4B68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2B4B68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4FF70BEB" w14:textId="77777777" w:rsidR="008A10C0" w:rsidRPr="00524573" w:rsidRDefault="008A10C0" w:rsidP="008A10C0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52457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53912231" w14:textId="2D689E4D" w:rsidR="008A10C0" w:rsidRPr="00524573" w:rsidRDefault="008A10C0" w:rsidP="008A10C0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524573">
        <w:rPr>
          <w:rFonts w:ascii="Courier New" w:hAnsi="Courier New" w:cs="Courier New"/>
          <w:smallCaps/>
          <w:color w:val="000000" w:themeColor="text1"/>
        </w:rPr>
        <w:t>(</w:t>
      </w:r>
      <w:r w:rsidR="002B4B68">
        <w:rPr>
          <w:rFonts w:ascii="Courier New" w:hAnsi="Courier New" w:cs="Courier New"/>
          <w:smallCaps/>
          <w:color w:val="000000" w:themeColor="text1"/>
        </w:rPr>
        <w:t>12+</w:t>
      </w:r>
      <w:r w:rsidRPr="00524573">
        <w:rPr>
          <w:rFonts w:ascii="Courier New" w:hAnsi="Courier New" w:cs="Courier New"/>
          <w:smallCaps/>
          <w:color w:val="000000" w:themeColor="text1"/>
        </w:rPr>
        <w:t>)</w:t>
      </w:r>
    </w:p>
    <w:p w14:paraId="0166C076" w14:textId="77777777" w:rsidR="00D54189" w:rsidRDefault="008A10C0" w:rsidP="008A10C0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524573">
        <w:rPr>
          <w:rFonts w:ascii="Courier New" w:hAnsi="Courier New" w:cs="Courier New"/>
          <w:caps/>
          <w:color w:val="000000" w:themeColor="text1"/>
        </w:rPr>
        <w:t xml:space="preserve"> </w:t>
      </w:r>
      <w:r w:rsidRPr="0052457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48B9ED52" w14:textId="4CB61C41" w:rsidR="008A10C0" w:rsidRDefault="008A10C0" w:rsidP="00836231">
      <w:pPr>
        <w:pStyle w:val="afa"/>
        <w:sectPr w:rsidR="008A10C0" w:rsidSect="008A10C0">
          <w:headerReference w:type="default" r:id="rId8"/>
          <w:pgSz w:w="11906" w:h="16838"/>
          <w:pgMar w:top="1418" w:right="1418" w:bottom="709" w:left="2126" w:header="1417" w:footer="567" w:gutter="0"/>
          <w:pgNumType w:start="1"/>
          <w:cols w:space="708"/>
          <w:docGrid w:linePitch="360"/>
        </w:sectPr>
      </w:pPr>
    </w:p>
    <w:p w14:paraId="1FD24459" w14:textId="77777777" w:rsidR="00836231" w:rsidRDefault="00836231" w:rsidP="008A10C0">
      <w:pPr>
        <w:pStyle w:val="afa"/>
        <w:tabs>
          <w:tab w:val="right" w:pos="8362"/>
        </w:tabs>
      </w:pPr>
      <w:r>
        <w:lastRenderedPageBreak/>
        <w:t>ИЗ ЗТМ</w:t>
      </w:r>
    </w:p>
    <w:p w14:paraId="6094D0D7" w14:textId="77777777" w:rsidR="00836231" w:rsidRDefault="00836231" w:rsidP="00836231">
      <w:pPr>
        <w:pStyle w:val="a6"/>
      </w:pPr>
      <w:bookmarkStart w:id="0" w:name="_Toc114690561"/>
      <w:r>
        <w:t>9-1.</w:t>
      </w:r>
      <w:r>
        <w:tab/>
        <w:t>НАТ. ПУСТЫРЬ – ДЕНЬ</w:t>
      </w:r>
      <w:bookmarkEnd w:id="0"/>
    </w:p>
    <w:p w14:paraId="481C9F06" w14:textId="77777777" w:rsidR="00836231" w:rsidRDefault="00836231" w:rsidP="00AD0F6C">
      <w:pPr>
        <w:pStyle w:val="a7"/>
        <w:keepNext/>
        <w:keepLines/>
      </w:pPr>
      <w:r>
        <w:t>На пустыре стоят три машины и бэха парней. Рядом те же спортсмены с автоматами.</w:t>
      </w:r>
    </w:p>
    <w:p w14:paraId="0D0D77A2" w14:textId="77777777" w:rsidR="00836231" w:rsidRDefault="00836231" w:rsidP="00D149EF">
      <w:pPr>
        <w:pStyle w:val="a9"/>
      </w:pPr>
      <w:r>
        <w:t>СПОРТСМЕН 1</w:t>
      </w:r>
    </w:p>
    <w:p w14:paraId="58B33C25" w14:textId="77777777" w:rsidR="00836231" w:rsidRDefault="00836231" w:rsidP="00D149EF">
      <w:pPr>
        <w:pStyle w:val="ab"/>
      </w:pPr>
      <w:r>
        <w:t>Ну чё, где они? Очканули, что ли!?</w:t>
      </w:r>
    </w:p>
    <w:p w14:paraId="6F173D6B" w14:textId="77777777" w:rsidR="00836231" w:rsidRDefault="00836231" w:rsidP="00D149EF">
      <w:pPr>
        <w:pStyle w:val="a9"/>
      </w:pPr>
      <w:r>
        <w:t>СПОРТСМЕН 2</w:t>
      </w:r>
    </w:p>
    <w:p w14:paraId="699C13E0" w14:textId="77777777" w:rsidR="00836231" w:rsidRDefault="00836231" w:rsidP="00D149EF">
      <w:pPr>
        <w:pStyle w:val="ab"/>
      </w:pPr>
      <w:r>
        <w:t>Мы же тачку у них забрали, на самокатах едут.</w:t>
      </w:r>
    </w:p>
    <w:p w14:paraId="23B368B2" w14:textId="77777777" w:rsidR="00836231" w:rsidRDefault="00836231" w:rsidP="00836231">
      <w:pPr>
        <w:pStyle w:val="a7"/>
      </w:pPr>
      <w:r>
        <w:t>Спортсмены смеются. Один видит вдали свет фар.</w:t>
      </w:r>
    </w:p>
    <w:p w14:paraId="34C432DB" w14:textId="77777777" w:rsidR="00836231" w:rsidRDefault="00836231" w:rsidP="00D149EF">
      <w:pPr>
        <w:pStyle w:val="a9"/>
      </w:pPr>
      <w:r>
        <w:t>СПОРТСМЕН 2</w:t>
      </w:r>
    </w:p>
    <w:p w14:paraId="65DFCC41" w14:textId="77777777" w:rsidR="00836231" w:rsidRDefault="00836231" w:rsidP="00D149EF">
      <w:pPr>
        <w:pStyle w:val="ab"/>
      </w:pPr>
      <w:r>
        <w:t>Прикиньте, они на маршрутке!</w:t>
      </w:r>
    </w:p>
    <w:p w14:paraId="55ABCB81" w14:textId="77777777" w:rsidR="00836231" w:rsidRDefault="00836231" w:rsidP="00836231">
      <w:pPr>
        <w:pStyle w:val="a7"/>
      </w:pPr>
      <w:r>
        <w:t>Подъезжает газель, выскакивают ОМОНовцы в масках, кладут всех мордами в землю…</w:t>
      </w:r>
    </w:p>
    <w:p w14:paraId="3AAAF14D" w14:textId="77777777" w:rsidR="00836231" w:rsidRDefault="00D149EF" w:rsidP="00D149EF">
      <w:pPr>
        <w:pStyle w:val="a6"/>
      </w:pPr>
      <w:bookmarkStart w:id="1" w:name="_Toc114690563"/>
      <w:r>
        <w:t>9-2.</w:t>
      </w:r>
      <w:r>
        <w:tab/>
      </w:r>
      <w:r w:rsidR="00836231">
        <w:t xml:space="preserve">ИНТ. </w:t>
      </w:r>
      <w:r>
        <w:t xml:space="preserve">ВОДОНАПОРНАЯ </w:t>
      </w:r>
      <w:r w:rsidR="00836231">
        <w:t>БАШНЯ – ДЕНЬ</w:t>
      </w:r>
      <w:bookmarkEnd w:id="1"/>
    </w:p>
    <w:p w14:paraId="4AF7DDDB" w14:textId="77777777" w:rsidR="00836231" w:rsidRDefault="00836231" w:rsidP="00EC6DDA">
      <w:pPr>
        <w:pStyle w:val="a7"/>
        <w:keepNext/>
        <w:keepLines/>
      </w:pPr>
      <w:r>
        <w:t>Киллер в шоке наблюдает в прицел за тем, как вяжут спортсменов. Он резко разбирает винтовку обратно. Сзади на плечо кто-то кладёт ему руку. Киллер оборачивается.</w:t>
      </w:r>
    </w:p>
    <w:p w14:paraId="2206EDF5" w14:textId="77777777" w:rsidR="00836231" w:rsidRDefault="00836231" w:rsidP="00D149EF">
      <w:pPr>
        <w:pStyle w:val="a9"/>
      </w:pPr>
      <w:r>
        <w:t>ЧАК</w:t>
      </w:r>
    </w:p>
    <w:p w14:paraId="7EE389D8" w14:textId="77777777" w:rsidR="00836231" w:rsidRDefault="00836231" w:rsidP="00D149EF">
      <w:pPr>
        <w:pStyle w:val="ab"/>
      </w:pPr>
      <w:r>
        <w:t>Ку-ку! Ку-ку, мой мальчик…</w:t>
      </w:r>
    </w:p>
    <w:p w14:paraId="7A2C2C5C" w14:textId="77777777" w:rsidR="00836231" w:rsidRDefault="00836231" w:rsidP="00836231">
      <w:pPr>
        <w:pStyle w:val="a7"/>
      </w:pPr>
      <w:r>
        <w:t>Чак бьёт его ногой в лицо…</w:t>
      </w:r>
    </w:p>
    <w:p w14:paraId="0BAEC03C" w14:textId="77777777" w:rsidR="00836231" w:rsidRDefault="00836231" w:rsidP="00D149EF">
      <w:pPr>
        <w:pStyle w:val="afa"/>
      </w:pPr>
      <w:r>
        <w:t>В ЗТМ</w:t>
      </w:r>
    </w:p>
    <w:p w14:paraId="4A11662F" w14:textId="77777777" w:rsidR="00836231" w:rsidRDefault="00836231" w:rsidP="00836231">
      <w:pPr>
        <w:pStyle w:val="a7"/>
      </w:pPr>
      <w:r>
        <w:t>Киллер приходит в себя. Он связан, с кляпом во рту. Перед его глазами через помутнение проявляется вся бригада. Фил сидит напротив и наблюдает за ним, Чак разглядывает СВД, Вжик изучает смартфон киллера, а Масса с интересом разбирает его коробку сух-пайка.</w:t>
      </w:r>
    </w:p>
    <w:p w14:paraId="1889EF3F" w14:textId="77777777" w:rsidR="00836231" w:rsidRDefault="00836231" w:rsidP="00D149EF">
      <w:pPr>
        <w:pStyle w:val="a9"/>
      </w:pPr>
      <w:r>
        <w:t>ФИЛ</w:t>
      </w:r>
    </w:p>
    <w:p w14:paraId="7EABF303" w14:textId="77777777" w:rsidR="00836231" w:rsidRDefault="00836231" w:rsidP="00D149EF">
      <w:pPr>
        <w:pStyle w:val="ab"/>
      </w:pPr>
      <w:r>
        <w:t>Пацаны, очухался.</w:t>
      </w:r>
    </w:p>
    <w:p w14:paraId="2596C3F6" w14:textId="77777777" w:rsidR="00836231" w:rsidRDefault="00836231" w:rsidP="00836231">
      <w:pPr>
        <w:pStyle w:val="a7"/>
      </w:pPr>
      <w:r>
        <w:t>Чак подходит к киллеру и наводит на него СВД.</w:t>
      </w:r>
    </w:p>
    <w:p w14:paraId="23E8703D" w14:textId="77777777" w:rsidR="00836231" w:rsidRDefault="00836231" w:rsidP="00D149EF">
      <w:pPr>
        <w:pStyle w:val="a9"/>
      </w:pPr>
      <w:r>
        <w:t>ЧАК</w:t>
      </w:r>
    </w:p>
    <w:p w14:paraId="27268CA8" w14:textId="77777777" w:rsidR="00836231" w:rsidRDefault="00836231" w:rsidP="00D149EF">
      <w:pPr>
        <w:pStyle w:val="ab"/>
      </w:pPr>
      <w:r>
        <w:t>Ну ч</w:t>
      </w:r>
      <w:r w:rsidR="00D149EF">
        <w:rPr>
          <w:lang w:val="ru-RU"/>
        </w:rPr>
        <w:t>ё,</w:t>
      </w:r>
      <w:r>
        <w:t xml:space="preserve"> маньяк-извращенец! Подсматривал за нами!?</w:t>
      </w:r>
    </w:p>
    <w:p w14:paraId="0CEEE13A" w14:textId="77777777" w:rsidR="00836231" w:rsidRDefault="00836231" w:rsidP="00836231">
      <w:pPr>
        <w:pStyle w:val="a7"/>
      </w:pPr>
      <w:r>
        <w:t>Киллер мычит с кляпом во рту.</w:t>
      </w:r>
    </w:p>
    <w:p w14:paraId="43431987" w14:textId="77777777" w:rsidR="00836231" w:rsidRDefault="00836231" w:rsidP="00D149EF">
      <w:pPr>
        <w:pStyle w:val="a9"/>
      </w:pPr>
      <w:r>
        <w:t>ЧАК</w:t>
      </w:r>
    </w:p>
    <w:p w14:paraId="00373760" w14:textId="77777777" w:rsidR="00836231" w:rsidRDefault="00836231" w:rsidP="00D149EF">
      <w:pPr>
        <w:pStyle w:val="ab"/>
      </w:pPr>
      <w:r>
        <w:t>Балаболку ему освободите.</w:t>
      </w:r>
    </w:p>
    <w:p w14:paraId="6153FD7E" w14:textId="77777777" w:rsidR="00836231" w:rsidRDefault="00836231" w:rsidP="00836231">
      <w:pPr>
        <w:pStyle w:val="a7"/>
      </w:pPr>
      <w:r>
        <w:t>Фил убирает кляп.</w:t>
      </w:r>
    </w:p>
    <w:p w14:paraId="6E30BDA3" w14:textId="77777777" w:rsidR="00836231" w:rsidRDefault="00836231" w:rsidP="00D149EF">
      <w:pPr>
        <w:pStyle w:val="a9"/>
      </w:pPr>
      <w:r>
        <w:t>КИЛЛЕР</w:t>
      </w:r>
    </w:p>
    <w:p w14:paraId="5EE80FE6" w14:textId="77777777" w:rsidR="00836231" w:rsidRDefault="00836231" w:rsidP="00D149EF">
      <w:pPr>
        <w:pStyle w:val="ab"/>
      </w:pPr>
      <w:r>
        <w:t>Пацаны, вы ч</w:t>
      </w:r>
      <w:r w:rsidR="00D149EF">
        <w:rPr>
          <w:lang w:val="ru-RU"/>
        </w:rPr>
        <w:t>ё</w:t>
      </w:r>
      <w:r>
        <w:t>!? Вы меня с кем-то путаете! Я на кабана охочусь! Охотник я!</w:t>
      </w:r>
    </w:p>
    <w:p w14:paraId="07B6C3CC" w14:textId="77777777" w:rsidR="00836231" w:rsidRDefault="00836231" w:rsidP="00836231">
      <w:pPr>
        <w:pStyle w:val="a7"/>
      </w:pPr>
      <w:r>
        <w:t xml:space="preserve">Фил показывает </w:t>
      </w:r>
      <w:r w:rsidR="00D149EF">
        <w:rPr>
          <w:lang w:val="ru-RU"/>
        </w:rPr>
        <w:t>К</w:t>
      </w:r>
      <w:proofErr w:type="spellStart"/>
      <w:r>
        <w:t>иллеру</w:t>
      </w:r>
      <w:proofErr w:type="spellEnd"/>
      <w:r>
        <w:t xml:space="preserve"> фотографии парней.</w:t>
      </w:r>
    </w:p>
    <w:p w14:paraId="09822967" w14:textId="77777777" w:rsidR="00836231" w:rsidRDefault="00836231" w:rsidP="00D149EF">
      <w:pPr>
        <w:pStyle w:val="a9"/>
      </w:pPr>
      <w:r>
        <w:t>ФИЛ</w:t>
      </w:r>
    </w:p>
    <w:p w14:paraId="617B020C" w14:textId="77777777" w:rsidR="00836231" w:rsidRDefault="00836231" w:rsidP="00D149EF">
      <w:pPr>
        <w:pStyle w:val="ab"/>
      </w:pPr>
      <w:r>
        <w:t>Охотник на кабана</w:t>
      </w:r>
      <w:r w:rsidR="00D149EF">
        <w:rPr>
          <w:lang w:val="ru-RU"/>
        </w:rPr>
        <w:t>,</w:t>
      </w:r>
      <w:r>
        <w:t xml:space="preserve"> говоришь… А это тоже кабаны!?</w:t>
      </w:r>
    </w:p>
    <w:p w14:paraId="470A77F3" w14:textId="77777777" w:rsidR="00836231" w:rsidRDefault="00836231" w:rsidP="00D149EF">
      <w:pPr>
        <w:pStyle w:val="a9"/>
      </w:pPr>
      <w:r>
        <w:t>ЧАК</w:t>
      </w:r>
    </w:p>
    <w:p w14:paraId="77A88D33" w14:textId="66DEB6F8" w:rsidR="00836231" w:rsidRDefault="00836231" w:rsidP="00D149EF">
      <w:pPr>
        <w:pStyle w:val="ab"/>
      </w:pPr>
      <w:r>
        <w:t>Не, ну</w:t>
      </w:r>
      <w:r w:rsidR="00124453">
        <w:rPr>
          <w:lang w:val="ru-RU"/>
        </w:rPr>
        <w:t>,</w:t>
      </w:r>
      <w:r>
        <w:t xml:space="preserve"> один</w:t>
      </w:r>
      <w:r w:rsidR="00D149EF">
        <w:rPr>
          <w:lang w:val="ru-RU"/>
        </w:rPr>
        <w:t xml:space="preserve"> </w:t>
      </w:r>
      <w:r>
        <w:t>то есть…</w:t>
      </w:r>
    </w:p>
    <w:p w14:paraId="183DDB43" w14:textId="77777777" w:rsidR="00836231" w:rsidRDefault="00836231" w:rsidP="00836231">
      <w:pPr>
        <w:pStyle w:val="a7"/>
      </w:pPr>
      <w:r>
        <w:t>Чак показывает пальцем на роющегося в сух-пайке Массу.</w:t>
      </w:r>
    </w:p>
    <w:p w14:paraId="18114507" w14:textId="77777777" w:rsidR="00836231" w:rsidRDefault="00836231" w:rsidP="00D149EF">
      <w:pPr>
        <w:pStyle w:val="a9"/>
      </w:pPr>
      <w:r>
        <w:t>КИЛЛЕР</w:t>
      </w:r>
    </w:p>
    <w:p w14:paraId="6991CD0C" w14:textId="77777777" w:rsidR="00836231" w:rsidRDefault="00836231" w:rsidP="00BF535C">
      <w:pPr>
        <w:pStyle w:val="ab"/>
      </w:pPr>
      <w:r>
        <w:t>Пацаны, не убивайте! Я заказчика сдам!</w:t>
      </w:r>
    </w:p>
    <w:p w14:paraId="19742558" w14:textId="77777777" w:rsidR="00836231" w:rsidRDefault="00836231" w:rsidP="00D149EF">
      <w:pPr>
        <w:pStyle w:val="a9"/>
      </w:pPr>
      <w:r>
        <w:t>ФИЛ</w:t>
      </w:r>
    </w:p>
    <w:p w14:paraId="17C96E99" w14:textId="77777777" w:rsidR="00836231" w:rsidRDefault="00836231" w:rsidP="00BF535C">
      <w:pPr>
        <w:pStyle w:val="ab"/>
      </w:pPr>
      <w:r>
        <w:t>Да знаем мы всё.</w:t>
      </w:r>
    </w:p>
    <w:p w14:paraId="25A49DF4" w14:textId="77777777" w:rsidR="00836231" w:rsidRDefault="00836231" w:rsidP="00D149EF">
      <w:pPr>
        <w:pStyle w:val="a9"/>
      </w:pPr>
      <w:r>
        <w:t>КИЛЛЕР</w:t>
      </w:r>
    </w:p>
    <w:p w14:paraId="374C6039" w14:textId="77777777" w:rsidR="00836231" w:rsidRDefault="00836231" w:rsidP="00BF535C">
      <w:pPr>
        <w:pStyle w:val="ab"/>
      </w:pPr>
      <w:r>
        <w:t>Сдали! Сука, так и думал, что зря к психологу хожу.</w:t>
      </w:r>
    </w:p>
    <w:p w14:paraId="08144899" w14:textId="77777777" w:rsidR="00836231" w:rsidRDefault="00836231" w:rsidP="00D149EF">
      <w:pPr>
        <w:pStyle w:val="a9"/>
      </w:pPr>
      <w:r>
        <w:t>ЧАК</w:t>
      </w:r>
    </w:p>
    <w:p w14:paraId="0D31B98D" w14:textId="77777777" w:rsidR="00836231" w:rsidRDefault="00836231" w:rsidP="00BF535C">
      <w:pPr>
        <w:pStyle w:val="ab"/>
      </w:pPr>
      <w:r>
        <w:t>Да никто тебя не сдавал.</w:t>
      </w:r>
    </w:p>
    <w:p w14:paraId="47A810E4" w14:textId="77777777" w:rsidR="00836231" w:rsidRDefault="00836231" w:rsidP="00D149EF">
      <w:pPr>
        <w:pStyle w:val="a9"/>
      </w:pPr>
      <w:r>
        <w:t>КИЛЛЕР</w:t>
      </w:r>
    </w:p>
    <w:p w14:paraId="159CDD49" w14:textId="77777777" w:rsidR="00836231" w:rsidRDefault="00836231" w:rsidP="00BF535C">
      <w:pPr>
        <w:pStyle w:val="ab"/>
      </w:pPr>
      <w:r>
        <w:t>А как вычислили??</w:t>
      </w:r>
    </w:p>
    <w:p w14:paraId="3DE206EC" w14:textId="77777777" w:rsidR="00836231" w:rsidRDefault="00836231" w:rsidP="00D149EF">
      <w:pPr>
        <w:pStyle w:val="a9"/>
      </w:pPr>
      <w:r>
        <w:t>ФИЛ</w:t>
      </w:r>
    </w:p>
    <w:p w14:paraId="23305790" w14:textId="77777777" w:rsidR="00836231" w:rsidRDefault="00836231" w:rsidP="00BF535C">
      <w:pPr>
        <w:pStyle w:val="ab"/>
      </w:pPr>
      <w:r>
        <w:t>Ну пока не сдох, слушай сказку…</w:t>
      </w:r>
    </w:p>
    <w:p w14:paraId="109C0243" w14:textId="77777777" w:rsidR="00BF535C" w:rsidRPr="00BF535C" w:rsidRDefault="00BF535C" w:rsidP="00BF535C">
      <w:pPr>
        <w:pStyle w:val="afa"/>
      </w:pPr>
      <w:r>
        <w:t>АНИМАЦИЯ</w:t>
      </w:r>
    </w:p>
    <w:p w14:paraId="4C0F7ABD" w14:textId="77777777" w:rsidR="00836231" w:rsidRDefault="00836231" w:rsidP="00836231">
      <w:pPr>
        <w:pStyle w:val="a7"/>
      </w:pPr>
      <w:r>
        <w:t>Далее на экране идут нарисованные картинки или анимация, в стиле русско-народной сказки, на их фоне голос Фила.</w:t>
      </w:r>
    </w:p>
    <w:p w14:paraId="08E4798F" w14:textId="77777777" w:rsidR="00836231" w:rsidRDefault="00836231" w:rsidP="00836231">
      <w:pPr>
        <w:pStyle w:val="a7"/>
      </w:pPr>
      <w:r>
        <w:t>Картинка 1: Огромный трон, на котором сидит царь Ноль, в левой руке бензоколонка, в правой руке ствол. На фоне много заправок.</w:t>
      </w:r>
    </w:p>
    <w:p w14:paraId="40180EB5" w14:textId="77777777" w:rsidR="00836231" w:rsidRDefault="00836231" w:rsidP="00D149EF">
      <w:pPr>
        <w:pStyle w:val="a9"/>
      </w:pPr>
      <w:r>
        <w:t>ФИЛ (ЗК)</w:t>
      </w:r>
    </w:p>
    <w:p w14:paraId="75F91296" w14:textId="43C2B2CA" w:rsidR="00836231" w:rsidRDefault="00836231" w:rsidP="00BF535C">
      <w:pPr>
        <w:pStyle w:val="ab"/>
      </w:pPr>
      <w:r>
        <w:t xml:space="preserve">В </w:t>
      </w:r>
      <w:r w:rsidR="00124453">
        <w:rPr>
          <w:lang w:val="ru-RU"/>
        </w:rPr>
        <w:t>девяностых</w:t>
      </w:r>
      <w:r>
        <w:t>, когда ты снайперил в памперс, Ноль владел всеми заправками в области.</w:t>
      </w:r>
    </w:p>
    <w:p w14:paraId="6F4B06B7" w14:textId="77777777" w:rsidR="00836231" w:rsidRDefault="00836231" w:rsidP="00836231">
      <w:pPr>
        <w:pStyle w:val="a7"/>
      </w:pPr>
      <w:r>
        <w:t>Картинка 2: войско спортсменов кланяется Нолю в пояс, он читает указ со свитка.</w:t>
      </w:r>
    </w:p>
    <w:p w14:paraId="2C4D8EFF" w14:textId="77777777" w:rsidR="00836231" w:rsidRDefault="00836231" w:rsidP="00D149EF">
      <w:pPr>
        <w:pStyle w:val="a9"/>
      </w:pPr>
      <w:r>
        <w:t>ФИЛ (ЗК)</w:t>
      </w:r>
    </w:p>
    <w:p w14:paraId="3673917F" w14:textId="77777777" w:rsidR="00836231" w:rsidRDefault="00836231" w:rsidP="00BF535C">
      <w:pPr>
        <w:pStyle w:val="ab"/>
      </w:pPr>
      <w:r>
        <w:t>Затем Ноль поставил за ними спортсменов-головорезов, а сам уже метил в олигархи.</w:t>
      </w:r>
    </w:p>
    <w:p w14:paraId="0AA18C35" w14:textId="77777777" w:rsidR="00836231" w:rsidRDefault="00836231" w:rsidP="00836231">
      <w:pPr>
        <w:pStyle w:val="a7"/>
      </w:pPr>
      <w:r>
        <w:t>Картинка 3: Сбоку появились четыре богатыря, на конях. Один богатырь, смотрит вдаль. Потом достаёт ноутбук. На экране ноутбука камень с подписью «камень - навигатор». На камне написано: «прямо пойдёшь, заправку Ноля найдёшь»</w:t>
      </w:r>
    </w:p>
    <w:p w14:paraId="728C8346" w14:textId="77777777" w:rsidR="00836231" w:rsidRDefault="00836231" w:rsidP="00D149EF">
      <w:pPr>
        <w:pStyle w:val="a9"/>
      </w:pPr>
      <w:r>
        <w:t>ФИЛ (ЗК)</w:t>
      </w:r>
    </w:p>
    <w:p w14:paraId="13951336" w14:textId="77777777" w:rsidR="00836231" w:rsidRDefault="00836231" w:rsidP="00BF535C">
      <w:pPr>
        <w:pStyle w:val="ab"/>
      </w:pPr>
      <w:r>
        <w:t>Вжик пробил, что заправки и по сей день принадлежат Нолю.</w:t>
      </w:r>
    </w:p>
    <w:p w14:paraId="590EBEFB" w14:textId="77777777" w:rsidR="00836231" w:rsidRDefault="00836231" w:rsidP="00836231">
      <w:pPr>
        <w:pStyle w:val="a7"/>
      </w:pPr>
      <w:r>
        <w:t>Картинка 4: Богатыри дерутся между собой. Кувыркаются, в клубке пыли.</w:t>
      </w:r>
    </w:p>
    <w:p w14:paraId="25C17E26" w14:textId="77777777" w:rsidR="00836231" w:rsidRDefault="00836231" w:rsidP="00D149EF">
      <w:pPr>
        <w:pStyle w:val="a9"/>
      </w:pPr>
      <w:r>
        <w:t>ФИЛ (ЗК)</w:t>
      </w:r>
    </w:p>
    <w:p w14:paraId="0B113EEA" w14:textId="77777777" w:rsidR="00836231" w:rsidRDefault="00836231" w:rsidP="00BF535C">
      <w:pPr>
        <w:pStyle w:val="ab"/>
      </w:pPr>
      <w:r>
        <w:t>Мы устроили рамс на одной из них и знали, что к ментам точно никто не побежит. Решаться всё будет по понятиям, даже место стрелки позволили нам выбрать. Тут мы,  конечно, рисковали.</w:t>
      </w:r>
    </w:p>
    <w:p w14:paraId="2FA758F2" w14:textId="77777777" w:rsidR="00836231" w:rsidRDefault="00836231" w:rsidP="00836231">
      <w:pPr>
        <w:pStyle w:val="a7"/>
      </w:pPr>
      <w:r>
        <w:t>Картинка 5: Ноль сидит на троне, внимательно слушает. Ему в уши шепчут слуги. Ноль краснеет от злости. Истерически бьёт кулаками по трону. На фоне появляются войска спортсменов с копьями, конная кавалерия, пушки, царский флот.</w:t>
      </w:r>
    </w:p>
    <w:p w14:paraId="420C0FC2" w14:textId="77777777" w:rsidR="00836231" w:rsidRDefault="00836231" w:rsidP="00D149EF">
      <w:pPr>
        <w:pStyle w:val="a9"/>
      </w:pPr>
      <w:r>
        <w:t>ФИЛ (ЗК)</w:t>
      </w:r>
    </w:p>
    <w:p w14:paraId="63C56921" w14:textId="77777777" w:rsidR="00836231" w:rsidRDefault="00836231" w:rsidP="00BF535C">
      <w:pPr>
        <w:pStyle w:val="ab"/>
      </w:pPr>
      <w:r>
        <w:t xml:space="preserve">То, что об этом узнает Ноль, сомнений не было. А уж тем более, когда он поймёт, что это мы, то задача будет «Умножить нас на ноль». Всё как он любит. А потому тут и ты </w:t>
      </w:r>
      <w:r w:rsidR="00BF535C">
        <w:t>–</w:t>
      </w:r>
      <w:r>
        <w:t xml:space="preserve"> в единственном удобном для снайпера месте, и эти дебилы, полные стволов.</w:t>
      </w:r>
    </w:p>
    <w:p w14:paraId="275F0728" w14:textId="77777777" w:rsidR="00836231" w:rsidRDefault="00BF535C" w:rsidP="00BF535C">
      <w:pPr>
        <w:pStyle w:val="afa"/>
      </w:pPr>
      <w:r>
        <w:t>КОНЕЦ АНИМАЦИИ</w:t>
      </w:r>
    </w:p>
    <w:p w14:paraId="03A26027" w14:textId="77777777" w:rsidR="00836231" w:rsidRDefault="00836231" w:rsidP="00D149EF">
      <w:pPr>
        <w:pStyle w:val="a9"/>
      </w:pPr>
      <w:r>
        <w:t>ФИЛ</w:t>
      </w:r>
    </w:p>
    <w:p w14:paraId="074F6AC0" w14:textId="77777777" w:rsidR="00836231" w:rsidRDefault="00836231" w:rsidP="00BF535C">
      <w:pPr>
        <w:pStyle w:val="ab"/>
      </w:pPr>
      <w:r>
        <w:t>Людей Ноля мы благополучно сдали ментам. Как порядочные, бдительные граждане. Уж извини, жизнь важнее понятий.</w:t>
      </w:r>
    </w:p>
    <w:p w14:paraId="0CBEEC2B" w14:textId="77777777" w:rsidR="00836231" w:rsidRDefault="00836231" w:rsidP="00D149EF">
      <w:pPr>
        <w:pStyle w:val="a9"/>
      </w:pPr>
      <w:r>
        <w:t>КИЛЛЕР</w:t>
      </w:r>
    </w:p>
    <w:p w14:paraId="1376EBBD" w14:textId="77777777" w:rsidR="00BF535C" w:rsidRDefault="00836231" w:rsidP="00BF535C">
      <w:pPr>
        <w:pStyle w:val="ae"/>
      </w:pPr>
      <w:r>
        <w:t>(рыдая)</w:t>
      </w:r>
    </w:p>
    <w:p w14:paraId="543E7B64" w14:textId="77777777" w:rsidR="00836231" w:rsidRDefault="00836231" w:rsidP="00BF535C">
      <w:pPr>
        <w:pStyle w:val="ab"/>
      </w:pPr>
      <w:r>
        <w:t>Красиво сказал…</w:t>
      </w:r>
    </w:p>
    <w:p w14:paraId="7C107AF9" w14:textId="77777777" w:rsidR="00836231" w:rsidRDefault="00836231" w:rsidP="00D149EF">
      <w:pPr>
        <w:pStyle w:val="a9"/>
      </w:pPr>
      <w:r>
        <w:t>ФИЛ</w:t>
      </w:r>
    </w:p>
    <w:p w14:paraId="1F4AA5E2" w14:textId="77777777" w:rsidR="00836231" w:rsidRDefault="00836231" w:rsidP="00EC6DDA">
      <w:pPr>
        <w:pStyle w:val="ab"/>
      </w:pPr>
      <w:r>
        <w:t>Ну вот и сказочке конец, а кто слушал…</w:t>
      </w:r>
    </w:p>
    <w:p w14:paraId="0DCA99A9" w14:textId="77777777" w:rsidR="00836231" w:rsidRDefault="00836231" w:rsidP="00D149EF">
      <w:pPr>
        <w:pStyle w:val="a9"/>
      </w:pPr>
      <w:r>
        <w:t>ЧАК</w:t>
      </w:r>
    </w:p>
    <w:p w14:paraId="3075919B" w14:textId="77777777" w:rsidR="00836231" w:rsidRDefault="00836231" w:rsidP="00EC6DDA">
      <w:pPr>
        <w:pStyle w:val="ab"/>
      </w:pPr>
      <w:r>
        <w:t>…тому пи… тоже конец!</w:t>
      </w:r>
    </w:p>
    <w:p w14:paraId="295FBD67" w14:textId="77777777" w:rsidR="00836231" w:rsidRDefault="00836231" w:rsidP="00836231">
      <w:pPr>
        <w:pStyle w:val="a7"/>
      </w:pPr>
      <w:r>
        <w:t>Крупным планом истерично рыдающий киллер. Звук перезарядки оружия.</w:t>
      </w:r>
    </w:p>
    <w:p w14:paraId="58F1E6F1" w14:textId="77777777" w:rsidR="00836231" w:rsidRDefault="00EC6DDA" w:rsidP="00EC6DDA">
      <w:pPr>
        <w:pStyle w:val="a6"/>
      </w:pPr>
      <w:bookmarkStart w:id="2" w:name="_Toc114690565"/>
      <w:r>
        <w:t>9-3.</w:t>
      </w:r>
      <w:r>
        <w:tab/>
      </w:r>
      <w:r w:rsidR="00836231">
        <w:t>НАТ. В</w:t>
      </w:r>
      <w:r>
        <w:t>ОДОНАПОРНАЯ</w:t>
      </w:r>
      <w:r w:rsidR="00836231">
        <w:t xml:space="preserve"> БАШН</w:t>
      </w:r>
      <w:r>
        <w:t>Я</w:t>
      </w:r>
      <w:r w:rsidR="00836231">
        <w:t xml:space="preserve"> – ДЕНЬ</w:t>
      </w:r>
      <w:bookmarkEnd w:id="2"/>
    </w:p>
    <w:p w14:paraId="5335932D" w14:textId="77777777" w:rsidR="00836231" w:rsidRDefault="00836231" w:rsidP="00EC6DDA">
      <w:pPr>
        <w:pStyle w:val="a7"/>
        <w:keepNext/>
        <w:keepLines/>
      </w:pPr>
      <w:r>
        <w:t>На земле лежит Фил в луже крови с закрытыми глазами. Его фотографирует Вжик.</w:t>
      </w:r>
    </w:p>
    <w:p w14:paraId="495C0734" w14:textId="77777777" w:rsidR="00836231" w:rsidRDefault="00836231" w:rsidP="00EC6DDA">
      <w:pPr>
        <w:pStyle w:val="a9"/>
      </w:pPr>
      <w:r>
        <w:t>ВЖИК</w:t>
      </w:r>
    </w:p>
    <w:p w14:paraId="6A8D3845" w14:textId="77777777" w:rsidR="00836231" w:rsidRDefault="00836231" w:rsidP="00EC6DDA">
      <w:pPr>
        <w:pStyle w:val="ab"/>
      </w:pPr>
      <w:r>
        <w:t>Ага. Готово! Ты очень фотогеничный трупак.</w:t>
      </w:r>
    </w:p>
    <w:p w14:paraId="46B49BDD" w14:textId="77777777" w:rsidR="00836231" w:rsidRDefault="00836231" w:rsidP="00836231">
      <w:pPr>
        <w:pStyle w:val="a7"/>
      </w:pPr>
      <w:r>
        <w:t>Вжик показывает ему фотку на телефоне.</w:t>
      </w:r>
    </w:p>
    <w:p w14:paraId="19CC3D3C" w14:textId="77777777" w:rsidR="00836231" w:rsidRDefault="00836231" w:rsidP="00EC6DDA">
      <w:pPr>
        <w:pStyle w:val="a9"/>
      </w:pPr>
      <w:r>
        <w:t>ФИЛ</w:t>
      </w:r>
    </w:p>
    <w:p w14:paraId="4B55F95E" w14:textId="4BF7182E" w:rsidR="00836231" w:rsidRDefault="00836231" w:rsidP="00EC6DDA">
      <w:pPr>
        <w:pStyle w:val="ab"/>
      </w:pPr>
      <w:r>
        <w:t>Сплюнь, блин. Кто следующий на фотосессию для журнала «</w:t>
      </w:r>
      <w:proofErr w:type="spellStart"/>
      <w:r>
        <w:t>С</w:t>
      </w:r>
      <w:r w:rsidR="00DC04BF">
        <w:rPr>
          <w:lang w:val="ru-RU"/>
        </w:rPr>
        <w:t>д</w:t>
      </w:r>
      <w:r>
        <w:t>охбой</w:t>
      </w:r>
      <w:proofErr w:type="spellEnd"/>
      <w:r>
        <w:t>»?</w:t>
      </w:r>
    </w:p>
    <w:p w14:paraId="3C4C6B6F" w14:textId="77777777" w:rsidR="00836231" w:rsidRDefault="00836231" w:rsidP="00836231">
      <w:pPr>
        <w:pStyle w:val="a7"/>
      </w:pPr>
      <w:r>
        <w:t>По очереди пацаны в разных позах фотографируются. Первый ложится Чак.</w:t>
      </w:r>
    </w:p>
    <w:p w14:paraId="5AC24475" w14:textId="77777777" w:rsidR="00836231" w:rsidRDefault="00836231" w:rsidP="00EC6DDA">
      <w:pPr>
        <w:pStyle w:val="a9"/>
      </w:pPr>
      <w:r>
        <w:t>ВЖИК</w:t>
      </w:r>
    </w:p>
    <w:p w14:paraId="69C9331D" w14:textId="77777777" w:rsidR="00836231" w:rsidRDefault="00836231" w:rsidP="00EC6DDA">
      <w:pPr>
        <w:pStyle w:val="ab"/>
      </w:pPr>
      <w:r>
        <w:t>Сделай лицо поумнее! Не, это слишком умное…</w:t>
      </w:r>
    </w:p>
    <w:p w14:paraId="66BACDFA" w14:textId="77777777" w:rsidR="00836231" w:rsidRDefault="00836231" w:rsidP="00836231">
      <w:pPr>
        <w:pStyle w:val="a7"/>
      </w:pPr>
      <w:r>
        <w:t>Чак корчит физиономии различной степени «умности». Вжик делает несколько кадров, в последнем Чак показывает средний палец, приоткрыв один глаз. Следующий Масса, ложится в лужу кетчупа. Вжик делает несколько кадров Массы в разных позах. Вжик убирает телефон и видит, что Масса макает пальцы в кетчуп и облизывает.</w:t>
      </w:r>
    </w:p>
    <w:p w14:paraId="277CE5FC" w14:textId="77777777" w:rsidR="00836231" w:rsidRDefault="00836231" w:rsidP="00EC6DDA">
      <w:pPr>
        <w:pStyle w:val="a9"/>
      </w:pPr>
      <w:r>
        <w:t>ВЖИК</w:t>
      </w:r>
    </w:p>
    <w:p w14:paraId="7D8FB92E" w14:textId="77777777" w:rsidR="00836231" w:rsidRDefault="00836231" w:rsidP="00EC6DDA">
      <w:pPr>
        <w:pStyle w:val="ab"/>
      </w:pPr>
      <w:r>
        <w:t>Масса! Прекрати!</w:t>
      </w:r>
    </w:p>
    <w:p w14:paraId="0DC0023D" w14:textId="77777777" w:rsidR="00836231" w:rsidRDefault="00836231" w:rsidP="00EC6DDA">
      <w:pPr>
        <w:pStyle w:val="a9"/>
      </w:pPr>
      <w:r>
        <w:t>МАССА</w:t>
      </w:r>
    </w:p>
    <w:p w14:paraId="1A22A0A0" w14:textId="77777777" w:rsidR="00836231" w:rsidRPr="00124453" w:rsidRDefault="00836231" w:rsidP="00EC6DDA">
      <w:pPr>
        <w:pStyle w:val="ab"/>
        <w:rPr>
          <w:strike/>
          <w:color w:val="A6A6A6" w:themeColor="background1" w:themeShade="A6"/>
        </w:rPr>
      </w:pPr>
      <w:r>
        <w:t>А я предупреждал</w:t>
      </w:r>
      <w:r w:rsidR="00EC6DDA">
        <w:rPr>
          <w:lang w:val="ru-RU"/>
        </w:rPr>
        <w:t>:</w:t>
      </w:r>
      <w:r>
        <w:t xml:space="preserve"> шашлычный не берите! Шашлычный </w:t>
      </w:r>
      <w:r w:rsidR="00EC6DDA">
        <w:t>–</w:t>
      </w:r>
      <w:r>
        <w:t xml:space="preserve"> это моя слабость! </w:t>
      </w:r>
      <w:r w:rsidRPr="00124453">
        <w:rPr>
          <w:strike/>
          <w:color w:val="A6A6A6" w:themeColor="background1" w:themeShade="A6"/>
        </w:rPr>
        <w:t>И вообще, давайте меня в лужу майонеза положим?</w:t>
      </w:r>
    </w:p>
    <w:p w14:paraId="3D78D206" w14:textId="77777777" w:rsidR="00836231" w:rsidRPr="00124453" w:rsidRDefault="00836231" w:rsidP="00EC6DDA">
      <w:pPr>
        <w:pStyle w:val="a9"/>
        <w:rPr>
          <w:strike/>
          <w:color w:val="A6A6A6" w:themeColor="background1" w:themeShade="A6"/>
        </w:rPr>
      </w:pPr>
      <w:r w:rsidRPr="00124453">
        <w:rPr>
          <w:strike/>
          <w:color w:val="A6A6A6" w:themeColor="background1" w:themeShade="A6"/>
        </w:rPr>
        <w:t>ВЖИК</w:t>
      </w:r>
    </w:p>
    <w:p w14:paraId="5F1DF6FC" w14:textId="77777777" w:rsidR="00836231" w:rsidRPr="00124453" w:rsidRDefault="00836231" w:rsidP="00EC6DDA">
      <w:pPr>
        <w:pStyle w:val="ab"/>
        <w:rPr>
          <w:strike/>
          <w:color w:val="A6A6A6" w:themeColor="background1" w:themeShade="A6"/>
        </w:rPr>
      </w:pPr>
      <w:r w:rsidRPr="00124453">
        <w:rPr>
          <w:strike/>
          <w:color w:val="A6A6A6" w:themeColor="background1" w:themeShade="A6"/>
        </w:rPr>
        <w:t xml:space="preserve">А майонез, по-твоему, на фотке </w:t>
      </w:r>
      <w:r w:rsidR="00EC6DDA" w:rsidRPr="00124453">
        <w:rPr>
          <w:strike/>
          <w:color w:val="A6A6A6" w:themeColor="background1" w:themeShade="A6"/>
        </w:rPr>
        <w:t>–</w:t>
      </w:r>
      <w:r w:rsidRPr="00124453">
        <w:rPr>
          <w:strike/>
          <w:color w:val="A6A6A6" w:themeColor="background1" w:themeShade="A6"/>
        </w:rPr>
        <w:t xml:space="preserve"> это что?</w:t>
      </w:r>
    </w:p>
    <w:p w14:paraId="1B991457" w14:textId="77777777" w:rsidR="00836231" w:rsidRPr="00124453" w:rsidRDefault="00836231" w:rsidP="00EC6DDA">
      <w:pPr>
        <w:pStyle w:val="a9"/>
        <w:rPr>
          <w:strike/>
          <w:color w:val="A6A6A6" w:themeColor="background1" w:themeShade="A6"/>
        </w:rPr>
      </w:pPr>
      <w:r w:rsidRPr="00124453">
        <w:rPr>
          <w:strike/>
          <w:color w:val="A6A6A6" w:themeColor="background1" w:themeShade="A6"/>
        </w:rPr>
        <w:t>ФИЛ</w:t>
      </w:r>
    </w:p>
    <w:p w14:paraId="5AAE0B92" w14:textId="77777777" w:rsidR="00836231" w:rsidRPr="00124453" w:rsidRDefault="00836231" w:rsidP="00EC6DDA">
      <w:pPr>
        <w:pStyle w:val="ab"/>
        <w:rPr>
          <w:strike/>
          <w:color w:val="A6A6A6" w:themeColor="background1" w:themeShade="A6"/>
        </w:rPr>
      </w:pPr>
      <w:r w:rsidRPr="00124453">
        <w:rPr>
          <w:strike/>
          <w:color w:val="A6A6A6" w:themeColor="background1" w:themeShade="A6"/>
        </w:rPr>
        <w:t>Его мозги.</w:t>
      </w:r>
    </w:p>
    <w:p w14:paraId="61FEC232" w14:textId="77777777" w:rsidR="00836231" w:rsidRDefault="00836231" w:rsidP="00836231">
      <w:pPr>
        <w:pStyle w:val="a7"/>
      </w:pPr>
      <w:r w:rsidRPr="00124453">
        <w:rPr>
          <w:strike/>
          <w:color w:val="A6A6A6" w:themeColor="background1" w:themeShade="A6"/>
        </w:rPr>
        <w:t>Фил подходит к Массе, переворачивают его лицом в кетчуп. Вжик делает пару кадров и показывает типа класс. Масса встаёт весь в кетчупе.</w:t>
      </w:r>
      <w:r w:rsidRPr="00124453">
        <w:rPr>
          <w:color w:val="A6A6A6" w:themeColor="background1" w:themeShade="A6"/>
        </w:rPr>
        <w:t xml:space="preserve"> </w:t>
      </w:r>
      <w:r>
        <w:t>Вжик даёт телефон Филу, ложится,  выпучив глаза и смешно высунув язык.</w:t>
      </w:r>
    </w:p>
    <w:p w14:paraId="056CD00F" w14:textId="77777777" w:rsidR="00836231" w:rsidRDefault="00836231" w:rsidP="00EC6DDA">
      <w:pPr>
        <w:pStyle w:val="a9"/>
      </w:pPr>
      <w:r>
        <w:t>ФИЛ</w:t>
      </w:r>
    </w:p>
    <w:p w14:paraId="3A768566" w14:textId="77777777" w:rsidR="00836231" w:rsidRDefault="00836231" w:rsidP="00EC6DDA">
      <w:pPr>
        <w:pStyle w:val="ab"/>
      </w:pPr>
      <w:r>
        <w:t>Не верю, Вжик. Переигрываешь.</w:t>
      </w:r>
    </w:p>
    <w:p w14:paraId="6FE86B80" w14:textId="77777777" w:rsidR="00836231" w:rsidRDefault="00836231" w:rsidP="00EC6DDA">
      <w:pPr>
        <w:pStyle w:val="a9"/>
      </w:pPr>
      <w:r>
        <w:t>ВЖИК</w:t>
      </w:r>
    </w:p>
    <w:p w14:paraId="4270F859" w14:textId="77777777" w:rsidR="00836231" w:rsidRDefault="00836231" w:rsidP="00EC6DDA">
      <w:pPr>
        <w:pStyle w:val="ab"/>
      </w:pPr>
      <w:r>
        <w:t>А как?</w:t>
      </w:r>
    </w:p>
    <w:p w14:paraId="02F44913" w14:textId="77777777" w:rsidR="00836231" w:rsidRDefault="00836231" w:rsidP="00836231">
      <w:pPr>
        <w:pStyle w:val="a7"/>
      </w:pPr>
      <w:r>
        <w:t>Чак поливает ему водой на штаны, в районе паха.</w:t>
      </w:r>
    </w:p>
    <w:p w14:paraId="70A4101A" w14:textId="77777777" w:rsidR="00836231" w:rsidRDefault="00836231" w:rsidP="00EC6DDA">
      <w:pPr>
        <w:pStyle w:val="a9"/>
      </w:pPr>
      <w:r>
        <w:t>ВЖИК</w:t>
      </w:r>
    </w:p>
    <w:p w14:paraId="610AAA1C" w14:textId="77777777" w:rsidR="00836231" w:rsidRDefault="00836231" w:rsidP="00EC6DDA">
      <w:pPr>
        <w:pStyle w:val="ab"/>
      </w:pPr>
      <w:r>
        <w:t>Ээээ! Э! Дебил?!</w:t>
      </w:r>
    </w:p>
    <w:p w14:paraId="712CDDE5" w14:textId="77777777" w:rsidR="00836231" w:rsidRDefault="00836231" w:rsidP="00EC6DDA">
      <w:pPr>
        <w:pStyle w:val="a9"/>
      </w:pPr>
      <w:r>
        <w:t>ЧАК</w:t>
      </w:r>
    </w:p>
    <w:p w14:paraId="61497F58" w14:textId="77777777" w:rsidR="00836231" w:rsidRDefault="00836231" w:rsidP="00EC6DDA">
      <w:pPr>
        <w:pStyle w:val="ab"/>
      </w:pPr>
      <w:r>
        <w:t>Зато правдоподобно! Тебя убивали последним, и ты испугался больше всех.</w:t>
      </w:r>
    </w:p>
    <w:p w14:paraId="5BA73533" w14:textId="77777777" w:rsidR="00836231" w:rsidRDefault="00836231" w:rsidP="00836231">
      <w:pPr>
        <w:pStyle w:val="a7"/>
      </w:pPr>
      <w:r>
        <w:t>Пацаны ржут. Фил подходит с телефоном к связанному Киллеру.</w:t>
      </w:r>
    </w:p>
    <w:p w14:paraId="38B0C463" w14:textId="77777777" w:rsidR="00836231" w:rsidRDefault="00836231" w:rsidP="00EC6DDA">
      <w:pPr>
        <w:pStyle w:val="a9"/>
      </w:pPr>
      <w:r>
        <w:t>ФИЛ</w:t>
      </w:r>
    </w:p>
    <w:p w14:paraId="706AE227" w14:textId="77777777" w:rsidR="00836231" w:rsidRDefault="00836231" w:rsidP="00EC6DDA">
      <w:pPr>
        <w:pStyle w:val="ab"/>
      </w:pPr>
      <w:r>
        <w:t>Ну так чё, кому фотки отправлять?</w:t>
      </w:r>
    </w:p>
    <w:p w14:paraId="4F72EA5A" w14:textId="77777777" w:rsidR="00836231" w:rsidRDefault="00836231" w:rsidP="00EC6DDA">
      <w:pPr>
        <w:pStyle w:val="a9"/>
      </w:pPr>
      <w:r>
        <w:t>КИЛЛЕР</w:t>
      </w:r>
    </w:p>
    <w:p w14:paraId="06956606" w14:textId="77777777" w:rsidR="00836231" w:rsidRDefault="00836231" w:rsidP="00EC6DDA">
      <w:pPr>
        <w:pStyle w:val="ab"/>
      </w:pPr>
      <w:r>
        <w:t>В контактах «батя» записан.</w:t>
      </w:r>
    </w:p>
    <w:p w14:paraId="2C77BA2A" w14:textId="77777777" w:rsidR="00836231" w:rsidRDefault="00836231" w:rsidP="00EC6DDA">
      <w:pPr>
        <w:pStyle w:val="a9"/>
      </w:pPr>
      <w:r>
        <w:t>ФИЛ</w:t>
      </w:r>
    </w:p>
    <w:p w14:paraId="082DA9C3" w14:textId="77777777" w:rsidR="00836231" w:rsidRDefault="00836231" w:rsidP="00EC6DDA">
      <w:pPr>
        <w:pStyle w:val="ab"/>
      </w:pPr>
      <w:r>
        <w:t>Не понял. Ты чё, сын Ноля?</w:t>
      </w:r>
    </w:p>
    <w:p w14:paraId="5AD662C6" w14:textId="77777777" w:rsidR="00836231" w:rsidRDefault="00836231" w:rsidP="00EC6DDA">
      <w:pPr>
        <w:pStyle w:val="a9"/>
      </w:pPr>
      <w:r>
        <w:t>КИЛЛЕР</w:t>
      </w:r>
    </w:p>
    <w:p w14:paraId="6D9823F6" w14:textId="77777777" w:rsidR="00836231" w:rsidRDefault="00836231" w:rsidP="00EC6DDA">
      <w:pPr>
        <w:pStyle w:val="ab"/>
      </w:pPr>
      <w:r>
        <w:t>Да не, он к бате моему обратился. Батя заказы принимает.</w:t>
      </w:r>
    </w:p>
    <w:p w14:paraId="00A89300" w14:textId="77777777" w:rsidR="00836231" w:rsidRDefault="00836231" w:rsidP="00EC6DDA">
      <w:pPr>
        <w:pStyle w:val="a9"/>
      </w:pPr>
      <w:r>
        <w:t>ФИЛ</w:t>
      </w:r>
    </w:p>
    <w:p w14:paraId="5E1C1993" w14:textId="77777777" w:rsidR="00836231" w:rsidRDefault="00836231" w:rsidP="00EC6DDA">
      <w:pPr>
        <w:pStyle w:val="ab"/>
      </w:pPr>
      <w:r>
        <w:t>Чё ж делать</w:t>
      </w:r>
      <w:r w:rsidR="00EC6DDA">
        <w:rPr>
          <w:lang w:val="ru-RU"/>
        </w:rPr>
        <w:t xml:space="preserve"> </w:t>
      </w:r>
      <w:r>
        <w:t>то с тобой?</w:t>
      </w:r>
    </w:p>
    <w:p w14:paraId="770E0D8B" w14:textId="77777777" w:rsidR="00836231" w:rsidRDefault="00836231" w:rsidP="00EC6DDA">
      <w:pPr>
        <w:pStyle w:val="a9"/>
      </w:pPr>
      <w:r>
        <w:t>КИЛЛЕР</w:t>
      </w:r>
    </w:p>
    <w:p w14:paraId="712A7D70" w14:textId="77777777" w:rsidR="00836231" w:rsidRDefault="00836231" w:rsidP="00EC6DDA">
      <w:pPr>
        <w:pStyle w:val="ab"/>
      </w:pPr>
      <w:r>
        <w:t>Отпустите</w:t>
      </w:r>
      <w:r w:rsidR="00EC6DDA">
        <w:rPr>
          <w:lang w:val="ru-RU"/>
        </w:rPr>
        <w:t>,</w:t>
      </w:r>
      <w:r>
        <w:t xml:space="preserve"> мужики, я </w:t>
      </w:r>
      <w:r w:rsidR="00EC6DDA">
        <w:t>–</w:t>
      </w:r>
      <w:r>
        <w:t xml:space="preserve"> могила!</w:t>
      </w:r>
    </w:p>
    <w:p w14:paraId="061B19EB" w14:textId="77777777" w:rsidR="00836231" w:rsidRDefault="00836231" w:rsidP="00EC6DDA">
      <w:pPr>
        <w:pStyle w:val="a9"/>
      </w:pPr>
      <w:r>
        <w:t>ВЖИК</w:t>
      </w:r>
    </w:p>
    <w:p w14:paraId="58BDF2F5" w14:textId="77777777" w:rsidR="00836231" w:rsidRDefault="00836231" w:rsidP="00EC6DDA">
      <w:pPr>
        <w:pStyle w:val="ab"/>
      </w:pPr>
      <w:r>
        <w:t>Сейчас устроим!</w:t>
      </w:r>
    </w:p>
    <w:p w14:paraId="0A1E8FC0" w14:textId="77777777" w:rsidR="00836231" w:rsidRDefault="00836231" w:rsidP="00EC6DDA">
      <w:pPr>
        <w:pStyle w:val="a9"/>
      </w:pPr>
      <w:r>
        <w:t>КИЛЛЕР</w:t>
      </w:r>
    </w:p>
    <w:p w14:paraId="517D7E0F" w14:textId="77777777" w:rsidR="00836231" w:rsidRDefault="00836231" w:rsidP="00EC6DDA">
      <w:pPr>
        <w:pStyle w:val="ab"/>
      </w:pPr>
      <w:r>
        <w:t>Не, не! Не в том смысле! Да и батю подвести не могу.</w:t>
      </w:r>
    </w:p>
    <w:p w14:paraId="5659DFF6" w14:textId="77777777" w:rsidR="00836231" w:rsidRDefault="00836231" w:rsidP="00836231">
      <w:pPr>
        <w:pStyle w:val="a7"/>
      </w:pPr>
      <w:r>
        <w:t>Фил обращает внимание на чёрный джип, стоящий неподалёку от башни.</w:t>
      </w:r>
    </w:p>
    <w:p w14:paraId="50F1CA64" w14:textId="77777777" w:rsidR="00836231" w:rsidRDefault="00836231" w:rsidP="00EC6DDA">
      <w:pPr>
        <w:pStyle w:val="a9"/>
      </w:pPr>
      <w:r>
        <w:t>ФИЛ</w:t>
      </w:r>
    </w:p>
    <w:p w14:paraId="66EE38FD" w14:textId="77777777" w:rsidR="00836231" w:rsidRDefault="00836231" w:rsidP="00EC6DDA">
      <w:pPr>
        <w:pStyle w:val="ab"/>
      </w:pPr>
      <w:r>
        <w:t>У нас с колёсами проблемы. Мы, наверное, на твоих покатаемся, ты же не против?</w:t>
      </w:r>
    </w:p>
    <w:p w14:paraId="5C0D39DE" w14:textId="77777777" w:rsidR="00836231" w:rsidRDefault="00836231" w:rsidP="00836231">
      <w:pPr>
        <w:pStyle w:val="a7"/>
      </w:pPr>
      <w:r>
        <w:t>Киллер согласно кивает. Парни переглядываются: что с ним делаем?</w:t>
      </w:r>
    </w:p>
    <w:p w14:paraId="0271F270" w14:textId="77777777" w:rsidR="00836231" w:rsidRDefault="00836231" w:rsidP="00EC6DDA">
      <w:pPr>
        <w:pStyle w:val="a9"/>
      </w:pPr>
      <w:r>
        <w:t>ВЖИК</w:t>
      </w:r>
    </w:p>
    <w:p w14:paraId="686E5EAB" w14:textId="77777777" w:rsidR="00836231" w:rsidRDefault="00836231" w:rsidP="00EC6DDA">
      <w:pPr>
        <w:pStyle w:val="ab"/>
      </w:pPr>
      <w:r>
        <w:t>А у него теперь выбора нет, гляньте, чё нашёл.</w:t>
      </w:r>
    </w:p>
    <w:p w14:paraId="6D32B7DD" w14:textId="77777777" w:rsidR="00836231" w:rsidRDefault="00836231" w:rsidP="00836231">
      <w:pPr>
        <w:pStyle w:val="a7"/>
      </w:pPr>
      <w:r>
        <w:t>Вжик показывает телефон киллера. Там фотка, где он голый прикрывается СВД. Пацаны морщатся. Чак брезгливо откидывает СВД в сторону.</w:t>
      </w:r>
    </w:p>
    <w:p w14:paraId="4DC47FC9" w14:textId="77777777" w:rsidR="00836231" w:rsidRDefault="00836231" w:rsidP="00EC6DDA">
      <w:pPr>
        <w:pStyle w:val="a9"/>
      </w:pPr>
      <w:r>
        <w:t>ФИЛ</w:t>
      </w:r>
    </w:p>
    <w:p w14:paraId="06672E72" w14:textId="5E39B58C" w:rsidR="00836231" w:rsidRDefault="00836231" w:rsidP="00EC6DDA">
      <w:pPr>
        <w:pStyle w:val="ab"/>
      </w:pPr>
      <w:r>
        <w:t>Блин, а ты опасней, чем мы думали…</w:t>
      </w:r>
      <w:r w:rsidR="0013368F">
        <w:rPr>
          <w:lang w:val="ru-RU"/>
        </w:rPr>
        <w:t xml:space="preserve"> </w:t>
      </w:r>
      <w:r>
        <w:t>фу</w:t>
      </w:r>
      <w:r w:rsidR="0013368F">
        <w:rPr>
          <w:lang w:val="ru-RU"/>
        </w:rPr>
        <w:t>,</w:t>
      </w:r>
      <w:r>
        <w:t xml:space="preserve"> Вжик, хорош листать.</w:t>
      </w:r>
    </w:p>
    <w:p w14:paraId="3F6D7885" w14:textId="77777777" w:rsidR="00836231" w:rsidRDefault="00836231" w:rsidP="00EC6DDA">
      <w:pPr>
        <w:pStyle w:val="a9"/>
      </w:pPr>
      <w:r>
        <w:t>КИЛЛЕР</w:t>
      </w:r>
    </w:p>
    <w:p w14:paraId="65B56D7E" w14:textId="77777777" w:rsidR="00836231" w:rsidRDefault="00836231" w:rsidP="00EC6DDA">
      <w:pPr>
        <w:pStyle w:val="ab"/>
      </w:pPr>
      <w:r>
        <w:t>Да это для девушки, на день святого Валентина.</w:t>
      </w:r>
    </w:p>
    <w:p w14:paraId="7C36592E" w14:textId="77777777" w:rsidR="00836231" w:rsidRPr="008E0DA0" w:rsidRDefault="00836231" w:rsidP="00EC6DDA">
      <w:pPr>
        <w:pStyle w:val="a9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ЧАК</w:t>
      </w:r>
    </w:p>
    <w:p w14:paraId="5CCA01DB" w14:textId="77777777" w:rsidR="00D54189" w:rsidRDefault="00836231" w:rsidP="00EC6DDA">
      <w:pPr>
        <w:pStyle w:val="ab"/>
        <w:rPr>
          <w:color w:val="00B050"/>
          <w:lang w:val="ru-RU"/>
        </w:rPr>
      </w:pPr>
      <w:r w:rsidRPr="008E0DA0">
        <w:rPr>
          <w:strike/>
          <w:color w:val="A6A6A6" w:themeColor="background1" w:themeShade="A6"/>
        </w:rPr>
        <w:t>Ага! Или для самого Валентина!</w:t>
      </w:r>
    </w:p>
    <w:p w14:paraId="71DF208C" w14:textId="0C5CBCF7" w:rsidR="00836231" w:rsidRPr="008E0DA0" w:rsidRDefault="00836231" w:rsidP="00EC6DDA">
      <w:pPr>
        <w:pStyle w:val="a9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ВЖИК</w:t>
      </w:r>
    </w:p>
    <w:p w14:paraId="17F086E9" w14:textId="262FA210" w:rsidR="00EC6DDA" w:rsidRDefault="00836231" w:rsidP="00EC6DDA">
      <w:pPr>
        <w:pStyle w:val="ab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Ворошиловский сосок…</w:t>
      </w:r>
    </w:p>
    <w:p w14:paraId="0C68FE9B" w14:textId="6304BCD4" w:rsidR="008E0DA0" w:rsidRPr="008E0DA0" w:rsidRDefault="008E0DA0" w:rsidP="008E0DA0">
      <w:pPr>
        <w:pStyle w:val="a9"/>
        <w:rPr>
          <w:color w:val="00B050"/>
          <w:lang w:val="ru-RU"/>
        </w:rPr>
      </w:pPr>
      <w:r w:rsidRPr="008E0DA0">
        <w:rPr>
          <w:color w:val="00B050"/>
          <w:lang w:val="ru-RU"/>
        </w:rPr>
        <w:t>ЧАК</w:t>
      </w:r>
    </w:p>
    <w:p w14:paraId="47CCFF63" w14:textId="0A51702A" w:rsidR="008E0DA0" w:rsidRPr="008E0DA0" w:rsidRDefault="008E0DA0" w:rsidP="008E0DA0">
      <w:pPr>
        <w:pStyle w:val="ab"/>
        <w:rPr>
          <w:strike/>
          <w:color w:val="A6A6A6" w:themeColor="background1" w:themeShade="A6"/>
          <w:lang w:val="ru-RU"/>
        </w:rPr>
      </w:pPr>
      <w:r w:rsidRPr="008E0DA0">
        <w:rPr>
          <w:color w:val="00B050"/>
          <w:lang w:val="ru-RU"/>
        </w:rPr>
        <w:t>Фуууу.</w:t>
      </w:r>
      <w:r>
        <w:rPr>
          <w:color w:val="00B050"/>
          <w:lang w:val="ru-RU"/>
        </w:rPr>
        <w:t xml:space="preserve"> Валить его надо.</w:t>
      </w:r>
    </w:p>
    <w:p w14:paraId="0CBC1BD8" w14:textId="4BAF8F44" w:rsidR="008E0DA0" w:rsidRPr="008E0DA0" w:rsidRDefault="008E0DA0" w:rsidP="008E0DA0">
      <w:pPr>
        <w:pStyle w:val="a7"/>
        <w:rPr>
          <w:color w:val="00B050"/>
        </w:rPr>
      </w:pPr>
      <w:r w:rsidRPr="008E0DA0">
        <w:rPr>
          <w:color w:val="00B050"/>
        </w:rPr>
        <w:t>Фил достаёт пистолет. Перезаряжает. Киллер морщится. Фил кивает Чаку головой: «отойдём». Отходим на несколько шагов.</w:t>
      </w:r>
    </w:p>
    <w:p w14:paraId="2784E3CB" w14:textId="77777777" w:rsidR="008E0DA0" w:rsidRPr="008E0DA0" w:rsidRDefault="008E0DA0" w:rsidP="008E0DA0">
      <w:pPr>
        <w:pStyle w:val="a9"/>
        <w:rPr>
          <w:color w:val="00B050"/>
        </w:rPr>
      </w:pPr>
      <w:r w:rsidRPr="008E0DA0">
        <w:rPr>
          <w:color w:val="00B050"/>
        </w:rPr>
        <w:t>ФИЛ</w:t>
      </w:r>
    </w:p>
    <w:p w14:paraId="3023B0AC" w14:textId="77777777" w:rsidR="008E0DA0" w:rsidRPr="008E0DA0" w:rsidRDefault="008E0DA0" w:rsidP="008E0DA0">
      <w:pPr>
        <w:pStyle w:val="ae"/>
        <w:rPr>
          <w:color w:val="00B050"/>
        </w:rPr>
      </w:pPr>
      <w:r w:rsidRPr="008E0DA0">
        <w:rPr>
          <w:color w:val="00B050"/>
        </w:rPr>
        <w:t>(шёпотом)</w:t>
      </w:r>
    </w:p>
    <w:p w14:paraId="284C9809" w14:textId="49B26CEA" w:rsidR="008E0DA0" w:rsidRPr="008E0DA0" w:rsidRDefault="008E0DA0" w:rsidP="008E0DA0">
      <w:pPr>
        <w:pStyle w:val="ab"/>
        <w:rPr>
          <w:color w:val="00B050"/>
        </w:rPr>
      </w:pPr>
      <w:r w:rsidRPr="008E0DA0">
        <w:rPr>
          <w:color w:val="00B050"/>
        </w:rPr>
        <w:t>Это. Чак. На…</w:t>
      </w:r>
    </w:p>
    <w:p w14:paraId="1D714A4B" w14:textId="77777777" w:rsidR="008E0DA0" w:rsidRDefault="008E0DA0" w:rsidP="008E0DA0">
      <w:pPr>
        <w:pStyle w:val="a9"/>
      </w:pPr>
      <w:r w:rsidRPr="008E0DA0">
        <w:rPr>
          <w:color w:val="00B050"/>
        </w:rPr>
        <w:t>ЧАК</w:t>
      </w:r>
    </w:p>
    <w:p w14:paraId="1E3BDB7E" w14:textId="77777777" w:rsidR="008E0DA0" w:rsidRPr="008E0DA0" w:rsidRDefault="008E0DA0" w:rsidP="008E0DA0">
      <w:pPr>
        <w:pStyle w:val="ae"/>
        <w:rPr>
          <w:color w:val="00B050"/>
        </w:rPr>
      </w:pPr>
      <w:r w:rsidRPr="008E0DA0">
        <w:rPr>
          <w:color w:val="00B050"/>
        </w:rPr>
        <w:t>(шёпотом)</w:t>
      </w:r>
    </w:p>
    <w:p w14:paraId="7894FA55" w14:textId="5D0921FA" w:rsidR="008E0DA0" w:rsidRPr="008E0DA0" w:rsidRDefault="008E0DA0" w:rsidP="008E0DA0">
      <w:pPr>
        <w:pStyle w:val="ab"/>
        <w:rPr>
          <w:color w:val="00B050"/>
        </w:rPr>
      </w:pPr>
      <w:r w:rsidRPr="008E0DA0">
        <w:rPr>
          <w:color w:val="00B050"/>
        </w:rPr>
        <w:t>А чё я?!</w:t>
      </w:r>
    </w:p>
    <w:p w14:paraId="06548917" w14:textId="77777777" w:rsidR="008E0DA0" w:rsidRDefault="008E0DA0" w:rsidP="008E0DA0">
      <w:pPr>
        <w:pStyle w:val="a9"/>
      </w:pPr>
      <w:r w:rsidRPr="008E0DA0">
        <w:rPr>
          <w:color w:val="00B050"/>
        </w:rPr>
        <w:t>ФИЛ</w:t>
      </w:r>
    </w:p>
    <w:p w14:paraId="741BF4B8" w14:textId="77777777" w:rsidR="008E0DA0" w:rsidRPr="008E0DA0" w:rsidRDefault="008E0DA0" w:rsidP="008E0DA0">
      <w:pPr>
        <w:pStyle w:val="ae"/>
        <w:rPr>
          <w:color w:val="00B050"/>
        </w:rPr>
      </w:pPr>
      <w:r w:rsidRPr="008E0DA0">
        <w:rPr>
          <w:color w:val="00B050"/>
        </w:rPr>
        <w:t>(шёпотом)</w:t>
      </w:r>
    </w:p>
    <w:p w14:paraId="5658C8D4" w14:textId="42694CE9" w:rsidR="008E0DA0" w:rsidRPr="008E0DA0" w:rsidRDefault="008E0DA0" w:rsidP="008E0DA0">
      <w:pPr>
        <w:pStyle w:val="ab"/>
        <w:rPr>
          <w:color w:val="00B050"/>
        </w:rPr>
      </w:pPr>
      <w:r w:rsidRPr="008E0DA0">
        <w:rPr>
          <w:color w:val="00B050"/>
        </w:rPr>
        <w:t>Ну ты же говоришь, что валить его надо.</w:t>
      </w:r>
    </w:p>
    <w:p w14:paraId="271D5458" w14:textId="77777777" w:rsidR="008E0DA0" w:rsidRDefault="008E0DA0" w:rsidP="008E0DA0">
      <w:pPr>
        <w:pStyle w:val="a9"/>
      </w:pPr>
      <w:r w:rsidRPr="008E0DA0">
        <w:rPr>
          <w:color w:val="00B050"/>
        </w:rPr>
        <w:t>ЧАК</w:t>
      </w:r>
    </w:p>
    <w:p w14:paraId="2B3979F4" w14:textId="77777777" w:rsidR="008E0DA0" w:rsidRPr="008E0DA0" w:rsidRDefault="008E0DA0" w:rsidP="008E0DA0">
      <w:pPr>
        <w:pStyle w:val="ae"/>
        <w:rPr>
          <w:color w:val="00B050"/>
        </w:rPr>
      </w:pPr>
      <w:r w:rsidRPr="008E0DA0">
        <w:rPr>
          <w:color w:val="00B050"/>
        </w:rPr>
        <w:t>(шёпотом)</w:t>
      </w:r>
    </w:p>
    <w:p w14:paraId="561FE1AE" w14:textId="57085224" w:rsidR="008E0DA0" w:rsidRPr="008E0DA0" w:rsidRDefault="008E0DA0" w:rsidP="008E0DA0">
      <w:pPr>
        <w:pStyle w:val="ab"/>
        <w:rPr>
          <w:color w:val="00B050"/>
        </w:rPr>
      </w:pPr>
      <w:r w:rsidRPr="008E0DA0">
        <w:rPr>
          <w:color w:val="00B050"/>
        </w:rPr>
        <w:t>Так я думал ты сам… Стрёмно что-то. Отвык, что ли…</w:t>
      </w:r>
    </w:p>
    <w:p w14:paraId="376B464E" w14:textId="1E69B5F1" w:rsidR="008E0DA0" w:rsidRPr="008E0DA0" w:rsidRDefault="008E0DA0" w:rsidP="008E0DA0">
      <w:pPr>
        <w:pStyle w:val="a7"/>
        <w:rPr>
          <w:color w:val="00B050"/>
        </w:rPr>
      </w:pPr>
      <w:r w:rsidRPr="008E0DA0">
        <w:rPr>
          <w:color w:val="00B050"/>
        </w:rPr>
        <w:t>Фил задумался. Убирает пистолет, подходит к Киллеру.</w:t>
      </w:r>
    </w:p>
    <w:p w14:paraId="0174496D" w14:textId="77777777" w:rsidR="00836231" w:rsidRDefault="00836231" w:rsidP="00EC6DDA">
      <w:pPr>
        <w:pStyle w:val="a9"/>
      </w:pPr>
      <w:r>
        <w:t>ФИЛ</w:t>
      </w:r>
    </w:p>
    <w:p w14:paraId="65319796" w14:textId="77777777" w:rsidR="00836231" w:rsidRDefault="00836231" w:rsidP="00EC6DDA">
      <w:pPr>
        <w:pStyle w:val="ab"/>
      </w:pPr>
      <w:r>
        <w:t xml:space="preserve">Ладно, слушай меня. Ты про нас забываешь, мы про тебя </w:t>
      </w:r>
      <w:r w:rsidR="00EC6DDA">
        <w:t>–</w:t>
      </w:r>
      <w:r>
        <w:t xml:space="preserve"> тоже…</w:t>
      </w:r>
    </w:p>
    <w:p w14:paraId="3A915027" w14:textId="77777777" w:rsidR="00836231" w:rsidRDefault="00836231" w:rsidP="00836231">
      <w:pPr>
        <w:pStyle w:val="a7"/>
      </w:pPr>
      <w:r>
        <w:t>Вжик перекидывает к себе на телефон обнажённые фотки Киллера.</w:t>
      </w:r>
    </w:p>
    <w:p w14:paraId="73BCB45E" w14:textId="77777777" w:rsidR="00836231" w:rsidRDefault="00836231" w:rsidP="00EC6DDA">
      <w:pPr>
        <w:pStyle w:val="a9"/>
      </w:pPr>
      <w:r>
        <w:t>ВЖИК</w:t>
      </w:r>
    </w:p>
    <w:p w14:paraId="29606FF0" w14:textId="77777777" w:rsidR="00836231" w:rsidRDefault="00836231" w:rsidP="00EC6DDA">
      <w:pPr>
        <w:pStyle w:val="ab"/>
      </w:pPr>
      <w:r>
        <w:t>А то твой батя узнает, что ты его дважды разочаровал.</w:t>
      </w:r>
    </w:p>
    <w:p w14:paraId="73B31257" w14:textId="77777777" w:rsidR="00836231" w:rsidRPr="008E0DA0" w:rsidRDefault="00836231" w:rsidP="00836231">
      <w:pPr>
        <w:pStyle w:val="a7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Чак садится перед ним на корточки, ослабевает путы. Киллер облегчённо улыбается. Чак ему в ответ тоже, и резко бьёт в лицо. Киллер теряет сознание.</w:t>
      </w:r>
    </w:p>
    <w:p w14:paraId="37D390BD" w14:textId="468956E0" w:rsidR="00836231" w:rsidRDefault="00EC6DDA" w:rsidP="00EC6DDA">
      <w:pPr>
        <w:pStyle w:val="a6"/>
      </w:pPr>
      <w:bookmarkStart w:id="3" w:name="_Toc114690567"/>
      <w:r>
        <w:t>9-4.</w:t>
      </w:r>
      <w:r>
        <w:tab/>
      </w:r>
      <w:r w:rsidR="00836231" w:rsidRPr="00EC6DDA">
        <w:t xml:space="preserve">ИНТ. </w:t>
      </w:r>
      <w:r>
        <w:t>ОСОБНЯК</w:t>
      </w:r>
      <w:r w:rsidR="00836231" w:rsidRPr="00EC6DDA">
        <w:t xml:space="preserve"> НОЛЯ</w:t>
      </w:r>
      <w:r>
        <w:t xml:space="preserve"> (</w:t>
      </w:r>
      <w:r w:rsidR="008E0DA0" w:rsidRPr="008E0DA0">
        <w:rPr>
          <w:caps w:val="0"/>
          <w:color w:val="00B050"/>
        </w:rPr>
        <w:t>гостиная</w:t>
      </w:r>
      <w:r>
        <w:t>)</w:t>
      </w:r>
      <w:r w:rsidR="00836231" w:rsidRPr="00EC6DDA">
        <w:t xml:space="preserve"> </w:t>
      </w:r>
      <w:r>
        <w:t>–</w:t>
      </w:r>
      <w:r w:rsidR="00836231" w:rsidRPr="00EC6DDA">
        <w:t xml:space="preserve"> ДЕНЬ</w:t>
      </w:r>
      <w:bookmarkEnd w:id="3"/>
    </w:p>
    <w:p w14:paraId="4A646353" w14:textId="77777777" w:rsidR="00836231" w:rsidRDefault="00836231" w:rsidP="00EC6DDA">
      <w:pPr>
        <w:pStyle w:val="a7"/>
        <w:keepNext/>
        <w:keepLines/>
      </w:pPr>
      <w:r>
        <w:t>Ноль и Даша обедают за столом. Ему приходят сообщения в мессенджер. Он улыбается.</w:t>
      </w:r>
    </w:p>
    <w:p w14:paraId="084337A1" w14:textId="77777777" w:rsidR="00836231" w:rsidRDefault="00836231" w:rsidP="00EC6DDA">
      <w:pPr>
        <w:pStyle w:val="a9"/>
      </w:pPr>
      <w:r>
        <w:t>ДАША</w:t>
      </w:r>
    </w:p>
    <w:p w14:paraId="15B9D21D" w14:textId="77777777" w:rsidR="00EC6DDA" w:rsidRDefault="00836231" w:rsidP="00AD0F6C">
      <w:pPr>
        <w:pStyle w:val="ab"/>
        <w:keepNext/>
      </w:pPr>
      <w:r>
        <w:t>Ты что такой радостный?</w:t>
      </w:r>
    </w:p>
    <w:p w14:paraId="14BE65F9" w14:textId="77777777" w:rsidR="00EC6DDA" w:rsidRPr="008E0DA0" w:rsidRDefault="00836231" w:rsidP="00EC6DDA">
      <w:pPr>
        <w:pStyle w:val="ae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(</w:t>
      </w:r>
      <w:r w:rsidR="00EC6DDA" w:rsidRPr="008E0DA0">
        <w:rPr>
          <w:strike/>
          <w:color w:val="A6A6A6" w:themeColor="background1" w:themeShade="A6"/>
        </w:rPr>
        <w:t>ш</w:t>
      </w:r>
      <w:r w:rsidRPr="008E0DA0">
        <w:rPr>
          <w:strike/>
          <w:color w:val="A6A6A6" w:themeColor="background1" w:themeShade="A6"/>
        </w:rPr>
        <w:t>утит)</w:t>
      </w:r>
    </w:p>
    <w:p w14:paraId="675AC737" w14:textId="77777777" w:rsidR="00836231" w:rsidRPr="008E0DA0" w:rsidRDefault="00836231" w:rsidP="00EC6DDA">
      <w:pPr>
        <w:pStyle w:val="ab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Любовница написала, что</w:t>
      </w:r>
      <w:r w:rsidRPr="008E0DA0">
        <w:rPr>
          <w:strike/>
          <w:color w:val="A6A6A6" w:themeColor="background1" w:themeShade="A6"/>
          <w:lang w:val="ru-RU"/>
        </w:rPr>
        <w:t xml:space="preserve"> </w:t>
      </w:r>
      <w:r w:rsidRPr="008E0DA0">
        <w:rPr>
          <w:strike/>
          <w:color w:val="A6A6A6" w:themeColor="background1" w:themeShade="A6"/>
        </w:rPr>
        <w:t>ли?</w:t>
      </w:r>
    </w:p>
    <w:p w14:paraId="209966F1" w14:textId="77777777" w:rsidR="00836231" w:rsidRDefault="00836231" w:rsidP="00EC6DDA">
      <w:pPr>
        <w:pStyle w:val="a9"/>
      </w:pPr>
      <w:r>
        <w:t>НОЛЬ</w:t>
      </w:r>
    </w:p>
    <w:p w14:paraId="4F88944C" w14:textId="5BBA42DC" w:rsidR="008E0DA0" w:rsidRDefault="00836231" w:rsidP="008E0DA0">
      <w:pPr>
        <w:pStyle w:val="ab"/>
        <w:rPr>
          <w:color w:val="00B050"/>
          <w:lang w:val="ru-RU"/>
        </w:rPr>
      </w:pPr>
      <w:r w:rsidRPr="008E0DA0">
        <w:rPr>
          <w:strike/>
          <w:color w:val="A6A6A6" w:themeColor="background1" w:themeShade="A6"/>
        </w:rPr>
        <w:t>Ну какая любовница?! Для любовницы у меня отдельный номер… шучу! Мама весёлые видосы прислала…</w:t>
      </w:r>
      <w:r w:rsidR="008E0DA0" w:rsidRPr="008E0DA0">
        <w:rPr>
          <w:color w:val="A6A6A6" w:themeColor="background1" w:themeShade="A6"/>
          <w:lang w:val="ru-RU"/>
        </w:rPr>
        <w:t xml:space="preserve"> </w:t>
      </w:r>
      <w:r w:rsidR="008E0DA0" w:rsidRPr="008E0DA0">
        <w:rPr>
          <w:color w:val="00B050"/>
          <w:lang w:val="ru-RU"/>
        </w:rPr>
        <w:t>Мемчики прислали.</w:t>
      </w:r>
    </w:p>
    <w:p w14:paraId="3206EDBF" w14:textId="77777777" w:rsidR="00836231" w:rsidRPr="008E0DA0" w:rsidRDefault="00836231" w:rsidP="00EC6DDA">
      <w:pPr>
        <w:pStyle w:val="a9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ДАША</w:t>
      </w:r>
    </w:p>
    <w:p w14:paraId="4EDB74DA" w14:textId="77777777" w:rsidR="00EC6DDA" w:rsidRPr="008E0DA0" w:rsidRDefault="00836231" w:rsidP="00EC6DDA">
      <w:pPr>
        <w:pStyle w:val="ae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(удивлённо)</w:t>
      </w:r>
    </w:p>
    <w:p w14:paraId="541EBF70" w14:textId="48FA224D" w:rsidR="00836231" w:rsidRDefault="00836231" w:rsidP="00EC6DDA">
      <w:pPr>
        <w:pStyle w:val="ab"/>
        <w:rPr>
          <w:strike/>
          <w:color w:val="A6A6A6" w:themeColor="background1" w:themeShade="A6"/>
        </w:rPr>
      </w:pPr>
      <w:r w:rsidRPr="008E0DA0">
        <w:rPr>
          <w:strike/>
          <w:color w:val="A6A6A6" w:themeColor="background1" w:themeShade="A6"/>
        </w:rPr>
        <w:t>Она пользуется тик-током?</w:t>
      </w:r>
    </w:p>
    <w:p w14:paraId="3F02BB1D" w14:textId="4841909A" w:rsidR="008E0DA0" w:rsidRPr="008E0DA0" w:rsidRDefault="008E0DA0" w:rsidP="008E0DA0">
      <w:pPr>
        <w:pStyle w:val="a7"/>
        <w:rPr>
          <w:color w:val="00B050"/>
        </w:rPr>
      </w:pPr>
      <w:r w:rsidRPr="008E0DA0">
        <w:rPr>
          <w:color w:val="00B050"/>
        </w:rPr>
        <w:t>Ноль встает, достаёт шампанское.</w:t>
      </w:r>
    </w:p>
    <w:p w14:paraId="3AA30946" w14:textId="77777777" w:rsidR="00836231" w:rsidRDefault="00836231" w:rsidP="00EC6DDA">
      <w:pPr>
        <w:pStyle w:val="a9"/>
      </w:pPr>
      <w:r>
        <w:t>НОЛЬ</w:t>
      </w:r>
    </w:p>
    <w:p w14:paraId="1BA79740" w14:textId="77777777" w:rsidR="00836231" w:rsidRDefault="00836231" w:rsidP="00EC6DDA">
      <w:pPr>
        <w:pStyle w:val="ab"/>
      </w:pPr>
      <w:r>
        <w:t>Ещё как! Давай шампанского выпьем?</w:t>
      </w:r>
    </w:p>
    <w:p w14:paraId="07623D68" w14:textId="77777777" w:rsidR="00836231" w:rsidRDefault="00836231" w:rsidP="00EC6DDA">
      <w:pPr>
        <w:pStyle w:val="a9"/>
      </w:pPr>
      <w:r>
        <w:t>ДАША</w:t>
      </w:r>
    </w:p>
    <w:p w14:paraId="5EDA7960" w14:textId="2D27ABB7" w:rsidR="00836231" w:rsidRPr="008E0DA0" w:rsidRDefault="00836231" w:rsidP="00EC6DDA">
      <w:pPr>
        <w:pStyle w:val="ab"/>
        <w:rPr>
          <w:color w:val="00B050"/>
          <w:lang w:val="ru-RU"/>
        </w:rPr>
      </w:pPr>
      <w:r w:rsidRPr="008E0DA0">
        <w:rPr>
          <w:strike/>
          <w:color w:val="A6A6A6" w:themeColor="background1" w:themeShade="A6"/>
        </w:rPr>
        <w:t>Что за повод в обед шампанское пить?</w:t>
      </w:r>
      <w:r w:rsidR="008E0DA0" w:rsidRPr="008E0DA0">
        <w:rPr>
          <w:color w:val="A6A6A6" w:themeColor="background1" w:themeShade="A6"/>
          <w:lang w:val="ru-RU"/>
        </w:rPr>
        <w:t xml:space="preserve"> </w:t>
      </w:r>
      <w:r w:rsidR="008E0DA0" w:rsidRPr="008E0DA0">
        <w:rPr>
          <w:color w:val="00B050"/>
          <w:lang w:val="ru-RU"/>
        </w:rPr>
        <w:t>Мы что-то отмечаем?</w:t>
      </w:r>
    </w:p>
    <w:p w14:paraId="7E6F335C" w14:textId="77777777" w:rsidR="00836231" w:rsidRDefault="00836231" w:rsidP="00EC6DDA">
      <w:pPr>
        <w:pStyle w:val="a9"/>
      </w:pPr>
      <w:r>
        <w:t>НОЛЬ</w:t>
      </w:r>
    </w:p>
    <w:p w14:paraId="0B124850" w14:textId="21890936" w:rsidR="00836231" w:rsidRDefault="00836231" w:rsidP="00EC6DDA">
      <w:pPr>
        <w:pStyle w:val="ab"/>
      </w:pPr>
      <w:r w:rsidRPr="008E0DA0">
        <w:rPr>
          <w:strike/>
          <w:color w:val="A6A6A6" w:themeColor="background1" w:themeShade="A6"/>
        </w:rPr>
        <w:t>А просто… просто</w:t>
      </w:r>
      <w:r w:rsidRPr="008E0DA0">
        <w:rPr>
          <w:color w:val="A6A6A6" w:themeColor="background1" w:themeShade="A6"/>
        </w:rPr>
        <w:t xml:space="preserve"> </w:t>
      </w:r>
      <w:r w:rsidR="008E0DA0" w:rsidRPr="008E0DA0">
        <w:rPr>
          <w:color w:val="00B050"/>
          <w:lang w:val="ru-RU"/>
        </w:rPr>
        <w:t>Отмечаем</w:t>
      </w:r>
      <w:r w:rsidR="008E0DA0">
        <w:rPr>
          <w:color w:val="A6A6A6" w:themeColor="background1" w:themeShade="A6"/>
          <w:lang w:val="ru-RU"/>
        </w:rPr>
        <w:t xml:space="preserve"> </w:t>
      </w:r>
      <w:r w:rsidRPr="008E0DA0">
        <w:rPr>
          <w:color w:val="00B050"/>
        </w:rPr>
        <w:t>жизнь</w:t>
      </w:r>
      <w:r w:rsidR="008E0DA0">
        <w:rPr>
          <w:color w:val="00B050"/>
          <w:lang w:val="ru-RU"/>
        </w:rPr>
        <w:t xml:space="preserve">… </w:t>
      </w:r>
      <w:r w:rsidR="008E0DA0" w:rsidRPr="008E0DA0">
        <w:rPr>
          <w:color w:val="00B050"/>
        </w:rPr>
        <w:t>потому</w:t>
      </w:r>
      <w:r w:rsidR="008E0DA0" w:rsidRPr="008E0DA0">
        <w:t xml:space="preserve"> </w:t>
      </w:r>
      <w:r w:rsidR="008E0DA0" w:rsidRPr="008E0DA0">
        <w:rPr>
          <w:color w:val="00B050"/>
        </w:rPr>
        <w:t xml:space="preserve">что она </w:t>
      </w:r>
      <w:r>
        <w:t>прекрасна</w:t>
      </w:r>
      <w:r w:rsidR="008E0DA0" w:rsidRPr="008E0DA0">
        <w:rPr>
          <w:color w:val="00B050"/>
          <w:lang w:val="ru-RU"/>
        </w:rPr>
        <w:t>,</w:t>
      </w:r>
      <w:r w:rsidR="008E0DA0">
        <w:rPr>
          <w:lang w:val="ru-RU"/>
        </w:rPr>
        <w:t xml:space="preserve"> </w:t>
      </w:r>
      <w:r>
        <w:t>когда она у тебя есть!</w:t>
      </w:r>
    </w:p>
    <w:p w14:paraId="769C9A9C" w14:textId="77777777" w:rsidR="004B5B82" w:rsidRDefault="00836231" w:rsidP="004B5B82">
      <w:pPr>
        <w:pStyle w:val="a7"/>
        <w:rPr>
          <w:strike/>
          <w:color w:val="A6A6A6" w:themeColor="background1" w:themeShade="A6"/>
        </w:rPr>
      </w:pPr>
      <w:r>
        <w:t>Выстреливает шампанским. Даша вздрагивает. Она догадывается, что произошло.</w:t>
      </w:r>
      <w:r w:rsidR="004B5B82">
        <w:rPr>
          <w:lang w:val="ru-RU"/>
        </w:rPr>
        <w:t xml:space="preserve"> </w:t>
      </w:r>
      <w:r w:rsidR="004B5B82" w:rsidRPr="004B5B82">
        <w:rPr>
          <w:color w:val="00B050"/>
          <w:lang w:val="ru-RU"/>
        </w:rPr>
        <w:t>Ноль наполняет бокалы.</w:t>
      </w:r>
    </w:p>
    <w:p w14:paraId="0F0C7BDE" w14:textId="1381D387" w:rsidR="004B5B82" w:rsidRPr="004B5B82" w:rsidRDefault="004B5B82" w:rsidP="004B5B82">
      <w:pPr>
        <w:pStyle w:val="a9"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>ДАША</w:t>
      </w:r>
    </w:p>
    <w:p w14:paraId="6CF8B32F" w14:textId="77777777" w:rsidR="004B5B82" w:rsidRPr="004B5B82" w:rsidRDefault="004B5B82" w:rsidP="004B5B82">
      <w:pPr>
        <w:pStyle w:val="ab"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>Я, наверное, не буду… Мне что-то нехорошо.</w:t>
      </w:r>
    </w:p>
    <w:p w14:paraId="08632D7C" w14:textId="70E45831" w:rsidR="004B5B82" w:rsidRPr="004B5B82" w:rsidRDefault="004B5B82" w:rsidP="004B5B82">
      <w:pPr>
        <w:pStyle w:val="a7"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>Даша уходит в комнату. Ноль наливает себе бокал.</w:t>
      </w:r>
    </w:p>
    <w:p w14:paraId="5FD49CA7" w14:textId="77777777" w:rsidR="004B5B82" w:rsidRPr="004B5B82" w:rsidRDefault="004B5B82" w:rsidP="004B5B82">
      <w:pPr>
        <w:pStyle w:val="a9"/>
        <w:rPr>
          <w:color w:val="00B050"/>
        </w:rPr>
      </w:pPr>
      <w:r w:rsidRPr="004B5B82">
        <w:rPr>
          <w:color w:val="00B050"/>
        </w:rPr>
        <w:t>НОЛЬ</w:t>
      </w:r>
    </w:p>
    <w:p w14:paraId="30206A31" w14:textId="51A9DFA7" w:rsidR="004B5B82" w:rsidRPr="004B5B82" w:rsidRDefault="004B5B82" w:rsidP="004B5B82">
      <w:pPr>
        <w:pStyle w:val="ab"/>
        <w:rPr>
          <w:color w:val="00B050"/>
        </w:rPr>
      </w:pPr>
      <w:r w:rsidRPr="004B5B82">
        <w:rPr>
          <w:color w:val="00B050"/>
        </w:rPr>
        <w:t>Ты знаешь, что я вас с Лёшкой очень сильно люблю?</w:t>
      </w:r>
    </w:p>
    <w:p w14:paraId="3ED2681D" w14:textId="7CF5E527" w:rsidR="004B5B82" w:rsidRPr="004B5B82" w:rsidRDefault="004B5B82" w:rsidP="004B5B82">
      <w:pPr>
        <w:pStyle w:val="a7"/>
        <w:rPr>
          <w:color w:val="00B050"/>
          <w:lang w:val="ru-RU"/>
        </w:rPr>
      </w:pPr>
      <w:r w:rsidRPr="004B5B82">
        <w:rPr>
          <w:color w:val="00B050"/>
          <w:lang w:val="ru-RU"/>
        </w:rPr>
        <w:t>Даша кивает, пытаясь благодарно улыбаться.</w:t>
      </w:r>
    </w:p>
    <w:p w14:paraId="28F0E924" w14:textId="77777777" w:rsidR="004B5B82" w:rsidRPr="004B5B82" w:rsidRDefault="004B5B82" w:rsidP="004B5B82">
      <w:pPr>
        <w:pStyle w:val="a9"/>
        <w:rPr>
          <w:color w:val="00B050"/>
        </w:rPr>
      </w:pPr>
      <w:r w:rsidRPr="004B5B82">
        <w:rPr>
          <w:color w:val="00B050"/>
        </w:rPr>
        <w:t>ДАША</w:t>
      </w:r>
    </w:p>
    <w:p w14:paraId="7E3EDF65" w14:textId="0065010F" w:rsidR="004B5B82" w:rsidRPr="004B5B82" w:rsidRDefault="004B5B82" w:rsidP="004B5B82">
      <w:pPr>
        <w:pStyle w:val="ab"/>
        <w:rPr>
          <w:color w:val="00B050"/>
        </w:rPr>
      </w:pPr>
      <w:r w:rsidRPr="004B5B82">
        <w:rPr>
          <w:color w:val="00B050"/>
        </w:rPr>
        <w:t>Мы тебя тоже, Олег.</w:t>
      </w:r>
    </w:p>
    <w:p w14:paraId="094BD85B" w14:textId="3DE6418A" w:rsidR="004B5B82" w:rsidRPr="004B5B82" w:rsidRDefault="004B5B82" w:rsidP="004B5B82">
      <w:pPr>
        <w:pStyle w:val="a7"/>
        <w:rPr>
          <w:color w:val="00B050"/>
          <w:lang w:val="ru-RU"/>
        </w:rPr>
      </w:pPr>
      <w:r w:rsidRPr="004B5B82">
        <w:rPr>
          <w:color w:val="00B050"/>
          <w:lang w:val="ru-RU"/>
        </w:rPr>
        <w:t>Ноль и Даша чокаются бокалами, Ноль внимательно смотрит на жену. Даша не знает куда деться от этого взгляда.</w:t>
      </w:r>
    </w:p>
    <w:p w14:paraId="3DB7E324" w14:textId="77777777" w:rsidR="004B5B82" w:rsidRPr="004B5B82" w:rsidRDefault="004B5B82" w:rsidP="004B5B82">
      <w:pPr>
        <w:pStyle w:val="a9"/>
        <w:rPr>
          <w:color w:val="00B050"/>
        </w:rPr>
      </w:pPr>
      <w:r w:rsidRPr="004B5B82">
        <w:rPr>
          <w:color w:val="00B050"/>
        </w:rPr>
        <w:t>ДАША</w:t>
      </w:r>
    </w:p>
    <w:p w14:paraId="397B9B60" w14:textId="456D219A" w:rsidR="004B5B82" w:rsidRPr="004B5B82" w:rsidRDefault="004B5B82" w:rsidP="004B5B82">
      <w:pPr>
        <w:pStyle w:val="ab"/>
        <w:rPr>
          <w:color w:val="00B050"/>
        </w:rPr>
      </w:pPr>
      <w:r w:rsidRPr="004B5B82">
        <w:rPr>
          <w:color w:val="00B050"/>
        </w:rPr>
        <w:t>Приятное такое.</w:t>
      </w:r>
    </w:p>
    <w:p w14:paraId="03E46606" w14:textId="06AEEA57" w:rsidR="004B5B82" w:rsidRPr="004B5B82" w:rsidRDefault="004B5B82" w:rsidP="004B5B82">
      <w:pPr>
        <w:pStyle w:val="a7"/>
        <w:rPr>
          <w:color w:val="00B050"/>
          <w:lang w:val="ru-RU"/>
        </w:rPr>
      </w:pPr>
      <w:r w:rsidRPr="004B5B82">
        <w:rPr>
          <w:color w:val="00B050"/>
          <w:lang w:val="ru-RU"/>
        </w:rPr>
        <w:t>У Ноля звонит телефон. Он смотрит.</w:t>
      </w:r>
    </w:p>
    <w:p w14:paraId="6C2AA51B" w14:textId="77777777" w:rsidR="004B5B82" w:rsidRPr="004B5B82" w:rsidRDefault="004B5B82" w:rsidP="004B5B82">
      <w:pPr>
        <w:pStyle w:val="a9"/>
        <w:rPr>
          <w:color w:val="00B050"/>
        </w:rPr>
      </w:pPr>
      <w:r w:rsidRPr="004B5B82">
        <w:rPr>
          <w:color w:val="00B050"/>
        </w:rPr>
        <w:t>НОЛЬ</w:t>
      </w:r>
    </w:p>
    <w:p w14:paraId="7A17277F" w14:textId="7F60B377" w:rsidR="004B5B82" w:rsidRPr="004B5B82" w:rsidRDefault="004B5B82" w:rsidP="004B5B82">
      <w:pPr>
        <w:pStyle w:val="ab"/>
        <w:rPr>
          <w:color w:val="00B050"/>
        </w:rPr>
      </w:pPr>
      <w:r w:rsidRPr="004B5B82">
        <w:rPr>
          <w:color w:val="00B050"/>
        </w:rPr>
        <w:t>Отойду, родная. Никуда не уходи.</w:t>
      </w:r>
    </w:p>
    <w:p w14:paraId="403F2C75" w14:textId="1C91457D" w:rsidR="004B5B82" w:rsidRPr="004B5B82" w:rsidRDefault="004B5B82" w:rsidP="004B5B82">
      <w:pPr>
        <w:pStyle w:val="a7"/>
        <w:rPr>
          <w:color w:val="00B050"/>
          <w:lang w:val="ru-RU"/>
        </w:rPr>
      </w:pPr>
      <w:r w:rsidRPr="004B5B82">
        <w:rPr>
          <w:color w:val="00B050"/>
          <w:lang w:val="ru-RU"/>
        </w:rPr>
        <w:t>Ноль выходит, Даша быстро бер</w:t>
      </w:r>
      <w:r>
        <w:rPr>
          <w:color w:val="00B050"/>
          <w:lang w:val="ru-RU"/>
        </w:rPr>
        <w:t>ё</w:t>
      </w:r>
      <w:r w:rsidRPr="004B5B82">
        <w:rPr>
          <w:color w:val="00B050"/>
          <w:lang w:val="ru-RU"/>
        </w:rPr>
        <w:t>т телефон, набирает номер Фила по памяти.</w:t>
      </w:r>
    </w:p>
    <w:p w14:paraId="52996875" w14:textId="77777777" w:rsidR="004B5B82" w:rsidRPr="004B5B82" w:rsidRDefault="004B5B82" w:rsidP="004B5B82">
      <w:pPr>
        <w:pStyle w:val="a9"/>
        <w:rPr>
          <w:color w:val="00B050"/>
        </w:rPr>
      </w:pPr>
      <w:r w:rsidRPr="004B5B82">
        <w:rPr>
          <w:color w:val="00B050"/>
        </w:rPr>
        <w:t>АВТООТВЕТЧИК (ЗК)</w:t>
      </w:r>
    </w:p>
    <w:p w14:paraId="2DB06F35" w14:textId="7AE5F862" w:rsidR="004B5B82" w:rsidRPr="004B5B82" w:rsidRDefault="004B5B82" w:rsidP="004B5B82">
      <w:pPr>
        <w:pStyle w:val="ab"/>
        <w:rPr>
          <w:color w:val="00B050"/>
        </w:rPr>
      </w:pPr>
      <w:r w:rsidRPr="004B5B82">
        <w:rPr>
          <w:color w:val="00B050"/>
        </w:rPr>
        <w:t>Абонент временно недоступен или выключен.</w:t>
      </w:r>
    </w:p>
    <w:p w14:paraId="576CCA27" w14:textId="64A71EB1" w:rsidR="00836231" w:rsidRPr="004B5B82" w:rsidRDefault="004B5B82" w:rsidP="004B5B82">
      <w:pPr>
        <w:pStyle w:val="a7"/>
        <w:rPr>
          <w:color w:val="00B050"/>
          <w:lang w:val="ru-RU"/>
        </w:rPr>
      </w:pPr>
      <w:r w:rsidRPr="004B5B82">
        <w:rPr>
          <w:color w:val="00B050"/>
          <w:lang w:val="ru-RU"/>
        </w:rPr>
        <w:t>Даша молчит, стараясь не разреветься.</w:t>
      </w:r>
    </w:p>
    <w:p w14:paraId="18EF1684" w14:textId="66808C7A" w:rsidR="00836231" w:rsidRPr="004B5B82" w:rsidRDefault="00CF594F" w:rsidP="00EC6DDA">
      <w:pPr>
        <w:pStyle w:val="a6"/>
        <w:rPr>
          <w:strike/>
          <w:color w:val="A6A6A6" w:themeColor="background1" w:themeShade="A6"/>
        </w:rPr>
      </w:pPr>
      <w:bookmarkStart w:id="4" w:name="_Toc114690569"/>
      <w:r w:rsidRPr="004B5B82">
        <w:rPr>
          <w:strike/>
          <w:color w:val="A6A6A6" w:themeColor="background1" w:themeShade="A6"/>
        </w:rPr>
        <w:t>9-5.</w:t>
      </w:r>
      <w:r w:rsidRPr="004B5B82">
        <w:rPr>
          <w:strike/>
          <w:color w:val="A6A6A6" w:themeColor="background1" w:themeShade="A6"/>
        </w:rPr>
        <w:tab/>
      </w:r>
      <w:r w:rsidR="00836231" w:rsidRPr="004B5B82">
        <w:rPr>
          <w:strike/>
          <w:color w:val="A6A6A6" w:themeColor="background1" w:themeShade="A6"/>
        </w:rPr>
        <w:t xml:space="preserve">ИНТ. </w:t>
      </w:r>
      <w:r w:rsidRPr="004B5B82">
        <w:rPr>
          <w:strike/>
          <w:color w:val="A6A6A6" w:themeColor="background1" w:themeShade="A6"/>
        </w:rPr>
        <w:t>ОСОБНЯК</w:t>
      </w:r>
      <w:r w:rsidR="00836231" w:rsidRPr="004B5B82">
        <w:rPr>
          <w:strike/>
          <w:color w:val="A6A6A6" w:themeColor="background1" w:themeShade="A6"/>
        </w:rPr>
        <w:t xml:space="preserve"> НОЛЯ</w:t>
      </w:r>
      <w:r w:rsidRPr="004B5B82">
        <w:rPr>
          <w:strike/>
          <w:color w:val="A6A6A6" w:themeColor="background1" w:themeShade="A6"/>
        </w:rPr>
        <w:t xml:space="preserve"> (</w:t>
      </w:r>
      <w:r w:rsidRPr="004B5B82">
        <w:rPr>
          <w:caps w:val="0"/>
          <w:strike/>
          <w:color w:val="A6A6A6" w:themeColor="background1" w:themeShade="A6"/>
        </w:rPr>
        <w:t>спальня</w:t>
      </w:r>
      <w:r w:rsidRPr="004B5B82">
        <w:rPr>
          <w:strike/>
          <w:color w:val="A6A6A6" w:themeColor="background1" w:themeShade="A6"/>
        </w:rPr>
        <w:t>)</w:t>
      </w:r>
      <w:r w:rsidR="00836231" w:rsidRPr="004B5B82">
        <w:rPr>
          <w:strike/>
          <w:color w:val="A6A6A6" w:themeColor="background1" w:themeShade="A6"/>
        </w:rPr>
        <w:t xml:space="preserve"> </w:t>
      </w:r>
      <w:r w:rsidRPr="004B5B82">
        <w:rPr>
          <w:strike/>
          <w:color w:val="A6A6A6" w:themeColor="background1" w:themeShade="A6"/>
        </w:rPr>
        <w:t>–</w:t>
      </w:r>
      <w:r w:rsidR="00836231" w:rsidRPr="004B5B82">
        <w:rPr>
          <w:strike/>
          <w:color w:val="A6A6A6" w:themeColor="background1" w:themeShade="A6"/>
        </w:rPr>
        <w:t xml:space="preserve"> ДЕНЬ</w:t>
      </w:r>
      <w:bookmarkEnd w:id="4"/>
    </w:p>
    <w:p w14:paraId="273F96BA" w14:textId="77777777" w:rsidR="00836231" w:rsidRPr="004B5B82" w:rsidRDefault="00836231" w:rsidP="00CF594F">
      <w:pPr>
        <w:pStyle w:val="a7"/>
        <w:keepNext/>
        <w:keepLines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>Даша заходит в комнату, достаёт мобильный и записку с номером телефона. Набирает.</w:t>
      </w:r>
    </w:p>
    <w:p w14:paraId="4D863011" w14:textId="77777777" w:rsidR="00836231" w:rsidRPr="004B5B82" w:rsidRDefault="00836231" w:rsidP="00CF594F">
      <w:pPr>
        <w:pStyle w:val="a9"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>АВТООТВЕТЧИК (ЗК)</w:t>
      </w:r>
    </w:p>
    <w:p w14:paraId="2FEED57E" w14:textId="77777777" w:rsidR="00836231" w:rsidRPr="004B5B82" w:rsidRDefault="00836231" w:rsidP="00CF594F">
      <w:pPr>
        <w:pStyle w:val="ab"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>Абонент временно недоступен или выключен.</w:t>
      </w:r>
    </w:p>
    <w:p w14:paraId="78810A07" w14:textId="77777777" w:rsidR="00836231" w:rsidRPr="004B5B82" w:rsidRDefault="00836231" w:rsidP="00836231">
      <w:pPr>
        <w:pStyle w:val="a7"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>Даша напряжённо смотрит перед собой.</w:t>
      </w:r>
    </w:p>
    <w:p w14:paraId="096AA4C9" w14:textId="77777777" w:rsidR="00836231" w:rsidRDefault="00CF594F" w:rsidP="00CF594F">
      <w:pPr>
        <w:pStyle w:val="a6"/>
      </w:pPr>
      <w:bookmarkStart w:id="5" w:name="_Toc114690571"/>
      <w:r>
        <w:t>9-6.</w:t>
      </w:r>
      <w:r>
        <w:tab/>
      </w:r>
      <w:r w:rsidR="00836231">
        <w:t>НАТ. ДАЧ</w:t>
      </w:r>
      <w:r>
        <w:t>А МАССЫ</w:t>
      </w:r>
      <w:r w:rsidR="00836231">
        <w:t xml:space="preserve"> </w:t>
      </w:r>
      <w:r>
        <w:t>–</w:t>
      </w:r>
      <w:r w:rsidR="00836231">
        <w:t xml:space="preserve"> ДЕНЬ</w:t>
      </w:r>
      <w:bookmarkEnd w:id="5"/>
    </w:p>
    <w:p w14:paraId="5B405868" w14:textId="77777777" w:rsidR="00836231" w:rsidRDefault="00836231" w:rsidP="00CF594F">
      <w:pPr>
        <w:pStyle w:val="a7"/>
        <w:keepNext/>
        <w:keepLines/>
      </w:pPr>
      <w:r>
        <w:t>Пацаны на джипе подъезжают к даче Массы. Замечают открытую дверь в дом и окно.</w:t>
      </w:r>
    </w:p>
    <w:p w14:paraId="4E8C801F" w14:textId="77777777" w:rsidR="00836231" w:rsidRDefault="00836231" w:rsidP="00CF594F">
      <w:pPr>
        <w:pStyle w:val="a9"/>
      </w:pPr>
      <w:r>
        <w:t>ВЖИК</w:t>
      </w:r>
    </w:p>
    <w:p w14:paraId="7F1C0624" w14:textId="77777777" w:rsidR="00CF594F" w:rsidRDefault="00836231" w:rsidP="00CF594F">
      <w:pPr>
        <w:pStyle w:val="ae"/>
      </w:pPr>
      <w:r>
        <w:t>(</w:t>
      </w:r>
      <w:r w:rsidR="00CF594F">
        <w:t>ш</w:t>
      </w:r>
      <w:r>
        <w:t>ёпотом)</w:t>
      </w:r>
    </w:p>
    <w:p w14:paraId="71248DF5" w14:textId="77777777" w:rsidR="00836231" w:rsidRDefault="00836231" w:rsidP="00CF594F">
      <w:pPr>
        <w:pStyle w:val="ab"/>
      </w:pPr>
      <w:r>
        <w:t>Я последний выходил, дверь прикрывал.</w:t>
      </w:r>
    </w:p>
    <w:p w14:paraId="2266EC03" w14:textId="77777777" w:rsidR="00836231" w:rsidRDefault="00836231" w:rsidP="00836231">
      <w:pPr>
        <w:pStyle w:val="a7"/>
      </w:pPr>
      <w:r>
        <w:t>Парни прячутся за машину. Чак аккуратно пригнувшись, идёт в сторону дома.</w:t>
      </w:r>
    </w:p>
    <w:p w14:paraId="6178FA3E" w14:textId="77777777" w:rsidR="00836231" w:rsidRDefault="00836231" w:rsidP="00CF594F">
      <w:pPr>
        <w:pStyle w:val="a9"/>
      </w:pPr>
      <w:r>
        <w:t>МАССА</w:t>
      </w:r>
    </w:p>
    <w:p w14:paraId="7924FD7A" w14:textId="77777777" w:rsidR="00CF594F" w:rsidRDefault="00836231" w:rsidP="00CF594F">
      <w:pPr>
        <w:pStyle w:val="ae"/>
      </w:pPr>
      <w:r>
        <w:t>(</w:t>
      </w:r>
      <w:r w:rsidR="00CF594F">
        <w:t>ш</w:t>
      </w:r>
      <w:r>
        <w:t>ёпотом)</w:t>
      </w:r>
    </w:p>
    <w:p w14:paraId="1B1D332C" w14:textId="77777777" w:rsidR="00836231" w:rsidRDefault="00836231" w:rsidP="00CF594F">
      <w:pPr>
        <w:pStyle w:val="ab"/>
      </w:pPr>
      <w:r>
        <w:t>Чак, аккуратней. Вдруг батя…</w:t>
      </w:r>
    </w:p>
    <w:p w14:paraId="4A40F095" w14:textId="77777777" w:rsidR="00836231" w:rsidRDefault="00836231" w:rsidP="00CF594F">
      <w:pPr>
        <w:pStyle w:val="a9"/>
      </w:pPr>
      <w:r>
        <w:t>ЧАК</w:t>
      </w:r>
    </w:p>
    <w:p w14:paraId="385A568D" w14:textId="77777777" w:rsidR="00836231" w:rsidRDefault="00836231" w:rsidP="00CF594F">
      <w:pPr>
        <w:pStyle w:val="ab"/>
      </w:pPr>
      <w:r>
        <w:t>Ничё я ему не сделаю…</w:t>
      </w:r>
    </w:p>
    <w:p w14:paraId="7CB73191" w14:textId="77777777" w:rsidR="00836231" w:rsidRDefault="00836231" w:rsidP="00CF594F">
      <w:pPr>
        <w:pStyle w:val="a9"/>
      </w:pPr>
      <w:r>
        <w:t>МАССА</w:t>
      </w:r>
    </w:p>
    <w:p w14:paraId="1AF5796B" w14:textId="77777777" w:rsidR="00836231" w:rsidRDefault="00836231" w:rsidP="00CF594F">
      <w:pPr>
        <w:pStyle w:val="ab"/>
      </w:pPr>
      <w:r>
        <w:t>Да не…</w:t>
      </w:r>
      <w:r w:rsidR="00CF594F">
        <w:rPr>
          <w:lang w:val="ru-RU"/>
        </w:rPr>
        <w:t xml:space="preserve"> </w:t>
      </w:r>
      <w:r>
        <w:t>это ты аккуратней. Если бухой, может топором огреть!</w:t>
      </w:r>
    </w:p>
    <w:p w14:paraId="563FCD85" w14:textId="77777777" w:rsidR="00836231" w:rsidRDefault="00836231" w:rsidP="00836231">
      <w:pPr>
        <w:pStyle w:val="a7"/>
      </w:pPr>
      <w:r>
        <w:t>Чак срывает с ветки крупное яблоко. Подбегает к окну, кидает яблоко в окно.</w:t>
      </w:r>
    </w:p>
    <w:p w14:paraId="68BC4460" w14:textId="77777777" w:rsidR="00836231" w:rsidRDefault="00836231" w:rsidP="00CF594F">
      <w:pPr>
        <w:pStyle w:val="a9"/>
      </w:pPr>
      <w:r>
        <w:t>СТЭЛЛА (ЗК)</w:t>
      </w:r>
    </w:p>
    <w:p w14:paraId="199807A5" w14:textId="77777777" w:rsidR="00836231" w:rsidRDefault="00836231" w:rsidP="00CF594F">
      <w:pPr>
        <w:pStyle w:val="ab"/>
      </w:pPr>
      <w:r>
        <w:t xml:space="preserve">Аааа! </w:t>
      </w:r>
      <w:proofErr w:type="spellStart"/>
      <w:r>
        <w:t>Сууууукаааа</w:t>
      </w:r>
      <w:proofErr w:type="spellEnd"/>
      <w:r>
        <w:t>!</w:t>
      </w:r>
    </w:p>
    <w:p w14:paraId="786A0693" w14:textId="77777777" w:rsidR="00836231" w:rsidRDefault="00CF594F" w:rsidP="00CF594F">
      <w:pPr>
        <w:pStyle w:val="a6"/>
      </w:pPr>
      <w:bookmarkStart w:id="6" w:name="_Toc114690573"/>
      <w:r>
        <w:t>9-7.</w:t>
      </w:r>
      <w:r>
        <w:tab/>
      </w:r>
      <w:r w:rsidR="00836231">
        <w:t>ИНТ. Д</w:t>
      </w:r>
      <w:r>
        <w:t>АЧА МАССЫ</w:t>
      </w:r>
      <w:r w:rsidR="00836231">
        <w:t xml:space="preserve"> </w:t>
      </w:r>
      <w:r>
        <w:t>–</w:t>
      </w:r>
      <w:r w:rsidR="00836231">
        <w:t xml:space="preserve"> ДЕНЬ</w:t>
      </w:r>
      <w:bookmarkEnd w:id="6"/>
    </w:p>
    <w:p w14:paraId="168B3A1A" w14:textId="77777777" w:rsidR="00836231" w:rsidRDefault="00836231" w:rsidP="00CF594F">
      <w:pPr>
        <w:pStyle w:val="a7"/>
        <w:keepNext/>
        <w:keepLines/>
      </w:pPr>
      <w:r>
        <w:t>Стэлла держит возле глаза капустный лист. Рядом сидит Масса, гладит её. Сбоку утешает Вжик.</w:t>
      </w:r>
    </w:p>
    <w:p w14:paraId="7640C54B" w14:textId="77777777" w:rsidR="00836231" w:rsidRDefault="00836231" w:rsidP="00CF594F">
      <w:pPr>
        <w:pStyle w:val="a9"/>
      </w:pPr>
      <w:r>
        <w:t>СТЭЛЛА</w:t>
      </w:r>
    </w:p>
    <w:p w14:paraId="2DDDC3E3" w14:textId="77777777" w:rsidR="00836231" w:rsidRDefault="00836231" w:rsidP="00CF594F">
      <w:pPr>
        <w:pStyle w:val="ab"/>
      </w:pPr>
      <w:r>
        <w:t>Придурок! Идиот! Кретин! Имбецил! Идиот!</w:t>
      </w:r>
    </w:p>
    <w:p w14:paraId="2FB095D6" w14:textId="77777777" w:rsidR="00836231" w:rsidRDefault="00836231" w:rsidP="00CF594F">
      <w:pPr>
        <w:pStyle w:val="a9"/>
      </w:pPr>
      <w:r>
        <w:t>ЧАК</w:t>
      </w:r>
    </w:p>
    <w:p w14:paraId="2470F954" w14:textId="77777777" w:rsidR="00836231" w:rsidRDefault="00836231" w:rsidP="00CF594F">
      <w:pPr>
        <w:pStyle w:val="ab"/>
      </w:pPr>
      <w:r>
        <w:t>Слышь! Идиот было уже!</w:t>
      </w:r>
    </w:p>
    <w:p w14:paraId="1D19C30A" w14:textId="77777777" w:rsidR="00836231" w:rsidRDefault="00836231" w:rsidP="00836231">
      <w:pPr>
        <w:pStyle w:val="a7"/>
      </w:pPr>
      <w:r>
        <w:t>Стэлла убирает капустный лист, у неё фингал под глазом.</w:t>
      </w:r>
    </w:p>
    <w:p w14:paraId="005C20F7" w14:textId="77777777" w:rsidR="00836231" w:rsidRDefault="00836231" w:rsidP="00CF594F">
      <w:pPr>
        <w:pStyle w:val="a9"/>
      </w:pPr>
      <w:r>
        <w:t>СТЭЛЛА</w:t>
      </w:r>
    </w:p>
    <w:p w14:paraId="69695E66" w14:textId="77777777" w:rsidR="00836231" w:rsidRDefault="00836231" w:rsidP="00CF594F">
      <w:pPr>
        <w:pStyle w:val="ab"/>
      </w:pPr>
      <w:r>
        <w:t>Это хорошо, что запоминаешь! Я думала, мозги совсем отбиты.</w:t>
      </w:r>
    </w:p>
    <w:p w14:paraId="0A575184" w14:textId="77777777" w:rsidR="00836231" w:rsidRDefault="00836231" w:rsidP="00CF594F">
      <w:pPr>
        <w:pStyle w:val="a9"/>
      </w:pPr>
      <w:r>
        <w:t>ЧАК</w:t>
      </w:r>
    </w:p>
    <w:p w14:paraId="52DEEA60" w14:textId="77777777" w:rsidR="00836231" w:rsidRDefault="00836231" w:rsidP="00CF594F">
      <w:pPr>
        <w:pStyle w:val="ab"/>
      </w:pPr>
      <w:r>
        <w:t>Это у кого тут что отбито?</w:t>
      </w:r>
    </w:p>
    <w:p w14:paraId="4CD25245" w14:textId="77777777" w:rsidR="00836231" w:rsidRDefault="00836231" w:rsidP="00CF594F">
      <w:pPr>
        <w:pStyle w:val="a9"/>
      </w:pPr>
      <w:r>
        <w:t>ФИЛ</w:t>
      </w:r>
    </w:p>
    <w:p w14:paraId="3BAB0266" w14:textId="77777777" w:rsidR="00836231" w:rsidRDefault="00836231" w:rsidP="00CF594F">
      <w:pPr>
        <w:pStyle w:val="ab"/>
      </w:pPr>
      <w:r>
        <w:t>А ты чё без предупреждения приходишь? Прикинь, у него в руках не яблоко было бы.</w:t>
      </w:r>
    </w:p>
    <w:p w14:paraId="2A87DB06" w14:textId="77777777" w:rsidR="00836231" w:rsidRDefault="00836231" w:rsidP="00CF594F">
      <w:pPr>
        <w:pStyle w:val="a9"/>
      </w:pPr>
      <w:r>
        <w:t>СТЭЛЛА</w:t>
      </w:r>
    </w:p>
    <w:p w14:paraId="38EA3219" w14:textId="77777777" w:rsidR="00836231" w:rsidRPr="00CF594F" w:rsidRDefault="00836231" w:rsidP="00CF594F">
      <w:pPr>
        <w:pStyle w:val="ab"/>
        <w:rPr>
          <w:lang w:val="ru-RU"/>
        </w:rPr>
      </w:pPr>
      <w:r>
        <w:t>С работой ни</w:t>
      </w:r>
      <w:r>
        <w:rPr>
          <w:lang w:val="ru-RU"/>
        </w:rPr>
        <w:t xml:space="preserve"> </w:t>
      </w:r>
      <w:r>
        <w:t>хрена не вышло. Я подумала: куда мне? Ну конечно к друзьям</w:t>
      </w:r>
      <w:r w:rsidR="00CF594F">
        <w:rPr>
          <w:lang w:val="ru-RU"/>
        </w:rPr>
        <w:t xml:space="preserve">! </w:t>
      </w:r>
      <w:r>
        <w:t xml:space="preserve"> Прихожу</w:t>
      </w:r>
      <w:r w:rsidR="00CF594F">
        <w:rPr>
          <w:lang w:val="ru-RU"/>
        </w:rPr>
        <w:t xml:space="preserve"> –</w:t>
      </w:r>
      <w:r>
        <w:t xml:space="preserve"> никого. Думала, пока мальчиков нет, хоть уборку наведу. А мне за это в глаз прилетело. От это</w:t>
      </w:r>
      <w:r w:rsidR="00CF594F">
        <w:rPr>
          <w:lang w:val="ru-RU"/>
        </w:rPr>
        <w:t>го</w:t>
      </w:r>
      <w:r>
        <w:t xml:space="preserve"> урода, придурка, бестолочи…</w:t>
      </w:r>
    </w:p>
    <w:p w14:paraId="0B90B669" w14:textId="77777777" w:rsidR="00836231" w:rsidRDefault="00836231" w:rsidP="00CF594F">
      <w:pPr>
        <w:pStyle w:val="a9"/>
      </w:pPr>
      <w:r>
        <w:t>ЧАК</w:t>
      </w:r>
    </w:p>
    <w:p w14:paraId="49B29F01" w14:textId="77777777" w:rsidR="00836231" w:rsidRDefault="00836231" w:rsidP="00CF594F">
      <w:pPr>
        <w:pStyle w:val="ab"/>
      </w:pPr>
      <w:r>
        <w:t>Короче, пацаны! Я домой, а то эта придур</w:t>
      </w:r>
      <w:r>
        <w:rPr>
          <w:lang w:val="ru-RU"/>
        </w:rPr>
        <w:t>оч</w:t>
      </w:r>
      <w:r>
        <w:t>ная скоро во второй глаз выпросит!</w:t>
      </w:r>
    </w:p>
    <w:p w14:paraId="648AC06E" w14:textId="77777777" w:rsidR="00836231" w:rsidRDefault="00836231" w:rsidP="00CF594F">
      <w:pPr>
        <w:pStyle w:val="a9"/>
      </w:pPr>
      <w:r>
        <w:t>СТЭЛЛА</w:t>
      </w:r>
    </w:p>
    <w:p w14:paraId="3A051859" w14:textId="77777777" w:rsidR="00CF594F" w:rsidRDefault="00836231" w:rsidP="00CF594F">
      <w:pPr>
        <w:pStyle w:val="ae"/>
      </w:pPr>
      <w:r>
        <w:t>(резко встаёт)</w:t>
      </w:r>
    </w:p>
    <w:p w14:paraId="7083E6BF" w14:textId="77777777" w:rsidR="00836231" w:rsidRDefault="00836231" w:rsidP="00CF594F">
      <w:pPr>
        <w:pStyle w:val="ab"/>
      </w:pPr>
      <w:r>
        <w:t>Чё?!!!!</w:t>
      </w:r>
    </w:p>
    <w:p w14:paraId="0F38141E" w14:textId="77777777" w:rsidR="00836231" w:rsidRDefault="00836231" w:rsidP="00836231">
      <w:pPr>
        <w:pStyle w:val="a7"/>
      </w:pPr>
      <w:r>
        <w:t>Чак испуганно выбегает из дома.</w:t>
      </w:r>
    </w:p>
    <w:p w14:paraId="75687792" w14:textId="77777777" w:rsidR="00836231" w:rsidRDefault="00836231" w:rsidP="00CF594F">
      <w:pPr>
        <w:pStyle w:val="a9"/>
      </w:pPr>
      <w:r>
        <w:t>ФИЛ</w:t>
      </w:r>
    </w:p>
    <w:p w14:paraId="43C0107A" w14:textId="5C97DCFB" w:rsidR="00836231" w:rsidRDefault="00836231" w:rsidP="00CF594F">
      <w:pPr>
        <w:pStyle w:val="ab"/>
      </w:pPr>
      <w:r w:rsidRPr="004B5B82">
        <w:rPr>
          <w:strike/>
          <w:color w:val="A6A6A6" w:themeColor="background1" w:themeShade="A6"/>
        </w:rPr>
        <w:t xml:space="preserve">Я </w:t>
      </w:r>
      <w:r>
        <w:t>Чак</w:t>
      </w:r>
      <w:r w:rsidR="004B5B82" w:rsidRPr="004B5B82">
        <w:rPr>
          <w:color w:val="00B050"/>
          <w:lang w:val="ru-RU"/>
        </w:rPr>
        <w:t>,</w:t>
      </w:r>
      <w:r>
        <w:t xml:space="preserve"> </w:t>
      </w:r>
      <w:r w:rsidRPr="004B5B82">
        <w:rPr>
          <w:strike/>
          <w:color w:val="A6A6A6" w:themeColor="background1" w:themeShade="A6"/>
        </w:rPr>
        <w:t>подкину</w:t>
      </w:r>
      <w:r w:rsidR="004B5B82">
        <w:rPr>
          <w:lang w:val="ru-RU"/>
        </w:rPr>
        <w:t xml:space="preserve"> </w:t>
      </w:r>
      <w:r w:rsidR="004B5B82" w:rsidRPr="004B5B82">
        <w:rPr>
          <w:color w:val="00B050"/>
          <w:lang w:val="ru-RU"/>
        </w:rPr>
        <w:t>подброшу</w:t>
      </w:r>
      <w:r>
        <w:t>.</w:t>
      </w:r>
    </w:p>
    <w:p w14:paraId="490581D1" w14:textId="5B8AABED" w:rsidR="004B5B82" w:rsidRPr="004B5B82" w:rsidRDefault="004B5B82" w:rsidP="004B5B82">
      <w:pPr>
        <w:pStyle w:val="a7"/>
        <w:rPr>
          <w:color w:val="00B050"/>
        </w:rPr>
      </w:pPr>
      <w:r w:rsidRPr="004B5B82">
        <w:rPr>
          <w:color w:val="00B050"/>
        </w:rPr>
        <w:t>Фил уходит за Чаком.</w:t>
      </w:r>
    </w:p>
    <w:p w14:paraId="3A44FCA6" w14:textId="77777777" w:rsidR="00836231" w:rsidRPr="004B5B82" w:rsidRDefault="00836231" w:rsidP="00CF594F">
      <w:pPr>
        <w:pStyle w:val="a9"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>МАССА</w:t>
      </w:r>
    </w:p>
    <w:p w14:paraId="039D4E77" w14:textId="451BC233" w:rsidR="00836231" w:rsidRDefault="00836231" w:rsidP="00CF594F">
      <w:pPr>
        <w:pStyle w:val="ab"/>
        <w:rPr>
          <w:strike/>
          <w:color w:val="A6A6A6" w:themeColor="background1" w:themeShade="A6"/>
        </w:rPr>
      </w:pPr>
      <w:r w:rsidRPr="004B5B82">
        <w:rPr>
          <w:strike/>
          <w:color w:val="A6A6A6" w:themeColor="background1" w:themeShade="A6"/>
        </w:rPr>
        <w:t xml:space="preserve">А я </w:t>
      </w:r>
      <w:r w:rsidR="00445049" w:rsidRPr="004B5B82">
        <w:rPr>
          <w:strike/>
          <w:color w:val="A6A6A6" w:themeColor="background1" w:themeShade="A6"/>
        </w:rPr>
        <w:t xml:space="preserve">пойду </w:t>
      </w:r>
      <w:r w:rsidRPr="004B5B82">
        <w:rPr>
          <w:strike/>
          <w:color w:val="A6A6A6" w:themeColor="background1" w:themeShade="A6"/>
        </w:rPr>
        <w:t>для Стэллы чё-нибудь холодненькое найду!</w:t>
      </w:r>
    </w:p>
    <w:p w14:paraId="5E35ED4D" w14:textId="77777777" w:rsidR="004B5B82" w:rsidRPr="004B5B82" w:rsidRDefault="004B5B82" w:rsidP="004B5B82">
      <w:pPr>
        <w:pStyle w:val="a9"/>
        <w:rPr>
          <w:color w:val="00B050"/>
        </w:rPr>
      </w:pPr>
      <w:r w:rsidRPr="004B5B82">
        <w:rPr>
          <w:color w:val="00B050"/>
        </w:rPr>
        <w:t>СТЭЛЛА</w:t>
      </w:r>
    </w:p>
    <w:p w14:paraId="55DD8C9F" w14:textId="489DBECA" w:rsidR="004B5B82" w:rsidRPr="004B5B82" w:rsidRDefault="004B5B82" w:rsidP="004B5B82">
      <w:pPr>
        <w:pStyle w:val="ae"/>
        <w:rPr>
          <w:color w:val="00B050"/>
        </w:rPr>
      </w:pPr>
      <w:r w:rsidRPr="004B5B82">
        <w:rPr>
          <w:color w:val="00B050"/>
        </w:rPr>
        <w:t>(ощупыва</w:t>
      </w:r>
      <w:r w:rsidRPr="004B5B82">
        <w:rPr>
          <w:color w:val="00B050"/>
        </w:rPr>
        <w:t>я</w:t>
      </w:r>
      <w:r w:rsidRPr="004B5B82">
        <w:rPr>
          <w:color w:val="00B050"/>
        </w:rPr>
        <w:t xml:space="preserve"> вздувшийся глаз)</w:t>
      </w:r>
    </w:p>
    <w:p w14:paraId="54F5E9AE" w14:textId="2F688DF3" w:rsidR="004B5B82" w:rsidRPr="004B5B82" w:rsidRDefault="004B5B82" w:rsidP="004B5B82">
      <w:pPr>
        <w:pStyle w:val="ab"/>
        <w:rPr>
          <w:color w:val="00B050"/>
        </w:rPr>
      </w:pPr>
      <w:r w:rsidRPr="004B5B82">
        <w:rPr>
          <w:color w:val="00B050"/>
        </w:rPr>
        <w:t>Масса, найди что-нибудь холодное, а?</w:t>
      </w:r>
    </w:p>
    <w:p w14:paraId="44D7DCC2" w14:textId="01ABF322" w:rsidR="00836231" w:rsidRDefault="00836231" w:rsidP="00836231">
      <w:pPr>
        <w:pStyle w:val="a7"/>
      </w:pPr>
      <w:r w:rsidRPr="004B5B82">
        <w:rPr>
          <w:strike/>
          <w:color w:val="A6A6A6" w:themeColor="background1" w:themeShade="A6"/>
        </w:rPr>
        <w:t>Фил, Чак, Масса уходят.</w:t>
      </w:r>
      <w:r w:rsidRPr="004B5B82">
        <w:rPr>
          <w:color w:val="A6A6A6" w:themeColor="background1" w:themeShade="A6"/>
        </w:rPr>
        <w:t xml:space="preserve"> </w:t>
      </w:r>
      <w:r w:rsidR="004B5B82" w:rsidRPr="004B5B82">
        <w:rPr>
          <w:color w:val="00B050"/>
        </w:rPr>
        <w:t>Масса бежит выполнять.</w:t>
      </w:r>
      <w:r w:rsidR="004B5B82" w:rsidRPr="004B5B82">
        <w:rPr>
          <w:color w:val="00B050"/>
          <w:lang w:val="ru-RU"/>
        </w:rPr>
        <w:t xml:space="preserve"> </w:t>
      </w:r>
      <w:r>
        <w:t>Стэлла и Вжик остаются наедине.</w:t>
      </w:r>
    </w:p>
    <w:p w14:paraId="283CDACA" w14:textId="77777777" w:rsidR="00836231" w:rsidRDefault="00836231" w:rsidP="00CF594F">
      <w:pPr>
        <w:pStyle w:val="a9"/>
      </w:pPr>
      <w:r>
        <w:t>ВЖИК</w:t>
      </w:r>
    </w:p>
    <w:p w14:paraId="41A248D5" w14:textId="21F21A6E" w:rsidR="00836231" w:rsidRDefault="00836231" w:rsidP="00CF594F">
      <w:pPr>
        <w:pStyle w:val="ab"/>
      </w:pPr>
      <w:r>
        <w:t>А чё с работой</w:t>
      </w:r>
      <w:r w:rsidR="004B5B82">
        <w:rPr>
          <w:lang w:val="ru-RU"/>
        </w:rPr>
        <w:t>-</w:t>
      </w:r>
      <w:r>
        <w:t>то?</w:t>
      </w:r>
    </w:p>
    <w:p w14:paraId="09D0D7DE" w14:textId="77777777" w:rsidR="00836231" w:rsidRDefault="00836231" w:rsidP="00CF594F">
      <w:pPr>
        <w:pStyle w:val="a9"/>
      </w:pPr>
      <w:r>
        <w:t>СТЭЛЛА</w:t>
      </w:r>
    </w:p>
    <w:p w14:paraId="2BF613E0" w14:textId="77777777" w:rsidR="00836231" w:rsidRDefault="00836231" w:rsidP="00CF594F">
      <w:pPr>
        <w:pStyle w:val="ab"/>
      </w:pPr>
      <w:r>
        <w:t>Да хреново всё, вообще не понимаю, чем сейчас нынешние девки занимаются, если не этим. А щас ещё и товарный вид попортили…</w:t>
      </w:r>
    </w:p>
    <w:p w14:paraId="1A654302" w14:textId="77777777" w:rsidR="00836231" w:rsidRDefault="00836231" w:rsidP="00CF594F">
      <w:pPr>
        <w:pStyle w:val="a9"/>
      </w:pPr>
      <w:r>
        <w:t>ВЖИК</w:t>
      </w:r>
    </w:p>
    <w:p w14:paraId="39C853E8" w14:textId="77777777" w:rsidR="00836231" w:rsidRDefault="00836231" w:rsidP="00CF594F">
      <w:pPr>
        <w:pStyle w:val="ab"/>
      </w:pPr>
      <w:r>
        <w:t>Давай, я тебе помогу?</w:t>
      </w:r>
    </w:p>
    <w:p w14:paraId="5547BD40" w14:textId="77777777" w:rsidR="00836231" w:rsidRDefault="00836231" w:rsidP="00CF594F">
      <w:pPr>
        <w:pStyle w:val="a9"/>
      </w:pPr>
      <w:r>
        <w:t>СТЭЛЛА</w:t>
      </w:r>
    </w:p>
    <w:p w14:paraId="3C343583" w14:textId="77777777" w:rsidR="00836231" w:rsidRDefault="00836231" w:rsidP="00CF594F">
      <w:pPr>
        <w:pStyle w:val="ab"/>
      </w:pPr>
      <w:r>
        <w:t>Я тебе уже говорила, что с друзьями не сплю!</w:t>
      </w:r>
    </w:p>
    <w:p w14:paraId="39F5C6B2" w14:textId="77777777" w:rsidR="00836231" w:rsidRDefault="00836231" w:rsidP="00CF594F">
      <w:pPr>
        <w:pStyle w:val="a9"/>
      </w:pPr>
      <w:r>
        <w:t>ВЖИК</w:t>
      </w:r>
    </w:p>
    <w:p w14:paraId="24D467EB" w14:textId="77777777" w:rsidR="00836231" w:rsidRDefault="00836231" w:rsidP="00CF594F">
      <w:pPr>
        <w:pStyle w:val="ab"/>
      </w:pPr>
      <w:r>
        <w:t>Да я не об этом. Я тут недавно на один сайтик нарвался… Сейчас интернет раздам. Ага.</w:t>
      </w:r>
    </w:p>
    <w:p w14:paraId="03A36044" w14:textId="77777777" w:rsidR="00836231" w:rsidRDefault="00836231" w:rsidP="00836231">
      <w:pPr>
        <w:pStyle w:val="a7"/>
      </w:pPr>
      <w:r>
        <w:t>Показывает ей сайт с вебкам моделями.</w:t>
      </w:r>
    </w:p>
    <w:p w14:paraId="2DB0C587" w14:textId="77777777" w:rsidR="00836231" w:rsidRDefault="00836231" w:rsidP="00CF594F">
      <w:pPr>
        <w:pStyle w:val="a9"/>
      </w:pPr>
      <w:r>
        <w:t>СТЭЛЛА</w:t>
      </w:r>
    </w:p>
    <w:p w14:paraId="7196A80D" w14:textId="77777777" w:rsidR="00836231" w:rsidRDefault="00836231" w:rsidP="00CF594F">
      <w:pPr>
        <w:pStyle w:val="ab"/>
      </w:pPr>
      <w:r>
        <w:t>И чё это?</w:t>
      </w:r>
    </w:p>
    <w:p w14:paraId="3BB9FD06" w14:textId="77777777" w:rsidR="00836231" w:rsidRDefault="00836231" w:rsidP="00CF594F">
      <w:pPr>
        <w:pStyle w:val="a9"/>
      </w:pPr>
      <w:r>
        <w:t>ВЖИК</w:t>
      </w:r>
    </w:p>
    <w:p w14:paraId="692CA439" w14:textId="7980B961" w:rsidR="00836231" w:rsidRDefault="00836231" w:rsidP="00CF594F">
      <w:pPr>
        <w:pStyle w:val="ab"/>
      </w:pPr>
      <w:r>
        <w:t>Ну</w:t>
      </w:r>
      <w:r w:rsidR="00445049">
        <w:rPr>
          <w:lang w:val="ru-RU"/>
        </w:rPr>
        <w:t>,</w:t>
      </w:r>
      <w:r>
        <w:t xml:space="preserve"> типа</w:t>
      </w:r>
      <w:r w:rsidR="00445049">
        <w:rPr>
          <w:lang w:val="ru-RU"/>
        </w:rPr>
        <w:t>,</w:t>
      </w:r>
      <w:r>
        <w:t xml:space="preserve"> девчонки работают, показывают свои прелести на камеру, заигрывают с мужиками, а самое главное, не надо ни с кем сексом заниматься.</w:t>
      </w:r>
    </w:p>
    <w:p w14:paraId="70A4FEC3" w14:textId="77777777" w:rsidR="00836231" w:rsidRDefault="00836231" w:rsidP="00CF594F">
      <w:pPr>
        <w:pStyle w:val="a9"/>
      </w:pPr>
      <w:r>
        <w:t>СТЭЛЛА</w:t>
      </w:r>
    </w:p>
    <w:p w14:paraId="04CE79CD" w14:textId="77777777" w:rsidR="00836231" w:rsidRDefault="00836231" w:rsidP="00CF594F">
      <w:pPr>
        <w:pStyle w:val="ab"/>
      </w:pPr>
      <w:r>
        <w:t>А деньги?</w:t>
      </w:r>
    </w:p>
    <w:p w14:paraId="002363CD" w14:textId="77777777" w:rsidR="00836231" w:rsidRDefault="00836231" w:rsidP="00CF594F">
      <w:pPr>
        <w:pStyle w:val="a9"/>
      </w:pPr>
      <w:r>
        <w:t>ВЖИК</w:t>
      </w:r>
    </w:p>
    <w:p w14:paraId="68B85708" w14:textId="77777777" w:rsidR="00836231" w:rsidRDefault="00836231" w:rsidP="00CF594F">
      <w:pPr>
        <w:pStyle w:val="ab"/>
      </w:pPr>
      <w:r>
        <w:t>Ну они падают на виртуальный кошелёк…</w:t>
      </w:r>
    </w:p>
    <w:p w14:paraId="02EFCA84" w14:textId="77777777" w:rsidR="00836231" w:rsidRDefault="00836231" w:rsidP="00836231">
      <w:pPr>
        <w:pStyle w:val="a7"/>
      </w:pPr>
      <w:r>
        <w:t>Стэлла смотрит на Вжика, не понимая.</w:t>
      </w:r>
    </w:p>
    <w:p w14:paraId="4438EE70" w14:textId="77777777" w:rsidR="00836231" w:rsidRDefault="00836231" w:rsidP="00CF594F">
      <w:pPr>
        <w:pStyle w:val="a9"/>
      </w:pPr>
      <w:r>
        <w:t>ВЖИК</w:t>
      </w:r>
    </w:p>
    <w:p w14:paraId="57201947" w14:textId="77777777" w:rsidR="00836231" w:rsidRDefault="00836231" w:rsidP="00CF594F">
      <w:pPr>
        <w:pStyle w:val="ab"/>
      </w:pPr>
      <w:r>
        <w:t>…на сберкнижку короче. Могу тебя зарегистрировать, двадцать процентов моих. Только это… Пацанам не говори про этот сайт.</w:t>
      </w:r>
    </w:p>
    <w:p w14:paraId="05769A6E" w14:textId="77777777" w:rsidR="00836231" w:rsidRDefault="00836231" w:rsidP="00CF594F">
      <w:pPr>
        <w:pStyle w:val="a9"/>
      </w:pPr>
      <w:r>
        <w:t>СТЭЛЛА</w:t>
      </w:r>
    </w:p>
    <w:p w14:paraId="320F1513" w14:textId="28E98FDB" w:rsidR="00836231" w:rsidRDefault="00836231" w:rsidP="00CF594F">
      <w:pPr>
        <w:pStyle w:val="ab"/>
      </w:pPr>
      <w:r>
        <w:t xml:space="preserve">Чё? Будут смеяться, что ты своего «ваньку» </w:t>
      </w:r>
      <w:r w:rsidRPr="004B5B82">
        <w:rPr>
          <w:strike/>
          <w:color w:val="A6A6A6" w:themeColor="background1" w:themeShade="A6"/>
        </w:rPr>
        <w:t>тешишь</w:t>
      </w:r>
      <w:r w:rsidR="004B5B82">
        <w:rPr>
          <w:lang w:val="ru-RU"/>
        </w:rPr>
        <w:t xml:space="preserve"> </w:t>
      </w:r>
      <w:r w:rsidR="004B5B82" w:rsidRPr="004B5B82">
        <w:rPr>
          <w:color w:val="00B050"/>
          <w:lang w:val="ru-RU"/>
        </w:rPr>
        <w:t>теребонькаешь</w:t>
      </w:r>
      <w:r>
        <w:t>?</w:t>
      </w:r>
    </w:p>
    <w:p w14:paraId="07A84CB4" w14:textId="77777777" w:rsidR="00836231" w:rsidRDefault="00836231" w:rsidP="00CF594F">
      <w:pPr>
        <w:pStyle w:val="a9"/>
      </w:pPr>
      <w:r>
        <w:t>ВЖИК</w:t>
      </w:r>
    </w:p>
    <w:p w14:paraId="5E933DDA" w14:textId="77777777" w:rsidR="00836231" w:rsidRDefault="00836231" w:rsidP="00CF594F">
      <w:pPr>
        <w:pStyle w:val="ab"/>
      </w:pPr>
      <w:r>
        <w:t>Да нет, блин! От ноутбука не отлипнут.</w:t>
      </w:r>
    </w:p>
    <w:p w14:paraId="51B8B155" w14:textId="77777777" w:rsidR="00836231" w:rsidRDefault="00836231" w:rsidP="00CF594F">
      <w:pPr>
        <w:pStyle w:val="a9"/>
      </w:pPr>
      <w:r>
        <w:t>СТЭЛЛА</w:t>
      </w:r>
    </w:p>
    <w:p w14:paraId="3577DB41" w14:textId="77777777" w:rsidR="00836231" w:rsidRDefault="00836231" w:rsidP="00CF594F">
      <w:pPr>
        <w:pStyle w:val="ab"/>
      </w:pPr>
      <w:r>
        <w:t xml:space="preserve">Ну давай попробуем! Как говорится </w:t>
      </w:r>
      <w:r w:rsidR="00CF594F">
        <w:t>–</w:t>
      </w:r>
      <w:r>
        <w:t xml:space="preserve"> Стэлла идёт на повышение.</w:t>
      </w:r>
    </w:p>
    <w:p w14:paraId="52230A21" w14:textId="77777777" w:rsidR="00836231" w:rsidRDefault="00836231" w:rsidP="00836231">
      <w:pPr>
        <w:pStyle w:val="a7"/>
      </w:pPr>
      <w:r>
        <w:t>Вжик копошится в ноутбуке.</w:t>
      </w:r>
    </w:p>
    <w:p w14:paraId="254872B3" w14:textId="77777777" w:rsidR="00836231" w:rsidRDefault="00836231" w:rsidP="00CF594F">
      <w:pPr>
        <w:pStyle w:val="a9"/>
      </w:pPr>
      <w:r>
        <w:t>ВЖИК</w:t>
      </w:r>
    </w:p>
    <w:p w14:paraId="67650747" w14:textId="77777777" w:rsidR="00836231" w:rsidRDefault="00836231" w:rsidP="00CF594F">
      <w:pPr>
        <w:pStyle w:val="ab"/>
      </w:pPr>
      <w:r>
        <w:t>Готово! Нажимаешь вот эту кнопку и можешь работать.</w:t>
      </w:r>
    </w:p>
    <w:p w14:paraId="29D52F39" w14:textId="77777777" w:rsidR="00836231" w:rsidRDefault="00836231" w:rsidP="00836231">
      <w:pPr>
        <w:pStyle w:val="a7"/>
      </w:pPr>
      <w:r>
        <w:t>Вжик сидит, улыбается. Стэлла на него смотрит.</w:t>
      </w:r>
    </w:p>
    <w:p w14:paraId="72815DEB" w14:textId="77777777" w:rsidR="00836231" w:rsidRDefault="00836231" w:rsidP="00CF594F">
      <w:pPr>
        <w:pStyle w:val="a9"/>
      </w:pPr>
      <w:r>
        <w:t>СТЭЛЛА</w:t>
      </w:r>
    </w:p>
    <w:p w14:paraId="67FCF3C2" w14:textId="0FA64BF2" w:rsidR="00836231" w:rsidRDefault="00836231" w:rsidP="00CF594F">
      <w:pPr>
        <w:pStyle w:val="ab"/>
      </w:pPr>
      <w:r>
        <w:t>Ну и чё ты сел</w:t>
      </w:r>
      <w:r w:rsidR="004B5B82">
        <w:rPr>
          <w:lang w:val="ru-RU"/>
        </w:rPr>
        <w:t>-</w:t>
      </w:r>
      <w:r>
        <w:t>то? Свали куда-нибудь.</w:t>
      </w:r>
    </w:p>
    <w:p w14:paraId="6E204F30" w14:textId="77777777" w:rsidR="00836231" w:rsidRDefault="00836231" w:rsidP="00CF594F">
      <w:pPr>
        <w:pStyle w:val="a9"/>
      </w:pPr>
      <w:r>
        <w:t>ВЖИК</w:t>
      </w:r>
    </w:p>
    <w:p w14:paraId="688ACBFC" w14:textId="77777777" w:rsidR="00836231" w:rsidRDefault="00836231" w:rsidP="00CF594F">
      <w:pPr>
        <w:pStyle w:val="ab"/>
      </w:pPr>
      <w:r>
        <w:t>Э! Ну в качестве благодарности, хоть сиськи покажи!</w:t>
      </w:r>
    </w:p>
    <w:p w14:paraId="2FC083F3" w14:textId="77777777" w:rsidR="00836231" w:rsidRDefault="00836231" w:rsidP="00CF594F">
      <w:pPr>
        <w:pStyle w:val="a9"/>
      </w:pPr>
      <w:r>
        <w:t>СТЭЛЛА</w:t>
      </w:r>
    </w:p>
    <w:p w14:paraId="0792CF5B" w14:textId="77777777" w:rsidR="00836231" w:rsidRDefault="00836231" w:rsidP="00CF594F">
      <w:pPr>
        <w:pStyle w:val="ab"/>
      </w:pPr>
      <w:r>
        <w:t>Иди у Массы посмотри, у него точно такие же, а то и побольше.</w:t>
      </w:r>
    </w:p>
    <w:p w14:paraId="262993E0" w14:textId="79BC2D2C" w:rsidR="00836231" w:rsidRDefault="00836231" w:rsidP="00836231">
      <w:pPr>
        <w:pStyle w:val="a7"/>
      </w:pPr>
      <w:r>
        <w:t>Стелла выталкивает Вжика из дома. Вжик выходит. Стэлла в ноутбуке с</w:t>
      </w:r>
      <w:r w:rsidR="004B5B82">
        <w:rPr>
          <w:lang w:val="ru-RU"/>
        </w:rPr>
        <w:t>о</w:t>
      </w:r>
      <w:r>
        <w:t xml:space="preserve"> включённой веб-камерой разглядывает свой фингал.</w:t>
      </w:r>
    </w:p>
    <w:p w14:paraId="241ACC99" w14:textId="77777777" w:rsidR="00CF594F" w:rsidRDefault="00CF594F" w:rsidP="008A10C0">
      <w:pPr>
        <w:pStyle w:val="a6"/>
      </w:pPr>
      <w:bookmarkStart w:id="7" w:name="_Toc114690575"/>
      <w:r>
        <w:t>9-8.</w:t>
      </w:r>
      <w:r>
        <w:tab/>
      </w:r>
      <w:r w:rsidR="00836231">
        <w:t xml:space="preserve">ИНТ. КВАРТИРА ЧАКА </w:t>
      </w:r>
      <w:r>
        <w:t>(</w:t>
      </w:r>
      <w:r w:rsidRPr="00CF594F">
        <w:rPr>
          <w:caps w:val="0"/>
        </w:rPr>
        <w:t>прихожая, кухня, балкон</w:t>
      </w:r>
      <w:r>
        <w:t xml:space="preserve">) </w:t>
      </w:r>
      <w:r w:rsidR="00836231">
        <w:t>– ДЕНЬ</w:t>
      </w:r>
      <w:bookmarkEnd w:id="7"/>
    </w:p>
    <w:p w14:paraId="3327C35A" w14:textId="77777777" w:rsidR="00836231" w:rsidRDefault="00836231" w:rsidP="004C000C">
      <w:pPr>
        <w:pStyle w:val="a7"/>
        <w:keepNext/>
        <w:keepLines/>
      </w:pPr>
      <w:r>
        <w:t xml:space="preserve">Чак заходит домой, разувается. Мамы нет. Чак проходит на кухню, достаёт молоко из холодильника, пьёт. Мяукает  кот, Чак обращает на него внимание. Звонок в дверь. Чак подходит к двери, смотрит в глазок, видит в нём Стёпу в гражданской одежде. Чак в шоке. Суетится. Заходит на балкон, 5 этаж </w:t>
      </w:r>
      <w:r w:rsidR="00CF594F">
        <w:t>–</w:t>
      </w:r>
      <w:r>
        <w:t xml:space="preserve"> высоко. Замечает маму, которая идёт к подъезду.</w:t>
      </w:r>
    </w:p>
    <w:p w14:paraId="177E2F43" w14:textId="77777777" w:rsidR="00836231" w:rsidRDefault="00836231" w:rsidP="00CF594F">
      <w:pPr>
        <w:pStyle w:val="a9"/>
      </w:pPr>
      <w:r>
        <w:t>ЧАК</w:t>
      </w:r>
    </w:p>
    <w:p w14:paraId="5EE7CF77" w14:textId="77777777" w:rsidR="00CF594F" w:rsidRDefault="00836231" w:rsidP="00CF594F">
      <w:pPr>
        <w:pStyle w:val="ae"/>
      </w:pPr>
      <w:r>
        <w:t>(</w:t>
      </w:r>
      <w:r w:rsidR="00CF594F">
        <w:t>п</w:t>
      </w:r>
      <w:r>
        <w:t>од нос себе)</w:t>
      </w:r>
    </w:p>
    <w:p w14:paraId="7E0EF5EC" w14:textId="77777777" w:rsidR="00836231" w:rsidRDefault="00836231" w:rsidP="00CF594F">
      <w:pPr>
        <w:pStyle w:val="ab"/>
      </w:pPr>
      <w:r>
        <w:t>Мама, опять ты не во время! Как когда я Олеську домой привёл…</w:t>
      </w:r>
    </w:p>
    <w:p w14:paraId="1EFD5BF1" w14:textId="77777777" w:rsidR="00836231" w:rsidRDefault="00836231" w:rsidP="00836231">
      <w:pPr>
        <w:pStyle w:val="a7"/>
      </w:pPr>
      <w:r>
        <w:t>Стёпа продолжает звонить в звонок. Чак забегает в квартиру, хватает свою обувь.</w:t>
      </w:r>
    </w:p>
    <w:p w14:paraId="78BCF41B" w14:textId="77777777" w:rsidR="00836231" w:rsidRDefault="00CF594F" w:rsidP="00CF594F">
      <w:pPr>
        <w:pStyle w:val="a6"/>
      </w:pPr>
      <w:bookmarkStart w:id="8" w:name="_Toc114690581"/>
      <w:r>
        <w:t>9-9.</w:t>
      </w:r>
      <w:r>
        <w:tab/>
      </w:r>
      <w:r w:rsidR="00836231">
        <w:t xml:space="preserve">ИНТ. </w:t>
      </w:r>
      <w:r w:rsidR="004C000C">
        <w:t>КВАРТИРА ЧАКА (</w:t>
      </w:r>
      <w:r w:rsidR="004C000C" w:rsidRPr="004C000C">
        <w:rPr>
          <w:caps w:val="0"/>
        </w:rPr>
        <w:t>лестничная площадка</w:t>
      </w:r>
      <w:r w:rsidR="004C000C">
        <w:t>)</w:t>
      </w:r>
      <w:r w:rsidR="00836231">
        <w:t xml:space="preserve"> </w:t>
      </w:r>
      <w:r w:rsidR="004C000C">
        <w:t>–</w:t>
      </w:r>
      <w:r w:rsidR="00836231">
        <w:t xml:space="preserve"> ДЕНЬ</w:t>
      </w:r>
      <w:bookmarkEnd w:id="8"/>
    </w:p>
    <w:p w14:paraId="03ED9B8F" w14:textId="77777777" w:rsidR="00836231" w:rsidRDefault="00836231" w:rsidP="00AD0F6C">
      <w:pPr>
        <w:pStyle w:val="a7"/>
        <w:keepNext/>
        <w:keepLines/>
      </w:pPr>
      <w:r>
        <w:t xml:space="preserve">Стёпа стучит в дверь. Поднимается </w:t>
      </w:r>
      <w:r w:rsidR="004C000C" w:rsidRPr="00AD0F6C">
        <w:t>М</w:t>
      </w:r>
      <w:r>
        <w:t>ама Чака.</w:t>
      </w:r>
    </w:p>
    <w:p w14:paraId="4D757838" w14:textId="77777777" w:rsidR="00836231" w:rsidRDefault="00836231" w:rsidP="004C000C">
      <w:pPr>
        <w:pStyle w:val="a9"/>
      </w:pPr>
      <w:r>
        <w:t>МАМА ЧАКА</w:t>
      </w:r>
    </w:p>
    <w:p w14:paraId="2E91C9D2" w14:textId="77777777" w:rsidR="00836231" w:rsidRDefault="00836231" w:rsidP="004C000C">
      <w:pPr>
        <w:pStyle w:val="ab"/>
      </w:pPr>
      <w:r>
        <w:t>Здравствуйте. А вы к кому?</w:t>
      </w:r>
    </w:p>
    <w:p w14:paraId="29F85016" w14:textId="77777777" w:rsidR="00836231" w:rsidRDefault="00836231" w:rsidP="004C000C">
      <w:pPr>
        <w:pStyle w:val="a9"/>
      </w:pPr>
      <w:r>
        <w:t>СТЁПА</w:t>
      </w:r>
    </w:p>
    <w:p w14:paraId="36252AD1" w14:textId="77777777" w:rsidR="00836231" w:rsidRDefault="00836231" w:rsidP="004C000C">
      <w:pPr>
        <w:pStyle w:val="ab"/>
      </w:pPr>
      <w:r>
        <w:t>Тамара Васильевна? Поговорить с вами хотел по поводу вашего сына Сергея Ивахненко.</w:t>
      </w:r>
    </w:p>
    <w:p w14:paraId="4AE87110" w14:textId="77777777" w:rsidR="00836231" w:rsidRDefault="00836231" w:rsidP="004C000C">
      <w:pPr>
        <w:pStyle w:val="a9"/>
      </w:pPr>
      <w:r>
        <w:t>МАМА ЧАКА</w:t>
      </w:r>
    </w:p>
    <w:p w14:paraId="5246442F" w14:textId="77777777" w:rsidR="00836231" w:rsidRDefault="00836231" w:rsidP="004C000C">
      <w:pPr>
        <w:pStyle w:val="ab"/>
      </w:pPr>
      <w:r>
        <w:t>Да, конечно, проходите.</w:t>
      </w:r>
    </w:p>
    <w:p w14:paraId="6CB2A2F4" w14:textId="77777777" w:rsidR="00836231" w:rsidRDefault="004C000C" w:rsidP="004C000C">
      <w:pPr>
        <w:pStyle w:val="a6"/>
      </w:pPr>
      <w:bookmarkStart w:id="9" w:name="_Toc114690583"/>
      <w:r>
        <w:t>9-10.</w:t>
      </w:r>
      <w:r>
        <w:tab/>
      </w:r>
      <w:r w:rsidR="00836231">
        <w:t xml:space="preserve">ИНТ. КВАРТИРА ЧАКА </w:t>
      </w:r>
      <w:r>
        <w:t>(</w:t>
      </w:r>
      <w:r w:rsidRPr="004C000C">
        <w:rPr>
          <w:caps w:val="0"/>
        </w:rPr>
        <w:t>прихожая, комната</w:t>
      </w:r>
      <w:r w:rsidR="008A0250">
        <w:rPr>
          <w:caps w:val="0"/>
        </w:rPr>
        <w:t>, туалет</w:t>
      </w:r>
      <w:r>
        <w:t xml:space="preserve">) </w:t>
      </w:r>
      <w:r w:rsidR="00836231">
        <w:t>– ДЕНЬ</w:t>
      </w:r>
      <w:bookmarkEnd w:id="9"/>
    </w:p>
    <w:p w14:paraId="1C22495A" w14:textId="77777777" w:rsidR="00836231" w:rsidRDefault="00836231" w:rsidP="004C000C">
      <w:pPr>
        <w:pStyle w:val="a7"/>
        <w:keepNext/>
        <w:keepLines/>
      </w:pPr>
      <w:r>
        <w:t>Мама Чака и Стёпа заходят в квартиру.</w:t>
      </w:r>
    </w:p>
    <w:p w14:paraId="6A64CBF2" w14:textId="77777777" w:rsidR="00836231" w:rsidRDefault="00836231" w:rsidP="004C000C">
      <w:pPr>
        <w:pStyle w:val="a9"/>
      </w:pPr>
      <w:r>
        <w:t>МАМА ЧАКА</w:t>
      </w:r>
    </w:p>
    <w:p w14:paraId="37F10358" w14:textId="77777777" w:rsidR="00836231" w:rsidRDefault="00836231" w:rsidP="004C000C">
      <w:pPr>
        <w:pStyle w:val="ab"/>
      </w:pPr>
      <w:r>
        <w:t>На кухню проходите, пожалуйста.</w:t>
      </w:r>
    </w:p>
    <w:p w14:paraId="341A072F" w14:textId="77777777" w:rsidR="00836231" w:rsidRDefault="00836231" w:rsidP="00836231">
      <w:pPr>
        <w:pStyle w:val="a7"/>
      </w:pPr>
      <w:r>
        <w:t xml:space="preserve">Стёпа и </w:t>
      </w:r>
      <w:r w:rsidR="004C000C">
        <w:rPr>
          <w:lang w:val="ru-RU"/>
        </w:rPr>
        <w:t>М</w:t>
      </w:r>
      <w:r>
        <w:t>ама Чака садятся за стол. Под столом, за скатертью прячется Чак. Отползает аккуратно от ног Стёпы.</w:t>
      </w:r>
    </w:p>
    <w:p w14:paraId="65926319" w14:textId="77777777" w:rsidR="00836231" w:rsidRDefault="00836231" w:rsidP="004C000C">
      <w:pPr>
        <w:pStyle w:val="a9"/>
      </w:pPr>
      <w:r>
        <w:t>СТЁПА</w:t>
      </w:r>
    </w:p>
    <w:p w14:paraId="3BF0ABCC" w14:textId="77777777" w:rsidR="00836231" w:rsidRDefault="00836231" w:rsidP="004C000C">
      <w:pPr>
        <w:pStyle w:val="ab"/>
      </w:pPr>
      <w:r>
        <w:t>Меня зовут Степан, я родной брат Олега Смирнова, он пропал вместе с вашим сыном.</w:t>
      </w:r>
    </w:p>
    <w:p w14:paraId="1AFB724D" w14:textId="77777777" w:rsidR="00836231" w:rsidRDefault="00836231" w:rsidP="004C000C">
      <w:pPr>
        <w:pStyle w:val="a9"/>
      </w:pPr>
      <w:r>
        <w:t>МАМА ЧАКА</w:t>
      </w:r>
    </w:p>
    <w:p w14:paraId="3B5CA87F" w14:textId="77777777" w:rsidR="00836231" w:rsidRDefault="00836231" w:rsidP="004C000C">
      <w:pPr>
        <w:pStyle w:val="ab"/>
      </w:pPr>
      <w:r>
        <w:t>А толстый такой, да? Я его помню. А я подумала, что вы из полиции. Серёжа же вернулся наконец.</w:t>
      </w:r>
    </w:p>
    <w:p w14:paraId="6CB8F6A3" w14:textId="77777777" w:rsidR="00836231" w:rsidRDefault="00836231" w:rsidP="004C000C">
      <w:pPr>
        <w:pStyle w:val="a9"/>
      </w:pPr>
      <w:r>
        <w:t>СТЁПА</w:t>
      </w:r>
    </w:p>
    <w:p w14:paraId="0EDAB7A4" w14:textId="77777777" w:rsidR="00836231" w:rsidRDefault="00836231" w:rsidP="004C000C">
      <w:pPr>
        <w:pStyle w:val="ab"/>
      </w:pPr>
      <w:r>
        <w:t>Даже так? А где он сейчас?</w:t>
      </w:r>
    </w:p>
    <w:p w14:paraId="77C3BBC2" w14:textId="77777777" w:rsidR="00836231" w:rsidRDefault="00836231" w:rsidP="004C000C">
      <w:pPr>
        <w:pStyle w:val="a9"/>
      </w:pPr>
      <w:r>
        <w:t>МАМА ЧАКА</w:t>
      </w:r>
    </w:p>
    <w:p w14:paraId="2B06EF9F" w14:textId="77777777" w:rsidR="00836231" w:rsidRDefault="00836231" w:rsidP="004C000C">
      <w:pPr>
        <w:pStyle w:val="ab"/>
      </w:pPr>
      <w:r>
        <w:t>Работает, наверное. А ваш брат не объявился?</w:t>
      </w:r>
    </w:p>
    <w:p w14:paraId="44238133" w14:textId="77777777" w:rsidR="00836231" w:rsidRDefault="00836231" w:rsidP="004C000C">
      <w:pPr>
        <w:pStyle w:val="a9"/>
      </w:pPr>
      <w:r>
        <w:t>СТЁПА</w:t>
      </w:r>
    </w:p>
    <w:p w14:paraId="21206496" w14:textId="77777777" w:rsidR="00836231" w:rsidRDefault="00836231" w:rsidP="004C000C">
      <w:pPr>
        <w:pStyle w:val="ab"/>
      </w:pPr>
      <w:r>
        <w:t>К сожалению, пока нет. А скажите, Сергей не говорил, где они пропадали?</w:t>
      </w:r>
    </w:p>
    <w:p w14:paraId="72BF86E9" w14:textId="77777777" w:rsidR="00836231" w:rsidRDefault="00836231" w:rsidP="00836231">
      <w:pPr>
        <w:pStyle w:val="a7"/>
      </w:pPr>
      <w:r>
        <w:t>В этот момент под стол залез кот, начинает нюхать ногу Стёпы, Чак мимикой пугает кота.</w:t>
      </w:r>
    </w:p>
    <w:p w14:paraId="38A7903B" w14:textId="77777777" w:rsidR="00836231" w:rsidRDefault="00836231" w:rsidP="004C000C">
      <w:pPr>
        <w:pStyle w:val="a9"/>
      </w:pPr>
      <w:r>
        <w:t>СТЁПА</w:t>
      </w:r>
    </w:p>
    <w:p w14:paraId="0F54FD61" w14:textId="77777777" w:rsidR="00836231" w:rsidRDefault="00836231" w:rsidP="004C000C">
      <w:pPr>
        <w:pStyle w:val="ab"/>
      </w:pPr>
      <w:r>
        <w:t>Ой, чё это у вас там под столом …</w:t>
      </w:r>
    </w:p>
    <w:p w14:paraId="4A8932D3" w14:textId="77777777" w:rsidR="00836231" w:rsidRDefault="00836231" w:rsidP="00836231">
      <w:pPr>
        <w:pStyle w:val="a7"/>
      </w:pPr>
      <w:r>
        <w:t>Из-под стола вылетает кубарем орущий кот.</w:t>
      </w:r>
    </w:p>
    <w:p w14:paraId="0C6FB886" w14:textId="77777777" w:rsidR="00836231" w:rsidRDefault="00836231" w:rsidP="004C000C">
      <w:pPr>
        <w:pStyle w:val="a9"/>
      </w:pPr>
      <w:r>
        <w:t>МАМА ЧАКА</w:t>
      </w:r>
    </w:p>
    <w:p w14:paraId="3506A76D" w14:textId="77777777" w:rsidR="00836231" w:rsidRDefault="00836231" w:rsidP="004C000C">
      <w:pPr>
        <w:pStyle w:val="ab"/>
      </w:pPr>
      <w:r>
        <w:t>Бося, ты чего гостей пугаешь? Что вы спрашивали?</w:t>
      </w:r>
    </w:p>
    <w:p w14:paraId="5B51C3A8" w14:textId="77777777" w:rsidR="00836231" w:rsidRDefault="00836231" w:rsidP="004C000C">
      <w:pPr>
        <w:pStyle w:val="a9"/>
      </w:pPr>
      <w:r>
        <w:t>СТЁПА</w:t>
      </w:r>
    </w:p>
    <w:p w14:paraId="6ACBF3AC" w14:textId="77777777" w:rsidR="00836231" w:rsidRDefault="00836231" w:rsidP="004C000C">
      <w:pPr>
        <w:pStyle w:val="ab"/>
      </w:pPr>
      <w:r>
        <w:t>Сергей рассказывал, где они пропадали? А можно, кстати, к нему в комнату пройти?</w:t>
      </w:r>
    </w:p>
    <w:p w14:paraId="2D50000D" w14:textId="77777777" w:rsidR="00836231" w:rsidRDefault="00836231" w:rsidP="004C000C">
      <w:pPr>
        <w:pStyle w:val="a9"/>
      </w:pPr>
      <w:r>
        <w:t>МАМА ЧАКА</w:t>
      </w:r>
    </w:p>
    <w:p w14:paraId="711EC238" w14:textId="77777777" w:rsidR="00836231" w:rsidRDefault="00836231" w:rsidP="004C000C">
      <w:pPr>
        <w:pStyle w:val="ab"/>
      </w:pPr>
      <w:r>
        <w:t>Ну пойдёмте… Нет, не рассказывал. Знаете, у взрослых детей вечно нет времени на нас.</w:t>
      </w:r>
    </w:p>
    <w:p w14:paraId="440DD3D5" w14:textId="77777777" w:rsidR="00836231" w:rsidRPr="001C5A5D" w:rsidRDefault="00836231" w:rsidP="00836231">
      <w:pPr>
        <w:pStyle w:val="a7"/>
        <w:rPr>
          <w:strike/>
          <w:color w:val="A6A6A6" w:themeColor="background1" w:themeShade="A6"/>
        </w:rPr>
      </w:pPr>
      <w:r>
        <w:t xml:space="preserve">Стёпа и </w:t>
      </w:r>
      <w:r w:rsidR="004C000C">
        <w:rPr>
          <w:lang w:val="ru-RU"/>
        </w:rPr>
        <w:t>М</w:t>
      </w:r>
      <w:r>
        <w:t>ама Чака уходят. Чак аккуратно приподнял скатерть, чтобы посмотреть</w:t>
      </w:r>
      <w:r w:rsidR="004C000C">
        <w:rPr>
          <w:lang w:val="ru-RU"/>
        </w:rPr>
        <w:t>,</w:t>
      </w:r>
      <w:r>
        <w:t xml:space="preserve"> ушли ли они. </w:t>
      </w:r>
      <w:r w:rsidRPr="001C5A5D">
        <w:rPr>
          <w:strike/>
          <w:color w:val="A6A6A6" w:themeColor="background1" w:themeShade="A6"/>
        </w:rPr>
        <w:t>Убедившись, он поворачивается, чтобы забрать ботинки под столом. Видит, что кот сидит на одном ботинке. Чак выпучив глаза, губами проговаривает «сука!». Отгоняет кота и на носочках бежит к входной двери, но слышит, что Стёпа возвращается обратно, Чак растерян, забегает в туалет. Мама Чака и Стёпа возвращаются на кухню.</w:t>
      </w:r>
    </w:p>
    <w:p w14:paraId="61846506" w14:textId="77777777" w:rsidR="00836231" w:rsidRPr="001C5A5D" w:rsidRDefault="00836231" w:rsidP="004C000C">
      <w:pPr>
        <w:pStyle w:val="a9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СТЁПА</w:t>
      </w:r>
    </w:p>
    <w:p w14:paraId="2F247E6F" w14:textId="77777777" w:rsidR="00836231" w:rsidRPr="001C5A5D" w:rsidRDefault="00836231" w:rsidP="008A0250">
      <w:pPr>
        <w:pStyle w:val="ab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Тамара Васильевна, разрешите туалетом воспользоваться?</w:t>
      </w:r>
    </w:p>
    <w:p w14:paraId="26132757" w14:textId="77777777" w:rsidR="00836231" w:rsidRPr="001C5A5D" w:rsidRDefault="00836231" w:rsidP="004C000C">
      <w:pPr>
        <w:pStyle w:val="a9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МАМА ЧАКА</w:t>
      </w:r>
    </w:p>
    <w:p w14:paraId="47D9053A" w14:textId="77777777" w:rsidR="00836231" w:rsidRPr="001C5A5D" w:rsidRDefault="00836231" w:rsidP="008A0250">
      <w:pPr>
        <w:pStyle w:val="ab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Конечно, вот эта дверь.</w:t>
      </w:r>
    </w:p>
    <w:p w14:paraId="6BAA6CFE" w14:textId="77777777" w:rsidR="00836231" w:rsidRPr="001C5A5D" w:rsidRDefault="00836231" w:rsidP="00836231">
      <w:pPr>
        <w:pStyle w:val="a7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Стёпа заходит в туалет. Там никого. Видим Стёпу крупным планом, расстегивающим ширинку. Чак, как человек-паук, висит над потолком, упираясь ногами и руками в стены. Слышно журчание. Чак смотрит сверху, морщится и отворачивается. Стёпа застёгивает ширинку и выходит из туалета.</w:t>
      </w:r>
    </w:p>
    <w:p w14:paraId="04242DD6" w14:textId="77777777" w:rsidR="00836231" w:rsidRPr="001C5A5D" w:rsidRDefault="00836231" w:rsidP="004C000C">
      <w:pPr>
        <w:pStyle w:val="a9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ЧАК</w:t>
      </w:r>
    </w:p>
    <w:p w14:paraId="7AFF0B08" w14:textId="77777777" w:rsidR="008A0250" w:rsidRPr="001C5A5D" w:rsidRDefault="00836231" w:rsidP="008A0250">
      <w:pPr>
        <w:pStyle w:val="ae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(</w:t>
      </w:r>
      <w:r w:rsidR="008A0250" w:rsidRPr="001C5A5D">
        <w:rPr>
          <w:strike/>
          <w:color w:val="A6A6A6" w:themeColor="background1" w:themeShade="A6"/>
        </w:rPr>
        <w:t>ш</w:t>
      </w:r>
      <w:r w:rsidRPr="001C5A5D">
        <w:rPr>
          <w:strike/>
          <w:color w:val="A6A6A6" w:themeColor="background1" w:themeShade="A6"/>
        </w:rPr>
        <w:t>ёпотом себе под нос)</w:t>
      </w:r>
    </w:p>
    <w:p w14:paraId="25573D20" w14:textId="77777777" w:rsidR="00836231" w:rsidRPr="001C5A5D" w:rsidRDefault="00836231" w:rsidP="008A0250">
      <w:pPr>
        <w:pStyle w:val="ab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Второй Масса! Тоже не смывает!</w:t>
      </w:r>
    </w:p>
    <w:p w14:paraId="1ED0BAFC" w14:textId="77777777" w:rsidR="00836231" w:rsidRPr="001C5A5D" w:rsidRDefault="00836231" w:rsidP="004C000C">
      <w:pPr>
        <w:pStyle w:val="a9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СТЁПА</w:t>
      </w:r>
    </w:p>
    <w:p w14:paraId="48A21E87" w14:textId="77777777" w:rsidR="00836231" w:rsidRPr="001C5A5D" w:rsidRDefault="00836231" w:rsidP="008A0250">
      <w:pPr>
        <w:pStyle w:val="ab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Ладно, Тамара Васильевна, на самом деле, я, правда, из полиции…</w:t>
      </w:r>
    </w:p>
    <w:p w14:paraId="0E79F7BD" w14:textId="77777777" w:rsidR="00836231" w:rsidRPr="001C5A5D" w:rsidRDefault="00836231" w:rsidP="00836231">
      <w:pPr>
        <w:pStyle w:val="a7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Стёпа показывает удостоверение. В этот момент Чак выбегает из туалета, пробирается к входной двери и аккуратно выходит из квартиры.</w:t>
      </w:r>
    </w:p>
    <w:p w14:paraId="7821C734" w14:textId="77777777" w:rsidR="00836231" w:rsidRDefault="00836231" w:rsidP="004C000C">
      <w:pPr>
        <w:pStyle w:val="a9"/>
      </w:pPr>
      <w:r>
        <w:t>ЧАК</w:t>
      </w:r>
    </w:p>
    <w:p w14:paraId="42E402E9" w14:textId="77777777" w:rsidR="00836231" w:rsidRDefault="00836231" w:rsidP="008A0250">
      <w:pPr>
        <w:pStyle w:val="ab"/>
      </w:pPr>
      <w:r>
        <w:t>Если в хате мусора, значит прятаться пора!</w:t>
      </w:r>
    </w:p>
    <w:p w14:paraId="40508993" w14:textId="62C43834" w:rsidR="00836231" w:rsidRPr="001C5A5D" w:rsidRDefault="00836231" w:rsidP="00836231">
      <w:pPr>
        <w:pStyle w:val="a7"/>
        <w:rPr>
          <w:color w:val="00B050"/>
          <w:lang w:val="ru-RU"/>
        </w:rPr>
      </w:pPr>
      <w:r w:rsidRPr="001C5A5D">
        <w:rPr>
          <w:strike/>
          <w:color w:val="A6A6A6" w:themeColor="background1" w:themeShade="A6"/>
        </w:rPr>
        <w:t>Чак бежит вниз.</w:t>
      </w:r>
      <w:r w:rsidR="001C5A5D" w:rsidRPr="001C5A5D">
        <w:rPr>
          <w:color w:val="A6A6A6" w:themeColor="background1" w:themeShade="A6"/>
          <w:lang w:val="ru-RU"/>
        </w:rPr>
        <w:t xml:space="preserve"> </w:t>
      </w:r>
      <w:r w:rsidR="001C5A5D" w:rsidRPr="001C5A5D">
        <w:rPr>
          <w:color w:val="00B050"/>
          <w:lang w:val="ru-RU"/>
        </w:rPr>
        <w:t>Чак в носках, с ботинками в руке быстро покидает квартиру.</w:t>
      </w:r>
    </w:p>
    <w:p w14:paraId="6CBA9993" w14:textId="77777777" w:rsidR="00836231" w:rsidRDefault="00D22FDE" w:rsidP="00D22FDE">
      <w:pPr>
        <w:pStyle w:val="a6"/>
      </w:pPr>
      <w:bookmarkStart w:id="10" w:name="_Toc114690585"/>
      <w:r>
        <w:t>9-11.</w:t>
      </w:r>
      <w:r>
        <w:tab/>
      </w:r>
      <w:r w:rsidR="00836231">
        <w:t xml:space="preserve">ИНТ. КВАРТИРА ЧАКА </w:t>
      </w:r>
      <w:r w:rsidR="00973A18">
        <w:t>(</w:t>
      </w:r>
      <w:r w:rsidR="00973A18" w:rsidRPr="00973A18">
        <w:rPr>
          <w:caps w:val="0"/>
        </w:rPr>
        <w:t>прихожая, лестничная площадка</w:t>
      </w:r>
      <w:r w:rsidR="00973A18">
        <w:t xml:space="preserve">) </w:t>
      </w:r>
      <w:r>
        <w:t>–</w:t>
      </w:r>
      <w:r w:rsidR="00836231">
        <w:t xml:space="preserve"> ДЕНЬ</w:t>
      </w:r>
      <w:bookmarkEnd w:id="10"/>
    </w:p>
    <w:p w14:paraId="4DA2A00D" w14:textId="4D8F884F" w:rsidR="00AD0F6C" w:rsidRPr="001C5A5D" w:rsidRDefault="00AD0F6C" w:rsidP="00AD0F6C">
      <w:pPr>
        <w:pStyle w:val="a7"/>
        <w:keepNext/>
        <w:keepLines/>
        <w:rPr>
          <w:color w:val="00B050"/>
          <w:lang w:val="ru-RU" w:eastAsia="ru-RU"/>
        </w:rPr>
      </w:pPr>
      <w:r>
        <w:rPr>
          <w:lang w:val="ru-RU" w:eastAsia="ru-RU"/>
        </w:rPr>
        <w:t>Стёпа продолжает фразу, начатую в прошлой сцене</w:t>
      </w:r>
      <w:r w:rsidR="001C5A5D" w:rsidRPr="001C5A5D">
        <w:rPr>
          <w:color w:val="00B050"/>
          <w:lang w:val="ru-RU" w:eastAsia="ru-RU"/>
        </w:rPr>
        <w:t>, выходя в коридор</w:t>
      </w:r>
      <w:r w:rsidRPr="001C5A5D">
        <w:rPr>
          <w:color w:val="00B050"/>
          <w:lang w:val="ru-RU" w:eastAsia="ru-RU"/>
        </w:rPr>
        <w:t>:</w:t>
      </w:r>
    </w:p>
    <w:p w14:paraId="72E2F21B" w14:textId="77777777" w:rsidR="00D22FDE" w:rsidRPr="00D22FDE" w:rsidRDefault="00D22FDE" w:rsidP="00D22FDE">
      <w:pPr>
        <w:pStyle w:val="a9"/>
      </w:pPr>
      <w:r>
        <w:t>СТЁПА</w:t>
      </w:r>
    </w:p>
    <w:p w14:paraId="076ED86B" w14:textId="77777777" w:rsidR="00836231" w:rsidRDefault="00836231" w:rsidP="00D22FDE">
      <w:pPr>
        <w:pStyle w:val="ab"/>
      </w:pPr>
      <w:r>
        <w:t>…у нас есть доказательства, что ваш сын угнал машину. Ему может грозить большой срок. Поэтому будет лучше, если вы нам поможете…</w:t>
      </w:r>
    </w:p>
    <w:p w14:paraId="427135D8" w14:textId="77777777" w:rsidR="00836231" w:rsidRDefault="00836231" w:rsidP="00D22FDE">
      <w:pPr>
        <w:pStyle w:val="a9"/>
      </w:pPr>
      <w:r>
        <w:t>МАМА ЧАКА</w:t>
      </w:r>
    </w:p>
    <w:p w14:paraId="0C2B896C" w14:textId="77777777" w:rsidR="00836231" w:rsidRDefault="00836231" w:rsidP="00D22FDE">
      <w:pPr>
        <w:pStyle w:val="ab"/>
      </w:pPr>
      <w:r>
        <w:t>То есть, я своего сына двадцать два года, три месяца и пятнадцать дней ждала, а вы у меня его снова забрать хотите?! А ну пошёл отсюда…</w:t>
      </w:r>
    </w:p>
    <w:p w14:paraId="7D43A190" w14:textId="77777777" w:rsidR="00836231" w:rsidRDefault="00836231" w:rsidP="00D22FDE">
      <w:pPr>
        <w:pStyle w:val="a9"/>
      </w:pPr>
      <w:r>
        <w:t>СТЁПА</w:t>
      </w:r>
    </w:p>
    <w:p w14:paraId="269A0D65" w14:textId="77777777" w:rsidR="00836231" w:rsidRDefault="00836231" w:rsidP="00D22FDE">
      <w:pPr>
        <w:pStyle w:val="ab"/>
      </w:pPr>
      <w:r>
        <w:t>Тамара Васильевна, я тоже переживаю за брата…</w:t>
      </w:r>
    </w:p>
    <w:p w14:paraId="7F00ADBC" w14:textId="77777777" w:rsidR="00836231" w:rsidRDefault="00836231" w:rsidP="00836231">
      <w:pPr>
        <w:pStyle w:val="a7"/>
      </w:pPr>
      <w:r>
        <w:t>Мама Чака выталкивает Стёпу к порогу. Стёпа наступает на хвост коту, он орёт.</w:t>
      </w:r>
    </w:p>
    <w:p w14:paraId="58160187" w14:textId="77777777" w:rsidR="00836231" w:rsidRDefault="00836231" w:rsidP="00D22FDE">
      <w:pPr>
        <w:pStyle w:val="a9"/>
      </w:pPr>
      <w:r>
        <w:t>МАМА ЧАКА</w:t>
      </w:r>
    </w:p>
    <w:p w14:paraId="5F45782D" w14:textId="7C85CFF9" w:rsidR="00836231" w:rsidRDefault="00836231" w:rsidP="00D22FDE">
      <w:pPr>
        <w:pStyle w:val="ab"/>
      </w:pPr>
      <w:r>
        <w:t>Знаю я вашего брата…</w:t>
      </w:r>
      <w:r w:rsidR="00445049">
        <w:rPr>
          <w:lang w:val="ru-RU"/>
        </w:rPr>
        <w:t xml:space="preserve"> </w:t>
      </w:r>
      <w:r>
        <w:t>менты поганые, вам бы только человека невинного посадить!</w:t>
      </w:r>
    </w:p>
    <w:p w14:paraId="072031EA" w14:textId="77777777" w:rsidR="00836231" w:rsidRDefault="00836231" w:rsidP="00D22FDE">
      <w:pPr>
        <w:pStyle w:val="a9"/>
      </w:pPr>
      <w:r>
        <w:t>СТЁПА</w:t>
      </w:r>
    </w:p>
    <w:p w14:paraId="79279022" w14:textId="77777777" w:rsidR="00836231" w:rsidRDefault="00836231" w:rsidP="00973A18">
      <w:pPr>
        <w:pStyle w:val="ab"/>
      </w:pPr>
      <w:r>
        <w:t>Спокойно, Тамара Васильевна, я вообще-то при исполнении!</w:t>
      </w:r>
    </w:p>
    <w:p w14:paraId="7DD1560B" w14:textId="77777777" w:rsidR="00836231" w:rsidRPr="00D22FDE" w:rsidRDefault="00D22FDE" w:rsidP="00D22FDE">
      <w:pPr>
        <w:pStyle w:val="a9"/>
      </w:pPr>
      <w:r>
        <w:t>МАМА ЧАКА</w:t>
      </w:r>
    </w:p>
    <w:p w14:paraId="62DEE133" w14:textId="77777777" w:rsidR="00836231" w:rsidRDefault="00836231" w:rsidP="00D22FDE">
      <w:pPr>
        <w:pStyle w:val="ab"/>
      </w:pPr>
      <w:r>
        <w:t>Вот и исполняй отсюдова!</w:t>
      </w:r>
    </w:p>
    <w:p w14:paraId="1B724F73" w14:textId="77777777" w:rsidR="00836231" w:rsidRDefault="00836231" w:rsidP="00836231">
      <w:pPr>
        <w:pStyle w:val="a7"/>
      </w:pPr>
      <w:r>
        <w:t>Мама Чака выталкивает Стёпу из квартиры. На лестничной площадке стоит СОСЕДКА.</w:t>
      </w:r>
    </w:p>
    <w:p w14:paraId="0B5EB42A" w14:textId="77777777" w:rsidR="00836231" w:rsidRDefault="00836231" w:rsidP="00973A18">
      <w:pPr>
        <w:pStyle w:val="a9"/>
      </w:pPr>
      <w:r>
        <w:t>СТЁПА</w:t>
      </w:r>
    </w:p>
    <w:p w14:paraId="4B326A60" w14:textId="77777777" w:rsidR="00836231" w:rsidRDefault="00836231" w:rsidP="00973A18">
      <w:pPr>
        <w:pStyle w:val="ab"/>
      </w:pPr>
      <w:r>
        <w:t>Будете хулиганить, вызову повесткой!</w:t>
      </w:r>
    </w:p>
    <w:p w14:paraId="6827CAC6" w14:textId="77777777" w:rsidR="00836231" w:rsidRDefault="00836231" w:rsidP="00836231">
      <w:pPr>
        <w:pStyle w:val="a7"/>
      </w:pPr>
      <w:r>
        <w:t>Стёпа быстро спускается. Соседка в шоке.</w:t>
      </w:r>
    </w:p>
    <w:p w14:paraId="599B0F54" w14:textId="77777777" w:rsidR="00836231" w:rsidRDefault="00836231" w:rsidP="00973A18">
      <w:pPr>
        <w:pStyle w:val="a9"/>
      </w:pPr>
      <w:r>
        <w:t>СОСЕДКА</w:t>
      </w:r>
    </w:p>
    <w:p w14:paraId="2CA7FDF5" w14:textId="77777777" w:rsidR="00973A18" w:rsidRDefault="00836231" w:rsidP="00973A18">
      <w:pPr>
        <w:pStyle w:val="ae"/>
      </w:pPr>
      <w:r>
        <w:t>(</w:t>
      </w:r>
      <w:r w:rsidR="00973A18">
        <w:t>ш</w:t>
      </w:r>
      <w:r>
        <w:t>ёпотом)</w:t>
      </w:r>
    </w:p>
    <w:p w14:paraId="43C65DD2" w14:textId="77777777" w:rsidR="00836231" w:rsidRDefault="00836231" w:rsidP="00973A18">
      <w:pPr>
        <w:pStyle w:val="ab"/>
      </w:pPr>
      <w:r>
        <w:t>Чё случилось?</w:t>
      </w:r>
    </w:p>
    <w:p w14:paraId="2C0A1583" w14:textId="77777777" w:rsidR="00836231" w:rsidRDefault="00836231" w:rsidP="00973A18">
      <w:pPr>
        <w:pStyle w:val="a9"/>
      </w:pPr>
      <w:r>
        <w:t>МАМА ЧАКА</w:t>
      </w:r>
    </w:p>
    <w:p w14:paraId="19E7FC5D" w14:textId="7A776218" w:rsidR="00836231" w:rsidRDefault="00836231" w:rsidP="00973A18">
      <w:pPr>
        <w:pStyle w:val="ab"/>
        <w:rPr>
          <w:color w:val="A6A6A6" w:themeColor="background1" w:themeShade="A6"/>
          <w:lang w:val="ru-RU"/>
        </w:rPr>
      </w:pPr>
      <w:r>
        <w:t xml:space="preserve">Да за сыном моим приходили. Хрен им, а не Серёжу! </w:t>
      </w:r>
      <w:r w:rsidRPr="001C5A5D">
        <w:rPr>
          <w:strike/>
          <w:color w:val="A6A6A6" w:themeColor="background1" w:themeShade="A6"/>
        </w:rPr>
        <w:t>Я его больше никому не отдам!!!</w:t>
      </w:r>
      <w:r w:rsidR="001C5A5D">
        <w:rPr>
          <w:strike/>
          <w:color w:val="A6A6A6" w:themeColor="background1" w:themeShade="A6"/>
          <w:lang w:val="ru-RU"/>
        </w:rPr>
        <w:t xml:space="preserve"> </w:t>
      </w:r>
      <w:r w:rsidR="001C5A5D" w:rsidRPr="001C5A5D">
        <w:rPr>
          <w:color w:val="A6A6A6" w:themeColor="background1" w:themeShade="A6"/>
          <w:lang w:val="ru-RU"/>
        </w:rPr>
        <w:t>Он же вернулся, ты знаешь, да? А они хотят его опять забрать. Якобы он машину угнал. Ага, так я им и отдала сына, сволочи.</w:t>
      </w:r>
    </w:p>
    <w:p w14:paraId="5D197620" w14:textId="52B517C1" w:rsidR="001C5A5D" w:rsidRPr="001C5A5D" w:rsidRDefault="001C5A5D" w:rsidP="001C5A5D">
      <w:pPr>
        <w:pStyle w:val="a7"/>
        <w:rPr>
          <w:color w:val="00B050"/>
        </w:rPr>
      </w:pPr>
      <w:r w:rsidRPr="001C5A5D">
        <w:rPr>
          <w:color w:val="00B050"/>
        </w:rPr>
        <w:t>Соседка смотрит на Тамару качая головой.</w:t>
      </w:r>
    </w:p>
    <w:p w14:paraId="34D5918D" w14:textId="77777777" w:rsidR="001C5A5D" w:rsidRPr="001C5A5D" w:rsidRDefault="001C5A5D" w:rsidP="001C5A5D">
      <w:pPr>
        <w:pStyle w:val="a9"/>
        <w:rPr>
          <w:color w:val="00B050"/>
        </w:rPr>
      </w:pPr>
      <w:r w:rsidRPr="001C5A5D">
        <w:rPr>
          <w:color w:val="00B050"/>
        </w:rPr>
        <w:t>СОСЕДКА</w:t>
      </w:r>
    </w:p>
    <w:p w14:paraId="580663C0" w14:textId="085D16EA" w:rsidR="001C5A5D" w:rsidRPr="001C5A5D" w:rsidRDefault="001C5A5D" w:rsidP="001C5A5D">
      <w:pPr>
        <w:pStyle w:val="ab"/>
        <w:rPr>
          <w:color w:val="00B050"/>
        </w:rPr>
      </w:pPr>
      <w:r w:rsidRPr="001C5A5D">
        <w:rPr>
          <w:color w:val="00B050"/>
        </w:rPr>
        <w:t>Тамар, ты б отдохнула.</w:t>
      </w:r>
    </w:p>
    <w:p w14:paraId="082DAB0D" w14:textId="77777777" w:rsidR="001C5A5D" w:rsidRPr="001C5A5D" w:rsidRDefault="001C5A5D" w:rsidP="001C5A5D">
      <w:pPr>
        <w:pStyle w:val="a9"/>
        <w:rPr>
          <w:color w:val="00B050"/>
        </w:rPr>
      </w:pPr>
      <w:r w:rsidRPr="001C5A5D">
        <w:rPr>
          <w:color w:val="00B050"/>
        </w:rPr>
        <w:t>МАМА ЧАКА</w:t>
      </w:r>
    </w:p>
    <w:p w14:paraId="50FB1FF7" w14:textId="5B07BB9B" w:rsidR="001C5A5D" w:rsidRPr="001C5A5D" w:rsidRDefault="001C5A5D" w:rsidP="001C5A5D">
      <w:pPr>
        <w:pStyle w:val="ab"/>
        <w:rPr>
          <w:color w:val="00B050"/>
        </w:rPr>
      </w:pPr>
      <w:r w:rsidRPr="001C5A5D">
        <w:rPr>
          <w:color w:val="00B050"/>
        </w:rPr>
        <w:t>Да, пойду.</w:t>
      </w:r>
    </w:p>
    <w:p w14:paraId="73C930FB" w14:textId="77777777" w:rsidR="00836231" w:rsidRDefault="00836231" w:rsidP="00836231">
      <w:pPr>
        <w:pStyle w:val="a7"/>
      </w:pPr>
      <w:r>
        <w:t>Мама Чака захлопывает дверь.</w:t>
      </w:r>
    </w:p>
    <w:p w14:paraId="08690C0A" w14:textId="77777777" w:rsidR="00836231" w:rsidRPr="001C5A5D" w:rsidRDefault="00836231" w:rsidP="00973A18">
      <w:pPr>
        <w:pStyle w:val="a9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СОСЕДКА</w:t>
      </w:r>
    </w:p>
    <w:p w14:paraId="40FFA30A" w14:textId="77777777" w:rsidR="00836231" w:rsidRPr="001C5A5D" w:rsidRDefault="00836231" w:rsidP="00973A18">
      <w:pPr>
        <w:pStyle w:val="ab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Ой! Тамара плохая совсем стала…</w:t>
      </w:r>
    </w:p>
    <w:p w14:paraId="2A1E9472" w14:textId="77777777" w:rsidR="00836231" w:rsidRDefault="00836231" w:rsidP="00836231">
      <w:pPr>
        <w:pStyle w:val="a7"/>
      </w:pPr>
      <w:r>
        <w:t>Соседка набирает номер на мобильнике.</w:t>
      </w:r>
    </w:p>
    <w:p w14:paraId="72319CC6" w14:textId="77777777" w:rsidR="00836231" w:rsidRDefault="00836231" w:rsidP="00973A18">
      <w:pPr>
        <w:pStyle w:val="a9"/>
      </w:pPr>
      <w:r>
        <w:t>СОСЕДКА</w:t>
      </w:r>
    </w:p>
    <w:p w14:paraId="74583D14" w14:textId="1D725933" w:rsidR="00836231" w:rsidRDefault="00836231" w:rsidP="00973A18">
      <w:pPr>
        <w:pStyle w:val="ab"/>
      </w:pPr>
      <w:r>
        <w:t>Алё, скорая</w:t>
      </w:r>
      <w:r w:rsidR="00445049">
        <w:rPr>
          <w:lang w:val="ru-RU"/>
        </w:rPr>
        <w:t>?</w:t>
      </w:r>
      <w:r>
        <w:t xml:space="preserve"> У нас тут соседка пожилая</w:t>
      </w:r>
      <w:r w:rsidR="00445049">
        <w:rPr>
          <w:lang w:val="ru-RU"/>
        </w:rPr>
        <w:t>,</w:t>
      </w:r>
      <w:r>
        <w:t xml:space="preserve"> у неё обострение опять. Кажется, с галлюцинациями.</w:t>
      </w:r>
    </w:p>
    <w:p w14:paraId="782C30DB" w14:textId="77777777" w:rsidR="00836231" w:rsidRDefault="00973A18" w:rsidP="00973A18">
      <w:pPr>
        <w:pStyle w:val="a6"/>
      </w:pPr>
      <w:bookmarkStart w:id="11" w:name="_Toc114690587"/>
      <w:r>
        <w:t>9-12.</w:t>
      </w:r>
      <w:r>
        <w:tab/>
      </w:r>
      <w:r w:rsidR="00836231">
        <w:t xml:space="preserve">НАТ. </w:t>
      </w:r>
      <w:r>
        <w:t>ДАЧА МАССЫ</w:t>
      </w:r>
      <w:r w:rsidR="00836231">
        <w:t xml:space="preserve"> </w:t>
      </w:r>
      <w:r>
        <w:t>–</w:t>
      </w:r>
      <w:r w:rsidR="00836231">
        <w:t xml:space="preserve"> ДЕНЬ</w:t>
      </w:r>
      <w:bookmarkEnd w:id="11"/>
    </w:p>
    <w:p w14:paraId="525B46DB" w14:textId="77777777" w:rsidR="00836231" w:rsidRPr="00AD0F6C" w:rsidRDefault="00836231" w:rsidP="00973A18">
      <w:pPr>
        <w:pStyle w:val="a7"/>
        <w:keepNext/>
        <w:keepLines/>
        <w:rPr>
          <w:lang w:val="ru-RU" w:eastAsia="ru-RU"/>
        </w:rPr>
      </w:pPr>
      <w:r w:rsidRPr="00AD0F6C">
        <w:rPr>
          <w:lang w:val="ru-RU" w:eastAsia="ru-RU"/>
        </w:rPr>
        <w:t>Вжик и Масса сидят на дереве. Смотрят в телефон, как Стэлла сидит напротив ноутбука.</w:t>
      </w:r>
    </w:p>
    <w:p w14:paraId="12BA1ECC" w14:textId="77777777" w:rsidR="00836231" w:rsidRDefault="00836231" w:rsidP="00973A18">
      <w:pPr>
        <w:pStyle w:val="a9"/>
      </w:pPr>
      <w:r>
        <w:t>МАССА</w:t>
      </w:r>
    </w:p>
    <w:p w14:paraId="093C266B" w14:textId="5A897F54" w:rsidR="00836231" w:rsidRDefault="00836231" w:rsidP="00973A18">
      <w:pPr>
        <w:pStyle w:val="ab"/>
      </w:pPr>
      <w:r>
        <w:t>А нафига на дереве</w:t>
      </w:r>
      <w:r w:rsidR="001C5A5D">
        <w:rPr>
          <w:lang w:val="ru-RU"/>
        </w:rPr>
        <w:t>-</w:t>
      </w:r>
      <w:r>
        <w:t>то смотреть?</w:t>
      </w:r>
    </w:p>
    <w:p w14:paraId="639A9416" w14:textId="77777777" w:rsidR="00836231" w:rsidRDefault="00836231" w:rsidP="00973A18">
      <w:pPr>
        <w:pStyle w:val="a9"/>
      </w:pPr>
      <w:r>
        <w:t>ВЖИК</w:t>
      </w:r>
    </w:p>
    <w:p w14:paraId="3C2FF931" w14:textId="77777777" w:rsidR="00836231" w:rsidRDefault="00836231" w:rsidP="00973A18">
      <w:pPr>
        <w:pStyle w:val="ab"/>
      </w:pPr>
      <w:r>
        <w:t>Тут сеть лучше ловит.</w:t>
      </w:r>
    </w:p>
    <w:p w14:paraId="1777A78B" w14:textId="77777777" w:rsidR="00836231" w:rsidRDefault="00836231" w:rsidP="00973A18">
      <w:pPr>
        <w:pStyle w:val="a9"/>
      </w:pPr>
      <w:r>
        <w:t>МАССА</w:t>
      </w:r>
    </w:p>
    <w:p w14:paraId="646331B2" w14:textId="480B5593" w:rsidR="00836231" w:rsidRDefault="00836231" w:rsidP="00973A18">
      <w:pPr>
        <w:pStyle w:val="ab"/>
      </w:pPr>
      <w:r>
        <w:t xml:space="preserve">Ну чё? </w:t>
      </w:r>
      <w:r w:rsidR="001C5A5D" w:rsidRPr="001C5A5D">
        <w:rPr>
          <w:color w:val="00B050"/>
          <w:lang w:val="ru-RU"/>
        </w:rPr>
        <w:t xml:space="preserve">Чё? </w:t>
      </w:r>
      <w:r>
        <w:t>Скоро она раздеваться будет?</w:t>
      </w:r>
    </w:p>
    <w:p w14:paraId="4C766E54" w14:textId="77777777" w:rsidR="00836231" w:rsidRDefault="00836231" w:rsidP="00973A18">
      <w:pPr>
        <w:pStyle w:val="a9"/>
      </w:pPr>
      <w:r>
        <w:t>ВЖИК</w:t>
      </w:r>
    </w:p>
    <w:p w14:paraId="76735F3C" w14:textId="77777777" w:rsidR="00973A18" w:rsidRDefault="00836231" w:rsidP="00973A18">
      <w:pPr>
        <w:pStyle w:val="ab"/>
        <w:keepNext/>
      </w:pPr>
      <w:r>
        <w:t>Щас поторопим.</w:t>
      </w:r>
    </w:p>
    <w:p w14:paraId="43196F04" w14:textId="77777777" w:rsidR="00973A18" w:rsidRDefault="00836231" w:rsidP="00973A18">
      <w:pPr>
        <w:pStyle w:val="ae"/>
      </w:pPr>
      <w:r>
        <w:t>(печатает)</w:t>
      </w:r>
    </w:p>
    <w:p w14:paraId="41C4CDC9" w14:textId="77777777" w:rsidR="00836231" w:rsidRDefault="00836231" w:rsidP="00973A18">
      <w:pPr>
        <w:pStyle w:val="ab"/>
      </w:pPr>
      <w:proofErr w:type="spellStart"/>
      <w:r>
        <w:t>По-ка-жи</w:t>
      </w:r>
      <w:proofErr w:type="spellEnd"/>
      <w:r>
        <w:t>… грудь…</w:t>
      </w:r>
      <w:proofErr w:type="spellStart"/>
      <w:r>
        <w:t>пла</w:t>
      </w:r>
      <w:proofErr w:type="spellEnd"/>
      <w:r>
        <w:t xml:space="preserve">-чу пятьсот </w:t>
      </w:r>
      <w:proofErr w:type="spellStart"/>
      <w:r>
        <w:t>руб</w:t>
      </w:r>
      <w:proofErr w:type="spellEnd"/>
      <w:r>
        <w:t>-лей.</w:t>
      </w:r>
    </w:p>
    <w:p w14:paraId="36176FFC" w14:textId="77777777" w:rsidR="00836231" w:rsidRDefault="00836231" w:rsidP="00973A18">
      <w:pPr>
        <w:pStyle w:val="a9"/>
      </w:pPr>
      <w:r>
        <w:t>МАССА</w:t>
      </w:r>
    </w:p>
    <w:p w14:paraId="3C2FF9D4" w14:textId="77777777" w:rsidR="00836231" w:rsidRDefault="00836231" w:rsidP="00973A18">
      <w:pPr>
        <w:pStyle w:val="ab"/>
      </w:pPr>
      <w:r>
        <w:t>Чё жмотишься, плати косарь, пусть две покажет…</w:t>
      </w:r>
    </w:p>
    <w:p w14:paraId="17900758" w14:textId="4B7BA3DA" w:rsidR="00836231" w:rsidRDefault="00836231" w:rsidP="00836231">
      <w:pPr>
        <w:pStyle w:val="a7"/>
      </w:pPr>
      <w:r>
        <w:t>Стэлла читает. Задирает футболку до груди</w:t>
      </w:r>
      <w:r w:rsidR="005E4D63">
        <w:rPr>
          <w:lang w:val="ru-RU"/>
        </w:rPr>
        <w:t>,</w:t>
      </w:r>
      <w:r>
        <w:t xml:space="preserve"> и картинка зависает.</w:t>
      </w:r>
    </w:p>
    <w:p w14:paraId="0B767FD5" w14:textId="77777777" w:rsidR="00836231" w:rsidRDefault="00836231" w:rsidP="00973A18">
      <w:pPr>
        <w:pStyle w:val="a9"/>
      </w:pPr>
      <w:r>
        <w:t>МАССА</w:t>
      </w:r>
    </w:p>
    <w:p w14:paraId="5C12BF15" w14:textId="77777777" w:rsidR="00836231" w:rsidRPr="001C5A5D" w:rsidRDefault="00836231" w:rsidP="00973A18">
      <w:pPr>
        <w:pStyle w:val="ab"/>
        <w:rPr>
          <w:strike/>
          <w:color w:val="A6A6A6" w:themeColor="background1" w:themeShade="A6"/>
        </w:rPr>
      </w:pPr>
      <w:r>
        <w:t xml:space="preserve">Чё за хрень?! </w:t>
      </w:r>
      <w:r w:rsidRPr="001C5A5D">
        <w:rPr>
          <w:strike/>
          <w:color w:val="A6A6A6" w:themeColor="background1" w:themeShade="A6"/>
        </w:rPr>
        <w:t>Я не хочу на пупок, за косарь пялиться!</w:t>
      </w:r>
    </w:p>
    <w:p w14:paraId="56396504" w14:textId="77777777" w:rsidR="00836231" w:rsidRDefault="00836231" w:rsidP="00973A18">
      <w:pPr>
        <w:pStyle w:val="a9"/>
      </w:pPr>
      <w:r>
        <w:t>ВЖИК</w:t>
      </w:r>
    </w:p>
    <w:p w14:paraId="72E522DE" w14:textId="77777777" w:rsidR="00836231" w:rsidRDefault="00836231" w:rsidP="00973A18">
      <w:pPr>
        <w:pStyle w:val="ab"/>
      </w:pPr>
      <w:r>
        <w:t>Походу сети нет, давай выше.</w:t>
      </w:r>
    </w:p>
    <w:p w14:paraId="5B778560" w14:textId="77777777" w:rsidR="00836231" w:rsidRDefault="00836231" w:rsidP="00836231">
      <w:pPr>
        <w:pStyle w:val="a7"/>
      </w:pPr>
      <w:r>
        <w:t>Пацаны лезут ещё выше. Из дома выходит Стэлла.</w:t>
      </w:r>
    </w:p>
    <w:p w14:paraId="13448EEA" w14:textId="77777777" w:rsidR="00836231" w:rsidRDefault="00836231" w:rsidP="00973A18">
      <w:pPr>
        <w:pStyle w:val="a9"/>
      </w:pPr>
      <w:r>
        <w:t>СТЭЛЛА</w:t>
      </w:r>
    </w:p>
    <w:p w14:paraId="482B7515" w14:textId="77777777" w:rsidR="00836231" w:rsidRDefault="00836231" w:rsidP="00973A18">
      <w:pPr>
        <w:pStyle w:val="ab"/>
      </w:pPr>
      <w:r>
        <w:t>Вжик! Там чё-то всё замерло! Ты где?</w:t>
      </w:r>
    </w:p>
    <w:p w14:paraId="46378ACF" w14:textId="77777777" w:rsidR="00836231" w:rsidRDefault="00836231" w:rsidP="00836231">
      <w:pPr>
        <w:pStyle w:val="a7"/>
      </w:pPr>
      <w:r>
        <w:t>Масса наступает на тонкую ветку, она ломается. Вжик и Масса падают с дерева. Телефон выпадает. Стэлла подбегает, берёт в руки телефон. Видит там застывшую себя, злится.</w:t>
      </w:r>
    </w:p>
    <w:p w14:paraId="5BD4FB6B" w14:textId="77777777" w:rsidR="00836231" w:rsidRDefault="00836231" w:rsidP="00973A18">
      <w:pPr>
        <w:pStyle w:val="a9"/>
      </w:pPr>
      <w:r>
        <w:t>СТЭЛЛА</w:t>
      </w:r>
    </w:p>
    <w:p w14:paraId="14BE1802" w14:textId="77777777" w:rsidR="00836231" w:rsidRDefault="00836231" w:rsidP="00973A18">
      <w:pPr>
        <w:pStyle w:val="ab"/>
      </w:pPr>
      <w:r>
        <w:t>Вы чё, гамадрилы озабоченные!</w:t>
      </w:r>
    </w:p>
    <w:p w14:paraId="5BABB9ED" w14:textId="77777777" w:rsidR="00836231" w:rsidRDefault="00836231" w:rsidP="00973A18">
      <w:pPr>
        <w:pStyle w:val="a9"/>
      </w:pPr>
      <w:r>
        <w:t>ВЖИК</w:t>
      </w:r>
    </w:p>
    <w:p w14:paraId="66089196" w14:textId="77777777" w:rsidR="00836231" w:rsidRDefault="00836231" w:rsidP="00973A18">
      <w:pPr>
        <w:pStyle w:val="ab"/>
      </w:pPr>
      <w:r>
        <w:t>Просто хотели помочь, чтобы у тебя первый рабочий день хороший был.</w:t>
      </w:r>
    </w:p>
    <w:p w14:paraId="71C6152F" w14:textId="77777777" w:rsidR="00836231" w:rsidRDefault="00836231" w:rsidP="00973A18">
      <w:pPr>
        <w:pStyle w:val="a9"/>
      </w:pPr>
      <w:r>
        <w:t>СТЭЛЛА</w:t>
      </w:r>
    </w:p>
    <w:p w14:paraId="5727A947" w14:textId="77777777" w:rsidR="00836231" w:rsidRDefault="00836231" w:rsidP="00973A18">
      <w:pPr>
        <w:pStyle w:val="ab"/>
      </w:pPr>
      <w:r>
        <w:t xml:space="preserve">Да хрень это, а не работа. </w:t>
      </w:r>
      <w:r w:rsidRPr="001C5A5D">
        <w:rPr>
          <w:strike/>
          <w:color w:val="A6A6A6" w:themeColor="background1" w:themeShade="A6"/>
        </w:rPr>
        <w:t xml:space="preserve">Я ж не Кашпировский, чтобы через телек мужикам свистки заряжать! </w:t>
      </w:r>
      <w:r>
        <w:t xml:space="preserve">Лучше </w:t>
      </w:r>
      <w:r w:rsidRPr="001C5A5D">
        <w:rPr>
          <w:strike/>
          <w:color w:val="A6A6A6" w:themeColor="background1" w:themeShade="A6"/>
        </w:rPr>
        <w:t>уж</w:t>
      </w:r>
      <w:r>
        <w:t xml:space="preserve"> по старой схеме…</w:t>
      </w:r>
    </w:p>
    <w:p w14:paraId="2795F6B7" w14:textId="77777777" w:rsidR="00836231" w:rsidRPr="001C5A5D" w:rsidRDefault="00836231" w:rsidP="00836231">
      <w:pPr>
        <w:pStyle w:val="a7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Стэлла уходит в дом.</w:t>
      </w:r>
    </w:p>
    <w:p w14:paraId="3F268FDD" w14:textId="77777777" w:rsidR="00836231" w:rsidRPr="001C5A5D" w:rsidRDefault="00836231" w:rsidP="00973A18">
      <w:pPr>
        <w:pStyle w:val="a9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МАССА</w:t>
      </w:r>
    </w:p>
    <w:p w14:paraId="4569F2C4" w14:textId="77777777" w:rsidR="00836231" w:rsidRPr="001C5A5D" w:rsidRDefault="00836231" w:rsidP="00973A18">
      <w:pPr>
        <w:pStyle w:val="ab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Вот молодец какая! Целеустремлённая!</w:t>
      </w:r>
    </w:p>
    <w:p w14:paraId="0C932F1C" w14:textId="77777777" w:rsidR="00836231" w:rsidRPr="001C5A5D" w:rsidRDefault="00836231" w:rsidP="00973A18">
      <w:pPr>
        <w:pStyle w:val="a9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ВЖИК</w:t>
      </w:r>
    </w:p>
    <w:p w14:paraId="0582F9DA" w14:textId="77777777" w:rsidR="00836231" w:rsidRPr="001C5A5D" w:rsidRDefault="00836231" w:rsidP="00973A18">
      <w:pPr>
        <w:pStyle w:val="ab"/>
        <w:rPr>
          <w:strike/>
          <w:color w:val="A6A6A6" w:themeColor="background1" w:themeShade="A6"/>
        </w:rPr>
      </w:pPr>
      <w:r w:rsidRPr="001C5A5D">
        <w:rPr>
          <w:strike/>
          <w:color w:val="A6A6A6" w:themeColor="background1" w:themeShade="A6"/>
        </w:rPr>
        <w:t>Ага и хитрая!!! Косарь получила, а мы так ничё и не увидели!</w:t>
      </w:r>
    </w:p>
    <w:p w14:paraId="0CB7C7E9" w14:textId="45BC3463" w:rsidR="00836231" w:rsidRDefault="00973A18" w:rsidP="00973A18">
      <w:pPr>
        <w:pStyle w:val="a6"/>
      </w:pPr>
      <w:bookmarkStart w:id="12" w:name="_Toc114690589"/>
      <w:r>
        <w:t>9-1</w:t>
      </w:r>
      <w:r w:rsidR="008A10C0">
        <w:t>3</w:t>
      </w:r>
      <w:r>
        <w:t>.</w:t>
      </w:r>
      <w:r>
        <w:tab/>
      </w:r>
      <w:r w:rsidR="00836231">
        <w:t xml:space="preserve">ИНТ. </w:t>
      </w:r>
      <w:r>
        <w:t>ОСОБНЯК</w:t>
      </w:r>
      <w:r w:rsidR="00836231">
        <w:t xml:space="preserve"> НОЛЯ </w:t>
      </w:r>
      <w:r w:rsidR="00B14629">
        <w:t>(</w:t>
      </w:r>
      <w:r w:rsidR="001C5A5D" w:rsidRPr="00D54189">
        <w:rPr>
          <w:caps w:val="0"/>
          <w:color w:val="000000" w:themeColor="text1"/>
        </w:rPr>
        <w:t>гостина</w:t>
      </w:r>
      <w:r w:rsidR="00D54189" w:rsidRPr="00D54189">
        <w:rPr>
          <w:caps w:val="0"/>
          <w:color w:val="000000" w:themeColor="text1"/>
        </w:rPr>
        <w:t>я</w:t>
      </w:r>
      <w:r w:rsidR="00B14629">
        <w:t xml:space="preserve">) </w:t>
      </w:r>
      <w:r>
        <w:t>–</w:t>
      </w:r>
      <w:r w:rsidR="00836231">
        <w:t xml:space="preserve"> ВЕЧЕР</w:t>
      </w:r>
      <w:bookmarkEnd w:id="12"/>
    </w:p>
    <w:p w14:paraId="6DDCC04A" w14:textId="77777777" w:rsidR="001C5A5D" w:rsidRDefault="00836231" w:rsidP="00B14629">
      <w:pPr>
        <w:pStyle w:val="a7"/>
        <w:keepNext/>
        <w:keepLines/>
        <w:rPr>
          <w:color w:val="A6A6A6" w:themeColor="background1" w:themeShade="A6"/>
          <w:lang w:val="ru-RU" w:eastAsia="ru-RU"/>
        </w:rPr>
      </w:pPr>
      <w:r w:rsidRPr="00AD0F6C">
        <w:rPr>
          <w:lang w:val="ru-RU" w:eastAsia="ru-RU"/>
        </w:rPr>
        <w:t>На диване в гостиной сидит пьяная, заплаканная Даша</w:t>
      </w:r>
      <w:r w:rsidR="00445049">
        <w:rPr>
          <w:lang w:val="ru-RU" w:eastAsia="ru-RU"/>
        </w:rPr>
        <w:t>,</w:t>
      </w:r>
      <w:r w:rsidRPr="00AD0F6C">
        <w:rPr>
          <w:lang w:val="ru-RU" w:eastAsia="ru-RU"/>
        </w:rPr>
        <w:t xml:space="preserve"> в руках бутылка вина, на полу ещё одна, но пустая. </w:t>
      </w:r>
      <w:r w:rsidRPr="001C5A5D">
        <w:rPr>
          <w:strike/>
          <w:color w:val="A6A6A6" w:themeColor="background1" w:themeShade="A6"/>
          <w:lang w:val="ru-RU" w:eastAsia="ru-RU"/>
        </w:rPr>
        <w:t>Даша гладит записку Фила, горько плачет.</w:t>
      </w:r>
    </w:p>
    <w:p w14:paraId="017CF377" w14:textId="0546574E" w:rsidR="00836231" w:rsidRPr="00D54189" w:rsidRDefault="001C5A5D" w:rsidP="00B14629">
      <w:pPr>
        <w:pStyle w:val="a7"/>
        <w:keepNext/>
        <w:keepLines/>
        <w:rPr>
          <w:color w:val="000000" w:themeColor="text1"/>
          <w:lang w:val="ru-RU" w:eastAsia="ru-RU"/>
        </w:rPr>
      </w:pPr>
      <w:r w:rsidRPr="001C5A5D">
        <w:rPr>
          <w:color w:val="00B050"/>
          <w:lang w:val="ru-RU" w:eastAsia="ru-RU"/>
        </w:rPr>
        <w:t>Она осматривает комнату: фотографии счастливой семьи Олег, Даша, Лёша. Дом, о котором можно только мечтать. Смотрит на своё дорогое обручальное кольцо. И всё это заставляет её рыдать ещё сильнее.</w:t>
      </w:r>
      <w:r w:rsidR="00D54189">
        <w:rPr>
          <w:color w:val="00B050"/>
          <w:lang w:val="ru-RU" w:eastAsia="ru-RU"/>
        </w:rPr>
        <w:t xml:space="preserve"> Но тут </w:t>
      </w:r>
      <w:r w:rsidR="00D54189" w:rsidRPr="00D54189">
        <w:rPr>
          <w:color w:val="000000" w:themeColor="text1"/>
          <w:lang w:val="ru-RU" w:eastAsia="ru-RU"/>
        </w:rPr>
        <w:t>п</w:t>
      </w:r>
      <w:r w:rsidR="00836231" w:rsidRPr="00D54189">
        <w:rPr>
          <w:color w:val="000000" w:themeColor="text1"/>
          <w:lang w:val="ru-RU" w:eastAsia="ru-RU"/>
        </w:rPr>
        <w:t xml:space="preserve">риходит сообщение на её телефон: абонент </w:t>
      </w:r>
      <w:r w:rsidR="00836231" w:rsidRPr="00D54189">
        <w:rPr>
          <w:color w:val="00B050"/>
          <w:lang w:val="ru-RU" w:eastAsia="ru-RU"/>
        </w:rPr>
        <w:t>+7</w:t>
      </w:r>
      <w:r w:rsidR="00D54189" w:rsidRPr="00D54189">
        <w:rPr>
          <w:color w:val="00B050"/>
          <w:lang w:val="ru-RU" w:eastAsia="ru-RU"/>
        </w:rPr>
        <w:t>916… Снова</w:t>
      </w:r>
      <w:r w:rsidR="00836231" w:rsidRPr="00D54189">
        <w:rPr>
          <w:color w:val="00B050"/>
          <w:lang w:val="ru-RU" w:eastAsia="ru-RU"/>
        </w:rPr>
        <w:t xml:space="preserve"> </w:t>
      </w:r>
      <w:r w:rsidR="00836231" w:rsidRPr="00D54189">
        <w:rPr>
          <w:color w:val="000000" w:themeColor="text1"/>
          <w:lang w:val="ru-RU" w:eastAsia="ru-RU"/>
        </w:rPr>
        <w:t>в сети. Даша</w:t>
      </w:r>
      <w:r w:rsidR="00836231" w:rsidRPr="00D54189">
        <w:rPr>
          <w:color w:val="A6A6A6" w:themeColor="background1" w:themeShade="A6"/>
          <w:lang w:val="ru-RU" w:eastAsia="ru-RU"/>
        </w:rPr>
        <w:t xml:space="preserve"> </w:t>
      </w:r>
      <w:r w:rsidR="00836231" w:rsidRPr="001C5A5D">
        <w:rPr>
          <w:strike/>
          <w:color w:val="A6A6A6" w:themeColor="background1" w:themeShade="A6"/>
          <w:lang w:val="ru-RU" w:eastAsia="ru-RU"/>
        </w:rPr>
        <w:t>в шоке. Она икает.</w:t>
      </w:r>
      <w:r w:rsidR="00836231" w:rsidRPr="00D54189">
        <w:rPr>
          <w:color w:val="A6A6A6" w:themeColor="background1" w:themeShade="A6"/>
          <w:lang w:val="ru-RU" w:eastAsia="ru-RU"/>
        </w:rPr>
        <w:t xml:space="preserve"> </w:t>
      </w:r>
      <w:r w:rsidR="00D54189" w:rsidRPr="00D54189">
        <w:rPr>
          <w:color w:val="00B050"/>
          <w:lang w:val="ru-RU" w:eastAsia="ru-RU"/>
        </w:rPr>
        <w:t>быстро</w:t>
      </w:r>
      <w:r w:rsidR="00D54189" w:rsidRPr="00D54189">
        <w:rPr>
          <w:color w:val="000000" w:themeColor="text1"/>
          <w:lang w:val="ru-RU" w:eastAsia="ru-RU"/>
        </w:rPr>
        <w:t xml:space="preserve"> </w:t>
      </w:r>
      <w:r w:rsidR="00D54189" w:rsidRPr="00D54189">
        <w:rPr>
          <w:color w:val="00B050"/>
          <w:lang w:val="ru-RU" w:eastAsia="ru-RU"/>
        </w:rPr>
        <w:t>н</w:t>
      </w:r>
      <w:r w:rsidR="00836231" w:rsidRPr="00D54189">
        <w:rPr>
          <w:color w:val="000000" w:themeColor="text1"/>
          <w:lang w:val="ru-RU" w:eastAsia="ru-RU"/>
        </w:rPr>
        <w:t>абирает номер.</w:t>
      </w:r>
    </w:p>
    <w:p w14:paraId="3194CA16" w14:textId="77777777" w:rsidR="00836231" w:rsidRDefault="00836231" w:rsidP="00B14629">
      <w:pPr>
        <w:pStyle w:val="a9"/>
      </w:pPr>
      <w:r>
        <w:t>ФИЛ (ЗК)</w:t>
      </w:r>
    </w:p>
    <w:p w14:paraId="34198E21" w14:textId="77777777" w:rsidR="00836231" w:rsidRDefault="00836231" w:rsidP="00B14629">
      <w:pPr>
        <w:pStyle w:val="ab"/>
      </w:pPr>
      <w:r>
        <w:t>Да. Алё. Даша!</w:t>
      </w:r>
    </w:p>
    <w:p w14:paraId="536E48B0" w14:textId="77777777" w:rsidR="00836231" w:rsidRDefault="00836231" w:rsidP="00836231">
      <w:pPr>
        <w:pStyle w:val="a7"/>
      </w:pPr>
      <w:r>
        <w:t>Даша сидит в шоке.</w:t>
      </w:r>
    </w:p>
    <w:p w14:paraId="48E76F13" w14:textId="77777777" w:rsidR="00836231" w:rsidRDefault="00836231" w:rsidP="00B14629">
      <w:pPr>
        <w:pStyle w:val="a9"/>
      </w:pPr>
      <w:r>
        <w:t>ДАША</w:t>
      </w:r>
    </w:p>
    <w:p w14:paraId="719D1A0B" w14:textId="7481440E" w:rsidR="00836231" w:rsidRPr="00D54189" w:rsidRDefault="00836231" w:rsidP="00B14629">
      <w:pPr>
        <w:pStyle w:val="ab"/>
        <w:rPr>
          <w:lang w:val="ru-RU"/>
        </w:rPr>
      </w:pPr>
      <w:r>
        <w:t xml:space="preserve">Саша, </w:t>
      </w:r>
      <w:r w:rsidRPr="00D54189">
        <w:rPr>
          <w:strike/>
          <w:color w:val="A6A6A6" w:themeColor="background1" w:themeShade="A6"/>
        </w:rPr>
        <w:t>родной мой. Ты жив!? Значит, тебя не убили?</w:t>
      </w:r>
      <w:r w:rsidR="00D54189" w:rsidRPr="00D54189">
        <w:rPr>
          <w:color w:val="A6A6A6" w:themeColor="background1" w:themeShade="A6"/>
          <w:lang w:val="ru-RU"/>
        </w:rPr>
        <w:t xml:space="preserve"> </w:t>
      </w:r>
      <w:r w:rsidR="00D54189" w:rsidRPr="00D54189">
        <w:rPr>
          <w:color w:val="00B050"/>
          <w:lang w:val="ru-RU"/>
        </w:rPr>
        <w:t>ты живой? Ты чего трубку не берёшь? Я думала тебя убили!</w:t>
      </w:r>
    </w:p>
    <w:p w14:paraId="32FD18A6" w14:textId="77777777" w:rsidR="00836231" w:rsidRDefault="00836231" w:rsidP="00B14629">
      <w:pPr>
        <w:pStyle w:val="a9"/>
      </w:pPr>
      <w:r>
        <w:t>ФИЛ (ЗК)</w:t>
      </w:r>
    </w:p>
    <w:p w14:paraId="32A76D80" w14:textId="79ED6271" w:rsidR="00836231" w:rsidRDefault="00836231" w:rsidP="00B14629">
      <w:pPr>
        <w:pStyle w:val="ab"/>
      </w:pPr>
      <w:r>
        <w:t>Меня сложно убить, у меня много жизней.</w:t>
      </w:r>
    </w:p>
    <w:p w14:paraId="22E679D2" w14:textId="6DAC0ABB" w:rsidR="00D54189" w:rsidRPr="00D54189" w:rsidRDefault="00D54189" w:rsidP="00D54189">
      <w:pPr>
        <w:pStyle w:val="a7"/>
        <w:rPr>
          <w:color w:val="00B050"/>
          <w:lang w:val="ru-RU"/>
        </w:rPr>
      </w:pPr>
      <w:r w:rsidRPr="00D54189">
        <w:rPr>
          <w:color w:val="00B050"/>
          <w:lang w:val="ru-RU"/>
        </w:rPr>
        <w:t xml:space="preserve">Даша </w:t>
      </w:r>
      <w:r w:rsidRPr="00D54189">
        <w:rPr>
          <w:color w:val="00B050"/>
        </w:rPr>
        <w:t>плачет, но теперь, кажется</w:t>
      </w:r>
      <w:r w:rsidRPr="00D54189">
        <w:rPr>
          <w:color w:val="00B050"/>
          <w:lang w:val="ru-RU"/>
        </w:rPr>
        <w:t>,</w:t>
      </w:r>
      <w:r w:rsidRPr="00D54189">
        <w:rPr>
          <w:color w:val="00B050"/>
        </w:rPr>
        <w:t xml:space="preserve"> от счастья</w:t>
      </w:r>
      <w:r w:rsidRPr="00D54189">
        <w:rPr>
          <w:color w:val="00B050"/>
          <w:lang w:val="ru-RU"/>
        </w:rPr>
        <w:t>.</w:t>
      </w:r>
    </w:p>
    <w:p w14:paraId="5C208F21" w14:textId="77777777" w:rsidR="00836231" w:rsidRDefault="00836231" w:rsidP="00B14629">
      <w:pPr>
        <w:pStyle w:val="a9"/>
      </w:pPr>
      <w:r>
        <w:t>ДАША</w:t>
      </w:r>
    </w:p>
    <w:p w14:paraId="681FD7B4" w14:textId="40EC89EC" w:rsidR="00836231" w:rsidRDefault="00836231" w:rsidP="00B14629">
      <w:pPr>
        <w:pStyle w:val="ab"/>
      </w:pPr>
      <w:r w:rsidRPr="00D54189">
        <w:rPr>
          <w:strike/>
          <w:color w:val="A6A6A6" w:themeColor="background1" w:themeShade="A6"/>
        </w:rPr>
        <w:t>Эгоист!</w:t>
      </w:r>
      <w:r w:rsidRPr="00D54189">
        <w:rPr>
          <w:color w:val="A6A6A6" w:themeColor="background1" w:themeShade="A6"/>
        </w:rPr>
        <w:t xml:space="preserve"> </w:t>
      </w:r>
      <w:r w:rsidR="00D54189" w:rsidRPr="00D54189">
        <w:rPr>
          <w:color w:val="00B050"/>
        </w:rPr>
        <w:t xml:space="preserve">Бесишь меня! </w:t>
      </w:r>
      <w:r>
        <w:t xml:space="preserve">Я </w:t>
      </w:r>
      <w:r w:rsidRPr="00D54189">
        <w:rPr>
          <w:strike/>
          <w:color w:val="A6A6A6" w:themeColor="background1" w:themeShade="A6"/>
        </w:rPr>
        <w:t>уже</w:t>
      </w:r>
      <w:r>
        <w:t xml:space="preserve"> думала,</w:t>
      </w:r>
      <w:r w:rsidRPr="00D54189">
        <w:rPr>
          <w:strike/>
          <w:color w:val="A6A6A6" w:themeColor="background1" w:themeShade="A6"/>
        </w:rPr>
        <w:t xml:space="preserve"> что</w:t>
      </w:r>
      <w:r w:rsidRPr="00D54189">
        <w:rPr>
          <w:color w:val="A6A6A6" w:themeColor="background1" w:themeShade="A6"/>
        </w:rPr>
        <w:t xml:space="preserve"> </w:t>
      </w:r>
      <w:r>
        <w:t xml:space="preserve">второй раз тебя потеряла! </w:t>
      </w:r>
      <w:r w:rsidRPr="00D54189">
        <w:rPr>
          <w:strike/>
          <w:color w:val="A6A6A6" w:themeColor="background1" w:themeShade="A6"/>
        </w:rPr>
        <w:t>Сволочь ты!</w:t>
      </w:r>
    </w:p>
    <w:p w14:paraId="28A2F1C1" w14:textId="77777777" w:rsidR="00836231" w:rsidRDefault="00836231" w:rsidP="00B14629">
      <w:pPr>
        <w:pStyle w:val="a9"/>
      </w:pPr>
      <w:r>
        <w:t>ФИЛ (ЗК)</w:t>
      </w:r>
    </w:p>
    <w:p w14:paraId="0E213908" w14:textId="47D087A7" w:rsidR="00836231" w:rsidRPr="00D54189" w:rsidRDefault="00836231" w:rsidP="00B14629">
      <w:pPr>
        <w:pStyle w:val="ab"/>
        <w:rPr>
          <w:lang w:val="ru-RU"/>
        </w:rPr>
      </w:pPr>
      <w:r>
        <w:t xml:space="preserve">Успокойся, Даш, всё хорошо. Давай встретимся, спокойно поговорим? Я бы очень хотел всё </w:t>
      </w:r>
      <w:r w:rsidRPr="00D54189">
        <w:rPr>
          <w:strike/>
          <w:color w:val="A6A6A6" w:themeColor="background1" w:themeShade="A6"/>
        </w:rPr>
        <w:t>вернуть. Алло. Алло!</w:t>
      </w:r>
      <w:r w:rsidR="00D54189" w:rsidRPr="00D54189">
        <w:rPr>
          <w:color w:val="00B050"/>
          <w:lang w:val="ru-RU"/>
        </w:rPr>
        <w:t xml:space="preserve"> …</w:t>
      </w:r>
    </w:p>
    <w:p w14:paraId="2B959910" w14:textId="4A5E07D7" w:rsidR="00836231" w:rsidRDefault="00836231" w:rsidP="00836231">
      <w:pPr>
        <w:pStyle w:val="a7"/>
        <w:rPr>
          <w:color w:val="00B050"/>
          <w:lang w:val="ru-RU"/>
        </w:rPr>
      </w:pPr>
      <w:r>
        <w:t>Даш</w:t>
      </w:r>
      <w:r w:rsidR="00445049">
        <w:rPr>
          <w:lang w:val="ru-RU"/>
        </w:rPr>
        <w:t>а</w:t>
      </w:r>
      <w:r>
        <w:t xml:space="preserve"> отключилась </w:t>
      </w:r>
      <w:r w:rsidRPr="00D54189">
        <w:rPr>
          <w:strike/>
          <w:color w:val="A6A6A6" w:themeColor="background1" w:themeShade="A6"/>
        </w:rPr>
        <w:t>рядом с телефонной трубкой…</w:t>
      </w:r>
      <w:r w:rsidR="00D54189">
        <w:rPr>
          <w:strike/>
          <w:color w:val="A6A6A6" w:themeColor="background1" w:themeShade="A6"/>
          <w:lang w:val="ru-RU"/>
        </w:rPr>
        <w:t xml:space="preserve"> </w:t>
      </w:r>
      <w:r w:rsidR="00D54189" w:rsidRPr="00D54189">
        <w:rPr>
          <w:color w:val="00B050"/>
          <w:lang w:val="ru-RU"/>
        </w:rPr>
        <w:t>, потому что в гостиную вошёл Лёша.</w:t>
      </w:r>
    </w:p>
    <w:p w14:paraId="5405B777" w14:textId="77777777" w:rsidR="00D54189" w:rsidRPr="00D54189" w:rsidRDefault="00D54189" w:rsidP="00D54189">
      <w:pPr>
        <w:pStyle w:val="a9"/>
        <w:rPr>
          <w:color w:val="00B050"/>
        </w:rPr>
      </w:pPr>
      <w:r w:rsidRPr="00D54189">
        <w:rPr>
          <w:color w:val="00B050"/>
        </w:rPr>
        <w:t>ЛЁША</w:t>
      </w:r>
    </w:p>
    <w:p w14:paraId="2A913039" w14:textId="77777777" w:rsidR="00D54189" w:rsidRPr="00D54189" w:rsidRDefault="00D54189" w:rsidP="00D54189">
      <w:pPr>
        <w:pStyle w:val="ab"/>
        <w:rPr>
          <w:color w:val="00B050"/>
        </w:rPr>
      </w:pPr>
      <w:r w:rsidRPr="00D54189">
        <w:rPr>
          <w:color w:val="00B050"/>
        </w:rPr>
        <w:t>Мааа. Чё случилось? С папой что-то?</w:t>
      </w:r>
    </w:p>
    <w:p w14:paraId="05FAEC6A" w14:textId="1F248D7F" w:rsidR="00D54189" w:rsidRPr="00D54189" w:rsidRDefault="00D54189" w:rsidP="00D54189">
      <w:pPr>
        <w:pStyle w:val="a7"/>
        <w:rPr>
          <w:color w:val="00B050"/>
          <w:lang w:val="ru-RU"/>
        </w:rPr>
      </w:pPr>
      <w:r w:rsidRPr="00D54189">
        <w:rPr>
          <w:color w:val="00B050"/>
        </w:rPr>
        <w:t>Даша оборачивается, пьяно улыбается Лёша. Поднимается и шатаясь идёт к нему</w:t>
      </w:r>
      <w:r w:rsidRPr="00D54189">
        <w:rPr>
          <w:color w:val="00B050"/>
          <w:lang w:val="ru-RU"/>
        </w:rPr>
        <w:t xml:space="preserve">, </w:t>
      </w:r>
      <w:r w:rsidRPr="00D54189">
        <w:rPr>
          <w:color w:val="00B050"/>
        </w:rPr>
        <w:t>обнимает Лёшу, целует, как маленького</w:t>
      </w:r>
      <w:r w:rsidRPr="00D54189">
        <w:rPr>
          <w:color w:val="00B050"/>
          <w:lang w:val="ru-RU"/>
        </w:rPr>
        <w:t>.</w:t>
      </w:r>
    </w:p>
    <w:p w14:paraId="5A313F14" w14:textId="1EF3B1DB" w:rsidR="00D54189" w:rsidRPr="00D54189" w:rsidRDefault="00D54189" w:rsidP="00D54189">
      <w:pPr>
        <w:pStyle w:val="a9"/>
        <w:rPr>
          <w:color w:val="00B050"/>
        </w:rPr>
      </w:pPr>
      <w:r w:rsidRPr="00D54189">
        <w:rPr>
          <w:color w:val="00B050"/>
        </w:rPr>
        <w:t>ДАША</w:t>
      </w:r>
    </w:p>
    <w:p w14:paraId="375CB474" w14:textId="77777777" w:rsidR="00D54189" w:rsidRPr="00D54189" w:rsidRDefault="00D54189" w:rsidP="00D54189">
      <w:pPr>
        <w:pStyle w:val="ab"/>
        <w:rPr>
          <w:color w:val="00B050"/>
        </w:rPr>
      </w:pPr>
      <w:r w:rsidRPr="00D54189">
        <w:rPr>
          <w:color w:val="00B050"/>
        </w:rPr>
        <w:t>Сынок, с папой всё хорошо. Слава богу, всё хорошо.</w:t>
      </w:r>
    </w:p>
    <w:p w14:paraId="2B8ED56C" w14:textId="064C476C" w:rsidR="00D54189" w:rsidRPr="00D54189" w:rsidRDefault="00D54189" w:rsidP="00D54189">
      <w:pPr>
        <w:pStyle w:val="a9"/>
        <w:rPr>
          <w:color w:val="00B050"/>
        </w:rPr>
      </w:pPr>
      <w:r w:rsidRPr="00D54189">
        <w:rPr>
          <w:color w:val="00B050"/>
        </w:rPr>
        <w:t>ЛЁША</w:t>
      </w:r>
    </w:p>
    <w:p w14:paraId="276388EF" w14:textId="77777777" w:rsidR="00D54189" w:rsidRPr="00D54189" w:rsidRDefault="00D54189" w:rsidP="00D54189">
      <w:pPr>
        <w:pStyle w:val="ab"/>
        <w:rPr>
          <w:color w:val="00B050"/>
        </w:rPr>
      </w:pPr>
      <w:r w:rsidRPr="00D54189">
        <w:rPr>
          <w:color w:val="00B050"/>
        </w:rPr>
        <w:t>А напилась чего?</w:t>
      </w:r>
    </w:p>
    <w:p w14:paraId="1183EBF6" w14:textId="7A83A525" w:rsidR="00D54189" w:rsidRPr="00D54189" w:rsidRDefault="00D54189" w:rsidP="00D54189">
      <w:pPr>
        <w:pStyle w:val="a9"/>
        <w:rPr>
          <w:color w:val="00B050"/>
        </w:rPr>
      </w:pPr>
      <w:r w:rsidRPr="00D54189">
        <w:rPr>
          <w:color w:val="00B050"/>
        </w:rPr>
        <w:t>ДАША</w:t>
      </w:r>
    </w:p>
    <w:p w14:paraId="1330F15E" w14:textId="77777777" w:rsidR="00D54189" w:rsidRPr="00D54189" w:rsidRDefault="00D54189" w:rsidP="00D54189">
      <w:pPr>
        <w:pStyle w:val="ab"/>
        <w:rPr>
          <w:color w:val="00B050"/>
        </w:rPr>
      </w:pPr>
      <w:r w:rsidRPr="00D54189">
        <w:rPr>
          <w:color w:val="00B050"/>
        </w:rPr>
        <w:t>Так от счастья.</w:t>
      </w:r>
    </w:p>
    <w:p w14:paraId="581D1448" w14:textId="3089027B" w:rsidR="00D54189" w:rsidRPr="00D54189" w:rsidRDefault="00D54189" w:rsidP="00D54189">
      <w:pPr>
        <w:pStyle w:val="a9"/>
        <w:rPr>
          <w:color w:val="00B050"/>
        </w:rPr>
      </w:pPr>
      <w:r w:rsidRPr="00D54189">
        <w:rPr>
          <w:color w:val="00B050"/>
        </w:rPr>
        <w:t>ЛЁША</w:t>
      </w:r>
    </w:p>
    <w:p w14:paraId="7129BD1F" w14:textId="77777777" w:rsidR="00D54189" w:rsidRPr="00D54189" w:rsidRDefault="00D54189" w:rsidP="00D54189">
      <w:pPr>
        <w:pStyle w:val="ab"/>
        <w:rPr>
          <w:color w:val="00B050"/>
        </w:rPr>
      </w:pPr>
      <w:r w:rsidRPr="00D54189">
        <w:rPr>
          <w:color w:val="00B050"/>
        </w:rPr>
        <w:t>Ясно. Давай я тебе помогу дойти до спальни, а то папа такому пьяному счастью может не обрадоваться.</w:t>
      </w:r>
    </w:p>
    <w:p w14:paraId="145F9BE6" w14:textId="57A85DF7" w:rsidR="00D54189" w:rsidRPr="00D54189" w:rsidRDefault="00D54189" w:rsidP="00D54189">
      <w:pPr>
        <w:pStyle w:val="a7"/>
      </w:pPr>
      <w:r>
        <w:t>Лёша отбирает у Даши бокал и уводит её из гостиной.</w:t>
      </w:r>
    </w:p>
    <w:p w14:paraId="251DB449" w14:textId="77777777" w:rsidR="00836231" w:rsidRDefault="00B14629" w:rsidP="00B14629">
      <w:pPr>
        <w:pStyle w:val="a6"/>
      </w:pPr>
      <w:bookmarkStart w:id="13" w:name="_Toc114690591"/>
      <w:r>
        <w:t>9-1</w:t>
      </w:r>
      <w:r w:rsidR="008A10C0">
        <w:t>4</w:t>
      </w:r>
      <w:r>
        <w:t>.</w:t>
      </w:r>
      <w:r>
        <w:tab/>
      </w:r>
      <w:r w:rsidR="00836231">
        <w:t xml:space="preserve">ИНТ. </w:t>
      </w:r>
      <w:r>
        <w:t>КВАРТИРА ЧАКА (</w:t>
      </w:r>
      <w:r w:rsidRPr="00B14629">
        <w:rPr>
          <w:caps w:val="0"/>
        </w:rPr>
        <w:t>лестничная клетка</w:t>
      </w:r>
      <w:r>
        <w:t>)</w:t>
      </w:r>
      <w:r w:rsidR="00836231">
        <w:t xml:space="preserve"> </w:t>
      </w:r>
      <w:r>
        <w:t>–</w:t>
      </w:r>
      <w:r w:rsidR="00836231">
        <w:t xml:space="preserve"> ВЕЧЕР</w:t>
      </w:r>
      <w:bookmarkEnd w:id="13"/>
    </w:p>
    <w:p w14:paraId="7F9A1434" w14:textId="02E1AC3D" w:rsidR="00836231" w:rsidRPr="00AD0F6C" w:rsidRDefault="00836231" w:rsidP="00AD0F6C">
      <w:pPr>
        <w:pStyle w:val="a7"/>
        <w:keepNext/>
        <w:keepLines/>
        <w:rPr>
          <w:lang w:val="ru-RU" w:eastAsia="ru-RU"/>
        </w:rPr>
      </w:pPr>
      <w:r w:rsidRPr="00AD0F6C">
        <w:rPr>
          <w:lang w:val="ru-RU" w:eastAsia="ru-RU"/>
        </w:rPr>
        <w:t xml:space="preserve">Чак подходит к своей двери. Ищет ключи по карманам: их нет. Он звонит в дверь, ещё раз и ещё. </w:t>
      </w:r>
      <w:proofErr w:type="gramStart"/>
      <w:r w:rsidRPr="00AD0F6C">
        <w:rPr>
          <w:lang w:val="ru-RU" w:eastAsia="ru-RU"/>
        </w:rPr>
        <w:t>Выходит</w:t>
      </w:r>
      <w:proofErr w:type="gramEnd"/>
      <w:r w:rsidRPr="00AD0F6C">
        <w:rPr>
          <w:lang w:val="ru-RU" w:eastAsia="ru-RU"/>
        </w:rPr>
        <w:t xml:space="preserve"> </w:t>
      </w:r>
      <w:r w:rsidR="005E4D63">
        <w:rPr>
          <w:lang w:val="ru-RU" w:eastAsia="ru-RU"/>
        </w:rPr>
        <w:t>С</w:t>
      </w:r>
      <w:r w:rsidRPr="00AD0F6C">
        <w:rPr>
          <w:lang w:val="ru-RU" w:eastAsia="ru-RU"/>
        </w:rPr>
        <w:t>оседка-бабулька с мусором.</w:t>
      </w:r>
    </w:p>
    <w:p w14:paraId="55061E3A" w14:textId="77777777" w:rsidR="00836231" w:rsidRDefault="00836231" w:rsidP="00B14629">
      <w:pPr>
        <w:pStyle w:val="a9"/>
      </w:pPr>
      <w:r>
        <w:t>СОСЕДКА</w:t>
      </w:r>
    </w:p>
    <w:p w14:paraId="66C28357" w14:textId="77777777" w:rsidR="00836231" w:rsidRDefault="00836231" w:rsidP="00B14629">
      <w:pPr>
        <w:pStyle w:val="ab"/>
      </w:pPr>
      <w:r>
        <w:t>Вы к Тамаре Васильевне?</w:t>
      </w:r>
    </w:p>
    <w:p w14:paraId="4F358C80" w14:textId="77777777" w:rsidR="00836231" w:rsidRDefault="00836231" w:rsidP="00B14629">
      <w:pPr>
        <w:pStyle w:val="a9"/>
      </w:pPr>
      <w:r>
        <w:t>ЧАК</w:t>
      </w:r>
    </w:p>
    <w:p w14:paraId="545BF9EB" w14:textId="77777777" w:rsidR="00836231" w:rsidRDefault="00836231" w:rsidP="00B14629">
      <w:pPr>
        <w:pStyle w:val="ab"/>
      </w:pPr>
      <w:r>
        <w:t>Я домой, тёть Люсь.</w:t>
      </w:r>
    </w:p>
    <w:p w14:paraId="678F8A08" w14:textId="77777777" w:rsidR="00836231" w:rsidRDefault="00836231" w:rsidP="00836231">
      <w:pPr>
        <w:pStyle w:val="a7"/>
      </w:pPr>
      <w:r>
        <w:t>Чак поворачивается к ней. Соседка бросает мусор. Облокачивается о стену. Звук грома. Она смотрит на Чака, вокруг него свет от подъездного окна, но ей кажется будто он спустился с того света. Соседка крестится.</w:t>
      </w:r>
    </w:p>
    <w:p w14:paraId="08AF30B2" w14:textId="77777777" w:rsidR="00836231" w:rsidRDefault="00836231" w:rsidP="00B14629">
      <w:pPr>
        <w:pStyle w:val="a9"/>
      </w:pPr>
      <w:r>
        <w:t>СОСЕДКА</w:t>
      </w:r>
    </w:p>
    <w:p w14:paraId="43EBE3B2" w14:textId="77777777" w:rsidR="00836231" w:rsidRDefault="00836231" w:rsidP="00B14629">
      <w:pPr>
        <w:pStyle w:val="ab"/>
      </w:pPr>
      <w:r>
        <w:t>Свят, свят. Серёжа, ты ли это?</w:t>
      </w:r>
    </w:p>
    <w:p w14:paraId="4B8B04FF" w14:textId="77777777" w:rsidR="00836231" w:rsidRDefault="00836231" w:rsidP="00B14629">
      <w:pPr>
        <w:pStyle w:val="a9"/>
      </w:pPr>
      <w:r>
        <w:t>ЧАК</w:t>
      </w:r>
    </w:p>
    <w:p w14:paraId="2F4B829B" w14:textId="77777777" w:rsidR="00836231" w:rsidRDefault="00836231" w:rsidP="00B14629">
      <w:pPr>
        <w:pStyle w:val="ab"/>
      </w:pPr>
      <w:r>
        <w:t>Серёжа, Серёжа! Те же кеды, та же рожа!</w:t>
      </w:r>
    </w:p>
    <w:p w14:paraId="7EDE3139" w14:textId="77777777" w:rsidR="00836231" w:rsidRDefault="00836231" w:rsidP="00836231">
      <w:pPr>
        <w:pStyle w:val="a7"/>
      </w:pPr>
      <w:r>
        <w:t>Соседка бросается на колени.</w:t>
      </w:r>
    </w:p>
    <w:p w14:paraId="2D134B66" w14:textId="77777777" w:rsidR="00836231" w:rsidRDefault="00836231" w:rsidP="00B14629">
      <w:pPr>
        <w:pStyle w:val="a9"/>
      </w:pPr>
      <w:r>
        <w:t>СОСЕДКА</w:t>
      </w:r>
    </w:p>
    <w:p w14:paraId="49E6B571" w14:textId="52914A80" w:rsidR="00D54189" w:rsidRPr="00D54189" w:rsidRDefault="00836231" w:rsidP="00D54189">
      <w:pPr>
        <w:pStyle w:val="ab"/>
        <w:rPr>
          <w:strike/>
          <w:color w:val="A6A6A6" w:themeColor="background1" w:themeShade="A6"/>
        </w:rPr>
      </w:pPr>
      <w:r w:rsidRPr="00D54189">
        <w:rPr>
          <w:strike/>
          <w:color w:val="A6A6A6" w:themeColor="background1" w:themeShade="A6"/>
        </w:rPr>
        <w:t>Я знала… Я знала! Не забирай! Умоляю. Прости мою душу грешную! Я ж психушку вызвала, думала, так лучше будет…</w:t>
      </w:r>
      <w:r w:rsidR="00D54189" w:rsidRPr="00D54189">
        <w:rPr>
          <w:color w:val="A6A6A6" w:themeColor="background1" w:themeShade="A6"/>
          <w:lang w:val="ru-RU"/>
        </w:rPr>
        <w:t xml:space="preserve"> </w:t>
      </w:r>
      <w:r w:rsidR="00D54189" w:rsidRPr="00D54189">
        <w:rPr>
          <w:color w:val="00B050"/>
        </w:rPr>
        <w:t>Серёжка, прости! Мы ж думали, что ты умер. Я ж психушку вызвала, я думала</w:t>
      </w:r>
      <w:r w:rsidR="00D54189">
        <w:rPr>
          <w:color w:val="00B050"/>
          <w:lang w:val="ru-RU"/>
        </w:rPr>
        <w:t>,</w:t>
      </w:r>
      <w:r w:rsidR="00D54189" w:rsidRPr="00D54189">
        <w:rPr>
          <w:color w:val="00B050"/>
        </w:rPr>
        <w:t xml:space="preserve"> Томка умом двинулась.</w:t>
      </w:r>
    </w:p>
    <w:p w14:paraId="35D38413" w14:textId="77777777" w:rsidR="00836231" w:rsidRDefault="00836231" w:rsidP="00B14629">
      <w:pPr>
        <w:pStyle w:val="a9"/>
      </w:pPr>
      <w:r>
        <w:t>ЧАК</w:t>
      </w:r>
    </w:p>
    <w:p w14:paraId="0E7EA94B" w14:textId="77777777" w:rsidR="00836231" w:rsidRDefault="00836231" w:rsidP="00B14629">
      <w:pPr>
        <w:pStyle w:val="ab"/>
      </w:pPr>
      <w:r>
        <w:t>Какую ещё психушку?</w:t>
      </w:r>
    </w:p>
    <w:p w14:paraId="2C31544D" w14:textId="36724A9E" w:rsidR="00836231" w:rsidRPr="004F30B3" w:rsidRDefault="00836231" w:rsidP="00B14629">
      <w:pPr>
        <w:pStyle w:val="a9"/>
        <w:rPr>
          <w:strike/>
          <w:color w:val="A6A6A6" w:themeColor="background1" w:themeShade="A6"/>
          <w:lang w:val="ru-RU"/>
        </w:rPr>
      </w:pPr>
      <w:r w:rsidRPr="004F30B3">
        <w:rPr>
          <w:strike/>
          <w:color w:val="A6A6A6" w:themeColor="background1" w:themeShade="A6"/>
        </w:rPr>
        <w:t>СОСЕД</w:t>
      </w:r>
      <w:r w:rsidR="004F30B3">
        <w:rPr>
          <w:strike/>
          <w:color w:val="A6A6A6" w:themeColor="background1" w:themeShade="A6"/>
          <w:lang w:val="ru-RU"/>
        </w:rPr>
        <w:t>ка</w:t>
      </w:r>
    </w:p>
    <w:p w14:paraId="7B7BCE55" w14:textId="77777777" w:rsidR="00836231" w:rsidRPr="004F30B3" w:rsidRDefault="00836231" w:rsidP="00B14629">
      <w:pPr>
        <w:pStyle w:val="ab"/>
        <w:rPr>
          <w:strike/>
          <w:color w:val="A6A6A6" w:themeColor="background1" w:themeShade="A6"/>
        </w:rPr>
      </w:pPr>
      <w:r w:rsidRPr="004F30B3">
        <w:rPr>
          <w:strike/>
          <w:color w:val="A6A6A6" w:themeColor="background1" w:themeShade="A6"/>
        </w:rPr>
        <w:t>Ну…</w:t>
      </w:r>
      <w:r w:rsidR="00B14629" w:rsidRPr="004F30B3">
        <w:rPr>
          <w:strike/>
          <w:color w:val="A6A6A6" w:themeColor="background1" w:themeShade="A6"/>
          <w:lang w:val="ru-RU"/>
        </w:rPr>
        <w:t xml:space="preserve"> </w:t>
      </w:r>
      <w:r w:rsidRPr="004F30B3">
        <w:rPr>
          <w:strike/>
          <w:color w:val="A6A6A6" w:themeColor="background1" w:themeShade="A6"/>
        </w:rPr>
        <w:t>матери твоей. Серёж, только не забирай меня, у меня ж дед… А я тебя сегодня блинчиком помяну.</w:t>
      </w:r>
    </w:p>
    <w:p w14:paraId="57A79434" w14:textId="77777777" w:rsidR="00836231" w:rsidRPr="004F30B3" w:rsidRDefault="00836231" w:rsidP="00B14629">
      <w:pPr>
        <w:pStyle w:val="a9"/>
        <w:rPr>
          <w:strike/>
          <w:color w:val="A6A6A6" w:themeColor="background1" w:themeShade="A6"/>
        </w:rPr>
      </w:pPr>
      <w:r w:rsidRPr="004F30B3">
        <w:rPr>
          <w:strike/>
          <w:color w:val="A6A6A6" w:themeColor="background1" w:themeShade="A6"/>
        </w:rPr>
        <w:t>ЧАК</w:t>
      </w:r>
    </w:p>
    <w:p w14:paraId="52ED7C83" w14:textId="77777777" w:rsidR="00836231" w:rsidRPr="004F30B3" w:rsidRDefault="00836231" w:rsidP="00B14629">
      <w:pPr>
        <w:pStyle w:val="ab"/>
        <w:rPr>
          <w:strike/>
          <w:color w:val="A6A6A6" w:themeColor="background1" w:themeShade="A6"/>
        </w:rPr>
      </w:pPr>
      <w:r w:rsidRPr="004F30B3">
        <w:rPr>
          <w:strike/>
          <w:color w:val="A6A6A6" w:themeColor="background1" w:themeShade="A6"/>
        </w:rPr>
        <w:t>Да вы… да ты… Сами сходите в психушку!!!</w:t>
      </w:r>
    </w:p>
    <w:p w14:paraId="7BCE7D76" w14:textId="77777777" w:rsidR="00836231" w:rsidRPr="004F30B3" w:rsidRDefault="00836231" w:rsidP="00836231">
      <w:pPr>
        <w:pStyle w:val="a7"/>
        <w:rPr>
          <w:strike/>
          <w:color w:val="A6A6A6" w:themeColor="background1" w:themeShade="A6"/>
        </w:rPr>
      </w:pPr>
      <w:r w:rsidRPr="004F30B3">
        <w:rPr>
          <w:strike/>
          <w:color w:val="A6A6A6" w:themeColor="background1" w:themeShade="A6"/>
        </w:rPr>
        <w:t>Убегает.</w:t>
      </w:r>
    </w:p>
    <w:p w14:paraId="3BB009D5" w14:textId="3980FDCF" w:rsidR="00836231" w:rsidRPr="004F30B3" w:rsidRDefault="00836231" w:rsidP="00B14629">
      <w:pPr>
        <w:pStyle w:val="a9"/>
        <w:rPr>
          <w:strike/>
          <w:color w:val="A6A6A6" w:themeColor="background1" w:themeShade="A6"/>
          <w:lang w:val="ru-RU"/>
        </w:rPr>
      </w:pPr>
      <w:r w:rsidRPr="004F30B3">
        <w:rPr>
          <w:strike/>
          <w:color w:val="A6A6A6" w:themeColor="background1" w:themeShade="A6"/>
        </w:rPr>
        <w:t>СОСЕД</w:t>
      </w:r>
      <w:r w:rsidR="004F30B3">
        <w:rPr>
          <w:strike/>
          <w:color w:val="A6A6A6" w:themeColor="background1" w:themeShade="A6"/>
          <w:lang w:val="ru-RU"/>
        </w:rPr>
        <w:t>ка</w:t>
      </w:r>
    </w:p>
    <w:p w14:paraId="6B7614DB" w14:textId="77777777" w:rsidR="00836231" w:rsidRPr="004F30B3" w:rsidRDefault="00836231" w:rsidP="00B14629">
      <w:pPr>
        <w:pStyle w:val="ab"/>
        <w:rPr>
          <w:strike/>
          <w:color w:val="A6A6A6" w:themeColor="background1" w:themeShade="A6"/>
        </w:rPr>
      </w:pPr>
      <w:r w:rsidRPr="004F30B3">
        <w:rPr>
          <w:strike/>
          <w:color w:val="A6A6A6" w:themeColor="background1" w:themeShade="A6"/>
        </w:rPr>
        <w:t>Схожу, схожу! Обязательно схожу!</w:t>
      </w:r>
    </w:p>
    <w:p w14:paraId="2C0B05A7" w14:textId="74E75E0F" w:rsidR="00836231" w:rsidRDefault="00836231" w:rsidP="00836231">
      <w:pPr>
        <w:pStyle w:val="a7"/>
        <w:rPr>
          <w:strike/>
          <w:color w:val="A6A6A6" w:themeColor="background1" w:themeShade="A6"/>
        </w:rPr>
      </w:pPr>
      <w:r w:rsidRPr="004F30B3">
        <w:rPr>
          <w:strike/>
          <w:color w:val="A6A6A6" w:themeColor="background1" w:themeShade="A6"/>
        </w:rPr>
        <w:t>Соседка перекрещивается.</w:t>
      </w:r>
    </w:p>
    <w:p w14:paraId="6B105E28" w14:textId="18B02F02" w:rsidR="004F30B3" w:rsidRPr="004F30B3" w:rsidRDefault="004F30B3" w:rsidP="004F30B3">
      <w:pPr>
        <w:pStyle w:val="a9"/>
        <w:rPr>
          <w:color w:val="00B050"/>
          <w:lang w:val="ru-RU"/>
        </w:rPr>
      </w:pPr>
      <w:r w:rsidRPr="004F30B3">
        <w:rPr>
          <w:color w:val="00B050"/>
          <w:lang w:val="ru-RU"/>
        </w:rPr>
        <w:t>СОСЕДКА</w:t>
      </w:r>
    </w:p>
    <w:p w14:paraId="408FBD38" w14:textId="3A08270F" w:rsidR="004F30B3" w:rsidRPr="004F30B3" w:rsidRDefault="004F30B3" w:rsidP="004F30B3">
      <w:pPr>
        <w:pStyle w:val="ab"/>
        <w:rPr>
          <w:color w:val="00B050"/>
        </w:rPr>
      </w:pPr>
      <w:r w:rsidRPr="004F30B3">
        <w:rPr>
          <w:color w:val="00B050"/>
        </w:rPr>
        <w:t>По скорой! Обычную! Её в психушку на Южной увезли.</w:t>
      </w:r>
    </w:p>
    <w:p w14:paraId="655AEB3A" w14:textId="77777777" w:rsidR="004F30B3" w:rsidRPr="004F30B3" w:rsidRDefault="004F30B3" w:rsidP="004F30B3">
      <w:pPr>
        <w:pStyle w:val="a9"/>
        <w:rPr>
          <w:color w:val="00B050"/>
        </w:rPr>
      </w:pPr>
      <w:r w:rsidRPr="004F30B3">
        <w:rPr>
          <w:color w:val="00B050"/>
        </w:rPr>
        <w:t>ЧАК</w:t>
      </w:r>
    </w:p>
    <w:p w14:paraId="30CD19E0" w14:textId="65CF414A" w:rsidR="004F30B3" w:rsidRPr="004F30B3" w:rsidRDefault="004F30B3" w:rsidP="004F30B3">
      <w:pPr>
        <w:pStyle w:val="ab"/>
        <w:rPr>
          <w:color w:val="00B050"/>
        </w:rPr>
      </w:pPr>
      <w:r w:rsidRPr="004F30B3">
        <w:rPr>
          <w:color w:val="00B050"/>
        </w:rPr>
        <w:t>Тёть Люсь, ну вы! Мать вашу!</w:t>
      </w:r>
    </w:p>
    <w:p w14:paraId="1E0BBD21" w14:textId="4766628B" w:rsidR="004F30B3" w:rsidRPr="004F30B3" w:rsidRDefault="004F30B3" w:rsidP="004F30B3">
      <w:pPr>
        <w:pStyle w:val="a7"/>
        <w:rPr>
          <w:color w:val="00B050"/>
        </w:rPr>
      </w:pPr>
      <w:r w:rsidRPr="004F30B3">
        <w:rPr>
          <w:color w:val="00B050"/>
        </w:rPr>
        <w:t>Чак убегает.</w:t>
      </w:r>
    </w:p>
    <w:p w14:paraId="3DE4A751" w14:textId="77777777" w:rsidR="00836231" w:rsidRDefault="00B14629" w:rsidP="00B14629">
      <w:pPr>
        <w:pStyle w:val="a6"/>
      </w:pPr>
      <w:bookmarkStart w:id="14" w:name="_Toc114690593"/>
      <w:r>
        <w:t>9-1</w:t>
      </w:r>
      <w:r w:rsidR="008A10C0">
        <w:t>5</w:t>
      </w:r>
      <w:r>
        <w:t>.</w:t>
      </w:r>
      <w:r>
        <w:tab/>
      </w:r>
      <w:r w:rsidR="00836231">
        <w:t xml:space="preserve">НАТ. </w:t>
      </w:r>
      <w:r>
        <w:t>ДОМ ЧАКА (</w:t>
      </w:r>
      <w:r w:rsidRPr="00B14629">
        <w:rPr>
          <w:caps w:val="0"/>
        </w:rPr>
        <w:t>подъезд</w:t>
      </w:r>
      <w:r>
        <w:t>) –</w:t>
      </w:r>
      <w:r w:rsidR="00836231">
        <w:t xml:space="preserve"> ВЕЧЕР</w:t>
      </w:r>
      <w:bookmarkEnd w:id="14"/>
    </w:p>
    <w:p w14:paraId="07F3AB7E" w14:textId="1E1A10D7" w:rsidR="00836231" w:rsidRPr="004F30B3" w:rsidRDefault="00836231" w:rsidP="00B14629">
      <w:pPr>
        <w:pStyle w:val="a7"/>
        <w:keepNext/>
        <w:keepLines/>
        <w:rPr>
          <w:strike/>
          <w:color w:val="A6A6A6" w:themeColor="background1" w:themeShade="A6"/>
          <w:lang w:val="ru-RU" w:eastAsia="ru-RU"/>
        </w:rPr>
      </w:pPr>
      <w:r w:rsidRPr="00AD0F6C">
        <w:rPr>
          <w:lang w:val="ru-RU" w:eastAsia="ru-RU"/>
        </w:rPr>
        <w:t xml:space="preserve">Чак выбегает из подъезда. </w:t>
      </w:r>
      <w:r w:rsidRPr="004F30B3">
        <w:rPr>
          <w:strike/>
          <w:color w:val="A6A6A6" w:themeColor="background1" w:themeShade="A6"/>
          <w:lang w:val="ru-RU" w:eastAsia="ru-RU"/>
        </w:rPr>
        <w:t>Смотрит по сторонам. Замечает на доске объявлений,</w:t>
      </w:r>
      <w:r w:rsidRPr="00AD0F6C">
        <w:rPr>
          <w:lang w:val="ru-RU" w:eastAsia="ru-RU"/>
        </w:rPr>
        <w:t xml:space="preserve"> </w:t>
      </w:r>
      <w:r w:rsidR="004F30B3" w:rsidRPr="004F30B3">
        <w:rPr>
          <w:color w:val="00B050"/>
          <w:lang w:val="ru-RU" w:eastAsia="ru-RU"/>
        </w:rPr>
        <w:t xml:space="preserve">Боковым зрением замечает на двери подъезда среди рекламных брошюр фоторобот. </w:t>
      </w:r>
      <w:r w:rsidR="004F30B3" w:rsidRPr="004F30B3">
        <w:rPr>
          <w:color w:val="00B050"/>
          <w:lang w:val="ru-RU" w:eastAsia="ru-RU"/>
        </w:rPr>
        <w:t>О</w:t>
      </w:r>
      <w:r w:rsidRPr="00AD0F6C">
        <w:rPr>
          <w:lang w:val="ru-RU" w:eastAsia="ru-RU"/>
        </w:rPr>
        <w:t xml:space="preserve">риентировку на себя. Срывает её. </w:t>
      </w:r>
      <w:r w:rsidRPr="004F30B3">
        <w:rPr>
          <w:strike/>
          <w:color w:val="A6A6A6" w:themeColor="background1" w:themeShade="A6"/>
          <w:lang w:val="ru-RU" w:eastAsia="ru-RU"/>
        </w:rPr>
        <w:t>Смотрит на фоторобот.</w:t>
      </w:r>
    </w:p>
    <w:p w14:paraId="2A06A4D1" w14:textId="77777777" w:rsidR="00836231" w:rsidRDefault="00836231" w:rsidP="00B14629">
      <w:pPr>
        <w:pStyle w:val="a9"/>
      </w:pPr>
      <w:r>
        <w:t>ЧАК</w:t>
      </w:r>
    </w:p>
    <w:p w14:paraId="5BEDA790" w14:textId="77777777" w:rsidR="00836231" w:rsidRDefault="00836231" w:rsidP="00B14629">
      <w:pPr>
        <w:pStyle w:val="ab"/>
      </w:pPr>
      <w:r>
        <w:t>Ну и рожа, как будто двадцать лет не в заморозке, а на дне реки был.</w:t>
      </w:r>
    </w:p>
    <w:p w14:paraId="47421DA6" w14:textId="77777777" w:rsidR="00836231" w:rsidRDefault="00836231" w:rsidP="00836231">
      <w:pPr>
        <w:pStyle w:val="a7"/>
      </w:pPr>
      <w:r>
        <w:t>Складывает бумажку, кладёт в карман. Чак набирает номер на телефоне.</w:t>
      </w:r>
    </w:p>
    <w:p w14:paraId="4E783714" w14:textId="77777777" w:rsidR="00836231" w:rsidRDefault="00836231" w:rsidP="00B14629">
      <w:pPr>
        <w:pStyle w:val="a9"/>
      </w:pPr>
      <w:r>
        <w:t>ЧАК</w:t>
      </w:r>
    </w:p>
    <w:p w14:paraId="74E5E8EF" w14:textId="77777777" w:rsidR="00836231" w:rsidRDefault="00836231" w:rsidP="00B14629">
      <w:pPr>
        <w:pStyle w:val="ab"/>
      </w:pPr>
      <w:r>
        <w:t xml:space="preserve">Алё, Фил, </w:t>
      </w:r>
      <w:r w:rsidRPr="004F30B3">
        <w:rPr>
          <w:strike/>
          <w:color w:val="A6A6A6" w:themeColor="background1" w:themeShade="A6"/>
        </w:rPr>
        <w:t>братан,</w:t>
      </w:r>
      <w:r w:rsidRPr="004F30B3">
        <w:rPr>
          <w:color w:val="A6A6A6" w:themeColor="background1" w:themeShade="A6"/>
        </w:rPr>
        <w:t xml:space="preserve"> </w:t>
      </w:r>
      <w:r>
        <w:t>у меня проблемы.</w:t>
      </w:r>
    </w:p>
    <w:p w14:paraId="3325FD87" w14:textId="77777777" w:rsidR="00836231" w:rsidRDefault="00836231" w:rsidP="00B14629">
      <w:pPr>
        <w:pStyle w:val="a9"/>
      </w:pPr>
      <w:r>
        <w:t>ФИЛ (ЗК)</w:t>
      </w:r>
    </w:p>
    <w:p w14:paraId="537C02AD" w14:textId="2B682B4C" w:rsidR="00836231" w:rsidRPr="004F30B3" w:rsidRDefault="00836231" w:rsidP="00B14629">
      <w:pPr>
        <w:pStyle w:val="ab"/>
        <w:rPr>
          <w:lang w:val="ru-RU"/>
        </w:rPr>
      </w:pPr>
      <w:r>
        <w:t xml:space="preserve">Спокойно! </w:t>
      </w:r>
      <w:r w:rsidRPr="004F30B3">
        <w:rPr>
          <w:strike/>
          <w:color w:val="A6A6A6" w:themeColor="background1" w:themeShade="A6"/>
        </w:rPr>
        <w:t>Всё решим! Что от нас надо?</w:t>
      </w:r>
      <w:r w:rsidR="004F30B3" w:rsidRPr="004F30B3">
        <w:rPr>
          <w:color w:val="A6A6A6" w:themeColor="background1" w:themeShade="A6"/>
          <w:lang w:val="ru-RU"/>
        </w:rPr>
        <w:t xml:space="preserve"> </w:t>
      </w:r>
      <w:r w:rsidR="004F30B3" w:rsidRPr="004F30B3">
        <w:rPr>
          <w:color w:val="00B050"/>
          <w:lang w:val="ru-RU"/>
        </w:rPr>
        <w:t>Чё случилось? Что надо сделать?</w:t>
      </w:r>
    </w:p>
    <w:p w14:paraId="577F907F" w14:textId="77777777" w:rsidR="00836231" w:rsidRDefault="00836231" w:rsidP="00B14629">
      <w:pPr>
        <w:pStyle w:val="a9"/>
      </w:pPr>
      <w:r>
        <w:t>ЧАК</w:t>
      </w:r>
    </w:p>
    <w:p w14:paraId="53D73652" w14:textId="77777777" w:rsidR="00836231" w:rsidRDefault="00836231" w:rsidP="00B14629">
      <w:pPr>
        <w:pStyle w:val="ab"/>
      </w:pPr>
      <w:r>
        <w:t>Дуй с пацанами в психушку на Южной… Трико и тапочки везти не нужно. Мне помощь нужна! Приезжайте, всё расскажу!</w:t>
      </w:r>
    </w:p>
    <w:p w14:paraId="024BCDFF" w14:textId="77777777" w:rsidR="00836231" w:rsidRDefault="00836231" w:rsidP="00836231">
      <w:pPr>
        <w:pStyle w:val="a7"/>
      </w:pPr>
      <w:r>
        <w:t xml:space="preserve">Чак сбрасывает. К подъезду подходит </w:t>
      </w:r>
      <w:r w:rsidR="00B14629">
        <w:rPr>
          <w:lang w:val="ru-RU"/>
        </w:rPr>
        <w:t>ДОСТАВЩИК</w:t>
      </w:r>
      <w:r>
        <w:t xml:space="preserve"> еды. Чак снимает с него кепку.</w:t>
      </w:r>
    </w:p>
    <w:p w14:paraId="312A59D3" w14:textId="77777777" w:rsidR="00836231" w:rsidRDefault="00836231" w:rsidP="00B14629">
      <w:pPr>
        <w:pStyle w:val="a9"/>
      </w:pPr>
      <w:r>
        <w:t>ДОСТАВЩИК</w:t>
      </w:r>
    </w:p>
    <w:p w14:paraId="40C4B13F" w14:textId="77777777" w:rsidR="00836231" w:rsidRDefault="00836231" w:rsidP="001F30E4">
      <w:pPr>
        <w:pStyle w:val="ab"/>
      </w:pPr>
      <w:proofErr w:type="spellStart"/>
      <w:r>
        <w:t>Ээээээ</w:t>
      </w:r>
      <w:proofErr w:type="spellEnd"/>
      <w:r>
        <w:t>!</w:t>
      </w:r>
    </w:p>
    <w:p w14:paraId="54D09434" w14:textId="77777777" w:rsidR="00836231" w:rsidRDefault="00836231" w:rsidP="00B14629">
      <w:pPr>
        <w:pStyle w:val="a9"/>
      </w:pPr>
      <w:r>
        <w:t>ЧАК</w:t>
      </w:r>
    </w:p>
    <w:p w14:paraId="60D27252" w14:textId="77777777" w:rsidR="00836231" w:rsidRDefault="00836231" w:rsidP="001F30E4">
      <w:pPr>
        <w:pStyle w:val="ab"/>
      </w:pPr>
      <w:r>
        <w:t>Если не посадят, верну!</w:t>
      </w:r>
    </w:p>
    <w:p w14:paraId="04788F0E" w14:textId="77777777" w:rsidR="00836231" w:rsidRDefault="00836231" w:rsidP="00836231">
      <w:pPr>
        <w:pStyle w:val="a7"/>
      </w:pPr>
      <w:r>
        <w:t>Натягивает её на себя, пряча лицо под козырьком. Доставщик в шоке.</w:t>
      </w:r>
    </w:p>
    <w:p w14:paraId="2014C8B5" w14:textId="657FE2C0" w:rsidR="00836231" w:rsidRDefault="001F30E4" w:rsidP="001F30E4">
      <w:pPr>
        <w:pStyle w:val="a6"/>
      </w:pPr>
      <w:bookmarkStart w:id="15" w:name="_Toc114690595"/>
      <w:r>
        <w:t>9-1</w:t>
      </w:r>
      <w:r w:rsidR="008A10C0">
        <w:t>6</w:t>
      </w:r>
      <w:r>
        <w:t>.</w:t>
      </w:r>
      <w:r>
        <w:tab/>
      </w:r>
      <w:r w:rsidR="00836231">
        <w:t>НАТ. ПСИХИАТРИЧЕСК</w:t>
      </w:r>
      <w:r>
        <w:t>АЯ</w:t>
      </w:r>
      <w:r w:rsidR="00836231">
        <w:t xml:space="preserve"> БОЛЬНИЦ</w:t>
      </w:r>
      <w:r>
        <w:t>А</w:t>
      </w:r>
      <w:r w:rsidR="00836231">
        <w:t xml:space="preserve"> </w:t>
      </w:r>
      <w:r>
        <w:t>–</w:t>
      </w:r>
      <w:r w:rsidR="00836231">
        <w:t xml:space="preserve"> </w:t>
      </w:r>
      <w:bookmarkEnd w:id="15"/>
      <w:r w:rsidR="008F54E7" w:rsidRPr="008F54E7">
        <w:rPr>
          <w:color w:val="00B050"/>
        </w:rPr>
        <w:t>НОЧЬ</w:t>
      </w:r>
    </w:p>
    <w:p w14:paraId="58647935" w14:textId="77777777" w:rsidR="00836231" w:rsidRPr="00AD0F6C" w:rsidRDefault="00836231" w:rsidP="001F30E4">
      <w:pPr>
        <w:pStyle w:val="a7"/>
        <w:keepNext/>
        <w:keepLines/>
        <w:rPr>
          <w:lang w:val="ru-RU" w:eastAsia="ru-RU"/>
        </w:rPr>
      </w:pPr>
      <w:r w:rsidRPr="00AD0F6C">
        <w:rPr>
          <w:lang w:val="ru-RU" w:eastAsia="ru-RU"/>
        </w:rPr>
        <w:t>Чак в кепке ходит туда-сюда, возле больницы. Подъезжает джип, оттуда выходит Масса, Фил, Вжик.</w:t>
      </w:r>
    </w:p>
    <w:p w14:paraId="218ABB99" w14:textId="77777777" w:rsidR="00836231" w:rsidRDefault="00836231" w:rsidP="001F30E4">
      <w:pPr>
        <w:pStyle w:val="a9"/>
      </w:pPr>
      <w:r>
        <w:t>ВЖИК</w:t>
      </w:r>
    </w:p>
    <w:p w14:paraId="624BB226" w14:textId="77777777" w:rsidR="00836231" w:rsidRDefault="00836231" w:rsidP="001F30E4">
      <w:pPr>
        <w:pStyle w:val="ab"/>
      </w:pPr>
      <w:r>
        <w:t>Слушай, ну такую дебильную кепку, реально только псих будет носить.</w:t>
      </w:r>
    </w:p>
    <w:p w14:paraId="0CFE4648" w14:textId="77777777" w:rsidR="00836231" w:rsidRDefault="00836231" w:rsidP="001F30E4">
      <w:pPr>
        <w:pStyle w:val="a9"/>
      </w:pPr>
      <w:r>
        <w:t>ЧАК</w:t>
      </w:r>
    </w:p>
    <w:p w14:paraId="11DAEFE8" w14:textId="49CC8683" w:rsidR="00836231" w:rsidRDefault="00836231" w:rsidP="001F30E4">
      <w:pPr>
        <w:pStyle w:val="ab"/>
      </w:pPr>
      <w:r>
        <w:t xml:space="preserve">Щас за шутку, получишь в будку! Мамку мою </w:t>
      </w:r>
      <w:r w:rsidR="004F30B3" w:rsidRPr="004F30B3">
        <w:rPr>
          <w:color w:val="00B050"/>
          <w:lang w:val="ru-RU"/>
        </w:rPr>
        <w:t>сю</w:t>
      </w:r>
      <w:r>
        <w:t xml:space="preserve">да </w:t>
      </w:r>
      <w:r w:rsidRPr="004F30B3">
        <w:rPr>
          <w:strike/>
          <w:color w:val="A6A6A6" w:themeColor="background1" w:themeShade="A6"/>
        </w:rPr>
        <w:t>упекли</w:t>
      </w:r>
      <w:r w:rsidR="004F30B3">
        <w:rPr>
          <w:strike/>
          <w:color w:val="A6A6A6" w:themeColor="background1" w:themeShade="A6"/>
          <w:lang w:val="ru-RU"/>
        </w:rPr>
        <w:t xml:space="preserve"> </w:t>
      </w:r>
      <w:r w:rsidR="004F30B3" w:rsidRPr="004F30B3">
        <w:rPr>
          <w:color w:val="00B050"/>
          <w:lang w:val="ru-RU"/>
        </w:rPr>
        <w:t>забрали</w:t>
      </w:r>
      <w:r>
        <w:t xml:space="preserve">! </w:t>
      </w:r>
      <w:r w:rsidRPr="004F30B3">
        <w:rPr>
          <w:strike/>
          <w:color w:val="A6A6A6" w:themeColor="background1" w:themeShade="A6"/>
        </w:rPr>
        <w:t>Не знаю, за что.</w:t>
      </w:r>
    </w:p>
    <w:p w14:paraId="17325028" w14:textId="77777777" w:rsidR="00836231" w:rsidRPr="004F30B3" w:rsidRDefault="00836231" w:rsidP="001F30E4">
      <w:pPr>
        <w:pStyle w:val="a9"/>
        <w:rPr>
          <w:strike/>
          <w:color w:val="A6A6A6" w:themeColor="background1" w:themeShade="A6"/>
        </w:rPr>
      </w:pPr>
      <w:r w:rsidRPr="004F30B3">
        <w:rPr>
          <w:strike/>
          <w:color w:val="A6A6A6" w:themeColor="background1" w:themeShade="A6"/>
        </w:rPr>
        <w:t>ФИЛ</w:t>
      </w:r>
    </w:p>
    <w:p w14:paraId="0039BCD7" w14:textId="77777777" w:rsidR="00836231" w:rsidRPr="004F30B3" w:rsidRDefault="00836231" w:rsidP="001F30E4">
      <w:pPr>
        <w:pStyle w:val="ab"/>
        <w:rPr>
          <w:strike/>
          <w:color w:val="A6A6A6" w:themeColor="background1" w:themeShade="A6"/>
        </w:rPr>
      </w:pPr>
      <w:r w:rsidRPr="004F30B3">
        <w:rPr>
          <w:strike/>
          <w:color w:val="A6A6A6" w:themeColor="background1" w:themeShade="A6"/>
        </w:rPr>
        <w:t>Так пойди, выясни.</w:t>
      </w:r>
    </w:p>
    <w:p w14:paraId="420E4152" w14:textId="77777777" w:rsidR="00836231" w:rsidRDefault="00836231" w:rsidP="00836231">
      <w:pPr>
        <w:pStyle w:val="a7"/>
      </w:pPr>
      <w:r>
        <w:t>Чак разворачивает листовку, показывает пацанам.</w:t>
      </w:r>
    </w:p>
    <w:p w14:paraId="37ECCFFE" w14:textId="77777777" w:rsidR="00836231" w:rsidRDefault="00836231" w:rsidP="001F30E4">
      <w:pPr>
        <w:pStyle w:val="a9"/>
      </w:pPr>
      <w:r>
        <w:t>ЧАК</w:t>
      </w:r>
    </w:p>
    <w:p w14:paraId="12F4060A" w14:textId="77777777" w:rsidR="00836231" w:rsidRDefault="00836231" w:rsidP="001F30E4">
      <w:pPr>
        <w:pStyle w:val="ab"/>
      </w:pPr>
      <w:r w:rsidRPr="004F30B3">
        <w:rPr>
          <w:strike/>
          <w:color w:val="A6A6A6" w:themeColor="background1" w:themeShade="A6"/>
        </w:rPr>
        <w:t>Мне бы щас вообще не светиться…</w:t>
      </w:r>
      <w:r w:rsidRPr="004F30B3">
        <w:rPr>
          <w:color w:val="A6A6A6" w:themeColor="background1" w:themeShade="A6"/>
        </w:rPr>
        <w:t xml:space="preserve"> </w:t>
      </w:r>
      <w:r>
        <w:t>Почти на всех столбах сияю. Дома ещё гости были, но об этом потом, надо матушку скорее оттуда вытаскивать, пока они из неё овощ не сделали!</w:t>
      </w:r>
    </w:p>
    <w:p w14:paraId="36985B0A" w14:textId="77777777" w:rsidR="00836231" w:rsidRDefault="00836231" w:rsidP="00836231">
      <w:pPr>
        <w:pStyle w:val="a7"/>
      </w:pPr>
      <w:r>
        <w:t>Фил смотрит на здание. Везде решётки. Обращает внимание на стоящую у входа скорую.</w:t>
      </w:r>
    </w:p>
    <w:p w14:paraId="0DE96B53" w14:textId="77777777" w:rsidR="00836231" w:rsidRDefault="00836231" w:rsidP="001F30E4">
      <w:pPr>
        <w:pStyle w:val="a9"/>
      </w:pPr>
      <w:r>
        <w:t>ФИЛ</w:t>
      </w:r>
    </w:p>
    <w:p w14:paraId="4EC6F6B7" w14:textId="68647546" w:rsidR="00836231" w:rsidRDefault="00836231" w:rsidP="001F30E4">
      <w:pPr>
        <w:pStyle w:val="ab"/>
      </w:pPr>
      <w:r>
        <w:t>Ну короче, есть идея.</w:t>
      </w:r>
    </w:p>
    <w:p w14:paraId="41F3A0B9" w14:textId="59925EC4" w:rsidR="00836231" w:rsidRDefault="001F30E4" w:rsidP="001F30E4">
      <w:pPr>
        <w:pStyle w:val="a6"/>
      </w:pPr>
      <w:bookmarkStart w:id="16" w:name="_Toc114690597"/>
      <w:r>
        <w:t>9-1</w:t>
      </w:r>
      <w:r w:rsidR="008A10C0">
        <w:t>7</w:t>
      </w:r>
      <w:r>
        <w:t>.</w:t>
      </w:r>
      <w:r>
        <w:tab/>
      </w:r>
      <w:r w:rsidR="00836231">
        <w:t xml:space="preserve">ИНТ. ПСИХИАТРИЧЕСКАЯ БОЛЬНИЦА </w:t>
      </w:r>
      <w:r w:rsidR="00EA6358">
        <w:t>(</w:t>
      </w:r>
      <w:r w:rsidR="00EA6358" w:rsidRPr="00EA6358">
        <w:rPr>
          <w:caps w:val="0"/>
        </w:rPr>
        <w:t>холл</w:t>
      </w:r>
      <w:r w:rsidR="00EA6358">
        <w:t xml:space="preserve">) </w:t>
      </w:r>
      <w:r>
        <w:t>–</w:t>
      </w:r>
      <w:r w:rsidR="00836231">
        <w:t xml:space="preserve"> </w:t>
      </w:r>
      <w:bookmarkEnd w:id="16"/>
      <w:r w:rsidR="008F54E7" w:rsidRPr="008F54E7">
        <w:rPr>
          <w:color w:val="00B050"/>
        </w:rPr>
        <w:t>НОЧЬ</w:t>
      </w:r>
    </w:p>
    <w:p w14:paraId="3A69B5AB" w14:textId="77777777" w:rsidR="00836231" w:rsidRPr="00AD0F6C" w:rsidRDefault="00836231" w:rsidP="001F30E4">
      <w:pPr>
        <w:pStyle w:val="a7"/>
        <w:keepNext/>
        <w:keepLines/>
        <w:rPr>
          <w:lang w:val="ru-RU" w:eastAsia="ru-RU"/>
        </w:rPr>
      </w:pPr>
      <w:r w:rsidRPr="00AD0F6C">
        <w:rPr>
          <w:lang w:val="ru-RU" w:eastAsia="ru-RU"/>
        </w:rPr>
        <w:t>Звонит звонок, несколько раз. С</w:t>
      </w:r>
      <w:r w:rsidR="001F30E4">
        <w:rPr>
          <w:lang w:val="ru-RU" w:eastAsia="ru-RU"/>
        </w:rPr>
        <w:t>АНИТАР 1</w:t>
      </w:r>
      <w:r w:rsidRPr="00AD0F6C">
        <w:rPr>
          <w:lang w:val="ru-RU" w:eastAsia="ru-RU"/>
        </w:rPr>
        <w:t xml:space="preserve"> открывает дверь. Там стоят три врача в масках: Вжик, Чак, Фил и держат Массу с высунутым языком.</w:t>
      </w:r>
    </w:p>
    <w:p w14:paraId="046B4082" w14:textId="77777777" w:rsidR="00836231" w:rsidRDefault="00836231" w:rsidP="001F30E4">
      <w:pPr>
        <w:pStyle w:val="a9"/>
      </w:pPr>
      <w:r>
        <w:t>ВЖИК</w:t>
      </w:r>
    </w:p>
    <w:p w14:paraId="21967779" w14:textId="77777777" w:rsidR="00836231" w:rsidRDefault="00836231" w:rsidP="001F30E4">
      <w:pPr>
        <w:pStyle w:val="ab"/>
      </w:pPr>
      <w:r>
        <w:t>Привет, коллеги! Принимайте клиента!</w:t>
      </w:r>
    </w:p>
    <w:p w14:paraId="247211EF" w14:textId="77777777" w:rsidR="00836231" w:rsidRDefault="00836231" w:rsidP="001F30E4">
      <w:pPr>
        <w:pStyle w:val="a9"/>
      </w:pPr>
      <w:r>
        <w:t>САНИТАР 1</w:t>
      </w:r>
    </w:p>
    <w:p w14:paraId="4726C169" w14:textId="77777777" w:rsidR="00836231" w:rsidRDefault="00836231" w:rsidP="001F30E4">
      <w:pPr>
        <w:pStyle w:val="ab"/>
      </w:pPr>
      <w:r>
        <w:t>А чё с ним?</w:t>
      </w:r>
    </w:p>
    <w:p w14:paraId="34D6ACD7" w14:textId="77777777" w:rsidR="00836231" w:rsidRDefault="00836231" w:rsidP="001F30E4">
      <w:pPr>
        <w:pStyle w:val="a9"/>
      </w:pPr>
      <w:r>
        <w:t>ФИЛ</w:t>
      </w:r>
    </w:p>
    <w:p w14:paraId="2AB189D3" w14:textId="77777777" w:rsidR="00836231" w:rsidRDefault="00836231" w:rsidP="001F30E4">
      <w:pPr>
        <w:pStyle w:val="ab"/>
      </w:pPr>
      <w:r>
        <w:t>Говорят, человека съел!</w:t>
      </w:r>
    </w:p>
    <w:p w14:paraId="780135B2" w14:textId="77777777" w:rsidR="00836231" w:rsidRDefault="00836231" w:rsidP="001F30E4">
      <w:pPr>
        <w:pStyle w:val="a9"/>
      </w:pPr>
      <w:r>
        <w:t>МАССА</w:t>
      </w:r>
    </w:p>
    <w:p w14:paraId="6175E9E5" w14:textId="77777777" w:rsidR="00836231" w:rsidRDefault="00836231" w:rsidP="001F30E4">
      <w:pPr>
        <w:pStyle w:val="ab"/>
      </w:pPr>
      <w:proofErr w:type="spellStart"/>
      <w:r>
        <w:t>Укусно-укусно</w:t>
      </w:r>
      <w:proofErr w:type="spellEnd"/>
      <w:r>
        <w:t xml:space="preserve">! </w:t>
      </w:r>
      <w:proofErr w:type="spellStart"/>
      <w:r>
        <w:t>Есё-есё</w:t>
      </w:r>
      <w:proofErr w:type="spellEnd"/>
      <w:r>
        <w:t xml:space="preserve"> </w:t>
      </w:r>
      <w:proofErr w:type="spellStart"/>
      <w:r>
        <w:t>хоцю</w:t>
      </w:r>
      <w:proofErr w:type="spellEnd"/>
      <w:r>
        <w:t>!</w:t>
      </w:r>
    </w:p>
    <w:p w14:paraId="039AD654" w14:textId="77777777" w:rsidR="00836231" w:rsidRDefault="00836231" w:rsidP="001F30E4">
      <w:pPr>
        <w:pStyle w:val="a9"/>
      </w:pPr>
      <w:r>
        <w:t>САНИТАР 1</w:t>
      </w:r>
    </w:p>
    <w:p w14:paraId="661D09B6" w14:textId="77777777" w:rsidR="00836231" w:rsidRDefault="00836231" w:rsidP="001F30E4">
      <w:pPr>
        <w:pStyle w:val="ab"/>
      </w:pPr>
      <w:r>
        <w:t>Запущенная стадия. Давай его сразу в процедурку и свяжем на всякий случай.</w:t>
      </w:r>
    </w:p>
    <w:p w14:paraId="030A89FA" w14:textId="77777777" w:rsidR="00836231" w:rsidRDefault="00836231" w:rsidP="00836231">
      <w:pPr>
        <w:pStyle w:val="a7"/>
      </w:pPr>
      <w:r>
        <w:t xml:space="preserve">Санитар 1 и </w:t>
      </w:r>
      <w:r w:rsidR="001F30E4">
        <w:rPr>
          <w:lang w:val="ru-RU"/>
        </w:rPr>
        <w:t>САНИТАР 2</w:t>
      </w:r>
      <w:r>
        <w:t xml:space="preserve"> берут Массу под руки и уводят. Он смотрит на пацанов.</w:t>
      </w:r>
    </w:p>
    <w:p w14:paraId="465BDCCA" w14:textId="77777777" w:rsidR="00836231" w:rsidRDefault="00836231" w:rsidP="001F30E4">
      <w:pPr>
        <w:pStyle w:val="a9"/>
      </w:pPr>
      <w:r>
        <w:t>САНИТАР 1</w:t>
      </w:r>
    </w:p>
    <w:p w14:paraId="4D32083A" w14:textId="77777777" w:rsidR="00836231" w:rsidRDefault="00836231" w:rsidP="001F30E4">
      <w:pPr>
        <w:pStyle w:val="ab"/>
      </w:pPr>
      <w:r>
        <w:t>Пойдём, малыш! Всё хорошо будет! Меня укусишь!</w:t>
      </w:r>
    </w:p>
    <w:p w14:paraId="1372778F" w14:textId="77777777" w:rsidR="00836231" w:rsidRDefault="00836231" w:rsidP="001F30E4">
      <w:pPr>
        <w:pStyle w:val="a9"/>
      </w:pPr>
      <w:r>
        <w:t>МАССА</w:t>
      </w:r>
    </w:p>
    <w:p w14:paraId="29615E4D" w14:textId="77777777" w:rsidR="00836231" w:rsidRDefault="00836231" w:rsidP="001F30E4">
      <w:pPr>
        <w:pStyle w:val="ab"/>
      </w:pPr>
      <w:r>
        <w:t xml:space="preserve">Не </w:t>
      </w:r>
      <w:proofErr w:type="spellStart"/>
      <w:r>
        <w:t>хоцю</w:t>
      </w:r>
      <w:proofErr w:type="spellEnd"/>
      <w:r>
        <w:t xml:space="preserve">-не </w:t>
      </w:r>
      <w:proofErr w:type="spellStart"/>
      <w:r>
        <w:t>хоцю</w:t>
      </w:r>
      <w:proofErr w:type="spellEnd"/>
      <w:r>
        <w:t xml:space="preserve">, ты не </w:t>
      </w:r>
      <w:proofErr w:type="spellStart"/>
      <w:r>
        <w:t>укусный</w:t>
      </w:r>
      <w:proofErr w:type="spellEnd"/>
      <w:r>
        <w:t>!</w:t>
      </w:r>
    </w:p>
    <w:p w14:paraId="176B700A" w14:textId="77777777" w:rsidR="00836231" w:rsidRDefault="00836231" w:rsidP="00836231">
      <w:pPr>
        <w:pStyle w:val="a7"/>
      </w:pPr>
      <w:r>
        <w:t xml:space="preserve">Масса ошарашено оглядывается, его уводят в процедурку. Фил подходит к столику дежурной </w:t>
      </w:r>
      <w:r w:rsidR="001F30E4">
        <w:rPr>
          <w:lang w:val="ru-RU"/>
        </w:rPr>
        <w:t>медсестры</w:t>
      </w:r>
      <w:r>
        <w:t>.</w:t>
      </w:r>
    </w:p>
    <w:p w14:paraId="0FB5EEBA" w14:textId="77777777" w:rsidR="00836231" w:rsidRDefault="00836231" w:rsidP="001F30E4">
      <w:pPr>
        <w:pStyle w:val="a9"/>
      </w:pPr>
      <w:r>
        <w:t>ФИЛ</w:t>
      </w:r>
    </w:p>
    <w:p w14:paraId="519406CC" w14:textId="77777777" w:rsidR="00836231" w:rsidRDefault="00836231" w:rsidP="001F30E4">
      <w:pPr>
        <w:pStyle w:val="ab"/>
      </w:pPr>
      <w:r>
        <w:t>Подскажи, в какой палате Тамара Ивахненко, ей на выписку пора.</w:t>
      </w:r>
    </w:p>
    <w:p w14:paraId="36D5A6E9" w14:textId="77777777" w:rsidR="00836231" w:rsidRDefault="00836231" w:rsidP="00836231">
      <w:pPr>
        <w:pStyle w:val="a7"/>
      </w:pPr>
      <w:r>
        <w:t>М</w:t>
      </w:r>
      <w:r w:rsidR="001F30E4">
        <w:rPr>
          <w:lang w:val="ru-RU"/>
        </w:rPr>
        <w:t>ЕДСЕСТРА</w:t>
      </w:r>
      <w:r>
        <w:t xml:space="preserve"> смотрит в журнал.</w:t>
      </w:r>
    </w:p>
    <w:p w14:paraId="3D711A94" w14:textId="77777777" w:rsidR="00836231" w:rsidRDefault="00836231" w:rsidP="001F30E4">
      <w:pPr>
        <w:pStyle w:val="a9"/>
      </w:pPr>
      <w:r>
        <w:t>МЕДСЕСТРА</w:t>
      </w:r>
    </w:p>
    <w:p w14:paraId="371562C1" w14:textId="77777777" w:rsidR="00836231" w:rsidRDefault="00836231" w:rsidP="001F30E4">
      <w:pPr>
        <w:pStyle w:val="ab"/>
      </w:pPr>
      <w:r>
        <w:t>В пятой… Так, какая ещё выписка, её только привезли!</w:t>
      </w:r>
    </w:p>
    <w:p w14:paraId="4A7A486D" w14:textId="77777777" w:rsidR="00836231" w:rsidRDefault="00836231" w:rsidP="00836231">
      <w:pPr>
        <w:pStyle w:val="a7"/>
      </w:pPr>
      <w:r>
        <w:t>К ней впритык наклоняется Чак, снимает маску, у него злобное лицо.</w:t>
      </w:r>
    </w:p>
    <w:p w14:paraId="50394DEC" w14:textId="77777777" w:rsidR="00836231" w:rsidRDefault="00836231" w:rsidP="001F30E4">
      <w:pPr>
        <w:pStyle w:val="a9"/>
      </w:pPr>
      <w:r>
        <w:t>ЧАК</w:t>
      </w:r>
    </w:p>
    <w:p w14:paraId="416F25C9" w14:textId="5DBFF31D" w:rsidR="00836231" w:rsidRDefault="00836231" w:rsidP="001F30E4">
      <w:pPr>
        <w:pStyle w:val="ab"/>
      </w:pPr>
      <w:r>
        <w:t>Она здорова</w:t>
      </w:r>
      <w:r w:rsidR="005E4D63">
        <w:rPr>
          <w:lang w:val="ru-RU"/>
        </w:rPr>
        <w:t xml:space="preserve">. </w:t>
      </w:r>
      <w:r>
        <w:t>И мы её отсюда забираем. Сиди тихо, и вс</w:t>
      </w:r>
      <w:r w:rsidR="001F30E4">
        <w:rPr>
          <w:lang w:val="ru-RU"/>
        </w:rPr>
        <w:t>ё</w:t>
      </w:r>
      <w:r>
        <w:t xml:space="preserve"> будет хорошо.</w:t>
      </w:r>
    </w:p>
    <w:p w14:paraId="60095BB2" w14:textId="77777777" w:rsidR="00836231" w:rsidRDefault="00836231" w:rsidP="00836231">
      <w:pPr>
        <w:pStyle w:val="a7"/>
      </w:pPr>
      <w:r>
        <w:t xml:space="preserve">Напуганная </w:t>
      </w:r>
      <w:r w:rsidR="001F30E4">
        <w:rPr>
          <w:lang w:val="ru-RU"/>
        </w:rPr>
        <w:t>М</w:t>
      </w:r>
      <w:r>
        <w:t>едсестра кивает головой. Пацаны быстро бегут к палате.</w:t>
      </w:r>
    </w:p>
    <w:p w14:paraId="620FA709" w14:textId="77777777" w:rsidR="00836231" w:rsidRDefault="00836231" w:rsidP="001F30E4">
      <w:pPr>
        <w:pStyle w:val="a9"/>
      </w:pPr>
      <w:r>
        <w:t>ФИЛ</w:t>
      </w:r>
    </w:p>
    <w:p w14:paraId="0D87E947" w14:textId="77777777" w:rsidR="00836231" w:rsidRDefault="00836231" w:rsidP="001F30E4">
      <w:pPr>
        <w:pStyle w:val="ab"/>
      </w:pPr>
      <w:r>
        <w:t>Вот пятая!</w:t>
      </w:r>
    </w:p>
    <w:p w14:paraId="320CF693" w14:textId="77777777" w:rsidR="00836231" w:rsidRDefault="00836231" w:rsidP="001F30E4">
      <w:pPr>
        <w:pStyle w:val="a9"/>
      </w:pPr>
      <w:r>
        <w:t>БОЛЬНОЙ (ЗК)</w:t>
      </w:r>
    </w:p>
    <w:p w14:paraId="365C3E91" w14:textId="77777777" w:rsidR="00836231" w:rsidRDefault="00836231" w:rsidP="001F30E4">
      <w:pPr>
        <w:pStyle w:val="ab"/>
      </w:pPr>
      <w:r>
        <w:t>Стоять!!! Полиция!!!</w:t>
      </w:r>
    </w:p>
    <w:p w14:paraId="0BD9205D" w14:textId="77777777" w:rsidR="00836231" w:rsidRDefault="00836231" w:rsidP="00836231">
      <w:pPr>
        <w:pStyle w:val="a7"/>
      </w:pPr>
      <w:r>
        <w:t>Пацаны подняли руки, стоят в шоке.</w:t>
      </w:r>
    </w:p>
    <w:p w14:paraId="23BB418A" w14:textId="77777777" w:rsidR="00836231" w:rsidRDefault="00836231" w:rsidP="001F30E4">
      <w:pPr>
        <w:pStyle w:val="a9"/>
      </w:pPr>
      <w:r>
        <w:t>ВЖИК</w:t>
      </w:r>
    </w:p>
    <w:p w14:paraId="61CE15FC" w14:textId="77777777" w:rsidR="00836231" w:rsidRDefault="00836231" w:rsidP="001F30E4">
      <w:pPr>
        <w:pStyle w:val="ab"/>
      </w:pPr>
      <w:r>
        <w:t>Ну всё приплыли! Не забывайте, пишите письма…</w:t>
      </w:r>
    </w:p>
    <w:p w14:paraId="3A2E4FFF" w14:textId="77777777" w:rsidR="00836231" w:rsidRDefault="00836231" w:rsidP="00836231">
      <w:pPr>
        <w:pStyle w:val="a7"/>
      </w:pPr>
      <w:r>
        <w:t xml:space="preserve">К ним подходит </w:t>
      </w:r>
      <w:r w:rsidR="001F30E4">
        <w:rPr>
          <w:lang w:val="ru-RU"/>
        </w:rPr>
        <w:t>БОЛЬНОЙ</w:t>
      </w:r>
      <w:r>
        <w:t xml:space="preserve"> мужчина.</w:t>
      </w:r>
    </w:p>
    <w:p w14:paraId="1DBFAF3F" w14:textId="77777777" w:rsidR="00836231" w:rsidRDefault="00836231" w:rsidP="001F30E4">
      <w:pPr>
        <w:pStyle w:val="a9"/>
      </w:pPr>
      <w:r>
        <w:t>БОЛЬНОЙ</w:t>
      </w:r>
    </w:p>
    <w:p w14:paraId="5DB2D3E9" w14:textId="77777777" w:rsidR="00836231" w:rsidRDefault="00836231" w:rsidP="001F30E4">
      <w:pPr>
        <w:pStyle w:val="ab"/>
      </w:pPr>
      <w:r>
        <w:t>Разрешите представиться, агент Малдер, ФБР!</w:t>
      </w:r>
    </w:p>
    <w:p w14:paraId="30786B2F" w14:textId="77777777" w:rsidR="00836231" w:rsidRDefault="00836231" w:rsidP="00836231">
      <w:pPr>
        <w:pStyle w:val="a7"/>
      </w:pPr>
      <w:r>
        <w:t>Пацаны переглядываются, руки не опускают.</w:t>
      </w:r>
    </w:p>
    <w:p w14:paraId="16B4C63D" w14:textId="77777777" w:rsidR="00836231" w:rsidRDefault="00836231" w:rsidP="001F30E4">
      <w:pPr>
        <w:pStyle w:val="a9"/>
      </w:pPr>
      <w:r>
        <w:t>ЧАК</w:t>
      </w:r>
    </w:p>
    <w:p w14:paraId="3025D5AC" w14:textId="77777777" w:rsidR="001F30E4" w:rsidRDefault="00836231" w:rsidP="001F30E4">
      <w:pPr>
        <w:pStyle w:val="ae"/>
      </w:pPr>
      <w:r>
        <w:t>(</w:t>
      </w:r>
      <w:r w:rsidR="001F30E4">
        <w:t>ш</w:t>
      </w:r>
      <w:r>
        <w:t>ёпотом)</w:t>
      </w:r>
    </w:p>
    <w:p w14:paraId="3682F436" w14:textId="77777777" w:rsidR="00836231" w:rsidRDefault="00836231" w:rsidP="001F30E4">
      <w:pPr>
        <w:pStyle w:val="ab"/>
      </w:pPr>
      <w:r>
        <w:t>Какой</w:t>
      </w:r>
      <w:r w:rsidR="001F30E4">
        <w:rPr>
          <w:lang w:val="ru-RU"/>
        </w:rPr>
        <w:t>,</w:t>
      </w:r>
      <w:r>
        <w:t xml:space="preserve"> нахрен</w:t>
      </w:r>
      <w:r w:rsidR="001F30E4">
        <w:rPr>
          <w:lang w:val="ru-RU"/>
        </w:rPr>
        <w:t>,</w:t>
      </w:r>
      <w:r>
        <w:t xml:space="preserve"> ФБР?</w:t>
      </w:r>
    </w:p>
    <w:p w14:paraId="58DF9574" w14:textId="77777777" w:rsidR="00836231" w:rsidRDefault="00836231" w:rsidP="001F30E4">
      <w:pPr>
        <w:pStyle w:val="a9"/>
      </w:pPr>
      <w:r>
        <w:t>ВЖИК</w:t>
      </w:r>
    </w:p>
    <w:p w14:paraId="14757B2E" w14:textId="77777777" w:rsidR="00836231" w:rsidRDefault="00836231" w:rsidP="001F30E4">
      <w:pPr>
        <w:pStyle w:val="ab"/>
      </w:pPr>
      <w:r>
        <w:t>Ты чё «Секретные материалы» не смотрел?</w:t>
      </w:r>
    </w:p>
    <w:p w14:paraId="7A0346BC" w14:textId="77777777" w:rsidR="00836231" w:rsidRDefault="00836231" w:rsidP="001F30E4">
      <w:pPr>
        <w:pStyle w:val="a9"/>
      </w:pPr>
      <w:r>
        <w:t>ЧАК</w:t>
      </w:r>
    </w:p>
    <w:p w14:paraId="6ABD8EE2" w14:textId="0AA40927" w:rsidR="00836231" w:rsidRDefault="00836231" w:rsidP="001F30E4">
      <w:pPr>
        <w:pStyle w:val="ab"/>
        <w:rPr>
          <w:strike/>
          <w:color w:val="A6A6A6" w:themeColor="background1" w:themeShade="A6"/>
        </w:rPr>
      </w:pPr>
      <w:r>
        <w:t xml:space="preserve">Там Чак Норис или Ван Дамм снимались? </w:t>
      </w:r>
      <w:r w:rsidRPr="004F30B3">
        <w:rPr>
          <w:strike/>
          <w:color w:val="A6A6A6" w:themeColor="background1" w:themeShade="A6"/>
        </w:rPr>
        <w:t>Значит,  нет.</w:t>
      </w:r>
    </w:p>
    <w:p w14:paraId="51FFCE18" w14:textId="46733A31" w:rsidR="004F30B3" w:rsidRDefault="004F30B3" w:rsidP="004F30B3">
      <w:pPr>
        <w:pStyle w:val="a7"/>
        <w:rPr>
          <w:color w:val="00B050"/>
        </w:rPr>
      </w:pPr>
      <w:r w:rsidRPr="004F30B3">
        <w:rPr>
          <w:color w:val="00B050"/>
        </w:rPr>
        <w:t>Вжик отрицательно машет головой.</w:t>
      </w:r>
    </w:p>
    <w:p w14:paraId="4D8C370D" w14:textId="2C012D99" w:rsidR="004F30B3" w:rsidRPr="004F30B3" w:rsidRDefault="004F30B3" w:rsidP="004F30B3">
      <w:pPr>
        <w:pStyle w:val="a9"/>
        <w:rPr>
          <w:color w:val="00B050"/>
          <w:lang w:val="ru-RU"/>
        </w:rPr>
      </w:pPr>
      <w:r w:rsidRPr="004F30B3">
        <w:rPr>
          <w:color w:val="00B050"/>
          <w:lang w:val="ru-RU"/>
        </w:rPr>
        <w:t>ЧАК</w:t>
      </w:r>
    </w:p>
    <w:p w14:paraId="443F1B8D" w14:textId="5E027BEC" w:rsidR="004F30B3" w:rsidRPr="004F30B3" w:rsidRDefault="004F30B3" w:rsidP="004F30B3">
      <w:pPr>
        <w:pStyle w:val="ab"/>
        <w:rPr>
          <w:color w:val="00B050"/>
          <w:lang w:val="ru-RU"/>
        </w:rPr>
      </w:pPr>
      <w:r w:rsidRPr="004F30B3">
        <w:rPr>
          <w:color w:val="00B050"/>
          <w:lang w:val="ru-RU"/>
        </w:rPr>
        <w:t>Значит нет.</w:t>
      </w:r>
    </w:p>
    <w:p w14:paraId="051F6639" w14:textId="77777777" w:rsidR="00836231" w:rsidRDefault="00836231" w:rsidP="001F30E4">
      <w:pPr>
        <w:pStyle w:val="a9"/>
      </w:pPr>
      <w:r>
        <w:t>ВЖИК</w:t>
      </w:r>
    </w:p>
    <w:p w14:paraId="20A13E53" w14:textId="77777777" w:rsidR="00836231" w:rsidRDefault="00836231" w:rsidP="001F30E4">
      <w:pPr>
        <w:pStyle w:val="ab"/>
      </w:pPr>
      <w:r>
        <w:t xml:space="preserve">Агент Малдер. Мы тоже из ФБР, работаем под прикрытием. В </w:t>
      </w:r>
      <w:r w:rsidR="001F30E4">
        <w:rPr>
          <w:lang w:val="ru-RU"/>
        </w:rPr>
        <w:t>пято</w:t>
      </w:r>
      <w:r>
        <w:t>й палате инопланетяне удерживают Скалли. Нам нужна ваша помощь.</w:t>
      </w:r>
    </w:p>
    <w:p w14:paraId="64E0B0AB" w14:textId="77777777" w:rsidR="00836231" w:rsidRDefault="00836231" w:rsidP="001F30E4">
      <w:pPr>
        <w:pStyle w:val="a9"/>
      </w:pPr>
      <w:r>
        <w:t>БОЛЬНОЙ</w:t>
      </w:r>
    </w:p>
    <w:p w14:paraId="1AE68B02" w14:textId="77777777" w:rsidR="00836231" w:rsidRDefault="00836231" w:rsidP="001F30E4">
      <w:pPr>
        <w:pStyle w:val="ab"/>
      </w:pPr>
      <w:r>
        <w:t>Что?! Скалли?!</w:t>
      </w:r>
    </w:p>
    <w:p w14:paraId="196F7B02" w14:textId="77777777" w:rsidR="00836231" w:rsidRDefault="00836231" w:rsidP="00836231">
      <w:pPr>
        <w:pStyle w:val="a7"/>
      </w:pPr>
      <w:r>
        <w:t>Больной под музыку из «Секретных материалов» разбегается, врезается в дверь и падает без сознания. Пацаны спокойно открывают дверь на себя. Чак видит спящую мать. Будит её, поднимает.</w:t>
      </w:r>
    </w:p>
    <w:p w14:paraId="64CEC6CE" w14:textId="77777777" w:rsidR="00836231" w:rsidRDefault="00836231" w:rsidP="001F30E4">
      <w:pPr>
        <w:pStyle w:val="a9"/>
      </w:pPr>
      <w:r>
        <w:t>МАМА ЧАКА</w:t>
      </w:r>
    </w:p>
    <w:p w14:paraId="6BADA6D3" w14:textId="77777777" w:rsidR="00836231" w:rsidRDefault="00836231" w:rsidP="001F30E4">
      <w:pPr>
        <w:pStyle w:val="ab"/>
      </w:pPr>
      <w:r>
        <w:t>Я никуда не пойду! Я нормальная!</w:t>
      </w:r>
    </w:p>
    <w:p w14:paraId="7FE5CC42" w14:textId="6EA8E1D1" w:rsidR="00836231" w:rsidRDefault="00836231" w:rsidP="00836231">
      <w:pPr>
        <w:pStyle w:val="a7"/>
      </w:pPr>
      <w:r>
        <w:t>Мама Чака лупит его руками. Чак пытается увернуться. Ему прилетает по голове.</w:t>
      </w:r>
    </w:p>
    <w:p w14:paraId="2DD9F77D" w14:textId="77777777" w:rsidR="00836231" w:rsidRDefault="00836231" w:rsidP="001F30E4">
      <w:pPr>
        <w:pStyle w:val="a9"/>
      </w:pPr>
      <w:r>
        <w:t>ЧАК</w:t>
      </w:r>
    </w:p>
    <w:p w14:paraId="1DF84576" w14:textId="7C750919" w:rsidR="00836231" w:rsidRDefault="00836231" w:rsidP="001F30E4">
      <w:pPr>
        <w:pStyle w:val="ab"/>
      </w:pPr>
      <w:r>
        <w:t>Ай ма…</w:t>
      </w:r>
      <w:r w:rsidR="00445049">
        <w:rPr>
          <w:lang w:val="ru-RU"/>
        </w:rPr>
        <w:t xml:space="preserve"> </w:t>
      </w:r>
      <w:r>
        <w:t>за что?!</w:t>
      </w:r>
    </w:p>
    <w:p w14:paraId="588D8B8B" w14:textId="77777777" w:rsidR="00836231" w:rsidRDefault="00836231" w:rsidP="001F30E4">
      <w:pPr>
        <w:pStyle w:val="a9"/>
      </w:pPr>
      <w:r>
        <w:t>МАМА ЧАКА</w:t>
      </w:r>
    </w:p>
    <w:p w14:paraId="492F3EDE" w14:textId="48C48DD4" w:rsidR="00836231" w:rsidRPr="004F30B3" w:rsidRDefault="00836231" w:rsidP="001F30E4">
      <w:pPr>
        <w:pStyle w:val="ab"/>
        <w:rPr>
          <w:color w:val="00B050"/>
          <w:lang w:val="ru-RU"/>
        </w:rPr>
      </w:pPr>
      <w:r>
        <w:t xml:space="preserve">Серёжа! </w:t>
      </w:r>
      <w:r w:rsidRPr="004F30B3">
        <w:rPr>
          <w:strike/>
          <w:color w:val="A6A6A6" w:themeColor="background1" w:themeShade="A6"/>
        </w:rPr>
        <w:t>Что происходит?</w:t>
      </w:r>
      <w:r w:rsidR="004F30B3" w:rsidRPr="004F30B3">
        <w:rPr>
          <w:color w:val="A6A6A6" w:themeColor="background1" w:themeShade="A6"/>
          <w:lang w:val="ru-RU"/>
        </w:rPr>
        <w:t xml:space="preserve"> </w:t>
      </w:r>
      <w:r w:rsidR="004F30B3" w:rsidRPr="004F30B3">
        <w:rPr>
          <w:color w:val="00B050"/>
          <w:lang w:val="ru-RU"/>
        </w:rPr>
        <w:t>Ты что опять мне устроил, а?</w:t>
      </w:r>
    </w:p>
    <w:p w14:paraId="348BAFA7" w14:textId="77777777" w:rsidR="00836231" w:rsidRDefault="00836231" w:rsidP="001F30E4">
      <w:pPr>
        <w:pStyle w:val="a9"/>
      </w:pPr>
      <w:r>
        <w:t>ЧАК</w:t>
      </w:r>
    </w:p>
    <w:p w14:paraId="6DDE6DCF" w14:textId="2D0E3D1A" w:rsidR="00836231" w:rsidRDefault="00836231" w:rsidP="001F30E4">
      <w:pPr>
        <w:pStyle w:val="ab"/>
      </w:pPr>
      <w:r>
        <w:t>Мам, давай потом,</w:t>
      </w:r>
      <w:r w:rsidR="004F30B3">
        <w:rPr>
          <w:lang w:val="ru-RU"/>
        </w:rPr>
        <w:t xml:space="preserve"> </w:t>
      </w:r>
      <w:r w:rsidR="004F30B3" w:rsidRPr="004F30B3">
        <w:rPr>
          <w:color w:val="00B050"/>
          <w:lang w:val="ru-RU"/>
        </w:rPr>
        <w:t>а</w:t>
      </w:r>
      <w:r w:rsidR="004F30B3">
        <w:rPr>
          <w:lang w:val="ru-RU"/>
        </w:rPr>
        <w:t>?</w:t>
      </w:r>
      <w:r>
        <w:t xml:space="preserve"> </w:t>
      </w:r>
      <w:r w:rsidR="004F30B3" w:rsidRPr="004F30B3">
        <w:rPr>
          <w:color w:val="00B050"/>
          <w:lang w:val="ru-RU"/>
        </w:rPr>
        <w:t>Б</w:t>
      </w:r>
      <w:r>
        <w:t>ежим отсюда!</w:t>
      </w:r>
    </w:p>
    <w:p w14:paraId="09279DBB" w14:textId="77777777" w:rsidR="00836231" w:rsidRDefault="00836231" w:rsidP="00836231">
      <w:pPr>
        <w:pStyle w:val="a7"/>
      </w:pPr>
      <w:r>
        <w:t>Все выбегают из палаты в коридор. В коридоре их встречают три крупным санитара, в руках у одного из них шокер.</w:t>
      </w:r>
    </w:p>
    <w:p w14:paraId="4FDAC867" w14:textId="77777777" w:rsidR="00836231" w:rsidRPr="00981C01" w:rsidRDefault="00836231" w:rsidP="001F30E4">
      <w:pPr>
        <w:pStyle w:val="a9"/>
        <w:rPr>
          <w:lang w:val="ru-RU"/>
        </w:rPr>
      </w:pPr>
      <w:r>
        <w:t xml:space="preserve">САНИТАР </w:t>
      </w:r>
      <w:r w:rsidR="00981C01">
        <w:rPr>
          <w:lang w:val="ru-RU"/>
        </w:rPr>
        <w:t>3</w:t>
      </w:r>
    </w:p>
    <w:p w14:paraId="1746FD79" w14:textId="77777777" w:rsidR="00836231" w:rsidRDefault="00836231" w:rsidP="001F30E4">
      <w:pPr>
        <w:pStyle w:val="ab"/>
      </w:pPr>
      <w:r>
        <w:t>Быстро вернулись в палату.</w:t>
      </w:r>
    </w:p>
    <w:p w14:paraId="1976CD92" w14:textId="77777777" w:rsidR="00836231" w:rsidRDefault="00836231" w:rsidP="001F30E4">
      <w:pPr>
        <w:pStyle w:val="a9"/>
      </w:pPr>
      <w:r>
        <w:t>ВЖИК</w:t>
      </w:r>
    </w:p>
    <w:p w14:paraId="7DB91FDE" w14:textId="77777777" w:rsidR="001F30E4" w:rsidRDefault="00836231" w:rsidP="001F30E4">
      <w:pPr>
        <w:pStyle w:val="ae"/>
      </w:pPr>
      <w:r>
        <w:t>(</w:t>
      </w:r>
      <w:r w:rsidR="001F30E4">
        <w:t>п</w:t>
      </w:r>
      <w:r>
        <w:t>ацанам)</w:t>
      </w:r>
    </w:p>
    <w:p w14:paraId="420892F1" w14:textId="77777777" w:rsidR="00836231" w:rsidRDefault="00836231" w:rsidP="001F30E4">
      <w:pPr>
        <w:pStyle w:val="ab"/>
      </w:pPr>
      <w:r>
        <w:t>И чё будем делать?</w:t>
      </w:r>
    </w:p>
    <w:p w14:paraId="5DF9F4CD" w14:textId="164AD7BB" w:rsidR="00836231" w:rsidRDefault="00836231" w:rsidP="00836231">
      <w:pPr>
        <w:pStyle w:val="a7"/>
      </w:pPr>
      <w:r>
        <w:t>Чак за спиной пытается достать пистолет из-за спины, но не может, потому что он под халатом</w:t>
      </w:r>
      <w:r w:rsidR="004F30B3">
        <w:rPr>
          <w:lang w:val="ru-RU"/>
        </w:rPr>
        <w:t>,</w:t>
      </w:r>
      <w:r>
        <w:t xml:space="preserve"> и он комично ковыряется сзади. Санитар</w:t>
      </w:r>
      <w:r w:rsidR="00981C01">
        <w:rPr>
          <w:lang w:val="ru-RU"/>
        </w:rPr>
        <w:t xml:space="preserve"> 3</w:t>
      </w:r>
      <w:r>
        <w:t xml:space="preserve"> нажимает кнопку на шокере, срабатывает разряд.</w:t>
      </w:r>
    </w:p>
    <w:p w14:paraId="593140BA" w14:textId="77777777" w:rsidR="00836231" w:rsidRDefault="00836231" w:rsidP="001F30E4">
      <w:pPr>
        <w:pStyle w:val="a9"/>
      </w:pPr>
      <w:r>
        <w:t>БОЛЬНОЙ (ЗК)</w:t>
      </w:r>
    </w:p>
    <w:p w14:paraId="518CFAC2" w14:textId="77777777" w:rsidR="00836231" w:rsidRDefault="00836231" w:rsidP="001F30E4">
      <w:pPr>
        <w:pStyle w:val="ab"/>
      </w:pPr>
      <w:r>
        <w:t>А ну не трогайте их!!!</w:t>
      </w:r>
    </w:p>
    <w:p w14:paraId="287CC07E" w14:textId="77777777" w:rsidR="00836231" w:rsidRDefault="00836231" w:rsidP="00836231">
      <w:pPr>
        <w:pStyle w:val="a7"/>
      </w:pPr>
      <w:r>
        <w:t>Все оборачиваются. За спиной «Ма</w:t>
      </w:r>
      <w:r w:rsidR="001F30E4">
        <w:rPr>
          <w:lang w:val="ru-RU"/>
        </w:rPr>
        <w:t>л</w:t>
      </w:r>
      <w:r>
        <w:t>дер» с шишкой на голове. Он смотрит на Маму Чака.</w:t>
      </w:r>
    </w:p>
    <w:p w14:paraId="54F15759" w14:textId="77777777" w:rsidR="00836231" w:rsidRDefault="00836231" w:rsidP="001F30E4">
      <w:pPr>
        <w:pStyle w:val="a9"/>
      </w:pPr>
      <w:r>
        <w:t>БОЛЬНОЙ</w:t>
      </w:r>
    </w:p>
    <w:p w14:paraId="49B0C64D" w14:textId="77777777" w:rsidR="00836231" w:rsidRDefault="00836231" w:rsidP="001F30E4">
      <w:pPr>
        <w:pStyle w:val="ab"/>
      </w:pPr>
      <w:r>
        <w:t>Спокойно</w:t>
      </w:r>
      <w:r w:rsidR="001F30E4">
        <w:rPr>
          <w:lang w:val="ru-RU"/>
        </w:rPr>
        <w:t>,</w:t>
      </w:r>
      <w:r>
        <w:t xml:space="preserve"> я с подкреплением.</w:t>
      </w:r>
    </w:p>
    <w:p w14:paraId="1DB45111" w14:textId="5D73E0BB" w:rsidR="00836231" w:rsidRDefault="00836231" w:rsidP="00836231">
      <w:pPr>
        <w:pStyle w:val="a7"/>
      </w:pPr>
      <w:r>
        <w:t xml:space="preserve">За спиной больного «Малдера» появляется ещё больные, </w:t>
      </w:r>
      <w:r w:rsidRPr="004F30B3">
        <w:rPr>
          <w:strike/>
          <w:color w:val="A6A6A6" w:themeColor="background1" w:themeShade="A6"/>
        </w:rPr>
        <w:t>переодетые в Джека Воробья, Бэтмана, Человека-паука и других супер-героев</w:t>
      </w:r>
      <w:r w:rsidR="004F30B3" w:rsidRPr="004F30B3">
        <w:rPr>
          <w:color w:val="A6A6A6" w:themeColor="background1" w:themeShade="A6"/>
          <w:lang w:val="ru-RU"/>
        </w:rPr>
        <w:t xml:space="preserve"> </w:t>
      </w:r>
      <w:r w:rsidR="004F30B3" w:rsidRPr="004F30B3">
        <w:rPr>
          <w:color w:val="00B050"/>
          <w:lang w:val="ru-RU"/>
        </w:rPr>
        <w:t>грозного вида с шальными глазами.</w:t>
      </w:r>
      <w:r>
        <w:t>.</w:t>
      </w:r>
    </w:p>
    <w:p w14:paraId="2996AB87" w14:textId="77777777" w:rsidR="00836231" w:rsidRDefault="00836231" w:rsidP="001F30E4">
      <w:pPr>
        <w:pStyle w:val="a9"/>
      </w:pPr>
      <w:r>
        <w:t>БОЛЬНОЙ</w:t>
      </w:r>
    </w:p>
    <w:p w14:paraId="143F3648" w14:textId="77777777" w:rsidR="00836231" w:rsidRDefault="00836231" w:rsidP="00981C01">
      <w:pPr>
        <w:pStyle w:val="ab"/>
      </w:pPr>
      <w:r>
        <w:t>Скалли, ты как? В порядке?</w:t>
      </w:r>
    </w:p>
    <w:p w14:paraId="581232A2" w14:textId="77777777" w:rsidR="00836231" w:rsidRDefault="00836231" w:rsidP="00836231">
      <w:pPr>
        <w:pStyle w:val="a7"/>
      </w:pPr>
      <w:r>
        <w:t xml:space="preserve">Вжик шепчет на ухо </w:t>
      </w:r>
      <w:r w:rsidR="00981C01">
        <w:rPr>
          <w:lang w:val="ru-RU"/>
        </w:rPr>
        <w:t>М</w:t>
      </w:r>
      <w:proofErr w:type="spellStart"/>
      <w:r>
        <w:t>аме</w:t>
      </w:r>
      <w:proofErr w:type="spellEnd"/>
      <w:r>
        <w:t xml:space="preserve"> Чака.</w:t>
      </w:r>
    </w:p>
    <w:p w14:paraId="4D2D5FD2" w14:textId="77777777" w:rsidR="00836231" w:rsidRDefault="00836231" w:rsidP="001F30E4">
      <w:pPr>
        <w:pStyle w:val="a9"/>
      </w:pPr>
      <w:r>
        <w:t>ВЖИК</w:t>
      </w:r>
    </w:p>
    <w:p w14:paraId="60C1D580" w14:textId="77777777" w:rsidR="00836231" w:rsidRDefault="00836231" w:rsidP="00981C01">
      <w:pPr>
        <w:pStyle w:val="ab"/>
      </w:pPr>
      <w:r>
        <w:t>Тёть Тома, скажите: «Малдер, мне нужна помощь»…</w:t>
      </w:r>
    </w:p>
    <w:p w14:paraId="07288404" w14:textId="77777777" w:rsidR="00836231" w:rsidRDefault="00836231" w:rsidP="001F30E4">
      <w:pPr>
        <w:pStyle w:val="a9"/>
      </w:pPr>
      <w:r>
        <w:t>МАМА ЧАКА</w:t>
      </w:r>
    </w:p>
    <w:p w14:paraId="385D523D" w14:textId="77777777" w:rsidR="00836231" w:rsidRDefault="00836231" w:rsidP="00981C01">
      <w:pPr>
        <w:pStyle w:val="ab"/>
      </w:pPr>
      <w:r>
        <w:t>Что за чушь?</w:t>
      </w:r>
    </w:p>
    <w:p w14:paraId="6F28BE42" w14:textId="77777777" w:rsidR="00836231" w:rsidRDefault="00836231" w:rsidP="00836231">
      <w:pPr>
        <w:pStyle w:val="a7"/>
      </w:pPr>
      <w:r>
        <w:t>Санитары ещё раз нажимают кнопку шокера.</w:t>
      </w:r>
    </w:p>
    <w:p w14:paraId="0917CA7D" w14:textId="77777777" w:rsidR="00836231" w:rsidRDefault="00836231" w:rsidP="001F30E4">
      <w:pPr>
        <w:pStyle w:val="a9"/>
      </w:pPr>
      <w:r>
        <w:t>МАМА ЧАКА</w:t>
      </w:r>
    </w:p>
    <w:p w14:paraId="70BFCF16" w14:textId="77777777" w:rsidR="00981C01" w:rsidRDefault="00836231" w:rsidP="00981C01">
      <w:pPr>
        <w:pStyle w:val="ae"/>
      </w:pPr>
      <w:r>
        <w:t>(кричит)</w:t>
      </w:r>
    </w:p>
    <w:p w14:paraId="0978693F" w14:textId="77777777" w:rsidR="00836231" w:rsidRDefault="00836231" w:rsidP="00981C01">
      <w:pPr>
        <w:pStyle w:val="ab"/>
      </w:pPr>
      <w:proofErr w:type="spellStart"/>
      <w:r>
        <w:t>Малдееер</w:t>
      </w:r>
      <w:proofErr w:type="spellEnd"/>
      <w:r>
        <w:t>! Мне нужна помощь!</w:t>
      </w:r>
    </w:p>
    <w:p w14:paraId="6B6A38E0" w14:textId="77777777" w:rsidR="00836231" w:rsidRDefault="00836231" w:rsidP="00836231">
      <w:pPr>
        <w:pStyle w:val="a7"/>
      </w:pPr>
      <w:r>
        <w:t>Снова звучит музыка из «Секретных материалов». «Малдер» разбегается, прыгает на Санитара</w:t>
      </w:r>
      <w:r w:rsidR="00981C01">
        <w:rPr>
          <w:lang w:val="ru-RU"/>
        </w:rPr>
        <w:t xml:space="preserve"> </w:t>
      </w:r>
      <w:r>
        <w:t xml:space="preserve"> </w:t>
      </w:r>
      <w:r w:rsidR="00981C01">
        <w:rPr>
          <w:lang w:val="ru-RU"/>
        </w:rPr>
        <w:t xml:space="preserve">3 </w:t>
      </w:r>
      <w:r>
        <w:t xml:space="preserve">с шокером, кусает его за шею. Его бьют шокером, он вместе с </w:t>
      </w:r>
      <w:proofErr w:type="spellStart"/>
      <w:r w:rsidR="00981C01">
        <w:rPr>
          <w:lang w:val="ru-RU"/>
        </w:rPr>
        <w:t>С</w:t>
      </w:r>
      <w:r>
        <w:t>анитаром</w:t>
      </w:r>
      <w:proofErr w:type="spellEnd"/>
      <w:r w:rsidR="00981C01">
        <w:rPr>
          <w:lang w:val="ru-RU"/>
        </w:rPr>
        <w:t xml:space="preserve"> 3</w:t>
      </w:r>
      <w:r>
        <w:t xml:space="preserve"> падает и теряет сознание. Остальные больные бегут на санитаров, те в ужасе убегают от них. Чак указывает рукой на выход, Вжик, Фил и Мама Чака выбегают.</w:t>
      </w:r>
    </w:p>
    <w:p w14:paraId="6514E2E8" w14:textId="68F31A26" w:rsidR="00836231" w:rsidRDefault="00981C01" w:rsidP="00981C01">
      <w:pPr>
        <w:pStyle w:val="a6"/>
      </w:pPr>
      <w:bookmarkStart w:id="17" w:name="_Toc114690599"/>
      <w:r>
        <w:t>9-1</w:t>
      </w:r>
      <w:r w:rsidR="008A10C0">
        <w:t>8</w:t>
      </w:r>
      <w:r>
        <w:t>.</w:t>
      </w:r>
      <w:r>
        <w:tab/>
      </w:r>
      <w:r w:rsidR="00836231">
        <w:t xml:space="preserve">ИНТ. </w:t>
      </w:r>
      <w:r w:rsidR="00816D05">
        <w:t>ПСИХИАТРИЧЕСКАЯ БОЛЬНИЦА (</w:t>
      </w:r>
      <w:r w:rsidR="00816D05" w:rsidRPr="00816D05">
        <w:rPr>
          <w:caps w:val="0"/>
        </w:rPr>
        <w:t>процедурная</w:t>
      </w:r>
      <w:r w:rsidR="00816D05">
        <w:t xml:space="preserve">) </w:t>
      </w:r>
      <w:r>
        <w:t>–</w:t>
      </w:r>
      <w:r w:rsidR="00836231">
        <w:t xml:space="preserve"> </w:t>
      </w:r>
      <w:bookmarkEnd w:id="17"/>
      <w:r w:rsidR="008F54E7" w:rsidRPr="008F54E7">
        <w:rPr>
          <w:color w:val="00B050"/>
        </w:rPr>
        <w:t>НОЧЬ</w:t>
      </w:r>
    </w:p>
    <w:p w14:paraId="6D51D018" w14:textId="77777777" w:rsidR="00836231" w:rsidRPr="00AD0F6C" w:rsidRDefault="00836231" w:rsidP="00AD0F6C">
      <w:pPr>
        <w:pStyle w:val="a7"/>
        <w:keepNext/>
        <w:keepLines/>
        <w:rPr>
          <w:lang w:val="ru-RU" w:eastAsia="ru-RU"/>
        </w:rPr>
      </w:pPr>
      <w:r w:rsidRPr="00AD0F6C">
        <w:rPr>
          <w:lang w:val="ru-RU" w:eastAsia="ru-RU"/>
        </w:rPr>
        <w:t xml:space="preserve">Массу привязывают к кровати. Он в шоке. </w:t>
      </w:r>
      <w:r w:rsidR="00981C01">
        <w:rPr>
          <w:lang w:val="ru-RU" w:eastAsia="ru-RU"/>
        </w:rPr>
        <w:t>Санитар 1</w:t>
      </w:r>
      <w:r w:rsidRPr="00AD0F6C">
        <w:rPr>
          <w:lang w:val="ru-RU" w:eastAsia="ru-RU"/>
        </w:rPr>
        <w:t xml:space="preserve"> достаёт шприц.</w:t>
      </w:r>
    </w:p>
    <w:p w14:paraId="76A9258C" w14:textId="77777777" w:rsidR="00836231" w:rsidRPr="00981C01" w:rsidRDefault="00836231" w:rsidP="00981C01">
      <w:pPr>
        <w:pStyle w:val="a9"/>
        <w:rPr>
          <w:lang w:val="ru-RU"/>
        </w:rPr>
      </w:pPr>
      <w:r>
        <w:t>САНИТАР</w:t>
      </w:r>
      <w:r w:rsidR="00981C01">
        <w:rPr>
          <w:lang w:val="ru-RU"/>
        </w:rPr>
        <w:t xml:space="preserve"> 1</w:t>
      </w:r>
    </w:p>
    <w:p w14:paraId="52125D60" w14:textId="77777777" w:rsidR="00836231" w:rsidRDefault="00836231" w:rsidP="00981C01">
      <w:pPr>
        <w:pStyle w:val="ab"/>
      </w:pPr>
      <w:r>
        <w:t>Сколько кубиков?</w:t>
      </w:r>
    </w:p>
    <w:p w14:paraId="25950CE9" w14:textId="77777777" w:rsidR="00836231" w:rsidRDefault="00836231" w:rsidP="00981C01">
      <w:pPr>
        <w:pStyle w:val="a9"/>
      </w:pPr>
      <w:r>
        <w:t>САНИТАР 2</w:t>
      </w:r>
    </w:p>
    <w:p w14:paraId="621D02BC" w14:textId="77777777" w:rsidR="00981C01" w:rsidRDefault="00836231" w:rsidP="00981C01">
      <w:pPr>
        <w:pStyle w:val="ab"/>
        <w:keepNext/>
      </w:pPr>
      <w:r>
        <w:t>Давай два.</w:t>
      </w:r>
    </w:p>
    <w:p w14:paraId="0DFEDA11" w14:textId="77777777" w:rsidR="00981C01" w:rsidRDefault="00836231" w:rsidP="00981C01">
      <w:pPr>
        <w:pStyle w:val="ae"/>
      </w:pPr>
      <w:r>
        <w:t>(Массе)</w:t>
      </w:r>
    </w:p>
    <w:p w14:paraId="050063A5" w14:textId="27DE7F85" w:rsidR="00836231" w:rsidRDefault="00836231" w:rsidP="00981C01">
      <w:pPr>
        <w:pStyle w:val="ab"/>
      </w:pPr>
      <w:r>
        <w:t>Щас</w:t>
      </w:r>
      <w:r w:rsidR="005E4D63">
        <w:rPr>
          <w:lang w:val="ru-RU"/>
        </w:rPr>
        <w:t>,</w:t>
      </w:r>
      <w:r>
        <w:t xml:space="preserve">  малыш, мы тебе укольчик сделаем, отдохнёшь.</w:t>
      </w:r>
    </w:p>
    <w:p w14:paraId="7AFB5D85" w14:textId="77777777" w:rsidR="00836231" w:rsidRDefault="00836231" w:rsidP="00981C01">
      <w:pPr>
        <w:pStyle w:val="a9"/>
      </w:pPr>
      <w:r>
        <w:t>МАССА</w:t>
      </w:r>
    </w:p>
    <w:p w14:paraId="183FBA72" w14:textId="77777777" w:rsidR="00981C01" w:rsidRDefault="00836231" w:rsidP="00981C01">
      <w:pPr>
        <w:pStyle w:val="ae"/>
      </w:pPr>
      <w:r>
        <w:t>(испуганно)</w:t>
      </w:r>
    </w:p>
    <w:p w14:paraId="5FE05618" w14:textId="77777777" w:rsidR="00836231" w:rsidRDefault="00836231" w:rsidP="00981C01">
      <w:pPr>
        <w:pStyle w:val="ab"/>
      </w:pPr>
      <w:r>
        <w:t>Э! Погодите! Я нормальный!</w:t>
      </w:r>
    </w:p>
    <w:p w14:paraId="3C53B6C7" w14:textId="77777777" w:rsidR="00836231" w:rsidRDefault="00836231" w:rsidP="00981C01">
      <w:pPr>
        <w:pStyle w:val="a9"/>
      </w:pPr>
      <w:r>
        <w:t>САНИТАР</w:t>
      </w:r>
    </w:p>
    <w:p w14:paraId="7297C4E2" w14:textId="77777777" w:rsidR="00836231" w:rsidRDefault="00836231" w:rsidP="00981C01">
      <w:pPr>
        <w:pStyle w:val="ab"/>
      </w:pPr>
      <w:r>
        <w:t>Нормальный? А сколько тебе годиков?!</w:t>
      </w:r>
    </w:p>
    <w:p w14:paraId="43691514" w14:textId="77777777" w:rsidR="00836231" w:rsidRDefault="00836231" w:rsidP="00981C01">
      <w:pPr>
        <w:pStyle w:val="a9"/>
      </w:pPr>
      <w:r>
        <w:t>МАССА</w:t>
      </w:r>
    </w:p>
    <w:p w14:paraId="315A6739" w14:textId="4D797106" w:rsidR="00836231" w:rsidRDefault="007570A4" w:rsidP="00981C01">
      <w:pPr>
        <w:pStyle w:val="ab"/>
      </w:pPr>
      <w:r>
        <w:rPr>
          <w:lang w:val="ru-RU"/>
        </w:rPr>
        <w:t>Двадцать шесть</w:t>
      </w:r>
      <w:r w:rsidR="00836231">
        <w:t>! Н</w:t>
      </w:r>
      <w:r w:rsidR="00981C01">
        <w:rPr>
          <w:lang w:val="ru-RU"/>
        </w:rPr>
        <w:t>о</w:t>
      </w:r>
      <w:r w:rsidR="00836231">
        <w:t xml:space="preserve"> должно быть </w:t>
      </w:r>
      <w:r>
        <w:rPr>
          <w:lang w:val="ru-RU"/>
        </w:rPr>
        <w:t>сорок восемь</w:t>
      </w:r>
      <w:r w:rsidR="00836231">
        <w:t>!</w:t>
      </w:r>
    </w:p>
    <w:p w14:paraId="7436D011" w14:textId="77777777" w:rsidR="00836231" w:rsidRDefault="00836231" w:rsidP="00981C01">
      <w:pPr>
        <w:pStyle w:val="a9"/>
      </w:pPr>
      <w:r>
        <w:t>САНИТАР 2</w:t>
      </w:r>
    </w:p>
    <w:p w14:paraId="75D91E9F" w14:textId="77777777" w:rsidR="00981C01" w:rsidRDefault="00836231" w:rsidP="00981C01">
      <w:pPr>
        <w:pStyle w:val="ae"/>
      </w:pPr>
      <w:r>
        <w:t>(</w:t>
      </w:r>
      <w:r w:rsidR="00981C01">
        <w:t>в</w:t>
      </w:r>
      <w:r>
        <w:t>здыхая)</w:t>
      </w:r>
    </w:p>
    <w:p w14:paraId="2578C31B" w14:textId="77777777" w:rsidR="00836231" w:rsidRDefault="00836231" w:rsidP="00981C01">
      <w:pPr>
        <w:pStyle w:val="ab"/>
      </w:pPr>
      <w:r>
        <w:t>Давай три кубика.</w:t>
      </w:r>
    </w:p>
    <w:p w14:paraId="24E1BAB4" w14:textId="77777777" w:rsidR="00981C01" w:rsidRPr="00981C01" w:rsidRDefault="00836231" w:rsidP="00836231">
      <w:pPr>
        <w:pStyle w:val="a7"/>
        <w:rPr>
          <w:lang w:val="ru-RU"/>
        </w:rPr>
      </w:pPr>
      <w:r>
        <w:t>Масса орёт, дёргается. Ему ставят укол. Он закатывает глаза, улыбается. Последнее что видит, как забегает Чак и бьёт санитара. Масса отключается. Ему снится мультик</w:t>
      </w:r>
      <w:r w:rsidR="00981C01">
        <w:rPr>
          <w:lang w:val="ru-RU"/>
        </w:rPr>
        <w:t>.</w:t>
      </w:r>
    </w:p>
    <w:p w14:paraId="7083D3AE" w14:textId="77777777" w:rsidR="00D54189" w:rsidRPr="008F54E7" w:rsidRDefault="00981C01" w:rsidP="00981C01">
      <w:pPr>
        <w:pStyle w:val="afa"/>
        <w:rPr>
          <w:strike/>
          <w:color w:val="A6A6A6" w:themeColor="background1" w:themeShade="A6"/>
        </w:rPr>
      </w:pPr>
      <w:r w:rsidRPr="008F54E7">
        <w:rPr>
          <w:strike/>
          <w:color w:val="A6A6A6" w:themeColor="background1" w:themeShade="A6"/>
        </w:rPr>
        <w:t>АНИМАЦИЯ</w:t>
      </w:r>
    </w:p>
    <w:p w14:paraId="3E0B780E" w14:textId="43D22936" w:rsidR="00AD0F6C" w:rsidRPr="008F54E7" w:rsidRDefault="00836231" w:rsidP="00AD0F6C">
      <w:pPr>
        <w:pStyle w:val="a7"/>
        <w:rPr>
          <w:strike/>
          <w:color w:val="A6A6A6" w:themeColor="background1" w:themeShade="A6"/>
        </w:rPr>
      </w:pPr>
      <w:r w:rsidRPr="008F54E7">
        <w:rPr>
          <w:strike/>
          <w:color w:val="A6A6A6" w:themeColor="background1" w:themeShade="A6"/>
        </w:rPr>
        <w:t>Масса под лебединое озеро танцует с пельменями. Вокруг летает обнажённая Стэлла на жаренной курице. Масса очень широко открывает рот, пельмени бесконечно запрыгивают в него. Потом Стэлла превращается в Наталью Варлей из «Вия». Масс</w:t>
      </w:r>
      <w:r w:rsidR="00981C01" w:rsidRPr="008F54E7">
        <w:rPr>
          <w:strike/>
          <w:color w:val="A6A6A6" w:themeColor="background1" w:themeShade="A6"/>
          <w:lang w:val="ru-RU"/>
        </w:rPr>
        <w:t>а</w:t>
      </w:r>
      <w:r w:rsidRPr="008F54E7">
        <w:rPr>
          <w:strike/>
          <w:color w:val="A6A6A6" w:themeColor="background1" w:themeShade="A6"/>
        </w:rPr>
        <w:t xml:space="preserve"> орёт от ужаса.</w:t>
      </w:r>
    </w:p>
    <w:p w14:paraId="59097592" w14:textId="77777777" w:rsidR="00AD0F6C" w:rsidRPr="008F54E7" w:rsidRDefault="00AD0F6C" w:rsidP="00AD0F6C">
      <w:pPr>
        <w:pStyle w:val="afa"/>
        <w:rPr>
          <w:strike/>
          <w:color w:val="A6A6A6" w:themeColor="background1" w:themeShade="A6"/>
        </w:rPr>
      </w:pPr>
      <w:r w:rsidRPr="008F54E7">
        <w:rPr>
          <w:strike/>
          <w:color w:val="A6A6A6" w:themeColor="background1" w:themeShade="A6"/>
        </w:rPr>
        <w:t>КОНЕЦ АНИМАЦИИ</w:t>
      </w:r>
    </w:p>
    <w:p w14:paraId="5AF053A1" w14:textId="3767842B" w:rsidR="00836231" w:rsidRDefault="00981C01" w:rsidP="00981C01">
      <w:pPr>
        <w:pStyle w:val="a6"/>
      </w:pPr>
      <w:bookmarkStart w:id="18" w:name="_Toc114690601"/>
      <w:r>
        <w:t>9-1</w:t>
      </w:r>
      <w:r w:rsidR="008A10C0">
        <w:t>9</w:t>
      </w:r>
      <w:r>
        <w:t>.</w:t>
      </w:r>
      <w:r>
        <w:tab/>
      </w:r>
      <w:r w:rsidR="00836231">
        <w:t>ИНТ. ДАЧА</w:t>
      </w:r>
      <w:r>
        <w:t xml:space="preserve"> МАССЫ</w:t>
      </w:r>
      <w:r w:rsidR="00836231">
        <w:t xml:space="preserve"> </w:t>
      </w:r>
      <w:r w:rsidR="00DC7D51" w:rsidRPr="00DC7D51">
        <w:rPr>
          <w:color w:val="00B050"/>
        </w:rPr>
        <w:t xml:space="preserve">(комната) </w:t>
      </w:r>
      <w:r w:rsidR="00836231">
        <w:t>– ДЕНЬ</w:t>
      </w:r>
      <w:bookmarkEnd w:id="18"/>
    </w:p>
    <w:p w14:paraId="50C52F6A" w14:textId="77777777" w:rsidR="00836231" w:rsidRPr="00AD0F6C" w:rsidRDefault="00836231" w:rsidP="00981C01">
      <w:pPr>
        <w:pStyle w:val="a7"/>
        <w:keepNext/>
        <w:keepLines/>
        <w:rPr>
          <w:lang w:val="ru-RU" w:eastAsia="ru-RU"/>
        </w:rPr>
      </w:pPr>
      <w:r w:rsidRPr="00AD0F6C">
        <w:rPr>
          <w:lang w:val="ru-RU" w:eastAsia="ru-RU"/>
        </w:rPr>
        <w:t>Масса резко просыпается. Тяжело дышит. Стэлла держит ему на лбу тряпку влажную. Вжик и Чак вокруг него.</w:t>
      </w:r>
    </w:p>
    <w:p w14:paraId="37B8CCE0" w14:textId="77777777" w:rsidR="00836231" w:rsidRDefault="00836231" w:rsidP="00981C01">
      <w:pPr>
        <w:pStyle w:val="a9"/>
      </w:pPr>
      <w:r>
        <w:t>ВЖИК</w:t>
      </w:r>
    </w:p>
    <w:p w14:paraId="47987F46" w14:textId="77777777" w:rsidR="00836231" w:rsidRDefault="00836231" w:rsidP="00981C01">
      <w:pPr>
        <w:pStyle w:val="ab"/>
      </w:pPr>
      <w:r>
        <w:t>Тихо, тихо Масса. Всё хорошо, мы на фазенде.</w:t>
      </w:r>
    </w:p>
    <w:p w14:paraId="4057685C" w14:textId="77777777" w:rsidR="00836231" w:rsidRDefault="00836231" w:rsidP="00981C01">
      <w:pPr>
        <w:pStyle w:val="a9"/>
      </w:pPr>
      <w:r>
        <w:t>МАССА</w:t>
      </w:r>
    </w:p>
    <w:p w14:paraId="744B79A5" w14:textId="77777777" w:rsidR="00836231" w:rsidRDefault="00836231" w:rsidP="00981C01">
      <w:pPr>
        <w:pStyle w:val="ab"/>
      </w:pPr>
      <w:r>
        <w:t>А как же тётя Тома?</w:t>
      </w:r>
    </w:p>
    <w:p w14:paraId="0E86A22F" w14:textId="77777777" w:rsidR="00836231" w:rsidRDefault="00836231" w:rsidP="00981C01">
      <w:pPr>
        <w:pStyle w:val="a9"/>
      </w:pPr>
      <w:r>
        <w:t>ЧАК</w:t>
      </w:r>
    </w:p>
    <w:p w14:paraId="5E08A6A3" w14:textId="77777777" w:rsidR="00836231" w:rsidRDefault="00836231" w:rsidP="00981C01">
      <w:pPr>
        <w:pStyle w:val="ab"/>
      </w:pPr>
      <w:r>
        <w:t>Дома она, братан! Всё благодаря тебе! Поэтому я тебе проставляюсь…</w:t>
      </w:r>
      <w:r w:rsidR="00981C01">
        <w:rPr>
          <w:lang w:val="ru-RU"/>
        </w:rPr>
        <w:t xml:space="preserve"> </w:t>
      </w:r>
      <w:r>
        <w:t>опа!!!</w:t>
      </w:r>
    </w:p>
    <w:p w14:paraId="0CED9296" w14:textId="77777777" w:rsidR="00836231" w:rsidRDefault="00836231" w:rsidP="00836231">
      <w:pPr>
        <w:pStyle w:val="a7"/>
      </w:pPr>
      <w:r>
        <w:t>Ставит бутылку водки.</w:t>
      </w:r>
    </w:p>
    <w:p w14:paraId="111D3007" w14:textId="77777777" w:rsidR="00836231" w:rsidRDefault="00836231" w:rsidP="00981C01">
      <w:pPr>
        <w:pStyle w:val="a9"/>
      </w:pPr>
      <w:r>
        <w:t>ЧАК</w:t>
      </w:r>
    </w:p>
    <w:p w14:paraId="27C8447A" w14:textId="77777777" w:rsidR="00836231" w:rsidRDefault="00836231" w:rsidP="00981C01">
      <w:pPr>
        <w:pStyle w:val="ab"/>
      </w:pPr>
      <w:r>
        <w:t>Не угадаешь с чем…</w:t>
      </w:r>
      <w:r w:rsidR="00981C01">
        <w:rPr>
          <w:lang w:val="ru-RU"/>
        </w:rPr>
        <w:t xml:space="preserve"> </w:t>
      </w:r>
      <w:r>
        <w:t>с пельмешками!!!</w:t>
      </w:r>
    </w:p>
    <w:p w14:paraId="48F7BE2F" w14:textId="77777777" w:rsidR="00836231" w:rsidRPr="00DC7D51" w:rsidRDefault="00836231" w:rsidP="00836231">
      <w:pPr>
        <w:pStyle w:val="a7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Чак ставит тарелку, свежесваренных пельменей с майонезом. У Массы рвотный позыв, он прикрывает рот.</w:t>
      </w:r>
    </w:p>
    <w:p w14:paraId="6347DDF3" w14:textId="77777777" w:rsidR="00836231" w:rsidRPr="00DC7D51" w:rsidRDefault="00836231" w:rsidP="00981C01">
      <w:pPr>
        <w:pStyle w:val="a9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МАССА</w:t>
      </w:r>
    </w:p>
    <w:p w14:paraId="571A9B0D" w14:textId="77777777" w:rsidR="00836231" w:rsidRPr="00DC7D51" w:rsidRDefault="00836231" w:rsidP="00981C01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Давай просто водку… с майонезом!</w:t>
      </w:r>
    </w:p>
    <w:p w14:paraId="32BB3184" w14:textId="40DBD843" w:rsidR="00836231" w:rsidRDefault="00836231" w:rsidP="00836231">
      <w:pPr>
        <w:pStyle w:val="a7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Все в недоумении переглядываются.</w:t>
      </w:r>
    </w:p>
    <w:p w14:paraId="4D0454D6" w14:textId="76066857" w:rsidR="00DC7D51" w:rsidRPr="00DC7D51" w:rsidRDefault="00DC7D51" w:rsidP="00DC7D51">
      <w:pPr>
        <w:pStyle w:val="a7"/>
        <w:rPr>
          <w:color w:val="00B050"/>
        </w:rPr>
      </w:pPr>
      <w:r w:rsidRPr="00DC7D51">
        <w:rPr>
          <w:color w:val="00B050"/>
        </w:rPr>
        <w:t>Масса радостно улыбается, ставит тарелку на пузо, начинает есть.</w:t>
      </w:r>
    </w:p>
    <w:p w14:paraId="0C9A4A17" w14:textId="77777777" w:rsidR="00377048" w:rsidRPr="00DC7D51" w:rsidRDefault="00377048" w:rsidP="00377048">
      <w:pPr>
        <w:pStyle w:val="a6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9-20.</w:t>
      </w:r>
      <w:r w:rsidRPr="00DC7D51">
        <w:rPr>
          <w:strike/>
          <w:color w:val="A6A6A6" w:themeColor="background1" w:themeShade="A6"/>
        </w:rPr>
        <w:tab/>
        <w:t>НАТ. УЛИЦА – ДЕНЬ (11)</w:t>
      </w:r>
    </w:p>
    <w:p w14:paraId="583494B9" w14:textId="77777777" w:rsidR="00377048" w:rsidRPr="00DC7D51" w:rsidRDefault="00377048" w:rsidP="00377048">
      <w:pPr>
        <w:pStyle w:val="a7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Фил проходит мимо витрины, на которой лежат атрибуты из 90-х. Тетрис, жвачка "Лав Из" и т.д. Рядом с ним стоит молодая ДЕВЧОНКА в спортивном костюме (а-ля олимпийка из 90-х).</w:t>
      </w:r>
    </w:p>
    <w:p w14:paraId="743A6AD3" w14:textId="77777777" w:rsidR="00377048" w:rsidRPr="00DC7D51" w:rsidRDefault="00377048" w:rsidP="00377048">
      <w:pPr>
        <w:pStyle w:val="a9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ДЕВЧОНКА</w:t>
      </w:r>
    </w:p>
    <w:p w14:paraId="002116E5" w14:textId="2F1E871D" w:rsidR="00377048" w:rsidRPr="00DC7D51" w:rsidRDefault="00377048" w:rsidP="00377048">
      <w:pPr>
        <w:pStyle w:val="ab"/>
        <w:rPr>
          <w:strike/>
          <w:color w:val="A6A6A6" w:themeColor="background1" w:themeShade="A6"/>
          <w:lang w:val="ru-RU"/>
        </w:rPr>
      </w:pPr>
      <w:r w:rsidRPr="00DC7D51">
        <w:rPr>
          <w:strike/>
          <w:color w:val="A6A6A6" w:themeColor="background1" w:themeShade="A6"/>
        </w:rPr>
        <w:t>Чо, тоже угораешь по девяностым? Кайфовое времечко было</w:t>
      </w:r>
      <w:r w:rsidR="006F67CB" w:rsidRPr="00DC7D51">
        <w:rPr>
          <w:strike/>
          <w:color w:val="A6A6A6" w:themeColor="background1" w:themeShade="A6"/>
          <w:lang w:val="ru-RU"/>
        </w:rPr>
        <w:t>…</w:t>
      </w:r>
    </w:p>
    <w:p w14:paraId="64EEC41B" w14:textId="4DA9220C" w:rsidR="00377048" w:rsidRPr="00DC7D51" w:rsidRDefault="00377048" w:rsidP="00377048">
      <w:pPr>
        <w:pStyle w:val="a7"/>
        <w:rPr>
          <w:strike/>
          <w:color w:val="A6A6A6" w:themeColor="background1" w:themeShade="A6"/>
          <w:lang w:val="ru-RU"/>
        </w:rPr>
      </w:pPr>
      <w:r w:rsidRPr="00DC7D51">
        <w:rPr>
          <w:strike/>
          <w:color w:val="A6A6A6" w:themeColor="background1" w:themeShade="A6"/>
        </w:rPr>
        <w:t>Ф</w:t>
      </w:r>
      <w:r w:rsidRPr="00DC7D51">
        <w:rPr>
          <w:strike/>
          <w:color w:val="A6A6A6" w:themeColor="background1" w:themeShade="A6"/>
          <w:lang w:val="ru-RU"/>
        </w:rPr>
        <w:t xml:space="preserve">ил </w:t>
      </w:r>
      <w:r w:rsidRPr="00DC7D51">
        <w:rPr>
          <w:strike/>
          <w:color w:val="A6A6A6" w:themeColor="background1" w:themeShade="A6"/>
        </w:rPr>
        <w:t>удивлённо поворачивает голову</w:t>
      </w:r>
      <w:r w:rsidRPr="00DC7D51">
        <w:rPr>
          <w:strike/>
          <w:color w:val="A6A6A6" w:themeColor="background1" w:themeShade="A6"/>
          <w:lang w:val="ru-RU"/>
        </w:rPr>
        <w:t>.</w:t>
      </w:r>
    </w:p>
    <w:p w14:paraId="6C8C1421" w14:textId="0ED946D7" w:rsidR="00377048" w:rsidRPr="00DC7D51" w:rsidRDefault="00377048" w:rsidP="00377048">
      <w:pPr>
        <w:pStyle w:val="a9"/>
        <w:rPr>
          <w:strike/>
          <w:color w:val="A6A6A6" w:themeColor="background1" w:themeShade="A6"/>
          <w:lang w:val="ru-RU"/>
        </w:rPr>
      </w:pPr>
      <w:r w:rsidRPr="00DC7D51">
        <w:rPr>
          <w:strike/>
          <w:color w:val="A6A6A6" w:themeColor="background1" w:themeShade="A6"/>
          <w:lang w:val="ru-RU"/>
        </w:rPr>
        <w:t>ФИЛ</w:t>
      </w:r>
    </w:p>
    <w:p w14:paraId="36E62F0F" w14:textId="77777777" w:rsidR="00377048" w:rsidRPr="00DC7D51" w:rsidRDefault="00377048" w:rsidP="00377048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Чего?</w:t>
      </w:r>
    </w:p>
    <w:p w14:paraId="37A82A0B" w14:textId="77777777" w:rsidR="00377048" w:rsidRPr="00DC7D51" w:rsidRDefault="00377048" w:rsidP="00377048">
      <w:pPr>
        <w:pStyle w:val="a9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ДЕВЧОНКА</w:t>
      </w:r>
    </w:p>
    <w:p w14:paraId="4961A86F" w14:textId="45A5AEAC" w:rsidR="00377048" w:rsidRPr="00DC7D51" w:rsidRDefault="00377048" w:rsidP="00377048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Ну бандосы, рейв, романтика</w:t>
      </w:r>
      <w:r w:rsidR="006F67CB" w:rsidRPr="00DC7D51">
        <w:rPr>
          <w:strike/>
          <w:color w:val="A6A6A6" w:themeColor="background1" w:themeShade="A6"/>
          <w:lang w:val="ru-RU"/>
        </w:rPr>
        <w:t>…</w:t>
      </w:r>
      <w:r w:rsidRPr="00DC7D51">
        <w:rPr>
          <w:strike/>
          <w:color w:val="A6A6A6" w:themeColor="background1" w:themeShade="A6"/>
        </w:rPr>
        <w:t xml:space="preserve"> Свобода</w:t>
      </w:r>
      <w:r w:rsidR="006F67CB" w:rsidRPr="00DC7D51">
        <w:rPr>
          <w:strike/>
          <w:color w:val="A6A6A6" w:themeColor="background1" w:themeShade="A6"/>
          <w:lang w:val="ru-RU"/>
        </w:rPr>
        <w:t>…</w:t>
      </w:r>
      <w:r w:rsidRPr="00DC7D51">
        <w:rPr>
          <w:strike/>
          <w:color w:val="A6A6A6" w:themeColor="background1" w:themeShade="A6"/>
        </w:rPr>
        <w:t xml:space="preserve"> Круто же</w:t>
      </w:r>
      <w:r w:rsidR="006F67CB" w:rsidRPr="00DC7D51">
        <w:rPr>
          <w:strike/>
          <w:color w:val="A6A6A6" w:themeColor="background1" w:themeShade="A6"/>
          <w:lang w:val="ru-RU"/>
        </w:rPr>
        <w:t xml:space="preserve">… </w:t>
      </w:r>
      <w:r w:rsidRPr="00DC7D51">
        <w:rPr>
          <w:strike/>
          <w:color w:val="A6A6A6" w:themeColor="background1" w:themeShade="A6"/>
        </w:rPr>
        <w:t>Тогда люди жили, как хотели.</w:t>
      </w:r>
    </w:p>
    <w:p w14:paraId="42878C41" w14:textId="77777777" w:rsidR="00377048" w:rsidRPr="00DC7D51" w:rsidRDefault="00377048" w:rsidP="00377048">
      <w:pPr>
        <w:pStyle w:val="a9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ФИЛ</w:t>
      </w:r>
    </w:p>
    <w:p w14:paraId="651C82F6" w14:textId="77777777" w:rsidR="00377048" w:rsidRPr="00DC7D51" w:rsidRDefault="00377048" w:rsidP="00377048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Ты, случайно, головой не билась? Тебя, наверное, за патлы пара быков развлекаться не тащила, пока твой парень – коммерс не мог за «крышу» заплатить?! Люди жили, как хотели,  говоришь?! Да у меня во дворе стреляли через день. Половину корешей похоронил…</w:t>
      </w:r>
    </w:p>
    <w:p w14:paraId="11D9000C" w14:textId="77777777" w:rsidR="00377048" w:rsidRPr="00DC7D51" w:rsidRDefault="00377048" w:rsidP="00377048">
      <w:pPr>
        <w:pStyle w:val="a7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Девчонка оценивающе смотрит на него: Фил явно молод, чтобы жить в то время, о котором так уверенно говорит.</w:t>
      </w:r>
    </w:p>
    <w:p w14:paraId="4CE37652" w14:textId="77777777" w:rsidR="00377048" w:rsidRPr="00DC7D51" w:rsidRDefault="00377048" w:rsidP="00377048">
      <w:pPr>
        <w:pStyle w:val="a9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ДЕВЧОНКА</w:t>
      </w:r>
    </w:p>
    <w:p w14:paraId="4D3EF6D7" w14:textId="77777777" w:rsidR="00377048" w:rsidRPr="00DC7D51" w:rsidRDefault="00377048" w:rsidP="00377048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Слышь, тебя только из дурки выпустили?</w:t>
      </w:r>
    </w:p>
    <w:p w14:paraId="039061C9" w14:textId="77777777" w:rsidR="00377048" w:rsidRPr="00DC7D51" w:rsidRDefault="00377048" w:rsidP="00377048">
      <w:pPr>
        <w:pStyle w:val="a9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ФИЛ</w:t>
      </w:r>
    </w:p>
    <w:p w14:paraId="55042107" w14:textId="77777777" w:rsidR="00377048" w:rsidRPr="00DC7D51" w:rsidRDefault="00377048" w:rsidP="00377048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Я бы тебе и за рейв пояснил. Только забыл, чё за хрень…</w:t>
      </w:r>
    </w:p>
    <w:p w14:paraId="1A73EE8D" w14:textId="77777777" w:rsidR="00377048" w:rsidRPr="00DC7D51" w:rsidRDefault="00377048" w:rsidP="00377048">
      <w:pPr>
        <w:pStyle w:val="a9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ДЕВЧОНКА</w:t>
      </w:r>
    </w:p>
    <w:p w14:paraId="6C934500" w14:textId="77777777" w:rsidR="00377048" w:rsidRPr="00DC7D51" w:rsidRDefault="00377048" w:rsidP="00377048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Чё за негатив?! Токсик!</w:t>
      </w:r>
    </w:p>
    <w:p w14:paraId="68CB1087" w14:textId="77777777" w:rsidR="00377048" w:rsidRPr="00DC7D51" w:rsidRDefault="00377048" w:rsidP="00377048">
      <w:pPr>
        <w:pStyle w:val="a9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ФИЛ</w:t>
      </w:r>
    </w:p>
    <w:p w14:paraId="5145EAE0" w14:textId="77777777" w:rsidR="00377048" w:rsidRPr="00DC7D51" w:rsidRDefault="00377048" w:rsidP="00377048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Сама токсикоманка!</w:t>
      </w:r>
    </w:p>
    <w:p w14:paraId="7C3AF99C" w14:textId="0250796E" w:rsidR="00377048" w:rsidRPr="00DC7D51" w:rsidRDefault="00377048" w:rsidP="00377048">
      <w:pPr>
        <w:pStyle w:val="a7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Девчонка быстро уходит, покрутив пальцем у виска. Фил идёт дальше, подходит к универу Лёши.</w:t>
      </w:r>
    </w:p>
    <w:p w14:paraId="52676F17" w14:textId="7C38FEF2" w:rsidR="00836231" w:rsidRDefault="00981C01" w:rsidP="00981C01">
      <w:pPr>
        <w:pStyle w:val="a6"/>
      </w:pPr>
      <w:bookmarkStart w:id="19" w:name="_Toc114690603"/>
      <w:r>
        <w:t>9-</w:t>
      </w:r>
      <w:r w:rsidR="008A10C0">
        <w:t>2</w:t>
      </w:r>
      <w:r w:rsidR="00224A57">
        <w:t>1</w:t>
      </w:r>
      <w:r>
        <w:t>.</w:t>
      </w:r>
      <w:r>
        <w:tab/>
      </w:r>
      <w:r w:rsidR="00836231">
        <w:t xml:space="preserve">НАТ. </w:t>
      </w:r>
      <w:r>
        <w:t>УНИВЕРСИТЕТ</w:t>
      </w:r>
      <w:r w:rsidR="00836231">
        <w:t xml:space="preserve"> </w:t>
      </w:r>
      <w:r>
        <w:t>–</w:t>
      </w:r>
      <w:r w:rsidR="00836231">
        <w:t xml:space="preserve"> ДЕНЬ</w:t>
      </w:r>
      <w:bookmarkEnd w:id="19"/>
    </w:p>
    <w:p w14:paraId="651DB2E6" w14:textId="77777777" w:rsidR="00836231" w:rsidRPr="00AD0F6C" w:rsidRDefault="00836231" w:rsidP="00981C01">
      <w:pPr>
        <w:pStyle w:val="a7"/>
        <w:keepNext/>
        <w:keepLines/>
        <w:rPr>
          <w:lang w:val="ru-RU" w:eastAsia="ru-RU"/>
        </w:rPr>
      </w:pPr>
      <w:r w:rsidRPr="00AD0F6C">
        <w:rPr>
          <w:lang w:val="ru-RU" w:eastAsia="ru-RU"/>
        </w:rPr>
        <w:t xml:space="preserve">Фил сидит на скамейке возле </w:t>
      </w:r>
      <w:r w:rsidR="00AD0F6C">
        <w:rPr>
          <w:lang w:val="ru-RU" w:eastAsia="ru-RU"/>
        </w:rPr>
        <w:t>универа</w:t>
      </w:r>
      <w:r w:rsidRPr="00AD0F6C">
        <w:rPr>
          <w:lang w:val="ru-RU" w:eastAsia="ru-RU"/>
        </w:rPr>
        <w:t>. Набирает Даше. Номер недоступен. Видит Лёшу, который подходит к машине, попивая колу. Фил встаёт и подходит к нему.</w:t>
      </w:r>
    </w:p>
    <w:p w14:paraId="3F6510D3" w14:textId="77777777" w:rsidR="00836231" w:rsidRDefault="00836231" w:rsidP="00981C01">
      <w:pPr>
        <w:pStyle w:val="a9"/>
      </w:pPr>
      <w:r>
        <w:t>ФИЛ</w:t>
      </w:r>
    </w:p>
    <w:p w14:paraId="23433E61" w14:textId="77777777" w:rsidR="00836231" w:rsidRDefault="00836231" w:rsidP="00981C01">
      <w:pPr>
        <w:pStyle w:val="ab"/>
      </w:pPr>
      <w:r>
        <w:t>Здоров, Лёха!</w:t>
      </w:r>
    </w:p>
    <w:p w14:paraId="65BCCCE7" w14:textId="77777777" w:rsidR="00836231" w:rsidRDefault="00836231" w:rsidP="00981C01">
      <w:pPr>
        <w:pStyle w:val="a9"/>
      </w:pPr>
      <w:r>
        <w:t>ЛЁША</w:t>
      </w:r>
    </w:p>
    <w:p w14:paraId="170DA691" w14:textId="5D850094" w:rsidR="00981C01" w:rsidRPr="00AD0F6C" w:rsidRDefault="00836231" w:rsidP="00AD0F6C">
      <w:pPr>
        <w:pStyle w:val="ab"/>
        <w:keepNext/>
        <w:rPr>
          <w:lang w:val="ru-RU"/>
        </w:rPr>
      </w:pPr>
      <w:r>
        <w:t>О! Саня куда пропал</w:t>
      </w:r>
      <w:r w:rsidR="00DC7D51">
        <w:rPr>
          <w:lang w:val="ru-RU"/>
        </w:rPr>
        <w:t>?</w:t>
      </w:r>
    </w:p>
    <w:p w14:paraId="01BBCAB1" w14:textId="3133E046" w:rsidR="00AD0F6C" w:rsidRPr="00DC7D51" w:rsidRDefault="00836231" w:rsidP="00AD0F6C">
      <w:pPr>
        <w:pStyle w:val="ae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(заржал</w:t>
      </w:r>
      <w:r w:rsidR="006E5EB7" w:rsidRPr="00DC7D51">
        <w:rPr>
          <w:strike/>
          <w:color w:val="A6A6A6" w:themeColor="background1" w:themeShade="A6"/>
        </w:rPr>
        <w:t>,</w:t>
      </w:r>
      <w:r w:rsidRPr="00DC7D51">
        <w:rPr>
          <w:strike/>
          <w:color w:val="A6A6A6" w:themeColor="background1" w:themeShade="A6"/>
        </w:rPr>
        <w:t xml:space="preserve"> глядя на него)</w:t>
      </w:r>
    </w:p>
    <w:p w14:paraId="1C5B9CC1" w14:textId="77777777" w:rsidR="00836231" w:rsidRPr="00DC7D51" w:rsidRDefault="00836231" w:rsidP="00AD0F6C">
      <w:pPr>
        <w:pStyle w:val="ab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чё за шмот олдскульный?</w:t>
      </w:r>
    </w:p>
    <w:p w14:paraId="0199514A" w14:textId="77777777" w:rsidR="00836231" w:rsidRDefault="00836231" w:rsidP="00981C01">
      <w:pPr>
        <w:pStyle w:val="a9"/>
      </w:pPr>
      <w:r>
        <w:t>ФИЛ</w:t>
      </w:r>
    </w:p>
    <w:p w14:paraId="71D03EB3" w14:textId="77777777" w:rsidR="00836231" w:rsidRDefault="00836231" w:rsidP="00AD0F6C">
      <w:pPr>
        <w:pStyle w:val="ab"/>
      </w:pPr>
      <w:r w:rsidRPr="00DC7D51">
        <w:rPr>
          <w:strike/>
          <w:color w:val="A6A6A6" w:themeColor="background1" w:themeShade="A6"/>
        </w:rPr>
        <w:t>В смысле жмот скульный? Ладно, щас не об этом.</w:t>
      </w:r>
      <w:r w:rsidRPr="00DC7D51">
        <w:rPr>
          <w:color w:val="A6A6A6" w:themeColor="background1" w:themeShade="A6"/>
        </w:rPr>
        <w:t xml:space="preserve"> </w:t>
      </w:r>
      <w:r>
        <w:t xml:space="preserve">Как у мамы дела? </w:t>
      </w:r>
      <w:r w:rsidRPr="00DC7D51">
        <w:rPr>
          <w:strike/>
          <w:color w:val="A6A6A6" w:themeColor="background1" w:themeShade="A6"/>
        </w:rPr>
        <w:t>С ней всё хорошо?</w:t>
      </w:r>
      <w:r w:rsidRPr="00DC7D51">
        <w:rPr>
          <w:color w:val="A6A6A6" w:themeColor="background1" w:themeShade="A6"/>
        </w:rPr>
        <w:t xml:space="preserve"> </w:t>
      </w:r>
      <w:r>
        <w:t>Я с ней разговаривал вчера, а сегодня дозвониться не могу.</w:t>
      </w:r>
    </w:p>
    <w:p w14:paraId="5D02496B" w14:textId="77777777" w:rsidR="00836231" w:rsidRDefault="00836231" w:rsidP="00836231">
      <w:pPr>
        <w:pStyle w:val="a7"/>
      </w:pPr>
      <w:r>
        <w:t>Лёша смотрит на Фила, нахмурив брови.</w:t>
      </w:r>
    </w:p>
    <w:p w14:paraId="3BC784EF" w14:textId="77777777" w:rsidR="00836231" w:rsidRDefault="00836231" w:rsidP="00981C01">
      <w:pPr>
        <w:pStyle w:val="a9"/>
      </w:pPr>
      <w:r>
        <w:t>ЛЁША</w:t>
      </w:r>
    </w:p>
    <w:p w14:paraId="70439059" w14:textId="77777777" w:rsidR="00836231" w:rsidRDefault="00836231" w:rsidP="00AD0F6C">
      <w:pPr>
        <w:pStyle w:val="ab"/>
      </w:pPr>
      <w:r>
        <w:t>Я чё то не врубаюсь, а какого хрена ты ей звонишь?!</w:t>
      </w:r>
    </w:p>
    <w:p w14:paraId="6B05AA21" w14:textId="77777777" w:rsidR="00836231" w:rsidRDefault="00836231" w:rsidP="00836231">
      <w:pPr>
        <w:pStyle w:val="a7"/>
      </w:pPr>
      <w:r>
        <w:t>Лёша делает глоток колы.</w:t>
      </w:r>
    </w:p>
    <w:p w14:paraId="535CA14F" w14:textId="77777777" w:rsidR="00836231" w:rsidRDefault="00836231" w:rsidP="00981C01">
      <w:pPr>
        <w:pStyle w:val="a9"/>
      </w:pPr>
      <w:r>
        <w:t>ФИЛ</w:t>
      </w:r>
    </w:p>
    <w:p w14:paraId="23A52E24" w14:textId="6843F7C3" w:rsidR="00836231" w:rsidRDefault="00DC7D51" w:rsidP="00AD0F6C">
      <w:pPr>
        <w:pStyle w:val="ab"/>
      </w:pPr>
      <w:r w:rsidRPr="00DC7D51">
        <w:rPr>
          <w:color w:val="00B050"/>
        </w:rPr>
        <w:t xml:space="preserve">Надо, вот и звоню. Это взрослые дела. </w:t>
      </w:r>
      <w:r w:rsidR="00836231">
        <w:t>Прекращай пить всякую гадость! Ей только мух от бампера отмывать!</w:t>
      </w:r>
    </w:p>
    <w:p w14:paraId="1284EAC1" w14:textId="2165386A" w:rsidR="00DC7D51" w:rsidRPr="00DC7D51" w:rsidRDefault="00DC7D51" w:rsidP="00DC7D51">
      <w:pPr>
        <w:pStyle w:val="a7"/>
        <w:rPr>
          <w:color w:val="00B050"/>
        </w:rPr>
      </w:pPr>
      <w:r w:rsidRPr="00DC7D51">
        <w:rPr>
          <w:color w:val="00B050"/>
        </w:rPr>
        <w:t>Фил отбирает банку и выбрасывает в урну.</w:t>
      </w:r>
    </w:p>
    <w:p w14:paraId="12E7D7C6" w14:textId="77777777" w:rsidR="00836231" w:rsidRDefault="00836231" w:rsidP="00981C01">
      <w:pPr>
        <w:pStyle w:val="a9"/>
      </w:pPr>
      <w:r>
        <w:t>ЛЁША</w:t>
      </w:r>
    </w:p>
    <w:p w14:paraId="634D7F59" w14:textId="00A9DEB8" w:rsidR="00836231" w:rsidRDefault="00DC7D51" w:rsidP="00AD0F6C">
      <w:pPr>
        <w:pStyle w:val="ab"/>
      </w:pPr>
      <w:r w:rsidRPr="00DC7D51">
        <w:rPr>
          <w:color w:val="00B050"/>
        </w:rPr>
        <w:t xml:space="preserve">Ты офигел? </w:t>
      </w:r>
      <w:r w:rsidR="00836231">
        <w:t>Ты мне чё папаша, чтобы меня учить!?</w:t>
      </w:r>
    </w:p>
    <w:p w14:paraId="2F1B70EB" w14:textId="77777777" w:rsidR="00836231" w:rsidRPr="00DC7D51" w:rsidRDefault="00836231" w:rsidP="00836231">
      <w:pPr>
        <w:pStyle w:val="a7"/>
        <w:rPr>
          <w:strike/>
          <w:color w:val="A6A6A6" w:themeColor="background1" w:themeShade="A6"/>
        </w:rPr>
      </w:pPr>
      <w:r w:rsidRPr="00DC7D51">
        <w:rPr>
          <w:strike/>
          <w:color w:val="A6A6A6" w:themeColor="background1" w:themeShade="A6"/>
        </w:rPr>
        <w:t>Лёха нервно делает ещё один глоток.</w:t>
      </w:r>
    </w:p>
    <w:p w14:paraId="4AC7BD50" w14:textId="77777777" w:rsidR="00836231" w:rsidRDefault="00836231" w:rsidP="00981C01">
      <w:pPr>
        <w:pStyle w:val="a9"/>
      </w:pPr>
      <w:r>
        <w:t>ФИЛ</w:t>
      </w:r>
    </w:p>
    <w:p w14:paraId="6BB68D03" w14:textId="1B63CF84" w:rsidR="00836231" w:rsidRPr="00DC7D51" w:rsidRDefault="00836231" w:rsidP="00AD0F6C">
      <w:pPr>
        <w:pStyle w:val="ab"/>
        <w:rPr>
          <w:lang w:val="ru-RU"/>
        </w:rPr>
      </w:pPr>
      <w:r>
        <w:t xml:space="preserve">Да! </w:t>
      </w:r>
      <w:r w:rsidRPr="00DC7D51">
        <w:rPr>
          <w:strike/>
          <w:color w:val="A6A6A6" w:themeColor="background1" w:themeShade="A6"/>
        </w:rPr>
        <w:t xml:space="preserve">Сынок, пора тебе узнать правду. Я </w:t>
      </w:r>
      <w:r w:rsidR="00AD0F6C" w:rsidRPr="00DC7D51">
        <w:rPr>
          <w:strike/>
          <w:color w:val="A6A6A6" w:themeColor="background1" w:themeShade="A6"/>
        </w:rPr>
        <w:t>–</w:t>
      </w:r>
      <w:r w:rsidRPr="00DC7D51">
        <w:rPr>
          <w:strike/>
          <w:color w:val="A6A6A6" w:themeColor="background1" w:themeShade="A6"/>
        </w:rPr>
        <w:t xml:space="preserve"> твой папа!</w:t>
      </w:r>
      <w:r w:rsidR="00DC7D51" w:rsidRPr="00DC7D51">
        <w:rPr>
          <w:color w:val="A6A6A6" w:themeColor="background1" w:themeShade="A6"/>
          <w:lang w:val="ru-RU"/>
        </w:rPr>
        <w:t xml:space="preserve"> </w:t>
      </w:r>
      <w:r w:rsidR="00DC7D51" w:rsidRPr="00DC7D51">
        <w:rPr>
          <w:color w:val="00B050"/>
          <w:lang w:val="ru-RU"/>
        </w:rPr>
        <w:t>я твой папаша, и я тебе запрещаю.</w:t>
      </w:r>
    </w:p>
    <w:p w14:paraId="554C9BF5" w14:textId="7CC791B0" w:rsidR="00836231" w:rsidRDefault="00836231" w:rsidP="00836231">
      <w:pPr>
        <w:pStyle w:val="a7"/>
      </w:pPr>
      <w:r>
        <w:t xml:space="preserve">Лёха </w:t>
      </w:r>
      <w:r w:rsidRPr="00DC7D51">
        <w:rPr>
          <w:strike/>
          <w:color w:val="A6A6A6" w:themeColor="background1" w:themeShade="A6"/>
        </w:rPr>
        <w:t>давится и обливается колой. В</w:t>
      </w:r>
      <w:r w:rsidRPr="00DC7D51">
        <w:rPr>
          <w:color w:val="A6A6A6" w:themeColor="background1" w:themeShade="A6"/>
        </w:rPr>
        <w:t xml:space="preserve"> </w:t>
      </w:r>
      <w:r>
        <w:t>шоке смотрит на Фила.</w:t>
      </w:r>
    </w:p>
    <w:p w14:paraId="51490155" w14:textId="77777777" w:rsidR="00DC7D51" w:rsidRPr="00DC7D51" w:rsidRDefault="00DC7D51" w:rsidP="00DC7D51">
      <w:pPr>
        <w:pStyle w:val="a9"/>
        <w:rPr>
          <w:color w:val="00B050"/>
        </w:rPr>
      </w:pPr>
      <w:r w:rsidRPr="00DC7D51">
        <w:rPr>
          <w:color w:val="00B050"/>
        </w:rPr>
        <w:t>ФИЛ</w:t>
      </w:r>
    </w:p>
    <w:p w14:paraId="0F2D0367" w14:textId="78C50519" w:rsidR="00DC7D51" w:rsidRPr="00DC7D51" w:rsidRDefault="00DC7D51" w:rsidP="00DC7D51">
      <w:pPr>
        <w:pStyle w:val="ab"/>
        <w:rPr>
          <w:color w:val="00B050"/>
        </w:rPr>
      </w:pPr>
      <w:r w:rsidRPr="00DC7D51">
        <w:rPr>
          <w:color w:val="00B050"/>
        </w:rPr>
        <w:t>Давно надо было сказать тебе правду.</w:t>
      </w:r>
    </w:p>
    <w:p w14:paraId="7707E72F" w14:textId="77777777" w:rsidR="00836231" w:rsidRDefault="00836231" w:rsidP="00AD0F6C">
      <w:pPr>
        <w:pStyle w:val="afa"/>
      </w:pPr>
      <w:r>
        <w:t>В ЗТМ</w:t>
      </w:r>
    </w:p>
    <w:p w14:paraId="053CE678" w14:textId="460BC8A2" w:rsidR="00F43B5A" w:rsidRPr="00E7519B" w:rsidRDefault="00836231" w:rsidP="00AD0F6C">
      <w:pPr>
        <w:pStyle w:val="afa"/>
      </w:pPr>
      <w:r>
        <w:t>КОНЕЦ</w:t>
      </w:r>
      <w:r w:rsidR="00CC17EA">
        <w:t xml:space="preserve"> ДЕВЯТОЙ СЕРИИ</w:t>
      </w:r>
    </w:p>
    <w:sectPr w:rsidR="00F43B5A" w:rsidRPr="00E7519B" w:rsidSect="008A10C0">
      <w:head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D7FF3" w14:textId="77777777" w:rsidR="00092544" w:rsidRDefault="00092544" w:rsidP="00FA5B81">
      <w:r>
        <w:separator/>
      </w:r>
    </w:p>
    <w:p w14:paraId="16C26F83" w14:textId="77777777" w:rsidR="00092544" w:rsidRDefault="00092544"/>
  </w:endnote>
  <w:endnote w:type="continuationSeparator" w:id="0">
    <w:p w14:paraId="7EC8FD2E" w14:textId="77777777" w:rsidR="00092544" w:rsidRDefault="00092544" w:rsidP="00FA5B81">
      <w:r>
        <w:continuationSeparator/>
      </w:r>
    </w:p>
    <w:p w14:paraId="7FA5C5E4" w14:textId="77777777" w:rsidR="00092544" w:rsidRDefault="000925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C59A6" w14:textId="77777777" w:rsidR="00092544" w:rsidRDefault="00092544" w:rsidP="00FA5B81">
      <w:r>
        <w:separator/>
      </w:r>
    </w:p>
    <w:p w14:paraId="52A81D01" w14:textId="77777777" w:rsidR="00092544" w:rsidRDefault="00092544"/>
  </w:footnote>
  <w:footnote w:type="continuationSeparator" w:id="0">
    <w:p w14:paraId="057447B4" w14:textId="77777777" w:rsidR="00092544" w:rsidRDefault="00092544" w:rsidP="00FA5B81">
      <w:r>
        <w:continuationSeparator/>
      </w:r>
    </w:p>
    <w:p w14:paraId="58EF64D5" w14:textId="77777777" w:rsidR="00092544" w:rsidRDefault="000925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7730932"/>
      <w:docPartObj>
        <w:docPartGallery w:val="Page Numbers (Top of Page)"/>
        <w:docPartUnique/>
      </w:docPartObj>
    </w:sdtPr>
    <w:sdtEndPr/>
    <w:sdtContent>
      <w:p w14:paraId="759A1463" w14:textId="77777777" w:rsidR="008A10C0" w:rsidRDefault="00092544" w:rsidP="008A10C0">
        <w:pPr>
          <w:pStyle w:val="af8"/>
          <w:jc w:val="right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7655674"/>
      <w:docPartObj>
        <w:docPartGallery w:val="Page Numbers (Top of Page)"/>
        <w:docPartUnique/>
      </w:docPartObj>
    </w:sdtPr>
    <w:sdtEndPr/>
    <w:sdtContent>
      <w:p w14:paraId="1938CF5E" w14:textId="77777777" w:rsidR="008A10C0" w:rsidRDefault="008A10C0" w:rsidP="008A10C0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B7B"/>
    <w:rsid w:val="00011EE3"/>
    <w:rsid w:val="0001626D"/>
    <w:rsid w:val="00032860"/>
    <w:rsid w:val="00043550"/>
    <w:rsid w:val="00052975"/>
    <w:rsid w:val="00056081"/>
    <w:rsid w:val="00056864"/>
    <w:rsid w:val="0006329C"/>
    <w:rsid w:val="000643DD"/>
    <w:rsid w:val="000718CB"/>
    <w:rsid w:val="00073844"/>
    <w:rsid w:val="00086B8E"/>
    <w:rsid w:val="00086CEF"/>
    <w:rsid w:val="0008706D"/>
    <w:rsid w:val="00092544"/>
    <w:rsid w:val="0009524C"/>
    <w:rsid w:val="000B234C"/>
    <w:rsid w:val="000B636E"/>
    <w:rsid w:val="000C0B25"/>
    <w:rsid w:val="000C2B55"/>
    <w:rsid w:val="000C49B9"/>
    <w:rsid w:val="000C58AB"/>
    <w:rsid w:val="000D6500"/>
    <w:rsid w:val="000D7022"/>
    <w:rsid w:val="000E0766"/>
    <w:rsid w:val="000E10F3"/>
    <w:rsid w:val="000E1208"/>
    <w:rsid w:val="000E35BA"/>
    <w:rsid w:val="000F0329"/>
    <w:rsid w:val="000F59AE"/>
    <w:rsid w:val="000F6137"/>
    <w:rsid w:val="00105ABC"/>
    <w:rsid w:val="001064CF"/>
    <w:rsid w:val="001144A2"/>
    <w:rsid w:val="00117918"/>
    <w:rsid w:val="00122A8E"/>
    <w:rsid w:val="00124453"/>
    <w:rsid w:val="0013368F"/>
    <w:rsid w:val="001417DF"/>
    <w:rsid w:val="00141D8F"/>
    <w:rsid w:val="00150311"/>
    <w:rsid w:val="00151911"/>
    <w:rsid w:val="0015560B"/>
    <w:rsid w:val="00165725"/>
    <w:rsid w:val="001950D2"/>
    <w:rsid w:val="00195220"/>
    <w:rsid w:val="001A01E6"/>
    <w:rsid w:val="001A046C"/>
    <w:rsid w:val="001A0560"/>
    <w:rsid w:val="001C4D63"/>
    <w:rsid w:val="001C5A5D"/>
    <w:rsid w:val="001D5DAB"/>
    <w:rsid w:val="001D7C0D"/>
    <w:rsid w:val="001F0220"/>
    <w:rsid w:val="001F30E4"/>
    <w:rsid w:val="00200505"/>
    <w:rsid w:val="00206631"/>
    <w:rsid w:val="002132B5"/>
    <w:rsid w:val="00224A57"/>
    <w:rsid w:val="00241547"/>
    <w:rsid w:val="00244976"/>
    <w:rsid w:val="00252664"/>
    <w:rsid w:val="00263BB1"/>
    <w:rsid w:val="00277F26"/>
    <w:rsid w:val="002839CF"/>
    <w:rsid w:val="00284729"/>
    <w:rsid w:val="00285DD9"/>
    <w:rsid w:val="002A1A30"/>
    <w:rsid w:val="002B44B9"/>
    <w:rsid w:val="002B4B68"/>
    <w:rsid w:val="002B54E2"/>
    <w:rsid w:val="002C1A87"/>
    <w:rsid w:val="002C2389"/>
    <w:rsid w:val="002C4589"/>
    <w:rsid w:val="002E3884"/>
    <w:rsid w:val="002E39EC"/>
    <w:rsid w:val="003000B8"/>
    <w:rsid w:val="003031ED"/>
    <w:rsid w:val="0031214D"/>
    <w:rsid w:val="00314C13"/>
    <w:rsid w:val="00331AF4"/>
    <w:rsid w:val="00336BC8"/>
    <w:rsid w:val="003405FE"/>
    <w:rsid w:val="0034213C"/>
    <w:rsid w:val="00346712"/>
    <w:rsid w:val="00346B69"/>
    <w:rsid w:val="00347B91"/>
    <w:rsid w:val="00352418"/>
    <w:rsid w:val="00355204"/>
    <w:rsid w:val="00360409"/>
    <w:rsid w:val="00362951"/>
    <w:rsid w:val="00370A62"/>
    <w:rsid w:val="003728EF"/>
    <w:rsid w:val="00372AA4"/>
    <w:rsid w:val="00377048"/>
    <w:rsid w:val="0038290C"/>
    <w:rsid w:val="00385019"/>
    <w:rsid w:val="00387588"/>
    <w:rsid w:val="00392B91"/>
    <w:rsid w:val="003930BA"/>
    <w:rsid w:val="003932CC"/>
    <w:rsid w:val="00394FE2"/>
    <w:rsid w:val="003A0265"/>
    <w:rsid w:val="003A2252"/>
    <w:rsid w:val="003A4A83"/>
    <w:rsid w:val="003B5EA8"/>
    <w:rsid w:val="003D3713"/>
    <w:rsid w:val="003D7990"/>
    <w:rsid w:val="003F0841"/>
    <w:rsid w:val="003F507A"/>
    <w:rsid w:val="003F5474"/>
    <w:rsid w:val="003F7CD0"/>
    <w:rsid w:val="00401997"/>
    <w:rsid w:val="004115D6"/>
    <w:rsid w:val="0042143B"/>
    <w:rsid w:val="00421779"/>
    <w:rsid w:val="004224AA"/>
    <w:rsid w:val="00424EB3"/>
    <w:rsid w:val="00426418"/>
    <w:rsid w:val="004310F0"/>
    <w:rsid w:val="004435F2"/>
    <w:rsid w:val="00445049"/>
    <w:rsid w:val="00446872"/>
    <w:rsid w:val="00447340"/>
    <w:rsid w:val="0045526B"/>
    <w:rsid w:val="0045551A"/>
    <w:rsid w:val="00462C5E"/>
    <w:rsid w:val="0046532E"/>
    <w:rsid w:val="004760ED"/>
    <w:rsid w:val="00480A30"/>
    <w:rsid w:val="004858D8"/>
    <w:rsid w:val="004867A6"/>
    <w:rsid w:val="00496BB2"/>
    <w:rsid w:val="004A7531"/>
    <w:rsid w:val="004B5B82"/>
    <w:rsid w:val="004C000C"/>
    <w:rsid w:val="004C6E29"/>
    <w:rsid w:val="004D1F46"/>
    <w:rsid w:val="004D262F"/>
    <w:rsid w:val="004D5216"/>
    <w:rsid w:val="004D59B8"/>
    <w:rsid w:val="004E4F5E"/>
    <w:rsid w:val="004F02F0"/>
    <w:rsid w:val="004F19AA"/>
    <w:rsid w:val="004F2A9A"/>
    <w:rsid w:val="004F30B3"/>
    <w:rsid w:val="004F4814"/>
    <w:rsid w:val="004F56EA"/>
    <w:rsid w:val="00500220"/>
    <w:rsid w:val="005066D3"/>
    <w:rsid w:val="00507924"/>
    <w:rsid w:val="0051364E"/>
    <w:rsid w:val="00530A0E"/>
    <w:rsid w:val="005366A8"/>
    <w:rsid w:val="0054054D"/>
    <w:rsid w:val="00541BA3"/>
    <w:rsid w:val="00543CE9"/>
    <w:rsid w:val="00551B16"/>
    <w:rsid w:val="005552D3"/>
    <w:rsid w:val="00561E01"/>
    <w:rsid w:val="00561ED2"/>
    <w:rsid w:val="00563461"/>
    <w:rsid w:val="0056523E"/>
    <w:rsid w:val="0056696F"/>
    <w:rsid w:val="0056783C"/>
    <w:rsid w:val="00567B28"/>
    <w:rsid w:val="005710F3"/>
    <w:rsid w:val="00573C28"/>
    <w:rsid w:val="00573E5C"/>
    <w:rsid w:val="00595BE1"/>
    <w:rsid w:val="00596684"/>
    <w:rsid w:val="005A0BAE"/>
    <w:rsid w:val="005B34BA"/>
    <w:rsid w:val="005B4F7F"/>
    <w:rsid w:val="005B5421"/>
    <w:rsid w:val="005B6800"/>
    <w:rsid w:val="005E4D63"/>
    <w:rsid w:val="005E5E38"/>
    <w:rsid w:val="005F7977"/>
    <w:rsid w:val="0060398A"/>
    <w:rsid w:val="006107A1"/>
    <w:rsid w:val="00613243"/>
    <w:rsid w:val="0061403F"/>
    <w:rsid w:val="00617020"/>
    <w:rsid w:val="006248BC"/>
    <w:rsid w:val="006347FB"/>
    <w:rsid w:val="0063654A"/>
    <w:rsid w:val="0063736B"/>
    <w:rsid w:val="00643FB9"/>
    <w:rsid w:val="00644406"/>
    <w:rsid w:val="006475A1"/>
    <w:rsid w:val="006615BA"/>
    <w:rsid w:val="00663C5B"/>
    <w:rsid w:val="00681F75"/>
    <w:rsid w:val="00682F4E"/>
    <w:rsid w:val="00683A6B"/>
    <w:rsid w:val="00686161"/>
    <w:rsid w:val="00687314"/>
    <w:rsid w:val="00697BD7"/>
    <w:rsid w:val="006A6B4A"/>
    <w:rsid w:val="006A7A12"/>
    <w:rsid w:val="006B23E9"/>
    <w:rsid w:val="006B3D31"/>
    <w:rsid w:val="006B546A"/>
    <w:rsid w:val="006B5C01"/>
    <w:rsid w:val="006B701D"/>
    <w:rsid w:val="006B775E"/>
    <w:rsid w:val="006D7568"/>
    <w:rsid w:val="006E5EB7"/>
    <w:rsid w:val="006E636A"/>
    <w:rsid w:val="006F1C6F"/>
    <w:rsid w:val="006F5EB7"/>
    <w:rsid w:val="006F67CB"/>
    <w:rsid w:val="007009D3"/>
    <w:rsid w:val="00712326"/>
    <w:rsid w:val="0071537A"/>
    <w:rsid w:val="0071711F"/>
    <w:rsid w:val="0072404B"/>
    <w:rsid w:val="00734BE8"/>
    <w:rsid w:val="00735685"/>
    <w:rsid w:val="007371B1"/>
    <w:rsid w:val="007570A4"/>
    <w:rsid w:val="007579D4"/>
    <w:rsid w:val="00760064"/>
    <w:rsid w:val="00764578"/>
    <w:rsid w:val="00765C97"/>
    <w:rsid w:val="0078300D"/>
    <w:rsid w:val="00783A9D"/>
    <w:rsid w:val="00784533"/>
    <w:rsid w:val="007853EB"/>
    <w:rsid w:val="00791DFA"/>
    <w:rsid w:val="00792253"/>
    <w:rsid w:val="00795FC6"/>
    <w:rsid w:val="007A3976"/>
    <w:rsid w:val="007A3A42"/>
    <w:rsid w:val="007B0BEC"/>
    <w:rsid w:val="007C29D3"/>
    <w:rsid w:val="007C4537"/>
    <w:rsid w:val="007C6E7A"/>
    <w:rsid w:val="007D1D83"/>
    <w:rsid w:val="007D7B9E"/>
    <w:rsid w:val="007E29ED"/>
    <w:rsid w:val="007E6699"/>
    <w:rsid w:val="007E6F8E"/>
    <w:rsid w:val="007F04E7"/>
    <w:rsid w:val="007F0950"/>
    <w:rsid w:val="007F5935"/>
    <w:rsid w:val="00801380"/>
    <w:rsid w:val="00803477"/>
    <w:rsid w:val="0080653C"/>
    <w:rsid w:val="00807027"/>
    <w:rsid w:val="00815B6B"/>
    <w:rsid w:val="00816D05"/>
    <w:rsid w:val="00816F3E"/>
    <w:rsid w:val="0082438D"/>
    <w:rsid w:val="0083550E"/>
    <w:rsid w:val="00836231"/>
    <w:rsid w:val="008371D0"/>
    <w:rsid w:val="008405E6"/>
    <w:rsid w:val="008475F3"/>
    <w:rsid w:val="00856EAD"/>
    <w:rsid w:val="008613B0"/>
    <w:rsid w:val="00864ABD"/>
    <w:rsid w:val="0087252A"/>
    <w:rsid w:val="0087477A"/>
    <w:rsid w:val="008827DE"/>
    <w:rsid w:val="0089762D"/>
    <w:rsid w:val="008A0250"/>
    <w:rsid w:val="008A10C0"/>
    <w:rsid w:val="008A384F"/>
    <w:rsid w:val="008A5A3A"/>
    <w:rsid w:val="008A6E2C"/>
    <w:rsid w:val="008A7123"/>
    <w:rsid w:val="008B0A35"/>
    <w:rsid w:val="008B3667"/>
    <w:rsid w:val="008D1F2C"/>
    <w:rsid w:val="008D3FB8"/>
    <w:rsid w:val="008D6563"/>
    <w:rsid w:val="008D74A9"/>
    <w:rsid w:val="008E0DA0"/>
    <w:rsid w:val="008E258B"/>
    <w:rsid w:val="008E6DCC"/>
    <w:rsid w:val="008F31C3"/>
    <w:rsid w:val="008F54E7"/>
    <w:rsid w:val="008F6B4C"/>
    <w:rsid w:val="00901F71"/>
    <w:rsid w:val="00914769"/>
    <w:rsid w:val="00931C1C"/>
    <w:rsid w:val="009348D3"/>
    <w:rsid w:val="00945DAB"/>
    <w:rsid w:val="009469BD"/>
    <w:rsid w:val="0096743E"/>
    <w:rsid w:val="00967FBF"/>
    <w:rsid w:val="00971BA6"/>
    <w:rsid w:val="00973A18"/>
    <w:rsid w:val="00975344"/>
    <w:rsid w:val="00981C01"/>
    <w:rsid w:val="009828B5"/>
    <w:rsid w:val="009831E9"/>
    <w:rsid w:val="00986DE4"/>
    <w:rsid w:val="00993DF6"/>
    <w:rsid w:val="0099790A"/>
    <w:rsid w:val="009A181B"/>
    <w:rsid w:val="009A29BE"/>
    <w:rsid w:val="009A503E"/>
    <w:rsid w:val="009A56C5"/>
    <w:rsid w:val="009A5E7A"/>
    <w:rsid w:val="009B30A5"/>
    <w:rsid w:val="009B51A1"/>
    <w:rsid w:val="009B7526"/>
    <w:rsid w:val="009C2D09"/>
    <w:rsid w:val="009C3EBE"/>
    <w:rsid w:val="009D2E87"/>
    <w:rsid w:val="009E4267"/>
    <w:rsid w:val="009E4528"/>
    <w:rsid w:val="009E4FE9"/>
    <w:rsid w:val="009E689B"/>
    <w:rsid w:val="009E7431"/>
    <w:rsid w:val="009F2E88"/>
    <w:rsid w:val="00A05B4E"/>
    <w:rsid w:val="00A1680C"/>
    <w:rsid w:val="00A2509F"/>
    <w:rsid w:val="00A25AD5"/>
    <w:rsid w:val="00A26F29"/>
    <w:rsid w:val="00A27B37"/>
    <w:rsid w:val="00A27C81"/>
    <w:rsid w:val="00A33A01"/>
    <w:rsid w:val="00A36FC6"/>
    <w:rsid w:val="00A4675A"/>
    <w:rsid w:val="00A57A37"/>
    <w:rsid w:val="00A57D5F"/>
    <w:rsid w:val="00A6458C"/>
    <w:rsid w:val="00A646E1"/>
    <w:rsid w:val="00A67045"/>
    <w:rsid w:val="00A703B9"/>
    <w:rsid w:val="00A73BF9"/>
    <w:rsid w:val="00A91146"/>
    <w:rsid w:val="00A96297"/>
    <w:rsid w:val="00A96DDC"/>
    <w:rsid w:val="00AA1B8E"/>
    <w:rsid w:val="00AA7748"/>
    <w:rsid w:val="00AD0F6C"/>
    <w:rsid w:val="00AD3741"/>
    <w:rsid w:val="00AE275F"/>
    <w:rsid w:val="00AF0F48"/>
    <w:rsid w:val="00AF54DF"/>
    <w:rsid w:val="00AF7B26"/>
    <w:rsid w:val="00B050E6"/>
    <w:rsid w:val="00B1459A"/>
    <w:rsid w:val="00B14629"/>
    <w:rsid w:val="00B1617C"/>
    <w:rsid w:val="00B27BBD"/>
    <w:rsid w:val="00B30646"/>
    <w:rsid w:val="00B31AB6"/>
    <w:rsid w:val="00B33222"/>
    <w:rsid w:val="00B372AB"/>
    <w:rsid w:val="00B41B39"/>
    <w:rsid w:val="00B44DB8"/>
    <w:rsid w:val="00B55E46"/>
    <w:rsid w:val="00B60052"/>
    <w:rsid w:val="00B65E56"/>
    <w:rsid w:val="00B80349"/>
    <w:rsid w:val="00B80F0E"/>
    <w:rsid w:val="00B81FF8"/>
    <w:rsid w:val="00B83F43"/>
    <w:rsid w:val="00B93273"/>
    <w:rsid w:val="00B949CC"/>
    <w:rsid w:val="00BB0AD9"/>
    <w:rsid w:val="00BB275A"/>
    <w:rsid w:val="00BB56A0"/>
    <w:rsid w:val="00BB6CB8"/>
    <w:rsid w:val="00BC28ED"/>
    <w:rsid w:val="00BC7D97"/>
    <w:rsid w:val="00BD28F2"/>
    <w:rsid w:val="00BE2B05"/>
    <w:rsid w:val="00BE7D18"/>
    <w:rsid w:val="00BF0F53"/>
    <w:rsid w:val="00BF0F95"/>
    <w:rsid w:val="00BF159F"/>
    <w:rsid w:val="00BF2612"/>
    <w:rsid w:val="00BF535C"/>
    <w:rsid w:val="00C00444"/>
    <w:rsid w:val="00C02B31"/>
    <w:rsid w:val="00C11F30"/>
    <w:rsid w:val="00C135DF"/>
    <w:rsid w:val="00C20E43"/>
    <w:rsid w:val="00C31437"/>
    <w:rsid w:val="00C42270"/>
    <w:rsid w:val="00C453B1"/>
    <w:rsid w:val="00C46688"/>
    <w:rsid w:val="00C54D72"/>
    <w:rsid w:val="00C6072D"/>
    <w:rsid w:val="00C60DE7"/>
    <w:rsid w:val="00C63970"/>
    <w:rsid w:val="00C65C43"/>
    <w:rsid w:val="00C6744F"/>
    <w:rsid w:val="00C739A0"/>
    <w:rsid w:val="00C81844"/>
    <w:rsid w:val="00C8643D"/>
    <w:rsid w:val="00C8690D"/>
    <w:rsid w:val="00CB17F8"/>
    <w:rsid w:val="00CC0204"/>
    <w:rsid w:val="00CC17EA"/>
    <w:rsid w:val="00CD01F1"/>
    <w:rsid w:val="00CD3C25"/>
    <w:rsid w:val="00CF0176"/>
    <w:rsid w:val="00CF18E3"/>
    <w:rsid w:val="00CF3B2B"/>
    <w:rsid w:val="00CF49DF"/>
    <w:rsid w:val="00CF5834"/>
    <w:rsid w:val="00CF594F"/>
    <w:rsid w:val="00D01F60"/>
    <w:rsid w:val="00D13BDB"/>
    <w:rsid w:val="00D149EF"/>
    <w:rsid w:val="00D16ED6"/>
    <w:rsid w:val="00D17F22"/>
    <w:rsid w:val="00D22FDE"/>
    <w:rsid w:val="00D31116"/>
    <w:rsid w:val="00D54189"/>
    <w:rsid w:val="00D56532"/>
    <w:rsid w:val="00D569D5"/>
    <w:rsid w:val="00D91A5A"/>
    <w:rsid w:val="00D944DC"/>
    <w:rsid w:val="00DB3F46"/>
    <w:rsid w:val="00DB4EC6"/>
    <w:rsid w:val="00DB5499"/>
    <w:rsid w:val="00DC04BF"/>
    <w:rsid w:val="00DC6C3C"/>
    <w:rsid w:val="00DC7D51"/>
    <w:rsid w:val="00DE2165"/>
    <w:rsid w:val="00DE458E"/>
    <w:rsid w:val="00DE6D1F"/>
    <w:rsid w:val="00E00F67"/>
    <w:rsid w:val="00E1608A"/>
    <w:rsid w:val="00E16CDF"/>
    <w:rsid w:val="00E263B8"/>
    <w:rsid w:val="00E34694"/>
    <w:rsid w:val="00E35141"/>
    <w:rsid w:val="00E35CF1"/>
    <w:rsid w:val="00E40470"/>
    <w:rsid w:val="00E52853"/>
    <w:rsid w:val="00E54715"/>
    <w:rsid w:val="00E54DE1"/>
    <w:rsid w:val="00E56137"/>
    <w:rsid w:val="00E5635B"/>
    <w:rsid w:val="00E56E26"/>
    <w:rsid w:val="00E65271"/>
    <w:rsid w:val="00E7519B"/>
    <w:rsid w:val="00E753C7"/>
    <w:rsid w:val="00E80235"/>
    <w:rsid w:val="00E82E06"/>
    <w:rsid w:val="00E83AB4"/>
    <w:rsid w:val="00E845C0"/>
    <w:rsid w:val="00E85838"/>
    <w:rsid w:val="00E90247"/>
    <w:rsid w:val="00E94395"/>
    <w:rsid w:val="00E9481D"/>
    <w:rsid w:val="00E967A2"/>
    <w:rsid w:val="00EA3081"/>
    <w:rsid w:val="00EA6358"/>
    <w:rsid w:val="00EA7395"/>
    <w:rsid w:val="00EB2A70"/>
    <w:rsid w:val="00EB3DA9"/>
    <w:rsid w:val="00EC3BE9"/>
    <w:rsid w:val="00EC446D"/>
    <w:rsid w:val="00EC5C3C"/>
    <w:rsid w:val="00EC6DDA"/>
    <w:rsid w:val="00ED0484"/>
    <w:rsid w:val="00ED0AC7"/>
    <w:rsid w:val="00ED34AC"/>
    <w:rsid w:val="00ED413B"/>
    <w:rsid w:val="00ED4884"/>
    <w:rsid w:val="00ED4FA8"/>
    <w:rsid w:val="00EE1611"/>
    <w:rsid w:val="00EE5828"/>
    <w:rsid w:val="00EF5B4D"/>
    <w:rsid w:val="00F0109B"/>
    <w:rsid w:val="00F272F0"/>
    <w:rsid w:val="00F41174"/>
    <w:rsid w:val="00F43B5A"/>
    <w:rsid w:val="00F53A3E"/>
    <w:rsid w:val="00F540DF"/>
    <w:rsid w:val="00F57BBE"/>
    <w:rsid w:val="00F6576A"/>
    <w:rsid w:val="00F74BD1"/>
    <w:rsid w:val="00F75C00"/>
    <w:rsid w:val="00F95780"/>
    <w:rsid w:val="00F96D37"/>
    <w:rsid w:val="00FA15F4"/>
    <w:rsid w:val="00FA5B81"/>
    <w:rsid w:val="00FA67BC"/>
    <w:rsid w:val="00FA76E9"/>
    <w:rsid w:val="00FB47B0"/>
    <w:rsid w:val="00FB4FD6"/>
    <w:rsid w:val="00FB5DE0"/>
    <w:rsid w:val="00FC190E"/>
    <w:rsid w:val="00FC2509"/>
    <w:rsid w:val="00FC3925"/>
    <w:rsid w:val="00FD10EB"/>
    <w:rsid w:val="00FD1C6E"/>
    <w:rsid w:val="00FD3A8F"/>
    <w:rsid w:val="00FE1177"/>
    <w:rsid w:val="00FE21D1"/>
    <w:rsid w:val="00FF09D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F6BA27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5F7977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8A10C0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next w:val="a7"/>
    <w:uiPriority w:val="4"/>
    <w:semiHidden/>
    <w:qFormat/>
    <w:rsid w:val="008A10C0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8A10C0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8A10C0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8A10C0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8A10C0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8A10C0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8A10C0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8A10C0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8A10C0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6B775E"/>
    <w:pPr>
      <w:keepNext/>
      <w:tabs>
        <w:tab w:val="left" w:pos="660"/>
        <w:tab w:val="left" w:pos="851"/>
      </w:tabs>
      <w:spacing w:before="200" w:after="60"/>
      <w:ind w:left="658" w:hanging="658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link w:val="afb"/>
    <w:uiPriority w:val="9"/>
    <w:qFormat/>
    <w:rsid w:val="008A10C0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8A384F"/>
    <w:rPr>
      <w:rFonts w:ascii="Arial" w:hAnsi="Arial"/>
    </w:rPr>
  </w:style>
  <w:style w:type="paragraph" w:styleId="afc">
    <w:name w:val="footer"/>
    <w:basedOn w:val="a"/>
    <w:link w:val="afd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e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b">
    <w:name w:val="ЗТМ/СКЛЕЙКА/КОНЕЦ Знак"/>
    <w:basedOn w:val="a0"/>
    <w:link w:val="afa"/>
    <w:uiPriority w:val="9"/>
    <w:rsid w:val="008A10C0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9D438-46A7-4CA6-B65C-6351D6667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7105</TotalTime>
  <Pages>2</Pages>
  <Words>4052</Words>
  <Characters>23103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66</cp:revision>
  <dcterms:created xsi:type="dcterms:W3CDTF">2022-03-14T06:23:00Z</dcterms:created>
  <dcterms:modified xsi:type="dcterms:W3CDTF">2023-06-23T13:05:00Z</dcterms:modified>
</cp:coreProperties>
</file>