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DAC19" w14:textId="77777777" w:rsidR="002B613A" w:rsidRPr="00524573" w:rsidRDefault="002B613A" w:rsidP="00AF3479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1E937FBC" w14:textId="77777777" w:rsidR="00494621" w:rsidRPr="00494621" w:rsidRDefault="00494621" w:rsidP="00494621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494621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207DCE83" w14:textId="77777777" w:rsidR="002B613A" w:rsidRPr="00524573" w:rsidRDefault="002B613A" w:rsidP="002B613A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15682E24" w14:textId="647B1C60" w:rsidR="002B613A" w:rsidRPr="00524573" w:rsidRDefault="002B613A" w:rsidP="002B613A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494621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5E4D5762" w14:textId="77777777" w:rsidR="007E1461" w:rsidRDefault="002B613A" w:rsidP="002B613A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7517333E" w14:textId="250F7D79" w:rsidR="002B613A" w:rsidRPr="002B613A" w:rsidRDefault="002B613A" w:rsidP="002B613A">
      <w:pPr>
        <w:pStyle w:val="a9"/>
        <w:sectPr w:rsidR="002B613A" w:rsidRPr="002B613A" w:rsidSect="002B613A"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p w14:paraId="1615CCB5" w14:textId="77777777" w:rsidR="00FB47B0" w:rsidRDefault="00FB47B0" w:rsidP="002B613A">
      <w:pPr>
        <w:pStyle w:val="afa"/>
      </w:pPr>
      <w:r>
        <w:lastRenderedPageBreak/>
        <w:t>ИЗ ЗТМ</w:t>
      </w:r>
    </w:p>
    <w:p w14:paraId="5D5B06E8" w14:textId="24D2EF8B" w:rsidR="00FB47B0" w:rsidRDefault="00683A6B" w:rsidP="00683A6B">
      <w:pPr>
        <w:pStyle w:val="a6"/>
      </w:pPr>
      <w:r>
        <w:t>8-1.</w:t>
      </w:r>
      <w:r>
        <w:tab/>
      </w:r>
      <w:r w:rsidR="00FB47B0">
        <w:t xml:space="preserve">ИНТ. АВТОСЕРВИС </w:t>
      </w:r>
      <w:r w:rsidR="00AF3479" w:rsidRPr="00AF3479">
        <w:rPr>
          <w:caps w:val="0"/>
        </w:rPr>
        <w:t>(пацанская комната)</w:t>
      </w:r>
      <w:r w:rsidR="00AF3479">
        <w:t xml:space="preserve"> </w:t>
      </w:r>
      <w:r>
        <w:t>–</w:t>
      </w:r>
      <w:r w:rsidR="00FB47B0">
        <w:t xml:space="preserve"> </w:t>
      </w:r>
      <w:r>
        <w:t>НОЧЬ</w:t>
      </w:r>
    </w:p>
    <w:p w14:paraId="0824D33E" w14:textId="77777777" w:rsidR="00FB47B0" w:rsidRDefault="00FB47B0" w:rsidP="00683A6B">
      <w:pPr>
        <w:pStyle w:val="a7"/>
        <w:keepNext/>
        <w:keepLines/>
      </w:pPr>
      <w:r>
        <w:t>Чак забегает в автосервис с улицы с квадратными глазами.</w:t>
      </w:r>
    </w:p>
    <w:p w14:paraId="07C8A6A7" w14:textId="77777777" w:rsidR="00FB47B0" w:rsidRDefault="00FB47B0" w:rsidP="00683A6B">
      <w:pPr>
        <w:pStyle w:val="a9"/>
      </w:pPr>
      <w:r>
        <w:t>ЧАК</w:t>
      </w:r>
    </w:p>
    <w:p w14:paraId="37ADFFD4" w14:textId="77777777" w:rsidR="00FB47B0" w:rsidRDefault="00FB47B0" w:rsidP="00683A6B">
      <w:pPr>
        <w:pStyle w:val="ab"/>
      </w:pPr>
      <w:r>
        <w:t>Парни! Там менты! С мигалками едут. Близко уже!</w:t>
      </w:r>
    </w:p>
    <w:p w14:paraId="293C3378" w14:textId="77777777" w:rsidR="00FB47B0" w:rsidRDefault="00FB47B0" w:rsidP="00FB47B0">
      <w:pPr>
        <w:pStyle w:val="a7"/>
      </w:pPr>
      <w:r>
        <w:t>Все в суете вскакивают. Стэлла садится на стул, закрывает глаза и начинает тараторить.</w:t>
      </w:r>
    </w:p>
    <w:p w14:paraId="058F5911" w14:textId="77777777" w:rsidR="00FB47B0" w:rsidRDefault="00FB47B0" w:rsidP="00683A6B">
      <w:pPr>
        <w:pStyle w:val="a9"/>
      </w:pPr>
      <w:r>
        <w:t>СТЭЛЛА</w:t>
      </w:r>
    </w:p>
    <w:p w14:paraId="675885D0" w14:textId="77777777" w:rsidR="00FB47B0" w:rsidRDefault="00FB47B0" w:rsidP="00683A6B">
      <w:pPr>
        <w:pStyle w:val="ab"/>
      </w:pPr>
      <w:r>
        <w:t>Я студентка физмата, живу у тётки, никого тут не знаю, паспорт с собой не ношу…</w:t>
      </w:r>
    </w:p>
    <w:p w14:paraId="4A1275F2" w14:textId="77777777" w:rsidR="00FB47B0" w:rsidRDefault="00FB47B0" w:rsidP="00683A6B">
      <w:pPr>
        <w:pStyle w:val="a9"/>
      </w:pPr>
      <w:r>
        <w:t>ФИЛ</w:t>
      </w:r>
    </w:p>
    <w:p w14:paraId="4143A8A5" w14:textId="77777777" w:rsidR="00FB47B0" w:rsidRDefault="00FB47B0" w:rsidP="00683A6B">
      <w:pPr>
        <w:pStyle w:val="ab"/>
      </w:pPr>
      <w:r>
        <w:t>Ты чё?!</w:t>
      </w:r>
    </w:p>
    <w:p w14:paraId="5BA992B6" w14:textId="77777777" w:rsidR="00FB47B0" w:rsidRDefault="00FB47B0" w:rsidP="00683A6B">
      <w:pPr>
        <w:pStyle w:val="a9"/>
      </w:pPr>
      <w:r>
        <w:t>СТЭЛЛА</w:t>
      </w:r>
    </w:p>
    <w:p w14:paraId="136E48FB" w14:textId="77777777" w:rsidR="00FB47B0" w:rsidRDefault="00FB47B0" w:rsidP="00683A6B">
      <w:pPr>
        <w:pStyle w:val="ab"/>
      </w:pPr>
      <w:r>
        <w:t>Текст повторяю… Я так всегда при ментовской облаве говорю.</w:t>
      </w:r>
    </w:p>
    <w:p w14:paraId="08F27823" w14:textId="77777777" w:rsidR="00FB47B0" w:rsidRDefault="00FB47B0" w:rsidP="00683A6B">
      <w:pPr>
        <w:pStyle w:val="a9"/>
      </w:pPr>
      <w:r>
        <w:t>ЧАК</w:t>
      </w:r>
    </w:p>
    <w:p w14:paraId="58F79DF8" w14:textId="4381747E" w:rsidR="00FB47B0" w:rsidRDefault="00FB47B0" w:rsidP="00683A6B">
      <w:pPr>
        <w:pStyle w:val="ab"/>
      </w:pPr>
      <w:r w:rsidRPr="00AF3479">
        <w:rPr>
          <w:strike/>
          <w:color w:val="A6A6A6" w:themeColor="background1" w:themeShade="A6"/>
        </w:rPr>
        <w:t>Да чё вы её слуша</w:t>
      </w:r>
      <w:r w:rsidR="00483557" w:rsidRPr="00AF3479">
        <w:rPr>
          <w:strike/>
          <w:color w:val="A6A6A6" w:themeColor="background1" w:themeShade="A6"/>
          <w:lang w:val="ru-RU"/>
        </w:rPr>
        <w:t>е</w:t>
      </w:r>
      <w:r w:rsidRPr="00AF3479">
        <w:rPr>
          <w:strike/>
          <w:color w:val="A6A6A6" w:themeColor="background1" w:themeShade="A6"/>
        </w:rPr>
        <w:t>те?!</w:t>
      </w:r>
      <w:r w:rsidRPr="00AF3479">
        <w:rPr>
          <w:color w:val="A6A6A6" w:themeColor="background1" w:themeShade="A6"/>
        </w:rPr>
        <w:t xml:space="preserve"> </w:t>
      </w:r>
      <w:r>
        <w:t>Вжик, Масса собирайте манатки, Фил</w:t>
      </w:r>
      <w:r w:rsidR="00483557">
        <w:rPr>
          <w:lang w:val="ru-RU"/>
        </w:rPr>
        <w:t>,</w:t>
      </w:r>
      <w:r>
        <w:t xml:space="preserve"> сотри пальчики со стаканов, я заберу оружие!</w:t>
      </w:r>
    </w:p>
    <w:p w14:paraId="2E742955" w14:textId="77777777" w:rsidR="00FB47B0" w:rsidRDefault="00FB47B0" w:rsidP="00683A6B">
      <w:pPr>
        <w:pStyle w:val="a9"/>
      </w:pPr>
      <w:r>
        <w:t>СТЭЛЛА</w:t>
      </w:r>
    </w:p>
    <w:p w14:paraId="39626D7B" w14:textId="77777777" w:rsidR="00683A6B" w:rsidRDefault="00FB47B0" w:rsidP="00683A6B">
      <w:pPr>
        <w:pStyle w:val="ae"/>
      </w:pPr>
      <w:r>
        <w:t>(в панике)</w:t>
      </w:r>
    </w:p>
    <w:p w14:paraId="100EEC17" w14:textId="77777777" w:rsidR="00FB47B0" w:rsidRDefault="00FB47B0" w:rsidP="00683A6B">
      <w:pPr>
        <w:pStyle w:val="ab"/>
      </w:pPr>
      <w:r>
        <w:t>А мне чё делать?! Чё мне делать?!</w:t>
      </w:r>
    </w:p>
    <w:p w14:paraId="2783F11E" w14:textId="77777777" w:rsidR="00FB47B0" w:rsidRDefault="00FB47B0" w:rsidP="00683A6B">
      <w:pPr>
        <w:pStyle w:val="a9"/>
      </w:pPr>
      <w:r>
        <w:t>ВЖИК</w:t>
      </w:r>
    </w:p>
    <w:p w14:paraId="0BC5DFAC" w14:textId="77777777" w:rsidR="00FB47B0" w:rsidRDefault="00FB47B0" w:rsidP="00683A6B">
      <w:pPr>
        <w:pStyle w:val="ab"/>
      </w:pPr>
      <w:r>
        <w:t>Чё тебе делать… Презик надувай быстрее!!!</w:t>
      </w:r>
    </w:p>
    <w:p w14:paraId="41227FCF" w14:textId="77777777" w:rsidR="00FB47B0" w:rsidRDefault="00FB47B0" w:rsidP="00FB47B0">
      <w:pPr>
        <w:pStyle w:val="a7"/>
      </w:pPr>
      <w:r w:rsidRPr="00AF3479">
        <w:rPr>
          <w:strike/>
          <w:color w:val="A6A6A6" w:themeColor="background1" w:themeShade="A6"/>
        </w:rPr>
        <w:t>Парни ржут.</w:t>
      </w:r>
      <w:r w:rsidRPr="00AF3479">
        <w:rPr>
          <w:color w:val="A6A6A6" w:themeColor="background1" w:themeShade="A6"/>
        </w:rPr>
        <w:t xml:space="preserve"> </w:t>
      </w:r>
      <w:r>
        <w:t xml:space="preserve">Вжик достаёт коробку со шкафа, складывает туда ноутбук, провода, одежду. Чак достаёт </w:t>
      </w:r>
      <w:r w:rsidR="00683A6B">
        <w:rPr>
          <w:lang w:val="ru-RU"/>
        </w:rPr>
        <w:t>из</w:t>
      </w:r>
      <w:r>
        <w:t xml:space="preserve"> погреба сумку со стволами, Фил рукавом куртки протирает отпечатки со стаканов. Масса хватает кастрюлю супа.</w:t>
      </w:r>
    </w:p>
    <w:p w14:paraId="638DF61F" w14:textId="77777777" w:rsidR="00FB47B0" w:rsidRDefault="00FB47B0" w:rsidP="00683A6B">
      <w:pPr>
        <w:pStyle w:val="a9"/>
      </w:pPr>
      <w:r>
        <w:t>ЧАК</w:t>
      </w:r>
    </w:p>
    <w:p w14:paraId="5827FFDE" w14:textId="77777777" w:rsidR="00FB47B0" w:rsidRDefault="00FB47B0" w:rsidP="00683A6B">
      <w:pPr>
        <w:pStyle w:val="ab"/>
      </w:pPr>
      <w:r>
        <w:t>Нафиг нам в бегах суп нужен!?</w:t>
      </w:r>
    </w:p>
    <w:p w14:paraId="118FC41D" w14:textId="77777777" w:rsidR="00FB47B0" w:rsidRDefault="00FB47B0" w:rsidP="00683A6B">
      <w:pPr>
        <w:pStyle w:val="a9"/>
      </w:pPr>
      <w:r>
        <w:t>МАССА</w:t>
      </w:r>
    </w:p>
    <w:p w14:paraId="5363458E" w14:textId="77777777" w:rsidR="00FB47B0" w:rsidRDefault="00FB47B0" w:rsidP="00683A6B">
      <w:pPr>
        <w:pStyle w:val="ab"/>
      </w:pPr>
      <w:r w:rsidRPr="00AF3479">
        <w:rPr>
          <w:strike/>
          <w:color w:val="A6A6A6" w:themeColor="background1" w:themeShade="A6"/>
        </w:rPr>
        <w:t>Есть!</w:t>
      </w:r>
      <w:r w:rsidRPr="00AF3479">
        <w:rPr>
          <w:color w:val="A6A6A6" w:themeColor="background1" w:themeShade="A6"/>
        </w:rPr>
        <w:t xml:space="preserve"> </w:t>
      </w:r>
      <w:r>
        <w:t>А эээто прям нужно?!</w:t>
      </w:r>
    </w:p>
    <w:p w14:paraId="22703B32" w14:textId="77777777" w:rsidR="00FB47B0" w:rsidRDefault="00FB47B0" w:rsidP="00FB47B0">
      <w:pPr>
        <w:pStyle w:val="a7"/>
      </w:pPr>
      <w:r>
        <w:t>Масса показывает на Стэллу, она с выпученными глазами усердно надувает презерватив.</w:t>
      </w:r>
    </w:p>
    <w:p w14:paraId="469BA223" w14:textId="77777777" w:rsidR="00FB47B0" w:rsidRDefault="00FB47B0" w:rsidP="00683A6B">
      <w:pPr>
        <w:pStyle w:val="a9"/>
      </w:pPr>
      <w:r>
        <w:lastRenderedPageBreak/>
        <w:t>ВЖИК</w:t>
      </w:r>
    </w:p>
    <w:p w14:paraId="5BA802A9" w14:textId="77777777" w:rsidR="00FB47B0" w:rsidRDefault="00FB47B0" w:rsidP="00683A6B">
      <w:pPr>
        <w:pStyle w:val="ab"/>
      </w:pPr>
      <w:r>
        <w:t>Конечно, нужно… Она уже минуту молчит!</w:t>
      </w:r>
    </w:p>
    <w:p w14:paraId="577B0774" w14:textId="77777777" w:rsidR="00FB47B0" w:rsidRDefault="00FB47B0" w:rsidP="00FB47B0">
      <w:pPr>
        <w:pStyle w:val="a7"/>
      </w:pPr>
      <w:r>
        <w:t>Заходит довольный Шуруп. Видим его глазами, как под весёлую музыку Масса бегает с кастрюлей, Фил натирает посуду,  Вжик перевязывает коробку верёвкой на узел в виде бантика, Стэлла надувает презерватив как шарик. Шуруп растекается в улыбке.</w:t>
      </w:r>
    </w:p>
    <w:p w14:paraId="25D9C2DC" w14:textId="77777777" w:rsidR="00FB47B0" w:rsidRDefault="00FB47B0" w:rsidP="00683A6B">
      <w:pPr>
        <w:pStyle w:val="a9"/>
      </w:pPr>
      <w:r>
        <w:t>ШУРУП</w:t>
      </w:r>
    </w:p>
    <w:p w14:paraId="2E1543F8" w14:textId="77777777" w:rsidR="00FB47B0" w:rsidRDefault="00FB47B0" w:rsidP="00683A6B">
      <w:pPr>
        <w:pStyle w:val="ab"/>
      </w:pPr>
      <w:r>
        <w:t>Ребят, мне так приятно, что вы не забыли про мою Днюху!</w:t>
      </w:r>
    </w:p>
    <w:p w14:paraId="00DD56F7" w14:textId="77777777" w:rsidR="00FB47B0" w:rsidRDefault="00FB47B0" w:rsidP="00FB47B0">
      <w:pPr>
        <w:pStyle w:val="a7"/>
      </w:pPr>
      <w:r>
        <w:t>Музыка останавливается. Все в шоке смотрят на Шурупа, у Стэллы лопается презерватив.</w:t>
      </w:r>
    </w:p>
    <w:p w14:paraId="465DFB5A" w14:textId="77777777" w:rsidR="00FB47B0" w:rsidRDefault="00FB47B0" w:rsidP="00683A6B">
      <w:pPr>
        <w:pStyle w:val="a9"/>
      </w:pPr>
      <w:r>
        <w:t>ФИЛ</w:t>
      </w:r>
    </w:p>
    <w:p w14:paraId="1E807953" w14:textId="77777777" w:rsidR="00FB47B0" w:rsidRDefault="00FB47B0" w:rsidP="00683A6B">
      <w:pPr>
        <w:pStyle w:val="ab"/>
      </w:pPr>
      <w:r>
        <w:t>Сюда вообще-то менты едут.</w:t>
      </w:r>
    </w:p>
    <w:p w14:paraId="41BB2AFC" w14:textId="77777777" w:rsidR="00FB47B0" w:rsidRDefault="00FB47B0" w:rsidP="00683A6B">
      <w:pPr>
        <w:pStyle w:val="a9"/>
      </w:pPr>
      <w:r>
        <w:t>ШУРУП</w:t>
      </w:r>
    </w:p>
    <w:p w14:paraId="446CEA7A" w14:textId="77777777" w:rsidR="00FB47B0" w:rsidRDefault="00FB47B0" w:rsidP="00683A6B">
      <w:pPr>
        <w:pStyle w:val="ab"/>
      </w:pPr>
      <w:r>
        <w:t>Я их не приглашал.</w:t>
      </w:r>
    </w:p>
    <w:p w14:paraId="216C1780" w14:textId="77777777" w:rsidR="00FB47B0" w:rsidRDefault="00FB47B0" w:rsidP="00683A6B">
      <w:pPr>
        <w:pStyle w:val="a9"/>
      </w:pPr>
      <w:r>
        <w:t>ФИЛ</w:t>
      </w:r>
    </w:p>
    <w:p w14:paraId="4ACE406C" w14:textId="77777777" w:rsidR="00FB47B0" w:rsidRDefault="00FB47B0" w:rsidP="00683A6B">
      <w:pPr>
        <w:pStyle w:val="ab"/>
      </w:pPr>
      <w:r>
        <w:t>Они без приглашения. Шуруп, брат, если что, ты про нас ничего не знаешь!</w:t>
      </w:r>
    </w:p>
    <w:p w14:paraId="658A4E8B" w14:textId="77777777" w:rsidR="00FB47B0" w:rsidRDefault="00FB47B0" w:rsidP="00683A6B">
      <w:pPr>
        <w:pStyle w:val="a9"/>
      </w:pPr>
      <w:r>
        <w:t>ШУРУП</w:t>
      </w:r>
    </w:p>
    <w:p w14:paraId="05F40623" w14:textId="77777777" w:rsidR="00FB47B0" w:rsidRDefault="00FB47B0" w:rsidP="00683A6B">
      <w:pPr>
        <w:pStyle w:val="ab"/>
      </w:pPr>
      <w:r>
        <w:t>А чё натворили?!</w:t>
      </w:r>
    </w:p>
    <w:p w14:paraId="7D9C25CF" w14:textId="77777777" w:rsidR="00FB47B0" w:rsidRDefault="00FB47B0" w:rsidP="00683A6B">
      <w:pPr>
        <w:pStyle w:val="a9"/>
      </w:pPr>
      <w:r>
        <w:t>ЧАК</w:t>
      </w:r>
    </w:p>
    <w:p w14:paraId="6A635FC5" w14:textId="77777777" w:rsidR="00683A6B" w:rsidRPr="00683A6B" w:rsidRDefault="00FB47B0" w:rsidP="00683A6B">
      <w:pPr>
        <w:pStyle w:val="ab"/>
        <w:rPr>
          <w:lang w:val="ru-RU"/>
        </w:rPr>
      </w:pPr>
      <w:r>
        <w:t>Потом! А пока с праздником</w:t>
      </w:r>
      <w:r w:rsidR="00683A6B">
        <w:rPr>
          <w:lang w:val="ru-RU"/>
        </w:rPr>
        <w:t>,</w:t>
      </w:r>
    </w:p>
    <w:p w14:paraId="015E063A" w14:textId="77777777" w:rsidR="00683A6B" w:rsidRDefault="00FB47B0" w:rsidP="00683A6B">
      <w:pPr>
        <w:pStyle w:val="ae"/>
      </w:pPr>
      <w:r>
        <w:t>(забирает суп у Массы)</w:t>
      </w:r>
    </w:p>
    <w:p w14:paraId="0F2183A3" w14:textId="77777777" w:rsidR="00FB47B0" w:rsidRDefault="00FB47B0" w:rsidP="00683A6B">
      <w:pPr>
        <w:pStyle w:val="ab"/>
      </w:pPr>
      <w:r>
        <w:t>вот. Кастрюля супа для Шурупа!</w:t>
      </w:r>
    </w:p>
    <w:p w14:paraId="13C3D045" w14:textId="77777777" w:rsidR="00FB47B0" w:rsidRDefault="00FB47B0" w:rsidP="00FB47B0">
      <w:pPr>
        <w:pStyle w:val="a7"/>
      </w:pPr>
      <w:r>
        <w:t>Вручают кастрюлю Шурупу. Фил открывает окно.</w:t>
      </w:r>
    </w:p>
    <w:p w14:paraId="5A19B40E" w14:textId="77777777" w:rsidR="00FB47B0" w:rsidRDefault="00FB47B0" w:rsidP="00683A6B">
      <w:pPr>
        <w:pStyle w:val="a9"/>
      </w:pPr>
      <w:r>
        <w:t>ФИЛ</w:t>
      </w:r>
    </w:p>
    <w:p w14:paraId="271D5C22" w14:textId="77777777" w:rsidR="00FB47B0" w:rsidRDefault="00FB47B0" w:rsidP="00683A6B">
      <w:pPr>
        <w:pStyle w:val="ab"/>
      </w:pPr>
      <w:r>
        <w:t>Всё, погнали с Богом!</w:t>
      </w:r>
    </w:p>
    <w:p w14:paraId="2C645AD2" w14:textId="77777777" w:rsidR="00FB47B0" w:rsidRDefault="00FB47B0" w:rsidP="00FB47B0">
      <w:pPr>
        <w:pStyle w:val="a7"/>
      </w:pPr>
      <w:r>
        <w:t>Все вылезают в окно. Шуруп стоит с кастрюлей супа, ничего не понимая. Звук полицейских сирен всё ближе и ближе.</w:t>
      </w:r>
    </w:p>
    <w:p w14:paraId="20FCF54B" w14:textId="77777777" w:rsidR="00FB47B0" w:rsidRDefault="00FB47B0" w:rsidP="00683A6B">
      <w:pPr>
        <w:pStyle w:val="a9"/>
      </w:pPr>
      <w:r>
        <w:t>ШУРУП</w:t>
      </w:r>
    </w:p>
    <w:p w14:paraId="235B1145" w14:textId="77777777" w:rsidR="00FB47B0" w:rsidRDefault="00FB47B0" w:rsidP="00683A6B">
      <w:pPr>
        <w:pStyle w:val="ab"/>
      </w:pPr>
      <w:r>
        <w:t>Раньше наоборот было… Менты в конце Днюхи приезжали…</w:t>
      </w:r>
    </w:p>
    <w:p w14:paraId="77B2416E" w14:textId="0F9C76B4" w:rsidR="00FB47B0" w:rsidRDefault="00683A6B" w:rsidP="00683A6B">
      <w:pPr>
        <w:pStyle w:val="a6"/>
      </w:pPr>
      <w:r>
        <w:lastRenderedPageBreak/>
        <w:t>8-2.</w:t>
      </w:r>
      <w:r w:rsidR="00131E77">
        <w:tab/>
      </w:r>
      <w:r w:rsidR="00FB47B0">
        <w:t xml:space="preserve">ИНТ. </w:t>
      </w:r>
      <w:r>
        <w:t>ОСОБНЯК НОЛЯ (</w:t>
      </w:r>
      <w:r w:rsidRPr="00683A6B">
        <w:rPr>
          <w:caps w:val="0"/>
        </w:rPr>
        <w:t>кабинет, коридор</w:t>
      </w:r>
      <w:r>
        <w:t>)</w:t>
      </w:r>
      <w:r w:rsidR="00FB47B0">
        <w:t xml:space="preserve"> </w:t>
      </w:r>
      <w:r>
        <w:t>–</w:t>
      </w:r>
      <w:r w:rsidR="00FB47B0">
        <w:t xml:space="preserve"> НОЧ</w:t>
      </w:r>
      <w:r w:rsidR="002B613A">
        <w:t>Ь</w:t>
      </w:r>
    </w:p>
    <w:p w14:paraId="0C85101A" w14:textId="77777777" w:rsidR="00FB47B0" w:rsidRDefault="00FB47B0" w:rsidP="00683A6B">
      <w:pPr>
        <w:pStyle w:val="a7"/>
        <w:keepNext/>
        <w:keepLines/>
      </w:pPr>
      <w:r>
        <w:t>Сержант наполняет стаканы, которые стоят на фотографии Фила, Вжика, Чака и Массы.</w:t>
      </w:r>
    </w:p>
    <w:p w14:paraId="67C761BA" w14:textId="77777777" w:rsidR="00FB47B0" w:rsidRDefault="00FB47B0" w:rsidP="00683A6B">
      <w:pPr>
        <w:pStyle w:val="a9"/>
      </w:pPr>
      <w:r>
        <w:t>СЕРЖАНТ</w:t>
      </w:r>
    </w:p>
    <w:p w14:paraId="66FD03D2" w14:textId="3AB1C452" w:rsidR="00FB47B0" w:rsidRPr="00483557" w:rsidRDefault="00FB47B0" w:rsidP="00683A6B">
      <w:pPr>
        <w:pStyle w:val="ab"/>
        <w:rPr>
          <w:lang w:val="ru-RU"/>
        </w:rPr>
      </w:pPr>
      <w:r>
        <w:t>Давай… Упокой Господь душу рабов твоих Фила, Вжика, Чака и…</w:t>
      </w:r>
      <w:r w:rsidR="00683A6B">
        <w:rPr>
          <w:lang w:val="ru-RU"/>
        </w:rPr>
        <w:t xml:space="preserve"> </w:t>
      </w:r>
      <w:r>
        <w:t>хряка, забыл как его</w:t>
      </w:r>
      <w:r w:rsidR="00483557">
        <w:rPr>
          <w:lang w:val="ru-RU"/>
        </w:rPr>
        <w:t>…</w:t>
      </w:r>
    </w:p>
    <w:p w14:paraId="138874AC" w14:textId="77777777" w:rsidR="00FB47B0" w:rsidRDefault="00FB47B0" w:rsidP="00683A6B">
      <w:pPr>
        <w:pStyle w:val="a9"/>
      </w:pPr>
      <w:r>
        <w:t>НОЛЬ</w:t>
      </w:r>
    </w:p>
    <w:p w14:paraId="74F094BE" w14:textId="77777777" w:rsidR="00FB47B0" w:rsidRDefault="00FB47B0" w:rsidP="00683A6B">
      <w:pPr>
        <w:pStyle w:val="ab"/>
      </w:pPr>
      <w:r>
        <w:t>Пусть твой наследник дело сначала сделает, потом поминать будем.</w:t>
      </w:r>
    </w:p>
    <w:p w14:paraId="4C8727F2" w14:textId="77777777" w:rsidR="00FB47B0" w:rsidRDefault="00FB47B0" w:rsidP="00683A6B">
      <w:pPr>
        <w:pStyle w:val="a9"/>
      </w:pPr>
      <w:r>
        <w:t>СЕРЖАНТ</w:t>
      </w:r>
    </w:p>
    <w:p w14:paraId="7814508B" w14:textId="3BD12368" w:rsidR="00FB47B0" w:rsidRDefault="00FB47B0" w:rsidP="00683A6B">
      <w:pPr>
        <w:pStyle w:val="ab"/>
      </w:pPr>
      <w:r>
        <w:t>Ну тогда давай за нас…</w:t>
      </w:r>
      <w:r w:rsidR="00483557">
        <w:rPr>
          <w:lang w:val="ru-RU"/>
        </w:rPr>
        <w:t xml:space="preserve"> </w:t>
      </w:r>
      <w:r>
        <w:t>и за спецназ!</w:t>
      </w:r>
    </w:p>
    <w:p w14:paraId="3E62D856" w14:textId="77777777" w:rsidR="00FB47B0" w:rsidRDefault="00FB47B0" w:rsidP="00FB47B0">
      <w:pPr>
        <w:pStyle w:val="a7"/>
      </w:pPr>
      <w:r>
        <w:t xml:space="preserve">Ноль поперхнулся, Сержант </w:t>
      </w:r>
      <w:r w:rsidR="007579D4">
        <w:t>пьёт</w:t>
      </w:r>
      <w:r>
        <w:t>.</w:t>
      </w:r>
    </w:p>
    <w:p w14:paraId="71122E2F" w14:textId="77777777" w:rsidR="00FB47B0" w:rsidRDefault="00FB47B0" w:rsidP="00FB47B0">
      <w:pPr>
        <w:pStyle w:val="a7"/>
      </w:pPr>
      <w:r>
        <w:t>За дверью стоит Даша, которая всё подслушала. Она быстро уходит от двери.</w:t>
      </w:r>
    </w:p>
    <w:p w14:paraId="6182C432" w14:textId="77777777" w:rsidR="00FB47B0" w:rsidRDefault="00683A6B" w:rsidP="00683A6B">
      <w:pPr>
        <w:pStyle w:val="a6"/>
      </w:pPr>
      <w:r>
        <w:t>8-3.</w:t>
      </w:r>
      <w:r>
        <w:tab/>
      </w:r>
      <w:r w:rsidR="00FB47B0">
        <w:t xml:space="preserve">ИНТ. </w:t>
      </w:r>
      <w:r>
        <w:t>ОСОБНЯК НОЛЯ (</w:t>
      </w:r>
      <w:r w:rsidRPr="00683A6B">
        <w:rPr>
          <w:caps w:val="0"/>
        </w:rPr>
        <w:t>спальня</w:t>
      </w:r>
      <w:r>
        <w:t>)</w:t>
      </w:r>
      <w:r w:rsidR="00FB47B0">
        <w:t xml:space="preserve"> – НОЧЬ</w:t>
      </w:r>
    </w:p>
    <w:p w14:paraId="70ADAD91" w14:textId="0C9656D8" w:rsidR="00FB47B0" w:rsidRDefault="00FB47B0" w:rsidP="00C8643D">
      <w:pPr>
        <w:pStyle w:val="a7"/>
        <w:keepNext/>
        <w:keepLines/>
        <w:rPr>
          <w:color w:val="00B050"/>
          <w:lang w:val="ru-RU"/>
        </w:rPr>
      </w:pPr>
      <w:r>
        <w:t xml:space="preserve">Даша забегает в спальню, трясущимися руками </w:t>
      </w:r>
      <w:r w:rsidRPr="00AF3479">
        <w:rPr>
          <w:strike/>
          <w:color w:val="A6A6A6" w:themeColor="background1" w:themeShade="A6"/>
        </w:rPr>
        <w:t>достаёт записку от Фила. Она берёт телефон, набирает номер. На её плечо кладут руку. Даша пугается. Сзади Ноль.</w:t>
      </w:r>
      <w:r w:rsidR="00AF3479" w:rsidRPr="00AF3479">
        <w:rPr>
          <w:color w:val="A6A6A6" w:themeColor="background1" w:themeShade="A6"/>
          <w:lang w:val="ru-RU"/>
        </w:rPr>
        <w:t xml:space="preserve"> </w:t>
      </w:r>
      <w:r w:rsidR="00AF3479" w:rsidRPr="00AF3479">
        <w:rPr>
          <w:color w:val="00B050"/>
          <w:lang w:val="ru-RU"/>
        </w:rPr>
        <w:t xml:space="preserve">руками набирает номер, повторяя его </w:t>
      </w:r>
      <w:r w:rsidR="00AF3479" w:rsidRPr="00AF3479">
        <w:rPr>
          <w:color w:val="00B050"/>
          <w:lang w:val="ru-RU"/>
        </w:rPr>
        <w:t>шёпотом</w:t>
      </w:r>
      <w:r w:rsidR="00AF3479" w:rsidRPr="00AF3479">
        <w:rPr>
          <w:color w:val="00B050"/>
          <w:lang w:val="ru-RU"/>
        </w:rPr>
        <w:t>.</w:t>
      </w:r>
    </w:p>
    <w:p w14:paraId="16C82322" w14:textId="77777777" w:rsidR="00AF3479" w:rsidRPr="00AF3479" w:rsidRDefault="00AF3479" w:rsidP="00AF3479">
      <w:pPr>
        <w:pStyle w:val="a9"/>
        <w:rPr>
          <w:color w:val="00B050"/>
          <w:lang w:val="ru-RU"/>
        </w:rPr>
      </w:pPr>
      <w:r w:rsidRPr="00AF3479">
        <w:rPr>
          <w:color w:val="00B050"/>
          <w:lang w:val="ru-RU"/>
        </w:rPr>
        <w:t>ДАША</w:t>
      </w:r>
    </w:p>
    <w:p w14:paraId="58357FE0" w14:textId="3D11A307" w:rsidR="00AF3479" w:rsidRPr="00AF3479" w:rsidRDefault="00AF3479" w:rsidP="00AF3479">
      <w:pPr>
        <w:pStyle w:val="ab"/>
        <w:rPr>
          <w:color w:val="00B050"/>
        </w:rPr>
      </w:pPr>
      <w:r w:rsidRPr="00AF3479">
        <w:rPr>
          <w:color w:val="00B050"/>
        </w:rPr>
        <w:t>8-926-314…</w:t>
      </w:r>
    </w:p>
    <w:p w14:paraId="60BA2419" w14:textId="68A824CC" w:rsidR="00AF3479" w:rsidRPr="00AF3479" w:rsidRDefault="00AF3479" w:rsidP="00AF3479">
      <w:pPr>
        <w:pStyle w:val="a7"/>
        <w:rPr>
          <w:color w:val="00B050"/>
        </w:rPr>
      </w:pPr>
      <w:r w:rsidRPr="00AF3479">
        <w:rPr>
          <w:color w:val="00B050"/>
        </w:rPr>
        <w:t>На её плечо кладут руку. Даша пугается. Сзади Ноль.</w:t>
      </w:r>
    </w:p>
    <w:p w14:paraId="51E89A19" w14:textId="77777777" w:rsidR="00FB47B0" w:rsidRDefault="00FB47B0" w:rsidP="00683A6B">
      <w:pPr>
        <w:pStyle w:val="a9"/>
      </w:pPr>
      <w:r>
        <w:t>НОЛЬ</w:t>
      </w:r>
    </w:p>
    <w:p w14:paraId="636C85D3" w14:textId="40485F97" w:rsidR="00FB47B0" w:rsidRPr="00AF3479" w:rsidRDefault="00FB47B0" w:rsidP="00683A6B">
      <w:pPr>
        <w:pStyle w:val="ab"/>
        <w:rPr>
          <w:color w:val="00B050"/>
          <w:lang w:val="ru-RU"/>
        </w:rPr>
      </w:pPr>
      <w:r w:rsidRPr="00AF3479">
        <w:rPr>
          <w:strike/>
          <w:color w:val="A6A6A6" w:themeColor="background1" w:themeShade="A6"/>
        </w:rPr>
        <w:t>А чё мы не спим?!</w:t>
      </w:r>
      <w:r w:rsidR="00AF3479" w:rsidRPr="00AF3479">
        <w:rPr>
          <w:color w:val="A6A6A6" w:themeColor="background1" w:themeShade="A6"/>
          <w:lang w:val="ru-RU"/>
        </w:rPr>
        <w:t xml:space="preserve"> </w:t>
      </w:r>
      <w:r w:rsidR="00AF3479" w:rsidRPr="00AF3479">
        <w:rPr>
          <w:color w:val="00B050"/>
          <w:lang w:val="ru-RU"/>
        </w:rPr>
        <w:t>Ты же уже легла…</w:t>
      </w:r>
    </w:p>
    <w:p w14:paraId="5556DA33" w14:textId="77777777" w:rsidR="00FB47B0" w:rsidRDefault="00FB47B0" w:rsidP="00683A6B">
      <w:pPr>
        <w:pStyle w:val="a9"/>
      </w:pPr>
      <w:r>
        <w:t>ДАША</w:t>
      </w:r>
    </w:p>
    <w:p w14:paraId="7FFDBB9A" w14:textId="489893AC" w:rsidR="00FB47B0" w:rsidRDefault="00FB47B0" w:rsidP="00683A6B">
      <w:pPr>
        <w:pStyle w:val="ab"/>
      </w:pPr>
      <w:r w:rsidRPr="00AF3479">
        <w:rPr>
          <w:strike/>
          <w:color w:val="A6A6A6" w:themeColor="background1" w:themeShade="A6"/>
        </w:rPr>
        <w:t>Да это…</w:t>
      </w:r>
      <w:r w:rsidRPr="00AF3479">
        <w:rPr>
          <w:color w:val="A6A6A6" w:themeColor="background1" w:themeShade="A6"/>
        </w:rPr>
        <w:t xml:space="preserve"> </w:t>
      </w:r>
      <w:r w:rsidR="00AF3479" w:rsidRPr="00AF3479">
        <w:rPr>
          <w:color w:val="00B050"/>
        </w:rPr>
        <w:t xml:space="preserve">И даже уснула… </w:t>
      </w:r>
      <w:r w:rsidR="00AF3479" w:rsidRPr="00AF3479">
        <w:rPr>
          <w:color w:val="00B050"/>
          <w:lang w:val="ru-RU"/>
        </w:rPr>
        <w:t xml:space="preserve"> </w:t>
      </w:r>
      <w:r>
        <w:t>Кошмар приснился…</w:t>
      </w:r>
    </w:p>
    <w:p w14:paraId="4413046C" w14:textId="77777777" w:rsidR="00FB47B0" w:rsidRDefault="00FB47B0" w:rsidP="00683A6B">
      <w:pPr>
        <w:pStyle w:val="a9"/>
      </w:pPr>
      <w:r>
        <w:t>НОЛЬ</w:t>
      </w:r>
    </w:p>
    <w:p w14:paraId="289D7848" w14:textId="77777777" w:rsidR="00FB47B0" w:rsidRDefault="00FB47B0" w:rsidP="00683A6B">
      <w:pPr>
        <w:pStyle w:val="ab"/>
      </w:pPr>
      <w:r>
        <w:t>А звонила кому?</w:t>
      </w:r>
    </w:p>
    <w:p w14:paraId="3C1C1BDA" w14:textId="77777777" w:rsidR="00FB47B0" w:rsidRDefault="00FB47B0" w:rsidP="00FB47B0">
      <w:pPr>
        <w:pStyle w:val="a7"/>
      </w:pPr>
      <w:r>
        <w:t>Даша смотрит испуганно.</w:t>
      </w:r>
    </w:p>
    <w:p w14:paraId="1D654ECB" w14:textId="77777777" w:rsidR="00FB47B0" w:rsidRDefault="00FB47B0" w:rsidP="00683A6B">
      <w:pPr>
        <w:pStyle w:val="a9"/>
      </w:pPr>
      <w:r>
        <w:t>ДАША</w:t>
      </w:r>
    </w:p>
    <w:p w14:paraId="528C77FE" w14:textId="2C50E402" w:rsidR="00FB47B0" w:rsidRDefault="00FB47B0" w:rsidP="00683A6B">
      <w:pPr>
        <w:pStyle w:val="ab"/>
      </w:pPr>
      <w:r>
        <w:t>Маме хотела позвонить.</w:t>
      </w:r>
    </w:p>
    <w:p w14:paraId="7DB636E9" w14:textId="77777777" w:rsidR="00AF3479" w:rsidRPr="00AF3479" w:rsidRDefault="00AF3479" w:rsidP="00AF3479">
      <w:pPr>
        <w:pStyle w:val="a9"/>
        <w:rPr>
          <w:color w:val="00B050"/>
        </w:rPr>
      </w:pPr>
      <w:r w:rsidRPr="00AF3479">
        <w:rPr>
          <w:color w:val="00B050"/>
        </w:rPr>
        <w:t>НОЛЬ</w:t>
      </w:r>
    </w:p>
    <w:p w14:paraId="7A377F49" w14:textId="77777777" w:rsidR="007E1461" w:rsidRDefault="00AF3479" w:rsidP="00AF3479">
      <w:pPr>
        <w:pStyle w:val="ab"/>
        <w:rPr>
          <w:color w:val="00B050"/>
        </w:rPr>
      </w:pPr>
      <w:r w:rsidRPr="00AF3479">
        <w:rPr>
          <w:color w:val="00B050"/>
        </w:rPr>
        <w:t>Мама приснилась?</w:t>
      </w:r>
    </w:p>
    <w:p w14:paraId="760B5C46" w14:textId="18FB429F" w:rsidR="00AF3479" w:rsidRPr="00AF3479" w:rsidRDefault="00AF3479" w:rsidP="00AF3479">
      <w:pPr>
        <w:pStyle w:val="a9"/>
        <w:rPr>
          <w:color w:val="00B050"/>
        </w:rPr>
      </w:pPr>
      <w:r w:rsidRPr="00AF3479">
        <w:rPr>
          <w:color w:val="00B050"/>
        </w:rPr>
        <w:t>ДАША</w:t>
      </w:r>
    </w:p>
    <w:p w14:paraId="3647F89E" w14:textId="2CDFF207" w:rsidR="00AF3479" w:rsidRPr="00AF3479" w:rsidRDefault="00AF3479" w:rsidP="00AF3479">
      <w:pPr>
        <w:pStyle w:val="ab"/>
        <w:rPr>
          <w:color w:val="00B050"/>
        </w:rPr>
      </w:pPr>
      <w:r w:rsidRPr="00AF3479">
        <w:rPr>
          <w:color w:val="00B050"/>
        </w:rPr>
        <w:t>Нет…</w:t>
      </w:r>
    </w:p>
    <w:p w14:paraId="71E43897" w14:textId="0608A973" w:rsidR="00FB47B0" w:rsidRDefault="00FB47B0" w:rsidP="00683A6B">
      <w:pPr>
        <w:pStyle w:val="a9"/>
      </w:pPr>
      <w:r>
        <w:lastRenderedPageBreak/>
        <w:t>НОЛЬ</w:t>
      </w:r>
    </w:p>
    <w:p w14:paraId="1559431A" w14:textId="641DA8AF" w:rsidR="00AF3479" w:rsidRPr="00AF3479" w:rsidRDefault="00AF3479" w:rsidP="00AF3479">
      <w:pPr>
        <w:pStyle w:val="ae"/>
      </w:pPr>
      <w:r w:rsidRPr="00AF3479">
        <w:rPr>
          <w:color w:val="00B050"/>
        </w:rPr>
        <w:t>(смеётся)</w:t>
      </w:r>
    </w:p>
    <w:p w14:paraId="5B5BF995" w14:textId="47D2F4C8" w:rsidR="00683A6B" w:rsidRPr="00AF3479" w:rsidRDefault="00FB47B0" w:rsidP="00D13BDB">
      <w:pPr>
        <w:pStyle w:val="ab"/>
        <w:keepNext/>
        <w:rPr>
          <w:lang w:val="ru-RU"/>
        </w:rPr>
      </w:pPr>
      <w:r w:rsidRPr="00AF3479">
        <w:rPr>
          <w:strike/>
          <w:color w:val="A6A6A6" w:themeColor="background1" w:themeShade="A6"/>
        </w:rPr>
        <w:t>Я думал, она тебе и приснилась.</w:t>
      </w:r>
      <w:r w:rsidRPr="00AF3479">
        <w:rPr>
          <w:color w:val="A6A6A6" w:themeColor="background1" w:themeShade="A6"/>
        </w:rPr>
        <w:t xml:space="preserve"> </w:t>
      </w:r>
      <w:r>
        <w:t>Ты ж говоришь, кошмар!</w:t>
      </w:r>
      <w:r w:rsidR="00AF3479">
        <w:rPr>
          <w:lang w:val="ru-RU"/>
        </w:rPr>
        <w:t xml:space="preserve"> Я и подумала, что мама.</w:t>
      </w:r>
    </w:p>
    <w:p w14:paraId="7282A55D" w14:textId="03057886" w:rsidR="00683A6B" w:rsidRDefault="00FB47B0" w:rsidP="00C8643D">
      <w:pPr>
        <w:pStyle w:val="ae"/>
        <w:rPr>
          <w:strike/>
          <w:color w:val="A6A6A6" w:themeColor="background1" w:themeShade="A6"/>
        </w:rPr>
      </w:pPr>
      <w:r w:rsidRPr="00AF3479">
        <w:rPr>
          <w:strike/>
          <w:color w:val="A6A6A6" w:themeColor="background1" w:themeShade="A6"/>
        </w:rPr>
        <w:t>(</w:t>
      </w:r>
      <w:r w:rsidR="00683A6B" w:rsidRPr="00AF3479">
        <w:rPr>
          <w:strike/>
          <w:color w:val="A6A6A6" w:themeColor="background1" w:themeShade="A6"/>
        </w:rPr>
        <w:t>с</w:t>
      </w:r>
      <w:r w:rsidRPr="00AF3479">
        <w:rPr>
          <w:strike/>
          <w:color w:val="A6A6A6" w:themeColor="background1" w:themeShade="A6"/>
        </w:rPr>
        <w:t>меётся)</w:t>
      </w:r>
    </w:p>
    <w:p w14:paraId="03ED5452" w14:textId="3B61A7E9" w:rsidR="00AF3479" w:rsidRPr="00AF3479" w:rsidRDefault="00AF3479" w:rsidP="00AF3479">
      <w:pPr>
        <w:pStyle w:val="ae"/>
        <w:rPr>
          <w:color w:val="00B050"/>
        </w:rPr>
      </w:pPr>
      <w:r w:rsidRPr="00AF3479">
        <w:rPr>
          <w:color w:val="00B050"/>
        </w:rPr>
        <w:t>(целует)</w:t>
      </w:r>
    </w:p>
    <w:p w14:paraId="190ED1A1" w14:textId="77777777" w:rsidR="00FB47B0" w:rsidRDefault="00FB47B0" w:rsidP="00C8643D">
      <w:pPr>
        <w:pStyle w:val="ab"/>
      </w:pPr>
      <w:r>
        <w:t>Прости, настроение  хорошее.</w:t>
      </w:r>
    </w:p>
    <w:p w14:paraId="688CD63E" w14:textId="3409ECE0" w:rsidR="00FB47B0" w:rsidRDefault="00FB47B0" w:rsidP="00FB47B0">
      <w:pPr>
        <w:pStyle w:val="a7"/>
      </w:pPr>
      <w:r w:rsidRPr="00AF3479">
        <w:rPr>
          <w:strike/>
          <w:color w:val="A6A6A6" w:themeColor="background1" w:themeShade="A6"/>
        </w:rPr>
        <w:t>Ноль тянется её целовать.</w:t>
      </w:r>
      <w:r w:rsidRPr="00AF3479">
        <w:rPr>
          <w:color w:val="A6A6A6" w:themeColor="background1" w:themeShade="A6"/>
        </w:rPr>
        <w:t xml:space="preserve"> </w:t>
      </w:r>
      <w:r>
        <w:t xml:space="preserve">Даша </w:t>
      </w:r>
      <w:r w:rsidR="00AF3479" w:rsidRPr="00AF3479">
        <w:rPr>
          <w:color w:val="00B050"/>
          <w:lang w:val="ru-RU"/>
        </w:rPr>
        <w:t xml:space="preserve">едва заметно </w:t>
      </w:r>
      <w:r>
        <w:t>уворачивается</w:t>
      </w:r>
      <w:r w:rsidR="00AF3479">
        <w:rPr>
          <w:lang w:val="ru-RU"/>
        </w:rPr>
        <w:t xml:space="preserve"> </w:t>
      </w:r>
      <w:r w:rsidR="00AF3479" w:rsidRPr="007E1461">
        <w:rPr>
          <w:color w:val="00B050"/>
          <w:lang w:val="ru-RU"/>
        </w:rPr>
        <w:t>от поцелуя</w:t>
      </w:r>
      <w:r>
        <w:t>.</w:t>
      </w:r>
    </w:p>
    <w:p w14:paraId="7E03F0AC" w14:textId="77777777" w:rsidR="00FB47B0" w:rsidRDefault="00FB47B0" w:rsidP="00683A6B">
      <w:pPr>
        <w:pStyle w:val="a9"/>
      </w:pPr>
      <w:r>
        <w:t>НОЛЬ</w:t>
      </w:r>
    </w:p>
    <w:p w14:paraId="7834E2C1" w14:textId="4A13245A" w:rsidR="00FB47B0" w:rsidRPr="007E1461" w:rsidRDefault="00FB47B0" w:rsidP="00C8643D">
      <w:pPr>
        <w:pStyle w:val="ab"/>
        <w:rPr>
          <w:strike/>
          <w:color w:val="A6A6A6" w:themeColor="background1" w:themeShade="A6"/>
          <w:lang w:val="ru-RU"/>
        </w:rPr>
      </w:pPr>
      <w:r w:rsidRPr="007E1461">
        <w:rPr>
          <w:strike/>
          <w:color w:val="A6A6A6" w:themeColor="background1" w:themeShade="A6"/>
        </w:rPr>
        <w:t>Что это мы мужа целовать не хотим?!</w:t>
      </w:r>
      <w:r w:rsidR="007E1461" w:rsidRPr="007E1461">
        <w:rPr>
          <w:color w:val="A6A6A6" w:themeColor="background1" w:themeShade="A6"/>
          <w:lang w:val="ru-RU"/>
        </w:rPr>
        <w:t xml:space="preserve"> </w:t>
      </w:r>
      <w:r w:rsidR="007E1461" w:rsidRPr="007E1461">
        <w:rPr>
          <w:color w:val="00B050"/>
          <w:lang w:val="ru-RU"/>
        </w:rPr>
        <w:t>Чего ты? Страсти хватило ненадолго?</w:t>
      </w:r>
    </w:p>
    <w:p w14:paraId="1FEBF216" w14:textId="77777777" w:rsidR="00FB47B0" w:rsidRDefault="00FB47B0" w:rsidP="00683A6B">
      <w:pPr>
        <w:pStyle w:val="a9"/>
      </w:pPr>
      <w:r>
        <w:t>ДАША</w:t>
      </w:r>
    </w:p>
    <w:p w14:paraId="39B30617" w14:textId="2C7B4A57" w:rsidR="00FB47B0" w:rsidRPr="007E1461" w:rsidRDefault="00FB47B0" w:rsidP="00683A6B">
      <w:pPr>
        <w:pStyle w:val="ab"/>
        <w:rPr>
          <w:color w:val="00B050"/>
          <w:lang w:val="ru-RU"/>
        </w:rPr>
      </w:pPr>
      <w:r w:rsidRPr="007E1461">
        <w:rPr>
          <w:strike/>
          <w:color w:val="A6A6A6" w:themeColor="background1" w:themeShade="A6"/>
        </w:rPr>
        <w:t>У мужа перегар, страшнее моего сна…</w:t>
      </w:r>
      <w:r w:rsidR="007E1461" w:rsidRPr="007E1461">
        <w:rPr>
          <w:color w:val="A6A6A6" w:themeColor="background1" w:themeShade="A6"/>
          <w:lang w:val="ru-RU"/>
        </w:rPr>
        <w:t xml:space="preserve"> </w:t>
      </w:r>
      <w:r w:rsidR="007E1461" w:rsidRPr="007E1461">
        <w:rPr>
          <w:color w:val="00B050"/>
          <w:lang w:val="ru-RU"/>
        </w:rPr>
        <w:t>Олег, ты же знаешь, я не переношу алкоголь.</w:t>
      </w:r>
    </w:p>
    <w:p w14:paraId="23FD80DD" w14:textId="77777777" w:rsidR="00FB47B0" w:rsidRDefault="00FB47B0" w:rsidP="00683A6B">
      <w:pPr>
        <w:pStyle w:val="a9"/>
      </w:pPr>
      <w:r>
        <w:t>НОЛЬ</w:t>
      </w:r>
    </w:p>
    <w:p w14:paraId="4F457653" w14:textId="1DC6660E" w:rsidR="00FB47B0" w:rsidRPr="007E1461" w:rsidRDefault="00FB47B0" w:rsidP="00C8643D">
      <w:pPr>
        <w:pStyle w:val="ab"/>
        <w:rPr>
          <w:color w:val="00B050"/>
          <w:lang w:val="ru-RU"/>
        </w:rPr>
      </w:pPr>
      <w:r w:rsidRPr="007E1461">
        <w:rPr>
          <w:strike/>
          <w:color w:val="A6A6A6" w:themeColor="background1" w:themeShade="A6"/>
        </w:rPr>
        <w:t>Ладно. Ложись. Со мной страшно не бывает.</w:t>
      </w:r>
      <w:r w:rsidR="007E1461" w:rsidRPr="007E1461">
        <w:rPr>
          <w:color w:val="A6A6A6" w:themeColor="background1" w:themeShade="A6"/>
          <w:lang w:val="ru-RU"/>
        </w:rPr>
        <w:t xml:space="preserve"> </w:t>
      </w:r>
      <w:r w:rsidR="007E1461" w:rsidRPr="007E1461">
        <w:rPr>
          <w:color w:val="00B050"/>
          <w:lang w:val="ru-RU"/>
        </w:rPr>
        <w:t>Знаю-знаю</w:t>
      </w:r>
      <w:r w:rsidR="007E1461">
        <w:rPr>
          <w:color w:val="00B050"/>
          <w:lang w:val="ru-RU"/>
        </w:rPr>
        <w:t>-</w:t>
      </w:r>
      <w:r w:rsidR="007E1461" w:rsidRPr="007E1461">
        <w:rPr>
          <w:color w:val="00B050"/>
          <w:lang w:val="ru-RU"/>
        </w:rPr>
        <w:t>знаю.</w:t>
      </w:r>
    </w:p>
    <w:p w14:paraId="36D93867" w14:textId="5F69EB28" w:rsidR="00FB47B0" w:rsidRDefault="00FB47B0" w:rsidP="00FB47B0">
      <w:pPr>
        <w:pStyle w:val="a7"/>
        <w:rPr>
          <w:strike/>
          <w:color w:val="A6A6A6" w:themeColor="background1" w:themeShade="A6"/>
          <w:lang w:val="ru-RU"/>
        </w:rPr>
      </w:pPr>
      <w:r w:rsidRPr="007E1461">
        <w:rPr>
          <w:strike/>
          <w:color w:val="A6A6A6" w:themeColor="background1" w:themeShade="A6"/>
        </w:rPr>
        <w:t>Даша ложится. Ноль ложится рядом, обнимает её сзади, она испуганно лежит с открытыми глазами</w:t>
      </w:r>
      <w:r w:rsidR="00C8643D" w:rsidRPr="007E1461">
        <w:rPr>
          <w:strike/>
          <w:color w:val="A6A6A6" w:themeColor="background1" w:themeShade="A6"/>
          <w:lang w:val="ru-RU"/>
        </w:rPr>
        <w:t>.</w:t>
      </w:r>
    </w:p>
    <w:p w14:paraId="7D6F3E2F" w14:textId="7E4C9D10" w:rsidR="007E1461" w:rsidRDefault="007E1461" w:rsidP="007E1461">
      <w:pPr>
        <w:pStyle w:val="a7"/>
        <w:rPr>
          <w:color w:val="00B050"/>
        </w:rPr>
      </w:pPr>
      <w:r w:rsidRPr="007E1461">
        <w:rPr>
          <w:color w:val="00B050"/>
        </w:rPr>
        <w:t>Ноль укладывает Дашу, ложится рядом, обнимает сзади. Даша лежит с открытыми глазами. Телефон рядом на тумбочке.</w:t>
      </w:r>
    </w:p>
    <w:p w14:paraId="302F4D9D" w14:textId="3D79125F" w:rsidR="007E1461" w:rsidRPr="007E1461" w:rsidRDefault="007E1461" w:rsidP="007E1461">
      <w:pPr>
        <w:pStyle w:val="a6"/>
        <w:rPr>
          <w:color w:val="00B050"/>
        </w:rPr>
      </w:pPr>
      <w:r w:rsidRPr="007E1461">
        <w:rPr>
          <w:color w:val="00B050"/>
        </w:rPr>
        <w:t>8-4</w:t>
      </w:r>
      <w:r>
        <w:rPr>
          <w:color w:val="00B050"/>
        </w:rPr>
        <w:t>.</w:t>
      </w:r>
      <w:r w:rsidR="00131E77">
        <w:rPr>
          <w:color w:val="00B050"/>
        </w:rPr>
        <w:tab/>
      </w:r>
      <w:r w:rsidRPr="00F958AB">
        <w:rPr>
          <w:color w:val="000000" w:themeColor="text1"/>
        </w:rPr>
        <w:t>НАТ. ДАЧА МАССЫ</w:t>
      </w:r>
      <w:r w:rsidRPr="00F958AB">
        <w:rPr>
          <w:color w:val="000000" w:themeColor="text1"/>
        </w:rPr>
        <w:t xml:space="preserve"> </w:t>
      </w:r>
      <w:r w:rsidRPr="007E1461">
        <w:rPr>
          <w:caps w:val="0"/>
          <w:color w:val="00B050"/>
        </w:rPr>
        <w:t>(возле участка)</w:t>
      </w:r>
      <w:r>
        <w:rPr>
          <w:color w:val="00B050"/>
        </w:rPr>
        <w:t xml:space="preserve"> -</w:t>
      </w:r>
      <w:r w:rsidRPr="007E1461">
        <w:rPr>
          <w:color w:val="00B050"/>
        </w:rPr>
        <w:t xml:space="preserve"> НОЧЬ</w:t>
      </w:r>
    </w:p>
    <w:p w14:paraId="0E6E7CE8" w14:textId="2E5E8A41" w:rsidR="007E1461" w:rsidRDefault="007E1461" w:rsidP="007E1461">
      <w:pPr>
        <w:pStyle w:val="a7"/>
      </w:pPr>
      <w:r>
        <w:t>Бэха с бригадой подъезжает к немного покосившемуся забору. Останавливаются. Выходят Чак, Фил, с задних сидений Вжик Стелла и Масса. Заходят на участок и видят, что он заросший. А дом выглядит как будто нежилым.</w:t>
      </w:r>
    </w:p>
    <w:p w14:paraId="768BF361" w14:textId="77777777" w:rsidR="00131E77" w:rsidRPr="00131E77" w:rsidRDefault="00131E77" w:rsidP="00131E77">
      <w:pPr>
        <w:pStyle w:val="a9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СТЕЛЛА</w:t>
      </w:r>
    </w:p>
    <w:p w14:paraId="7204CCC4" w14:textId="77777777" w:rsidR="00131E77" w:rsidRPr="00131E77" w:rsidRDefault="00131E77" w:rsidP="00131E77">
      <w:pPr>
        <w:pStyle w:val="ab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Масса, ты спереди ехать не мог!? Я в этом бутерброде между вами задолбалась. А ты, Вжик</w:t>
      </w:r>
      <w:r w:rsidRPr="00131E77">
        <w:rPr>
          <w:strike/>
          <w:color w:val="A6A6A6" w:themeColor="background1" w:themeShade="A6"/>
          <w:lang w:val="ru-RU"/>
        </w:rPr>
        <w:t>,</w:t>
      </w:r>
      <w:r w:rsidRPr="00131E77">
        <w:rPr>
          <w:strike/>
          <w:color w:val="A6A6A6" w:themeColor="background1" w:themeShade="A6"/>
        </w:rPr>
        <w:t xml:space="preserve"> ещё раз руку мне на задницу положишь, я тебе сильнее врежу.</w:t>
      </w:r>
    </w:p>
    <w:p w14:paraId="3D307736" w14:textId="77777777" w:rsidR="00131E77" w:rsidRPr="00131E77" w:rsidRDefault="00131E77" w:rsidP="00131E77">
      <w:pPr>
        <w:pStyle w:val="a9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ВЖИК</w:t>
      </w:r>
    </w:p>
    <w:p w14:paraId="075A1DC6" w14:textId="77777777" w:rsidR="00131E77" w:rsidRPr="00131E77" w:rsidRDefault="00131E77" w:rsidP="00131E77">
      <w:pPr>
        <w:pStyle w:val="ab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Ты же первая на меня руку положила!</w:t>
      </w:r>
    </w:p>
    <w:p w14:paraId="2734EF87" w14:textId="77777777" w:rsidR="00131E77" w:rsidRPr="00131E77" w:rsidRDefault="00131E77" w:rsidP="00131E77">
      <w:pPr>
        <w:pStyle w:val="a9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lastRenderedPageBreak/>
        <w:t>МАССА</w:t>
      </w:r>
    </w:p>
    <w:p w14:paraId="34D5C32B" w14:textId="77777777" w:rsidR="00131E77" w:rsidRPr="00131E77" w:rsidRDefault="00131E77" w:rsidP="00131E77">
      <w:pPr>
        <w:pStyle w:val="ae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(неловко улыбаясь)</w:t>
      </w:r>
    </w:p>
    <w:p w14:paraId="07AD1A26" w14:textId="77777777" w:rsidR="00131E77" w:rsidRPr="00131E77" w:rsidRDefault="00131E77" w:rsidP="00131E77">
      <w:pPr>
        <w:pStyle w:val="ab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Прости, братан. Реально руки деть некуда было. Вообще тебе повезло. Она ж только с друзьями этим не занимается. А раз тебя ударила, значит, ты ей не друг уже. Скоро перепадёт, значит.</w:t>
      </w:r>
    </w:p>
    <w:p w14:paraId="16D0C8E6" w14:textId="77777777" w:rsidR="00131E77" w:rsidRPr="00131E77" w:rsidRDefault="00131E77" w:rsidP="00131E77">
      <w:pPr>
        <w:pStyle w:val="a9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СТЕЛЛА</w:t>
      </w:r>
    </w:p>
    <w:p w14:paraId="62B7CFA8" w14:textId="77777777" w:rsidR="00131E77" w:rsidRPr="00131E77" w:rsidRDefault="00131E77" w:rsidP="00131E77">
      <w:pPr>
        <w:pStyle w:val="ab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Губы закатали!</w:t>
      </w:r>
    </w:p>
    <w:p w14:paraId="7BEAB6C0" w14:textId="7812CBD7" w:rsidR="00131E77" w:rsidRPr="00131E77" w:rsidRDefault="00131E77" w:rsidP="00131E77">
      <w:pPr>
        <w:pStyle w:val="a7"/>
        <w:rPr>
          <w:strike/>
          <w:color w:val="A6A6A6" w:themeColor="background1" w:themeShade="A6"/>
        </w:rPr>
      </w:pPr>
      <w:r w:rsidRPr="00131E77">
        <w:rPr>
          <w:strike/>
          <w:color w:val="A6A6A6" w:themeColor="background1" w:themeShade="A6"/>
        </w:rPr>
        <w:t>Все заходят на участок и видят, что он заросший. А дом выглядит как будто нежилым.</w:t>
      </w:r>
    </w:p>
    <w:p w14:paraId="747DCF8F" w14:textId="21C14486" w:rsidR="007E1461" w:rsidRDefault="007E1461" w:rsidP="007E1461">
      <w:pPr>
        <w:pStyle w:val="a9"/>
      </w:pPr>
      <w:r>
        <w:t>ФИЛ</w:t>
      </w:r>
    </w:p>
    <w:p w14:paraId="74D5B32F" w14:textId="77777777" w:rsidR="007E1461" w:rsidRDefault="007E1461" w:rsidP="007E1461">
      <w:pPr>
        <w:pStyle w:val="ab"/>
      </w:pPr>
      <w:r>
        <w:t>Масса, это и есть фазенда твоего бати?</w:t>
      </w:r>
    </w:p>
    <w:p w14:paraId="798A2045" w14:textId="3FBA9AE9" w:rsidR="007E1461" w:rsidRDefault="007E1461" w:rsidP="007E1461">
      <w:pPr>
        <w:pStyle w:val="a9"/>
      </w:pPr>
      <w:r>
        <w:t>МАССА</w:t>
      </w:r>
    </w:p>
    <w:p w14:paraId="4304EDAE" w14:textId="6F2E816D" w:rsidR="007E1461" w:rsidRPr="00131E77" w:rsidRDefault="007E1461" w:rsidP="007E1461">
      <w:pPr>
        <w:pStyle w:val="ab"/>
        <w:rPr>
          <w:lang w:val="ru-RU"/>
        </w:rPr>
      </w:pPr>
      <w:r>
        <w:t xml:space="preserve">Ага! </w:t>
      </w:r>
      <w:r w:rsidR="00131E77" w:rsidRPr="00131E77">
        <w:t xml:space="preserve">Только </w:t>
      </w:r>
      <w:r w:rsidR="00131E77" w:rsidRPr="00131E77">
        <w:rPr>
          <w:strike/>
          <w:color w:val="A6A6A6" w:themeColor="background1" w:themeShade="A6"/>
        </w:rPr>
        <w:t>стрёмно тут стало… Батя</w:t>
      </w:r>
      <w:r w:rsidR="00131E77" w:rsidRPr="00131E77">
        <w:t xml:space="preserve"> </w:t>
      </w:r>
      <w:r w:rsidR="00131E77" w:rsidRPr="00131E77">
        <w:rPr>
          <w:color w:val="00B050"/>
          <w:lang w:val="ru-RU"/>
        </w:rPr>
        <w:t>он</w:t>
      </w:r>
      <w:r w:rsidR="00131E77">
        <w:rPr>
          <w:lang w:val="ru-RU"/>
        </w:rPr>
        <w:t xml:space="preserve"> </w:t>
      </w:r>
      <w:r w:rsidR="00131E77" w:rsidRPr="00131E77">
        <w:t>совсем ей не занимается</w:t>
      </w:r>
      <w:r w:rsidR="00131E77" w:rsidRPr="00131E77">
        <w:rPr>
          <w:strike/>
          <w:color w:val="A6A6A6" w:themeColor="background1" w:themeShade="A6"/>
        </w:rPr>
        <w:t>, что ли</w:t>
      </w:r>
      <w:r w:rsidR="00131E77">
        <w:rPr>
          <w:strike/>
          <w:color w:val="A6A6A6" w:themeColor="background1" w:themeShade="A6"/>
          <w:lang w:val="ru-RU"/>
        </w:rPr>
        <w:t>?</w:t>
      </w:r>
      <w:r w:rsidR="00131E77">
        <w:rPr>
          <w:lang w:val="ru-RU"/>
        </w:rPr>
        <w:t xml:space="preserve"> </w:t>
      </w:r>
      <w:r w:rsidR="00131E77" w:rsidRPr="00131E77">
        <w:rPr>
          <w:color w:val="00B050"/>
          <w:lang w:val="ru-RU"/>
        </w:rPr>
        <w:t>видимо…</w:t>
      </w:r>
    </w:p>
    <w:p w14:paraId="2F1EF45E" w14:textId="77777777" w:rsidR="007E1461" w:rsidRDefault="007E1461" w:rsidP="007E1461">
      <w:pPr>
        <w:pStyle w:val="ae"/>
      </w:pPr>
      <w:r>
        <w:t>(задумчиво)</w:t>
      </w:r>
    </w:p>
    <w:p w14:paraId="77C42D31" w14:textId="77777777" w:rsidR="007E1461" w:rsidRDefault="007E1461" w:rsidP="007E1461">
      <w:pPr>
        <w:pStyle w:val="ab"/>
      </w:pPr>
      <w:r>
        <w:t>Может, опять в запое? Хотя мать его обычно сюда пить выгоняла. Тут и белку ловить проще. Бегай себе с топором по участку, сколько влезет.</w:t>
      </w:r>
    </w:p>
    <w:p w14:paraId="5C326E0A" w14:textId="45480A69" w:rsidR="007E1461" w:rsidRPr="00131E77" w:rsidRDefault="007E1461" w:rsidP="007E1461">
      <w:pPr>
        <w:pStyle w:val="a7"/>
        <w:rPr>
          <w:color w:val="00B050"/>
        </w:rPr>
      </w:pPr>
      <w:r>
        <w:t xml:space="preserve">Масса подходит к входной двери дома, шарит рукой над косяком и достаёт ключ, открывает дверь. Все заходят в дом. </w:t>
      </w:r>
      <w:r w:rsidRPr="00131E77">
        <w:rPr>
          <w:color w:val="00B050"/>
        </w:rPr>
        <w:t>В окнах загорается свет.</w:t>
      </w:r>
    </w:p>
    <w:p w14:paraId="05C0FB16" w14:textId="67DB6B5E" w:rsidR="00F958AB" w:rsidRDefault="00F958AB" w:rsidP="00F958AB">
      <w:pPr>
        <w:pStyle w:val="a6"/>
        <w:contextualSpacing/>
      </w:pPr>
      <w:r>
        <w:t>8-</w:t>
      </w:r>
      <w:r w:rsidRPr="00F958AB">
        <w:rPr>
          <w:strike/>
          <w:color w:val="A6A6A6" w:themeColor="background1" w:themeShade="A6"/>
        </w:rPr>
        <w:t>6</w:t>
      </w:r>
      <w:r w:rsidRPr="00F958AB">
        <w:rPr>
          <w:color w:val="A6A6A6" w:themeColor="background1" w:themeShade="A6"/>
        </w:rPr>
        <w:t xml:space="preserve"> </w:t>
      </w:r>
      <w:r w:rsidRPr="00F958AB">
        <w:rPr>
          <w:color w:val="00B050"/>
        </w:rPr>
        <w:t>5</w:t>
      </w:r>
      <w:r>
        <w:t>.</w:t>
      </w:r>
      <w:r>
        <w:tab/>
        <w:t>ИНТ. ДАЧА МАССЫ</w:t>
      </w:r>
      <w:r w:rsidR="005D7487">
        <w:t xml:space="preserve"> </w:t>
      </w:r>
      <w:r w:rsidR="005D7487" w:rsidRPr="005D7487">
        <w:rPr>
          <w:color w:val="00B050"/>
        </w:rPr>
        <w:t>(</w:t>
      </w:r>
      <w:r w:rsidR="005D7487" w:rsidRPr="005D7487">
        <w:rPr>
          <w:caps w:val="0"/>
          <w:color w:val="00B050"/>
        </w:rPr>
        <w:t>комната</w:t>
      </w:r>
      <w:r w:rsidR="005D7487" w:rsidRPr="005D7487">
        <w:rPr>
          <w:color w:val="00B050"/>
        </w:rPr>
        <w:t>)</w:t>
      </w:r>
      <w:r w:rsidRPr="005D7487">
        <w:rPr>
          <w:color w:val="00B050"/>
        </w:rPr>
        <w:t xml:space="preserve"> </w:t>
      </w:r>
      <w:r>
        <w:t xml:space="preserve">– </w:t>
      </w:r>
      <w:r w:rsidR="005D7487" w:rsidRPr="005D7487">
        <w:rPr>
          <w:color w:val="00B050"/>
        </w:rPr>
        <w:t>НОЧЬ</w:t>
      </w:r>
      <w:r w:rsidR="005D7487">
        <w:rPr>
          <w:color w:val="00B050"/>
        </w:rPr>
        <w:t xml:space="preserve"> / сцена разбита</w:t>
      </w:r>
    </w:p>
    <w:p w14:paraId="1BD30B14" w14:textId="47BBEE93" w:rsidR="005D7487" w:rsidRPr="00B62655" w:rsidRDefault="005D7487" w:rsidP="00B62655">
      <w:pPr>
        <w:pStyle w:val="a6"/>
        <w:rPr>
          <w:color w:val="00B050"/>
        </w:rPr>
      </w:pPr>
      <w:r w:rsidRPr="00B62655">
        <w:rPr>
          <w:color w:val="00B050"/>
        </w:rPr>
        <w:t>8-5-А.</w:t>
      </w:r>
      <w:r w:rsidRPr="00B62655">
        <w:rPr>
          <w:color w:val="00B050"/>
        </w:rPr>
        <w:tab/>
        <w:t>ИНТ. ОСОБНЯК НОЛЯ (</w:t>
      </w:r>
      <w:r w:rsidRPr="00B62655">
        <w:rPr>
          <w:caps w:val="0"/>
          <w:color w:val="00B050"/>
        </w:rPr>
        <w:t>бассейн</w:t>
      </w:r>
      <w:r w:rsidRPr="00B62655">
        <w:rPr>
          <w:color w:val="00B050"/>
        </w:rPr>
        <w:t xml:space="preserve">) - НОЧЬ / </w:t>
      </w:r>
      <w:r w:rsidRPr="00B62655">
        <w:rPr>
          <w:color w:val="00B050"/>
        </w:rPr>
        <w:t>Параллельный монтаж</w:t>
      </w:r>
    </w:p>
    <w:p w14:paraId="576D2314" w14:textId="41FFE8E4" w:rsidR="00F958AB" w:rsidRDefault="00F958AB" w:rsidP="00F958AB">
      <w:pPr>
        <w:pStyle w:val="a7"/>
        <w:keepNext/>
        <w:keepLines/>
      </w:pPr>
      <w:r>
        <w:t>Парни видят, что внутри всё в пыли и паутине.</w:t>
      </w:r>
    </w:p>
    <w:p w14:paraId="10E796ED" w14:textId="77777777" w:rsidR="00F958AB" w:rsidRDefault="00F958AB" w:rsidP="00F958AB">
      <w:pPr>
        <w:pStyle w:val="a9"/>
      </w:pPr>
      <w:r>
        <w:t>ВЖИК</w:t>
      </w:r>
    </w:p>
    <w:p w14:paraId="1F95C1B7" w14:textId="77777777" w:rsidR="00F958AB" w:rsidRDefault="00F958AB" w:rsidP="00F958AB">
      <w:pPr>
        <w:pStyle w:val="ab"/>
      </w:pPr>
      <w:r>
        <w:t>Трындец. Ты так расхваливал эту фазенду…</w:t>
      </w:r>
    </w:p>
    <w:p w14:paraId="4F35451F" w14:textId="77777777" w:rsidR="00F958AB" w:rsidRPr="00F958AB" w:rsidRDefault="00F958AB" w:rsidP="00F958AB">
      <w:pPr>
        <w:pStyle w:val="a9"/>
        <w:rPr>
          <w:strike/>
          <w:color w:val="A6A6A6" w:themeColor="background1" w:themeShade="A6"/>
        </w:rPr>
      </w:pPr>
      <w:r w:rsidRPr="00F958AB">
        <w:rPr>
          <w:strike/>
          <w:color w:val="A6A6A6" w:themeColor="background1" w:themeShade="A6"/>
        </w:rPr>
        <w:t>МАССА</w:t>
      </w:r>
    </w:p>
    <w:p w14:paraId="49A9A694" w14:textId="77777777" w:rsidR="00F958AB" w:rsidRPr="00F958AB" w:rsidRDefault="00F958AB" w:rsidP="00F958AB">
      <w:pPr>
        <w:pStyle w:val="ab"/>
        <w:rPr>
          <w:strike/>
          <w:color w:val="A6A6A6" w:themeColor="background1" w:themeShade="A6"/>
        </w:rPr>
      </w:pPr>
      <w:r w:rsidRPr="00F958AB">
        <w:rPr>
          <w:strike/>
          <w:color w:val="A6A6A6" w:themeColor="background1" w:themeShade="A6"/>
        </w:rPr>
        <w:t>А ничё, что двадцать лет прошло?!</w:t>
      </w:r>
    </w:p>
    <w:p w14:paraId="0C686053" w14:textId="77777777" w:rsidR="00F958AB" w:rsidRPr="00F958AB" w:rsidRDefault="00F958AB" w:rsidP="00F958AB">
      <w:pPr>
        <w:pStyle w:val="a9"/>
        <w:rPr>
          <w:strike/>
          <w:color w:val="A6A6A6" w:themeColor="background1" w:themeShade="A6"/>
        </w:rPr>
      </w:pPr>
      <w:r w:rsidRPr="00F958AB">
        <w:rPr>
          <w:strike/>
          <w:color w:val="A6A6A6" w:themeColor="background1" w:themeShade="A6"/>
        </w:rPr>
        <w:t>ВЖИК</w:t>
      </w:r>
    </w:p>
    <w:p w14:paraId="1B43FA7D" w14:textId="77777777" w:rsidR="00F958AB" w:rsidRDefault="00F958AB" w:rsidP="00F958AB">
      <w:pPr>
        <w:pStyle w:val="ab"/>
      </w:pPr>
      <w:r>
        <w:t>… А тут даже бомжам было бы стрёмно ночевать…</w:t>
      </w:r>
    </w:p>
    <w:p w14:paraId="19ED58F1" w14:textId="77777777" w:rsidR="00F958AB" w:rsidRDefault="00F958AB" w:rsidP="00F958AB">
      <w:pPr>
        <w:pStyle w:val="a9"/>
      </w:pPr>
      <w:r>
        <w:lastRenderedPageBreak/>
        <w:t>МАССА</w:t>
      </w:r>
    </w:p>
    <w:p w14:paraId="4179CCA0" w14:textId="77777777" w:rsidR="00F958AB" w:rsidRDefault="00F958AB" w:rsidP="00F958AB">
      <w:pPr>
        <w:pStyle w:val="ab"/>
      </w:pPr>
      <w:r>
        <w:t>Чё бы им стрёмно было? Нам же не стрёмно…</w:t>
      </w:r>
    </w:p>
    <w:p w14:paraId="78ABDD01" w14:textId="77777777" w:rsidR="00F958AB" w:rsidRDefault="00F958AB" w:rsidP="00F958AB">
      <w:pPr>
        <w:pStyle w:val="a9"/>
      </w:pPr>
      <w:r>
        <w:t>ФИЛ</w:t>
      </w:r>
    </w:p>
    <w:p w14:paraId="744A691E" w14:textId="77777777" w:rsidR="00F958AB" w:rsidRDefault="00F958AB" w:rsidP="00F958AB">
      <w:pPr>
        <w:pStyle w:val="ab"/>
      </w:pPr>
      <w:r>
        <w:t>Значит так, братва. Нам тут нужно залечь и вести себя тихо. По ходу, придётся бабу впрягать, чтобы порядок навела.</w:t>
      </w:r>
    </w:p>
    <w:p w14:paraId="65AFAA8B" w14:textId="77777777" w:rsidR="00F958AB" w:rsidRDefault="00F958AB" w:rsidP="00F958AB">
      <w:pPr>
        <w:pStyle w:val="a9"/>
      </w:pPr>
      <w:r>
        <w:t>СТЭЛЛА</w:t>
      </w:r>
    </w:p>
    <w:p w14:paraId="1F2E8013" w14:textId="77777777" w:rsidR="00F958AB" w:rsidRPr="00394FE2" w:rsidRDefault="00F958AB" w:rsidP="00F958AB">
      <w:pPr>
        <w:pStyle w:val="ab"/>
        <w:rPr>
          <w:lang w:val="ru-RU"/>
        </w:rPr>
      </w:pPr>
      <w:r>
        <w:t>Ну уж нет. Я в таких отелях ночевала! В люксАх президентских! В вине и шампанском купалась! А тут</w:t>
      </w:r>
      <w:r>
        <w:rPr>
          <w:lang w:val="ru-RU"/>
        </w:rPr>
        <w:t xml:space="preserve"> - </w:t>
      </w:r>
      <w:r>
        <w:t>то гараж вонючий, то берлога заброшенная!</w:t>
      </w:r>
    </w:p>
    <w:p w14:paraId="55F409C1" w14:textId="77777777" w:rsidR="00F958AB" w:rsidRDefault="00F958AB" w:rsidP="00F958AB">
      <w:pPr>
        <w:pStyle w:val="a9"/>
      </w:pPr>
      <w:r>
        <w:t>ЧАК</w:t>
      </w:r>
    </w:p>
    <w:p w14:paraId="0E271B71" w14:textId="77777777" w:rsidR="00F958AB" w:rsidRPr="00394FE2" w:rsidRDefault="00F958AB" w:rsidP="00F958AB">
      <w:pPr>
        <w:pStyle w:val="ab"/>
        <w:rPr>
          <w:lang w:val="ru-RU"/>
        </w:rPr>
      </w:pPr>
      <w:r>
        <w:t>Слышь, принцесса для снятия стресса! Если ч</w:t>
      </w:r>
      <w:r>
        <w:rPr>
          <w:lang w:val="ru-RU"/>
        </w:rPr>
        <w:t>ё-</w:t>
      </w:r>
      <w:r>
        <w:t>то не нравится</w:t>
      </w:r>
      <w:r>
        <w:rPr>
          <w:lang w:val="ru-RU"/>
        </w:rPr>
        <w:t xml:space="preserve"> –</w:t>
      </w:r>
      <w:r>
        <w:t xml:space="preserve"> вали! Никто не держит!</w:t>
      </w:r>
    </w:p>
    <w:p w14:paraId="0D5467DD" w14:textId="77777777" w:rsidR="00F958AB" w:rsidRDefault="00F958AB" w:rsidP="00F958AB">
      <w:pPr>
        <w:pStyle w:val="a9"/>
      </w:pPr>
      <w:r>
        <w:t>СТЕЛЛА</w:t>
      </w:r>
    </w:p>
    <w:p w14:paraId="7A214A65" w14:textId="77777777" w:rsidR="00F958AB" w:rsidRDefault="00F958AB" w:rsidP="00F958AB">
      <w:pPr>
        <w:pStyle w:val="ab"/>
      </w:pPr>
      <w:r>
        <w:t>Ну и пошли вы… Стэлла возвращается на работу и к обеспеченной жизни!</w:t>
      </w:r>
    </w:p>
    <w:p w14:paraId="6A2FFEF9" w14:textId="77777777" w:rsidR="00F958AB" w:rsidRDefault="00F958AB" w:rsidP="00F958AB">
      <w:pPr>
        <w:pStyle w:val="a7"/>
      </w:pPr>
      <w:r>
        <w:t>Стелла выходит из дома, хлопнув дверью. Тут же заходит обратно.</w:t>
      </w:r>
    </w:p>
    <w:p w14:paraId="4E558114" w14:textId="77777777" w:rsidR="00F958AB" w:rsidRDefault="00F958AB" w:rsidP="00F958AB">
      <w:pPr>
        <w:pStyle w:val="a9"/>
      </w:pPr>
      <w:r>
        <w:t>СТЕЛЛА</w:t>
      </w:r>
    </w:p>
    <w:p w14:paraId="4145C850" w14:textId="77777777" w:rsidR="00F958AB" w:rsidRDefault="00F958AB" w:rsidP="00F958AB">
      <w:pPr>
        <w:pStyle w:val="ab"/>
      </w:pPr>
      <w:r>
        <w:t>Где здесь остановка?</w:t>
      </w:r>
    </w:p>
    <w:p w14:paraId="2D227C0E" w14:textId="77777777" w:rsidR="00F958AB" w:rsidRDefault="00F958AB" w:rsidP="00F958AB">
      <w:pPr>
        <w:pStyle w:val="a9"/>
      </w:pPr>
      <w:r>
        <w:t>ЧАК</w:t>
      </w:r>
    </w:p>
    <w:p w14:paraId="1EFDFA82" w14:textId="77777777" w:rsidR="00F958AB" w:rsidRDefault="00F958AB" w:rsidP="00F958AB">
      <w:pPr>
        <w:pStyle w:val="ab"/>
      </w:pPr>
      <w:r>
        <w:t>Решила с водителя автобуса начать?</w:t>
      </w:r>
    </w:p>
    <w:p w14:paraId="10800367" w14:textId="77777777" w:rsidR="00F958AB" w:rsidRDefault="00F958AB" w:rsidP="00F958AB">
      <w:pPr>
        <w:pStyle w:val="a7"/>
      </w:pPr>
      <w:r>
        <w:t>Стэлла снова с психом разворачивается. Хлопает дверью, косяк отваливается, падает на Чака, тот уворачивается.</w:t>
      </w:r>
    </w:p>
    <w:p w14:paraId="1A0F4669" w14:textId="77777777" w:rsidR="00F958AB" w:rsidRDefault="00F958AB" w:rsidP="00F958AB">
      <w:pPr>
        <w:pStyle w:val="a9"/>
      </w:pPr>
      <w:r>
        <w:t>ВЖИК</w:t>
      </w:r>
    </w:p>
    <w:p w14:paraId="570CE244" w14:textId="57A9F29A" w:rsidR="00F958AB" w:rsidRPr="00F958AB" w:rsidRDefault="00F958AB" w:rsidP="00F958AB">
      <w:pPr>
        <w:pStyle w:val="ab"/>
        <w:rPr>
          <w:lang w:val="ru-RU"/>
        </w:rPr>
      </w:pPr>
      <w:r>
        <w:t>Может догнать?</w:t>
      </w:r>
      <w:r>
        <w:rPr>
          <w:lang w:val="ru-RU"/>
        </w:rPr>
        <w:t xml:space="preserve"> </w:t>
      </w:r>
      <w:r w:rsidRPr="00F958AB">
        <w:rPr>
          <w:color w:val="00B050"/>
          <w:lang w:val="ru-RU"/>
        </w:rPr>
        <w:t xml:space="preserve">Ночь </w:t>
      </w:r>
      <w:r w:rsidRPr="00F958AB">
        <w:rPr>
          <w:color w:val="00B050"/>
          <w:lang w:val="ru-RU"/>
        </w:rPr>
        <w:t>всё-таки.</w:t>
      </w:r>
    </w:p>
    <w:p w14:paraId="2451266B" w14:textId="77777777" w:rsidR="00F958AB" w:rsidRDefault="00F958AB" w:rsidP="00F958AB">
      <w:pPr>
        <w:pStyle w:val="a9"/>
      </w:pPr>
      <w:r>
        <w:t>ФИЛ</w:t>
      </w:r>
    </w:p>
    <w:p w14:paraId="583B96EF" w14:textId="2CC65D63" w:rsidR="00F958AB" w:rsidRDefault="00F958AB" w:rsidP="00F958AB">
      <w:pPr>
        <w:pStyle w:val="ab"/>
      </w:pPr>
      <w:r w:rsidRPr="00F958AB">
        <w:rPr>
          <w:strike/>
          <w:color w:val="A6A6A6" w:themeColor="background1" w:themeShade="A6"/>
        </w:rPr>
        <w:t>Забей.</w:t>
      </w:r>
      <w:r w:rsidRPr="00F958AB">
        <w:rPr>
          <w:color w:val="A6A6A6" w:themeColor="background1" w:themeShade="A6"/>
        </w:rPr>
        <w:t xml:space="preserve"> </w:t>
      </w:r>
      <w:r w:rsidRPr="00F958AB">
        <w:rPr>
          <w:color w:val="00B050"/>
        </w:rPr>
        <w:t xml:space="preserve">Ей не привыкать по ночам шляться. </w:t>
      </w:r>
      <w:r>
        <w:t>Пусть идёт, куда хочет. Потаскается и при</w:t>
      </w:r>
      <w:r>
        <w:rPr>
          <w:lang w:val="ru-RU"/>
        </w:rPr>
        <w:t>п</w:t>
      </w:r>
      <w:r>
        <w:t>рётся.</w:t>
      </w:r>
    </w:p>
    <w:p w14:paraId="011A3448" w14:textId="77777777" w:rsidR="00F958AB" w:rsidRDefault="00F958AB" w:rsidP="00F958AB">
      <w:pPr>
        <w:pStyle w:val="a7"/>
      </w:pPr>
      <w:r>
        <w:t>У Фила звонит телефон. Он принимает звонок.</w:t>
      </w:r>
    </w:p>
    <w:p w14:paraId="65545F62" w14:textId="34F86A9F" w:rsidR="00F958AB" w:rsidRDefault="00F958AB" w:rsidP="00F958AB">
      <w:pPr>
        <w:pStyle w:val="a9"/>
        <w:rPr>
          <w:lang w:val="ru-RU"/>
        </w:rPr>
      </w:pPr>
      <w:r>
        <w:lastRenderedPageBreak/>
        <w:t>ДАША</w:t>
      </w:r>
      <w:r>
        <w:rPr>
          <w:lang w:val="ru-RU"/>
        </w:rPr>
        <w:t xml:space="preserve"> (ЗК)</w:t>
      </w:r>
    </w:p>
    <w:p w14:paraId="391F2E67" w14:textId="608473CA" w:rsidR="00F958AB" w:rsidRPr="00F958AB" w:rsidRDefault="00F958AB" w:rsidP="00F958AB">
      <w:pPr>
        <w:pStyle w:val="ae"/>
        <w:rPr>
          <w:color w:val="00B050"/>
        </w:rPr>
      </w:pPr>
      <w:bookmarkStart w:id="0" w:name="_Hlk138410153"/>
      <w:r w:rsidRPr="00F958AB">
        <w:rPr>
          <w:color w:val="00B050"/>
        </w:rPr>
        <w:t>(шёпотом)</w:t>
      </w:r>
    </w:p>
    <w:bookmarkEnd w:id="0"/>
    <w:p w14:paraId="70DC1967" w14:textId="77777777" w:rsidR="00F958AB" w:rsidRDefault="00F958AB" w:rsidP="00F958AB">
      <w:pPr>
        <w:pStyle w:val="ab"/>
      </w:pPr>
      <w:r>
        <w:t>Саш. Олег заказал тебя у киллера. Тебя и твоих друзей.</w:t>
      </w:r>
    </w:p>
    <w:p w14:paraId="46C771D0" w14:textId="77777777" w:rsidR="00F958AB" w:rsidRDefault="00F958AB" w:rsidP="00F958AB">
      <w:pPr>
        <w:pStyle w:val="a9"/>
      </w:pPr>
      <w:r>
        <w:t>ФИЛ</w:t>
      </w:r>
    </w:p>
    <w:p w14:paraId="6C6619E4" w14:textId="54F26A3D" w:rsidR="00F958AB" w:rsidRDefault="00F958AB" w:rsidP="00F958AB">
      <w:pPr>
        <w:pStyle w:val="ab"/>
      </w:pPr>
      <w:r w:rsidRPr="00F958AB">
        <w:rPr>
          <w:strike/>
          <w:color w:val="A6A6A6" w:themeColor="background1" w:themeShade="A6"/>
        </w:rPr>
        <w:t>Алё, Даша.</w:t>
      </w:r>
      <w:r w:rsidRPr="00F958AB">
        <w:rPr>
          <w:color w:val="A6A6A6" w:themeColor="background1" w:themeShade="A6"/>
        </w:rPr>
        <w:t xml:space="preserve"> </w:t>
      </w:r>
      <w:r w:rsidRPr="00F958AB">
        <w:rPr>
          <w:color w:val="00B050"/>
        </w:rPr>
        <w:t xml:space="preserve">Даш, ты? </w:t>
      </w:r>
      <w:r>
        <w:t>Ты где? Давай встретимся. Ты всё мне расскажешь.</w:t>
      </w:r>
    </w:p>
    <w:p w14:paraId="23FC3E29" w14:textId="473AD965" w:rsidR="00F958AB" w:rsidRDefault="00F958AB" w:rsidP="00F958AB">
      <w:pPr>
        <w:pStyle w:val="a9"/>
        <w:rPr>
          <w:lang w:val="ru-RU"/>
        </w:rPr>
      </w:pPr>
      <w:r>
        <w:t>ДАША</w:t>
      </w:r>
    </w:p>
    <w:p w14:paraId="3F239EF5" w14:textId="6F8B27F6" w:rsidR="00F958AB" w:rsidRPr="00F958AB" w:rsidRDefault="00F958AB" w:rsidP="00F958AB">
      <w:pPr>
        <w:pStyle w:val="ae"/>
        <w:rPr>
          <w:color w:val="00B050"/>
        </w:rPr>
      </w:pPr>
      <w:r w:rsidRPr="00F958AB">
        <w:rPr>
          <w:color w:val="00B050"/>
        </w:rPr>
        <w:t>(шёпотом)</w:t>
      </w:r>
    </w:p>
    <w:p w14:paraId="1EE967F7" w14:textId="77777777" w:rsidR="00F958AB" w:rsidRDefault="00F958AB" w:rsidP="00F958AB">
      <w:pPr>
        <w:pStyle w:val="ab"/>
      </w:pPr>
      <w:r>
        <w:t>Прости, я не могу. Пожалуйста, будь аккуратней.</w:t>
      </w:r>
    </w:p>
    <w:p w14:paraId="7B4623A0" w14:textId="77777777" w:rsidR="00F958AB" w:rsidRDefault="00F958AB" w:rsidP="00F958AB">
      <w:pPr>
        <w:pStyle w:val="a9"/>
      </w:pPr>
      <w:r>
        <w:t>ФИЛ</w:t>
      </w:r>
    </w:p>
    <w:p w14:paraId="4CD1BA78" w14:textId="239C6818" w:rsidR="00F958AB" w:rsidRDefault="00F958AB" w:rsidP="00F958AB">
      <w:pPr>
        <w:pStyle w:val="ab"/>
        <w:rPr>
          <w:strike/>
          <w:color w:val="A6A6A6" w:themeColor="background1" w:themeShade="A6"/>
        </w:rPr>
      </w:pPr>
      <w:r>
        <w:t xml:space="preserve">Мне так приятно, что ты за меня переживаешь. Значит, ещё что-то осталось… </w:t>
      </w:r>
      <w:r w:rsidRPr="00F958AB">
        <w:rPr>
          <w:strike/>
          <w:color w:val="A6A6A6" w:themeColor="background1" w:themeShade="A6"/>
        </w:rPr>
        <w:t>И у нас есть шанс… Я бы очень хотел всё вернуть и…</w:t>
      </w:r>
    </w:p>
    <w:p w14:paraId="191398CB" w14:textId="6B76AAEF" w:rsidR="005D7487" w:rsidRPr="005D7487" w:rsidRDefault="005D7487" w:rsidP="005D7487">
      <w:pPr>
        <w:pStyle w:val="a7"/>
        <w:rPr>
          <w:color w:val="00B050"/>
        </w:rPr>
      </w:pPr>
      <w:r w:rsidRPr="005D7487">
        <w:rPr>
          <w:color w:val="00B050"/>
        </w:rPr>
        <w:t>Даша в ванной. Слушает Фила.</w:t>
      </w:r>
    </w:p>
    <w:p w14:paraId="1FD95726" w14:textId="77777777" w:rsidR="005D7487" w:rsidRPr="005D7487" w:rsidRDefault="005D7487" w:rsidP="005D7487">
      <w:pPr>
        <w:pStyle w:val="a9"/>
        <w:rPr>
          <w:color w:val="00B050"/>
        </w:rPr>
      </w:pPr>
      <w:r w:rsidRPr="005D7487">
        <w:rPr>
          <w:color w:val="00B050"/>
        </w:rPr>
        <w:t>ФИЛ (ЗК)</w:t>
      </w:r>
    </w:p>
    <w:p w14:paraId="4E3F2783" w14:textId="42888850" w:rsidR="005D7487" w:rsidRPr="005D7487" w:rsidRDefault="005D7487" w:rsidP="005D7487">
      <w:pPr>
        <w:pStyle w:val="ab"/>
        <w:rPr>
          <w:color w:val="00B050"/>
        </w:rPr>
      </w:pPr>
      <w:r w:rsidRPr="005D7487">
        <w:rPr>
          <w:color w:val="00B050"/>
        </w:rPr>
        <w:t>И у нас есть шанс… Я бы очень хотел всё вернуть и…</w:t>
      </w:r>
    </w:p>
    <w:p w14:paraId="4252244E" w14:textId="67DB9BDD" w:rsidR="005D7487" w:rsidRPr="005D7487" w:rsidRDefault="005D7487" w:rsidP="005D7487">
      <w:pPr>
        <w:pStyle w:val="a7"/>
        <w:rPr>
          <w:color w:val="00B050"/>
        </w:rPr>
      </w:pPr>
      <w:r w:rsidRPr="005D7487">
        <w:rPr>
          <w:color w:val="00B050"/>
        </w:rPr>
        <w:t>Даше кажется, что она слышит скрип за дверью. Быстро отключает звонок и выключает телефон. Нажимает смыв унитаза уходит из ванной.</w:t>
      </w:r>
    </w:p>
    <w:p w14:paraId="752E41DE" w14:textId="5D4D26DA" w:rsidR="005D7487" w:rsidRPr="005D7487" w:rsidRDefault="005D7487" w:rsidP="005D7487">
      <w:pPr>
        <w:pStyle w:val="a6"/>
        <w:rPr>
          <w:color w:val="00B050"/>
        </w:rPr>
      </w:pPr>
      <w:r w:rsidRPr="005D7487">
        <w:rPr>
          <w:color w:val="00B050"/>
        </w:rPr>
        <w:t>8-5-</w:t>
      </w:r>
      <w:r>
        <w:rPr>
          <w:color w:val="00B050"/>
        </w:rPr>
        <w:t>В</w:t>
      </w:r>
      <w:r w:rsidRPr="005D7487">
        <w:rPr>
          <w:color w:val="00B050"/>
        </w:rPr>
        <w:t>.</w:t>
      </w:r>
      <w:r w:rsidRPr="005D7487">
        <w:rPr>
          <w:color w:val="00B050"/>
        </w:rPr>
        <w:tab/>
        <w:t xml:space="preserve">ИНТ. ОСОБНЯК НОЛЯ </w:t>
      </w:r>
      <w:r w:rsidRPr="005D7487">
        <w:rPr>
          <w:caps w:val="0"/>
          <w:color w:val="00B050"/>
        </w:rPr>
        <w:t>(бассейн)</w:t>
      </w:r>
      <w:r w:rsidRPr="005D7487">
        <w:rPr>
          <w:color w:val="00B050"/>
        </w:rPr>
        <w:t xml:space="preserve"> - НОЧЬ</w:t>
      </w:r>
    </w:p>
    <w:p w14:paraId="24EB657D" w14:textId="77777777" w:rsidR="00F958AB" w:rsidRPr="005D7487" w:rsidRDefault="00F958AB" w:rsidP="00F958AB">
      <w:pPr>
        <w:pStyle w:val="a7"/>
        <w:rPr>
          <w:color w:val="000000" w:themeColor="text1"/>
        </w:rPr>
      </w:pPr>
      <w:r w:rsidRPr="005D7487">
        <w:rPr>
          <w:color w:val="000000" w:themeColor="text1"/>
        </w:rPr>
        <w:t>В трубке раздаются частые гудки.</w:t>
      </w:r>
    </w:p>
    <w:p w14:paraId="75A1225B" w14:textId="77777777" w:rsidR="00F958AB" w:rsidRPr="005D7487" w:rsidRDefault="00F958AB" w:rsidP="00F958AB">
      <w:pPr>
        <w:pStyle w:val="a9"/>
        <w:rPr>
          <w:color w:val="000000" w:themeColor="text1"/>
        </w:rPr>
      </w:pPr>
      <w:r w:rsidRPr="005D7487">
        <w:rPr>
          <w:color w:val="000000" w:themeColor="text1"/>
        </w:rPr>
        <w:t>ФИЛ</w:t>
      </w:r>
    </w:p>
    <w:p w14:paraId="41AFF4DF" w14:textId="77777777" w:rsidR="00F958AB" w:rsidRPr="005D7487" w:rsidRDefault="00F958AB" w:rsidP="00F958AB">
      <w:pPr>
        <w:pStyle w:val="ab"/>
        <w:rPr>
          <w:color w:val="000000" w:themeColor="text1"/>
        </w:rPr>
      </w:pPr>
      <w:r w:rsidRPr="005D7487">
        <w:rPr>
          <w:color w:val="000000" w:themeColor="text1"/>
        </w:rPr>
        <w:t>Алло Даш! Алло!</w:t>
      </w:r>
    </w:p>
    <w:p w14:paraId="1651D393" w14:textId="77777777" w:rsidR="00F958AB" w:rsidRPr="005D7487" w:rsidRDefault="00F958AB" w:rsidP="00F958AB">
      <w:pPr>
        <w:pStyle w:val="a7"/>
        <w:rPr>
          <w:color w:val="000000" w:themeColor="text1"/>
        </w:rPr>
      </w:pPr>
      <w:r w:rsidRPr="005D7487">
        <w:rPr>
          <w:color w:val="000000" w:themeColor="text1"/>
        </w:rPr>
        <w:t>Фил перезванивает. Телефон выключен.</w:t>
      </w:r>
    </w:p>
    <w:p w14:paraId="5C2E6998" w14:textId="77777777" w:rsidR="00F958AB" w:rsidRPr="005D7487" w:rsidRDefault="00F958AB" w:rsidP="00F958AB">
      <w:pPr>
        <w:pStyle w:val="a9"/>
        <w:rPr>
          <w:color w:val="000000" w:themeColor="text1"/>
        </w:rPr>
      </w:pPr>
      <w:r w:rsidRPr="005D7487">
        <w:rPr>
          <w:color w:val="000000" w:themeColor="text1"/>
        </w:rPr>
        <w:t>ФИЛ</w:t>
      </w:r>
    </w:p>
    <w:p w14:paraId="7B95D916" w14:textId="77777777" w:rsidR="00F958AB" w:rsidRPr="005D7487" w:rsidRDefault="00F958AB" w:rsidP="00F958AB">
      <w:pPr>
        <w:pStyle w:val="ab"/>
        <w:rPr>
          <w:color w:val="000000" w:themeColor="text1"/>
        </w:rPr>
      </w:pPr>
      <w:r w:rsidRPr="005D7487">
        <w:rPr>
          <w:color w:val="000000" w:themeColor="text1"/>
        </w:rPr>
        <w:t>Чёрт!!!</w:t>
      </w:r>
    </w:p>
    <w:p w14:paraId="3EB61E46" w14:textId="77777777" w:rsidR="00F958AB" w:rsidRPr="005D7487" w:rsidRDefault="00F958AB" w:rsidP="00F958AB">
      <w:pPr>
        <w:pStyle w:val="a7"/>
        <w:rPr>
          <w:color w:val="000000" w:themeColor="text1"/>
        </w:rPr>
      </w:pPr>
      <w:r w:rsidRPr="005D7487">
        <w:rPr>
          <w:color w:val="000000" w:themeColor="text1"/>
        </w:rPr>
        <w:t>С криками залетает Чак.</w:t>
      </w:r>
    </w:p>
    <w:p w14:paraId="6BB431E1" w14:textId="77777777" w:rsidR="00F958AB" w:rsidRPr="005D7487" w:rsidRDefault="00F958AB" w:rsidP="00F958AB">
      <w:pPr>
        <w:pStyle w:val="a9"/>
        <w:rPr>
          <w:color w:val="000000" w:themeColor="text1"/>
        </w:rPr>
      </w:pPr>
      <w:r w:rsidRPr="005D7487">
        <w:rPr>
          <w:color w:val="000000" w:themeColor="text1"/>
        </w:rPr>
        <w:t>ЧАК</w:t>
      </w:r>
    </w:p>
    <w:p w14:paraId="7AEA6564" w14:textId="77777777" w:rsidR="00F958AB" w:rsidRPr="005D7487" w:rsidRDefault="00F958AB" w:rsidP="00F958AB">
      <w:pPr>
        <w:pStyle w:val="ab"/>
        <w:rPr>
          <w:color w:val="000000" w:themeColor="text1"/>
        </w:rPr>
      </w:pPr>
      <w:r w:rsidRPr="005D7487">
        <w:rPr>
          <w:color w:val="000000" w:themeColor="text1"/>
        </w:rPr>
        <w:t>Ааааа!!! Сука! Сука! Быстрей, дайте ствол!</w:t>
      </w:r>
    </w:p>
    <w:p w14:paraId="0D40B9D2" w14:textId="77777777" w:rsidR="00F958AB" w:rsidRPr="005D7487" w:rsidRDefault="00F958AB" w:rsidP="00F958AB">
      <w:pPr>
        <w:pStyle w:val="a9"/>
        <w:rPr>
          <w:color w:val="000000" w:themeColor="text1"/>
        </w:rPr>
      </w:pPr>
      <w:r w:rsidRPr="005D7487">
        <w:rPr>
          <w:color w:val="000000" w:themeColor="text1"/>
        </w:rPr>
        <w:lastRenderedPageBreak/>
        <w:t>ВЖИК</w:t>
      </w:r>
    </w:p>
    <w:p w14:paraId="072576F3" w14:textId="77777777" w:rsidR="00F958AB" w:rsidRPr="005D7487" w:rsidRDefault="00F958AB" w:rsidP="00F958AB">
      <w:pPr>
        <w:pStyle w:val="ae"/>
        <w:rPr>
          <w:color w:val="000000" w:themeColor="text1"/>
        </w:rPr>
      </w:pPr>
      <w:r w:rsidRPr="005D7487">
        <w:rPr>
          <w:color w:val="000000" w:themeColor="text1"/>
        </w:rPr>
        <w:t>(в панике)</w:t>
      </w:r>
    </w:p>
    <w:p w14:paraId="4350EA98" w14:textId="77777777" w:rsidR="00F958AB" w:rsidRPr="005D7487" w:rsidRDefault="00F958AB" w:rsidP="00F958AB">
      <w:pPr>
        <w:pStyle w:val="ab"/>
        <w:rPr>
          <w:color w:val="000000" w:themeColor="text1"/>
        </w:rPr>
      </w:pPr>
      <w:r w:rsidRPr="005D7487">
        <w:rPr>
          <w:color w:val="000000" w:themeColor="text1"/>
        </w:rPr>
        <w:t xml:space="preserve">Кто там!? Менты?! Менты?! Всё! Я так и знал, что нас найдут! </w:t>
      </w:r>
      <w:r w:rsidRPr="005D7487">
        <w:rPr>
          <w:color w:val="000000" w:themeColor="text1"/>
          <w:lang w:val="ru-RU"/>
        </w:rPr>
        <w:t>двадцать</w:t>
      </w:r>
      <w:r w:rsidRPr="005D7487">
        <w:rPr>
          <w:color w:val="000000" w:themeColor="text1"/>
        </w:rPr>
        <w:t xml:space="preserve"> лет у Неймана в подвале, щас лет </w:t>
      </w:r>
      <w:r w:rsidRPr="005D7487">
        <w:rPr>
          <w:color w:val="000000" w:themeColor="text1"/>
          <w:lang w:val="ru-RU"/>
        </w:rPr>
        <w:t>двадцать</w:t>
      </w:r>
      <w:r w:rsidRPr="005D7487">
        <w:rPr>
          <w:color w:val="000000" w:themeColor="text1"/>
        </w:rPr>
        <w:t xml:space="preserve"> на зоне, я вообще поживу в этой жизни?!</w:t>
      </w:r>
    </w:p>
    <w:p w14:paraId="1244AA67" w14:textId="77777777" w:rsidR="00F958AB" w:rsidRPr="005D7487" w:rsidRDefault="00F958AB" w:rsidP="00F958AB">
      <w:pPr>
        <w:pStyle w:val="a9"/>
        <w:rPr>
          <w:color w:val="000000" w:themeColor="text1"/>
        </w:rPr>
      </w:pPr>
      <w:r w:rsidRPr="005D7487">
        <w:rPr>
          <w:color w:val="000000" w:themeColor="text1"/>
        </w:rPr>
        <w:t>ЧАК</w:t>
      </w:r>
    </w:p>
    <w:p w14:paraId="6F49FB72" w14:textId="77777777" w:rsidR="00F958AB" w:rsidRPr="005D7487" w:rsidRDefault="00F958AB" w:rsidP="00F958AB">
      <w:pPr>
        <w:pStyle w:val="ab"/>
        <w:rPr>
          <w:color w:val="000000" w:themeColor="text1"/>
        </w:rPr>
      </w:pPr>
      <w:r w:rsidRPr="005D7487">
        <w:rPr>
          <w:color w:val="000000" w:themeColor="text1"/>
        </w:rPr>
        <w:t>Да какие менты?! Крыса в толчке! Она мне чуть полжопы не откусила!!! Как тут вообще жить можно!?</w:t>
      </w:r>
    </w:p>
    <w:p w14:paraId="04402FF1" w14:textId="77777777" w:rsidR="00F958AB" w:rsidRPr="005D7487" w:rsidRDefault="00F958AB" w:rsidP="00F958AB">
      <w:pPr>
        <w:pStyle w:val="a9"/>
        <w:rPr>
          <w:color w:val="000000" w:themeColor="text1"/>
        </w:rPr>
      </w:pPr>
      <w:r w:rsidRPr="005D7487">
        <w:rPr>
          <w:color w:val="000000" w:themeColor="text1"/>
        </w:rPr>
        <w:t>ФИЛ</w:t>
      </w:r>
    </w:p>
    <w:p w14:paraId="2D7BD6D7" w14:textId="77777777" w:rsidR="00F958AB" w:rsidRPr="005D7487" w:rsidRDefault="00F958AB" w:rsidP="00F958AB">
      <w:pPr>
        <w:pStyle w:val="ab"/>
        <w:rPr>
          <w:color w:val="000000" w:themeColor="text1"/>
        </w:rPr>
      </w:pPr>
      <w:r w:rsidRPr="005D7487">
        <w:rPr>
          <w:color w:val="000000" w:themeColor="text1"/>
        </w:rPr>
        <w:t>Да погодите вы жить… Ноль нас киллеру заказал.</w:t>
      </w:r>
    </w:p>
    <w:p w14:paraId="02EDC8FB" w14:textId="77777777" w:rsidR="00F958AB" w:rsidRPr="005D7487" w:rsidRDefault="00F958AB" w:rsidP="00F958AB">
      <w:pPr>
        <w:pStyle w:val="a7"/>
        <w:rPr>
          <w:color w:val="000000" w:themeColor="text1"/>
        </w:rPr>
      </w:pPr>
      <w:r w:rsidRPr="005D7487">
        <w:rPr>
          <w:color w:val="000000" w:themeColor="text1"/>
        </w:rPr>
        <w:t>Все в шоке смотрят на Фила…</w:t>
      </w:r>
    </w:p>
    <w:p w14:paraId="5F0D3405" w14:textId="4BEA1FE0" w:rsidR="00FB47B0" w:rsidRDefault="00C8643D" w:rsidP="00C8643D">
      <w:pPr>
        <w:pStyle w:val="a6"/>
      </w:pPr>
      <w:r>
        <w:t>8-</w:t>
      </w:r>
      <w:r w:rsidRPr="005D7487">
        <w:rPr>
          <w:strike/>
          <w:color w:val="A6A6A6" w:themeColor="background1" w:themeShade="A6"/>
        </w:rPr>
        <w:t>5</w:t>
      </w:r>
      <w:r w:rsidR="005D7487" w:rsidRPr="005D7487">
        <w:rPr>
          <w:color w:val="A6A6A6" w:themeColor="background1" w:themeShade="A6"/>
        </w:rPr>
        <w:t xml:space="preserve"> </w:t>
      </w:r>
      <w:r w:rsidR="005D7487" w:rsidRPr="005D7487">
        <w:rPr>
          <w:color w:val="00B050"/>
        </w:rPr>
        <w:t>6</w:t>
      </w:r>
      <w:r>
        <w:t>.</w:t>
      </w:r>
      <w:r>
        <w:tab/>
      </w:r>
      <w:r w:rsidR="00FB47B0">
        <w:t>ИНТ. ОТДЕЛ ПОЛИЦИИ</w:t>
      </w:r>
      <w:r>
        <w:t xml:space="preserve"> </w:t>
      </w:r>
      <w:r w:rsidRPr="00C8643D">
        <w:rPr>
          <w:caps w:val="0"/>
        </w:rPr>
        <w:t>(кабинет Стёпы</w:t>
      </w:r>
      <w:r>
        <w:t>)</w:t>
      </w:r>
      <w:r w:rsidR="00FB47B0">
        <w:t xml:space="preserve"> – </w:t>
      </w:r>
      <w:r w:rsidR="00426418">
        <w:t>УТРО</w:t>
      </w:r>
    </w:p>
    <w:p w14:paraId="18917CE9" w14:textId="401E1CC5" w:rsidR="00FB47B0" w:rsidRDefault="00FB47B0" w:rsidP="00D13BDB">
      <w:pPr>
        <w:pStyle w:val="a7"/>
        <w:keepNext/>
        <w:keepLines/>
      </w:pPr>
      <w:r>
        <w:t>Ст</w:t>
      </w:r>
      <w:r w:rsidR="00C8643D">
        <w:rPr>
          <w:lang w:val="ru-RU"/>
        </w:rPr>
        <w:t>ё</w:t>
      </w:r>
      <w:r>
        <w:t xml:space="preserve">па сидит за столом и читает какое-то дело. К нему заходит молодой </w:t>
      </w:r>
      <w:r w:rsidR="00C8643D">
        <w:rPr>
          <w:lang w:val="ru-RU"/>
        </w:rPr>
        <w:t>С</w:t>
      </w:r>
      <w:r w:rsidR="00D16D62">
        <w:rPr>
          <w:lang w:val="ru-RU"/>
        </w:rPr>
        <w:t>отрудник</w:t>
      </w:r>
      <w:r>
        <w:t>.</w:t>
      </w:r>
    </w:p>
    <w:p w14:paraId="2071A900" w14:textId="77777777" w:rsidR="00FB47B0" w:rsidRDefault="00FB47B0" w:rsidP="00C8643D">
      <w:pPr>
        <w:pStyle w:val="a9"/>
      </w:pPr>
      <w:r>
        <w:t>СОТРУДНИК</w:t>
      </w:r>
    </w:p>
    <w:p w14:paraId="436D1AE0" w14:textId="77777777" w:rsidR="00FB47B0" w:rsidRDefault="00FB47B0" w:rsidP="00C8643D">
      <w:pPr>
        <w:pStyle w:val="ab"/>
      </w:pPr>
      <w:r>
        <w:t>Степан Викторович, разрешите? Тут по вчерашнему угону пальцы пришли.</w:t>
      </w:r>
    </w:p>
    <w:p w14:paraId="4BACCDDA" w14:textId="77777777" w:rsidR="00FB47B0" w:rsidRDefault="00FB47B0" w:rsidP="00C8643D">
      <w:pPr>
        <w:pStyle w:val="a9"/>
      </w:pPr>
      <w:r>
        <w:t>СТ</w:t>
      </w:r>
      <w:r w:rsidR="00C8643D">
        <w:rPr>
          <w:lang w:val="ru-RU"/>
        </w:rPr>
        <w:t>Ё</w:t>
      </w:r>
      <w:r>
        <w:t>ПА</w:t>
      </w:r>
    </w:p>
    <w:p w14:paraId="3F62132A" w14:textId="77777777" w:rsidR="00C8643D" w:rsidRDefault="00FB47B0" w:rsidP="00C8643D">
      <w:pPr>
        <w:pStyle w:val="ab"/>
      </w:pPr>
      <w:r>
        <w:t>У нас проверка из главка, а я не в курсе?</w:t>
      </w:r>
    </w:p>
    <w:p w14:paraId="30860C79" w14:textId="77777777" w:rsidR="00C8643D" w:rsidRDefault="00C8643D" w:rsidP="00FB47B0">
      <w:pPr>
        <w:pStyle w:val="a7"/>
        <w:rPr>
          <w:lang w:val="ru-RU"/>
        </w:rPr>
      </w:pPr>
      <w:r>
        <w:rPr>
          <w:lang w:val="ru-RU"/>
        </w:rPr>
        <w:t>С</w:t>
      </w:r>
      <w:r w:rsidR="00FB47B0">
        <w:t>отрудник отрицательно машет головой</w:t>
      </w:r>
      <w:r>
        <w:rPr>
          <w:lang w:val="ru-RU"/>
        </w:rPr>
        <w:t>.</w:t>
      </w:r>
    </w:p>
    <w:p w14:paraId="21994C1C" w14:textId="77777777" w:rsidR="00C8643D" w:rsidRPr="00C8643D" w:rsidRDefault="00C8643D" w:rsidP="00C8643D">
      <w:pPr>
        <w:pStyle w:val="a9"/>
        <w:rPr>
          <w:lang w:val="ru-RU"/>
        </w:rPr>
      </w:pPr>
      <w:r>
        <w:rPr>
          <w:lang w:val="ru-RU"/>
        </w:rPr>
        <w:t>СТЁПА</w:t>
      </w:r>
    </w:p>
    <w:p w14:paraId="110992F6" w14:textId="77777777" w:rsidR="00FB47B0" w:rsidRDefault="00FB47B0" w:rsidP="00C8643D">
      <w:pPr>
        <w:pStyle w:val="ab"/>
      </w:pPr>
      <w:r>
        <w:t>Мы чё теперь ФБР? Или к нам Дукалис устроился? Какого хрена так быстро?! У кого-то волшебная палочка?</w:t>
      </w:r>
    </w:p>
    <w:p w14:paraId="3757911A" w14:textId="77777777" w:rsidR="00FB47B0" w:rsidRDefault="00FB47B0" w:rsidP="00C8643D">
      <w:pPr>
        <w:pStyle w:val="a9"/>
      </w:pPr>
      <w:r>
        <w:t>СОТРУДНИК</w:t>
      </w:r>
    </w:p>
    <w:p w14:paraId="356672F4" w14:textId="68D69FB7" w:rsidR="00FB47B0" w:rsidRDefault="00FB47B0" w:rsidP="00C8643D">
      <w:pPr>
        <w:pStyle w:val="ab"/>
      </w:pPr>
      <w:r>
        <w:t>Скорее, волшебные бумажки. Хозяин тачки немного добавил…</w:t>
      </w:r>
    </w:p>
    <w:p w14:paraId="3654D2AF" w14:textId="77777777" w:rsidR="00FB47B0" w:rsidRDefault="00FB47B0" w:rsidP="00FB47B0">
      <w:pPr>
        <w:pStyle w:val="a7"/>
      </w:pPr>
      <w:r>
        <w:t xml:space="preserve">Сотрудник </w:t>
      </w:r>
      <w:r w:rsidR="007579D4">
        <w:t>трёт</w:t>
      </w:r>
      <w:r>
        <w:t xml:space="preserve"> пальцами: мол, денег заплатил.</w:t>
      </w:r>
    </w:p>
    <w:p w14:paraId="6F234775" w14:textId="77777777" w:rsidR="00FB47B0" w:rsidRDefault="00FB47B0" w:rsidP="00C8643D">
      <w:pPr>
        <w:pStyle w:val="a9"/>
      </w:pPr>
      <w:r>
        <w:lastRenderedPageBreak/>
        <w:t>СОТРУДНИК</w:t>
      </w:r>
    </w:p>
    <w:p w14:paraId="37794313" w14:textId="7D852536" w:rsidR="00FB47B0" w:rsidRDefault="00FB47B0" w:rsidP="00C8643D">
      <w:pPr>
        <w:pStyle w:val="ab"/>
      </w:pPr>
      <w:r>
        <w:t xml:space="preserve">…скорости. Эксперты сняли </w:t>
      </w:r>
      <w:r w:rsidR="007579D4">
        <w:t>ещё</w:t>
      </w:r>
      <w:r>
        <w:t xml:space="preserve"> отпечатки, но их в нашей базе не было. Только одно совпадение! Не поверите, с пальчиками мелкого бандита. Он </w:t>
      </w:r>
      <w:r w:rsidR="00483557">
        <w:rPr>
          <w:lang w:val="ru-RU"/>
        </w:rPr>
        <w:t xml:space="preserve">ещё </w:t>
      </w:r>
      <w:r>
        <w:t xml:space="preserve">в </w:t>
      </w:r>
      <w:r w:rsidR="00C8643D">
        <w:rPr>
          <w:lang w:val="ru-RU"/>
        </w:rPr>
        <w:t>девяност</w:t>
      </w:r>
      <w:r w:rsidR="00483557">
        <w:rPr>
          <w:lang w:val="ru-RU"/>
        </w:rPr>
        <w:t>ых</w:t>
      </w:r>
      <w:r>
        <w:t xml:space="preserve"> пропал без вести.</w:t>
      </w:r>
    </w:p>
    <w:p w14:paraId="420EF536" w14:textId="77777777" w:rsidR="00FB47B0" w:rsidRDefault="00FB47B0" w:rsidP="00C8643D">
      <w:pPr>
        <w:pStyle w:val="a9"/>
      </w:pPr>
      <w:r>
        <w:t>СТЁПА</w:t>
      </w:r>
    </w:p>
    <w:p w14:paraId="52E1F321" w14:textId="77777777" w:rsidR="00C8643D" w:rsidRDefault="00FB47B0" w:rsidP="00C8643D">
      <w:pPr>
        <w:pStyle w:val="ae"/>
      </w:pPr>
      <w:r>
        <w:t>(себе под нос)</w:t>
      </w:r>
    </w:p>
    <w:p w14:paraId="41392303" w14:textId="77777777" w:rsidR="00FB47B0" w:rsidRDefault="00FB47B0" w:rsidP="00C8643D">
      <w:pPr>
        <w:pStyle w:val="ab"/>
      </w:pPr>
      <w:r>
        <w:t>А вот это уже интересно…</w:t>
      </w:r>
    </w:p>
    <w:p w14:paraId="480104C1" w14:textId="77777777" w:rsidR="00FB47B0" w:rsidRDefault="00FB47B0" w:rsidP="00C8643D">
      <w:pPr>
        <w:pStyle w:val="a9"/>
      </w:pPr>
      <w:r>
        <w:t>СОТРУДНИК</w:t>
      </w:r>
    </w:p>
    <w:p w14:paraId="6A2031B5" w14:textId="77777777" w:rsidR="00FB47B0" w:rsidRDefault="00FB47B0" w:rsidP="00C8643D">
      <w:pPr>
        <w:pStyle w:val="ab"/>
      </w:pPr>
      <w:r>
        <w:t>Очень! Можно поделиться своими соображениями?</w:t>
      </w:r>
    </w:p>
    <w:p w14:paraId="701FE589" w14:textId="77777777" w:rsidR="00FB47B0" w:rsidRDefault="00FB47B0" w:rsidP="00C8643D">
      <w:pPr>
        <w:pStyle w:val="a9"/>
      </w:pPr>
      <w:r>
        <w:t>СТЁПА</w:t>
      </w:r>
    </w:p>
    <w:p w14:paraId="12B5B17B" w14:textId="77777777" w:rsidR="00C8643D" w:rsidRDefault="00FB47B0" w:rsidP="00C8643D">
      <w:pPr>
        <w:pStyle w:val="ae"/>
      </w:pPr>
      <w:r>
        <w:t>(настороженно)</w:t>
      </w:r>
    </w:p>
    <w:p w14:paraId="5F668723" w14:textId="77777777" w:rsidR="00FB47B0" w:rsidRDefault="00FB47B0" w:rsidP="00C8643D">
      <w:pPr>
        <w:pStyle w:val="ab"/>
      </w:pPr>
      <w:r>
        <w:t>Ну, рискни.</w:t>
      </w:r>
    </w:p>
    <w:p w14:paraId="7B5B202E" w14:textId="77777777" w:rsidR="00FB47B0" w:rsidRDefault="00FB47B0" w:rsidP="00C8643D">
      <w:pPr>
        <w:pStyle w:val="a9"/>
      </w:pPr>
      <w:r>
        <w:t>СОТРУДНИК</w:t>
      </w:r>
    </w:p>
    <w:p w14:paraId="71EE7613" w14:textId="77777777" w:rsidR="00FB47B0" w:rsidRDefault="00FB47B0" w:rsidP="00C8643D">
      <w:pPr>
        <w:pStyle w:val="ab"/>
      </w:pPr>
      <w:r>
        <w:t>Думаю, его похитили двадцать лет назад для пересадки кожи пальцев…</w:t>
      </w:r>
    </w:p>
    <w:p w14:paraId="6434B05C" w14:textId="77777777" w:rsidR="00FB47B0" w:rsidRDefault="00FB47B0" w:rsidP="00FB47B0">
      <w:pPr>
        <w:pStyle w:val="a7"/>
      </w:pPr>
      <w:r>
        <w:t>Стёпа смотрит на него, как на дебила.</w:t>
      </w:r>
    </w:p>
    <w:p w14:paraId="545EA432" w14:textId="77777777" w:rsidR="00FB47B0" w:rsidRDefault="00FB47B0" w:rsidP="00C8643D">
      <w:pPr>
        <w:pStyle w:val="a9"/>
      </w:pPr>
      <w:r>
        <w:t>СОТРУДНИК</w:t>
      </w:r>
    </w:p>
    <w:p w14:paraId="4DCDE5C9" w14:textId="77777777" w:rsidR="00FB47B0" w:rsidRDefault="00FB47B0" w:rsidP="00C8643D">
      <w:pPr>
        <w:pStyle w:val="ab"/>
      </w:pPr>
      <w:r>
        <w:t>А что? Я такое в «Глухаре» видел.</w:t>
      </w:r>
    </w:p>
    <w:p w14:paraId="6EF51EC4" w14:textId="77777777" w:rsidR="00FB47B0" w:rsidRDefault="00FB47B0" w:rsidP="00C8643D">
      <w:pPr>
        <w:pStyle w:val="a9"/>
      </w:pPr>
      <w:r>
        <w:t>СТЁПА</w:t>
      </w:r>
    </w:p>
    <w:p w14:paraId="4CAA41BC" w14:textId="77777777" w:rsidR="00FB47B0" w:rsidRPr="001F785C" w:rsidRDefault="00FB47B0" w:rsidP="00C8643D">
      <w:pPr>
        <w:pStyle w:val="ab"/>
        <w:rPr>
          <w:strike/>
          <w:color w:val="A6A6A6" w:themeColor="background1" w:themeShade="A6"/>
        </w:rPr>
      </w:pPr>
      <w:r>
        <w:t xml:space="preserve">Ты </w:t>
      </w:r>
      <w:r w:rsidR="00C8643D">
        <w:t>–</w:t>
      </w:r>
      <w:r>
        <w:t xml:space="preserve"> идиот?! В «Глухаре» такого не было. Я все сезоны смотрел! И конспект вёл, в отличие от тебя! </w:t>
      </w:r>
      <w:r w:rsidRPr="001F785C">
        <w:rPr>
          <w:strike/>
          <w:color w:val="A6A6A6" w:themeColor="background1" w:themeShade="A6"/>
        </w:rPr>
        <w:t>Бери фото этого товарища и опрашивай жителей района, откуда угнали машину.</w:t>
      </w:r>
    </w:p>
    <w:p w14:paraId="3AA89EF1" w14:textId="77777777" w:rsidR="00FB47B0" w:rsidRDefault="00FB47B0" w:rsidP="00C8643D">
      <w:pPr>
        <w:pStyle w:val="a9"/>
      </w:pPr>
      <w:r>
        <w:t>СОТРУДНИК</w:t>
      </w:r>
    </w:p>
    <w:p w14:paraId="71E64EA0" w14:textId="7EC0A307" w:rsidR="00FB47B0" w:rsidRDefault="00FB47B0" w:rsidP="00C8643D">
      <w:pPr>
        <w:pStyle w:val="ab"/>
      </w:pPr>
      <w:r w:rsidRPr="001F785C">
        <w:rPr>
          <w:strike/>
          <w:color w:val="A6A6A6" w:themeColor="background1" w:themeShade="A6"/>
        </w:rPr>
        <w:t>Так этой фотке больше двадцати лет. Кто его по ней узнает? По мне, так</w:t>
      </w:r>
      <w:r w:rsidRPr="001F785C">
        <w:rPr>
          <w:color w:val="A6A6A6" w:themeColor="background1" w:themeShade="A6"/>
        </w:rPr>
        <w:t xml:space="preserve"> </w:t>
      </w:r>
      <w:r w:rsidR="001F785C">
        <w:rPr>
          <w:lang w:val="ru-RU"/>
        </w:rPr>
        <w:t xml:space="preserve"> </w:t>
      </w:r>
      <w:r w:rsidR="001F785C" w:rsidRPr="001F785C">
        <w:rPr>
          <w:color w:val="00B050"/>
          <w:lang w:val="ru-RU"/>
        </w:rPr>
        <w:t xml:space="preserve">В любом случае - </w:t>
      </w:r>
      <w:r>
        <w:t xml:space="preserve">это дело </w:t>
      </w:r>
      <w:r w:rsidR="00C8643D">
        <w:t>–</w:t>
      </w:r>
      <w:r>
        <w:t xml:space="preserve"> висяк конкретный.</w:t>
      </w:r>
    </w:p>
    <w:p w14:paraId="2B63507B" w14:textId="77777777" w:rsidR="00FB47B0" w:rsidRDefault="00FB47B0" w:rsidP="00C8643D">
      <w:pPr>
        <w:pStyle w:val="a9"/>
      </w:pPr>
      <w:r>
        <w:t>СТЕПА</w:t>
      </w:r>
    </w:p>
    <w:p w14:paraId="1C133802" w14:textId="7871C106" w:rsidR="00FB47B0" w:rsidRPr="001F785C" w:rsidRDefault="00FB47B0" w:rsidP="00C8643D">
      <w:pPr>
        <w:pStyle w:val="ab"/>
        <w:rPr>
          <w:color w:val="00B050"/>
          <w:lang w:val="ru-RU"/>
        </w:rPr>
      </w:pPr>
      <w:r>
        <w:t xml:space="preserve">Сам ты - висяк! Болтаешься между ног отдела! </w:t>
      </w:r>
      <w:r w:rsidRPr="001F785C">
        <w:rPr>
          <w:strike/>
          <w:color w:val="A6A6A6" w:themeColor="background1" w:themeShade="A6"/>
        </w:rPr>
        <w:t>Выполнять задачу!</w:t>
      </w:r>
      <w:r w:rsidR="001F785C" w:rsidRPr="001F785C">
        <w:rPr>
          <w:color w:val="A6A6A6" w:themeColor="background1" w:themeShade="A6"/>
          <w:lang w:val="ru-RU"/>
        </w:rPr>
        <w:t xml:space="preserve"> </w:t>
      </w:r>
      <w:r w:rsidR="001F785C" w:rsidRPr="001F785C">
        <w:rPr>
          <w:color w:val="00B050"/>
          <w:lang w:val="ru-RU"/>
        </w:rPr>
        <w:t>Данные по «мелкому бандиту» есть?</w:t>
      </w:r>
    </w:p>
    <w:p w14:paraId="2858567B" w14:textId="77777777" w:rsidR="00FB47B0" w:rsidRDefault="00FB47B0" w:rsidP="00C8643D">
      <w:pPr>
        <w:pStyle w:val="a9"/>
      </w:pPr>
      <w:r>
        <w:lastRenderedPageBreak/>
        <w:t>СОТРУДНИК</w:t>
      </w:r>
    </w:p>
    <w:p w14:paraId="5FFA7789" w14:textId="0D84F140" w:rsidR="00FB47B0" w:rsidRDefault="00FB47B0" w:rsidP="00C8643D">
      <w:pPr>
        <w:pStyle w:val="ab"/>
        <w:rPr>
          <w:color w:val="00B050"/>
          <w:lang w:val="ru-RU"/>
        </w:rPr>
      </w:pPr>
      <w:r w:rsidRPr="001F785C">
        <w:rPr>
          <w:strike/>
          <w:color w:val="A6A6A6" w:themeColor="background1" w:themeShade="A6"/>
        </w:rPr>
        <w:t>Есть!</w:t>
      </w:r>
      <w:r w:rsidR="001F785C" w:rsidRPr="001F785C">
        <w:rPr>
          <w:color w:val="A6A6A6" w:themeColor="background1" w:themeShade="A6"/>
          <w:lang w:val="ru-RU"/>
        </w:rPr>
        <w:t xml:space="preserve"> </w:t>
      </w:r>
      <w:r w:rsidR="001F785C" w:rsidRPr="001F785C">
        <w:rPr>
          <w:color w:val="00B050"/>
          <w:lang w:val="ru-RU"/>
        </w:rPr>
        <w:t>Так точно. Ивахненко Сергей Анатольевич, 1972 года рождения. С 1999 числится пропавшим без</w:t>
      </w:r>
      <w:r w:rsidR="001F785C">
        <w:rPr>
          <w:color w:val="00B050"/>
          <w:lang w:val="ru-RU"/>
        </w:rPr>
        <w:t xml:space="preserve"> </w:t>
      </w:r>
      <w:r w:rsidR="001F785C" w:rsidRPr="001F785C">
        <w:rPr>
          <w:color w:val="00B050"/>
          <w:lang w:val="ru-RU"/>
        </w:rPr>
        <w:t>вести.</w:t>
      </w:r>
    </w:p>
    <w:p w14:paraId="4027D1A8" w14:textId="384058C4" w:rsidR="001F785C" w:rsidRPr="001F785C" w:rsidRDefault="001F785C" w:rsidP="001F785C">
      <w:pPr>
        <w:pStyle w:val="a7"/>
        <w:rPr>
          <w:color w:val="00B050"/>
        </w:rPr>
      </w:pPr>
      <w:r w:rsidRPr="001F785C">
        <w:rPr>
          <w:color w:val="00B050"/>
        </w:rPr>
        <w:t xml:space="preserve">Сотрудник кладет на стол старую </w:t>
      </w:r>
      <w:r w:rsidRPr="001F785C">
        <w:rPr>
          <w:color w:val="00B050"/>
        </w:rPr>
        <w:t>потрёпанную</w:t>
      </w:r>
      <w:r w:rsidRPr="001F785C">
        <w:rPr>
          <w:color w:val="00B050"/>
        </w:rPr>
        <w:t xml:space="preserve"> бумагу с приклеенной, выцветшей фотографией совсем молодого Чака. (1993 год). Степа сравнивает его на двух фотках.</w:t>
      </w:r>
    </w:p>
    <w:p w14:paraId="51BF63F7" w14:textId="79EAB77E" w:rsidR="00FB47B0" w:rsidRDefault="00426418" w:rsidP="00426418">
      <w:pPr>
        <w:pStyle w:val="a6"/>
      </w:pPr>
      <w:r>
        <w:t>8-7.</w:t>
      </w:r>
      <w:r>
        <w:tab/>
      </w:r>
      <w:r w:rsidR="00FB47B0">
        <w:t xml:space="preserve">ИНТ. ДАЧА МАССЫ </w:t>
      </w:r>
      <w:r w:rsidR="001F785C" w:rsidRPr="001F785C">
        <w:rPr>
          <w:caps w:val="0"/>
          <w:color w:val="00B050"/>
        </w:rPr>
        <w:t>(комната)</w:t>
      </w:r>
      <w:r w:rsidR="001F785C" w:rsidRPr="001F785C">
        <w:rPr>
          <w:color w:val="00B050"/>
        </w:rPr>
        <w:t xml:space="preserve"> </w:t>
      </w:r>
      <w:r w:rsidR="00FB47B0">
        <w:t>– ДЕНЬ</w:t>
      </w:r>
    </w:p>
    <w:p w14:paraId="366ADA87" w14:textId="48E5844B" w:rsidR="00FB47B0" w:rsidRDefault="00FB47B0" w:rsidP="00394FE2">
      <w:pPr>
        <w:pStyle w:val="a7"/>
        <w:keepNext/>
        <w:keepLines/>
        <w:rPr>
          <w:strike/>
          <w:color w:val="A6A6A6" w:themeColor="background1" w:themeShade="A6"/>
        </w:rPr>
      </w:pPr>
      <w:r w:rsidRPr="001F785C">
        <w:rPr>
          <w:strike/>
          <w:color w:val="A6A6A6" w:themeColor="background1" w:themeShade="A6"/>
        </w:rPr>
        <w:t>Вжик сидит на диване, держится за голову. Фил ходит туда-сюда. Чак лежит на диване смотрит в потолок.</w:t>
      </w:r>
    </w:p>
    <w:p w14:paraId="28110132" w14:textId="76DCCFF2" w:rsidR="001F785C" w:rsidRPr="001F785C" w:rsidRDefault="001F785C" w:rsidP="001F785C">
      <w:pPr>
        <w:pStyle w:val="a7"/>
        <w:rPr>
          <w:color w:val="00B050"/>
        </w:rPr>
      </w:pPr>
      <w:r w:rsidRPr="001F785C">
        <w:rPr>
          <w:color w:val="00B050"/>
        </w:rPr>
        <w:t>Фил сидит в кресле, глядя в окно. Заспанный Вжик ходит туда-сюда. Чак на диване чистит зубы, сплёвывая в алюминиевую кружку, приглаживает волосы, глядя в зеркало.</w:t>
      </w:r>
    </w:p>
    <w:p w14:paraId="3C4E3C78" w14:textId="77777777" w:rsidR="00FB47B0" w:rsidRDefault="00FB47B0" w:rsidP="00426418">
      <w:pPr>
        <w:pStyle w:val="a9"/>
      </w:pPr>
      <w:r>
        <w:t>ВЖИК</w:t>
      </w:r>
    </w:p>
    <w:p w14:paraId="20728FC0" w14:textId="6E5853B1" w:rsidR="00FB47B0" w:rsidRDefault="00FB47B0" w:rsidP="00426418">
      <w:pPr>
        <w:pStyle w:val="ab"/>
      </w:pPr>
      <w:r>
        <w:t>Чё мы имеем: нас заказали киллеру, нас ищут менты, бабло на исходе, живём в каком-то сарае, даже проститутка нас кинула… Мож</w:t>
      </w:r>
      <w:r w:rsidR="00483557">
        <w:rPr>
          <w:lang w:val="ru-RU"/>
        </w:rPr>
        <w:t>,</w:t>
      </w:r>
      <w:r>
        <w:t xml:space="preserve"> обратно к Нейману </w:t>
      </w:r>
      <w:r w:rsidR="007579D4">
        <w:t>пойдём</w:t>
      </w:r>
      <w:r>
        <w:t>, заморозимся до лучших времён?</w:t>
      </w:r>
    </w:p>
    <w:p w14:paraId="66018F84" w14:textId="77777777" w:rsidR="00FB47B0" w:rsidRDefault="00FB47B0" w:rsidP="00426418">
      <w:pPr>
        <w:pStyle w:val="a9"/>
      </w:pPr>
      <w:r>
        <w:t>ФИЛ</w:t>
      </w:r>
    </w:p>
    <w:p w14:paraId="64EBA1D4" w14:textId="77777777" w:rsidR="00FB47B0" w:rsidRDefault="00FB47B0" w:rsidP="00426418">
      <w:pPr>
        <w:pStyle w:val="ab"/>
      </w:pPr>
      <w:r>
        <w:t>Пацаны, вы же особо не при делах. Вся канитель с Нолём из-за меня началась. Чё вам под пукалки лезть?</w:t>
      </w:r>
    </w:p>
    <w:p w14:paraId="3EAC2AEA" w14:textId="77777777" w:rsidR="00FB47B0" w:rsidRDefault="00FB47B0" w:rsidP="00426418">
      <w:pPr>
        <w:pStyle w:val="a9"/>
      </w:pPr>
      <w:r>
        <w:t>ВЖИК</w:t>
      </w:r>
    </w:p>
    <w:p w14:paraId="6DF7383C" w14:textId="77777777" w:rsidR="00FB47B0" w:rsidRDefault="00FB47B0" w:rsidP="00426418">
      <w:pPr>
        <w:pStyle w:val="ab"/>
      </w:pPr>
      <w:r>
        <w:t>Фил! Ты за базаром следи!</w:t>
      </w:r>
    </w:p>
    <w:p w14:paraId="40353ED9" w14:textId="77777777" w:rsidR="00FB47B0" w:rsidRDefault="00FB47B0" w:rsidP="00426418">
      <w:pPr>
        <w:pStyle w:val="a9"/>
      </w:pPr>
      <w:r>
        <w:t>ЧАК</w:t>
      </w:r>
    </w:p>
    <w:p w14:paraId="55B8D7C8" w14:textId="77777777" w:rsidR="00FB47B0" w:rsidRDefault="00FB47B0" w:rsidP="00426418">
      <w:pPr>
        <w:pStyle w:val="ab"/>
      </w:pPr>
      <w:r>
        <w:t xml:space="preserve">Помнишь, как директор нашей школы говорил? Друга косяк </w:t>
      </w:r>
      <w:r w:rsidR="005B5421">
        <w:t>–</w:t>
      </w:r>
      <w:r>
        <w:t xml:space="preserve"> общий головняк! Кстати интересно, он уже освободился или нет?</w:t>
      </w:r>
    </w:p>
    <w:p w14:paraId="2F3B0267" w14:textId="77777777" w:rsidR="00FB47B0" w:rsidRDefault="00FB47B0" w:rsidP="00426418">
      <w:pPr>
        <w:pStyle w:val="a9"/>
      </w:pPr>
      <w:r>
        <w:t>ФИЛ</w:t>
      </w:r>
    </w:p>
    <w:p w14:paraId="05D7EEBB" w14:textId="77777777" w:rsidR="00FB47B0" w:rsidRDefault="00FB47B0" w:rsidP="00426418">
      <w:pPr>
        <w:pStyle w:val="ab"/>
      </w:pPr>
      <w:r>
        <w:t>Да должен уже…</w:t>
      </w:r>
    </w:p>
    <w:p w14:paraId="47EE3015" w14:textId="77777777" w:rsidR="00FB47B0" w:rsidRDefault="00FB47B0" w:rsidP="00FB47B0">
      <w:pPr>
        <w:pStyle w:val="a7"/>
      </w:pPr>
      <w:r>
        <w:t>Забегает радостный Масса.</w:t>
      </w:r>
    </w:p>
    <w:p w14:paraId="17B77FA8" w14:textId="77777777" w:rsidR="00FB47B0" w:rsidRDefault="00FB47B0" w:rsidP="00426418">
      <w:pPr>
        <w:pStyle w:val="a9"/>
      </w:pPr>
      <w:r>
        <w:t>МАССА</w:t>
      </w:r>
    </w:p>
    <w:p w14:paraId="75A90454" w14:textId="77777777" w:rsidR="00FB47B0" w:rsidRDefault="00FB47B0" w:rsidP="00426418">
      <w:pPr>
        <w:pStyle w:val="ab"/>
      </w:pPr>
      <w:r>
        <w:t xml:space="preserve">Я пожрать </w:t>
      </w:r>
      <w:r w:rsidR="007579D4">
        <w:t>нашёл</w:t>
      </w:r>
      <w:r>
        <w:t>!!!</w:t>
      </w:r>
    </w:p>
    <w:p w14:paraId="70180279" w14:textId="77777777" w:rsidR="00FB47B0" w:rsidRDefault="00FB47B0" w:rsidP="00FB47B0">
      <w:pPr>
        <w:pStyle w:val="a7"/>
      </w:pPr>
      <w:r>
        <w:t>Разжимает ладонь, там какие-то зелёные ягоды.</w:t>
      </w:r>
    </w:p>
    <w:p w14:paraId="6423D4D1" w14:textId="77777777" w:rsidR="00FB47B0" w:rsidRDefault="00FB47B0" w:rsidP="00426418">
      <w:pPr>
        <w:pStyle w:val="a9"/>
      </w:pPr>
      <w:r>
        <w:t>ЧАК</w:t>
      </w:r>
    </w:p>
    <w:p w14:paraId="4DA82F51" w14:textId="77777777" w:rsidR="00FB47B0" w:rsidRDefault="00FB47B0" w:rsidP="00426418">
      <w:pPr>
        <w:pStyle w:val="ab"/>
      </w:pPr>
      <w:r>
        <w:t>Оооо! Я не буду…</w:t>
      </w:r>
    </w:p>
    <w:p w14:paraId="482C04A7" w14:textId="77777777" w:rsidR="00FB47B0" w:rsidRDefault="00FB47B0" w:rsidP="00426418">
      <w:pPr>
        <w:pStyle w:val="a9"/>
      </w:pPr>
      <w:r>
        <w:lastRenderedPageBreak/>
        <w:t>МАССА</w:t>
      </w:r>
    </w:p>
    <w:p w14:paraId="5BBB466B" w14:textId="77777777" w:rsidR="00FB47B0" w:rsidRDefault="00FB47B0" w:rsidP="00426418">
      <w:pPr>
        <w:pStyle w:val="ab"/>
      </w:pPr>
      <w:r>
        <w:t>Мне больше достанется.</w:t>
      </w:r>
    </w:p>
    <w:p w14:paraId="3A896936" w14:textId="77777777" w:rsidR="00FB47B0" w:rsidRDefault="00FB47B0" w:rsidP="00426418">
      <w:pPr>
        <w:pStyle w:val="a9"/>
      </w:pPr>
      <w:r>
        <w:t>ЧАК</w:t>
      </w:r>
    </w:p>
    <w:p w14:paraId="44961D80" w14:textId="77777777" w:rsidR="00FB47B0" w:rsidRDefault="00FB47B0" w:rsidP="00426418">
      <w:pPr>
        <w:pStyle w:val="ab"/>
      </w:pPr>
      <w:r>
        <w:t>Давай</w:t>
      </w:r>
      <w:r w:rsidR="007579D4">
        <w:rPr>
          <w:lang w:val="ru-RU"/>
        </w:rPr>
        <w:t>-</w:t>
      </w:r>
      <w:r>
        <w:t>давай, потом в толчок побежишь, а там тебе крысы жопу накусают.</w:t>
      </w:r>
    </w:p>
    <w:p w14:paraId="4DF68C05" w14:textId="77777777" w:rsidR="00FB47B0" w:rsidRDefault="00FB47B0" w:rsidP="00FB47B0">
      <w:pPr>
        <w:pStyle w:val="a7"/>
      </w:pPr>
      <w:r>
        <w:t>Масса пугается, кладёт ягоды на стол.</w:t>
      </w:r>
    </w:p>
    <w:p w14:paraId="06667177" w14:textId="77777777" w:rsidR="00FB47B0" w:rsidRDefault="00FB47B0" w:rsidP="00426418">
      <w:pPr>
        <w:pStyle w:val="a9"/>
      </w:pPr>
      <w:r>
        <w:t>ЧАК</w:t>
      </w:r>
    </w:p>
    <w:p w14:paraId="231B86F3" w14:textId="2AEA661E" w:rsidR="00FB47B0" w:rsidRPr="001F785C" w:rsidRDefault="00FB47B0" w:rsidP="00426418">
      <w:pPr>
        <w:pStyle w:val="ab"/>
        <w:rPr>
          <w:color w:val="00B050"/>
          <w:lang w:val="ru-RU"/>
        </w:rPr>
      </w:pPr>
      <w:r>
        <w:t xml:space="preserve">Пацаны, </w:t>
      </w:r>
      <w:r w:rsidRPr="001F785C">
        <w:rPr>
          <w:strike/>
          <w:color w:val="A6A6A6" w:themeColor="background1" w:themeShade="A6"/>
        </w:rPr>
        <w:t>а нам ведь и правда чё-то хавать надо?</w:t>
      </w:r>
      <w:r>
        <w:t xml:space="preserve">  </w:t>
      </w:r>
      <w:r w:rsidR="001F785C" w:rsidRPr="001F785C">
        <w:rPr>
          <w:color w:val="00B050"/>
          <w:lang w:val="ru-RU"/>
        </w:rPr>
        <w:t>давайте</w:t>
      </w:r>
      <w:r>
        <w:t xml:space="preserve"> я за едой метнусь?</w:t>
      </w:r>
      <w:r w:rsidR="001F785C">
        <w:rPr>
          <w:lang w:val="ru-RU"/>
        </w:rPr>
        <w:t xml:space="preserve"> </w:t>
      </w:r>
      <w:r w:rsidR="001F785C" w:rsidRPr="001F785C">
        <w:rPr>
          <w:color w:val="00B050"/>
          <w:lang w:val="ru-RU"/>
        </w:rPr>
        <w:t xml:space="preserve">Возьму всякого – </w:t>
      </w:r>
      <w:r w:rsidR="001F785C" w:rsidRPr="001F785C">
        <w:rPr>
          <w:color w:val="00B050"/>
          <w:lang w:val="ru-RU"/>
        </w:rPr>
        <w:t>тушёнки</w:t>
      </w:r>
      <w:r w:rsidR="001F785C" w:rsidRPr="001F785C">
        <w:rPr>
          <w:color w:val="00B050"/>
          <w:lang w:val="ru-RU"/>
        </w:rPr>
        <w:t xml:space="preserve"> там, макарох?</w:t>
      </w:r>
    </w:p>
    <w:p w14:paraId="7214CBE6" w14:textId="77777777" w:rsidR="00FB47B0" w:rsidRPr="001F785C" w:rsidRDefault="00FB47B0" w:rsidP="00426418">
      <w:pPr>
        <w:pStyle w:val="a9"/>
        <w:rPr>
          <w:strike/>
          <w:color w:val="A6A6A6" w:themeColor="background1" w:themeShade="A6"/>
        </w:rPr>
      </w:pPr>
      <w:r w:rsidRPr="001F785C">
        <w:rPr>
          <w:strike/>
          <w:color w:val="A6A6A6" w:themeColor="background1" w:themeShade="A6"/>
        </w:rPr>
        <w:t>МАССА</w:t>
      </w:r>
    </w:p>
    <w:p w14:paraId="22DF3C87" w14:textId="77777777" w:rsidR="00FB47B0" w:rsidRPr="001F785C" w:rsidRDefault="00FB47B0" w:rsidP="00426418">
      <w:pPr>
        <w:pStyle w:val="ab"/>
        <w:rPr>
          <w:strike/>
          <w:color w:val="A6A6A6" w:themeColor="background1" w:themeShade="A6"/>
        </w:rPr>
      </w:pPr>
      <w:r w:rsidRPr="001F785C">
        <w:rPr>
          <w:strike/>
          <w:color w:val="A6A6A6" w:themeColor="background1" w:themeShade="A6"/>
        </w:rPr>
        <w:t>О, давай… а то я уже на твои уши смотрю, мне пельмени мерещатся…</w:t>
      </w:r>
    </w:p>
    <w:p w14:paraId="6921D830" w14:textId="77777777" w:rsidR="00FB47B0" w:rsidRDefault="00FB47B0" w:rsidP="00426418">
      <w:pPr>
        <w:pStyle w:val="a9"/>
      </w:pPr>
      <w:r>
        <w:t>ФИЛ</w:t>
      </w:r>
    </w:p>
    <w:p w14:paraId="526F9EC6" w14:textId="545A53ED" w:rsidR="00FB47B0" w:rsidRDefault="00FB47B0" w:rsidP="00426418">
      <w:pPr>
        <w:pStyle w:val="ab"/>
      </w:pPr>
      <w:r w:rsidRPr="001F785C">
        <w:rPr>
          <w:strike/>
          <w:color w:val="A6A6A6" w:themeColor="background1" w:themeShade="A6"/>
        </w:rPr>
        <w:t>Бойцы,</w:t>
      </w:r>
      <w:r w:rsidRPr="001F785C">
        <w:rPr>
          <w:color w:val="A6A6A6" w:themeColor="background1" w:themeShade="A6"/>
        </w:rPr>
        <w:t xml:space="preserve"> </w:t>
      </w:r>
      <w:r w:rsidR="001F785C" w:rsidRPr="001F785C">
        <w:rPr>
          <w:color w:val="00B050"/>
          <w:lang w:val="ru-RU"/>
        </w:rPr>
        <w:t>С</w:t>
      </w:r>
      <w:r>
        <w:t xml:space="preserve">ветиться нельзя! На нас охота со всех сторон. </w:t>
      </w:r>
      <w:r w:rsidRPr="00155DDB">
        <w:rPr>
          <w:strike/>
          <w:color w:val="A6A6A6" w:themeColor="background1" w:themeShade="A6"/>
        </w:rPr>
        <w:t>Давайте лучше</w:t>
      </w:r>
      <w:r w:rsidRPr="00155DDB">
        <w:rPr>
          <w:color w:val="A6A6A6" w:themeColor="background1" w:themeShade="A6"/>
        </w:rPr>
        <w:t xml:space="preserve"> </w:t>
      </w:r>
      <w:r w:rsidR="00155DDB">
        <w:rPr>
          <w:lang w:val="ru-RU"/>
        </w:rPr>
        <w:t xml:space="preserve"> </w:t>
      </w:r>
      <w:r w:rsidR="00155DDB" w:rsidRPr="00155DDB">
        <w:rPr>
          <w:color w:val="00B050"/>
          <w:lang w:val="ru-RU"/>
        </w:rPr>
        <w:t xml:space="preserve">Надо </w:t>
      </w:r>
      <w:r>
        <w:t xml:space="preserve">думать, как </w:t>
      </w:r>
      <w:r w:rsidRPr="00155DDB">
        <w:rPr>
          <w:strike/>
          <w:color w:val="A6A6A6" w:themeColor="background1" w:themeShade="A6"/>
        </w:rPr>
        <w:t>нам этого</w:t>
      </w:r>
      <w:r w:rsidRPr="00155DDB">
        <w:rPr>
          <w:color w:val="A6A6A6" w:themeColor="background1" w:themeShade="A6"/>
        </w:rPr>
        <w:t xml:space="preserve"> </w:t>
      </w:r>
      <w:r>
        <w:t xml:space="preserve">киллера </w:t>
      </w:r>
      <w:r w:rsidRPr="00155DDB">
        <w:rPr>
          <w:strike/>
          <w:color w:val="A6A6A6" w:themeColor="background1" w:themeShade="A6"/>
        </w:rPr>
        <w:t>уничтожить</w:t>
      </w:r>
      <w:r w:rsidR="00155DDB" w:rsidRPr="00155DDB">
        <w:rPr>
          <w:color w:val="A6A6A6" w:themeColor="background1" w:themeShade="A6"/>
          <w:lang w:val="ru-RU"/>
        </w:rPr>
        <w:t xml:space="preserve"> </w:t>
      </w:r>
      <w:r w:rsidR="00155DDB" w:rsidRPr="00155DDB">
        <w:rPr>
          <w:color w:val="00B050"/>
          <w:lang w:val="ru-RU"/>
        </w:rPr>
        <w:t>ликвидировать</w:t>
      </w:r>
      <w:r>
        <w:t>.</w:t>
      </w:r>
    </w:p>
    <w:p w14:paraId="1F2AFD01" w14:textId="77777777" w:rsidR="00FB47B0" w:rsidRDefault="00FB47B0" w:rsidP="00426418">
      <w:pPr>
        <w:pStyle w:val="a9"/>
      </w:pPr>
      <w:r>
        <w:t>МАССА</w:t>
      </w:r>
    </w:p>
    <w:p w14:paraId="4F38D87E" w14:textId="77777777" w:rsidR="00FB47B0" w:rsidRDefault="00FB47B0" w:rsidP="00426418">
      <w:pPr>
        <w:pStyle w:val="ab"/>
      </w:pPr>
      <w:r>
        <w:t>На голодный желудок вообще не думается!</w:t>
      </w:r>
    </w:p>
    <w:p w14:paraId="52D63E67" w14:textId="77777777" w:rsidR="00FB47B0" w:rsidRDefault="00FB47B0" w:rsidP="00426418">
      <w:pPr>
        <w:pStyle w:val="a9"/>
      </w:pPr>
      <w:r>
        <w:t>ЧАК</w:t>
      </w:r>
    </w:p>
    <w:p w14:paraId="0024CD17" w14:textId="0A100466" w:rsidR="00FB47B0" w:rsidRDefault="00FB47B0" w:rsidP="00426418">
      <w:pPr>
        <w:pStyle w:val="ab"/>
      </w:pPr>
      <w:r>
        <w:t>Да ты и на полный тупишь. Фил,</w:t>
      </w:r>
      <w:r w:rsidR="00155DDB">
        <w:rPr>
          <w:lang w:val="ru-RU"/>
        </w:rPr>
        <w:t xml:space="preserve"> </w:t>
      </w:r>
      <w:r w:rsidR="00155DDB" w:rsidRPr="00155DDB">
        <w:rPr>
          <w:color w:val="00B050"/>
          <w:lang w:val="ru-RU"/>
        </w:rPr>
        <w:t>ну</w:t>
      </w:r>
      <w:r>
        <w:t xml:space="preserve"> давай, я сгоняю</w:t>
      </w:r>
      <w:r w:rsidR="00155DDB">
        <w:rPr>
          <w:lang w:val="ru-RU"/>
        </w:rPr>
        <w:t xml:space="preserve">, </w:t>
      </w:r>
      <w:r w:rsidR="00155DDB" w:rsidRPr="00155DDB">
        <w:rPr>
          <w:color w:val="00B050"/>
          <w:lang w:val="ru-RU"/>
        </w:rPr>
        <w:t>а</w:t>
      </w:r>
      <w:r>
        <w:t>?</w:t>
      </w:r>
    </w:p>
    <w:p w14:paraId="1EDC8C67" w14:textId="77777777" w:rsidR="00FB47B0" w:rsidRDefault="00FB47B0" w:rsidP="00426418">
      <w:pPr>
        <w:pStyle w:val="a9"/>
      </w:pPr>
      <w:r>
        <w:t>ФИЛ</w:t>
      </w:r>
    </w:p>
    <w:p w14:paraId="0E0302DF" w14:textId="77777777" w:rsidR="00FB47B0" w:rsidRDefault="00FB47B0" w:rsidP="00426418">
      <w:pPr>
        <w:pStyle w:val="ab"/>
      </w:pPr>
      <w:r>
        <w:t>Ладно</w:t>
      </w:r>
      <w:r w:rsidRPr="00155DDB">
        <w:rPr>
          <w:strike/>
          <w:color w:val="A6A6A6" w:themeColor="background1" w:themeShade="A6"/>
        </w:rPr>
        <w:t>, Чак</w:t>
      </w:r>
      <w:r>
        <w:t>. Только, прошу, не светанись.</w:t>
      </w:r>
    </w:p>
    <w:p w14:paraId="2491D066" w14:textId="77777777" w:rsidR="00FB47B0" w:rsidRDefault="00FB47B0" w:rsidP="00426418">
      <w:pPr>
        <w:pStyle w:val="a9"/>
      </w:pPr>
      <w:r>
        <w:t>ЧАК</w:t>
      </w:r>
    </w:p>
    <w:p w14:paraId="08F4930E" w14:textId="327BFAD1" w:rsidR="00FB47B0" w:rsidRPr="00155DDB" w:rsidRDefault="00FB47B0" w:rsidP="00426418">
      <w:pPr>
        <w:pStyle w:val="ab"/>
        <w:rPr>
          <w:color w:val="00B050"/>
          <w:lang w:val="ru-RU"/>
        </w:rPr>
      </w:pPr>
      <w:r>
        <w:t>Обижаешь!</w:t>
      </w:r>
      <w:r w:rsidR="00155DDB">
        <w:rPr>
          <w:lang w:val="ru-RU"/>
        </w:rPr>
        <w:t xml:space="preserve"> </w:t>
      </w:r>
      <w:r w:rsidR="00155DDB" w:rsidRPr="00155DDB">
        <w:rPr>
          <w:color w:val="00B050"/>
          <w:lang w:val="ru-RU"/>
        </w:rPr>
        <w:t>Я тачку возьму да?</w:t>
      </w:r>
    </w:p>
    <w:p w14:paraId="29BA23D4" w14:textId="1289B880" w:rsidR="00FB47B0" w:rsidRDefault="00FB47B0" w:rsidP="00372AA4">
      <w:pPr>
        <w:pStyle w:val="a7"/>
        <w:keepNext/>
        <w:keepLines/>
        <w:rPr>
          <w:strike/>
          <w:color w:val="A6A6A6" w:themeColor="background1" w:themeShade="A6"/>
        </w:rPr>
      </w:pPr>
      <w:r w:rsidRPr="00155DDB">
        <w:rPr>
          <w:rStyle w:val="afb"/>
          <w:i/>
          <w:strike/>
          <w:color w:val="A6A6A6" w:themeColor="background1" w:themeShade="A6"/>
        </w:rPr>
        <w:t>ВИДЕОНАРЕЗКА</w:t>
      </w:r>
      <w:r w:rsidRPr="00155DDB">
        <w:rPr>
          <w:strike/>
          <w:color w:val="A6A6A6" w:themeColor="background1" w:themeShade="A6"/>
        </w:rPr>
        <w:t xml:space="preserve"> под весёлую музыку:</w:t>
      </w:r>
    </w:p>
    <w:p w14:paraId="4877C7D6" w14:textId="3F3ED8E0" w:rsidR="00155DDB" w:rsidRPr="00155DDB" w:rsidRDefault="00155DDB" w:rsidP="00155DDB">
      <w:pPr>
        <w:pStyle w:val="a7"/>
        <w:rPr>
          <w:color w:val="00B050"/>
        </w:rPr>
      </w:pPr>
      <w:r w:rsidRPr="00155DDB">
        <w:rPr>
          <w:color w:val="00B050"/>
        </w:rPr>
        <w:t>Фил кидает ему ключи.</w:t>
      </w:r>
    </w:p>
    <w:p w14:paraId="64FD4824" w14:textId="77777777" w:rsidR="00FB47B0" w:rsidRPr="00155DDB" w:rsidRDefault="005B5421" w:rsidP="00426418">
      <w:pPr>
        <w:pStyle w:val="a6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>8-8.</w:t>
      </w:r>
      <w:r w:rsidRPr="00155DDB">
        <w:rPr>
          <w:strike/>
          <w:color w:val="A6A6A6" w:themeColor="background1" w:themeShade="A6"/>
        </w:rPr>
        <w:tab/>
      </w:r>
      <w:r w:rsidR="00FB47B0" w:rsidRPr="00155DDB">
        <w:rPr>
          <w:strike/>
          <w:color w:val="A6A6A6" w:themeColor="background1" w:themeShade="A6"/>
        </w:rPr>
        <w:t>НАТ. ЗАГОРОДНАЯ ТРАССА – ДЕНЬ</w:t>
      </w:r>
    </w:p>
    <w:p w14:paraId="63C57BE5" w14:textId="77777777" w:rsidR="00FB47B0" w:rsidRPr="00155DDB" w:rsidRDefault="00FB47B0" w:rsidP="00394FE2">
      <w:pPr>
        <w:pStyle w:val="a7"/>
        <w:keepLines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 xml:space="preserve">Стэлла идёт по трассе. Ловит попутку. Одна машина мимо. Вторая останавливается. Открывается переднее пассажирское окно. Стэлла, нагнувшись смотрит в окно, флиртует, накручивает прядь волос на палец. Открывается заднее пассажирское тонированное окно, там сидит </w:t>
      </w:r>
      <w:r w:rsidR="005B5421" w:rsidRPr="00155DDB">
        <w:rPr>
          <w:strike/>
          <w:color w:val="A6A6A6" w:themeColor="background1" w:themeShade="A6"/>
          <w:lang w:val="ru-RU"/>
        </w:rPr>
        <w:t>ЗЛАЯ ЖЕНЩИНА</w:t>
      </w:r>
      <w:r w:rsidRPr="00155DDB">
        <w:rPr>
          <w:strike/>
          <w:color w:val="A6A6A6" w:themeColor="background1" w:themeShade="A6"/>
        </w:rPr>
        <w:t xml:space="preserve"> с двумя детьми. Стэлла неловко пятится назад, машина уезжает.</w:t>
      </w:r>
    </w:p>
    <w:p w14:paraId="2A2EF2D5" w14:textId="77777777" w:rsidR="00FB47B0" w:rsidRPr="00155DDB" w:rsidRDefault="005B5421" w:rsidP="005B5421">
      <w:pPr>
        <w:pStyle w:val="a6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lastRenderedPageBreak/>
        <w:t>8-9.</w:t>
      </w:r>
      <w:r w:rsidRPr="00155DDB">
        <w:rPr>
          <w:strike/>
          <w:color w:val="A6A6A6" w:themeColor="background1" w:themeShade="A6"/>
        </w:rPr>
        <w:tab/>
      </w:r>
      <w:r w:rsidR="00FB47B0" w:rsidRPr="00155DDB">
        <w:rPr>
          <w:strike/>
          <w:color w:val="A6A6A6" w:themeColor="background1" w:themeShade="A6"/>
        </w:rPr>
        <w:t>ИНТ. ТОРГОВЫЙ ЦЕНТР</w:t>
      </w:r>
      <w:r w:rsidRPr="00155DDB">
        <w:rPr>
          <w:strike/>
          <w:color w:val="A6A6A6" w:themeColor="background1" w:themeShade="A6"/>
        </w:rPr>
        <w:t xml:space="preserve"> (</w:t>
      </w:r>
      <w:r w:rsidRPr="00155DDB">
        <w:rPr>
          <w:caps w:val="0"/>
          <w:strike/>
          <w:color w:val="A6A6A6" w:themeColor="background1" w:themeShade="A6"/>
        </w:rPr>
        <w:t>фудкорт</w:t>
      </w:r>
      <w:r w:rsidRPr="00155DDB">
        <w:rPr>
          <w:strike/>
          <w:color w:val="A6A6A6" w:themeColor="background1" w:themeShade="A6"/>
        </w:rPr>
        <w:t>)</w:t>
      </w:r>
      <w:r w:rsidR="00FB47B0" w:rsidRPr="00155DDB">
        <w:rPr>
          <w:strike/>
          <w:color w:val="A6A6A6" w:themeColor="background1" w:themeShade="A6"/>
        </w:rPr>
        <w:t xml:space="preserve"> </w:t>
      </w:r>
      <w:r w:rsidRPr="00155DDB">
        <w:rPr>
          <w:strike/>
          <w:color w:val="A6A6A6" w:themeColor="background1" w:themeShade="A6"/>
        </w:rPr>
        <w:t>–</w:t>
      </w:r>
      <w:r w:rsidR="00FB47B0" w:rsidRPr="00155DDB">
        <w:rPr>
          <w:strike/>
          <w:color w:val="A6A6A6" w:themeColor="background1" w:themeShade="A6"/>
        </w:rPr>
        <w:t xml:space="preserve"> ДЕНЬ</w:t>
      </w:r>
    </w:p>
    <w:p w14:paraId="6626ABC5" w14:textId="77777777" w:rsidR="00FB47B0" w:rsidRPr="00155DDB" w:rsidRDefault="00FB47B0" w:rsidP="00394FE2">
      <w:pPr>
        <w:pStyle w:val="a7"/>
        <w:keepNext/>
        <w:keepLines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 xml:space="preserve">На кассе фуд-корта </w:t>
      </w:r>
      <w:r w:rsidR="005B5421" w:rsidRPr="00155DDB">
        <w:rPr>
          <w:strike/>
          <w:color w:val="A6A6A6" w:themeColor="background1" w:themeShade="A6"/>
        </w:rPr>
        <w:t>ДЕВУШКА</w:t>
      </w:r>
      <w:r w:rsidRPr="00155DDB">
        <w:rPr>
          <w:strike/>
          <w:color w:val="A6A6A6" w:themeColor="background1" w:themeShade="A6"/>
        </w:rPr>
        <w:t xml:space="preserve"> за кассой кричит посетителям: «Свободно!». Рядом с ней становится Стэлла.</w:t>
      </w:r>
    </w:p>
    <w:p w14:paraId="74988EF6" w14:textId="77777777" w:rsidR="00FB47B0" w:rsidRPr="00155DDB" w:rsidRDefault="00FB47B0" w:rsidP="005B5421">
      <w:pPr>
        <w:pStyle w:val="a9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>СТЭЛЛА</w:t>
      </w:r>
    </w:p>
    <w:p w14:paraId="1BB170E0" w14:textId="77777777" w:rsidR="005B5421" w:rsidRPr="00155DDB" w:rsidRDefault="00FB47B0" w:rsidP="005B5421">
      <w:pPr>
        <w:pStyle w:val="ae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>(громко)</w:t>
      </w:r>
    </w:p>
    <w:p w14:paraId="0143FE72" w14:textId="77777777" w:rsidR="00FB47B0" w:rsidRPr="00155DDB" w:rsidRDefault="00FB47B0" w:rsidP="005B5421">
      <w:pPr>
        <w:pStyle w:val="ab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>Свободна! Свободна!</w:t>
      </w:r>
    </w:p>
    <w:p w14:paraId="28851051" w14:textId="77777777" w:rsidR="00FB47B0" w:rsidRPr="00155DDB" w:rsidRDefault="00FB47B0" w:rsidP="00FB47B0">
      <w:pPr>
        <w:pStyle w:val="a7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 xml:space="preserve">Она поднимает вверх лист, на котором помадой написано «150$». К ней подходят </w:t>
      </w:r>
      <w:r w:rsidR="005B5421" w:rsidRPr="00155DDB">
        <w:rPr>
          <w:strike/>
          <w:color w:val="A6A6A6" w:themeColor="background1" w:themeShade="A6"/>
          <w:lang w:val="ru-RU"/>
        </w:rPr>
        <w:t>ДВА ОХРАННИКА</w:t>
      </w:r>
      <w:r w:rsidRPr="00155DDB">
        <w:rPr>
          <w:strike/>
          <w:color w:val="A6A6A6" w:themeColor="background1" w:themeShade="A6"/>
        </w:rPr>
        <w:t>, хватают её под руки, уводят, Стэлла сопротивляется.</w:t>
      </w:r>
    </w:p>
    <w:p w14:paraId="5E250D7E" w14:textId="1A944E1E" w:rsidR="00155DDB" w:rsidRDefault="00155DDB" w:rsidP="005B5421">
      <w:pPr>
        <w:pStyle w:val="a6"/>
        <w:rPr>
          <w:color w:val="00B050"/>
        </w:rPr>
      </w:pPr>
      <w:r w:rsidRPr="00155DDB">
        <w:rPr>
          <w:color w:val="00B050"/>
        </w:rPr>
        <w:t>8-9.</w:t>
      </w:r>
      <w:r w:rsidRPr="00155DDB">
        <w:rPr>
          <w:color w:val="00B050"/>
        </w:rPr>
        <w:tab/>
        <w:t xml:space="preserve">НАТ. ДЕТСКИЙ РАЗВЛЕКАТЕЛЬНЫЙ ЦЕНТР </w:t>
      </w:r>
      <w:r w:rsidRPr="00155DDB">
        <w:rPr>
          <w:caps w:val="0"/>
          <w:color w:val="00B050"/>
        </w:rPr>
        <w:t>(у входа)</w:t>
      </w:r>
      <w:r w:rsidRPr="00155DDB">
        <w:rPr>
          <w:color w:val="00B050"/>
        </w:rPr>
        <w:t xml:space="preserve"> </w:t>
      </w:r>
      <w:r>
        <w:rPr>
          <w:color w:val="00B050"/>
        </w:rPr>
        <w:t>–</w:t>
      </w:r>
      <w:r w:rsidRPr="00155DDB">
        <w:rPr>
          <w:color w:val="00B050"/>
        </w:rPr>
        <w:t xml:space="preserve"> ДЕНЬ</w:t>
      </w:r>
    </w:p>
    <w:p w14:paraId="1394CDA0" w14:textId="5A0AD692" w:rsidR="00155DDB" w:rsidRPr="00155DDB" w:rsidRDefault="00155DDB" w:rsidP="00155DDB">
      <w:pPr>
        <w:pStyle w:val="a7"/>
        <w:rPr>
          <w:color w:val="00B050"/>
          <w:lang w:val="ru-RU" w:eastAsia="ru-RU"/>
        </w:rPr>
      </w:pPr>
      <w:r w:rsidRPr="00155DDB">
        <w:rPr>
          <w:color w:val="00B050"/>
          <w:lang w:val="ru-RU" w:eastAsia="ru-RU"/>
        </w:rPr>
        <w:t>Стелла подходит в зданию «детский развлекательный центр». Усмехнувшись, поднимается по лестнице, заходит внутрь.</w:t>
      </w:r>
    </w:p>
    <w:p w14:paraId="13CFB00C" w14:textId="3C3EF4DE" w:rsidR="00FB47B0" w:rsidRDefault="005B5421" w:rsidP="005B5421">
      <w:pPr>
        <w:pStyle w:val="a6"/>
      </w:pPr>
      <w:r>
        <w:t>8-10.</w:t>
      </w:r>
      <w:r>
        <w:tab/>
      </w:r>
      <w:r w:rsidR="00FB47B0">
        <w:t xml:space="preserve">ИНТ. ДЕТСКИЙ РАЗВЛЕКАТЕЛЬНЫЙ ЦЕНТР </w:t>
      </w:r>
      <w:r w:rsidR="00155DDB" w:rsidRPr="00155DDB">
        <w:rPr>
          <w:caps w:val="0"/>
          <w:color w:val="00B050"/>
        </w:rPr>
        <w:t>(зал)</w:t>
      </w:r>
      <w:r w:rsidR="00155DDB" w:rsidRPr="00155DDB">
        <w:rPr>
          <w:color w:val="00B050"/>
        </w:rPr>
        <w:t xml:space="preserve"> </w:t>
      </w:r>
      <w:r>
        <w:t>–</w:t>
      </w:r>
      <w:r w:rsidR="00FB47B0">
        <w:t xml:space="preserve"> ДЕНЬ</w:t>
      </w:r>
    </w:p>
    <w:p w14:paraId="21A17951" w14:textId="3CDFB9EC" w:rsidR="00FB47B0" w:rsidRDefault="00FB47B0" w:rsidP="00394FE2">
      <w:pPr>
        <w:pStyle w:val="a7"/>
        <w:keepNext/>
        <w:keepLines/>
        <w:rPr>
          <w:strike/>
          <w:color w:val="A6A6A6" w:themeColor="background1" w:themeShade="A6"/>
          <w:lang w:val="ru-RU"/>
        </w:rPr>
      </w:pPr>
      <w:r w:rsidRPr="00155DDB">
        <w:rPr>
          <w:strike/>
          <w:color w:val="A6A6A6" w:themeColor="background1" w:themeShade="A6"/>
        </w:rPr>
        <w:t xml:space="preserve">Стэлла </w:t>
      </w:r>
      <w:r w:rsidR="007579D4" w:rsidRPr="00155DDB">
        <w:rPr>
          <w:strike/>
          <w:color w:val="A6A6A6" w:themeColor="background1" w:themeShade="A6"/>
        </w:rPr>
        <w:t>идёт</w:t>
      </w:r>
      <w:r w:rsidRPr="00155DDB">
        <w:rPr>
          <w:strike/>
          <w:color w:val="A6A6A6" w:themeColor="background1" w:themeShade="A6"/>
        </w:rPr>
        <w:t xml:space="preserve"> по залу детского центра.</w:t>
      </w:r>
      <w:r w:rsidRPr="00155DDB">
        <w:rPr>
          <w:color w:val="A6A6A6" w:themeColor="background1" w:themeShade="A6"/>
        </w:rPr>
        <w:t xml:space="preserve"> </w:t>
      </w:r>
      <w:r>
        <w:t xml:space="preserve">Кто-то из детей прыгает на батуте, кто-то играет в шахматы, кто-то кувыркается в шариках с бассейном. </w:t>
      </w:r>
      <w:r w:rsidRPr="00155DDB">
        <w:rPr>
          <w:strike/>
          <w:color w:val="A6A6A6" w:themeColor="background1" w:themeShade="A6"/>
        </w:rPr>
        <w:t>К ней подходит мужчина</w:t>
      </w:r>
      <w:r w:rsidR="00394FE2" w:rsidRPr="00155DDB">
        <w:rPr>
          <w:strike/>
          <w:color w:val="A6A6A6" w:themeColor="background1" w:themeShade="A6"/>
          <w:lang w:val="ru-RU"/>
        </w:rPr>
        <w:t xml:space="preserve"> (АРСЕН)</w:t>
      </w:r>
      <w:r w:rsidRPr="00155DDB">
        <w:rPr>
          <w:strike/>
          <w:color w:val="A6A6A6" w:themeColor="background1" w:themeShade="A6"/>
        </w:rPr>
        <w:t>.</w:t>
      </w:r>
    </w:p>
    <w:p w14:paraId="6DEC709E" w14:textId="66E5EBFE" w:rsidR="00155DDB" w:rsidRPr="00155DDB" w:rsidRDefault="00155DDB" w:rsidP="00155DDB">
      <w:pPr>
        <w:pStyle w:val="a7"/>
        <w:keepNext/>
        <w:rPr>
          <w:color w:val="00B050"/>
          <w:lang w:val="ru-RU"/>
        </w:rPr>
      </w:pPr>
      <w:r w:rsidRPr="00155DDB">
        <w:rPr>
          <w:color w:val="00B050"/>
        </w:rPr>
        <w:t>Навстречу Стелле выходит к ресепшену АРСЕН</w:t>
      </w:r>
      <w:r w:rsidRPr="00155DDB">
        <w:rPr>
          <w:color w:val="00B050"/>
          <w:lang w:val="ru-RU"/>
        </w:rPr>
        <w:t>.</w:t>
      </w:r>
    </w:p>
    <w:p w14:paraId="4AB7D60E" w14:textId="77777777" w:rsidR="00FB47B0" w:rsidRDefault="00FB47B0" w:rsidP="005B5421">
      <w:pPr>
        <w:pStyle w:val="a9"/>
      </w:pPr>
      <w:r>
        <w:t>АРСЕН</w:t>
      </w:r>
    </w:p>
    <w:p w14:paraId="099BAD12" w14:textId="77777777" w:rsidR="00FB47B0" w:rsidRDefault="00FB47B0" w:rsidP="005B5421">
      <w:pPr>
        <w:pStyle w:val="ab"/>
      </w:pPr>
      <w:r>
        <w:t>Здравствуйте! Вы за ребёночком?</w:t>
      </w:r>
    </w:p>
    <w:p w14:paraId="344B3C65" w14:textId="77777777" w:rsidR="00FB47B0" w:rsidRDefault="00FB47B0" w:rsidP="005B5421">
      <w:pPr>
        <w:pStyle w:val="a9"/>
      </w:pPr>
      <w:r>
        <w:t>СТЭЛЛА</w:t>
      </w:r>
    </w:p>
    <w:p w14:paraId="4558B2A7" w14:textId="77777777" w:rsidR="00FB47B0" w:rsidRDefault="00FB47B0" w:rsidP="005B5421">
      <w:pPr>
        <w:pStyle w:val="ab"/>
      </w:pPr>
      <w:r>
        <w:t xml:space="preserve">О! А я смотрю, ты прям вывеску как в нашем борделе сделал </w:t>
      </w:r>
      <w:r w:rsidR="005B5421">
        <w:t>–</w:t>
      </w:r>
      <w:r>
        <w:t xml:space="preserve"> «Развлекательный центр».</w:t>
      </w:r>
    </w:p>
    <w:p w14:paraId="76CA80D7" w14:textId="77777777" w:rsidR="00FB47B0" w:rsidRDefault="00FB47B0" w:rsidP="00FB47B0">
      <w:pPr>
        <w:pStyle w:val="a7"/>
      </w:pPr>
      <w:r>
        <w:t>Арсен присматривается к Стэлле, достаёт очки, надевает. Он в шоке.</w:t>
      </w:r>
    </w:p>
    <w:p w14:paraId="51BD9F95" w14:textId="77777777" w:rsidR="00FB47B0" w:rsidRDefault="00FB47B0" w:rsidP="005B5421">
      <w:pPr>
        <w:pStyle w:val="a9"/>
      </w:pPr>
      <w:r>
        <w:t>СТЭЛЛА</w:t>
      </w:r>
    </w:p>
    <w:p w14:paraId="729FEB1F" w14:textId="77777777" w:rsidR="005B5421" w:rsidRDefault="00FB47B0" w:rsidP="00914769">
      <w:pPr>
        <w:pStyle w:val="ab"/>
        <w:keepNext/>
      </w:pPr>
      <w:r>
        <w:t>Узнал, Арсенчик?</w:t>
      </w:r>
    </w:p>
    <w:p w14:paraId="7C0BF5DA" w14:textId="77777777" w:rsidR="005B5421" w:rsidRDefault="00FB47B0" w:rsidP="005B5421">
      <w:pPr>
        <w:pStyle w:val="ae"/>
      </w:pPr>
      <w:r>
        <w:t>(</w:t>
      </w:r>
      <w:r w:rsidR="005B5421">
        <w:t>с</w:t>
      </w:r>
      <w:r>
        <w:t>мотрит в сторону батут</w:t>
      </w:r>
      <w:r w:rsidR="005B5421">
        <w:t>а</w:t>
      </w:r>
      <w:r>
        <w:t>).</w:t>
      </w:r>
    </w:p>
    <w:p w14:paraId="71E3941E" w14:textId="4C8ECB05" w:rsidR="005B5421" w:rsidRPr="00160768" w:rsidRDefault="00FB47B0" w:rsidP="00914769">
      <w:pPr>
        <w:pStyle w:val="ab"/>
        <w:keepNext/>
        <w:rPr>
          <w:lang w:val="ru-RU"/>
        </w:rPr>
      </w:pPr>
      <w:r>
        <w:t>Ничё не меняется, тут…</w:t>
      </w:r>
      <w:r w:rsidR="005B5421">
        <w:rPr>
          <w:lang w:val="ru-RU"/>
        </w:rPr>
        <w:t xml:space="preserve"> </w:t>
      </w:r>
      <w:r>
        <w:t>все тоже прыгают, кувыркаются</w:t>
      </w:r>
      <w:r w:rsidR="00160768">
        <w:rPr>
          <w:lang w:val="ru-RU"/>
        </w:rPr>
        <w:t>.</w:t>
      </w:r>
    </w:p>
    <w:p w14:paraId="42B640B4" w14:textId="77777777" w:rsidR="00FB47B0" w:rsidRPr="00155DDB" w:rsidRDefault="00FB47B0" w:rsidP="005B5421">
      <w:pPr>
        <w:pStyle w:val="ae"/>
        <w:rPr>
          <w:strike/>
          <w:color w:val="A6A6A6" w:themeColor="background1" w:themeShade="A6"/>
        </w:rPr>
      </w:pPr>
      <w:r w:rsidRPr="00155DDB">
        <w:rPr>
          <w:strike/>
          <w:color w:val="A6A6A6" w:themeColor="background1" w:themeShade="A6"/>
        </w:rPr>
        <w:t>(</w:t>
      </w:r>
      <w:r w:rsidR="005B5421" w:rsidRPr="00155DDB">
        <w:rPr>
          <w:strike/>
          <w:color w:val="A6A6A6" w:themeColor="background1" w:themeShade="A6"/>
        </w:rPr>
        <w:t>с</w:t>
      </w:r>
      <w:r w:rsidRPr="00155DDB">
        <w:rPr>
          <w:strike/>
          <w:color w:val="A6A6A6" w:themeColor="background1" w:themeShade="A6"/>
        </w:rPr>
        <w:t>меётся)</w:t>
      </w:r>
    </w:p>
    <w:p w14:paraId="64DD1254" w14:textId="77777777" w:rsidR="00FB47B0" w:rsidRDefault="00FB47B0" w:rsidP="005B5421">
      <w:pPr>
        <w:pStyle w:val="a9"/>
      </w:pPr>
      <w:r>
        <w:t>АРСЕН</w:t>
      </w:r>
    </w:p>
    <w:p w14:paraId="101511A9" w14:textId="77777777" w:rsidR="00FB47B0" w:rsidRDefault="00FB47B0" w:rsidP="005B5421">
      <w:pPr>
        <w:pStyle w:val="ab"/>
      </w:pPr>
      <w:r>
        <w:t>Зачёт, Стэлка! Ты вообще не изменилась! В криогенной заморозке, что ли</w:t>
      </w:r>
      <w:r w:rsidR="005B5421">
        <w:rPr>
          <w:lang w:val="ru-RU"/>
        </w:rPr>
        <w:t>,</w:t>
      </w:r>
      <w:r>
        <w:t xml:space="preserve"> была?</w:t>
      </w:r>
    </w:p>
    <w:p w14:paraId="13533E83" w14:textId="77777777" w:rsidR="00FB47B0" w:rsidRDefault="00FB47B0" w:rsidP="005B5421">
      <w:pPr>
        <w:pStyle w:val="a9"/>
      </w:pPr>
      <w:r>
        <w:t>СТЭЛЛА</w:t>
      </w:r>
    </w:p>
    <w:p w14:paraId="7B91F151" w14:textId="77777777" w:rsidR="00FB47B0" w:rsidRDefault="00FB47B0" w:rsidP="005B5421">
      <w:pPr>
        <w:pStyle w:val="ab"/>
      </w:pPr>
      <w:r>
        <w:t xml:space="preserve">Косметолога хорошего обслуживаю. </w:t>
      </w:r>
      <w:r w:rsidRPr="00155DDB">
        <w:rPr>
          <w:strike/>
          <w:color w:val="A6A6A6" w:themeColor="background1" w:themeShade="A6"/>
        </w:rPr>
        <w:t>По бартеру.</w:t>
      </w:r>
    </w:p>
    <w:p w14:paraId="28E3A671" w14:textId="77777777" w:rsidR="00FB47B0" w:rsidRDefault="00FB47B0" w:rsidP="005B5421">
      <w:pPr>
        <w:pStyle w:val="a9"/>
      </w:pPr>
      <w:r>
        <w:lastRenderedPageBreak/>
        <w:t>АРСЕН</w:t>
      </w:r>
    </w:p>
    <w:p w14:paraId="4074F3D3" w14:textId="33A2B3F8" w:rsidR="00FB47B0" w:rsidRDefault="00FB47B0" w:rsidP="005B5421">
      <w:pPr>
        <w:pStyle w:val="ab"/>
      </w:pPr>
      <w:r>
        <w:t>Оставь номер, жене дам. Что хотела</w:t>
      </w:r>
      <w:r w:rsidR="00155DDB">
        <w:rPr>
          <w:lang w:val="ru-RU"/>
        </w:rPr>
        <w:t>-</w:t>
      </w:r>
      <w:r>
        <w:t>то?</w:t>
      </w:r>
    </w:p>
    <w:p w14:paraId="61BAB706" w14:textId="77777777" w:rsidR="00FB47B0" w:rsidRDefault="00FB47B0" w:rsidP="005B5421">
      <w:pPr>
        <w:pStyle w:val="a9"/>
      </w:pPr>
      <w:r>
        <w:t>СТЭЛЛА</w:t>
      </w:r>
    </w:p>
    <w:p w14:paraId="530C450F" w14:textId="77777777" w:rsidR="00FB47B0" w:rsidRDefault="00FB47B0" w:rsidP="005B5421">
      <w:pPr>
        <w:pStyle w:val="ab"/>
      </w:pPr>
      <w:r>
        <w:t>Работа мне нужна.</w:t>
      </w:r>
    </w:p>
    <w:p w14:paraId="18C22F29" w14:textId="77777777" w:rsidR="00FB47B0" w:rsidRDefault="00FB47B0" w:rsidP="005B5421">
      <w:pPr>
        <w:pStyle w:val="a9"/>
      </w:pPr>
      <w:r>
        <w:t>АРСЕН</w:t>
      </w:r>
    </w:p>
    <w:p w14:paraId="6C980225" w14:textId="2095D3A0" w:rsidR="00FB47B0" w:rsidRDefault="00FB47B0" w:rsidP="005B5421">
      <w:pPr>
        <w:pStyle w:val="ab"/>
      </w:pPr>
      <w:r>
        <w:t xml:space="preserve">Чего?! Ты </w:t>
      </w:r>
      <w:r w:rsidRPr="00155DDB">
        <w:rPr>
          <w:strike/>
          <w:color w:val="A6A6A6" w:themeColor="background1" w:themeShade="A6"/>
        </w:rPr>
        <w:t>внезапно пропадаешь</w:t>
      </w:r>
      <w:r w:rsidR="00155DDB">
        <w:rPr>
          <w:strike/>
          <w:color w:val="A6A6A6" w:themeColor="background1" w:themeShade="A6"/>
          <w:lang w:val="ru-RU"/>
        </w:rPr>
        <w:t xml:space="preserve"> </w:t>
      </w:r>
      <w:r w:rsidR="00155DDB" w:rsidRPr="00155DDB">
        <w:rPr>
          <w:color w:val="00B050"/>
          <w:lang w:val="ru-RU"/>
        </w:rPr>
        <w:t>пропала</w:t>
      </w:r>
      <w:r w:rsidRPr="00155DDB">
        <w:rPr>
          <w:color w:val="A6A6A6" w:themeColor="background1" w:themeShade="A6"/>
        </w:rPr>
        <w:t xml:space="preserve"> </w:t>
      </w:r>
      <w:r>
        <w:t xml:space="preserve">без отработки. </w:t>
      </w:r>
      <w:r w:rsidRPr="00155DDB">
        <w:rPr>
          <w:strike/>
          <w:color w:val="A6A6A6" w:themeColor="background1" w:themeShade="A6"/>
        </w:rPr>
        <w:t>Да</w:t>
      </w:r>
      <w:r w:rsidRPr="00155DDB">
        <w:rPr>
          <w:color w:val="A6A6A6" w:themeColor="background1" w:themeShade="A6"/>
        </w:rPr>
        <w:t xml:space="preserve"> </w:t>
      </w:r>
      <w:r w:rsidR="00155DDB" w:rsidRPr="00155DDB">
        <w:rPr>
          <w:color w:val="00B050"/>
          <w:lang w:val="ru-RU"/>
        </w:rPr>
        <w:t>Я</w:t>
      </w:r>
      <w:r>
        <w:t xml:space="preserve"> думал, тебя грохнул кто-то из клиентов! Я свечки за упокой ставил! А ты пожила в </w:t>
      </w:r>
      <w:r w:rsidR="007579D4">
        <w:t>своё</w:t>
      </w:r>
      <w:r>
        <w:t xml:space="preserve"> удовольствие. А теперь тебе работа нужна?! А ты не охренела ли? Так, Стэлла, всё уходи, это теперь святое место, тут детишки…</w:t>
      </w:r>
    </w:p>
    <w:p w14:paraId="1E9745DF" w14:textId="77777777" w:rsidR="00FB47B0" w:rsidRDefault="00FB47B0" w:rsidP="005B5421">
      <w:pPr>
        <w:pStyle w:val="a9"/>
      </w:pPr>
      <w:r>
        <w:t>СТЭЛЛА</w:t>
      </w:r>
    </w:p>
    <w:p w14:paraId="2C603C60" w14:textId="77777777" w:rsidR="00FB47B0" w:rsidRDefault="00FB47B0" w:rsidP="005B5421">
      <w:pPr>
        <w:pStyle w:val="ab"/>
      </w:pPr>
      <w:r>
        <w:t xml:space="preserve">Как так-то, ты же </w:t>
      </w:r>
      <w:r w:rsidR="007579D4">
        <w:t>сутенёром</w:t>
      </w:r>
      <w:r>
        <w:t xml:space="preserve"> всю жизнь был…</w:t>
      </w:r>
    </w:p>
    <w:p w14:paraId="02F909D8" w14:textId="77777777" w:rsidR="00FB47B0" w:rsidRDefault="00FB47B0" w:rsidP="00FB47B0">
      <w:pPr>
        <w:pStyle w:val="a7"/>
      </w:pPr>
      <w:r>
        <w:t>Арсен затыкает ей рот и провожает к выходу.</w:t>
      </w:r>
    </w:p>
    <w:p w14:paraId="26FB4437" w14:textId="77777777" w:rsidR="00FB47B0" w:rsidRDefault="00FB47B0" w:rsidP="005B5421">
      <w:pPr>
        <w:pStyle w:val="a9"/>
      </w:pPr>
      <w:r>
        <w:t>АРСЕН</w:t>
      </w:r>
    </w:p>
    <w:p w14:paraId="1074B3EC" w14:textId="4C771DC4" w:rsidR="00FB47B0" w:rsidRDefault="00FB47B0" w:rsidP="005B5421">
      <w:pPr>
        <w:pStyle w:val="ab"/>
      </w:pPr>
      <w:r>
        <w:t>Какую</w:t>
      </w:r>
      <w:r w:rsidR="005B5421">
        <w:rPr>
          <w:lang w:val="ru-RU"/>
        </w:rPr>
        <w:t>,</w:t>
      </w:r>
      <w:r>
        <w:t xml:space="preserve"> к чёрту</w:t>
      </w:r>
      <w:r w:rsidR="005B5421">
        <w:rPr>
          <w:lang w:val="ru-RU"/>
        </w:rPr>
        <w:t>,</w:t>
      </w:r>
      <w:r>
        <w:t xml:space="preserve"> всю жизнь?! В </w:t>
      </w:r>
      <w:r w:rsidR="005B5421">
        <w:rPr>
          <w:lang w:val="ru-RU"/>
        </w:rPr>
        <w:t>девяностых</w:t>
      </w:r>
      <w:r>
        <w:t xml:space="preserve"> только. Теперь переобулся! Я </w:t>
      </w:r>
      <w:r w:rsidR="005B5421">
        <w:t>–</w:t>
      </w:r>
      <w:r>
        <w:t xml:space="preserve"> святой человек! Детками занимаюсь!</w:t>
      </w:r>
    </w:p>
    <w:p w14:paraId="68272937" w14:textId="77777777" w:rsidR="00FB47B0" w:rsidRDefault="00FB47B0" w:rsidP="005B5421">
      <w:pPr>
        <w:pStyle w:val="a9"/>
      </w:pPr>
      <w:r>
        <w:t>СТЭЛЛА</w:t>
      </w:r>
    </w:p>
    <w:p w14:paraId="416523EF" w14:textId="77777777" w:rsidR="00FB47B0" w:rsidRDefault="00FB47B0" w:rsidP="005B5421">
      <w:pPr>
        <w:pStyle w:val="ab"/>
      </w:pPr>
      <w:r>
        <w:t xml:space="preserve">Не </w:t>
      </w:r>
      <w:proofErr w:type="spellStart"/>
      <w:r>
        <w:t>нормааально</w:t>
      </w:r>
      <w:proofErr w:type="spellEnd"/>
      <w:r>
        <w:t>! Раньше: «Сучки, я вам паспорт только после смерти верну!», а теперь: «детками занимаюсь».</w:t>
      </w:r>
    </w:p>
    <w:p w14:paraId="60205273" w14:textId="77777777" w:rsidR="00FB47B0" w:rsidRDefault="00FB47B0" w:rsidP="00FB47B0">
      <w:pPr>
        <w:pStyle w:val="a7"/>
      </w:pPr>
      <w:r>
        <w:t>Арсен в панике оглядывается по сторонам, выталкивает Стэллу силой. Она упирается ногами и скользит.</w:t>
      </w:r>
    </w:p>
    <w:p w14:paraId="530802AF" w14:textId="77777777" w:rsidR="00FB47B0" w:rsidRDefault="00FB47B0" w:rsidP="005B5421">
      <w:pPr>
        <w:pStyle w:val="a9"/>
      </w:pPr>
      <w:r>
        <w:t>СТЭЛАА</w:t>
      </w:r>
    </w:p>
    <w:p w14:paraId="755BC58B" w14:textId="77777777" w:rsidR="005B5421" w:rsidRDefault="00FB47B0" w:rsidP="005B5421">
      <w:pPr>
        <w:pStyle w:val="ae"/>
      </w:pPr>
      <w:r>
        <w:t>(</w:t>
      </w:r>
      <w:r w:rsidR="005B5421">
        <w:t>к</w:t>
      </w:r>
      <w:r>
        <w:t>ричит)</w:t>
      </w:r>
    </w:p>
    <w:p w14:paraId="5CB65AC2" w14:textId="77777777" w:rsidR="00FB47B0" w:rsidRDefault="00FB47B0" w:rsidP="005B5421">
      <w:pPr>
        <w:pStyle w:val="ab"/>
      </w:pPr>
      <w:r>
        <w:t>Ну возьми на работу! Детки будут тут развлекаться, я буду их пап развлекать!!!</w:t>
      </w:r>
    </w:p>
    <w:p w14:paraId="5AC4A8A8" w14:textId="77777777" w:rsidR="00FB47B0" w:rsidRDefault="00FB47B0" w:rsidP="00FB47B0">
      <w:pPr>
        <w:pStyle w:val="a7"/>
      </w:pPr>
      <w:r>
        <w:t>Родители обращают внимание. Шепчутся. Арсен выталкивает Стэллу на улицу.</w:t>
      </w:r>
    </w:p>
    <w:p w14:paraId="45870940" w14:textId="77777777" w:rsidR="00FB47B0" w:rsidRDefault="00FB47B0" w:rsidP="005B5421">
      <w:pPr>
        <w:pStyle w:val="a9"/>
      </w:pPr>
      <w:r>
        <w:t>АРСЕН</w:t>
      </w:r>
    </w:p>
    <w:p w14:paraId="687ABC61" w14:textId="77777777" w:rsidR="005B5421" w:rsidRPr="005B5421" w:rsidRDefault="00FB47B0" w:rsidP="00372AA4">
      <w:pPr>
        <w:pStyle w:val="ae"/>
      </w:pPr>
      <w:r w:rsidRPr="005B5421">
        <w:t>(</w:t>
      </w:r>
      <w:r w:rsidR="005B5421" w:rsidRPr="005B5421">
        <w:t>р</w:t>
      </w:r>
      <w:r w:rsidRPr="005B5421">
        <w:t>одителям)</w:t>
      </w:r>
    </w:p>
    <w:p w14:paraId="4799D72A" w14:textId="48E0C52A" w:rsidR="00FB47B0" w:rsidRDefault="00FB47B0" w:rsidP="005B5421">
      <w:pPr>
        <w:pStyle w:val="ab"/>
      </w:pPr>
      <w:r>
        <w:t>Уважаемые, не обращайте внимани</w:t>
      </w:r>
      <w:r w:rsidR="00530CBC" w:rsidRPr="00530CBC">
        <w:rPr>
          <w:color w:val="00B050"/>
          <w:lang w:val="ru-RU"/>
        </w:rPr>
        <w:t>я</w:t>
      </w:r>
      <w:r>
        <w:t>… Раньше просто у меня нянькой работала…</w:t>
      </w:r>
    </w:p>
    <w:p w14:paraId="73E03EBF" w14:textId="4116206C" w:rsidR="00FB47B0" w:rsidRDefault="005B5421" w:rsidP="005B5421">
      <w:pPr>
        <w:pStyle w:val="a6"/>
      </w:pPr>
      <w:r>
        <w:lastRenderedPageBreak/>
        <w:t>8-11.</w:t>
      </w:r>
      <w:r>
        <w:tab/>
      </w:r>
      <w:r w:rsidR="00FB47B0">
        <w:t>НАТ. ЖК</w:t>
      </w:r>
      <w:r w:rsidR="00BE2B05">
        <w:t xml:space="preserve"> ОЛЕСИ (</w:t>
      </w:r>
      <w:r w:rsidR="00BE2B05" w:rsidRPr="00BE2B05">
        <w:rPr>
          <w:caps w:val="0"/>
        </w:rPr>
        <w:t>парковка</w:t>
      </w:r>
      <w:r w:rsidR="00BE2B05">
        <w:t>)</w:t>
      </w:r>
      <w:r w:rsidR="00FB47B0">
        <w:t xml:space="preserve"> – </w:t>
      </w:r>
      <w:r w:rsidR="00372CF1" w:rsidRPr="00372CF1">
        <w:rPr>
          <w:color w:val="00B050"/>
        </w:rPr>
        <w:t>день</w:t>
      </w:r>
    </w:p>
    <w:p w14:paraId="7CD41314" w14:textId="60863696" w:rsidR="00FB47B0" w:rsidRDefault="00FB47B0" w:rsidP="006A6B4A">
      <w:pPr>
        <w:pStyle w:val="a7"/>
        <w:keepNext/>
        <w:keepLines/>
        <w:rPr>
          <w:strike/>
          <w:color w:val="A6A6A6" w:themeColor="background1" w:themeShade="A6"/>
        </w:rPr>
      </w:pPr>
      <w:r w:rsidRPr="00530CBC">
        <w:rPr>
          <w:strike/>
          <w:color w:val="A6A6A6" w:themeColor="background1" w:themeShade="A6"/>
        </w:rPr>
        <w:t>Чак сидит в машине. К машине подходит Олеся, садится.</w:t>
      </w:r>
    </w:p>
    <w:p w14:paraId="17E8FA34" w14:textId="0CAA24A8" w:rsidR="00530CBC" w:rsidRPr="00530CBC" w:rsidRDefault="00530CBC" w:rsidP="00530CBC">
      <w:pPr>
        <w:pStyle w:val="a7"/>
        <w:keepNext/>
        <w:rPr>
          <w:color w:val="00B050"/>
        </w:rPr>
      </w:pPr>
      <w:r w:rsidRPr="00530CBC">
        <w:rPr>
          <w:color w:val="00B050"/>
        </w:rPr>
        <w:t>Чак поправляет волосы, глядя в отражение окна машины. Из подъезда выходит Олеся. Он открывает ей дверь машины.</w:t>
      </w:r>
    </w:p>
    <w:p w14:paraId="6EECE378" w14:textId="77777777" w:rsidR="00FB47B0" w:rsidRDefault="00FB47B0" w:rsidP="005B5421">
      <w:pPr>
        <w:pStyle w:val="a9"/>
      </w:pPr>
      <w:r>
        <w:t>ОЛЕСЯ</w:t>
      </w:r>
    </w:p>
    <w:p w14:paraId="10DF6084" w14:textId="77777777" w:rsidR="00FB47B0" w:rsidRDefault="00FB47B0" w:rsidP="005B5421">
      <w:pPr>
        <w:pStyle w:val="ab"/>
      </w:pPr>
      <w:r>
        <w:t>И куда ты меня везти собрался?</w:t>
      </w:r>
    </w:p>
    <w:p w14:paraId="64866D69" w14:textId="77777777" w:rsidR="00FB47B0" w:rsidRDefault="00FB47B0" w:rsidP="005B5421">
      <w:pPr>
        <w:pStyle w:val="a9"/>
      </w:pPr>
      <w:r>
        <w:t>ЧАК</w:t>
      </w:r>
    </w:p>
    <w:p w14:paraId="14203D99" w14:textId="30112A48" w:rsidR="00FB47B0" w:rsidRPr="00530CBC" w:rsidRDefault="00FB47B0" w:rsidP="005B5421">
      <w:pPr>
        <w:pStyle w:val="ab"/>
        <w:rPr>
          <w:color w:val="00B050"/>
          <w:lang w:val="ru-RU"/>
        </w:rPr>
      </w:pPr>
      <w:r w:rsidRPr="00530CBC">
        <w:rPr>
          <w:strike/>
          <w:color w:val="A6A6A6" w:themeColor="background1" w:themeShade="A6"/>
        </w:rPr>
        <w:t>Это сюрприз.</w:t>
      </w:r>
      <w:r w:rsidR="00530CBC" w:rsidRPr="00530CBC">
        <w:rPr>
          <w:color w:val="A6A6A6" w:themeColor="background1" w:themeShade="A6"/>
          <w:lang w:val="ru-RU"/>
        </w:rPr>
        <w:t xml:space="preserve"> </w:t>
      </w:r>
      <w:r w:rsidR="00530CBC" w:rsidRPr="00530CBC">
        <w:rPr>
          <w:color w:val="00B050"/>
          <w:lang w:val="ru-RU"/>
        </w:rPr>
        <w:t>Ты обещала встречу.</w:t>
      </w:r>
    </w:p>
    <w:p w14:paraId="33E7D200" w14:textId="77777777" w:rsidR="00FB47B0" w:rsidRDefault="00FB47B0" w:rsidP="00FB47B0">
      <w:pPr>
        <w:pStyle w:val="a7"/>
      </w:pPr>
      <w:r>
        <w:t>Завязывает ей глаза шарфом.</w:t>
      </w:r>
    </w:p>
    <w:p w14:paraId="5F702569" w14:textId="77777777" w:rsidR="00FB47B0" w:rsidRDefault="00FB47B0" w:rsidP="005B5421">
      <w:pPr>
        <w:pStyle w:val="a9"/>
      </w:pPr>
      <w:r>
        <w:t>ОЛЕСЯ</w:t>
      </w:r>
    </w:p>
    <w:p w14:paraId="6C581E0F" w14:textId="77777777" w:rsidR="00FB47B0" w:rsidRDefault="00FB47B0" w:rsidP="005B5421">
      <w:pPr>
        <w:pStyle w:val="ab"/>
      </w:pPr>
      <w:r>
        <w:t>Если ты решил спрятаться, то я даже искать не буду. Пробовала уже…</w:t>
      </w:r>
    </w:p>
    <w:p w14:paraId="0B861B64" w14:textId="77777777" w:rsidR="00FB47B0" w:rsidRDefault="00FB47B0" w:rsidP="005B5421">
      <w:pPr>
        <w:pStyle w:val="a9"/>
      </w:pPr>
      <w:r>
        <w:t>ЧАК</w:t>
      </w:r>
    </w:p>
    <w:p w14:paraId="32D57B35" w14:textId="1137AEC8" w:rsidR="00FB47B0" w:rsidRDefault="00FB47B0" w:rsidP="005B5421">
      <w:pPr>
        <w:pStyle w:val="ab"/>
      </w:pPr>
      <w:r>
        <w:t>Скоро всё узнаешь.</w:t>
      </w:r>
    </w:p>
    <w:p w14:paraId="2038DA44" w14:textId="5840B77E" w:rsidR="00530CBC" w:rsidRPr="00530CBC" w:rsidRDefault="00530CBC" w:rsidP="00530CBC">
      <w:pPr>
        <w:pStyle w:val="a7"/>
        <w:rPr>
          <w:color w:val="00B050"/>
        </w:rPr>
      </w:pPr>
      <w:r w:rsidRPr="00530CBC">
        <w:rPr>
          <w:color w:val="00B050"/>
        </w:rPr>
        <w:t>Чак захлопывает дверцу, машина срывается с места.</w:t>
      </w:r>
    </w:p>
    <w:p w14:paraId="42E47CB7" w14:textId="372F1125" w:rsidR="00FB47B0" w:rsidRDefault="00372AA4" w:rsidP="00372AA4">
      <w:pPr>
        <w:pStyle w:val="a6"/>
      </w:pPr>
      <w:r>
        <w:t>8-12.</w:t>
      </w:r>
      <w:r>
        <w:tab/>
      </w:r>
      <w:r w:rsidR="00FB47B0" w:rsidRPr="00372AA4">
        <w:t xml:space="preserve">ИНТ. НОЧНОЙ КЛУБ – </w:t>
      </w:r>
      <w:r w:rsidR="00372CF1" w:rsidRPr="00372CF1">
        <w:rPr>
          <w:color w:val="00B050"/>
        </w:rPr>
        <w:t>день</w:t>
      </w:r>
    </w:p>
    <w:p w14:paraId="529157DD" w14:textId="70E1C04C" w:rsidR="00FB47B0" w:rsidRDefault="00FB47B0" w:rsidP="00914769">
      <w:pPr>
        <w:pStyle w:val="a7"/>
        <w:keepNext/>
        <w:keepLines/>
        <w:rPr>
          <w:strike/>
          <w:color w:val="A6A6A6" w:themeColor="background1" w:themeShade="A6"/>
        </w:rPr>
      </w:pPr>
      <w:r w:rsidRPr="00530CBC">
        <w:rPr>
          <w:strike/>
          <w:color w:val="A6A6A6" w:themeColor="background1" w:themeShade="A6"/>
        </w:rPr>
        <w:t>Чак заводит Олесю в клуб, снимает ей повязку. Олеся смотрит вокруг.</w:t>
      </w:r>
    </w:p>
    <w:p w14:paraId="1F9B0BE9" w14:textId="20911B8A" w:rsidR="00530CBC" w:rsidRPr="00530CBC" w:rsidRDefault="00530CBC" w:rsidP="00530CBC">
      <w:pPr>
        <w:pStyle w:val="a7"/>
      </w:pPr>
      <w:r w:rsidRPr="00530CBC">
        <w:rPr>
          <w:color w:val="00B050"/>
        </w:rPr>
        <w:t xml:space="preserve">Чак снимает Олесе повязку. Они в клубе. По середине танцпола. Стулья подняты на столы, уборщица моет часть зала. </w:t>
      </w:r>
      <w:r w:rsidRPr="00530CBC">
        <w:rPr>
          <w:caps/>
          <w:color w:val="00B050"/>
        </w:rPr>
        <w:t>Два охранника</w:t>
      </w:r>
      <w:r w:rsidRPr="00530CBC">
        <w:rPr>
          <w:color w:val="00B050"/>
        </w:rPr>
        <w:t xml:space="preserve"> на барных стульях смотрят на Чака и Олесю, </w:t>
      </w:r>
      <w:r w:rsidRPr="00530CBC">
        <w:rPr>
          <w:caps/>
          <w:color w:val="00B050"/>
          <w:lang w:val="ru-RU"/>
        </w:rPr>
        <w:t>А</w:t>
      </w:r>
      <w:r w:rsidRPr="00530CBC">
        <w:rPr>
          <w:caps/>
          <w:color w:val="00B050"/>
        </w:rPr>
        <w:t>дминистратор</w:t>
      </w:r>
      <w:r w:rsidRPr="00530CBC">
        <w:rPr>
          <w:color w:val="00B050"/>
        </w:rPr>
        <w:t xml:space="preserve"> рядом</w:t>
      </w:r>
      <w:r w:rsidRPr="00530CBC">
        <w:t>.</w:t>
      </w:r>
    </w:p>
    <w:p w14:paraId="2CE49BE4" w14:textId="77777777" w:rsidR="00FB47B0" w:rsidRDefault="00FB47B0" w:rsidP="00372AA4">
      <w:pPr>
        <w:pStyle w:val="a9"/>
      </w:pPr>
      <w:r>
        <w:t>ОЛЕСЯ</w:t>
      </w:r>
    </w:p>
    <w:p w14:paraId="593D552A" w14:textId="6455BD40" w:rsidR="00FB47B0" w:rsidRPr="00530CBC" w:rsidRDefault="00FB47B0" w:rsidP="00372AA4">
      <w:pPr>
        <w:pStyle w:val="ab"/>
        <w:rPr>
          <w:strike/>
          <w:color w:val="A6A6A6" w:themeColor="background1" w:themeShade="A6"/>
          <w:lang w:val="ru-RU"/>
        </w:rPr>
      </w:pPr>
      <w:r w:rsidRPr="00530CBC">
        <w:rPr>
          <w:strike/>
          <w:color w:val="A6A6A6" w:themeColor="background1" w:themeShade="A6"/>
        </w:rPr>
        <w:t>Ну и на какой чёрт ты меня сюда привёз?</w:t>
      </w:r>
      <w:r w:rsidR="00530CBC" w:rsidRPr="00530CBC">
        <w:rPr>
          <w:color w:val="A6A6A6" w:themeColor="background1" w:themeShade="A6"/>
          <w:lang w:val="ru-RU"/>
        </w:rPr>
        <w:t xml:space="preserve"> </w:t>
      </w:r>
      <w:r w:rsidR="00530CBC" w:rsidRPr="00530CBC">
        <w:rPr>
          <w:color w:val="00B050"/>
          <w:lang w:val="ru-RU"/>
        </w:rPr>
        <w:t>Где мы и зачем?</w:t>
      </w:r>
    </w:p>
    <w:p w14:paraId="20F91635" w14:textId="77777777" w:rsidR="00FB47B0" w:rsidRDefault="00FB47B0" w:rsidP="00372AA4">
      <w:pPr>
        <w:pStyle w:val="a9"/>
      </w:pPr>
      <w:r>
        <w:t>ЧАК</w:t>
      </w:r>
    </w:p>
    <w:p w14:paraId="0ED5C2F4" w14:textId="058ED5E8" w:rsidR="00FB47B0" w:rsidRDefault="00FB47B0" w:rsidP="00372AA4">
      <w:pPr>
        <w:pStyle w:val="ab"/>
      </w:pPr>
      <w:r>
        <w:t xml:space="preserve">Ну помнишь в </w:t>
      </w:r>
      <w:r w:rsidR="00372AA4">
        <w:rPr>
          <w:lang w:val="ru-RU"/>
        </w:rPr>
        <w:t xml:space="preserve">девяносто </w:t>
      </w:r>
      <w:r w:rsidR="00530CBC">
        <w:rPr>
          <w:lang w:val="ru-RU"/>
        </w:rPr>
        <w:t>девятом</w:t>
      </w:r>
      <w:r>
        <w:t>. Я тебя сводить в клуб обещал?</w:t>
      </w:r>
    </w:p>
    <w:p w14:paraId="39A4B9FF" w14:textId="77777777" w:rsidR="00FB47B0" w:rsidRDefault="00FB47B0" w:rsidP="00372AA4">
      <w:pPr>
        <w:pStyle w:val="a9"/>
      </w:pPr>
      <w:r>
        <w:t>ОЛЕСЯ</w:t>
      </w:r>
    </w:p>
    <w:p w14:paraId="26ED3299" w14:textId="4C25DEDA" w:rsidR="00530CBC" w:rsidRDefault="00FB47B0" w:rsidP="00530CBC">
      <w:pPr>
        <w:pStyle w:val="ab"/>
        <w:rPr>
          <w:color w:val="00B050"/>
          <w:lang w:val="ru-RU"/>
        </w:rPr>
      </w:pPr>
      <w:r w:rsidRPr="00530CBC">
        <w:rPr>
          <w:strike/>
          <w:color w:val="A6A6A6" w:themeColor="background1" w:themeShade="A6"/>
        </w:rPr>
        <w:t xml:space="preserve">Чак, в </w:t>
      </w:r>
      <w:r w:rsidR="00372AA4" w:rsidRPr="00530CBC">
        <w:rPr>
          <w:strike/>
          <w:color w:val="A6A6A6" w:themeColor="background1" w:themeShade="A6"/>
          <w:lang w:val="ru-RU"/>
        </w:rPr>
        <w:t>девяносто восьмом</w:t>
      </w:r>
      <w:r w:rsidRPr="00530CBC">
        <w:rPr>
          <w:strike/>
          <w:color w:val="A6A6A6" w:themeColor="background1" w:themeShade="A6"/>
        </w:rPr>
        <w:t xml:space="preserve">! Ты опоздал! Я тебе что, Волочкова </w:t>
      </w:r>
      <w:r w:rsidR="00372AA4" w:rsidRPr="00530CBC">
        <w:rPr>
          <w:strike/>
          <w:color w:val="A6A6A6" w:themeColor="background1" w:themeShade="A6"/>
        </w:rPr>
        <w:t>–</w:t>
      </w:r>
      <w:r w:rsidRPr="00530CBC">
        <w:rPr>
          <w:strike/>
          <w:color w:val="A6A6A6" w:themeColor="background1" w:themeShade="A6"/>
        </w:rPr>
        <w:t xml:space="preserve"> с молодняком на шпагат присаживаться?!</w:t>
      </w:r>
      <w:r w:rsidR="00530CBC" w:rsidRPr="00530CBC">
        <w:rPr>
          <w:color w:val="A6A6A6" w:themeColor="background1" w:themeShade="A6"/>
          <w:lang w:val="ru-RU"/>
        </w:rPr>
        <w:t xml:space="preserve"> </w:t>
      </w:r>
      <w:r w:rsidR="00530CBC" w:rsidRPr="00530CBC">
        <w:rPr>
          <w:color w:val="00B050"/>
          <w:lang w:val="ru-RU"/>
        </w:rPr>
        <w:t xml:space="preserve">И ты решил сводить меня в клуб в </w:t>
      </w:r>
      <w:r w:rsidR="00530CBC">
        <w:rPr>
          <w:color w:val="00B050"/>
          <w:lang w:val="ru-RU"/>
        </w:rPr>
        <w:t>двадцать первом</w:t>
      </w:r>
      <w:r w:rsidR="00530CBC" w:rsidRPr="00530CBC">
        <w:rPr>
          <w:color w:val="00B050"/>
          <w:lang w:val="ru-RU"/>
        </w:rPr>
        <w:t>? Поздновато как-то. Чак, ты опоздал, не понимаешь, да? Прошлое – оно в прошлом. Оно не возвращается</w:t>
      </w:r>
      <w:r w:rsidR="00530CBC">
        <w:rPr>
          <w:color w:val="00B050"/>
          <w:lang w:val="ru-RU"/>
        </w:rPr>
        <w:t>.</w:t>
      </w:r>
    </w:p>
    <w:p w14:paraId="63E33E10" w14:textId="18C0E5F8" w:rsidR="00530CBC" w:rsidRPr="00530CBC" w:rsidRDefault="00530CBC" w:rsidP="00530CBC">
      <w:pPr>
        <w:pStyle w:val="a7"/>
        <w:rPr>
          <w:color w:val="00B050"/>
          <w:lang w:val="ru-RU"/>
        </w:rPr>
      </w:pPr>
      <w:r w:rsidRPr="00530CBC">
        <w:rPr>
          <w:color w:val="00B050"/>
          <w:lang w:val="ru-RU"/>
        </w:rPr>
        <w:lastRenderedPageBreak/>
        <w:t xml:space="preserve">Чак </w:t>
      </w:r>
      <w:r w:rsidRPr="00530CBC">
        <w:rPr>
          <w:color w:val="00B050"/>
          <w:lang w:val="ru-RU"/>
        </w:rPr>
        <w:t xml:space="preserve">показывает </w:t>
      </w:r>
      <w:r w:rsidRPr="00530CBC">
        <w:rPr>
          <w:color w:val="00B050"/>
          <w:lang w:val="ru-RU"/>
        </w:rPr>
        <w:t>А</w:t>
      </w:r>
      <w:r w:rsidRPr="00530CBC">
        <w:rPr>
          <w:color w:val="00B050"/>
          <w:lang w:val="ru-RU"/>
        </w:rPr>
        <w:t>димнистратору «включай»</w:t>
      </w:r>
      <w:r w:rsidRPr="00530CBC">
        <w:rPr>
          <w:color w:val="00B050"/>
          <w:lang w:val="ru-RU"/>
        </w:rPr>
        <w:t>.</w:t>
      </w:r>
    </w:p>
    <w:p w14:paraId="75CB3870" w14:textId="77777777" w:rsidR="00FB47B0" w:rsidRDefault="00FB47B0" w:rsidP="00372AA4">
      <w:pPr>
        <w:pStyle w:val="a9"/>
      </w:pPr>
      <w:r>
        <w:t>ЧАК</w:t>
      </w:r>
    </w:p>
    <w:p w14:paraId="10412730" w14:textId="488AAE5A" w:rsidR="00FB47B0" w:rsidRPr="00530CBC" w:rsidRDefault="00FB47B0" w:rsidP="00372AA4">
      <w:pPr>
        <w:pStyle w:val="ab"/>
        <w:rPr>
          <w:strike/>
          <w:color w:val="A6A6A6" w:themeColor="background1" w:themeShade="A6"/>
          <w:lang w:val="ru-RU"/>
        </w:rPr>
      </w:pPr>
      <w:r w:rsidRPr="00530CBC">
        <w:rPr>
          <w:strike/>
          <w:color w:val="A6A6A6" w:themeColor="background1" w:themeShade="A6"/>
        </w:rPr>
        <w:t>Что? Кто это? Да плевать на всех…</w:t>
      </w:r>
      <w:r w:rsidR="00530CBC" w:rsidRPr="00530CBC">
        <w:rPr>
          <w:color w:val="A6A6A6" w:themeColor="background1" w:themeShade="A6"/>
          <w:lang w:val="ru-RU"/>
        </w:rPr>
        <w:t xml:space="preserve"> </w:t>
      </w:r>
      <w:r w:rsidR="00530CBC" w:rsidRPr="00530CBC">
        <w:rPr>
          <w:color w:val="00B050"/>
          <w:lang w:val="ru-RU"/>
        </w:rPr>
        <w:t>Ты можешь помолчать, а?</w:t>
      </w:r>
    </w:p>
    <w:p w14:paraId="2E8911B7" w14:textId="77777777" w:rsidR="00FB47B0" w:rsidRDefault="00FB47B0" w:rsidP="00FB47B0">
      <w:pPr>
        <w:pStyle w:val="a7"/>
      </w:pPr>
      <w:r>
        <w:t xml:space="preserve">Чак </w:t>
      </w:r>
      <w:r w:rsidRPr="00530CBC">
        <w:rPr>
          <w:strike/>
          <w:color w:val="A6A6A6" w:themeColor="background1" w:themeShade="A6"/>
        </w:rPr>
        <w:t>вытягивает её на середину танцпола,</w:t>
      </w:r>
      <w:r w:rsidRPr="00530CBC">
        <w:rPr>
          <w:color w:val="A6A6A6" w:themeColor="background1" w:themeShade="A6"/>
        </w:rPr>
        <w:t xml:space="preserve"> </w:t>
      </w:r>
      <w:r>
        <w:t>начинает танцевать как Жан Клод Ван Дам в фильме «Кикбоксёр». Олеся ухмыляется.</w:t>
      </w:r>
    </w:p>
    <w:p w14:paraId="5B795293" w14:textId="77777777" w:rsidR="00FB47B0" w:rsidRDefault="00FB47B0" w:rsidP="00372AA4">
      <w:pPr>
        <w:pStyle w:val="a9"/>
      </w:pPr>
      <w:r>
        <w:t>ЧАК</w:t>
      </w:r>
    </w:p>
    <w:p w14:paraId="5861BAFA" w14:textId="701F5E55" w:rsidR="00FB47B0" w:rsidRDefault="00FB47B0" w:rsidP="00372AA4">
      <w:pPr>
        <w:pStyle w:val="ab"/>
      </w:pPr>
      <w:r>
        <w:t>Помнишь</w:t>
      </w:r>
      <w:r w:rsidR="00160768">
        <w:rPr>
          <w:lang w:val="ru-RU"/>
        </w:rPr>
        <w:t>,</w:t>
      </w:r>
      <w:r>
        <w:t xml:space="preserve"> в кино на Ван-Дамма ходили? Давай так же!</w:t>
      </w:r>
    </w:p>
    <w:p w14:paraId="384EE00A" w14:textId="22B95CC4" w:rsidR="00FB47B0" w:rsidRPr="00530CBC" w:rsidRDefault="00FB47B0" w:rsidP="00FB47B0">
      <w:pPr>
        <w:pStyle w:val="a7"/>
        <w:rPr>
          <w:strike/>
          <w:color w:val="A6A6A6" w:themeColor="background1" w:themeShade="A6"/>
          <w:lang w:val="ru-RU"/>
        </w:rPr>
      </w:pPr>
      <w:r>
        <w:t xml:space="preserve">Чак берёт за руки Олесю и пытается её расшевелить. Олеся </w:t>
      </w:r>
      <w:r w:rsidRPr="00530CBC">
        <w:rPr>
          <w:strike/>
          <w:color w:val="A6A6A6" w:themeColor="background1" w:themeShade="A6"/>
        </w:rPr>
        <w:t xml:space="preserve">начинает танцевать и превращается в молодую Олесю из той ночи. Они танцуют. Мимо проходят трое молодых людей, по виду </w:t>
      </w:r>
      <w:r w:rsidR="00372AA4" w:rsidRPr="00530CBC">
        <w:rPr>
          <w:strike/>
          <w:color w:val="A6A6A6" w:themeColor="background1" w:themeShade="A6"/>
        </w:rPr>
        <w:t>–</w:t>
      </w:r>
      <w:r w:rsidRPr="00530CBC">
        <w:rPr>
          <w:strike/>
          <w:color w:val="A6A6A6" w:themeColor="background1" w:themeShade="A6"/>
        </w:rPr>
        <w:t xml:space="preserve"> наглые мажоры.</w:t>
      </w:r>
      <w:r w:rsidR="00530CBC">
        <w:rPr>
          <w:strike/>
          <w:color w:val="A6A6A6" w:themeColor="background1" w:themeShade="A6"/>
          <w:lang w:val="ru-RU"/>
        </w:rPr>
        <w:t xml:space="preserve"> </w:t>
      </w:r>
    </w:p>
    <w:p w14:paraId="44F5A398" w14:textId="77777777" w:rsidR="00FB47B0" w:rsidRPr="00530CBC" w:rsidRDefault="00FB47B0" w:rsidP="00372AA4">
      <w:pPr>
        <w:pStyle w:val="a9"/>
        <w:rPr>
          <w:strike/>
          <w:color w:val="A6A6A6" w:themeColor="background1" w:themeShade="A6"/>
          <w:lang w:val="ru-RU"/>
        </w:rPr>
      </w:pPr>
      <w:r w:rsidRPr="00530CBC">
        <w:rPr>
          <w:strike/>
          <w:color w:val="A6A6A6" w:themeColor="background1" w:themeShade="A6"/>
        </w:rPr>
        <w:t>МОЛОДОЙ ЧЕЛОВЕК</w:t>
      </w:r>
      <w:r w:rsidR="00372AA4" w:rsidRPr="00530CBC">
        <w:rPr>
          <w:strike/>
          <w:color w:val="A6A6A6" w:themeColor="background1" w:themeShade="A6"/>
          <w:lang w:val="ru-RU"/>
        </w:rPr>
        <w:t xml:space="preserve"> 1</w:t>
      </w:r>
    </w:p>
    <w:p w14:paraId="1E91CE65" w14:textId="77777777" w:rsidR="00FB47B0" w:rsidRPr="00530CBC" w:rsidRDefault="00FB47B0" w:rsidP="00372AA4">
      <w:pPr>
        <w:pStyle w:val="ab"/>
        <w:rPr>
          <w:strike/>
          <w:color w:val="A6A6A6" w:themeColor="background1" w:themeShade="A6"/>
        </w:rPr>
      </w:pPr>
      <w:r w:rsidRPr="00530CBC">
        <w:rPr>
          <w:strike/>
          <w:color w:val="A6A6A6" w:themeColor="background1" w:themeShade="A6"/>
        </w:rPr>
        <w:t xml:space="preserve">Пацан </w:t>
      </w:r>
      <w:r w:rsidR="00372AA4" w:rsidRPr="00530CBC">
        <w:rPr>
          <w:strike/>
          <w:color w:val="A6A6A6" w:themeColor="background1" w:themeShade="A6"/>
        </w:rPr>
        <w:t>–</w:t>
      </w:r>
      <w:r w:rsidRPr="00530CBC">
        <w:rPr>
          <w:strike/>
          <w:color w:val="A6A6A6" w:themeColor="background1" w:themeShade="A6"/>
        </w:rPr>
        <w:t xml:space="preserve"> красавчик. С мамой в ночной клуб ходит.</w:t>
      </w:r>
    </w:p>
    <w:p w14:paraId="5AA7B9CE" w14:textId="77777777" w:rsidR="00FB47B0" w:rsidRPr="00530CBC" w:rsidRDefault="00FB47B0" w:rsidP="00372AA4">
      <w:pPr>
        <w:pStyle w:val="a9"/>
        <w:rPr>
          <w:strike/>
          <w:color w:val="A6A6A6" w:themeColor="background1" w:themeShade="A6"/>
        </w:rPr>
      </w:pPr>
      <w:r w:rsidRPr="00530CBC">
        <w:rPr>
          <w:strike/>
          <w:color w:val="A6A6A6" w:themeColor="background1" w:themeShade="A6"/>
        </w:rPr>
        <w:t>МОЛОДОЙ ЧЕЛОВЕК 2</w:t>
      </w:r>
    </w:p>
    <w:p w14:paraId="6F8FE7C1" w14:textId="77777777" w:rsidR="00FB47B0" w:rsidRPr="00530CBC" w:rsidRDefault="00FB47B0" w:rsidP="00372AA4">
      <w:pPr>
        <w:pStyle w:val="ab"/>
        <w:rPr>
          <w:strike/>
          <w:color w:val="A6A6A6" w:themeColor="background1" w:themeShade="A6"/>
        </w:rPr>
      </w:pPr>
      <w:r w:rsidRPr="00530CBC">
        <w:rPr>
          <w:strike/>
          <w:color w:val="A6A6A6" w:themeColor="background1" w:themeShade="A6"/>
        </w:rPr>
        <w:t>А танцует как батя.</w:t>
      </w:r>
    </w:p>
    <w:p w14:paraId="7EBAC1BC" w14:textId="3C289A55" w:rsidR="00FB47B0" w:rsidRDefault="00FB47B0" w:rsidP="00FB47B0">
      <w:pPr>
        <w:pStyle w:val="a7"/>
        <w:rPr>
          <w:strike/>
          <w:color w:val="A6A6A6" w:themeColor="background1" w:themeShade="A6"/>
        </w:rPr>
      </w:pPr>
      <w:r w:rsidRPr="00530CBC">
        <w:rPr>
          <w:strike/>
          <w:color w:val="A6A6A6" w:themeColor="background1" w:themeShade="A6"/>
        </w:rPr>
        <w:t xml:space="preserve">Мажоры смеются. Чак видит </w:t>
      </w:r>
      <w:r w:rsidR="00372AA4" w:rsidRPr="00530CBC">
        <w:rPr>
          <w:strike/>
          <w:color w:val="A6A6A6" w:themeColor="background1" w:themeShade="A6"/>
        </w:rPr>
        <w:t>–</w:t>
      </w:r>
      <w:r w:rsidRPr="00530CBC">
        <w:rPr>
          <w:strike/>
          <w:color w:val="A6A6A6" w:themeColor="background1" w:themeShade="A6"/>
        </w:rPr>
        <w:t xml:space="preserve"> Олеся вновь в </w:t>
      </w:r>
      <w:r w:rsidR="007579D4" w:rsidRPr="00530CBC">
        <w:rPr>
          <w:strike/>
          <w:color w:val="A6A6A6" w:themeColor="background1" w:themeShade="A6"/>
        </w:rPr>
        <w:t>своём</w:t>
      </w:r>
      <w:r w:rsidRPr="00530CBC">
        <w:rPr>
          <w:strike/>
          <w:color w:val="A6A6A6" w:themeColor="background1" w:themeShade="A6"/>
        </w:rPr>
        <w:t xml:space="preserve"> возрасте, а не молодая девушка. Ей неловкой и неприятно.</w:t>
      </w:r>
    </w:p>
    <w:p w14:paraId="1AFE6294" w14:textId="428D4793" w:rsidR="00530CBC" w:rsidRPr="00530CBC" w:rsidRDefault="00530CBC" w:rsidP="00530CBC">
      <w:pPr>
        <w:pStyle w:val="a7"/>
        <w:rPr>
          <w:color w:val="00B050"/>
        </w:rPr>
      </w:pPr>
      <w:r w:rsidRPr="00530CBC">
        <w:rPr>
          <w:color w:val="00B050"/>
        </w:rPr>
        <w:t>смотрит на Чака, не шевелясь. Но он танцует очень зажигательно, что не может не заставить Олесю улыбнуться. Олеся нехотя начинает танцевать, Чак смотрит на неё влюблёнными глазами и видит перед собой молодую Олесю из той ночи. Они танцуют.</w:t>
      </w:r>
    </w:p>
    <w:p w14:paraId="7CB57229" w14:textId="48AE562D" w:rsidR="00530CBC" w:rsidRPr="00530CBC" w:rsidRDefault="00530CBC" w:rsidP="00530CBC">
      <w:pPr>
        <w:pStyle w:val="a7"/>
        <w:rPr>
          <w:color w:val="00B050"/>
        </w:rPr>
      </w:pPr>
      <w:r w:rsidRPr="00530CBC">
        <w:rPr>
          <w:color w:val="00B050"/>
        </w:rPr>
        <w:t xml:space="preserve">Охранники ржут, даже </w:t>
      </w:r>
      <w:r w:rsidRPr="00530CBC">
        <w:rPr>
          <w:caps/>
          <w:color w:val="00B050"/>
        </w:rPr>
        <w:t>уборщица</w:t>
      </w:r>
      <w:r w:rsidRPr="00530CBC">
        <w:rPr>
          <w:color w:val="00B050"/>
        </w:rPr>
        <w:t xml:space="preserve"> перестала мыть пол и качает головой. Олеся </w:t>
      </w:r>
      <w:r w:rsidRPr="00530CBC">
        <w:rPr>
          <w:color w:val="00B050"/>
        </w:rPr>
        <w:t>перестаёт</w:t>
      </w:r>
      <w:r w:rsidRPr="00530CBC">
        <w:rPr>
          <w:color w:val="00B050"/>
        </w:rPr>
        <w:t xml:space="preserve"> танцевать.</w:t>
      </w:r>
    </w:p>
    <w:p w14:paraId="5DA7356B" w14:textId="77777777" w:rsidR="00FB47B0" w:rsidRDefault="00FB47B0" w:rsidP="00372AA4">
      <w:pPr>
        <w:pStyle w:val="a9"/>
      </w:pPr>
      <w:r>
        <w:t>ОЛЕСЯ</w:t>
      </w:r>
    </w:p>
    <w:p w14:paraId="72B927E7" w14:textId="41036A0E" w:rsidR="00FB47B0" w:rsidRDefault="00FB47B0" w:rsidP="00372AA4">
      <w:pPr>
        <w:pStyle w:val="ab"/>
        <w:rPr>
          <w:color w:val="00B050"/>
          <w:lang w:val="ru-RU"/>
        </w:rPr>
      </w:pPr>
      <w:r>
        <w:t>Так, я короче пошла.</w:t>
      </w:r>
      <w:r w:rsidR="00530CBC">
        <w:rPr>
          <w:lang w:val="ru-RU"/>
        </w:rPr>
        <w:t xml:space="preserve"> </w:t>
      </w:r>
      <w:r w:rsidR="00530CBC" w:rsidRPr="00530CBC">
        <w:rPr>
          <w:color w:val="00B050"/>
          <w:lang w:val="ru-RU"/>
        </w:rPr>
        <w:t>Детский сад какой-то.</w:t>
      </w:r>
    </w:p>
    <w:p w14:paraId="3B087C45" w14:textId="3E3542BC" w:rsidR="00530CBC" w:rsidRDefault="00530CBC" w:rsidP="00530CBC">
      <w:pPr>
        <w:pStyle w:val="a7"/>
        <w:rPr>
          <w:color w:val="00B050"/>
        </w:rPr>
      </w:pPr>
      <w:r w:rsidRPr="00530CBC">
        <w:rPr>
          <w:color w:val="00B050"/>
        </w:rPr>
        <w:t>Олеся идёт к выходу, Чак за ней.</w:t>
      </w:r>
    </w:p>
    <w:p w14:paraId="5D1CC51F" w14:textId="77777777" w:rsidR="00391BA6" w:rsidRPr="00391BA6" w:rsidRDefault="00391BA6" w:rsidP="00391BA6">
      <w:pPr>
        <w:pStyle w:val="a9"/>
        <w:rPr>
          <w:color w:val="00B050"/>
        </w:rPr>
      </w:pPr>
      <w:r w:rsidRPr="00391BA6">
        <w:rPr>
          <w:color w:val="00B050"/>
        </w:rPr>
        <w:t>ЧАК</w:t>
      </w:r>
    </w:p>
    <w:p w14:paraId="75CFA7F0" w14:textId="77777777" w:rsidR="00391BA6" w:rsidRPr="00391BA6" w:rsidRDefault="00391BA6" w:rsidP="00391BA6">
      <w:pPr>
        <w:pStyle w:val="ab"/>
        <w:rPr>
          <w:color w:val="00B050"/>
        </w:rPr>
      </w:pPr>
      <w:r w:rsidRPr="00391BA6">
        <w:rPr>
          <w:color w:val="00B050"/>
        </w:rPr>
        <w:t>Погоди, Лесь.</w:t>
      </w:r>
    </w:p>
    <w:p w14:paraId="7BFE76ED" w14:textId="3A6A99EC" w:rsidR="00391BA6" w:rsidRPr="00391BA6" w:rsidRDefault="00391BA6" w:rsidP="00391BA6">
      <w:pPr>
        <w:pStyle w:val="a7"/>
        <w:rPr>
          <w:color w:val="00B050"/>
        </w:rPr>
      </w:pPr>
      <w:r w:rsidRPr="00391BA6">
        <w:rPr>
          <w:color w:val="00B050"/>
        </w:rPr>
        <w:t>Проходя мимо охранников, Чак слышит.</w:t>
      </w:r>
    </w:p>
    <w:p w14:paraId="6C255928" w14:textId="0A55F1A4" w:rsidR="00391BA6" w:rsidRPr="00391BA6" w:rsidRDefault="00391BA6" w:rsidP="00391BA6">
      <w:pPr>
        <w:pStyle w:val="a9"/>
        <w:rPr>
          <w:color w:val="00B050"/>
          <w:lang w:val="ru-RU"/>
        </w:rPr>
      </w:pPr>
      <w:r w:rsidRPr="00391BA6">
        <w:rPr>
          <w:color w:val="00B050"/>
        </w:rPr>
        <w:t>ОХРАННИК КЛУБА</w:t>
      </w:r>
    </w:p>
    <w:p w14:paraId="23A8FD9E" w14:textId="269FD6C4" w:rsidR="00391BA6" w:rsidRPr="00391BA6" w:rsidRDefault="00391BA6" w:rsidP="00391BA6">
      <w:pPr>
        <w:pStyle w:val="ab"/>
        <w:rPr>
          <w:color w:val="00B050"/>
        </w:rPr>
      </w:pPr>
      <w:r w:rsidRPr="00391BA6">
        <w:rPr>
          <w:color w:val="00B050"/>
        </w:rPr>
        <w:t>Мамка не оценила сюрприз.</w:t>
      </w:r>
    </w:p>
    <w:p w14:paraId="25166034" w14:textId="73938C5B" w:rsidR="00391BA6" w:rsidRPr="00391BA6" w:rsidRDefault="00391BA6" w:rsidP="00391BA6">
      <w:pPr>
        <w:pStyle w:val="a9"/>
        <w:rPr>
          <w:color w:val="00B050"/>
        </w:rPr>
      </w:pPr>
      <w:r w:rsidRPr="00391BA6">
        <w:rPr>
          <w:color w:val="00B050"/>
        </w:rPr>
        <w:t>ОХРАННИК КЛУБА</w:t>
      </w:r>
      <w:r>
        <w:rPr>
          <w:color w:val="00B050"/>
          <w:lang w:val="ru-RU"/>
        </w:rPr>
        <w:t xml:space="preserve"> </w:t>
      </w:r>
      <w:r w:rsidRPr="00391BA6">
        <w:rPr>
          <w:color w:val="00B050"/>
        </w:rPr>
        <w:t>2</w:t>
      </w:r>
    </w:p>
    <w:p w14:paraId="44F6312B" w14:textId="5CFEE37C" w:rsidR="00391BA6" w:rsidRPr="00391BA6" w:rsidRDefault="00391BA6" w:rsidP="00391BA6">
      <w:pPr>
        <w:pStyle w:val="ab"/>
        <w:rPr>
          <w:color w:val="00B050"/>
        </w:rPr>
      </w:pPr>
      <w:r w:rsidRPr="00391BA6">
        <w:rPr>
          <w:color w:val="00B050"/>
        </w:rPr>
        <w:t>Прохор Шаляпин, блин.</w:t>
      </w:r>
    </w:p>
    <w:p w14:paraId="1C4DFE44" w14:textId="33C90967" w:rsidR="00391BA6" w:rsidRPr="00391BA6" w:rsidRDefault="00391BA6" w:rsidP="00391BA6">
      <w:pPr>
        <w:pStyle w:val="a7"/>
        <w:rPr>
          <w:color w:val="00B050"/>
        </w:rPr>
      </w:pPr>
      <w:r w:rsidRPr="00391BA6">
        <w:rPr>
          <w:color w:val="00B050"/>
        </w:rPr>
        <w:t>Чак замирает, желваки ходят.</w:t>
      </w:r>
    </w:p>
    <w:p w14:paraId="443CC78C" w14:textId="77777777" w:rsidR="00FB47B0" w:rsidRDefault="00FB47B0" w:rsidP="00372AA4">
      <w:pPr>
        <w:pStyle w:val="a9"/>
      </w:pPr>
      <w:r>
        <w:lastRenderedPageBreak/>
        <w:t>ЧАК</w:t>
      </w:r>
    </w:p>
    <w:p w14:paraId="6AC01ECC" w14:textId="6EB682AF" w:rsidR="00FB47B0" w:rsidRDefault="00FB47B0" w:rsidP="00372AA4">
      <w:pPr>
        <w:pStyle w:val="ab"/>
      </w:pPr>
      <w:r w:rsidRPr="00391BA6">
        <w:rPr>
          <w:strike/>
          <w:color w:val="A6A6A6" w:themeColor="background1" w:themeShade="A6"/>
        </w:rPr>
        <w:t>Погоди, Лесь.</w:t>
      </w:r>
      <w:r w:rsidRPr="00391BA6">
        <w:rPr>
          <w:color w:val="A6A6A6" w:themeColor="background1" w:themeShade="A6"/>
        </w:rPr>
        <w:t xml:space="preserve"> </w:t>
      </w:r>
      <w:r w:rsidR="00391BA6" w:rsidRPr="00391BA6">
        <w:rPr>
          <w:color w:val="00B050"/>
          <w:lang w:val="ru-RU"/>
        </w:rPr>
        <w:t>Значит</w:t>
      </w:r>
      <w:r w:rsidR="00391BA6">
        <w:rPr>
          <w:lang w:val="ru-RU"/>
        </w:rPr>
        <w:t xml:space="preserve"> </w:t>
      </w:r>
      <w:r w:rsidR="00391BA6" w:rsidRPr="00391BA6">
        <w:rPr>
          <w:color w:val="00B050"/>
          <w:lang w:val="ru-RU"/>
        </w:rPr>
        <w:t>т</w:t>
      </w:r>
      <w:r>
        <w:t>ак, сосунки</w:t>
      </w:r>
      <w:r w:rsidRPr="00391BA6">
        <w:rPr>
          <w:strike/>
          <w:color w:val="A6A6A6" w:themeColor="background1" w:themeShade="A6"/>
        </w:rPr>
        <w:t>, слушайте старшака внимательно</w:t>
      </w:r>
      <w:r>
        <w:t>. Во-первых, это моя дама, а не мама. А, во-вторых, щас будет сцена из Ван-Дама.</w:t>
      </w:r>
    </w:p>
    <w:p w14:paraId="6AC06B4F" w14:textId="201EECDA" w:rsidR="00F55A14" w:rsidRPr="00F55A14" w:rsidRDefault="00F55A14" w:rsidP="00F55A14">
      <w:pPr>
        <w:pStyle w:val="a7"/>
        <w:rPr>
          <w:color w:val="00B050"/>
        </w:rPr>
      </w:pPr>
      <w:r w:rsidRPr="00F55A14">
        <w:rPr>
          <w:color w:val="00B050"/>
        </w:rPr>
        <w:t>Олеся, уходя, слышит слова Чака и она точно знает, что сейчас будет, это заставляет её замереть. Она поворачивается словно в рапиде и видит, как Чак бьёт одного головой, тот падает.</w:t>
      </w:r>
    </w:p>
    <w:p w14:paraId="676A6940" w14:textId="7A701DF8" w:rsidR="00FB47B0" w:rsidRDefault="00FB47B0" w:rsidP="00FB47B0">
      <w:pPr>
        <w:pStyle w:val="a7"/>
      </w:pPr>
      <w:r w:rsidRPr="00391BA6">
        <w:rPr>
          <w:strike/>
          <w:color w:val="A6A6A6" w:themeColor="background1" w:themeShade="A6"/>
        </w:rPr>
        <w:t>Чак бьёт одного головой, тот падает.</w:t>
      </w:r>
      <w:r w:rsidRPr="00391BA6">
        <w:rPr>
          <w:color w:val="A6A6A6" w:themeColor="background1" w:themeShade="A6"/>
        </w:rPr>
        <w:t xml:space="preserve"> </w:t>
      </w:r>
      <w:r>
        <w:t>Чак танцует</w:t>
      </w:r>
      <w:r w:rsidR="00372AA4">
        <w:rPr>
          <w:lang w:val="ru-RU"/>
        </w:rPr>
        <w:t>,</w:t>
      </w:r>
      <w:r>
        <w:t xml:space="preserve"> как в фильме. К нему подбегают двое, он садится на шпагат, бьёт в прыжке каждого из них в пах. Олеся в шоке. Чак продолжает танцевать, к нему подбегает </w:t>
      </w:r>
      <w:r w:rsidR="00F55A14">
        <w:rPr>
          <w:lang w:val="ru-RU"/>
        </w:rPr>
        <w:t>первый Охранник</w:t>
      </w:r>
      <w:r>
        <w:t>, он разбивает ему бутылку об голову. Олеся хватает Чака за руку, и тянет за собой.</w:t>
      </w:r>
    </w:p>
    <w:p w14:paraId="7854A0BA" w14:textId="77777777" w:rsidR="00FB47B0" w:rsidRDefault="00FB47B0" w:rsidP="00372AA4">
      <w:pPr>
        <w:pStyle w:val="a9"/>
      </w:pPr>
      <w:r>
        <w:t>ЧАК</w:t>
      </w:r>
    </w:p>
    <w:p w14:paraId="61A6EFA9" w14:textId="13A9EF54" w:rsidR="00FB47B0" w:rsidRDefault="00FB47B0" w:rsidP="00372AA4">
      <w:pPr>
        <w:pStyle w:val="ab"/>
      </w:pPr>
      <w:r>
        <w:t>Блин, Олесь, ещё же с прыжка, чтоб отлетела б</w:t>
      </w:r>
      <w:r w:rsidR="00B33222">
        <w:rPr>
          <w:lang w:val="ru-RU"/>
        </w:rPr>
        <w:t>а</w:t>
      </w:r>
      <w:r>
        <w:t>шка…</w:t>
      </w:r>
    </w:p>
    <w:p w14:paraId="5934D609" w14:textId="325DDD55" w:rsidR="00F55A14" w:rsidRPr="00372CF1" w:rsidRDefault="00F55A14" w:rsidP="00F55A14">
      <w:pPr>
        <w:pStyle w:val="a6"/>
        <w:rPr>
          <w:color w:val="00B050"/>
        </w:rPr>
      </w:pPr>
      <w:r w:rsidRPr="00372CF1">
        <w:rPr>
          <w:color w:val="00B050"/>
        </w:rPr>
        <w:t>8-13.</w:t>
      </w:r>
      <w:r w:rsidRPr="00372CF1">
        <w:rPr>
          <w:color w:val="00B050"/>
        </w:rPr>
        <w:tab/>
        <w:t>нат. ночной клуб</w:t>
      </w:r>
      <w:r w:rsidR="00372CF1" w:rsidRPr="00372CF1">
        <w:rPr>
          <w:color w:val="00B050"/>
        </w:rPr>
        <w:t xml:space="preserve"> </w:t>
      </w:r>
      <w:r w:rsidRPr="00372CF1">
        <w:rPr>
          <w:color w:val="00B050"/>
        </w:rPr>
        <w:t xml:space="preserve">– </w:t>
      </w:r>
      <w:r w:rsidR="00372CF1" w:rsidRPr="00372CF1">
        <w:rPr>
          <w:color w:val="00B050"/>
        </w:rPr>
        <w:t>день</w:t>
      </w:r>
    </w:p>
    <w:p w14:paraId="2AF009A1" w14:textId="77777777" w:rsidR="00372CF1" w:rsidRPr="00372CF1" w:rsidRDefault="00372CF1" w:rsidP="00372CF1">
      <w:pPr>
        <w:pStyle w:val="a7"/>
        <w:rPr>
          <w:color w:val="00B050"/>
          <w:lang w:val="ru-RU" w:eastAsia="ru-RU"/>
        </w:rPr>
      </w:pPr>
      <w:r w:rsidRPr="00372CF1">
        <w:rPr>
          <w:color w:val="00B050"/>
          <w:lang w:val="ru-RU" w:eastAsia="ru-RU"/>
        </w:rPr>
        <w:t>Олеся и Чак выбегают из клуба и несутся по улице к машине. Один из охранников выбегает за ними. Они петляют во дворах, охранник то видит, то теряет их из вида.</w:t>
      </w:r>
    </w:p>
    <w:p w14:paraId="11E49AE9" w14:textId="13D823B5" w:rsidR="00372CF1" w:rsidRPr="00372CF1" w:rsidRDefault="00372CF1" w:rsidP="00372CF1">
      <w:pPr>
        <w:pStyle w:val="a7"/>
        <w:rPr>
          <w:color w:val="00B050"/>
          <w:lang w:val="ru-RU" w:eastAsia="ru-RU"/>
        </w:rPr>
      </w:pPr>
      <w:r w:rsidRPr="00372CF1">
        <w:rPr>
          <w:color w:val="00B050"/>
          <w:lang w:val="ru-RU" w:eastAsia="ru-RU"/>
        </w:rPr>
        <w:t>Чак и Олеся прячутся в арке (или между домами). Чак закрывает собой Олесю, оба тяжело дышат. Чак показывает Олесе «тихо». Охранник пробегает мимо. Чак улыбается. Олеся тоже. Смотрят друг на друга.</w:t>
      </w:r>
    </w:p>
    <w:p w14:paraId="5C451C68" w14:textId="1B2176AE" w:rsidR="00372AA4" w:rsidRPr="00F21972" w:rsidRDefault="00372AA4" w:rsidP="00372CF1">
      <w:pPr>
        <w:pStyle w:val="a6"/>
        <w:tabs>
          <w:tab w:val="clear" w:pos="992"/>
          <w:tab w:val="left" w:pos="1418"/>
        </w:tabs>
      </w:pPr>
      <w:r w:rsidRPr="00F21972">
        <w:t>8-</w:t>
      </w:r>
      <w:r w:rsidRPr="00F55A14">
        <w:rPr>
          <w:strike/>
        </w:rPr>
        <w:t>13</w:t>
      </w:r>
      <w:r w:rsidR="00F55A14">
        <w:t xml:space="preserve"> </w:t>
      </w:r>
      <w:r w:rsidR="00F55A14" w:rsidRPr="00F55A14">
        <w:rPr>
          <w:color w:val="00B050"/>
        </w:rPr>
        <w:t>14</w:t>
      </w:r>
      <w:r w:rsidRPr="00F21972">
        <w:t>.</w:t>
      </w:r>
      <w:r w:rsidRPr="00F21972">
        <w:tab/>
        <w:t>НАТ</w:t>
      </w:r>
      <w:r w:rsidR="00FB47B0" w:rsidRPr="00F21972">
        <w:t xml:space="preserve">. </w:t>
      </w:r>
      <w:r w:rsidRPr="00F21972">
        <w:t>ЖК</w:t>
      </w:r>
      <w:r w:rsidR="00BE2B05" w:rsidRPr="00F21972">
        <w:t xml:space="preserve"> ОЛЕСИ</w:t>
      </w:r>
      <w:r w:rsidRPr="00F21972">
        <w:t xml:space="preserve"> </w:t>
      </w:r>
      <w:r w:rsidR="00372CF1" w:rsidRPr="00372CF1">
        <w:rPr>
          <w:caps w:val="0"/>
          <w:color w:val="00B050"/>
        </w:rPr>
        <w:t xml:space="preserve">(двор) </w:t>
      </w:r>
      <w:r w:rsidRPr="00F21972">
        <w:t xml:space="preserve">/ </w:t>
      </w:r>
      <w:r w:rsidR="007009D3" w:rsidRPr="00F21972">
        <w:t>САЛОН АВТО</w:t>
      </w:r>
      <w:r w:rsidRPr="00F21972">
        <w:t xml:space="preserve"> </w:t>
      </w:r>
      <w:r w:rsidR="00BB56A0" w:rsidRPr="00F21972">
        <w:t>ФИЛА</w:t>
      </w:r>
      <w:r w:rsidR="00FB47B0" w:rsidRPr="00F21972">
        <w:t xml:space="preserve"> </w:t>
      </w:r>
      <w:r w:rsidRPr="00F21972">
        <w:t>–</w:t>
      </w:r>
      <w:r w:rsidR="00FB47B0" w:rsidRPr="00F21972">
        <w:t xml:space="preserve"> НОЧЬ</w:t>
      </w:r>
    </w:p>
    <w:p w14:paraId="625F9ED7" w14:textId="77777777" w:rsidR="00FB47B0" w:rsidRDefault="00FB47B0" w:rsidP="00914769">
      <w:pPr>
        <w:pStyle w:val="a7"/>
        <w:keepNext/>
        <w:keepLines/>
      </w:pPr>
      <w:r w:rsidRPr="00F21972">
        <w:t>Машина Чака подъехала к ЖК. Олеся хохочет.</w:t>
      </w:r>
    </w:p>
    <w:p w14:paraId="095D8EE0" w14:textId="77777777" w:rsidR="00FB47B0" w:rsidRPr="00372CF1" w:rsidRDefault="00FB47B0" w:rsidP="00372AA4">
      <w:pPr>
        <w:pStyle w:val="a9"/>
        <w:rPr>
          <w:caps w:val="0"/>
        </w:rPr>
      </w:pPr>
      <w:r>
        <w:t>ЧАК</w:t>
      </w:r>
    </w:p>
    <w:p w14:paraId="653EE903" w14:textId="77777777" w:rsidR="00FB47B0" w:rsidRDefault="00FB47B0" w:rsidP="00372AA4">
      <w:pPr>
        <w:pStyle w:val="ab"/>
      </w:pPr>
      <w:r>
        <w:t>…второму нааа, третий вообще зубы по танцполу раскидал как конфети.</w:t>
      </w:r>
    </w:p>
    <w:p w14:paraId="397DF66D" w14:textId="77777777" w:rsidR="00FB47B0" w:rsidRDefault="00FB47B0" w:rsidP="00372AA4">
      <w:pPr>
        <w:pStyle w:val="a9"/>
      </w:pPr>
      <w:r>
        <w:t>ОЛЕСЯ</w:t>
      </w:r>
    </w:p>
    <w:p w14:paraId="30638160" w14:textId="5FD04AE6" w:rsidR="00FB47B0" w:rsidRPr="00372CF1" w:rsidRDefault="00FB47B0" w:rsidP="00372AA4">
      <w:pPr>
        <w:pStyle w:val="ab"/>
        <w:rPr>
          <w:strike/>
          <w:color w:val="A6A6A6" w:themeColor="background1" w:themeShade="A6"/>
          <w:lang w:val="ru-RU"/>
        </w:rPr>
      </w:pPr>
      <w:r w:rsidRPr="00372CF1">
        <w:rPr>
          <w:strike/>
          <w:color w:val="A6A6A6" w:themeColor="background1" w:themeShade="A6"/>
        </w:rPr>
        <w:t>Ой, всё</w:t>
      </w:r>
      <w:r w:rsidR="00D16D62" w:rsidRPr="00372CF1">
        <w:rPr>
          <w:strike/>
          <w:color w:val="A6A6A6" w:themeColor="background1" w:themeShade="A6"/>
          <w:lang w:val="ru-RU"/>
        </w:rPr>
        <w:t>-</w:t>
      </w:r>
      <w:r w:rsidRPr="00372CF1">
        <w:rPr>
          <w:strike/>
          <w:color w:val="A6A6A6" w:themeColor="background1" w:themeShade="A6"/>
        </w:rPr>
        <w:t>таки зря ты эту драку затеял. Они ж молодые, глупые совсем…</w:t>
      </w:r>
      <w:r w:rsidR="00372CF1" w:rsidRPr="00372CF1">
        <w:rPr>
          <w:color w:val="A6A6A6" w:themeColor="background1" w:themeShade="A6"/>
          <w:lang w:val="ru-RU"/>
        </w:rPr>
        <w:t xml:space="preserve"> </w:t>
      </w:r>
      <w:r w:rsidR="00372CF1" w:rsidRPr="00372CF1">
        <w:rPr>
          <w:color w:val="00B050"/>
          <w:lang w:val="ru-RU"/>
        </w:rPr>
        <w:t>Бедные пацаны</w:t>
      </w:r>
      <w:r w:rsidR="00372CF1">
        <w:rPr>
          <w:color w:val="00B050"/>
          <w:lang w:val="ru-RU"/>
        </w:rPr>
        <w:t>.</w:t>
      </w:r>
    </w:p>
    <w:p w14:paraId="7467082E" w14:textId="77777777" w:rsidR="00FB47B0" w:rsidRDefault="00FB47B0" w:rsidP="00372AA4">
      <w:pPr>
        <w:pStyle w:val="a9"/>
      </w:pPr>
      <w:r>
        <w:lastRenderedPageBreak/>
        <w:t>ЧАК</w:t>
      </w:r>
    </w:p>
    <w:p w14:paraId="2FB1B16A" w14:textId="7C059E30" w:rsidR="00FB47B0" w:rsidRDefault="00FB47B0" w:rsidP="00372AA4">
      <w:pPr>
        <w:pStyle w:val="ab"/>
      </w:pPr>
      <w:r>
        <w:t>Воспитывать таких надо, пока молодые. Он сегодня тебе нагрубил, завтра матушке своей. То ли дело мы… С детства деньги домой приносили… В одиночку против пятерых за друга шли… За базаром следили, а виноваты были, так отвечали… Да у нас если у пацанов ногти цветные были, то только от того, что во дворе плитой придавило! Понимаешь!? Где всё это сейчас!? Пацана от девки отличить сложно.</w:t>
      </w:r>
    </w:p>
    <w:p w14:paraId="68C5AFAB" w14:textId="77777777" w:rsidR="00372CF1" w:rsidRPr="00372CF1" w:rsidRDefault="00372CF1" w:rsidP="00372CF1">
      <w:pPr>
        <w:pStyle w:val="a9"/>
        <w:rPr>
          <w:color w:val="00B050"/>
        </w:rPr>
      </w:pPr>
      <w:r w:rsidRPr="00372CF1">
        <w:rPr>
          <w:color w:val="00B050"/>
        </w:rPr>
        <w:t>ОЛЕСЯ</w:t>
      </w:r>
    </w:p>
    <w:p w14:paraId="7A81665D" w14:textId="07B6FE06" w:rsidR="00372CF1" w:rsidRPr="00372CF1" w:rsidRDefault="00372CF1" w:rsidP="00372CF1">
      <w:pPr>
        <w:pStyle w:val="ab"/>
        <w:rPr>
          <w:color w:val="00B050"/>
        </w:rPr>
      </w:pPr>
      <w:r w:rsidRPr="00372CF1">
        <w:rPr>
          <w:color w:val="00B050"/>
        </w:rPr>
        <w:t>Каждое поколение думает, что в его время было лучше. Они не хуже и не лучше нас – просто другие. И родных они ценят, и друзей. Или хочешь сказать, что ты молодой глупости не совершал?</w:t>
      </w:r>
    </w:p>
    <w:p w14:paraId="5140FBF7" w14:textId="77777777" w:rsidR="00372CF1" w:rsidRPr="00372CF1" w:rsidRDefault="00372CF1" w:rsidP="00372CF1">
      <w:pPr>
        <w:pStyle w:val="a9"/>
        <w:rPr>
          <w:color w:val="00B050"/>
        </w:rPr>
      </w:pPr>
      <w:r w:rsidRPr="00372CF1">
        <w:rPr>
          <w:color w:val="00B050"/>
        </w:rPr>
        <w:t>ЧАК</w:t>
      </w:r>
    </w:p>
    <w:p w14:paraId="7E929D68" w14:textId="450F1F27" w:rsidR="00372CF1" w:rsidRPr="00372CF1" w:rsidRDefault="00372CF1" w:rsidP="00372CF1">
      <w:pPr>
        <w:pStyle w:val="ab"/>
        <w:rPr>
          <w:color w:val="00B050"/>
        </w:rPr>
      </w:pPr>
      <w:r w:rsidRPr="00372CF1">
        <w:rPr>
          <w:color w:val="00B050"/>
        </w:rPr>
        <w:t>Ну одну точно совершил… Влюбился, как дурак…</w:t>
      </w:r>
    </w:p>
    <w:p w14:paraId="15B392B2" w14:textId="77777777" w:rsidR="007E1461" w:rsidRDefault="00FB47B0" w:rsidP="00FB47B0">
      <w:pPr>
        <w:pStyle w:val="a7"/>
      </w:pPr>
      <w:r>
        <w:t xml:space="preserve">Олеся смотрит на Чака. Чак на неё. </w:t>
      </w:r>
      <w:r w:rsidRPr="00372CF1">
        <w:rPr>
          <w:strike/>
          <w:color w:val="A6A6A6" w:themeColor="background1" w:themeShade="A6"/>
        </w:rPr>
        <w:t>Олеся снова превращается в молодую Олесю из той ночи.</w:t>
      </w:r>
      <w:r w:rsidRPr="00372CF1">
        <w:rPr>
          <w:color w:val="A6A6A6" w:themeColor="background1" w:themeShade="A6"/>
        </w:rPr>
        <w:t xml:space="preserve"> </w:t>
      </w:r>
      <w:r>
        <w:t>Они тянутся друг к другу. Звонит телефон. На нём написано «Петя». Чак видит, злится.  Олеся сбрасывает.</w:t>
      </w:r>
    </w:p>
    <w:p w14:paraId="6A5B64BA" w14:textId="5DDD813B" w:rsidR="00FB47B0" w:rsidRDefault="00914769" w:rsidP="00FB47B0">
      <w:pPr>
        <w:pStyle w:val="a7"/>
      </w:pPr>
      <w:r>
        <w:rPr>
          <w:lang w:val="ru-RU"/>
        </w:rPr>
        <w:t>Пётр</w:t>
      </w:r>
      <w:r w:rsidR="00FB47B0">
        <w:t xml:space="preserve"> стоит на улице возле старого тонированного мерседеса, в одежде в стиле 90-х, с зализанной причёской и цепью. Из машины играет музыка 90х.</w:t>
      </w:r>
    </w:p>
    <w:p w14:paraId="4F3411C1" w14:textId="77777777" w:rsidR="00FB47B0" w:rsidRPr="00372AA4" w:rsidRDefault="00FB47B0" w:rsidP="00372AA4">
      <w:pPr>
        <w:pStyle w:val="a9"/>
        <w:rPr>
          <w:lang w:val="ru-RU"/>
        </w:rPr>
      </w:pPr>
      <w:r>
        <w:t>П</w:t>
      </w:r>
      <w:r w:rsidR="00372AA4">
        <w:rPr>
          <w:lang w:val="ru-RU"/>
        </w:rPr>
        <w:t>ЁТР</w:t>
      </w:r>
    </w:p>
    <w:p w14:paraId="1B99FF51" w14:textId="77777777" w:rsidR="00FB47B0" w:rsidRDefault="00FB47B0" w:rsidP="00372AA4">
      <w:pPr>
        <w:pStyle w:val="ab"/>
      </w:pPr>
      <w:r>
        <w:t>Блин, бери трубку! Я нахрена тебе сюрприз готовил?!</w:t>
      </w:r>
    </w:p>
    <w:p w14:paraId="7DE496F8" w14:textId="77777777" w:rsidR="00FB47B0" w:rsidRDefault="00FB47B0" w:rsidP="00FB47B0">
      <w:pPr>
        <w:pStyle w:val="a7"/>
      </w:pPr>
      <w:r>
        <w:t>Петя ещё раз набирает. Обращает внимание на машину Чака, в ней видит Олесю и Чака. Садится в свою машину. Олеся и Чак смеются.</w:t>
      </w:r>
    </w:p>
    <w:p w14:paraId="4580B269" w14:textId="77777777" w:rsidR="00FB47B0" w:rsidRDefault="00FB47B0" w:rsidP="00372AA4">
      <w:pPr>
        <w:pStyle w:val="a9"/>
      </w:pPr>
      <w:r>
        <w:t>ЧАК</w:t>
      </w:r>
    </w:p>
    <w:p w14:paraId="75494BF8" w14:textId="7B4DCAD1" w:rsidR="00FB47B0" w:rsidRPr="00372CF1" w:rsidRDefault="00FB47B0" w:rsidP="00372AA4">
      <w:pPr>
        <w:pStyle w:val="ab"/>
        <w:rPr>
          <w:color w:val="00B050"/>
          <w:lang w:val="ru-RU"/>
        </w:rPr>
      </w:pPr>
      <w:r>
        <w:t>Ладно</w:t>
      </w:r>
      <w:r w:rsidR="00372AA4">
        <w:rPr>
          <w:lang w:val="ru-RU"/>
        </w:rPr>
        <w:t>,</w:t>
      </w:r>
      <w:r>
        <w:t xml:space="preserve"> Олесь, поеду я… </w:t>
      </w:r>
      <w:r w:rsidRPr="00372CF1">
        <w:rPr>
          <w:strike/>
          <w:color w:val="A6A6A6" w:themeColor="background1" w:themeShade="A6"/>
        </w:rPr>
        <w:t>А, совсем забыл… Не подскажешь, где ближайший магазин продуктовый?</w:t>
      </w:r>
      <w:r w:rsidR="00372CF1" w:rsidRPr="00372CF1">
        <w:rPr>
          <w:color w:val="A6A6A6" w:themeColor="background1" w:themeShade="A6"/>
          <w:lang w:val="ru-RU"/>
        </w:rPr>
        <w:t xml:space="preserve"> </w:t>
      </w:r>
      <w:r w:rsidR="00372CF1" w:rsidRPr="00372CF1">
        <w:rPr>
          <w:color w:val="00B050"/>
          <w:lang w:val="ru-RU"/>
        </w:rPr>
        <w:t>А то я ж за хавкой отъехал. Масса меня сожрёт. Магаз тут есть где-нибудь?</w:t>
      </w:r>
    </w:p>
    <w:p w14:paraId="17F46388" w14:textId="77777777" w:rsidR="00FB47B0" w:rsidRDefault="00FB47B0" w:rsidP="00372AA4">
      <w:pPr>
        <w:pStyle w:val="a9"/>
      </w:pPr>
      <w:r>
        <w:lastRenderedPageBreak/>
        <w:t>ОЛЕСЯ</w:t>
      </w:r>
    </w:p>
    <w:p w14:paraId="159B0464" w14:textId="062634E4" w:rsidR="00FB47B0" w:rsidRPr="00372CF1" w:rsidRDefault="00FB47B0" w:rsidP="00372AA4">
      <w:pPr>
        <w:pStyle w:val="ab"/>
        <w:rPr>
          <w:color w:val="00B050"/>
          <w:lang w:val="ru-RU"/>
        </w:rPr>
      </w:pPr>
      <w:r w:rsidRPr="00372CF1">
        <w:rPr>
          <w:strike/>
          <w:color w:val="A6A6A6" w:themeColor="background1" w:themeShade="A6"/>
        </w:rPr>
        <w:t>Круглосуточных тут рядом нет…</w:t>
      </w:r>
      <w:r w:rsidR="00372CF1">
        <w:rPr>
          <w:strike/>
          <w:color w:val="A6A6A6" w:themeColor="background1" w:themeShade="A6"/>
          <w:lang w:val="ru-RU"/>
        </w:rPr>
        <w:t xml:space="preserve"> </w:t>
      </w:r>
      <w:r w:rsidR="00372CF1" w:rsidRPr="00372CF1">
        <w:rPr>
          <w:color w:val="00B050"/>
          <w:lang w:val="ru-RU"/>
        </w:rPr>
        <w:t>С той стороны есть магазин правильного питания.</w:t>
      </w:r>
    </w:p>
    <w:p w14:paraId="77043BB4" w14:textId="77777777" w:rsidR="00FB47B0" w:rsidRDefault="00FB47B0" w:rsidP="00372AA4">
      <w:pPr>
        <w:pStyle w:val="a9"/>
      </w:pPr>
      <w:r>
        <w:t>ЧАК</w:t>
      </w:r>
    </w:p>
    <w:p w14:paraId="78735E40" w14:textId="3028EA1A" w:rsidR="00FB47B0" w:rsidRDefault="00FB47B0" w:rsidP="00372AA4">
      <w:pPr>
        <w:pStyle w:val="ab"/>
        <w:rPr>
          <w:color w:val="00B050"/>
          <w:lang w:val="ru-RU"/>
        </w:rPr>
      </w:pPr>
      <w:r w:rsidRPr="00372CF1">
        <w:rPr>
          <w:strike/>
          <w:color w:val="A6A6A6" w:themeColor="background1" w:themeShade="A6"/>
        </w:rPr>
        <w:t>Хреново… У тебя дома хлеба и колбасы не будет? А то парни меня самого сожрут…</w:t>
      </w:r>
      <w:r w:rsidR="00372CF1" w:rsidRPr="00372CF1">
        <w:rPr>
          <w:strike/>
          <w:color w:val="A6A6A6" w:themeColor="background1" w:themeShade="A6"/>
          <w:lang w:val="ru-RU"/>
        </w:rPr>
        <w:t xml:space="preserve"> </w:t>
      </w:r>
      <w:r w:rsidR="00372CF1" w:rsidRPr="00372CF1">
        <w:rPr>
          <w:color w:val="00B050"/>
          <w:lang w:val="ru-RU"/>
        </w:rPr>
        <w:t>А оно чё, неправильное бывает?</w:t>
      </w:r>
    </w:p>
    <w:p w14:paraId="08ECFDCF" w14:textId="77777777" w:rsidR="00372CF1" w:rsidRPr="00372CF1" w:rsidRDefault="00372CF1" w:rsidP="00372CF1">
      <w:pPr>
        <w:pStyle w:val="a9"/>
        <w:rPr>
          <w:color w:val="00B050"/>
        </w:rPr>
      </w:pPr>
      <w:r w:rsidRPr="00372CF1">
        <w:rPr>
          <w:color w:val="00B050"/>
        </w:rPr>
        <w:t>ОЛЕСЯ</w:t>
      </w:r>
    </w:p>
    <w:p w14:paraId="353F63FC" w14:textId="03FF0519" w:rsidR="00372CF1" w:rsidRPr="00372CF1" w:rsidRDefault="00372CF1" w:rsidP="00372CF1">
      <w:pPr>
        <w:pStyle w:val="ab"/>
        <w:rPr>
          <w:color w:val="00B050"/>
        </w:rPr>
      </w:pPr>
      <w:r w:rsidRPr="00372CF1">
        <w:rPr>
          <w:color w:val="00B050"/>
        </w:rPr>
        <w:t>Ну ты древний, Серёж. Бывает полезное и не очень.</w:t>
      </w:r>
    </w:p>
    <w:p w14:paraId="5BEB7ECE" w14:textId="77777777" w:rsidR="00372CF1" w:rsidRPr="00372CF1" w:rsidRDefault="00372CF1" w:rsidP="00372CF1">
      <w:pPr>
        <w:pStyle w:val="a9"/>
        <w:rPr>
          <w:color w:val="00B050"/>
        </w:rPr>
      </w:pPr>
      <w:r w:rsidRPr="00372CF1">
        <w:rPr>
          <w:color w:val="00B050"/>
        </w:rPr>
        <w:t>ЧАК</w:t>
      </w:r>
    </w:p>
    <w:p w14:paraId="2CA9B838" w14:textId="746C90E1" w:rsidR="00372CF1" w:rsidRPr="00372CF1" w:rsidRDefault="00372CF1" w:rsidP="00372CF1">
      <w:pPr>
        <w:pStyle w:val="ab"/>
        <w:rPr>
          <w:color w:val="00B050"/>
        </w:rPr>
      </w:pPr>
      <w:r w:rsidRPr="00372CF1">
        <w:rPr>
          <w:color w:val="00B050"/>
        </w:rPr>
        <w:t>Понял. Перехожу на полезное.</w:t>
      </w:r>
    </w:p>
    <w:p w14:paraId="7ADB138A" w14:textId="77777777" w:rsidR="00E36C62" w:rsidRDefault="00E36C62" w:rsidP="00E36C62">
      <w:pPr>
        <w:pStyle w:val="a6"/>
        <w:tabs>
          <w:tab w:val="clear" w:pos="992"/>
          <w:tab w:val="left" w:pos="1418"/>
        </w:tabs>
      </w:pPr>
      <w:r>
        <w:t>8-</w:t>
      </w:r>
      <w:r w:rsidRPr="00E36C62">
        <w:rPr>
          <w:strike/>
          <w:color w:val="A6A6A6" w:themeColor="background1" w:themeShade="A6"/>
        </w:rPr>
        <w:t>19</w:t>
      </w:r>
      <w:r>
        <w:t xml:space="preserve"> </w:t>
      </w:r>
      <w:r w:rsidRPr="00E36C62">
        <w:rPr>
          <w:color w:val="00B050"/>
        </w:rPr>
        <w:t>15</w:t>
      </w:r>
      <w:r>
        <w:t>.</w:t>
      </w:r>
      <w:r>
        <w:tab/>
        <w:t>ИНТ. АВТОСЕРВИС – ДЕНЬ</w:t>
      </w:r>
    </w:p>
    <w:p w14:paraId="41898C7E" w14:textId="77777777" w:rsidR="00E36C62" w:rsidRDefault="00E36C62" w:rsidP="00E36C62">
      <w:pPr>
        <w:pStyle w:val="a7"/>
        <w:keepNext/>
        <w:keepLines/>
      </w:pPr>
      <w:r>
        <w:t>Степа ходит по автосервису, разговаривая с Шурупом.</w:t>
      </w:r>
    </w:p>
    <w:p w14:paraId="54DFA540" w14:textId="77777777" w:rsidR="00E36C62" w:rsidRDefault="00E36C62" w:rsidP="00E36C62">
      <w:pPr>
        <w:pStyle w:val="a9"/>
      </w:pPr>
      <w:r>
        <w:t>СТ</w:t>
      </w:r>
      <w:r>
        <w:rPr>
          <w:lang w:val="ru-RU"/>
        </w:rPr>
        <w:t>Ё</w:t>
      </w:r>
      <w:r>
        <w:t>ПА</w:t>
      </w:r>
    </w:p>
    <w:p w14:paraId="22D35C2C" w14:textId="77777777" w:rsidR="00E36C62" w:rsidRDefault="00E36C62" w:rsidP="00E36C62">
      <w:pPr>
        <w:pStyle w:val="ab"/>
      </w:pPr>
      <w:r>
        <w:t>Значит, угнанная машина оказалась возле вашего автосервиса случайно?</w:t>
      </w:r>
    </w:p>
    <w:p w14:paraId="2183C83F" w14:textId="77777777" w:rsidR="00E36C62" w:rsidRDefault="00E36C62" w:rsidP="00E36C62">
      <w:pPr>
        <w:pStyle w:val="a9"/>
      </w:pPr>
      <w:r>
        <w:t>ШУРУП</w:t>
      </w:r>
    </w:p>
    <w:p w14:paraId="57A5DE92" w14:textId="77777777" w:rsidR="00E36C62" w:rsidRDefault="00E36C62" w:rsidP="00E36C62">
      <w:pPr>
        <w:pStyle w:val="ab"/>
      </w:pPr>
      <w:r>
        <w:t>Начальник, я тебе ещё раз говорю: я занимаюсь машинами больше тридцати лет. Это надо быть тупым идиотом, чтобы угнать машину, на которой стоит GPS</w:t>
      </w:r>
      <w:r>
        <w:rPr>
          <w:lang w:val="ru-RU"/>
        </w:rPr>
        <w:t>-</w:t>
      </w:r>
      <w:r>
        <w:t>навигатор.</w:t>
      </w:r>
    </w:p>
    <w:p w14:paraId="11585E09" w14:textId="77777777" w:rsidR="00E36C62" w:rsidRDefault="00E36C62" w:rsidP="00E36C62">
      <w:pPr>
        <w:pStyle w:val="a9"/>
      </w:pPr>
      <w:r>
        <w:t>СТ</w:t>
      </w:r>
      <w:r>
        <w:rPr>
          <w:lang w:val="ru-RU"/>
        </w:rPr>
        <w:t>Ё</w:t>
      </w:r>
      <w:r>
        <w:t>ПА</w:t>
      </w:r>
    </w:p>
    <w:p w14:paraId="061C2E54" w14:textId="77777777" w:rsidR="00E36C62" w:rsidRDefault="00E36C62" w:rsidP="00E36C62">
      <w:pPr>
        <w:pStyle w:val="ab"/>
      </w:pPr>
      <w:r>
        <w:t>А откуда вы знаете, что в ней был GPS-навигатор?</w:t>
      </w:r>
    </w:p>
    <w:p w14:paraId="022A02B1" w14:textId="77777777" w:rsidR="00E36C62" w:rsidRDefault="00E36C62" w:rsidP="00E36C62">
      <w:pPr>
        <w:pStyle w:val="a9"/>
      </w:pPr>
      <w:r>
        <w:t>ШУРУП</w:t>
      </w:r>
    </w:p>
    <w:p w14:paraId="20B6004B" w14:textId="77777777" w:rsidR="00E36C62" w:rsidRDefault="00E36C62" w:rsidP="00E36C62">
      <w:pPr>
        <w:pStyle w:val="ab"/>
      </w:pPr>
      <w:r>
        <w:t>А как ваши ночью её здесь нашли? По запаху бензина?</w:t>
      </w:r>
    </w:p>
    <w:p w14:paraId="0135F560" w14:textId="77777777" w:rsidR="00E36C62" w:rsidRDefault="00E36C62" w:rsidP="00E36C62">
      <w:pPr>
        <w:pStyle w:val="a9"/>
      </w:pPr>
      <w:r>
        <w:t>СТ</w:t>
      </w:r>
      <w:r>
        <w:rPr>
          <w:lang w:val="ru-RU"/>
        </w:rPr>
        <w:t>Ё</w:t>
      </w:r>
      <w:r>
        <w:t>ПА</w:t>
      </w:r>
    </w:p>
    <w:p w14:paraId="0E1309DE" w14:textId="77777777" w:rsidR="00E36C62" w:rsidRDefault="00E36C62" w:rsidP="00E36C62">
      <w:pPr>
        <w:pStyle w:val="ab"/>
      </w:pPr>
      <w:r>
        <w:t>Кто к вам её пригнал?!</w:t>
      </w:r>
    </w:p>
    <w:p w14:paraId="0B6E40A7" w14:textId="77777777" w:rsidR="00E36C62" w:rsidRDefault="00E36C62" w:rsidP="00E36C62">
      <w:pPr>
        <w:pStyle w:val="a9"/>
      </w:pPr>
      <w:r>
        <w:t>ШУРУП</w:t>
      </w:r>
    </w:p>
    <w:p w14:paraId="1FB2EBB9" w14:textId="77777777" w:rsidR="00E36C62" w:rsidRDefault="00E36C62" w:rsidP="00E36C62">
      <w:pPr>
        <w:pStyle w:val="ab"/>
      </w:pPr>
      <w:r>
        <w:t>Не знаю! Я никого не видел! И такие тачки я не чиню. Её грязной спецовкой заденешь, сам должен останешься.</w:t>
      </w:r>
    </w:p>
    <w:p w14:paraId="2E09D803" w14:textId="77777777" w:rsidR="00E36C62" w:rsidRDefault="00E36C62" w:rsidP="00E36C62">
      <w:pPr>
        <w:pStyle w:val="a7"/>
      </w:pPr>
      <w:r>
        <w:t>Стёпа показывает ему фотографию бригады.</w:t>
      </w:r>
    </w:p>
    <w:p w14:paraId="4AB0A4F9" w14:textId="77777777" w:rsidR="00E36C62" w:rsidRDefault="00E36C62" w:rsidP="00E36C62">
      <w:pPr>
        <w:pStyle w:val="a9"/>
      </w:pPr>
      <w:r>
        <w:lastRenderedPageBreak/>
        <w:t>СТЁПА</w:t>
      </w:r>
    </w:p>
    <w:p w14:paraId="75B5B74A" w14:textId="77777777" w:rsidR="00E36C62" w:rsidRDefault="00E36C62" w:rsidP="00E36C62">
      <w:pPr>
        <w:pStyle w:val="ab"/>
      </w:pPr>
      <w:r>
        <w:t>Узнаёте кого-нибудь из этих людей?</w:t>
      </w:r>
    </w:p>
    <w:p w14:paraId="57457756" w14:textId="77777777" w:rsidR="00E36C62" w:rsidRDefault="00E36C62" w:rsidP="00E36C62">
      <w:pPr>
        <w:pStyle w:val="a9"/>
      </w:pPr>
      <w:r>
        <w:t>ШУРУП</w:t>
      </w:r>
    </w:p>
    <w:p w14:paraId="1EFFF5FC" w14:textId="77777777" w:rsidR="00E36C62" w:rsidRDefault="00E36C62" w:rsidP="00E36C62">
      <w:pPr>
        <w:pStyle w:val="ab"/>
      </w:pPr>
      <w:r>
        <w:t>Ну не знаю… Вроде на «Отпетых мошенников» похожи, но вряд ли это они…</w:t>
      </w:r>
    </w:p>
    <w:p w14:paraId="5C8C92EC" w14:textId="77777777" w:rsidR="00E36C62" w:rsidRDefault="00E36C62" w:rsidP="00E36C62">
      <w:pPr>
        <w:pStyle w:val="a9"/>
      </w:pPr>
      <w:r>
        <w:t>СТЁПА</w:t>
      </w:r>
    </w:p>
    <w:p w14:paraId="17ED416D" w14:textId="77777777" w:rsidR="00E36C62" w:rsidRDefault="00E36C62" w:rsidP="00E36C62">
      <w:pPr>
        <w:pStyle w:val="ab"/>
      </w:pPr>
      <w:r>
        <w:t>Шутите… понял. Вот этого человека точно не знаете?</w:t>
      </w:r>
    </w:p>
    <w:p w14:paraId="03F3B656" w14:textId="77777777" w:rsidR="00E36C62" w:rsidRDefault="00E36C62" w:rsidP="00E36C62">
      <w:pPr>
        <w:pStyle w:val="a7"/>
      </w:pPr>
      <w:r>
        <w:t>Стёпа показывает на фото Чака.</w:t>
      </w:r>
    </w:p>
    <w:p w14:paraId="37A6BC83" w14:textId="77777777" w:rsidR="00E36C62" w:rsidRDefault="00E36C62" w:rsidP="00E36C62">
      <w:pPr>
        <w:pStyle w:val="a9"/>
      </w:pPr>
      <w:r>
        <w:t>СТЁПА</w:t>
      </w:r>
    </w:p>
    <w:p w14:paraId="129ABB12" w14:textId="77777777" w:rsidR="00E36C62" w:rsidRDefault="00E36C62" w:rsidP="00E36C62">
      <w:pPr>
        <w:pStyle w:val="ab"/>
      </w:pPr>
      <w:r>
        <w:t>Возможно, он постарел.</w:t>
      </w:r>
    </w:p>
    <w:p w14:paraId="55074DF8" w14:textId="77777777" w:rsidR="00E36C62" w:rsidRDefault="00E36C62" w:rsidP="00E36C62">
      <w:pPr>
        <w:pStyle w:val="a9"/>
      </w:pPr>
      <w:r>
        <w:t>ШУРУП</w:t>
      </w:r>
    </w:p>
    <w:p w14:paraId="14471849" w14:textId="77777777" w:rsidR="00E36C62" w:rsidRDefault="00E36C62" w:rsidP="00E36C62">
      <w:pPr>
        <w:pStyle w:val="ae"/>
      </w:pPr>
      <w:r>
        <w:t>(себе под нос)</w:t>
      </w:r>
    </w:p>
    <w:p w14:paraId="067B5F4C" w14:textId="77777777" w:rsidR="00E36C62" w:rsidRDefault="00E36C62" w:rsidP="00E36C62">
      <w:pPr>
        <w:pStyle w:val="ab"/>
      </w:pPr>
      <w:r>
        <w:t>Да если бы… Не фига он не постарел…</w:t>
      </w:r>
    </w:p>
    <w:p w14:paraId="4603919E" w14:textId="77777777" w:rsidR="00E36C62" w:rsidRDefault="00E36C62" w:rsidP="00E36C62">
      <w:pPr>
        <w:pStyle w:val="a9"/>
      </w:pPr>
      <w:r>
        <w:t>СТЁПА</w:t>
      </w:r>
    </w:p>
    <w:p w14:paraId="11F63E48" w14:textId="77777777" w:rsidR="00E36C62" w:rsidRDefault="00E36C62" w:rsidP="00E36C62">
      <w:pPr>
        <w:pStyle w:val="ab"/>
      </w:pPr>
      <w:r>
        <w:t>Что?</w:t>
      </w:r>
    </w:p>
    <w:p w14:paraId="2EC00881" w14:textId="77777777" w:rsidR="00E36C62" w:rsidRDefault="00E36C62" w:rsidP="00E36C62">
      <w:pPr>
        <w:pStyle w:val="a9"/>
      </w:pPr>
      <w:r>
        <w:t>ШУРУП</w:t>
      </w:r>
    </w:p>
    <w:p w14:paraId="1813071F" w14:textId="77777777" w:rsidR="00E36C62" w:rsidRDefault="00E36C62" w:rsidP="00E36C62">
      <w:pPr>
        <w:pStyle w:val="ab"/>
      </w:pPr>
      <w:r>
        <w:t>Никогда не видел, говорю.</w:t>
      </w:r>
    </w:p>
    <w:p w14:paraId="2D04E3F7" w14:textId="77777777" w:rsidR="00E36C62" w:rsidRDefault="00E36C62" w:rsidP="00E36C62">
      <w:pPr>
        <w:pStyle w:val="a9"/>
      </w:pPr>
      <w:r>
        <w:t>СТЁПА</w:t>
      </w:r>
    </w:p>
    <w:p w14:paraId="2FAA3AF2" w14:textId="77777777" w:rsidR="00E36C62" w:rsidRDefault="00E36C62" w:rsidP="00E36C62">
      <w:pPr>
        <w:pStyle w:val="ab"/>
      </w:pPr>
      <w:r>
        <w:t>Странно. А почему у вас здесь 4 спальных места?</w:t>
      </w:r>
    </w:p>
    <w:p w14:paraId="30A422F1" w14:textId="77777777" w:rsidR="00E36C62" w:rsidRDefault="00E36C62" w:rsidP="00E36C62">
      <w:pPr>
        <w:pStyle w:val="a9"/>
      </w:pPr>
      <w:r>
        <w:t>ШУРУП</w:t>
      </w:r>
    </w:p>
    <w:p w14:paraId="23DD46E7" w14:textId="77777777" w:rsidR="00E36C62" w:rsidRDefault="00E36C62" w:rsidP="00E36C62">
      <w:pPr>
        <w:pStyle w:val="ab"/>
      </w:pPr>
      <w:r>
        <w:t>А чё я не похож, на того кто может сюда баб водить?</w:t>
      </w:r>
    </w:p>
    <w:p w14:paraId="7AF5CD1A" w14:textId="77777777" w:rsidR="00E36C62" w:rsidRDefault="00E36C62" w:rsidP="00E36C62">
      <w:pPr>
        <w:pStyle w:val="a7"/>
      </w:pPr>
      <w:r>
        <w:t>Стёпа отрицательно мотает головой, принюхивается.</w:t>
      </w:r>
    </w:p>
    <w:p w14:paraId="42CA5FB2" w14:textId="77777777" w:rsidR="00E36C62" w:rsidRDefault="00E36C62" w:rsidP="00E36C62">
      <w:pPr>
        <w:pStyle w:val="a9"/>
      </w:pPr>
      <w:r>
        <w:t>СТЁПА</w:t>
      </w:r>
    </w:p>
    <w:p w14:paraId="68C6163D" w14:textId="77777777" w:rsidR="00E36C62" w:rsidRDefault="00E36C62" w:rsidP="00E36C62">
      <w:pPr>
        <w:pStyle w:val="ab"/>
      </w:pPr>
      <w:r>
        <w:t>А чё у вас тут так воняет?</w:t>
      </w:r>
    </w:p>
    <w:p w14:paraId="1250158E" w14:textId="77777777" w:rsidR="00E36C62" w:rsidRDefault="00E36C62" w:rsidP="00E36C62">
      <w:pPr>
        <w:pStyle w:val="a9"/>
      </w:pPr>
      <w:r>
        <w:t>ШУРУП</w:t>
      </w:r>
    </w:p>
    <w:p w14:paraId="25579193" w14:textId="77777777" w:rsidR="00E36C62" w:rsidRDefault="00E36C62" w:rsidP="00E36C62">
      <w:pPr>
        <w:pStyle w:val="ab"/>
      </w:pPr>
      <w:r>
        <w:t>Аааа, да это суп Масса…</w:t>
      </w:r>
    </w:p>
    <w:p w14:paraId="2B787597" w14:textId="77777777" w:rsidR="00E36C62" w:rsidRDefault="00E36C62" w:rsidP="00E36C62">
      <w:pPr>
        <w:pStyle w:val="a7"/>
      </w:pPr>
      <w:r>
        <w:t>Шуруп резко замол</w:t>
      </w:r>
      <w:r>
        <w:rPr>
          <w:lang w:val="ru-RU"/>
        </w:rPr>
        <w:t>кает</w:t>
      </w:r>
      <w:r>
        <w:t>, в шоке смотрит на Стёпу. Стёпа прищурился.</w:t>
      </w:r>
    </w:p>
    <w:p w14:paraId="4743FCBE" w14:textId="77777777" w:rsidR="00E36C62" w:rsidRDefault="00E36C62" w:rsidP="00E36C62">
      <w:pPr>
        <w:pStyle w:val="a9"/>
      </w:pPr>
      <w:r>
        <w:t>ШУРУП</w:t>
      </w:r>
    </w:p>
    <w:p w14:paraId="1643EB87" w14:textId="77777777" w:rsidR="00E36C62" w:rsidRDefault="00E36C62" w:rsidP="00E36C62">
      <w:pPr>
        <w:pStyle w:val="ab"/>
      </w:pPr>
      <w:r>
        <w:t>…масса вонючая, а не суп… Из проститутки хреновый повар вышел. А говорите, баб не вожу… Вон, вонь какую развела.</w:t>
      </w:r>
    </w:p>
    <w:p w14:paraId="08951FEF" w14:textId="77777777" w:rsidR="00E36C62" w:rsidRDefault="00E36C62" w:rsidP="00B62655">
      <w:pPr>
        <w:pStyle w:val="a6"/>
        <w:tabs>
          <w:tab w:val="clear" w:pos="992"/>
          <w:tab w:val="left" w:pos="1418"/>
        </w:tabs>
      </w:pPr>
      <w:r>
        <w:lastRenderedPageBreak/>
        <w:t>8-</w:t>
      </w:r>
      <w:r w:rsidRPr="00E36C62">
        <w:rPr>
          <w:strike/>
          <w:color w:val="A6A6A6" w:themeColor="background1" w:themeShade="A6"/>
        </w:rPr>
        <w:t>21</w:t>
      </w:r>
      <w:r>
        <w:t xml:space="preserve"> </w:t>
      </w:r>
      <w:r w:rsidRPr="00E36C62">
        <w:rPr>
          <w:color w:val="00B050"/>
        </w:rPr>
        <w:t>16</w:t>
      </w:r>
      <w:r>
        <w:t>.</w:t>
      </w:r>
      <w:r>
        <w:tab/>
        <w:t xml:space="preserve">ИНТ. ОТДЕЛ ПОЛИЦИИ </w:t>
      </w:r>
      <w:r w:rsidRPr="00C8643D">
        <w:rPr>
          <w:caps w:val="0"/>
        </w:rPr>
        <w:t>(кабинет Стёпы</w:t>
      </w:r>
      <w:r>
        <w:t>) – ДЕНЬ</w:t>
      </w:r>
    </w:p>
    <w:p w14:paraId="5BF6C6B3" w14:textId="77777777" w:rsidR="00E36C62" w:rsidRDefault="00E36C62" w:rsidP="00E36C62">
      <w:pPr>
        <w:pStyle w:val="a7"/>
        <w:keepLines/>
      </w:pPr>
      <w:r>
        <w:t>Ст</w:t>
      </w:r>
      <w:r>
        <w:rPr>
          <w:lang w:val="ru-RU"/>
        </w:rPr>
        <w:t>ё</w:t>
      </w:r>
      <w:r>
        <w:t>па в кабинете задумчиво смотрит на стену, где висит доска, на которой фотографии всех парней. Фото Чака выдвинуто вперёд и соединено с фотографией угнанного гелика. Над остальными знаки вопроса. Ниже фотография Шурупа с нарисованной кастрюлей супа и стрелочка на Массу. На столе лежит старое, потрёпанное дело о пропаже парней.</w:t>
      </w:r>
    </w:p>
    <w:p w14:paraId="0CF863FA" w14:textId="77777777" w:rsidR="00E36C62" w:rsidRDefault="00E36C62" w:rsidP="00B62655">
      <w:pPr>
        <w:pStyle w:val="a6"/>
        <w:tabs>
          <w:tab w:val="clear" w:pos="992"/>
          <w:tab w:val="left" w:pos="1418"/>
        </w:tabs>
      </w:pPr>
      <w:r>
        <w:t>8-</w:t>
      </w:r>
      <w:r w:rsidRPr="00E36C62">
        <w:rPr>
          <w:strike/>
        </w:rPr>
        <w:t>22</w:t>
      </w:r>
      <w:r>
        <w:t xml:space="preserve"> </w:t>
      </w:r>
      <w:r w:rsidRPr="00E36C62">
        <w:rPr>
          <w:color w:val="00B050"/>
        </w:rPr>
        <w:t>17</w:t>
      </w:r>
      <w:r>
        <w:t>.</w:t>
      </w:r>
      <w:r>
        <w:tab/>
        <w:t>ИНТ. БОЛЬНИЦА (</w:t>
      </w:r>
      <w:r w:rsidRPr="00BE2B05">
        <w:rPr>
          <w:caps w:val="0"/>
        </w:rPr>
        <w:t>палата</w:t>
      </w:r>
      <w:r>
        <w:t>) – ДЕНЬ</w:t>
      </w:r>
    </w:p>
    <w:p w14:paraId="30201502" w14:textId="77777777" w:rsidR="00E36C62" w:rsidRDefault="00E36C62" w:rsidP="00E36C62">
      <w:pPr>
        <w:pStyle w:val="a7"/>
        <w:keepLines/>
      </w:pPr>
      <w:r>
        <w:t>Ст</w:t>
      </w:r>
      <w:r>
        <w:rPr>
          <w:lang w:val="ru-RU"/>
        </w:rPr>
        <w:t>ё</w:t>
      </w:r>
      <w:r>
        <w:t>па в палате показывает фотографии парней сотруднику микрозайма. Сотрудник микрозайма залезает под одеяло. Степа пытается снять с него одеяло, но он не даётся.</w:t>
      </w:r>
    </w:p>
    <w:p w14:paraId="15511E72" w14:textId="77777777" w:rsidR="00E36C62" w:rsidRDefault="00E36C62" w:rsidP="00B62655">
      <w:pPr>
        <w:pStyle w:val="a6"/>
        <w:tabs>
          <w:tab w:val="clear" w:pos="992"/>
          <w:tab w:val="left" w:pos="1418"/>
        </w:tabs>
      </w:pPr>
      <w:r>
        <w:t>8-</w:t>
      </w:r>
      <w:r w:rsidRPr="00E36C62">
        <w:rPr>
          <w:strike/>
          <w:color w:val="A6A6A6" w:themeColor="background1" w:themeShade="A6"/>
        </w:rPr>
        <w:t>23</w:t>
      </w:r>
      <w:r w:rsidRPr="00E36C62">
        <w:rPr>
          <w:color w:val="A6A6A6" w:themeColor="background1" w:themeShade="A6"/>
        </w:rPr>
        <w:t xml:space="preserve"> </w:t>
      </w:r>
      <w:r w:rsidRPr="00E36C62">
        <w:rPr>
          <w:color w:val="00B050"/>
        </w:rPr>
        <w:t>18</w:t>
      </w:r>
      <w:r>
        <w:t>.</w:t>
      </w:r>
      <w:r>
        <w:tab/>
        <w:t>ИНТ. НОЧНОЙ КЛУБ (</w:t>
      </w:r>
      <w:r w:rsidRPr="00BE2B05">
        <w:rPr>
          <w:caps w:val="0"/>
        </w:rPr>
        <w:t>комната охраны</w:t>
      </w:r>
      <w:r>
        <w:t>)– ДЕНЬ</w:t>
      </w:r>
    </w:p>
    <w:p w14:paraId="6409BA6D" w14:textId="7360EEF3" w:rsidR="00E36C62" w:rsidRDefault="00E36C62" w:rsidP="00E36C62">
      <w:pPr>
        <w:pStyle w:val="a7"/>
        <w:keepLines/>
      </w:pPr>
      <w:r>
        <w:t>Ст</w:t>
      </w:r>
      <w:r>
        <w:rPr>
          <w:lang w:val="ru-RU"/>
        </w:rPr>
        <w:t>ё</w:t>
      </w:r>
      <w:r>
        <w:t>па просматривает видеозапись с камер, где Чак избивает обидчиков Олеси.</w:t>
      </w:r>
    </w:p>
    <w:p w14:paraId="57F53B22" w14:textId="054F07F4" w:rsidR="00AA5863" w:rsidRPr="00B62655" w:rsidRDefault="00AA5863" w:rsidP="00B62655">
      <w:pPr>
        <w:pStyle w:val="a6"/>
        <w:tabs>
          <w:tab w:val="clear" w:pos="992"/>
          <w:tab w:val="left" w:pos="1418"/>
        </w:tabs>
        <w:rPr>
          <w:color w:val="000000" w:themeColor="text1"/>
        </w:rPr>
      </w:pPr>
      <w:r w:rsidRPr="00B62655">
        <w:rPr>
          <w:color w:val="000000" w:themeColor="text1"/>
        </w:rPr>
        <w:t>8-</w:t>
      </w:r>
      <w:r w:rsidR="00B62655" w:rsidRPr="00B62655">
        <w:rPr>
          <w:strike/>
          <w:color w:val="A6A6A6" w:themeColor="background1" w:themeShade="A6"/>
        </w:rPr>
        <w:t>24</w:t>
      </w:r>
      <w:r w:rsidR="00B62655" w:rsidRPr="00B62655">
        <w:rPr>
          <w:color w:val="000000" w:themeColor="text1"/>
        </w:rPr>
        <w:t xml:space="preserve"> </w:t>
      </w:r>
      <w:r w:rsidRPr="00B62655">
        <w:rPr>
          <w:color w:val="00B050"/>
        </w:rPr>
        <w:t>1</w:t>
      </w:r>
      <w:r w:rsidRPr="00B62655">
        <w:rPr>
          <w:color w:val="00B050"/>
        </w:rPr>
        <w:t>9</w:t>
      </w:r>
      <w:r w:rsidRPr="00B62655">
        <w:rPr>
          <w:color w:val="000000" w:themeColor="text1"/>
        </w:rPr>
        <w:t>.</w:t>
      </w:r>
      <w:r w:rsidRPr="00B62655">
        <w:rPr>
          <w:color w:val="000000" w:themeColor="text1"/>
        </w:rPr>
        <w:tab/>
        <w:t xml:space="preserve">ИНТ. </w:t>
      </w:r>
      <w:r w:rsidR="00B62655" w:rsidRPr="00B62655">
        <w:rPr>
          <w:strike/>
          <w:color w:val="A6A6A6" w:themeColor="background1" w:themeShade="A6"/>
        </w:rPr>
        <w:t>ПЕЧАТНЫЙ СТАНОК</w:t>
      </w:r>
      <w:r w:rsidR="00B62655" w:rsidRPr="00B62655">
        <w:rPr>
          <w:color w:val="A6A6A6" w:themeColor="background1" w:themeShade="A6"/>
        </w:rPr>
        <w:t xml:space="preserve"> </w:t>
      </w:r>
      <w:r w:rsidRPr="00B62655">
        <w:rPr>
          <w:color w:val="00B050"/>
        </w:rPr>
        <w:t xml:space="preserve">ОТДЕЛ ПОЛИЦИИ </w:t>
      </w:r>
      <w:r w:rsidRPr="00B62655">
        <w:rPr>
          <w:caps w:val="0"/>
          <w:color w:val="00B050"/>
        </w:rPr>
        <w:t>(кабинет Стёпы</w:t>
      </w:r>
      <w:r w:rsidRPr="00B62655">
        <w:rPr>
          <w:color w:val="00B050"/>
        </w:rPr>
        <w:t xml:space="preserve">) </w:t>
      </w:r>
      <w:r w:rsidRPr="00B62655">
        <w:rPr>
          <w:color w:val="000000" w:themeColor="text1"/>
        </w:rPr>
        <w:t>– ДЕНЬ</w:t>
      </w:r>
    </w:p>
    <w:p w14:paraId="68BBE6C5" w14:textId="5B88EAF6" w:rsidR="00AA5863" w:rsidRPr="00B62655" w:rsidRDefault="00AA5863" w:rsidP="00AA5863">
      <w:pPr>
        <w:pStyle w:val="a7"/>
        <w:rPr>
          <w:color w:val="000000" w:themeColor="text1"/>
        </w:rPr>
      </w:pPr>
      <w:r w:rsidRPr="00B62655">
        <w:rPr>
          <w:color w:val="000000" w:themeColor="text1"/>
        </w:rPr>
        <w:t>Одна за другой появляются ориентировки на парней – Фил, Чак, Вжик, Масса…</w:t>
      </w:r>
    </w:p>
    <w:p w14:paraId="6D305E70" w14:textId="77777777" w:rsidR="00AA5863" w:rsidRDefault="00AA5863" w:rsidP="00AA5863">
      <w:pPr>
        <w:pStyle w:val="a6"/>
        <w:tabs>
          <w:tab w:val="clear" w:pos="992"/>
          <w:tab w:val="left" w:pos="1418"/>
        </w:tabs>
      </w:pPr>
      <w:r>
        <w:t>8-</w:t>
      </w:r>
      <w:r w:rsidRPr="00E36C62">
        <w:rPr>
          <w:strike/>
          <w:color w:val="A6A6A6" w:themeColor="background1" w:themeShade="A6"/>
        </w:rPr>
        <w:t>25</w:t>
      </w:r>
      <w:r>
        <w:t xml:space="preserve"> </w:t>
      </w:r>
      <w:r w:rsidRPr="00E36C62">
        <w:rPr>
          <w:color w:val="00B050"/>
        </w:rPr>
        <w:t>20</w:t>
      </w:r>
      <w:r>
        <w:t>.</w:t>
      </w:r>
      <w:r>
        <w:tab/>
      </w:r>
      <w:r w:rsidRPr="00E36C62">
        <w:rPr>
          <w:color w:val="00B050"/>
        </w:rPr>
        <w:t>ИНТ</w:t>
      </w:r>
      <w:r>
        <w:t xml:space="preserve">. ОТДЕЛ ПОЛИЦИИ </w:t>
      </w:r>
      <w:r w:rsidRPr="00E36C62">
        <w:rPr>
          <w:caps w:val="0"/>
          <w:color w:val="00B050"/>
        </w:rPr>
        <w:t>(коридор)</w:t>
      </w:r>
      <w:r w:rsidRPr="00E36C62">
        <w:rPr>
          <w:color w:val="00B050"/>
        </w:rPr>
        <w:t xml:space="preserve"> </w:t>
      </w:r>
      <w:r>
        <w:t>– ДЕНЬ</w:t>
      </w:r>
    </w:p>
    <w:p w14:paraId="73A3F0FC" w14:textId="77777777" w:rsidR="00AA5863" w:rsidRDefault="00AA5863" w:rsidP="00AA5863">
      <w:pPr>
        <w:pStyle w:val="a7"/>
        <w:keepLines/>
      </w:pPr>
      <w:r>
        <w:t xml:space="preserve">На стендах </w:t>
      </w:r>
      <w:r w:rsidRPr="00AA5863">
        <w:rPr>
          <w:strike/>
          <w:color w:val="A6A6A6" w:themeColor="background1" w:themeShade="A6"/>
        </w:rPr>
        <w:t>возле</w:t>
      </w:r>
      <w:r>
        <w:t xml:space="preserve"> отдела полиции приклеены ориентировки на парней. Их же крутят по телевизору в криминальном выпуске.</w:t>
      </w:r>
    </w:p>
    <w:p w14:paraId="53D273EE" w14:textId="77777777" w:rsidR="00AA5863" w:rsidRDefault="00AA5863" w:rsidP="004A2F26">
      <w:pPr>
        <w:pStyle w:val="a6"/>
        <w:tabs>
          <w:tab w:val="clear" w:pos="992"/>
          <w:tab w:val="left" w:pos="1418"/>
        </w:tabs>
      </w:pPr>
      <w:r>
        <w:t>8-</w:t>
      </w:r>
      <w:r w:rsidRPr="00AA5863">
        <w:rPr>
          <w:strike/>
          <w:color w:val="A6A6A6" w:themeColor="background1" w:themeShade="A6"/>
        </w:rPr>
        <w:t>26</w:t>
      </w:r>
      <w:r>
        <w:t xml:space="preserve"> </w:t>
      </w:r>
      <w:r w:rsidRPr="00AA5863">
        <w:rPr>
          <w:color w:val="00B050"/>
        </w:rPr>
        <w:t>21</w:t>
      </w:r>
      <w:r>
        <w:t>.</w:t>
      </w:r>
      <w:r>
        <w:tab/>
        <w:t xml:space="preserve">ИНТ. ОТДЕЛ ПОЛИЦИИ </w:t>
      </w:r>
      <w:r w:rsidRPr="00C8643D">
        <w:rPr>
          <w:caps w:val="0"/>
        </w:rPr>
        <w:t>(кабинет Стёпы</w:t>
      </w:r>
      <w:r>
        <w:t>) – ДЕНЬ</w:t>
      </w:r>
    </w:p>
    <w:p w14:paraId="4BB65F75" w14:textId="77777777" w:rsidR="00AA5863" w:rsidRPr="000D7022" w:rsidRDefault="00AA5863" w:rsidP="00AA5863">
      <w:pPr>
        <w:pStyle w:val="a9"/>
      </w:pPr>
      <w:r>
        <w:t>СТЁПА</w:t>
      </w:r>
    </w:p>
    <w:p w14:paraId="2E78D7DB" w14:textId="77777777" w:rsidR="00AA5863" w:rsidRDefault="00AA5863" w:rsidP="00AA5863">
      <w:pPr>
        <w:pStyle w:val="ab"/>
      </w:pPr>
      <w:r>
        <w:t>Значит, вы утверждаете, что у вас есть информация по одному из разыскиваемых?</w:t>
      </w:r>
    </w:p>
    <w:p w14:paraId="6CFDC9EB" w14:textId="77777777" w:rsidR="00AA5863" w:rsidRDefault="00AA5863" w:rsidP="00AA5863">
      <w:pPr>
        <w:pStyle w:val="a7"/>
      </w:pPr>
      <w:r>
        <w:t>Следующим кадром показывают Петю.</w:t>
      </w:r>
    </w:p>
    <w:p w14:paraId="5F3822A6" w14:textId="77777777" w:rsidR="00AA5863" w:rsidRPr="000D7022" w:rsidRDefault="00AA5863" w:rsidP="00AA5863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079611E6" w14:textId="77777777" w:rsidR="00AA5863" w:rsidRDefault="00AA5863" w:rsidP="00AA5863">
      <w:pPr>
        <w:pStyle w:val="ab"/>
      </w:pPr>
      <w:r>
        <w:t>Да! Мне кажется, я знаю, как его найти…</w:t>
      </w:r>
    </w:p>
    <w:p w14:paraId="233964FF" w14:textId="77777777" w:rsidR="00AA5863" w:rsidRPr="00C7695C" w:rsidRDefault="00AA5863" w:rsidP="00AA5863">
      <w:pPr>
        <w:pStyle w:val="afa"/>
      </w:pPr>
      <w:r>
        <w:t>КОНЕЦ ВИДЕОНАРЕЗКИ</w:t>
      </w:r>
    </w:p>
    <w:p w14:paraId="216F07E1" w14:textId="498BEAD3" w:rsidR="00FB47B0" w:rsidRDefault="006A6B4A" w:rsidP="00AA5863">
      <w:pPr>
        <w:pStyle w:val="a6"/>
        <w:tabs>
          <w:tab w:val="clear" w:pos="992"/>
          <w:tab w:val="left" w:pos="1418"/>
        </w:tabs>
      </w:pPr>
      <w:r>
        <w:t>8-</w:t>
      </w:r>
      <w:r w:rsidRPr="00AA5863">
        <w:rPr>
          <w:strike/>
          <w:color w:val="A6A6A6" w:themeColor="background1" w:themeShade="A6"/>
        </w:rPr>
        <w:t>16</w:t>
      </w:r>
      <w:r w:rsidR="00AA5863">
        <w:t xml:space="preserve"> </w:t>
      </w:r>
      <w:r w:rsidR="00AA5863" w:rsidRPr="00AA5863">
        <w:rPr>
          <w:color w:val="00B050"/>
        </w:rPr>
        <w:t>22</w:t>
      </w:r>
      <w:r>
        <w:t>.</w:t>
      </w:r>
      <w:r>
        <w:tab/>
      </w:r>
      <w:r w:rsidR="00FB47B0">
        <w:t xml:space="preserve">ИНТ. ДАЧА МАССЫ </w:t>
      </w:r>
      <w:r w:rsidR="00AA5863" w:rsidRPr="00AA5863">
        <w:rPr>
          <w:caps w:val="0"/>
          <w:color w:val="00B050"/>
        </w:rPr>
        <w:t>(комната)</w:t>
      </w:r>
      <w:r w:rsidR="00AA5863" w:rsidRPr="00AA5863">
        <w:rPr>
          <w:color w:val="00B050"/>
        </w:rPr>
        <w:t xml:space="preserve"> </w:t>
      </w:r>
      <w:r w:rsidR="00FB47B0">
        <w:t xml:space="preserve">– </w:t>
      </w:r>
      <w:r w:rsidR="00AA5863" w:rsidRPr="00AA5863">
        <w:rPr>
          <w:color w:val="00B050"/>
        </w:rPr>
        <w:t>ДЕНЬ</w:t>
      </w:r>
    </w:p>
    <w:p w14:paraId="3B8DFEAE" w14:textId="77777777" w:rsidR="00FB47B0" w:rsidRDefault="00FB47B0" w:rsidP="006A6B4A">
      <w:pPr>
        <w:pStyle w:val="a7"/>
        <w:keepNext/>
        <w:keepLines/>
      </w:pPr>
      <w:r>
        <w:t xml:space="preserve">Фил и Вжик сидят за столом. Перед ними листок, на котором схематично </w:t>
      </w:r>
      <w:r w:rsidR="00B33222">
        <w:t>изображён</w:t>
      </w:r>
      <w:r>
        <w:t xml:space="preserve"> дом Ноля с окрестностями, слово «киллер», знак вопроса. Масса на диване, держится за живот.</w:t>
      </w:r>
    </w:p>
    <w:p w14:paraId="51703F0A" w14:textId="77777777" w:rsidR="00FB47B0" w:rsidRDefault="00FB47B0" w:rsidP="006A6B4A">
      <w:pPr>
        <w:pStyle w:val="a9"/>
      </w:pPr>
      <w:r>
        <w:t>ВЖИК</w:t>
      </w:r>
    </w:p>
    <w:p w14:paraId="5A2F36B3" w14:textId="77777777" w:rsidR="00FB47B0" w:rsidRDefault="00FB47B0" w:rsidP="006A6B4A">
      <w:pPr>
        <w:pStyle w:val="ab"/>
      </w:pPr>
      <w:r>
        <w:t>Задача у нас простая: нужно добраться до киллера, раньше, чем он до нас.</w:t>
      </w:r>
    </w:p>
    <w:p w14:paraId="60526996" w14:textId="77777777" w:rsidR="00FB47B0" w:rsidRPr="00AA5863" w:rsidRDefault="00FB47B0" w:rsidP="006A6B4A">
      <w:pPr>
        <w:pStyle w:val="a9"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lastRenderedPageBreak/>
        <w:t>МАССА</w:t>
      </w:r>
    </w:p>
    <w:p w14:paraId="54A9834C" w14:textId="77777777" w:rsidR="00FB47B0" w:rsidRPr="00AA5863" w:rsidRDefault="00FB47B0" w:rsidP="006A6B4A">
      <w:pPr>
        <w:pStyle w:val="ab"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t xml:space="preserve">А если Ноль Солоника </w:t>
      </w:r>
      <w:r w:rsidR="00B33222" w:rsidRPr="00AA5863">
        <w:rPr>
          <w:strike/>
          <w:color w:val="A6A6A6" w:themeColor="background1" w:themeShade="A6"/>
        </w:rPr>
        <w:t>наймёт</w:t>
      </w:r>
      <w:r w:rsidRPr="00AA5863">
        <w:rPr>
          <w:strike/>
          <w:color w:val="A6A6A6" w:themeColor="background1" w:themeShade="A6"/>
        </w:rPr>
        <w:t>?</w:t>
      </w:r>
    </w:p>
    <w:p w14:paraId="061ED25B" w14:textId="77777777" w:rsidR="00FB47B0" w:rsidRPr="007A354C" w:rsidRDefault="00FB47B0" w:rsidP="006A6B4A">
      <w:pPr>
        <w:pStyle w:val="a9"/>
        <w:rPr>
          <w:color w:val="000000" w:themeColor="text1"/>
        </w:rPr>
      </w:pPr>
      <w:r w:rsidRPr="007A354C">
        <w:rPr>
          <w:color w:val="000000" w:themeColor="text1"/>
        </w:rPr>
        <w:t>ВЖИК</w:t>
      </w:r>
    </w:p>
    <w:p w14:paraId="67789511" w14:textId="4B5169C3" w:rsidR="00FB47B0" w:rsidRDefault="00FB47B0" w:rsidP="006A6B4A">
      <w:pPr>
        <w:pStyle w:val="ab"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t>Его в прошлом году в Греции грохнули. Я по телеку видел.</w:t>
      </w:r>
    </w:p>
    <w:p w14:paraId="0D5345FE" w14:textId="05840206" w:rsidR="007A354C" w:rsidRPr="007A354C" w:rsidRDefault="007A354C" w:rsidP="007A354C">
      <w:pPr>
        <w:pStyle w:val="ab"/>
        <w:rPr>
          <w:color w:val="00B050"/>
          <w:lang w:val="ru-RU"/>
        </w:rPr>
      </w:pPr>
      <w:r w:rsidRPr="007A354C">
        <w:rPr>
          <w:color w:val="00B050"/>
          <w:lang w:val="ru-RU"/>
        </w:rPr>
        <w:t>Как только?</w:t>
      </w:r>
    </w:p>
    <w:p w14:paraId="17FBAD3B" w14:textId="77777777" w:rsidR="00FB47B0" w:rsidRPr="00AA5863" w:rsidRDefault="00FB47B0" w:rsidP="006A6B4A">
      <w:pPr>
        <w:pStyle w:val="a9"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t>ФИЛ</w:t>
      </w:r>
    </w:p>
    <w:p w14:paraId="2D31742C" w14:textId="523DB8D1" w:rsidR="00FB47B0" w:rsidRPr="00AA5863" w:rsidRDefault="00FB47B0" w:rsidP="006A6B4A">
      <w:pPr>
        <w:pStyle w:val="ab"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t xml:space="preserve">Уже даже не в прошлом, а </w:t>
      </w:r>
      <w:r w:rsidR="00D16D62" w:rsidRPr="00AA5863">
        <w:rPr>
          <w:strike/>
          <w:color w:val="A6A6A6" w:themeColor="background1" w:themeShade="A6"/>
          <w:lang w:val="ru-RU"/>
        </w:rPr>
        <w:t>двадцать три</w:t>
      </w:r>
      <w:r w:rsidRPr="00AA5863">
        <w:rPr>
          <w:strike/>
          <w:color w:val="A6A6A6" w:themeColor="background1" w:themeShade="A6"/>
        </w:rPr>
        <w:t xml:space="preserve"> года назад… Но Масса прав: добраться до него не так легко.</w:t>
      </w:r>
    </w:p>
    <w:p w14:paraId="5D427740" w14:textId="77777777" w:rsidR="00FB47B0" w:rsidRPr="007A354C" w:rsidRDefault="00FB47B0" w:rsidP="006A6B4A">
      <w:pPr>
        <w:pStyle w:val="a9"/>
        <w:rPr>
          <w:color w:val="000000" w:themeColor="text1"/>
        </w:rPr>
      </w:pPr>
      <w:r w:rsidRPr="007A354C">
        <w:rPr>
          <w:color w:val="000000" w:themeColor="text1"/>
        </w:rPr>
        <w:t>МАССА</w:t>
      </w:r>
    </w:p>
    <w:p w14:paraId="59E5C616" w14:textId="5AF4BCAC" w:rsidR="006A6B4A" w:rsidRPr="00AA5863" w:rsidRDefault="00FB47B0" w:rsidP="00914769">
      <w:pPr>
        <w:pStyle w:val="ab"/>
        <w:keepNext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t>А я вот думаю: где Чак!? Вдруг его кил</w:t>
      </w:r>
      <w:r w:rsidR="00D16D62" w:rsidRPr="00AA5863">
        <w:rPr>
          <w:strike/>
          <w:color w:val="A6A6A6" w:themeColor="background1" w:themeShade="A6"/>
          <w:lang w:val="ru-RU"/>
        </w:rPr>
        <w:t>л</w:t>
      </w:r>
      <w:r w:rsidRPr="00AA5863">
        <w:rPr>
          <w:strike/>
          <w:color w:val="A6A6A6" w:themeColor="background1" w:themeShade="A6"/>
        </w:rPr>
        <w:t>ер уже завалил.</w:t>
      </w:r>
    </w:p>
    <w:p w14:paraId="5EED3326" w14:textId="77777777" w:rsidR="006A6B4A" w:rsidRPr="00AA5863" w:rsidRDefault="00FB47B0" w:rsidP="006A6B4A">
      <w:pPr>
        <w:pStyle w:val="ae"/>
        <w:rPr>
          <w:strike/>
          <w:color w:val="A6A6A6" w:themeColor="background1" w:themeShade="A6"/>
        </w:rPr>
      </w:pPr>
      <w:r w:rsidRPr="00AA5863">
        <w:rPr>
          <w:strike/>
          <w:color w:val="A6A6A6" w:themeColor="background1" w:themeShade="A6"/>
        </w:rPr>
        <w:t>(все озадаченно смотрят на него)</w:t>
      </w:r>
    </w:p>
    <w:p w14:paraId="6AA372B7" w14:textId="461231F6" w:rsidR="007A354C" w:rsidRPr="007A354C" w:rsidRDefault="00FB47B0" w:rsidP="007A354C">
      <w:pPr>
        <w:pStyle w:val="ab"/>
        <w:rPr>
          <w:color w:val="00B050"/>
          <w:lang w:val="ru-RU"/>
        </w:rPr>
      </w:pPr>
      <w:r w:rsidRPr="00AA5863">
        <w:rPr>
          <w:strike/>
          <w:color w:val="A6A6A6" w:themeColor="background1" w:themeShade="A6"/>
        </w:rPr>
        <w:t>Чё мы тогда жрать будем?!</w:t>
      </w:r>
      <w:r w:rsidR="007A354C" w:rsidRPr="007A354C">
        <w:rPr>
          <w:color w:val="A6A6A6" w:themeColor="background1" w:themeShade="A6"/>
          <w:lang w:val="ru-RU"/>
        </w:rPr>
        <w:t xml:space="preserve"> </w:t>
      </w:r>
      <w:r w:rsidR="007A354C" w:rsidRPr="007A354C">
        <w:rPr>
          <w:color w:val="00B050"/>
          <w:lang w:val="ru-RU"/>
        </w:rPr>
        <w:t xml:space="preserve">А что если он уже добрался и мочканул Чака? </w:t>
      </w:r>
      <w:proofErr w:type="gramStart"/>
      <w:r w:rsidR="007A354C" w:rsidRPr="007A354C">
        <w:rPr>
          <w:color w:val="00B050"/>
          <w:lang w:val="ru-RU"/>
        </w:rPr>
        <w:t>Иначе</w:t>
      </w:r>
      <w:proofErr w:type="gramEnd"/>
      <w:r w:rsidR="007A354C" w:rsidRPr="007A354C">
        <w:rPr>
          <w:color w:val="00B050"/>
          <w:lang w:val="ru-RU"/>
        </w:rPr>
        <w:t xml:space="preserve"> где он, блин?!</w:t>
      </w:r>
    </w:p>
    <w:p w14:paraId="69814668" w14:textId="77777777" w:rsidR="00FB47B0" w:rsidRPr="007A354C" w:rsidRDefault="00FB47B0" w:rsidP="006A6B4A">
      <w:pPr>
        <w:pStyle w:val="a9"/>
        <w:rPr>
          <w:color w:val="000000" w:themeColor="text1"/>
        </w:rPr>
      </w:pPr>
      <w:r w:rsidRPr="007A354C">
        <w:rPr>
          <w:color w:val="000000" w:themeColor="text1"/>
        </w:rPr>
        <w:t>ФИЛ</w:t>
      </w:r>
    </w:p>
    <w:p w14:paraId="1F76FB85" w14:textId="06A77208" w:rsidR="00FB47B0" w:rsidRDefault="00FB47B0" w:rsidP="006A6B4A">
      <w:pPr>
        <w:pStyle w:val="ab"/>
        <w:rPr>
          <w:color w:val="000000" w:themeColor="text1"/>
        </w:rPr>
      </w:pPr>
      <w:r w:rsidRPr="007A354C">
        <w:rPr>
          <w:color w:val="000000" w:themeColor="text1"/>
        </w:rPr>
        <w:t>Ты дурак?! Сплюнь!</w:t>
      </w:r>
    </w:p>
    <w:p w14:paraId="6A2E1038" w14:textId="77777777" w:rsidR="007A354C" w:rsidRPr="007A354C" w:rsidRDefault="007A354C" w:rsidP="007A354C">
      <w:pPr>
        <w:pStyle w:val="a9"/>
        <w:rPr>
          <w:color w:val="00B050"/>
        </w:rPr>
      </w:pPr>
      <w:r w:rsidRPr="007A354C">
        <w:rPr>
          <w:color w:val="00B050"/>
        </w:rPr>
        <w:t>МАССА</w:t>
      </w:r>
    </w:p>
    <w:p w14:paraId="6DFED8EF" w14:textId="3D95AC9E" w:rsidR="007A354C" w:rsidRPr="007A354C" w:rsidRDefault="007A354C" w:rsidP="007A354C">
      <w:pPr>
        <w:pStyle w:val="ab"/>
        <w:rPr>
          <w:color w:val="00B050"/>
        </w:rPr>
      </w:pPr>
      <w:r w:rsidRPr="007A354C">
        <w:rPr>
          <w:color w:val="00B050"/>
        </w:rPr>
        <w:t>Я жрать хочу.</w:t>
      </w:r>
    </w:p>
    <w:p w14:paraId="64D547E7" w14:textId="77777777" w:rsidR="007A354C" w:rsidRPr="007A354C" w:rsidRDefault="007A354C" w:rsidP="007A354C">
      <w:pPr>
        <w:pStyle w:val="a9"/>
        <w:rPr>
          <w:color w:val="00B050"/>
        </w:rPr>
      </w:pPr>
      <w:r w:rsidRPr="007A354C">
        <w:rPr>
          <w:color w:val="00B050"/>
        </w:rPr>
        <w:t>ВЖИК</w:t>
      </w:r>
    </w:p>
    <w:p w14:paraId="214DDA03" w14:textId="320BF2C1" w:rsidR="007A354C" w:rsidRPr="007A354C" w:rsidRDefault="007A354C" w:rsidP="007A354C">
      <w:pPr>
        <w:pStyle w:val="ab"/>
        <w:rPr>
          <w:color w:val="00B050"/>
        </w:rPr>
      </w:pPr>
      <w:r w:rsidRPr="007A354C">
        <w:rPr>
          <w:color w:val="00B050"/>
        </w:rPr>
        <w:t>Заткнись ты уже со своей жраниной.</w:t>
      </w:r>
    </w:p>
    <w:p w14:paraId="42B16DB2" w14:textId="77777777" w:rsidR="007A354C" w:rsidRPr="007A354C" w:rsidRDefault="007A354C" w:rsidP="007A354C">
      <w:pPr>
        <w:pStyle w:val="a9"/>
        <w:rPr>
          <w:color w:val="00B050"/>
        </w:rPr>
      </w:pPr>
      <w:r w:rsidRPr="007A354C">
        <w:rPr>
          <w:color w:val="00B050"/>
        </w:rPr>
        <w:t>МАССА</w:t>
      </w:r>
    </w:p>
    <w:p w14:paraId="0435C8E4" w14:textId="0F6CA949" w:rsidR="007A354C" w:rsidRPr="007A354C" w:rsidRDefault="007A354C" w:rsidP="007A354C">
      <w:pPr>
        <w:pStyle w:val="ab"/>
        <w:rPr>
          <w:color w:val="00B050"/>
        </w:rPr>
      </w:pPr>
      <w:r w:rsidRPr="007A354C">
        <w:rPr>
          <w:color w:val="00B050"/>
        </w:rPr>
        <w:t>Чё заткнись?</w:t>
      </w:r>
    </w:p>
    <w:p w14:paraId="2D8D3223" w14:textId="56A720D2" w:rsidR="007A354C" w:rsidRPr="007A354C" w:rsidRDefault="007A354C" w:rsidP="007A354C">
      <w:pPr>
        <w:pStyle w:val="a7"/>
        <w:rPr>
          <w:color w:val="00B050"/>
        </w:rPr>
      </w:pPr>
      <w:r w:rsidRPr="007A354C">
        <w:rPr>
          <w:color w:val="00B050"/>
        </w:rPr>
        <w:t>Фил не вступает в их перепалку, напряжённо думает.</w:t>
      </w:r>
    </w:p>
    <w:p w14:paraId="1CC922DD" w14:textId="77777777" w:rsidR="007A354C" w:rsidRPr="007A354C" w:rsidRDefault="007A354C" w:rsidP="007A354C">
      <w:pPr>
        <w:pStyle w:val="a9"/>
        <w:rPr>
          <w:color w:val="00B050"/>
        </w:rPr>
      </w:pPr>
      <w:r w:rsidRPr="007A354C">
        <w:rPr>
          <w:color w:val="00B050"/>
        </w:rPr>
        <w:t>ФИЛ</w:t>
      </w:r>
    </w:p>
    <w:p w14:paraId="60CE5DF1" w14:textId="6B4B29F6" w:rsidR="007A354C" w:rsidRPr="007A354C" w:rsidRDefault="007A354C" w:rsidP="007A354C">
      <w:pPr>
        <w:pStyle w:val="ab"/>
        <w:rPr>
          <w:color w:val="00B050"/>
        </w:rPr>
      </w:pPr>
      <w:r w:rsidRPr="007A354C">
        <w:rPr>
          <w:color w:val="00B050"/>
        </w:rPr>
        <w:t>Давайте, я один к Нолю пойду. Я виноват, с меня и спрос…</w:t>
      </w:r>
    </w:p>
    <w:p w14:paraId="329BDAD5" w14:textId="77777777" w:rsidR="00FB47B0" w:rsidRDefault="00FB47B0" w:rsidP="007A354C">
      <w:pPr>
        <w:pStyle w:val="a9"/>
      </w:pPr>
      <w:r>
        <w:t>МАССА</w:t>
      </w:r>
    </w:p>
    <w:p w14:paraId="2026FC17" w14:textId="7A8591F4" w:rsidR="00FB47B0" w:rsidRDefault="00FB47B0" w:rsidP="007A354C">
      <w:pPr>
        <w:pStyle w:val="ab"/>
      </w:pPr>
      <w:r w:rsidRPr="00AA5863">
        <w:rPr>
          <w:strike/>
          <w:color w:val="A6A6A6" w:themeColor="background1" w:themeShade="A6"/>
        </w:rPr>
        <w:t>Давайте</w:t>
      </w:r>
      <w:r w:rsidR="006A6B4A" w:rsidRPr="00AA5863">
        <w:rPr>
          <w:strike/>
          <w:color w:val="A6A6A6" w:themeColor="background1" w:themeShade="A6"/>
          <w:lang w:val="ru-RU"/>
        </w:rPr>
        <w:t xml:space="preserve"> </w:t>
      </w:r>
      <w:r w:rsidRPr="00AA5863">
        <w:rPr>
          <w:strike/>
          <w:color w:val="A6A6A6" w:themeColor="background1" w:themeShade="A6"/>
        </w:rPr>
        <w:t>я один к Нолю пойду.</w:t>
      </w:r>
      <w:r w:rsidRPr="00AA5863">
        <w:rPr>
          <w:color w:val="A6A6A6" w:themeColor="background1" w:themeShade="A6"/>
        </w:rPr>
        <w:t xml:space="preserve"> </w:t>
      </w:r>
      <w:r w:rsidR="00AA5863" w:rsidRPr="00AA5863">
        <w:rPr>
          <w:color w:val="00B050"/>
          <w:lang w:val="ru-RU"/>
        </w:rPr>
        <w:t xml:space="preserve">Я тоже могу пойти. </w:t>
      </w:r>
      <w:r w:rsidRPr="00AA5863">
        <w:rPr>
          <w:strike/>
          <w:color w:val="A6A6A6" w:themeColor="background1" w:themeShade="A6"/>
        </w:rPr>
        <w:t>Я</w:t>
      </w:r>
      <w:r w:rsidRPr="00AA5863">
        <w:rPr>
          <w:color w:val="A6A6A6" w:themeColor="background1" w:themeShade="A6"/>
        </w:rPr>
        <w:t xml:space="preserve"> </w:t>
      </w:r>
      <w:r w:rsidR="00AA5863" w:rsidRPr="00AA5863">
        <w:rPr>
          <w:color w:val="00B050"/>
          <w:lang w:val="ru-RU"/>
        </w:rPr>
        <w:t>В</w:t>
      </w:r>
      <w:r>
        <w:t xml:space="preserve">сё равно скоро с голоду </w:t>
      </w:r>
      <w:r w:rsidRPr="00AA5863">
        <w:rPr>
          <w:strike/>
          <w:color w:val="A6A6A6" w:themeColor="background1" w:themeShade="A6"/>
        </w:rPr>
        <w:t>умру</w:t>
      </w:r>
      <w:r w:rsidR="00AA5863">
        <w:rPr>
          <w:lang w:val="ru-RU"/>
        </w:rPr>
        <w:t xml:space="preserve"> </w:t>
      </w:r>
      <w:r w:rsidR="00AA5863" w:rsidRPr="00AA5863">
        <w:rPr>
          <w:color w:val="00B050"/>
          <w:lang w:val="ru-RU"/>
        </w:rPr>
        <w:t>сдохну</w:t>
      </w:r>
      <w:r>
        <w:t>!</w:t>
      </w:r>
    </w:p>
    <w:p w14:paraId="12A1C89D" w14:textId="77777777" w:rsidR="00FB47B0" w:rsidRDefault="00FB47B0" w:rsidP="007A354C">
      <w:pPr>
        <w:pStyle w:val="a7"/>
      </w:pPr>
      <w:r>
        <w:t>Заходит довольный Чак, пацаны злобно смотрят на него.</w:t>
      </w:r>
    </w:p>
    <w:p w14:paraId="6399E2BC" w14:textId="77777777" w:rsidR="00FB47B0" w:rsidRDefault="00FB47B0" w:rsidP="007A354C">
      <w:pPr>
        <w:pStyle w:val="a9"/>
      </w:pPr>
      <w:r>
        <w:t>ЧАК</w:t>
      </w:r>
    </w:p>
    <w:p w14:paraId="219C2CE0" w14:textId="77777777" w:rsidR="00FB47B0" w:rsidRDefault="00FB47B0" w:rsidP="007A354C">
      <w:pPr>
        <w:pStyle w:val="ab"/>
      </w:pPr>
      <w:r>
        <w:t>Ваша папа пришла, вам пожрать принесла!</w:t>
      </w:r>
    </w:p>
    <w:p w14:paraId="7F725A66" w14:textId="77777777" w:rsidR="00FB47B0" w:rsidRDefault="00FB47B0" w:rsidP="006A6B4A">
      <w:pPr>
        <w:pStyle w:val="a9"/>
      </w:pPr>
      <w:r>
        <w:lastRenderedPageBreak/>
        <w:t>ВЖИК</w:t>
      </w:r>
    </w:p>
    <w:p w14:paraId="6102F0C4" w14:textId="1DDFE404" w:rsidR="00FB47B0" w:rsidRDefault="00FB47B0" w:rsidP="006A6B4A">
      <w:pPr>
        <w:pStyle w:val="ab"/>
      </w:pPr>
      <w:r>
        <w:t xml:space="preserve">Ты где </w:t>
      </w:r>
      <w:r w:rsidRPr="00AA5863">
        <w:rPr>
          <w:strike/>
          <w:color w:val="A6A6A6" w:themeColor="background1" w:themeShade="A6"/>
        </w:rPr>
        <w:t>всю ночь</w:t>
      </w:r>
      <w:r w:rsidR="00AA5863">
        <w:rPr>
          <w:lang w:val="ru-RU"/>
        </w:rPr>
        <w:t xml:space="preserve"> </w:t>
      </w:r>
      <w:r w:rsidR="00AA5863" w:rsidRPr="00AA5863">
        <w:rPr>
          <w:color w:val="00B050"/>
          <w:lang w:val="ru-RU"/>
        </w:rPr>
        <w:t>полдня</w:t>
      </w:r>
      <w:r w:rsidRPr="00AA5863">
        <w:t xml:space="preserve"> </w:t>
      </w:r>
      <w:r>
        <w:t>шлялся?</w:t>
      </w:r>
    </w:p>
    <w:p w14:paraId="48DB76D4" w14:textId="77777777" w:rsidR="00FB47B0" w:rsidRDefault="00FB47B0" w:rsidP="006A6B4A">
      <w:pPr>
        <w:pStyle w:val="a9"/>
      </w:pPr>
      <w:r>
        <w:t>ЧАК</w:t>
      </w:r>
    </w:p>
    <w:p w14:paraId="266A84E0" w14:textId="77777777" w:rsidR="00FB47B0" w:rsidRDefault="00FB47B0" w:rsidP="006A6B4A">
      <w:pPr>
        <w:pStyle w:val="ab"/>
      </w:pPr>
      <w:r>
        <w:t>Ждал, когда Масса с голоду помрёт, и мы нормально похаваем… Налетайте и пальцы не откусите…</w:t>
      </w:r>
    </w:p>
    <w:p w14:paraId="5F784164" w14:textId="79E64008" w:rsidR="00FB47B0" w:rsidRPr="00AA5863" w:rsidRDefault="00FB47B0" w:rsidP="00FB47B0">
      <w:pPr>
        <w:pStyle w:val="a7"/>
        <w:rPr>
          <w:color w:val="00B050"/>
          <w:lang w:val="ru-RU"/>
        </w:rPr>
      </w:pPr>
      <w:r>
        <w:t xml:space="preserve">Высыпает из пакета: брокколи, </w:t>
      </w:r>
      <w:r w:rsidR="00B33222">
        <w:t>сушёную</w:t>
      </w:r>
      <w:r>
        <w:t xml:space="preserve"> ламинарию, хлебцы, упаковка маршмэллоу</w:t>
      </w:r>
      <w:r w:rsidR="00AA5863" w:rsidRPr="00AA5863">
        <w:rPr>
          <w:color w:val="00B050"/>
          <w:lang w:val="ru-RU"/>
        </w:rPr>
        <w:t xml:space="preserve">, </w:t>
      </w:r>
      <w:r w:rsidR="00AA5863" w:rsidRPr="00AA5863">
        <w:rPr>
          <w:color w:val="00B050"/>
          <w:lang w:val="ru-RU"/>
        </w:rPr>
        <w:t>обезжиренное молоко. Парни раскрывают, начинают есть.</w:t>
      </w:r>
    </w:p>
    <w:p w14:paraId="23718620" w14:textId="77777777" w:rsidR="00FB47B0" w:rsidRDefault="00FB47B0" w:rsidP="006A6B4A">
      <w:pPr>
        <w:pStyle w:val="a9"/>
      </w:pPr>
      <w:r>
        <w:t>МАССА</w:t>
      </w:r>
    </w:p>
    <w:p w14:paraId="55334993" w14:textId="27FAD9E5" w:rsidR="00FB47B0" w:rsidRPr="00AA5863" w:rsidRDefault="00FB47B0" w:rsidP="006A6B4A">
      <w:pPr>
        <w:pStyle w:val="ab"/>
        <w:rPr>
          <w:color w:val="00B050"/>
          <w:lang w:val="ru-RU"/>
        </w:rPr>
      </w:pPr>
      <w:r>
        <w:t>Я тебе щас реально пальцы откушу… Это чё за шняга?!</w:t>
      </w:r>
      <w:r w:rsidR="00AA5863">
        <w:rPr>
          <w:lang w:val="ru-RU"/>
        </w:rPr>
        <w:t xml:space="preserve"> </w:t>
      </w:r>
      <w:r w:rsidR="00AA5863" w:rsidRPr="00AA5863">
        <w:rPr>
          <w:color w:val="00B050"/>
          <w:lang w:val="ru-RU"/>
        </w:rPr>
        <w:t>Где макарохи? Где тушёнка?</w:t>
      </w:r>
    </w:p>
    <w:p w14:paraId="2B9A5EFA" w14:textId="77777777" w:rsidR="00FB47B0" w:rsidRDefault="00FB47B0" w:rsidP="006A6B4A">
      <w:pPr>
        <w:pStyle w:val="a9"/>
      </w:pPr>
      <w:r>
        <w:t>ЧАК</w:t>
      </w:r>
    </w:p>
    <w:p w14:paraId="5C3A56BD" w14:textId="7D03D044" w:rsidR="00FB47B0" w:rsidRDefault="00FB47B0" w:rsidP="006A6B4A">
      <w:pPr>
        <w:pStyle w:val="ab"/>
      </w:pPr>
      <w:r>
        <w:t xml:space="preserve">Чё? Ну девушка посоветовала, говорит </w:t>
      </w:r>
      <w:r w:rsidRPr="00AA5863">
        <w:rPr>
          <w:strike/>
          <w:color w:val="A6A6A6" w:themeColor="background1" w:themeShade="A6"/>
        </w:rPr>
        <w:t>вкусно и питательно</w:t>
      </w:r>
      <w:r w:rsidR="00AA5863" w:rsidRPr="00AA5863">
        <w:rPr>
          <w:color w:val="A6A6A6" w:themeColor="background1" w:themeShade="A6"/>
          <w:lang w:val="ru-RU"/>
        </w:rPr>
        <w:t xml:space="preserve"> </w:t>
      </w:r>
      <w:r w:rsidR="00AA5863" w:rsidRPr="00AA5863">
        <w:rPr>
          <w:color w:val="00B050"/>
          <w:lang w:val="ru-RU"/>
        </w:rPr>
        <w:t>правильное питание</w:t>
      </w:r>
      <w:r>
        <w:t>.</w:t>
      </w:r>
    </w:p>
    <w:p w14:paraId="451E7A29" w14:textId="77777777" w:rsidR="00FB47B0" w:rsidRDefault="00FB47B0" w:rsidP="006A6B4A">
      <w:pPr>
        <w:pStyle w:val="a9"/>
      </w:pPr>
      <w:r>
        <w:t>МАССА</w:t>
      </w:r>
    </w:p>
    <w:p w14:paraId="3D414725" w14:textId="2369DEAD" w:rsidR="00FB47B0" w:rsidRDefault="00FB47B0" w:rsidP="006A6B4A">
      <w:pPr>
        <w:pStyle w:val="ab"/>
      </w:pPr>
      <w:r>
        <w:t>Фу! Ну ты</w:t>
      </w:r>
      <w:r w:rsidR="005F1EF2">
        <w:rPr>
          <w:lang w:val="ru-RU"/>
        </w:rPr>
        <w:t>,</w:t>
      </w:r>
      <w:r>
        <w:t xml:space="preserve"> Чак</w:t>
      </w:r>
      <w:r w:rsidR="005F1EF2">
        <w:rPr>
          <w:lang w:val="ru-RU"/>
        </w:rPr>
        <w:t>,</w:t>
      </w:r>
      <w:r>
        <w:t xml:space="preserve"> и урод! Иди теперь на сво</w:t>
      </w:r>
      <w:r w:rsidR="00AA5863" w:rsidRPr="00AA5863">
        <w:rPr>
          <w:color w:val="00B050"/>
          <w:lang w:val="ru-RU"/>
        </w:rPr>
        <w:t>й</w:t>
      </w:r>
      <w:r>
        <w:t xml:space="preserve"> </w:t>
      </w:r>
      <w:r w:rsidR="00AA5863" w:rsidRPr="00AA5863">
        <w:rPr>
          <w:color w:val="00B050"/>
          <w:lang w:val="ru-RU"/>
        </w:rPr>
        <w:t>зад</w:t>
      </w:r>
      <w:r>
        <w:t xml:space="preserve"> крысу приманивай, чтобы мы её поймали и пожарили!</w:t>
      </w:r>
    </w:p>
    <w:p w14:paraId="0C531E87" w14:textId="77777777" w:rsidR="00FB47B0" w:rsidRDefault="00FB47B0" w:rsidP="006A6B4A">
      <w:pPr>
        <w:pStyle w:val="a9"/>
      </w:pPr>
      <w:r>
        <w:t>ФИЛ</w:t>
      </w:r>
    </w:p>
    <w:p w14:paraId="6BC6CA7A" w14:textId="3A519CD8" w:rsidR="00FB47B0" w:rsidRPr="00AA5863" w:rsidRDefault="00FB47B0" w:rsidP="006A6B4A">
      <w:pPr>
        <w:pStyle w:val="ab"/>
        <w:rPr>
          <w:color w:val="00B050"/>
          <w:lang w:val="ru-RU"/>
        </w:rPr>
      </w:pPr>
      <w:r w:rsidRPr="00AA5863">
        <w:rPr>
          <w:strike/>
          <w:color w:val="A6A6A6" w:themeColor="background1" w:themeShade="A6"/>
        </w:rPr>
        <w:t>И чё делать? Ч</w:t>
      </w:r>
      <w:r w:rsidR="006A6B4A" w:rsidRPr="00AA5863">
        <w:rPr>
          <w:strike/>
          <w:color w:val="A6A6A6" w:themeColor="background1" w:themeShade="A6"/>
          <w:lang w:val="ru-RU"/>
        </w:rPr>
        <w:t>ё</w:t>
      </w:r>
      <w:r w:rsidRPr="00AA5863">
        <w:rPr>
          <w:strike/>
          <w:color w:val="A6A6A6" w:themeColor="background1" w:themeShade="A6"/>
        </w:rPr>
        <w:t xml:space="preserve"> рядом вообще нигде пожрать не купить?</w:t>
      </w:r>
      <w:r w:rsidR="00AA5863">
        <w:rPr>
          <w:strike/>
          <w:color w:val="A6A6A6" w:themeColor="background1" w:themeShade="A6"/>
          <w:lang w:val="ru-RU"/>
        </w:rPr>
        <w:t xml:space="preserve"> </w:t>
      </w:r>
      <w:r w:rsidR="00AA5863" w:rsidRPr="00AA5863">
        <w:rPr>
          <w:color w:val="00B050"/>
          <w:lang w:val="ru-RU"/>
        </w:rPr>
        <w:t>Блин, Чак. Как это жрать? Рядом вообще нигде нормальной еды не купить?</w:t>
      </w:r>
    </w:p>
    <w:p w14:paraId="44529551" w14:textId="77777777" w:rsidR="00FB47B0" w:rsidRDefault="00FB47B0" w:rsidP="006A6B4A">
      <w:pPr>
        <w:pStyle w:val="a9"/>
      </w:pPr>
      <w:r>
        <w:t>МАССА</w:t>
      </w:r>
    </w:p>
    <w:p w14:paraId="2F372CF4" w14:textId="64079406" w:rsidR="00FB47B0" w:rsidRPr="00AA5863" w:rsidRDefault="00FB47B0" w:rsidP="006A6B4A">
      <w:pPr>
        <w:pStyle w:val="ab"/>
        <w:rPr>
          <w:strike/>
          <w:color w:val="A6A6A6" w:themeColor="background1" w:themeShade="A6"/>
        </w:rPr>
      </w:pPr>
      <w:r>
        <w:t xml:space="preserve">Только заправка и то километров десять отсюда. </w:t>
      </w:r>
      <w:r w:rsidRPr="00AA5863">
        <w:rPr>
          <w:strike/>
          <w:color w:val="A6A6A6" w:themeColor="background1" w:themeShade="A6"/>
        </w:rPr>
        <w:t>Мож там чё есть?</w:t>
      </w:r>
    </w:p>
    <w:p w14:paraId="72C44F06" w14:textId="77777777" w:rsidR="00FB47B0" w:rsidRDefault="00FB47B0" w:rsidP="006A6B4A">
      <w:pPr>
        <w:pStyle w:val="a9"/>
      </w:pPr>
      <w:r>
        <w:t>ФИЛ</w:t>
      </w:r>
    </w:p>
    <w:p w14:paraId="701896D5" w14:textId="77777777" w:rsidR="00FB47B0" w:rsidRDefault="00FB47B0" w:rsidP="004224AA">
      <w:pPr>
        <w:pStyle w:val="ab"/>
      </w:pPr>
      <w:r>
        <w:t>Заправка? Возле Михайловки которая?</w:t>
      </w:r>
    </w:p>
    <w:p w14:paraId="7A5F5ABE" w14:textId="77777777" w:rsidR="00FB47B0" w:rsidRDefault="00FB47B0" w:rsidP="006A6B4A">
      <w:pPr>
        <w:pStyle w:val="a9"/>
      </w:pPr>
      <w:r>
        <w:t>МАССА</w:t>
      </w:r>
    </w:p>
    <w:p w14:paraId="3729247C" w14:textId="77777777" w:rsidR="00FB47B0" w:rsidRDefault="00FB47B0" w:rsidP="004224AA">
      <w:pPr>
        <w:pStyle w:val="ab"/>
      </w:pPr>
      <w:r>
        <w:t>Ну да, на которой мы раньше со скидкой заправлялись. А чё?</w:t>
      </w:r>
    </w:p>
    <w:p w14:paraId="2798F520" w14:textId="77777777" w:rsidR="00FB47B0" w:rsidRDefault="00FB47B0" w:rsidP="006A6B4A">
      <w:pPr>
        <w:pStyle w:val="a9"/>
      </w:pPr>
      <w:r>
        <w:lastRenderedPageBreak/>
        <w:t>ФИЛ</w:t>
      </w:r>
    </w:p>
    <w:p w14:paraId="32009B60" w14:textId="0A77AE08" w:rsidR="00FB47B0" w:rsidRDefault="00FB47B0" w:rsidP="004224AA">
      <w:pPr>
        <w:pStyle w:val="ab"/>
      </w:pPr>
      <w:r w:rsidRPr="00AA5863">
        <w:rPr>
          <w:strike/>
          <w:color w:val="A6A6A6" w:themeColor="background1" w:themeShade="A6"/>
        </w:rPr>
        <w:t>Да так, мысль</w:t>
      </w:r>
      <w:r w:rsidRPr="00AA5863">
        <w:rPr>
          <w:color w:val="A6A6A6" w:themeColor="background1" w:themeShade="A6"/>
        </w:rPr>
        <w:t xml:space="preserve"> </w:t>
      </w:r>
      <w:r w:rsidR="00AA5863" w:rsidRPr="00AA5863">
        <w:rPr>
          <w:color w:val="00B050"/>
          <w:lang w:val="ru-RU"/>
        </w:rPr>
        <w:t>Ха. Е</w:t>
      </w:r>
      <w:r>
        <w:t>сть… Погнали, по пути расскажу. А Чак пусть этот пенопласт хавает.</w:t>
      </w:r>
    </w:p>
    <w:p w14:paraId="5C55880B" w14:textId="77777777" w:rsidR="00FB47B0" w:rsidRDefault="00FB47B0" w:rsidP="006A6B4A">
      <w:pPr>
        <w:pStyle w:val="a9"/>
      </w:pPr>
      <w:r>
        <w:t>ЧАК</w:t>
      </w:r>
    </w:p>
    <w:p w14:paraId="5850E37D" w14:textId="77777777" w:rsidR="00FB47B0" w:rsidRDefault="00FB47B0" w:rsidP="004224AA">
      <w:pPr>
        <w:pStyle w:val="ab"/>
      </w:pPr>
      <w:r>
        <w:t>Не, не братва! Я с вами!</w:t>
      </w:r>
    </w:p>
    <w:p w14:paraId="7CC6876E" w14:textId="77777777" w:rsidR="004A2F26" w:rsidRPr="007A354C" w:rsidRDefault="004A2F26" w:rsidP="004A2F26">
      <w:pPr>
        <w:pStyle w:val="a6"/>
        <w:tabs>
          <w:tab w:val="clear" w:pos="992"/>
          <w:tab w:val="left" w:pos="1418"/>
        </w:tabs>
        <w:ind w:left="1418" w:hanging="1418"/>
        <w:rPr>
          <w:color w:val="000000" w:themeColor="text1"/>
        </w:rPr>
      </w:pPr>
      <w:r w:rsidRPr="007A354C">
        <w:rPr>
          <w:color w:val="000000" w:themeColor="text1"/>
        </w:rPr>
        <w:t>8-</w:t>
      </w:r>
      <w:r w:rsidRPr="007A354C">
        <w:rPr>
          <w:strike/>
          <w:color w:val="A6A6A6" w:themeColor="background1" w:themeShade="A6"/>
        </w:rPr>
        <w:t>14</w:t>
      </w:r>
      <w:r>
        <w:rPr>
          <w:color w:val="000000" w:themeColor="text1"/>
        </w:rPr>
        <w:t xml:space="preserve"> </w:t>
      </w:r>
      <w:r w:rsidRPr="007A354C">
        <w:rPr>
          <w:color w:val="00B050"/>
        </w:rPr>
        <w:t>23</w:t>
      </w:r>
      <w:r w:rsidRPr="007A354C">
        <w:rPr>
          <w:color w:val="000000" w:themeColor="text1"/>
        </w:rPr>
        <w:t>.</w:t>
      </w:r>
      <w:r w:rsidRPr="007A354C">
        <w:rPr>
          <w:color w:val="000000" w:themeColor="text1"/>
        </w:rPr>
        <w:tab/>
        <w:t xml:space="preserve">ИНТ. </w:t>
      </w:r>
      <w:r w:rsidRPr="007A354C">
        <w:rPr>
          <w:strike/>
          <w:color w:val="A6A6A6" w:themeColor="background1" w:themeShade="A6"/>
        </w:rPr>
        <w:t>РЕСТОРАН (</w:t>
      </w:r>
      <w:r w:rsidRPr="007A354C">
        <w:rPr>
          <w:strike/>
          <w:color w:val="A6A6A6" w:themeColor="background1" w:themeShade="A6"/>
          <w:lang w:val="en-US"/>
        </w:rPr>
        <w:t>VIP</w:t>
      </w:r>
      <w:r w:rsidRPr="007A354C">
        <w:rPr>
          <w:strike/>
          <w:color w:val="A6A6A6" w:themeColor="background1" w:themeShade="A6"/>
        </w:rPr>
        <w:t>-</w:t>
      </w:r>
      <w:r w:rsidRPr="007A354C">
        <w:rPr>
          <w:caps w:val="0"/>
          <w:strike/>
          <w:color w:val="A6A6A6" w:themeColor="background1" w:themeShade="A6"/>
        </w:rPr>
        <w:t>зал)</w:t>
      </w:r>
      <w:r w:rsidRPr="007A354C">
        <w:rPr>
          <w:caps w:val="0"/>
          <w:color w:val="A6A6A6" w:themeColor="background1" w:themeShade="A6"/>
        </w:rPr>
        <w:t xml:space="preserve"> </w:t>
      </w:r>
      <w:r w:rsidRPr="007A354C">
        <w:rPr>
          <w:color w:val="00B050"/>
        </w:rPr>
        <w:t xml:space="preserve">ГОСТИНИЦА «КОСМОС» </w:t>
      </w:r>
      <w:r w:rsidRPr="007A354C">
        <w:rPr>
          <w:caps w:val="0"/>
          <w:color w:val="00B050"/>
        </w:rPr>
        <w:t>(лобби)</w:t>
      </w:r>
      <w:r w:rsidRPr="007A354C">
        <w:rPr>
          <w:color w:val="00B050"/>
        </w:rPr>
        <w:t xml:space="preserve"> </w:t>
      </w:r>
      <w:r w:rsidRPr="007A354C">
        <w:rPr>
          <w:color w:val="000000" w:themeColor="text1"/>
        </w:rPr>
        <w:t>– НОЧЬ</w:t>
      </w:r>
    </w:p>
    <w:p w14:paraId="6746764D" w14:textId="77777777" w:rsidR="004A2F26" w:rsidRDefault="004A2F26" w:rsidP="004A2F26">
      <w:pPr>
        <w:pStyle w:val="a7"/>
        <w:keepNext/>
        <w:keepLines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Стэлла оглядывается по сторонам в VIP зале ресторана и замечает девушку вызывающего вида. Стэлла подсаживается к ней.</w:t>
      </w:r>
    </w:p>
    <w:p w14:paraId="1535652E" w14:textId="77777777" w:rsidR="004A2F26" w:rsidRPr="007A354C" w:rsidRDefault="004A2F26" w:rsidP="004A2F26">
      <w:pPr>
        <w:pStyle w:val="a7"/>
        <w:rPr>
          <w:color w:val="00B050"/>
        </w:rPr>
      </w:pPr>
      <w:r w:rsidRPr="007A354C">
        <w:rPr>
          <w:color w:val="00B050"/>
        </w:rPr>
        <w:t>Стелла заходит в гостиницу и видит в лобби девушку вызывающего вида , которая попивает шампанское.</w:t>
      </w:r>
    </w:p>
    <w:p w14:paraId="3C775D31" w14:textId="77777777" w:rsidR="004A2F26" w:rsidRPr="00372CF1" w:rsidRDefault="004A2F26" w:rsidP="004A2F26">
      <w:pPr>
        <w:pStyle w:val="a9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СТЭЛЛА</w:t>
      </w:r>
    </w:p>
    <w:p w14:paraId="4A3F0594" w14:textId="77777777" w:rsidR="004A2F26" w:rsidRPr="00372CF1" w:rsidRDefault="004A2F26" w:rsidP="004A2F26">
      <w:pPr>
        <w:pStyle w:val="ab"/>
        <w:rPr>
          <w:strike/>
          <w:color w:val="A6A6A6" w:themeColor="background1" w:themeShade="A6"/>
        </w:rPr>
      </w:pPr>
      <w:r w:rsidRPr="007A354C">
        <w:rPr>
          <w:color w:val="000000" w:themeColor="text1"/>
        </w:rPr>
        <w:t>Привет, коллега.</w:t>
      </w:r>
      <w:r w:rsidRPr="007A354C">
        <w:rPr>
          <w:color w:val="A6A6A6" w:themeColor="background1" w:themeShade="A6"/>
        </w:rPr>
        <w:t xml:space="preserve"> </w:t>
      </w:r>
      <w:r w:rsidRPr="00372CF1">
        <w:rPr>
          <w:strike/>
          <w:color w:val="A6A6A6" w:themeColor="background1" w:themeShade="A6"/>
        </w:rPr>
        <w:t>Ну че, клюёт? Смотри на синьку сильно не налегай, а то будешь вон как я. Напьюсь и скидки делаю за анекдот.</w:t>
      </w:r>
    </w:p>
    <w:p w14:paraId="6EC5E45E" w14:textId="77777777" w:rsidR="004A2F26" w:rsidRDefault="004A2F26" w:rsidP="004A2F26">
      <w:pPr>
        <w:pStyle w:val="a7"/>
        <w:rPr>
          <w:color w:val="000000" w:themeColor="text1"/>
        </w:rPr>
      </w:pPr>
      <w:r w:rsidRPr="007A354C">
        <w:rPr>
          <w:color w:val="000000" w:themeColor="text1"/>
        </w:rPr>
        <w:t>Девушка опускает очки и удивлённо осматривает Стэллу.</w:t>
      </w:r>
    </w:p>
    <w:p w14:paraId="38D6CFAD" w14:textId="77777777" w:rsidR="004A2F26" w:rsidRDefault="004A2F26" w:rsidP="004A2F26">
      <w:pPr>
        <w:pStyle w:val="a9"/>
        <w:rPr>
          <w:lang w:val="ru-RU"/>
        </w:rPr>
      </w:pPr>
      <w:r>
        <w:rPr>
          <w:lang w:val="ru-RU"/>
        </w:rPr>
        <w:t>СТЭЛЛА</w:t>
      </w:r>
    </w:p>
    <w:p w14:paraId="23E9FE7C" w14:textId="77777777" w:rsidR="004A2F26" w:rsidRPr="007A354C" w:rsidRDefault="004A2F26" w:rsidP="004A2F26">
      <w:pPr>
        <w:pStyle w:val="ab"/>
        <w:rPr>
          <w:color w:val="000000" w:themeColor="text1"/>
        </w:rPr>
      </w:pPr>
      <w:r w:rsidRPr="007A354C">
        <w:rPr>
          <w:color w:val="000000" w:themeColor="text1"/>
        </w:rPr>
        <w:t>Ну че, клюёт? Смотри на синьку сильно не налегай, а то будешь вон как я. Напьюсь и скидки делаю за анекдот.</w:t>
      </w:r>
    </w:p>
    <w:p w14:paraId="62D49E55" w14:textId="77777777" w:rsidR="004A2F26" w:rsidRPr="007A354C" w:rsidRDefault="004A2F26" w:rsidP="004A2F26">
      <w:pPr>
        <w:pStyle w:val="a9"/>
        <w:rPr>
          <w:color w:val="00B050"/>
          <w:lang w:val="ru-RU"/>
        </w:rPr>
      </w:pPr>
      <w:r w:rsidRPr="007A354C">
        <w:rPr>
          <w:color w:val="00B050"/>
          <w:lang w:val="ru-RU"/>
        </w:rPr>
        <w:t>АНЯ СЕМЕНОВИЧ</w:t>
      </w:r>
    </w:p>
    <w:p w14:paraId="11CB0111" w14:textId="77777777" w:rsidR="004A2F26" w:rsidRPr="007A354C" w:rsidRDefault="004A2F26" w:rsidP="004A2F26">
      <w:pPr>
        <w:pStyle w:val="ab"/>
        <w:rPr>
          <w:color w:val="000000" w:themeColor="text1"/>
        </w:rPr>
      </w:pPr>
      <w:r w:rsidRPr="007A354C">
        <w:rPr>
          <w:color w:val="000000" w:themeColor="text1"/>
        </w:rPr>
        <w:t>Вам чего?</w:t>
      </w:r>
    </w:p>
    <w:p w14:paraId="33F4A904" w14:textId="77777777" w:rsidR="004A2F26" w:rsidRPr="007A354C" w:rsidRDefault="004A2F26" w:rsidP="004A2F26">
      <w:pPr>
        <w:pStyle w:val="a9"/>
        <w:rPr>
          <w:color w:val="000000" w:themeColor="text1"/>
        </w:rPr>
      </w:pPr>
      <w:r w:rsidRPr="007A354C">
        <w:rPr>
          <w:color w:val="000000" w:themeColor="text1"/>
        </w:rPr>
        <w:t>СТЕЛЛА</w:t>
      </w:r>
    </w:p>
    <w:p w14:paraId="4C04CF00" w14:textId="77777777" w:rsidR="004A2F26" w:rsidRPr="007A354C" w:rsidRDefault="004A2F26" w:rsidP="004A2F26">
      <w:pPr>
        <w:pStyle w:val="ab"/>
        <w:rPr>
          <w:color w:val="000000" w:themeColor="text1"/>
        </w:rPr>
      </w:pPr>
      <w:r w:rsidRPr="007A354C">
        <w:rPr>
          <w:color w:val="000000" w:themeColor="text1"/>
        </w:rPr>
        <w:t>На территории твоей подколымить хочу. Если ты не против, конечно. Я могу если ч</w:t>
      </w:r>
      <w:r w:rsidRPr="007A354C">
        <w:rPr>
          <w:color w:val="000000" w:themeColor="text1"/>
          <w:lang w:val="ru-RU"/>
        </w:rPr>
        <w:t>ё</w:t>
      </w:r>
      <w:r w:rsidRPr="007A354C">
        <w:rPr>
          <w:color w:val="000000" w:themeColor="text1"/>
        </w:rPr>
        <w:t>, сотню отстегнуть с первого клиента.</w:t>
      </w:r>
    </w:p>
    <w:p w14:paraId="6F8616F4" w14:textId="77777777" w:rsidR="004A2F26" w:rsidRPr="007A354C" w:rsidRDefault="004A2F26" w:rsidP="004A2F26">
      <w:pPr>
        <w:pStyle w:val="a9"/>
        <w:rPr>
          <w:color w:val="00B050"/>
          <w:lang w:val="ru-RU"/>
        </w:rPr>
      </w:pPr>
      <w:r w:rsidRPr="007A354C">
        <w:rPr>
          <w:color w:val="00B050"/>
          <w:lang w:val="ru-RU"/>
        </w:rPr>
        <w:t>аНЯ СЕМЕНОВИЧ</w:t>
      </w:r>
    </w:p>
    <w:p w14:paraId="062B7452" w14:textId="77777777" w:rsidR="004A2F26" w:rsidRPr="007A354C" w:rsidRDefault="004A2F26" w:rsidP="004A2F26">
      <w:pPr>
        <w:pStyle w:val="ab"/>
        <w:keepNext/>
        <w:rPr>
          <w:color w:val="000000" w:themeColor="text1"/>
        </w:rPr>
      </w:pPr>
      <w:r w:rsidRPr="007A354C">
        <w:rPr>
          <w:color w:val="000000" w:themeColor="text1"/>
        </w:rPr>
        <w:t>Эй, детка, ты чё не видишь, с кем разговариваешь?</w:t>
      </w:r>
    </w:p>
    <w:p w14:paraId="4C1A33FF" w14:textId="77777777" w:rsidR="004A2F26" w:rsidRPr="007A354C" w:rsidRDefault="004A2F26" w:rsidP="004A2F26">
      <w:pPr>
        <w:pStyle w:val="ae"/>
        <w:rPr>
          <w:color w:val="000000" w:themeColor="text1"/>
        </w:rPr>
      </w:pPr>
      <w:r w:rsidRPr="007A354C">
        <w:rPr>
          <w:color w:val="000000" w:themeColor="text1"/>
        </w:rPr>
        <w:t>(поднимает очки)</w:t>
      </w:r>
    </w:p>
    <w:p w14:paraId="24499F0C" w14:textId="77777777" w:rsidR="004A2F26" w:rsidRPr="007A354C" w:rsidRDefault="004A2F26" w:rsidP="004A2F26">
      <w:pPr>
        <w:pStyle w:val="ab"/>
        <w:rPr>
          <w:color w:val="000000" w:themeColor="text1"/>
        </w:rPr>
      </w:pPr>
      <w:r w:rsidRPr="007A354C">
        <w:rPr>
          <w:color w:val="000000" w:themeColor="text1"/>
        </w:rPr>
        <w:t>Узна</w:t>
      </w:r>
      <w:r w:rsidRPr="007A354C">
        <w:rPr>
          <w:color w:val="000000" w:themeColor="text1"/>
          <w:lang w:val="ru-RU"/>
        </w:rPr>
        <w:t>ё</w:t>
      </w:r>
      <w:r w:rsidRPr="007A354C">
        <w:rPr>
          <w:color w:val="000000" w:themeColor="text1"/>
        </w:rPr>
        <w:t>шь?</w:t>
      </w:r>
    </w:p>
    <w:p w14:paraId="376747EE" w14:textId="77777777" w:rsidR="004A2F26" w:rsidRPr="004A2F26" w:rsidRDefault="004A2F26" w:rsidP="004A2F26">
      <w:pPr>
        <w:pStyle w:val="a9"/>
        <w:rPr>
          <w:color w:val="000000" w:themeColor="text1"/>
        </w:rPr>
      </w:pPr>
      <w:r w:rsidRPr="004A2F26">
        <w:rPr>
          <w:color w:val="000000" w:themeColor="text1"/>
        </w:rPr>
        <w:t>СТЭЛЛА</w:t>
      </w:r>
    </w:p>
    <w:p w14:paraId="103F54A0" w14:textId="77777777" w:rsidR="004A2F26" w:rsidRPr="004A2F26" w:rsidRDefault="004A2F26" w:rsidP="004A2F26">
      <w:pPr>
        <w:pStyle w:val="ab"/>
        <w:rPr>
          <w:strike/>
          <w:color w:val="A6A6A6" w:themeColor="background1" w:themeShade="A6"/>
        </w:rPr>
      </w:pPr>
      <w:r w:rsidRPr="004A2F26">
        <w:rPr>
          <w:color w:val="000000" w:themeColor="text1"/>
        </w:rPr>
        <w:t xml:space="preserve">Да ладно?! Маша Распутина? </w:t>
      </w:r>
      <w:r w:rsidRPr="004A2F26">
        <w:rPr>
          <w:strike/>
          <w:color w:val="A6A6A6" w:themeColor="background1" w:themeShade="A6"/>
        </w:rPr>
        <w:t>Ты с губами завязывай, лопнут скоро.</w:t>
      </w:r>
    </w:p>
    <w:p w14:paraId="689E2576" w14:textId="77777777" w:rsidR="004A2F26" w:rsidRPr="007A354C" w:rsidRDefault="004A2F26" w:rsidP="004A2F26">
      <w:pPr>
        <w:pStyle w:val="a9"/>
        <w:rPr>
          <w:color w:val="00B050"/>
          <w:lang w:val="ru-RU"/>
        </w:rPr>
      </w:pPr>
      <w:r w:rsidRPr="007A354C">
        <w:rPr>
          <w:color w:val="00B050"/>
          <w:lang w:val="ru-RU"/>
        </w:rPr>
        <w:lastRenderedPageBreak/>
        <w:t>аНЯ СЕМЕНОВИЧ</w:t>
      </w:r>
    </w:p>
    <w:p w14:paraId="16100792" w14:textId="77777777" w:rsidR="004A2F26" w:rsidRPr="004A2F26" w:rsidRDefault="004A2F26" w:rsidP="004A2F26">
      <w:pPr>
        <w:pStyle w:val="ab"/>
        <w:rPr>
          <w:color w:val="000000" w:themeColor="text1"/>
          <w:lang w:val="ru-RU"/>
        </w:rPr>
      </w:pPr>
      <w:r w:rsidRPr="004A2F26">
        <w:rPr>
          <w:color w:val="000000" w:themeColor="text1"/>
        </w:rPr>
        <w:t xml:space="preserve">Я </w:t>
      </w:r>
      <w:r w:rsidRPr="004A2F26">
        <w:rPr>
          <w:color w:val="000000" w:themeColor="text1"/>
          <w:lang w:val="ru-RU"/>
        </w:rPr>
        <w:t xml:space="preserve">– </w:t>
      </w:r>
      <w:r w:rsidRPr="004A2F26">
        <w:rPr>
          <w:color w:val="00B050"/>
          <w:lang w:val="ru-RU"/>
        </w:rPr>
        <w:t>Аня Семенович</w:t>
      </w:r>
      <w:r w:rsidRPr="004A2F26">
        <w:rPr>
          <w:color w:val="000000" w:themeColor="text1"/>
        </w:rPr>
        <w:t>, светская львица.</w:t>
      </w:r>
    </w:p>
    <w:p w14:paraId="7FFF2E7F" w14:textId="77777777" w:rsidR="004A2F26" w:rsidRPr="004A2F26" w:rsidRDefault="004A2F26" w:rsidP="004A2F26">
      <w:pPr>
        <w:pStyle w:val="a9"/>
        <w:rPr>
          <w:color w:val="000000" w:themeColor="text1"/>
        </w:rPr>
      </w:pPr>
      <w:r w:rsidRPr="004A2F26">
        <w:rPr>
          <w:color w:val="000000" w:themeColor="text1"/>
        </w:rPr>
        <w:t>СТЭЛЛА</w:t>
      </w:r>
    </w:p>
    <w:p w14:paraId="7BA7C2C2" w14:textId="77777777" w:rsidR="004A2F26" w:rsidRPr="004A2F26" w:rsidRDefault="004A2F26" w:rsidP="004A2F26">
      <w:pPr>
        <w:pStyle w:val="ab"/>
        <w:keepNext/>
        <w:rPr>
          <w:color w:val="000000" w:themeColor="text1"/>
        </w:rPr>
      </w:pPr>
      <w:r w:rsidRPr="004A2F26">
        <w:rPr>
          <w:color w:val="000000" w:themeColor="text1"/>
        </w:rPr>
        <w:t xml:space="preserve">Львица – это как? Типа </w:t>
      </w:r>
      <w:r w:rsidRPr="004A2F26">
        <w:rPr>
          <w:color w:val="000000" w:themeColor="text1"/>
          <w:lang w:val="ru-RU"/>
        </w:rPr>
        <w:t>«</w:t>
      </w:r>
      <w:r w:rsidRPr="004A2F26">
        <w:rPr>
          <w:color w:val="000000" w:themeColor="text1"/>
        </w:rPr>
        <w:t>и в хвост</w:t>
      </w:r>
      <w:r w:rsidRPr="004A2F26">
        <w:rPr>
          <w:color w:val="000000" w:themeColor="text1"/>
          <w:lang w:val="ru-RU"/>
        </w:rPr>
        <w:t>,</w:t>
      </w:r>
      <w:r w:rsidRPr="004A2F26">
        <w:rPr>
          <w:color w:val="000000" w:themeColor="text1"/>
        </w:rPr>
        <w:t xml:space="preserve"> и в гриву</w:t>
      </w:r>
      <w:r w:rsidRPr="004A2F26">
        <w:rPr>
          <w:color w:val="000000" w:themeColor="text1"/>
          <w:lang w:val="ru-RU"/>
        </w:rPr>
        <w:t>»,</w:t>
      </w:r>
      <w:r w:rsidRPr="004A2F26">
        <w:rPr>
          <w:color w:val="000000" w:themeColor="text1"/>
        </w:rPr>
        <w:t xml:space="preserve"> что ли?</w:t>
      </w:r>
    </w:p>
    <w:p w14:paraId="6DE779CB" w14:textId="77777777" w:rsidR="004A2F26" w:rsidRPr="00372CF1" w:rsidRDefault="004A2F26" w:rsidP="004A2F26">
      <w:pPr>
        <w:pStyle w:val="ae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(смеётся)</w:t>
      </w:r>
    </w:p>
    <w:p w14:paraId="6438618C" w14:textId="77777777" w:rsidR="004A2F26" w:rsidRPr="007A354C" w:rsidRDefault="004A2F26" w:rsidP="004A2F26">
      <w:pPr>
        <w:pStyle w:val="a9"/>
        <w:rPr>
          <w:color w:val="00B050"/>
          <w:lang w:val="ru-RU"/>
        </w:rPr>
      </w:pPr>
      <w:r w:rsidRPr="007A354C">
        <w:rPr>
          <w:color w:val="00B050"/>
          <w:lang w:val="ru-RU"/>
        </w:rPr>
        <w:t>аНЯ СЕМЕНОВИЧ</w:t>
      </w:r>
    </w:p>
    <w:p w14:paraId="62031AFD" w14:textId="77777777" w:rsidR="004A2F26" w:rsidRPr="004A2F26" w:rsidRDefault="004A2F26" w:rsidP="004A2F26">
      <w:pPr>
        <w:pStyle w:val="ab"/>
        <w:rPr>
          <w:color w:val="000000" w:themeColor="text1"/>
        </w:rPr>
      </w:pPr>
      <w:r w:rsidRPr="004A2F26">
        <w:rPr>
          <w:color w:val="000000" w:themeColor="text1"/>
        </w:rPr>
        <w:t>А ну пошла отсюда! Пока я охрану не позвала!</w:t>
      </w:r>
    </w:p>
    <w:p w14:paraId="2C2F41AA" w14:textId="77777777" w:rsidR="004A2F26" w:rsidRPr="004A2F26" w:rsidRDefault="004A2F26" w:rsidP="004A2F26">
      <w:pPr>
        <w:pStyle w:val="a7"/>
        <w:rPr>
          <w:color w:val="000000" w:themeColor="text1"/>
        </w:rPr>
      </w:pPr>
      <w:r w:rsidRPr="004A2F26">
        <w:rPr>
          <w:color w:val="000000" w:themeColor="text1"/>
        </w:rPr>
        <w:t>Стэлла встаёт из-за стола, испуганно смотрит по сторонам.</w:t>
      </w:r>
    </w:p>
    <w:p w14:paraId="2BF6E3DC" w14:textId="77777777" w:rsidR="004A2F26" w:rsidRPr="004A2F26" w:rsidRDefault="004A2F26" w:rsidP="004A2F26">
      <w:pPr>
        <w:pStyle w:val="a9"/>
        <w:rPr>
          <w:color w:val="000000" w:themeColor="text1"/>
        </w:rPr>
      </w:pPr>
      <w:r w:rsidRPr="004A2F26">
        <w:rPr>
          <w:color w:val="000000" w:themeColor="text1"/>
        </w:rPr>
        <w:t>СТЭЛЛА</w:t>
      </w:r>
    </w:p>
    <w:p w14:paraId="3990453D" w14:textId="77777777" w:rsidR="004A2F26" w:rsidRPr="004A2F26" w:rsidRDefault="004A2F26" w:rsidP="004A2F26">
      <w:pPr>
        <w:pStyle w:val="ab"/>
        <w:keepNext/>
        <w:rPr>
          <w:color w:val="000000" w:themeColor="text1"/>
        </w:rPr>
      </w:pPr>
      <w:r w:rsidRPr="004A2F26">
        <w:rPr>
          <w:color w:val="000000" w:themeColor="text1"/>
        </w:rPr>
        <w:t>Да ладно, ч</w:t>
      </w:r>
      <w:r w:rsidRPr="004A2F26">
        <w:rPr>
          <w:color w:val="000000" w:themeColor="text1"/>
          <w:lang w:val="ru-RU"/>
        </w:rPr>
        <w:t>ё</w:t>
      </w:r>
      <w:r w:rsidRPr="004A2F26">
        <w:rPr>
          <w:color w:val="000000" w:themeColor="text1"/>
        </w:rPr>
        <w:t xml:space="preserve"> ты паникуешь. Работай, раз прикормлено.</w:t>
      </w:r>
    </w:p>
    <w:p w14:paraId="6EBD1896" w14:textId="77777777" w:rsidR="004A2F26" w:rsidRPr="004A2F26" w:rsidRDefault="004A2F26" w:rsidP="004A2F26">
      <w:pPr>
        <w:pStyle w:val="ae"/>
        <w:rPr>
          <w:color w:val="000000" w:themeColor="text1"/>
        </w:rPr>
      </w:pPr>
      <w:r w:rsidRPr="004A2F26">
        <w:rPr>
          <w:color w:val="000000" w:themeColor="text1"/>
        </w:rPr>
        <w:t>(себе под нос)</w:t>
      </w:r>
    </w:p>
    <w:p w14:paraId="6765341E" w14:textId="77777777" w:rsidR="004A2F26" w:rsidRPr="004A2F26" w:rsidRDefault="004A2F26" w:rsidP="004A2F26">
      <w:pPr>
        <w:pStyle w:val="ab"/>
        <w:rPr>
          <w:color w:val="000000" w:themeColor="text1"/>
        </w:rPr>
      </w:pPr>
      <w:r w:rsidRPr="004A2F26">
        <w:rPr>
          <w:color w:val="000000" w:themeColor="text1"/>
        </w:rPr>
        <w:t>Жмотина…</w:t>
      </w:r>
    </w:p>
    <w:p w14:paraId="308D4608" w14:textId="77777777" w:rsidR="004A2F26" w:rsidRPr="00372CF1" w:rsidRDefault="004A2F26" w:rsidP="004A2F26">
      <w:pPr>
        <w:pStyle w:val="a7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Стэлла выходит из зала ресторана. Ей навстречу идёт подвыпивший полный</w:t>
      </w:r>
      <w:r w:rsidRPr="00372CF1">
        <w:rPr>
          <w:caps/>
          <w:strike/>
          <w:color w:val="A6A6A6" w:themeColor="background1" w:themeShade="A6"/>
        </w:rPr>
        <w:t xml:space="preserve"> мужик</w:t>
      </w:r>
      <w:r w:rsidRPr="00372CF1">
        <w:rPr>
          <w:strike/>
          <w:color w:val="A6A6A6" w:themeColor="background1" w:themeShade="A6"/>
        </w:rPr>
        <w:t>. Останавливается перед Стэллой, осматривает с ног до головы.</w:t>
      </w:r>
    </w:p>
    <w:p w14:paraId="36C4604C" w14:textId="77777777" w:rsidR="004A2F26" w:rsidRPr="00372CF1" w:rsidRDefault="004A2F26" w:rsidP="004A2F26">
      <w:pPr>
        <w:pStyle w:val="a9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МУЖИК</w:t>
      </w:r>
    </w:p>
    <w:p w14:paraId="26AF10B6" w14:textId="77777777" w:rsidR="004A2F26" w:rsidRPr="00372CF1" w:rsidRDefault="004A2F26" w:rsidP="004A2F26">
      <w:pPr>
        <w:pStyle w:val="ab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Ты Иру Титоренко знаешь?</w:t>
      </w:r>
    </w:p>
    <w:p w14:paraId="2520EC70" w14:textId="77777777" w:rsidR="004A2F26" w:rsidRPr="00372CF1" w:rsidRDefault="004A2F26" w:rsidP="004A2F26">
      <w:pPr>
        <w:pStyle w:val="a9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СТЕЛЛА</w:t>
      </w:r>
    </w:p>
    <w:p w14:paraId="7B1B41C0" w14:textId="77777777" w:rsidR="004A2F26" w:rsidRPr="00372CF1" w:rsidRDefault="004A2F26" w:rsidP="004A2F26">
      <w:pPr>
        <w:pStyle w:val="ab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Нет… А кто это?</w:t>
      </w:r>
    </w:p>
    <w:p w14:paraId="5FB66460" w14:textId="77777777" w:rsidR="004A2F26" w:rsidRPr="00372CF1" w:rsidRDefault="004A2F26" w:rsidP="004A2F26">
      <w:pPr>
        <w:pStyle w:val="a9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МУЖИК</w:t>
      </w:r>
    </w:p>
    <w:p w14:paraId="73359A01" w14:textId="77777777" w:rsidR="004A2F26" w:rsidRPr="00372CF1" w:rsidRDefault="004A2F26" w:rsidP="004A2F26">
      <w:pPr>
        <w:pStyle w:val="ab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Жена моя. Раз не знаешь, пошли…</w:t>
      </w:r>
    </w:p>
    <w:p w14:paraId="6A61FE1D" w14:textId="77777777" w:rsidR="004A2F26" w:rsidRDefault="004A2F26" w:rsidP="004A2F26">
      <w:pPr>
        <w:pStyle w:val="a7"/>
        <w:rPr>
          <w:strike/>
          <w:color w:val="A6A6A6" w:themeColor="background1" w:themeShade="A6"/>
        </w:rPr>
      </w:pPr>
      <w:r w:rsidRPr="00372CF1">
        <w:rPr>
          <w:strike/>
          <w:color w:val="A6A6A6" w:themeColor="background1" w:themeShade="A6"/>
        </w:rPr>
        <w:t>Мужик бер</w:t>
      </w:r>
      <w:r w:rsidRPr="00372CF1">
        <w:rPr>
          <w:strike/>
          <w:color w:val="A6A6A6" w:themeColor="background1" w:themeShade="A6"/>
          <w:lang w:val="ru-RU"/>
        </w:rPr>
        <w:t>ё</w:t>
      </w:r>
      <w:r w:rsidRPr="00372CF1">
        <w:rPr>
          <w:strike/>
          <w:color w:val="A6A6A6" w:themeColor="background1" w:themeShade="A6"/>
        </w:rPr>
        <w:t>т Стэллу за руку и уводит.</w:t>
      </w:r>
    </w:p>
    <w:p w14:paraId="4C5E9226" w14:textId="77777777" w:rsidR="004A2F26" w:rsidRPr="004A2F26" w:rsidRDefault="004A2F26" w:rsidP="004A2F26">
      <w:pPr>
        <w:pStyle w:val="a7"/>
        <w:rPr>
          <w:color w:val="00B050"/>
        </w:rPr>
      </w:pPr>
      <w:r w:rsidRPr="004A2F26">
        <w:rPr>
          <w:color w:val="00B050"/>
        </w:rPr>
        <w:t>Стэлла отходит подальше и сталкивается с МУЖИКОМ. Он осматривает её с ног до головы. Стелла улыбается. Мужик ей кивает – иди за мной. Стела радостно следует за мужчиной.</w:t>
      </w:r>
    </w:p>
    <w:p w14:paraId="456F7CB1" w14:textId="77777777" w:rsidR="004A2F26" w:rsidRDefault="004A2F26" w:rsidP="004A2F26">
      <w:pPr>
        <w:pStyle w:val="a6"/>
        <w:tabs>
          <w:tab w:val="clear" w:pos="992"/>
          <w:tab w:val="left" w:pos="1418"/>
        </w:tabs>
      </w:pPr>
      <w:r>
        <w:t>8-</w:t>
      </w:r>
      <w:r w:rsidRPr="004A2F26">
        <w:rPr>
          <w:strike/>
          <w:color w:val="A6A6A6" w:themeColor="background1" w:themeShade="A6"/>
        </w:rPr>
        <w:t>15</w:t>
      </w:r>
      <w:r>
        <w:t xml:space="preserve"> </w:t>
      </w:r>
      <w:r w:rsidRPr="004A2F26">
        <w:rPr>
          <w:color w:val="00B050"/>
        </w:rPr>
        <w:t>24</w:t>
      </w:r>
      <w:r>
        <w:t>.</w:t>
      </w:r>
      <w:r>
        <w:tab/>
        <w:t xml:space="preserve">НАТ. САЛОН АВТО </w:t>
      </w:r>
      <w:r w:rsidRPr="004A2F26">
        <w:rPr>
          <w:color w:val="00B050"/>
        </w:rPr>
        <w:t xml:space="preserve">МУЖИКА </w:t>
      </w:r>
      <w:r>
        <w:t>– НОЧЬ</w:t>
      </w:r>
    </w:p>
    <w:p w14:paraId="610F7F18" w14:textId="77777777" w:rsidR="004A2F26" w:rsidRDefault="004A2F26" w:rsidP="004A2F26">
      <w:pPr>
        <w:pStyle w:val="a7"/>
        <w:keepNext/>
        <w:keepLines/>
      </w:pPr>
      <w:r>
        <w:t>Стэлла одевается, мужик застёгивает брюки.</w:t>
      </w:r>
    </w:p>
    <w:p w14:paraId="2A8BB208" w14:textId="77777777" w:rsidR="004A2F26" w:rsidRDefault="004A2F26" w:rsidP="004A2F26">
      <w:pPr>
        <w:pStyle w:val="a9"/>
      </w:pPr>
      <w:r>
        <w:t>МУЖИК</w:t>
      </w:r>
    </w:p>
    <w:p w14:paraId="4C39AF7A" w14:textId="77777777" w:rsidR="004A2F26" w:rsidRDefault="004A2F26" w:rsidP="004A2F26">
      <w:pPr>
        <w:pStyle w:val="ab"/>
      </w:pPr>
      <w:r>
        <w:t>Слушай, давай я тебе на карту переведу. Налички нет ни копья.</w:t>
      </w:r>
    </w:p>
    <w:p w14:paraId="5C0DBB9A" w14:textId="77777777" w:rsidR="004A2F26" w:rsidRDefault="004A2F26" w:rsidP="004A2F26">
      <w:pPr>
        <w:pStyle w:val="a9"/>
      </w:pPr>
      <w:r>
        <w:t>СТЕЛЛА</w:t>
      </w:r>
    </w:p>
    <w:p w14:paraId="15E2EC72" w14:textId="77777777" w:rsidR="004A2F26" w:rsidRDefault="004A2F26" w:rsidP="004A2F26">
      <w:pPr>
        <w:pStyle w:val="ae"/>
      </w:pPr>
      <w:r>
        <w:t>(возмущённо)</w:t>
      </w:r>
    </w:p>
    <w:p w14:paraId="3D95A1AA" w14:textId="77777777" w:rsidR="004A2F26" w:rsidRDefault="004A2F26" w:rsidP="004A2F26">
      <w:pPr>
        <w:pStyle w:val="ab"/>
      </w:pPr>
      <w:r>
        <w:t>Какая карта!? Ч</w:t>
      </w:r>
      <w:r>
        <w:rPr>
          <w:lang w:val="ru-RU"/>
        </w:rPr>
        <w:t>ё</w:t>
      </w:r>
      <w:r>
        <w:t xml:space="preserve"> за кидалово?</w:t>
      </w:r>
    </w:p>
    <w:p w14:paraId="3067BED7" w14:textId="77777777" w:rsidR="004A2F26" w:rsidRDefault="004A2F26" w:rsidP="004A2F26">
      <w:pPr>
        <w:pStyle w:val="a9"/>
      </w:pPr>
      <w:r>
        <w:t>МУЖИК</w:t>
      </w:r>
    </w:p>
    <w:p w14:paraId="17110DE8" w14:textId="77777777" w:rsidR="004A2F26" w:rsidRDefault="004A2F26" w:rsidP="004A2F26">
      <w:pPr>
        <w:pStyle w:val="ab"/>
      </w:pPr>
      <w:r>
        <w:t>Ну онлайн переводом!</w:t>
      </w:r>
    </w:p>
    <w:p w14:paraId="044F41EB" w14:textId="77777777" w:rsidR="004A2F26" w:rsidRDefault="004A2F26" w:rsidP="004A2F26">
      <w:pPr>
        <w:pStyle w:val="a9"/>
      </w:pPr>
      <w:r>
        <w:lastRenderedPageBreak/>
        <w:t>СТЕЛЛА</w:t>
      </w:r>
    </w:p>
    <w:p w14:paraId="6FA09688" w14:textId="2B276C2F" w:rsidR="004A2F26" w:rsidRDefault="004A2F26" w:rsidP="004A2F26">
      <w:pPr>
        <w:pStyle w:val="ab"/>
      </w:pPr>
      <w:r>
        <w:t>Ч</w:t>
      </w:r>
      <w:r>
        <w:rPr>
          <w:lang w:val="ru-RU"/>
        </w:rPr>
        <w:t>ё</w:t>
      </w:r>
      <w:r>
        <w:t xml:space="preserve"> за схемы</w:t>
      </w:r>
      <w:r w:rsidRPr="004A2F26">
        <w:rPr>
          <w:strike/>
          <w:color w:val="A6A6A6" w:themeColor="background1" w:themeShade="A6"/>
        </w:rPr>
        <w:t>!? Жаль, что я твою жену не знаю, а то рассказала бы ей, какая ты</w:t>
      </w:r>
      <w:r w:rsidRPr="004A2F26">
        <w:rPr>
          <w:color w:val="000000" w:themeColor="text1"/>
          <w:lang w:val="ru-RU"/>
        </w:rPr>
        <w:t>,</w:t>
      </w:r>
      <w:r w:rsidRPr="004A2F26">
        <w:rPr>
          <w:color w:val="A6A6A6" w:themeColor="background1" w:themeShade="A6"/>
        </w:rPr>
        <w:t xml:space="preserve"> </w:t>
      </w:r>
      <w:r>
        <w:t>козлина!</w:t>
      </w:r>
    </w:p>
    <w:p w14:paraId="7EBBC827" w14:textId="77777777" w:rsidR="004A2F26" w:rsidRDefault="004A2F26" w:rsidP="004A2F26">
      <w:pPr>
        <w:pStyle w:val="a7"/>
      </w:pPr>
      <w:r>
        <w:t>Стэлла бьёт мужика. Он вытаскивает её из машины и швыряет в сторону.</w:t>
      </w:r>
    </w:p>
    <w:p w14:paraId="04FA7DFA" w14:textId="77777777" w:rsidR="004A2F26" w:rsidRDefault="004A2F26" w:rsidP="004A2F26">
      <w:pPr>
        <w:pStyle w:val="a9"/>
      </w:pPr>
      <w:r>
        <w:t>МУЖИК</w:t>
      </w:r>
    </w:p>
    <w:p w14:paraId="18BF9266" w14:textId="77777777" w:rsidR="004A2F26" w:rsidRDefault="004A2F26" w:rsidP="004A2F26">
      <w:pPr>
        <w:pStyle w:val="ab"/>
      </w:pPr>
      <w:r>
        <w:t>Дура психованная. Карточку заведи! Лучше медицинскую!</w:t>
      </w:r>
    </w:p>
    <w:p w14:paraId="08601DD6" w14:textId="77777777" w:rsidR="004A2F26" w:rsidRDefault="004A2F26" w:rsidP="004A2F26">
      <w:pPr>
        <w:pStyle w:val="a7"/>
      </w:pPr>
      <w:r>
        <w:t>Мужик садится в машину и уезжает. Стэлла показывает ему вслед средний палец.</w:t>
      </w:r>
    </w:p>
    <w:p w14:paraId="6A6558DB" w14:textId="77777777" w:rsidR="004A2F26" w:rsidRDefault="004A2F26" w:rsidP="004A2F26">
      <w:pPr>
        <w:pStyle w:val="a9"/>
      </w:pPr>
      <w:r>
        <w:t>СТЭЛЛА</w:t>
      </w:r>
    </w:p>
    <w:p w14:paraId="4D0EB9A7" w14:textId="77777777" w:rsidR="004A2F26" w:rsidRDefault="004A2F26" w:rsidP="004A2F26">
      <w:pPr>
        <w:pStyle w:val="ab"/>
      </w:pPr>
      <w:r>
        <w:t>Ладно, будем считать, это стажировка.</w:t>
      </w:r>
    </w:p>
    <w:p w14:paraId="323415EB" w14:textId="41F476EC" w:rsidR="00FB47B0" w:rsidRDefault="00284729" w:rsidP="00B62655">
      <w:pPr>
        <w:pStyle w:val="a6"/>
        <w:tabs>
          <w:tab w:val="clear" w:pos="992"/>
          <w:tab w:val="left" w:pos="1418"/>
        </w:tabs>
      </w:pPr>
      <w:r>
        <w:t>8-</w:t>
      </w:r>
      <w:r w:rsidRPr="004A2F26">
        <w:rPr>
          <w:strike/>
          <w:color w:val="A6A6A6" w:themeColor="background1" w:themeShade="A6"/>
        </w:rPr>
        <w:t>17</w:t>
      </w:r>
      <w:r w:rsidR="004A2F26">
        <w:t xml:space="preserve"> </w:t>
      </w:r>
      <w:r w:rsidR="004A2F26" w:rsidRPr="004A2F26">
        <w:rPr>
          <w:color w:val="00B050"/>
        </w:rPr>
        <w:t>25</w:t>
      </w:r>
      <w:r>
        <w:t>.</w:t>
      </w:r>
      <w:r>
        <w:tab/>
      </w:r>
      <w:r w:rsidR="00FB47B0">
        <w:t xml:space="preserve">НАТ. АВТОЗАПРАВКА </w:t>
      </w:r>
      <w:r>
        <w:t>–</w:t>
      </w:r>
      <w:r w:rsidR="00FB47B0">
        <w:t xml:space="preserve"> </w:t>
      </w:r>
      <w:r w:rsidR="004A2F26" w:rsidRPr="004A2F26">
        <w:rPr>
          <w:color w:val="00B050"/>
        </w:rPr>
        <w:t>НОЧЬ</w:t>
      </w:r>
    </w:p>
    <w:p w14:paraId="1339943E" w14:textId="77777777" w:rsidR="00FB47B0" w:rsidRDefault="00FB47B0" w:rsidP="00914769">
      <w:pPr>
        <w:pStyle w:val="a7"/>
        <w:keepLines/>
      </w:pPr>
      <w:r>
        <w:t>Бэха с бригадой подъезжает на заправку. Фил выходит из-за водительского сидения, вставляет пистолет в бак. Масса и Чак идут в здание заправки.</w:t>
      </w:r>
    </w:p>
    <w:p w14:paraId="22F8C705" w14:textId="6420C64C" w:rsidR="00FB47B0" w:rsidRDefault="008D3FB8" w:rsidP="00B62655">
      <w:pPr>
        <w:pStyle w:val="a6"/>
        <w:tabs>
          <w:tab w:val="clear" w:pos="992"/>
          <w:tab w:val="left" w:pos="1418"/>
        </w:tabs>
      </w:pPr>
      <w:r>
        <w:t>8-</w:t>
      </w:r>
      <w:r w:rsidRPr="004A2F26">
        <w:rPr>
          <w:strike/>
          <w:color w:val="A6A6A6" w:themeColor="background1" w:themeShade="A6"/>
        </w:rPr>
        <w:t>18</w:t>
      </w:r>
      <w:r w:rsidR="004A2F26" w:rsidRPr="004A2F26">
        <w:rPr>
          <w:color w:val="00B050"/>
        </w:rPr>
        <w:t xml:space="preserve"> 26</w:t>
      </w:r>
      <w:r>
        <w:t>.</w:t>
      </w:r>
      <w:r>
        <w:tab/>
      </w:r>
      <w:r w:rsidR="00FB47B0">
        <w:t xml:space="preserve">ИНТ. </w:t>
      </w:r>
      <w:r>
        <w:t xml:space="preserve">АВТОЗАПРАВКА </w:t>
      </w:r>
      <w:r w:rsidR="004A2F26" w:rsidRPr="004A2F26">
        <w:rPr>
          <w:caps w:val="0"/>
          <w:color w:val="00B050"/>
        </w:rPr>
        <w:t>(магазин, колонка)</w:t>
      </w:r>
      <w:r w:rsidR="004A2F26" w:rsidRPr="004A2F26">
        <w:rPr>
          <w:color w:val="00B050"/>
        </w:rPr>
        <w:t xml:space="preserve"> </w:t>
      </w:r>
      <w:r>
        <w:t>–</w:t>
      </w:r>
      <w:r w:rsidR="00FB47B0">
        <w:t xml:space="preserve"> </w:t>
      </w:r>
      <w:r w:rsidR="004A2F26" w:rsidRPr="004A2F26">
        <w:rPr>
          <w:color w:val="00B050"/>
        </w:rPr>
        <w:t>НОЧЬ</w:t>
      </w:r>
    </w:p>
    <w:p w14:paraId="3CF7E302" w14:textId="77777777" w:rsidR="00FB47B0" w:rsidRDefault="00FB47B0" w:rsidP="00914769">
      <w:pPr>
        <w:pStyle w:val="a7"/>
        <w:keepNext/>
        <w:keepLines/>
      </w:pPr>
      <w:r>
        <w:t xml:space="preserve">Масса набирает </w:t>
      </w:r>
      <w:r w:rsidR="00B33222">
        <w:t>сэндвичи</w:t>
      </w:r>
      <w:r>
        <w:t xml:space="preserve"> и шоколадки. Чак стоит на кассе. Перед ним </w:t>
      </w:r>
      <w:r w:rsidR="008D3FB8">
        <w:rPr>
          <w:lang w:val="ru-RU"/>
        </w:rPr>
        <w:t>КАССИР</w:t>
      </w:r>
      <w:r>
        <w:t xml:space="preserve"> </w:t>
      </w:r>
      <w:r w:rsidR="008D3FB8">
        <w:t>–</w:t>
      </w:r>
      <w:r>
        <w:t xml:space="preserve"> парень.</w:t>
      </w:r>
    </w:p>
    <w:p w14:paraId="0CCC958D" w14:textId="77777777" w:rsidR="00FB47B0" w:rsidRDefault="00FB47B0" w:rsidP="008D3FB8">
      <w:pPr>
        <w:pStyle w:val="a9"/>
      </w:pPr>
      <w:r>
        <w:t>ЧАК</w:t>
      </w:r>
    </w:p>
    <w:p w14:paraId="1F920330" w14:textId="77777777" w:rsidR="00FB47B0" w:rsidRDefault="00FB47B0" w:rsidP="008D3FB8">
      <w:pPr>
        <w:pStyle w:val="ab"/>
      </w:pPr>
      <w:r>
        <w:t>Уважаемый, сорок литров накапай.</w:t>
      </w:r>
    </w:p>
    <w:p w14:paraId="3F910E6C" w14:textId="77777777" w:rsidR="00FB47B0" w:rsidRDefault="00FB47B0" w:rsidP="008D3FB8">
      <w:pPr>
        <w:pStyle w:val="a9"/>
      </w:pPr>
      <w:r>
        <w:t>КАССИР</w:t>
      </w:r>
    </w:p>
    <w:p w14:paraId="3AE311BD" w14:textId="77777777" w:rsidR="00FB47B0" w:rsidRDefault="008D3FB8" w:rsidP="008D3FB8">
      <w:pPr>
        <w:pStyle w:val="ab"/>
      </w:pPr>
      <w:r>
        <w:rPr>
          <w:lang w:val="ru-RU"/>
        </w:rPr>
        <w:t>Две тысячи</w:t>
      </w:r>
      <w:r w:rsidR="00FB47B0">
        <w:t xml:space="preserve"> рублей.</w:t>
      </w:r>
    </w:p>
    <w:p w14:paraId="342C4498" w14:textId="77777777" w:rsidR="00FB47B0" w:rsidRDefault="00FB47B0" w:rsidP="008D3FB8">
      <w:pPr>
        <w:pStyle w:val="a9"/>
      </w:pPr>
      <w:r>
        <w:t>ЧАК</w:t>
      </w:r>
    </w:p>
    <w:p w14:paraId="21505942" w14:textId="77777777" w:rsidR="00FB47B0" w:rsidRDefault="00FB47B0" w:rsidP="008D3FB8">
      <w:pPr>
        <w:pStyle w:val="ab"/>
      </w:pPr>
      <w:r>
        <w:t>Ну и цены. Его мочой осла из красной книги разбавляют</w:t>
      </w:r>
      <w:r w:rsidR="008D3FB8">
        <w:rPr>
          <w:lang w:val="ru-RU"/>
        </w:rPr>
        <w:t>,</w:t>
      </w:r>
      <w:r>
        <w:t xml:space="preserve"> что ли?</w:t>
      </w:r>
    </w:p>
    <w:p w14:paraId="227CEAE2" w14:textId="77777777" w:rsidR="00FB47B0" w:rsidRDefault="00FB47B0" w:rsidP="00FB47B0">
      <w:pPr>
        <w:pStyle w:val="a7"/>
      </w:pPr>
      <w:r>
        <w:t xml:space="preserve">На кассу подходит Масса и вываливает на прилавок </w:t>
      </w:r>
      <w:r w:rsidR="00B33222">
        <w:t>сэндвичи</w:t>
      </w:r>
      <w:r>
        <w:t xml:space="preserve"> и шоколадки.</w:t>
      </w:r>
    </w:p>
    <w:p w14:paraId="2D4B9288" w14:textId="77777777" w:rsidR="00FB47B0" w:rsidRDefault="00FB47B0" w:rsidP="008D3FB8">
      <w:pPr>
        <w:pStyle w:val="a9"/>
      </w:pPr>
      <w:r>
        <w:t>МАССА</w:t>
      </w:r>
    </w:p>
    <w:p w14:paraId="4741283F" w14:textId="77777777" w:rsidR="00FB47B0" w:rsidRDefault="00FB47B0" w:rsidP="008D3FB8">
      <w:pPr>
        <w:pStyle w:val="ab"/>
      </w:pPr>
      <w:r>
        <w:t>Вот это ещё посчитайте.</w:t>
      </w:r>
    </w:p>
    <w:p w14:paraId="29B1E59C" w14:textId="77777777" w:rsidR="00FB47B0" w:rsidRDefault="00FB47B0" w:rsidP="008D3FB8">
      <w:pPr>
        <w:pStyle w:val="a9"/>
      </w:pPr>
      <w:r>
        <w:t>ЧАК</w:t>
      </w:r>
    </w:p>
    <w:p w14:paraId="28C25AA7" w14:textId="77777777" w:rsidR="00FB47B0" w:rsidRDefault="00FB47B0" w:rsidP="008D3FB8">
      <w:pPr>
        <w:pStyle w:val="ab"/>
      </w:pPr>
      <w:r>
        <w:t>Мы это брать не будем.</w:t>
      </w:r>
    </w:p>
    <w:p w14:paraId="431C8F5C" w14:textId="77777777" w:rsidR="00FB47B0" w:rsidRDefault="00FB47B0" w:rsidP="008D3FB8">
      <w:pPr>
        <w:pStyle w:val="a9"/>
      </w:pPr>
      <w:r>
        <w:t>МАССА</w:t>
      </w:r>
    </w:p>
    <w:p w14:paraId="39B49C55" w14:textId="77777777" w:rsidR="008D3FB8" w:rsidRDefault="00FB47B0" w:rsidP="008D3FB8">
      <w:pPr>
        <w:pStyle w:val="ae"/>
      </w:pPr>
      <w:r>
        <w:t>(</w:t>
      </w:r>
      <w:r w:rsidR="008D3FB8">
        <w:t>у</w:t>
      </w:r>
      <w:r>
        <w:t>дивлённо)</w:t>
      </w:r>
    </w:p>
    <w:p w14:paraId="60DE2F89" w14:textId="77777777" w:rsidR="00FB47B0" w:rsidRDefault="00FB47B0" w:rsidP="008D3FB8">
      <w:pPr>
        <w:pStyle w:val="ab"/>
      </w:pPr>
      <w:r>
        <w:t>Почему?</w:t>
      </w:r>
    </w:p>
    <w:p w14:paraId="46D27F9F" w14:textId="77777777" w:rsidR="00FB47B0" w:rsidRDefault="00FB47B0" w:rsidP="008D3FB8">
      <w:pPr>
        <w:pStyle w:val="a9"/>
      </w:pPr>
      <w:r>
        <w:lastRenderedPageBreak/>
        <w:t>ЧАК</w:t>
      </w:r>
    </w:p>
    <w:p w14:paraId="1476E356" w14:textId="24E816E0" w:rsidR="00FB47B0" w:rsidRDefault="00FB47B0" w:rsidP="008D3FB8">
      <w:pPr>
        <w:pStyle w:val="ab"/>
      </w:pPr>
      <w:r>
        <w:t>По твоему прожорливому Качану! Тебя сложнее бэхи пятилитровой прокормить.</w:t>
      </w:r>
    </w:p>
    <w:p w14:paraId="2FFC1549" w14:textId="77777777" w:rsidR="00FB47B0" w:rsidRDefault="00FB47B0" w:rsidP="008D3FB8">
      <w:pPr>
        <w:pStyle w:val="a9"/>
      </w:pPr>
      <w:r>
        <w:t>МАССА</w:t>
      </w:r>
    </w:p>
    <w:p w14:paraId="74C97073" w14:textId="1B027CF1" w:rsidR="00FB47B0" w:rsidRDefault="00FB47B0" w:rsidP="008D3FB8">
      <w:pPr>
        <w:pStyle w:val="ab"/>
      </w:pPr>
      <w:r>
        <w:t>Нихрена себе!!! Ты сам с едой накосячил, ещё мне чё</w:t>
      </w:r>
      <w:r w:rsidR="004A2F26">
        <w:rPr>
          <w:lang w:val="ru-RU"/>
        </w:rPr>
        <w:t>-</w:t>
      </w:r>
      <w:r>
        <w:t>то предъявляешь!!!</w:t>
      </w:r>
    </w:p>
    <w:p w14:paraId="6EEBF14C" w14:textId="77777777" w:rsidR="00FB47B0" w:rsidRDefault="00FB47B0" w:rsidP="00FB47B0">
      <w:pPr>
        <w:pStyle w:val="a7"/>
      </w:pPr>
      <w:r>
        <w:t xml:space="preserve">Масса даёт </w:t>
      </w:r>
      <w:r w:rsidR="008D3FB8">
        <w:rPr>
          <w:lang w:val="ru-RU"/>
        </w:rPr>
        <w:t>Кассиру</w:t>
      </w:r>
      <w:r>
        <w:t xml:space="preserve"> сэндвич и шоколадку.</w:t>
      </w:r>
    </w:p>
    <w:p w14:paraId="6C94E4D2" w14:textId="77777777" w:rsidR="00FB47B0" w:rsidRDefault="00FB47B0" w:rsidP="008D3FB8">
      <w:pPr>
        <w:pStyle w:val="a9"/>
      </w:pPr>
      <w:r>
        <w:t>МАССА</w:t>
      </w:r>
    </w:p>
    <w:p w14:paraId="271B4201" w14:textId="77777777" w:rsidR="00FB47B0" w:rsidRDefault="00FB47B0" w:rsidP="008D3FB8">
      <w:pPr>
        <w:pStyle w:val="ab"/>
      </w:pPr>
      <w:r>
        <w:t>Считай!</w:t>
      </w:r>
    </w:p>
    <w:p w14:paraId="5BBFE1A0" w14:textId="77777777" w:rsidR="00FB47B0" w:rsidRDefault="00FB47B0" w:rsidP="00FB47B0">
      <w:pPr>
        <w:pStyle w:val="a7"/>
      </w:pPr>
      <w:r>
        <w:t xml:space="preserve">Чак убирает </w:t>
      </w:r>
      <w:r w:rsidR="00B33222">
        <w:t>сэндвичи</w:t>
      </w:r>
      <w:r>
        <w:t xml:space="preserve"> и шоколадку в сторону.</w:t>
      </w:r>
    </w:p>
    <w:p w14:paraId="6B3F98FB" w14:textId="77777777" w:rsidR="00FB47B0" w:rsidRDefault="00FB47B0" w:rsidP="008D3FB8">
      <w:pPr>
        <w:pStyle w:val="a9"/>
      </w:pPr>
      <w:r>
        <w:t>ЧАК</w:t>
      </w:r>
    </w:p>
    <w:p w14:paraId="01DCB792" w14:textId="77777777" w:rsidR="00FB47B0" w:rsidRDefault="00FB47B0" w:rsidP="008D3FB8">
      <w:pPr>
        <w:pStyle w:val="ab"/>
      </w:pPr>
      <w:r>
        <w:t>Не считай.</w:t>
      </w:r>
    </w:p>
    <w:p w14:paraId="0B7AFC30" w14:textId="77777777" w:rsidR="00FB47B0" w:rsidRDefault="00FB47B0" w:rsidP="008D3FB8">
      <w:pPr>
        <w:pStyle w:val="a9"/>
      </w:pPr>
      <w:r>
        <w:t>МАССА</w:t>
      </w:r>
    </w:p>
    <w:p w14:paraId="08296DFF" w14:textId="77777777" w:rsidR="00FB47B0" w:rsidRDefault="00FB47B0" w:rsidP="008D3FB8">
      <w:pPr>
        <w:pStyle w:val="ab"/>
      </w:pPr>
      <w:r>
        <w:t>Считай!!!</w:t>
      </w:r>
    </w:p>
    <w:p w14:paraId="386D8EB8" w14:textId="77777777" w:rsidR="00FB47B0" w:rsidRDefault="00FB47B0" w:rsidP="008D3FB8">
      <w:pPr>
        <w:pStyle w:val="a9"/>
      </w:pPr>
      <w:r>
        <w:t>ЧАК</w:t>
      </w:r>
    </w:p>
    <w:p w14:paraId="5E08F12D" w14:textId="77777777" w:rsidR="008D3FB8" w:rsidRDefault="00FB47B0" w:rsidP="008D3FB8">
      <w:pPr>
        <w:pStyle w:val="ae"/>
      </w:pPr>
      <w:r>
        <w:t>(</w:t>
      </w:r>
      <w:r w:rsidR="008D3FB8">
        <w:t>К</w:t>
      </w:r>
      <w:r>
        <w:t>ассиру)</w:t>
      </w:r>
    </w:p>
    <w:p w14:paraId="18193779" w14:textId="77777777" w:rsidR="00FB47B0" w:rsidRDefault="00FB47B0" w:rsidP="008D3FB8">
      <w:pPr>
        <w:pStyle w:val="ab"/>
      </w:pPr>
      <w:r>
        <w:t>Я тебе зубы пересчитаю, если начнёшь!</w:t>
      </w:r>
    </w:p>
    <w:p w14:paraId="1A71D48E" w14:textId="77777777" w:rsidR="00FB47B0" w:rsidRDefault="00FB47B0" w:rsidP="008D3FB8">
      <w:pPr>
        <w:pStyle w:val="a9"/>
      </w:pPr>
      <w:r>
        <w:t>МАССА</w:t>
      </w:r>
    </w:p>
    <w:p w14:paraId="1BF41CE3" w14:textId="77777777" w:rsidR="00FB47B0" w:rsidRDefault="00FB47B0" w:rsidP="008D3FB8">
      <w:pPr>
        <w:pStyle w:val="ab"/>
      </w:pPr>
      <w:r>
        <w:t>А, может, мне пересчитаешь!?</w:t>
      </w:r>
    </w:p>
    <w:p w14:paraId="7F04E702" w14:textId="77777777" w:rsidR="00FB47B0" w:rsidRDefault="00FB47B0" w:rsidP="00FB47B0">
      <w:pPr>
        <w:pStyle w:val="a7"/>
      </w:pPr>
      <w:r>
        <w:t xml:space="preserve">Масса и Чак начинают толкаться. К ним подбегает </w:t>
      </w:r>
      <w:r w:rsidR="008D3FB8">
        <w:rPr>
          <w:lang w:val="ru-RU"/>
        </w:rPr>
        <w:t>ОХРАННИК</w:t>
      </w:r>
      <w:r>
        <w:t xml:space="preserve"> </w:t>
      </w:r>
      <w:r w:rsidR="008D3FB8">
        <w:t>–</w:t>
      </w:r>
      <w:r>
        <w:t xml:space="preserve"> возрастной дядька в кепке.</w:t>
      </w:r>
    </w:p>
    <w:p w14:paraId="7A1F40EB" w14:textId="77777777" w:rsidR="00FB47B0" w:rsidRDefault="00FB47B0" w:rsidP="008D3FB8">
      <w:pPr>
        <w:pStyle w:val="a9"/>
      </w:pPr>
      <w:r>
        <w:t>ОХРАННИК</w:t>
      </w:r>
    </w:p>
    <w:p w14:paraId="1C0A67B1" w14:textId="77777777" w:rsidR="00FB47B0" w:rsidRDefault="00FB47B0" w:rsidP="008D3FB8">
      <w:pPr>
        <w:pStyle w:val="ab"/>
      </w:pPr>
      <w:r>
        <w:t>А ну успокоились!</w:t>
      </w:r>
    </w:p>
    <w:p w14:paraId="5638AF91" w14:textId="77777777" w:rsidR="00FB47B0" w:rsidRDefault="00FB47B0" w:rsidP="00FB47B0">
      <w:pPr>
        <w:pStyle w:val="a7"/>
      </w:pPr>
      <w:r>
        <w:t>Охранник разнимает их, но рука Массы летит ему в лицо, тот отлетает в стеллаж с товаром и переворачивает его. Кассир присаживается за прилавок и звонит по телефону.</w:t>
      </w:r>
    </w:p>
    <w:p w14:paraId="57B42557" w14:textId="77777777" w:rsidR="00FB47B0" w:rsidRDefault="00FB47B0" w:rsidP="008D3FB8">
      <w:pPr>
        <w:pStyle w:val="a9"/>
      </w:pPr>
      <w:r>
        <w:t>КАССИР</w:t>
      </w:r>
    </w:p>
    <w:p w14:paraId="35096860" w14:textId="77777777" w:rsidR="00FB47B0" w:rsidRDefault="00FB47B0" w:rsidP="008D3FB8">
      <w:pPr>
        <w:pStyle w:val="ab"/>
      </w:pPr>
      <w:r>
        <w:t>Пётр Андреевич, у нас тут два быдлана каких-то дерутся! Ага… понял!</w:t>
      </w:r>
    </w:p>
    <w:p w14:paraId="44F608AF" w14:textId="77777777" w:rsidR="00FB47B0" w:rsidRDefault="00FB47B0" w:rsidP="00FB47B0">
      <w:pPr>
        <w:pStyle w:val="a7"/>
      </w:pPr>
      <w:r>
        <w:t>Чак и Масса переворачивают другие стеллажи. В здание забегают Фил и Вжик.</w:t>
      </w:r>
    </w:p>
    <w:p w14:paraId="2DB80B4D" w14:textId="77777777" w:rsidR="00FB47B0" w:rsidRDefault="00FB47B0" w:rsidP="008D3FB8">
      <w:pPr>
        <w:pStyle w:val="a9"/>
      </w:pPr>
      <w:r>
        <w:t>ФИЛ</w:t>
      </w:r>
    </w:p>
    <w:p w14:paraId="089647C4" w14:textId="77777777" w:rsidR="00FB47B0" w:rsidRDefault="00FB47B0" w:rsidP="008D3FB8">
      <w:pPr>
        <w:pStyle w:val="ab"/>
      </w:pPr>
      <w:r>
        <w:t>Пацаны, вы ч</w:t>
      </w:r>
      <w:r w:rsidR="008D3FB8">
        <w:rPr>
          <w:lang w:val="ru-RU"/>
        </w:rPr>
        <w:t>ё</w:t>
      </w:r>
      <w:r>
        <w:t xml:space="preserve"> творите!? Разошлись!</w:t>
      </w:r>
    </w:p>
    <w:p w14:paraId="084BE5ED" w14:textId="77777777" w:rsidR="00FB47B0" w:rsidRDefault="00FB47B0" w:rsidP="00FB47B0">
      <w:pPr>
        <w:pStyle w:val="a7"/>
      </w:pPr>
      <w:r>
        <w:t>Фил и Вжик растаскивают Массу и Чака.</w:t>
      </w:r>
    </w:p>
    <w:p w14:paraId="62C05FA8" w14:textId="77777777" w:rsidR="00FB47B0" w:rsidRDefault="00FB47B0" w:rsidP="008D3FB8">
      <w:pPr>
        <w:pStyle w:val="a9"/>
      </w:pPr>
      <w:r>
        <w:t>ЧАК</w:t>
      </w:r>
    </w:p>
    <w:p w14:paraId="09229078" w14:textId="77777777" w:rsidR="00FB47B0" w:rsidRDefault="00FB47B0" w:rsidP="008D3FB8">
      <w:pPr>
        <w:pStyle w:val="ab"/>
      </w:pPr>
      <w:r>
        <w:t>Повезло тебе!!!</w:t>
      </w:r>
    </w:p>
    <w:p w14:paraId="0E0CF64E" w14:textId="77777777" w:rsidR="00FB47B0" w:rsidRDefault="00FB47B0" w:rsidP="008D3FB8">
      <w:pPr>
        <w:pStyle w:val="a9"/>
      </w:pPr>
      <w:r>
        <w:lastRenderedPageBreak/>
        <w:t>МАССА</w:t>
      </w:r>
    </w:p>
    <w:p w14:paraId="2251D658" w14:textId="77777777" w:rsidR="00FB47B0" w:rsidRDefault="00FB47B0" w:rsidP="008D3FB8">
      <w:pPr>
        <w:pStyle w:val="ab"/>
      </w:pPr>
      <w:r>
        <w:t>Ага! Я тебя, очк</w:t>
      </w:r>
      <w:r w:rsidR="00B33222">
        <w:rPr>
          <w:lang w:val="ru-RU"/>
        </w:rPr>
        <w:t>о</w:t>
      </w:r>
      <w:proofErr w:type="spellStart"/>
      <w:r>
        <w:t>навта</w:t>
      </w:r>
      <w:proofErr w:type="spellEnd"/>
      <w:r>
        <w:t>, пожалел! А то тебя бы не у Неймана, а в морге морозили!</w:t>
      </w:r>
    </w:p>
    <w:p w14:paraId="3898B6CD" w14:textId="77777777" w:rsidR="00FB47B0" w:rsidRDefault="00FB47B0" w:rsidP="008D3FB8">
      <w:pPr>
        <w:pStyle w:val="a9"/>
      </w:pPr>
      <w:r>
        <w:t>ЧАК</w:t>
      </w:r>
    </w:p>
    <w:p w14:paraId="55A99F3A" w14:textId="77777777" w:rsidR="00FB47B0" w:rsidRDefault="00FB47B0" w:rsidP="008D3FB8">
      <w:pPr>
        <w:pStyle w:val="ab"/>
      </w:pPr>
      <w:r>
        <w:t>Ч</w:t>
      </w:r>
      <w:r w:rsidR="008D3FB8">
        <w:rPr>
          <w:lang w:val="ru-RU"/>
        </w:rPr>
        <w:t>ё</w:t>
      </w:r>
      <w:r>
        <w:t xml:space="preserve"> ты </w:t>
      </w:r>
      <w:proofErr w:type="spellStart"/>
      <w:r>
        <w:t>ска</w:t>
      </w:r>
      <w:proofErr w:type="spellEnd"/>
      <w:r>
        <w:t>…</w:t>
      </w:r>
    </w:p>
    <w:p w14:paraId="674E5C38" w14:textId="77777777" w:rsidR="00FB47B0" w:rsidRDefault="00FB47B0" w:rsidP="00FB47B0">
      <w:pPr>
        <w:pStyle w:val="a7"/>
      </w:pPr>
      <w:r>
        <w:t>Масса и Чак рыпаются друг на друга, но их сдерживают пацаны.</w:t>
      </w:r>
    </w:p>
    <w:p w14:paraId="4434BC9D" w14:textId="77777777" w:rsidR="00FB47B0" w:rsidRDefault="00FB47B0" w:rsidP="008D3FB8">
      <w:pPr>
        <w:pStyle w:val="a9"/>
      </w:pPr>
      <w:r>
        <w:t>ВЖИК</w:t>
      </w:r>
    </w:p>
    <w:p w14:paraId="3634BEEF" w14:textId="77777777" w:rsidR="00FB47B0" w:rsidRDefault="00FB47B0" w:rsidP="008D3FB8">
      <w:pPr>
        <w:pStyle w:val="ab"/>
      </w:pPr>
      <w:r>
        <w:t>Пацаны, там какие-то три тачки подъехали.</w:t>
      </w:r>
    </w:p>
    <w:p w14:paraId="208D9FE2" w14:textId="4DE11294" w:rsidR="00FB47B0" w:rsidRDefault="00FB47B0" w:rsidP="00FB47B0">
      <w:pPr>
        <w:pStyle w:val="a7"/>
      </w:pPr>
      <w:r>
        <w:t xml:space="preserve">Бригада вся смотрит в окно и видит, что из трёх иномарок выходят крупные мужики-спортсмены. Двое остаются около бэхи, остальные идут в здание заправки. Заходят внутрь. Один обращается к </w:t>
      </w:r>
      <w:proofErr w:type="spellStart"/>
      <w:r w:rsidR="004A2F26">
        <w:rPr>
          <w:lang w:val="ru-RU"/>
        </w:rPr>
        <w:t>К</w:t>
      </w:r>
      <w:r>
        <w:t>ассиру</w:t>
      </w:r>
      <w:proofErr w:type="spellEnd"/>
      <w:r>
        <w:t>.</w:t>
      </w:r>
    </w:p>
    <w:p w14:paraId="743B5865" w14:textId="77777777" w:rsidR="00FB47B0" w:rsidRDefault="00FB47B0" w:rsidP="008D3FB8">
      <w:pPr>
        <w:pStyle w:val="a9"/>
      </w:pPr>
      <w:r>
        <w:t>СПОРТСМЕН 1</w:t>
      </w:r>
    </w:p>
    <w:p w14:paraId="23BB1CD8" w14:textId="77777777" w:rsidR="00FB47B0" w:rsidRDefault="00FB47B0" w:rsidP="008D3FB8">
      <w:pPr>
        <w:pStyle w:val="ab"/>
      </w:pPr>
      <w:r>
        <w:t>Эти?</w:t>
      </w:r>
    </w:p>
    <w:p w14:paraId="5C4E5193" w14:textId="77777777" w:rsidR="00FB47B0" w:rsidRDefault="00FB47B0" w:rsidP="008D3FB8">
      <w:pPr>
        <w:pStyle w:val="a9"/>
      </w:pPr>
      <w:r>
        <w:t>КАССИР</w:t>
      </w:r>
    </w:p>
    <w:p w14:paraId="439C5CB4" w14:textId="77777777" w:rsidR="00FB47B0" w:rsidRDefault="00FB47B0" w:rsidP="008D3FB8">
      <w:pPr>
        <w:pStyle w:val="ab"/>
      </w:pPr>
      <w:r>
        <w:t>Да эти. Вот этот здоровый, дядь Пашу приложил.</w:t>
      </w:r>
    </w:p>
    <w:p w14:paraId="609D393C" w14:textId="77777777" w:rsidR="00FB47B0" w:rsidRDefault="00FB47B0" w:rsidP="00FB47B0">
      <w:pPr>
        <w:pStyle w:val="a7"/>
      </w:pPr>
      <w:r>
        <w:t xml:space="preserve">Спортсмены видят торчащие ноги </w:t>
      </w:r>
      <w:r w:rsidR="008D3FB8">
        <w:rPr>
          <w:lang w:val="ru-RU"/>
        </w:rPr>
        <w:t>О</w:t>
      </w:r>
      <w:r>
        <w:t>хранника из-за перевёрнутого прилавка.</w:t>
      </w:r>
    </w:p>
    <w:p w14:paraId="0AA99675" w14:textId="77777777" w:rsidR="00FB47B0" w:rsidRDefault="00FB47B0" w:rsidP="008D3FB8">
      <w:pPr>
        <w:pStyle w:val="a9"/>
      </w:pPr>
      <w:r>
        <w:t>СПОРТСМЕН 1</w:t>
      </w:r>
    </w:p>
    <w:p w14:paraId="26FDA9F2" w14:textId="77777777" w:rsidR="00FB47B0" w:rsidRDefault="00FB47B0" w:rsidP="008D3FB8">
      <w:pPr>
        <w:pStyle w:val="ab"/>
      </w:pPr>
      <w:r>
        <w:t>Вы понимаете, что ущерб придётся возмещать?</w:t>
      </w:r>
    </w:p>
    <w:p w14:paraId="6C6D7F87" w14:textId="77777777" w:rsidR="00FB47B0" w:rsidRDefault="00FB47B0" w:rsidP="008D3FB8">
      <w:pPr>
        <w:pStyle w:val="a9"/>
      </w:pPr>
      <w:r>
        <w:t>ЧАК</w:t>
      </w:r>
    </w:p>
    <w:p w14:paraId="3FC25D59" w14:textId="77777777" w:rsidR="00FB47B0" w:rsidRDefault="00FB47B0" w:rsidP="008D3FB8">
      <w:pPr>
        <w:pStyle w:val="ab"/>
      </w:pPr>
      <w:r>
        <w:t>А вы ч</w:t>
      </w:r>
      <w:r w:rsidR="008D3FB8">
        <w:rPr>
          <w:lang w:val="ru-RU"/>
        </w:rPr>
        <w:t>ё</w:t>
      </w:r>
      <w:r>
        <w:t>, ущербные?</w:t>
      </w:r>
    </w:p>
    <w:p w14:paraId="1E83EA30" w14:textId="77777777" w:rsidR="00FB47B0" w:rsidRDefault="00FB47B0" w:rsidP="008D3FB8">
      <w:pPr>
        <w:pStyle w:val="a9"/>
      </w:pPr>
      <w:r>
        <w:t>СПОРТСМЕН 2</w:t>
      </w:r>
    </w:p>
    <w:p w14:paraId="45BBF885" w14:textId="77777777" w:rsidR="00FB47B0" w:rsidRDefault="00FB47B0" w:rsidP="008D3FB8">
      <w:pPr>
        <w:pStyle w:val="ab"/>
      </w:pPr>
      <w:r>
        <w:t>Я не понял, вы проблем, что ли, хотите!?</w:t>
      </w:r>
    </w:p>
    <w:p w14:paraId="5739F249" w14:textId="77777777" w:rsidR="00FB47B0" w:rsidRDefault="00FB47B0" w:rsidP="00FB47B0">
      <w:pPr>
        <w:pStyle w:val="a7"/>
      </w:pPr>
      <w:r>
        <w:t>Фил видит в окно, что спортсмены около их бэхи, уже стоят с оружием.</w:t>
      </w:r>
    </w:p>
    <w:p w14:paraId="6510D0E7" w14:textId="77777777" w:rsidR="00FB47B0" w:rsidRDefault="00FB47B0" w:rsidP="008D3FB8">
      <w:pPr>
        <w:pStyle w:val="a9"/>
      </w:pPr>
      <w:r>
        <w:t>ФИЛ</w:t>
      </w:r>
    </w:p>
    <w:p w14:paraId="512B2DD2" w14:textId="77777777" w:rsidR="00FB47B0" w:rsidRDefault="00FB47B0" w:rsidP="008D3FB8">
      <w:pPr>
        <w:pStyle w:val="ab"/>
      </w:pPr>
      <w:r>
        <w:t>Ладно, мы поняли… Всё возместим!</w:t>
      </w:r>
    </w:p>
    <w:p w14:paraId="0089AD74" w14:textId="77777777" w:rsidR="00FB47B0" w:rsidRDefault="00FB47B0" w:rsidP="008D3FB8">
      <w:pPr>
        <w:pStyle w:val="a9"/>
      </w:pPr>
      <w:r>
        <w:t>СПОРТСМЕН 1</w:t>
      </w:r>
    </w:p>
    <w:p w14:paraId="3CCFFEA7" w14:textId="77777777" w:rsidR="00FB47B0" w:rsidRDefault="00FB47B0" w:rsidP="008D3FB8">
      <w:pPr>
        <w:pStyle w:val="ab"/>
      </w:pPr>
      <w:r>
        <w:t>Сто штук.</w:t>
      </w:r>
    </w:p>
    <w:p w14:paraId="12691966" w14:textId="77777777" w:rsidR="00FB47B0" w:rsidRDefault="00FB47B0" w:rsidP="008D3FB8">
      <w:pPr>
        <w:pStyle w:val="a9"/>
      </w:pPr>
      <w:r>
        <w:t>ФИЛ</w:t>
      </w:r>
    </w:p>
    <w:p w14:paraId="65001CFE" w14:textId="77777777" w:rsidR="00FB47B0" w:rsidRDefault="00FB47B0" w:rsidP="008D3FB8">
      <w:pPr>
        <w:pStyle w:val="ab"/>
      </w:pPr>
      <w:r>
        <w:t>Не круто?</w:t>
      </w:r>
    </w:p>
    <w:p w14:paraId="50652C4A" w14:textId="77777777" w:rsidR="00FB47B0" w:rsidRDefault="00FB47B0" w:rsidP="008D3FB8">
      <w:pPr>
        <w:pStyle w:val="a9"/>
      </w:pPr>
      <w:r>
        <w:t>СПОРТСМЕН 1</w:t>
      </w:r>
    </w:p>
    <w:p w14:paraId="546101ED" w14:textId="5044D4AD" w:rsidR="00FB47B0" w:rsidRDefault="00FB47B0" w:rsidP="008D3FB8">
      <w:pPr>
        <w:pStyle w:val="ab"/>
      </w:pPr>
      <w:r>
        <w:t>Есть возражения?</w:t>
      </w:r>
    </w:p>
    <w:p w14:paraId="2893C248" w14:textId="77777777" w:rsidR="00FB47B0" w:rsidRDefault="00FB47B0" w:rsidP="008D3FB8">
      <w:pPr>
        <w:pStyle w:val="a9"/>
      </w:pPr>
      <w:r>
        <w:lastRenderedPageBreak/>
        <w:t>ФИЛ</w:t>
      </w:r>
    </w:p>
    <w:p w14:paraId="47910E2F" w14:textId="69728743" w:rsidR="00FB47B0" w:rsidRDefault="00FB47B0" w:rsidP="008D3FB8">
      <w:pPr>
        <w:pStyle w:val="ab"/>
      </w:pPr>
      <w:r>
        <w:t xml:space="preserve">Сейчас с бабками напряг. Давай завтра в </w:t>
      </w:r>
      <w:r w:rsidR="007C29D3">
        <w:rPr>
          <w:lang w:val="ru-RU"/>
        </w:rPr>
        <w:t>шестнадцать ноль</w:t>
      </w:r>
      <w:r w:rsidR="004A2F26">
        <w:rPr>
          <w:lang w:val="ru-RU"/>
        </w:rPr>
        <w:t>-</w:t>
      </w:r>
      <w:r w:rsidR="007C29D3">
        <w:rPr>
          <w:lang w:val="ru-RU"/>
        </w:rPr>
        <w:t>ноль</w:t>
      </w:r>
      <w:r>
        <w:t xml:space="preserve"> на пустыре возле старой водонапорной башни в Мытищах. Знаешь?</w:t>
      </w:r>
    </w:p>
    <w:p w14:paraId="22DA0C99" w14:textId="77777777" w:rsidR="00FB47B0" w:rsidRDefault="00FB47B0" w:rsidP="008D3FB8">
      <w:pPr>
        <w:pStyle w:val="a9"/>
      </w:pPr>
      <w:r>
        <w:t>СПОРТСМЕН 1</w:t>
      </w:r>
    </w:p>
    <w:p w14:paraId="22221629" w14:textId="77777777" w:rsidR="008D3FB8" w:rsidRDefault="00FB47B0" w:rsidP="008D3FB8">
      <w:pPr>
        <w:pStyle w:val="ae"/>
      </w:pPr>
      <w:r>
        <w:t>(кивает)</w:t>
      </w:r>
    </w:p>
    <w:p w14:paraId="10B8EECD" w14:textId="74303853" w:rsidR="00FB47B0" w:rsidRDefault="00FB47B0" w:rsidP="008D3FB8">
      <w:pPr>
        <w:pStyle w:val="ab"/>
      </w:pPr>
      <w:r>
        <w:t>Тачку оставите как гарантию.</w:t>
      </w:r>
    </w:p>
    <w:p w14:paraId="21ADE207" w14:textId="360A9D64" w:rsidR="00FB47B0" w:rsidRDefault="00FB47B0" w:rsidP="00FB47B0">
      <w:pPr>
        <w:pStyle w:val="a7"/>
      </w:pPr>
      <w:r>
        <w:t>Фил отдаёт ключи от машины. Спортсмены уходят. Парни переглядыва</w:t>
      </w:r>
      <w:r w:rsidR="00D16D62">
        <w:rPr>
          <w:lang w:val="ru-RU"/>
        </w:rPr>
        <w:t>ю</w:t>
      </w:r>
      <w:r>
        <w:t>тся.</w:t>
      </w:r>
    </w:p>
    <w:p w14:paraId="002829BF" w14:textId="70125625" w:rsidR="00FB47B0" w:rsidRDefault="0063736B" w:rsidP="00B62655">
      <w:pPr>
        <w:pStyle w:val="a6"/>
        <w:tabs>
          <w:tab w:val="clear" w:pos="992"/>
          <w:tab w:val="left" w:pos="1418"/>
        </w:tabs>
      </w:pPr>
      <w:r>
        <w:t>8-</w:t>
      </w:r>
      <w:r w:rsidRPr="004A2F26">
        <w:rPr>
          <w:strike/>
          <w:color w:val="A6A6A6" w:themeColor="background1" w:themeShade="A6"/>
        </w:rPr>
        <w:t>20</w:t>
      </w:r>
      <w:r w:rsidR="004A2F26">
        <w:t xml:space="preserve"> </w:t>
      </w:r>
      <w:r w:rsidR="004A2F26" w:rsidRPr="004A2F26">
        <w:rPr>
          <w:color w:val="00B050"/>
        </w:rPr>
        <w:t>27</w:t>
      </w:r>
      <w:r>
        <w:t>.</w:t>
      </w:r>
      <w:r>
        <w:tab/>
      </w:r>
      <w:r w:rsidR="00FB47B0">
        <w:t xml:space="preserve">ИНТ. </w:t>
      </w:r>
      <w:r>
        <w:t>ОСОБНЯК</w:t>
      </w:r>
      <w:r w:rsidR="00FB47B0">
        <w:t xml:space="preserve"> НОЛЯ</w:t>
      </w:r>
      <w:r>
        <w:t xml:space="preserve"> (</w:t>
      </w:r>
      <w:r w:rsidRPr="0063736B">
        <w:rPr>
          <w:caps w:val="0"/>
        </w:rPr>
        <w:t>кабинет</w:t>
      </w:r>
      <w:r>
        <w:t>)</w:t>
      </w:r>
      <w:r w:rsidR="00FB47B0">
        <w:t xml:space="preserve"> </w:t>
      </w:r>
      <w:r>
        <w:t>–</w:t>
      </w:r>
      <w:r w:rsidR="00FB47B0">
        <w:t xml:space="preserve"> </w:t>
      </w:r>
      <w:r w:rsidR="00B62655" w:rsidRPr="00B62655">
        <w:rPr>
          <w:color w:val="00B050"/>
        </w:rPr>
        <w:t>НОЧЬ</w:t>
      </w:r>
    </w:p>
    <w:p w14:paraId="1FD63B89" w14:textId="77777777" w:rsidR="00FB47B0" w:rsidRDefault="00FB47B0" w:rsidP="007C29D3">
      <w:pPr>
        <w:pStyle w:val="a7"/>
        <w:keepNext/>
        <w:keepLines/>
      </w:pPr>
      <w:r>
        <w:t>Ноль за столом работает с документами. В дверь кабинета стучат, заходит начальник охраны.</w:t>
      </w:r>
    </w:p>
    <w:p w14:paraId="78B6C49E" w14:textId="77777777" w:rsidR="00FB47B0" w:rsidRDefault="00FB47B0" w:rsidP="0063736B">
      <w:pPr>
        <w:pStyle w:val="a9"/>
      </w:pPr>
      <w:r>
        <w:t>НАЧАЛЬНИК ОХРАНЫ</w:t>
      </w:r>
    </w:p>
    <w:p w14:paraId="16A1E56D" w14:textId="77777777" w:rsidR="00FB47B0" w:rsidRDefault="00FB47B0" w:rsidP="0063736B">
      <w:pPr>
        <w:pStyle w:val="ab"/>
      </w:pPr>
      <w:r>
        <w:t>Разрешите, Олег Егорович!?</w:t>
      </w:r>
    </w:p>
    <w:p w14:paraId="5BEB3C2C" w14:textId="77777777" w:rsidR="00FB47B0" w:rsidRDefault="00FB47B0" w:rsidP="0063736B">
      <w:pPr>
        <w:pStyle w:val="a9"/>
      </w:pPr>
      <w:r>
        <w:t>НОЛЬ</w:t>
      </w:r>
    </w:p>
    <w:p w14:paraId="6A7038F3" w14:textId="77777777" w:rsidR="00FB47B0" w:rsidRDefault="00FB47B0" w:rsidP="0063736B">
      <w:pPr>
        <w:pStyle w:val="ab"/>
      </w:pPr>
      <w:r>
        <w:t>Чего тебе?</w:t>
      </w:r>
    </w:p>
    <w:p w14:paraId="6E45C1BA" w14:textId="77777777" w:rsidR="00FB47B0" w:rsidRDefault="00FB47B0" w:rsidP="0063736B">
      <w:pPr>
        <w:pStyle w:val="a9"/>
      </w:pPr>
      <w:r>
        <w:t>НАЧАЛЬНИК ОХРАНЫ</w:t>
      </w:r>
    </w:p>
    <w:p w14:paraId="0525FBA7" w14:textId="77777777" w:rsidR="00FB47B0" w:rsidRDefault="00FB47B0" w:rsidP="0063736B">
      <w:pPr>
        <w:pStyle w:val="ab"/>
      </w:pPr>
      <w:r>
        <w:t>На одной из ваших заправок в области инцидент произошёл. Дебош. Ну наши поехали, прижали их…</w:t>
      </w:r>
    </w:p>
    <w:p w14:paraId="1D33EB8B" w14:textId="77777777" w:rsidR="00FB47B0" w:rsidRDefault="00FB47B0" w:rsidP="0063736B">
      <w:pPr>
        <w:pStyle w:val="a9"/>
      </w:pPr>
      <w:r>
        <w:t>НОЛЬ</w:t>
      </w:r>
    </w:p>
    <w:p w14:paraId="6BDFFDF9" w14:textId="77777777" w:rsidR="00FB47B0" w:rsidRDefault="00FB47B0" w:rsidP="0063736B">
      <w:pPr>
        <w:pStyle w:val="ab"/>
      </w:pPr>
      <w:r>
        <w:t>Слушай, а у тебя с бабами как дела обстоят!?</w:t>
      </w:r>
    </w:p>
    <w:p w14:paraId="0B1F286E" w14:textId="77777777" w:rsidR="00FB47B0" w:rsidRDefault="00FB47B0" w:rsidP="0063736B">
      <w:pPr>
        <w:pStyle w:val="a9"/>
      </w:pPr>
      <w:r>
        <w:t>НАЧАЛЬНИК ОХРАНЫ</w:t>
      </w:r>
    </w:p>
    <w:p w14:paraId="455EB7E3" w14:textId="77777777" w:rsidR="00FB47B0" w:rsidRDefault="00FB47B0" w:rsidP="0063736B">
      <w:pPr>
        <w:pStyle w:val="ab"/>
      </w:pPr>
      <w:r>
        <w:t>Ну… вам реально интересно? Вот, на прошлой неделе, жена прямо гордилась мной…</w:t>
      </w:r>
    </w:p>
    <w:p w14:paraId="5DC15495" w14:textId="77777777" w:rsidR="00FB47B0" w:rsidRDefault="00FB47B0" w:rsidP="0063736B">
      <w:pPr>
        <w:pStyle w:val="a9"/>
      </w:pPr>
      <w:r>
        <w:t>НОЛЬ</w:t>
      </w:r>
    </w:p>
    <w:p w14:paraId="5CD6BF27" w14:textId="77777777" w:rsidR="0063736B" w:rsidRDefault="00FB47B0" w:rsidP="0063736B">
      <w:pPr>
        <w:pStyle w:val="ae"/>
      </w:pPr>
      <w:r>
        <w:t>(перебивая)</w:t>
      </w:r>
    </w:p>
    <w:p w14:paraId="35703201" w14:textId="77777777" w:rsidR="00FB47B0" w:rsidRDefault="00FB47B0" w:rsidP="0063736B">
      <w:pPr>
        <w:pStyle w:val="ab"/>
      </w:pPr>
      <w:r>
        <w:t>Ты вообще дебил!? Мне слушать про эту вонючую заправку тоже самое, что и про тебя! У меня танкеры нефть возят, активы по всему миру, давай ещё расскажи мне, где штукатурка в сортире облупилась.</w:t>
      </w:r>
    </w:p>
    <w:p w14:paraId="2C3B2D5A" w14:textId="77777777" w:rsidR="00FB47B0" w:rsidRDefault="00FB47B0" w:rsidP="0063736B">
      <w:pPr>
        <w:pStyle w:val="a9"/>
      </w:pPr>
      <w:r>
        <w:lastRenderedPageBreak/>
        <w:t>НАЧАЛЬНИК ОХРАНЫ</w:t>
      </w:r>
    </w:p>
    <w:p w14:paraId="75479921" w14:textId="77777777" w:rsidR="00FB47B0" w:rsidRDefault="00FB47B0" w:rsidP="0063736B">
      <w:pPr>
        <w:pStyle w:val="ab"/>
      </w:pPr>
      <w:r>
        <w:t>Олег Егорыч, но вы просто не дослушали. Нам фотографию прислали, посмотрите, пожалуйста.</w:t>
      </w:r>
    </w:p>
    <w:p w14:paraId="56CA731C" w14:textId="77777777" w:rsidR="00FB47B0" w:rsidRDefault="00FB47B0" w:rsidP="00FB47B0">
      <w:pPr>
        <w:pStyle w:val="a7"/>
      </w:pPr>
      <w:r>
        <w:t>Начальник охраны кладёт на стол фотографии с камеры наблюдения с заправки, где вся бригада. Ноль шокировано смотрит на снимки.</w:t>
      </w:r>
    </w:p>
    <w:p w14:paraId="2FAED735" w14:textId="77777777" w:rsidR="00FB47B0" w:rsidRDefault="00FB47B0" w:rsidP="0063736B">
      <w:pPr>
        <w:pStyle w:val="a9"/>
      </w:pPr>
      <w:r>
        <w:t>НОЛЬ</w:t>
      </w:r>
    </w:p>
    <w:p w14:paraId="6182E485" w14:textId="77777777" w:rsidR="00FB47B0" w:rsidRDefault="00FB47B0" w:rsidP="0063736B">
      <w:pPr>
        <w:pStyle w:val="ab"/>
      </w:pPr>
      <w:r>
        <w:t>Вот, молодец же! Где они!?</w:t>
      </w:r>
    </w:p>
    <w:p w14:paraId="75859B1A" w14:textId="77777777" w:rsidR="00FB47B0" w:rsidRDefault="00FB47B0" w:rsidP="0063736B">
      <w:pPr>
        <w:pStyle w:val="a9"/>
      </w:pPr>
      <w:r>
        <w:t>НАЧАЛЬНИК</w:t>
      </w:r>
    </w:p>
    <w:p w14:paraId="219C3E04" w14:textId="77777777" w:rsidR="00FB47B0" w:rsidRDefault="00FB47B0" w:rsidP="0063736B">
      <w:pPr>
        <w:pStyle w:val="ab"/>
      </w:pPr>
      <w:r>
        <w:t>Они сегодня стрелку нашим назначили, должны деньги отдать за ущерб на заправке.</w:t>
      </w:r>
    </w:p>
    <w:p w14:paraId="0203E5D1" w14:textId="77777777" w:rsidR="00FB47B0" w:rsidRDefault="00FB47B0" w:rsidP="0063736B">
      <w:pPr>
        <w:pStyle w:val="a9"/>
      </w:pPr>
      <w:r>
        <w:t>НОЛЬ</w:t>
      </w:r>
    </w:p>
    <w:p w14:paraId="6A94258A" w14:textId="77777777" w:rsidR="00FB47B0" w:rsidRDefault="00FB47B0" w:rsidP="0063736B">
      <w:pPr>
        <w:pStyle w:val="ab"/>
      </w:pPr>
      <w:r>
        <w:t>Вооружай своих людей и чтоб на стрелке были все как один с волынами, понял!?</w:t>
      </w:r>
    </w:p>
    <w:p w14:paraId="50711C31" w14:textId="77777777" w:rsidR="00FB47B0" w:rsidRDefault="00FB47B0" w:rsidP="0063736B">
      <w:pPr>
        <w:pStyle w:val="a9"/>
      </w:pPr>
      <w:r>
        <w:t>НАЧАЛЬНИК ОХРАНЫ</w:t>
      </w:r>
    </w:p>
    <w:p w14:paraId="1E53545A" w14:textId="77777777" w:rsidR="00FB47B0" w:rsidRDefault="00FB47B0" w:rsidP="0063736B">
      <w:pPr>
        <w:pStyle w:val="ab"/>
      </w:pPr>
      <w:r>
        <w:t>Есть, Олег Егорыч.</w:t>
      </w:r>
    </w:p>
    <w:p w14:paraId="7DD7BE48" w14:textId="77777777" w:rsidR="00FB47B0" w:rsidRDefault="00FB47B0" w:rsidP="00FB47B0">
      <w:pPr>
        <w:pStyle w:val="a7"/>
      </w:pPr>
      <w:r>
        <w:t>Начальник охраны уходит, Ноль звонит по телефону.</w:t>
      </w:r>
    </w:p>
    <w:p w14:paraId="58ABDC32" w14:textId="77777777" w:rsidR="00FB47B0" w:rsidRDefault="00FB47B0" w:rsidP="0063736B">
      <w:pPr>
        <w:pStyle w:val="a9"/>
      </w:pPr>
      <w:r>
        <w:t>НОЛЬ</w:t>
      </w:r>
    </w:p>
    <w:p w14:paraId="542B56BC" w14:textId="77777777" w:rsidR="00FB47B0" w:rsidRDefault="00FB47B0" w:rsidP="0063736B">
      <w:pPr>
        <w:pStyle w:val="ab"/>
      </w:pPr>
      <w:r>
        <w:t>Алло, Сержант. Ну, считай, я для твоего новобранца всё сделал. Пусть только он теперь не облажается.</w:t>
      </w:r>
    </w:p>
    <w:p w14:paraId="1DAB4BB5" w14:textId="77777777" w:rsidR="00FB47B0" w:rsidRPr="000D7022" w:rsidRDefault="00FB47B0" w:rsidP="00FB47B0">
      <w:pPr>
        <w:pStyle w:val="a7"/>
        <w:rPr>
          <w:lang w:val="ru-RU"/>
        </w:rPr>
      </w:pPr>
      <w:r w:rsidRPr="002B613A">
        <w:rPr>
          <w:rStyle w:val="afb"/>
        </w:rPr>
        <w:t>ВИДЕОНАРЕЗКА</w:t>
      </w:r>
      <w:r>
        <w:t xml:space="preserve"> под динамичную музыку</w:t>
      </w:r>
      <w:r w:rsidR="000D7022">
        <w:rPr>
          <w:lang w:val="ru-RU"/>
        </w:rPr>
        <w:t>:</w:t>
      </w:r>
    </w:p>
    <w:p w14:paraId="3CE0CA4A" w14:textId="4333C379" w:rsidR="00FB47B0" w:rsidRDefault="000D7022" w:rsidP="00B62655">
      <w:pPr>
        <w:pStyle w:val="a6"/>
        <w:tabs>
          <w:tab w:val="clear" w:pos="992"/>
          <w:tab w:val="left" w:pos="1418"/>
        </w:tabs>
      </w:pPr>
      <w:r>
        <w:t>8-</w:t>
      </w:r>
      <w:r w:rsidRPr="00B62655">
        <w:rPr>
          <w:strike/>
          <w:color w:val="A6A6A6" w:themeColor="background1" w:themeShade="A6"/>
        </w:rPr>
        <w:t>27</w:t>
      </w:r>
      <w:r w:rsidR="00B62655">
        <w:t xml:space="preserve"> </w:t>
      </w:r>
      <w:r w:rsidR="00B62655" w:rsidRPr="00B62655">
        <w:rPr>
          <w:color w:val="00B050"/>
        </w:rPr>
        <w:t>28</w:t>
      </w:r>
      <w:r>
        <w:t>.</w:t>
      </w:r>
      <w:r>
        <w:tab/>
      </w:r>
      <w:r w:rsidR="00FB47B0">
        <w:t xml:space="preserve">НАТ. ПУСТЫРЬ </w:t>
      </w:r>
      <w:r>
        <w:t>–</w:t>
      </w:r>
      <w:r w:rsidR="00FB47B0">
        <w:t xml:space="preserve"> ДЕНЬ</w:t>
      </w:r>
    </w:p>
    <w:p w14:paraId="16BD4ADC" w14:textId="77777777" w:rsidR="00FB47B0" w:rsidRDefault="00FB47B0" w:rsidP="000D7022">
      <w:pPr>
        <w:pStyle w:val="a7"/>
        <w:keepLines/>
      </w:pPr>
      <w:r>
        <w:t>На пустыре стоят три машины и бэха парней. Рядом с машинами те же спортсмены с автоматами. Разминаются.</w:t>
      </w:r>
    </w:p>
    <w:p w14:paraId="76ED8DEB" w14:textId="445164C0" w:rsidR="00FB47B0" w:rsidRDefault="000D7022" w:rsidP="00B62655">
      <w:pPr>
        <w:pStyle w:val="a6"/>
        <w:tabs>
          <w:tab w:val="clear" w:pos="992"/>
          <w:tab w:val="left" w:pos="1418"/>
        </w:tabs>
      </w:pPr>
      <w:r>
        <w:t>8-</w:t>
      </w:r>
      <w:r w:rsidRPr="00B62655">
        <w:rPr>
          <w:strike/>
          <w:color w:val="A6A6A6" w:themeColor="background1" w:themeShade="A6"/>
        </w:rPr>
        <w:t>28</w:t>
      </w:r>
      <w:r w:rsidR="00B62655">
        <w:t xml:space="preserve"> </w:t>
      </w:r>
      <w:r w:rsidR="00B62655" w:rsidRPr="00B62655">
        <w:rPr>
          <w:color w:val="00B050"/>
        </w:rPr>
        <w:t>29</w:t>
      </w:r>
      <w:r>
        <w:t>.</w:t>
      </w:r>
      <w:r>
        <w:tab/>
      </w:r>
      <w:r w:rsidR="00FB47B0">
        <w:t>ИНТ. ВОДОНАПОРНАЯ БАШНЯ – ДЕНЬ</w:t>
      </w:r>
    </w:p>
    <w:p w14:paraId="126A72D3" w14:textId="77777777" w:rsidR="00FB47B0" w:rsidRDefault="00FB47B0" w:rsidP="00FB47B0">
      <w:pPr>
        <w:pStyle w:val="a7"/>
      </w:pPr>
      <w:r>
        <w:t>На возвышенности, внутри башни, КИЛЛЕР разворачивает чехол и собирает винтовку СВД. Закручивает глушитель и смотрит в объектив прицела.</w:t>
      </w:r>
    </w:p>
    <w:p w14:paraId="18C3C546" w14:textId="77777777" w:rsidR="00FB47B0" w:rsidRDefault="00FB47B0" w:rsidP="000D7022">
      <w:pPr>
        <w:pStyle w:val="afa"/>
      </w:pPr>
      <w:r>
        <w:t>ЗТМ</w:t>
      </w:r>
    </w:p>
    <w:p w14:paraId="2973BFE2" w14:textId="585DF0CE" w:rsidR="00F43B5A" w:rsidRPr="00E7519B" w:rsidRDefault="00FB47B0" w:rsidP="000D7022">
      <w:pPr>
        <w:pStyle w:val="afa"/>
      </w:pPr>
      <w:r>
        <w:t>КОНЕЦ</w:t>
      </w:r>
      <w:r w:rsidR="007C5547">
        <w:t xml:space="preserve"> ВОСЬМОЙ СЕРИИ</w:t>
      </w:r>
    </w:p>
    <w:sectPr w:rsidR="00F43B5A" w:rsidRPr="00E7519B" w:rsidSect="002B613A">
      <w:headerReference w:type="default" r:id="rId8"/>
      <w:foot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4608D" w14:textId="77777777" w:rsidR="001439B5" w:rsidRDefault="001439B5" w:rsidP="00FA5B81">
      <w:r>
        <w:separator/>
      </w:r>
    </w:p>
    <w:p w14:paraId="1FB8AFE8" w14:textId="77777777" w:rsidR="001439B5" w:rsidRDefault="001439B5"/>
  </w:endnote>
  <w:endnote w:type="continuationSeparator" w:id="0">
    <w:p w14:paraId="5A351B6A" w14:textId="77777777" w:rsidR="001439B5" w:rsidRDefault="001439B5" w:rsidP="00FA5B81">
      <w:r>
        <w:continuationSeparator/>
      </w:r>
    </w:p>
    <w:p w14:paraId="42698E1F" w14:textId="77777777" w:rsidR="001439B5" w:rsidRDefault="001439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328AA" w14:textId="77777777" w:rsidR="004419CD" w:rsidRPr="002B613A" w:rsidRDefault="004419CD" w:rsidP="002B613A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32040" w14:textId="77777777" w:rsidR="001439B5" w:rsidRDefault="001439B5" w:rsidP="00FA5B81">
      <w:r>
        <w:separator/>
      </w:r>
    </w:p>
    <w:p w14:paraId="4748F810" w14:textId="77777777" w:rsidR="001439B5" w:rsidRDefault="001439B5"/>
  </w:footnote>
  <w:footnote w:type="continuationSeparator" w:id="0">
    <w:p w14:paraId="131BCB74" w14:textId="77777777" w:rsidR="001439B5" w:rsidRDefault="001439B5" w:rsidP="00FA5B81">
      <w:r>
        <w:continuationSeparator/>
      </w:r>
    </w:p>
    <w:p w14:paraId="2C58E554" w14:textId="77777777" w:rsidR="001439B5" w:rsidRDefault="001439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7581652"/>
      <w:docPartObj>
        <w:docPartGallery w:val="Page Numbers (Top of Page)"/>
        <w:docPartUnique/>
      </w:docPartObj>
    </w:sdtPr>
    <w:sdtEndPr/>
    <w:sdtContent>
      <w:p w14:paraId="363385A9" w14:textId="77777777" w:rsidR="004419CD" w:rsidRPr="002B613A" w:rsidRDefault="004419CD" w:rsidP="002B613A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11EE3"/>
    <w:rsid w:val="0001626D"/>
    <w:rsid w:val="00032860"/>
    <w:rsid w:val="00052975"/>
    <w:rsid w:val="00056081"/>
    <w:rsid w:val="00056864"/>
    <w:rsid w:val="0006329C"/>
    <w:rsid w:val="000643DD"/>
    <w:rsid w:val="000718CB"/>
    <w:rsid w:val="00073844"/>
    <w:rsid w:val="00086B8E"/>
    <w:rsid w:val="00086CEF"/>
    <w:rsid w:val="0008706D"/>
    <w:rsid w:val="0009524C"/>
    <w:rsid w:val="000B234C"/>
    <w:rsid w:val="000B636E"/>
    <w:rsid w:val="000C0B25"/>
    <w:rsid w:val="000C2B55"/>
    <w:rsid w:val="000C49B9"/>
    <w:rsid w:val="000C58AB"/>
    <w:rsid w:val="000D6500"/>
    <w:rsid w:val="000D7022"/>
    <w:rsid w:val="000E0766"/>
    <w:rsid w:val="000E10F3"/>
    <w:rsid w:val="000E35BA"/>
    <w:rsid w:val="000F0329"/>
    <w:rsid w:val="000F59AE"/>
    <w:rsid w:val="000F6137"/>
    <w:rsid w:val="00105ABC"/>
    <w:rsid w:val="001064CF"/>
    <w:rsid w:val="001144A2"/>
    <w:rsid w:val="00117918"/>
    <w:rsid w:val="00122A8E"/>
    <w:rsid w:val="00131E77"/>
    <w:rsid w:val="001417DF"/>
    <w:rsid w:val="00141D8F"/>
    <w:rsid w:val="001439B5"/>
    <w:rsid w:val="001478FC"/>
    <w:rsid w:val="00150311"/>
    <w:rsid w:val="00151911"/>
    <w:rsid w:val="0015560B"/>
    <w:rsid w:val="00155DDB"/>
    <w:rsid w:val="00160768"/>
    <w:rsid w:val="00165725"/>
    <w:rsid w:val="001950D2"/>
    <w:rsid w:val="00195220"/>
    <w:rsid w:val="001A01E6"/>
    <w:rsid w:val="001A046C"/>
    <w:rsid w:val="001A0560"/>
    <w:rsid w:val="001C4D63"/>
    <w:rsid w:val="001D5DAB"/>
    <w:rsid w:val="001D7C0D"/>
    <w:rsid w:val="001F0220"/>
    <w:rsid w:val="001F785C"/>
    <w:rsid w:val="00200505"/>
    <w:rsid w:val="00206631"/>
    <w:rsid w:val="002132B5"/>
    <w:rsid w:val="00241547"/>
    <w:rsid w:val="00244976"/>
    <w:rsid w:val="00252664"/>
    <w:rsid w:val="00263BB1"/>
    <w:rsid w:val="00277F26"/>
    <w:rsid w:val="002839CF"/>
    <w:rsid w:val="00284729"/>
    <w:rsid w:val="00285DD9"/>
    <w:rsid w:val="002A1A30"/>
    <w:rsid w:val="002B44B9"/>
    <w:rsid w:val="002B54E2"/>
    <w:rsid w:val="002B613A"/>
    <w:rsid w:val="002C1A87"/>
    <w:rsid w:val="002C2389"/>
    <w:rsid w:val="002C4589"/>
    <w:rsid w:val="002D342B"/>
    <w:rsid w:val="002E3884"/>
    <w:rsid w:val="002E39EC"/>
    <w:rsid w:val="002F1F64"/>
    <w:rsid w:val="003000B8"/>
    <w:rsid w:val="003031ED"/>
    <w:rsid w:val="00314C13"/>
    <w:rsid w:val="00331AF4"/>
    <w:rsid w:val="00336BC8"/>
    <w:rsid w:val="003405FE"/>
    <w:rsid w:val="0034213C"/>
    <w:rsid w:val="00346712"/>
    <w:rsid w:val="00346B69"/>
    <w:rsid w:val="00347B91"/>
    <w:rsid w:val="00352418"/>
    <w:rsid w:val="00355204"/>
    <w:rsid w:val="00360409"/>
    <w:rsid w:val="00362951"/>
    <w:rsid w:val="00370A62"/>
    <w:rsid w:val="003728EF"/>
    <w:rsid w:val="00372AA4"/>
    <w:rsid w:val="00372CF1"/>
    <w:rsid w:val="0038290C"/>
    <w:rsid w:val="00385019"/>
    <w:rsid w:val="00387588"/>
    <w:rsid w:val="00391BA6"/>
    <w:rsid w:val="00392B91"/>
    <w:rsid w:val="003930BA"/>
    <w:rsid w:val="003932CC"/>
    <w:rsid w:val="00394FE2"/>
    <w:rsid w:val="003A0265"/>
    <w:rsid w:val="003A2252"/>
    <w:rsid w:val="003A4A83"/>
    <w:rsid w:val="003B0523"/>
    <w:rsid w:val="003B5EA8"/>
    <w:rsid w:val="003D3713"/>
    <w:rsid w:val="003D7990"/>
    <w:rsid w:val="003F0841"/>
    <w:rsid w:val="003F507A"/>
    <w:rsid w:val="003F5474"/>
    <w:rsid w:val="003F7CD0"/>
    <w:rsid w:val="00401997"/>
    <w:rsid w:val="004115D6"/>
    <w:rsid w:val="0042143B"/>
    <w:rsid w:val="00421779"/>
    <w:rsid w:val="004224AA"/>
    <w:rsid w:val="00424EB3"/>
    <w:rsid w:val="00426418"/>
    <w:rsid w:val="004419CD"/>
    <w:rsid w:val="004435F2"/>
    <w:rsid w:val="00446872"/>
    <w:rsid w:val="00447340"/>
    <w:rsid w:val="0045526B"/>
    <w:rsid w:val="0045551A"/>
    <w:rsid w:val="00462C5E"/>
    <w:rsid w:val="0046532E"/>
    <w:rsid w:val="004760ED"/>
    <w:rsid w:val="00480A30"/>
    <w:rsid w:val="00483557"/>
    <w:rsid w:val="004858D8"/>
    <w:rsid w:val="00494621"/>
    <w:rsid w:val="00496BB2"/>
    <w:rsid w:val="004A2F26"/>
    <w:rsid w:val="004A7531"/>
    <w:rsid w:val="004C6E29"/>
    <w:rsid w:val="004D1F46"/>
    <w:rsid w:val="004D262F"/>
    <w:rsid w:val="004D5216"/>
    <w:rsid w:val="004D59B8"/>
    <w:rsid w:val="004E4F5E"/>
    <w:rsid w:val="004F02F0"/>
    <w:rsid w:val="004F2A9A"/>
    <w:rsid w:val="004F4814"/>
    <w:rsid w:val="004F56EA"/>
    <w:rsid w:val="00500220"/>
    <w:rsid w:val="005066D3"/>
    <w:rsid w:val="00507924"/>
    <w:rsid w:val="0051364E"/>
    <w:rsid w:val="00530A0E"/>
    <w:rsid w:val="00530CBC"/>
    <w:rsid w:val="005366A8"/>
    <w:rsid w:val="0054054D"/>
    <w:rsid w:val="00541BA3"/>
    <w:rsid w:val="00543CE9"/>
    <w:rsid w:val="00551B16"/>
    <w:rsid w:val="005552D3"/>
    <w:rsid w:val="00561E01"/>
    <w:rsid w:val="00561ED2"/>
    <w:rsid w:val="00563461"/>
    <w:rsid w:val="0056696F"/>
    <w:rsid w:val="00567B28"/>
    <w:rsid w:val="005710F3"/>
    <w:rsid w:val="00573C28"/>
    <w:rsid w:val="00573E5C"/>
    <w:rsid w:val="00595BE1"/>
    <w:rsid w:val="00596684"/>
    <w:rsid w:val="005A0BAE"/>
    <w:rsid w:val="005B34BA"/>
    <w:rsid w:val="005B4F7F"/>
    <w:rsid w:val="005B5421"/>
    <w:rsid w:val="005B6800"/>
    <w:rsid w:val="005D7487"/>
    <w:rsid w:val="005E5E38"/>
    <w:rsid w:val="005F1EF2"/>
    <w:rsid w:val="0060398A"/>
    <w:rsid w:val="006107A1"/>
    <w:rsid w:val="00613243"/>
    <w:rsid w:val="0061403F"/>
    <w:rsid w:val="00617020"/>
    <w:rsid w:val="006248BC"/>
    <w:rsid w:val="006347FB"/>
    <w:rsid w:val="0063654A"/>
    <w:rsid w:val="0063736B"/>
    <w:rsid w:val="00643FB9"/>
    <w:rsid w:val="00644406"/>
    <w:rsid w:val="006475A1"/>
    <w:rsid w:val="006615BA"/>
    <w:rsid w:val="00663C5B"/>
    <w:rsid w:val="00681F75"/>
    <w:rsid w:val="00682F4E"/>
    <w:rsid w:val="00683A6B"/>
    <w:rsid w:val="00686161"/>
    <w:rsid w:val="00687314"/>
    <w:rsid w:val="00697BD7"/>
    <w:rsid w:val="006A6B4A"/>
    <w:rsid w:val="006A7A12"/>
    <w:rsid w:val="006B23E9"/>
    <w:rsid w:val="006B3D31"/>
    <w:rsid w:val="006B546A"/>
    <w:rsid w:val="006B5C01"/>
    <w:rsid w:val="006B701D"/>
    <w:rsid w:val="006B775E"/>
    <w:rsid w:val="006D7568"/>
    <w:rsid w:val="006E636A"/>
    <w:rsid w:val="006F1C6F"/>
    <w:rsid w:val="006F5EB7"/>
    <w:rsid w:val="007009D3"/>
    <w:rsid w:val="00712326"/>
    <w:rsid w:val="0071537A"/>
    <w:rsid w:val="0071711F"/>
    <w:rsid w:val="0072404B"/>
    <w:rsid w:val="00734BE8"/>
    <w:rsid w:val="00735685"/>
    <w:rsid w:val="007371B1"/>
    <w:rsid w:val="007579D4"/>
    <w:rsid w:val="00760064"/>
    <w:rsid w:val="00764578"/>
    <w:rsid w:val="00765C97"/>
    <w:rsid w:val="0078300D"/>
    <w:rsid w:val="00783A9D"/>
    <w:rsid w:val="00784533"/>
    <w:rsid w:val="007853EB"/>
    <w:rsid w:val="00791DFA"/>
    <w:rsid w:val="00792253"/>
    <w:rsid w:val="00795FC6"/>
    <w:rsid w:val="007A354C"/>
    <w:rsid w:val="007A3976"/>
    <w:rsid w:val="007A3A42"/>
    <w:rsid w:val="007B0BEC"/>
    <w:rsid w:val="007C29D3"/>
    <w:rsid w:val="007C4537"/>
    <w:rsid w:val="007C5547"/>
    <w:rsid w:val="007C6E7A"/>
    <w:rsid w:val="007D1D83"/>
    <w:rsid w:val="007D7B9E"/>
    <w:rsid w:val="007E1461"/>
    <w:rsid w:val="007E29ED"/>
    <w:rsid w:val="007E6699"/>
    <w:rsid w:val="007E6F8E"/>
    <w:rsid w:val="007F04E7"/>
    <w:rsid w:val="007F0950"/>
    <w:rsid w:val="007F5935"/>
    <w:rsid w:val="00801380"/>
    <w:rsid w:val="00803477"/>
    <w:rsid w:val="0080653C"/>
    <w:rsid w:val="00807027"/>
    <w:rsid w:val="00815B6B"/>
    <w:rsid w:val="00816F3E"/>
    <w:rsid w:val="0082438D"/>
    <w:rsid w:val="0083550E"/>
    <w:rsid w:val="008371D0"/>
    <w:rsid w:val="008405E6"/>
    <w:rsid w:val="008475F3"/>
    <w:rsid w:val="00856EAD"/>
    <w:rsid w:val="008613B0"/>
    <w:rsid w:val="00864ABD"/>
    <w:rsid w:val="0087252A"/>
    <w:rsid w:val="0087477A"/>
    <w:rsid w:val="008827DE"/>
    <w:rsid w:val="008A5A3A"/>
    <w:rsid w:val="008A6E2C"/>
    <w:rsid w:val="008A7123"/>
    <w:rsid w:val="008B0A35"/>
    <w:rsid w:val="008B3667"/>
    <w:rsid w:val="008D1F2C"/>
    <w:rsid w:val="008D3FB8"/>
    <w:rsid w:val="008D6563"/>
    <w:rsid w:val="008D74A9"/>
    <w:rsid w:val="008E258B"/>
    <w:rsid w:val="008E6DCC"/>
    <w:rsid w:val="008F31C3"/>
    <w:rsid w:val="008F6B4C"/>
    <w:rsid w:val="00901F71"/>
    <w:rsid w:val="00914769"/>
    <w:rsid w:val="00931C1C"/>
    <w:rsid w:val="009348D3"/>
    <w:rsid w:val="00945DAB"/>
    <w:rsid w:val="009469BD"/>
    <w:rsid w:val="0096743E"/>
    <w:rsid w:val="00967FBF"/>
    <w:rsid w:val="00971BA6"/>
    <w:rsid w:val="00975344"/>
    <w:rsid w:val="009828B5"/>
    <w:rsid w:val="009831E9"/>
    <w:rsid w:val="00993DF6"/>
    <w:rsid w:val="0099790A"/>
    <w:rsid w:val="009A181B"/>
    <w:rsid w:val="009A29BE"/>
    <w:rsid w:val="009A503E"/>
    <w:rsid w:val="009A56C5"/>
    <w:rsid w:val="009A5E7A"/>
    <w:rsid w:val="009B30A5"/>
    <w:rsid w:val="009B51A1"/>
    <w:rsid w:val="009B7526"/>
    <w:rsid w:val="009C2D09"/>
    <w:rsid w:val="009C3EBE"/>
    <w:rsid w:val="009D2E87"/>
    <w:rsid w:val="009D30D2"/>
    <w:rsid w:val="009E4267"/>
    <w:rsid w:val="009E4528"/>
    <w:rsid w:val="009E4FE9"/>
    <w:rsid w:val="009E689B"/>
    <w:rsid w:val="009E7431"/>
    <w:rsid w:val="009F2E88"/>
    <w:rsid w:val="00A05B4E"/>
    <w:rsid w:val="00A1680C"/>
    <w:rsid w:val="00A2509F"/>
    <w:rsid w:val="00A25AD5"/>
    <w:rsid w:val="00A26F29"/>
    <w:rsid w:val="00A27B37"/>
    <w:rsid w:val="00A27C81"/>
    <w:rsid w:val="00A33A01"/>
    <w:rsid w:val="00A36FC6"/>
    <w:rsid w:val="00A4675A"/>
    <w:rsid w:val="00A57A37"/>
    <w:rsid w:val="00A57D5F"/>
    <w:rsid w:val="00A6458C"/>
    <w:rsid w:val="00A646E1"/>
    <w:rsid w:val="00A73BF9"/>
    <w:rsid w:val="00A91146"/>
    <w:rsid w:val="00A96297"/>
    <w:rsid w:val="00A96DDC"/>
    <w:rsid w:val="00AA5863"/>
    <w:rsid w:val="00AA7748"/>
    <w:rsid w:val="00AD3741"/>
    <w:rsid w:val="00AE275F"/>
    <w:rsid w:val="00AF0F48"/>
    <w:rsid w:val="00AF3479"/>
    <w:rsid w:val="00AF54DF"/>
    <w:rsid w:val="00AF7B26"/>
    <w:rsid w:val="00B050E6"/>
    <w:rsid w:val="00B1459A"/>
    <w:rsid w:val="00B1617C"/>
    <w:rsid w:val="00B27BBD"/>
    <w:rsid w:val="00B30646"/>
    <w:rsid w:val="00B33222"/>
    <w:rsid w:val="00B372AB"/>
    <w:rsid w:val="00B41B39"/>
    <w:rsid w:val="00B44DB8"/>
    <w:rsid w:val="00B55E46"/>
    <w:rsid w:val="00B60052"/>
    <w:rsid w:val="00B62655"/>
    <w:rsid w:val="00B65E56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7D97"/>
    <w:rsid w:val="00BD28F2"/>
    <w:rsid w:val="00BE2B05"/>
    <w:rsid w:val="00BE7D18"/>
    <w:rsid w:val="00BF0F53"/>
    <w:rsid w:val="00BF0F95"/>
    <w:rsid w:val="00BF159F"/>
    <w:rsid w:val="00BF2612"/>
    <w:rsid w:val="00C00444"/>
    <w:rsid w:val="00C02B31"/>
    <w:rsid w:val="00C11F30"/>
    <w:rsid w:val="00C135DF"/>
    <w:rsid w:val="00C20E43"/>
    <w:rsid w:val="00C31437"/>
    <w:rsid w:val="00C42270"/>
    <w:rsid w:val="00C453B1"/>
    <w:rsid w:val="00C46688"/>
    <w:rsid w:val="00C54D72"/>
    <w:rsid w:val="00C6072D"/>
    <w:rsid w:val="00C60DE7"/>
    <w:rsid w:val="00C63970"/>
    <w:rsid w:val="00C65C43"/>
    <w:rsid w:val="00C6744F"/>
    <w:rsid w:val="00C739A0"/>
    <w:rsid w:val="00C7695C"/>
    <w:rsid w:val="00C81844"/>
    <w:rsid w:val="00C8643D"/>
    <w:rsid w:val="00C8690D"/>
    <w:rsid w:val="00CA6B3E"/>
    <w:rsid w:val="00CB17F8"/>
    <w:rsid w:val="00CC0204"/>
    <w:rsid w:val="00CD01F1"/>
    <w:rsid w:val="00CD3C25"/>
    <w:rsid w:val="00CF0176"/>
    <w:rsid w:val="00CF18E3"/>
    <w:rsid w:val="00CF3B2B"/>
    <w:rsid w:val="00CF49DF"/>
    <w:rsid w:val="00CF5834"/>
    <w:rsid w:val="00D01F60"/>
    <w:rsid w:val="00D13BDB"/>
    <w:rsid w:val="00D16D62"/>
    <w:rsid w:val="00D16ED6"/>
    <w:rsid w:val="00D17F22"/>
    <w:rsid w:val="00D31116"/>
    <w:rsid w:val="00D32296"/>
    <w:rsid w:val="00D5020D"/>
    <w:rsid w:val="00D56532"/>
    <w:rsid w:val="00D569D5"/>
    <w:rsid w:val="00D91A5A"/>
    <w:rsid w:val="00D944DC"/>
    <w:rsid w:val="00DB3F46"/>
    <w:rsid w:val="00DB4EC6"/>
    <w:rsid w:val="00DB5499"/>
    <w:rsid w:val="00DC6C3C"/>
    <w:rsid w:val="00DE2165"/>
    <w:rsid w:val="00DE458E"/>
    <w:rsid w:val="00DE6D1F"/>
    <w:rsid w:val="00E00F67"/>
    <w:rsid w:val="00E1608A"/>
    <w:rsid w:val="00E263B8"/>
    <w:rsid w:val="00E34694"/>
    <w:rsid w:val="00E35141"/>
    <w:rsid w:val="00E35CF1"/>
    <w:rsid w:val="00E36C62"/>
    <w:rsid w:val="00E40470"/>
    <w:rsid w:val="00E52853"/>
    <w:rsid w:val="00E54715"/>
    <w:rsid w:val="00E54DE1"/>
    <w:rsid w:val="00E56137"/>
    <w:rsid w:val="00E5635B"/>
    <w:rsid w:val="00E56E26"/>
    <w:rsid w:val="00E65271"/>
    <w:rsid w:val="00E7519B"/>
    <w:rsid w:val="00E753C7"/>
    <w:rsid w:val="00E80235"/>
    <w:rsid w:val="00E82E06"/>
    <w:rsid w:val="00E83AB4"/>
    <w:rsid w:val="00E845C0"/>
    <w:rsid w:val="00E85838"/>
    <w:rsid w:val="00E90247"/>
    <w:rsid w:val="00E94395"/>
    <w:rsid w:val="00E9481D"/>
    <w:rsid w:val="00E967A2"/>
    <w:rsid w:val="00EA3081"/>
    <w:rsid w:val="00EA7395"/>
    <w:rsid w:val="00EB2A70"/>
    <w:rsid w:val="00EB3DA9"/>
    <w:rsid w:val="00EC3BE9"/>
    <w:rsid w:val="00EC446D"/>
    <w:rsid w:val="00EC5C3C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F0109B"/>
    <w:rsid w:val="00F21972"/>
    <w:rsid w:val="00F41174"/>
    <w:rsid w:val="00F43B5A"/>
    <w:rsid w:val="00F53A3E"/>
    <w:rsid w:val="00F540DF"/>
    <w:rsid w:val="00F55A14"/>
    <w:rsid w:val="00F567A5"/>
    <w:rsid w:val="00F57BBE"/>
    <w:rsid w:val="00F6576A"/>
    <w:rsid w:val="00F74BD1"/>
    <w:rsid w:val="00F75C00"/>
    <w:rsid w:val="00F958AB"/>
    <w:rsid w:val="00F96D37"/>
    <w:rsid w:val="00FA15F4"/>
    <w:rsid w:val="00FA5B81"/>
    <w:rsid w:val="00FA67BC"/>
    <w:rsid w:val="00FA76E9"/>
    <w:rsid w:val="00FB47B0"/>
    <w:rsid w:val="00FB4FD6"/>
    <w:rsid w:val="00FB5DE0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EA7C62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2F1F64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2B613A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next w:val="a7"/>
    <w:uiPriority w:val="4"/>
    <w:semiHidden/>
    <w:qFormat/>
    <w:rsid w:val="002B613A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2B613A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2B613A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2B613A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2B613A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2B613A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2B613A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2B613A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2B613A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link w:val="af9"/>
    <w:uiPriority w:val="99"/>
    <w:semiHidden/>
    <w:rsid w:val="002B613A"/>
    <w:pPr>
      <w:tabs>
        <w:tab w:val="center" w:pos="4677"/>
        <w:tab w:val="right" w:pos="9355"/>
      </w:tabs>
    </w:pPr>
    <w:rPr>
      <w:rFonts w:ascii="Courier New" w:hAnsi="Courier New"/>
    </w:rPr>
  </w:style>
  <w:style w:type="paragraph" w:customStyle="1" w:styleId="afa">
    <w:name w:val="ЗТМ/СКЛЕЙКА/КОНЕЦ"/>
    <w:link w:val="afb"/>
    <w:uiPriority w:val="9"/>
    <w:qFormat/>
    <w:rsid w:val="002B613A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2B613A"/>
    <w:rPr>
      <w:rFonts w:ascii="Courier New" w:hAnsi="Courier New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2B613A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7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C991A-E567-49C8-89B7-D23F84BE4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6840</TotalTime>
  <Pages>30</Pages>
  <Words>4384</Words>
  <Characters>24991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55</cp:revision>
  <dcterms:created xsi:type="dcterms:W3CDTF">2022-03-14T06:23:00Z</dcterms:created>
  <dcterms:modified xsi:type="dcterms:W3CDTF">2023-06-23T10:15:00Z</dcterms:modified>
</cp:coreProperties>
</file>