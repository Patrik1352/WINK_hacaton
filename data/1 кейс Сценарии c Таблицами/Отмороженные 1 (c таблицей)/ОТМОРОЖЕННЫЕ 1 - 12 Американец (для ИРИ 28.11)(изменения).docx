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7FE49" w14:textId="77777777" w:rsidR="007E2E65" w:rsidRPr="007E2E65" w:rsidRDefault="007E2E65" w:rsidP="00F132E5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bookmarkStart w:id="0" w:name="_Hlk79614151"/>
      <w:r w:rsidRPr="007E2E65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71872758" w14:textId="77777777" w:rsidR="00F7484F" w:rsidRPr="00F7484F" w:rsidRDefault="00F7484F" w:rsidP="00F7484F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F7484F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2FE4AC55" w14:textId="77777777" w:rsidR="007E2E65" w:rsidRPr="007E2E65" w:rsidRDefault="007E2E65" w:rsidP="007E2E65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7E2E65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72B40334" w14:textId="1820AA98" w:rsidR="007E2E65" w:rsidRPr="007E2E65" w:rsidRDefault="007E2E65" w:rsidP="007E2E65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7E2E65">
        <w:rPr>
          <w:rFonts w:ascii="Courier New" w:hAnsi="Courier New" w:cs="Courier New"/>
          <w:smallCaps/>
          <w:color w:val="000000" w:themeColor="text1"/>
        </w:rPr>
        <w:t>(</w:t>
      </w:r>
      <w:r w:rsidR="00F7484F">
        <w:rPr>
          <w:rFonts w:ascii="Courier New" w:hAnsi="Courier New" w:cs="Courier New"/>
          <w:smallCaps/>
          <w:color w:val="000000" w:themeColor="text1"/>
        </w:rPr>
        <w:t>12+</w:t>
      </w:r>
      <w:r w:rsidRPr="007E2E65">
        <w:rPr>
          <w:rFonts w:ascii="Courier New" w:hAnsi="Courier New" w:cs="Courier New"/>
          <w:smallCaps/>
          <w:color w:val="000000" w:themeColor="text1"/>
        </w:rPr>
        <w:t>)</w:t>
      </w:r>
    </w:p>
    <w:p w14:paraId="7EEBE948" w14:textId="77777777" w:rsidR="007E2E65" w:rsidRPr="00012CD7" w:rsidRDefault="007E2E65" w:rsidP="007E2E65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7E2E65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7E2E65">
        <w:rPr>
          <w:rFonts w:ascii="Courier New" w:hAnsi="Courier New" w:cs="Courier New"/>
          <w:caps/>
          <w:color w:val="000000" w:themeColor="text1"/>
        </w:rPr>
        <w:t xml:space="preserve"> </w:t>
      </w:r>
      <w:r w:rsidRPr="007E2E65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3B61780D" w14:textId="77777777" w:rsidR="007E2E65" w:rsidRPr="007E2E65" w:rsidRDefault="007E2E65" w:rsidP="007E2E65">
      <w:pPr>
        <w:spacing w:before="120" w:line="720" w:lineRule="auto"/>
        <w:rPr>
          <w:rFonts w:ascii="Courier New" w:hAnsi="Courier New"/>
          <w:i/>
          <w:caps/>
          <w:szCs w:val="28"/>
        </w:rPr>
      </w:pPr>
    </w:p>
    <w:p w14:paraId="25475F2B" w14:textId="77777777" w:rsidR="007E2E65" w:rsidRPr="007E2E65" w:rsidRDefault="007E2E65" w:rsidP="007E2E65">
      <w:pPr>
        <w:spacing w:before="120" w:after="120" w:line="480" w:lineRule="auto"/>
        <w:ind w:left="567"/>
        <w:contextualSpacing/>
        <w:jc w:val="both"/>
        <w:rPr>
          <w:rFonts w:eastAsia="Times New Roman" w:cs="Times New Roman"/>
          <w:sz w:val="28"/>
          <w:szCs w:val="28"/>
          <w:lang w:eastAsia="x-none"/>
        </w:rPr>
        <w:sectPr w:rsidR="007E2E65" w:rsidRPr="007E2E65" w:rsidSect="007E2E65"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bookmarkEnd w:id="0"/>
    <w:p w14:paraId="3E1AC34C" w14:textId="77777777" w:rsidR="00496D57" w:rsidRPr="00BC6FFA" w:rsidRDefault="00496D57" w:rsidP="00B7485D">
      <w:pPr>
        <w:pStyle w:val="af8"/>
      </w:pPr>
      <w:r w:rsidRPr="00BC6FFA">
        <w:lastRenderedPageBreak/>
        <w:t>ИЗ ЗТМ</w:t>
      </w:r>
    </w:p>
    <w:p w14:paraId="23C309D0" w14:textId="77777777" w:rsidR="008E1E20" w:rsidRDefault="008E1E20" w:rsidP="008E1E20">
      <w:pPr>
        <w:pStyle w:val="a6"/>
      </w:pPr>
      <w:r>
        <w:t>12-1.</w:t>
      </w:r>
      <w:r>
        <w:tab/>
        <w:t>ИНТ. ДАЧА</w:t>
      </w:r>
      <w:r w:rsidR="00961C59">
        <w:t xml:space="preserve"> МАССЫ</w:t>
      </w:r>
      <w:r>
        <w:t xml:space="preserve"> – УТРО</w:t>
      </w:r>
    </w:p>
    <w:p w14:paraId="0C5C23D1" w14:textId="77777777" w:rsidR="004935C0" w:rsidRDefault="008E1E20" w:rsidP="00E63B5E">
      <w:pPr>
        <w:pStyle w:val="a7"/>
        <w:keepNext/>
        <w:keepLines/>
        <w:rPr>
          <w:lang w:val="ru-RU"/>
        </w:rPr>
      </w:pPr>
      <w:r>
        <w:t>Пацаны смотрят новости на ноутбуке Вжика. На экране</w:t>
      </w:r>
      <w:r w:rsidR="004935C0">
        <w:rPr>
          <w:lang w:val="ru-RU"/>
        </w:rPr>
        <w:t xml:space="preserve"> </w:t>
      </w:r>
    </w:p>
    <w:p w14:paraId="45D6C5B1" w14:textId="77777777" w:rsidR="008E1E20" w:rsidRDefault="008E1E20" w:rsidP="00E63B5E">
      <w:pPr>
        <w:pStyle w:val="a7"/>
        <w:keepNext/>
        <w:keepLines/>
      </w:pPr>
      <w:r>
        <w:t>обмотанный оградительной лентой сельский туалет, вокруг которого полицейские, а в дырку самого туалета что-то снимает фотограф.</w:t>
      </w:r>
    </w:p>
    <w:p w14:paraId="5B6AFD0D" w14:textId="77777777" w:rsidR="008E1E20" w:rsidRDefault="008E1E20" w:rsidP="008E1E20">
      <w:pPr>
        <w:pStyle w:val="a9"/>
      </w:pPr>
      <w:r>
        <w:t>ДИКТОР (ЗК)</w:t>
      </w:r>
    </w:p>
    <w:p w14:paraId="327ACF30" w14:textId="77777777" w:rsidR="008E1E20" w:rsidRDefault="008E1E20" w:rsidP="008E1E20">
      <w:pPr>
        <w:pStyle w:val="ab"/>
      </w:pPr>
      <w:r>
        <w:t xml:space="preserve">«Киллер залёг на самое дно!» Широко известный в узких кругах бандитский палач из </w:t>
      </w:r>
      <w:r w:rsidR="00C91CD2">
        <w:rPr>
          <w:lang w:val="ru-RU"/>
        </w:rPr>
        <w:t>девяносты</w:t>
      </w:r>
      <w:r>
        <w:t>х по кличке Сержант найден на своём дачном участке. Он утонул в уличном туалете. Как говорится, по типу «сортир». По предварительным данным, легендарный киллер совершил самоубийство.</w:t>
      </w:r>
    </w:p>
    <w:p w14:paraId="2C6B3AC2" w14:textId="77777777" w:rsidR="008E1E20" w:rsidRDefault="008E1E20" w:rsidP="008E1E20">
      <w:pPr>
        <w:pStyle w:val="a9"/>
      </w:pPr>
      <w:r>
        <w:t>ЧАК</w:t>
      </w:r>
    </w:p>
    <w:p w14:paraId="28B9E18B" w14:textId="77777777" w:rsidR="008E1E20" w:rsidRDefault="008E1E20" w:rsidP="00C2605B">
      <w:pPr>
        <w:pStyle w:val="ab"/>
      </w:pPr>
      <w:r>
        <w:t>Всю жизнь был в тире, а нашли в сортире…</w:t>
      </w:r>
    </w:p>
    <w:p w14:paraId="7E0E6CC1" w14:textId="77777777" w:rsidR="008E1E20" w:rsidRDefault="008E1E20" w:rsidP="008E1E20">
      <w:pPr>
        <w:pStyle w:val="a9"/>
      </w:pPr>
      <w:r>
        <w:t>ВЖИК</w:t>
      </w:r>
    </w:p>
    <w:p w14:paraId="0A6F3176" w14:textId="77777777" w:rsidR="008E1E20" w:rsidRDefault="008E1E20" w:rsidP="00C2605B">
      <w:pPr>
        <w:pStyle w:val="ab"/>
      </w:pPr>
      <w:r>
        <w:t>Не только мы в полном дерьме.</w:t>
      </w:r>
    </w:p>
    <w:p w14:paraId="66C92D65" w14:textId="77777777" w:rsidR="008E1E20" w:rsidRDefault="008E1E20" w:rsidP="008E1E20">
      <w:pPr>
        <w:pStyle w:val="a9"/>
      </w:pPr>
      <w:r>
        <w:t>ФИЛ</w:t>
      </w:r>
    </w:p>
    <w:p w14:paraId="4EDF5801" w14:textId="24E0FF13" w:rsidR="008E1E20" w:rsidRDefault="008E1E20" w:rsidP="00C2605B">
      <w:pPr>
        <w:pStyle w:val="ab"/>
      </w:pPr>
      <w:r w:rsidRPr="006551C2">
        <w:rPr>
          <w:strike/>
          <w:color w:val="A6A6A6" w:themeColor="background1" w:themeShade="A6"/>
        </w:rPr>
        <w:t>Парни,</w:t>
      </w:r>
      <w:r w:rsidRPr="006551C2">
        <w:rPr>
          <w:color w:val="A6A6A6" w:themeColor="background1" w:themeShade="A6"/>
        </w:rPr>
        <w:t xml:space="preserve"> </w:t>
      </w:r>
      <w:r w:rsidR="006551C2" w:rsidRPr="006551C2">
        <w:rPr>
          <w:color w:val="00B050"/>
          <w:lang w:val="ru-RU"/>
        </w:rPr>
        <w:t>Н</w:t>
      </w:r>
      <w:r>
        <w:t>у какой суицид? Ясно же, что его пришили по приказу Ноля. За то, что его сын не грохнул нас.</w:t>
      </w:r>
    </w:p>
    <w:p w14:paraId="693FEFCF" w14:textId="77777777" w:rsidR="008E1E20" w:rsidRDefault="008E1E20" w:rsidP="008E1E20">
      <w:pPr>
        <w:pStyle w:val="a9"/>
      </w:pPr>
      <w:r>
        <w:t>ВЖИК</w:t>
      </w:r>
    </w:p>
    <w:p w14:paraId="54DFC30C" w14:textId="5F007F86" w:rsidR="008E1E20" w:rsidRDefault="008E1E20" w:rsidP="00C2605B">
      <w:pPr>
        <w:pStyle w:val="ab"/>
      </w:pPr>
      <w:r w:rsidRPr="006551C2">
        <w:rPr>
          <w:strike/>
          <w:color w:val="A6A6A6" w:themeColor="background1" w:themeShade="A6"/>
        </w:rPr>
        <w:t>Значит</w:t>
      </w:r>
      <w:r w:rsidR="006551C2">
        <w:rPr>
          <w:lang w:val="ru-RU"/>
        </w:rPr>
        <w:t xml:space="preserve"> </w:t>
      </w:r>
      <w:r w:rsidR="006551C2" w:rsidRPr="006551C2">
        <w:rPr>
          <w:color w:val="00B050"/>
          <w:lang w:val="ru-RU"/>
        </w:rPr>
        <w:t>Получается</w:t>
      </w:r>
      <w:r>
        <w:t>, Ноль знает, что мы живы. Спалились?</w:t>
      </w:r>
    </w:p>
    <w:p w14:paraId="274A7DF3" w14:textId="77777777" w:rsidR="008E1E20" w:rsidRDefault="008E1E20" w:rsidP="008E1E20">
      <w:pPr>
        <w:pStyle w:val="a9"/>
      </w:pPr>
      <w:r>
        <w:t>ФИЛ</w:t>
      </w:r>
    </w:p>
    <w:p w14:paraId="6FCE9DE7" w14:textId="77777777" w:rsidR="00C2605B" w:rsidRDefault="008E1E20" w:rsidP="00C2605B">
      <w:pPr>
        <w:pStyle w:val="ae"/>
      </w:pPr>
      <w:r>
        <w:t>(хмуро)</w:t>
      </w:r>
    </w:p>
    <w:p w14:paraId="648CA3D2" w14:textId="77777777" w:rsidR="008E1E20" w:rsidRDefault="008E1E20" w:rsidP="00C2605B">
      <w:pPr>
        <w:pStyle w:val="ab"/>
      </w:pPr>
      <w:r>
        <w:t>Массу по телеку крутят, морда Чака на каждом столбе висит… Как думаешь, есть шанс спалиться?</w:t>
      </w:r>
    </w:p>
    <w:p w14:paraId="0275A7B4" w14:textId="77777777" w:rsidR="008E1E20" w:rsidRDefault="00C2605B" w:rsidP="00C2605B">
      <w:pPr>
        <w:pStyle w:val="a6"/>
      </w:pPr>
      <w:r>
        <w:lastRenderedPageBreak/>
        <w:t>12-2.</w:t>
      </w:r>
      <w:r>
        <w:tab/>
      </w:r>
      <w:r w:rsidR="008E1E20">
        <w:t xml:space="preserve">ИНТ. </w:t>
      </w:r>
      <w:r>
        <w:t>ОСОБНЯК</w:t>
      </w:r>
      <w:r w:rsidR="008E1E20">
        <w:t xml:space="preserve"> НОЛЯ</w:t>
      </w:r>
      <w:r w:rsidR="00B06C62">
        <w:t xml:space="preserve"> (</w:t>
      </w:r>
      <w:r w:rsidR="00B06C62" w:rsidRPr="00B06C62">
        <w:rPr>
          <w:caps w:val="0"/>
        </w:rPr>
        <w:t>гостиная</w:t>
      </w:r>
      <w:r w:rsidR="00B06C62">
        <w:t>)</w:t>
      </w:r>
      <w:r w:rsidR="008E1E20">
        <w:t xml:space="preserve"> </w:t>
      </w:r>
      <w:r>
        <w:t>–</w:t>
      </w:r>
      <w:r w:rsidR="008E1E20">
        <w:t xml:space="preserve"> УТРО</w:t>
      </w:r>
    </w:p>
    <w:p w14:paraId="76AF53E4" w14:textId="77777777" w:rsidR="00C2605B" w:rsidRDefault="008E1E20" w:rsidP="00E63B5E">
      <w:pPr>
        <w:pStyle w:val="a7"/>
        <w:keepNext/>
        <w:keepLines/>
      </w:pPr>
      <w:r>
        <w:t>Ноль смотрит тот же репортаж про смерть Сержанта.</w:t>
      </w:r>
    </w:p>
    <w:p w14:paraId="3F32582D" w14:textId="77777777" w:rsidR="00C2605B" w:rsidRDefault="008E1E20" w:rsidP="00E63B5E">
      <w:pPr>
        <w:pStyle w:val="a7"/>
        <w:keepNext/>
        <w:keepLines/>
      </w:pPr>
      <w:r>
        <w:t xml:space="preserve">На экране телевизора кадр, как спасатели прокинули </w:t>
      </w:r>
      <w:r w:rsidR="00C2605B">
        <w:t>лебёдку</w:t>
      </w:r>
      <w:r>
        <w:t xml:space="preserve"> в выгребную яму, тянут наверх тело.</w:t>
      </w:r>
    </w:p>
    <w:p w14:paraId="096D9AFB" w14:textId="77777777" w:rsidR="008E1E20" w:rsidRDefault="008E1E20" w:rsidP="00E63B5E">
      <w:pPr>
        <w:pStyle w:val="a7"/>
        <w:keepNext/>
        <w:keepLines/>
      </w:pPr>
      <w:r>
        <w:t>Ноль наливает коньяк в рюмку, поднимает её вверх.</w:t>
      </w:r>
    </w:p>
    <w:p w14:paraId="4CDF407C" w14:textId="77777777" w:rsidR="008E1E20" w:rsidRDefault="008E1E20" w:rsidP="00D142E1">
      <w:pPr>
        <w:pStyle w:val="a9"/>
      </w:pPr>
      <w:r>
        <w:t>НОЛЬ</w:t>
      </w:r>
    </w:p>
    <w:p w14:paraId="2BB9C2D2" w14:textId="77777777" w:rsidR="008E1E20" w:rsidRDefault="008E1E20" w:rsidP="00D142E1">
      <w:pPr>
        <w:pStyle w:val="ab"/>
      </w:pPr>
      <w:r>
        <w:t>Ну давай, Сержант… Как говорится, пост сдал!</w:t>
      </w:r>
    </w:p>
    <w:p w14:paraId="1073A9BD" w14:textId="77777777" w:rsidR="008E1E20" w:rsidRDefault="008E1E20" w:rsidP="008E1E20">
      <w:pPr>
        <w:pStyle w:val="a7"/>
      </w:pPr>
      <w:r>
        <w:t>Даша спускается вниз и замечает пьющего Ноля.</w:t>
      </w:r>
    </w:p>
    <w:p w14:paraId="40437B05" w14:textId="77777777" w:rsidR="008E1E20" w:rsidRDefault="008E1E20" w:rsidP="00D142E1">
      <w:pPr>
        <w:pStyle w:val="a9"/>
      </w:pPr>
      <w:r>
        <w:t>ДАША</w:t>
      </w:r>
    </w:p>
    <w:p w14:paraId="77D353F7" w14:textId="77777777" w:rsidR="008E1E20" w:rsidRDefault="008E1E20" w:rsidP="00D142E1">
      <w:pPr>
        <w:pStyle w:val="ab"/>
      </w:pPr>
      <w:r w:rsidRPr="006551C2">
        <w:rPr>
          <w:strike/>
          <w:color w:val="A6A6A6" w:themeColor="background1" w:themeShade="A6"/>
        </w:rPr>
        <w:t>Олег?</w:t>
      </w:r>
      <w:r w:rsidRPr="006551C2">
        <w:rPr>
          <w:color w:val="A6A6A6" w:themeColor="background1" w:themeShade="A6"/>
        </w:rPr>
        <w:t xml:space="preserve"> </w:t>
      </w:r>
      <w:r>
        <w:t>Что за повод с самого утра?</w:t>
      </w:r>
    </w:p>
    <w:p w14:paraId="0149332E" w14:textId="77777777" w:rsidR="008E1E20" w:rsidRDefault="008E1E20" w:rsidP="00D142E1">
      <w:pPr>
        <w:pStyle w:val="a9"/>
      </w:pPr>
      <w:r>
        <w:t>НОЛЬ</w:t>
      </w:r>
    </w:p>
    <w:p w14:paraId="703D1658" w14:textId="77777777" w:rsidR="008E1E20" w:rsidRDefault="008E1E20" w:rsidP="00D142E1">
      <w:pPr>
        <w:pStyle w:val="ab"/>
      </w:pPr>
      <w:r>
        <w:t>Сотрудника поминаю.</w:t>
      </w:r>
    </w:p>
    <w:p w14:paraId="728F155E" w14:textId="77777777" w:rsidR="008E1E20" w:rsidRDefault="008E1E20" w:rsidP="00D142E1">
      <w:pPr>
        <w:pStyle w:val="a9"/>
      </w:pPr>
      <w:r>
        <w:t>ДАША</w:t>
      </w:r>
    </w:p>
    <w:p w14:paraId="7633B600" w14:textId="77777777" w:rsidR="008E1E20" w:rsidRDefault="008E1E20" w:rsidP="00D142E1">
      <w:pPr>
        <w:pStyle w:val="ab"/>
      </w:pPr>
      <w:r>
        <w:t>Господи! Кто умер?</w:t>
      </w:r>
    </w:p>
    <w:p w14:paraId="38DA0BC5" w14:textId="77777777" w:rsidR="008E1E20" w:rsidRDefault="008E1E20" w:rsidP="00D142E1">
      <w:pPr>
        <w:pStyle w:val="a9"/>
      </w:pPr>
      <w:r>
        <w:t>НОЛЬ</w:t>
      </w:r>
    </w:p>
    <w:p w14:paraId="20026274" w14:textId="77777777" w:rsidR="00D142E1" w:rsidRDefault="008E1E20" w:rsidP="004935C0">
      <w:pPr>
        <w:pStyle w:val="ab"/>
        <w:keepNext/>
      </w:pPr>
      <w:r>
        <w:t>Худший работник месяца. Сам себя по уши в дерьмо загнал.</w:t>
      </w:r>
    </w:p>
    <w:p w14:paraId="1687C679" w14:textId="77777777" w:rsidR="008E1E20" w:rsidRPr="006551C2" w:rsidRDefault="008E1E20" w:rsidP="00D142E1">
      <w:pPr>
        <w:pStyle w:val="ae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(кивает в сторону телевизора)</w:t>
      </w:r>
    </w:p>
    <w:p w14:paraId="71D5CAA0" w14:textId="77777777" w:rsidR="004935C0" w:rsidRDefault="008E1E20" w:rsidP="008E1E20">
      <w:pPr>
        <w:pStyle w:val="a7"/>
      </w:pPr>
      <w:r>
        <w:t>Даша обращает внимание на телевизор</w:t>
      </w:r>
      <w:r w:rsidR="004935C0">
        <w:rPr>
          <w:lang w:val="ru-RU"/>
        </w:rPr>
        <w:t>,</w:t>
      </w:r>
      <w:r w:rsidR="004935C0" w:rsidRPr="004935C0">
        <w:t xml:space="preserve"> </w:t>
      </w:r>
      <w:r w:rsidR="004935C0">
        <w:t>где</w:t>
      </w:r>
    </w:p>
    <w:p w14:paraId="31CB3E95" w14:textId="77777777" w:rsidR="008E1E20" w:rsidRDefault="008E1E20" w:rsidP="00E63B5E">
      <w:pPr>
        <w:pStyle w:val="a7"/>
        <w:keepNext/>
        <w:keepLines/>
      </w:pPr>
      <w:r>
        <w:t>лебёдка вытаскивает заблюренное тело из туалета.</w:t>
      </w:r>
    </w:p>
    <w:p w14:paraId="5D2CA7AE" w14:textId="77777777" w:rsidR="008E1E20" w:rsidRDefault="008E1E20" w:rsidP="00D142E1">
      <w:pPr>
        <w:pStyle w:val="a9"/>
      </w:pPr>
      <w:r>
        <w:t>ДИКТОР (ЗК)</w:t>
      </w:r>
    </w:p>
    <w:p w14:paraId="152997FA" w14:textId="77777777" w:rsidR="008E1E20" w:rsidRDefault="008E1E20" w:rsidP="00D142E1">
      <w:pPr>
        <w:pStyle w:val="ab"/>
      </w:pPr>
      <w:r>
        <w:t>В целях соблюдения этических норм, погибшего мы можем показать только на прижизненной фотографии.</w:t>
      </w:r>
    </w:p>
    <w:p w14:paraId="77B81C85" w14:textId="711F3183" w:rsidR="008E1E20" w:rsidRPr="0064081E" w:rsidRDefault="008E1E20" w:rsidP="008E1E20">
      <w:pPr>
        <w:pStyle w:val="a7"/>
        <w:rPr>
          <w:lang w:val="ru-RU"/>
        </w:rPr>
      </w:pPr>
      <w:r>
        <w:t xml:space="preserve">Даша видит фотографию Сержанта, узнает его. Но </w:t>
      </w:r>
      <w:r w:rsidR="00D142E1">
        <w:t>ещё</w:t>
      </w:r>
      <w:r>
        <w:t xml:space="preserve"> больше её пугает мрачное удовлетворение на лице её мужа</w:t>
      </w:r>
      <w:r w:rsidR="0064081E">
        <w:rPr>
          <w:lang w:val="ru-RU"/>
        </w:rPr>
        <w:t>…</w:t>
      </w:r>
    </w:p>
    <w:p w14:paraId="6D2B1E30" w14:textId="77777777" w:rsidR="00D142E1" w:rsidRDefault="00D142E1" w:rsidP="00D142E1">
      <w:pPr>
        <w:pStyle w:val="a6"/>
      </w:pPr>
      <w:r>
        <w:t>12-3.</w:t>
      </w:r>
      <w:r>
        <w:tab/>
      </w:r>
      <w:r w:rsidR="008E1E20">
        <w:t>ИНТ. КВАРТИРА МАССЫ</w:t>
      </w:r>
      <w:r w:rsidR="00B06C62">
        <w:t xml:space="preserve"> (</w:t>
      </w:r>
      <w:r w:rsidR="00B06C62" w:rsidRPr="00B06C62">
        <w:rPr>
          <w:caps w:val="0"/>
        </w:rPr>
        <w:t>комната Мамы</w:t>
      </w:r>
      <w:r w:rsidR="00B06C62">
        <w:t>)</w:t>
      </w:r>
      <w:r w:rsidR="008E1E20">
        <w:t xml:space="preserve"> </w:t>
      </w:r>
      <w:r>
        <w:t>–</w:t>
      </w:r>
      <w:r w:rsidR="008E1E20">
        <w:t xml:space="preserve"> ДЕНЬ</w:t>
      </w:r>
    </w:p>
    <w:p w14:paraId="2A320BA7" w14:textId="77777777" w:rsidR="008E1E20" w:rsidRDefault="008E1E20" w:rsidP="00E63B5E">
      <w:pPr>
        <w:pStyle w:val="a7"/>
        <w:keepNext/>
        <w:keepLines/>
      </w:pPr>
      <w:r>
        <w:t>Стёпа заходит в комнату к матери.</w:t>
      </w:r>
    </w:p>
    <w:p w14:paraId="5CF5D504" w14:textId="77777777" w:rsidR="008E1E20" w:rsidRDefault="008E1E20" w:rsidP="00D142E1">
      <w:pPr>
        <w:pStyle w:val="a9"/>
      </w:pPr>
      <w:r>
        <w:t>СТ</w:t>
      </w:r>
      <w:r w:rsidR="00D142E1">
        <w:rPr>
          <w:lang w:val="ru-RU"/>
        </w:rPr>
        <w:t>Ё</w:t>
      </w:r>
      <w:r>
        <w:t>ПА</w:t>
      </w:r>
    </w:p>
    <w:p w14:paraId="5DF9E201" w14:textId="77777777" w:rsidR="008E1E20" w:rsidRDefault="008E1E20" w:rsidP="00D142E1">
      <w:pPr>
        <w:pStyle w:val="ab"/>
      </w:pPr>
      <w:r>
        <w:t>Ма</w:t>
      </w:r>
      <w:r w:rsidRPr="006551C2">
        <w:rPr>
          <w:strike/>
          <w:color w:val="A6A6A6" w:themeColor="background1" w:themeShade="A6"/>
        </w:rPr>
        <w:t>муль</w:t>
      </w:r>
      <w:r>
        <w:t>, я на работу побежал… Мам…</w:t>
      </w:r>
    </w:p>
    <w:p w14:paraId="56601B40" w14:textId="6E8A528E" w:rsidR="008E1E20" w:rsidRDefault="008E1E20" w:rsidP="008E1E20">
      <w:pPr>
        <w:pStyle w:val="a7"/>
      </w:pPr>
      <w:r>
        <w:t xml:space="preserve">На диване, на спине с закрытыми глазами, лежит мама Массы. Она в </w:t>
      </w:r>
      <w:r w:rsidRPr="00BF6D05">
        <w:t xml:space="preserve">красивом платье </w:t>
      </w:r>
      <w:r w:rsidRPr="006551C2">
        <w:rPr>
          <w:strike/>
          <w:color w:val="A6A6A6" w:themeColor="background1" w:themeShade="A6"/>
        </w:rPr>
        <w:t xml:space="preserve">(примечание: обязательно </w:t>
      </w:r>
      <w:r w:rsidR="00D142E1" w:rsidRPr="006551C2">
        <w:rPr>
          <w:strike/>
          <w:color w:val="A6A6A6" w:themeColor="background1" w:themeShade="A6"/>
        </w:rPr>
        <w:t>зелёного</w:t>
      </w:r>
      <w:r w:rsidRPr="006551C2">
        <w:rPr>
          <w:strike/>
          <w:color w:val="A6A6A6" w:themeColor="background1" w:themeShade="A6"/>
        </w:rPr>
        <w:t xml:space="preserve"> цвета – прежде она готовилась в н</w:t>
      </w:r>
      <w:r w:rsidR="00D142E1" w:rsidRPr="006551C2">
        <w:rPr>
          <w:strike/>
          <w:color w:val="A6A6A6" w:themeColor="background1" w:themeShade="A6"/>
          <w:lang w:val="ru-RU"/>
        </w:rPr>
        <w:t>ё</w:t>
      </w:r>
      <w:r w:rsidRPr="006551C2">
        <w:rPr>
          <w:strike/>
          <w:color w:val="A6A6A6" w:themeColor="background1" w:themeShade="A6"/>
        </w:rPr>
        <w:t>м умирать)</w:t>
      </w:r>
      <w:r>
        <w:t xml:space="preserve">, руки сложила на груди. Рядом лежит записка. Стёпа подходит, </w:t>
      </w:r>
      <w:r w:rsidRPr="006551C2">
        <w:rPr>
          <w:strike/>
          <w:color w:val="A6A6A6" w:themeColor="background1" w:themeShade="A6"/>
        </w:rPr>
        <w:t>берёт записку</w:t>
      </w:r>
      <w:r w:rsidR="006551C2">
        <w:rPr>
          <w:strike/>
          <w:color w:val="A6A6A6" w:themeColor="background1" w:themeShade="A6"/>
          <w:lang w:val="ru-RU"/>
        </w:rPr>
        <w:t xml:space="preserve"> </w:t>
      </w:r>
      <w:r w:rsidR="006551C2" w:rsidRPr="006551C2">
        <w:rPr>
          <w:color w:val="00B050"/>
          <w:lang w:val="ru-RU"/>
        </w:rPr>
        <w:t>читает</w:t>
      </w:r>
      <w:r>
        <w:t>.</w:t>
      </w:r>
    </w:p>
    <w:p w14:paraId="40024CC1" w14:textId="77777777" w:rsidR="008E1E20" w:rsidRDefault="008E1E20" w:rsidP="00D142E1">
      <w:pPr>
        <w:pStyle w:val="a9"/>
      </w:pPr>
      <w:r>
        <w:lastRenderedPageBreak/>
        <w:t>СТЁПА</w:t>
      </w:r>
    </w:p>
    <w:p w14:paraId="33474E2C" w14:textId="77777777" w:rsidR="00D142E1" w:rsidRDefault="008E1E20" w:rsidP="00D142E1">
      <w:pPr>
        <w:pStyle w:val="ae"/>
      </w:pPr>
      <w:r>
        <w:t>(</w:t>
      </w:r>
      <w:r w:rsidR="00D142E1">
        <w:t>ч</w:t>
      </w:r>
      <w:r>
        <w:t>итает)</w:t>
      </w:r>
    </w:p>
    <w:p w14:paraId="518EC174" w14:textId="4B227068" w:rsidR="008E1E20" w:rsidRDefault="008E1E20" w:rsidP="00D142E1">
      <w:pPr>
        <w:pStyle w:val="ab"/>
      </w:pPr>
      <w:r>
        <w:t>Дорогой Стёпочка! Пожила твоя мама на этом свете. Пора уже мне отправиться к сыночку моему Олежечке, да к отцу твоему непутёвому. А то вдруг он и на том свете пьёт. Прощай. Если что, в холодильнике оставила тебе кастрюлю су</w:t>
      </w:r>
      <w:r w:rsidR="006551C2" w:rsidRPr="006551C2">
        <w:rPr>
          <w:color w:val="00B050"/>
          <w:lang w:val="ru-RU"/>
        </w:rPr>
        <w:t>п</w:t>
      </w:r>
      <w:r>
        <w:t>а…</w:t>
      </w:r>
    </w:p>
    <w:p w14:paraId="6CA06651" w14:textId="77777777" w:rsidR="008E1E20" w:rsidRPr="006551C2" w:rsidRDefault="008E1E20" w:rsidP="008E1E20">
      <w:pPr>
        <w:pStyle w:val="a7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Мама резко открывает глаза.</w:t>
      </w:r>
    </w:p>
    <w:p w14:paraId="60820FD5" w14:textId="77777777" w:rsidR="008E1E20" w:rsidRPr="006551C2" w:rsidRDefault="008E1E20" w:rsidP="00D142E1">
      <w:pPr>
        <w:pStyle w:val="a9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МАМА МАССЫ</w:t>
      </w:r>
    </w:p>
    <w:p w14:paraId="78A6597C" w14:textId="77777777" w:rsidR="008E1E20" w:rsidRPr="006551C2" w:rsidRDefault="008E1E20" w:rsidP="00D142E1">
      <w:pPr>
        <w:pStyle w:val="ab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Что?! Там супа написано! Я просто без очков писала!</w:t>
      </w:r>
    </w:p>
    <w:p w14:paraId="20C3D499" w14:textId="77777777" w:rsidR="008E1E20" w:rsidRDefault="008E1E20" w:rsidP="00D142E1">
      <w:pPr>
        <w:pStyle w:val="a9"/>
      </w:pPr>
      <w:r>
        <w:t>СТЁПА</w:t>
      </w:r>
    </w:p>
    <w:p w14:paraId="13BFB073" w14:textId="2E6C9A60" w:rsidR="008E1E20" w:rsidRDefault="006551C2" w:rsidP="00D142E1">
      <w:pPr>
        <w:pStyle w:val="ab"/>
        <w:rPr>
          <w:strike/>
          <w:color w:val="A6A6A6" w:themeColor="background1" w:themeShade="A6"/>
        </w:rPr>
      </w:pPr>
      <w:r>
        <w:rPr>
          <w:lang w:val="ru-RU"/>
        </w:rPr>
        <w:t xml:space="preserve">Господи, </w:t>
      </w:r>
      <w:r w:rsidRPr="006551C2">
        <w:rPr>
          <w:color w:val="00B050"/>
          <w:lang w:val="ru-RU"/>
        </w:rPr>
        <w:t>м</w:t>
      </w:r>
      <w:r w:rsidR="008E1E20" w:rsidRPr="006551C2">
        <w:rPr>
          <w:color w:val="00B050"/>
        </w:rPr>
        <w:t>ам</w:t>
      </w:r>
      <w:r w:rsidR="008E1E20">
        <w:t xml:space="preserve">! </w:t>
      </w:r>
      <w:r w:rsidRPr="006551C2">
        <w:rPr>
          <w:color w:val="00B050"/>
          <w:lang w:val="ru-RU"/>
        </w:rPr>
        <w:t>Ну что т</w:t>
      </w:r>
      <w:r w:rsidR="008E1E20">
        <w:t xml:space="preserve">ы </w:t>
      </w:r>
      <w:r w:rsidR="008E1E20" w:rsidRPr="006551C2">
        <w:rPr>
          <w:strike/>
          <w:color w:val="A6A6A6" w:themeColor="background1" w:themeShade="A6"/>
        </w:rPr>
        <w:t>чё</w:t>
      </w:r>
      <w:r w:rsidR="008E1E20">
        <w:t xml:space="preserve"> творишь?! </w:t>
      </w:r>
      <w:r w:rsidR="008E1E20" w:rsidRPr="006551C2">
        <w:rPr>
          <w:strike/>
          <w:color w:val="A6A6A6" w:themeColor="background1" w:themeShade="A6"/>
        </w:rPr>
        <w:t>Я так быстрее тебя туда отправлюсь…</w:t>
      </w:r>
    </w:p>
    <w:p w14:paraId="176B2FD7" w14:textId="6BEE047B" w:rsidR="006551C2" w:rsidRPr="006551C2" w:rsidRDefault="006551C2" w:rsidP="006551C2">
      <w:pPr>
        <w:pStyle w:val="a7"/>
        <w:rPr>
          <w:color w:val="00B050"/>
        </w:rPr>
      </w:pPr>
      <w:r w:rsidRPr="006551C2">
        <w:rPr>
          <w:color w:val="00B050"/>
        </w:rPr>
        <w:t>Мама отвечает, не открывая глаз.</w:t>
      </w:r>
    </w:p>
    <w:p w14:paraId="3BE0EE77" w14:textId="77777777" w:rsidR="008E1E20" w:rsidRDefault="008E1E20" w:rsidP="00D142E1">
      <w:pPr>
        <w:pStyle w:val="a9"/>
      </w:pPr>
      <w:r>
        <w:t>МАМА МАССЫ</w:t>
      </w:r>
    </w:p>
    <w:p w14:paraId="3F291808" w14:textId="77777777" w:rsidR="00D142E1" w:rsidRPr="006551C2" w:rsidRDefault="008E1E20" w:rsidP="00D142E1">
      <w:pPr>
        <w:pStyle w:val="ab"/>
        <w:keepNext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Ага, щас! В очередь…</w:t>
      </w:r>
    </w:p>
    <w:p w14:paraId="268BCBB7" w14:textId="77777777" w:rsidR="00D142E1" w:rsidRPr="006551C2" w:rsidRDefault="008E1E20" w:rsidP="00D142E1">
      <w:pPr>
        <w:pStyle w:val="ae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(начинает плакать)</w:t>
      </w:r>
    </w:p>
    <w:p w14:paraId="5C12F908" w14:textId="600B2154" w:rsidR="008E1E20" w:rsidRDefault="008E1E20" w:rsidP="00D142E1">
      <w:pPr>
        <w:pStyle w:val="ab"/>
        <w:rPr>
          <w:color w:val="000000" w:themeColor="text1"/>
        </w:rPr>
      </w:pPr>
      <w:r w:rsidRPr="006551C2">
        <w:rPr>
          <w:strike/>
          <w:color w:val="A6A6A6" w:themeColor="background1" w:themeShade="A6"/>
        </w:rPr>
        <w:t xml:space="preserve">Я всё жду </w:t>
      </w:r>
      <w:r w:rsidR="006551C2" w:rsidRPr="006551C2">
        <w:rPr>
          <w:color w:val="00B050"/>
          <w:lang w:val="ru-RU"/>
        </w:rPr>
        <w:t>Ничего</w:t>
      </w:r>
      <w:r w:rsidR="006551C2">
        <w:rPr>
          <w:color w:val="00B050"/>
          <w:lang w:val="ru-RU"/>
        </w:rPr>
        <w:t>.</w:t>
      </w:r>
      <w:r w:rsidR="006551C2" w:rsidRPr="006551C2">
        <w:rPr>
          <w:color w:val="00B050"/>
          <w:lang w:val="ru-RU"/>
        </w:rPr>
        <w:t xml:space="preserve"> </w:t>
      </w:r>
      <w:r w:rsidR="006551C2">
        <w:rPr>
          <w:color w:val="00B050"/>
          <w:lang w:val="ru-RU"/>
        </w:rPr>
        <w:t>Ж</w:t>
      </w:r>
      <w:r w:rsidR="006551C2" w:rsidRPr="006551C2">
        <w:rPr>
          <w:color w:val="00B050"/>
          <w:lang w:val="ru-RU"/>
        </w:rPr>
        <w:t>ду просто</w:t>
      </w:r>
      <w:r w:rsidR="006551C2" w:rsidRPr="006551C2">
        <w:rPr>
          <w:strike/>
          <w:color w:val="00B050"/>
          <w:lang w:val="ru-RU"/>
        </w:rPr>
        <w:t xml:space="preserve"> </w:t>
      </w:r>
      <w:r w:rsidRPr="006551C2">
        <w:rPr>
          <w:strike/>
          <w:color w:val="A6A6A6" w:themeColor="background1" w:themeShade="A6"/>
        </w:rPr>
        <w:t>не дождусь</w:t>
      </w:r>
      <w:r w:rsidRPr="006551C2">
        <w:rPr>
          <w:color w:val="000000" w:themeColor="text1"/>
        </w:rPr>
        <w:t>, когда господь меня к сыночку отведёт, жить без него не хочу.</w:t>
      </w:r>
    </w:p>
    <w:p w14:paraId="260A7EF7" w14:textId="26A28785" w:rsidR="006551C2" w:rsidRPr="006551C2" w:rsidRDefault="006551C2" w:rsidP="006551C2">
      <w:pPr>
        <w:pStyle w:val="a7"/>
        <w:rPr>
          <w:color w:val="00B050"/>
        </w:rPr>
      </w:pPr>
      <w:r w:rsidRPr="006551C2">
        <w:rPr>
          <w:color w:val="00B050"/>
        </w:rPr>
        <w:t>Стёпа вздыхает.</w:t>
      </w:r>
    </w:p>
    <w:p w14:paraId="5EE881AB" w14:textId="77777777" w:rsidR="008E1E20" w:rsidRPr="006551C2" w:rsidRDefault="008E1E20" w:rsidP="00D142E1">
      <w:pPr>
        <w:pStyle w:val="a9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СТ</w:t>
      </w:r>
      <w:r w:rsidR="00D142E1" w:rsidRPr="006551C2">
        <w:rPr>
          <w:strike/>
          <w:color w:val="A6A6A6" w:themeColor="background1" w:themeShade="A6"/>
          <w:lang w:val="ru-RU"/>
        </w:rPr>
        <w:t>Ё</w:t>
      </w:r>
      <w:r w:rsidRPr="006551C2">
        <w:rPr>
          <w:strike/>
          <w:color w:val="A6A6A6" w:themeColor="background1" w:themeShade="A6"/>
        </w:rPr>
        <w:t>ПА</w:t>
      </w:r>
    </w:p>
    <w:p w14:paraId="18C36E31" w14:textId="77777777" w:rsidR="008E1E20" w:rsidRPr="006551C2" w:rsidRDefault="008E1E20" w:rsidP="00D142E1">
      <w:pPr>
        <w:pStyle w:val="ab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Ну хорош мамуль, тебе ещё жить и жить!</w:t>
      </w:r>
    </w:p>
    <w:p w14:paraId="1C6704F3" w14:textId="77777777" w:rsidR="008E1E20" w:rsidRPr="006551C2" w:rsidRDefault="008E1E20" w:rsidP="00D142E1">
      <w:pPr>
        <w:pStyle w:val="a9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МАМА МАССЫ</w:t>
      </w:r>
    </w:p>
    <w:p w14:paraId="3735AC21" w14:textId="77777777" w:rsidR="008E1E20" w:rsidRPr="006551C2" w:rsidRDefault="008E1E20" w:rsidP="0000794B">
      <w:pPr>
        <w:pStyle w:val="ab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Ой, не знаю.</w:t>
      </w:r>
      <w:r w:rsidRPr="006551C2">
        <w:rPr>
          <w:color w:val="A6A6A6" w:themeColor="background1" w:themeShade="A6"/>
        </w:rPr>
        <w:t xml:space="preserve"> </w:t>
      </w:r>
      <w:r>
        <w:t>Чует моё материнское сердце, встретимся мы скоро с Олежкой.</w:t>
      </w:r>
      <w:r w:rsidRPr="006551C2">
        <w:rPr>
          <w:color w:val="000000" w:themeColor="text1"/>
        </w:rPr>
        <w:t xml:space="preserve"> Так что</w:t>
      </w:r>
      <w:r w:rsidR="0000794B" w:rsidRPr="006551C2">
        <w:rPr>
          <w:color w:val="000000" w:themeColor="text1"/>
          <w:lang w:val="ru-RU"/>
        </w:rPr>
        <w:t>,</w:t>
      </w:r>
      <w:r w:rsidRPr="006551C2">
        <w:rPr>
          <w:color w:val="000000" w:themeColor="text1"/>
        </w:rPr>
        <w:t xml:space="preserve"> Стёпа, ты иди, работай. А меня как соседка обнаружит, сразу тебе позвонит.</w:t>
      </w:r>
    </w:p>
    <w:p w14:paraId="21193D44" w14:textId="77777777" w:rsidR="008E1E20" w:rsidRPr="006551C2" w:rsidRDefault="008E1E20" w:rsidP="008E1E20">
      <w:pPr>
        <w:pStyle w:val="a7"/>
        <w:rPr>
          <w:strike/>
          <w:color w:val="A6A6A6" w:themeColor="background1" w:themeShade="A6"/>
        </w:rPr>
      </w:pPr>
      <w:r w:rsidRPr="006551C2">
        <w:rPr>
          <w:strike/>
          <w:color w:val="A6A6A6" w:themeColor="background1" w:themeShade="A6"/>
        </w:rPr>
        <w:t>Мама Массы ложится на кровать, закрывает глаза, кладёт руки на грудь. Стёпа вздыхает.</w:t>
      </w:r>
    </w:p>
    <w:p w14:paraId="605013EC" w14:textId="77777777" w:rsidR="008E1E20" w:rsidRDefault="008E1E20" w:rsidP="00D142E1">
      <w:pPr>
        <w:pStyle w:val="a9"/>
      </w:pPr>
      <w:r>
        <w:t>СТЁПА</w:t>
      </w:r>
    </w:p>
    <w:p w14:paraId="7B1923BD" w14:textId="77777777" w:rsidR="008E1E20" w:rsidRDefault="008E1E20" w:rsidP="0000794B">
      <w:pPr>
        <w:pStyle w:val="ab"/>
      </w:pPr>
      <w:r w:rsidRPr="006551C2">
        <w:rPr>
          <w:strike/>
          <w:color w:val="A6A6A6" w:themeColor="background1" w:themeShade="A6"/>
        </w:rPr>
        <w:t>Что ж ты делаешь…</w:t>
      </w:r>
      <w:r w:rsidRPr="006551C2">
        <w:rPr>
          <w:color w:val="A6A6A6" w:themeColor="background1" w:themeShade="A6"/>
        </w:rPr>
        <w:t xml:space="preserve"> </w:t>
      </w:r>
      <w:r>
        <w:t>Мам, короче, жив Олег!</w:t>
      </w:r>
    </w:p>
    <w:p w14:paraId="0E7D1627" w14:textId="77777777" w:rsidR="008E1E20" w:rsidRDefault="008E1E20" w:rsidP="008E1E20">
      <w:pPr>
        <w:pStyle w:val="a7"/>
      </w:pPr>
      <w:r>
        <w:lastRenderedPageBreak/>
        <w:t>Мама Массы открывает глаза</w:t>
      </w:r>
      <w:r w:rsidRPr="006551C2">
        <w:rPr>
          <w:strike/>
          <w:color w:val="A6A6A6" w:themeColor="background1" w:themeShade="A6"/>
        </w:rPr>
        <w:t>, в шоке смотрит на Стёпу</w:t>
      </w:r>
      <w:r>
        <w:t>. Резко встаёт. Нюхает Стёпу.</w:t>
      </w:r>
    </w:p>
    <w:p w14:paraId="6FC79FD2" w14:textId="77777777" w:rsidR="008E1E20" w:rsidRDefault="008E1E20" w:rsidP="00D142E1">
      <w:pPr>
        <w:pStyle w:val="a9"/>
      </w:pPr>
      <w:r>
        <w:t>МАМА МАССЫ</w:t>
      </w:r>
    </w:p>
    <w:p w14:paraId="584B2A55" w14:textId="77777777" w:rsidR="008E1E20" w:rsidRDefault="008E1E20" w:rsidP="0000794B">
      <w:pPr>
        <w:pStyle w:val="ab"/>
      </w:pPr>
      <w:r>
        <w:t>По стопам отца решил пойти? Набухался с утра?</w:t>
      </w:r>
    </w:p>
    <w:p w14:paraId="56A3E036" w14:textId="77777777" w:rsidR="008E1E20" w:rsidRDefault="008E1E20" w:rsidP="00D142E1">
      <w:pPr>
        <w:pStyle w:val="a9"/>
      </w:pPr>
      <w:r>
        <w:t>СТЁПА</w:t>
      </w:r>
    </w:p>
    <w:p w14:paraId="67DD4F95" w14:textId="77777777" w:rsidR="008E1E20" w:rsidRDefault="008E1E20" w:rsidP="0000794B">
      <w:pPr>
        <w:pStyle w:val="ab"/>
      </w:pPr>
      <w:r>
        <w:t xml:space="preserve">Я </w:t>
      </w:r>
      <w:r w:rsidR="0000794B">
        <w:t>серьёзно</w:t>
      </w:r>
      <w:r>
        <w:t>.</w:t>
      </w:r>
    </w:p>
    <w:p w14:paraId="3042EA69" w14:textId="77777777" w:rsidR="008E1E20" w:rsidRDefault="008E1E20" w:rsidP="00D142E1">
      <w:pPr>
        <w:pStyle w:val="a9"/>
      </w:pPr>
      <w:r>
        <w:t>МАМА МАССЫ</w:t>
      </w:r>
    </w:p>
    <w:p w14:paraId="12278B79" w14:textId="77777777" w:rsidR="008E1E20" w:rsidRDefault="008E1E20" w:rsidP="0000794B">
      <w:pPr>
        <w:pStyle w:val="ab"/>
      </w:pPr>
      <w:r>
        <w:t>Ага! И где же он был всё это время?</w:t>
      </w:r>
    </w:p>
    <w:p w14:paraId="121E65D2" w14:textId="77777777" w:rsidR="008E1E20" w:rsidRDefault="008E1E20" w:rsidP="00D142E1">
      <w:pPr>
        <w:pStyle w:val="a9"/>
      </w:pPr>
      <w:r>
        <w:t>СТЁПА</w:t>
      </w:r>
    </w:p>
    <w:p w14:paraId="3334D9FE" w14:textId="77777777" w:rsidR="008E1E20" w:rsidRDefault="008E1E20" w:rsidP="0000794B">
      <w:pPr>
        <w:pStyle w:val="ab"/>
      </w:pPr>
      <w:r>
        <w:t>Он просто это… В Америку переехал…</w:t>
      </w:r>
    </w:p>
    <w:p w14:paraId="0D9BC1AA" w14:textId="77777777" w:rsidR="008E1E20" w:rsidRDefault="008E1E20" w:rsidP="00D142E1">
      <w:pPr>
        <w:pStyle w:val="a9"/>
      </w:pPr>
      <w:r>
        <w:t>МАМА МАССЫ</w:t>
      </w:r>
    </w:p>
    <w:p w14:paraId="2B6148D0" w14:textId="77777777" w:rsidR="0000794B" w:rsidRDefault="008E1E20" w:rsidP="0000794B">
      <w:pPr>
        <w:pStyle w:val="ab"/>
        <w:keepNext/>
      </w:pPr>
      <w:r>
        <w:t>Дурачок совсем?</w:t>
      </w:r>
    </w:p>
    <w:p w14:paraId="4E3313ED" w14:textId="77777777" w:rsidR="0000794B" w:rsidRDefault="008E1E20" w:rsidP="0000794B">
      <w:pPr>
        <w:pStyle w:val="ae"/>
      </w:pPr>
      <w:r>
        <w:t>(перекрещивается)</w:t>
      </w:r>
    </w:p>
    <w:p w14:paraId="18904610" w14:textId="77777777" w:rsidR="008E1E20" w:rsidRDefault="008E1E20" w:rsidP="0000794B">
      <w:pPr>
        <w:pStyle w:val="ab"/>
      </w:pPr>
      <w:r>
        <w:t>Прости господи, пусть Олежка спит спокойно…</w:t>
      </w:r>
    </w:p>
    <w:p w14:paraId="71DC9AEB" w14:textId="77777777" w:rsidR="008E1E20" w:rsidRDefault="008E1E20" w:rsidP="00D142E1">
      <w:pPr>
        <w:pStyle w:val="a9"/>
      </w:pPr>
      <w:r>
        <w:t>СТЁПА</w:t>
      </w:r>
    </w:p>
    <w:p w14:paraId="373011AC" w14:textId="77777777" w:rsidR="008E1E20" w:rsidRDefault="008E1E20" w:rsidP="0000794B">
      <w:pPr>
        <w:pStyle w:val="ab"/>
      </w:pPr>
      <w:r>
        <w:t xml:space="preserve">Мам, честно. Он вынужден был! Только это государственная тайна! Никому нельзя говорить. В общем, он в </w:t>
      </w:r>
      <w:r w:rsidR="0000794B">
        <w:rPr>
          <w:lang w:val="ru-RU"/>
        </w:rPr>
        <w:t>девяносты</w:t>
      </w:r>
      <w:r>
        <w:t>е сдал одного криминального авторитета. И его с друзьями по программе защиты свидетелей отправили жить в Америку…</w:t>
      </w:r>
    </w:p>
    <w:p w14:paraId="4A22C754" w14:textId="77777777" w:rsidR="008E1E20" w:rsidRDefault="008E1E20" w:rsidP="008E1E20">
      <w:pPr>
        <w:pStyle w:val="a7"/>
      </w:pPr>
      <w:r>
        <w:t>Мама Массы несколько секунд переваривает. Ст</w:t>
      </w:r>
      <w:r w:rsidR="0000794B">
        <w:rPr>
          <w:lang w:val="ru-RU"/>
        </w:rPr>
        <w:t>ё</w:t>
      </w:r>
      <w:r>
        <w:t>па очень честно смотрит на неё.</w:t>
      </w:r>
    </w:p>
    <w:p w14:paraId="3345C52C" w14:textId="77777777" w:rsidR="008E1E20" w:rsidRDefault="008E1E20" w:rsidP="00D142E1">
      <w:pPr>
        <w:pStyle w:val="a9"/>
      </w:pPr>
      <w:r>
        <w:t>МАМА МАССЫ</w:t>
      </w:r>
    </w:p>
    <w:p w14:paraId="16A9F2CB" w14:textId="77777777" w:rsidR="0000794B" w:rsidRDefault="008E1E20" w:rsidP="0000794B">
      <w:pPr>
        <w:pStyle w:val="ae"/>
      </w:pPr>
      <w:r>
        <w:t>(деловито)</w:t>
      </w:r>
    </w:p>
    <w:p w14:paraId="10D40601" w14:textId="77777777" w:rsidR="008E1E20" w:rsidRDefault="008E1E20" w:rsidP="0000794B">
      <w:pPr>
        <w:pStyle w:val="ab"/>
      </w:pPr>
      <w:r>
        <w:t>Стёп, а ты не помнишь, где отцовская портупея?</w:t>
      </w:r>
    </w:p>
    <w:p w14:paraId="30F706F1" w14:textId="77777777" w:rsidR="008E1E20" w:rsidRDefault="008E1E20" w:rsidP="00D142E1">
      <w:pPr>
        <w:pStyle w:val="a9"/>
      </w:pPr>
      <w:r>
        <w:t>СТЁПА</w:t>
      </w:r>
    </w:p>
    <w:p w14:paraId="0FD21655" w14:textId="77777777" w:rsidR="008E1E20" w:rsidRDefault="008E1E20" w:rsidP="0000794B">
      <w:pPr>
        <w:pStyle w:val="ab"/>
      </w:pPr>
      <w:r>
        <w:t>Зачем тебе?</w:t>
      </w:r>
    </w:p>
    <w:p w14:paraId="09AF7900" w14:textId="77777777" w:rsidR="008E1E20" w:rsidRDefault="008E1E20" w:rsidP="00D142E1">
      <w:pPr>
        <w:pStyle w:val="a9"/>
      </w:pPr>
      <w:r>
        <w:t>МАМА МАССЫ</w:t>
      </w:r>
    </w:p>
    <w:p w14:paraId="2BC1985E" w14:textId="77777777" w:rsidR="008E1E20" w:rsidRDefault="008E1E20" w:rsidP="0000794B">
      <w:pPr>
        <w:pStyle w:val="ab"/>
      </w:pPr>
      <w:r>
        <w:t>Да я тут подумала, что тебя давно не пороли!</w:t>
      </w:r>
    </w:p>
    <w:p w14:paraId="3CFF1DCC" w14:textId="77777777" w:rsidR="008E1E20" w:rsidRDefault="008E1E20" w:rsidP="008E1E20">
      <w:pPr>
        <w:pStyle w:val="a7"/>
      </w:pPr>
      <w:r>
        <w:t>Мама Массы хватает полотенце со стула, лупит им Стёпу. Стёпа прикрывается.</w:t>
      </w:r>
    </w:p>
    <w:p w14:paraId="2226F82C" w14:textId="77777777" w:rsidR="008E1E20" w:rsidRDefault="008E1E20" w:rsidP="00D142E1">
      <w:pPr>
        <w:pStyle w:val="a9"/>
      </w:pPr>
      <w:r>
        <w:lastRenderedPageBreak/>
        <w:t>МАМА МАССЫ</w:t>
      </w:r>
    </w:p>
    <w:p w14:paraId="4C0B7A63" w14:textId="77777777" w:rsidR="008E1E20" w:rsidRDefault="008E1E20" w:rsidP="0000794B">
      <w:pPr>
        <w:pStyle w:val="ab"/>
      </w:pPr>
      <w:r>
        <w:t>Всё знал и не сказал матери! Ах ты мусор! Мент позорный!</w:t>
      </w:r>
    </w:p>
    <w:p w14:paraId="6F630FF6" w14:textId="77777777" w:rsidR="008E1E20" w:rsidRDefault="008E1E20" w:rsidP="00D142E1">
      <w:pPr>
        <w:pStyle w:val="a9"/>
      </w:pPr>
      <w:r>
        <w:t>СТЁПА</w:t>
      </w:r>
    </w:p>
    <w:p w14:paraId="46685511" w14:textId="77777777" w:rsidR="008E1E20" w:rsidRDefault="008E1E20" w:rsidP="0000794B">
      <w:pPr>
        <w:pStyle w:val="ab"/>
      </w:pPr>
      <w:r>
        <w:t>Я сам недавно узнал! Мам, хорош… Я не мог! Это же тайна!</w:t>
      </w:r>
    </w:p>
    <w:p w14:paraId="2B943B07" w14:textId="77777777" w:rsidR="008E1E20" w:rsidRDefault="008E1E20" w:rsidP="00D142E1">
      <w:pPr>
        <w:pStyle w:val="a9"/>
      </w:pPr>
      <w:r>
        <w:t>МАМА МАССЫ</w:t>
      </w:r>
    </w:p>
    <w:p w14:paraId="70A94AD1" w14:textId="77777777" w:rsidR="008E1E20" w:rsidRPr="0000794B" w:rsidRDefault="008E1E20" w:rsidP="0000794B">
      <w:pPr>
        <w:pStyle w:val="ab"/>
      </w:pPr>
      <w:r>
        <w:t>Тайна</w:t>
      </w:r>
      <w:r w:rsidR="0000794B">
        <w:rPr>
          <w:lang w:val="ru-RU"/>
        </w:rPr>
        <w:t xml:space="preserve"> –</w:t>
      </w:r>
      <w:r>
        <w:t xml:space="preserve"> это то, что капитан Смирнов в </w:t>
      </w:r>
      <w:r w:rsidR="0000794B">
        <w:rPr>
          <w:lang w:val="ru-RU"/>
        </w:rPr>
        <w:t>двенадцать</w:t>
      </w:r>
      <w:r>
        <w:t xml:space="preserve"> лет козью какашку съел вместо изюма. А это </w:t>
      </w:r>
      <w:r w:rsidR="0000794B">
        <w:t>–</w:t>
      </w:r>
      <w:r>
        <w:t xml:space="preserve"> обман матери! Бедный мой сыночек! Как он там?</w:t>
      </w:r>
    </w:p>
    <w:p w14:paraId="29A81483" w14:textId="77777777" w:rsidR="008E1E20" w:rsidRDefault="008E1E20" w:rsidP="00D142E1">
      <w:pPr>
        <w:pStyle w:val="a9"/>
      </w:pPr>
      <w:r>
        <w:t>СТЁПА</w:t>
      </w:r>
    </w:p>
    <w:p w14:paraId="30279E50" w14:textId="77777777" w:rsidR="008E1E20" w:rsidRDefault="008E1E20" w:rsidP="0000794B">
      <w:pPr>
        <w:pStyle w:val="ab"/>
      </w:pPr>
      <w:r>
        <w:t>Прекрасно! Ты за него не переживай. Он вообще шикарно живёт. В крутом особняке.</w:t>
      </w:r>
    </w:p>
    <w:p w14:paraId="7AF129CB" w14:textId="77777777" w:rsidR="008E1E20" w:rsidRDefault="008E1E20" w:rsidP="0000794B">
      <w:pPr>
        <w:pStyle w:val="af8"/>
      </w:pPr>
      <w:r>
        <w:t>РЕЗКИЙ ПЕРЕХОД К…</w:t>
      </w:r>
    </w:p>
    <w:p w14:paraId="10DD3C92" w14:textId="77777777" w:rsidR="008E1E20" w:rsidRDefault="0000794B" w:rsidP="0000794B">
      <w:pPr>
        <w:pStyle w:val="a6"/>
      </w:pPr>
      <w:r>
        <w:t>12-4.</w:t>
      </w:r>
      <w:r>
        <w:tab/>
      </w:r>
      <w:r w:rsidR="008E1E20">
        <w:t>ИНТ. ИВС</w:t>
      </w:r>
      <w:r>
        <w:t xml:space="preserve"> (</w:t>
      </w:r>
      <w:r w:rsidRPr="0000794B">
        <w:rPr>
          <w:caps w:val="0"/>
        </w:rPr>
        <w:t>камера</w:t>
      </w:r>
      <w:r>
        <w:t>)</w:t>
      </w:r>
      <w:r w:rsidR="008E1E20">
        <w:t xml:space="preserve"> </w:t>
      </w:r>
      <w:r>
        <w:t>–</w:t>
      </w:r>
      <w:r w:rsidR="008E1E20">
        <w:t xml:space="preserve"> ДЕНЬ</w:t>
      </w:r>
    </w:p>
    <w:p w14:paraId="12696F34" w14:textId="5D1F89F9" w:rsidR="008E1E20" w:rsidRDefault="008E1E20" w:rsidP="00E63B5E">
      <w:pPr>
        <w:pStyle w:val="a7"/>
        <w:keepNext/>
        <w:keepLines/>
      </w:pPr>
      <w:r>
        <w:t>Видим Массу в тесной, маленькой, переполненной камере.</w:t>
      </w:r>
    </w:p>
    <w:p w14:paraId="3E28DA66" w14:textId="77777777" w:rsidR="00F24237" w:rsidRPr="0000794B" w:rsidRDefault="00F24237" w:rsidP="00F24237">
      <w:pPr>
        <w:pStyle w:val="a9"/>
        <w:rPr>
          <w:lang w:val="ru-RU"/>
        </w:rPr>
      </w:pPr>
      <w:r>
        <w:t>СТЁПА</w:t>
      </w:r>
      <w:r>
        <w:rPr>
          <w:lang w:val="ru-RU"/>
        </w:rPr>
        <w:t xml:space="preserve"> (ЗК)</w:t>
      </w:r>
    </w:p>
    <w:p w14:paraId="1DFD0F4B" w14:textId="3FD47737" w:rsidR="00F24237" w:rsidRPr="00F24237" w:rsidRDefault="00F24237" w:rsidP="00F24237">
      <w:pPr>
        <w:pStyle w:val="ab"/>
      </w:pPr>
      <w:r>
        <w:t>Питается устрицами и трюфелями…</w:t>
      </w:r>
    </w:p>
    <w:p w14:paraId="48DCA5FF" w14:textId="77777777" w:rsidR="008E1E20" w:rsidRDefault="00D15831" w:rsidP="00D15831">
      <w:pPr>
        <w:pStyle w:val="a6"/>
      </w:pPr>
      <w:r>
        <w:t>12-5.</w:t>
      </w:r>
      <w:r>
        <w:tab/>
      </w:r>
      <w:r w:rsidR="008E1E20">
        <w:t>ИНТ. ИВС</w:t>
      </w:r>
      <w:r>
        <w:t xml:space="preserve"> (</w:t>
      </w:r>
      <w:r w:rsidRPr="00D15831">
        <w:rPr>
          <w:caps w:val="0"/>
        </w:rPr>
        <w:t>камера</w:t>
      </w:r>
      <w:r>
        <w:t>) –</w:t>
      </w:r>
      <w:r w:rsidR="008E1E20">
        <w:t xml:space="preserve"> ДЕНЬ</w:t>
      </w:r>
    </w:p>
    <w:p w14:paraId="53D8FAA8" w14:textId="2CFF8D82" w:rsidR="008E1E20" w:rsidRDefault="008E1E20" w:rsidP="00E63B5E">
      <w:pPr>
        <w:pStyle w:val="a7"/>
        <w:keepNext/>
        <w:keepLines/>
      </w:pPr>
      <w:r>
        <w:t>Масс</w:t>
      </w:r>
      <w:r w:rsidR="0064081E">
        <w:rPr>
          <w:lang w:val="ru-RU"/>
        </w:rPr>
        <w:t>а</w:t>
      </w:r>
      <w:r>
        <w:t xml:space="preserve"> хлебает баланду, морщится.</w:t>
      </w:r>
    </w:p>
    <w:p w14:paraId="08ADC258" w14:textId="77777777" w:rsidR="00F24237" w:rsidRPr="00D15831" w:rsidRDefault="00F24237" w:rsidP="00F24237">
      <w:pPr>
        <w:pStyle w:val="a9"/>
        <w:rPr>
          <w:lang w:val="ru-RU"/>
        </w:rPr>
      </w:pPr>
      <w:r>
        <w:t>СТЁПА</w:t>
      </w:r>
      <w:r>
        <w:rPr>
          <w:lang w:val="ru-RU"/>
        </w:rPr>
        <w:t xml:space="preserve"> (ЗК)</w:t>
      </w:r>
    </w:p>
    <w:p w14:paraId="62E476FC" w14:textId="2060614A" w:rsidR="00F24237" w:rsidRPr="00F24237" w:rsidRDefault="00F24237" w:rsidP="00F24237">
      <w:pPr>
        <w:pStyle w:val="ab"/>
      </w:pPr>
      <w:r>
        <w:t>…в доме у него прислуга работает…</w:t>
      </w:r>
    </w:p>
    <w:p w14:paraId="45FF1088" w14:textId="7FA11D4B" w:rsidR="008E1E20" w:rsidRDefault="00D15831" w:rsidP="00D15831">
      <w:pPr>
        <w:pStyle w:val="a6"/>
      </w:pPr>
      <w:r>
        <w:t>12-6.</w:t>
      </w:r>
      <w:r>
        <w:tab/>
      </w:r>
      <w:r w:rsidR="008E1E20">
        <w:t xml:space="preserve">ИНТ. ИВС </w:t>
      </w:r>
      <w:r w:rsidR="007C1EA4">
        <w:t>(</w:t>
      </w:r>
      <w:r w:rsidR="007C1EA4" w:rsidRPr="007C1EA4">
        <w:rPr>
          <w:caps w:val="0"/>
        </w:rPr>
        <w:t>камера</w:t>
      </w:r>
      <w:r w:rsidR="007C1EA4">
        <w:t xml:space="preserve">) </w:t>
      </w:r>
      <w:r w:rsidR="008E1E20">
        <w:t>– ДЕНЬ</w:t>
      </w:r>
    </w:p>
    <w:p w14:paraId="652A0AB8" w14:textId="77777777" w:rsidR="008E1E20" w:rsidRDefault="008E1E20" w:rsidP="00E63B5E">
      <w:pPr>
        <w:pStyle w:val="a7"/>
        <w:keepNext/>
        <w:keepLines/>
      </w:pPr>
      <w:r>
        <w:t>Видим Массу, который долбится в дверь.</w:t>
      </w:r>
    </w:p>
    <w:p w14:paraId="18EA2277" w14:textId="77777777" w:rsidR="008E1E20" w:rsidRDefault="008E1E20" w:rsidP="00D15831">
      <w:pPr>
        <w:pStyle w:val="a9"/>
      </w:pPr>
      <w:r>
        <w:t>МАССА</w:t>
      </w:r>
    </w:p>
    <w:p w14:paraId="6938FF1A" w14:textId="77777777" w:rsidR="008E1E20" w:rsidRDefault="008E1E20" w:rsidP="00D15831">
      <w:pPr>
        <w:pStyle w:val="ab"/>
      </w:pPr>
      <w:r>
        <w:t>Начальник! Принеси туалетную бумагу… скорее!</w:t>
      </w:r>
    </w:p>
    <w:p w14:paraId="4A9F7A69" w14:textId="77777777" w:rsidR="008E1E20" w:rsidRDefault="008E1E20" w:rsidP="008E1E20">
      <w:pPr>
        <w:pStyle w:val="a7"/>
      </w:pPr>
      <w:r>
        <w:t>Открывается окошко.</w:t>
      </w:r>
    </w:p>
    <w:p w14:paraId="6327F28C" w14:textId="77777777" w:rsidR="008E1E20" w:rsidRDefault="008E1E20" w:rsidP="00D15831">
      <w:pPr>
        <w:pStyle w:val="a9"/>
      </w:pPr>
      <w:r>
        <w:t>СОТРУДНИК СИЗО</w:t>
      </w:r>
    </w:p>
    <w:p w14:paraId="0E90CDFD" w14:textId="77777777" w:rsidR="008E1E20" w:rsidRDefault="008E1E20" w:rsidP="00D15831">
      <w:pPr>
        <w:pStyle w:val="ab"/>
      </w:pPr>
      <w:r>
        <w:t>А кофе тебе не сделать!?</w:t>
      </w:r>
    </w:p>
    <w:p w14:paraId="643B1051" w14:textId="77777777" w:rsidR="008E1E20" w:rsidRDefault="008E1E20" w:rsidP="00D15831">
      <w:pPr>
        <w:pStyle w:val="a9"/>
      </w:pPr>
      <w:r>
        <w:t>МАССА</w:t>
      </w:r>
    </w:p>
    <w:p w14:paraId="48EDD01D" w14:textId="77777777" w:rsidR="008E1E20" w:rsidRDefault="008E1E20" w:rsidP="00D15831">
      <w:pPr>
        <w:pStyle w:val="ab"/>
      </w:pPr>
      <w:r>
        <w:t>Ну, можно, только не крепкий… и после бумаги…</w:t>
      </w:r>
    </w:p>
    <w:p w14:paraId="6655B675" w14:textId="2C8111ED" w:rsidR="008E1E20" w:rsidRDefault="008E1E20" w:rsidP="008E1E20">
      <w:pPr>
        <w:pStyle w:val="a7"/>
      </w:pPr>
      <w:r>
        <w:t>Окошко захлопнулось. Масса снова стучит.</w:t>
      </w:r>
    </w:p>
    <w:p w14:paraId="285622C4" w14:textId="77777777" w:rsidR="00F24237" w:rsidRPr="00D15831" w:rsidRDefault="00F24237" w:rsidP="00F24237">
      <w:pPr>
        <w:pStyle w:val="a9"/>
        <w:rPr>
          <w:lang w:val="ru-RU"/>
        </w:rPr>
      </w:pPr>
      <w:r>
        <w:lastRenderedPageBreak/>
        <w:t>СТЁПА</w:t>
      </w:r>
      <w:r>
        <w:rPr>
          <w:lang w:val="ru-RU"/>
        </w:rPr>
        <w:t xml:space="preserve"> (ЗК)</w:t>
      </w:r>
    </w:p>
    <w:p w14:paraId="6E9973DB" w14:textId="5B4BA48F" w:rsidR="00F24237" w:rsidRPr="00F24237" w:rsidRDefault="00F24237" w:rsidP="00F24237">
      <w:pPr>
        <w:pStyle w:val="ab"/>
      </w:pPr>
      <w:r>
        <w:t>Общается со звёздами Голливуда…</w:t>
      </w:r>
    </w:p>
    <w:p w14:paraId="7E6F373C" w14:textId="77777777" w:rsidR="008E1E20" w:rsidRDefault="00D15831" w:rsidP="00D15831">
      <w:pPr>
        <w:pStyle w:val="a6"/>
      </w:pPr>
      <w:r>
        <w:t>12-7.</w:t>
      </w:r>
      <w:r>
        <w:tab/>
      </w:r>
      <w:r w:rsidR="008E1E20">
        <w:t>ИНТ. ИВС</w:t>
      </w:r>
      <w:r>
        <w:t xml:space="preserve"> (</w:t>
      </w:r>
      <w:r w:rsidRPr="007C1EA4">
        <w:rPr>
          <w:caps w:val="0"/>
        </w:rPr>
        <w:t>камера</w:t>
      </w:r>
      <w:r>
        <w:t>)</w:t>
      </w:r>
      <w:r w:rsidR="008E1E20">
        <w:t xml:space="preserve"> </w:t>
      </w:r>
      <w:r>
        <w:t>–</w:t>
      </w:r>
      <w:r w:rsidR="008E1E20">
        <w:t xml:space="preserve"> ДЕНЬ</w:t>
      </w:r>
    </w:p>
    <w:p w14:paraId="0BA6E6DF" w14:textId="77777777" w:rsidR="008E1E20" w:rsidRDefault="008E1E20" w:rsidP="00E63B5E">
      <w:pPr>
        <w:pStyle w:val="a7"/>
        <w:keepNext/>
        <w:keepLines/>
      </w:pPr>
      <w:r>
        <w:t>Масс</w:t>
      </w:r>
      <w:r w:rsidR="00D15831" w:rsidRPr="00E63B5E">
        <w:t>а</w:t>
      </w:r>
      <w:r>
        <w:t xml:space="preserve"> общается с уголовником, который весь разукрашен </w:t>
      </w:r>
      <w:r w:rsidR="00D15831">
        <w:t>звёздами</w:t>
      </w:r>
      <w:r>
        <w:t xml:space="preserve"> - татуировками. Масса </w:t>
      </w:r>
      <w:r w:rsidR="00D15831">
        <w:t>восхищённо</w:t>
      </w:r>
      <w:r>
        <w:t xml:space="preserve"> рассматривает их.</w:t>
      </w:r>
    </w:p>
    <w:p w14:paraId="1CF3A60C" w14:textId="77777777" w:rsidR="008E1E20" w:rsidRPr="007C1EA4" w:rsidRDefault="008E1E20" w:rsidP="007C1EA4">
      <w:pPr>
        <w:pStyle w:val="a9"/>
        <w:rPr>
          <w:lang w:val="ru-RU"/>
        </w:rPr>
      </w:pPr>
      <w:r>
        <w:t>МАМА МАССЫ</w:t>
      </w:r>
      <w:r w:rsidR="007C1EA4">
        <w:rPr>
          <w:lang w:val="ru-RU"/>
        </w:rPr>
        <w:t xml:space="preserve"> (ЗК)</w:t>
      </w:r>
    </w:p>
    <w:p w14:paraId="4A35D434" w14:textId="77777777" w:rsidR="008E1E20" w:rsidRDefault="008E1E20" w:rsidP="007C1EA4">
      <w:pPr>
        <w:pStyle w:val="ab"/>
      </w:pPr>
      <w:r>
        <w:t>Так, я всё поняла… Быстро вези меня в Америку!</w:t>
      </w:r>
    </w:p>
    <w:p w14:paraId="0E1AB16D" w14:textId="77777777" w:rsidR="008E1E20" w:rsidRDefault="007C1EA4" w:rsidP="007C1EA4">
      <w:pPr>
        <w:pStyle w:val="a6"/>
      </w:pPr>
      <w:r>
        <w:t>12-8.</w:t>
      </w:r>
      <w:r>
        <w:tab/>
      </w:r>
      <w:r w:rsidR="008E1E20">
        <w:t>ИНТ. ИВС</w:t>
      </w:r>
      <w:r>
        <w:t xml:space="preserve"> (</w:t>
      </w:r>
      <w:r w:rsidRPr="007C1EA4">
        <w:rPr>
          <w:caps w:val="0"/>
        </w:rPr>
        <w:t>коридор</w:t>
      </w:r>
      <w:r>
        <w:t>)</w:t>
      </w:r>
      <w:r w:rsidR="008E1E20">
        <w:t xml:space="preserve"> – ДЕНЬ</w:t>
      </w:r>
    </w:p>
    <w:p w14:paraId="3115509B" w14:textId="77777777" w:rsidR="008E1E20" w:rsidRDefault="008E1E20" w:rsidP="00E63B5E">
      <w:pPr>
        <w:pStyle w:val="a7"/>
        <w:keepNext/>
        <w:keepLines/>
      </w:pPr>
      <w:r>
        <w:t>Конвоир</w:t>
      </w:r>
      <w:r w:rsidR="007C1EA4" w:rsidRPr="00E63B5E">
        <w:t xml:space="preserve"> 1</w:t>
      </w:r>
      <w:r>
        <w:t xml:space="preserve"> </w:t>
      </w:r>
      <w:r w:rsidR="007C1EA4">
        <w:t>ведёт</w:t>
      </w:r>
      <w:r>
        <w:t xml:space="preserve"> Массу по коридору.</w:t>
      </w:r>
    </w:p>
    <w:p w14:paraId="19C21205" w14:textId="77777777" w:rsidR="008E1E20" w:rsidRPr="007C1EA4" w:rsidRDefault="007C1EA4" w:rsidP="007C1EA4">
      <w:pPr>
        <w:pStyle w:val="a9"/>
      </w:pPr>
      <w:r>
        <w:t>МАССА</w:t>
      </w:r>
    </w:p>
    <w:p w14:paraId="4539F6C6" w14:textId="77777777" w:rsidR="008E1E20" w:rsidRDefault="008E1E20" w:rsidP="007C1EA4">
      <w:pPr>
        <w:pStyle w:val="ab"/>
      </w:pPr>
      <w:r>
        <w:t>А куда идём-то?</w:t>
      </w:r>
    </w:p>
    <w:p w14:paraId="5BBCE32B" w14:textId="77777777" w:rsidR="008E1E20" w:rsidRPr="007C1EA4" w:rsidRDefault="008E1E20" w:rsidP="007C1EA4">
      <w:pPr>
        <w:pStyle w:val="a9"/>
        <w:rPr>
          <w:lang w:val="ru-RU"/>
        </w:rPr>
      </w:pPr>
      <w:r>
        <w:t>КОНВОИР</w:t>
      </w:r>
      <w:r w:rsidR="007C1EA4">
        <w:rPr>
          <w:lang w:val="ru-RU"/>
        </w:rPr>
        <w:t xml:space="preserve"> 1</w:t>
      </w:r>
    </w:p>
    <w:p w14:paraId="7863CF45" w14:textId="77777777" w:rsidR="008E1E20" w:rsidRDefault="008E1E20" w:rsidP="007C1EA4">
      <w:pPr>
        <w:pStyle w:val="ab"/>
      </w:pPr>
      <w:r>
        <w:t>На встречу с адвокатом.</w:t>
      </w:r>
    </w:p>
    <w:p w14:paraId="2813846D" w14:textId="77777777" w:rsidR="008E1E20" w:rsidRDefault="008E1E20" w:rsidP="007C1EA4">
      <w:pPr>
        <w:pStyle w:val="a9"/>
      </w:pPr>
      <w:r>
        <w:t>МАССА</w:t>
      </w:r>
    </w:p>
    <w:p w14:paraId="0FCC14E7" w14:textId="77777777" w:rsidR="008E1E20" w:rsidRDefault="008E1E20" w:rsidP="007C1EA4">
      <w:pPr>
        <w:pStyle w:val="ab"/>
      </w:pPr>
      <w:r>
        <w:t>С адвокатом! Я думал, такое только в кино бывает… Слышь, а это случайно не бесплатный? Про них говорят, что они страшнее прокурора.</w:t>
      </w:r>
    </w:p>
    <w:p w14:paraId="234AAA73" w14:textId="77777777" w:rsidR="008E1E20" w:rsidRPr="007C1EA4" w:rsidRDefault="008E1E20" w:rsidP="007C1EA4">
      <w:pPr>
        <w:pStyle w:val="a9"/>
        <w:rPr>
          <w:lang w:val="ru-RU"/>
        </w:rPr>
      </w:pPr>
      <w:r>
        <w:t>КОНВОИР</w:t>
      </w:r>
      <w:r w:rsidR="007C1EA4">
        <w:rPr>
          <w:lang w:val="ru-RU"/>
        </w:rPr>
        <w:t xml:space="preserve"> 1</w:t>
      </w:r>
    </w:p>
    <w:p w14:paraId="0279D107" w14:textId="77777777" w:rsidR="008E1E20" w:rsidRDefault="008E1E20" w:rsidP="007C1EA4">
      <w:pPr>
        <w:pStyle w:val="ab"/>
      </w:pPr>
      <w:r>
        <w:t>Этот не похож на бесплатного.</w:t>
      </w:r>
    </w:p>
    <w:p w14:paraId="1654A574" w14:textId="77777777" w:rsidR="008E1E20" w:rsidRDefault="008E1E20" w:rsidP="007C1EA4">
      <w:pPr>
        <w:pStyle w:val="a9"/>
      </w:pPr>
      <w:r>
        <w:t>МАССА</w:t>
      </w:r>
    </w:p>
    <w:p w14:paraId="485C178D" w14:textId="77777777" w:rsidR="007C1EA4" w:rsidRDefault="008E1E20" w:rsidP="007C1EA4">
      <w:pPr>
        <w:pStyle w:val="ae"/>
      </w:pPr>
      <w:r>
        <w:t>(улыбаясь)</w:t>
      </w:r>
    </w:p>
    <w:p w14:paraId="100066D9" w14:textId="77777777" w:rsidR="008E1E20" w:rsidRDefault="008E1E20" w:rsidP="007C1EA4">
      <w:pPr>
        <w:pStyle w:val="ab"/>
      </w:pPr>
      <w:r>
        <w:t>Значит, подсуетились пацаны…</w:t>
      </w:r>
    </w:p>
    <w:p w14:paraId="7A765883" w14:textId="77777777" w:rsidR="008E1E20" w:rsidRDefault="007C1EA4" w:rsidP="007C1EA4">
      <w:pPr>
        <w:pStyle w:val="a6"/>
      </w:pPr>
      <w:r>
        <w:t>12-9.</w:t>
      </w:r>
      <w:r>
        <w:tab/>
      </w:r>
      <w:r w:rsidR="008E1E20">
        <w:t>ИНТ.</w:t>
      </w:r>
      <w:r>
        <w:t xml:space="preserve"> ИВС (</w:t>
      </w:r>
      <w:r w:rsidRPr="00D91D04">
        <w:rPr>
          <w:caps w:val="0"/>
        </w:rPr>
        <w:t>допросная</w:t>
      </w:r>
      <w:r>
        <w:t>)</w:t>
      </w:r>
      <w:r w:rsidR="008E1E20">
        <w:t xml:space="preserve"> </w:t>
      </w:r>
      <w:r>
        <w:t>–</w:t>
      </w:r>
      <w:r w:rsidR="008E1E20">
        <w:t xml:space="preserve"> ДЕНЬ</w:t>
      </w:r>
    </w:p>
    <w:p w14:paraId="292E96F2" w14:textId="77777777" w:rsidR="008E1E20" w:rsidRDefault="008E1E20" w:rsidP="00E63B5E">
      <w:pPr>
        <w:pStyle w:val="a7"/>
        <w:keepNext/>
        <w:keepLines/>
      </w:pPr>
      <w:r>
        <w:t>Масса заходит в допросную и видит, что спиной к нему стоит человек в дорогом деловом костюме.</w:t>
      </w:r>
    </w:p>
    <w:p w14:paraId="7B619767" w14:textId="77777777" w:rsidR="008E1E20" w:rsidRDefault="008E1E20" w:rsidP="007C1EA4">
      <w:pPr>
        <w:pStyle w:val="a9"/>
      </w:pPr>
      <w:r>
        <w:t>МАССА</w:t>
      </w:r>
    </w:p>
    <w:p w14:paraId="69FA5449" w14:textId="77777777" w:rsidR="008E1E20" w:rsidRDefault="008E1E20" w:rsidP="007C1EA4">
      <w:pPr>
        <w:pStyle w:val="ab"/>
      </w:pPr>
      <w:r>
        <w:t>Здрасьте! Вы от пацанов?</w:t>
      </w:r>
    </w:p>
    <w:p w14:paraId="438056C0" w14:textId="046C6A7D" w:rsidR="008E1E20" w:rsidRPr="00F24237" w:rsidRDefault="008E1E20" w:rsidP="008E1E20">
      <w:pPr>
        <w:pStyle w:val="a7"/>
        <w:rPr>
          <w:lang w:val="ru-RU"/>
        </w:rPr>
      </w:pPr>
      <w:r>
        <w:t>К Массе поворачивается человек</w:t>
      </w:r>
      <w:r w:rsidRPr="00F24237">
        <w:rPr>
          <w:strike/>
          <w:color w:val="A6A6A6" w:themeColor="background1" w:themeShade="A6"/>
        </w:rPr>
        <w:t>, и</w:t>
      </w:r>
      <w:r w:rsidRPr="00F24237">
        <w:rPr>
          <w:color w:val="A6A6A6" w:themeColor="background1" w:themeShade="A6"/>
        </w:rPr>
        <w:t xml:space="preserve"> </w:t>
      </w:r>
      <w:r w:rsidR="00F24237">
        <w:rPr>
          <w:lang w:val="ru-RU"/>
        </w:rPr>
        <w:t xml:space="preserve"> </w:t>
      </w:r>
      <w:r w:rsidR="00F24237" w:rsidRPr="00F24237">
        <w:rPr>
          <w:color w:val="00B050"/>
          <w:lang w:val="ru-RU"/>
        </w:rPr>
        <w:t>-</w:t>
      </w:r>
      <w:r w:rsidR="00F24237">
        <w:rPr>
          <w:lang w:val="ru-RU"/>
        </w:rPr>
        <w:t xml:space="preserve"> </w:t>
      </w:r>
      <w:r>
        <w:t xml:space="preserve">это </w:t>
      </w:r>
      <w:r w:rsidRPr="00F24237">
        <w:rPr>
          <w:strike/>
          <w:color w:val="A6A6A6" w:themeColor="background1" w:themeShade="A6"/>
        </w:rPr>
        <w:t>оказывается</w:t>
      </w:r>
      <w:r>
        <w:t xml:space="preserve"> Ноль.</w:t>
      </w:r>
    </w:p>
    <w:p w14:paraId="2D8CE29C" w14:textId="77777777" w:rsidR="008E1E20" w:rsidRDefault="008E1E20" w:rsidP="007C1EA4">
      <w:pPr>
        <w:pStyle w:val="a9"/>
      </w:pPr>
      <w:r>
        <w:t>НОЛЬ</w:t>
      </w:r>
    </w:p>
    <w:p w14:paraId="10DE52DE" w14:textId="5C316F2D" w:rsidR="008E1E20" w:rsidRDefault="008E1E20" w:rsidP="007C1EA4">
      <w:pPr>
        <w:pStyle w:val="ab"/>
      </w:pPr>
      <w:r>
        <w:t>…</w:t>
      </w:r>
      <w:r w:rsidR="0064081E">
        <w:rPr>
          <w:lang w:val="ru-RU"/>
        </w:rPr>
        <w:t xml:space="preserve"> </w:t>
      </w:r>
      <w:r>
        <w:t>от пацанов твоих… с удовольствием бы избавился.</w:t>
      </w:r>
    </w:p>
    <w:p w14:paraId="3C1DBA1B" w14:textId="77777777" w:rsidR="008E1E20" w:rsidRDefault="008E1E20" w:rsidP="008E1E20">
      <w:pPr>
        <w:pStyle w:val="a7"/>
      </w:pPr>
      <w:r>
        <w:t>Масса в шоке смотрит на Ноля, не глядя, садится на стул. Промахивается, и оказывается задницей на полу.</w:t>
      </w:r>
    </w:p>
    <w:p w14:paraId="5B798522" w14:textId="77777777" w:rsidR="008E1E20" w:rsidRDefault="008E1E20" w:rsidP="007C1EA4">
      <w:pPr>
        <w:pStyle w:val="a9"/>
      </w:pPr>
      <w:r>
        <w:t>МАССА</w:t>
      </w:r>
    </w:p>
    <w:p w14:paraId="5FF555B2" w14:textId="77777777" w:rsidR="008E1E20" w:rsidRDefault="008E1E20" w:rsidP="007C1EA4">
      <w:pPr>
        <w:pStyle w:val="ab"/>
      </w:pPr>
      <w:proofErr w:type="spellStart"/>
      <w:r>
        <w:t>Сукааааа</w:t>
      </w:r>
      <w:proofErr w:type="spellEnd"/>
      <w:r>
        <w:t>…</w:t>
      </w:r>
    </w:p>
    <w:p w14:paraId="61E58087" w14:textId="77777777" w:rsidR="008E1E20" w:rsidRDefault="008E1E20" w:rsidP="008E1E20">
      <w:pPr>
        <w:pStyle w:val="a7"/>
      </w:pPr>
      <w:r>
        <w:lastRenderedPageBreak/>
        <w:t>Ноль оценивающе-презрительно смотрит на него.</w:t>
      </w:r>
    </w:p>
    <w:p w14:paraId="3C80A657" w14:textId="77777777" w:rsidR="008E1E20" w:rsidRDefault="008E1E20" w:rsidP="007C1EA4">
      <w:pPr>
        <w:pStyle w:val="a9"/>
      </w:pPr>
      <w:r>
        <w:t>НОЛЬ</w:t>
      </w:r>
    </w:p>
    <w:p w14:paraId="2E7A35A4" w14:textId="77777777" w:rsidR="007C1EA4" w:rsidRDefault="008E1E20" w:rsidP="00D91D04">
      <w:pPr>
        <w:pStyle w:val="ab"/>
        <w:keepNext/>
      </w:pPr>
      <w:r>
        <w:t xml:space="preserve">Знаешь, а я не </w:t>
      </w:r>
      <w:r w:rsidR="007C1EA4">
        <w:t>удивлён</w:t>
      </w:r>
      <w:r>
        <w:t>, что из всех попался именно ты…</w:t>
      </w:r>
    </w:p>
    <w:p w14:paraId="2168ACD9" w14:textId="77777777" w:rsidR="007C1EA4" w:rsidRDefault="008E1E20" w:rsidP="007C1EA4">
      <w:pPr>
        <w:pStyle w:val="ae"/>
      </w:pPr>
      <w:r>
        <w:t>(зловеще)</w:t>
      </w:r>
    </w:p>
    <w:p w14:paraId="47BBB342" w14:textId="77777777" w:rsidR="008E1E20" w:rsidRDefault="008E1E20" w:rsidP="007C1EA4">
      <w:pPr>
        <w:pStyle w:val="ab"/>
      </w:pPr>
      <w:r>
        <w:t xml:space="preserve">Но, считай, сегодня тебе повезло… Из вашей </w:t>
      </w:r>
      <w:r w:rsidR="007C1EA4">
        <w:t>четвёрки</w:t>
      </w:r>
      <w:r>
        <w:t xml:space="preserve"> только ты останешься в живых. А вот в полной комплектации, или нет, зависит только от тебя…</w:t>
      </w:r>
    </w:p>
    <w:p w14:paraId="06D8CE2F" w14:textId="77777777" w:rsidR="008E1E20" w:rsidRDefault="008E1E20" w:rsidP="008E1E20">
      <w:pPr>
        <w:pStyle w:val="a7"/>
      </w:pPr>
      <w:r>
        <w:t>В камеру входит Охранник Ноля</w:t>
      </w:r>
      <w:r w:rsidR="007C1EA4">
        <w:rPr>
          <w:lang w:val="ru-RU"/>
        </w:rPr>
        <w:t xml:space="preserve"> 1</w:t>
      </w:r>
      <w:r>
        <w:t xml:space="preserve">, демонстративно </w:t>
      </w:r>
      <w:r w:rsidR="007C1EA4">
        <w:t>кладёт</w:t>
      </w:r>
      <w:r>
        <w:t xml:space="preserve"> на стол секатор.</w:t>
      </w:r>
    </w:p>
    <w:p w14:paraId="466AA76F" w14:textId="77777777" w:rsidR="008E1E20" w:rsidRDefault="00D91D04" w:rsidP="007C1EA4">
      <w:pPr>
        <w:pStyle w:val="a6"/>
      </w:pPr>
      <w:r>
        <w:t>12-10.</w:t>
      </w:r>
      <w:r>
        <w:tab/>
      </w:r>
      <w:r w:rsidR="008E1E20">
        <w:t xml:space="preserve">ИНТ. ДАЧА </w:t>
      </w:r>
      <w:r>
        <w:t>МАССЫ –</w:t>
      </w:r>
      <w:r w:rsidR="008E1E20">
        <w:t xml:space="preserve"> ДЕНЬ</w:t>
      </w:r>
    </w:p>
    <w:p w14:paraId="04A6164F" w14:textId="77777777" w:rsidR="008E1E20" w:rsidRDefault="008E1E20" w:rsidP="00E63B5E">
      <w:pPr>
        <w:pStyle w:val="a7"/>
        <w:keepNext/>
        <w:keepLines/>
      </w:pPr>
      <w:r>
        <w:t xml:space="preserve">Стэлла с ворохом </w:t>
      </w:r>
      <w:r w:rsidR="00D91D04">
        <w:t>брендовых</w:t>
      </w:r>
      <w:r>
        <w:t xml:space="preserve"> пакетов в руках заходит в дом, где хмурые пацаны сидят за столом и выпивают.</w:t>
      </w:r>
    </w:p>
    <w:p w14:paraId="72B28506" w14:textId="77777777" w:rsidR="008E1E20" w:rsidRDefault="008E1E20" w:rsidP="00D91D04">
      <w:pPr>
        <w:pStyle w:val="a9"/>
      </w:pPr>
      <w:r>
        <w:t>СТЭЛЛА</w:t>
      </w:r>
    </w:p>
    <w:p w14:paraId="45A63D73" w14:textId="77777777" w:rsidR="008E1E20" w:rsidRDefault="008E1E20" w:rsidP="00D91D04">
      <w:pPr>
        <w:pStyle w:val="ab"/>
      </w:pPr>
      <w:r>
        <w:t>Мальчики, привет!</w:t>
      </w:r>
    </w:p>
    <w:p w14:paraId="159051CD" w14:textId="77777777" w:rsidR="008E1E20" w:rsidRDefault="008E1E20" w:rsidP="008E1E20">
      <w:pPr>
        <w:pStyle w:val="a7"/>
      </w:pPr>
      <w:r>
        <w:t>Обращает внимание на накрытый стол.</w:t>
      </w:r>
    </w:p>
    <w:p w14:paraId="5C9EE3F6" w14:textId="77777777" w:rsidR="008E1E20" w:rsidRDefault="008E1E20" w:rsidP="00D91D04">
      <w:pPr>
        <w:pStyle w:val="a9"/>
      </w:pPr>
      <w:r>
        <w:t>СТЭЛЛА</w:t>
      </w:r>
    </w:p>
    <w:p w14:paraId="569C40F0" w14:textId="77777777" w:rsidR="008E1E20" w:rsidRDefault="008E1E20" w:rsidP="00D91D04">
      <w:pPr>
        <w:pStyle w:val="ab"/>
      </w:pPr>
      <w:r>
        <w:t>Вы меня ждали, что ли!? Я тоже по вам соскучилась!</w:t>
      </w:r>
    </w:p>
    <w:p w14:paraId="43741898" w14:textId="77777777" w:rsidR="008E1E20" w:rsidRDefault="008E1E20" w:rsidP="008E1E20">
      <w:pPr>
        <w:pStyle w:val="a7"/>
      </w:pPr>
      <w:r>
        <w:t>Стэлла бежит обнимать Вжика. Стэлла отпускает его, Вжик с удовольствие</w:t>
      </w:r>
      <w:r w:rsidR="00D91D04">
        <w:rPr>
          <w:lang w:val="ru-RU"/>
        </w:rPr>
        <w:t>м</w:t>
      </w:r>
      <w:r>
        <w:t xml:space="preserve"> её продолжает обнимать. Стэлла уже силой пытается освободиться из его объятий.</w:t>
      </w:r>
    </w:p>
    <w:p w14:paraId="57E05E27" w14:textId="77777777" w:rsidR="008E1E20" w:rsidRDefault="008E1E20" w:rsidP="00D91D04">
      <w:pPr>
        <w:pStyle w:val="a9"/>
      </w:pPr>
      <w:r>
        <w:t>ФИЛ</w:t>
      </w:r>
    </w:p>
    <w:p w14:paraId="5588DD53" w14:textId="77777777" w:rsidR="008E1E20" w:rsidRDefault="008E1E20" w:rsidP="00D91D04">
      <w:pPr>
        <w:pStyle w:val="ab"/>
      </w:pPr>
      <w:r>
        <w:t>А ты ч</w:t>
      </w:r>
      <w:r w:rsidR="00D91D04">
        <w:rPr>
          <w:lang w:val="ru-RU"/>
        </w:rPr>
        <w:t>ё</w:t>
      </w:r>
      <w:r>
        <w:t xml:space="preserve"> приехала? Отгул дали?</w:t>
      </w:r>
    </w:p>
    <w:p w14:paraId="7E9FAD36" w14:textId="77777777" w:rsidR="008E1E20" w:rsidRDefault="008E1E20" w:rsidP="00D91D04">
      <w:pPr>
        <w:pStyle w:val="a9"/>
      </w:pPr>
      <w:r>
        <w:t>СТЭЛЛА</w:t>
      </w:r>
    </w:p>
    <w:p w14:paraId="4EC4FEAE" w14:textId="77777777" w:rsidR="008E1E20" w:rsidRDefault="008E1E20" w:rsidP="00D91D04">
      <w:pPr>
        <w:pStyle w:val="ab"/>
      </w:pPr>
      <w:r>
        <w:t>Хозяйке информацию слили, что скоро облава. Сейчас всё обратно в библиотеку переделывают. А где Олежка!? Я ему такой свитер классный купила и конфет натаскала.</w:t>
      </w:r>
    </w:p>
    <w:p w14:paraId="766B4208" w14:textId="77777777" w:rsidR="008E1E20" w:rsidRDefault="008E1E20" w:rsidP="008E1E20">
      <w:pPr>
        <w:pStyle w:val="a7"/>
      </w:pPr>
      <w:r>
        <w:t>Пацаны грустно смотрят на Стэллу.</w:t>
      </w:r>
    </w:p>
    <w:p w14:paraId="0BD13188" w14:textId="77777777" w:rsidR="008E1E20" w:rsidRDefault="008E1E20" w:rsidP="00D91D04">
      <w:pPr>
        <w:pStyle w:val="a9"/>
      </w:pPr>
      <w:r>
        <w:t>ФИЛ</w:t>
      </w:r>
    </w:p>
    <w:p w14:paraId="7365F55C" w14:textId="77777777" w:rsidR="008E1E20" w:rsidRDefault="008E1E20" w:rsidP="00D91D04">
      <w:pPr>
        <w:pStyle w:val="ab"/>
      </w:pPr>
      <w:r>
        <w:t>Ну в принципе и то</w:t>
      </w:r>
      <w:r w:rsidR="00D91D04">
        <w:rPr>
          <w:lang w:val="ru-RU"/>
        </w:rPr>
        <w:t>,</w:t>
      </w:r>
      <w:r>
        <w:t xml:space="preserve"> и то в тюрьме пригодится.</w:t>
      </w:r>
    </w:p>
    <w:p w14:paraId="2982CB26" w14:textId="77777777" w:rsidR="008E1E20" w:rsidRDefault="008E1E20" w:rsidP="00D91D04">
      <w:pPr>
        <w:pStyle w:val="a9"/>
      </w:pPr>
      <w:r>
        <w:t>СТЭЛЛА</w:t>
      </w:r>
    </w:p>
    <w:p w14:paraId="19B84D0B" w14:textId="77777777" w:rsidR="008E1E20" w:rsidRDefault="008E1E20" w:rsidP="00D91D04">
      <w:pPr>
        <w:pStyle w:val="ab"/>
      </w:pPr>
      <w:r>
        <w:t>Не поняла?! Масса в тюрьме</w:t>
      </w:r>
      <w:r w:rsidR="00D91D04">
        <w:rPr>
          <w:lang w:val="ru-RU"/>
        </w:rPr>
        <w:t>,</w:t>
      </w:r>
      <w:r>
        <w:t xml:space="preserve"> что</w:t>
      </w:r>
      <w:r w:rsidR="00D91D04">
        <w:rPr>
          <w:lang w:val="ru-RU"/>
        </w:rPr>
        <w:t xml:space="preserve"> </w:t>
      </w:r>
      <w:r>
        <w:t>ли?! А за что?!</w:t>
      </w:r>
    </w:p>
    <w:p w14:paraId="4E706979" w14:textId="77777777" w:rsidR="008E1E20" w:rsidRDefault="008E1E20" w:rsidP="00D91D04">
      <w:pPr>
        <w:pStyle w:val="a9"/>
      </w:pPr>
      <w:r>
        <w:lastRenderedPageBreak/>
        <w:t>ФИЛ</w:t>
      </w:r>
    </w:p>
    <w:p w14:paraId="498B35ED" w14:textId="714CA695" w:rsidR="008E1E20" w:rsidRDefault="008E1E20" w:rsidP="00D91D04">
      <w:pPr>
        <w:pStyle w:val="ab"/>
      </w:pPr>
      <w:r>
        <w:t>Да так…</w:t>
      </w:r>
      <w:r w:rsidR="007A464F">
        <w:rPr>
          <w:lang w:val="ru-RU"/>
        </w:rPr>
        <w:t xml:space="preserve"> </w:t>
      </w:r>
      <w:r>
        <w:t>в ресторане поел и не заплатил.</w:t>
      </w:r>
    </w:p>
    <w:p w14:paraId="7CA09F4F" w14:textId="77777777" w:rsidR="008E1E20" w:rsidRDefault="008E1E20" w:rsidP="00D91D04">
      <w:pPr>
        <w:pStyle w:val="a9"/>
      </w:pPr>
      <w:r>
        <w:t>СТЭЛЛА</w:t>
      </w:r>
    </w:p>
    <w:p w14:paraId="390C8E37" w14:textId="77777777" w:rsidR="008E1E20" w:rsidRDefault="008E1E20" w:rsidP="00D91D04">
      <w:pPr>
        <w:pStyle w:val="ab"/>
      </w:pPr>
      <w:r>
        <w:t>И за это посадили?</w:t>
      </w:r>
    </w:p>
    <w:p w14:paraId="31B898D7" w14:textId="77777777" w:rsidR="008E1E20" w:rsidRDefault="008E1E20" w:rsidP="00D91D04">
      <w:pPr>
        <w:pStyle w:val="a9"/>
      </w:pPr>
      <w:r>
        <w:t>ЧАК</w:t>
      </w:r>
    </w:p>
    <w:p w14:paraId="11CC472D" w14:textId="77777777" w:rsidR="008E1E20" w:rsidRDefault="008E1E20" w:rsidP="00D91D04">
      <w:pPr>
        <w:pStyle w:val="ab"/>
      </w:pPr>
      <w:r>
        <w:t>Ну он ещё официанта в заложники взял…</w:t>
      </w:r>
    </w:p>
    <w:p w14:paraId="64D33F5E" w14:textId="77777777" w:rsidR="008E1E20" w:rsidRDefault="008E1E20" w:rsidP="00D91D04">
      <w:pPr>
        <w:pStyle w:val="a9"/>
      </w:pPr>
      <w:r>
        <w:t>СТЭЛЛА</w:t>
      </w:r>
    </w:p>
    <w:p w14:paraId="1732F7EE" w14:textId="77777777" w:rsidR="00D91D04" w:rsidRDefault="008E1E20" w:rsidP="00E45B7E">
      <w:pPr>
        <w:pStyle w:val="ab"/>
        <w:keepNext/>
      </w:pPr>
      <w:r>
        <w:t>Ужас!</w:t>
      </w:r>
    </w:p>
    <w:p w14:paraId="195E25D4" w14:textId="77777777" w:rsidR="00D91D04" w:rsidRDefault="008E1E20" w:rsidP="00D91D04">
      <w:pPr>
        <w:pStyle w:val="ae"/>
      </w:pPr>
      <w:r>
        <w:t>(</w:t>
      </w:r>
      <w:r w:rsidR="00D91D04">
        <w:t>в</w:t>
      </w:r>
      <w:r>
        <w:t>здыхает)</w:t>
      </w:r>
    </w:p>
    <w:p w14:paraId="4BDDEA9D" w14:textId="77777777" w:rsidR="008E1E20" w:rsidRDefault="008E1E20" w:rsidP="00D91D04">
      <w:pPr>
        <w:pStyle w:val="ab"/>
      </w:pPr>
      <w:r>
        <w:t>Масса, Масса, куда ж он лезет со своими мозгами… Он бы ещё банк ограбил.</w:t>
      </w:r>
    </w:p>
    <w:p w14:paraId="1B7E7682" w14:textId="77777777" w:rsidR="008E1E20" w:rsidRDefault="008E1E20" w:rsidP="008E1E20">
      <w:pPr>
        <w:pStyle w:val="a7"/>
      </w:pPr>
      <w:r>
        <w:t>Пацаны неловко переглядываются.</w:t>
      </w:r>
    </w:p>
    <w:p w14:paraId="5D951B29" w14:textId="77777777" w:rsidR="008E1E20" w:rsidRDefault="008E1E20" w:rsidP="00D91D04">
      <w:pPr>
        <w:pStyle w:val="a9"/>
      </w:pPr>
      <w:r>
        <w:t>СТЭЛЛА</w:t>
      </w:r>
    </w:p>
    <w:p w14:paraId="3C3FEE1A" w14:textId="77777777" w:rsidR="008E1E20" w:rsidRPr="00D91D04" w:rsidRDefault="008E1E20" w:rsidP="00D91D04">
      <w:pPr>
        <w:pStyle w:val="ab"/>
        <w:rPr>
          <w:lang w:val="ru-RU"/>
        </w:rPr>
      </w:pPr>
      <w:r>
        <w:t>Может, попробуем его вытащить?! У меня сейчас по работе много знакомых появилось</w:t>
      </w:r>
      <w:r w:rsidR="00D91D04">
        <w:rPr>
          <w:lang w:val="ru-RU"/>
        </w:rPr>
        <w:t xml:space="preserve"> – </w:t>
      </w:r>
      <w:r>
        <w:t xml:space="preserve"> и судья, и прокурор. А ещё пластический хирург ходит. Можем Массе морду перекроить. Но только после моей груди!</w:t>
      </w:r>
    </w:p>
    <w:p w14:paraId="7B9E3F19" w14:textId="77777777" w:rsidR="008E1E20" w:rsidRDefault="008E1E20" w:rsidP="00D91D04">
      <w:pPr>
        <w:pStyle w:val="a9"/>
      </w:pPr>
      <w:r>
        <w:t>ФИЛ</w:t>
      </w:r>
    </w:p>
    <w:p w14:paraId="00E79241" w14:textId="77777777" w:rsidR="008E1E20" w:rsidRDefault="008E1E20" w:rsidP="00D91D04">
      <w:pPr>
        <w:pStyle w:val="ab"/>
      </w:pPr>
      <w:r>
        <w:t>Посмотрим, Стэллка. Если что, обязательно обратимся. А пока сами…</w:t>
      </w:r>
    </w:p>
    <w:p w14:paraId="4EE277F1" w14:textId="77777777" w:rsidR="008E1E20" w:rsidRDefault="008E1E20" w:rsidP="00D91D04">
      <w:pPr>
        <w:pStyle w:val="a9"/>
      </w:pPr>
      <w:r>
        <w:t>СТЭЛЛА</w:t>
      </w:r>
    </w:p>
    <w:p w14:paraId="61203875" w14:textId="7BF3AD47" w:rsidR="008E1E20" w:rsidRDefault="008E1E20" w:rsidP="00D91D04">
      <w:pPr>
        <w:pStyle w:val="ab"/>
      </w:pPr>
      <w:r>
        <w:t xml:space="preserve">Ладно, пойду </w:t>
      </w:r>
      <w:r w:rsidRPr="00F24237">
        <w:rPr>
          <w:strike/>
          <w:color w:val="A6A6A6" w:themeColor="background1" w:themeShade="A6"/>
        </w:rPr>
        <w:t>обед приготовлю</w:t>
      </w:r>
      <w:r w:rsidR="00F24237">
        <w:rPr>
          <w:strike/>
          <w:color w:val="A6A6A6" w:themeColor="background1" w:themeShade="A6"/>
          <w:lang w:val="ru-RU"/>
        </w:rPr>
        <w:t xml:space="preserve"> </w:t>
      </w:r>
      <w:r w:rsidR="00F24237" w:rsidRPr="00F24237">
        <w:rPr>
          <w:color w:val="00B050"/>
          <w:lang w:val="ru-RU"/>
        </w:rPr>
        <w:t>пожрать</w:t>
      </w:r>
      <w:r w:rsidR="00F24237">
        <w:rPr>
          <w:color w:val="00B050"/>
          <w:lang w:val="ru-RU"/>
        </w:rPr>
        <w:t>,</w:t>
      </w:r>
      <w:r w:rsidR="00F24237" w:rsidRPr="00F24237">
        <w:rPr>
          <w:color w:val="00B050"/>
          <w:lang w:val="ru-RU"/>
        </w:rPr>
        <w:t xml:space="preserve"> что ли</w:t>
      </w:r>
      <w:r w:rsidR="00F24237">
        <w:rPr>
          <w:color w:val="00B050"/>
          <w:lang w:val="ru-RU"/>
        </w:rPr>
        <w:t>,</w:t>
      </w:r>
      <w:r w:rsidR="00F24237" w:rsidRPr="00F24237">
        <w:rPr>
          <w:color w:val="00B050"/>
          <w:lang w:val="ru-RU"/>
        </w:rPr>
        <w:t xml:space="preserve"> вам сделаю</w:t>
      </w:r>
      <w:r>
        <w:t>. Я продуктов купила. Надо съесть. Без Массы пропадут.</w:t>
      </w:r>
    </w:p>
    <w:p w14:paraId="2C22D8FD" w14:textId="77777777" w:rsidR="008E1E20" w:rsidRDefault="008E1E20" w:rsidP="00D91D04">
      <w:pPr>
        <w:pStyle w:val="a9"/>
      </w:pPr>
      <w:r>
        <w:t>ЧАК</w:t>
      </w:r>
    </w:p>
    <w:p w14:paraId="4FEB3EBF" w14:textId="77777777" w:rsidR="008E1E20" w:rsidRDefault="008E1E20" w:rsidP="00D91D04">
      <w:pPr>
        <w:pStyle w:val="ab"/>
      </w:pPr>
      <w:r>
        <w:t>Деньжата, смотрю, завелись. От клиентов отбоя нет?</w:t>
      </w:r>
    </w:p>
    <w:p w14:paraId="0ED30141" w14:textId="77777777" w:rsidR="008E1E20" w:rsidRDefault="008E1E20" w:rsidP="00D91D04">
      <w:pPr>
        <w:pStyle w:val="a9"/>
      </w:pPr>
      <w:r>
        <w:t>СТЭЛЛА</w:t>
      </w:r>
    </w:p>
    <w:p w14:paraId="4FE3C240" w14:textId="77777777" w:rsidR="008E1E20" w:rsidRDefault="008E1E20" w:rsidP="00D91D04">
      <w:pPr>
        <w:pStyle w:val="ab"/>
      </w:pPr>
      <w:r>
        <w:t>Да наоборот, последнее время вообще прохлаждаемся… Как будто закон вышел, что налево ходить нельзя. Правда, вчера один богатенький приходил, сразу всех девчонок взял на ночь.</w:t>
      </w:r>
    </w:p>
    <w:p w14:paraId="6F9FEE75" w14:textId="77777777" w:rsidR="008E1E20" w:rsidRDefault="008E1E20" w:rsidP="00D91D04">
      <w:pPr>
        <w:pStyle w:val="a9"/>
      </w:pPr>
      <w:r>
        <w:lastRenderedPageBreak/>
        <w:t>ЧАК</w:t>
      </w:r>
    </w:p>
    <w:p w14:paraId="658BFD35" w14:textId="791420E1" w:rsidR="008E1E20" w:rsidRDefault="00012CD7" w:rsidP="00D91D04">
      <w:pPr>
        <w:pStyle w:val="ab"/>
      </w:pPr>
      <w:r>
        <w:rPr>
          <w:lang w:val="ru-RU"/>
        </w:rPr>
        <w:t>Ого…</w:t>
      </w:r>
      <w:r w:rsidR="008E1E20">
        <w:t xml:space="preserve"> Ч</w:t>
      </w:r>
      <w:r w:rsidR="00D91D04">
        <w:rPr>
          <w:lang w:val="ru-RU"/>
        </w:rPr>
        <w:t>ё</w:t>
      </w:r>
      <w:r w:rsidR="008E1E20">
        <w:t xml:space="preserve"> там за конь?!</w:t>
      </w:r>
    </w:p>
    <w:p w14:paraId="467DBA16" w14:textId="77777777" w:rsidR="008E1E20" w:rsidRDefault="008E1E20" w:rsidP="00D91D04">
      <w:pPr>
        <w:pStyle w:val="a9"/>
      </w:pPr>
      <w:r>
        <w:t>СТЭЛЛА</w:t>
      </w:r>
    </w:p>
    <w:p w14:paraId="6058C40B" w14:textId="1BE12018" w:rsidR="008E1E20" w:rsidRDefault="008E1E20" w:rsidP="00D91D04">
      <w:pPr>
        <w:pStyle w:val="ab"/>
      </w:pPr>
      <w:r>
        <w:t>Ой да какой там конь. Так, коня</w:t>
      </w:r>
      <w:r w:rsidR="007A464F">
        <w:rPr>
          <w:lang w:val="ru-RU"/>
        </w:rPr>
        <w:t>ш</w:t>
      </w:r>
      <w:r>
        <w:t xml:space="preserve">ка деревянная. Башка вся в шрамах, заикается… но </w:t>
      </w:r>
      <w:proofErr w:type="spellStart"/>
      <w:r>
        <w:t>денееееееег</w:t>
      </w:r>
      <w:proofErr w:type="spellEnd"/>
      <w:r>
        <w:t>, море просто!</w:t>
      </w:r>
    </w:p>
    <w:p w14:paraId="4865C2F8" w14:textId="77777777" w:rsidR="008E1E20" w:rsidRDefault="008E1E20" w:rsidP="008E1E20">
      <w:pPr>
        <w:pStyle w:val="a7"/>
      </w:pPr>
      <w:r>
        <w:t>Пацаны переглядываются.</w:t>
      </w:r>
    </w:p>
    <w:p w14:paraId="02F5904B" w14:textId="77777777" w:rsidR="008E1E20" w:rsidRDefault="008E1E20" w:rsidP="00D91D04">
      <w:pPr>
        <w:pStyle w:val="a9"/>
      </w:pPr>
      <w:r>
        <w:t>ФИЛ</w:t>
      </w:r>
    </w:p>
    <w:p w14:paraId="21AD4BD0" w14:textId="77777777" w:rsidR="008E1E20" w:rsidRDefault="008E1E20" w:rsidP="00D91D04">
      <w:pPr>
        <w:pStyle w:val="ab"/>
      </w:pPr>
      <w:r>
        <w:t>Заикается? Башка в шрамах, говоришь?</w:t>
      </w:r>
    </w:p>
    <w:p w14:paraId="104237BF" w14:textId="77777777" w:rsidR="008E1E20" w:rsidRDefault="008E1E20" w:rsidP="00D91D04">
      <w:pPr>
        <w:pStyle w:val="a9"/>
      </w:pPr>
      <w:r>
        <w:t>СТЭЛЛА</w:t>
      </w:r>
    </w:p>
    <w:p w14:paraId="576141F3" w14:textId="77777777" w:rsidR="00D91D04" w:rsidRDefault="008E1E20" w:rsidP="00D91D04">
      <w:pPr>
        <w:pStyle w:val="ab"/>
        <w:keepNext/>
      </w:pPr>
      <w:r>
        <w:t>Ну да…</w:t>
      </w:r>
    </w:p>
    <w:p w14:paraId="492BDD85" w14:textId="77777777" w:rsidR="00D91D04" w:rsidRPr="00F24237" w:rsidRDefault="008E1E20" w:rsidP="00D91D04">
      <w:pPr>
        <w:pStyle w:val="ae"/>
        <w:rPr>
          <w:strike/>
          <w:color w:val="A6A6A6" w:themeColor="background1" w:themeShade="A6"/>
        </w:rPr>
      </w:pPr>
      <w:r w:rsidRPr="00F24237">
        <w:rPr>
          <w:strike/>
          <w:color w:val="A6A6A6" w:themeColor="background1" w:themeShade="A6"/>
        </w:rPr>
        <w:t>(изображает)</w:t>
      </w:r>
    </w:p>
    <w:p w14:paraId="32DE13C7" w14:textId="77777777" w:rsidR="008E1E20" w:rsidRPr="00F24237" w:rsidRDefault="008E1E20" w:rsidP="00D91D04">
      <w:pPr>
        <w:pStyle w:val="ab"/>
        <w:rPr>
          <w:strike/>
          <w:color w:val="A6A6A6" w:themeColor="background1" w:themeShade="A6"/>
        </w:rPr>
      </w:pPr>
      <w:r w:rsidRPr="00F24237">
        <w:rPr>
          <w:strike/>
          <w:color w:val="A6A6A6" w:themeColor="background1" w:themeShade="A6"/>
        </w:rPr>
        <w:t>Б-б-б-</w:t>
      </w:r>
      <w:proofErr w:type="spellStart"/>
      <w:r w:rsidRPr="00F24237">
        <w:rPr>
          <w:strike/>
          <w:color w:val="A6A6A6" w:themeColor="background1" w:themeShade="A6"/>
        </w:rPr>
        <w:t>огиня</w:t>
      </w:r>
      <w:proofErr w:type="spellEnd"/>
      <w:r w:rsidRPr="00F24237">
        <w:rPr>
          <w:strike/>
          <w:color w:val="A6A6A6" w:themeColor="background1" w:themeShade="A6"/>
        </w:rPr>
        <w:t>, б-б-б-</w:t>
      </w:r>
      <w:proofErr w:type="spellStart"/>
      <w:r w:rsidRPr="00F24237">
        <w:rPr>
          <w:strike/>
          <w:color w:val="A6A6A6" w:themeColor="background1" w:themeShade="A6"/>
        </w:rPr>
        <w:t>огиня</w:t>
      </w:r>
      <w:proofErr w:type="spellEnd"/>
      <w:r w:rsidRPr="00F24237">
        <w:rPr>
          <w:strike/>
          <w:color w:val="A6A6A6" w:themeColor="background1" w:themeShade="A6"/>
        </w:rPr>
        <w:t>… Зови меня Ба-ба-ба-ба-ба-шка.</w:t>
      </w:r>
    </w:p>
    <w:p w14:paraId="0CA998AE" w14:textId="77777777" w:rsidR="008E1E20" w:rsidRDefault="008E1E20" w:rsidP="008E1E20">
      <w:pPr>
        <w:pStyle w:val="a7"/>
      </w:pPr>
      <w:r>
        <w:t>Пацаны в шоке смотрят друг на друга.</w:t>
      </w:r>
    </w:p>
    <w:p w14:paraId="61530774" w14:textId="77777777" w:rsidR="008E1E20" w:rsidRDefault="008E1E20" w:rsidP="00D91D04">
      <w:pPr>
        <w:pStyle w:val="a9"/>
      </w:pPr>
      <w:r>
        <w:t>ВЖИК</w:t>
      </w:r>
    </w:p>
    <w:p w14:paraId="4951C87A" w14:textId="77777777" w:rsidR="008E1E20" w:rsidRDefault="008E1E20" w:rsidP="0018772C">
      <w:pPr>
        <w:pStyle w:val="ab"/>
      </w:pPr>
      <w:r>
        <w:t>Интересно, откуда это у Башки столько денег…</w:t>
      </w:r>
    </w:p>
    <w:p w14:paraId="6184DA44" w14:textId="77777777" w:rsidR="008E1E20" w:rsidRDefault="008E1E20" w:rsidP="00D91D04">
      <w:pPr>
        <w:pStyle w:val="a9"/>
      </w:pPr>
      <w:r>
        <w:t>ФИЛ</w:t>
      </w:r>
    </w:p>
    <w:p w14:paraId="40B65CC3" w14:textId="6CEEBEBF" w:rsidR="008E1E20" w:rsidRDefault="008E1E20" w:rsidP="0018772C">
      <w:pPr>
        <w:pStyle w:val="ab"/>
      </w:pPr>
      <w:r w:rsidRPr="00300BFA">
        <w:rPr>
          <w:strike/>
          <w:color w:val="A6A6A6" w:themeColor="background1" w:themeShade="A6"/>
        </w:rPr>
        <w:t>Похоже, парни, Башка</w:t>
      </w:r>
      <w:r w:rsidRPr="00300BFA">
        <w:rPr>
          <w:color w:val="A6A6A6" w:themeColor="background1" w:themeShade="A6"/>
        </w:rPr>
        <w:t xml:space="preserve"> </w:t>
      </w:r>
      <w:r w:rsidR="00300BFA" w:rsidRPr="00300BFA">
        <w:rPr>
          <w:color w:val="00B050"/>
        </w:rPr>
        <w:t>А я скажу. Этот контуженный</w:t>
      </w:r>
      <w:r w:rsidR="00300BFA" w:rsidRPr="00300BFA">
        <w:rPr>
          <w:color w:val="A6A6A6" w:themeColor="background1" w:themeShade="A6"/>
        </w:rPr>
        <w:t xml:space="preserve"> </w:t>
      </w:r>
      <w:r>
        <w:t>нас кинул. Это его быки в банке были.</w:t>
      </w:r>
    </w:p>
    <w:p w14:paraId="6DC8B981" w14:textId="1379ED2C" w:rsidR="008E1E20" w:rsidRDefault="008E1E20" w:rsidP="008E1E20">
      <w:pPr>
        <w:pStyle w:val="a7"/>
      </w:pPr>
      <w:r>
        <w:t>Чак с</w:t>
      </w:r>
      <w:r w:rsidR="00300BFA">
        <w:rPr>
          <w:lang w:val="ru-RU"/>
        </w:rPr>
        <w:t xml:space="preserve">о </w:t>
      </w:r>
      <w:r>
        <w:t xml:space="preserve">психу </w:t>
      </w:r>
      <w:r w:rsidR="0018772C">
        <w:t>бьёт</w:t>
      </w:r>
      <w:r>
        <w:t xml:space="preserve"> кулаком в стену. Фил звонит Башке, тот трубку не берёт. Пацаны переглядываются.</w:t>
      </w:r>
    </w:p>
    <w:p w14:paraId="488169D9" w14:textId="77777777" w:rsidR="008E1E20" w:rsidRDefault="008E1E20" w:rsidP="00D91D04">
      <w:pPr>
        <w:pStyle w:val="a9"/>
      </w:pPr>
      <w:r>
        <w:t>ФИЛ</w:t>
      </w:r>
    </w:p>
    <w:p w14:paraId="27C67789" w14:textId="77777777" w:rsidR="0018772C" w:rsidRDefault="008E1E20" w:rsidP="0018772C">
      <w:pPr>
        <w:pStyle w:val="ae"/>
      </w:pPr>
      <w:r>
        <w:t>(себе под нос)</w:t>
      </w:r>
    </w:p>
    <w:p w14:paraId="03E4841C" w14:textId="77777777" w:rsidR="008E1E20" w:rsidRDefault="008E1E20" w:rsidP="0018772C">
      <w:pPr>
        <w:pStyle w:val="ab"/>
      </w:pPr>
      <w:r>
        <w:t>Где же его теперь искать…?</w:t>
      </w:r>
    </w:p>
    <w:p w14:paraId="70ACE8A1" w14:textId="77777777" w:rsidR="008E1E20" w:rsidRDefault="008E1E20" w:rsidP="00D91D04">
      <w:pPr>
        <w:pStyle w:val="a9"/>
      </w:pPr>
      <w:r>
        <w:t>СТЭЛЛА</w:t>
      </w:r>
    </w:p>
    <w:p w14:paraId="34656D1D" w14:textId="77777777" w:rsidR="0018772C" w:rsidRDefault="008E1E20" w:rsidP="0018772C">
      <w:pPr>
        <w:pStyle w:val="ab"/>
      </w:pPr>
      <w:r>
        <w:t>На Бали.</w:t>
      </w:r>
    </w:p>
    <w:p w14:paraId="3217B87E" w14:textId="77777777" w:rsidR="0018772C" w:rsidRDefault="0018772C" w:rsidP="0018772C">
      <w:pPr>
        <w:pStyle w:val="a7"/>
        <w:rPr>
          <w:lang w:val="ru-RU"/>
        </w:rPr>
      </w:pPr>
      <w:r>
        <w:rPr>
          <w:lang w:val="ru-RU"/>
        </w:rPr>
        <w:t>В</w:t>
      </w:r>
      <w:r w:rsidR="008E1E20">
        <w:t>се ошарашено смотрят на неё</w:t>
      </w:r>
      <w:r>
        <w:rPr>
          <w:lang w:val="ru-RU"/>
        </w:rPr>
        <w:t>.</w:t>
      </w:r>
    </w:p>
    <w:p w14:paraId="530D9423" w14:textId="77777777" w:rsidR="0018772C" w:rsidRPr="0018772C" w:rsidRDefault="0018772C" w:rsidP="0018772C">
      <w:pPr>
        <w:pStyle w:val="a9"/>
        <w:rPr>
          <w:lang w:val="ru-RU"/>
        </w:rPr>
      </w:pPr>
      <w:r>
        <w:rPr>
          <w:lang w:val="ru-RU"/>
        </w:rPr>
        <w:t>СТЭЛЛА</w:t>
      </w:r>
    </w:p>
    <w:p w14:paraId="4AF8DECD" w14:textId="62C1FE12" w:rsidR="0018772C" w:rsidRDefault="008E1E20" w:rsidP="0018772C">
      <w:pPr>
        <w:pStyle w:val="ab"/>
        <w:keepNext/>
      </w:pPr>
      <w:r>
        <w:t xml:space="preserve">Все уши прожужжал: </w:t>
      </w:r>
      <w:r w:rsidR="00012CD7">
        <w:rPr>
          <w:lang w:val="ru-RU"/>
        </w:rPr>
        <w:t>«</w:t>
      </w:r>
      <w:r>
        <w:t>Полетели, покажу</w:t>
      </w:r>
    </w:p>
    <w:p w14:paraId="48884161" w14:textId="77777777" w:rsidR="0018772C" w:rsidRDefault="008E1E20" w:rsidP="0018772C">
      <w:pPr>
        <w:pStyle w:val="ae"/>
      </w:pPr>
      <w:r>
        <w:t>(передразнивая)</w:t>
      </w:r>
    </w:p>
    <w:p w14:paraId="2E40F716" w14:textId="498BD00A" w:rsidR="008E1E20" w:rsidRDefault="008E1E20" w:rsidP="0018772C">
      <w:pPr>
        <w:pStyle w:val="ab"/>
      </w:pPr>
      <w:r>
        <w:t>Ба-ба-ба-ба…</w:t>
      </w:r>
      <w:r w:rsidR="00012CD7">
        <w:rPr>
          <w:lang w:val="ru-RU"/>
        </w:rPr>
        <w:t>».</w:t>
      </w:r>
      <w:r>
        <w:t xml:space="preserve"> </w:t>
      </w:r>
      <w:r w:rsidR="00012CD7">
        <w:rPr>
          <w:lang w:val="ru-RU"/>
        </w:rPr>
        <w:t>А</w:t>
      </w:r>
      <w:r>
        <w:t>ж время закончилось, пока выговорил. Но у меня-то загранника нет. Я бы полетела.</w:t>
      </w:r>
    </w:p>
    <w:p w14:paraId="0D53E076" w14:textId="77777777" w:rsidR="008E1E20" w:rsidRPr="00D91D04" w:rsidRDefault="00D91D04" w:rsidP="00D91D04">
      <w:pPr>
        <w:pStyle w:val="a9"/>
      </w:pPr>
      <w:r>
        <w:lastRenderedPageBreak/>
        <w:t>ФИЛ</w:t>
      </w:r>
    </w:p>
    <w:p w14:paraId="65D6BDB2" w14:textId="77777777" w:rsidR="008E1E20" w:rsidRDefault="008E1E20" w:rsidP="0018772C">
      <w:pPr>
        <w:pStyle w:val="ab"/>
      </w:pPr>
      <w:r>
        <w:t>Когда улетает?!</w:t>
      </w:r>
    </w:p>
    <w:p w14:paraId="7A3843A8" w14:textId="77777777" w:rsidR="008E1E20" w:rsidRDefault="008E1E20" w:rsidP="00D91D04">
      <w:pPr>
        <w:pStyle w:val="a9"/>
      </w:pPr>
      <w:r>
        <w:t>СТЭЛЛА</w:t>
      </w:r>
    </w:p>
    <w:p w14:paraId="5B8876BF" w14:textId="77777777" w:rsidR="008E1E20" w:rsidRDefault="008E1E20" w:rsidP="0018772C">
      <w:pPr>
        <w:pStyle w:val="ab"/>
      </w:pPr>
      <w:r>
        <w:t>Сегодня. Вчера же отходная была.</w:t>
      </w:r>
    </w:p>
    <w:p w14:paraId="1D405AD3" w14:textId="77777777" w:rsidR="008E1E20" w:rsidRDefault="008E1E20" w:rsidP="008E1E20">
      <w:pPr>
        <w:pStyle w:val="a7"/>
      </w:pPr>
      <w:r>
        <w:t>Вжик открывает ноутбук, ищет рейсы из Москвы.</w:t>
      </w:r>
    </w:p>
    <w:p w14:paraId="48E91789" w14:textId="77777777" w:rsidR="008E1E20" w:rsidRDefault="008E1E20" w:rsidP="00D91D04">
      <w:pPr>
        <w:pStyle w:val="a9"/>
      </w:pPr>
      <w:r>
        <w:t>ВЖИК</w:t>
      </w:r>
    </w:p>
    <w:p w14:paraId="3138B62A" w14:textId="77777777" w:rsidR="008E1E20" w:rsidRDefault="008E1E20" w:rsidP="0018772C">
      <w:pPr>
        <w:pStyle w:val="ab"/>
      </w:pPr>
      <w:r>
        <w:t xml:space="preserve">Братва, на сегодня один рейс на Бали, в </w:t>
      </w:r>
      <w:r w:rsidR="0018772C">
        <w:rPr>
          <w:lang w:val="ru-RU"/>
        </w:rPr>
        <w:t>шестнадцать двадцать</w:t>
      </w:r>
      <w:r>
        <w:t>.</w:t>
      </w:r>
    </w:p>
    <w:p w14:paraId="67B14977" w14:textId="77777777" w:rsidR="008E1E20" w:rsidRDefault="008E1E20" w:rsidP="00D91D04">
      <w:pPr>
        <w:pStyle w:val="a9"/>
      </w:pPr>
      <w:r>
        <w:t>ЧАК</w:t>
      </w:r>
    </w:p>
    <w:p w14:paraId="175C3CC4" w14:textId="77777777" w:rsidR="008E1E20" w:rsidRDefault="008E1E20" w:rsidP="0018772C">
      <w:pPr>
        <w:pStyle w:val="ab"/>
      </w:pPr>
      <w:r>
        <w:t>А ща сколько?</w:t>
      </w:r>
    </w:p>
    <w:p w14:paraId="4893D935" w14:textId="77777777" w:rsidR="008E1E20" w:rsidRDefault="008E1E20" w:rsidP="00D91D04">
      <w:pPr>
        <w:pStyle w:val="a9"/>
      </w:pPr>
      <w:r>
        <w:t>ВЖИК</w:t>
      </w:r>
    </w:p>
    <w:p w14:paraId="6B00B452" w14:textId="77777777" w:rsidR="008E1E20" w:rsidRPr="0018772C" w:rsidRDefault="0018772C" w:rsidP="0018772C">
      <w:pPr>
        <w:pStyle w:val="ab"/>
        <w:rPr>
          <w:lang w:val="ru-RU"/>
        </w:rPr>
      </w:pPr>
      <w:r>
        <w:rPr>
          <w:lang w:val="ru-RU"/>
        </w:rPr>
        <w:t>Пятнадцать ноль-ноль.</w:t>
      </w:r>
    </w:p>
    <w:p w14:paraId="1512A77A" w14:textId="77777777" w:rsidR="008E1E20" w:rsidRDefault="008E1E20" w:rsidP="008E1E20">
      <w:pPr>
        <w:pStyle w:val="a7"/>
      </w:pPr>
      <w:r>
        <w:t>Переглянувшись, пацаны резко вскакивают, выбегают из дома.</w:t>
      </w:r>
    </w:p>
    <w:p w14:paraId="07AFA633" w14:textId="77777777" w:rsidR="008E1E20" w:rsidRDefault="008E1E20" w:rsidP="00D91D04">
      <w:pPr>
        <w:pStyle w:val="a9"/>
      </w:pPr>
      <w:r>
        <w:t>СТЭЛЛА</w:t>
      </w:r>
    </w:p>
    <w:p w14:paraId="7887B2D0" w14:textId="77777777" w:rsidR="008E1E20" w:rsidRDefault="008E1E20" w:rsidP="0018772C">
      <w:pPr>
        <w:pStyle w:val="ab"/>
      </w:pPr>
      <w:proofErr w:type="spellStart"/>
      <w:r>
        <w:t>Ээээй</w:t>
      </w:r>
      <w:proofErr w:type="spellEnd"/>
      <w:r>
        <w:t>, вы куда?! Нормально я в гости заехала…</w:t>
      </w:r>
    </w:p>
    <w:p w14:paraId="08E3CFED" w14:textId="77777777" w:rsidR="0018772C" w:rsidRDefault="0018772C" w:rsidP="0018772C">
      <w:pPr>
        <w:pStyle w:val="a6"/>
      </w:pPr>
      <w:r>
        <w:t>12-11.</w:t>
      </w:r>
      <w:r>
        <w:tab/>
        <w:t>ИНТ. ИВС (</w:t>
      </w:r>
      <w:r w:rsidRPr="00D91D04">
        <w:rPr>
          <w:caps w:val="0"/>
        </w:rPr>
        <w:t>допросная</w:t>
      </w:r>
      <w:r>
        <w:t>) – ДЕНЬ</w:t>
      </w:r>
    </w:p>
    <w:p w14:paraId="26AC5C0A" w14:textId="77777777" w:rsidR="008E1E20" w:rsidRDefault="008E1E20" w:rsidP="00E63B5E">
      <w:pPr>
        <w:pStyle w:val="a7"/>
        <w:keepNext/>
        <w:keepLines/>
      </w:pPr>
      <w:r>
        <w:t xml:space="preserve">Масса привязан к стулу. Охранник Ноля </w:t>
      </w:r>
      <w:r w:rsidR="0018772C" w:rsidRPr="00E63B5E">
        <w:t xml:space="preserve">1 </w:t>
      </w:r>
      <w:r>
        <w:t>душит его пакетом, надетым на голову. Ноль кивает. С Массы снимают пакет, Масса кашляет и улыбается.</w:t>
      </w:r>
    </w:p>
    <w:p w14:paraId="3D53B42A" w14:textId="77777777" w:rsidR="008E1E20" w:rsidRDefault="008E1E20" w:rsidP="0018772C">
      <w:pPr>
        <w:pStyle w:val="a9"/>
      </w:pPr>
      <w:r>
        <w:t>НОЛЬ</w:t>
      </w:r>
    </w:p>
    <w:p w14:paraId="4F338281" w14:textId="77777777" w:rsidR="008E1E20" w:rsidRDefault="008E1E20" w:rsidP="0018772C">
      <w:pPr>
        <w:pStyle w:val="ab"/>
      </w:pPr>
      <w:r>
        <w:t>Лучше по-хорошему скажи, где они.</w:t>
      </w:r>
    </w:p>
    <w:p w14:paraId="06226123" w14:textId="77777777" w:rsidR="008E1E20" w:rsidRDefault="008E1E20" w:rsidP="0018772C">
      <w:pPr>
        <w:pStyle w:val="a9"/>
      </w:pPr>
      <w:r>
        <w:t>МАССА</w:t>
      </w:r>
    </w:p>
    <w:p w14:paraId="6FF5401F" w14:textId="77777777" w:rsidR="008E1E20" w:rsidRDefault="008E1E20" w:rsidP="0018772C">
      <w:pPr>
        <w:pStyle w:val="ab"/>
      </w:pPr>
      <w:r>
        <w:t>Мне тут звонили…</w:t>
      </w:r>
    </w:p>
    <w:p w14:paraId="2EA9DF3F" w14:textId="77777777" w:rsidR="008E1E20" w:rsidRDefault="008E1E20" w:rsidP="0018772C">
      <w:pPr>
        <w:pStyle w:val="a9"/>
      </w:pPr>
      <w:r>
        <w:t>НОЛЬ</w:t>
      </w:r>
    </w:p>
    <w:p w14:paraId="45E642A3" w14:textId="77777777" w:rsidR="0018772C" w:rsidRDefault="008E1E20" w:rsidP="0018772C">
      <w:pPr>
        <w:pStyle w:val="ae"/>
      </w:pPr>
      <w:r>
        <w:t>(</w:t>
      </w:r>
      <w:r w:rsidR="0018772C">
        <w:t>з</w:t>
      </w:r>
      <w:r>
        <w:t>аинтересованно)</w:t>
      </w:r>
    </w:p>
    <w:p w14:paraId="2D973D62" w14:textId="77777777" w:rsidR="008E1E20" w:rsidRPr="0018772C" w:rsidRDefault="008E1E20" w:rsidP="0018772C">
      <w:pPr>
        <w:pStyle w:val="ab"/>
        <w:rPr>
          <w:lang w:val="ru-RU"/>
        </w:rPr>
      </w:pPr>
      <w:proofErr w:type="spellStart"/>
      <w:r>
        <w:t>Таааак</w:t>
      </w:r>
      <w:proofErr w:type="spellEnd"/>
      <w:r w:rsidR="0018772C">
        <w:t>…</w:t>
      </w:r>
    </w:p>
    <w:p w14:paraId="1E1AAE19" w14:textId="77777777" w:rsidR="008E1E20" w:rsidRDefault="008E1E20" w:rsidP="0018772C">
      <w:pPr>
        <w:pStyle w:val="a9"/>
      </w:pPr>
      <w:r>
        <w:t>МАССА</w:t>
      </w:r>
    </w:p>
    <w:p w14:paraId="0095B23A" w14:textId="671607AC" w:rsidR="008E1E20" w:rsidRDefault="008E1E20" w:rsidP="0018772C">
      <w:pPr>
        <w:pStyle w:val="ab"/>
      </w:pPr>
      <w:r>
        <w:t xml:space="preserve">Звонили из </w:t>
      </w:r>
      <w:r w:rsidR="00300BFA" w:rsidRPr="00300BFA">
        <w:rPr>
          <w:color w:val="00B050"/>
          <w:lang w:val="ru-RU"/>
        </w:rPr>
        <w:t>задницы</w:t>
      </w:r>
      <w:r>
        <w:t>. Жаловались, что ты давно не приходил…</w:t>
      </w:r>
    </w:p>
    <w:p w14:paraId="09E316F1" w14:textId="77777777" w:rsidR="008E1E20" w:rsidRDefault="008E1E20" w:rsidP="0018772C">
      <w:pPr>
        <w:pStyle w:val="a9"/>
      </w:pPr>
      <w:r>
        <w:t>НОЛЬ</w:t>
      </w:r>
    </w:p>
    <w:p w14:paraId="67F3D40C" w14:textId="77777777" w:rsidR="0018772C" w:rsidRDefault="008E1E20" w:rsidP="0018772C">
      <w:pPr>
        <w:pStyle w:val="ae"/>
      </w:pPr>
      <w:r>
        <w:t>(тихо и страшно)</w:t>
      </w:r>
    </w:p>
    <w:p w14:paraId="101AB40E" w14:textId="77777777" w:rsidR="008E1E20" w:rsidRDefault="008E1E20" w:rsidP="0018772C">
      <w:pPr>
        <w:pStyle w:val="ab"/>
      </w:pPr>
      <w:r>
        <w:t>Ты знаешь, что значит шутить со мной? Сейчас ты, студень, пожалеешь, что в холодильнике не остался.</w:t>
      </w:r>
    </w:p>
    <w:p w14:paraId="6B7A373A" w14:textId="77777777" w:rsidR="008E1E20" w:rsidRDefault="008E1E20" w:rsidP="008E1E20">
      <w:pPr>
        <w:pStyle w:val="a7"/>
      </w:pPr>
      <w:r>
        <w:lastRenderedPageBreak/>
        <w:t xml:space="preserve">Ноль кивает </w:t>
      </w:r>
      <w:r w:rsidR="0018772C">
        <w:rPr>
          <w:lang w:val="ru-RU"/>
        </w:rPr>
        <w:t>О</w:t>
      </w:r>
      <w:proofErr w:type="spellStart"/>
      <w:r>
        <w:t>храннику</w:t>
      </w:r>
      <w:proofErr w:type="spellEnd"/>
      <w:r>
        <w:t>, тот бер</w:t>
      </w:r>
      <w:r w:rsidR="0018772C">
        <w:rPr>
          <w:lang w:val="ru-RU"/>
        </w:rPr>
        <w:t>ё</w:t>
      </w:r>
      <w:r>
        <w:t>т секатор. Стягивает с Массы кроссовок и носок. Морщится.</w:t>
      </w:r>
    </w:p>
    <w:p w14:paraId="4AA5AA79" w14:textId="77777777" w:rsidR="008E1E20" w:rsidRPr="001F5EC1" w:rsidRDefault="008E1E20" w:rsidP="0018772C">
      <w:pPr>
        <w:pStyle w:val="a9"/>
        <w:rPr>
          <w:lang w:val="ru-RU"/>
        </w:rPr>
      </w:pPr>
      <w:r>
        <w:t>ОХРАННИК</w:t>
      </w:r>
      <w:r w:rsidR="001F5EC1">
        <w:rPr>
          <w:lang w:val="ru-RU"/>
        </w:rPr>
        <w:t xml:space="preserve"> НОЛЯ 1</w:t>
      </w:r>
    </w:p>
    <w:p w14:paraId="5089CE48" w14:textId="77777777" w:rsidR="008E1E20" w:rsidRDefault="008E1E20" w:rsidP="00C32781">
      <w:pPr>
        <w:pStyle w:val="ab"/>
      </w:pPr>
      <w:r>
        <w:t>Олег Егорович, воняет жутко. Можно я с рук начну резать?</w:t>
      </w:r>
    </w:p>
    <w:p w14:paraId="51BB7054" w14:textId="77777777" w:rsidR="008E1E20" w:rsidRDefault="008E1E20" w:rsidP="0018772C">
      <w:pPr>
        <w:pStyle w:val="a9"/>
      </w:pPr>
      <w:r>
        <w:t>НОЛЬ</w:t>
      </w:r>
    </w:p>
    <w:p w14:paraId="1ED12DFE" w14:textId="77777777" w:rsidR="008E1E20" w:rsidRDefault="008E1E20" w:rsidP="00C32781">
      <w:pPr>
        <w:pStyle w:val="ab"/>
      </w:pPr>
      <w:r>
        <w:t xml:space="preserve">Не тупи, руки </w:t>
      </w:r>
      <w:r w:rsidR="00C32781">
        <w:t>–</w:t>
      </w:r>
      <w:r>
        <w:t xml:space="preserve"> на виду.</w:t>
      </w:r>
    </w:p>
    <w:p w14:paraId="59DE3D31" w14:textId="77777777" w:rsidR="008E1E20" w:rsidRDefault="008E1E20" w:rsidP="0018772C">
      <w:pPr>
        <w:pStyle w:val="a9"/>
      </w:pPr>
      <w:r>
        <w:t>МАССА</w:t>
      </w:r>
    </w:p>
    <w:p w14:paraId="3DDE6B6D" w14:textId="77777777" w:rsidR="008E1E20" w:rsidRDefault="008E1E20" w:rsidP="00C32781">
      <w:pPr>
        <w:pStyle w:val="ab"/>
      </w:pPr>
      <w:r>
        <w:t>Режь! Я своих братьев не сдам!</w:t>
      </w:r>
    </w:p>
    <w:p w14:paraId="18CBFA49" w14:textId="518A6AB1" w:rsidR="008E1E20" w:rsidRDefault="008E1E20" w:rsidP="008E1E20">
      <w:pPr>
        <w:pStyle w:val="a7"/>
      </w:pPr>
      <w:r>
        <w:t xml:space="preserve">Масса тычет ногой в лицо наклонившемуся Охраннику. Тот едва не падает в обморок от запаха, умоляюще смотрит на Ноля. Тот показывает: попробуй </w:t>
      </w:r>
      <w:r w:rsidR="00C32781">
        <w:t>ещё</w:t>
      </w:r>
      <w:r>
        <w:t xml:space="preserve"> с пакетом. Охранник надевает пакет Массе на голову. Масса как будто теряет сознание. Снимают с Массы пакет, он сидит с довольным лицом.</w:t>
      </w:r>
    </w:p>
    <w:p w14:paraId="644D7325" w14:textId="77777777" w:rsidR="008E1E20" w:rsidRPr="001F5EC1" w:rsidRDefault="008E1E20" w:rsidP="0018772C">
      <w:pPr>
        <w:pStyle w:val="a9"/>
        <w:rPr>
          <w:lang w:val="ru-RU"/>
        </w:rPr>
      </w:pPr>
      <w:r>
        <w:t>ОХРАННИК</w:t>
      </w:r>
      <w:r w:rsidR="001F5EC1">
        <w:rPr>
          <w:lang w:val="ru-RU"/>
        </w:rPr>
        <w:t xml:space="preserve"> НОЛЯ 1</w:t>
      </w:r>
    </w:p>
    <w:p w14:paraId="0A474E3A" w14:textId="77777777" w:rsidR="00C32781" w:rsidRDefault="008E1E20" w:rsidP="00C32781">
      <w:pPr>
        <w:pStyle w:val="ab"/>
        <w:keepNext/>
      </w:pPr>
      <w:r>
        <w:t>Олег Егорович, он издевается.</w:t>
      </w:r>
    </w:p>
    <w:p w14:paraId="6C90BD3E" w14:textId="77777777" w:rsidR="00C32781" w:rsidRDefault="008E1E20" w:rsidP="00C32781">
      <w:pPr>
        <w:pStyle w:val="ae"/>
      </w:pPr>
      <w:r>
        <w:t>(Массе)</w:t>
      </w:r>
    </w:p>
    <w:p w14:paraId="07B8D9E1" w14:textId="3AC00E75" w:rsidR="008E1E20" w:rsidRDefault="008E1E20" w:rsidP="00C32781">
      <w:pPr>
        <w:pStyle w:val="ab"/>
      </w:pPr>
      <w:r>
        <w:t>Ты мазохист</w:t>
      </w:r>
      <w:r w:rsidR="007A464F">
        <w:rPr>
          <w:lang w:val="ru-RU"/>
        </w:rPr>
        <w:t>,</w:t>
      </w:r>
      <w:r>
        <w:t xml:space="preserve"> что ли!?</w:t>
      </w:r>
    </w:p>
    <w:p w14:paraId="598B4502" w14:textId="77777777" w:rsidR="008E1E20" w:rsidRDefault="008E1E20" w:rsidP="0018772C">
      <w:pPr>
        <w:pStyle w:val="a9"/>
      </w:pPr>
      <w:r>
        <w:t>МАССА</w:t>
      </w:r>
    </w:p>
    <w:p w14:paraId="4EE34760" w14:textId="77777777" w:rsidR="008E1E20" w:rsidRDefault="008E1E20" w:rsidP="00C32781">
      <w:pPr>
        <w:pStyle w:val="ab"/>
      </w:pPr>
      <w:r>
        <w:t>Не, пакет просто колбасой пахнет. А я есть хочу.</w:t>
      </w:r>
    </w:p>
    <w:p w14:paraId="00360C10" w14:textId="77777777" w:rsidR="008E1E20" w:rsidRDefault="008E1E20" w:rsidP="008E1E20">
      <w:pPr>
        <w:pStyle w:val="a7"/>
      </w:pPr>
      <w:r>
        <w:t>Масса привязанный сам лезет головой обратно в пакет. Охранник его отталкивает.</w:t>
      </w:r>
    </w:p>
    <w:p w14:paraId="347981A7" w14:textId="77777777" w:rsidR="008E1E20" w:rsidRDefault="008E1E20" w:rsidP="0018772C">
      <w:pPr>
        <w:pStyle w:val="a9"/>
      </w:pPr>
      <w:r>
        <w:t>НОЛЬ</w:t>
      </w:r>
    </w:p>
    <w:p w14:paraId="346FB438" w14:textId="77777777" w:rsidR="008E1E20" w:rsidRDefault="008E1E20" w:rsidP="00C32781">
      <w:pPr>
        <w:pStyle w:val="ab"/>
      </w:pPr>
      <w:r>
        <w:t>Пожрать, значит, любишь!? Сейчас мы тебя накормим.</w:t>
      </w:r>
    </w:p>
    <w:p w14:paraId="3C619452" w14:textId="77777777" w:rsidR="008E1E20" w:rsidRDefault="008E1E20" w:rsidP="008E1E20">
      <w:pPr>
        <w:pStyle w:val="a7"/>
      </w:pPr>
      <w:r>
        <w:t>Ноль кивает Охраннику, они идут на выход. Масса с надеждой смотрит им вслед.</w:t>
      </w:r>
    </w:p>
    <w:p w14:paraId="0683EEAD" w14:textId="77777777" w:rsidR="008E1E20" w:rsidRDefault="008E1E20" w:rsidP="0018772C">
      <w:pPr>
        <w:pStyle w:val="a9"/>
      </w:pPr>
      <w:r>
        <w:t>МАССА</w:t>
      </w:r>
    </w:p>
    <w:p w14:paraId="0E681102" w14:textId="77777777" w:rsidR="008E1E20" w:rsidRDefault="008E1E20" w:rsidP="00C32781">
      <w:pPr>
        <w:pStyle w:val="ab"/>
      </w:pPr>
      <w:r>
        <w:t>Правда? Мне гамбургер побольше!</w:t>
      </w:r>
    </w:p>
    <w:p w14:paraId="49612902" w14:textId="77777777" w:rsidR="008E1E20" w:rsidRDefault="00C32781" w:rsidP="00C32781">
      <w:pPr>
        <w:pStyle w:val="a6"/>
      </w:pPr>
      <w:r>
        <w:t>12-12.</w:t>
      </w:r>
      <w:r>
        <w:tab/>
      </w:r>
      <w:r w:rsidR="008E1E20">
        <w:t xml:space="preserve">ИНТ. АЭРОПОРТ </w:t>
      </w:r>
      <w:r>
        <w:t>(</w:t>
      </w:r>
      <w:r w:rsidRPr="00C32781">
        <w:rPr>
          <w:caps w:val="0"/>
        </w:rPr>
        <w:t>стойка регистрации</w:t>
      </w:r>
      <w:r>
        <w:t>) –</w:t>
      </w:r>
      <w:r w:rsidR="008E1E20">
        <w:t xml:space="preserve"> ДЕН</w:t>
      </w:r>
      <w:r w:rsidR="00C91CD2">
        <w:t>Ь</w:t>
      </w:r>
    </w:p>
    <w:p w14:paraId="2F6EFCCE" w14:textId="77777777" w:rsidR="008E1E20" w:rsidRDefault="008E1E20" w:rsidP="00E63B5E">
      <w:pPr>
        <w:pStyle w:val="a7"/>
        <w:keepNext/>
        <w:keepLines/>
      </w:pPr>
      <w:r>
        <w:t>На стойке регистрации стоит Башка с чемоданом в руках.</w:t>
      </w:r>
    </w:p>
    <w:p w14:paraId="4FE544D3" w14:textId="77777777" w:rsidR="008E1E20" w:rsidRDefault="008E1E20" w:rsidP="00C32781">
      <w:pPr>
        <w:pStyle w:val="a9"/>
      </w:pPr>
      <w:r>
        <w:t>СОТРУДНИЦА АВИАКОМПАНИИ</w:t>
      </w:r>
    </w:p>
    <w:p w14:paraId="298E3243" w14:textId="77777777" w:rsidR="008E1E20" w:rsidRDefault="008E1E20" w:rsidP="00C32781">
      <w:pPr>
        <w:pStyle w:val="ab"/>
      </w:pPr>
      <w:r>
        <w:t>Куда летите?</w:t>
      </w:r>
    </w:p>
    <w:p w14:paraId="4F2B057D" w14:textId="77777777" w:rsidR="008E1E20" w:rsidRDefault="008E1E20" w:rsidP="00C32781">
      <w:pPr>
        <w:pStyle w:val="a9"/>
      </w:pPr>
      <w:r>
        <w:t>БАШКА</w:t>
      </w:r>
    </w:p>
    <w:p w14:paraId="407E5B63" w14:textId="77777777" w:rsidR="008E1E20" w:rsidRDefault="008E1E20" w:rsidP="00C32781">
      <w:pPr>
        <w:pStyle w:val="ab"/>
      </w:pPr>
      <w:r>
        <w:t>На Ба-ба-ба-ба…</w:t>
      </w:r>
    </w:p>
    <w:p w14:paraId="4A84A9AC" w14:textId="77777777" w:rsidR="008E1E20" w:rsidRDefault="008E1E20" w:rsidP="00C32781">
      <w:pPr>
        <w:pStyle w:val="a9"/>
      </w:pPr>
      <w:r>
        <w:t>СОТРУДНИЦА АВИАКОМПАНИИ</w:t>
      </w:r>
    </w:p>
    <w:p w14:paraId="5E6E1AFA" w14:textId="77777777" w:rsidR="00C32781" w:rsidRDefault="008E1E20" w:rsidP="00C32781">
      <w:pPr>
        <w:pStyle w:val="ab"/>
      </w:pPr>
      <w:r>
        <w:t>На Бали?</w:t>
      </w:r>
    </w:p>
    <w:p w14:paraId="410DCD73" w14:textId="77777777" w:rsidR="00C32781" w:rsidRDefault="008E1E20" w:rsidP="008E1E20">
      <w:pPr>
        <w:pStyle w:val="a7"/>
        <w:rPr>
          <w:lang w:val="ru-RU"/>
        </w:rPr>
      </w:pPr>
      <w:r>
        <w:lastRenderedPageBreak/>
        <w:t>Башка кивает</w:t>
      </w:r>
      <w:r w:rsidR="00C32781">
        <w:rPr>
          <w:lang w:val="ru-RU"/>
        </w:rPr>
        <w:t>.</w:t>
      </w:r>
    </w:p>
    <w:p w14:paraId="498F8C71" w14:textId="77777777" w:rsidR="00C32781" w:rsidRDefault="00C32781" w:rsidP="00C32781">
      <w:pPr>
        <w:pStyle w:val="a9"/>
      </w:pPr>
      <w:r>
        <w:t>СОТРУДНИЦА АВИАКОМПАНИИ</w:t>
      </w:r>
    </w:p>
    <w:p w14:paraId="230BB8D3" w14:textId="77777777" w:rsidR="008E1E20" w:rsidRDefault="008E1E20" w:rsidP="00C32781">
      <w:pPr>
        <w:pStyle w:val="ab"/>
      </w:pPr>
      <w:r>
        <w:t>Чемодан ставьте.</w:t>
      </w:r>
    </w:p>
    <w:p w14:paraId="13BE2E1A" w14:textId="77777777" w:rsidR="008E1E20" w:rsidRDefault="008E1E20" w:rsidP="008E1E20">
      <w:pPr>
        <w:pStyle w:val="a7"/>
      </w:pPr>
      <w:r>
        <w:t>Девушка отдаёт Башке билет с паспортом. Башка оборачивается, за ним стоят пацаны.</w:t>
      </w:r>
    </w:p>
    <w:p w14:paraId="01FB5ECF" w14:textId="77777777" w:rsidR="008E1E20" w:rsidRDefault="008E1E20" w:rsidP="00C32781">
      <w:pPr>
        <w:pStyle w:val="a9"/>
      </w:pPr>
      <w:r>
        <w:t>БАШКА</w:t>
      </w:r>
    </w:p>
    <w:p w14:paraId="2370E9FE" w14:textId="77777777" w:rsidR="008E1E20" w:rsidRDefault="008E1E20" w:rsidP="00C32781">
      <w:pPr>
        <w:pStyle w:val="ab"/>
      </w:pPr>
      <w:r>
        <w:t>Оооо! Па-па-па-па…</w:t>
      </w:r>
    </w:p>
    <w:p w14:paraId="3DCD70FE" w14:textId="77777777" w:rsidR="008E1E20" w:rsidRDefault="008E1E20" w:rsidP="00C32781">
      <w:pPr>
        <w:pStyle w:val="a9"/>
      </w:pPr>
      <w:r>
        <w:t>ЧАК</w:t>
      </w:r>
    </w:p>
    <w:p w14:paraId="0D74A834" w14:textId="77777777" w:rsidR="008E1E20" w:rsidRDefault="008E1E20" w:rsidP="00C32781">
      <w:pPr>
        <w:pStyle w:val="ab"/>
      </w:pPr>
      <w:r>
        <w:t>Потом папе жаловаться будешь!</w:t>
      </w:r>
    </w:p>
    <w:p w14:paraId="4F6583E5" w14:textId="77777777" w:rsidR="008E1E20" w:rsidRDefault="008E1E20" w:rsidP="008E1E20">
      <w:pPr>
        <w:pStyle w:val="a7"/>
      </w:pPr>
      <w:r>
        <w:t>Чак отбирает у Башки паспорт.</w:t>
      </w:r>
    </w:p>
    <w:p w14:paraId="0481BA18" w14:textId="77777777" w:rsidR="008E1E20" w:rsidRDefault="008E1E20" w:rsidP="00C32781">
      <w:pPr>
        <w:pStyle w:val="a9"/>
      </w:pPr>
      <w:r>
        <w:t>ФИЛ</w:t>
      </w:r>
    </w:p>
    <w:p w14:paraId="7FCCCC48" w14:textId="77777777" w:rsidR="008E1E20" w:rsidRDefault="008E1E20" w:rsidP="00C32781">
      <w:pPr>
        <w:pStyle w:val="ab"/>
      </w:pPr>
      <w:r>
        <w:t xml:space="preserve">Не получится у тебя, Башка, под пальмой полежать… А вот под каменной плитой </w:t>
      </w:r>
      <w:r w:rsidR="00C32781">
        <w:t>–</w:t>
      </w:r>
      <w:r>
        <w:t xml:space="preserve"> я тебе обещаю.</w:t>
      </w:r>
    </w:p>
    <w:p w14:paraId="6EC5F4BE" w14:textId="77777777" w:rsidR="008E1E20" w:rsidRDefault="008E1E20" w:rsidP="008E1E20">
      <w:pPr>
        <w:pStyle w:val="a7"/>
      </w:pPr>
      <w:r>
        <w:t>Пацаны хватают Башку под руки уводят, Башка напуган.</w:t>
      </w:r>
    </w:p>
    <w:p w14:paraId="3B4B1057" w14:textId="77777777" w:rsidR="00C32781" w:rsidRDefault="00C32781" w:rsidP="00C32781">
      <w:pPr>
        <w:pStyle w:val="a6"/>
      </w:pPr>
      <w:r>
        <w:t>12-13.</w:t>
      </w:r>
      <w:r>
        <w:tab/>
        <w:t>ИНТ. ИВС (</w:t>
      </w:r>
      <w:r w:rsidRPr="00D91D04">
        <w:rPr>
          <w:caps w:val="0"/>
        </w:rPr>
        <w:t>допросная</w:t>
      </w:r>
      <w:r>
        <w:t>) – ДЕНЬ</w:t>
      </w:r>
    </w:p>
    <w:p w14:paraId="49BEA210" w14:textId="77777777" w:rsidR="008E1E20" w:rsidRDefault="008E1E20" w:rsidP="00E63B5E">
      <w:pPr>
        <w:pStyle w:val="a7"/>
        <w:keepNext/>
        <w:keepLines/>
      </w:pPr>
      <w:r>
        <w:t>Ноль сидит напротив Массы. Входит Охранник</w:t>
      </w:r>
      <w:r w:rsidR="001F5EC1" w:rsidRPr="00E63B5E">
        <w:t xml:space="preserve"> Ноля 1</w:t>
      </w:r>
      <w:r>
        <w:t>, достаёт из пакета гамбургер, большой пакет из которого виднеется картошка-фри. Одна штучка падает на пол. Масса смотрит во все глаза, пытается на стуле подвинуться ближе к ней.</w:t>
      </w:r>
    </w:p>
    <w:p w14:paraId="315C0C17" w14:textId="77777777" w:rsidR="008E1E20" w:rsidRDefault="008E1E20" w:rsidP="00C32781">
      <w:pPr>
        <w:pStyle w:val="a9"/>
      </w:pPr>
      <w:r>
        <w:t>НОЛЬ</w:t>
      </w:r>
    </w:p>
    <w:p w14:paraId="3348A4C0" w14:textId="77777777" w:rsidR="008E1E20" w:rsidRDefault="008E1E20" w:rsidP="001F5EC1">
      <w:pPr>
        <w:pStyle w:val="ab"/>
      </w:pPr>
      <w:r>
        <w:t>В детстве читал сказку про Мальчиша-Кибальчиша?</w:t>
      </w:r>
    </w:p>
    <w:p w14:paraId="04E51DCA" w14:textId="77777777" w:rsidR="008E1E20" w:rsidRDefault="008E1E20" w:rsidP="00C32781">
      <w:pPr>
        <w:pStyle w:val="a9"/>
      </w:pPr>
      <w:r>
        <w:t>МАССА</w:t>
      </w:r>
    </w:p>
    <w:p w14:paraId="64B47F29" w14:textId="77777777" w:rsidR="008E1E20" w:rsidRDefault="008E1E20" w:rsidP="001F5EC1">
      <w:pPr>
        <w:pStyle w:val="ab"/>
      </w:pPr>
      <w:r>
        <w:t>Мы похожи?</w:t>
      </w:r>
    </w:p>
    <w:p w14:paraId="7B7F2B3F" w14:textId="77777777" w:rsidR="008E1E20" w:rsidRDefault="008E1E20" w:rsidP="00C32781">
      <w:pPr>
        <w:pStyle w:val="a9"/>
      </w:pPr>
      <w:r>
        <w:t>НОЛЬ</w:t>
      </w:r>
    </w:p>
    <w:p w14:paraId="58AB0A8B" w14:textId="77777777" w:rsidR="008E1E20" w:rsidRDefault="008E1E20" w:rsidP="001F5EC1">
      <w:pPr>
        <w:pStyle w:val="ab"/>
      </w:pPr>
      <w:r>
        <w:t xml:space="preserve">Похожи! Только с другим персонажем. Там </w:t>
      </w:r>
      <w:r w:rsidR="001F5EC1">
        <w:t>ещё</w:t>
      </w:r>
      <w:r>
        <w:t xml:space="preserve"> был такой Мальчиш-Плохиш. Продал он Кибальчиша за бочку варенья и ящик печенья.</w:t>
      </w:r>
    </w:p>
    <w:p w14:paraId="34C05DAC" w14:textId="77777777" w:rsidR="008E1E20" w:rsidRDefault="008E1E20" w:rsidP="008E1E20">
      <w:pPr>
        <w:pStyle w:val="a7"/>
      </w:pPr>
      <w:r>
        <w:t>Охранник протягивает Массе гамбургер. Масса тянется к нему, но Охранник забирает обратно и откусывает. Масса смотрит обиженно. Охранник водит перед его лицом картошкой фри. Макает е</w:t>
      </w:r>
      <w:r w:rsidR="001F5EC1">
        <w:rPr>
          <w:lang w:val="ru-RU"/>
        </w:rPr>
        <w:t>ё</w:t>
      </w:r>
      <w:r>
        <w:t xml:space="preserve"> в соус и кладёт себе в рот. Масса давится слюной.</w:t>
      </w:r>
    </w:p>
    <w:p w14:paraId="52D66DE5" w14:textId="77777777" w:rsidR="008E1E20" w:rsidRPr="001F5EC1" w:rsidRDefault="008E1E20" w:rsidP="00C32781">
      <w:pPr>
        <w:pStyle w:val="a9"/>
        <w:rPr>
          <w:lang w:val="ru-RU"/>
        </w:rPr>
      </w:pPr>
      <w:r>
        <w:t>ОХРАННИК</w:t>
      </w:r>
      <w:r w:rsidR="001F5EC1">
        <w:rPr>
          <w:lang w:val="ru-RU"/>
        </w:rPr>
        <w:t xml:space="preserve"> НОЛЯ 1</w:t>
      </w:r>
    </w:p>
    <w:p w14:paraId="0742BEF0" w14:textId="77777777" w:rsidR="008E1E20" w:rsidRDefault="008E1E20" w:rsidP="001F5EC1">
      <w:pPr>
        <w:pStyle w:val="ab"/>
      </w:pPr>
      <w:proofErr w:type="spellStart"/>
      <w:r>
        <w:t>Ууу</w:t>
      </w:r>
      <w:proofErr w:type="spellEnd"/>
      <w:r>
        <w:t>. Как вкусно… Смотри</w:t>
      </w:r>
      <w:r w:rsidR="001F5EC1">
        <w:rPr>
          <w:lang w:val="ru-RU"/>
        </w:rPr>
        <w:t>,</w:t>
      </w:r>
      <w:r>
        <w:t xml:space="preserve"> какая вкуснотища! Ну, где твои друзья? Вспомнил?</w:t>
      </w:r>
    </w:p>
    <w:p w14:paraId="26A3C160" w14:textId="77777777" w:rsidR="008E1E20" w:rsidRDefault="008E1E20" w:rsidP="00C32781">
      <w:pPr>
        <w:pStyle w:val="a9"/>
      </w:pPr>
      <w:r>
        <w:lastRenderedPageBreak/>
        <w:t>МАССА</w:t>
      </w:r>
    </w:p>
    <w:p w14:paraId="733E3E96" w14:textId="1902F6C9" w:rsidR="008E1E20" w:rsidRDefault="008E1E20" w:rsidP="001F5EC1">
      <w:pPr>
        <w:pStyle w:val="ab"/>
      </w:pPr>
      <w:r>
        <w:t xml:space="preserve">Ну </w:t>
      </w:r>
      <w:r w:rsidR="007A464F">
        <w:rPr>
          <w:lang w:val="ru-RU"/>
        </w:rPr>
        <w:t xml:space="preserve">что </w:t>
      </w:r>
      <w:r>
        <w:t>ж ты за сволочь</w:t>
      </w:r>
      <w:r w:rsidR="00300BFA">
        <w:rPr>
          <w:lang w:val="ru-RU"/>
        </w:rPr>
        <w:t>-</w:t>
      </w:r>
      <w:r>
        <w:t>то такая!? Гореть тебе в аду, с такими методами.</w:t>
      </w:r>
    </w:p>
    <w:p w14:paraId="35F401F8" w14:textId="77777777" w:rsidR="008E1E20" w:rsidRDefault="008E1E20" w:rsidP="008E1E20">
      <w:pPr>
        <w:pStyle w:val="a7"/>
      </w:pPr>
      <w:r>
        <w:t>Внезапно в камеру заходит Ст</w:t>
      </w:r>
      <w:r w:rsidR="001F5EC1">
        <w:rPr>
          <w:lang w:val="ru-RU"/>
        </w:rPr>
        <w:t>ё</w:t>
      </w:r>
      <w:r>
        <w:t>па.</w:t>
      </w:r>
    </w:p>
    <w:p w14:paraId="6CFC5C23" w14:textId="77777777" w:rsidR="008E1E20" w:rsidRDefault="008E1E20" w:rsidP="00C32781">
      <w:pPr>
        <w:pStyle w:val="a9"/>
      </w:pPr>
      <w:r>
        <w:t>СТ</w:t>
      </w:r>
      <w:r w:rsidR="001F5EC1">
        <w:rPr>
          <w:lang w:val="ru-RU"/>
        </w:rPr>
        <w:t>ё</w:t>
      </w:r>
      <w:r>
        <w:t>ПА</w:t>
      </w:r>
    </w:p>
    <w:p w14:paraId="28678AC6" w14:textId="77777777" w:rsidR="008E1E20" w:rsidRDefault="008E1E20" w:rsidP="001F5EC1">
      <w:pPr>
        <w:pStyle w:val="ab"/>
      </w:pPr>
      <w:r>
        <w:t>Что здесь происходит?! Вы кто?</w:t>
      </w:r>
    </w:p>
    <w:p w14:paraId="2743A2AD" w14:textId="77777777" w:rsidR="008E1E20" w:rsidRDefault="008E1E20" w:rsidP="00C32781">
      <w:pPr>
        <w:pStyle w:val="a9"/>
      </w:pPr>
      <w:r>
        <w:t>НОЛЬ</w:t>
      </w:r>
    </w:p>
    <w:p w14:paraId="68C48B08" w14:textId="77777777" w:rsidR="008E1E20" w:rsidRDefault="008E1E20" w:rsidP="001F5EC1">
      <w:pPr>
        <w:pStyle w:val="ab"/>
      </w:pPr>
      <w:r>
        <w:t>Я адвокат Олега Петровича.</w:t>
      </w:r>
    </w:p>
    <w:p w14:paraId="571696FC" w14:textId="77777777" w:rsidR="008E1E20" w:rsidRDefault="008E1E20" w:rsidP="00C32781">
      <w:pPr>
        <w:pStyle w:val="a9"/>
      </w:pPr>
      <w:r>
        <w:t>СТ</w:t>
      </w:r>
      <w:r w:rsidR="00C91CD2">
        <w:rPr>
          <w:lang w:val="ru-RU"/>
        </w:rPr>
        <w:t>Ё</w:t>
      </w:r>
      <w:r>
        <w:t>ПА</w:t>
      </w:r>
    </w:p>
    <w:p w14:paraId="18AB1CAA" w14:textId="77777777" w:rsidR="008E1E20" w:rsidRDefault="008E1E20" w:rsidP="001F5EC1">
      <w:pPr>
        <w:pStyle w:val="ab"/>
      </w:pPr>
      <w:r>
        <w:t xml:space="preserve">Плохо вы своих клиентов знаете. Он </w:t>
      </w:r>
      <w:r w:rsidR="001F5EC1">
        <w:t>–</w:t>
      </w:r>
      <w:r>
        <w:t xml:space="preserve"> Викторович. Как вы сюда попали? Кто выписывал пропуск?</w:t>
      </w:r>
    </w:p>
    <w:p w14:paraId="7777546F" w14:textId="77777777" w:rsidR="008E1E20" w:rsidRDefault="008E1E20" w:rsidP="00C32781">
      <w:pPr>
        <w:pStyle w:val="a9"/>
      </w:pPr>
      <w:r>
        <w:t>НОЛЬ</w:t>
      </w:r>
    </w:p>
    <w:p w14:paraId="37EF2CBF" w14:textId="77777777" w:rsidR="008E1E20" w:rsidRDefault="008E1E20" w:rsidP="001F5EC1">
      <w:pPr>
        <w:pStyle w:val="ab"/>
      </w:pPr>
      <w:r>
        <w:t>Всё, всё. Ухожу.</w:t>
      </w:r>
    </w:p>
    <w:p w14:paraId="6D947021" w14:textId="77777777" w:rsidR="008E1E20" w:rsidRPr="00300BFA" w:rsidRDefault="008E1E20" w:rsidP="008E1E20">
      <w:pPr>
        <w:pStyle w:val="a7"/>
        <w:rPr>
          <w:strike/>
          <w:color w:val="A6A6A6" w:themeColor="background1" w:themeShade="A6"/>
        </w:rPr>
      </w:pPr>
      <w:r w:rsidRPr="00300BFA">
        <w:rPr>
          <w:strike/>
          <w:color w:val="A6A6A6" w:themeColor="background1" w:themeShade="A6"/>
        </w:rPr>
        <w:t>Охранник</w:t>
      </w:r>
      <w:r w:rsidR="001F5EC1" w:rsidRPr="00300BFA">
        <w:rPr>
          <w:strike/>
          <w:color w:val="A6A6A6" w:themeColor="background1" w:themeShade="A6"/>
          <w:lang w:val="ru-RU"/>
        </w:rPr>
        <w:t xml:space="preserve"> Ноля 1</w:t>
      </w:r>
      <w:r w:rsidRPr="00300BFA">
        <w:rPr>
          <w:strike/>
          <w:color w:val="A6A6A6" w:themeColor="background1" w:themeShade="A6"/>
        </w:rPr>
        <w:t xml:space="preserve"> выходит. Ноль останавливается на выходе из камеры.</w:t>
      </w:r>
    </w:p>
    <w:p w14:paraId="729E8C89" w14:textId="77777777" w:rsidR="008E1E20" w:rsidRPr="00300BFA" w:rsidRDefault="008E1E20" w:rsidP="00C32781">
      <w:pPr>
        <w:pStyle w:val="a9"/>
        <w:rPr>
          <w:strike/>
          <w:color w:val="A6A6A6" w:themeColor="background1" w:themeShade="A6"/>
        </w:rPr>
      </w:pPr>
      <w:r w:rsidRPr="00300BFA">
        <w:rPr>
          <w:strike/>
          <w:color w:val="A6A6A6" w:themeColor="background1" w:themeShade="A6"/>
        </w:rPr>
        <w:t>НОЛЬ</w:t>
      </w:r>
    </w:p>
    <w:p w14:paraId="478248FF" w14:textId="77777777" w:rsidR="008E1E20" w:rsidRPr="00300BFA" w:rsidRDefault="008E1E20" w:rsidP="001F5EC1">
      <w:pPr>
        <w:pStyle w:val="ab"/>
        <w:rPr>
          <w:strike/>
          <w:color w:val="A6A6A6" w:themeColor="background1" w:themeShade="A6"/>
        </w:rPr>
      </w:pPr>
      <w:r w:rsidRPr="00300BFA">
        <w:rPr>
          <w:strike/>
          <w:color w:val="A6A6A6" w:themeColor="background1" w:themeShade="A6"/>
        </w:rPr>
        <w:t>Знаете, почему я не люблю российские детективы смотреть?</w:t>
      </w:r>
    </w:p>
    <w:p w14:paraId="6C3747C2" w14:textId="77777777" w:rsidR="008E1E20" w:rsidRPr="00300BFA" w:rsidRDefault="008E1E20" w:rsidP="008E1E20">
      <w:pPr>
        <w:pStyle w:val="a7"/>
        <w:rPr>
          <w:strike/>
          <w:color w:val="A6A6A6" w:themeColor="background1" w:themeShade="A6"/>
        </w:rPr>
      </w:pPr>
      <w:r w:rsidRPr="00300BFA">
        <w:rPr>
          <w:strike/>
          <w:color w:val="A6A6A6" w:themeColor="background1" w:themeShade="A6"/>
        </w:rPr>
        <w:t>Ст</w:t>
      </w:r>
      <w:r w:rsidR="001F5EC1" w:rsidRPr="00300BFA">
        <w:rPr>
          <w:strike/>
          <w:color w:val="A6A6A6" w:themeColor="background1" w:themeShade="A6"/>
          <w:lang w:val="ru-RU"/>
        </w:rPr>
        <w:t>ё</w:t>
      </w:r>
      <w:r w:rsidRPr="00300BFA">
        <w:rPr>
          <w:strike/>
          <w:color w:val="A6A6A6" w:themeColor="background1" w:themeShade="A6"/>
        </w:rPr>
        <w:t>па и Масса вопросительно смотрят на Ноля.</w:t>
      </w:r>
    </w:p>
    <w:p w14:paraId="1FC8D79D" w14:textId="77777777" w:rsidR="008E1E20" w:rsidRPr="00300BFA" w:rsidRDefault="008E1E20" w:rsidP="00C32781">
      <w:pPr>
        <w:pStyle w:val="a9"/>
        <w:rPr>
          <w:strike/>
          <w:color w:val="A6A6A6" w:themeColor="background1" w:themeShade="A6"/>
        </w:rPr>
      </w:pPr>
      <w:r w:rsidRPr="00300BFA">
        <w:rPr>
          <w:strike/>
          <w:color w:val="A6A6A6" w:themeColor="background1" w:themeShade="A6"/>
        </w:rPr>
        <w:t>НОЛЬ</w:t>
      </w:r>
    </w:p>
    <w:p w14:paraId="77045881" w14:textId="462BDDDE" w:rsidR="008E1E20" w:rsidRPr="00300BFA" w:rsidRDefault="008E1E20" w:rsidP="001F5EC1">
      <w:pPr>
        <w:pStyle w:val="ab"/>
        <w:rPr>
          <w:strike/>
          <w:color w:val="A6A6A6" w:themeColor="background1" w:themeShade="A6"/>
        </w:rPr>
      </w:pPr>
      <w:r w:rsidRPr="00300BFA">
        <w:rPr>
          <w:strike/>
          <w:color w:val="A6A6A6" w:themeColor="background1" w:themeShade="A6"/>
        </w:rPr>
        <w:t>Потому что там мусора всегда не вовремя!</w:t>
      </w:r>
    </w:p>
    <w:p w14:paraId="7CC44F16" w14:textId="77777777" w:rsidR="008E1E20" w:rsidRDefault="008E1E20" w:rsidP="008E1E20">
      <w:pPr>
        <w:pStyle w:val="a7"/>
      </w:pPr>
      <w:r>
        <w:t>Ноль уходит из камеры. Масса быстро начинает есть со стола. Стёпа садится за стол.</w:t>
      </w:r>
    </w:p>
    <w:p w14:paraId="121AF382" w14:textId="77777777" w:rsidR="008E1E20" w:rsidRDefault="008E1E20" w:rsidP="00C32781">
      <w:pPr>
        <w:pStyle w:val="a9"/>
      </w:pPr>
      <w:r>
        <w:t>СТЁПА</w:t>
      </w:r>
    </w:p>
    <w:p w14:paraId="2EFC8716" w14:textId="77777777" w:rsidR="008E1E20" w:rsidRDefault="008E1E20" w:rsidP="001F5EC1">
      <w:pPr>
        <w:pStyle w:val="ab"/>
      </w:pPr>
      <w:r>
        <w:t>Это кто был?</w:t>
      </w:r>
    </w:p>
    <w:p w14:paraId="28D72E10" w14:textId="77777777" w:rsidR="008E1E20" w:rsidRDefault="008E1E20" w:rsidP="00C32781">
      <w:pPr>
        <w:pStyle w:val="a9"/>
      </w:pPr>
      <w:r>
        <w:t>МАССА</w:t>
      </w:r>
    </w:p>
    <w:p w14:paraId="620ED1D6" w14:textId="77777777" w:rsidR="001F5EC1" w:rsidRDefault="008E1E20" w:rsidP="001F5EC1">
      <w:pPr>
        <w:pStyle w:val="ae"/>
      </w:pPr>
      <w:r>
        <w:t>(жуя)</w:t>
      </w:r>
    </w:p>
    <w:p w14:paraId="6D94D728" w14:textId="77777777" w:rsidR="008E1E20" w:rsidRPr="00C91CD2" w:rsidRDefault="008E1E20" w:rsidP="00C91CD2">
      <w:pPr>
        <w:pStyle w:val="ab"/>
      </w:pPr>
      <w:r w:rsidRPr="00C91CD2">
        <w:t xml:space="preserve">А это тот самый Ноль. Который нас в морозилку на </w:t>
      </w:r>
      <w:r w:rsidR="001F5EC1" w:rsidRPr="00C91CD2">
        <w:t>двадцать</w:t>
      </w:r>
      <w:r w:rsidRPr="00C91CD2">
        <w:t xml:space="preserve"> лет запихнул. Сейчас пацанов ищет, чтобы убить.</w:t>
      </w:r>
    </w:p>
    <w:p w14:paraId="020F0043" w14:textId="77777777" w:rsidR="008E1E20" w:rsidRDefault="008E1E20" w:rsidP="008E1E20">
      <w:pPr>
        <w:pStyle w:val="a7"/>
      </w:pPr>
      <w:r>
        <w:t>Стёпа задумался. Даёт бумагу Массе.</w:t>
      </w:r>
    </w:p>
    <w:p w14:paraId="1489BF04" w14:textId="77777777" w:rsidR="008E1E20" w:rsidRDefault="008E1E20" w:rsidP="00C32781">
      <w:pPr>
        <w:pStyle w:val="a9"/>
      </w:pPr>
      <w:r>
        <w:t>СТЁПА</w:t>
      </w:r>
    </w:p>
    <w:p w14:paraId="0371CA89" w14:textId="77777777" w:rsidR="008E1E20" w:rsidRDefault="008E1E20" w:rsidP="001F5EC1">
      <w:pPr>
        <w:pStyle w:val="ab"/>
      </w:pPr>
      <w:r>
        <w:t>Пиши всю информацию по нему.</w:t>
      </w:r>
    </w:p>
    <w:p w14:paraId="3F73983A" w14:textId="77777777" w:rsidR="008E1E20" w:rsidRDefault="008E1E20" w:rsidP="008E1E20">
      <w:pPr>
        <w:pStyle w:val="a7"/>
      </w:pPr>
      <w:r>
        <w:t>Масса поднимает голову, смотрит на Стёпу недовольно.</w:t>
      </w:r>
    </w:p>
    <w:p w14:paraId="50A3B439" w14:textId="77777777" w:rsidR="008E1E20" w:rsidRDefault="008E1E20" w:rsidP="00C32781">
      <w:pPr>
        <w:pStyle w:val="a9"/>
      </w:pPr>
      <w:r>
        <w:lastRenderedPageBreak/>
        <w:t>СТЁПА</w:t>
      </w:r>
    </w:p>
    <w:p w14:paraId="3345CFAA" w14:textId="77777777" w:rsidR="008E1E20" w:rsidRDefault="008E1E20" w:rsidP="001F5EC1">
      <w:pPr>
        <w:pStyle w:val="ab"/>
      </w:pPr>
      <w:r>
        <w:t>Ну как доешь, разумеется!</w:t>
      </w:r>
    </w:p>
    <w:p w14:paraId="183C883F" w14:textId="77777777" w:rsidR="008E1E20" w:rsidRDefault="008E1E20" w:rsidP="00C32781">
      <w:pPr>
        <w:pStyle w:val="a9"/>
      </w:pPr>
      <w:r>
        <w:t>МАССА</w:t>
      </w:r>
    </w:p>
    <w:p w14:paraId="6543AA68" w14:textId="77777777" w:rsidR="008E1E20" w:rsidRDefault="008E1E20" w:rsidP="001F5EC1">
      <w:pPr>
        <w:pStyle w:val="ab"/>
      </w:pPr>
      <w:r>
        <w:t>Видишь братишка. Мне даже тут, под твоим присмотром, небезопасно. А ты помочь не хочешь.</w:t>
      </w:r>
    </w:p>
    <w:p w14:paraId="6FED4998" w14:textId="77777777" w:rsidR="008E1E20" w:rsidRDefault="008E1E20" w:rsidP="00C32781">
      <w:pPr>
        <w:pStyle w:val="a9"/>
      </w:pPr>
      <w:r>
        <w:t>СТ</w:t>
      </w:r>
      <w:r w:rsidR="00C91CD2">
        <w:rPr>
          <w:lang w:val="ru-RU"/>
        </w:rPr>
        <w:t>Ё</w:t>
      </w:r>
      <w:r>
        <w:t>ПА</w:t>
      </w:r>
    </w:p>
    <w:p w14:paraId="7D2D490C" w14:textId="77777777" w:rsidR="008E1E20" w:rsidRDefault="008E1E20" w:rsidP="001F5EC1">
      <w:pPr>
        <w:pStyle w:val="ab"/>
      </w:pPr>
      <w:r>
        <w:t>Так вопрос закрыт! Единственное… Маму хочешь увидеть?</w:t>
      </w:r>
    </w:p>
    <w:p w14:paraId="4D5842E0" w14:textId="77777777" w:rsidR="008E1E20" w:rsidRDefault="008E1E20" w:rsidP="00C32781">
      <w:pPr>
        <w:pStyle w:val="a9"/>
      </w:pPr>
      <w:r>
        <w:t>МАССА</w:t>
      </w:r>
    </w:p>
    <w:p w14:paraId="4E0A6C68" w14:textId="77777777" w:rsidR="008E1E20" w:rsidRDefault="008E1E20" w:rsidP="001F5EC1">
      <w:pPr>
        <w:pStyle w:val="ab"/>
      </w:pPr>
      <w:r>
        <w:t>Конечно, хочу… только боюсь, что ей снова плохо станет, как тогда…</w:t>
      </w:r>
    </w:p>
    <w:p w14:paraId="00EDB43E" w14:textId="77777777" w:rsidR="008E1E20" w:rsidRDefault="008E1E20" w:rsidP="00C32781">
      <w:pPr>
        <w:pStyle w:val="a9"/>
      </w:pPr>
      <w:r>
        <w:t>СТ</w:t>
      </w:r>
      <w:r w:rsidR="00C91CD2">
        <w:rPr>
          <w:lang w:val="ru-RU"/>
        </w:rPr>
        <w:t>Ё</w:t>
      </w:r>
      <w:r>
        <w:t>ПА</w:t>
      </w:r>
    </w:p>
    <w:p w14:paraId="3A285590" w14:textId="77777777" w:rsidR="008E1E20" w:rsidRDefault="008E1E20" w:rsidP="001F5EC1">
      <w:pPr>
        <w:pStyle w:val="ab"/>
      </w:pPr>
      <w:r>
        <w:t>Это я беру на себя. Подготовлю как-нибудь. Ты только дай слово, что не сбежишь…</w:t>
      </w:r>
    </w:p>
    <w:p w14:paraId="38674124" w14:textId="77777777" w:rsidR="008E1E20" w:rsidRDefault="008E1E20" w:rsidP="00C32781">
      <w:pPr>
        <w:pStyle w:val="a9"/>
      </w:pPr>
      <w:r>
        <w:t>МАССА</w:t>
      </w:r>
    </w:p>
    <w:p w14:paraId="6C3AE07C" w14:textId="77777777" w:rsidR="008E1E20" w:rsidRDefault="008E1E20" w:rsidP="001F5EC1">
      <w:pPr>
        <w:pStyle w:val="ab"/>
      </w:pPr>
      <w:r w:rsidRPr="00300BFA">
        <w:rPr>
          <w:strike/>
          <w:color w:val="A6A6A6" w:themeColor="background1" w:themeShade="A6"/>
        </w:rPr>
        <w:t>Брательник!</w:t>
      </w:r>
      <w:r w:rsidRPr="00300BFA">
        <w:rPr>
          <w:color w:val="A6A6A6" w:themeColor="background1" w:themeShade="A6"/>
        </w:rPr>
        <w:t xml:space="preserve"> </w:t>
      </w:r>
      <w:r>
        <w:t>Зуб даю!</w:t>
      </w:r>
    </w:p>
    <w:p w14:paraId="29C2F028" w14:textId="77777777" w:rsidR="008E1E20" w:rsidRDefault="008E1E20" w:rsidP="008E1E20">
      <w:pPr>
        <w:pStyle w:val="a7"/>
        <w:rPr>
          <w:lang w:val="ru-RU"/>
        </w:rPr>
      </w:pPr>
      <w:r>
        <w:t>Стёпа задумался</w:t>
      </w:r>
      <w:r w:rsidR="0025008A">
        <w:t>…</w:t>
      </w:r>
    </w:p>
    <w:p w14:paraId="3683F2CB" w14:textId="77777777" w:rsidR="0025008A" w:rsidRPr="0025008A" w:rsidRDefault="0025008A" w:rsidP="00FF2A6E">
      <w:pPr>
        <w:pStyle w:val="af8"/>
        <w:keepNext/>
        <w:spacing w:before="360"/>
      </w:pPr>
      <w:r>
        <w:t>НАЧАЛО ФЛеШБЭКА</w:t>
      </w:r>
    </w:p>
    <w:p w14:paraId="7F061B6D" w14:textId="77777777" w:rsidR="008E1E20" w:rsidRDefault="00315578" w:rsidP="001F5EC1">
      <w:pPr>
        <w:pStyle w:val="a6"/>
      </w:pPr>
      <w:r>
        <w:t>12-1</w:t>
      </w:r>
      <w:r w:rsidR="00BC2A79">
        <w:t>4</w:t>
      </w:r>
      <w:r>
        <w:t>.</w:t>
      </w:r>
      <w:r w:rsidR="00B6150D">
        <w:t xml:space="preserve"> </w:t>
      </w:r>
      <w:r w:rsidR="008E1E20">
        <w:t xml:space="preserve">ИНТ. КВАРТИРА МАССЫ </w:t>
      </w:r>
      <w:r w:rsidR="00C270D0">
        <w:t>(</w:t>
      </w:r>
      <w:r w:rsidR="00C270D0" w:rsidRPr="00C270D0">
        <w:rPr>
          <w:caps w:val="0"/>
        </w:rPr>
        <w:t>кухня</w:t>
      </w:r>
      <w:r w:rsidR="00C270D0">
        <w:t xml:space="preserve">) </w:t>
      </w:r>
      <w:r w:rsidR="00B763D8">
        <w:t>–</w:t>
      </w:r>
      <w:r w:rsidR="008E1E20">
        <w:t xml:space="preserve"> ДЕНЬ</w:t>
      </w:r>
    </w:p>
    <w:p w14:paraId="285721F4" w14:textId="77777777" w:rsidR="008E1E20" w:rsidRPr="00E251CD" w:rsidRDefault="00C91CD2" w:rsidP="00E63B5E">
      <w:pPr>
        <w:pStyle w:val="a7"/>
        <w:keepNext/>
        <w:keepLines/>
      </w:pPr>
      <w:r>
        <w:rPr>
          <w:lang w:val="ru-RU"/>
        </w:rPr>
        <w:t xml:space="preserve">Малой </w:t>
      </w:r>
      <w:r w:rsidR="008E1E20" w:rsidRPr="00E251CD">
        <w:t>Ст</w:t>
      </w:r>
      <w:r w:rsidR="00A80F26" w:rsidRPr="00E63B5E">
        <w:t>ё</w:t>
      </w:r>
      <w:r w:rsidR="008E1E20" w:rsidRPr="00E251CD">
        <w:t>па</w:t>
      </w:r>
      <w:r>
        <w:rPr>
          <w:lang w:val="ru-RU"/>
        </w:rPr>
        <w:t xml:space="preserve"> лет</w:t>
      </w:r>
      <w:r w:rsidR="00E45B7E">
        <w:rPr>
          <w:lang w:val="ru-RU"/>
        </w:rPr>
        <w:t xml:space="preserve"> шести</w:t>
      </w:r>
      <w:r w:rsidR="008E1E20" w:rsidRPr="00E251CD">
        <w:t xml:space="preserve"> держит в стакане розовую жидкость, рядом </w:t>
      </w:r>
      <w:r w:rsidR="00E251CD">
        <w:t>–</w:t>
      </w:r>
      <w:r w:rsidR="008E1E20" w:rsidRPr="00E251CD">
        <w:t xml:space="preserve"> Масса.</w:t>
      </w:r>
    </w:p>
    <w:p w14:paraId="31BE6323" w14:textId="77777777" w:rsidR="008E1E20" w:rsidRPr="00E251CD" w:rsidRDefault="008E1E20" w:rsidP="00B763D8">
      <w:pPr>
        <w:pStyle w:val="a9"/>
      </w:pPr>
      <w:r w:rsidRPr="00E251CD">
        <w:t>МАССА</w:t>
      </w:r>
    </w:p>
    <w:p w14:paraId="6FEDF2DB" w14:textId="77777777" w:rsidR="008E1E20" w:rsidRPr="00E251CD" w:rsidRDefault="008E1E20" w:rsidP="00B763D8">
      <w:pPr>
        <w:pStyle w:val="ab"/>
      </w:pPr>
      <w:r w:rsidRPr="00E251CD">
        <w:t>Пей!</w:t>
      </w:r>
    </w:p>
    <w:p w14:paraId="168A9DCB" w14:textId="77777777" w:rsidR="008E1E20" w:rsidRPr="00E251CD" w:rsidRDefault="008E1E20" w:rsidP="00B763D8">
      <w:pPr>
        <w:pStyle w:val="a9"/>
        <w:rPr>
          <w:lang w:val="ru-RU"/>
        </w:rPr>
      </w:pPr>
      <w:r w:rsidRPr="00E251CD">
        <w:t>СТ</w:t>
      </w:r>
      <w:r w:rsidR="00A80F26" w:rsidRPr="00E251CD">
        <w:rPr>
          <w:lang w:val="ru-RU"/>
        </w:rPr>
        <w:t>Ё</w:t>
      </w:r>
      <w:r w:rsidRPr="00E251CD">
        <w:t>ПА</w:t>
      </w:r>
    </w:p>
    <w:p w14:paraId="5ED42D51" w14:textId="77777777" w:rsidR="00B763D8" w:rsidRPr="00E251CD" w:rsidRDefault="008E1E20" w:rsidP="00B763D8">
      <w:pPr>
        <w:pStyle w:val="ae"/>
      </w:pPr>
      <w:r w:rsidRPr="00E251CD">
        <w:t xml:space="preserve">(нюхает) </w:t>
      </w:r>
    </w:p>
    <w:p w14:paraId="0CDB5B97" w14:textId="77777777" w:rsidR="008E1E20" w:rsidRPr="00E251CD" w:rsidRDefault="008E1E20" w:rsidP="00B763D8">
      <w:pPr>
        <w:pStyle w:val="ab"/>
      </w:pPr>
      <w:r w:rsidRPr="00E251CD">
        <w:t>Фу, это чё?</w:t>
      </w:r>
    </w:p>
    <w:p w14:paraId="56555731" w14:textId="77777777" w:rsidR="008E1E20" w:rsidRPr="00E251CD" w:rsidRDefault="008E1E20" w:rsidP="00B763D8">
      <w:pPr>
        <w:pStyle w:val="a9"/>
        <w:rPr>
          <w:lang w:val="ru-RU"/>
        </w:rPr>
      </w:pPr>
      <w:r w:rsidRPr="00E251CD">
        <w:t>МАССА</w:t>
      </w:r>
    </w:p>
    <w:p w14:paraId="22FEDA81" w14:textId="77777777" w:rsidR="008E1E20" w:rsidRPr="00E251CD" w:rsidRDefault="008E1E20" w:rsidP="00B763D8">
      <w:pPr>
        <w:pStyle w:val="ab"/>
      </w:pPr>
      <w:r w:rsidRPr="00E251CD">
        <w:t>Это марганцовка… лимонад такой.</w:t>
      </w:r>
    </w:p>
    <w:p w14:paraId="26114954" w14:textId="77777777" w:rsidR="008E1E20" w:rsidRPr="00E251CD" w:rsidRDefault="008E1E20" w:rsidP="00B763D8">
      <w:pPr>
        <w:pStyle w:val="a9"/>
        <w:rPr>
          <w:lang w:val="ru-RU"/>
        </w:rPr>
      </w:pPr>
      <w:r w:rsidRPr="00E251CD">
        <w:t>СТ</w:t>
      </w:r>
      <w:r w:rsidR="00A80F26" w:rsidRPr="00E251CD">
        <w:rPr>
          <w:lang w:val="ru-RU"/>
        </w:rPr>
        <w:t>Ё</w:t>
      </w:r>
      <w:r w:rsidRPr="00E251CD">
        <w:t>ПА</w:t>
      </w:r>
    </w:p>
    <w:p w14:paraId="0036D36B" w14:textId="77777777" w:rsidR="008E1E20" w:rsidRPr="00E251CD" w:rsidRDefault="008E1E20" w:rsidP="00B763D8">
      <w:pPr>
        <w:pStyle w:val="ab"/>
      </w:pPr>
      <w:r w:rsidRPr="00E251CD">
        <w:t>А не вырвет?</w:t>
      </w:r>
    </w:p>
    <w:p w14:paraId="52595050" w14:textId="77777777" w:rsidR="008E1E20" w:rsidRPr="00E251CD" w:rsidRDefault="008E1E20" w:rsidP="00B763D8">
      <w:pPr>
        <w:pStyle w:val="a9"/>
      </w:pPr>
      <w:r w:rsidRPr="00E251CD">
        <w:t>МАССА</w:t>
      </w:r>
    </w:p>
    <w:p w14:paraId="476AFFDB" w14:textId="77777777" w:rsidR="008E1E20" w:rsidRPr="00E251CD" w:rsidRDefault="008E1E20" w:rsidP="00B763D8">
      <w:pPr>
        <w:pStyle w:val="ab"/>
      </w:pPr>
      <w:r w:rsidRPr="00E251CD">
        <w:t>Не вырвет, зуб даю!</w:t>
      </w:r>
    </w:p>
    <w:p w14:paraId="6EE640E8" w14:textId="77777777" w:rsidR="008E1E20" w:rsidRPr="00E251CD" w:rsidRDefault="008E1E20" w:rsidP="008E1E20">
      <w:pPr>
        <w:pStyle w:val="a7"/>
      </w:pPr>
      <w:r w:rsidRPr="00E251CD">
        <w:t>Стёпа глотает. У него рвотный рефлекс, убегает. Масса ржёт.</w:t>
      </w:r>
    </w:p>
    <w:p w14:paraId="12550802" w14:textId="77777777" w:rsidR="008E1E20" w:rsidRPr="00E251CD" w:rsidRDefault="00A80F26" w:rsidP="00A80F26">
      <w:pPr>
        <w:pStyle w:val="a6"/>
      </w:pPr>
      <w:r w:rsidRPr="00E251CD">
        <w:lastRenderedPageBreak/>
        <w:t>12-1</w:t>
      </w:r>
      <w:r w:rsidR="00BC2A79">
        <w:t>5</w:t>
      </w:r>
      <w:r w:rsidRPr="00E251CD">
        <w:t>.</w:t>
      </w:r>
      <w:r w:rsidR="00B6150D">
        <w:t xml:space="preserve"> </w:t>
      </w:r>
      <w:r w:rsidR="008E1E20" w:rsidRPr="00E251CD">
        <w:t>НАТ. ДАЧ</w:t>
      </w:r>
      <w:r w:rsidR="00C270D0">
        <w:t xml:space="preserve">И </w:t>
      </w:r>
      <w:r w:rsidRPr="00E251CD">
        <w:t>–</w:t>
      </w:r>
      <w:r w:rsidR="008E1E20" w:rsidRPr="00E251CD">
        <w:t xml:space="preserve"> ВЕЧЕР</w:t>
      </w:r>
    </w:p>
    <w:p w14:paraId="6320F4CA" w14:textId="77777777" w:rsidR="008E1E20" w:rsidRPr="00E251CD" w:rsidRDefault="008E1E20" w:rsidP="00E63B5E">
      <w:pPr>
        <w:pStyle w:val="a7"/>
        <w:keepNext/>
        <w:keepLines/>
      </w:pPr>
      <w:r w:rsidRPr="00E251CD">
        <w:t>Масса, закидывает малого Стёпу на забор.</w:t>
      </w:r>
    </w:p>
    <w:p w14:paraId="025BCED7" w14:textId="77777777" w:rsidR="008E1E20" w:rsidRPr="00E251CD" w:rsidRDefault="008E1E20" w:rsidP="00A80F26">
      <w:pPr>
        <w:pStyle w:val="a9"/>
      </w:pPr>
      <w:r w:rsidRPr="00E251CD">
        <w:t>МАССА</w:t>
      </w:r>
    </w:p>
    <w:p w14:paraId="171ABF56" w14:textId="77777777" w:rsidR="00A80F26" w:rsidRPr="00E251CD" w:rsidRDefault="008E1E20" w:rsidP="00A80F26">
      <w:pPr>
        <w:pStyle w:val="ae"/>
      </w:pPr>
      <w:r w:rsidRPr="00E251CD">
        <w:t>(шёпотом)</w:t>
      </w:r>
    </w:p>
    <w:p w14:paraId="782B06AE" w14:textId="77777777" w:rsidR="008E1E20" w:rsidRPr="00E251CD" w:rsidRDefault="008E1E20" w:rsidP="00A80F26">
      <w:pPr>
        <w:pStyle w:val="ab"/>
      </w:pPr>
      <w:r w:rsidRPr="00E251CD">
        <w:t>Берёшь яблоки, стучишь в забор, я тебя вытащу.</w:t>
      </w:r>
    </w:p>
    <w:p w14:paraId="25AC3A26" w14:textId="77777777" w:rsidR="008E1E20" w:rsidRPr="00E251CD" w:rsidRDefault="008E1E20" w:rsidP="00A80F26">
      <w:pPr>
        <w:pStyle w:val="a9"/>
        <w:rPr>
          <w:lang w:val="ru-RU"/>
        </w:rPr>
      </w:pPr>
      <w:r w:rsidRPr="00E251CD">
        <w:t>СТ</w:t>
      </w:r>
      <w:r w:rsidR="00A80F26" w:rsidRPr="00E251CD">
        <w:rPr>
          <w:lang w:val="ru-RU"/>
        </w:rPr>
        <w:t>Ё</w:t>
      </w:r>
      <w:r w:rsidRPr="00E251CD">
        <w:t>ПА</w:t>
      </w:r>
    </w:p>
    <w:p w14:paraId="5B3F7DDF" w14:textId="77777777" w:rsidR="00A80F26" w:rsidRPr="00E251CD" w:rsidRDefault="008E1E20" w:rsidP="00A80F26">
      <w:pPr>
        <w:pStyle w:val="ae"/>
      </w:pPr>
      <w:r w:rsidRPr="00E251CD">
        <w:t>(шёпотом)</w:t>
      </w:r>
    </w:p>
    <w:p w14:paraId="2DCCCB73" w14:textId="77777777" w:rsidR="008E1E20" w:rsidRPr="00E251CD" w:rsidRDefault="008E1E20" w:rsidP="00A80F26">
      <w:pPr>
        <w:pStyle w:val="ab"/>
      </w:pPr>
      <w:r w:rsidRPr="00E251CD">
        <w:t>А собака точно не покусает?</w:t>
      </w:r>
    </w:p>
    <w:p w14:paraId="24A5C2C9" w14:textId="77777777" w:rsidR="008E1E20" w:rsidRPr="00E251CD" w:rsidRDefault="008E1E20" w:rsidP="00A80F26">
      <w:pPr>
        <w:pStyle w:val="a9"/>
      </w:pPr>
      <w:r w:rsidRPr="00E251CD">
        <w:t>МАССА</w:t>
      </w:r>
    </w:p>
    <w:p w14:paraId="062E61DB" w14:textId="77777777" w:rsidR="008E1E20" w:rsidRPr="00E251CD" w:rsidRDefault="008E1E20" w:rsidP="00A80F26">
      <w:pPr>
        <w:pStyle w:val="ab"/>
      </w:pPr>
      <w:r w:rsidRPr="00E251CD">
        <w:t>Да точно-точно. Зуб даю.</w:t>
      </w:r>
    </w:p>
    <w:p w14:paraId="3C6CB0F4" w14:textId="77777777" w:rsidR="008E1E20" w:rsidRPr="00E251CD" w:rsidRDefault="008E1E20" w:rsidP="008E1E20">
      <w:pPr>
        <w:pStyle w:val="a7"/>
      </w:pPr>
      <w:r w:rsidRPr="00E251CD">
        <w:t>Скидывает Стёпу. Собачий лай. Масса пугается, убегает.</w:t>
      </w:r>
    </w:p>
    <w:p w14:paraId="30CD426E" w14:textId="77777777" w:rsidR="008E1E20" w:rsidRPr="00E251CD" w:rsidRDefault="00A80F26" w:rsidP="00A80F26">
      <w:pPr>
        <w:pStyle w:val="a6"/>
      </w:pPr>
      <w:r w:rsidRPr="00E251CD">
        <w:t>12-1</w:t>
      </w:r>
      <w:r w:rsidR="00BC2A79">
        <w:t>6</w:t>
      </w:r>
      <w:r w:rsidRPr="00E251CD">
        <w:t>.</w:t>
      </w:r>
      <w:r w:rsidR="00B6150D">
        <w:t xml:space="preserve"> </w:t>
      </w:r>
      <w:r w:rsidR="008E1E20" w:rsidRPr="00E251CD">
        <w:t xml:space="preserve">ИНТ. КВАРТИРА МАССЫ </w:t>
      </w:r>
      <w:r w:rsidR="00C270D0">
        <w:t>(</w:t>
      </w:r>
      <w:r w:rsidR="00C270D0" w:rsidRPr="00C270D0">
        <w:rPr>
          <w:caps w:val="0"/>
        </w:rPr>
        <w:t>кухня</w:t>
      </w:r>
      <w:r w:rsidR="00C270D0">
        <w:t xml:space="preserve">) </w:t>
      </w:r>
      <w:r w:rsidRPr="00E251CD">
        <w:t>–</w:t>
      </w:r>
      <w:r w:rsidR="008E1E20" w:rsidRPr="00E251CD">
        <w:t xml:space="preserve"> ДЕНЬ</w:t>
      </w:r>
    </w:p>
    <w:p w14:paraId="4D7A3BDE" w14:textId="77777777" w:rsidR="008E1E20" w:rsidRPr="00E251CD" w:rsidRDefault="008E1E20" w:rsidP="00E63B5E">
      <w:pPr>
        <w:pStyle w:val="a7"/>
        <w:keepNext/>
        <w:keepLines/>
      </w:pPr>
      <w:r w:rsidRPr="00E251CD">
        <w:t>Стёпа с ниточкой во рту. Масса держит за конец ниточки.</w:t>
      </w:r>
    </w:p>
    <w:p w14:paraId="65579F8B" w14:textId="77777777" w:rsidR="008E1E20" w:rsidRPr="00E251CD" w:rsidRDefault="008E1E20" w:rsidP="00E500FB">
      <w:pPr>
        <w:pStyle w:val="a9"/>
        <w:rPr>
          <w:lang w:val="ru-RU"/>
        </w:rPr>
      </w:pPr>
      <w:r w:rsidRPr="00E251CD">
        <w:t>СТЁПА</w:t>
      </w:r>
    </w:p>
    <w:p w14:paraId="6D9086E9" w14:textId="77777777" w:rsidR="008E1E20" w:rsidRPr="00E251CD" w:rsidRDefault="008E1E20" w:rsidP="00E500FB">
      <w:pPr>
        <w:pStyle w:val="ab"/>
      </w:pPr>
      <w:r w:rsidRPr="00E251CD">
        <w:t>А точно больно не будет?</w:t>
      </w:r>
    </w:p>
    <w:p w14:paraId="5C949CAB" w14:textId="77777777" w:rsidR="008E1E20" w:rsidRPr="00E251CD" w:rsidRDefault="008E1E20" w:rsidP="00E500FB">
      <w:pPr>
        <w:pStyle w:val="a9"/>
      </w:pPr>
      <w:r w:rsidRPr="00E251CD">
        <w:t>МАССА</w:t>
      </w:r>
    </w:p>
    <w:p w14:paraId="4C4B280F" w14:textId="77777777" w:rsidR="008E1E20" w:rsidRPr="00E251CD" w:rsidRDefault="008E1E20" w:rsidP="00E500FB">
      <w:pPr>
        <w:pStyle w:val="ab"/>
      </w:pPr>
      <w:r w:rsidRPr="00E251CD">
        <w:t>Да я тебе за зуб, зуб даю!</w:t>
      </w:r>
    </w:p>
    <w:p w14:paraId="7A4C9C6A" w14:textId="77777777" w:rsidR="008E1E20" w:rsidRPr="00E251CD" w:rsidRDefault="008E1E20" w:rsidP="008E1E20">
      <w:pPr>
        <w:pStyle w:val="a7"/>
      </w:pPr>
      <w:r w:rsidRPr="00E251CD">
        <w:t>Дёргает нитку. Степа орёт. Трогает рот.</w:t>
      </w:r>
    </w:p>
    <w:p w14:paraId="68198DF5" w14:textId="77777777" w:rsidR="008E1E20" w:rsidRPr="00E251CD" w:rsidRDefault="008E1E20" w:rsidP="00E500FB">
      <w:pPr>
        <w:pStyle w:val="a9"/>
        <w:rPr>
          <w:lang w:val="ru-RU"/>
        </w:rPr>
      </w:pPr>
      <w:r w:rsidRPr="00E251CD">
        <w:t>СТЁПА</w:t>
      </w:r>
    </w:p>
    <w:p w14:paraId="3767EF28" w14:textId="77777777" w:rsidR="008E1E20" w:rsidRDefault="008E1E20" w:rsidP="00E500FB">
      <w:pPr>
        <w:pStyle w:val="ab"/>
      </w:pPr>
      <w:r>
        <w:t>Блин, не тот!</w:t>
      </w:r>
    </w:p>
    <w:p w14:paraId="294EB4BD" w14:textId="77777777" w:rsidR="008E1E20" w:rsidRDefault="008E1E20" w:rsidP="00E500FB">
      <w:pPr>
        <w:pStyle w:val="af8"/>
      </w:pPr>
      <w:r>
        <w:t>КОНЕЦ ФЛЕШБЭКА</w:t>
      </w:r>
    </w:p>
    <w:p w14:paraId="4B787D04" w14:textId="77777777" w:rsidR="00BC2A79" w:rsidRDefault="00BC2A79" w:rsidP="00BC2A79">
      <w:pPr>
        <w:pStyle w:val="a6"/>
      </w:pPr>
      <w:r>
        <w:t>12-1</w:t>
      </w:r>
      <w:r w:rsidR="003235E5">
        <w:t>7</w:t>
      </w:r>
      <w:r>
        <w:t>.</w:t>
      </w:r>
      <w:r>
        <w:tab/>
        <w:t>ИНТ. ИВС (</w:t>
      </w:r>
      <w:r w:rsidRPr="00D91D04">
        <w:rPr>
          <w:caps w:val="0"/>
        </w:rPr>
        <w:t>допросная</w:t>
      </w:r>
      <w:r>
        <w:t>) – ДЕНЬ</w:t>
      </w:r>
    </w:p>
    <w:p w14:paraId="6860F1CB" w14:textId="72C84FC3" w:rsidR="00B6150D" w:rsidRPr="00B6150D" w:rsidRDefault="00B6150D" w:rsidP="00A71575">
      <w:pPr>
        <w:pStyle w:val="a7"/>
        <w:keepNext/>
        <w:keepLines/>
      </w:pPr>
      <w:r>
        <w:t>С</w:t>
      </w:r>
      <w:r>
        <w:rPr>
          <w:lang w:val="ru-RU"/>
        </w:rPr>
        <w:t xml:space="preserve">тёпа </w:t>
      </w:r>
      <w:r w:rsidR="00FF2A6E" w:rsidRPr="00300BFA">
        <w:rPr>
          <w:strike/>
          <w:color w:val="A6A6A6" w:themeColor="background1" w:themeShade="A6"/>
          <w:lang w:val="ru-RU"/>
        </w:rPr>
        <w:t>возвращается в реальность</w:t>
      </w:r>
      <w:r w:rsidR="00300BFA" w:rsidRPr="00300BFA">
        <w:rPr>
          <w:color w:val="A6A6A6" w:themeColor="background1" w:themeShade="A6"/>
          <w:lang w:val="ru-RU"/>
        </w:rPr>
        <w:t xml:space="preserve"> </w:t>
      </w:r>
      <w:r w:rsidR="00300BFA" w:rsidRPr="00300BFA">
        <w:rPr>
          <w:color w:val="00B050"/>
          <w:lang w:val="ru-RU"/>
        </w:rPr>
        <w:t>приходит в себя</w:t>
      </w:r>
      <w:r>
        <w:rPr>
          <w:lang w:val="ru-RU"/>
        </w:rPr>
        <w:t>.</w:t>
      </w:r>
    </w:p>
    <w:p w14:paraId="6A28F5CD" w14:textId="77777777" w:rsidR="008E1E20" w:rsidRDefault="008E1E20" w:rsidP="00E500FB">
      <w:pPr>
        <w:pStyle w:val="a9"/>
      </w:pPr>
      <w:r>
        <w:t>СТЁПА</w:t>
      </w:r>
    </w:p>
    <w:p w14:paraId="406A9962" w14:textId="77777777" w:rsidR="008E1E20" w:rsidRDefault="008E1E20" w:rsidP="00E500FB">
      <w:pPr>
        <w:pStyle w:val="ab"/>
      </w:pPr>
      <w:r>
        <w:t>Не. Я чё-то передумал.</w:t>
      </w:r>
    </w:p>
    <w:p w14:paraId="548B0B42" w14:textId="77777777" w:rsidR="008E1E20" w:rsidRDefault="008E1E20" w:rsidP="00E500FB">
      <w:pPr>
        <w:pStyle w:val="a9"/>
      </w:pPr>
      <w:r>
        <w:t>МАССА</w:t>
      </w:r>
    </w:p>
    <w:p w14:paraId="753BC7D4" w14:textId="77777777" w:rsidR="008E1E20" w:rsidRDefault="008E1E20" w:rsidP="00E500FB">
      <w:pPr>
        <w:pStyle w:val="ab"/>
      </w:pPr>
      <w:r>
        <w:t>Да я клянусь тебе, Стёпка. Всё ровно будет. Это ж всё ради матушки.</w:t>
      </w:r>
    </w:p>
    <w:p w14:paraId="116DFC97" w14:textId="77777777" w:rsidR="008E1E20" w:rsidRDefault="008E1E20" w:rsidP="00E500FB">
      <w:pPr>
        <w:pStyle w:val="a9"/>
      </w:pPr>
      <w:r>
        <w:t>СТЁПА</w:t>
      </w:r>
    </w:p>
    <w:p w14:paraId="437FE7F9" w14:textId="77777777" w:rsidR="008E1E20" w:rsidRDefault="008E1E20" w:rsidP="00E500FB">
      <w:pPr>
        <w:pStyle w:val="ab"/>
      </w:pPr>
      <w:r>
        <w:t>Ладно. Только ради неё. И ничего про свои мутные делишки не говори. Ты живёшь в Америке, занимаешься бизнесом.</w:t>
      </w:r>
    </w:p>
    <w:p w14:paraId="1CF3215D" w14:textId="77777777" w:rsidR="008E1E20" w:rsidRDefault="008E1E20" w:rsidP="00E500FB">
      <w:pPr>
        <w:pStyle w:val="a9"/>
      </w:pPr>
      <w:r>
        <w:t>МАССА</w:t>
      </w:r>
    </w:p>
    <w:p w14:paraId="3653A176" w14:textId="77777777" w:rsidR="008E1E20" w:rsidRDefault="008E1E20" w:rsidP="00E500FB">
      <w:pPr>
        <w:pStyle w:val="ab"/>
      </w:pPr>
      <w:r>
        <w:t xml:space="preserve">Ес! Оф кос! </w:t>
      </w:r>
      <w:proofErr w:type="spellStart"/>
      <w:r>
        <w:t>Вэри</w:t>
      </w:r>
      <w:proofErr w:type="spellEnd"/>
      <w:r>
        <w:t xml:space="preserve"> </w:t>
      </w:r>
      <w:proofErr w:type="spellStart"/>
      <w:r>
        <w:t>мач</w:t>
      </w:r>
      <w:proofErr w:type="spellEnd"/>
      <w:r>
        <w:t xml:space="preserve">! </w:t>
      </w:r>
      <w:proofErr w:type="spellStart"/>
      <w:r>
        <w:t>Экскюзми</w:t>
      </w:r>
      <w:proofErr w:type="spellEnd"/>
      <w:r>
        <w:t xml:space="preserve"> фак!</w:t>
      </w:r>
    </w:p>
    <w:p w14:paraId="4165F9F1" w14:textId="77777777" w:rsidR="008E1E20" w:rsidRDefault="008E1E20" w:rsidP="00E500FB">
      <w:pPr>
        <w:pStyle w:val="a9"/>
      </w:pPr>
      <w:r>
        <w:lastRenderedPageBreak/>
        <w:t>СТЁПА</w:t>
      </w:r>
    </w:p>
    <w:p w14:paraId="003276BC" w14:textId="67EEFE24" w:rsidR="008E1E20" w:rsidRDefault="008E1E20" w:rsidP="00E500FB">
      <w:pPr>
        <w:pStyle w:val="ab"/>
      </w:pPr>
      <w:r>
        <w:t>Только слишком молодой ты</w:t>
      </w:r>
      <w:r w:rsidR="00FF2A6E">
        <w:rPr>
          <w:lang w:val="ru-RU"/>
        </w:rPr>
        <w:t xml:space="preserve"> </w:t>
      </w:r>
      <w:r>
        <w:t>…</w:t>
      </w:r>
    </w:p>
    <w:p w14:paraId="2B01B828" w14:textId="77777777" w:rsidR="008E1E20" w:rsidRDefault="008E1E20" w:rsidP="008E1E20">
      <w:pPr>
        <w:pStyle w:val="a7"/>
      </w:pPr>
      <w:r>
        <w:t>Стёпа достаёт телефон, звонит.</w:t>
      </w:r>
    </w:p>
    <w:p w14:paraId="7C02904D" w14:textId="77777777" w:rsidR="008E1E20" w:rsidRDefault="008E1E20" w:rsidP="00E500FB">
      <w:pPr>
        <w:pStyle w:val="a9"/>
      </w:pPr>
      <w:r>
        <w:t>СТЁПА</w:t>
      </w:r>
    </w:p>
    <w:p w14:paraId="0966C3ED" w14:textId="136C78F7" w:rsidR="008E1E20" w:rsidRPr="007404BE" w:rsidRDefault="008E1E20" w:rsidP="00E500FB">
      <w:pPr>
        <w:pStyle w:val="ab"/>
        <w:rPr>
          <w:lang w:val="ru-RU"/>
        </w:rPr>
      </w:pPr>
      <w:r>
        <w:t>Алё. Иваныч, а у нас гримёр</w:t>
      </w:r>
      <w:r w:rsidR="00300BFA" w:rsidRPr="00300BFA">
        <w:rPr>
          <w:color w:val="00B050"/>
          <w:lang w:val="ru-RU"/>
        </w:rPr>
        <w:t>а</w:t>
      </w:r>
      <w:r>
        <w:t xml:space="preserve"> </w:t>
      </w:r>
      <w:r w:rsidRPr="00300BFA">
        <w:rPr>
          <w:strike/>
          <w:color w:val="A6A6A6" w:themeColor="background1" w:themeShade="A6"/>
        </w:rPr>
        <w:t>в какой камере сидит</w:t>
      </w:r>
      <w:r w:rsidR="00300BFA" w:rsidRPr="00300BFA">
        <w:rPr>
          <w:color w:val="A6A6A6" w:themeColor="background1" w:themeShade="A6"/>
          <w:lang w:val="ru-RU"/>
        </w:rPr>
        <w:t xml:space="preserve"> </w:t>
      </w:r>
      <w:r w:rsidR="00300BFA" w:rsidRPr="00300BFA">
        <w:rPr>
          <w:color w:val="00B050"/>
          <w:lang w:val="ru-RU"/>
        </w:rPr>
        <w:t>задержанного ещё не отпустили</w:t>
      </w:r>
      <w:r>
        <w:t xml:space="preserve">? </w:t>
      </w:r>
      <w:r w:rsidRPr="00300BFA">
        <w:rPr>
          <w:strike/>
          <w:color w:val="A6A6A6" w:themeColor="background1" w:themeShade="A6"/>
        </w:rPr>
        <w:t>Ну как, какой?</w:t>
      </w:r>
      <w:r w:rsidRPr="00300BFA">
        <w:rPr>
          <w:color w:val="A6A6A6" w:themeColor="background1" w:themeShade="A6"/>
        </w:rPr>
        <w:t xml:space="preserve"> </w:t>
      </w:r>
      <w:r w:rsidR="00300BFA" w:rsidRPr="007404BE">
        <w:rPr>
          <w:color w:val="00B050"/>
          <w:lang w:val="ru-RU"/>
        </w:rPr>
        <w:t>Ну который</w:t>
      </w:r>
      <w:r w:rsidR="00300BFA">
        <w:rPr>
          <w:lang w:val="ru-RU"/>
        </w:rPr>
        <w:t xml:space="preserve"> с</w:t>
      </w:r>
      <w:r>
        <w:t xml:space="preserve"> Мосфильма. Который язвы попрошайкам рисовал.</w:t>
      </w:r>
      <w:r w:rsidR="007404BE">
        <w:rPr>
          <w:lang w:val="ru-RU"/>
        </w:rPr>
        <w:t xml:space="preserve"> </w:t>
      </w:r>
      <w:r w:rsidR="007404BE" w:rsidRPr="007404BE">
        <w:rPr>
          <w:color w:val="00B050"/>
          <w:lang w:val="ru-RU"/>
        </w:rPr>
        <w:t>Ага. Отлично.</w:t>
      </w:r>
    </w:p>
    <w:p w14:paraId="46770894" w14:textId="10AB145A" w:rsidR="008E1E20" w:rsidRDefault="00E500FB" w:rsidP="00E500FB">
      <w:pPr>
        <w:pStyle w:val="a6"/>
      </w:pPr>
      <w:r>
        <w:t>12-1</w:t>
      </w:r>
      <w:r w:rsidR="003235E5">
        <w:t>8</w:t>
      </w:r>
      <w:r>
        <w:t>.</w:t>
      </w:r>
      <w:r>
        <w:tab/>
      </w:r>
      <w:r w:rsidR="00E67FD7">
        <w:t>НАТ</w:t>
      </w:r>
      <w:r w:rsidR="008E1E20">
        <w:t xml:space="preserve">. </w:t>
      </w:r>
      <w:r w:rsidR="007404BE" w:rsidRPr="007404BE">
        <w:rPr>
          <w:color w:val="00B050"/>
        </w:rPr>
        <w:t xml:space="preserve">УЛИЦА / САЛОН </w:t>
      </w:r>
      <w:r>
        <w:t>ДЖИП</w:t>
      </w:r>
      <w:r w:rsidR="007404BE" w:rsidRPr="007404BE">
        <w:rPr>
          <w:color w:val="00B050"/>
        </w:rPr>
        <w:t>А</w:t>
      </w:r>
      <w:r>
        <w:t xml:space="preserve"> КИЛЛЕРА</w:t>
      </w:r>
      <w:r w:rsidR="008E1E20">
        <w:t xml:space="preserve"> </w:t>
      </w:r>
      <w:r>
        <w:t>–</w:t>
      </w:r>
      <w:r w:rsidR="008E1E20">
        <w:t xml:space="preserve"> ВЕЧЕР</w:t>
      </w:r>
    </w:p>
    <w:p w14:paraId="5F90F96B" w14:textId="77777777" w:rsidR="008E1E20" w:rsidRDefault="008E1E20" w:rsidP="00E63B5E">
      <w:pPr>
        <w:pStyle w:val="a7"/>
        <w:keepNext/>
        <w:keepLines/>
      </w:pPr>
      <w:r>
        <w:t xml:space="preserve">Фил сидит за рулём, рядом </w:t>
      </w:r>
      <w:r w:rsidR="00E500FB">
        <w:t>–</w:t>
      </w:r>
      <w:r>
        <w:t xml:space="preserve"> Вжик. На заднем сидении Чак, который держит пистолет у виска Башки.</w:t>
      </w:r>
    </w:p>
    <w:p w14:paraId="57BD6E0A" w14:textId="77777777" w:rsidR="008E1E20" w:rsidRDefault="008E1E20" w:rsidP="00E500FB">
      <w:pPr>
        <w:pStyle w:val="a9"/>
      </w:pPr>
      <w:r>
        <w:t>БАШКА</w:t>
      </w:r>
    </w:p>
    <w:p w14:paraId="19334C41" w14:textId="29AF01B1" w:rsidR="008E1E20" w:rsidRDefault="008E1E20" w:rsidP="00E500FB">
      <w:pPr>
        <w:pStyle w:val="ab"/>
      </w:pPr>
      <w:r>
        <w:t>Мужики! Ну вы чё? Я н</w:t>
      </w:r>
      <w:r w:rsidR="00FF2A6E">
        <w:rPr>
          <w:lang w:val="ru-RU"/>
        </w:rPr>
        <w:t>и</w:t>
      </w:r>
      <w:r>
        <w:t xml:space="preserve"> при</w:t>
      </w:r>
      <w:r w:rsidR="00FF2A6E">
        <w:rPr>
          <w:lang w:val="ru-RU"/>
        </w:rPr>
        <w:t xml:space="preserve"> </w:t>
      </w:r>
      <w:r>
        <w:t>чём…</w:t>
      </w:r>
    </w:p>
    <w:p w14:paraId="336C1B5F" w14:textId="6F28E281" w:rsidR="00C72E56" w:rsidRPr="00C72E56" w:rsidRDefault="00C72E56" w:rsidP="00C72E56">
      <w:pPr>
        <w:pStyle w:val="a7"/>
      </w:pPr>
      <w:r w:rsidRPr="00C72E56">
        <w:t>Чак молча стучит ему пистолетом в висок.</w:t>
      </w:r>
    </w:p>
    <w:p w14:paraId="092DD840" w14:textId="77777777" w:rsidR="008E1E20" w:rsidRDefault="008E1E20" w:rsidP="00E500FB">
      <w:pPr>
        <w:pStyle w:val="a9"/>
      </w:pPr>
      <w:r>
        <w:t>БАШКА</w:t>
      </w:r>
    </w:p>
    <w:p w14:paraId="3ECDB29E" w14:textId="77777777" w:rsidR="008E1E20" w:rsidRDefault="008E1E20" w:rsidP="00E500FB">
      <w:pPr>
        <w:pStyle w:val="ab"/>
      </w:pPr>
      <w:r>
        <w:t>Я серьёзно парни, ну с чего вы вообще взяли, что это я?</w:t>
      </w:r>
    </w:p>
    <w:p w14:paraId="744A270B" w14:textId="77777777" w:rsidR="008E1E20" w:rsidRDefault="008E1E20" w:rsidP="00E500FB">
      <w:pPr>
        <w:pStyle w:val="a9"/>
      </w:pPr>
      <w:r>
        <w:t>ВЖИК</w:t>
      </w:r>
    </w:p>
    <w:p w14:paraId="5BC8D46B" w14:textId="77777777" w:rsidR="008E1E20" w:rsidRDefault="008E1E20" w:rsidP="003E2681">
      <w:pPr>
        <w:pStyle w:val="ab"/>
      </w:pPr>
      <w:r>
        <w:t xml:space="preserve">Опа, Чак. Так, ты </w:t>
      </w:r>
      <w:r w:rsidR="003E2681">
        <w:t>–</w:t>
      </w:r>
      <w:r>
        <w:t xml:space="preserve"> логопед?! Заикание ему вылечил!</w:t>
      </w:r>
    </w:p>
    <w:p w14:paraId="4289FDCA" w14:textId="77777777" w:rsidR="008E1E20" w:rsidRDefault="008E1E20" w:rsidP="00E500FB">
      <w:pPr>
        <w:pStyle w:val="a9"/>
      </w:pPr>
      <w:r>
        <w:t>ЧАК</w:t>
      </w:r>
    </w:p>
    <w:p w14:paraId="42D9FDF5" w14:textId="77777777" w:rsidR="008E1E20" w:rsidRDefault="008E1E20" w:rsidP="003E2681">
      <w:pPr>
        <w:pStyle w:val="ab"/>
      </w:pPr>
      <w:r>
        <w:t>Щас на курок нажму, вообще в этой жизни больше не заикнётся.</w:t>
      </w:r>
    </w:p>
    <w:p w14:paraId="3FF07619" w14:textId="77777777" w:rsidR="008E1E20" w:rsidRDefault="008E1E20" w:rsidP="00E500FB">
      <w:pPr>
        <w:pStyle w:val="a9"/>
      </w:pPr>
      <w:r>
        <w:t>ФИЛ</w:t>
      </w:r>
    </w:p>
    <w:p w14:paraId="06EF6B9C" w14:textId="77777777" w:rsidR="008E1E20" w:rsidRDefault="008E1E20" w:rsidP="003E2681">
      <w:pPr>
        <w:pStyle w:val="ab"/>
      </w:pPr>
      <w:r>
        <w:t>Башка. Я считаю до трёх, и Чак стреляет. Раз, два…</w:t>
      </w:r>
    </w:p>
    <w:p w14:paraId="2A0000F0" w14:textId="77777777" w:rsidR="008E1E20" w:rsidRDefault="008E1E20" w:rsidP="00E500FB">
      <w:pPr>
        <w:pStyle w:val="a9"/>
      </w:pPr>
      <w:r>
        <w:t>БАШКА</w:t>
      </w:r>
    </w:p>
    <w:p w14:paraId="5D30B2AE" w14:textId="77777777" w:rsidR="008E1E20" w:rsidRDefault="008E1E20" w:rsidP="003E2681">
      <w:pPr>
        <w:pStyle w:val="ab"/>
      </w:pPr>
      <w:r>
        <w:t>Не-не-не! Всё, всё! Я при-при-при…</w:t>
      </w:r>
    </w:p>
    <w:p w14:paraId="30439F98" w14:textId="77777777" w:rsidR="008E1E20" w:rsidRDefault="008E1E20" w:rsidP="00E500FB">
      <w:pPr>
        <w:pStyle w:val="a9"/>
      </w:pPr>
      <w:r>
        <w:t>ФИЛ</w:t>
      </w:r>
    </w:p>
    <w:p w14:paraId="2D4E50A7" w14:textId="77777777" w:rsidR="008E1E20" w:rsidRDefault="008E1E20" w:rsidP="003E2681">
      <w:pPr>
        <w:pStyle w:val="ab"/>
      </w:pPr>
      <w:r>
        <w:t>Короче!</w:t>
      </w:r>
    </w:p>
    <w:p w14:paraId="3078E69E" w14:textId="77777777" w:rsidR="008E1E20" w:rsidRDefault="008E1E20" w:rsidP="00E500FB">
      <w:pPr>
        <w:pStyle w:val="a9"/>
      </w:pPr>
      <w:r>
        <w:t>БАШКА</w:t>
      </w:r>
    </w:p>
    <w:p w14:paraId="29340DF9" w14:textId="77777777" w:rsidR="003E2681" w:rsidRDefault="008E1E20" w:rsidP="00A71575">
      <w:pPr>
        <w:pStyle w:val="ab"/>
        <w:keepNext/>
      </w:pPr>
      <w:r>
        <w:t>Это мои па-па-парни были…</w:t>
      </w:r>
    </w:p>
    <w:p w14:paraId="4D08C360" w14:textId="77777777" w:rsidR="003E2681" w:rsidRDefault="008E1E20" w:rsidP="003E2681">
      <w:pPr>
        <w:pStyle w:val="ae"/>
      </w:pPr>
      <w:r>
        <w:t>(ноет)</w:t>
      </w:r>
    </w:p>
    <w:p w14:paraId="643C235F" w14:textId="77777777" w:rsidR="008E1E20" w:rsidRDefault="008E1E20" w:rsidP="003E2681">
      <w:pPr>
        <w:pStyle w:val="ab"/>
      </w:pPr>
      <w:r>
        <w:t>Про-про-про-</w:t>
      </w:r>
      <w:proofErr w:type="spellStart"/>
      <w:r>
        <w:t>стите</w:t>
      </w:r>
      <w:proofErr w:type="spellEnd"/>
      <w:r>
        <w:t>… Парни! Фил, Чак, Вжик…</w:t>
      </w:r>
    </w:p>
    <w:p w14:paraId="7225EA1F" w14:textId="77777777" w:rsidR="008E1E20" w:rsidRDefault="008E1E20" w:rsidP="00E500FB">
      <w:pPr>
        <w:pStyle w:val="a9"/>
      </w:pPr>
      <w:r>
        <w:lastRenderedPageBreak/>
        <w:t>ВЖИК</w:t>
      </w:r>
    </w:p>
    <w:p w14:paraId="339395B5" w14:textId="77777777" w:rsidR="008E1E20" w:rsidRDefault="008E1E20" w:rsidP="003E2681">
      <w:pPr>
        <w:pStyle w:val="ab"/>
      </w:pPr>
      <w:r>
        <w:t>Чак, да ты – Кашпировский. Ещё и память Башке починил. Он первый раз моё погоняло правильно назвал!</w:t>
      </w:r>
    </w:p>
    <w:p w14:paraId="3FE310B4" w14:textId="77777777" w:rsidR="008E1E20" w:rsidRDefault="008E1E20" w:rsidP="00E500FB">
      <w:pPr>
        <w:pStyle w:val="a9"/>
      </w:pPr>
      <w:r>
        <w:t>ЧАК</w:t>
      </w:r>
    </w:p>
    <w:p w14:paraId="05049BF7" w14:textId="77777777" w:rsidR="008E1E20" w:rsidRDefault="008E1E20" w:rsidP="003E2681">
      <w:pPr>
        <w:pStyle w:val="ab"/>
      </w:pPr>
      <w:r>
        <w:t>Не благодари!</w:t>
      </w:r>
    </w:p>
    <w:p w14:paraId="1CE00CA7" w14:textId="77777777" w:rsidR="008E1E20" w:rsidRDefault="008E1E20" w:rsidP="00E500FB">
      <w:pPr>
        <w:pStyle w:val="a9"/>
      </w:pPr>
      <w:r>
        <w:t>ВЖИК</w:t>
      </w:r>
    </w:p>
    <w:p w14:paraId="5A5225CD" w14:textId="77777777" w:rsidR="008E1E20" w:rsidRDefault="008E1E20" w:rsidP="003E2681">
      <w:pPr>
        <w:pStyle w:val="ab"/>
      </w:pPr>
      <w:r>
        <w:t>Ну чё делать будем, Фил?</w:t>
      </w:r>
    </w:p>
    <w:p w14:paraId="1C812016" w14:textId="77777777" w:rsidR="008E1E20" w:rsidRDefault="008E1E20" w:rsidP="00E500FB">
      <w:pPr>
        <w:pStyle w:val="a9"/>
      </w:pPr>
      <w:r>
        <w:t>ФИЛ</w:t>
      </w:r>
    </w:p>
    <w:p w14:paraId="20B8B413" w14:textId="77777777" w:rsidR="008E1E20" w:rsidRDefault="008E1E20" w:rsidP="003E2681">
      <w:pPr>
        <w:pStyle w:val="ab"/>
      </w:pPr>
      <w:r>
        <w:t>Сделаем всё по-пацански!</w:t>
      </w:r>
    </w:p>
    <w:p w14:paraId="68E10CB3" w14:textId="77777777" w:rsidR="008E1E20" w:rsidRDefault="008E1E20" w:rsidP="008E1E20">
      <w:pPr>
        <w:pStyle w:val="a7"/>
      </w:pPr>
      <w:r>
        <w:t>Башка перепугано смотрит на них.</w:t>
      </w:r>
    </w:p>
    <w:p w14:paraId="1CB11A07" w14:textId="6C706E75" w:rsidR="008E1E20" w:rsidRDefault="003E2681" w:rsidP="003E2681">
      <w:pPr>
        <w:pStyle w:val="a6"/>
      </w:pPr>
      <w:r>
        <w:t>12-1</w:t>
      </w:r>
      <w:r w:rsidR="003235E5">
        <w:t>9</w:t>
      </w:r>
      <w:r>
        <w:t>.</w:t>
      </w:r>
      <w:r>
        <w:tab/>
      </w:r>
      <w:r w:rsidR="008E1E20">
        <w:t xml:space="preserve">ИНТ. БУРГЕРНАЯ – </w:t>
      </w:r>
      <w:r w:rsidR="007404BE" w:rsidRPr="007404BE">
        <w:rPr>
          <w:color w:val="00B050"/>
        </w:rPr>
        <w:t>НОЧЬ</w:t>
      </w:r>
    </w:p>
    <w:p w14:paraId="514040B4" w14:textId="77777777" w:rsidR="008E1E20" w:rsidRDefault="008E1E20" w:rsidP="00E63B5E">
      <w:pPr>
        <w:pStyle w:val="a7"/>
        <w:keepNext/>
        <w:keepLines/>
      </w:pPr>
      <w:r>
        <w:t>Ст</w:t>
      </w:r>
      <w:r w:rsidR="003E2681" w:rsidRPr="00E63B5E">
        <w:t>ё</w:t>
      </w:r>
      <w:r>
        <w:t>па с мамой садятся за столом в Бургерной. Здесь везде американская символика – висит флаг США и т. п.</w:t>
      </w:r>
    </w:p>
    <w:p w14:paraId="28FF2224" w14:textId="77777777" w:rsidR="008E1E20" w:rsidRDefault="008E1E20" w:rsidP="003E2681">
      <w:pPr>
        <w:pStyle w:val="a9"/>
      </w:pPr>
      <w:r>
        <w:t>МАМА МАССЫ</w:t>
      </w:r>
    </w:p>
    <w:p w14:paraId="5ECD965E" w14:textId="77777777" w:rsidR="008E1E20" w:rsidRDefault="008E1E20" w:rsidP="003E2681">
      <w:pPr>
        <w:pStyle w:val="ab"/>
      </w:pPr>
      <w:r>
        <w:t>Я не пойму, мы дома не могли поесть, что ты меня в эту забегаловку притащил?</w:t>
      </w:r>
    </w:p>
    <w:p w14:paraId="100E8571" w14:textId="77777777" w:rsidR="008E1E20" w:rsidRDefault="008E1E20" w:rsidP="008E1E20">
      <w:pPr>
        <w:pStyle w:val="a7"/>
      </w:pPr>
      <w:r>
        <w:t>Ст</w:t>
      </w:r>
      <w:r w:rsidR="003E2681">
        <w:rPr>
          <w:lang w:val="ru-RU"/>
        </w:rPr>
        <w:t>ё</w:t>
      </w:r>
      <w:r>
        <w:t>па кладёт на стол корвалол, валидол.</w:t>
      </w:r>
    </w:p>
    <w:p w14:paraId="18220C1B" w14:textId="77777777" w:rsidR="008E1E20" w:rsidRDefault="008E1E20" w:rsidP="003E2681">
      <w:pPr>
        <w:pStyle w:val="a9"/>
      </w:pPr>
      <w:r>
        <w:t>СТЕПА</w:t>
      </w:r>
    </w:p>
    <w:p w14:paraId="6D37294B" w14:textId="77777777" w:rsidR="008E1E20" w:rsidRDefault="008E1E20" w:rsidP="003E2681">
      <w:pPr>
        <w:pStyle w:val="ab"/>
      </w:pPr>
      <w:r>
        <w:t>Ну и это на всякий случай…</w:t>
      </w:r>
    </w:p>
    <w:p w14:paraId="78381901" w14:textId="77777777" w:rsidR="008E1E20" w:rsidRDefault="008E1E20" w:rsidP="008E1E20">
      <w:pPr>
        <w:pStyle w:val="a7"/>
      </w:pPr>
      <w:r>
        <w:t>Ставит маленькую бутылочку коньяку.</w:t>
      </w:r>
    </w:p>
    <w:p w14:paraId="1B2437D2" w14:textId="77777777" w:rsidR="008E1E20" w:rsidRDefault="008E1E20" w:rsidP="003E2681">
      <w:pPr>
        <w:pStyle w:val="a9"/>
      </w:pPr>
      <w:r>
        <w:t>МАМА МАССЫ</w:t>
      </w:r>
    </w:p>
    <w:p w14:paraId="577E41E3" w14:textId="77777777" w:rsidR="008E1E20" w:rsidRDefault="008E1E20" w:rsidP="003E2681">
      <w:pPr>
        <w:pStyle w:val="ab"/>
      </w:pPr>
      <w:r>
        <w:t>Это ч</w:t>
      </w:r>
      <w:r w:rsidR="003E2681">
        <w:rPr>
          <w:lang w:val="ru-RU"/>
        </w:rPr>
        <w:t>ё</w:t>
      </w:r>
      <w:r>
        <w:t>, Степ? Выглядит как наследство твоего отца…</w:t>
      </w:r>
    </w:p>
    <w:p w14:paraId="21B29010" w14:textId="77777777" w:rsidR="008E1E20" w:rsidRDefault="008E1E20" w:rsidP="003E2681">
      <w:pPr>
        <w:pStyle w:val="a9"/>
      </w:pPr>
      <w:r>
        <w:t>СТЕПА</w:t>
      </w:r>
    </w:p>
    <w:p w14:paraId="5A4D6D2F" w14:textId="77777777" w:rsidR="008E1E20" w:rsidRDefault="008E1E20" w:rsidP="003E2681">
      <w:pPr>
        <w:pStyle w:val="ab"/>
      </w:pPr>
      <w:r>
        <w:t>Это чтобы тебе плохо не стало. Вон, смотри.</w:t>
      </w:r>
    </w:p>
    <w:p w14:paraId="676286D4" w14:textId="77777777" w:rsidR="008E1E20" w:rsidRDefault="008E1E20" w:rsidP="008E1E20">
      <w:pPr>
        <w:pStyle w:val="a7"/>
      </w:pPr>
      <w:r>
        <w:t xml:space="preserve">Мама Массы видит, как к ней </w:t>
      </w:r>
      <w:r w:rsidR="003E2681">
        <w:t>идёт</w:t>
      </w:r>
      <w:r>
        <w:t xml:space="preserve"> постаревший Масса (в гриме). Он в деловом костюме, пальто, в очках для зрения. Мама Массы </w:t>
      </w:r>
      <w:r w:rsidR="003E2681">
        <w:t>встаёт</w:t>
      </w:r>
      <w:r>
        <w:t xml:space="preserve"> и бежит к нему в объятия.</w:t>
      </w:r>
    </w:p>
    <w:p w14:paraId="49DB5C4A" w14:textId="77777777" w:rsidR="008E1E20" w:rsidRDefault="008E1E20" w:rsidP="003E2681">
      <w:pPr>
        <w:pStyle w:val="a9"/>
      </w:pPr>
      <w:r>
        <w:t>МАМА МАССЫ</w:t>
      </w:r>
    </w:p>
    <w:p w14:paraId="7F706496" w14:textId="77777777" w:rsidR="008E1E20" w:rsidRDefault="008E1E20" w:rsidP="003E2681">
      <w:pPr>
        <w:pStyle w:val="ab"/>
      </w:pPr>
      <w:r>
        <w:t>Сынок! Родной мой…</w:t>
      </w:r>
    </w:p>
    <w:p w14:paraId="15CFC94D" w14:textId="77777777" w:rsidR="008E1E20" w:rsidRDefault="008E1E20" w:rsidP="008E1E20">
      <w:pPr>
        <w:pStyle w:val="a7"/>
      </w:pPr>
      <w:r>
        <w:t>Мама Массы обнимает его. Масса зажмурил глаза, чтобы не проронить слезу, и не повредить грим. Ст</w:t>
      </w:r>
      <w:r w:rsidR="003E2681">
        <w:rPr>
          <w:lang w:val="ru-RU"/>
        </w:rPr>
        <w:t>ё</w:t>
      </w:r>
      <w:r>
        <w:t>па откровенно утирает глаза.</w:t>
      </w:r>
    </w:p>
    <w:p w14:paraId="5F6A5DB8" w14:textId="77777777" w:rsidR="008E1E20" w:rsidRDefault="008E1E20" w:rsidP="00E63B5E">
      <w:pPr>
        <w:pStyle w:val="af8"/>
        <w:keepNext/>
        <w:keepLines/>
      </w:pPr>
      <w:r>
        <w:t>СКЛЕЙКА</w:t>
      </w:r>
    </w:p>
    <w:p w14:paraId="0E9A5861" w14:textId="77777777" w:rsidR="008E1E20" w:rsidRDefault="008E1E20" w:rsidP="008E1E20">
      <w:pPr>
        <w:pStyle w:val="a7"/>
      </w:pPr>
      <w:r>
        <w:t>Масса очень быстро ест, будто никогда в жизни не ел. Весь стол в пустых упаковках от бургеров, картошки фри, соусов. Мама наблюдает за Массой.</w:t>
      </w:r>
    </w:p>
    <w:p w14:paraId="523D305E" w14:textId="77777777" w:rsidR="008E1E20" w:rsidRDefault="008E1E20" w:rsidP="003E2681">
      <w:pPr>
        <w:pStyle w:val="a9"/>
      </w:pPr>
      <w:r>
        <w:lastRenderedPageBreak/>
        <w:t>МАМА МАССЫ</w:t>
      </w:r>
    </w:p>
    <w:p w14:paraId="107569A8" w14:textId="77777777" w:rsidR="008E1E20" w:rsidRDefault="008E1E20" w:rsidP="003E2681">
      <w:pPr>
        <w:pStyle w:val="ab"/>
      </w:pPr>
      <w:r>
        <w:t>Ты что в своей Америке голодал?</w:t>
      </w:r>
    </w:p>
    <w:p w14:paraId="03630DE7" w14:textId="77777777" w:rsidR="008E1E20" w:rsidRDefault="008E1E20" w:rsidP="003E2681">
      <w:pPr>
        <w:pStyle w:val="a9"/>
      </w:pPr>
      <w:r>
        <w:t>МАССА</w:t>
      </w:r>
    </w:p>
    <w:p w14:paraId="0A190F6B" w14:textId="77777777" w:rsidR="003E2681" w:rsidRDefault="008E1E20" w:rsidP="003E2681">
      <w:pPr>
        <w:pStyle w:val="ae"/>
      </w:pPr>
      <w:r>
        <w:t>(жуя)</w:t>
      </w:r>
    </w:p>
    <w:p w14:paraId="7E712DB2" w14:textId="77777777" w:rsidR="008E1E20" w:rsidRDefault="008E1E20" w:rsidP="003E2681">
      <w:pPr>
        <w:pStyle w:val="ab"/>
      </w:pPr>
      <w:r>
        <w:t>Да не мам, я ж ем еду только для богачей, а по нищебродской соскучился. А дома времени готовить нет, сама понимаешь, дела-дела… То Клинтону позвонить надо, то ещё кому-нибудь.</w:t>
      </w:r>
    </w:p>
    <w:p w14:paraId="56F2FDD9" w14:textId="77777777" w:rsidR="008E1E20" w:rsidRDefault="008E1E20" w:rsidP="008E1E20">
      <w:pPr>
        <w:pStyle w:val="a7"/>
      </w:pPr>
      <w:r>
        <w:t>Стёпа от такого вранья поперхнулся кофе. Мама в шоке от рассказов.</w:t>
      </w:r>
    </w:p>
    <w:p w14:paraId="43015529" w14:textId="77777777" w:rsidR="008E1E20" w:rsidRDefault="008E1E20" w:rsidP="003E2681">
      <w:pPr>
        <w:pStyle w:val="a9"/>
      </w:pPr>
      <w:r>
        <w:t>МАМА МАССЫ</w:t>
      </w:r>
    </w:p>
    <w:p w14:paraId="252CCBE1" w14:textId="77777777" w:rsidR="008E1E20" w:rsidRDefault="008E1E20" w:rsidP="003E2681">
      <w:pPr>
        <w:pStyle w:val="ab"/>
      </w:pPr>
      <w:r>
        <w:t>А мне? Почему ты мне ни разу не позвонил?!</w:t>
      </w:r>
    </w:p>
    <w:p w14:paraId="4296433E" w14:textId="77777777" w:rsidR="008E1E20" w:rsidRDefault="008E1E20" w:rsidP="003E2681">
      <w:pPr>
        <w:pStyle w:val="a9"/>
      </w:pPr>
      <w:r>
        <w:t>МАССА</w:t>
      </w:r>
    </w:p>
    <w:p w14:paraId="199E6676" w14:textId="77777777" w:rsidR="003E2681" w:rsidRDefault="008E1E20" w:rsidP="00836E77">
      <w:pPr>
        <w:pStyle w:val="ab"/>
        <w:keepNext/>
      </w:pPr>
      <w:r>
        <w:t>Так это, дорого. Америка всё-таки! Межгород!</w:t>
      </w:r>
    </w:p>
    <w:p w14:paraId="6CCD7489" w14:textId="77777777" w:rsidR="003E2681" w:rsidRDefault="008E1E20" w:rsidP="003E2681">
      <w:pPr>
        <w:pStyle w:val="ae"/>
      </w:pPr>
      <w:r>
        <w:t>(Стёпе)</w:t>
      </w:r>
    </w:p>
    <w:p w14:paraId="20FCAA67" w14:textId="77777777" w:rsidR="008E1E20" w:rsidRDefault="008E1E20" w:rsidP="003E2681">
      <w:pPr>
        <w:pStyle w:val="ab"/>
      </w:pPr>
      <w:r>
        <w:t xml:space="preserve">Брат, сгоняй </w:t>
      </w:r>
      <w:r w:rsidR="003E2681">
        <w:t>ещё</w:t>
      </w:r>
      <w:r>
        <w:t xml:space="preserve"> пару гамбургеров возьми.</w:t>
      </w:r>
    </w:p>
    <w:p w14:paraId="1821E3FF" w14:textId="77777777" w:rsidR="008E1E20" w:rsidRDefault="008E1E20" w:rsidP="003E2681">
      <w:pPr>
        <w:pStyle w:val="a9"/>
      </w:pPr>
      <w:r>
        <w:t>СТЁПА</w:t>
      </w:r>
    </w:p>
    <w:p w14:paraId="6734786A" w14:textId="77777777" w:rsidR="003E2681" w:rsidRDefault="008E1E20" w:rsidP="003E2681">
      <w:pPr>
        <w:pStyle w:val="ae"/>
      </w:pPr>
      <w:r>
        <w:t>(</w:t>
      </w:r>
      <w:r w:rsidR="003E2681">
        <w:t>шёпотом</w:t>
      </w:r>
      <w:r>
        <w:t xml:space="preserve"> недовольно)</w:t>
      </w:r>
    </w:p>
    <w:p w14:paraId="62FC5EFC" w14:textId="77777777" w:rsidR="008E1E20" w:rsidRDefault="008E1E20" w:rsidP="003E2681">
      <w:pPr>
        <w:pStyle w:val="ab"/>
      </w:pPr>
      <w:r>
        <w:t xml:space="preserve">Слышь, мы </w:t>
      </w:r>
      <w:r w:rsidR="003E2681">
        <w:t>–</w:t>
      </w:r>
      <w:r>
        <w:t xml:space="preserve"> русские, </w:t>
      </w:r>
      <w:proofErr w:type="spellStart"/>
      <w:r>
        <w:t>пендосов</w:t>
      </w:r>
      <w:proofErr w:type="spellEnd"/>
      <w:r>
        <w:t xml:space="preserve"> не кормим!</w:t>
      </w:r>
    </w:p>
    <w:p w14:paraId="06D4D9A5" w14:textId="77777777" w:rsidR="008E1E20" w:rsidRDefault="008E1E20" w:rsidP="003E2681">
      <w:pPr>
        <w:pStyle w:val="a9"/>
      </w:pPr>
      <w:r>
        <w:t>МАССА</w:t>
      </w:r>
    </w:p>
    <w:p w14:paraId="2EAE383A" w14:textId="77777777" w:rsidR="008E1E20" w:rsidRDefault="008E1E20" w:rsidP="003E2681">
      <w:pPr>
        <w:pStyle w:val="ab"/>
      </w:pPr>
      <w:r>
        <w:t>Блин, тебе чё жалко? У меня просто всё в баксах.</w:t>
      </w:r>
    </w:p>
    <w:p w14:paraId="6CAFE621" w14:textId="77777777" w:rsidR="008E1E20" w:rsidRDefault="008E1E20" w:rsidP="003E2681">
      <w:pPr>
        <w:pStyle w:val="a9"/>
      </w:pPr>
      <w:r>
        <w:t>МАМА МАССЫ</w:t>
      </w:r>
    </w:p>
    <w:p w14:paraId="331C70C2" w14:textId="77777777" w:rsidR="003E2681" w:rsidRDefault="008E1E20" w:rsidP="003E2681">
      <w:pPr>
        <w:pStyle w:val="ae"/>
      </w:pPr>
      <w:r>
        <w:t>(Стёпе)</w:t>
      </w:r>
    </w:p>
    <w:p w14:paraId="651E8430" w14:textId="77777777" w:rsidR="003E2681" w:rsidRDefault="008E1E20" w:rsidP="00836E77">
      <w:pPr>
        <w:pStyle w:val="ab"/>
        <w:keepNext/>
      </w:pPr>
      <w:r>
        <w:t>Имей совесть!</w:t>
      </w:r>
    </w:p>
    <w:p w14:paraId="5EC20ABD" w14:textId="77777777" w:rsidR="003E2681" w:rsidRDefault="008E1E20" w:rsidP="003E2681">
      <w:pPr>
        <w:pStyle w:val="ae"/>
      </w:pPr>
      <w:r>
        <w:t>(даёт подзатыльник Стёпе)</w:t>
      </w:r>
    </w:p>
    <w:p w14:paraId="5522E4AD" w14:textId="77777777" w:rsidR="008E1E20" w:rsidRDefault="008E1E20" w:rsidP="003E2681">
      <w:pPr>
        <w:pStyle w:val="ab"/>
      </w:pPr>
      <w:r>
        <w:t>К тебе брат из Америки приехал! Кушай, Олежа, кушай!</w:t>
      </w:r>
    </w:p>
    <w:p w14:paraId="36ABAFE4" w14:textId="77777777" w:rsidR="008E1E20" w:rsidRDefault="008E1E20" w:rsidP="008E1E20">
      <w:pPr>
        <w:pStyle w:val="a7"/>
      </w:pPr>
      <w:r>
        <w:t xml:space="preserve">Стёпа открывает </w:t>
      </w:r>
      <w:r w:rsidR="003E2681">
        <w:t>кошелёк</w:t>
      </w:r>
      <w:r>
        <w:t xml:space="preserve"> – там осталась пара сотенных купюр.</w:t>
      </w:r>
    </w:p>
    <w:p w14:paraId="73879F02" w14:textId="77777777" w:rsidR="008E1E20" w:rsidRDefault="008E1E20" w:rsidP="003E2681">
      <w:pPr>
        <w:pStyle w:val="a9"/>
      </w:pPr>
      <w:r>
        <w:t>СТЁПА</w:t>
      </w:r>
    </w:p>
    <w:p w14:paraId="34EC001F" w14:textId="77777777" w:rsidR="008E1E20" w:rsidRDefault="008E1E20" w:rsidP="003E2681">
      <w:pPr>
        <w:pStyle w:val="ab"/>
      </w:pPr>
      <w:r>
        <w:t>Так всё! Олегу надо в аэропорт, у него завтра в Нью-Йорке важная встреча!</w:t>
      </w:r>
    </w:p>
    <w:p w14:paraId="5CCD6A6B" w14:textId="77777777" w:rsidR="008E1E20" w:rsidRDefault="008E1E20" w:rsidP="003E2681">
      <w:pPr>
        <w:pStyle w:val="a9"/>
      </w:pPr>
      <w:r>
        <w:lastRenderedPageBreak/>
        <w:t>МАМА МАССЫ</w:t>
      </w:r>
    </w:p>
    <w:p w14:paraId="4F787DCF" w14:textId="77777777" w:rsidR="008E1E20" w:rsidRDefault="008E1E20" w:rsidP="003E2681">
      <w:pPr>
        <w:pStyle w:val="ab"/>
      </w:pPr>
      <w:r>
        <w:t>Как?! Уже?! Ну я же так соскучилась! Даже пирожками не накормила!</w:t>
      </w:r>
    </w:p>
    <w:p w14:paraId="5C7F6077" w14:textId="77777777" w:rsidR="008E1E20" w:rsidRDefault="008E1E20" w:rsidP="003E2681">
      <w:pPr>
        <w:pStyle w:val="a9"/>
      </w:pPr>
      <w:r>
        <w:t>МАССА</w:t>
      </w:r>
    </w:p>
    <w:p w14:paraId="1DA48F26" w14:textId="77777777" w:rsidR="008E1E20" w:rsidRDefault="008E1E20" w:rsidP="003E2681">
      <w:pPr>
        <w:pStyle w:val="ab"/>
      </w:pPr>
      <w:r>
        <w:t>Да Стёпа, может, я отложу встречу?</w:t>
      </w:r>
    </w:p>
    <w:p w14:paraId="4D145715" w14:textId="77777777" w:rsidR="008E1E20" w:rsidRDefault="008E1E20" w:rsidP="003E2681">
      <w:pPr>
        <w:pStyle w:val="a9"/>
      </w:pPr>
      <w:r>
        <w:t>СТЁПА</w:t>
      </w:r>
    </w:p>
    <w:p w14:paraId="205D95E6" w14:textId="77777777" w:rsidR="003E2681" w:rsidRDefault="008E1E20" w:rsidP="003E2681">
      <w:pPr>
        <w:pStyle w:val="ae"/>
      </w:pPr>
      <w:r>
        <w:t>(злится)</w:t>
      </w:r>
    </w:p>
    <w:p w14:paraId="414C6728" w14:textId="77777777" w:rsidR="008E1E20" w:rsidRDefault="008E1E20" w:rsidP="003E2681">
      <w:pPr>
        <w:pStyle w:val="ab"/>
      </w:pPr>
      <w:r>
        <w:t>Ты говорил, важная встреча! Не улетишь в срок, визы не продлят!</w:t>
      </w:r>
    </w:p>
    <w:p w14:paraId="2B1E31C4" w14:textId="77777777" w:rsidR="008E1E20" w:rsidRDefault="008E1E20" w:rsidP="003E2681">
      <w:pPr>
        <w:pStyle w:val="a9"/>
      </w:pPr>
      <w:r>
        <w:t>МАССА</w:t>
      </w:r>
    </w:p>
    <w:p w14:paraId="4067E393" w14:textId="77777777" w:rsidR="003E2681" w:rsidRDefault="008E1E20" w:rsidP="003E2681">
      <w:pPr>
        <w:pStyle w:val="ae"/>
      </w:pPr>
      <w:r>
        <w:t>(загрустил)</w:t>
      </w:r>
    </w:p>
    <w:p w14:paraId="6C926128" w14:textId="77777777" w:rsidR="008E1E20" w:rsidRDefault="008E1E20" w:rsidP="003E2681">
      <w:pPr>
        <w:pStyle w:val="ab"/>
      </w:pPr>
      <w:r>
        <w:t xml:space="preserve">Ну точно… Надо ехать… </w:t>
      </w:r>
      <w:r w:rsidR="003E2681">
        <w:t>Пойдём</w:t>
      </w:r>
      <w:r>
        <w:t xml:space="preserve"> к машине мам, проводишь.</w:t>
      </w:r>
    </w:p>
    <w:p w14:paraId="46A624CE" w14:textId="63A2459B" w:rsidR="008E1E20" w:rsidRDefault="00836E77" w:rsidP="00836E77">
      <w:pPr>
        <w:pStyle w:val="a6"/>
      </w:pPr>
      <w:r>
        <w:t>12-</w:t>
      </w:r>
      <w:r w:rsidR="003235E5">
        <w:t>20</w:t>
      </w:r>
      <w:r>
        <w:t>.</w:t>
      </w:r>
      <w:r>
        <w:tab/>
      </w:r>
      <w:r w:rsidR="008E1E20">
        <w:t>НАТ. БУРГЕРН</w:t>
      </w:r>
      <w:r>
        <w:t>АЯ</w:t>
      </w:r>
      <w:r w:rsidR="008E1E20">
        <w:t xml:space="preserve"> – </w:t>
      </w:r>
      <w:r w:rsidR="00F132E5" w:rsidRPr="00F132E5">
        <w:rPr>
          <w:color w:val="00B050"/>
        </w:rPr>
        <w:t>НОЧЬ</w:t>
      </w:r>
    </w:p>
    <w:p w14:paraId="6EDED49D" w14:textId="77777777" w:rsidR="008E1E20" w:rsidRDefault="008E1E20" w:rsidP="00E63B5E">
      <w:pPr>
        <w:pStyle w:val="a7"/>
        <w:keepNext/>
        <w:keepLines/>
      </w:pPr>
      <w:r w:rsidRPr="007404BE">
        <w:rPr>
          <w:strike/>
          <w:color w:val="A6A6A6" w:themeColor="background1" w:themeShade="A6"/>
        </w:rPr>
        <w:t>На улице идёт дождь.</w:t>
      </w:r>
      <w:r w:rsidRPr="007404BE">
        <w:rPr>
          <w:color w:val="A6A6A6" w:themeColor="background1" w:themeShade="A6"/>
        </w:rPr>
        <w:t xml:space="preserve"> </w:t>
      </w:r>
      <w:r>
        <w:t>Ст</w:t>
      </w:r>
      <w:r w:rsidR="00836E77">
        <w:rPr>
          <w:lang w:val="ru-RU"/>
        </w:rPr>
        <w:t>ё</w:t>
      </w:r>
      <w:r>
        <w:t>па выходит из кафе, подходит к машине. Выходит Масса с мамой.</w:t>
      </w:r>
    </w:p>
    <w:p w14:paraId="758F8CCF" w14:textId="77777777" w:rsidR="008E1E20" w:rsidRDefault="008E1E20" w:rsidP="00E63B5E">
      <w:pPr>
        <w:pStyle w:val="a7"/>
        <w:keepNext/>
        <w:keepLines/>
      </w:pPr>
      <w:r>
        <w:t xml:space="preserve">Мама плачет, обнимает Массу. </w:t>
      </w:r>
      <w:r w:rsidRPr="007404BE">
        <w:rPr>
          <w:strike/>
          <w:color w:val="A6A6A6" w:themeColor="background1" w:themeShade="A6"/>
        </w:rPr>
        <w:t>Смотрит, на неё капает что-то, поднимает голову на Массу. У него потёк грим. Мама в шоке ничего не понимает.</w:t>
      </w:r>
    </w:p>
    <w:p w14:paraId="1F19D21E" w14:textId="77777777" w:rsidR="008E1E20" w:rsidRDefault="008E1E20" w:rsidP="00836E77">
      <w:pPr>
        <w:pStyle w:val="a9"/>
      </w:pPr>
      <w:r>
        <w:t>МАМА МАССЫ</w:t>
      </w:r>
    </w:p>
    <w:p w14:paraId="3C9E988C" w14:textId="7DF091AB" w:rsidR="008E1E20" w:rsidRPr="007404BE" w:rsidRDefault="008E1E20" w:rsidP="007404BE">
      <w:pPr>
        <w:pStyle w:val="ab"/>
        <w:rPr>
          <w:strike/>
          <w:color w:val="A6A6A6" w:themeColor="background1" w:themeShade="A6"/>
          <w:lang w:val="ru-RU"/>
        </w:rPr>
      </w:pPr>
      <w:r w:rsidRPr="007404BE">
        <w:rPr>
          <w:strike/>
          <w:color w:val="A6A6A6" w:themeColor="background1" w:themeShade="A6"/>
        </w:rPr>
        <w:t>Олег, а чё это? Ты молодеешь! Олег?!</w:t>
      </w:r>
      <w:r w:rsidR="007404BE" w:rsidRPr="007404BE">
        <w:rPr>
          <w:color w:val="A6A6A6" w:themeColor="background1" w:themeShade="A6"/>
          <w:lang w:val="ru-RU"/>
        </w:rPr>
        <w:t xml:space="preserve"> </w:t>
      </w:r>
      <w:r w:rsidR="007404BE" w:rsidRPr="007404BE">
        <w:rPr>
          <w:color w:val="00B050"/>
          <w:lang w:val="ru-RU"/>
        </w:rPr>
        <w:t>Ну поросёнок, Олеж.</w:t>
      </w:r>
    </w:p>
    <w:p w14:paraId="2B4F0FEC" w14:textId="17080B41" w:rsidR="008E1E20" w:rsidRDefault="008E1E20" w:rsidP="008E1E20">
      <w:pPr>
        <w:pStyle w:val="a7"/>
        <w:rPr>
          <w:color w:val="00B050"/>
          <w:lang w:val="ru-RU"/>
        </w:rPr>
      </w:pPr>
      <w:r w:rsidRPr="007404BE">
        <w:rPr>
          <w:strike/>
          <w:color w:val="A6A6A6" w:themeColor="background1" w:themeShade="A6"/>
        </w:rPr>
        <w:t>Ст</w:t>
      </w:r>
      <w:r w:rsidR="00836E77" w:rsidRPr="007404BE">
        <w:rPr>
          <w:strike/>
          <w:color w:val="A6A6A6" w:themeColor="background1" w:themeShade="A6"/>
          <w:lang w:val="ru-RU"/>
        </w:rPr>
        <w:t>ё</w:t>
      </w:r>
      <w:r w:rsidRPr="007404BE">
        <w:rPr>
          <w:strike/>
          <w:color w:val="A6A6A6" w:themeColor="background1" w:themeShade="A6"/>
        </w:rPr>
        <w:t>па быстро забирает Массу, тянет в машину.</w:t>
      </w:r>
      <w:r w:rsidR="007404BE" w:rsidRPr="007404BE">
        <w:rPr>
          <w:color w:val="A6A6A6" w:themeColor="background1" w:themeShade="A6"/>
          <w:lang w:val="ru-RU"/>
        </w:rPr>
        <w:t xml:space="preserve"> </w:t>
      </w:r>
      <w:r w:rsidR="007404BE" w:rsidRPr="007404BE">
        <w:rPr>
          <w:color w:val="00B050"/>
          <w:lang w:val="ru-RU"/>
        </w:rPr>
        <w:t>Мама хочет убрать кетчуп с усов, но они съезжают.</w:t>
      </w:r>
    </w:p>
    <w:p w14:paraId="5C047C81" w14:textId="0F59DB3A" w:rsidR="007404BE" w:rsidRPr="007404BE" w:rsidRDefault="007404BE" w:rsidP="007404BE">
      <w:pPr>
        <w:pStyle w:val="a9"/>
        <w:rPr>
          <w:color w:val="00B050"/>
          <w:lang w:val="ru-RU"/>
        </w:rPr>
      </w:pPr>
      <w:r w:rsidRPr="007404BE">
        <w:rPr>
          <w:color w:val="00B050"/>
          <w:lang w:val="ru-RU"/>
        </w:rPr>
        <w:t>МАМА</w:t>
      </w:r>
      <w:r>
        <w:rPr>
          <w:color w:val="00B050"/>
          <w:lang w:val="ru-RU"/>
        </w:rPr>
        <w:t xml:space="preserve"> МАССЫ</w:t>
      </w:r>
    </w:p>
    <w:p w14:paraId="2AA4897E" w14:textId="1DFCEBCC" w:rsidR="007404BE" w:rsidRDefault="007404BE" w:rsidP="007404BE">
      <w:pPr>
        <w:pStyle w:val="ab"/>
        <w:rPr>
          <w:color w:val="00B050"/>
        </w:rPr>
      </w:pPr>
      <w:r w:rsidRPr="007404BE">
        <w:rPr>
          <w:color w:val="00B050"/>
        </w:rPr>
        <w:t>Что это у тебя? Усы</w:t>
      </w:r>
      <w:r>
        <w:rPr>
          <w:color w:val="00B050"/>
          <w:lang w:val="ru-RU"/>
        </w:rPr>
        <w:t>,</w:t>
      </w:r>
      <w:r w:rsidRPr="007404BE">
        <w:rPr>
          <w:color w:val="00B050"/>
        </w:rPr>
        <w:t xml:space="preserve"> что ли</w:t>
      </w:r>
      <w:r>
        <w:rPr>
          <w:color w:val="00B050"/>
          <w:lang w:val="ru-RU"/>
        </w:rPr>
        <w:t>,</w:t>
      </w:r>
      <w:r w:rsidRPr="007404BE">
        <w:rPr>
          <w:color w:val="00B050"/>
        </w:rPr>
        <w:t xml:space="preserve"> приклеены?</w:t>
      </w:r>
    </w:p>
    <w:p w14:paraId="0AEEBCDE" w14:textId="017E8BF5" w:rsidR="007404BE" w:rsidRPr="007404BE" w:rsidRDefault="007404BE" w:rsidP="007404BE">
      <w:pPr>
        <w:pStyle w:val="a7"/>
        <w:rPr>
          <w:color w:val="00B050"/>
        </w:rPr>
      </w:pPr>
      <w:r w:rsidRPr="007404BE">
        <w:rPr>
          <w:color w:val="00B050"/>
        </w:rPr>
        <w:t>Мама в шоке ничего не понимает.</w:t>
      </w:r>
      <w:r w:rsidRPr="007404BE">
        <w:rPr>
          <w:color w:val="00B050"/>
          <w:lang w:val="ru-RU"/>
        </w:rPr>
        <w:t xml:space="preserve"> </w:t>
      </w:r>
      <w:r w:rsidRPr="007404BE">
        <w:rPr>
          <w:color w:val="00B050"/>
        </w:rPr>
        <w:t>Стёпа быстро забирает Массу, тянет в машину, запихивает его.</w:t>
      </w:r>
    </w:p>
    <w:p w14:paraId="13229B24" w14:textId="77777777" w:rsidR="008E1E20" w:rsidRPr="007404BE" w:rsidRDefault="008E1E20" w:rsidP="00836E77">
      <w:pPr>
        <w:pStyle w:val="a9"/>
        <w:rPr>
          <w:strike/>
          <w:color w:val="A6A6A6" w:themeColor="background1" w:themeShade="A6"/>
        </w:rPr>
      </w:pPr>
      <w:r w:rsidRPr="007404BE">
        <w:rPr>
          <w:strike/>
          <w:color w:val="A6A6A6" w:themeColor="background1" w:themeShade="A6"/>
        </w:rPr>
        <w:t>СТЁПА</w:t>
      </w:r>
    </w:p>
    <w:p w14:paraId="31A675B7" w14:textId="0C81B984" w:rsidR="008E1E20" w:rsidRDefault="008E1E20" w:rsidP="00836E77">
      <w:pPr>
        <w:pStyle w:val="ab"/>
        <w:rPr>
          <w:strike/>
          <w:color w:val="A6A6A6" w:themeColor="background1" w:themeShade="A6"/>
        </w:rPr>
      </w:pPr>
      <w:r w:rsidRPr="007404BE">
        <w:rPr>
          <w:strike/>
          <w:color w:val="A6A6A6" w:themeColor="background1" w:themeShade="A6"/>
        </w:rPr>
        <w:t xml:space="preserve">Это последствия акклиматизации… Разница с Нью-Йорком </w:t>
      </w:r>
      <w:r w:rsidR="00A71575" w:rsidRPr="007404BE">
        <w:rPr>
          <w:strike/>
          <w:color w:val="A6A6A6" w:themeColor="background1" w:themeShade="A6"/>
          <w:lang w:val="ru-RU"/>
        </w:rPr>
        <w:t>восемь</w:t>
      </w:r>
      <w:r w:rsidRPr="007404BE">
        <w:rPr>
          <w:strike/>
          <w:color w:val="A6A6A6" w:themeColor="background1" w:themeShade="A6"/>
        </w:rPr>
        <w:t xml:space="preserve"> часов, ладно всё до встречи.</w:t>
      </w:r>
    </w:p>
    <w:p w14:paraId="05C7BA6A" w14:textId="77777777" w:rsidR="007404BE" w:rsidRPr="007404BE" w:rsidRDefault="007404BE" w:rsidP="007404BE">
      <w:pPr>
        <w:pStyle w:val="a9"/>
        <w:rPr>
          <w:color w:val="00B050"/>
        </w:rPr>
      </w:pPr>
      <w:r w:rsidRPr="007404BE">
        <w:rPr>
          <w:color w:val="00B050"/>
        </w:rPr>
        <w:t>СТЁПА</w:t>
      </w:r>
    </w:p>
    <w:p w14:paraId="790926DE" w14:textId="262A1BB4" w:rsidR="007404BE" w:rsidRPr="007404BE" w:rsidRDefault="007404BE" w:rsidP="007404BE">
      <w:pPr>
        <w:pStyle w:val="ab"/>
        <w:rPr>
          <w:color w:val="00B050"/>
        </w:rPr>
      </w:pPr>
      <w:r w:rsidRPr="007404BE">
        <w:rPr>
          <w:color w:val="00B050"/>
        </w:rPr>
        <w:t>Мам, это. Ну прикрытие, я ж говорил! Государственная тайна!</w:t>
      </w:r>
    </w:p>
    <w:p w14:paraId="6F25104D" w14:textId="77777777" w:rsidR="007404BE" w:rsidRPr="007404BE" w:rsidRDefault="007404BE" w:rsidP="007404BE">
      <w:pPr>
        <w:pStyle w:val="a9"/>
        <w:rPr>
          <w:color w:val="00B050"/>
        </w:rPr>
      </w:pPr>
      <w:r w:rsidRPr="007404BE">
        <w:rPr>
          <w:color w:val="00B050"/>
        </w:rPr>
        <w:lastRenderedPageBreak/>
        <w:t>МАМА</w:t>
      </w:r>
    </w:p>
    <w:p w14:paraId="67B6BE37" w14:textId="7BEF4B56" w:rsidR="007404BE" w:rsidRPr="007404BE" w:rsidRDefault="007404BE" w:rsidP="007404BE">
      <w:pPr>
        <w:pStyle w:val="ab"/>
        <w:rPr>
          <w:rStyle w:val="ad"/>
          <w:color w:val="00B050"/>
        </w:rPr>
      </w:pPr>
      <w:r w:rsidRPr="007404BE">
        <w:rPr>
          <w:rStyle w:val="ad"/>
          <w:color w:val="00B050"/>
        </w:rPr>
        <w:t>Вы что задумали опять,</w:t>
      </w:r>
      <w:r w:rsidRPr="007404BE">
        <w:rPr>
          <w:color w:val="00B050"/>
        </w:rPr>
        <w:t xml:space="preserve"> </w:t>
      </w:r>
      <w:r w:rsidRPr="007404BE">
        <w:rPr>
          <w:rStyle w:val="ad"/>
          <w:color w:val="00B050"/>
        </w:rPr>
        <w:t>засранцы?!</w:t>
      </w:r>
    </w:p>
    <w:p w14:paraId="59FECBD0" w14:textId="6FF88E8D" w:rsidR="008E1E20" w:rsidRPr="007404BE" w:rsidRDefault="008E1E20" w:rsidP="008E1E20">
      <w:pPr>
        <w:pStyle w:val="a7"/>
        <w:rPr>
          <w:color w:val="00B050"/>
          <w:lang w:val="ru-RU"/>
        </w:rPr>
      </w:pPr>
      <w:r>
        <w:t>Ст</w:t>
      </w:r>
      <w:r w:rsidR="007404BE">
        <w:rPr>
          <w:lang w:val="ru-RU"/>
        </w:rPr>
        <w:t>ё</w:t>
      </w:r>
      <w:r>
        <w:t>па запрыгивает в машину</w:t>
      </w:r>
      <w:r w:rsidR="007404BE" w:rsidRPr="007404BE">
        <w:rPr>
          <w:color w:val="00B050"/>
          <w:lang w:val="ru-RU"/>
        </w:rPr>
        <w:t>, она стартует</w:t>
      </w:r>
      <w:r>
        <w:t xml:space="preserve">. </w:t>
      </w:r>
      <w:r w:rsidRPr="007404BE">
        <w:rPr>
          <w:strike/>
          <w:color w:val="A6A6A6" w:themeColor="background1" w:themeShade="A6"/>
        </w:rPr>
        <w:t>Они уезжают.</w:t>
      </w:r>
      <w:r w:rsidRPr="007404BE">
        <w:rPr>
          <w:color w:val="A6A6A6" w:themeColor="background1" w:themeShade="A6"/>
        </w:rPr>
        <w:t xml:space="preserve"> </w:t>
      </w:r>
      <w:r>
        <w:t xml:space="preserve">Мама </w:t>
      </w:r>
      <w:r w:rsidRPr="007404BE">
        <w:rPr>
          <w:strike/>
          <w:color w:val="A6A6A6" w:themeColor="background1" w:themeShade="A6"/>
        </w:rPr>
        <w:t>машет им, плачет.</w:t>
      </w:r>
      <w:r w:rsidR="007404BE" w:rsidRPr="007404BE">
        <w:rPr>
          <w:color w:val="A6A6A6" w:themeColor="background1" w:themeShade="A6"/>
          <w:lang w:val="ru-RU"/>
        </w:rPr>
        <w:t xml:space="preserve"> </w:t>
      </w:r>
      <w:r w:rsidR="007404BE" w:rsidRPr="007404BE">
        <w:rPr>
          <w:color w:val="00B050"/>
          <w:lang w:val="ru-RU"/>
        </w:rPr>
        <w:t>смотрит им вслед, качая головой.</w:t>
      </w:r>
    </w:p>
    <w:p w14:paraId="1EDDDEB4" w14:textId="6C681B0B" w:rsidR="008E1E20" w:rsidRDefault="00836E77" w:rsidP="00836E77">
      <w:pPr>
        <w:pStyle w:val="a6"/>
      </w:pPr>
      <w:r>
        <w:t>12-</w:t>
      </w:r>
      <w:r w:rsidR="003235E5">
        <w:t>21</w:t>
      </w:r>
      <w:r>
        <w:t>.</w:t>
      </w:r>
      <w:r>
        <w:tab/>
      </w:r>
      <w:r w:rsidR="008E1E20">
        <w:t xml:space="preserve">ИНТ. ОФИС БАНКА </w:t>
      </w:r>
      <w:r w:rsidR="00E63B5E">
        <w:t>(</w:t>
      </w:r>
      <w:r w:rsidR="00E63B5E" w:rsidRPr="00E63B5E">
        <w:rPr>
          <w:caps w:val="0"/>
        </w:rPr>
        <w:t>кабинет банкира</w:t>
      </w:r>
      <w:r w:rsidR="00E63B5E">
        <w:t>)</w:t>
      </w:r>
      <w:r w:rsidR="00067853">
        <w:t xml:space="preserve"> </w:t>
      </w:r>
      <w:r w:rsidR="008E1E20">
        <w:t xml:space="preserve">– </w:t>
      </w:r>
      <w:r w:rsidR="00F132E5" w:rsidRPr="00F132E5">
        <w:rPr>
          <w:color w:val="00B050"/>
        </w:rPr>
        <w:t>НОЧЬ</w:t>
      </w:r>
    </w:p>
    <w:p w14:paraId="40B567B2" w14:textId="77777777" w:rsidR="008E1E20" w:rsidRDefault="008E1E20" w:rsidP="00067853">
      <w:pPr>
        <w:pStyle w:val="a7"/>
        <w:keepNext/>
        <w:keepLines/>
      </w:pPr>
      <w:r>
        <w:t>Ноль сидит в кабинете у Банкира. Сам Банкир сидит на стуле голыми ногами в тазу, в котором люди Ноля размешивают цемент.</w:t>
      </w:r>
    </w:p>
    <w:p w14:paraId="0A57FC5F" w14:textId="77777777" w:rsidR="008E1E20" w:rsidRDefault="008E1E20" w:rsidP="00836E77">
      <w:pPr>
        <w:pStyle w:val="a9"/>
      </w:pPr>
      <w:r>
        <w:t>БАНКИР</w:t>
      </w:r>
    </w:p>
    <w:p w14:paraId="6C7980C8" w14:textId="77777777" w:rsidR="008E1E20" w:rsidRDefault="008E1E20" w:rsidP="00836E77">
      <w:pPr>
        <w:pStyle w:val="ab"/>
      </w:pPr>
      <w:r>
        <w:t>С чего вы взяли, что я знаю грабителей?!</w:t>
      </w:r>
    </w:p>
    <w:p w14:paraId="0C4E624F" w14:textId="77777777" w:rsidR="008E1E20" w:rsidRDefault="008E1E20" w:rsidP="00836E77">
      <w:pPr>
        <w:pStyle w:val="a9"/>
      </w:pPr>
      <w:r>
        <w:t>НОЛЬ</w:t>
      </w:r>
    </w:p>
    <w:p w14:paraId="361E28AC" w14:textId="77777777" w:rsidR="008E1E20" w:rsidRDefault="008E1E20" w:rsidP="00836E77">
      <w:pPr>
        <w:pStyle w:val="ab"/>
      </w:pPr>
      <w:r>
        <w:t>Да больно схемка знакомая.</w:t>
      </w:r>
    </w:p>
    <w:p w14:paraId="3E0B1C43" w14:textId="77777777" w:rsidR="008E1E20" w:rsidRDefault="008E1E20" w:rsidP="00836E77">
      <w:pPr>
        <w:pStyle w:val="a9"/>
      </w:pPr>
      <w:r>
        <w:t>БАНКИР</w:t>
      </w:r>
    </w:p>
    <w:p w14:paraId="4B47FEA5" w14:textId="77777777" w:rsidR="008E1E20" w:rsidRPr="00CA1336" w:rsidRDefault="008E1E20" w:rsidP="00836E77">
      <w:pPr>
        <w:pStyle w:val="ab"/>
        <w:rPr>
          <w:lang w:val="ru-RU"/>
        </w:rPr>
      </w:pPr>
      <w:r>
        <w:t>Я вообще-то жертва.</w:t>
      </w:r>
    </w:p>
    <w:p w14:paraId="2400E4A6" w14:textId="77777777" w:rsidR="008E1E20" w:rsidRPr="00CA1336" w:rsidRDefault="008E1E20" w:rsidP="00836E77">
      <w:pPr>
        <w:pStyle w:val="a9"/>
        <w:rPr>
          <w:strike/>
          <w:color w:val="A6A6A6" w:themeColor="background1" w:themeShade="A6"/>
        </w:rPr>
      </w:pPr>
      <w:r w:rsidRPr="00CA1336">
        <w:rPr>
          <w:strike/>
          <w:color w:val="A6A6A6" w:themeColor="background1" w:themeShade="A6"/>
        </w:rPr>
        <w:t>НОЛЬ</w:t>
      </w:r>
    </w:p>
    <w:p w14:paraId="51506C93" w14:textId="77777777" w:rsidR="008E1E20" w:rsidRPr="00CA1336" w:rsidRDefault="008E1E20" w:rsidP="00836E77">
      <w:pPr>
        <w:pStyle w:val="ab"/>
        <w:rPr>
          <w:strike/>
          <w:color w:val="A6A6A6" w:themeColor="background1" w:themeShade="A6"/>
        </w:rPr>
      </w:pPr>
      <w:r w:rsidRPr="00CA1336">
        <w:rPr>
          <w:strike/>
          <w:color w:val="A6A6A6" w:themeColor="background1" w:themeShade="A6"/>
        </w:rPr>
        <w:t xml:space="preserve">Ты прав. Ты уже почти жертва! Сейчас цемент подсохнет и ты, </w:t>
      </w:r>
      <w:proofErr w:type="spellStart"/>
      <w:r w:rsidRPr="00CA1336">
        <w:rPr>
          <w:strike/>
          <w:color w:val="A6A6A6" w:themeColor="background1" w:themeShade="A6"/>
        </w:rPr>
        <w:t>сёрфер</w:t>
      </w:r>
      <w:proofErr w:type="spellEnd"/>
      <w:r w:rsidRPr="00CA1336">
        <w:rPr>
          <w:strike/>
          <w:color w:val="A6A6A6" w:themeColor="background1" w:themeShade="A6"/>
        </w:rPr>
        <w:t xml:space="preserve"> долбанный, будешь ловить волны с моста.</w:t>
      </w:r>
    </w:p>
    <w:p w14:paraId="15622D0E" w14:textId="77777777" w:rsidR="008E1E20" w:rsidRPr="00CA1336" w:rsidRDefault="008E1E20" w:rsidP="00836E77">
      <w:pPr>
        <w:pStyle w:val="a9"/>
        <w:rPr>
          <w:strike/>
          <w:color w:val="A6A6A6" w:themeColor="background1" w:themeShade="A6"/>
        </w:rPr>
      </w:pPr>
      <w:r w:rsidRPr="00CA1336">
        <w:rPr>
          <w:strike/>
          <w:color w:val="A6A6A6" w:themeColor="background1" w:themeShade="A6"/>
        </w:rPr>
        <w:t>БАНКИР</w:t>
      </w:r>
    </w:p>
    <w:p w14:paraId="726729E8" w14:textId="63E3D08D" w:rsidR="008E1E20" w:rsidRDefault="008E1E20" w:rsidP="00836E77">
      <w:pPr>
        <w:pStyle w:val="ab"/>
      </w:pPr>
      <w:r w:rsidRPr="00CA1336">
        <w:rPr>
          <w:strike/>
          <w:color w:val="A6A6A6" w:themeColor="background1" w:themeShade="A6"/>
        </w:rPr>
        <w:t>Ну</w:t>
      </w:r>
      <w:r>
        <w:t xml:space="preserve"> </w:t>
      </w:r>
      <w:r w:rsidR="00CA1336" w:rsidRPr="00CA1336">
        <w:rPr>
          <w:color w:val="00B050"/>
          <w:lang w:val="ru-RU"/>
        </w:rPr>
        <w:t>П</w:t>
      </w:r>
      <w:proofErr w:type="spellStart"/>
      <w:r>
        <w:t>очему</w:t>
      </w:r>
      <w:proofErr w:type="spellEnd"/>
      <w:r>
        <w:t xml:space="preserve"> вы мне не верите?</w:t>
      </w:r>
    </w:p>
    <w:p w14:paraId="7ABF8F7B" w14:textId="77777777" w:rsidR="008E1E20" w:rsidRDefault="008E1E20" w:rsidP="00836E77">
      <w:pPr>
        <w:pStyle w:val="a9"/>
      </w:pPr>
      <w:r>
        <w:t>НОЛЬ</w:t>
      </w:r>
    </w:p>
    <w:p w14:paraId="21F05899" w14:textId="77777777" w:rsidR="008E1E20" w:rsidRDefault="008E1E20" w:rsidP="00836E77">
      <w:pPr>
        <w:pStyle w:val="ab"/>
      </w:pPr>
      <w:r>
        <w:t>Как твоя фамилия?</w:t>
      </w:r>
    </w:p>
    <w:p w14:paraId="1C83A340" w14:textId="77777777" w:rsidR="008E1E20" w:rsidRDefault="008E1E20" w:rsidP="00836E77">
      <w:pPr>
        <w:pStyle w:val="a9"/>
      </w:pPr>
      <w:r>
        <w:t>БАНКИР</w:t>
      </w:r>
    </w:p>
    <w:p w14:paraId="011A9489" w14:textId="77777777" w:rsidR="008E1E20" w:rsidRDefault="008E1E20" w:rsidP="00836E77">
      <w:pPr>
        <w:pStyle w:val="ab"/>
      </w:pPr>
      <w:r>
        <w:t>Зильберман…</w:t>
      </w:r>
    </w:p>
    <w:p w14:paraId="73C10DC7" w14:textId="77777777" w:rsidR="008E1E20" w:rsidRDefault="008E1E20" w:rsidP="00836E77">
      <w:pPr>
        <w:pStyle w:val="a9"/>
      </w:pPr>
      <w:r>
        <w:t>НОЛЬ</w:t>
      </w:r>
    </w:p>
    <w:p w14:paraId="503A8C78" w14:textId="77777777" w:rsidR="008E1E20" w:rsidRDefault="008E1E20" w:rsidP="00836E77">
      <w:pPr>
        <w:pStyle w:val="ab"/>
      </w:pPr>
      <w:r>
        <w:t xml:space="preserve">Ну вот. Меня с детства учили не верить людям с такими фамилиями. Твой последний шанс заговорить, или </w:t>
      </w:r>
      <w:r w:rsidR="00836E77">
        <w:t>пойдёшь</w:t>
      </w:r>
      <w:r>
        <w:t xml:space="preserve"> рыбам кредиты предлагать.</w:t>
      </w:r>
    </w:p>
    <w:p w14:paraId="712BC2AA" w14:textId="77777777" w:rsidR="008E1E20" w:rsidRDefault="008E1E20" w:rsidP="00836E77">
      <w:pPr>
        <w:pStyle w:val="a9"/>
      </w:pPr>
      <w:r>
        <w:t>БАНКИР</w:t>
      </w:r>
    </w:p>
    <w:p w14:paraId="36D7E341" w14:textId="77777777" w:rsidR="008E1E20" w:rsidRDefault="008E1E20" w:rsidP="00836E77">
      <w:pPr>
        <w:pStyle w:val="ab"/>
      </w:pPr>
      <w:r>
        <w:t>Ну ладно… ладно! Я знаю, кто это! Они должны вернуть мне все деньги. Но я не понимаю, кто вы!?</w:t>
      </w:r>
    </w:p>
    <w:p w14:paraId="1335F2E2" w14:textId="77777777" w:rsidR="008E1E20" w:rsidRDefault="008E1E20" w:rsidP="00836E77">
      <w:pPr>
        <w:pStyle w:val="a9"/>
      </w:pPr>
      <w:r>
        <w:lastRenderedPageBreak/>
        <w:t>НОЛЬ</w:t>
      </w:r>
    </w:p>
    <w:p w14:paraId="17B37968" w14:textId="77777777" w:rsidR="00836E77" w:rsidRDefault="008E1E20" w:rsidP="00836E77">
      <w:pPr>
        <w:pStyle w:val="ab"/>
        <w:keepNext/>
      </w:pPr>
      <w:r>
        <w:t xml:space="preserve">В лихие времена людей, которые не понимали, кто я, приходилось умножать на </w:t>
      </w:r>
      <w:r w:rsidR="00836E77">
        <w:rPr>
          <w:lang w:val="ru-RU"/>
        </w:rPr>
        <w:t>н</w:t>
      </w:r>
      <w:proofErr w:type="spellStart"/>
      <w:r>
        <w:t>оль</w:t>
      </w:r>
      <w:proofErr w:type="spellEnd"/>
      <w:r>
        <w:t>. Так и прозвали меня…</w:t>
      </w:r>
    </w:p>
    <w:p w14:paraId="5B455230" w14:textId="77777777" w:rsidR="00836E77" w:rsidRDefault="008E1E20" w:rsidP="00836E77">
      <w:pPr>
        <w:pStyle w:val="ae"/>
      </w:pPr>
      <w:r>
        <w:t>(подливает воды в цемент)</w:t>
      </w:r>
    </w:p>
    <w:p w14:paraId="0D6ED940" w14:textId="77777777" w:rsidR="008E1E20" w:rsidRDefault="008E1E20" w:rsidP="00836E77">
      <w:pPr>
        <w:pStyle w:val="ab"/>
      </w:pPr>
      <w:r>
        <w:t>Ноль.</w:t>
      </w:r>
    </w:p>
    <w:p w14:paraId="70912F9C" w14:textId="77777777" w:rsidR="008E1E20" w:rsidRDefault="008E1E20" w:rsidP="00836E77">
      <w:pPr>
        <w:pStyle w:val="a9"/>
      </w:pPr>
      <w:r>
        <w:t>БАНКИР</w:t>
      </w:r>
    </w:p>
    <w:p w14:paraId="0CDC58D4" w14:textId="77777777" w:rsidR="008E1E20" w:rsidRDefault="008E1E20" w:rsidP="00836E77">
      <w:pPr>
        <w:pStyle w:val="ab"/>
      </w:pPr>
      <w:r>
        <w:t>Аааа, слышал про вас. Вы авторитетный человек! Я могу продать вам их долг.</w:t>
      </w:r>
    </w:p>
    <w:p w14:paraId="7C4878E1" w14:textId="77777777" w:rsidR="008E1E20" w:rsidRDefault="008E1E20" w:rsidP="00836E77">
      <w:pPr>
        <w:pStyle w:val="a9"/>
      </w:pPr>
      <w:r>
        <w:t>НОЛЬ</w:t>
      </w:r>
    </w:p>
    <w:p w14:paraId="035254F7" w14:textId="77777777" w:rsidR="008E1E20" w:rsidRDefault="008E1E20" w:rsidP="00836E77">
      <w:pPr>
        <w:pStyle w:val="ab"/>
      </w:pPr>
      <w:r>
        <w:t>Цена?</w:t>
      </w:r>
    </w:p>
    <w:p w14:paraId="089239B6" w14:textId="77777777" w:rsidR="008E1E20" w:rsidRDefault="008E1E20" w:rsidP="00836E77">
      <w:pPr>
        <w:pStyle w:val="a9"/>
      </w:pPr>
      <w:r>
        <w:t>БАНКИР</w:t>
      </w:r>
    </w:p>
    <w:p w14:paraId="6CBCB483" w14:textId="77777777" w:rsidR="008E1E20" w:rsidRDefault="00A71575" w:rsidP="00836E77">
      <w:pPr>
        <w:pStyle w:val="ab"/>
      </w:pPr>
      <w:r>
        <w:rPr>
          <w:lang w:val="ru-RU"/>
        </w:rPr>
        <w:t>Сто пятьдесят</w:t>
      </w:r>
      <w:r w:rsidR="008E1E20">
        <w:t xml:space="preserve"> миллионов рублей.</w:t>
      </w:r>
    </w:p>
    <w:p w14:paraId="1E65FBAB" w14:textId="77777777" w:rsidR="008E1E20" w:rsidRDefault="008E1E20" w:rsidP="00836E77">
      <w:pPr>
        <w:pStyle w:val="a9"/>
      </w:pPr>
      <w:r>
        <w:t>НОЛЬ</w:t>
      </w:r>
    </w:p>
    <w:p w14:paraId="4974A404" w14:textId="77777777" w:rsidR="008E1E20" w:rsidRDefault="008E1E20" w:rsidP="00836E77">
      <w:pPr>
        <w:pStyle w:val="ab"/>
      </w:pPr>
      <w:r>
        <w:t xml:space="preserve">Хорошо. </w:t>
      </w:r>
      <w:r w:rsidR="00A71575">
        <w:rPr>
          <w:lang w:val="ru-RU"/>
        </w:rPr>
        <w:t>Сто пятьдесят</w:t>
      </w:r>
      <w:r>
        <w:t xml:space="preserve">, так </w:t>
      </w:r>
      <w:r w:rsidR="00A71575">
        <w:rPr>
          <w:lang w:val="ru-RU"/>
        </w:rPr>
        <w:t>сто пятьдесят</w:t>
      </w:r>
      <w:r>
        <w:t>.</w:t>
      </w:r>
    </w:p>
    <w:p w14:paraId="1AC4FF94" w14:textId="77777777" w:rsidR="008E1E20" w:rsidRDefault="008E1E20" w:rsidP="008E1E20">
      <w:pPr>
        <w:pStyle w:val="a7"/>
      </w:pPr>
      <w:r>
        <w:t>Банкир еле заметно, но хитро улыбается.</w:t>
      </w:r>
    </w:p>
    <w:p w14:paraId="128D873E" w14:textId="77777777" w:rsidR="008E1E20" w:rsidRDefault="008E1E20" w:rsidP="00836E77">
      <w:pPr>
        <w:pStyle w:val="a9"/>
      </w:pPr>
      <w:r>
        <w:t>НОЛЬ</w:t>
      </w:r>
    </w:p>
    <w:p w14:paraId="5A8A0B05" w14:textId="77777777" w:rsidR="008E1E20" w:rsidRDefault="008E1E20" w:rsidP="00836E77">
      <w:pPr>
        <w:pStyle w:val="ab"/>
      </w:pPr>
      <w:r>
        <w:t>Умножаем на ноль…</w:t>
      </w:r>
    </w:p>
    <w:p w14:paraId="7CD5B32D" w14:textId="77777777" w:rsidR="008E1E20" w:rsidRDefault="008E1E20" w:rsidP="00836E77">
      <w:pPr>
        <w:pStyle w:val="a9"/>
      </w:pPr>
      <w:r>
        <w:t>БАНКИР</w:t>
      </w:r>
    </w:p>
    <w:p w14:paraId="2D47C8EC" w14:textId="77777777" w:rsidR="00836E77" w:rsidRDefault="008E1E20" w:rsidP="00836E77">
      <w:pPr>
        <w:pStyle w:val="ae"/>
      </w:pPr>
      <w:r>
        <w:t>(</w:t>
      </w:r>
      <w:r w:rsidR="00836E77">
        <w:t>г</w:t>
      </w:r>
      <w:r>
        <w:t>рустно)</w:t>
      </w:r>
    </w:p>
    <w:p w14:paraId="35F3DE13" w14:textId="77777777" w:rsidR="008E1E20" w:rsidRDefault="008E1E20" w:rsidP="00836E77">
      <w:pPr>
        <w:pStyle w:val="ab"/>
      </w:pPr>
      <w:r>
        <w:t>Я понял…</w:t>
      </w:r>
    </w:p>
    <w:p w14:paraId="679B5EA9" w14:textId="77777777" w:rsidR="008E1E20" w:rsidRDefault="008E1E20" w:rsidP="00836E77">
      <w:pPr>
        <w:pStyle w:val="a9"/>
      </w:pPr>
      <w:r>
        <w:t>НОЛЬ</w:t>
      </w:r>
    </w:p>
    <w:p w14:paraId="4E8B587A" w14:textId="77777777" w:rsidR="008E1E20" w:rsidRDefault="008E1E20" w:rsidP="00836E77">
      <w:pPr>
        <w:pStyle w:val="ab"/>
      </w:pPr>
      <w:r>
        <w:t>Где должна состояться встреча?</w:t>
      </w:r>
    </w:p>
    <w:p w14:paraId="52CE2D6A" w14:textId="65DC5360" w:rsidR="008E1E20" w:rsidRDefault="00836E77" w:rsidP="00836E77">
      <w:pPr>
        <w:pStyle w:val="a6"/>
      </w:pPr>
      <w:r>
        <w:t>12-</w:t>
      </w:r>
      <w:r w:rsidR="003235E5">
        <w:t>22</w:t>
      </w:r>
      <w:r>
        <w:t>.</w:t>
      </w:r>
      <w:r>
        <w:tab/>
      </w:r>
      <w:r w:rsidR="008E1E20">
        <w:t>ИНТ. ДАЧА</w:t>
      </w:r>
      <w:r w:rsidR="00C270D0">
        <w:t xml:space="preserve"> МАССЫ</w:t>
      </w:r>
      <w:r w:rsidR="008E1E20">
        <w:t xml:space="preserve"> </w:t>
      </w:r>
      <w:r>
        <w:t>–</w:t>
      </w:r>
      <w:r w:rsidR="008E1E20">
        <w:t xml:space="preserve"> </w:t>
      </w:r>
      <w:r w:rsidR="00F132E5" w:rsidRPr="00F132E5">
        <w:rPr>
          <w:color w:val="00B050"/>
        </w:rPr>
        <w:t>НОЧЬ</w:t>
      </w:r>
    </w:p>
    <w:p w14:paraId="4AB12754" w14:textId="77777777" w:rsidR="008E1E20" w:rsidRDefault="008E1E20" w:rsidP="00E63B5E">
      <w:pPr>
        <w:pStyle w:val="a7"/>
        <w:keepNext/>
        <w:keepLines/>
      </w:pPr>
      <w:r>
        <w:t>Фил, Чак и Вжик заходят в дом. Замирают. За столом сидит Стёпа.</w:t>
      </w:r>
    </w:p>
    <w:p w14:paraId="093EA9F8" w14:textId="77777777" w:rsidR="008E1E20" w:rsidRDefault="008E1E20" w:rsidP="00440819">
      <w:pPr>
        <w:pStyle w:val="a9"/>
      </w:pPr>
      <w:r>
        <w:t>СТЁПА</w:t>
      </w:r>
    </w:p>
    <w:p w14:paraId="440B4A83" w14:textId="77777777" w:rsidR="008E1E20" w:rsidRDefault="008E1E20" w:rsidP="00440819">
      <w:pPr>
        <w:pStyle w:val="ab"/>
      </w:pPr>
      <w:r>
        <w:t>Здравствуйте, граждане бандиты.</w:t>
      </w:r>
    </w:p>
    <w:p w14:paraId="00365F02" w14:textId="77777777" w:rsidR="008E1E20" w:rsidRDefault="008E1E20" w:rsidP="008E1E20">
      <w:pPr>
        <w:pStyle w:val="a7"/>
      </w:pPr>
      <w:r>
        <w:t>Вжик поднимает руки.</w:t>
      </w:r>
    </w:p>
    <w:p w14:paraId="40E773EB" w14:textId="77777777" w:rsidR="008E1E20" w:rsidRDefault="008E1E20" w:rsidP="00440819">
      <w:pPr>
        <w:pStyle w:val="a9"/>
      </w:pPr>
      <w:r>
        <w:t>ВЖИК</w:t>
      </w:r>
    </w:p>
    <w:p w14:paraId="0A56CDF3" w14:textId="77777777" w:rsidR="008E1E20" w:rsidRDefault="008E1E20" w:rsidP="00440819">
      <w:pPr>
        <w:pStyle w:val="ab"/>
      </w:pPr>
      <w:r>
        <w:t>Стуканул Масса!</w:t>
      </w:r>
    </w:p>
    <w:p w14:paraId="3F27A165" w14:textId="77777777" w:rsidR="008E1E20" w:rsidRDefault="008E1E20" w:rsidP="00440819">
      <w:pPr>
        <w:pStyle w:val="a9"/>
      </w:pPr>
      <w:r>
        <w:t>ЧАК</w:t>
      </w:r>
    </w:p>
    <w:p w14:paraId="6E67696B" w14:textId="77777777" w:rsidR="008E1E20" w:rsidRDefault="008E1E20" w:rsidP="00440819">
      <w:pPr>
        <w:pStyle w:val="ab"/>
      </w:pPr>
      <w:r>
        <w:t>Пытали походу, ужин не давали…</w:t>
      </w:r>
    </w:p>
    <w:p w14:paraId="104423E3" w14:textId="77777777" w:rsidR="008E1E20" w:rsidRDefault="008E1E20" w:rsidP="00440819">
      <w:pPr>
        <w:pStyle w:val="a9"/>
      </w:pPr>
      <w:r>
        <w:lastRenderedPageBreak/>
        <w:t>СТЁПА</w:t>
      </w:r>
    </w:p>
    <w:p w14:paraId="2121723D" w14:textId="77777777" w:rsidR="008E1E20" w:rsidRDefault="008E1E20" w:rsidP="00440819">
      <w:pPr>
        <w:pStyle w:val="ab"/>
      </w:pPr>
      <w:r>
        <w:t>Он про вас ни слова не сказал. Даже под пытками… А про дачу я сам догадался.</w:t>
      </w:r>
    </w:p>
    <w:p w14:paraId="1B285F89" w14:textId="77777777" w:rsidR="008E1E20" w:rsidRDefault="008E1E20" w:rsidP="008E1E20">
      <w:pPr>
        <w:pStyle w:val="a7"/>
      </w:pPr>
      <w:r>
        <w:t>Фил вытягивает руки под наручники.</w:t>
      </w:r>
    </w:p>
    <w:p w14:paraId="76E5C848" w14:textId="77777777" w:rsidR="008E1E20" w:rsidRDefault="008E1E20" w:rsidP="00440819">
      <w:pPr>
        <w:pStyle w:val="a9"/>
      </w:pPr>
      <w:r>
        <w:t>ФИЛ</w:t>
      </w:r>
    </w:p>
    <w:p w14:paraId="6841773A" w14:textId="77777777" w:rsidR="008E1E20" w:rsidRDefault="008E1E20" w:rsidP="00440819">
      <w:pPr>
        <w:pStyle w:val="ab"/>
      </w:pPr>
      <w:r>
        <w:t>Ну чё, вези нас к брату…</w:t>
      </w:r>
    </w:p>
    <w:p w14:paraId="3287DCB0" w14:textId="77777777" w:rsidR="008E1E20" w:rsidRDefault="00440819" w:rsidP="00440819">
      <w:pPr>
        <w:pStyle w:val="a6"/>
      </w:pPr>
      <w:r>
        <w:t>12-</w:t>
      </w:r>
      <w:r w:rsidR="003235E5">
        <w:t>23</w:t>
      </w:r>
      <w:r>
        <w:t>.</w:t>
      </w:r>
      <w:r>
        <w:tab/>
      </w:r>
      <w:r w:rsidR="008E1E20">
        <w:t>ИНТ. КЛАДБИЩЕ – НОЧЬ</w:t>
      </w:r>
    </w:p>
    <w:p w14:paraId="212A2601" w14:textId="77777777" w:rsidR="008E1E20" w:rsidRDefault="008E1E20" w:rsidP="00E63B5E">
      <w:pPr>
        <w:pStyle w:val="a7"/>
        <w:keepNext/>
        <w:keepLines/>
      </w:pPr>
      <w:r>
        <w:t>На том же месте стоит Банкир с охраной Ноля. Сам Ноль незаметно наблюдает за всем из машины.</w:t>
      </w:r>
    </w:p>
    <w:p w14:paraId="6900B493" w14:textId="77777777" w:rsidR="008E1E20" w:rsidRDefault="008E1E20" w:rsidP="00440819">
      <w:pPr>
        <w:pStyle w:val="a9"/>
      </w:pPr>
      <w:r>
        <w:t>ОХРАННИК</w:t>
      </w:r>
      <w:r w:rsidR="00440819">
        <w:rPr>
          <w:lang w:val="ru-RU"/>
        </w:rPr>
        <w:t xml:space="preserve"> НОЛЯ</w:t>
      </w:r>
      <w:r>
        <w:t xml:space="preserve"> 1</w:t>
      </w:r>
    </w:p>
    <w:p w14:paraId="5B1C5ECA" w14:textId="77777777" w:rsidR="008E1E20" w:rsidRDefault="008E1E20" w:rsidP="00440819">
      <w:pPr>
        <w:pStyle w:val="ab"/>
      </w:pPr>
      <w:r>
        <w:t>Ты им звонил?</w:t>
      </w:r>
    </w:p>
    <w:p w14:paraId="6A6D6118" w14:textId="77777777" w:rsidR="008E1E20" w:rsidRDefault="008E1E20" w:rsidP="00440819">
      <w:pPr>
        <w:pStyle w:val="a9"/>
      </w:pPr>
      <w:r>
        <w:t>БАНКИР</w:t>
      </w:r>
    </w:p>
    <w:p w14:paraId="0132BD46" w14:textId="77777777" w:rsidR="008E1E20" w:rsidRDefault="008E1E20" w:rsidP="00440819">
      <w:pPr>
        <w:pStyle w:val="ab"/>
      </w:pPr>
      <w:r>
        <w:t>Да. С минуты на минуту должны быть здесь.</w:t>
      </w:r>
    </w:p>
    <w:p w14:paraId="1293DAF5" w14:textId="77777777" w:rsidR="008E1E20" w:rsidRDefault="008E1E20" w:rsidP="00440819">
      <w:pPr>
        <w:pStyle w:val="a9"/>
      </w:pPr>
      <w:r>
        <w:t xml:space="preserve">ОХРАННИК </w:t>
      </w:r>
      <w:r w:rsidR="00440819">
        <w:rPr>
          <w:lang w:val="ru-RU"/>
        </w:rPr>
        <w:t xml:space="preserve">НОЛЯ </w:t>
      </w:r>
      <w:r>
        <w:t>1</w:t>
      </w:r>
    </w:p>
    <w:p w14:paraId="4D43A925" w14:textId="77777777" w:rsidR="008E1E20" w:rsidRDefault="008E1E20" w:rsidP="00440819">
      <w:pPr>
        <w:pStyle w:val="ab"/>
      </w:pPr>
      <w:r>
        <w:t>Смотри. Если что не так, то ты к кому-нибудь здесь подселишься.</w:t>
      </w:r>
    </w:p>
    <w:p w14:paraId="37BCC200" w14:textId="77777777" w:rsidR="008E1E20" w:rsidRDefault="008E1E20" w:rsidP="008E1E20">
      <w:pPr>
        <w:pStyle w:val="a7"/>
      </w:pPr>
      <w:r>
        <w:t>Впереди из темноты появляется человеком с пакетом в руках.</w:t>
      </w:r>
    </w:p>
    <w:p w14:paraId="5F6B5C28" w14:textId="77777777" w:rsidR="008E1E20" w:rsidRDefault="008E1E20" w:rsidP="00440819">
      <w:pPr>
        <w:pStyle w:val="a9"/>
      </w:pPr>
      <w:r>
        <w:t>БАНКИР</w:t>
      </w:r>
    </w:p>
    <w:p w14:paraId="34BB426C" w14:textId="77777777" w:rsidR="008E1E20" w:rsidRDefault="008E1E20" w:rsidP="00440819">
      <w:pPr>
        <w:pStyle w:val="ab"/>
      </w:pPr>
      <w:r>
        <w:t>Идут!</w:t>
      </w:r>
    </w:p>
    <w:p w14:paraId="0EF0058D" w14:textId="77777777" w:rsidR="008E1E20" w:rsidRDefault="008E1E20" w:rsidP="008E1E20">
      <w:pPr>
        <w:pStyle w:val="a7"/>
      </w:pPr>
      <w:r>
        <w:t>Охрана Ноля из-за спины достаёт пистолеты. Ноль тоже. Из темноты появляется побитый Башка. Банкир в шоке.</w:t>
      </w:r>
    </w:p>
    <w:p w14:paraId="29119D4F" w14:textId="77777777" w:rsidR="008E1E20" w:rsidRDefault="008E1E20" w:rsidP="00440819">
      <w:pPr>
        <w:pStyle w:val="a9"/>
      </w:pPr>
      <w:r>
        <w:t>БАШКА</w:t>
      </w:r>
    </w:p>
    <w:p w14:paraId="23CCA430" w14:textId="77777777" w:rsidR="008E1E20" w:rsidRDefault="008E1E20" w:rsidP="00440819">
      <w:pPr>
        <w:pStyle w:val="ab"/>
      </w:pPr>
      <w:r>
        <w:t>Р-р-</w:t>
      </w:r>
      <w:proofErr w:type="spellStart"/>
      <w:r>
        <w:t>рудольф</w:t>
      </w:r>
      <w:proofErr w:type="spellEnd"/>
      <w:r>
        <w:t xml:space="preserve"> </w:t>
      </w:r>
      <w:proofErr w:type="spellStart"/>
      <w:r>
        <w:rPr>
          <w:lang w:val="ru-RU"/>
        </w:rPr>
        <w:t>Абббра-рррамович</w:t>
      </w:r>
      <w:proofErr w:type="spellEnd"/>
      <w:r>
        <w:t>… Бе-бе-бес попутал…</w:t>
      </w:r>
    </w:p>
    <w:p w14:paraId="7CC379A9" w14:textId="77777777" w:rsidR="008E1E20" w:rsidRDefault="008E1E20" w:rsidP="008E1E20">
      <w:pPr>
        <w:pStyle w:val="a7"/>
      </w:pPr>
      <w:r>
        <w:t xml:space="preserve">Башка протягивает мешок. Из укрытия выходит </w:t>
      </w:r>
      <w:r w:rsidR="00440819">
        <w:t>разъярённый</w:t>
      </w:r>
      <w:r>
        <w:t xml:space="preserve"> Ноль.</w:t>
      </w:r>
    </w:p>
    <w:p w14:paraId="721F3962" w14:textId="77777777" w:rsidR="008E1E20" w:rsidRDefault="008E1E20" w:rsidP="00440819">
      <w:pPr>
        <w:pStyle w:val="a9"/>
      </w:pPr>
      <w:r>
        <w:t>НОЛЬ</w:t>
      </w:r>
    </w:p>
    <w:p w14:paraId="32E96182" w14:textId="77777777" w:rsidR="008E1E20" w:rsidRDefault="008E1E20" w:rsidP="00440819">
      <w:pPr>
        <w:pStyle w:val="ab"/>
      </w:pPr>
      <w:r>
        <w:t>Это кто!? Где эти уроды?! Где Фил?!</w:t>
      </w:r>
    </w:p>
    <w:p w14:paraId="3E4E8A46" w14:textId="77777777" w:rsidR="008E1E20" w:rsidRDefault="008E1E20" w:rsidP="00440819">
      <w:pPr>
        <w:pStyle w:val="a9"/>
      </w:pPr>
      <w:r>
        <w:t>БАШКА</w:t>
      </w:r>
    </w:p>
    <w:p w14:paraId="661B754C" w14:textId="77777777" w:rsidR="008E1E20" w:rsidRDefault="008E1E20" w:rsidP="00440819">
      <w:pPr>
        <w:pStyle w:val="ab"/>
      </w:pPr>
      <w:r>
        <w:t>Я за него…</w:t>
      </w:r>
    </w:p>
    <w:p w14:paraId="466FC498" w14:textId="77777777" w:rsidR="008E1E20" w:rsidRDefault="00440819" w:rsidP="00440819">
      <w:pPr>
        <w:pStyle w:val="a6"/>
      </w:pPr>
      <w:r>
        <w:t>12-2</w:t>
      </w:r>
      <w:r w:rsidR="003235E5">
        <w:t>4</w:t>
      </w:r>
      <w:r>
        <w:t>.</w:t>
      </w:r>
      <w:r>
        <w:tab/>
      </w:r>
      <w:r w:rsidR="008E1E20">
        <w:t xml:space="preserve">ИНТ. ИВС </w:t>
      </w:r>
      <w:r w:rsidR="001F1079">
        <w:t>(</w:t>
      </w:r>
      <w:r w:rsidR="001F1079" w:rsidRPr="001F1079">
        <w:rPr>
          <w:caps w:val="0"/>
        </w:rPr>
        <w:t>камера</w:t>
      </w:r>
      <w:r w:rsidR="001F1079">
        <w:t xml:space="preserve">) </w:t>
      </w:r>
      <w:r w:rsidR="008E1E20">
        <w:t>– УТРО</w:t>
      </w:r>
    </w:p>
    <w:p w14:paraId="48D5C8D8" w14:textId="77777777" w:rsidR="008E1E20" w:rsidRDefault="008E1E20" w:rsidP="00067853">
      <w:pPr>
        <w:pStyle w:val="a7"/>
        <w:keepNext/>
        <w:keepLines/>
      </w:pPr>
      <w:r>
        <w:t xml:space="preserve">Масса лежит на кровати. Открывается дверь. Заходит </w:t>
      </w:r>
      <w:r w:rsidR="00440819" w:rsidRPr="00067853">
        <w:t>К</w:t>
      </w:r>
      <w:r>
        <w:t>онвоир</w:t>
      </w:r>
      <w:r w:rsidR="00440819" w:rsidRPr="00067853">
        <w:t xml:space="preserve"> 2</w:t>
      </w:r>
      <w:r>
        <w:t>.</w:t>
      </w:r>
    </w:p>
    <w:p w14:paraId="4C86E733" w14:textId="77777777" w:rsidR="008E1E20" w:rsidRPr="00440819" w:rsidRDefault="008E1E20" w:rsidP="00440819">
      <w:pPr>
        <w:pStyle w:val="a9"/>
        <w:rPr>
          <w:lang w:val="ru-RU"/>
        </w:rPr>
      </w:pPr>
      <w:r>
        <w:t>КОНВОИР</w:t>
      </w:r>
      <w:r w:rsidR="00440819">
        <w:rPr>
          <w:lang w:val="ru-RU"/>
        </w:rPr>
        <w:t xml:space="preserve"> 2</w:t>
      </w:r>
    </w:p>
    <w:p w14:paraId="6E607C78" w14:textId="77777777" w:rsidR="008E1E20" w:rsidRDefault="008E1E20" w:rsidP="00440819">
      <w:pPr>
        <w:pStyle w:val="ab"/>
      </w:pPr>
      <w:r>
        <w:t>Смирнов! На выход.</w:t>
      </w:r>
    </w:p>
    <w:p w14:paraId="06940BD9" w14:textId="77777777" w:rsidR="008E1E20" w:rsidRPr="00CA1336" w:rsidRDefault="008E1E20" w:rsidP="00440819">
      <w:pPr>
        <w:pStyle w:val="a9"/>
        <w:rPr>
          <w:strike/>
          <w:color w:val="A6A6A6" w:themeColor="background1" w:themeShade="A6"/>
        </w:rPr>
      </w:pPr>
      <w:r w:rsidRPr="00CA1336">
        <w:rPr>
          <w:strike/>
          <w:color w:val="A6A6A6" w:themeColor="background1" w:themeShade="A6"/>
        </w:rPr>
        <w:lastRenderedPageBreak/>
        <w:t>МАССА</w:t>
      </w:r>
    </w:p>
    <w:p w14:paraId="789727DF" w14:textId="77777777" w:rsidR="008E1E20" w:rsidRPr="00CA1336" w:rsidRDefault="008E1E20" w:rsidP="00440819">
      <w:pPr>
        <w:pStyle w:val="ab"/>
        <w:rPr>
          <w:strike/>
          <w:color w:val="A6A6A6" w:themeColor="background1" w:themeShade="A6"/>
        </w:rPr>
      </w:pPr>
      <w:r w:rsidRPr="00CA1336">
        <w:rPr>
          <w:strike/>
          <w:color w:val="A6A6A6" w:themeColor="background1" w:themeShade="A6"/>
        </w:rPr>
        <w:t xml:space="preserve">Куда </w:t>
      </w:r>
      <w:r w:rsidR="00440819" w:rsidRPr="00CA1336">
        <w:rPr>
          <w:strike/>
          <w:color w:val="A6A6A6" w:themeColor="background1" w:themeShade="A6"/>
        </w:rPr>
        <w:t>ещё</w:t>
      </w:r>
      <w:r w:rsidRPr="00CA1336">
        <w:rPr>
          <w:strike/>
          <w:color w:val="A6A6A6" w:themeColor="background1" w:themeShade="A6"/>
        </w:rPr>
        <w:t>?</w:t>
      </w:r>
    </w:p>
    <w:p w14:paraId="59E17E03" w14:textId="77777777" w:rsidR="008E1E20" w:rsidRPr="00CA1336" w:rsidRDefault="008E1E20" w:rsidP="00440819">
      <w:pPr>
        <w:pStyle w:val="a9"/>
        <w:rPr>
          <w:strike/>
          <w:color w:val="A6A6A6" w:themeColor="background1" w:themeShade="A6"/>
          <w:lang w:val="ru-RU"/>
        </w:rPr>
      </w:pPr>
      <w:r w:rsidRPr="00CA1336">
        <w:rPr>
          <w:strike/>
          <w:color w:val="A6A6A6" w:themeColor="background1" w:themeShade="A6"/>
        </w:rPr>
        <w:t>КОНВОИР</w:t>
      </w:r>
      <w:r w:rsidR="00440819" w:rsidRPr="00CA1336">
        <w:rPr>
          <w:strike/>
          <w:color w:val="A6A6A6" w:themeColor="background1" w:themeShade="A6"/>
          <w:lang w:val="ru-RU"/>
        </w:rPr>
        <w:t xml:space="preserve"> 2</w:t>
      </w:r>
    </w:p>
    <w:p w14:paraId="3AAC176D" w14:textId="77777777" w:rsidR="008E1E20" w:rsidRPr="00CA1336" w:rsidRDefault="008E1E20" w:rsidP="00440819">
      <w:pPr>
        <w:pStyle w:val="ab"/>
        <w:rPr>
          <w:strike/>
          <w:color w:val="A6A6A6" w:themeColor="background1" w:themeShade="A6"/>
        </w:rPr>
      </w:pPr>
      <w:r w:rsidRPr="00CA1336">
        <w:rPr>
          <w:strike/>
          <w:color w:val="A6A6A6" w:themeColor="background1" w:themeShade="A6"/>
        </w:rPr>
        <w:t>На следственный эксперимент тебя повезут.</w:t>
      </w:r>
    </w:p>
    <w:p w14:paraId="770B7E5F" w14:textId="77777777" w:rsidR="008E1E20" w:rsidRDefault="008E1E20" w:rsidP="00440819">
      <w:pPr>
        <w:pStyle w:val="a9"/>
      </w:pPr>
      <w:r>
        <w:t>МАССА</w:t>
      </w:r>
    </w:p>
    <w:p w14:paraId="0EFBF12F" w14:textId="77777777" w:rsidR="008E1E20" w:rsidRDefault="008E1E20" w:rsidP="00440819">
      <w:pPr>
        <w:pStyle w:val="ab"/>
      </w:pPr>
      <w:r>
        <w:t>А чё после обеда нельзя? Рассольник же обещали!</w:t>
      </w:r>
    </w:p>
    <w:p w14:paraId="7260567D" w14:textId="77777777" w:rsidR="008E1E20" w:rsidRPr="00440819" w:rsidRDefault="008E1E20" w:rsidP="00440819">
      <w:pPr>
        <w:pStyle w:val="a9"/>
        <w:rPr>
          <w:lang w:val="ru-RU"/>
        </w:rPr>
      </w:pPr>
      <w:r>
        <w:t>КОНВОИР</w:t>
      </w:r>
      <w:r w:rsidR="00440819">
        <w:rPr>
          <w:lang w:val="ru-RU"/>
        </w:rPr>
        <w:t xml:space="preserve"> 2</w:t>
      </w:r>
    </w:p>
    <w:p w14:paraId="74E2DF03" w14:textId="77777777" w:rsidR="008E1E20" w:rsidRDefault="00440819" w:rsidP="00440819">
      <w:pPr>
        <w:pStyle w:val="ab"/>
      </w:pPr>
      <w:r>
        <w:t>Обойдёшься</w:t>
      </w:r>
      <w:r w:rsidR="008E1E20">
        <w:t xml:space="preserve"> сегодня без рассольника.</w:t>
      </w:r>
    </w:p>
    <w:p w14:paraId="3E925B9E" w14:textId="77777777" w:rsidR="008E1E20" w:rsidRDefault="00440819" w:rsidP="008E1E20">
      <w:pPr>
        <w:pStyle w:val="a7"/>
      </w:pPr>
      <w:r>
        <w:rPr>
          <w:lang w:val="ru-RU"/>
        </w:rPr>
        <w:t>К</w:t>
      </w:r>
      <w:r>
        <w:t>онвоир</w:t>
      </w:r>
      <w:r>
        <w:rPr>
          <w:lang w:val="ru-RU"/>
        </w:rPr>
        <w:t xml:space="preserve"> 2 </w:t>
      </w:r>
      <w:r w:rsidR="008E1E20">
        <w:t>подходит</w:t>
      </w:r>
      <w:r w:rsidRPr="00440819">
        <w:t xml:space="preserve"> </w:t>
      </w:r>
      <w:r>
        <w:rPr>
          <w:lang w:val="ru-RU"/>
        </w:rPr>
        <w:t>к</w:t>
      </w:r>
      <w:r>
        <w:t xml:space="preserve"> Массе</w:t>
      </w:r>
      <w:r w:rsidR="008E1E20">
        <w:t>, надевает наручники и выводит его из камеры.</w:t>
      </w:r>
    </w:p>
    <w:p w14:paraId="0FD19B09" w14:textId="77777777" w:rsidR="008E1E20" w:rsidRDefault="00440819" w:rsidP="00440819">
      <w:pPr>
        <w:pStyle w:val="a6"/>
      </w:pPr>
      <w:r>
        <w:t>12-2</w:t>
      </w:r>
      <w:r w:rsidR="003235E5">
        <w:t>5</w:t>
      </w:r>
      <w:r>
        <w:t>.</w:t>
      </w:r>
      <w:r>
        <w:tab/>
      </w:r>
      <w:r w:rsidR="008E1E20">
        <w:t>НАТ. ИВС – УТРО</w:t>
      </w:r>
    </w:p>
    <w:p w14:paraId="77356B8D" w14:textId="1366356A" w:rsidR="008E1E20" w:rsidRDefault="008E1E20" w:rsidP="00067853">
      <w:pPr>
        <w:pStyle w:val="a7"/>
        <w:keepNext/>
        <w:keepLines/>
      </w:pPr>
      <w:r>
        <w:t xml:space="preserve">Массу выводят из отдела. Возле автозака его встречают двое конвоиров в касках с закрытыми лицами. Масса садится в автозак, конвоиры </w:t>
      </w:r>
      <w:r w:rsidR="008D7EAD">
        <w:t>–</w:t>
      </w:r>
      <w:r>
        <w:t xml:space="preserve"> с ним. Выходит Стёпа, машет водителю «езжай». Стёпа идёт с другим сотрудником в свою служебную машину. Машина Стёпы отъезжает. Автозак едет за ней.</w:t>
      </w:r>
    </w:p>
    <w:p w14:paraId="576C04C5" w14:textId="77777777" w:rsidR="008E1E20" w:rsidRDefault="008D7EAD" w:rsidP="008D7EAD">
      <w:pPr>
        <w:pStyle w:val="a6"/>
      </w:pPr>
      <w:r>
        <w:t>12-2</w:t>
      </w:r>
      <w:r w:rsidR="003235E5">
        <w:t>6</w:t>
      </w:r>
      <w:r>
        <w:t>.</w:t>
      </w:r>
      <w:r>
        <w:tab/>
        <w:t>НАТ</w:t>
      </w:r>
      <w:r w:rsidR="008E1E20">
        <w:t>. АВТОЗАК</w:t>
      </w:r>
      <w:r>
        <w:t xml:space="preserve"> (</w:t>
      </w:r>
      <w:r w:rsidRPr="008D7EAD">
        <w:rPr>
          <w:caps w:val="0"/>
        </w:rPr>
        <w:t>в движении</w:t>
      </w:r>
      <w:r>
        <w:t>)</w:t>
      </w:r>
      <w:r w:rsidR="008E1E20">
        <w:t xml:space="preserve"> – </w:t>
      </w:r>
      <w:r w:rsidR="00BE3C5E">
        <w:t>УТРО</w:t>
      </w:r>
    </w:p>
    <w:p w14:paraId="65FFDFD7" w14:textId="1205C67C" w:rsidR="008E1E20" w:rsidRDefault="008E1E20" w:rsidP="00067853">
      <w:pPr>
        <w:pStyle w:val="a7"/>
        <w:keepNext/>
        <w:keepLines/>
      </w:pPr>
      <w:r>
        <w:t>Грустный Масса сидит, смотрит в пол, поднимает взгляд на конвоиров</w:t>
      </w:r>
      <w:r w:rsidR="004A6DF6">
        <w:rPr>
          <w:lang w:val="ru-RU"/>
        </w:rPr>
        <w:t>,</w:t>
      </w:r>
      <w:r>
        <w:t xml:space="preserve"> усмехается.</w:t>
      </w:r>
    </w:p>
    <w:p w14:paraId="243B38FD" w14:textId="77777777" w:rsidR="008E1E20" w:rsidRDefault="008E1E20" w:rsidP="008D7EAD">
      <w:pPr>
        <w:pStyle w:val="a9"/>
      </w:pPr>
      <w:r>
        <w:t>МАССА</w:t>
      </w:r>
    </w:p>
    <w:p w14:paraId="0F05FB62" w14:textId="77777777" w:rsidR="008E1E20" w:rsidRDefault="008E1E20" w:rsidP="008D7EAD">
      <w:pPr>
        <w:pStyle w:val="ab"/>
      </w:pPr>
      <w:r>
        <w:t>Блин, молодой был, по вам ваще тащился… ну, по робокопам!</w:t>
      </w:r>
    </w:p>
    <w:p w14:paraId="73899E4A" w14:textId="77777777" w:rsidR="008E1E20" w:rsidRDefault="008E1E20" w:rsidP="008E1E20">
      <w:pPr>
        <w:pStyle w:val="a7"/>
      </w:pPr>
      <w:r>
        <w:t>Автозак вдруг останавливается. Один конвоир встаёт, смотрит в окно. Машет другому. Второй встаёт и начинает быстро открывать дверь ключом. Масса ничего не понимает.</w:t>
      </w:r>
    </w:p>
    <w:p w14:paraId="018A65DD" w14:textId="77777777" w:rsidR="008E1E20" w:rsidRDefault="008E1E20" w:rsidP="008D7EAD">
      <w:pPr>
        <w:pStyle w:val="a9"/>
      </w:pPr>
      <w:r>
        <w:t>МАССА</w:t>
      </w:r>
    </w:p>
    <w:p w14:paraId="35726ED5" w14:textId="432D47B1" w:rsidR="008E1E20" w:rsidRDefault="008E1E20" w:rsidP="008D7EAD">
      <w:pPr>
        <w:pStyle w:val="ab"/>
      </w:pPr>
      <w:r>
        <w:t>Э, мужики</w:t>
      </w:r>
      <w:r w:rsidR="004A6DF6">
        <w:rPr>
          <w:lang w:val="ru-RU"/>
        </w:rPr>
        <w:t>,</w:t>
      </w:r>
      <w:r>
        <w:t xml:space="preserve"> вы чё? Сбежать хотите? Меня же сажают, а не вас!</w:t>
      </w:r>
    </w:p>
    <w:p w14:paraId="0212A6EB" w14:textId="632B33A5" w:rsidR="008E1E20" w:rsidRPr="00EB6E48" w:rsidRDefault="004A6DF6" w:rsidP="008D7EAD">
      <w:pPr>
        <w:pStyle w:val="a9"/>
        <w:rPr>
          <w:lang w:val="ru-RU"/>
        </w:rPr>
      </w:pPr>
      <w:r>
        <w:rPr>
          <w:lang w:val="ru-RU"/>
        </w:rPr>
        <w:t>КОНВОИР</w:t>
      </w:r>
    </w:p>
    <w:p w14:paraId="209A3387" w14:textId="77777777" w:rsidR="008E1E20" w:rsidRDefault="008E1E20" w:rsidP="008D7EAD">
      <w:pPr>
        <w:pStyle w:val="ab"/>
      </w:pPr>
      <w:r>
        <w:t>Приехал ты… К Нолю отправишься.</w:t>
      </w:r>
    </w:p>
    <w:p w14:paraId="56B797B0" w14:textId="77777777" w:rsidR="008E1E20" w:rsidRDefault="008E1E20" w:rsidP="008E1E20">
      <w:pPr>
        <w:pStyle w:val="a7"/>
      </w:pPr>
      <w:r>
        <w:t>Масса в ужасе смотрит на конвоиров…</w:t>
      </w:r>
    </w:p>
    <w:p w14:paraId="5C431D04" w14:textId="77777777" w:rsidR="008E1E20" w:rsidRDefault="008E1E20" w:rsidP="008D7EAD">
      <w:pPr>
        <w:pStyle w:val="af8"/>
      </w:pPr>
      <w:r>
        <w:t>В ЗТМ</w:t>
      </w:r>
    </w:p>
    <w:p w14:paraId="15BD19BE" w14:textId="7076AFA0" w:rsidR="00F43B5A" w:rsidRPr="000165A9" w:rsidRDefault="008E1E20" w:rsidP="008D7EAD">
      <w:pPr>
        <w:pStyle w:val="af8"/>
      </w:pPr>
      <w:r>
        <w:t>КОНЕЦ</w:t>
      </w:r>
      <w:r w:rsidR="004A6DF6">
        <w:t xml:space="preserve"> ДВЕНАДЦАТОЙ СЕРИИ</w:t>
      </w:r>
    </w:p>
    <w:sectPr w:rsidR="00F43B5A" w:rsidRPr="000165A9" w:rsidSect="007E2E65">
      <w:headerReference w:type="default" r:id="rId8"/>
      <w:foot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53289" w14:textId="77777777" w:rsidR="00F4728E" w:rsidRDefault="00F4728E" w:rsidP="00FA5B81">
      <w:r>
        <w:separator/>
      </w:r>
    </w:p>
    <w:p w14:paraId="1910A623" w14:textId="77777777" w:rsidR="00F4728E" w:rsidRDefault="00F4728E"/>
  </w:endnote>
  <w:endnote w:type="continuationSeparator" w:id="0">
    <w:p w14:paraId="6DA6C3A7" w14:textId="77777777" w:rsidR="00F4728E" w:rsidRDefault="00F4728E" w:rsidP="00FA5B81">
      <w:r>
        <w:continuationSeparator/>
      </w:r>
    </w:p>
    <w:p w14:paraId="31ACBD6D" w14:textId="77777777" w:rsidR="00F4728E" w:rsidRDefault="00F472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1C31" w14:textId="77777777" w:rsidR="007E2E65" w:rsidRDefault="007E2E6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BE4D3" w14:textId="77777777" w:rsidR="00F4728E" w:rsidRDefault="00F4728E" w:rsidP="00FA5B81">
      <w:r>
        <w:separator/>
      </w:r>
    </w:p>
    <w:p w14:paraId="38866811" w14:textId="77777777" w:rsidR="00F4728E" w:rsidRDefault="00F4728E"/>
  </w:footnote>
  <w:footnote w:type="continuationSeparator" w:id="0">
    <w:p w14:paraId="6AFCB970" w14:textId="77777777" w:rsidR="00F4728E" w:rsidRDefault="00F4728E" w:rsidP="00FA5B81">
      <w:r>
        <w:continuationSeparator/>
      </w:r>
    </w:p>
    <w:p w14:paraId="7C62DE91" w14:textId="77777777" w:rsidR="00F4728E" w:rsidRDefault="00F472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1788405"/>
      <w:docPartObj>
        <w:docPartGallery w:val="Page Numbers (Top of Page)"/>
        <w:docPartUnique/>
      </w:docPartObj>
    </w:sdtPr>
    <w:sdtEndPr/>
    <w:sdtContent>
      <w:p w14:paraId="7237ED34" w14:textId="77777777" w:rsidR="007E2E65" w:rsidRDefault="007E2E65" w:rsidP="007E2E6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3BA"/>
    <w:rsid w:val="00003B7B"/>
    <w:rsid w:val="00005767"/>
    <w:rsid w:val="0000794B"/>
    <w:rsid w:val="00011EE3"/>
    <w:rsid w:val="00012CD7"/>
    <w:rsid w:val="0001626D"/>
    <w:rsid w:val="000165A9"/>
    <w:rsid w:val="00027E32"/>
    <w:rsid w:val="00032860"/>
    <w:rsid w:val="00043550"/>
    <w:rsid w:val="00052975"/>
    <w:rsid w:val="00055B16"/>
    <w:rsid w:val="00056081"/>
    <w:rsid w:val="00056864"/>
    <w:rsid w:val="0006329C"/>
    <w:rsid w:val="000643DD"/>
    <w:rsid w:val="00065717"/>
    <w:rsid w:val="00065FAC"/>
    <w:rsid w:val="00067853"/>
    <w:rsid w:val="000718CB"/>
    <w:rsid w:val="00073844"/>
    <w:rsid w:val="00086B8E"/>
    <w:rsid w:val="00086CEF"/>
    <w:rsid w:val="0008706D"/>
    <w:rsid w:val="00087DDC"/>
    <w:rsid w:val="00093EC5"/>
    <w:rsid w:val="00094CB3"/>
    <w:rsid w:val="0009524C"/>
    <w:rsid w:val="000B0DA5"/>
    <w:rsid w:val="000B234C"/>
    <w:rsid w:val="000B636E"/>
    <w:rsid w:val="000C0B25"/>
    <w:rsid w:val="000C2B55"/>
    <w:rsid w:val="000C49B9"/>
    <w:rsid w:val="000C58AB"/>
    <w:rsid w:val="000D6500"/>
    <w:rsid w:val="000D7022"/>
    <w:rsid w:val="000D7D0C"/>
    <w:rsid w:val="000E0766"/>
    <w:rsid w:val="000E10F3"/>
    <w:rsid w:val="000E1208"/>
    <w:rsid w:val="000E35BA"/>
    <w:rsid w:val="000F0329"/>
    <w:rsid w:val="000F59AE"/>
    <w:rsid w:val="000F6137"/>
    <w:rsid w:val="001029AD"/>
    <w:rsid w:val="001037CE"/>
    <w:rsid w:val="00105ABC"/>
    <w:rsid w:val="001064CF"/>
    <w:rsid w:val="001144A2"/>
    <w:rsid w:val="00117918"/>
    <w:rsid w:val="00117B9F"/>
    <w:rsid w:val="00122A8E"/>
    <w:rsid w:val="001417DF"/>
    <w:rsid w:val="00141D8F"/>
    <w:rsid w:val="001456B9"/>
    <w:rsid w:val="00146A0E"/>
    <w:rsid w:val="00150311"/>
    <w:rsid w:val="00151911"/>
    <w:rsid w:val="0015560B"/>
    <w:rsid w:val="00165725"/>
    <w:rsid w:val="0018772C"/>
    <w:rsid w:val="0019260E"/>
    <w:rsid w:val="001950D2"/>
    <w:rsid w:val="00195220"/>
    <w:rsid w:val="001A01E6"/>
    <w:rsid w:val="001A046C"/>
    <w:rsid w:val="001A0560"/>
    <w:rsid w:val="001A61D2"/>
    <w:rsid w:val="001C4D63"/>
    <w:rsid w:val="001D5DAB"/>
    <w:rsid w:val="001D7C0D"/>
    <w:rsid w:val="001E510C"/>
    <w:rsid w:val="001F0220"/>
    <w:rsid w:val="001F1079"/>
    <w:rsid w:val="001F30E4"/>
    <w:rsid w:val="001F5EC1"/>
    <w:rsid w:val="00200505"/>
    <w:rsid w:val="0020155C"/>
    <w:rsid w:val="00206631"/>
    <w:rsid w:val="002132B5"/>
    <w:rsid w:val="00241547"/>
    <w:rsid w:val="00244976"/>
    <w:rsid w:val="00245F76"/>
    <w:rsid w:val="0025008A"/>
    <w:rsid w:val="00252664"/>
    <w:rsid w:val="00263BB1"/>
    <w:rsid w:val="002717BA"/>
    <w:rsid w:val="00277F26"/>
    <w:rsid w:val="00280409"/>
    <w:rsid w:val="002839CF"/>
    <w:rsid w:val="00284729"/>
    <w:rsid w:val="00285DD9"/>
    <w:rsid w:val="00297995"/>
    <w:rsid w:val="002A1A30"/>
    <w:rsid w:val="002B44B9"/>
    <w:rsid w:val="002B54E2"/>
    <w:rsid w:val="002C1A87"/>
    <w:rsid w:val="002C2389"/>
    <w:rsid w:val="002C4589"/>
    <w:rsid w:val="002C4FD5"/>
    <w:rsid w:val="002E3884"/>
    <w:rsid w:val="002E39EC"/>
    <w:rsid w:val="003000B8"/>
    <w:rsid w:val="00300BFA"/>
    <w:rsid w:val="003031ED"/>
    <w:rsid w:val="00310C45"/>
    <w:rsid w:val="00314C13"/>
    <w:rsid w:val="00315578"/>
    <w:rsid w:val="003235E5"/>
    <w:rsid w:val="00331AF4"/>
    <w:rsid w:val="00336BC8"/>
    <w:rsid w:val="003405FE"/>
    <w:rsid w:val="0034213C"/>
    <w:rsid w:val="00346712"/>
    <w:rsid w:val="00346B69"/>
    <w:rsid w:val="00347B91"/>
    <w:rsid w:val="00352418"/>
    <w:rsid w:val="00355204"/>
    <w:rsid w:val="00360409"/>
    <w:rsid w:val="00362951"/>
    <w:rsid w:val="00370A62"/>
    <w:rsid w:val="003728EF"/>
    <w:rsid w:val="00372AA4"/>
    <w:rsid w:val="0038290C"/>
    <w:rsid w:val="00385019"/>
    <w:rsid w:val="00387588"/>
    <w:rsid w:val="00392B91"/>
    <w:rsid w:val="003930BA"/>
    <w:rsid w:val="003932CC"/>
    <w:rsid w:val="00394FE2"/>
    <w:rsid w:val="003A0265"/>
    <w:rsid w:val="003A2252"/>
    <w:rsid w:val="003A4A83"/>
    <w:rsid w:val="003B5EA8"/>
    <w:rsid w:val="003B7A5A"/>
    <w:rsid w:val="003D3713"/>
    <w:rsid w:val="003D7990"/>
    <w:rsid w:val="003E2681"/>
    <w:rsid w:val="003F0841"/>
    <w:rsid w:val="003F507A"/>
    <w:rsid w:val="003F5474"/>
    <w:rsid w:val="003F7CD0"/>
    <w:rsid w:val="00401997"/>
    <w:rsid w:val="004115D6"/>
    <w:rsid w:val="0042143B"/>
    <w:rsid w:val="00421779"/>
    <w:rsid w:val="004224AA"/>
    <w:rsid w:val="00424EB3"/>
    <w:rsid w:val="00426418"/>
    <w:rsid w:val="0043001B"/>
    <w:rsid w:val="00440819"/>
    <w:rsid w:val="00442FEC"/>
    <w:rsid w:val="004435F2"/>
    <w:rsid w:val="00446872"/>
    <w:rsid w:val="00447340"/>
    <w:rsid w:val="0045526B"/>
    <w:rsid w:val="0045551A"/>
    <w:rsid w:val="00462C5E"/>
    <w:rsid w:val="0046530E"/>
    <w:rsid w:val="0046532E"/>
    <w:rsid w:val="004760ED"/>
    <w:rsid w:val="00480A30"/>
    <w:rsid w:val="00483CC2"/>
    <w:rsid w:val="004858D8"/>
    <w:rsid w:val="004935C0"/>
    <w:rsid w:val="00496BB2"/>
    <w:rsid w:val="00496D57"/>
    <w:rsid w:val="004A6DF6"/>
    <w:rsid w:val="004A7531"/>
    <w:rsid w:val="004B5118"/>
    <w:rsid w:val="004C000C"/>
    <w:rsid w:val="004C6E29"/>
    <w:rsid w:val="004D1F46"/>
    <w:rsid w:val="004D262F"/>
    <w:rsid w:val="004D5216"/>
    <w:rsid w:val="004D59B8"/>
    <w:rsid w:val="004D7A90"/>
    <w:rsid w:val="004E4F5E"/>
    <w:rsid w:val="004F02F0"/>
    <w:rsid w:val="004F2A9A"/>
    <w:rsid w:val="004F4814"/>
    <w:rsid w:val="004F56EA"/>
    <w:rsid w:val="00500220"/>
    <w:rsid w:val="00501C11"/>
    <w:rsid w:val="005066D3"/>
    <w:rsid w:val="00507924"/>
    <w:rsid w:val="0051364E"/>
    <w:rsid w:val="005304DC"/>
    <w:rsid w:val="00530A0E"/>
    <w:rsid w:val="005366A8"/>
    <w:rsid w:val="0054054D"/>
    <w:rsid w:val="00541BA3"/>
    <w:rsid w:val="00543CE9"/>
    <w:rsid w:val="00551B16"/>
    <w:rsid w:val="005535C1"/>
    <w:rsid w:val="005552D3"/>
    <w:rsid w:val="00561E01"/>
    <w:rsid w:val="00561ED2"/>
    <w:rsid w:val="00563461"/>
    <w:rsid w:val="00565EB7"/>
    <w:rsid w:val="0056696F"/>
    <w:rsid w:val="00567B28"/>
    <w:rsid w:val="005710F3"/>
    <w:rsid w:val="00573C28"/>
    <w:rsid w:val="00573E5C"/>
    <w:rsid w:val="00577A1B"/>
    <w:rsid w:val="00593906"/>
    <w:rsid w:val="00595BE1"/>
    <w:rsid w:val="00596684"/>
    <w:rsid w:val="005A0290"/>
    <w:rsid w:val="005A0BAE"/>
    <w:rsid w:val="005B34BA"/>
    <w:rsid w:val="005B4F7F"/>
    <w:rsid w:val="005B5421"/>
    <w:rsid w:val="005B6800"/>
    <w:rsid w:val="005C04ED"/>
    <w:rsid w:val="005C59DE"/>
    <w:rsid w:val="005C6849"/>
    <w:rsid w:val="005C6BB1"/>
    <w:rsid w:val="005E1A6C"/>
    <w:rsid w:val="005E5E38"/>
    <w:rsid w:val="0060031C"/>
    <w:rsid w:val="0060398A"/>
    <w:rsid w:val="006107A1"/>
    <w:rsid w:val="00613098"/>
    <w:rsid w:val="00613243"/>
    <w:rsid w:val="0061403F"/>
    <w:rsid w:val="00617020"/>
    <w:rsid w:val="006248BC"/>
    <w:rsid w:val="006347FB"/>
    <w:rsid w:val="0063654A"/>
    <w:rsid w:val="0063736B"/>
    <w:rsid w:val="0064081E"/>
    <w:rsid w:val="006439C9"/>
    <w:rsid w:val="00643FB9"/>
    <w:rsid w:val="00644406"/>
    <w:rsid w:val="006475A1"/>
    <w:rsid w:val="006551C2"/>
    <w:rsid w:val="006615BA"/>
    <w:rsid w:val="00663C5B"/>
    <w:rsid w:val="00671B8B"/>
    <w:rsid w:val="00681BF8"/>
    <w:rsid w:val="00681F75"/>
    <w:rsid w:val="00682F4E"/>
    <w:rsid w:val="00683A6B"/>
    <w:rsid w:val="00686161"/>
    <w:rsid w:val="00687314"/>
    <w:rsid w:val="00697BD7"/>
    <w:rsid w:val="006A6B4A"/>
    <w:rsid w:val="006A7A12"/>
    <w:rsid w:val="006B23E9"/>
    <w:rsid w:val="006B3D31"/>
    <w:rsid w:val="006B546A"/>
    <w:rsid w:val="006B5C01"/>
    <w:rsid w:val="006B701D"/>
    <w:rsid w:val="006B775E"/>
    <w:rsid w:val="006D7568"/>
    <w:rsid w:val="006E2BCA"/>
    <w:rsid w:val="006E3030"/>
    <w:rsid w:val="006E636A"/>
    <w:rsid w:val="006F1C6F"/>
    <w:rsid w:val="006F5EB7"/>
    <w:rsid w:val="007009D3"/>
    <w:rsid w:val="00712326"/>
    <w:rsid w:val="00713AB9"/>
    <w:rsid w:val="0071537A"/>
    <w:rsid w:val="0071711F"/>
    <w:rsid w:val="0072404B"/>
    <w:rsid w:val="00734BE8"/>
    <w:rsid w:val="00735685"/>
    <w:rsid w:val="007371B1"/>
    <w:rsid w:val="007404BE"/>
    <w:rsid w:val="0074340E"/>
    <w:rsid w:val="007579D4"/>
    <w:rsid w:val="00760064"/>
    <w:rsid w:val="00764578"/>
    <w:rsid w:val="00765C97"/>
    <w:rsid w:val="00777395"/>
    <w:rsid w:val="0078300D"/>
    <w:rsid w:val="00783A9D"/>
    <w:rsid w:val="00784533"/>
    <w:rsid w:val="007853EB"/>
    <w:rsid w:val="00785598"/>
    <w:rsid w:val="00791DFA"/>
    <w:rsid w:val="00792253"/>
    <w:rsid w:val="00795FC6"/>
    <w:rsid w:val="007A3976"/>
    <w:rsid w:val="007A3A42"/>
    <w:rsid w:val="007A464F"/>
    <w:rsid w:val="007B0BEC"/>
    <w:rsid w:val="007C1EA4"/>
    <w:rsid w:val="007C29D3"/>
    <w:rsid w:val="007C4537"/>
    <w:rsid w:val="007C6E7A"/>
    <w:rsid w:val="007D1D83"/>
    <w:rsid w:val="007D7B9E"/>
    <w:rsid w:val="007E028C"/>
    <w:rsid w:val="007E29ED"/>
    <w:rsid w:val="007E2E65"/>
    <w:rsid w:val="007E324F"/>
    <w:rsid w:val="007E6699"/>
    <w:rsid w:val="007E6881"/>
    <w:rsid w:val="007E6F8E"/>
    <w:rsid w:val="007F04E7"/>
    <w:rsid w:val="007F0950"/>
    <w:rsid w:val="007F5935"/>
    <w:rsid w:val="00801380"/>
    <w:rsid w:val="00801922"/>
    <w:rsid w:val="00803477"/>
    <w:rsid w:val="0080653C"/>
    <w:rsid w:val="00807027"/>
    <w:rsid w:val="0081211A"/>
    <w:rsid w:val="00815B6B"/>
    <w:rsid w:val="00816D05"/>
    <w:rsid w:val="00816F3E"/>
    <w:rsid w:val="0082438D"/>
    <w:rsid w:val="0083550E"/>
    <w:rsid w:val="00836231"/>
    <w:rsid w:val="00836E77"/>
    <w:rsid w:val="008371D0"/>
    <w:rsid w:val="008405E6"/>
    <w:rsid w:val="008426F5"/>
    <w:rsid w:val="008475F3"/>
    <w:rsid w:val="00856EAD"/>
    <w:rsid w:val="008613B0"/>
    <w:rsid w:val="00864ABD"/>
    <w:rsid w:val="0087252A"/>
    <w:rsid w:val="0087477A"/>
    <w:rsid w:val="00875FB4"/>
    <w:rsid w:val="00877044"/>
    <w:rsid w:val="008827DE"/>
    <w:rsid w:val="00883F3D"/>
    <w:rsid w:val="00885E8C"/>
    <w:rsid w:val="0089501F"/>
    <w:rsid w:val="008A0250"/>
    <w:rsid w:val="008A5A3A"/>
    <w:rsid w:val="008A6E2C"/>
    <w:rsid w:val="008A7123"/>
    <w:rsid w:val="008B0A35"/>
    <w:rsid w:val="008B3667"/>
    <w:rsid w:val="008D1F2C"/>
    <w:rsid w:val="008D3FB8"/>
    <w:rsid w:val="008D6563"/>
    <w:rsid w:val="008D74A9"/>
    <w:rsid w:val="008D7EAD"/>
    <w:rsid w:val="008E02B0"/>
    <w:rsid w:val="008E1E20"/>
    <w:rsid w:val="008E258B"/>
    <w:rsid w:val="008E6DCC"/>
    <w:rsid w:val="008F31C3"/>
    <w:rsid w:val="008F6B4C"/>
    <w:rsid w:val="00901F71"/>
    <w:rsid w:val="00914769"/>
    <w:rsid w:val="00930226"/>
    <w:rsid w:val="00931C1C"/>
    <w:rsid w:val="00931E5F"/>
    <w:rsid w:val="009348D3"/>
    <w:rsid w:val="00945DAB"/>
    <w:rsid w:val="009465CA"/>
    <w:rsid w:val="009469BD"/>
    <w:rsid w:val="00951462"/>
    <w:rsid w:val="00961C59"/>
    <w:rsid w:val="0096743E"/>
    <w:rsid w:val="00967FBF"/>
    <w:rsid w:val="009708E3"/>
    <w:rsid w:val="00971BA6"/>
    <w:rsid w:val="00973A18"/>
    <w:rsid w:val="00975344"/>
    <w:rsid w:val="00981C01"/>
    <w:rsid w:val="009828B5"/>
    <w:rsid w:val="009831E9"/>
    <w:rsid w:val="00986DE4"/>
    <w:rsid w:val="00993DF6"/>
    <w:rsid w:val="009972FE"/>
    <w:rsid w:val="0099790A"/>
    <w:rsid w:val="009A105D"/>
    <w:rsid w:val="009A181B"/>
    <w:rsid w:val="009A29BE"/>
    <w:rsid w:val="009A503E"/>
    <w:rsid w:val="009A56C5"/>
    <w:rsid w:val="009A5E7A"/>
    <w:rsid w:val="009B0AB7"/>
    <w:rsid w:val="009B30A5"/>
    <w:rsid w:val="009B51A1"/>
    <w:rsid w:val="009B7526"/>
    <w:rsid w:val="009C2D09"/>
    <w:rsid w:val="009C3EBE"/>
    <w:rsid w:val="009D0A4C"/>
    <w:rsid w:val="009D2E87"/>
    <w:rsid w:val="009E4267"/>
    <w:rsid w:val="009E4528"/>
    <w:rsid w:val="009E4FE9"/>
    <w:rsid w:val="009E689B"/>
    <w:rsid w:val="009E7431"/>
    <w:rsid w:val="009F2E88"/>
    <w:rsid w:val="00A05B4E"/>
    <w:rsid w:val="00A15076"/>
    <w:rsid w:val="00A1680C"/>
    <w:rsid w:val="00A2509F"/>
    <w:rsid w:val="00A25AD5"/>
    <w:rsid w:val="00A26F29"/>
    <w:rsid w:val="00A27B37"/>
    <w:rsid w:val="00A27C81"/>
    <w:rsid w:val="00A33A01"/>
    <w:rsid w:val="00A36FC6"/>
    <w:rsid w:val="00A40173"/>
    <w:rsid w:val="00A4675A"/>
    <w:rsid w:val="00A57A37"/>
    <w:rsid w:val="00A57D5F"/>
    <w:rsid w:val="00A6458C"/>
    <w:rsid w:val="00A646E1"/>
    <w:rsid w:val="00A67045"/>
    <w:rsid w:val="00A70690"/>
    <w:rsid w:val="00A71575"/>
    <w:rsid w:val="00A73BF9"/>
    <w:rsid w:val="00A80F26"/>
    <w:rsid w:val="00A84248"/>
    <w:rsid w:val="00A91146"/>
    <w:rsid w:val="00A96297"/>
    <w:rsid w:val="00A96DDC"/>
    <w:rsid w:val="00AA7748"/>
    <w:rsid w:val="00AB76D7"/>
    <w:rsid w:val="00AD0F6C"/>
    <w:rsid w:val="00AD3741"/>
    <w:rsid w:val="00AE275F"/>
    <w:rsid w:val="00AF0F48"/>
    <w:rsid w:val="00AF54DF"/>
    <w:rsid w:val="00AF7B26"/>
    <w:rsid w:val="00B050E6"/>
    <w:rsid w:val="00B06C62"/>
    <w:rsid w:val="00B1459A"/>
    <w:rsid w:val="00B14629"/>
    <w:rsid w:val="00B1617C"/>
    <w:rsid w:val="00B27BBD"/>
    <w:rsid w:val="00B30646"/>
    <w:rsid w:val="00B31AB6"/>
    <w:rsid w:val="00B33222"/>
    <w:rsid w:val="00B372AB"/>
    <w:rsid w:val="00B41A0A"/>
    <w:rsid w:val="00B41B39"/>
    <w:rsid w:val="00B44DB8"/>
    <w:rsid w:val="00B55E46"/>
    <w:rsid w:val="00B60052"/>
    <w:rsid w:val="00B6150D"/>
    <w:rsid w:val="00B65E56"/>
    <w:rsid w:val="00B7485D"/>
    <w:rsid w:val="00B763D8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2A79"/>
    <w:rsid w:val="00BC6FFA"/>
    <w:rsid w:val="00BC7D97"/>
    <w:rsid w:val="00BD28F2"/>
    <w:rsid w:val="00BE2B05"/>
    <w:rsid w:val="00BE3C5E"/>
    <w:rsid w:val="00BE6BAE"/>
    <w:rsid w:val="00BE7D18"/>
    <w:rsid w:val="00BF0F53"/>
    <w:rsid w:val="00BF0F95"/>
    <w:rsid w:val="00BF159F"/>
    <w:rsid w:val="00BF2612"/>
    <w:rsid w:val="00BF535C"/>
    <w:rsid w:val="00BF6D05"/>
    <w:rsid w:val="00C00444"/>
    <w:rsid w:val="00C029E3"/>
    <w:rsid w:val="00C02B31"/>
    <w:rsid w:val="00C11F30"/>
    <w:rsid w:val="00C135DF"/>
    <w:rsid w:val="00C20E43"/>
    <w:rsid w:val="00C2605B"/>
    <w:rsid w:val="00C270D0"/>
    <w:rsid w:val="00C31437"/>
    <w:rsid w:val="00C32781"/>
    <w:rsid w:val="00C42270"/>
    <w:rsid w:val="00C453B1"/>
    <w:rsid w:val="00C46688"/>
    <w:rsid w:val="00C46B4B"/>
    <w:rsid w:val="00C54D72"/>
    <w:rsid w:val="00C6072D"/>
    <w:rsid w:val="00C60DE7"/>
    <w:rsid w:val="00C63970"/>
    <w:rsid w:val="00C65C43"/>
    <w:rsid w:val="00C6744F"/>
    <w:rsid w:val="00C72E56"/>
    <w:rsid w:val="00C739A0"/>
    <w:rsid w:val="00C81844"/>
    <w:rsid w:val="00C84EDD"/>
    <w:rsid w:val="00C8643D"/>
    <w:rsid w:val="00C8690D"/>
    <w:rsid w:val="00C91CD2"/>
    <w:rsid w:val="00CA1336"/>
    <w:rsid w:val="00CB17F8"/>
    <w:rsid w:val="00CC0204"/>
    <w:rsid w:val="00CD01F1"/>
    <w:rsid w:val="00CD25F7"/>
    <w:rsid w:val="00CD3C25"/>
    <w:rsid w:val="00CD5067"/>
    <w:rsid w:val="00CF0176"/>
    <w:rsid w:val="00CF18E3"/>
    <w:rsid w:val="00CF2CBA"/>
    <w:rsid w:val="00CF3B2B"/>
    <w:rsid w:val="00CF49DF"/>
    <w:rsid w:val="00CF5834"/>
    <w:rsid w:val="00CF594F"/>
    <w:rsid w:val="00D01F60"/>
    <w:rsid w:val="00D13BDB"/>
    <w:rsid w:val="00D142E1"/>
    <w:rsid w:val="00D149EF"/>
    <w:rsid w:val="00D15831"/>
    <w:rsid w:val="00D16ED6"/>
    <w:rsid w:val="00D17F22"/>
    <w:rsid w:val="00D22FDE"/>
    <w:rsid w:val="00D31116"/>
    <w:rsid w:val="00D455F0"/>
    <w:rsid w:val="00D56532"/>
    <w:rsid w:val="00D569D5"/>
    <w:rsid w:val="00D815BC"/>
    <w:rsid w:val="00D91A5A"/>
    <w:rsid w:val="00D91D04"/>
    <w:rsid w:val="00D944DC"/>
    <w:rsid w:val="00DB3F46"/>
    <w:rsid w:val="00DB4EC6"/>
    <w:rsid w:val="00DB5499"/>
    <w:rsid w:val="00DB746D"/>
    <w:rsid w:val="00DC6C3C"/>
    <w:rsid w:val="00DD461B"/>
    <w:rsid w:val="00DE2165"/>
    <w:rsid w:val="00DE458E"/>
    <w:rsid w:val="00DE6D1F"/>
    <w:rsid w:val="00DF6C89"/>
    <w:rsid w:val="00E00F67"/>
    <w:rsid w:val="00E12B49"/>
    <w:rsid w:val="00E13BC4"/>
    <w:rsid w:val="00E1608A"/>
    <w:rsid w:val="00E16CDF"/>
    <w:rsid w:val="00E22F6C"/>
    <w:rsid w:val="00E239B6"/>
    <w:rsid w:val="00E251CD"/>
    <w:rsid w:val="00E263B8"/>
    <w:rsid w:val="00E31C29"/>
    <w:rsid w:val="00E34694"/>
    <w:rsid w:val="00E35141"/>
    <w:rsid w:val="00E35CF1"/>
    <w:rsid w:val="00E40470"/>
    <w:rsid w:val="00E44AF0"/>
    <w:rsid w:val="00E45B7E"/>
    <w:rsid w:val="00E500FB"/>
    <w:rsid w:val="00E52853"/>
    <w:rsid w:val="00E54715"/>
    <w:rsid w:val="00E54DE1"/>
    <w:rsid w:val="00E56137"/>
    <w:rsid w:val="00E5635B"/>
    <w:rsid w:val="00E56E26"/>
    <w:rsid w:val="00E57756"/>
    <w:rsid w:val="00E63B5E"/>
    <w:rsid w:val="00E65271"/>
    <w:rsid w:val="00E67FD7"/>
    <w:rsid w:val="00E7403E"/>
    <w:rsid w:val="00E7519B"/>
    <w:rsid w:val="00E753C7"/>
    <w:rsid w:val="00E80235"/>
    <w:rsid w:val="00E82E06"/>
    <w:rsid w:val="00E83AB4"/>
    <w:rsid w:val="00E845C0"/>
    <w:rsid w:val="00E85838"/>
    <w:rsid w:val="00E862B2"/>
    <w:rsid w:val="00E90247"/>
    <w:rsid w:val="00E94395"/>
    <w:rsid w:val="00E9481D"/>
    <w:rsid w:val="00E967A2"/>
    <w:rsid w:val="00E97DF3"/>
    <w:rsid w:val="00EA3081"/>
    <w:rsid w:val="00EA6358"/>
    <w:rsid w:val="00EA7395"/>
    <w:rsid w:val="00EB2A70"/>
    <w:rsid w:val="00EB3DA9"/>
    <w:rsid w:val="00EB6E48"/>
    <w:rsid w:val="00EC3BE9"/>
    <w:rsid w:val="00EC446D"/>
    <w:rsid w:val="00EC5C3C"/>
    <w:rsid w:val="00EC6DDA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EF5C12"/>
    <w:rsid w:val="00F0109B"/>
    <w:rsid w:val="00F01698"/>
    <w:rsid w:val="00F025C1"/>
    <w:rsid w:val="00F132E5"/>
    <w:rsid w:val="00F24237"/>
    <w:rsid w:val="00F272F0"/>
    <w:rsid w:val="00F41174"/>
    <w:rsid w:val="00F43B5A"/>
    <w:rsid w:val="00F4728E"/>
    <w:rsid w:val="00F5140A"/>
    <w:rsid w:val="00F53A3E"/>
    <w:rsid w:val="00F540DF"/>
    <w:rsid w:val="00F55E1C"/>
    <w:rsid w:val="00F57BBE"/>
    <w:rsid w:val="00F64229"/>
    <w:rsid w:val="00F6576A"/>
    <w:rsid w:val="00F7484F"/>
    <w:rsid w:val="00F74BD1"/>
    <w:rsid w:val="00F75C00"/>
    <w:rsid w:val="00F80A16"/>
    <w:rsid w:val="00F96D37"/>
    <w:rsid w:val="00F97E5B"/>
    <w:rsid w:val="00FA15F4"/>
    <w:rsid w:val="00FA57C5"/>
    <w:rsid w:val="00FA5B81"/>
    <w:rsid w:val="00FA67BC"/>
    <w:rsid w:val="00FA76E9"/>
    <w:rsid w:val="00FB47B0"/>
    <w:rsid w:val="00FB4FD6"/>
    <w:rsid w:val="00FB5DE0"/>
    <w:rsid w:val="00FB6229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2A6E"/>
    <w:rsid w:val="00FF41B7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E230A2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A71575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7E2E65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385019"/>
    <w:pPr>
      <w:keepNext/>
      <w:spacing w:before="120"/>
      <w:jc w:val="both"/>
      <w:outlineLvl w:val="1"/>
    </w:pPr>
    <w:rPr>
      <w:rFonts w:cs="Times New Roman"/>
      <w:bCs/>
      <w:caps/>
      <w:sz w:val="28"/>
      <w:szCs w:val="28"/>
      <w:u w:val="single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7E2E65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7E2E65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7E2E65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7E2E65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7E2E65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7E2E65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7E2E65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7E2E65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customStyle="1" w:styleId="af8">
    <w:name w:val="ЗТМ/СКЛЕЙКА/КОНЕЦ"/>
    <w:link w:val="af9"/>
    <w:uiPriority w:val="9"/>
    <w:qFormat/>
    <w:rsid w:val="007E2E65"/>
    <w:pPr>
      <w:spacing w:before="120"/>
    </w:pPr>
    <w:rPr>
      <w:rFonts w:ascii="Courier New" w:hAnsi="Courier New"/>
      <w:caps/>
      <w:szCs w:val="28"/>
    </w:rPr>
  </w:style>
  <w:style w:type="paragraph" w:styleId="afa">
    <w:name w:val="footer"/>
    <w:basedOn w:val="a"/>
    <w:link w:val="afb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c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9">
    <w:name w:val="ЗТМ/СКЛЕЙКА/КОНЕЦ Знак"/>
    <w:basedOn w:val="a0"/>
    <w:link w:val="af8"/>
    <w:uiPriority w:val="9"/>
    <w:rsid w:val="007E2E65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5E3D9-2409-4AD4-BDDE-6829B6D14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8716</TotalTime>
  <Pages>24</Pages>
  <Words>3174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110</cp:revision>
  <dcterms:created xsi:type="dcterms:W3CDTF">2022-03-14T06:23:00Z</dcterms:created>
  <dcterms:modified xsi:type="dcterms:W3CDTF">2023-06-23T22:55:00Z</dcterms:modified>
</cp:coreProperties>
</file>