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9C646" w14:textId="77777777" w:rsidR="00F807E4" w:rsidRPr="00F807E4" w:rsidRDefault="00F807E4" w:rsidP="00F73B2E">
      <w:pPr>
        <w:tabs>
          <w:tab w:val="left" w:pos="2029"/>
          <w:tab w:val="center" w:pos="4181"/>
        </w:tabs>
        <w:spacing w:before="3720" w:after="240"/>
        <w:ind w:left="1843" w:right="1843"/>
        <w:jc w:val="center"/>
        <w:rPr>
          <w:rFonts w:ascii="Courier New" w:hAnsi="Courier New" w:cs="Courier New"/>
          <w:caps/>
          <w:color w:val="000000" w:themeColor="text1"/>
        </w:rPr>
      </w:pPr>
      <w:bookmarkStart w:id="0" w:name="_Hlk79614151"/>
      <w:r w:rsidRPr="00F807E4">
        <w:rPr>
          <w:rFonts w:ascii="Courier New" w:hAnsi="Courier New" w:cs="Courier New"/>
          <w:caps/>
          <w:color w:val="000000" w:themeColor="text1"/>
        </w:rPr>
        <w:t>ОТМОРОЖЕННЫЕ</w:t>
      </w:r>
    </w:p>
    <w:p w14:paraId="4A71D73B" w14:textId="77777777" w:rsidR="00E548B4" w:rsidRPr="00E548B4" w:rsidRDefault="00E548B4" w:rsidP="00E548B4">
      <w:pPr>
        <w:tabs>
          <w:tab w:val="left" w:pos="2029"/>
          <w:tab w:val="center" w:pos="4181"/>
        </w:tabs>
        <w:spacing w:after="240"/>
        <w:ind w:left="1843" w:right="1843"/>
        <w:jc w:val="center"/>
        <w:rPr>
          <w:rFonts w:ascii="Courier New" w:eastAsia="Calibri" w:hAnsi="Courier New" w:cs="Courier New"/>
          <w:color w:val="000000" w:themeColor="text1"/>
        </w:rPr>
      </w:pPr>
      <w:r w:rsidRPr="00E548B4">
        <w:rPr>
          <w:rFonts w:ascii="Courier New" w:eastAsia="Calibri" w:hAnsi="Courier New" w:cs="Courier New"/>
          <w:color w:val="000000" w:themeColor="text1"/>
        </w:rPr>
        <w:t>Илья Куликов</w:t>
      </w:r>
    </w:p>
    <w:p w14:paraId="020690C3" w14:textId="77777777" w:rsidR="00F807E4" w:rsidRPr="00F807E4" w:rsidRDefault="00F807E4" w:rsidP="009C152C">
      <w:pPr>
        <w:tabs>
          <w:tab w:val="left" w:pos="2029"/>
          <w:tab w:val="center" w:pos="4181"/>
        </w:tabs>
        <w:spacing w:after="240"/>
        <w:ind w:left="1843" w:right="1843"/>
        <w:jc w:val="center"/>
        <w:rPr>
          <w:rFonts w:ascii="Courier New" w:hAnsi="Courier New" w:cs="Courier New"/>
          <w:color w:val="000000" w:themeColor="text1"/>
        </w:rPr>
      </w:pPr>
      <w:r w:rsidRPr="00F807E4">
        <w:rPr>
          <w:rFonts w:ascii="Courier New" w:hAnsi="Courier New" w:cs="Courier New"/>
          <w:color w:val="000000" w:themeColor="text1"/>
        </w:rPr>
        <w:t>оригинальный сценарий</w:t>
      </w:r>
    </w:p>
    <w:p w14:paraId="50EC4083" w14:textId="2C2F0552" w:rsidR="00F807E4" w:rsidRPr="00F807E4" w:rsidRDefault="00F807E4" w:rsidP="009C152C">
      <w:pPr>
        <w:jc w:val="center"/>
        <w:rPr>
          <w:rFonts w:ascii="Courier New" w:hAnsi="Courier New" w:cs="Courier New"/>
          <w:smallCaps/>
          <w:color w:val="000000" w:themeColor="text1"/>
        </w:rPr>
      </w:pPr>
      <w:r w:rsidRPr="00F807E4">
        <w:rPr>
          <w:rFonts w:ascii="Courier New" w:hAnsi="Courier New" w:cs="Courier New"/>
          <w:smallCaps/>
          <w:color w:val="000000" w:themeColor="text1"/>
        </w:rPr>
        <w:t>(</w:t>
      </w:r>
      <w:r w:rsidR="00E548B4">
        <w:rPr>
          <w:rFonts w:ascii="Courier New" w:hAnsi="Courier New" w:cs="Courier New"/>
          <w:smallCaps/>
          <w:color w:val="000000" w:themeColor="text1"/>
        </w:rPr>
        <w:t>12+</w:t>
      </w:r>
      <w:r w:rsidRPr="00F807E4">
        <w:rPr>
          <w:rFonts w:ascii="Courier New" w:hAnsi="Courier New" w:cs="Courier New"/>
          <w:smallCaps/>
          <w:color w:val="000000" w:themeColor="text1"/>
        </w:rPr>
        <w:t>)</w:t>
      </w:r>
    </w:p>
    <w:p w14:paraId="66445A0E" w14:textId="77777777" w:rsidR="00A806AA" w:rsidRDefault="00F807E4" w:rsidP="009C152C">
      <w:pPr>
        <w:spacing w:before="4560"/>
        <w:ind w:left="4678"/>
        <w:rPr>
          <w:rFonts w:ascii="Courier New" w:hAnsi="Courier New" w:cs="Courier New"/>
          <w:caps/>
          <w:color w:val="000000" w:themeColor="text1"/>
        </w:rPr>
      </w:pPr>
      <w:r w:rsidRPr="00F807E4">
        <w:rPr>
          <w:rFonts w:ascii="Courier New" w:hAnsi="Courier New" w:cs="Courier New"/>
          <w:caps/>
          <w:color w:val="000000" w:themeColor="text1"/>
          <w:lang w:val="en-US"/>
        </w:rPr>
        <w:t>LEGIO</w:t>
      </w:r>
      <w:r w:rsidRPr="00F807E4">
        <w:rPr>
          <w:rFonts w:ascii="Courier New" w:hAnsi="Courier New" w:cs="Courier New"/>
          <w:caps/>
          <w:color w:val="000000" w:themeColor="text1"/>
        </w:rPr>
        <w:t xml:space="preserve"> </w:t>
      </w:r>
      <w:r w:rsidRPr="00F807E4">
        <w:rPr>
          <w:rFonts w:ascii="Courier New" w:hAnsi="Courier New" w:cs="Courier New"/>
          <w:caps/>
          <w:color w:val="000000" w:themeColor="text1"/>
          <w:lang w:val="en-US"/>
        </w:rPr>
        <w:t>FELIX</w:t>
      </w:r>
    </w:p>
    <w:p w14:paraId="38D0B4D6" w14:textId="2883E065" w:rsidR="00F807E4" w:rsidRPr="00F807E4" w:rsidRDefault="00F807E4" w:rsidP="009C152C">
      <w:pPr>
        <w:spacing w:before="120" w:after="120" w:line="480" w:lineRule="auto"/>
        <w:ind w:left="567"/>
        <w:contextualSpacing/>
        <w:jc w:val="both"/>
        <w:rPr>
          <w:rFonts w:eastAsia="Times New Roman" w:cs="Times New Roman"/>
          <w:sz w:val="28"/>
          <w:szCs w:val="28"/>
          <w:lang w:eastAsia="x-none"/>
        </w:rPr>
        <w:sectPr w:rsidR="00F807E4" w:rsidRPr="00F807E4" w:rsidSect="00F807E4">
          <w:pgSz w:w="11906" w:h="16838"/>
          <w:pgMar w:top="1418" w:right="1418" w:bottom="709" w:left="2126" w:header="567" w:footer="567" w:gutter="0"/>
          <w:pgNumType w:start="1"/>
          <w:cols w:space="708"/>
          <w:docGrid w:linePitch="360"/>
        </w:sectPr>
      </w:pPr>
    </w:p>
    <w:bookmarkEnd w:id="0"/>
    <w:p w14:paraId="39B63D00" w14:textId="77777777" w:rsidR="00496D57" w:rsidRDefault="00496D57" w:rsidP="009C152C">
      <w:pPr>
        <w:pStyle w:val="af8"/>
      </w:pPr>
      <w:r w:rsidRPr="00BC6FFA">
        <w:lastRenderedPageBreak/>
        <w:t>ИЗ ЗТМ</w:t>
      </w:r>
    </w:p>
    <w:p w14:paraId="1F4EF8E0" w14:textId="48D605CC" w:rsidR="00674840" w:rsidRDefault="00526DFF" w:rsidP="009C152C">
      <w:pPr>
        <w:pStyle w:val="a6"/>
      </w:pPr>
      <w:r>
        <w:t>13-1.</w:t>
      </w:r>
      <w:r>
        <w:tab/>
      </w:r>
      <w:r w:rsidR="00804C4D">
        <w:t>НАТ</w:t>
      </w:r>
      <w:r w:rsidR="003F7E5A">
        <w:t xml:space="preserve">. </w:t>
      </w:r>
      <w:r w:rsidR="001E21D6" w:rsidRPr="001E21D6">
        <w:rPr>
          <w:color w:val="00B050"/>
        </w:rPr>
        <w:t>Дорога</w:t>
      </w:r>
      <w:r w:rsidR="001E21D6">
        <w:t xml:space="preserve"> / </w:t>
      </w:r>
      <w:r w:rsidR="003F7E5A">
        <w:t xml:space="preserve">АВТОЗАК </w:t>
      </w:r>
      <w:r w:rsidR="00CA25B6">
        <w:t xml:space="preserve">/ </w:t>
      </w:r>
      <w:r w:rsidR="00CA25B6" w:rsidRPr="00CA25B6">
        <w:rPr>
          <w:color w:val="00B050"/>
        </w:rPr>
        <w:t xml:space="preserve">ДЖИП КИЛЛЕРА </w:t>
      </w:r>
      <w:r w:rsidR="002C08FB">
        <w:t>–</w:t>
      </w:r>
      <w:r w:rsidR="003F7E5A">
        <w:t xml:space="preserve"> УТРО</w:t>
      </w:r>
    </w:p>
    <w:p w14:paraId="33AE74FB" w14:textId="77777777" w:rsidR="00674840" w:rsidRDefault="003F7E5A" w:rsidP="009C152C">
      <w:pPr>
        <w:pStyle w:val="a7"/>
        <w:keepNext/>
        <w:keepLines/>
      </w:pPr>
      <w:r>
        <w:t>Автозак стоит на месте. Дверь открыта.</w:t>
      </w:r>
    </w:p>
    <w:p w14:paraId="46CA7F39" w14:textId="616DA1E8" w:rsidR="00674840" w:rsidRPr="00155C70" w:rsidRDefault="00155C70" w:rsidP="009C152C">
      <w:pPr>
        <w:pStyle w:val="a9"/>
        <w:rPr>
          <w:lang w:val="ru-RU"/>
        </w:rPr>
      </w:pPr>
      <w:r>
        <w:rPr>
          <w:lang w:val="ru-RU"/>
        </w:rPr>
        <w:t>КОНВОИР</w:t>
      </w:r>
    </w:p>
    <w:p w14:paraId="617F96D4" w14:textId="77777777" w:rsidR="00674840" w:rsidRDefault="003F7E5A" w:rsidP="009C152C">
      <w:pPr>
        <w:pStyle w:val="ab"/>
      </w:pPr>
      <w:r>
        <w:t>Ну что, погнали к Нолю?</w:t>
      </w:r>
    </w:p>
    <w:p w14:paraId="76CA3D25" w14:textId="1E825ABE" w:rsidR="00674840" w:rsidRDefault="003F7E5A" w:rsidP="009C152C">
      <w:pPr>
        <w:pStyle w:val="a7"/>
      </w:pPr>
      <w:r>
        <w:t xml:space="preserve">Ошарашенный Масса смотрит на </w:t>
      </w:r>
      <w:r w:rsidR="002C08FB">
        <w:rPr>
          <w:lang w:val="ru-RU"/>
        </w:rPr>
        <w:t>к</w:t>
      </w:r>
      <w:r>
        <w:t xml:space="preserve">онвоиров. На секунду он зависает, потом резко бьёт кулаком по голове одного конвоира. Второго </w:t>
      </w:r>
      <w:r w:rsidR="002C08FB">
        <w:t>–</w:t>
      </w:r>
      <w:r>
        <w:t xml:space="preserve"> в живот. К автозаку подъезжает джип, в открытое водительское окно виден Фил.</w:t>
      </w:r>
    </w:p>
    <w:p w14:paraId="4798B77E" w14:textId="77777777" w:rsidR="003F7E5A" w:rsidRDefault="003F7E5A" w:rsidP="009C152C">
      <w:pPr>
        <w:pStyle w:val="a9"/>
      </w:pPr>
      <w:r>
        <w:t>ФИЛ</w:t>
      </w:r>
    </w:p>
    <w:p w14:paraId="48C42AC6" w14:textId="77777777" w:rsidR="00674840" w:rsidRDefault="003F7E5A" w:rsidP="009C152C">
      <w:pPr>
        <w:pStyle w:val="ab"/>
      </w:pPr>
      <w:r>
        <w:t>Масса, сюда! Быстро!</w:t>
      </w:r>
    </w:p>
    <w:p w14:paraId="28A9CB24" w14:textId="77777777" w:rsidR="00674840" w:rsidRDefault="003F7E5A" w:rsidP="009C152C">
      <w:pPr>
        <w:pStyle w:val="a7"/>
      </w:pPr>
      <w:r>
        <w:t>Масса спрыгивает, залезает в джип к Филу.</w:t>
      </w:r>
    </w:p>
    <w:p w14:paraId="14E2FC6C" w14:textId="77777777" w:rsidR="003F7E5A" w:rsidRDefault="003F7E5A" w:rsidP="009C152C">
      <w:pPr>
        <w:pStyle w:val="a9"/>
      </w:pPr>
      <w:r>
        <w:t>МАССА</w:t>
      </w:r>
    </w:p>
    <w:p w14:paraId="62FA74A1" w14:textId="77777777" w:rsidR="00674840" w:rsidRDefault="003F7E5A" w:rsidP="009C152C">
      <w:pPr>
        <w:pStyle w:val="ab"/>
      </w:pPr>
      <w:r>
        <w:t>Давай гони, гони! Они щас залезут!</w:t>
      </w:r>
    </w:p>
    <w:p w14:paraId="3D592393" w14:textId="77777777" w:rsidR="00674840" w:rsidRDefault="003F7E5A" w:rsidP="009C152C">
      <w:pPr>
        <w:pStyle w:val="a9"/>
      </w:pPr>
      <w:r>
        <w:t>ФИЛ</w:t>
      </w:r>
    </w:p>
    <w:p w14:paraId="1FB68523" w14:textId="77777777" w:rsidR="00674840" w:rsidRDefault="003F7E5A" w:rsidP="009C152C">
      <w:pPr>
        <w:pStyle w:val="ab"/>
      </w:pPr>
      <w:r>
        <w:t>Парней здесь бросим, что ли?</w:t>
      </w:r>
    </w:p>
    <w:p w14:paraId="381E552D" w14:textId="77777777" w:rsidR="00674840" w:rsidRDefault="003F7E5A" w:rsidP="009C152C">
      <w:pPr>
        <w:pStyle w:val="a9"/>
      </w:pPr>
      <w:r>
        <w:t>МАССА</w:t>
      </w:r>
    </w:p>
    <w:p w14:paraId="7EB6616E" w14:textId="77777777" w:rsidR="00674840" w:rsidRDefault="003F7E5A" w:rsidP="009C152C">
      <w:pPr>
        <w:pStyle w:val="ab"/>
      </w:pPr>
      <w:r>
        <w:t>Каких парней?</w:t>
      </w:r>
    </w:p>
    <w:p w14:paraId="35C4C11B" w14:textId="77777777" w:rsidR="00674840" w:rsidRDefault="003F7E5A" w:rsidP="009C152C">
      <w:pPr>
        <w:pStyle w:val="a7"/>
      </w:pPr>
      <w:r>
        <w:t>Два конвоира залезают в джип, снимают каски, это Чак и Вжик. Фил резко разворачивает машину, гонит.</w:t>
      </w:r>
    </w:p>
    <w:p w14:paraId="5831044B" w14:textId="77777777" w:rsidR="003F7E5A" w:rsidRDefault="003F7E5A" w:rsidP="009C152C">
      <w:pPr>
        <w:pStyle w:val="a9"/>
      </w:pPr>
      <w:r>
        <w:t>МАССА</w:t>
      </w:r>
    </w:p>
    <w:p w14:paraId="6B7EA921" w14:textId="77777777" w:rsidR="00674840" w:rsidRDefault="003F7E5A" w:rsidP="009C152C">
      <w:pPr>
        <w:pStyle w:val="ab"/>
      </w:pPr>
      <w:r>
        <w:t>О! Здорово пацаны, вы чё ментами устроились?!</w:t>
      </w:r>
    </w:p>
    <w:p w14:paraId="752B48CD" w14:textId="77777777" w:rsidR="003F7E5A" w:rsidRDefault="003F7E5A" w:rsidP="009C152C">
      <w:pPr>
        <w:pStyle w:val="a9"/>
      </w:pPr>
      <w:r>
        <w:t>ЧАК</w:t>
      </w:r>
    </w:p>
    <w:p w14:paraId="1894DD61" w14:textId="77777777" w:rsidR="00674840" w:rsidRDefault="003F7E5A" w:rsidP="009C152C">
      <w:pPr>
        <w:pStyle w:val="ab"/>
      </w:pPr>
      <w:r>
        <w:t>Ради дружбы, хоть на ментовскУю службу!</w:t>
      </w:r>
    </w:p>
    <w:p w14:paraId="21FDA449" w14:textId="77777777" w:rsidR="003F7E5A" w:rsidRDefault="003F7E5A" w:rsidP="009C152C">
      <w:pPr>
        <w:pStyle w:val="a9"/>
      </w:pPr>
      <w:r>
        <w:t>МАССА</w:t>
      </w:r>
    </w:p>
    <w:p w14:paraId="1A945A64" w14:textId="77777777" w:rsidR="00674840" w:rsidRDefault="003F7E5A" w:rsidP="009C152C">
      <w:pPr>
        <w:pStyle w:val="ab"/>
      </w:pPr>
      <w:r>
        <w:t xml:space="preserve">Блин, </w:t>
      </w:r>
      <w:r w:rsidRPr="006926FE">
        <w:rPr>
          <w:strike/>
          <w:color w:val="A6A6A6" w:themeColor="background1" w:themeShade="A6"/>
        </w:rPr>
        <w:t>братва! Нифига вы прикалываетесь…</w:t>
      </w:r>
      <w:r w:rsidRPr="006926FE">
        <w:rPr>
          <w:color w:val="A6A6A6" w:themeColor="background1" w:themeShade="A6"/>
        </w:rPr>
        <w:t xml:space="preserve"> </w:t>
      </w:r>
      <w:r>
        <w:t>Я же поверил, что вы от Ноля. Вы настоящие братья! Не то что мой брат, который настоящий брат! Забил на меня…</w:t>
      </w:r>
    </w:p>
    <w:p w14:paraId="485C67F3" w14:textId="77777777" w:rsidR="00674840" w:rsidRDefault="003F7E5A" w:rsidP="009C152C">
      <w:pPr>
        <w:pStyle w:val="a7"/>
      </w:pPr>
      <w:r>
        <w:t>Пацаны переглядываются.</w:t>
      </w:r>
    </w:p>
    <w:p w14:paraId="1C0CA2E8" w14:textId="77777777" w:rsidR="003F7E5A" w:rsidRDefault="003F7E5A" w:rsidP="009C152C">
      <w:pPr>
        <w:pStyle w:val="a9"/>
      </w:pPr>
      <w:r>
        <w:t>ФИЛ</w:t>
      </w:r>
    </w:p>
    <w:p w14:paraId="2BD258A7" w14:textId="77777777" w:rsidR="00674840" w:rsidRDefault="003F7E5A" w:rsidP="009C152C">
      <w:pPr>
        <w:pStyle w:val="ab"/>
      </w:pPr>
      <w:r>
        <w:t>Ты не спеши на брата гнать…</w:t>
      </w:r>
    </w:p>
    <w:p w14:paraId="3F9FC540" w14:textId="77777777" w:rsidR="00D36898" w:rsidRPr="00D36898" w:rsidRDefault="00D36898" w:rsidP="009C152C">
      <w:pPr>
        <w:pStyle w:val="af8"/>
        <w:keepNext/>
        <w:keepLines/>
      </w:pPr>
      <w:r w:rsidRPr="00D36898">
        <w:lastRenderedPageBreak/>
        <w:t>НАЧАЛО БОЛЬШОГО ФЛЕШБЭКА</w:t>
      </w:r>
    </w:p>
    <w:p w14:paraId="6F5F0622" w14:textId="663A886B" w:rsidR="00674840" w:rsidRDefault="00526DFF" w:rsidP="009C1862">
      <w:pPr>
        <w:pStyle w:val="a6"/>
        <w:tabs>
          <w:tab w:val="clear" w:pos="992"/>
          <w:tab w:val="left" w:pos="993"/>
        </w:tabs>
        <w:ind w:left="1701" w:hanging="1701"/>
      </w:pPr>
      <w:bookmarkStart w:id="1" w:name="_Hlk119669482"/>
      <w:r>
        <w:t>13-</w:t>
      </w:r>
      <w:r w:rsidR="0022528D">
        <w:t>2</w:t>
      </w:r>
      <w:r>
        <w:t>.</w:t>
      </w:r>
      <w:r w:rsidR="009C1862">
        <w:tab/>
      </w:r>
      <w:r w:rsidR="003F7E5A">
        <w:t>ИНТ. ДАЧА</w:t>
      </w:r>
      <w:r w:rsidR="00804C4D">
        <w:t xml:space="preserve"> МАССЫ</w:t>
      </w:r>
      <w:r w:rsidR="003F7E5A">
        <w:t xml:space="preserve"> </w:t>
      </w:r>
      <w:r w:rsidR="00F253BB" w:rsidRPr="00F253BB">
        <w:rPr>
          <w:caps w:val="0"/>
          <w:color w:val="00B050"/>
        </w:rPr>
        <w:t xml:space="preserve">(комната) </w:t>
      </w:r>
      <w:r w:rsidR="00064CFB">
        <w:t>–</w:t>
      </w:r>
      <w:r w:rsidR="003F7E5A">
        <w:t xml:space="preserve"> </w:t>
      </w:r>
      <w:r w:rsidR="009C1862" w:rsidRPr="009C1862">
        <w:rPr>
          <w:color w:val="00B050"/>
        </w:rPr>
        <w:t>НОЧЬ</w:t>
      </w:r>
    </w:p>
    <w:bookmarkEnd w:id="1"/>
    <w:p w14:paraId="2B7B370C" w14:textId="77777777" w:rsidR="00674840" w:rsidRDefault="003F7E5A" w:rsidP="009C152C">
      <w:pPr>
        <w:pStyle w:val="a7"/>
        <w:keepNext/>
        <w:keepLines/>
      </w:pPr>
      <w:r>
        <w:t>(Продолжение сцены из серии 12). Фил протягивает Ст</w:t>
      </w:r>
      <w:r w:rsidR="00082BEA" w:rsidRPr="00F503E9">
        <w:t>ё</w:t>
      </w:r>
      <w:r>
        <w:t>пе руки для наручников.</w:t>
      </w:r>
    </w:p>
    <w:p w14:paraId="30FB8208" w14:textId="77777777" w:rsidR="003F7E5A" w:rsidRDefault="003F7E5A" w:rsidP="009C152C">
      <w:pPr>
        <w:pStyle w:val="a9"/>
      </w:pPr>
      <w:r>
        <w:t>ФИЛ</w:t>
      </w:r>
    </w:p>
    <w:p w14:paraId="3BB82900" w14:textId="77777777" w:rsidR="00674840" w:rsidRDefault="003F7E5A" w:rsidP="009C152C">
      <w:pPr>
        <w:pStyle w:val="ab"/>
      </w:pPr>
      <w:r>
        <w:t>Ну чё, вези нас к брату…</w:t>
      </w:r>
    </w:p>
    <w:p w14:paraId="2309B267" w14:textId="77777777" w:rsidR="003F7E5A" w:rsidRDefault="003F7E5A" w:rsidP="009C152C">
      <w:pPr>
        <w:pStyle w:val="a9"/>
      </w:pPr>
      <w:r>
        <w:t>ЧАК</w:t>
      </w:r>
    </w:p>
    <w:p w14:paraId="460DE53F" w14:textId="77777777" w:rsidR="00674840" w:rsidRDefault="003F7E5A" w:rsidP="009C152C">
      <w:pPr>
        <w:pStyle w:val="ab"/>
      </w:pPr>
      <w:r>
        <w:t>Эй, Фил, погоди. Стёпка! Ты вообще помнишь нас? Мы ж в детстве с тобой нянчились…</w:t>
      </w:r>
    </w:p>
    <w:p w14:paraId="1E2074D6" w14:textId="77777777" w:rsidR="00674840" w:rsidRDefault="003F7E5A" w:rsidP="009C152C">
      <w:pPr>
        <w:pStyle w:val="a7"/>
      </w:pPr>
      <w:r>
        <w:t>Стёпа задумывается</w:t>
      </w:r>
      <w:r w:rsidR="00064CFB">
        <w:t>…</w:t>
      </w:r>
    </w:p>
    <w:p w14:paraId="5E2EEC23" w14:textId="77777777" w:rsidR="00064CFB" w:rsidRPr="00A806AA" w:rsidRDefault="00064CFB" w:rsidP="009C152C">
      <w:pPr>
        <w:pStyle w:val="af8"/>
        <w:keepNext/>
        <w:keepLines/>
        <w:rPr>
          <w:strike/>
          <w:color w:val="A6A6A6" w:themeColor="background1" w:themeShade="A6"/>
        </w:rPr>
      </w:pPr>
      <w:r w:rsidRPr="00A806AA">
        <w:rPr>
          <w:strike/>
          <w:color w:val="A6A6A6" w:themeColor="background1" w:themeShade="A6"/>
        </w:rPr>
        <w:t xml:space="preserve">НАЧАЛО </w:t>
      </w:r>
      <w:r w:rsidR="00D36898" w:rsidRPr="00A806AA">
        <w:rPr>
          <w:strike/>
          <w:color w:val="A6A6A6" w:themeColor="background1" w:themeShade="A6"/>
        </w:rPr>
        <w:t xml:space="preserve">МАЛОГО </w:t>
      </w:r>
      <w:r w:rsidRPr="00A806AA">
        <w:rPr>
          <w:strike/>
          <w:color w:val="A6A6A6" w:themeColor="background1" w:themeShade="A6"/>
        </w:rPr>
        <w:t>ФЛЕШБЭКА</w:t>
      </w:r>
    </w:p>
    <w:p w14:paraId="4925F5F9" w14:textId="77777777" w:rsidR="00674840" w:rsidRPr="00B6770C" w:rsidRDefault="00526DFF" w:rsidP="009C1862">
      <w:pPr>
        <w:pStyle w:val="a6"/>
        <w:tabs>
          <w:tab w:val="clear" w:pos="992"/>
          <w:tab w:val="left" w:pos="993"/>
        </w:tabs>
        <w:ind w:left="1418" w:hanging="1418"/>
        <w:rPr>
          <w:strike/>
          <w:color w:val="A6A6A6" w:themeColor="background1" w:themeShade="A6"/>
        </w:rPr>
      </w:pPr>
      <w:r w:rsidRPr="00B6770C">
        <w:rPr>
          <w:strike/>
          <w:color w:val="A6A6A6" w:themeColor="background1" w:themeShade="A6"/>
        </w:rPr>
        <w:t>13-</w:t>
      </w:r>
      <w:r w:rsidR="001A6F83" w:rsidRPr="00B6770C">
        <w:rPr>
          <w:strike/>
          <w:color w:val="A6A6A6" w:themeColor="background1" w:themeShade="A6"/>
        </w:rPr>
        <w:t>3</w:t>
      </w:r>
      <w:r w:rsidRPr="00B6770C">
        <w:rPr>
          <w:strike/>
          <w:color w:val="A6A6A6" w:themeColor="background1" w:themeShade="A6"/>
        </w:rPr>
        <w:t>.</w:t>
      </w:r>
      <w:r w:rsidR="00082BEA" w:rsidRPr="00B6770C">
        <w:rPr>
          <w:strike/>
          <w:color w:val="A6A6A6" w:themeColor="background1" w:themeShade="A6"/>
        </w:rPr>
        <w:tab/>
        <w:t>НАТ</w:t>
      </w:r>
      <w:r w:rsidR="003F7E5A" w:rsidRPr="00B6770C">
        <w:rPr>
          <w:strike/>
          <w:color w:val="A6A6A6" w:themeColor="background1" w:themeShade="A6"/>
        </w:rPr>
        <w:t xml:space="preserve">. ДВОР </w:t>
      </w:r>
      <w:r w:rsidR="00082BEA" w:rsidRPr="00B6770C">
        <w:rPr>
          <w:strike/>
          <w:color w:val="A6A6A6" w:themeColor="background1" w:themeShade="A6"/>
        </w:rPr>
        <w:t>–</w:t>
      </w:r>
      <w:r w:rsidR="003F7E5A" w:rsidRPr="00B6770C">
        <w:rPr>
          <w:strike/>
          <w:color w:val="A6A6A6" w:themeColor="background1" w:themeShade="A6"/>
        </w:rPr>
        <w:t xml:space="preserve"> ДЕНЬ</w:t>
      </w:r>
    </w:p>
    <w:p w14:paraId="505A2394" w14:textId="77777777" w:rsidR="00674840" w:rsidRPr="00B6770C" w:rsidRDefault="003F7E5A" w:rsidP="009C152C">
      <w:pPr>
        <w:pStyle w:val="a7"/>
        <w:keepNext/>
        <w:keepLines/>
        <w:rPr>
          <w:strike/>
          <w:color w:val="A6A6A6" w:themeColor="background1" w:themeShade="A6"/>
        </w:rPr>
      </w:pPr>
      <w:r w:rsidRPr="00B6770C">
        <w:rPr>
          <w:strike/>
          <w:color w:val="A6A6A6" w:themeColor="background1" w:themeShade="A6"/>
        </w:rPr>
        <w:t xml:space="preserve">Маленький </w:t>
      </w:r>
      <w:r w:rsidR="00526DFF" w:rsidRPr="00B6770C">
        <w:rPr>
          <w:strike/>
          <w:color w:val="A6A6A6" w:themeColor="background1" w:themeShade="A6"/>
        </w:rPr>
        <w:t>Стёпа</w:t>
      </w:r>
      <w:r w:rsidRPr="00B6770C">
        <w:rPr>
          <w:strike/>
          <w:color w:val="A6A6A6" w:themeColor="background1" w:themeShade="A6"/>
        </w:rPr>
        <w:t xml:space="preserve"> (6 лет) стоит в воротах. Чак (1</w:t>
      </w:r>
      <w:r w:rsidR="00082BEA" w:rsidRPr="00B6770C">
        <w:rPr>
          <w:strike/>
          <w:color w:val="A6A6A6" w:themeColor="background1" w:themeShade="A6"/>
          <w:lang w:val="ru-RU"/>
        </w:rPr>
        <w:t>8</w:t>
      </w:r>
      <w:r w:rsidRPr="00B6770C">
        <w:rPr>
          <w:strike/>
          <w:color w:val="A6A6A6" w:themeColor="background1" w:themeShade="A6"/>
        </w:rPr>
        <w:t xml:space="preserve"> лет) разбегается.</w:t>
      </w:r>
    </w:p>
    <w:p w14:paraId="2D13C19A" w14:textId="77777777" w:rsidR="003F7E5A" w:rsidRPr="00B6770C" w:rsidRDefault="003F7E5A" w:rsidP="009C152C">
      <w:pPr>
        <w:pStyle w:val="a9"/>
        <w:rPr>
          <w:strike/>
          <w:color w:val="A6A6A6" w:themeColor="background1" w:themeShade="A6"/>
        </w:rPr>
      </w:pPr>
      <w:r w:rsidRPr="00B6770C">
        <w:rPr>
          <w:strike/>
          <w:color w:val="A6A6A6" w:themeColor="background1" w:themeShade="A6"/>
        </w:rPr>
        <w:t>ЧАК</w:t>
      </w:r>
    </w:p>
    <w:p w14:paraId="69F70CCE" w14:textId="77777777" w:rsidR="00674840" w:rsidRPr="00B6770C" w:rsidRDefault="003F7E5A" w:rsidP="009C152C">
      <w:pPr>
        <w:pStyle w:val="ab"/>
        <w:rPr>
          <w:strike/>
          <w:color w:val="A6A6A6" w:themeColor="background1" w:themeShade="A6"/>
        </w:rPr>
      </w:pPr>
      <w:r w:rsidRPr="00B6770C">
        <w:rPr>
          <w:strike/>
          <w:color w:val="A6A6A6" w:themeColor="background1" w:themeShade="A6"/>
        </w:rPr>
        <w:t>Давай Стёпка, чисто на технику ударю!</w:t>
      </w:r>
    </w:p>
    <w:p w14:paraId="45B32F33" w14:textId="7E14857C" w:rsidR="00674840" w:rsidRPr="00B6770C" w:rsidRDefault="003F7E5A" w:rsidP="009C152C">
      <w:pPr>
        <w:pStyle w:val="a7"/>
        <w:rPr>
          <w:strike/>
          <w:color w:val="A6A6A6" w:themeColor="background1" w:themeShade="A6"/>
        </w:rPr>
      </w:pPr>
      <w:r w:rsidRPr="00B6770C">
        <w:rPr>
          <w:strike/>
          <w:color w:val="A6A6A6" w:themeColor="background1" w:themeShade="A6"/>
        </w:rPr>
        <w:t>Бьёт сильно мяч. Тот прилетает маленькому Стёпе в живот, и Ст</w:t>
      </w:r>
      <w:r w:rsidR="00082BEA" w:rsidRPr="00B6770C">
        <w:rPr>
          <w:strike/>
          <w:color w:val="A6A6A6" w:themeColor="background1" w:themeShade="A6"/>
          <w:lang w:val="ru-RU"/>
        </w:rPr>
        <w:t>ё</w:t>
      </w:r>
      <w:r w:rsidRPr="00B6770C">
        <w:rPr>
          <w:strike/>
          <w:color w:val="A6A6A6" w:themeColor="background1" w:themeShade="A6"/>
        </w:rPr>
        <w:t>пу вместе с м</w:t>
      </w:r>
      <w:r w:rsidR="00155C70" w:rsidRPr="00B6770C">
        <w:rPr>
          <w:strike/>
          <w:color w:val="A6A6A6" w:themeColor="background1" w:themeShade="A6"/>
          <w:lang w:val="ru-RU"/>
        </w:rPr>
        <w:t>я</w:t>
      </w:r>
      <w:r w:rsidRPr="00B6770C">
        <w:rPr>
          <w:strike/>
          <w:color w:val="A6A6A6" w:themeColor="background1" w:themeShade="A6"/>
        </w:rPr>
        <w:t>чом вносит в ворота.</w:t>
      </w:r>
    </w:p>
    <w:p w14:paraId="062694BE" w14:textId="77777777" w:rsidR="00674840" w:rsidRPr="00B6770C" w:rsidRDefault="00526DFF" w:rsidP="009C1862">
      <w:pPr>
        <w:pStyle w:val="a6"/>
        <w:tabs>
          <w:tab w:val="clear" w:pos="992"/>
          <w:tab w:val="left" w:pos="993"/>
        </w:tabs>
        <w:ind w:left="1418" w:hanging="1418"/>
        <w:rPr>
          <w:strike/>
          <w:color w:val="A6A6A6" w:themeColor="background1" w:themeShade="A6"/>
        </w:rPr>
      </w:pPr>
      <w:r w:rsidRPr="00B6770C">
        <w:rPr>
          <w:strike/>
          <w:color w:val="A6A6A6" w:themeColor="background1" w:themeShade="A6"/>
        </w:rPr>
        <w:t>13-</w:t>
      </w:r>
      <w:r w:rsidR="001A6F83" w:rsidRPr="00B6770C">
        <w:rPr>
          <w:strike/>
          <w:color w:val="A6A6A6" w:themeColor="background1" w:themeShade="A6"/>
        </w:rPr>
        <w:t>4</w:t>
      </w:r>
      <w:r w:rsidRPr="00B6770C">
        <w:rPr>
          <w:strike/>
          <w:color w:val="A6A6A6" w:themeColor="background1" w:themeShade="A6"/>
        </w:rPr>
        <w:t>.</w:t>
      </w:r>
      <w:r w:rsidRPr="00B6770C">
        <w:rPr>
          <w:strike/>
          <w:color w:val="A6A6A6" w:themeColor="background1" w:themeShade="A6"/>
        </w:rPr>
        <w:tab/>
      </w:r>
      <w:r w:rsidR="00082BEA" w:rsidRPr="00B6770C">
        <w:rPr>
          <w:strike/>
          <w:color w:val="A6A6A6" w:themeColor="background1" w:themeShade="A6"/>
        </w:rPr>
        <w:t>НАТ</w:t>
      </w:r>
      <w:r w:rsidR="003F7E5A" w:rsidRPr="00B6770C">
        <w:rPr>
          <w:strike/>
          <w:color w:val="A6A6A6" w:themeColor="background1" w:themeShade="A6"/>
        </w:rPr>
        <w:t xml:space="preserve">. ДВОР </w:t>
      </w:r>
      <w:r w:rsidR="00082BEA" w:rsidRPr="00B6770C">
        <w:rPr>
          <w:strike/>
          <w:color w:val="A6A6A6" w:themeColor="background1" w:themeShade="A6"/>
        </w:rPr>
        <w:t>–</w:t>
      </w:r>
      <w:r w:rsidR="003F7E5A" w:rsidRPr="00B6770C">
        <w:rPr>
          <w:strike/>
          <w:color w:val="A6A6A6" w:themeColor="background1" w:themeShade="A6"/>
        </w:rPr>
        <w:t xml:space="preserve"> ДЕНЬ</w:t>
      </w:r>
    </w:p>
    <w:p w14:paraId="1124EF01" w14:textId="77777777" w:rsidR="00674840" w:rsidRPr="00B6770C" w:rsidRDefault="003F7E5A" w:rsidP="009C152C">
      <w:pPr>
        <w:pStyle w:val="a7"/>
        <w:keepNext/>
        <w:keepLines/>
        <w:rPr>
          <w:strike/>
          <w:color w:val="A6A6A6" w:themeColor="background1" w:themeShade="A6"/>
        </w:rPr>
      </w:pPr>
      <w:r w:rsidRPr="00B6770C">
        <w:rPr>
          <w:strike/>
          <w:color w:val="A6A6A6" w:themeColor="background1" w:themeShade="A6"/>
        </w:rPr>
        <w:t xml:space="preserve">Стоят три пацана лет по 7-8, напротив них – 6-летний </w:t>
      </w:r>
      <w:r w:rsidR="00526DFF" w:rsidRPr="00B6770C">
        <w:rPr>
          <w:strike/>
          <w:color w:val="A6A6A6" w:themeColor="background1" w:themeShade="A6"/>
        </w:rPr>
        <w:t>Стёпа</w:t>
      </w:r>
      <w:r w:rsidRPr="00B6770C">
        <w:rPr>
          <w:strike/>
          <w:color w:val="A6A6A6" w:themeColor="background1" w:themeShade="A6"/>
        </w:rPr>
        <w:t xml:space="preserve"> с опущенной головой. Рядом со Ст</w:t>
      </w:r>
      <w:r w:rsidR="00082BEA" w:rsidRPr="00B6770C">
        <w:rPr>
          <w:strike/>
          <w:color w:val="A6A6A6" w:themeColor="background1" w:themeShade="A6"/>
          <w:lang w:val="ru-RU"/>
        </w:rPr>
        <w:t>ё</w:t>
      </w:r>
      <w:r w:rsidRPr="00B6770C">
        <w:rPr>
          <w:strike/>
          <w:color w:val="A6A6A6" w:themeColor="background1" w:themeShade="A6"/>
        </w:rPr>
        <w:t>пой Фил</w:t>
      </w:r>
      <w:r w:rsidR="009C152C" w:rsidRPr="00B6770C">
        <w:rPr>
          <w:strike/>
          <w:color w:val="A6A6A6" w:themeColor="background1" w:themeShade="A6"/>
          <w:lang w:val="ru-RU"/>
        </w:rPr>
        <w:t xml:space="preserve"> (19 лет)</w:t>
      </w:r>
      <w:r w:rsidRPr="00B6770C">
        <w:rPr>
          <w:strike/>
          <w:color w:val="A6A6A6" w:themeColor="background1" w:themeShade="A6"/>
        </w:rPr>
        <w:t>.</w:t>
      </w:r>
    </w:p>
    <w:p w14:paraId="50F1B2C2" w14:textId="77777777" w:rsidR="003F7E5A" w:rsidRPr="00B6770C" w:rsidRDefault="003F7E5A" w:rsidP="009C152C">
      <w:pPr>
        <w:pStyle w:val="a9"/>
        <w:rPr>
          <w:strike/>
          <w:color w:val="A6A6A6" w:themeColor="background1" w:themeShade="A6"/>
        </w:rPr>
      </w:pPr>
      <w:r w:rsidRPr="00B6770C">
        <w:rPr>
          <w:strike/>
          <w:color w:val="A6A6A6" w:themeColor="background1" w:themeShade="A6"/>
        </w:rPr>
        <w:t>ФИЛ</w:t>
      </w:r>
    </w:p>
    <w:p w14:paraId="63639B8F" w14:textId="1EC1E43F" w:rsidR="00674840" w:rsidRPr="00B6770C" w:rsidRDefault="003F7E5A" w:rsidP="009C152C">
      <w:pPr>
        <w:pStyle w:val="ab"/>
        <w:rPr>
          <w:strike/>
          <w:color w:val="A6A6A6" w:themeColor="background1" w:themeShade="A6"/>
        </w:rPr>
      </w:pPr>
      <w:r w:rsidRPr="00B6770C">
        <w:rPr>
          <w:strike/>
          <w:color w:val="A6A6A6" w:themeColor="background1" w:themeShade="A6"/>
        </w:rPr>
        <w:t>Ст</w:t>
      </w:r>
      <w:r w:rsidR="009E6D43" w:rsidRPr="00B6770C">
        <w:rPr>
          <w:strike/>
          <w:color w:val="A6A6A6" w:themeColor="background1" w:themeShade="A6"/>
          <w:lang w:val="ru-RU"/>
        </w:rPr>
        <w:t>ё</w:t>
      </w:r>
      <w:r w:rsidRPr="00B6770C">
        <w:rPr>
          <w:strike/>
          <w:color w:val="A6A6A6" w:themeColor="background1" w:themeShade="A6"/>
        </w:rPr>
        <w:t xml:space="preserve">пка, смотри. Ты по всем понятиям сейчас неправ, пацаны пояснили. А если виноват </w:t>
      </w:r>
      <w:r w:rsidR="009E6D43" w:rsidRPr="00B6770C">
        <w:rPr>
          <w:strike/>
          <w:color w:val="A6A6A6" w:themeColor="background1" w:themeShade="A6"/>
        </w:rPr>
        <w:t>–</w:t>
      </w:r>
      <w:r w:rsidRPr="00B6770C">
        <w:rPr>
          <w:strike/>
          <w:color w:val="A6A6A6" w:themeColor="background1" w:themeShade="A6"/>
        </w:rPr>
        <w:t xml:space="preserve"> плати. Так что вот эту машинку они у тебя справедливо за долги забирают.</w:t>
      </w:r>
    </w:p>
    <w:p w14:paraId="7F53AA0B" w14:textId="77777777" w:rsidR="00674840" w:rsidRPr="00B6770C" w:rsidRDefault="003F7E5A" w:rsidP="009C152C">
      <w:pPr>
        <w:pStyle w:val="a7"/>
        <w:rPr>
          <w:strike/>
          <w:color w:val="A6A6A6" w:themeColor="background1" w:themeShade="A6"/>
        </w:rPr>
      </w:pPr>
      <w:r w:rsidRPr="00B6770C">
        <w:rPr>
          <w:strike/>
          <w:color w:val="A6A6A6" w:themeColor="background1" w:themeShade="A6"/>
        </w:rPr>
        <w:t>Один из п</w:t>
      </w:r>
      <w:r w:rsidR="009E6D43" w:rsidRPr="00B6770C">
        <w:rPr>
          <w:strike/>
          <w:color w:val="A6A6A6" w:themeColor="background1" w:themeShade="A6"/>
          <w:lang w:val="ru-RU"/>
        </w:rPr>
        <w:t>ацанов</w:t>
      </w:r>
      <w:r w:rsidRPr="00B6770C">
        <w:rPr>
          <w:strike/>
          <w:color w:val="A6A6A6" w:themeColor="background1" w:themeShade="A6"/>
        </w:rPr>
        <w:t xml:space="preserve"> подходит и забирает у Ст</w:t>
      </w:r>
      <w:r w:rsidR="009E6D43" w:rsidRPr="00B6770C">
        <w:rPr>
          <w:strike/>
          <w:color w:val="A6A6A6" w:themeColor="background1" w:themeShade="A6"/>
          <w:lang w:val="ru-RU"/>
        </w:rPr>
        <w:t>ё</w:t>
      </w:r>
      <w:r w:rsidRPr="00B6770C">
        <w:rPr>
          <w:strike/>
          <w:color w:val="A6A6A6" w:themeColor="background1" w:themeShade="A6"/>
        </w:rPr>
        <w:t>пы игрушечный самосвал.</w:t>
      </w:r>
    </w:p>
    <w:p w14:paraId="47AF53D1" w14:textId="77777777" w:rsidR="003F7E5A" w:rsidRPr="00B6770C" w:rsidRDefault="003F7E5A" w:rsidP="009C152C">
      <w:pPr>
        <w:pStyle w:val="a9"/>
        <w:rPr>
          <w:strike/>
          <w:color w:val="A6A6A6" w:themeColor="background1" w:themeShade="A6"/>
        </w:rPr>
      </w:pPr>
      <w:r w:rsidRPr="00B6770C">
        <w:rPr>
          <w:strike/>
          <w:color w:val="A6A6A6" w:themeColor="background1" w:themeShade="A6"/>
        </w:rPr>
        <w:t>ФИЛ</w:t>
      </w:r>
    </w:p>
    <w:p w14:paraId="2C2F6174" w14:textId="77777777" w:rsidR="00674840" w:rsidRPr="00B6770C" w:rsidRDefault="003F7E5A" w:rsidP="009C152C">
      <w:pPr>
        <w:pStyle w:val="ab"/>
        <w:rPr>
          <w:strike/>
          <w:color w:val="A6A6A6" w:themeColor="background1" w:themeShade="A6"/>
        </w:rPr>
      </w:pPr>
      <w:r w:rsidRPr="00B6770C">
        <w:rPr>
          <w:strike/>
          <w:color w:val="A6A6A6" w:themeColor="background1" w:themeShade="A6"/>
        </w:rPr>
        <w:t>Вс</w:t>
      </w:r>
      <w:r w:rsidR="009E6D43" w:rsidRPr="00B6770C">
        <w:rPr>
          <w:strike/>
          <w:color w:val="A6A6A6" w:themeColor="background1" w:themeShade="A6"/>
          <w:lang w:val="ru-RU"/>
        </w:rPr>
        <w:t>ё</w:t>
      </w:r>
      <w:r w:rsidRPr="00B6770C">
        <w:rPr>
          <w:strike/>
          <w:color w:val="A6A6A6" w:themeColor="background1" w:themeShade="A6"/>
        </w:rPr>
        <w:t>, а теперь краба дайте друг другу и конфликт исчерпан.</w:t>
      </w:r>
    </w:p>
    <w:p w14:paraId="30BA6187" w14:textId="04DF8AD4" w:rsidR="00674840" w:rsidRPr="00A806AA" w:rsidRDefault="00526DFF" w:rsidP="009C152C">
      <w:pPr>
        <w:pStyle w:val="a6"/>
        <w:tabs>
          <w:tab w:val="clear" w:pos="992"/>
          <w:tab w:val="left" w:pos="1134"/>
        </w:tabs>
        <w:ind w:left="1418" w:hanging="1418"/>
      </w:pPr>
      <w:r w:rsidRPr="00A806AA">
        <w:lastRenderedPageBreak/>
        <w:t>13-</w:t>
      </w:r>
      <w:r w:rsidR="001A6F83" w:rsidRPr="00A806AA">
        <w:rPr>
          <w:strike/>
          <w:color w:val="A6A6A6" w:themeColor="background1" w:themeShade="A6"/>
        </w:rPr>
        <w:t>5</w:t>
      </w:r>
      <w:r w:rsidR="00A806AA">
        <w:t xml:space="preserve"> </w:t>
      </w:r>
      <w:r w:rsidR="00A806AA" w:rsidRPr="00A806AA">
        <w:rPr>
          <w:color w:val="00B050"/>
        </w:rPr>
        <w:t>3</w:t>
      </w:r>
      <w:r w:rsidRPr="00A806AA">
        <w:t>.</w:t>
      </w:r>
      <w:r w:rsidR="009C1862">
        <w:tab/>
      </w:r>
      <w:r w:rsidR="00A806AA" w:rsidRPr="00A806AA">
        <w:rPr>
          <w:color w:val="00B050"/>
        </w:rPr>
        <w:t>нат</w:t>
      </w:r>
      <w:r w:rsidR="003F7E5A" w:rsidRPr="00A806AA">
        <w:t xml:space="preserve">. </w:t>
      </w:r>
      <w:r w:rsidR="003F7E5A" w:rsidRPr="00A806AA">
        <w:rPr>
          <w:strike/>
          <w:color w:val="A6A6A6" w:themeColor="background1" w:themeShade="A6"/>
        </w:rPr>
        <w:t>КВАРТИРА</w:t>
      </w:r>
      <w:r w:rsidR="003F7E5A" w:rsidRPr="00A806AA">
        <w:t xml:space="preserve"> </w:t>
      </w:r>
      <w:r w:rsidR="00A806AA">
        <w:t xml:space="preserve">дом </w:t>
      </w:r>
      <w:r w:rsidR="003F7E5A" w:rsidRPr="00A806AA">
        <w:t>МАССЫ</w:t>
      </w:r>
      <w:r w:rsidR="00AD71D2" w:rsidRPr="00A806AA">
        <w:t xml:space="preserve"> (</w:t>
      </w:r>
      <w:r w:rsidR="00AD71D2" w:rsidRPr="00A806AA">
        <w:rPr>
          <w:caps w:val="0"/>
          <w:color w:val="A6A6A6" w:themeColor="background1" w:themeShade="A6"/>
        </w:rPr>
        <w:t>прихожая</w:t>
      </w:r>
      <w:r w:rsidR="00A806AA">
        <w:t xml:space="preserve"> </w:t>
      </w:r>
      <w:r w:rsidR="00A806AA" w:rsidRPr="00A806AA">
        <w:rPr>
          <w:caps w:val="0"/>
          <w:color w:val="00B050"/>
        </w:rPr>
        <w:t>двор</w:t>
      </w:r>
      <w:r w:rsidR="00AD71D2" w:rsidRPr="00A806AA">
        <w:t>)</w:t>
      </w:r>
      <w:r w:rsidR="003F7E5A" w:rsidRPr="00A806AA">
        <w:t xml:space="preserve"> – ДЕНЬ</w:t>
      </w:r>
    </w:p>
    <w:p w14:paraId="793C4F55" w14:textId="77777777" w:rsidR="00674840" w:rsidRPr="00A806AA" w:rsidRDefault="003F7E5A" w:rsidP="009C152C">
      <w:pPr>
        <w:pStyle w:val="a7"/>
        <w:keepNext/>
        <w:keepLines/>
        <w:rPr>
          <w:strike/>
          <w:color w:val="A6A6A6" w:themeColor="background1" w:themeShade="A6"/>
        </w:rPr>
      </w:pPr>
      <w:r w:rsidRPr="00A806AA">
        <w:rPr>
          <w:strike/>
          <w:color w:val="A6A6A6" w:themeColor="background1" w:themeShade="A6"/>
        </w:rPr>
        <w:t xml:space="preserve">Вжик </w:t>
      </w:r>
      <w:r w:rsidR="009C152C" w:rsidRPr="00A806AA">
        <w:rPr>
          <w:strike/>
          <w:color w:val="A6A6A6" w:themeColor="background1" w:themeShade="A6"/>
          <w:lang w:val="ru-RU"/>
        </w:rPr>
        <w:t xml:space="preserve">(17 лет) </w:t>
      </w:r>
      <w:r w:rsidRPr="00A806AA">
        <w:rPr>
          <w:strike/>
          <w:color w:val="A6A6A6" w:themeColor="background1" w:themeShade="A6"/>
        </w:rPr>
        <w:t>входит в квартиру, ему открывает Масса</w:t>
      </w:r>
      <w:r w:rsidR="009C152C" w:rsidRPr="00A806AA">
        <w:rPr>
          <w:strike/>
          <w:color w:val="A6A6A6" w:themeColor="background1" w:themeShade="A6"/>
          <w:lang w:val="ru-RU"/>
        </w:rPr>
        <w:t xml:space="preserve"> (18 лет)</w:t>
      </w:r>
      <w:r w:rsidRPr="00A806AA">
        <w:rPr>
          <w:strike/>
          <w:color w:val="A6A6A6" w:themeColor="background1" w:themeShade="A6"/>
        </w:rPr>
        <w:t>.</w:t>
      </w:r>
    </w:p>
    <w:p w14:paraId="19BC612C" w14:textId="77777777" w:rsidR="003F7E5A" w:rsidRPr="00A806AA" w:rsidRDefault="003F7E5A" w:rsidP="009C152C">
      <w:pPr>
        <w:pStyle w:val="a9"/>
        <w:rPr>
          <w:strike/>
          <w:color w:val="A6A6A6" w:themeColor="background1" w:themeShade="A6"/>
        </w:rPr>
      </w:pPr>
      <w:r w:rsidRPr="00A806AA">
        <w:rPr>
          <w:strike/>
          <w:color w:val="A6A6A6" w:themeColor="background1" w:themeShade="A6"/>
        </w:rPr>
        <w:t>ВЖИК</w:t>
      </w:r>
    </w:p>
    <w:p w14:paraId="6AE8A109" w14:textId="77777777" w:rsidR="00674840" w:rsidRPr="00A806AA" w:rsidRDefault="003F7E5A" w:rsidP="009C152C">
      <w:pPr>
        <w:pStyle w:val="ab"/>
        <w:rPr>
          <w:strike/>
          <w:color w:val="A6A6A6" w:themeColor="background1" w:themeShade="A6"/>
        </w:rPr>
      </w:pPr>
      <w:r w:rsidRPr="00A806AA">
        <w:rPr>
          <w:strike/>
          <w:color w:val="A6A6A6" w:themeColor="background1" w:themeShade="A6"/>
        </w:rPr>
        <w:t xml:space="preserve">Масса, больше </w:t>
      </w:r>
      <w:r w:rsidR="008D6F5E" w:rsidRPr="00A806AA">
        <w:rPr>
          <w:strike/>
          <w:color w:val="A6A6A6" w:themeColor="background1" w:themeShade="A6"/>
        </w:rPr>
        <w:t>Стёпку</w:t>
      </w:r>
      <w:r w:rsidRPr="00A806AA">
        <w:rPr>
          <w:strike/>
          <w:color w:val="A6A6A6" w:themeColor="background1" w:themeShade="A6"/>
        </w:rPr>
        <w:t xml:space="preserve"> на меня не оставляй. Как прицепился, пришлось вместе с ним тачку угонять. Люди </w:t>
      </w:r>
      <w:r w:rsidR="008D6F5E" w:rsidRPr="00A806AA">
        <w:rPr>
          <w:strike/>
          <w:color w:val="A6A6A6" w:themeColor="background1" w:themeShade="A6"/>
        </w:rPr>
        <w:t>серьёзные</w:t>
      </w:r>
      <w:r w:rsidRPr="00A806AA">
        <w:rPr>
          <w:strike/>
          <w:color w:val="A6A6A6" w:themeColor="background1" w:themeShade="A6"/>
        </w:rPr>
        <w:t xml:space="preserve"> заказ кинули. Хорошо хоть, прошло всё гладко. Заказчик уже забрал её на паром.</w:t>
      </w:r>
    </w:p>
    <w:p w14:paraId="7976BE1E" w14:textId="77777777" w:rsidR="003F7E5A" w:rsidRPr="00A806AA" w:rsidRDefault="003F7E5A" w:rsidP="009C152C">
      <w:pPr>
        <w:pStyle w:val="a9"/>
        <w:rPr>
          <w:strike/>
          <w:color w:val="A6A6A6" w:themeColor="background1" w:themeShade="A6"/>
        </w:rPr>
      </w:pPr>
      <w:r w:rsidRPr="00A806AA">
        <w:rPr>
          <w:strike/>
          <w:color w:val="A6A6A6" w:themeColor="background1" w:themeShade="A6"/>
        </w:rPr>
        <w:t>МАССА</w:t>
      </w:r>
    </w:p>
    <w:p w14:paraId="5B687BCF" w14:textId="77777777" w:rsidR="00674840" w:rsidRPr="00A806AA" w:rsidRDefault="003F7E5A" w:rsidP="009C152C">
      <w:pPr>
        <w:pStyle w:val="ab"/>
        <w:rPr>
          <w:strike/>
          <w:color w:val="A6A6A6" w:themeColor="background1" w:themeShade="A6"/>
        </w:rPr>
      </w:pPr>
      <w:r w:rsidRPr="00A806AA">
        <w:rPr>
          <w:strike/>
          <w:color w:val="A6A6A6" w:themeColor="background1" w:themeShade="A6"/>
        </w:rPr>
        <w:t xml:space="preserve">Так, а </w:t>
      </w:r>
      <w:r w:rsidR="008D6F5E" w:rsidRPr="00A806AA">
        <w:rPr>
          <w:strike/>
          <w:color w:val="A6A6A6" w:themeColor="background1" w:themeShade="A6"/>
        </w:rPr>
        <w:t>Стёпка</w:t>
      </w:r>
      <w:r w:rsidR="008D6F5E" w:rsidRPr="00A806AA">
        <w:rPr>
          <w:strike/>
          <w:color w:val="A6A6A6" w:themeColor="background1" w:themeShade="A6"/>
          <w:lang w:val="ru-RU"/>
        </w:rPr>
        <w:t xml:space="preserve"> </w:t>
      </w:r>
      <w:r w:rsidRPr="00A806AA">
        <w:rPr>
          <w:strike/>
          <w:color w:val="A6A6A6" w:themeColor="background1" w:themeShade="A6"/>
        </w:rPr>
        <w:t>то где?</w:t>
      </w:r>
    </w:p>
    <w:p w14:paraId="5262983A" w14:textId="77777777" w:rsidR="00674840" w:rsidRPr="00A806AA" w:rsidRDefault="003F7E5A" w:rsidP="009C152C">
      <w:pPr>
        <w:pStyle w:val="a7"/>
        <w:rPr>
          <w:strike/>
          <w:color w:val="A6A6A6" w:themeColor="background1" w:themeShade="A6"/>
        </w:rPr>
      </w:pPr>
      <w:r w:rsidRPr="00A806AA">
        <w:rPr>
          <w:strike/>
          <w:color w:val="A6A6A6" w:themeColor="background1" w:themeShade="A6"/>
        </w:rPr>
        <w:t>Вжик оборачивается за спину: там никого нет.</w:t>
      </w:r>
    </w:p>
    <w:p w14:paraId="2B76D5B8" w14:textId="77777777" w:rsidR="003F7E5A" w:rsidRPr="00A806AA" w:rsidRDefault="003F7E5A" w:rsidP="009C152C">
      <w:pPr>
        <w:pStyle w:val="a9"/>
        <w:rPr>
          <w:strike/>
          <w:color w:val="A6A6A6" w:themeColor="background1" w:themeShade="A6"/>
        </w:rPr>
      </w:pPr>
      <w:r w:rsidRPr="00A806AA">
        <w:rPr>
          <w:strike/>
          <w:color w:val="A6A6A6" w:themeColor="background1" w:themeShade="A6"/>
        </w:rPr>
        <w:t>ВЖИК</w:t>
      </w:r>
    </w:p>
    <w:p w14:paraId="08F1B5DC" w14:textId="77777777" w:rsidR="00674840" w:rsidRPr="00A806AA" w:rsidRDefault="003F7E5A" w:rsidP="009C152C">
      <w:pPr>
        <w:pStyle w:val="ab"/>
        <w:rPr>
          <w:strike/>
          <w:color w:val="A6A6A6" w:themeColor="background1" w:themeShade="A6"/>
        </w:rPr>
      </w:pPr>
      <w:r w:rsidRPr="00A806AA">
        <w:rPr>
          <w:strike/>
          <w:color w:val="A6A6A6" w:themeColor="background1" w:themeShade="A6"/>
        </w:rPr>
        <w:t>Твою налево!</w:t>
      </w:r>
    </w:p>
    <w:p w14:paraId="3BDA6D5F" w14:textId="77777777" w:rsidR="00674840" w:rsidRPr="00A806AA" w:rsidRDefault="003F7E5A" w:rsidP="009C152C">
      <w:pPr>
        <w:pStyle w:val="a7"/>
        <w:rPr>
          <w:strike/>
          <w:color w:val="A6A6A6" w:themeColor="background1" w:themeShade="A6"/>
        </w:rPr>
      </w:pPr>
      <w:r w:rsidRPr="00A806AA">
        <w:rPr>
          <w:strike/>
          <w:color w:val="A6A6A6" w:themeColor="background1" w:themeShade="A6"/>
        </w:rPr>
        <w:t>Вжик и Масса выбегают из квартиры.</w:t>
      </w:r>
    </w:p>
    <w:p w14:paraId="45A2B50C" w14:textId="5CC90357" w:rsidR="00674840" w:rsidRDefault="003F7E5A" w:rsidP="009C152C">
      <w:pPr>
        <w:pStyle w:val="af8"/>
        <w:rPr>
          <w:strike/>
          <w:color w:val="A6A6A6" w:themeColor="background1" w:themeShade="A6"/>
        </w:rPr>
      </w:pPr>
      <w:r w:rsidRPr="00A806AA">
        <w:rPr>
          <w:strike/>
          <w:color w:val="A6A6A6" w:themeColor="background1" w:themeShade="A6"/>
        </w:rPr>
        <w:t xml:space="preserve">КОНЕЦ </w:t>
      </w:r>
      <w:r w:rsidR="00D36898" w:rsidRPr="00A806AA">
        <w:rPr>
          <w:strike/>
          <w:color w:val="A6A6A6" w:themeColor="background1" w:themeShade="A6"/>
        </w:rPr>
        <w:t xml:space="preserve">МАЛОГО </w:t>
      </w:r>
      <w:r w:rsidRPr="00A806AA">
        <w:rPr>
          <w:strike/>
          <w:color w:val="A6A6A6" w:themeColor="background1" w:themeShade="A6"/>
        </w:rPr>
        <w:t>ФЛЕШБЭКА</w:t>
      </w:r>
    </w:p>
    <w:p w14:paraId="11A145E2" w14:textId="77777777" w:rsidR="00A806AA" w:rsidRPr="00A806AA" w:rsidRDefault="00A806AA" w:rsidP="00A806AA">
      <w:pPr>
        <w:pStyle w:val="a7"/>
        <w:rPr>
          <w:color w:val="00B050"/>
        </w:rPr>
      </w:pPr>
      <w:r w:rsidRPr="00A806AA">
        <w:rPr>
          <w:color w:val="00B050"/>
        </w:rPr>
        <w:t>Вжик, Чак и Фил, потные, запыхавшиеся, стоят перед Массой. Говорят, перебивая друг друга.</w:t>
      </w:r>
    </w:p>
    <w:p w14:paraId="37479545" w14:textId="48AF8C2C" w:rsidR="00A806AA" w:rsidRPr="00A806AA" w:rsidRDefault="00A806AA" w:rsidP="00A806AA">
      <w:pPr>
        <w:pStyle w:val="a9"/>
        <w:rPr>
          <w:color w:val="00B050"/>
        </w:rPr>
      </w:pPr>
      <w:r w:rsidRPr="00A806AA">
        <w:rPr>
          <w:color w:val="00B050"/>
        </w:rPr>
        <w:t>ЧАК</w:t>
      </w:r>
    </w:p>
    <w:p w14:paraId="4A349622" w14:textId="77777777" w:rsidR="00A806AA" w:rsidRPr="00A806AA" w:rsidRDefault="00A806AA" w:rsidP="00A806AA">
      <w:pPr>
        <w:pStyle w:val="ab"/>
        <w:rPr>
          <w:color w:val="00B050"/>
        </w:rPr>
      </w:pPr>
      <w:r w:rsidRPr="00A806AA">
        <w:rPr>
          <w:color w:val="00B050"/>
        </w:rPr>
        <w:t>Масса, больше Стёпку на нас не оставляй</w:t>
      </w:r>
    </w:p>
    <w:p w14:paraId="4C4FEB0A" w14:textId="7302B708" w:rsidR="00A806AA" w:rsidRPr="00A806AA" w:rsidRDefault="00A806AA" w:rsidP="00A806AA">
      <w:pPr>
        <w:pStyle w:val="a9"/>
        <w:rPr>
          <w:color w:val="00B050"/>
        </w:rPr>
      </w:pPr>
      <w:r w:rsidRPr="00A806AA">
        <w:rPr>
          <w:color w:val="00B050"/>
        </w:rPr>
        <w:t>ВЖИК</w:t>
      </w:r>
    </w:p>
    <w:p w14:paraId="189E6FB8" w14:textId="77777777" w:rsidR="00A806AA" w:rsidRPr="00A806AA" w:rsidRDefault="00A806AA" w:rsidP="00A806AA">
      <w:pPr>
        <w:pStyle w:val="ab"/>
        <w:rPr>
          <w:color w:val="00B050"/>
        </w:rPr>
      </w:pPr>
      <w:r w:rsidRPr="00A806AA">
        <w:rPr>
          <w:color w:val="00B050"/>
        </w:rPr>
        <w:t>Как прицепился, пришлось вместе с ним тачку угонять.</w:t>
      </w:r>
    </w:p>
    <w:p w14:paraId="6FF30EEB" w14:textId="5E70634D" w:rsidR="00A806AA" w:rsidRPr="00A806AA" w:rsidRDefault="00A806AA" w:rsidP="00A806AA">
      <w:pPr>
        <w:pStyle w:val="a9"/>
        <w:rPr>
          <w:color w:val="00B050"/>
        </w:rPr>
      </w:pPr>
      <w:r w:rsidRPr="00A806AA">
        <w:rPr>
          <w:color w:val="00B050"/>
        </w:rPr>
        <w:t>ФИЛ</w:t>
      </w:r>
    </w:p>
    <w:p w14:paraId="1322D1AF" w14:textId="77777777" w:rsidR="00A806AA" w:rsidRPr="00A806AA" w:rsidRDefault="00A806AA" w:rsidP="00A806AA">
      <w:pPr>
        <w:pStyle w:val="ab"/>
        <w:rPr>
          <w:rStyle w:val="ad"/>
          <w:color w:val="00B050"/>
        </w:rPr>
      </w:pPr>
      <w:r w:rsidRPr="00A806AA">
        <w:rPr>
          <w:rStyle w:val="ad"/>
          <w:color w:val="00B050"/>
        </w:rPr>
        <w:t>Люди серьёзные заказ кинули. Хорошо хоть, прошло всё гладко.</w:t>
      </w:r>
      <w:r w:rsidRPr="00A806AA">
        <w:t xml:space="preserve"> </w:t>
      </w:r>
      <w:r w:rsidRPr="00A806AA">
        <w:rPr>
          <w:rStyle w:val="ad"/>
          <w:color w:val="00B050"/>
        </w:rPr>
        <w:t>Заказчик уже забрал её на паром.</w:t>
      </w:r>
    </w:p>
    <w:p w14:paraId="73CEF521" w14:textId="1130AB28" w:rsidR="00A806AA" w:rsidRPr="00A806AA" w:rsidRDefault="00A806AA" w:rsidP="00A806AA">
      <w:pPr>
        <w:pStyle w:val="a9"/>
        <w:rPr>
          <w:color w:val="00B050"/>
        </w:rPr>
      </w:pPr>
      <w:r w:rsidRPr="00A806AA">
        <w:rPr>
          <w:color w:val="00B050"/>
        </w:rPr>
        <w:t>МАССА</w:t>
      </w:r>
    </w:p>
    <w:p w14:paraId="6B70DA75" w14:textId="0DE12F1F" w:rsidR="00A806AA" w:rsidRPr="00A806AA" w:rsidRDefault="00A806AA" w:rsidP="00A806AA">
      <w:pPr>
        <w:pStyle w:val="ab"/>
        <w:rPr>
          <w:color w:val="00B050"/>
        </w:rPr>
      </w:pPr>
      <w:r w:rsidRPr="00A806AA">
        <w:rPr>
          <w:color w:val="00B050"/>
        </w:rPr>
        <w:t>Ясно. А Стёпка</w:t>
      </w:r>
      <w:r>
        <w:rPr>
          <w:color w:val="00B050"/>
          <w:lang w:val="ru-RU"/>
        </w:rPr>
        <w:t>-</w:t>
      </w:r>
      <w:r w:rsidRPr="00A806AA">
        <w:rPr>
          <w:color w:val="00B050"/>
        </w:rPr>
        <w:t>то где?</w:t>
      </w:r>
    </w:p>
    <w:p w14:paraId="4EC051BA" w14:textId="77777777" w:rsidR="00A806AA" w:rsidRPr="00A806AA" w:rsidRDefault="00A806AA" w:rsidP="00A806AA">
      <w:pPr>
        <w:pStyle w:val="a7"/>
        <w:rPr>
          <w:color w:val="00B050"/>
        </w:rPr>
      </w:pPr>
      <w:r w:rsidRPr="00A806AA">
        <w:rPr>
          <w:color w:val="00B050"/>
        </w:rPr>
        <w:t>Парни вертятся вокруг – ребёнка нет, смотрят друг на друга.</w:t>
      </w:r>
    </w:p>
    <w:p w14:paraId="7F04E3BB" w14:textId="6379B276" w:rsidR="00A806AA" w:rsidRPr="00A806AA" w:rsidRDefault="00A806AA" w:rsidP="00A806AA">
      <w:pPr>
        <w:pStyle w:val="a9"/>
        <w:rPr>
          <w:color w:val="00B050"/>
        </w:rPr>
      </w:pPr>
      <w:r w:rsidRPr="00A806AA">
        <w:rPr>
          <w:color w:val="00B050"/>
        </w:rPr>
        <w:t>ФИЛ</w:t>
      </w:r>
    </w:p>
    <w:p w14:paraId="44163CB9" w14:textId="77777777" w:rsidR="00A806AA" w:rsidRPr="00A806AA" w:rsidRDefault="00A806AA" w:rsidP="00A806AA">
      <w:pPr>
        <w:pStyle w:val="ab"/>
        <w:rPr>
          <w:color w:val="00B050"/>
        </w:rPr>
      </w:pPr>
      <w:r w:rsidRPr="00A806AA">
        <w:rPr>
          <w:color w:val="00B050"/>
        </w:rPr>
        <w:t>Твою мать!</w:t>
      </w:r>
    </w:p>
    <w:p w14:paraId="3E797348" w14:textId="430C25E3" w:rsidR="00A806AA" w:rsidRPr="00A806AA" w:rsidRDefault="00A806AA" w:rsidP="00A806AA">
      <w:pPr>
        <w:pStyle w:val="a9"/>
        <w:rPr>
          <w:color w:val="00B050"/>
        </w:rPr>
      </w:pPr>
      <w:r w:rsidRPr="00A806AA">
        <w:rPr>
          <w:color w:val="00B050"/>
        </w:rPr>
        <w:t>ЧАК</w:t>
      </w:r>
    </w:p>
    <w:p w14:paraId="544875B6" w14:textId="3CE4025B" w:rsidR="00A806AA" w:rsidRPr="00A806AA" w:rsidRDefault="00A806AA" w:rsidP="00A806AA">
      <w:pPr>
        <w:pStyle w:val="ae"/>
        <w:rPr>
          <w:color w:val="00B050"/>
        </w:rPr>
      </w:pPr>
      <w:r w:rsidRPr="00A806AA">
        <w:rPr>
          <w:color w:val="00B050"/>
        </w:rPr>
        <w:t>(</w:t>
      </w:r>
      <w:r w:rsidRPr="00A806AA">
        <w:rPr>
          <w:color w:val="00B050"/>
        </w:rPr>
        <w:t>В</w:t>
      </w:r>
      <w:r w:rsidRPr="00A806AA">
        <w:rPr>
          <w:color w:val="00B050"/>
        </w:rPr>
        <w:t>жику)</w:t>
      </w:r>
    </w:p>
    <w:p w14:paraId="20E0D23C" w14:textId="77777777" w:rsidR="00A806AA" w:rsidRPr="00A806AA" w:rsidRDefault="00A806AA" w:rsidP="00A806AA">
      <w:pPr>
        <w:pStyle w:val="ab"/>
        <w:rPr>
          <w:color w:val="00B050"/>
        </w:rPr>
      </w:pPr>
      <w:r w:rsidRPr="00A806AA">
        <w:rPr>
          <w:color w:val="00B050"/>
        </w:rPr>
        <w:t>Я говорил, что багажник плохая идея?</w:t>
      </w:r>
    </w:p>
    <w:p w14:paraId="0AFC5794" w14:textId="24245515" w:rsidR="00A806AA" w:rsidRPr="00A806AA" w:rsidRDefault="00A806AA" w:rsidP="00A806AA">
      <w:pPr>
        <w:pStyle w:val="a9"/>
        <w:rPr>
          <w:color w:val="00B050"/>
        </w:rPr>
      </w:pPr>
      <w:r w:rsidRPr="00A806AA">
        <w:rPr>
          <w:color w:val="00B050"/>
        </w:rPr>
        <w:lastRenderedPageBreak/>
        <w:t>МАССА</w:t>
      </w:r>
    </w:p>
    <w:p w14:paraId="0DB88FA7" w14:textId="77777777" w:rsidR="00A806AA" w:rsidRPr="00A806AA" w:rsidRDefault="00A806AA" w:rsidP="00A806AA">
      <w:pPr>
        <w:pStyle w:val="ae"/>
        <w:rPr>
          <w:color w:val="00B050"/>
        </w:rPr>
      </w:pPr>
      <w:r w:rsidRPr="00A806AA">
        <w:rPr>
          <w:color w:val="00B050"/>
        </w:rPr>
        <w:t>(сжимает кулаки)</w:t>
      </w:r>
    </w:p>
    <w:p w14:paraId="2562CBDE" w14:textId="77777777" w:rsidR="00A806AA" w:rsidRPr="00A806AA" w:rsidRDefault="00A806AA" w:rsidP="00A806AA">
      <w:pPr>
        <w:pStyle w:val="ab"/>
        <w:rPr>
          <w:color w:val="00B050"/>
        </w:rPr>
      </w:pPr>
      <w:r w:rsidRPr="00A806AA">
        <w:rPr>
          <w:color w:val="00B050"/>
        </w:rPr>
        <w:t>Вы обалдели? Я вас щас убью!</w:t>
      </w:r>
    </w:p>
    <w:p w14:paraId="61273D53" w14:textId="6BEE05D6" w:rsidR="00A806AA" w:rsidRPr="00A806AA" w:rsidRDefault="00A806AA" w:rsidP="00A806AA">
      <w:pPr>
        <w:pStyle w:val="a9"/>
        <w:rPr>
          <w:color w:val="00B050"/>
        </w:rPr>
      </w:pPr>
      <w:r w:rsidRPr="00A806AA">
        <w:rPr>
          <w:color w:val="00B050"/>
        </w:rPr>
        <w:t>ФИЛ</w:t>
      </w:r>
    </w:p>
    <w:p w14:paraId="11DEE06E" w14:textId="77777777" w:rsidR="00A806AA" w:rsidRPr="00A806AA" w:rsidRDefault="00A806AA" w:rsidP="00A806AA">
      <w:pPr>
        <w:pStyle w:val="ab"/>
        <w:rPr>
          <w:color w:val="00B050"/>
        </w:rPr>
      </w:pPr>
      <w:r w:rsidRPr="00A806AA">
        <w:rPr>
          <w:color w:val="00B050"/>
        </w:rPr>
        <w:t>Масса, спокойно, щас вернём! Щас вернём!</w:t>
      </w:r>
    </w:p>
    <w:p w14:paraId="26921426" w14:textId="5A33D77E" w:rsidR="00A806AA" w:rsidRPr="00A806AA" w:rsidRDefault="00A806AA" w:rsidP="00A806AA">
      <w:pPr>
        <w:pStyle w:val="a7"/>
        <w:rPr>
          <w:color w:val="00B050"/>
        </w:rPr>
      </w:pPr>
      <w:r w:rsidRPr="00A806AA">
        <w:rPr>
          <w:color w:val="00B050"/>
        </w:rPr>
        <w:t>Парни убегают.</w:t>
      </w:r>
    </w:p>
    <w:p w14:paraId="0E08578B" w14:textId="12C01A25" w:rsidR="001A6F83" w:rsidRDefault="001A6F83" w:rsidP="009C1862">
      <w:pPr>
        <w:pStyle w:val="a6"/>
        <w:tabs>
          <w:tab w:val="clear" w:pos="992"/>
          <w:tab w:val="left" w:pos="993"/>
        </w:tabs>
        <w:ind w:left="1701" w:hanging="1701"/>
      </w:pPr>
      <w:r>
        <w:t>13-6.</w:t>
      </w:r>
      <w:r>
        <w:tab/>
        <w:t xml:space="preserve">ИНТ. ДАЧА МАССЫ </w:t>
      </w:r>
      <w:r w:rsidR="00A806AA" w:rsidRPr="00A806AA">
        <w:rPr>
          <w:caps w:val="0"/>
          <w:color w:val="00B050"/>
        </w:rPr>
        <w:t>(комната)</w:t>
      </w:r>
      <w:r w:rsidR="00A806AA" w:rsidRPr="00A806AA">
        <w:rPr>
          <w:color w:val="00B050"/>
        </w:rPr>
        <w:t xml:space="preserve"> </w:t>
      </w:r>
      <w:r>
        <w:t xml:space="preserve">– </w:t>
      </w:r>
      <w:r w:rsidR="00A806AA" w:rsidRPr="00A806AA">
        <w:rPr>
          <w:color w:val="00B050"/>
        </w:rPr>
        <w:t>НОЧЬ</w:t>
      </w:r>
    </w:p>
    <w:p w14:paraId="71131C3A" w14:textId="77777777" w:rsidR="00526DFF" w:rsidRPr="001A6F83" w:rsidRDefault="003D6064" w:rsidP="003D6064">
      <w:pPr>
        <w:pStyle w:val="a7"/>
        <w:keepNext/>
        <w:keepLines/>
        <w:rPr>
          <w:lang w:val="ru-RU"/>
        </w:rPr>
      </w:pPr>
      <w:r>
        <w:rPr>
          <w:lang w:val="ru-RU"/>
        </w:rPr>
        <w:t>(</w:t>
      </w:r>
      <w:r w:rsidR="009C152C">
        <w:rPr>
          <w:lang w:val="ru-RU"/>
        </w:rPr>
        <w:t xml:space="preserve">Продолжение сцены </w:t>
      </w:r>
      <w:r>
        <w:rPr>
          <w:lang w:val="ru-RU"/>
        </w:rPr>
        <w:t xml:space="preserve">13-2) </w:t>
      </w:r>
      <w:r w:rsidR="001A6F83">
        <w:rPr>
          <w:lang w:val="ru-RU"/>
        </w:rPr>
        <w:t>Стёпа отвисает.</w:t>
      </w:r>
    </w:p>
    <w:p w14:paraId="052EC7C6" w14:textId="77777777" w:rsidR="003F7E5A" w:rsidRDefault="00526DFF" w:rsidP="009C152C">
      <w:pPr>
        <w:pStyle w:val="a9"/>
      </w:pPr>
      <w:r>
        <w:t>СТЁПА</w:t>
      </w:r>
    </w:p>
    <w:p w14:paraId="6EB29D37" w14:textId="77777777" w:rsidR="009B76B1" w:rsidRDefault="003F7E5A" w:rsidP="003D6064">
      <w:pPr>
        <w:pStyle w:val="ab"/>
        <w:keepNext/>
      </w:pPr>
      <w:r>
        <w:t>Ну да, нянчились… Мэри Поппинс хреновы…</w:t>
      </w:r>
    </w:p>
    <w:p w14:paraId="55464037" w14:textId="77777777" w:rsidR="009B76B1" w:rsidRDefault="003F7E5A" w:rsidP="009C152C">
      <w:pPr>
        <w:pStyle w:val="ae"/>
      </w:pPr>
      <w:r>
        <w:t>(Филу)</w:t>
      </w:r>
    </w:p>
    <w:p w14:paraId="031A53ED" w14:textId="77777777" w:rsidR="00674840" w:rsidRDefault="003F7E5A" w:rsidP="009C152C">
      <w:pPr>
        <w:pStyle w:val="ab"/>
      </w:pPr>
      <w:r>
        <w:t>Руки опусти. Хотел бы арестовать, я б не один здесь сидел. Поговорить надо.</w:t>
      </w:r>
    </w:p>
    <w:p w14:paraId="24126BB0" w14:textId="77777777" w:rsidR="00674840" w:rsidRDefault="003F7E5A" w:rsidP="009C152C">
      <w:pPr>
        <w:pStyle w:val="a7"/>
      </w:pPr>
      <w:r>
        <w:t>Фил садится напротив него. Остальные – кто где.</w:t>
      </w:r>
    </w:p>
    <w:p w14:paraId="71BA0871" w14:textId="77777777" w:rsidR="003F7E5A" w:rsidRDefault="003F7E5A" w:rsidP="009C152C">
      <w:pPr>
        <w:pStyle w:val="a9"/>
      </w:pPr>
      <w:r>
        <w:t>СТЁПА</w:t>
      </w:r>
    </w:p>
    <w:p w14:paraId="08E2CF2A" w14:textId="77777777" w:rsidR="003D6064" w:rsidRDefault="003F7E5A" w:rsidP="009C152C">
      <w:pPr>
        <w:pStyle w:val="ab"/>
      </w:pPr>
      <w:r>
        <w:t xml:space="preserve">Завтра утром мы везём Олега на следственный эксперимент. Водитель автозака </w:t>
      </w:r>
      <w:r w:rsidR="009B76B1">
        <w:rPr>
          <w:lang w:val="ru-RU"/>
        </w:rPr>
        <w:t xml:space="preserve">– </w:t>
      </w:r>
      <w:r>
        <w:t>свой человек. Двое из вас в этой форме</w:t>
      </w:r>
    </w:p>
    <w:p w14:paraId="00323855" w14:textId="77777777" w:rsidR="003D6064" w:rsidRDefault="003F7E5A" w:rsidP="003D6064">
      <w:pPr>
        <w:pStyle w:val="ae"/>
      </w:pPr>
      <w:r>
        <w:t>(кидает два пакета с формой)</w:t>
      </w:r>
    </w:p>
    <w:p w14:paraId="21A7BF97" w14:textId="77777777" w:rsidR="009B76B1" w:rsidRDefault="003F7E5A" w:rsidP="003D6064">
      <w:pPr>
        <w:pStyle w:val="ab"/>
        <w:keepNext/>
      </w:pPr>
      <w:r>
        <w:t>поедут в сопровождении, а один на своей машине заберёт всех в заранее указанном месте. Всё понятно?</w:t>
      </w:r>
    </w:p>
    <w:p w14:paraId="3B6DCBDD" w14:textId="7E83F110" w:rsidR="009B76B1" w:rsidRDefault="00A806AA" w:rsidP="00A806AA">
      <w:pPr>
        <w:pStyle w:val="a7"/>
        <w:rPr>
          <w:lang w:val="ru-RU"/>
        </w:rPr>
      </w:pPr>
      <w:r>
        <w:rPr>
          <w:lang w:val="ru-RU"/>
        </w:rPr>
        <w:t>П</w:t>
      </w:r>
      <w:r w:rsidR="003F7E5A">
        <w:t>ацаны кивают</w:t>
      </w:r>
      <w:r>
        <w:rPr>
          <w:lang w:val="ru-RU"/>
        </w:rPr>
        <w:t>.</w:t>
      </w:r>
    </w:p>
    <w:p w14:paraId="26C3E4EE" w14:textId="337A94AB" w:rsidR="00A806AA" w:rsidRPr="00A806AA" w:rsidRDefault="00A806AA" w:rsidP="00A806AA">
      <w:pPr>
        <w:pStyle w:val="a9"/>
        <w:rPr>
          <w:lang w:val="ru-RU"/>
        </w:rPr>
      </w:pPr>
      <w:r>
        <w:rPr>
          <w:lang w:val="ru-RU"/>
        </w:rPr>
        <w:t>СТЁПА</w:t>
      </w:r>
    </w:p>
    <w:p w14:paraId="7E32B480" w14:textId="77777777" w:rsidR="00674840" w:rsidRPr="009B76B1" w:rsidRDefault="003F7E5A" w:rsidP="009C152C">
      <w:pPr>
        <w:pStyle w:val="ab"/>
        <w:rPr>
          <w:lang w:val="ru-RU"/>
        </w:rPr>
      </w:pPr>
      <w:r>
        <w:t>И запомните, другого шанса не будет…</w:t>
      </w:r>
    </w:p>
    <w:p w14:paraId="7A437CD2" w14:textId="77777777" w:rsidR="003F7E5A" w:rsidRDefault="003F7E5A" w:rsidP="009C152C">
      <w:pPr>
        <w:pStyle w:val="a9"/>
      </w:pPr>
      <w:r>
        <w:t>ЧАК</w:t>
      </w:r>
    </w:p>
    <w:p w14:paraId="0A187AE7" w14:textId="6A74B9C2" w:rsidR="00674840" w:rsidRDefault="003F7E5A" w:rsidP="009C152C">
      <w:pPr>
        <w:pStyle w:val="ab"/>
      </w:pPr>
      <w:r w:rsidRPr="00A806AA">
        <w:rPr>
          <w:strike/>
          <w:color w:val="A6A6A6" w:themeColor="background1" w:themeShade="A6"/>
        </w:rPr>
        <w:t>Это… как сказать</w:t>
      </w:r>
      <w:r w:rsidR="009B76B1" w:rsidRPr="00A806AA">
        <w:rPr>
          <w:strike/>
          <w:color w:val="A6A6A6" w:themeColor="background1" w:themeShade="A6"/>
          <w:lang w:val="ru-RU"/>
        </w:rPr>
        <w:t xml:space="preserve"> </w:t>
      </w:r>
      <w:r w:rsidRPr="00A806AA">
        <w:rPr>
          <w:strike/>
          <w:color w:val="A6A6A6" w:themeColor="background1" w:themeShade="A6"/>
        </w:rPr>
        <w:t>то…</w:t>
      </w:r>
      <w:r w:rsidRPr="00A806AA">
        <w:rPr>
          <w:color w:val="A6A6A6" w:themeColor="background1" w:themeShade="A6"/>
        </w:rPr>
        <w:t xml:space="preserve">  </w:t>
      </w:r>
      <w:r w:rsidR="00A806AA" w:rsidRPr="00A806AA">
        <w:rPr>
          <w:color w:val="00B050"/>
          <w:lang w:val="ru-RU"/>
        </w:rPr>
        <w:t>А</w:t>
      </w:r>
      <w:r>
        <w:t xml:space="preserve"> ментовское обязательно надевать? А то у меня аллергия.</w:t>
      </w:r>
    </w:p>
    <w:p w14:paraId="682FB812" w14:textId="77777777" w:rsidR="00674840" w:rsidRPr="00A806AA" w:rsidRDefault="00526DFF" w:rsidP="009C152C">
      <w:pPr>
        <w:pStyle w:val="a7"/>
        <w:rPr>
          <w:strike/>
          <w:color w:val="A6A6A6" w:themeColor="background1" w:themeShade="A6"/>
        </w:rPr>
      </w:pPr>
      <w:r w:rsidRPr="00A806AA">
        <w:rPr>
          <w:strike/>
          <w:color w:val="A6A6A6" w:themeColor="background1" w:themeShade="A6"/>
        </w:rPr>
        <w:t>Стёпа</w:t>
      </w:r>
      <w:r w:rsidR="003F7E5A" w:rsidRPr="00A806AA">
        <w:rPr>
          <w:strike/>
          <w:color w:val="A6A6A6" w:themeColor="background1" w:themeShade="A6"/>
        </w:rPr>
        <w:t xml:space="preserve"> с удивлением смотрит на Чака.</w:t>
      </w:r>
    </w:p>
    <w:p w14:paraId="09B587AC" w14:textId="77777777" w:rsidR="003F7E5A" w:rsidRPr="00A806AA" w:rsidRDefault="003F7E5A" w:rsidP="009C152C">
      <w:pPr>
        <w:pStyle w:val="a9"/>
        <w:rPr>
          <w:strike/>
          <w:color w:val="A6A6A6" w:themeColor="background1" w:themeShade="A6"/>
        </w:rPr>
      </w:pPr>
      <w:r w:rsidRPr="00A806AA">
        <w:rPr>
          <w:strike/>
          <w:color w:val="A6A6A6" w:themeColor="background1" w:themeShade="A6"/>
        </w:rPr>
        <w:t>ЧАК</w:t>
      </w:r>
    </w:p>
    <w:p w14:paraId="14229200" w14:textId="77777777" w:rsidR="00674840" w:rsidRPr="00A806AA" w:rsidRDefault="003F7E5A" w:rsidP="009C152C">
      <w:pPr>
        <w:pStyle w:val="ab"/>
        <w:rPr>
          <w:strike/>
          <w:color w:val="A6A6A6" w:themeColor="background1" w:themeShade="A6"/>
        </w:rPr>
      </w:pPr>
      <w:r w:rsidRPr="00A806AA">
        <w:rPr>
          <w:strike/>
          <w:color w:val="A6A6A6" w:themeColor="background1" w:themeShade="A6"/>
        </w:rPr>
        <w:t>Ну вещество такое есть ментовазин… В ментовской форме содержится…</w:t>
      </w:r>
    </w:p>
    <w:p w14:paraId="0D47CC8A" w14:textId="77777777" w:rsidR="003F7E5A" w:rsidRPr="00A806AA" w:rsidRDefault="003F7E5A" w:rsidP="009C152C">
      <w:pPr>
        <w:pStyle w:val="a9"/>
        <w:rPr>
          <w:strike/>
          <w:color w:val="A6A6A6" w:themeColor="background1" w:themeShade="A6"/>
        </w:rPr>
      </w:pPr>
      <w:r w:rsidRPr="00A806AA">
        <w:rPr>
          <w:strike/>
          <w:color w:val="A6A6A6" w:themeColor="background1" w:themeShade="A6"/>
        </w:rPr>
        <w:lastRenderedPageBreak/>
        <w:t>ФИЛ</w:t>
      </w:r>
    </w:p>
    <w:p w14:paraId="167E8900" w14:textId="77777777" w:rsidR="00674840" w:rsidRPr="00A806AA" w:rsidRDefault="003F7E5A" w:rsidP="009C152C">
      <w:pPr>
        <w:pStyle w:val="ab"/>
        <w:rPr>
          <w:strike/>
          <w:color w:val="A6A6A6" w:themeColor="background1" w:themeShade="A6"/>
        </w:rPr>
      </w:pPr>
      <w:r w:rsidRPr="00A806AA">
        <w:rPr>
          <w:strike/>
          <w:color w:val="A6A6A6" w:themeColor="background1" w:themeShade="A6"/>
        </w:rPr>
        <w:t>Чак, ты ч</w:t>
      </w:r>
      <w:r w:rsidR="009B76B1" w:rsidRPr="00A806AA">
        <w:rPr>
          <w:strike/>
          <w:color w:val="A6A6A6" w:themeColor="background1" w:themeShade="A6"/>
          <w:lang w:val="ru-RU"/>
        </w:rPr>
        <w:t>ё</w:t>
      </w:r>
      <w:r w:rsidRPr="00A806AA">
        <w:rPr>
          <w:strike/>
          <w:color w:val="A6A6A6" w:themeColor="background1" w:themeShade="A6"/>
        </w:rPr>
        <w:t xml:space="preserve"> несёшь!? Придётся надеть!</w:t>
      </w:r>
    </w:p>
    <w:p w14:paraId="0F5A87B1" w14:textId="77777777" w:rsidR="003F7E5A" w:rsidRDefault="00526DFF" w:rsidP="009C152C">
      <w:pPr>
        <w:pStyle w:val="a9"/>
      </w:pPr>
      <w:r>
        <w:t>СТЁПА</w:t>
      </w:r>
    </w:p>
    <w:p w14:paraId="1F1437BE" w14:textId="29DCF4CB" w:rsidR="00674840" w:rsidRPr="00A806AA" w:rsidRDefault="003F7E5A" w:rsidP="009C152C">
      <w:pPr>
        <w:pStyle w:val="ab"/>
        <w:rPr>
          <w:color w:val="00B050"/>
        </w:rPr>
      </w:pPr>
      <w:r w:rsidRPr="00A806AA">
        <w:rPr>
          <w:strike/>
          <w:color w:val="A6A6A6" w:themeColor="background1" w:themeShade="A6"/>
        </w:rPr>
        <w:t>Ты лучше проверь, нет ли аллергии</w:t>
      </w:r>
      <w:r w:rsidRPr="00A806AA">
        <w:rPr>
          <w:color w:val="A6A6A6" w:themeColor="background1" w:themeShade="A6"/>
        </w:rPr>
        <w:t xml:space="preserve"> </w:t>
      </w:r>
      <w:r w:rsidR="00A806AA" w:rsidRPr="00A806AA">
        <w:rPr>
          <w:color w:val="00B050"/>
          <w:lang w:val="ru-RU"/>
        </w:rPr>
        <w:t>А</w:t>
      </w:r>
      <w:r w:rsidR="00A806AA">
        <w:rPr>
          <w:lang w:val="ru-RU"/>
        </w:rPr>
        <w:t xml:space="preserve"> </w:t>
      </w:r>
      <w:r>
        <w:t>на тюремную робу</w:t>
      </w:r>
      <w:r w:rsidR="00A806AA">
        <w:rPr>
          <w:lang w:val="ru-RU"/>
        </w:rPr>
        <w:t xml:space="preserve"> </w:t>
      </w:r>
      <w:r w:rsidR="00A806AA" w:rsidRPr="00A806AA">
        <w:rPr>
          <w:color w:val="00B050"/>
          <w:lang w:val="ru-RU"/>
        </w:rPr>
        <w:t>у тебя аллергии нет?</w:t>
      </w:r>
    </w:p>
    <w:p w14:paraId="65AB2E77" w14:textId="77777777" w:rsidR="003F7E5A" w:rsidRDefault="003F7E5A" w:rsidP="009C152C">
      <w:pPr>
        <w:pStyle w:val="a9"/>
      </w:pPr>
      <w:r>
        <w:t>ЧАК</w:t>
      </w:r>
    </w:p>
    <w:p w14:paraId="73227F24" w14:textId="6A66FFA1" w:rsidR="00674840" w:rsidRPr="00A806AA" w:rsidRDefault="003F7E5A" w:rsidP="009C152C">
      <w:pPr>
        <w:pStyle w:val="ab"/>
        <w:rPr>
          <w:lang w:val="ru-RU"/>
        </w:rPr>
      </w:pPr>
      <w:r w:rsidRPr="00A806AA">
        <w:rPr>
          <w:strike/>
          <w:color w:val="A6A6A6" w:themeColor="background1" w:themeShade="A6"/>
        </w:rPr>
        <w:t>Да всё,</w:t>
      </w:r>
      <w:r w:rsidRPr="00A806AA">
        <w:rPr>
          <w:color w:val="A6A6A6" w:themeColor="background1" w:themeShade="A6"/>
        </w:rPr>
        <w:t xml:space="preserve"> </w:t>
      </w:r>
      <w:r w:rsidR="00A806AA" w:rsidRPr="00A806AA">
        <w:rPr>
          <w:color w:val="00B050"/>
          <w:lang w:val="ru-RU"/>
        </w:rPr>
        <w:t>Понял. З</w:t>
      </w:r>
      <w:r>
        <w:t xml:space="preserve">аткнулся </w:t>
      </w:r>
      <w:r w:rsidRPr="00A806AA">
        <w:rPr>
          <w:strike/>
          <w:color w:val="A6A6A6" w:themeColor="background1" w:themeShade="A6"/>
        </w:rPr>
        <w:t>уже!</w:t>
      </w:r>
      <w:r w:rsidR="00A806AA" w:rsidRPr="00A806AA">
        <w:rPr>
          <w:color w:val="00B050"/>
          <w:lang w:val="ru-RU"/>
        </w:rPr>
        <w:t>.</w:t>
      </w:r>
    </w:p>
    <w:p w14:paraId="0D748835" w14:textId="77777777" w:rsidR="00674840" w:rsidRDefault="003F7E5A" w:rsidP="009C152C">
      <w:pPr>
        <w:pStyle w:val="a9"/>
      </w:pPr>
      <w:r>
        <w:t>ФИЛ</w:t>
      </w:r>
    </w:p>
    <w:p w14:paraId="4A9A241B" w14:textId="77777777" w:rsidR="00674840" w:rsidRDefault="003F7E5A" w:rsidP="009C152C">
      <w:pPr>
        <w:pStyle w:val="ab"/>
      </w:pPr>
      <w:r>
        <w:t>Значит, ты веришь, что не мы украли эти деньги?</w:t>
      </w:r>
    </w:p>
    <w:p w14:paraId="16680B42" w14:textId="77777777" w:rsidR="003F7E5A" w:rsidRDefault="003F7E5A" w:rsidP="009C152C">
      <w:pPr>
        <w:pStyle w:val="a9"/>
      </w:pPr>
      <w:r>
        <w:t>СТЁПА</w:t>
      </w:r>
    </w:p>
    <w:p w14:paraId="3084A896" w14:textId="77777777" w:rsidR="00674840" w:rsidRDefault="003F7E5A" w:rsidP="009C152C">
      <w:pPr>
        <w:pStyle w:val="ab"/>
      </w:pPr>
      <w:r>
        <w:t>С такими деньгами вы бы на этой убитой даче не сидели… Была мысль привлечь вас за старые грешки. Но там уже все сроки давности вышли.</w:t>
      </w:r>
    </w:p>
    <w:p w14:paraId="6C445283" w14:textId="77777777" w:rsidR="00674840" w:rsidRDefault="003F7E5A" w:rsidP="009C152C">
      <w:pPr>
        <w:pStyle w:val="a9"/>
      </w:pPr>
      <w:r>
        <w:t>ЧАК</w:t>
      </w:r>
    </w:p>
    <w:p w14:paraId="141E6B7F" w14:textId="77777777" w:rsidR="009B76B1" w:rsidRDefault="003F7E5A" w:rsidP="009C152C">
      <w:pPr>
        <w:pStyle w:val="ae"/>
      </w:pPr>
      <w:r>
        <w:t>(</w:t>
      </w:r>
      <w:r w:rsidR="009B76B1">
        <w:t>р</w:t>
      </w:r>
      <w:r>
        <w:t>адостно)</w:t>
      </w:r>
    </w:p>
    <w:p w14:paraId="6E0E9D02" w14:textId="77777777" w:rsidR="00674840" w:rsidRDefault="003F7E5A" w:rsidP="009C152C">
      <w:pPr>
        <w:pStyle w:val="ab"/>
      </w:pPr>
      <w:r>
        <w:t>Оба-на! Были рожи уголовные, а теперь ребятки ровные!</w:t>
      </w:r>
    </w:p>
    <w:p w14:paraId="41AA4692" w14:textId="77777777" w:rsidR="00674840" w:rsidRDefault="003F7E5A" w:rsidP="009C152C">
      <w:pPr>
        <w:pStyle w:val="a9"/>
      </w:pPr>
      <w:r>
        <w:t>СТЁПА</w:t>
      </w:r>
    </w:p>
    <w:p w14:paraId="3C6217CC" w14:textId="27522851" w:rsidR="00674840" w:rsidRDefault="003F7E5A" w:rsidP="009C152C">
      <w:pPr>
        <w:pStyle w:val="ab"/>
      </w:pPr>
      <w:r>
        <w:t>Ну</w:t>
      </w:r>
      <w:r w:rsidR="00252E51">
        <w:rPr>
          <w:lang w:val="ru-RU"/>
        </w:rPr>
        <w:t>,</w:t>
      </w:r>
      <w:r>
        <w:t xml:space="preserve"> кроме тебя… С тебя потом как-нибудь за угон спрошу!</w:t>
      </w:r>
    </w:p>
    <w:p w14:paraId="1A37AEE6" w14:textId="77777777" w:rsidR="00674840" w:rsidRDefault="003F7E5A" w:rsidP="009C152C">
      <w:pPr>
        <w:pStyle w:val="a7"/>
      </w:pPr>
      <w:r>
        <w:t>Чак резко замолкает. Стёпа собирается уходить, смотрит на Фила.</w:t>
      </w:r>
    </w:p>
    <w:p w14:paraId="653D7376" w14:textId="77777777" w:rsidR="003F7E5A" w:rsidRDefault="00526DFF" w:rsidP="009C152C">
      <w:pPr>
        <w:pStyle w:val="a9"/>
      </w:pPr>
      <w:r>
        <w:t>СТЁПА</w:t>
      </w:r>
    </w:p>
    <w:p w14:paraId="018361C5" w14:textId="77777777" w:rsidR="00674840" w:rsidRDefault="003F7E5A" w:rsidP="009C152C">
      <w:pPr>
        <w:pStyle w:val="ab"/>
      </w:pPr>
      <w:r>
        <w:t>Кстати, с тебя шесть штук. За лекарства для мамы.</w:t>
      </w:r>
    </w:p>
    <w:p w14:paraId="284A6543" w14:textId="77777777" w:rsidR="003F7E5A" w:rsidRDefault="003F7E5A" w:rsidP="009C152C">
      <w:pPr>
        <w:pStyle w:val="a9"/>
      </w:pPr>
      <w:r>
        <w:t>ФИЛ</w:t>
      </w:r>
    </w:p>
    <w:p w14:paraId="491B72A3" w14:textId="77777777" w:rsidR="00674840" w:rsidRDefault="003F7E5A" w:rsidP="009C152C">
      <w:pPr>
        <w:pStyle w:val="ab"/>
      </w:pPr>
      <w:r>
        <w:t>Эээ, я же пять брал.</w:t>
      </w:r>
    </w:p>
    <w:p w14:paraId="3D09BE81" w14:textId="77777777" w:rsidR="003F7E5A" w:rsidRDefault="00526DFF" w:rsidP="009C152C">
      <w:pPr>
        <w:pStyle w:val="a9"/>
      </w:pPr>
      <w:r>
        <w:t>СТЁПА</w:t>
      </w:r>
    </w:p>
    <w:p w14:paraId="39DE3095" w14:textId="77777777" w:rsidR="00674840" w:rsidRDefault="003F7E5A" w:rsidP="009C152C">
      <w:pPr>
        <w:pStyle w:val="ab"/>
      </w:pPr>
      <w:r>
        <w:t>У нас в стране цены быстро растут, особенно на лекарства.</w:t>
      </w:r>
    </w:p>
    <w:p w14:paraId="1BFA962E" w14:textId="77777777" w:rsidR="00674840" w:rsidRDefault="003F7E5A" w:rsidP="009C152C">
      <w:pPr>
        <w:pStyle w:val="a7"/>
      </w:pPr>
      <w:r>
        <w:t xml:space="preserve">Фил </w:t>
      </w:r>
      <w:r w:rsidR="009B76B1">
        <w:t>отдаёт</w:t>
      </w:r>
      <w:r>
        <w:t xml:space="preserve"> Ст</w:t>
      </w:r>
      <w:r w:rsidR="009B76B1">
        <w:rPr>
          <w:lang w:val="ru-RU"/>
        </w:rPr>
        <w:t>ё</w:t>
      </w:r>
      <w:r>
        <w:t>пе деньги. Пожимают друг другу руки.</w:t>
      </w:r>
    </w:p>
    <w:p w14:paraId="77601236" w14:textId="77777777" w:rsidR="003F7E5A" w:rsidRDefault="003F7E5A" w:rsidP="009C152C">
      <w:pPr>
        <w:pStyle w:val="a9"/>
      </w:pPr>
      <w:r>
        <w:lastRenderedPageBreak/>
        <w:t>ФИЛ</w:t>
      </w:r>
    </w:p>
    <w:p w14:paraId="3BA7A7F7" w14:textId="77777777" w:rsidR="00674840" w:rsidRDefault="003F7E5A" w:rsidP="009C152C">
      <w:pPr>
        <w:pStyle w:val="ab"/>
      </w:pPr>
      <w:r>
        <w:t>На самом деле выручил нас тогда. Да и сейчас. Честно говоря, мы от тебя не ожидали…</w:t>
      </w:r>
    </w:p>
    <w:p w14:paraId="29E37C6F" w14:textId="77777777" w:rsidR="003F7E5A" w:rsidRDefault="003F7E5A" w:rsidP="009C152C">
      <w:pPr>
        <w:pStyle w:val="a9"/>
      </w:pPr>
      <w:r>
        <w:t>СТЁПА</w:t>
      </w:r>
    </w:p>
    <w:p w14:paraId="17296FAA" w14:textId="77777777" w:rsidR="009B76B1" w:rsidRDefault="003F7E5A" w:rsidP="009C152C">
      <w:pPr>
        <w:pStyle w:val="ab"/>
        <w:keepNext/>
      </w:pPr>
      <w:r>
        <w:t>Я тоже…</w:t>
      </w:r>
    </w:p>
    <w:p w14:paraId="2BAD8F39" w14:textId="77777777" w:rsidR="009B76B1" w:rsidRDefault="003F7E5A" w:rsidP="009C152C">
      <w:pPr>
        <w:pStyle w:val="ae"/>
      </w:pPr>
      <w:r>
        <w:t>(торжественно)</w:t>
      </w:r>
    </w:p>
    <w:p w14:paraId="3C5C359B" w14:textId="77777777" w:rsidR="00674840" w:rsidRDefault="003F7E5A" w:rsidP="009C152C">
      <w:pPr>
        <w:pStyle w:val="ab"/>
      </w:pPr>
      <w:r>
        <w:t>Но вы должны мне кое-что пообещать.</w:t>
      </w:r>
    </w:p>
    <w:p w14:paraId="3881421E" w14:textId="77777777" w:rsidR="00674840" w:rsidRPr="00A806AA" w:rsidRDefault="003F7E5A" w:rsidP="009C152C">
      <w:pPr>
        <w:pStyle w:val="af8"/>
        <w:rPr>
          <w:strike/>
          <w:color w:val="A6A6A6" w:themeColor="background1" w:themeShade="A6"/>
        </w:rPr>
      </w:pPr>
      <w:r w:rsidRPr="00A806AA">
        <w:rPr>
          <w:strike/>
          <w:color w:val="A6A6A6" w:themeColor="background1" w:themeShade="A6"/>
        </w:rPr>
        <w:t xml:space="preserve">КОНЕЦ </w:t>
      </w:r>
      <w:r w:rsidR="001A6F83" w:rsidRPr="00A806AA">
        <w:rPr>
          <w:strike/>
          <w:color w:val="A6A6A6" w:themeColor="background1" w:themeShade="A6"/>
        </w:rPr>
        <w:t xml:space="preserve">Большого </w:t>
      </w:r>
      <w:r w:rsidRPr="00A806AA">
        <w:rPr>
          <w:strike/>
          <w:color w:val="A6A6A6" w:themeColor="background1" w:themeShade="A6"/>
        </w:rPr>
        <w:t>ФЛЕШБЭКА</w:t>
      </w:r>
    </w:p>
    <w:p w14:paraId="51D24553" w14:textId="54E80D3B" w:rsidR="001A6F83" w:rsidRDefault="001A6F83" w:rsidP="009C152C">
      <w:pPr>
        <w:pStyle w:val="a6"/>
      </w:pPr>
      <w:r>
        <w:t>13-7.</w:t>
      </w:r>
      <w:r>
        <w:tab/>
        <w:t xml:space="preserve">НАТ. </w:t>
      </w:r>
      <w:r w:rsidRPr="00CA25B6">
        <w:rPr>
          <w:strike/>
          <w:color w:val="A6A6A6" w:themeColor="background1" w:themeShade="A6"/>
        </w:rPr>
        <w:t>АВТОЗАК</w:t>
      </w:r>
      <w:r>
        <w:t xml:space="preserve"> </w:t>
      </w:r>
      <w:r w:rsidR="00CA25B6">
        <w:t>ДОРОГА / ДЖИП</w:t>
      </w:r>
      <w:r w:rsidR="00D771B3">
        <w:t xml:space="preserve"> </w:t>
      </w:r>
      <w:r w:rsidR="00CA25B6">
        <w:t>КИЛЛЕРА (</w:t>
      </w:r>
      <w:r w:rsidR="00CA25B6" w:rsidRPr="00CA25B6">
        <w:rPr>
          <w:caps w:val="0"/>
        </w:rPr>
        <w:t>в движении</w:t>
      </w:r>
      <w:r w:rsidR="00CA25B6">
        <w:t xml:space="preserve">) </w:t>
      </w:r>
      <w:r>
        <w:t>– УТРО</w:t>
      </w:r>
    </w:p>
    <w:p w14:paraId="0ABA657C" w14:textId="77777777" w:rsidR="003D6064" w:rsidRPr="003D6064" w:rsidRDefault="003D6064" w:rsidP="008E2ECD">
      <w:pPr>
        <w:pStyle w:val="a7"/>
        <w:keepNext/>
        <w:keepLines/>
        <w:rPr>
          <w:lang w:val="ru-RU" w:eastAsia="ru-RU"/>
        </w:rPr>
      </w:pPr>
      <w:r>
        <w:rPr>
          <w:lang w:val="ru-RU" w:eastAsia="ru-RU"/>
        </w:rPr>
        <w:t>(Продолжение 13-1)</w:t>
      </w:r>
    </w:p>
    <w:p w14:paraId="2BD401D7" w14:textId="77777777" w:rsidR="00674840" w:rsidRDefault="003F7E5A" w:rsidP="009C152C">
      <w:pPr>
        <w:pStyle w:val="a9"/>
      </w:pPr>
      <w:r>
        <w:t>ФИЛ</w:t>
      </w:r>
    </w:p>
    <w:p w14:paraId="7F576CFE" w14:textId="77777777" w:rsidR="003D6064" w:rsidRPr="003D6064" w:rsidRDefault="003D6064" w:rsidP="003D6064">
      <w:pPr>
        <w:pStyle w:val="ae"/>
      </w:pPr>
      <w:r>
        <w:t>(продолжает)</w:t>
      </w:r>
    </w:p>
    <w:p w14:paraId="57FD4EF2" w14:textId="77777777" w:rsidR="00674840" w:rsidRDefault="001A6F83" w:rsidP="009C152C">
      <w:pPr>
        <w:pStyle w:val="ab"/>
      </w:pPr>
      <w:r>
        <w:rPr>
          <w:lang w:val="ru-RU"/>
        </w:rPr>
        <w:t>… п</w:t>
      </w:r>
      <w:r w:rsidR="003F7E5A">
        <w:t>равильный мужик! Хороший у тебя брат вырос.</w:t>
      </w:r>
    </w:p>
    <w:p w14:paraId="2BCA91BA" w14:textId="77777777" w:rsidR="003F7E5A" w:rsidRDefault="003F7E5A" w:rsidP="009C152C">
      <w:pPr>
        <w:pStyle w:val="a9"/>
      </w:pPr>
      <w:r>
        <w:t>МАССА</w:t>
      </w:r>
    </w:p>
    <w:p w14:paraId="1545510F" w14:textId="77777777" w:rsidR="009B76B1" w:rsidRDefault="003F7E5A" w:rsidP="009C152C">
      <w:pPr>
        <w:pStyle w:val="ae"/>
      </w:pPr>
      <w:r>
        <w:t>(в шоке)</w:t>
      </w:r>
    </w:p>
    <w:p w14:paraId="1F4360AD" w14:textId="77777777" w:rsidR="00674840" w:rsidRDefault="003F7E5A" w:rsidP="009C152C">
      <w:pPr>
        <w:pStyle w:val="ab"/>
      </w:pPr>
      <w:r>
        <w:t>Вот же я сволочь… Я ему раньше вместо изюма козьи какашки давал.</w:t>
      </w:r>
    </w:p>
    <w:p w14:paraId="76E09779" w14:textId="77777777" w:rsidR="00674840" w:rsidRDefault="003F7E5A" w:rsidP="009C152C">
      <w:pPr>
        <w:pStyle w:val="a7"/>
      </w:pPr>
      <w:r>
        <w:t>Пацаны смеются.</w:t>
      </w:r>
    </w:p>
    <w:p w14:paraId="211FF9DD" w14:textId="77777777" w:rsidR="00674840" w:rsidRDefault="003F7E5A" w:rsidP="009C152C">
      <w:pPr>
        <w:pStyle w:val="a9"/>
      </w:pPr>
      <w:r>
        <w:t>ВЖИК</w:t>
      </w:r>
    </w:p>
    <w:p w14:paraId="62C16554" w14:textId="77777777" w:rsidR="00674840" w:rsidRDefault="003F7E5A" w:rsidP="009C152C">
      <w:pPr>
        <w:pStyle w:val="ab"/>
      </w:pPr>
      <w:r>
        <w:t>Ты даже не спросишь, что мы пообещали твоему брату?</w:t>
      </w:r>
    </w:p>
    <w:p w14:paraId="305943BF" w14:textId="77777777" w:rsidR="003F7E5A" w:rsidRDefault="003F7E5A" w:rsidP="009C152C">
      <w:pPr>
        <w:pStyle w:val="a9"/>
      </w:pPr>
      <w:r>
        <w:t>МАССА</w:t>
      </w:r>
    </w:p>
    <w:p w14:paraId="6B88D65E" w14:textId="77777777" w:rsidR="00674840" w:rsidRDefault="003F7E5A" w:rsidP="009C152C">
      <w:pPr>
        <w:pStyle w:val="ab"/>
      </w:pPr>
      <w:r>
        <w:t>А смысл? Я ему что обещал, никогда не делал. А то вырос бы избалованным.</w:t>
      </w:r>
    </w:p>
    <w:p w14:paraId="7B94C822" w14:textId="77777777" w:rsidR="00674840" w:rsidRDefault="003F7E5A" w:rsidP="009C152C">
      <w:pPr>
        <w:pStyle w:val="a9"/>
      </w:pPr>
      <w:r>
        <w:t>ФИЛ</w:t>
      </w:r>
    </w:p>
    <w:p w14:paraId="15CEC773" w14:textId="77777777" w:rsidR="00674840" w:rsidRDefault="003F7E5A" w:rsidP="009C152C">
      <w:pPr>
        <w:pStyle w:val="ab"/>
      </w:pPr>
      <w:r>
        <w:t>Мы дали слово с криминалом завязать и жить честно.</w:t>
      </w:r>
    </w:p>
    <w:p w14:paraId="38C64D6F" w14:textId="77777777" w:rsidR="00674840" w:rsidRDefault="003F7E5A" w:rsidP="009C152C">
      <w:pPr>
        <w:pStyle w:val="a9"/>
      </w:pPr>
      <w:r>
        <w:t>МАССА</w:t>
      </w:r>
    </w:p>
    <w:p w14:paraId="2A95802E" w14:textId="77777777" w:rsidR="009B76B1" w:rsidRDefault="003F7E5A" w:rsidP="009C152C">
      <w:pPr>
        <w:pStyle w:val="ae"/>
      </w:pPr>
      <w:r>
        <w:t>(ошарашено)</w:t>
      </w:r>
    </w:p>
    <w:p w14:paraId="44632AEB" w14:textId="77777777" w:rsidR="00674840" w:rsidRDefault="003F7E5A" w:rsidP="009C152C">
      <w:pPr>
        <w:pStyle w:val="ab"/>
      </w:pPr>
      <w:r>
        <w:t>Жить честно!? Это что-то новое.</w:t>
      </w:r>
    </w:p>
    <w:p w14:paraId="2B725AC8" w14:textId="77777777" w:rsidR="00674840" w:rsidRDefault="009B76B1" w:rsidP="009C152C">
      <w:pPr>
        <w:pStyle w:val="a6"/>
      </w:pPr>
      <w:r>
        <w:lastRenderedPageBreak/>
        <w:t>13-</w:t>
      </w:r>
      <w:r w:rsidR="001A6F83">
        <w:t>8</w:t>
      </w:r>
      <w:r>
        <w:t>.</w:t>
      </w:r>
      <w:r>
        <w:tab/>
      </w:r>
      <w:r w:rsidR="003F7E5A">
        <w:t xml:space="preserve">ИНТ. ПОДВАЛ </w:t>
      </w:r>
      <w:r w:rsidR="002A115D">
        <w:t>–</w:t>
      </w:r>
      <w:r w:rsidR="003F7E5A">
        <w:t xml:space="preserve"> ДЕНЬ</w:t>
      </w:r>
    </w:p>
    <w:p w14:paraId="5D11633A" w14:textId="77777777" w:rsidR="00674840" w:rsidRDefault="003F7E5A" w:rsidP="009C152C">
      <w:pPr>
        <w:pStyle w:val="a7"/>
        <w:keepNext/>
        <w:keepLines/>
      </w:pPr>
      <w:r>
        <w:t xml:space="preserve">Башка без сознания сидит на стуле. Он сильно избит. Начальник охраны обливает его из ведра водой. Башка приходит в себя и видит перед собой Ноля, </w:t>
      </w:r>
      <w:r w:rsidR="002A115D">
        <w:rPr>
          <w:lang w:val="ru-RU"/>
        </w:rPr>
        <w:t>Н</w:t>
      </w:r>
      <w:r>
        <w:t>ачальника охраны и ещё двух его людей.</w:t>
      </w:r>
    </w:p>
    <w:p w14:paraId="7F18873A" w14:textId="77777777" w:rsidR="003F7E5A" w:rsidRDefault="003F7E5A" w:rsidP="009C152C">
      <w:pPr>
        <w:pStyle w:val="a9"/>
      </w:pPr>
      <w:r>
        <w:t>НОЛЬ</w:t>
      </w:r>
    </w:p>
    <w:p w14:paraId="6B08B022" w14:textId="77777777" w:rsidR="00674840" w:rsidRDefault="003F7E5A" w:rsidP="009C152C">
      <w:pPr>
        <w:pStyle w:val="ab"/>
      </w:pPr>
      <w:r>
        <w:t>Вы чем его облили? Вонища такая…</w:t>
      </w:r>
    </w:p>
    <w:p w14:paraId="4759F021" w14:textId="77777777" w:rsidR="003F7E5A" w:rsidRDefault="003F7E5A" w:rsidP="009C152C">
      <w:pPr>
        <w:pStyle w:val="a9"/>
      </w:pPr>
      <w:r>
        <w:t xml:space="preserve">ОХРАННИК </w:t>
      </w:r>
      <w:r w:rsidR="002A115D">
        <w:rPr>
          <w:lang w:val="ru-RU"/>
        </w:rPr>
        <w:t xml:space="preserve">НОЛЯ </w:t>
      </w:r>
      <w:r>
        <w:t>1</w:t>
      </w:r>
    </w:p>
    <w:p w14:paraId="605DEB7E" w14:textId="77777777" w:rsidR="00674840" w:rsidRDefault="003F7E5A" w:rsidP="009C152C">
      <w:pPr>
        <w:pStyle w:val="ab"/>
      </w:pPr>
      <w:r>
        <w:t>Что с батареи в ведро набежало, Олег Егорыч.</w:t>
      </w:r>
    </w:p>
    <w:p w14:paraId="0E2021E2" w14:textId="77777777" w:rsidR="003F7E5A" w:rsidRDefault="003F7E5A" w:rsidP="009C152C">
      <w:pPr>
        <w:pStyle w:val="a9"/>
      </w:pPr>
      <w:r>
        <w:t>БАШКА</w:t>
      </w:r>
    </w:p>
    <w:p w14:paraId="01C09E2B" w14:textId="77777777" w:rsidR="00674840" w:rsidRDefault="003F7E5A" w:rsidP="009C152C">
      <w:pPr>
        <w:pStyle w:val="ab"/>
      </w:pPr>
      <w:r>
        <w:t>В-в-вы кто?</w:t>
      </w:r>
    </w:p>
    <w:p w14:paraId="55807A89" w14:textId="77777777" w:rsidR="003F7E5A" w:rsidRDefault="003F7E5A" w:rsidP="009C152C">
      <w:pPr>
        <w:pStyle w:val="a9"/>
      </w:pPr>
      <w:r>
        <w:t>НОЛЬ</w:t>
      </w:r>
    </w:p>
    <w:p w14:paraId="3CE9CC56" w14:textId="77777777" w:rsidR="00674840" w:rsidRDefault="003F7E5A" w:rsidP="009C152C">
      <w:pPr>
        <w:pStyle w:val="ab"/>
      </w:pPr>
      <w:r>
        <w:t>Апостол Пётр и его команда. Ну ч</w:t>
      </w:r>
      <w:r w:rsidR="007655B4">
        <w:rPr>
          <w:lang w:val="ru-RU"/>
        </w:rPr>
        <w:t>ё</w:t>
      </w:r>
      <w:r>
        <w:t>, расскажешь, где подельнички твои? Или я тебе язык отрежу. Он у тебя всё равно бракованный.</w:t>
      </w:r>
    </w:p>
    <w:p w14:paraId="7050E5AB" w14:textId="77777777" w:rsidR="00674840" w:rsidRDefault="003F7E5A" w:rsidP="009C152C">
      <w:pPr>
        <w:pStyle w:val="a7"/>
      </w:pPr>
      <w:r>
        <w:t xml:space="preserve">Башка тупо смотрит на Ноля. Начальник охраны </w:t>
      </w:r>
      <w:r w:rsidR="007655B4">
        <w:t>бьёт</w:t>
      </w:r>
      <w:r>
        <w:t xml:space="preserve"> его в живот.</w:t>
      </w:r>
    </w:p>
    <w:p w14:paraId="6A87B692" w14:textId="77777777" w:rsidR="003F7E5A" w:rsidRDefault="003F7E5A" w:rsidP="009C152C">
      <w:pPr>
        <w:pStyle w:val="a9"/>
      </w:pPr>
      <w:r>
        <w:t>НАЧАЛЬНИК ОХРАНЫ</w:t>
      </w:r>
    </w:p>
    <w:p w14:paraId="7373FD24" w14:textId="77777777" w:rsidR="00674840" w:rsidRDefault="003F7E5A" w:rsidP="009C152C">
      <w:pPr>
        <w:pStyle w:val="ab"/>
      </w:pPr>
      <w:r>
        <w:t>Тебя спросили, где твои пацаны?!</w:t>
      </w:r>
    </w:p>
    <w:p w14:paraId="43C342D1" w14:textId="77777777" w:rsidR="003F7E5A" w:rsidRDefault="003F7E5A" w:rsidP="009C152C">
      <w:pPr>
        <w:pStyle w:val="a9"/>
      </w:pPr>
      <w:r>
        <w:t>БАШКА</w:t>
      </w:r>
    </w:p>
    <w:p w14:paraId="34E725C4" w14:textId="77777777" w:rsidR="00674840" w:rsidRDefault="003F7E5A" w:rsidP="009C152C">
      <w:pPr>
        <w:pStyle w:val="ab"/>
      </w:pPr>
      <w:r>
        <w:t xml:space="preserve">Какие п-п-пацаны!? </w:t>
      </w:r>
      <w:r w:rsidRPr="00CA25B6">
        <w:rPr>
          <w:strike/>
          <w:color w:val="A6A6A6" w:themeColor="background1" w:themeShade="A6"/>
        </w:rPr>
        <w:t>Если вам п-п-пацаны нужны, идите в гей-клуб, там их м-м-м-много…</w:t>
      </w:r>
    </w:p>
    <w:p w14:paraId="22A0A1E1" w14:textId="77777777" w:rsidR="00674840" w:rsidRDefault="003F7E5A" w:rsidP="009C152C">
      <w:pPr>
        <w:pStyle w:val="a7"/>
      </w:pPr>
      <w:r>
        <w:t xml:space="preserve">Начальник охраны </w:t>
      </w:r>
      <w:r w:rsidR="007655B4">
        <w:t>бьёт</w:t>
      </w:r>
      <w:r>
        <w:t xml:space="preserve"> Башку по лицу. Башка </w:t>
      </w:r>
      <w:r w:rsidR="007655B4">
        <w:t>плюёт</w:t>
      </w:r>
      <w:r>
        <w:t xml:space="preserve"> кровью.</w:t>
      </w:r>
    </w:p>
    <w:p w14:paraId="076EE7C5" w14:textId="77777777" w:rsidR="003F7E5A" w:rsidRDefault="003F7E5A" w:rsidP="009C152C">
      <w:pPr>
        <w:pStyle w:val="a9"/>
      </w:pPr>
      <w:r>
        <w:t>БАШКА</w:t>
      </w:r>
    </w:p>
    <w:p w14:paraId="44BE186E" w14:textId="33E8E9D9" w:rsidR="00674840" w:rsidRPr="00CA25B6" w:rsidRDefault="003F7E5A" w:rsidP="009C152C">
      <w:pPr>
        <w:pStyle w:val="ab"/>
        <w:rPr>
          <w:color w:val="00B050"/>
          <w:lang w:val="ru-RU"/>
        </w:rPr>
      </w:pPr>
      <w:r w:rsidRPr="00CA25B6">
        <w:rPr>
          <w:strike/>
          <w:color w:val="A6A6A6" w:themeColor="background1" w:themeShade="A6"/>
        </w:rPr>
        <w:t>Лю-лю-люб-би-те пож</w:t>
      </w:r>
      <w:r w:rsidR="007655B4" w:rsidRPr="00CA25B6">
        <w:rPr>
          <w:strike/>
          <w:color w:val="A6A6A6" w:themeColor="background1" w:themeShade="A6"/>
          <w:lang w:val="ru-RU"/>
        </w:rPr>
        <w:t>ё</w:t>
      </w:r>
      <w:r w:rsidRPr="00CA25B6">
        <w:rPr>
          <w:strike/>
          <w:color w:val="A6A6A6" w:themeColor="background1" w:themeShade="A6"/>
        </w:rPr>
        <w:t>-ж</w:t>
      </w:r>
      <w:r w:rsidR="007655B4" w:rsidRPr="00CA25B6">
        <w:rPr>
          <w:strike/>
          <w:color w:val="A6A6A6" w:themeColor="background1" w:themeShade="A6"/>
          <w:lang w:val="ru-RU"/>
        </w:rPr>
        <w:t>ё</w:t>
      </w:r>
      <w:r w:rsidRPr="00CA25B6">
        <w:rPr>
          <w:strike/>
          <w:color w:val="A6A6A6" w:themeColor="background1" w:themeShade="A6"/>
        </w:rPr>
        <w:t>-ж</w:t>
      </w:r>
      <w:r w:rsidR="007655B4" w:rsidRPr="00CA25B6">
        <w:rPr>
          <w:strike/>
          <w:color w:val="A6A6A6" w:themeColor="background1" w:themeShade="A6"/>
          <w:lang w:val="ru-RU"/>
        </w:rPr>
        <w:t>ё</w:t>
      </w:r>
      <w:r w:rsidRPr="00CA25B6">
        <w:rPr>
          <w:strike/>
          <w:color w:val="A6A6A6" w:themeColor="background1" w:themeShade="A6"/>
        </w:rPr>
        <w:t>стче?</w:t>
      </w:r>
      <w:r w:rsidR="00CA25B6" w:rsidRPr="00CA25B6">
        <w:rPr>
          <w:color w:val="A6A6A6" w:themeColor="background1" w:themeShade="A6"/>
          <w:lang w:val="ru-RU"/>
        </w:rPr>
        <w:t xml:space="preserve"> </w:t>
      </w:r>
      <w:r w:rsidR="00CA25B6" w:rsidRPr="00CA25B6">
        <w:rPr>
          <w:color w:val="00B050"/>
          <w:lang w:val="ru-RU"/>
        </w:rPr>
        <w:t>Не зн-з-знаю ник-к-к-аких пацанов---</w:t>
      </w:r>
    </w:p>
    <w:p w14:paraId="4BBBFFB7" w14:textId="77777777" w:rsidR="003F7E5A" w:rsidRDefault="003F7E5A" w:rsidP="009C152C">
      <w:pPr>
        <w:pStyle w:val="a9"/>
      </w:pPr>
      <w:r>
        <w:t>НАЧАЛЬНИК ОХРАНЫ</w:t>
      </w:r>
    </w:p>
    <w:p w14:paraId="064DDB76" w14:textId="77777777" w:rsidR="00674840" w:rsidRDefault="003F7E5A" w:rsidP="009C152C">
      <w:pPr>
        <w:pStyle w:val="ab"/>
      </w:pPr>
      <w:r>
        <w:t>Олег Егорыч, а может паяльник поставить?</w:t>
      </w:r>
    </w:p>
    <w:p w14:paraId="73E8F862" w14:textId="77777777" w:rsidR="003F7E5A" w:rsidRPr="00CA25B6" w:rsidRDefault="003F7E5A" w:rsidP="009C152C">
      <w:pPr>
        <w:pStyle w:val="a9"/>
        <w:rPr>
          <w:strike/>
          <w:color w:val="A6A6A6" w:themeColor="background1" w:themeShade="A6"/>
        </w:rPr>
      </w:pPr>
      <w:r w:rsidRPr="00CA25B6">
        <w:rPr>
          <w:strike/>
          <w:color w:val="A6A6A6" w:themeColor="background1" w:themeShade="A6"/>
        </w:rPr>
        <w:t>НОЛЬ</w:t>
      </w:r>
    </w:p>
    <w:p w14:paraId="4B8DC27C" w14:textId="77777777" w:rsidR="007655B4" w:rsidRPr="00CA25B6" w:rsidRDefault="003F7E5A" w:rsidP="009C152C">
      <w:pPr>
        <w:pStyle w:val="ae"/>
        <w:rPr>
          <w:strike/>
          <w:color w:val="A6A6A6" w:themeColor="background1" w:themeShade="A6"/>
        </w:rPr>
      </w:pPr>
      <w:r w:rsidRPr="00CA25B6">
        <w:rPr>
          <w:strike/>
          <w:color w:val="A6A6A6" w:themeColor="background1" w:themeShade="A6"/>
        </w:rPr>
        <w:t>(Башке)</w:t>
      </w:r>
    </w:p>
    <w:p w14:paraId="186AE4B1" w14:textId="77777777" w:rsidR="00674840" w:rsidRPr="00CA25B6" w:rsidRDefault="003F7E5A" w:rsidP="009C152C">
      <w:pPr>
        <w:pStyle w:val="ab"/>
        <w:rPr>
          <w:strike/>
          <w:color w:val="A6A6A6" w:themeColor="background1" w:themeShade="A6"/>
        </w:rPr>
      </w:pPr>
      <w:r w:rsidRPr="00CA25B6">
        <w:rPr>
          <w:strike/>
          <w:color w:val="A6A6A6" w:themeColor="background1" w:themeShade="A6"/>
        </w:rPr>
        <w:t>Знаешь, чем хорошо пытать паяльником? Если всё пойдёт через задницу, то это даже эффективнее.</w:t>
      </w:r>
    </w:p>
    <w:p w14:paraId="57D42561" w14:textId="77777777" w:rsidR="003F7E5A" w:rsidRDefault="003F7E5A" w:rsidP="009C152C">
      <w:pPr>
        <w:pStyle w:val="a9"/>
      </w:pPr>
      <w:r>
        <w:lastRenderedPageBreak/>
        <w:t>БАШКА</w:t>
      </w:r>
    </w:p>
    <w:p w14:paraId="00AAD43B" w14:textId="77777777" w:rsidR="007655B4" w:rsidRDefault="003F7E5A" w:rsidP="009C152C">
      <w:pPr>
        <w:pStyle w:val="ae"/>
      </w:pPr>
      <w:r>
        <w:t>(</w:t>
      </w:r>
      <w:r w:rsidR="007655B4">
        <w:t>и</w:t>
      </w:r>
      <w:r>
        <w:t>спуганно)</w:t>
      </w:r>
    </w:p>
    <w:p w14:paraId="349C94AE" w14:textId="77777777" w:rsidR="00674840" w:rsidRDefault="003F7E5A" w:rsidP="009C152C">
      <w:pPr>
        <w:pStyle w:val="ab"/>
      </w:pPr>
      <w:r>
        <w:t>Э! К-к-какой п-п-п… п-п-п</w:t>
      </w:r>
      <w:r w:rsidR="007655B4">
        <w:rPr>
          <w:lang w:val="ru-RU"/>
        </w:rPr>
        <w:t>а</w:t>
      </w:r>
      <w:r>
        <w:t>яльник!? Вы к-к-кто!?</w:t>
      </w:r>
    </w:p>
    <w:p w14:paraId="7600A85B" w14:textId="77777777" w:rsidR="003F7E5A" w:rsidRDefault="003F7E5A" w:rsidP="009C152C">
      <w:pPr>
        <w:pStyle w:val="a9"/>
      </w:pPr>
      <w:r>
        <w:t>НОЛЬ</w:t>
      </w:r>
    </w:p>
    <w:p w14:paraId="1247ABE7" w14:textId="77777777" w:rsidR="00674840" w:rsidRPr="007655B4" w:rsidRDefault="003F7E5A" w:rsidP="009C152C">
      <w:pPr>
        <w:pStyle w:val="ab"/>
        <w:rPr>
          <w:lang w:val="ru-RU"/>
        </w:rPr>
      </w:pPr>
      <w:r>
        <w:t xml:space="preserve">Я </w:t>
      </w:r>
      <w:r w:rsidR="007655B4">
        <w:rPr>
          <w:lang w:val="ru-RU"/>
        </w:rPr>
        <w:t xml:space="preserve">– </w:t>
      </w:r>
      <w:r>
        <w:t>Ноль. Тебе это о чём-то говорит?</w:t>
      </w:r>
    </w:p>
    <w:p w14:paraId="629A69F3" w14:textId="77777777" w:rsidR="003F7E5A" w:rsidRDefault="003F7E5A" w:rsidP="009C152C">
      <w:pPr>
        <w:pStyle w:val="a9"/>
      </w:pPr>
      <w:r>
        <w:t>БАШКА</w:t>
      </w:r>
    </w:p>
    <w:p w14:paraId="58DF6F7C" w14:textId="77777777" w:rsidR="00674840" w:rsidRDefault="003F7E5A" w:rsidP="009C152C">
      <w:pPr>
        <w:pStyle w:val="ab"/>
      </w:pPr>
      <w:r>
        <w:t>О-х-х-х -– ху-ху….худо дело. Пожалуйста, не убивайте! Я всё расскажу!</w:t>
      </w:r>
    </w:p>
    <w:p w14:paraId="0EC4CA95" w14:textId="77777777" w:rsidR="003F7E5A" w:rsidRDefault="003F7E5A" w:rsidP="009C152C">
      <w:pPr>
        <w:pStyle w:val="a9"/>
      </w:pPr>
      <w:r>
        <w:t>НОЛЬ</w:t>
      </w:r>
    </w:p>
    <w:p w14:paraId="2E9C6423" w14:textId="77777777" w:rsidR="00674840" w:rsidRDefault="003F7E5A" w:rsidP="009C152C">
      <w:pPr>
        <w:pStyle w:val="ab"/>
      </w:pPr>
      <w:r>
        <w:t>Помело твоё барахлить перестало? Это что за чудесное исцеление!?</w:t>
      </w:r>
    </w:p>
    <w:p w14:paraId="40BA5A6C" w14:textId="77777777" w:rsidR="003F7E5A" w:rsidRDefault="003F7E5A" w:rsidP="009C152C">
      <w:pPr>
        <w:pStyle w:val="a9"/>
      </w:pPr>
      <w:r>
        <w:t>БАШКА</w:t>
      </w:r>
    </w:p>
    <w:p w14:paraId="482BB48E" w14:textId="77777777" w:rsidR="00674840" w:rsidRDefault="003F7E5A" w:rsidP="009C152C">
      <w:pPr>
        <w:pStyle w:val="ab"/>
      </w:pPr>
      <w:r>
        <w:t>У меня так бывает, когда страшно… потом с-с-снова з-з-заикаюсь!</w:t>
      </w:r>
    </w:p>
    <w:p w14:paraId="4FBA84D3" w14:textId="77777777" w:rsidR="003F7E5A" w:rsidRDefault="003F7E5A" w:rsidP="009C152C">
      <w:pPr>
        <w:pStyle w:val="a9"/>
      </w:pPr>
      <w:r>
        <w:t>НОЛЬ</w:t>
      </w:r>
    </w:p>
    <w:p w14:paraId="4186794E" w14:textId="77777777" w:rsidR="00674840" w:rsidRDefault="003F7E5A" w:rsidP="009C152C">
      <w:pPr>
        <w:pStyle w:val="ab"/>
      </w:pPr>
      <w:r>
        <w:t>А чего опять начал!? Бояться перестал!?</w:t>
      </w:r>
    </w:p>
    <w:p w14:paraId="5EE87954" w14:textId="77777777" w:rsidR="003F7E5A" w:rsidRDefault="003F7E5A" w:rsidP="009C152C">
      <w:pPr>
        <w:pStyle w:val="a9"/>
      </w:pPr>
      <w:r>
        <w:t>БАШКА</w:t>
      </w:r>
    </w:p>
    <w:p w14:paraId="17837D1C" w14:textId="77777777" w:rsidR="00ED205A" w:rsidRDefault="003F7E5A" w:rsidP="009C152C">
      <w:pPr>
        <w:pStyle w:val="ab"/>
        <w:keepNext/>
      </w:pPr>
      <w:r>
        <w:t>Клянусь, страшно!</w:t>
      </w:r>
    </w:p>
    <w:p w14:paraId="2A635CBC" w14:textId="77777777" w:rsidR="00ED205A" w:rsidRPr="00CA25B6" w:rsidRDefault="003F7E5A" w:rsidP="009C152C">
      <w:pPr>
        <w:pStyle w:val="ae"/>
        <w:rPr>
          <w:strike/>
          <w:color w:val="A6A6A6" w:themeColor="background1" w:themeShade="A6"/>
        </w:rPr>
      </w:pPr>
      <w:r w:rsidRPr="00CA25B6">
        <w:rPr>
          <w:strike/>
          <w:color w:val="A6A6A6" w:themeColor="background1" w:themeShade="A6"/>
        </w:rPr>
        <w:t xml:space="preserve">(говорит быстро и </w:t>
      </w:r>
      <w:r w:rsidR="00ED205A" w:rsidRPr="00CA25B6">
        <w:rPr>
          <w:strike/>
          <w:color w:val="A6A6A6" w:themeColor="background1" w:themeShade="A6"/>
        </w:rPr>
        <w:t>чётко</w:t>
      </w:r>
      <w:r w:rsidRPr="00CA25B6">
        <w:rPr>
          <w:strike/>
          <w:color w:val="A6A6A6" w:themeColor="background1" w:themeShade="A6"/>
        </w:rPr>
        <w:t>)</w:t>
      </w:r>
    </w:p>
    <w:p w14:paraId="40E96FAA" w14:textId="77777777" w:rsidR="00674840" w:rsidRPr="00CA25B6" w:rsidRDefault="003F7E5A" w:rsidP="009C152C">
      <w:pPr>
        <w:pStyle w:val="ab"/>
        <w:rPr>
          <w:strike/>
          <w:color w:val="A6A6A6" w:themeColor="background1" w:themeShade="A6"/>
        </w:rPr>
      </w:pPr>
      <w:r w:rsidRPr="00CA25B6">
        <w:rPr>
          <w:strike/>
          <w:color w:val="A6A6A6" w:themeColor="background1" w:themeShade="A6"/>
        </w:rPr>
        <w:t>Бык топогуб, тупогубенький бычок! У быка была губа, была тупа! Вот видите!</w:t>
      </w:r>
    </w:p>
    <w:p w14:paraId="566D9EA7" w14:textId="77777777" w:rsidR="003F7E5A" w:rsidRDefault="003F7E5A" w:rsidP="009C152C">
      <w:pPr>
        <w:pStyle w:val="a9"/>
      </w:pPr>
      <w:r>
        <w:t>НОЛЬ</w:t>
      </w:r>
    </w:p>
    <w:p w14:paraId="466C5AF6" w14:textId="77777777" w:rsidR="00674840" w:rsidRDefault="003F7E5A" w:rsidP="009C152C">
      <w:pPr>
        <w:pStyle w:val="ab"/>
      </w:pPr>
      <w:r>
        <w:t>Где Фил и его ублюдки!?</w:t>
      </w:r>
    </w:p>
    <w:p w14:paraId="45EA7798" w14:textId="77777777" w:rsidR="003F7E5A" w:rsidRDefault="003F7E5A" w:rsidP="009C152C">
      <w:pPr>
        <w:pStyle w:val="a9"/>
      </w:pPr>
      <w:r>
        <w:t>БАШКА</w:t>
      </w:r>
    </w:p>
    <w:p w14:paraId="4EFACF18" w14:textId="77777777" w:rsidR="00674840" w:rsidRDefault="003F7E5A" w:rsidP="009C152C">
      <w:pPr>
        <w:pStyle w:val="ab"/>
      </w:pPr>
      <w:r>
        <w:t>Они сначала в автосервисе жили у Шурупа. Алкаш-механик! К нему иной раз машину загонишь, а он через час её уже пр-пр-пропил…</w:t>
      </w:r>
    </w:p>
    <w:p w14:paraId="06E7B380" w14:textId="77777777" w:rsidR="00674840" w:rsidRDefault="003F7E5A" w:rsidP="009C152C">
      <w:pPr>
        <w:pStyle w:val="a7"/>
      </w:pPr>
      <w:r>
        <w:t>Ноль кивает Начальнику охраны, и тот включает паяльник в розетку.</w:t>
      </w:r>
    </w:p>
    <w:p w14:paraId="01DDD892" w14:textId="77777777" w:rsidR="003F7E5A" w:rsidRDefault="003F7E5A" w:rsidP="009C152C">
      <w:pPr>
        <w:pStyle w:val="a9"/>
      </w:pPr>
      <w:r>
        <w:t>БАШКА</w:t>
      </w:r>
    </w:p>
    <w:p w14:paraId="36CA0CD1" w14:textId="77777777" w:rsidR="00674840" w:rsidRDefault="003F7E5A" w:rsidP="009C152C">
      <w:pPr>
        <w:pStyle w:val="ab"/>
      </w:pPr>
      <w:r>
        <w:t>Отвлёкся, простите! Потом они соскочили, а куда не знаю! Клянусь, не знаю! Только номер Фила есть!</w:t>
      </w:r>
    </w:p>
    <w:p w14:paraId="005A751D" w14:textId="77777777" w:rsidR="003F7E5A" w:rsidRDefault="003F7E5A" w:rsidP="009C152C">
      <w:pPr>
        <w:pStyle w:val="a9"/>
      </w:pPr>
      <w:r>
        <w:lastRenderedPageBreak/>
        <w:t>НОЛЬ</w:t>
      </w:r>
    </w:p>
    <w:p w14:paraId="294B9315" w14:textId="77777777" w:rsidR="00674840" w:rsidRDefault="003F7E5A" w:rsidP="009C152C">
      <w:pPr>
        <w:pStyle w:val="ab"/>
      </w:pPr>
      <w:r>
        <w:t>Набирай!</w:t>
      </w:r>
    </w:p>
    <w:p w14:paraId="53565349" w14:textId="77777777" w:rsidR="00674840" w:rsidRDefault="003F7E5A" w:rsidP="009C152C">
      <w:pPr>
        <w:pStyle w:val="a7"/>
      </w:pPr>
      <w:r>
        <w:t>Башке приносят его телефон, он набирает Фила. Фил не отвечает.</w:t>
      </w:r>
    </w:p>
    <w:p w14:paraId="31C60AC3" w14:textId="77777777" w:rsidR="003F7E5A" w:rsidRDefault="003F7E5A" w:rsidP="009C152C">
      <w:pPr>
        <w:pStyle w:val="a9"/>
      </w:pPr>
      <w:r>
        <w:t>НОЛЬ</w:t>
      </w:r>
    </w:p>
    <w:p w14:paraId="15979C41" w14:textId="77777777" w:rsidR="00ED205A" w:rsidRDefault="003F7E5A" w:rsidP="009C152C">
      <w:pPr>
        <w:pStyle w:val="ae"/>
      </w:pPr>
      <w:r>
        <w:t>(Начальнику охраны)</w:t>
      </w:r>
    </w:p>
    <w:p w14:paraId="7452330A" w14:textId="77777777" w:rsidR="00674840" w:rsidRDefault="003F7E5A" w:rsidP="009C152C">
      <w:pPr>
        <w:pStyle w:val="ab"/>
      </w:pPr>
      <w:r>
        <w:t>Пробей номер и откуда труба сигнал даёт. Из-под земли мне эту сволочь достаньте. Даже если он умер, всё равно ведите. Я его второй раз грохну!</w:t>
      </w:r>
    </w:p>
    <w:p w14:paraId="107D0723" w14:textId="77777777" w:rsidR="003F7E5A" w:rsidRDefault="003F7E5A" w:rsidP="009C152C">
      <w:pPr>
        <w:pStyle w:val="a9"/>
      </w:pPr>
      <w:r>
        <w:t>НАЧАЛЬНИК ОХРАНЫ</w:t>
      </w:r>
    </w:p>
    <w:p w14:paraId="278790F9" w14:textId="77777777" w:rsidR="00ED205A" w:rsidRDefault="003F7E5A" w:rsidP="009C152C">
      <w:pPr>
        <w:pStyle w:val="ab"/>
        <w:keepNext/>
      </w:pPr>
      <w:r>
        <w:t>Сделаем, Олег Егорович. А с этим ч</w:t>
      </w:r>
      <w:r w:rsidR="00ED205A">
        <w:rPr>
          <w:lang w:val="ru-RU"/>
        </w:rPr>
        <w:t>ё</w:t>
      </w:r>
      <w:r>
        <w:t>?</w:t>
      </w:r>
    </w:p>
    <w:p w14:paraId="16D17055" w14:textId="106E5B8B" w:rsidR="00674840" w:rsidRPr="00ED205A" w:rsidRDefault="003F7E5A" w:rsidP="009C152C">
      <w:pPr>
        <w:pStyle w:val="ae"/>
      </w:pPr>
      <w:r w:rsidRPr="00ED205A">
        <w:t>(</w:t>
      </w:r>
      <w:r w:rsidR="00CA25B6">
        <w:t>кива</w:t>
      </w:r>
      <w:r w:rsidRPr="00ED205A">
        <w:t>ет на Башку)</w:t>
      </w:r>
    </w:p>
    <w:p w14:paraId="7BCF387A" w14:textId="77777777" w:rsidR="003F7E5A" w:rsidRDefault="003F7E5A" w:rsidP="009C152C">
      <w:pPr>
        <w:pStyle w:val="a9"/>
      </w:pPr>
      <w:r>
        <w:t>НОЛЬ</w:t>
      </w:r>
    </w:p>
    <w:p w14:paraId="57B6AB16" w14:textId="77777777" w:rsidR="00674840" w:rsidRDefault="003F7E5A" w:rsidP="009C152C">
      <w:pPr>
        <w:pStyle w:val="ab"/>
      </w:pPr>
      <w:r>
        <w:t>А этот пусть здесь побудет. У него курсы логопеда начались. Ещё раз заикнётся, я его грохну. Хорошая мотивация!?</w:t>
      </w:r>
    </w:p>
    <w:p w14:paraId="15CE541F" w14:textId="77777777" w:rsidR="00674840" w:rsidRDefault="003F7E5A" w:rsidP="009C152C">
      <w:pPr>
        <w:pStyle w:val="a7"/>
      </w:pPr>
      <w:r>
        <w:t>Башка молча часто-часто кивает головой.</w:t>
      </w:r>
    </w:p>
    <w:p w14:paraId="277DD6AC" w14:textId="332A51D9" w:rsidR="00ED205A" w:rsidRDefault="00ED205A" w:rsidP="009C152C">
      <w:pPr>
        <w:pStyle w:val="a6"/>
        <w:contextualSpacing/>
      </w:pPr>
      <w:r>
        <w:t>13-</w:t>
      </w:r>
      <w:r w:rsidR="00621B58">
        <w:t>9</w:t>
      </w:r>
      <w:r>
        <w:t>.</w:t>
      </w:r>
      <w:r>
        <w:tab/>
      </w:r>
      <w:r w:rsidR="003F7E5A">
        <w:t>ИНТ. ДАЧА МАССЫ</w:t>
      </w:r>
      <w:r w:rsidR="008E2ECD">
        <w:t xml:space="preserve"> </w:t>
      </w:r>
      <w:r w:rsidR="00D771B3" w:rsidRPr="00D771B3">
        <w:rPr>
          <w:caps w:val="0"/>
          <w:color w:val="00B050"/>
        </w:rPr>
        <w:t>(комната)</w:t>
      </w:r>
      <w:r w:rsidR="008E2ECD" w:rsidRPr="00D771B3">
        <w:rPr>
          <w:color w:val="00B050"/>
        </w:rPr>
        <w:t xml:space="preserve"> </w:t>
      </w:r>
      <w:r w:rsidR="00CA25B6" w:rsidRPr="00CA25B6">
        <w:t>– ДЕНЬ</w:t>
      </w:r>
    </w:p>
    <w:p w14:paraId="21A13ACF" w14:textId="77777777" w:rsidR="00B31E04" w:rsidRDefault="003F7E5A" w:rsidP="009C152C">
      <w:pPr>
        <w:pStyle w:val="a7"/>
        <w:keepNext/>
        <w:keepLines/>
      </w:pPr>
      <w:r>
        <w:t>Чак отрабатывает двоечку и отжимается. У него звонит телефон. Чак смотрит на дисплей, это Олеся. Чак отвечает запыхавшимся голосом.</w:t>
      </w:r>
    </w:p>
    <w:p w14:paraId="4159E520" w14:textId="7527F2C4" w:rsidR="00B31E04" w:rsidRDefault="003F7E5A" w:rsidP="009C152C">
      <w:pPr>
        <w:pStyle w:val="af8"/>
        <w:keepNext/>
        <w:keepLines/>
      </w:pPr>
      <w:r>
        <w:t>Сплит</w:t>
      </w:r>
    </w:p>
    <w:p w14:paraId="30B7D2DE" w14:textId="77777777" w:rsidR="00674840" w:rsidRDefault="003F7E5A" w:rsidP="009C152C">
      <w:pPr>
        <w:pStyle w:val="a7"/>
        <w:keepNext/>
        <w:keepLines/>
      </w:pPr>
      <w:r>
        <w:t>Олеся в кабинете.</w:t>
      </w:r>
    </w:p>
    <w:p w14:paraId="17216B1D" w14:textId="77777777" w:rsidR="003F7E5A" w:rsidRDefault="003F7E5A" w:rsidP="009C152C">
      <w:pPr>
        <w:pStyle w:val="a9"/>
      </w:pPr>
      <w:r>
        <w:t>ЧАК</w:t>
      </w:r>
    </w:p>
    <w:p w14:paraId="7816F08D" w14:textId="697D9C6B" w:rsidR="00674840" w:rsidRPr="00EB6C64" w:rsidRDefault="003F7E5A" w:rsidP="009C152C">
      <w:pPr>
        <w:pStyle w:val="ab"/>
        <w:rPr>
          <w:lang w:val="ru-RU"/>
        </w:rPr>
      </w:pPr>
      <w:r w:rsidRPr="00CA25B6">
        <w:rPr>
          <w:strike/>
          <w:color w:val="A6A6A6" w:themeColor="background1" w:themeShade="A6"/>
        </w:rPr>
        <w:t>Олеська,</w:t>
      </w:r>
      <w:r w:rsidRPr="00CA25B6">
        <w:rPr>
          <w:color w:val="A6A6A6" w:themeColor="background1" w:themeShade="A6"/>
        </w:rPr>
        <w:t xml:space="preserve"> </w:t>
      </w:r>
      <w:r w:rsidR="00CA25B6" w:rsidRPr="00CA25B6">
        <w:rPr>
          <w:color w:val="00B050"/>
          <w:lang w:val="ru-RU"/>
        </w:rPr>
        <w:t>П</w:t>
      </w:r>
      <w:r>
        <w:t xml:space="preserve">ривет! </w:t>
      </w:r>
      <w:r w:rsidR="00EB6C64">
        <w:rPr>
          <w:lang w:val="ru-RU"/>
        </w:rPr>
        <w:t>Соскучилась?</w:t>
      </w:r>
    </w:p>
    <w:p w14:paraId="23175A32" w14:textId="77777777" w:rsidR="003F7E5A" w:rsidRDefault="003F7E5A" w:rsidP="009C152C">
      <w:pPr>
        <w:pStyle w:val="a9"/>
      </w:pPr>
      <w:r>
        <w:t>ОЛЕСЯ</w:t>
      </w:r>
    </w:p>
    <w:p w14:paraId="51EBE523" w14:textId="277CD93C" w:rsidR="00674840" w:rsidRDefault="003F7E5A" w:rsidP="009C152C">
      <w:pPr>
        <w:pStyle w:val="ab"/>
      </w:pPr>
      <w:r>
        <w:t>Ещё как</w:t>
      </w:r>
      <w:r w:rsidR="001A03F4">
        <w:rPr>
          <w:lang w:val="ru-RU"/>
        </w:rPr>
        <w:t xml:space="preserve">. </w:t>
      </w:r>
      <w:r>
        <w:t>А ты чего запыхавшийся такой?</w:t>
      </w:r>
    </w:p>
    <w:p w14:paraId="61C259A9" w14:textId="77777777" w:rsidR="003F7E5A" w:rsidRDefault="003F7E5A" w:rsidP="009C152C">
      <w:pPr>
        <w:pStyle w:val="a9"/>
      </w:pPr>
      <w:r>
        <w:t>ЧАК</w:t>
      </w:r>
    </w:p>
    <w:p w14:paraId="77F6A273" w14:textId="77777777" w:rsidR="00674840" w:rsidRDefault="003F7E5A" w:rsidP="009C152C">
      <w:pPr>
        <w:pStyle w:val="ab"/>
      </w:pPr>
      <w:r>
        <w:t>Тренировочка, малыш…</w:t>
      </w:r>
    </w:p>
    <w:p w14:paraId="4BC311DC" w14:textId="77777777" w:rsidR="00674840" w:rsidRDefault="003F7E5A" w:rsidP="009C152C">
      <w:pPr>
        <w:pStyle w:val="a7"/>
      </w:pPr>
      <w:r>
        <w:t>Заходит Вжик.</w:t>
      </w:r>
    </w:p>
    <w:p w14:paraId="1590F6F9" w14:textId="77777777" w:rsidR="003F7E5A" w:rsidRDefault="003F7E5A" w:rsidP="009C152C">
      <w:pPr>
        <w:pStyle w:val="a9"/>
      </w:pPr>
      <w:r>
        <w:t>ВЖИК</w:t>
      </w:r>
    </w:p>
    <w:p w14:paraId="755F5DF5" w14:textId="6612B063" w:rsidR="00674840" w:rsidRDefault="003F7E5A" w:rsidP="009C152C">
      <w:pPr>
        <w:pStyle w:val="ab"/>
      </w:pPr>
      <w:r>
        <w:t xml:space="preserve">Чак, </w:t>
      </w:r>
      <w:r w:rsidR="00CA25B6">
        <w:rPr>
          <w:lang w:val="ru-RU"/>
        </w:rPr>
        <w:t>н</w:t>
      </w:r>
      <w:r w:rsidR="00CA25B6">
        <w:t>адо Стэллку забрать</w:t>
      </w:r>
      <w:r w:rsidR="00CA25B6">
        <w:rPr>
          <w:lang w:val="ru-RU"/>
        </w:rPr>
        <w:t>,</w:t>
      </w:r>
      <w:r w:rsidR="00CA25B6">
        <w:t xml:space="preserve"> </w:t>
      </w:r>
      <w:r>
        <w:t>поехали в бордель!!</w:t>
      </w:r>
    </w:p>
    <w:p w14:paraId="66A48659" w14:textId="77777777" w:rsidR="00674840" w:rsidRDefault="003F7E5A" w:rsidP="009C152C">
      <w:pPr>
        <w:pStyle w:val="a7"/>
      </w:pPr>
      <w:r>
        <w:t>Чак судорожно прикрывает динамик телефона.</w:t>
      </w:r>
    </w:p>
    <w:p w14:paraId="50C2F865" w14:textId="77777777" w:rsidR="003F7E5A" w:rsidRDefault="003F7E5A" w:rsidP="009C152C">
      <w:pPr>
        <w:pStyle w:val="a9"/>
      </w:pPr>
      <w:r>
        <w:lastRenderedPageBreak/>
        <w:t>ОЛЕСЯ</w:t>
      </w:r>
    </w:p>
    <w:p w14:paraId="62C02264" w14:textId="77777777" w:rsidR="00ED205A" w:rsidRDefault="003F7E5A" w:rsidP="009C152C">
      <w:pPr>
        <w:pStyle w:val="ae"/>
      </w:pPr>
      <w:r>
        <w:t>(</w:t>
      </w:r>
      <w:r w:rsidR="00ED205A">
        <w:t>в</w:t>
      </w:r>
      <w:r>
        <w:t>озмущённо)</w:t>
      </w:r>
    </w:p>
    <w:p w14:paraId="7FF43F26" w14:textId="5E4EFC34" w:rsidR="00674840" w:rsidRDefault="00B61B44" w:rsidP="009C152C">
      <w:pPr>
        <w:pStyle w:val="ab"/>
      </w:pPr>
      <w:r w:rsidRPr="00B61B44">
        <w:rPr>
          <w:color w:val="00B050"/>
        </w:rPr>
        <w:t xml:space="preserve">Бордель? </w:t>
      </w:r>
      <w:r w:rsidR="003F7E5A">
        <w:t>Ты ч</w:t>
      </w:r>
      <w:r w:rsidR="00ED205A">
        <w:rPr>
          <w:lang w:val="ru-RU"/>
        </w:rPr>
        <w:t>ё</w:t>
      </w:r>
      <w:r w:rsidR="003F7E5A">
        <w:t xml:space="preserve"> в борделе?</w:t>
      </w:r>
    </w:p>
    <w:p w14:paraId="5827996D" w14:textId="77777777" w:rsidR="003F7E5A" w:rsidRDefault="003F7E5A" w:rsidP="009C152C">
      <w:pPr>
        <w:pStyle w:val="a9"/>
      </w:pPr>
      <w:r>
        <w:t>ЧАК</w:t>
      </w:r>
    </w:p>
    <w:p w14:paraId="0235D7EC" w14:textId="77777777" w:rsidR="00674840" w:rsidRDefault="003F7E5A" w:rsidP="009C152C">
      <w:pPr>
        <w:pStyle w:val="ab"/>
      </w:pPr>
      <w:r>
        <w:t>Малыш, нет, конечно. Только сейчас поедем туда.</w:t>
      </w:r>
    </w:p>
    <w:p w14:paraId="66A92CBC" w14:textId="77777777" w:rsidR="003F7E5A" w:rsidRDefault="003F7E5A" w:rsidP="009C152C">
      <w:pPr>
        <w:pStyle w:val="a9"/>
      </w:pPr>
      <w:r>
        <w:t>ОЛЕСЯ</w:t>
      </w:r>
    </w:p>
    <w:p w14:paraId="03260464" w14:textId="77777777" w:rsidR="00674840" w:rsidRDefault="003F7E5A" w:rsidP="009C152C">
      <w:pPr>
        <w:pStyle w:val="ab"/>
      </w:pPr>
      <w:r>
        <w:t>Чегоооо!?</w:t>
      </w:r>
    </w:p>
    <w:p w14:paraId="64831D82" w14:textId="77777777" w:rsidR="00674840" w:rsidRDefault="003F7E5A" w:rsidP="009C152C">
      <w:pPr>
        <w:pStyle w:val="a9"/>
      </w:pPr>
      <w:r>
        <w:t>ЧАК</w:t>
      </w:r>
    </w:p>
    <w:p w14:paraId="150FF260" w14:textId="083EA160" w:rsidR="00674840" w:rsidRDefault="003F7E5A" w:rsidP="009C152C">
      <w:pPr>
        <w:pStyle w:val="ab"/>
      </w:pPr>
      <w:r>
        <w:t xml:space="preserve">Блин, в смысле за проституткой! </w:t>
      </w:r>
      <w:r w:rsidRPr="00B61B44">
        <w:rPr>
          <w:strike/>
          <w:color w:val="A6A6A6" w:themeColor="background1" w:themeShade="A6"/>
        </w:rPr>
        <w:t>Блин,</w:t>
      </w:r>
      <w:r w:rsidRPr="00B61B44">
        <w:rPr>
          <w:color w:val="A6A6A6" w:themeColor="background1" w:themeShade="A6"/>
        </w:rPr>
        <w:t xml:space="preserve"> </w:t>
      </w:r>
      <w:r w:rsidR="00B61B44" w:rsidRPr="00B61B44">
        <w:rPr>
          <w:color w:val="00B050"/>
          <w:lang w:val="ru-RU"/>
        </w:rPr>
        <w:t>Да</w:t>
      </w:r>
      <w:r w:rsidR="00B61B44">
        <w:rPr>
          <w:color w:val="A6A6A6" w:themeColor="background1" w:themeShade="A6"/>
          <w:lang w:val="ru-RU"/>
        </w:rPr>
        <w:t xml:space="preserve"> </w:t>
      </w:r>
      <w:r>
        <w:t>по делу</w:t>
      </w:r>
      <w:r w:rsidR="00B61B44">
        <w:rPr>
          <w:lang w:val="ru-RU"/>
        </w:rPr>
        <w:t xml:space="preserve">, </w:t>
      </w:r>
      <w:r w:rsidR="00B61B44" w:rsidRPr="00B61B44">
        <w:rPr>
          <w:color w:val="00B050"/>
          <w:lang w:val="ru-RU"/>
        </w:rPr>
        <w:t>короче</w:t>
      </w:r>
      <w:r>
        <w:t>…</w:t>
      </w:r>
    </w:p>
    <w:p w14:paraId="1FD217CE" w14:textId="77777777" w:rsidR="003F7E5A" w:rsidRDefault="003F7E5A" w:rsidP="009C152C">
      <w:pPr>
        <w:pStyle w:val="a9"/>
      </w:pPr>
      <w:r>
        <w:t>ОЛЕСЯ</w:t>
      </w:r>
    </w:p>
    <w:p w14:paraId="59E805E3" w14:textId="77777777" w:rsidR="00ED205A" w:rsidRDefault="003F7E5A" w:rsidP="008814DE">
      <w:pPr>
        <w:pStyle w:val="ab"/>
        <w:keepNext/>
      </w:pPr>
      <w:r>
        <w:t>Да пошёл ты!</w:t>
      </w:r>
    </w:p>
    <w:p w14:paraId="3536BD51" w14:textId="77777777" w:rsidR="00674840" w:rsidRDefault="003F7E5A" w:rsidP="009C152C">
      <w:pPr>
        <w:pStyle w:val="ae"/>
      </w:pPr>
      <w:r>
        <w:t>(</w:t>
      </w:r>
      <w:r w:rsidR="00ED205A">
        <w:t>о</w:t>
      </w:r>
      <w:r>
        <w:t>тключается)</w:t>
      </w:r>
    </w:p>
    <w:p w14:paraId="10099CD4" w14:textId="77777777" w:rsidR="003F7E5A" w:rsidRDefault="003F7E5A" w:rsidP="009C152C">
      <w:pPr>
        <w:pStyle w:val="a9"/>
      </w:pPr>
      <w:r>
        <w:t>ЧАК</w:t>
      </w:r>
    </w:p>
    <w:p w14:paraId="5BD220AB" w14:textId="5CE00458" w:rsidR="00674840" w:rsidRPr="001A03F4" w:rsidRDefault="003F7E5A" w:rsidP="009C152C">
      <w:pPr>
        <w:pStyle w:val="ab"/>
        <w:rPr>
          <w:lang w:val="ru-RU"/>
        </w:rPr>
      </w:pPr>
      <w:r>
        <w:t xml:space="preserve">Олеся! Олеся! Блин, Вжик! </w:t>
      </w:r>
      <w:r w:rsidR="001A03F4">
        <w:rPr>
          <w:lang w:val="ru-RU"/>
        </w:rPr>
        <w:t>Какого хрена?!</w:t>
      </w:r>
    </w:p>
    <w:p w14:paraId="273C2E0B" w14:textId="77777777" w:rsidR="00674840" w:rsidRDefault="00B31E04" w:rsidP="009C152C">
      <w:pPr>
        <w:pStyle w:val="a6"/>
      </w:pPr>
      <w:r>
        <w:t>13-</w:t>
      </w:r>
      <w:r w:rsidR="00621B58">
        <w:t>10</w:t>
      </w:r>
      <w:r>
        <w:t>.</w:t>
      </w:r>
      <w:r>
        <w:tab/>
      </w:r>
      <w:r w:rsidR="003F7E5A">
        <w:t>ИНТ.</w:t>
      </w:r>
      <w:r w:rsidRPr="00B31E04">
        <w:t xml:space="preserve"> </w:t>
      </w:r>
      <w:r>
        <w:t>О</w:t>
      </w:r>
      <w:r w:rsidRPr="00B31E04">
        <w:t>ТДЕЛ ПОЛИЦИИ (</w:t>
      </w:r>
      <w:r w:rsidRPr="00B31E04">
        <w:rPr>
          <w:caps w:val="0"/>
        </w:rPr>
        <w:t>кабинет начальника отдела</w:t>
      </w:r>
      <w:r w:rsidRPr="00B31E04">
        <w:t>)</w:t>
      </w:r>
      <w:r w:rsidR="003F7E5A">
        <w:t xml:space="preserve"> </w:t>
      </w:r>
      <w:r>
        <w:t>–</w:t>
      </w:r>
      <w:r w:rsidR="003F7E5A">
        <w:t xml:space="preserve"> ДЕНЬ</w:t>
      </w:r>
    </w:p>
    <w:p w14:paraId="4ABF2161" w14:textId="77777777" w:rsidR="00674840" w:rsidRDefault="003F7E5A" w:rsidP="009C152C">
      <w:pPr>
        <w:pStyle w:val="a7"/>
        <w:keepNext/>
        <w:keepLines/>
      </w:pPr>
      <w:r>
        <w:t>Начальник Ст</w:t>
      </w:r>
      <w:r w:rsidR="00B31E04">
        <w:rPr>
          <w:lang w:val="ru-RU"/>
        </w:rPr>
        <w:t>ё</w:t>
      </w:r>
      <w:r>
        <w:t xml:space="preserve">пы сидит и разгадывает сканворд. В кабинет заходит </w:t>
      </w:r>
      <w:r w:rsidR="00526DFF">
        <w:t>Стёпа</w:t>
      </w:r>
      <w:r>
        <w:t>.</w:t>
      </w:r>
    </w:p>
    <w:p w14:paraId="217067B9" w14:textId="77777777" w:rsidR="003F7E5A" w:rsidRDefault="00526DFF" w:rsidP="009C152C">
      <w:pPr>
        <w:pStyle w:val="a9"/>
      </w:pPr>
      <w:r>
        <w:t>СТЁПА</w:t>
      </w:r>
    </w:p>
    <w:p w14:paraId="7047E3BE" w14:textId="77777777" w:rsidR="00674840" w:rsidRDefault="003F7E5A" w:rsidP="009C152C">
      <w:pPr>
        <w:pStyle w:val="ab"/>
      </w:pPr>
      <w:r>
        <w:t>Товарищ полковник, вызывали?</w:t>
      </w:r>
    </w:p>
    <w:p w14:paraId="10F8F16E" w14:textId="77777777" w:rsidR="003F7E5A" w:rsidRPr="00E83EE0" w:rsidRDefault="003F7E5A" w:rsidP="009C152C">
      <w:pPr>
        <w:pStyle w:val="a9"/>
        <w:rPr>
          <w:lang w:val="ru-RU"/>
        </w:rPr>
      </w:pPr>
      <w:r>
        <w:t xml:space="preserve">НАЧАЛЬНИК </w:t>
      </w:r>
      <w:r w:rsidR="00E83EE0">
        <w:rPr>
          <w:lang w:val="ru-RU"/>
        </w:rPr>
        <w:t>ОТДЕЛА</w:t>
      </w:r>
    </w:p>
    <w:p w14:paraId="3952B0C0" w14:textId="77777777" w:rsidR="00674840" w:rsidRDefault="003F7E5A" w:rsidP="009C152C">
      <w:pPr>
        <w:pStyle w:val="ab"/>
      </w:pPr>
      <w:r>
        <w:t xml:space="preserve">Да, </w:t>
      </w:r>
      <w:r w:rsidR="00E83EE0">
        <w:t>Степан</w:t>
      </w:r>
      <w:r>
        <w:t>. Ну-ка, должностное лицо, получающее поощрение за превышение полномочий? Девять букв.</w:t>
      </w:r>
    </w:p>
    <w:p w14:paraId="34537A89" w14:textId="77777777" w:rsidR="003F7E5A" w:rsidRDefault="00526DFF" w:rsidP="009C152C">
      <w:pPr>
        <w:pStyle w:val="a9"/>
      </w:pPr>
      <w:r>
        <w:t>СТЁПА</w:t>
      </w:r>
    </w:p>
    <w:p w14:paraId="0190A9DF" w14:textId="0E5DB5EB" w:rsidR="00674840" w:rsidRDefault="003F7E5A" w:rsidP="009C152C">
      <w:pPr>
        <w:pStyle w:val="ab"/>
      </w:pPr>
      <w:r>
        <w:t>Взяточник.</w:t>
      </w:r>
    </w:p>
    <w:p w14:paraId="25D18A28" w14:textId="77777777" w:rsidR="003F7E5A" w:rsidRPr="00B61B44" w:rsidRDefault="003F7E5A" w:rsidP="009C152C">
      <w:pPr>
        <w:pStyle w:val="a9"/>
        <w:rPr>
          <w:color w:val="000000" w:themeColor="text1"/>
          <w:lang w:val="ru-RU"/>
        </w:rPr>
      </w:pPr>
      <w:r w:rsidRPr="00B61B44">
        <w:rPr>
          <w:color w:val="000000" w:themeColor="text1"/>
        </w:rPr>
        <w:t xml:space="preserve">НАЧАЛЬНИК </w:t>
      </w:r>
      <w:r w:rsidR="00E83EE0" w:rsidRPr="00B61B44">
        <w:rPr>
          <w:color w:val="000000" w:themeColor="text1"/>
          <w:lang w:val="ru-RU"/>
        </w:rPr>
        <w:t>ОТДЕЛА</w:t>
      </w:r>
    </w:p>
    <w:p w14:paraId="72ADF892" w14:textId="77777777" w:rsidR="00674840" w:rsidRPr="00B61B44" w:rsidRDefault="003F7E5A" w:rsidP="009C152C">
      <w:pPr>
        <w:pStyle w:val="ab"/>
        <w:rPr>
          <w:color w:val="000000" w:themeColor="text1"/>
        </w:rPr>
      </w:pPr>
      <w:r w:rsidRPr="00B61B44">
        <w:rPr>
          <w:color w:val="000000" w:themeColor="text1"/>
        </w:rPr>
        <w:t>Кто?!</w:t>
      </w:r>
    </w:p>
    <w:p w14:paraId="1725EECB" w14:textId="77777777" w:rsidR="003F7E5A" w:rsidRPr="00B61B44" w:rsidRDefault="00526DFF" w:rsidP="009C152C">
      <w:pPr>
        <w:pStyle w:val="a9"/>
        <w:rPr>
          <w:color w:val="000000" w:themeColor="text1"/>
        </w:rPr>
      </w:pPr>
      <w:r w:rsidRPr="00B61B44">
        <w:rPr>
          <w:color w:val="000000" w:themeColor="text1"/>
        </w:rPr>
        <w:t>СТЁПА</w:t>
      </w:r>
    </w:p>
    <w:p w14:paraId="25469347" w14:textId="6C5A300D" w:rsidR="00674840" w:rsidRPr="00B61B44" w:rsidRDefault="003F7E5A" w:rsidP="009C152C">
      <w:pPr>
        <w:pStyle w:val="ab"/>
        <w:rPr>
          <w:color w:val="000000" w:themeColor="text1"/>
        </w:rPr>
      </w:pPr>
      <w:r w:rsidRPr="00B61B44">
        <w:rPr>
          <w:color w:val="000000" w:themeColor="text1"/>
        </w:rPr>
        <w:t>Ну</w:t>
      </w:r>
      <w:r w:rsidR="00B61B44" w:rsidRPr="00B61B44">
        <w:rPr>
          <w:color w:val="000000" w:themeColor="text1"/>
          <w:lang w:val="ru-RU"/>
        </w:rPr>
        <w:t>,</w:t>
      </w:r>
      <w:r w:rsidRPr="00B61B44">
        <w:rPr>
          <w:color w:val="000000" w:themeColor="text1"/>
        </w:rPr>
        <w:t xml:space="preserve"> у вас.</w:t>
      </w:r>
    </w:p>
    <w:p w14:paraId="1F8CC0BE" w14:textId="77777777" w:rsidR="003F7E5A" w:rsidRPr="00B61B44" w:rsidRDefault="003F7E5A" w:rsidP="009C152C">
      <w:pPr>
        <w:pStyle w:val="a9"/>
        <w:rPr>
          <w:color w:val="000000" w:themeColor="text1"/>
          <w:lang w:val="ru-RU"/>
        </w:rPr>
      </w:pPr>
      <w:bookmarkStart w:id="2" w:name="_Hlk119672875"/>
      <w:r w:rsidRPr="00B61B44">
        <w:rPr>
          <w:color w:val="000000" w:themeColor="text1"/>
        </w:rPr>
        <w:t xml:space="preserve">НАЧАЛЬНИК </w:t>
      </w:r>
      <w:r w:rsidR="00E83EE0" w:rsidRPr="00B61B44">
        <w:rPr>
          <w:color w:val="000000" w:themeColor="text1"/>
          <w:lang w:val="ru-RU"/>
        </w:rPr>
        <w:t>ОТДЕЛА</w:t>
      </w:r>
    </w:p>
    <w:bookmarkEnd w:id="2"/>
    <w:p w14:paraId="75CB0A78" w14:textId="77777777" w:rsidR="00674840" w:rsidRPr="00B61B44" w:rsidRDefault="003F7E5A" w:rsidP="009C152C">
      <w:pPr>
        <w:pStyle w:val="ab"/>
        <w:rPr>
          <w:color w:val="000000" w:themeColor="text1"/>
        </w:rPr>
      </w:pPr>
      <w:r w:rsidRPr="00B61B44">
        <w:rPr>
          <w:color w:val="000000" w:themeColor="text1"/>
        </w:rPr>
        <w:t>Там ОБЭП за дверью!?</w:t>
      </w:r>
    </w:p>
    <w:p w14:paraId="095D8872" w14:textId="77777777" w:rsidR="003F7E5A" w:rsidRPr="00B61B44" w:rsidRDefault="00526DFF" w:rsidP="009C152C">
      <w:pPr>
        <w:pStyle w:val="a9"/>
        <w:rPr>
          <w:color w:val="000000" w:themeColor="text1"/>
        </w:rPr>
      </w:pPr>
      <w:r w:rsidRPr="00B61B44">
        <w:rPr>
          <w:color w:val="000000" w:themeColor="text1"/>
        </w:rPr>
        <w:t>СТЁПА</w:t>
      </w:r>
    </w:p>
    <w:p w14:paraId="644831C9" w14:textId="77777777" w:rsidR="00674840" w:rsidRPr="00B61B44" w:rsidRDefault="003F7E5A" w:rsidP="009C152C">
      <w:pPr>
        <w:pStyle w:val="ab"/>
        <w:rPr>
          <w:color w:val="000000" w:themeColor="text1"/>
        </w:rPr>
      </w:pPr>
      <w:r w:rsidRPr="00B61B44">
        <w:rPr>
          <w:color w:val="000000" w:themeColor="text1"/>
        </w:rPr>
        <w:t>Да в сканворде у вас!</w:t>
      </w:r>
    </w:p>
    <w:p w14:paraId="40AAEAF3" w14:textId="77777777" w:rsidR="00674840" w:rsidRPr="00B61B44" w:rsidRDefault="003F7E5A" w:rsidP="009C152C">
      <w:pPr>
        <w:pStyle w:val="a7"/>
        <w:rPr>
          <w:color w:val="000000" w:themeColor="text1"/>
        </w:rPr>
      </w:pPr>
      <w:r w:rsidRPr="00B61B44">
        <w:rPr>
          <w:color w:val="000000" w:themeColor="text1"/>
        </w:rPr>
        <w:t>Начальник Ст</w:t>
      </w:r>
      <w:r w:rsidR="00E83EE0" w:rsidRPr="00B61B44">
        <w:rPr>
          <w:color w:val="000000" w:themeColor="text1"/>
          <w:lang w:val="ru-RU"/>
        </w:rPr>
        <w:t>ё</w:t>
      </w:r>
      <w:r w:rsidRPr="00B61B44">
        <w:rPr>
          <w:color w:val="000000" w:themeColor="text1"/>
        </w:rPr>
        <w:t xml:space="preserve">пы смотрит в сканворд и </w:t>
      </w:r>
      <w:r w:rsidR="00E83EE0" w:rsidRPr="00B61B44">
        <w:rPr>
          <w:color w:val="000000" w:themeColor="text1"/>
        </w:rPr>
        <w:t>облегчённо</w:t>
      </w:r>
      <w:r w:rsidRPr="00B61B44">
        <w:rPr>
          <w:color w:val="000000" w:themeColor="text1"/>
        </w:rPr>
        <w:t xml:space="preserve"> выдыхает.</w:t>
      </w:r>
    </w:p>
    <w:p w14:paraId="78043A93" w14:textId="77777777" w:rsidR="00E83EE0" w:rsidRPr="00E83EE0" w:rsidRDefault="00E83EE0" w:rsidP="009C152C">
      <w:pPr>
        <w:pStyle w:val="a9"/>
        <w:rPr>
          <w:lang w:val="ru-RU"/>
        </w:rPr>
      </w:pPr>
      <w:r>
        <w:lastRenderedPageBreak/>
        <w:t xml:space="preserve">НАЧАЛЬНИК </w:t>
      </w:r>
      <w:r>
        <w:rPr>
          <w:lang w:val="ru-RU"/>
        </w:rPr>
        <w:t>ОТДЕЛА</w:t>
      </w:r>
    </w:p>
    <w:p w14:paraId="5548127C" w14:textId="77777777" w:rsidR="00674840" w:rsidRDefault="003F7E5A" w:rsidP="009C152C">
      <w:pPr>
        <w:pStyle w:val="ab"/>
      </w:pPr>
      <w:r w:rsidRPr="00B61B44">
        <w:rPr>
          <w:color w:val="000000" w:themeColor="text1"/>
        </w:rPr>
        <w:t xml:space="preserve">Ты меня до инфаркта решил довести?! </w:t>
      </w:r>
      <w:r>
        <w:t>Рассказывай, что там у нас по ограблению банка?</w:t>
      </w:r>
    </w:p>
    <w:p w14:paraId="48FA0D44" w14:textId="77777777" w:rsidR="003F7E5A" w:rsidRDefault="00526DFF" w:rsidP="009C152C">
      <w:pPr>
        <w:pStyle w:val="a9"/>
      </w:pPr>
      <w:r>
        <w:t>СТЁПА</w:t>
      </w:r>
    </w:p>
    <w:p w14:paraId="3BDBCAF6" w14:textId="77777777" w:rsidR="00674840" w:rsidRDefault="003F7E5A" w:rsidP="009C152C">
      <w:pPr>
        <w:pStyle w:val="ab"/>
      </w:pPr>
      <w:r>
        <w:t>Работаю согласно плану.</w:t>
      </w:r>
    </w:p>
    <w:p w14:paraId="7A06105D" w14:textId="77777777" w:rsidR="00E83EE0" w:rsidRPr="00E83EE0" w:rsidRDefault="00E83EE0" w:rsidP="009C152C">
      <w:pPr>
        <w:pStyle w:val="a9"/>
        <w:rPr>
          <w:lang w:val="ru-RU"/>
        </w:rPr>
      </w:pPr>
      <w:r>
        <w:t xml:space="preserve">НАЧАЛЬНИК </w:t>
      </w:r>
      <w:r>
        <w:rPr>
          <w:lang w:val="ru-RU"/>
        </w:rPr>
        <w:t>ОТДЕЛА</w:t>
      </w:r>
    </w:p>
    <w:p w14:paraId="55AEA72F" w14:textId="39E36F32" w:rsidR="00E83EE0" w:rsidRDefault="003F7E5A" w:rsidP="009C152C">
      <w:pPr>
        <w:pStyle w:val="ae"/>
      </w:pPr>
      <w:r>
        <w:t>(кулаком по столу)</w:t>
      </w:r>
    </w:p>
    <w:p w14:paraId="2850A964" w14:textId="602F7232" w:rsidR="00674840" w:rsidRPr="00B61B44" w:rsidRDefault="003F7E5A" w:rsidP="009C152C">
      <w:pPr>
        <w:pStyle w:val="ab"/>
        <w:rPr>
          <w:lang w:val="ru-RU"/>
        </w:rPr>
      </w:pPr>
      <w:r>
        <w:t>Какому</w:t>
      </w:r>
      <w:r w:rsidR="00E83EE0">
        <w:rPr>
          <w:lang w:val="ru-RU"/>
        </w:rPr>
        <w:t>,</w:t>
      </w:r>
      <w:r>
        <w:t xml:space="preserve"> нахрен</w:t>
      </w:r>
      <w:r w:rsidR="00E83EE0">
        <w:rPr>
          <w:lang w:val="ru-RU"/>
        </w:rPr>
        <w:t>,</w:t>
      </w:r>
      <w:r>
        <w:t xml:space="preserve"> плану!? Ты три раза на допрос к этому Смирнову ходил, он не колется! Забыл, как допросы проводить!? </w:t>
      </w:r>
      <w:r w:rsidRPr="00B61B44">
        <w:rPr>
          <w:color w:val="000000" w:themeColor="text1"/>
        </w:rPr>
        <w:t xml:space="preserve">Дал пару раз в печень и шокера прожарки медиум! И всё! Сидел бы </w:t>
      </w:r>
      <w:r w:rsidR="00E83EE0" w:rsidRPr="00B61B44">
        <w:rPr>
          <w:color w:val="000000" w:themeColor="text1"/>
          <w:lang w:val="ru-RU"/>
        </w:rPr>
        <w:t xml:space="preserve">– </w:t>
      </w:r>
      <w:r w:rsidRPr="00B61B44">
        <w:rPr>
          <w:color w:val="000000" w:themeColor="text1"/>
        </w:rPr>
        <w:t xml:space="preserve">уже шилом в погонах дырки под новые </w:t>
      </w:r>
      <w:r w:rsidR="00E83EE0" w:rsidRPr="00B61B44">
        <w:rPr>
          <w:color w:val="000000" w:themeColor="text1"/>
        </w:rPr>
        <w:t>звёздочки</w:t>
      </w:r>
      <w:r w:rsidRPr="00B61B44">
        <w:rPr>
          <w:color w:val="000000" w:themeColor="text1"/>
        </w:rPr>
        <w:t xml:space="preserve"> сверлил!</w:t>
      </w:r>
    </w:p>
    <w:p w14:paraId="397F29B6" w14:textId="77777777" w:rsidR="003F7E5A" w:rsidRDefault="00526DFF" w:rsidP="009C152C">
      <w:pPr>
        <w:pStyle w:val="a9"/>
      </w:pPr>
      <w:r>
        <w:t>СТЁПА</w:t>
      </w:r>
    </w:p>
    <w:p w14:paraId="5E6FF06D" w14:textId="77777777" w:rsidR="00674840" w:rsidRDefault="003F7E5A" w:rsidP="009C152C">
      <w:pPr>
        <w:pStyle w:val="ab"/>
      </w:pPr>
      <w:r>
        <w:t>Я знаю, как допрашивать, товарищ полковник. И что вину Смирнова доказать ещё надо, тоже знаю!</w:t>
      </w:r>
    </w:p>
    <w:p w14:paraId="0767601D" w14:textId="77777777" w:rsidR="00E83EE0" w:rsidRPr="00E83EE0" w:rsidRDefault="00E83EE0" w:rsidP="009C152C">
      <w:pPr>
        <w:pStyle w:val="a9"/>
        <w:rPr>
          <w:lang w:val="ru-RU"/>
        </w:rPr>
      </w:pPr>
      <w:r>
        <w:t xml:space="preserve">НАЧАЛЬНИК </w:t>
      </w:r>
      <w:r>
        <w:rPr>
          <w:lang w:val="ru-RU"/>
        </w:rPr>
        <w:t>ОТДЕЛА</w:t>
      </w:r>
    </w:p>
    <w:p w14:paraId="23DEFC33" w14:textId="77777777" w:rsidR="00674840" w:rsidRDefault="003F7E5A" w:rsidP="009C152C">
      <w:pPr>
        <w:pStyle w:val="ab"/>
      </w:pPr>
      <w:r>
        <w:t>А он тебе ч</w:t>
      </w:r>
      <w:r w:rsidR="00E83EE0">
        <w:rPr>
          <w:lang w:val="ru-RU"/>
        </w:rPr>
        <w:t>ё</w:t>
      </w:r>
      <w:r>
        <w:t>, родственник!? Что ты так впрягаешься?</w:t>
      </w:r>
    </w:p>
    <w:p w14:paraId="3C7DE4D4" w14:textId="77777777" w:rsidR="00674840" w:rsidRPr="00B61B44" w:rsidRDefault="00526DFF" w:rsidP="009C152C">
      <w:pPr>
        <w:pStyle w:val="a7"/>
        <w:rPr>
          <w:strike/>
          <w:color w:val="A6A6A6" w:themeColor="background1" w:themeShade="A6"/>
        </w:rPr>
      </w:pPr>
      <w:r w:rsidRPr="00B61B44">
        <w:rPr>
          <w:strike/>
          <w:color w:val="A6A6A6" w:themeColor="background1" w:themeShade="A6"/>
        </w:rPr>
        <w:t>Стёпа</w:t>
      </w:r>
      <w:r w:rsidR="003F7E5A" w:rsidRPr="00B61B44">
        <w:rPr>
          <w:strike/>
          <w:color w:val="A6A6A6" w:themeColor="background1" w:themeShade="A6"/>
        </w:rPr>
        <w:t xml:space="preserve"> покашливает, давясь воздухом.</w:t>
      </w:r>
    </w:p>
    <w:p w14:paraId="44C06A9D" w14:textId="77777777" w:rsidR="003F7E5A" w:rsidRDefault="00526DFF" w:rsidP="009C152C">
      <w:pPr>
        <w:pStyle w:val="a9"/>
      </w:pPr>
      <w:r>
        <w:t>СТЁПА</w:t>
      </w:r>
    </w:p>
    <w:p w14:paraId="24C6DB75" w14:textId="77777777" w:rsidR="00674840" w:rsidRDefault="003F7E5A" w:rsidP="009C152C">
      <w:pPr>
        <w:pStyle w:val="ab"/>
      </w:pPr>
      <w:r>
        <w:t xml:space="preserve">Он такой же человек, как и все. Виновен </w:t>
      </w:r>
      <w:r w:rsidR="00E83EE0">
        <w:t>–</w:t>
      </w:r>
      <w:r w:rsidR="00E83EE0">
        <w:rPr>
          <w:lang w:val="ru-RU"/>
        </w:rPr>
        <w:t xml:space="preserve"> </w:t>
      </w:r>
      <w:r>
        <w:t>будет сидеть. Есть версия, что ограбление подстроено…</w:t>
      </w:r>
    </w:p>
    <w:p w14:paraId="7BDDE9D9" w14:textId="77777777" w:rsidR="00E83EE0" w:rsidRPr="00E83EE0" w:rsidRDefault="00E83EE0" w:rsidP="009C152C">
      <w:pPr>
        <w:pStyle w:val="a9"/>
        <w:rPr>
          <w:lang w:val="ru-RU"/>
        </w:rPr>
      </w:pPr>
      <w:r>
        <w:lastRenderedPageBreak/>
        <w:t xml:space="preserve">НАЧАЛЬНИК </w:t>
      </w:r>
      <w:r>
        <w:rPr>
          <w:lang w:val="ru-RU"/>
        </w:rPr>
        <w:t>ОТДЕЛА</w:t>
      </w:r>
    </w:p>
    <w:p w14:paraId="0B611B94" w14:textId="6B87AC3A" w:rsidR="00674840" w:rsidRDefault="003F7E5A" w:rsidP="009C152C">
      <w:pPr>
        <w:pStyle w:val="ab"/>
      </w:pPr>
      <w:r>
        <w:t xml:space="preserve">Версии отрабатывать надо! Меня в главке скоро в ресторан пригласят, потом повезут в гостиницу и отдерут как </w:t>
      </w:r>
      <w:r w:rsidR="00B61B44">
        <w:rPr>
          <w:lang w:val="ru-RU"/>
        </w:rPr>
        <w:t>с</w:t>
      </w:r>
      <w:r>
        <w:t>идорову козу! Если я им твои догадки передавать буду! Крути своего подо</w:t>
      </w:r>
      <w:r w:rsidR="00532211">
        <w:rPr>
          <w:lang w:val="ru-RU"/>
        </w:rPr>
        <w:t>з</w:t>
      </w:r>
      <w:r>
        <w:t xml:space="preserve">реваемого! Пока я это дело Стасу Карпову не передал. Тот быстро чистосердечные выбив… получает! А ты </w:t>
      </w:r>
      <w:r w:rsidR="00526DFF">
        <w:t>Стёпа</w:t>
      </w:r>
      <w:r>
        <w:t>, если так работать будешь… Звезды увидишь, когда тебе их в такси клиенты ставить будут!</w:t>
      </w:r>
    </w:p>
    <w:p w14:paraId="276BA60E" w14:textId="77777777" w:rsidR="00674840" w:rsidRDefault="003F7E5A" w:rsidP="009C152C">
      <w:pPr>
        <w:pStyle w:val="a7"/>
      </w:pPr>
      <w:r>
        <w:t xml:space="preserve">У </w:t>
      </w:r>
      <w:r w:rsidR="00E83EE0">
        <w:rPr>
          <w:lang w:val="ru-RU"/>
        </w:rPr>
        <w:t>Н</w:t>
      </w:r>
      <w:r>
        <w:t>ачальника звонит телефон.</w:t>
      </w:r>
    </w:p>
    <w:p w14:paraId="67CE1DC8" w14:textId="77777777" w:rsidR="00E83EE0" w:rsidRPr="00E83EE0" w:rsidRDefault="00E83EE0" w:rsidP="009C152C">
      <w:pPr>
        <w:pStyle w:val="a9"/>
        <w:rPr>
          <w:lang w:val="ru-RU"/>
        </w:rPr>
      </w:pPr>
      <w:r>
        <w:t xml:space="preserve">НАЧАЛЬНИК </w:t>
      </w:r>
      <w:r>
        <w:rPr>
          <w:lang w:val="ru-RU"/>
        </w:rPr>
        <w:t>ОТДЕЛА</w:t>
      </w:r>
    </w:p>
    <w:p w14:paraId="6959726C" w14:textId="77777777" w:rsidR="00674840" w:rsidRDefault="003F7E5A" w:rsidP="009C152C">
      <w:pPr>
        <w:pStyle w:val="ab"/>
      </w:pPr>
      <w:r>
        <w:t>Алло. Чегоооооо!? План перехват по городу и рожу на все столбы!</w:t>
      </w:r>
    </w:p>
    <w:p w14:paraId="2787813D" w14:textId="77777777" w:rsidR="003F7E5A" w:rsidRDefault="00526DFF" w:rsidP="009C152C">
      <w:pPr>
        <w:pStyle w:val="a9"/>
      </w:pPr>
      <w:r>
        <w:t>СТЁПА</w:t>
      </w:r>
    </w:p>
    <w:p w14:paraId="1475B922" w14:textId="77777777" w:rsidR="00674840" w:rsidRDefault="003F7E5A" w:rsidP="009C152C">
      <w:pPr>
        <w:pStyle w:val="ab"/>
      </w:pPr>
      <w:r>
        <w:t>Что-то случилось?</w:t>
      </w:r>
    </w:p>
    <w:p w14:paraId="034C1B22" w14:textId="77777777" w:rsidR="00E83EE0" w:rsidRPr="00E83EE0" w:rsidRDefault="00E83EE0" w:rsidP="009C152C">
      <w:pPr>
        <w:pStyle w:val="a9"/>
        <w:rPr>
          <w:lang w:val="ru-RU"/>
        </w:rPr>
      </w:pPr>
      <w:r>
        <w:t xml:space="preserve">НАЧАЛЬНИК </w:t>
      </w:r>
      <w:r>
        <w:rPr>
          <w:lang w:val="ru-RU"/>
        </w:rPr>
        <w:t>ОТДЕЛА</w:t>
      </w:r>
    </w:p>
    <w:p w14:paraId="19B9894C" w14:textId="77777777" w:rsidR="00674840" w:rsidRDefault="003F7E5A" w:rsidP="009C152C">
      <w:pPr>
        <w:pStyle w:val="ab"/>
      </w:pPr>
      <w:r>
        <w:t>Это ты меня спрашиваешь?! Ты что, не знаешь, что Смирнов сбежал?!</w:t>
      </w:r>
    </w:p>
    <w:p w14:paraId="7DD4E6F3" w14:textId="77777777" w:rsidR="00674840" w:rsidRDefault="00526DFF" w:rsidP="009C152C">
      <w:pPr>
        <w:pStyle w:val="a7"/>
      </w:pPr>
      <w:r>
        <w:t>Стёпа</w:t>
      </w:r>
      <w:r w:rsidR="003F7E5A">
        <w:t xml:space="preserve"> пытается что-то сказать, но Начальник перебивает, брызжа слюной.</w:t>
      </w:r>
    </w:p>
    <w:p w14:paraId="6BACEDEA" w14:textId="77777777" w:rsidR="00E83EE0" w:rsidRPr="00E83EE0" w:rsidRDefault="00E83EE0" w:rsidP="009C152C">
      <w:pPr>
        <w:pStyle w:val="a9"/>
        <w:rPr>
          <w:lang w:val="ru-RU"/>
        </w:rPr>
      </w:pPr>
      <w:r>
        <w:t xml:space="preserve">НАЧАЛЬНИК </w:t>
      </w:r>
      <w:r>
        <w:rPr>
          <w:lang w:val="ru-RU"/>
        </w:rPr>
        <w:t>ОТДЕЛА</w:t>
      </w:r>
    </w:p>
    <w:p w14:paraId="64300ABD" w14:textId="77777777" w:rsidR="00674840" w:rsidRDefault="003F7E5A" w:rsidP="009C152C">
      <w:pPr>
        <w:pStyle w:val="ab"/>
      </w:pPr>
      <w:r>
        <w:t>Ты! Ты!!! Если сегодня его не найдёшь, завтра будешь в ППС за бомжами бегать! Понял?! Пошёл вон!</w:t>
      </w:r>
    </w:p>
    <w:p w14:paraId="2218E1AF" w14:textId="77777777" w:rsidR="003F7E5A" w:rsidRDefault="00526DFF" w:rsidP="009C152C">
      <w:pPr>
        <w:pStyle w:val="a9"/>
      </w:pPr>
      <w:r>
        <w:t>СТЁПА</w:t>
      </w:r>
    </w:p>
    <w:p w14:paraId="2F96B511" w14:textId="77777777" w:rsidR="00674840" w:rsidRDefault="003F7E5A" w:rsidP="009C152C">
      <w:pPr>
        <w:pStyle w:val="ab"/>
      </w:pPr>
      <w:r>
        <w:t>Есть!</w:t>
      </w:r>
    </w:p>
    <w:p w14:paraId="43AD1362" w14:textId="77777777" w:rsidR="00674840" w:rsidRDefault="00526DFF" w:rsidP="009C152C">
      <w:pPr>
        <w:pStyle w:val="a7"/>
      </w:pPr>
      <w:r>
        <w:t>Стёпа</w:t>
      </w:r>
      <w:r w:rsidR="003F7E5A">
        <w:t xml:space="preserve"> выходит. Начальник зло смотрит ему вслед.</w:t>
      </w:r>
    </w:p>
    <w:p w14:paraId="61CD7802" w14:textId="77777777" w:rsidR="00E83EE0" w:rsidRPr="00E83EE0" w:rsidRDefault="00E83EE0" w:rsidP="009C152C">
      <w:pPr>
        <w:pStyle w:val="a9"/>
        <w:rPr>
          <w:lang w:val="ru-RU"/>
        </w:rPr>
      </w:pPr>
      <w:r>
        <w:t xml:space="preserve">НАЧАЛЬНИК </w:t>
      </w:r>
      <w:r>
        <w:rPr>
          <w:lang w:val="ru-RU"/>
        </w:rPr>
        <w:t>ОТДЕЛА</w:t>
      </w:r>
    </w:p>
    <w:p w14:paraId="2281C3AA" w14:textId="77777777" w:rsidR="006A164E" w:rsidRDefault="003F7E5A" w:rsidP="009C152C">
      <w:pPr>
        <w:pStyle w:val="ae"/>
      </w:pPr>
      <w:r>
        <w:t>(</w:t>
      </w:r>
      <w:r w:rsidR="006A164E">
        <w:t>п</w:t>
      </w:r>
      <w:r>
        <w:t>ишет и диктует по слогам)</w:t>
      </w:r>
    </w:p>
    <w:p w14:paraId="673C098D" w14:textId="77777777" w:rsidR="00674840" w:rsidRDefault="003F7E5A" w:rsidP="009C152C">
      <w:pPr>
        <w:pStyle w:val="ab"/>
      </w:pPr>
      <w:r>
        <w:t>В-</w:t>
      </w:r>
      <w:proofErr w:type="spellStart"/>
      <w:r>
        <w:t>зя</w:t>
      </w:r>
      <w:proofErr w:type="spellEnd"/>
      <w:r>
        <w:t>-</w:t>
      </w:r>
      <w:proofErr w:type="spellStart"/>
      <w:r>
        <w:t>точ</w:t>
      </w:r>
      <w:proofErr w:type="spellEnd"/>
      <w:r>
        <w:t>… Не! Даже рука не поднимется написать…</w:t>
      </w:r>
    </w:p>
    <w:p w14:paraId="05475A4A" w14:textId="77777777" w:rsidR="00674840" w:rsidRDefault="006A164E" w:rsidP="009C152C">
      <w:pPr>
        <w:pStyle w:val="a6"/>
      </w:pPr>
      <w:r>
        <w:lastRenderedPageBreak/>
        <w:t>13-</w:t>
      </w:r>
      <w:r w:rsidR="00621B58">
        <w:t>11</w:t>
      </w:r>
      <w:r>
        <w:t>.</w:t>
      </w:r>
      <w:r>
        <w:tab/>
      </w:r>
      <w:r w:rsidR="003F7E5A">
        <w:t xml:space="preserve">ИНТ. ОСОБНЯК НОЛЯ </w:t>
      </w:r>
      <w:r>
        <w:t>(</w:t>
      </w:r>
      <w:r w:rsidRPr="006A164E">
        <w:rPr>
          <w:caps w:val="0"/>
        </w:rPr>
        <w:t>спальня</w:t>
      </w:r>
      <w:r>
        <w:t>) –</w:t>
      </w:r>
      <w:r w:rsidR="003F7E5A">
        <w:t xml:space="preserve"> ДЕНЬ</w:t>
      </w:r>
    </w:p>
    <w:p w14:paraId="1D5F8A39" w14:textId="4B8000E0" w:rsidR="00674840" w:rsidRDefault="003F7E5A" w:rsidP="009C152C">
      <w:pPr>
        <w:pStyle w:val="a7"/>
        <w:keepNext/>
        <w:keepLines/>
        <w:rPr>
          <w:strike/>
          <w:color w:val="A6A6A6" w:themeColor="background1" w:themeShade="A6"/>
        </w:rPr>
      </w:pPr>
      <w:r w:rsidRPr="008753EB">
        <w:rPr>
          <w:strike/>
          <w:color w:val="A6A6A6" w:themeColor="background1" w:themeShade="A6"/>
        </w:rPr>
        <w:t xml:space="preserve">Даша </w:t>
      </w:r>
      <w:r w:rsidR="006A164E" w:rsidRPr="008753EB">
        <w:rPr>
          <w:strike/>
          <w:color w:val="A6A6A6" w:themeColor="background1" w:themeShade="A6"/>
        </w:rPr>
        <w:t>скроллит</w:t>
      </w:r>
      <w:r w:rsidRPr="008753EB">
        <w:rPr>
          <w:strike/>
          <w:color w:val="A6A6A6" w:themeColor="background1" w:themeShade="A6"/>
        </w:rPr>
        <w:t xml:space="preserve"> ленту телефона, лёжа на кровати. В окно залезает клоун с цветами. Даша кричит от страха, хватает с тумбочки пилочку для ногтей. Клоун снимает парик </w:t>
      </w:r>
      <w:r w:rsidR="006A164E" w:rsidRPr="008753EB">
        <w:rPr>
          <w:strike/>
          <w:color w:val="A6A6A6" w:themeColor="background1" w:themeShade="A6"/>
        </w:rPr>
        <w:t>–</w:t>
      </w:r>
      <w:r w:rsidRPr="008753EB">
        <w:rPr>
          <w:strike/>
          <w:color w:val="A6A6A6" w:themeColor="background1" w:themeShade="A6"/>
        </w:rPr>
        <w:t xml:space="preserve"> это Фил.</w:t>
      </w:r>
    </w:p>
    <w:p w14:paraId="08AE672C" w14:textId="2E3134EF" w:rsidR="008753EB" w:rsidRPr="008753EB" w:rsidRDefault="008753EB" w:rsidP="008753EB">
      <w:pPr>
        <w:pStyle w:val="a7"/>
        <w:rPr>
          <w:color w:val="00B050"/>
        </w:rPr>
      </w:pPr>
      <w:r w:rsidRPr="008753EB">
        <w:rPr>
          <w:color w:val="00B050"/>
        </w:rPr>
        <w:t>Даша красится перед зеркалом, собираясь куда-то. Раздаётся стук в окно, Даша оборачивается и видит морду клоуна (маска), который машет ей маленьким букетом цветов. Даша вскрикивает, потому что выглядит это жутко. Клоун поднимает маску – это Фил. Даша быстро открывает окно.</w:t>
      </w:r>
    </w:p>
    <w:p w14:paraId="75466F2A" w14:textId="77777777" w:rsidR="003F7E5A" w:rsidRDefault="003F7E5A" w:rsidP="009C152C">
      <w:pPr>
        <w:pStyle w:val="a9"/>
      </w:pPr>
      <w:r>
        <w:t>ДАША</w:t>
      </w:r>
    </w:p>
    <w:p w14:paraId="2A23A2E2" w14:textId="5D3D9CD3" w:rsidR="00674840" w:rsidRDefault="003F7E5A" w:rsidP="009C152C">
      <w:pPr>
        <w:pStyle w:val="ab"/>
      </w:pPr>
      <w:r>
        <w:t>Саша</w:t>
      </w:r>
      <w:r w:rsidR="008753EB" w:rsidRPr="008753EB">
        <w:t xml:space="preserve">, </w:t>
      </w:r>
      <w:r w:rsidR="008753EB" w:rsidRPr="008753EB">
        <w:rPr>
          <w:color w:val="00B050"/>
        </w:rPr>
        <w:t>ты с ума сошёл</w:t>
      </w:r>
      <w:r>
        <w:t>?!</w:t>
      </w:r>
    </w:p>
    <w:p w14:paraId="342C7F0F" w14:textId="77777777" w:rsidR="003F7E5A" w:rsidRDefault="003F7E5A" w:rsidP="009C152C">
      <w:pPr>
        <w:pStyle w:val="a9"/>
      </w:pPr>
      <w:r>
        <w:t>ФИЛ</w:t>
      </w:r>
    </w:p>
    <w:p w14:paraId="2B8A7C76" w14:textId="77777777" w:rsidR="008753EB" w:rsidRDefault="003F7E5A" w:rsidP="008753EB">
      <w:pPr>
        <w:pStyle w:val="ab"/>
        <w:keepNext/>
        <w:rPr>
          <w:color w:val="A6A6A6" w:themeColor="background1" w:themeShade="A6"/>
        </w:rPr>
      </w:pPr>
      <w:r w:rsidRPr="008753EB">
        <w:rPr>
          <w:strike/>
          <w:color w:val="A6A6A6" w:themeColor="background1" w:themeShade="A6"/>
        </w:rPr>
        <w:t>Забыла про нашу</w:t>
      </w:r>
    </w:p>
    <w:p w14:paraId="2A133CD0" w14:textId="3C6FE3FF" w:rsidR="00674840" w:rsidRDefault="008753EB" w:rsidP="009C152C">
      <w:pPr>
        <w:pStyle w:val="ab"/>
      </w:pPr>
      <w:r w:rsidRPr="008753EB">
        <w:rPr>
          <w:color w:val="00B050"/>
          <w:lang w:val="ru-RU"/>
        </w:rPr>
        <w:t>С</w:t>
      </w:r>
      <w:r>
        <w:rPr>
          <w:color w:val="A6A6A6" w:themeColor="background1" w:themeShade="A6"/>
          <w:lang w:val="ru-RU"/>
        </w:rPr>
        <w:t xml:space="preserve"> </w:t>
      </w:r>
      <w:r w:rsidR="003F7E5A">
        <w:t>годовщин</w:t>
      </w:r>
      <w:r w:rsidRPr="008753EB">
        <w:rPr>
          <w:color w:val="00B050"/>
          <w:lang w:val="ru-RU"/>
        </w:rPr>
        <w:t>ой</w:t>
      </w:r>
      <w:r w:rsidR="003F7E5A">
        <w:t>!?</w:t>
      </w:r>
    </w:p>
    <w:p w14:paraId="3F10D3A6" w14:textId="77777777" w:rsidR="003F7E5A" w:rsidRDefault="003F7E5A" w:rsidP="009C152C">
      <w:pPr>
        <w:pStyle w:val="a9"/>
      </w:pPr>
      <w:r>
        <w:t>ДАША</w:t>
      </w:r>
    </w:p>
    <w:p w14:paraId="03946A37" w14:textId="4648094A" w:rsidR="00674840" w:rsidRDefault="003F7E5A" w:rsidP="009C152C">
      <w:pPr>
        <w:pStyle w:val="ab"/>
      </w:pPr>
      <w:r w:rsidRPr="008753EB">
        <w:rPr>
          <w:strike/>
          <w:color w:val="A6A6A6" w:themeColor="background1" w:themeShade="A6"/>
        </w:rPr>
        <w:t>Нет, конечно… в отличии от тебя!</w:t>
      </w:r>
      <w:r w:rsidRPr="008753EB">
        <w:rPr>
          <w:color w:val="A6A6A6" w:themeColor="background1" w:themeShade="A6"/>
        </w:rPr>
        <w:t xml:space="preserve"> </w:t>
      </w:r>
      <w:r w:rsidR="008753EB" w:rsidRPr="008753EB">
        <w:rPr>
          <w:color w:val="00B050"/>
          <w:lang w:val="ru-RU"/>
        </w:rPr>
        <w:t>Она седьмого, а с</w:t>
      </w:r>
      <w:r>
        <w:t xml:space="preserve">егодня </w:t>
      </w:r>
      <w:r w:rsidR="00955635">
        <w:rPr>
          <w:lang w:val="ru-RU"/>
        </w:rPr>
        <w:t>пятое</w:t>
      </w:r>
      <w:r>
        <w:t xml:space="preserve">, </w:t>
      </w:r>
      <w:r w:rsidRPr="008753EB">
        <w:rPr>
          <w:strike/>
          <w:color w:val="A6A6A6" w:themeColor="background1" w:themeShade="A6"/>
        </w:rPr>
        <w:t xml:space="preserve">а у нас </w:t>
      </w:r>
      <w:r w:rsidR="00955635" w:rsidRPr="008753EB">
        <w:rPr>
          <w:strike/>
          <w:color w:val="A6A6A6" w:themeColor="background1" w:themeShade="A6"/>
          <w:lang w:val="ru-RU"/>
        </w:rPr>
        <w:t>седьмого</w:t>
      </w:r>
      <w:r w:rsidRPr="008753EB">
        <w:rPr>
          <w:strike/>
          <w:color w:val="A6A6A6" w:themeColor="background1" w:themeShade="A6"/>
        </w:rPr>
        <w:t xml:space="preserve"> вообще-то… </w:t>
      </w:r>
      <w:proofErr w:type="gramStart"/>
      <w:r w:rsidRPr="008753EB">
        <w:rPr>
          <w:strike/>
          <w:color w:val="A6A6A6" w:themeColor="background1" w:themeShade="A6"/>
        </w:rPr>
        <w:t>А</w:t>
      </w:r>
      <w:proofErr w:type="gramEnd"/>
      <w:r w:rsidRPr="008753EB">
        <w:rPr>
          <w:color w:val="A6A6A6" w:themeColor="background1" w:themeShade="A6"/>
        </w:rPr>
        <w:t xml:space="preserve"> </w:t>
      </w:r>
      <w:r w:rsidR="008753EB" w:rsidRPr="008753EB">
        <w:rPr>
          <w:color w:val="00B050"/>
          <w:lang w:val="ru-RU"/>
        </w:rPr>
        <w:t>Ч</w:t>
      </w:r>
      <w:r>
        <w:t>то за маскарад?</w:t>
      </w:r>
    </w:p>
    <w:p w14:paraId="549930ED" w14:textId="64D132B6" w:rsidR="008753EB" w:rsidRPr="008753EB" w:rsidRDefault="008753EB" w:rsidP="008753EB">
      <w:pPr>
        <w:pStyle w:val="a7"/>
        <w:rPr>
          <w:color w:val="00B050"/>
        </w:rPr>
      </w:pPr>
      <w:r w:rsidRPr="008753EB">
        <w:rPr>
          <w:color w:val="00B050"/>
        </w:rPr>
        <w:t>Забирается внутрь.</w:t>
      </w:r>
    </w:p>
    <w:p w14:paraId="6FBB6A76" w14:textId="77777777" w:rsidR="003F7E5A" w:rsidRDefault="003F7E5A" w:rsidP="009C152C">
      <w:pPr>
        <w:pStyle w:val="a9"/>
      </w:pPr>
      <w:r>
        <w:t>ФИЛ</w:t>
      </w:r>
    </w:p>
    <w:p w14:paraId="03F030B3" w14:textId="478E0A4A" w:rsidR="00674840" w:rsidRDefault="008753EB" w:rsidP="009C152C">
      <w:pPr>
        <w:pStyle w:val="ab"/>
      </w:pPr>
      <w:r w:rsidRPr="008753EB">
        <w:rPr>
          <w:color w:val="00B050"/>
          <w:lang w:val="ru-RU"/>
        </w:rPr>
        <w:t>А т</w:t>
      </w:r>
      <w:r w:rsidR="003F7E5A">
        <w:t xml:space="preserve">ы </w:t>
      </w:r>
      <w:r w:rsidRPr="008753EB">
        <w:rPr>
          <w:color w:val="00B050"/>
          <w:lang w:val="ru-RU"/>
        </w:rPr>
        <w:t>н</w:t>
      </w:r>
      <w:r w:rsidR="003F7E5A">
        <w:t>е помнишь, как мы познакомились?</w:t>
      </w:r>
    </w:p>
    <w:p w14:paraId="3088F202" w14:textId="77777777" w:rsidR="006A164E" w:rsidRPr="006A164E" w:rsidRDefault="006A164E" w:rsidP="00955635">
      <w:pPr>
        <w:pStyle w:val="af8"/>
        <w:keepNext/>
        <w:keepLines/>
        <w:spacing w:before="360"/>
      </w:pPr>
      <w:r>
        <w:t>НАЧАЛО ФЛЕШБЭКА</w:t>
      </w:r>
    </w:p>
    <w:p w14:paraId="6D1D1A50" w14:textId="77777777" w:rsidR="00144363" w:rsidRPr="00144363" w:rsidRDefault="00144363" w:rsidP="00144363">
      <w:pPr>
        <w:pStyle w:val="a6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13-12.</w:t>
      </w:r>
      <w:r w:rsidRPr="00144363">
        <w:rPr>
          <w:strike/>
          <w:color w:val="A6A6A6" w:themeColor="background1" w:themeShade="A6"/>
        </w:rPr>
        <w:tab/>
        <w:t>НАТ. ВОЗЛЕ НАТЯНУТОГО КУПОЛА ЦИРКА – ДЕНЬ</w:t>
      </w:r>
    </w:p>
    <w:p w14:paraId="10876381" w14:textId="77777777" w:rsidR="00144363" w:rsidRPr="00144363" w:rsidRDefault="00144363" w:rsidP="00144363">
      <w:pPr>
        <w:pStyle w:val="a7"/>
        <w:keepNext/>
        <w:keepLines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 xml:space="preserve">Парни окружили кольцом </w:t>
      </w:r>
      <w:r w:rsidRPr="00144363">
        <w:rPr>
          <w:strike/>
          <w:color w:val="A6A6A6" w:themeColor="background1" w:themeShade="A6"/>
          <w:lang w:val="ru-RU"/>
        </w:rPr>
        <w:t>КЛОУНА</w:t>
      </w:r>
      <w:r w:rsidRPr="00144363">
        <w:rPr>
          <w:strike/>
          <w:color w:val="A6A6A6" w:themeColor="background1" w:themeShade="A6"/>
        </w:rPr>
        <w:t>.</w:t>
      </w:r>
    </w:p>
    <w:p w14:paraId="350109D4" w14:textId="77777777" w:rsidR="00144363" w:rsidRPr="00144363" w:rsidRDefault="00144363" w:rsidP="00144363">
      <w:pPr>
        <w:pStyle w:val="a9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ФИЛ</w:t>
      </w:r>
    </w:p>
    <w:p w14:paraId="03E2EC2D" w14:textId="77777777" w:rsidR="00144363" w:rsidRPr="00144363" w:rsidRDefault="00144363" w:rsidP="00144363">
      <w:pPr>
        <w:pStyle w:val="ab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 xml:space="preserve">Слушай сюда! По </w:t>
      </w:r>
      <w:r w:rsidRPr="00144363">
        <w:rPr>
          <w:strike/>
          <w:color w:val="A6A6A6" w:themeColor="background1" w:themeShade="A6"/>
          <w:lang w:val="ru-RU"/>
        </w:rPr>
        <w:t>пятьсот</w:t>
      </w:r>
      <w:r w:rsidRPr="00144363">
        <w:rPr>
          <w:strike/>
          <w:color w:val="A6A6A6" w:themeColor="background1" w:themeShade="A6"/>
        </w:rPr>
        <w:t xml:space="preserve"> баксов с рыла каждый месяц. Усёк?</w:t>
      </w:r>
    </w:p>
    <w:p w14:paraId="338B2BE0" w14:textId="77777777" w:rsidR="00144363" w:rsidRPr="00144363" w:rsidRDefault="00144363" w:rsidP="00144363">
      <w:pPr>
        <w:pStyle w:val="a9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ЧАК</w:t>
      </w:r>
    </w:p>
    <w:p w14:paraId="7D1F0CAF" w14:textId="77777777" w:rsidR="00144363" w:rsidRPr="00144363" w:rsidRDefault="00144363" w:rsidP="00144363">
      <w:pPr>
        <w:pStyle w:val="ab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 xml:space="preserve">Лилипуты по </w:t>
      </w:r>
      <w:r w:rsidRPr="00144363">
        <w:rPr>
          <w:strike/>
          <w:color w:val="A6A6A6" w:themeColor="background1" w:themeShade="A6"/>
          <w:lang w:val="ru-RU"/>
        </w:rPr>
        <w:t>двести пятьдесят</w:t>
      </w:r>
      <w:r w:rsidRPr="00144363">
        <w:rPr>
          <w:strike/>
          <w:color w:val="A6A6A6" w:themeColor="background1" w:themeShade="A6"/>
        </w:rPr>
        <w:t>. Со скидкой.</w:t>
      </w:r>
    </w:p>
    <w:p w14:paraId="2B368D63" w14:textId="77777777" w:rsidR="00144363" w:rsidRPr="00144363" w:rsidRDefault="00144363" w:rsidP="00144363">
      <w:pPr>
        <w:pStyle w:val="a7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Клоун, проводит за ухом Массы, достаёт 1 рубль.</w:t>
      </w:r>
    </w:p>
    <w:p w14:paraId="66DAD386" w14:textId="77777777" w:rsidR="00144363" w:rsidRPr="00144363" w:rsidRDefault="00144363" w:rsidP="00144363">
      <w:pPr>
        <w:pStyle w:val="a9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КЛОУН</w:t>
      </w:r>
    </w:p>
    <w:p w14:paraId="73F19D3C" w14:textId="77777777" w:rsidR="00144363" w:rsidRPr="00144363" w:rsidRDefault="00144363" w:rsidP="00144363">
      <w:pPr>
        <w:pStyle w:val="ab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Это всё, что есть.</w:t>
      </w:r>
    </w:p>
    <w:p w14:paraId="1729F3AC" w14:textId="77777777" w:rsidR="00144363" w:rsidRPr="00144363" w:rsidRDefault="00144363" w:rsidP="00144363">
      <w:pPr>
        <w:pStyle w:val="a9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МАССА</w:t>
      </w:r>
    </w:p>
    <w:p w14:paraId="3F75BE1D" w14:textId="77777777" w:rsidR="00144363" w:rsidRPr="00144363" w:rsidRDefault="00144363" w:rsidP="00144363">
      <w:pPr>
        <w:pStyle w:val="ab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Ну-ка поковыряй там ещё в ушах, мож, там ещё есть? А то я нос тебе откушу. Он на помидор похож!</w:t>
      </w:r>
    </w:p>
    <w:p w14:paraId="230B33F5" w14:textId="77777777" w:rsidR="00144363" w:rsidRPr="00144363" w:rsidRDefault="00144363" w:rsidP="00144363">
      <w:pPr>
        <w:pStyle w:val="a7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lastRenderedPageBreak/>
        <w:t xml:space="preserve">К </w:t>
      </w:r>
      <w:proofErr w:type="spellStart"/>
      <w:r w:rsidRPr="00144363">
        <w:rPr>
          <w:strike/>
          <w:color w:val="A6A6A6" w:themeColor="background1" w:themeShade="A6"/>
          <w:lang w:val="ru-RU"/>
        </w:rPr>
        <w:t>К</w:t>
      </w:r>
      <w:proofErr w:type="spellEnd"/>
      <w:r w:rsidRPr="00144363">
        <w:rPr>
          <w:strike/>
          <w:color w:val="A6A6A6" w:themeColor="background1" w:themeShade="A6"/>
        </w:rPr>
        <w:t>лоуну подбегает Даша с подругой и фотоаппаратом-«мыльницей».</w:t>
      </w:r>
    </w:p>
    <w:p w14:paraId="7FD4F42C" w14:textId="77777777" w:rsidR="00144363" w:rsidRPr="00144363" w:rsidRDefault="00144363" w:rsidP="00144363">
      <w:pPr>
        <w:pStyle w:val="a9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ДАША</w:t>
      </w:r>
    </w:p>
    <w:p w14:paraId="27A848B4" w14:textId="77777777" w:rsidR="00144363" w:rsidRPr="00144363" w:rsidRDefault="00144363" w:rsidP="00144363">
      <w:pPr>
        <w:pStyle w:val="ab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Мальчики, не задерживайте клоуна. Мы тоже сфоткаться хотим. Давай, Светка!</w:t>
      </w:r>
    </w:p>
    <w:p w14:paraId="7DF9D9A9" w14:textId="77777777" w:rsidR="00144363" w:rsidRPr="00144363" w:rsidRDefault="00144363" w:rsidP="00144363">
      <w:pPr>
        <w:pStyle w:val="a7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Подруга фотографирует Дашу с клоуном. Фил заворожено на неё смотрит.</w:t>
      </w:r>
    </w:p>
    <w:p w14:paraId="7520120A" w14:textId="77777777" w:rsidR="00144363" w:rsidRPr="00144363" w:rsidRDefault="00144363" w:rsidP="00144363">
      <w:pPr>
        <w:pStyle w:val="a9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КЛОУН</w:t>
      </w:r>
    </w:p>
    <w:p w14:paraId="6A610E54" w14:textId="77777777" w:rsidR="00144363" w:rsidRPr="00144363" w:rsidRDefault="00144363" w:rsidP="00144363">
      <w:pPr>
        <w:pStyle w:val="ab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Фотки семье моей отправьте потом. Последние.</w:t>
      </w:r>
    </w:p>
    <w:p w14:paraId="286FA0BB" w14:textId="77777777" w:rsidR="00144363" w:rsidRPr="00144363" w:rsidRDefault="00144363" w:rsidP="00144363">
      <w:pPr>
        <w:pStyle w:val="a7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 xml:space="preserve">Даша и подруга смеются и уходят. Фил сдёргивает с </w:t>
      </w:r>
      <w:r w:rsidRPr="00144363">
        <w:rPr>
          <w:strike/>
          <w:color w:val="A6A6A6" w:themeColor="background1" w:themeShade="A6"/>
          <w:lang w:val="ru-RU"/>
        </w:rPr>
        <w:t>К</w:t>
      </w:r>
      <w:r w:rsidRPr="00144363">
        <w:rPr>
          <w:strike/>
          <w:color w:val="A6A6A6" w:themeColor="background1" w:themeShade="A6"/>
        </w:rPr>
        <w:t>лоуна парик и нос.</w:t>
      </w:r>
    </w:p>
    <w:p w14:paraId="5D75F535" w14:textId="77777777" w:rsidR="00144363" w:rsidRPr="00144363" w:rsidRDefault="00144363" w:rsidP="00144363">
      <w:pPr>
        <w:pStyle w:val="af8"/>
        <w:keepNext/>
        <w:keepLines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СКЛЕЙКА</w:t>
      </w:r>
    </w:p>
    <w:p w14:paraId="114CD2D7" w14:textId="77777777" w:rsidR="00144363" w:rsidRPr="00144363" w:rsidRDefault="00144363" w:rsidP="00144363">
      <w:pPr>
        <w:pStyle w:val="a7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Фил догоняет Дашу в парике и с клоунским носом.</w:t>
      </w:r>
    </w:p>
    <w:p w14:paraId="4B413AC0" w14:textId="77777777" w:rsidR="00144363" w:rsidRPr="00144363" w:rsidRDefault="00144363" w:rsidP="00144363">
      <w:pPr>
        <w:pStyle w:val="a9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ФИЛ</w:t>
      </w:r>
    </w:p>
    <w:p w14:paraId="2077BDE1" w14:textId="77777777" w:rsidR="00144363" w:rsidRPr="00144363" w:rsidRDefault="00144363" w:rsidP="00144363">
      <w:pPr>
        <w:pStyle w:val="ab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Девушка, здравствуйте. Я – Саша, вот</w:t>
      </w:r>
      <w:r w:rsidRPr="00144363">
        <w:rPr>
          <w:strike/>
          <w:color w:val="A6A6A6" w:themeColor="background1" w:themeShade="A6"/>
          <w:lang w:val="ru-RU"/>
        </w:rPr>
        <w:t>,</w:t>
      </w:r>
      <w:r w:rsidRPr="00144363">
        <w:rPr>
          <w:strike/>
          <w:color w:val="A6A6A6" w:themeColor="background1" w:themeShade="A6"/>
        </w:rPr>
        <w:t xml:space="preserve"> тоже клоун и хочу с вами познакомиться.</w:t>
      </w:r>
    </w:p>
    <w:p w14:paraId="2CBC2A52" w14:textId="77777777" w:rsidR="00144363" w:rsidRPr="00144363" w:rsidRDefault="00144363" w:rsidP="00144363">
      <w:pPr>
        <w:pStyle w:val="a9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ДАША</w:t>
      </w:r>
    </w:p>
    <w:p w14:paraId="49B04D80" w14:textId="77777777" w:rsidR="00144363" w:rsidRPr="00144363" w:rsidRDefault="00144363" w:rsidP="00144363">
      <w:pPr>
        <w:pStyle w:val="ab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А можешь нас с подругой повеселить?</w:t>
      </w:r>
    </w:p>
    <w:p w14:paraId="0B9A0CCE" w14:textId="77777777" w:rsidR="00144363" w:rsidRPr="00144363" w:rsidRDefault="00144363" w:rsidP="00144363">
      <w:pPr>
        <w:pStyle w:val="a9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ФИЛ</w:t>
      </w:r>
    </w:p>
    <w:p w14:paraId="2FEA047E" w14:textId="77777777" w:rsidR="00144363" w:rsidRPr="00144363" w:rsidRDefault="00144363" w:rsidP="00144363">
      <w:pPr>
        <w:pStyle w:val="ab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Я тебе чё, клоун</w:t>
      </w:r>
      <w:r w:rsidRPr="00144363">
        <w:rPr>
          <w:strike/>
          <w:color w:val="A6A6A6" w:themeColor="background1" w:themeShade="A6"/>
          <w:lang w:val="ru-RU"/>
        </w:rPr>
        <w:t>,</w:t>
      </w:r>
      <w:r w:rsidRPr="00144363">
        <w:rPr>
          <w:strike/>
          <w:color w:val="A6A6A6" w:themeColor="background1" w:themeShade="A6"/>
        </w:rPr>
        <w:t xml:space="preserve"> что ли?!</w:t>
      </w:r>
    </w:p>
    <w:p w14:paraId="3FBB1E74" w14:textId="77777777" w:rsidR="00144363" w:rsidRPr="00144363" w:rsidRDefault="00144363" w:rsidP="00144363">
      <w:pPr>
        <w:pStyle w:val="af8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КОНЕЦ ФЛЕШБЭКА</w:t>
      </w:r>
    </w:p>
    <w:p w14:paraId="64232D40" w14:textId="77777777" w:rsidR="008753EB" w:rsidRDefault="008753EB" w:rsidP="009C1862">
      <w:pPr>
        <w:pStyle w:val="a6"/>
        <w:tabs>
          <w:tab w:val="clear" w:pos="992"/>
          <w:tab w:val="left" w:pos="1418"/>
        </w:tabs>
      </w:pPr>
      <w:r>
        <w:t>13-</w:t>
      </w:r>
      <w:r w:rsidRPr="008753EB">
        <w:rPr>
          <w:strike/>
          <w:color w:val="A6A6A6" w:themeColor="background1" w:themeShade="A6"/>
        </w:rPr>
        <w:t>14</w:t>
      </w:r>
      <w:r>
        <w:t xml:space="preserve"> </w:t>
      </w:r>
      <w:r w:rsidRPr="008753EB">
        <w:rPr>
          <w:color w:val="00B050"/>
        </w:rPr>
        <w:t>12</w:t>
      </w:r>
      <w:r>
        <w:t>.</w:t>
      </w:r>
      <w:r>
        <w:tab/>
        <w:t>ИНТ. ГРИМЁРКА – ВЕЧЕР</w:t>
      </w:r>
    </w:p>
    <w:p w14:paraId="348BD242" w14:textId="0361C2E0" w:rsidR="008753EB" w:rsidRPr="008753EB" w:rsidRDefault="008753EB" w:rsidP="008753EB">
      <w:pPr>
        <w:pStyle w:val="a7"/>
        <w:keepNext/>
        <w:keepLines/>
        <w:rPr>
          <w:color w:val="00B050"/>
          <w:lang w:val="ru-RU"/>
        </w:rPr>
      </w:pPr>
      <w:r>
        <w:t xml:space="preserve">В </w:t>
      </w:r>
      <w:r>
        <w:rPr>
          <w:lang w:val="ru-RU"/>
        </w:rPr>
        <w:t>г</w:t>
      </w:r>
      <w:r>
        <w:t>рим</w:t>
      </w:r>
      <w:r>
        <w:rPr>
          <w:lang w:val="ru-RU"/>
        </w:rPr>
        <w:t>ё</w:t>
      </w:r>
      <w:r>
        <w:t>рке стоят пять красивых девушек в бикини и среди них Даша. Две девушки - без топиков, спиной. В гримёрку вваливается Фил</w:t>
      </w:r>
      <w:r w:rsidRPr="008753EB">
        <w:rPr>
          <w:strike/>
          <w:color w:val="A6A6A6" w:themeColor="background1" w:themeShade="A6"/>
        </w:rPr>
        <w:t>. Девушки визжат, Фил резко закрывает глаза руками, спотыкается и валится на Дашу. Они падают. Он лежит на ней.</w:t>
      </w:r>
      <w:r w:rsidRPr="008753EB">
        <w:rPr>
          <w:color w:val="A6A6A6" w:themeColor="background1" w:themeShade="A6"/>
          <w:lang w:val="ru-RU"/>
        </w:rPr>
        <w:t xml:space="preserve"> </w:t>
      </w:r>
      <w:r w:rsidRPr="008753EB">
        <w:rPr>
          <w:color w:val="00B050"/>
          <w:lang w:val="ru-RU"/>
        </w:rPr>
        <w:t>в костюме клоуна и Чак в своей одежде, но в клоунской маске.</w:t>
      </w:r>
    </w:p>
    <w:p w14:paraId="730DF7EE" w14:textId="77777777" w:rsidR="008753EB" w:rsidRDefault="008753EB" w:rsidP="008753EB">
      <w:pPr>
        <w:pStyle w:val="a9"/>
      </w:pPr>
      <w:r>
        <w:t>ФИЛ</w:t>
      </w:r>
    </w:p>
    <w:p w14:paraId="79ED4A03" w14:textId="2908135C" w:rsidR="008753EB" w:rsidRDefault="008753EB" w:rsidP="008753EB">
      <w:pPr>
        <w:pStyle w:val="ab"/>
        <w:keepNext/>
        <w:rPr>
          <w:strike/>
          <w:color w:val="A6A6A6" w:themeColor="background1" w:themeShade="A6"/>
        </w:rPr>
      </w:pPr>
      <w:r w:rsidRPr="008753EB">
        <w:rPr>
          <w:strike/>
          <w:color w:val="A6A6A6" w:themeColor="background1" w:themeShade="A6"/>
        </w:rPr>
        <w:t>О, привет. Помнишь меня!? Я клоуном был.</w:t>
      </w:r>
    </w:p>
    <w:p w14:paraId="35DB75F5" w14:textId="058E82D9" w:rsidR="008753EB" w:rsidRPr="008753EB" w:rsidRDefault="008753EB" w:rsidP="008753EB">
      <w:pPr>
        <w:pStyle w:val="ab"/>
        <w:rPr>
          <w:color w:val="00B050"/>
        </w:rPr>
      </w:pPr>
      <w:r w:rsidRPr="008753EB">
        <w:rPr>
          <w:color w:val="00B050"/>
        </w:rPr>
        <w:t>Девочки, вам спонсоры клоуна заказали!</w:t>
      </w:r>
    </w:p>
    <w:p w14:paraId="1F3D4C4E" w14:textId="77777777" w:rsidR="008753EB" w:rsidRPr="008753EB" w:rsidRDefault="008753EB" w:rsidP="008753EB">
      <w:pPr>
        <w:pStyle w:val="a9"/>
        <w:rPr>
          <w:strike/>
          <w:color w:val="A6A6A6" w:themeColor="background1" w:themeShade="A6"/>
        </w:rPr>
      </w:pPr>
      <w:r w:rsidRPr="008753EB">
        <w:rPr>
          <w:strike/>
          <w:color w:val="A6A6A6" w:themeColor="background1" w:themeShade="A6"/>
        </w:rPr>
        <w:t>ДАША</w:t>
      </w:r>
    </w:p>
    <w:p w14:paraId="0DA4FF84" w14:textId="77777777" w:rsidR="008753EB" w:rsidRPr="008753EB" w:rsidRDefault="008753EB" w:rsidP="008753EB">
      <w:pPr>
        <w:pStyle w:val="ab"/>
        <w:rPr>
          <w:strike/>
          <w:color w:val="A6A6A6" w:themeColor="background1" w:themeShade="A6"/>
        </w:rPr>
      </w:pPr>
      <w:r w:rsidRPr="008753EB">
        <w:rPr>
          <w:strike/>
          <w:color w:val="A6A6A6" w:themeColor="background1" w:themeShade="A6"/>
        </w:rPr>
        <w:t>Ты им и остался! А ну-ка встань с меня! Что ты тут делаешь вообще!?</w:t>
      </w:r>
    </w:p>
    <w:p w14:paraId="0DEB20C1" w14:textId="77777777" w:rsidR="008753EB" w:rsidRPr="008753EB" w:rsidRDefault="008753EB" w:rsidP="008753EB">
      <w:pPr>
        <w:pStyle w:val="a9"/>
        <w:rPr>
          <w:strike/>
          <w:color w:val="A6A6A6" w:themeColor="background1" w:themeShade="A6"/>
        </w:rPr>
      </w:pPr>
      <w:r w:rsidRPr="008753EB">
        <w:rPr>
          <w:strike/>
          <w:color w:val="A6A6A6" w:themeColor="background1" w:themeShade="A6"/>
        </w:rPr>
        <w:lastRenderedPageBreak/>
        <w:t>ФИЛ</w:t>
      </w:r>
    </w:p>
    <w:p w14:paraId="10544FA0" w14:textId="77777777" w:rsidR="008753EB" w:rsidRPr="008753EB" w:rsidRDefault="008753EB" w:rsidP="008753EB">
      <w:pPr>
        <w:pStyle w:val="ab"/>
        <w:rPr>
          <w:strike/>
          <w:color w:val="A6A6A6" w:themeColor="background1" w:themeShade="A6"/>
        </w:rPr>
      </w:pPr>
      <w:r w:rsidRPr="008753EB">
        <w:rPr>
          <w:strike/>
          <w:color w:val="A6A6A6" w:themeColor="background1" w:themeShade="A6"/>
        </w:rPr>
        <w:t>Да я это… туалет искал. И случайно двери перепутал.</w:t>
      </w:r>
    </w:p>
    <w:p w14:paraId="0D7F79DB" w14:textId="77777777" w:rsidR="008753EB" w:rsidRPr="008753EB" w:rsidRDefault="008753EB" w:rsidP="008753EB">
      <w:pPr>
        <w:pStyle w:val="a7"/>
        <w:rPr>
          <w:strike/>
          <w:color w:val="A6A6A6" w:themeColor="background1" w:themeShade="A6"/>
        </w:rPr>
      </w:pPr>
      <w:r w:rsidRPr="008753EB">
        <w:rPr>
          <w:strike/>
          <w:color w:val="A6A6A6" w:themeColor="background1" w:themeShade="A6"/>
        </w:rPr>
        <w:t>В гримёрку входит Чак.</w:t>
      </w:r>
    </w:p>
    <w:p w14:paraId="6E727A08" w14:textId="77777777" w:rsidR="008753EB" w:rsidRDefault="008753EB" w:rsidP="008753EB">
      <w:pPr>
        <w:pStyle w:val="a9"/>
      </w:pPr>
      <w:r>
        <w:t>ЧАК</w:t>
      </w:r>
    </w:p>
    <w:p w14:paraId="38C07CF1" w14:textId="77777777" w:rsidR="008753EB" w:rsidRDefault="008753EB" w:rsidP="008753EB">
      <w:pPr>
        <w:pStyle w:val="ab"/>
      </w:pPr>
      <w:r w:rsidRPr="008753EB">
        <w:rPr>
          <w:strike/>
          <w:color w:val="A6A6A6" w:themeColor="background1" w:themeShade="A6"/>
        </w:rPr>
        <w:t>Ч</w:t>
      </w:r>
      <w:r w:rsidRPr="008753EB">
        <w:rPr>
          <w:strike/>
          <w:color w:val="A6A6A6" w:themeColor="background1" w:themeShade="A6"/>
          <w:lang w:val="ru-RU"/>
        </w:rPr>
        <w:t>ё</w:t>
      </w:r>
      <w:r w:rsidRPr="008753EB">
        <w:rPr>
          <w:strike/>
          <w:color w:val="A6A6A6" w:themeColor="background1" w:themeShade="A6"/>
        </w:rPr>
        <w:t>, братуха, подсмотрел!?</w:t>
      </w:r>
      <w:r w:rsidRPr="008753EB">
        <w:rPr>
          <w:color w:val="A6A6A6" w:themeColor="background1" w:themeShade="A6"/>
        </w:rPr>
        <w:t xml:space="preserve"> </w:t>
      </w:r>
      <w:r>
        <w:t>Кого сегодня ждёт удача, поехать с нами пить на дачу!?</w:t>
      </w:r>
    </w:p>
    <w:p w14:paraId="4B860317" w14:textId="217DC3C8" w:rsidR="008753EB" w:rsidRDefault="008753EB" w:rsidP="008753EB">
      <w:pPr>
        <w:pStyle w:val="a7"/>
        <w:rPr>
          <w:strike/>
          <w:color w:val="A6A6A6" w:themeColor="background1" w:themeShade="A6"/>
        </w:rPr>
      </w:pPr>
      <w:r w:rsidRPr="008753EB">
        <w:rPr>
          <w:strike/>
          <w:color w:val="A6A6A6" w:themeColor="background1" w:themeShade="A6"/>
        </w:rPr>
        <w:t>Фил выталкивает Чака из гримёрки.</w:t>
      </w:r>
    </w:p>
    <w:p w14:paraId="749F2D96" w14:textId="77777777" w:rsidR="008753EB" w:rsidRPr="008753EB" w:rsidRDefault="008753EB" w:rsidP="008753EB">
      <w:pPr>
        <w:pStyle w:val="a7"/>
        <w:rPr>
          <w:color w:val="00B050"/>
        </w:rPr>
      </w:pPr>
      <w:r>
        <w:t xml:space="preserve">Девушки визжат. </w:t>
      </w:r>
      <w:r w:rsidRPr="008753EB">
        <w:rPr>
          <w:color w:val="00B050"/>
        </w:rPr>
        <w:t>Даша хватает какое-то платье, а бьёт им Фила и Чака.</w:t>
      </w:r>
    </w:p>
    <w:p w14:paraId="6274F7EC" w14:textId="1449F741" w:rsidR="008753EB" w:rsidRPr="008753EB" w:rsidRDefault="008753EB" w:rsidP="008753EB">
      <w:pPr>
        <w:pStyle w:val="a9"/>
        <w:rPr>
          <w:color w:val="00B050"/>
        </w:rPr>
      </w:pPr>
      <w:r w:rsidRPr="008753EB">
        <w:rPr>
          <w:color w:val="00B050"/>
        </w:rPr>
        <w:t>ДАША</w:t>
      </w:r>
    </w:p>
    <w:p w14:paraId="60046BE5" w14:textId="77777777" w:rsidR="008753EB" w:rsidRPr="008753EB" w:rsidRDefault="008753EB" w:rsidP="008753EB">
      <w:pPr>
        <w:pStyle w:val="ab"/>
        <w:rPr>
          <w:color w:val="00B050"/>
        </w:rPr>
      </w:pPr>
      <w:r w:rsidRPr="008753EB">
        <w:rPr>
          <w:color w:val="00B050"/>
        </w:rPr>
        <w:t>А ну пошли отсюда, извращенцы!</w:t>
      </w:r>
    </w:p>
    <w:p w14:paraId="5565AAEB" w14:textId="19A4BD72" w:rsidR="008753EB" w:rsidRPr="008753EB" w:rsidRDefault="008753EB" w:rsidP="008753EB">
      <w:pPr>
        <w:pStyle w:val="a9"/>
        <w:rPr>
          <w:color w:val="00B050"/>
        </w:rPr>
      </w:pPr>
      <w:r w:rsidRPr="008753EB">
        <w:rPr>
          <w:color w:val="00B050"/>
        </w:rPr>
        <w:t>ФИЛ</w:t>
      </w:r>
    </w:p>
    <w:p w14:paraId="788235A2" w14:textId="77777777" w:rsidR="008753EB" w:rsidRPr="008753EB" w:rsidRDefault="008753EB" w:rsidP="008753EB">
      <w:pPr>
        <w:pStyle w:val="ab"/>
        <w:rPr>
          <w:color w:val="00B050"/>
        </w:rPr>
      </w:pPr>
      <w:r w:rsidRPr="008753EB">
        <w:rPr>
          <w:color w:val="00B050"/>
        </w:rPr>
        <w:t>Ай! Ты чё такая деловая!</w:t>
      </w:r>
    </w:p>
    <w:p w14:paraId="7B2CAB47" w14:textId="24AC13D9" w:rsidR="008753EB" w:rsidRPr="008753EB" w:rsidRDefault="008753EB" w:rsidP="008753EB">
      <w:pPr>
        <w:pStyle w:val="a9"/>
        <w:rPr>
          <w:color w:val="00B050"/>
        </w:rPr>
      </w:pPr>
      <w:r w:rsidRPr="008753EB">
        <w:rPr>
          <w:color w:val="00B050"/>
        </w:rPr>
        <w:t>ДАША</w:t>
      </w:r>
    </w:p>
    <w:p w14:paraId="4A04B852" w14:textId="77777777" w:rsidR="008753EB" w:rsidRPr="008753EB" w:rsidRDefault="008753EB" w:rsidP="008753EB">
      <w:pPr>
        <w:pStyle w:val="ab"/>
        <w:rPr>
          <w:color w:val="00B050"/>
        </w:rPr>
      </w:pPr>
      <w:r w:rsidRPr="008753EB">
        <w:rPr>
          <w:color w:val="00B050"/>
        </w:rPr>
        <w:t>Это конкурс красоты, а не бордель!</w:t>
      </w:r>
    </w:p>
    <w:p w14:paraId="4DF3541C" w14:textId="1C4B63B0" w:rsidR="008753EB" w:rsidRPr="008753EB" w:rsidRDefault="008753EB" w:rsidP="008753EB">
      <w:pPr>
        <w:pStyle w:val="a7"/>
        <w:rPr>
          <w:color w:val="00B050"/>
        </w:rPr>
      </w:pPr>
      <w:r w:rsidRPr="008753EB">
        <w:rPr>
          <w:color w:val="00B050"/>
        </w:rPr>
        <w:t>Даша пытается вытолкнуть их, Фил держится руками за дверной проём. Даша толкает его в грудь, он пружинит назад, но рук не отпускает. Она очень близко к нему очень старается. Фил рассматривает её лицо, как она сдувает чёлку и злится.</w:t>
      </w:r>
    </w:p>
    <w:p w14:paraId="0AEE860D" w14:textId="77777777" w:rsidR="008753EB" w:rsidRPr="008753EB" w:rsidRDefault="008753EB" w:rsidP="008753EB">
      <w:pPr>
        <w:pStyle w:val="a9"/>
        <w:rPr>
          <w:color w:val="00B050"/>
        </w:rPr>
      </w:pPr>
      <w:r w:rsidRPr="008753EB">
        <w:rPr>
          <w:color w:val="00B050"/>
        </w:rPr>
        <w:t>ФИЛ</w:t>
      </w:r>
    </w:p>
    <w:p w14:paraId="0DC35B28" w14:textId="77777777" w:rsidR="008753EB" w:rsidRPr="008753EB" w:rsidRDefault="008753EB" w:rsidP="008753EB">
      <w:pPr>
        <w:pStyle w:val="ab"/>
        <w:rPr>
          <w:color w:val="00B050"/>
        </w:rPr>
      </w:pPr>
      <w:r w:rsidRPr="008753EB">
        <w:rPr>
          <w:color w:val="00B050"/>
        </w:rPr>
        <w:t>Тебя как зовут?</w:t>
      </w:r>
    </w:p>
    <w:p w14:paraId="0D2BB8B2" w14:textId="321FEC92" w:rsidR="008753EB" w:rsidRPr="008753EB" w:rsidRDefault="008753EB" w:rsidP="008753EB">
      <w:pPr>
        <w:pStyle w:val="a9"/>
        <w:rPr>
          <w:color w:val="00B050"/>
        </w:rPr>
      </w:pPr>
      <w:r w:rsidRPr="008753EB">
        <w:rPr>
          <w:color w:val="00B050"/>
        </w:rPr>
        <w:t>ДАША</w:t>
      </w:r>
    </w:p>
    <w:p w14:paraId="282AF4FE" w14:textId="77777777" w:rsidR="008753EB" w:rsidRPr="008753EB" w:rsidRDefault="008753EB" w:rsidP="008753EB">
      <w:pPr>
        <w:pStyle w:val="ab"/>
        <w:rPr>
          <w:color w:val="00B050"/>
        </w:rPr>
      </w:pPr>
      <w:r w:rsidRPr="008753EB">
        <w:rPr>
          <w:color w:val="00B050"/>
        </w:rPr>
        <w:t>Меня зовут Даша, и я тебе не проститутка, запомни!</w:t>
      </w:r>
    </w:p>
    <w:p w14:paraId="55E8B3FF" w14:textId="1A8CD743" w:rsidR="008753EB" w:rsidRPr="008753EB" w:rsidRDefault="008753EB" w:rsidP="008753EB">
      <w:pPr>
        <w:pStyle w:val="a9"/>
        <w:rPr>
          <w:color w:val="00B050"/>
        </w:rPr>
      </w:pPr>
      <w:r w:rsidRPr="008753EB">
        <w:rPr>
          <w:color w:val="00B050"/>
        </w:rPr>
        <w:t>ФИЛ</w:t>
      </w:r>
    </w:p>
    <w:p w14:paraId="51E59CDC" w14:textId="77777777" w:rsidR="008753EB" w:rsidRPr="008753EB" w:rsidRDefault="008753EB" w:rsidP="008753EB">
      <w:pPr>
        <w:pStyle w:val="ab"/>
        <w:rPr>
          <w:color w:val="00B050"/>
        </w:rPr>
      </w:pPr>
      <w:r w:rsidRPr="008753EB">
        <w:rPr>
          <w:color w:val="00B050"/>
        </w:rPr>
        <w:t>Запомнил.</w:t>
      </w:r>
    </w:p>
    <w:p w14:paraId="70CC9ACF" w14:textId="13056AF9" w:rsidR="008753EB" w:rsidRPr="008753EB" w:rsidRDefault="008753EB" w:rsidP="008753EB">
      <w:pPr>
        <w:pStyle w:val="a7"/>
        <w:rPr>
          <w:color w:val="00B050"/>
        </w:rPr>
      </w:pPr>
      <w:r w:rsidRPr="008753EB">
        <w:rPr>
          <w:color w:val="00B050"/>
        </w:rPr>
        <w:t>Даша изо всех сил толкает Фила, он улыбается, отступая. Даша захлопывает дверь гримёрки.</w:t>
      </w:r>
    </w:p>
    <w:p w14:paraId="4BBB2EB9" w14:textId="77777777" w:rsidR="00144363" w:rsidRPr="00144363" w:rsidRDefault="00144363" w:rsidP="00144363">
      <w:pPr>
        <w:pStyle w:val="a6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13-13.</w:t>
      </w:r>
      <w:r w:rsidRPr="00144363">
        <w:rPr>
          <w:strike/>
          <w:color w:val="A6A6A6" w:themeColor="background1" w:themeShade="A6"/>
        </w:rPr>
        <w:tab/>
        <w:t>ИНТ. ОСОБНЯК НОЛЯ (</w:t>
      </w:r>
      <w:r w:rsidRPr="00144363">
        <w:rPr>
          <w:caps w:val="0"/>
          <w:strike/>
          <w:color w:val="A6A6A6" w:themeColor="background1" w:themeShade="A6"/>
        </w:rPr>
        <w:t>спальня</w:t>
      </w:r>
      <w:r w:rsidRPr="00144363">
        <w:rPr>
          <w:strike/>
          <w:color w:val="A6A6A6" w:themeColor="background1" w:themeShade="A6"/>
        </w:rPr>
        <w:t>) – ДЕНЬ</w:t>
      </w:r>
    </w:p>
    <w:p w14:paraId="494C8D39" w14:textId="77777777" w:rsidR="0070615D" w:rsidRDefault="00144363" w:rsidP="00144363">
      <w:pPr>
        <w:pStyle w:val="a7"/>
        <w:keepNext/>
        <w:keepLines/>
        <w:rPr>
          <w:strike/>
          <w:color w:val="A6A6A6" w:themeColor="background1" w:themeShade="A6"/>
          <w:lang w:val="ru-RU" w:eastAsia="ru-RU"/>
        </w:rPr>
      </w:pPr>
      <w:r w:rsidRPr="00144363">
        <w:rPr>
          <w:strike/>
          <w:color w:val="A6A6A6" w:themeColor="background1" w:themeShade="A6"/>
          <w:lang w:val="ru-RU" w:eastAsia="ru-RU"/>
        </w:rPr>
        <w:t>Продолжение 13-11.</w:t>
      </w:r>
    </w:p>
    <w:p w14:paraId="75A558E2" w14:textId="272ECBC8" w:rsidR="00144363" w:rsidRPr="00144363" w:rsidRDefault="00144363" w:rsidP="00144363">
      <w:pPr>
        <w:pStyle w:val="a9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ДАША</w:t>
      </w:r>
    </w:p>
    <w:p w14:paraId="634FDBC6" w14:textId="77777777" w:rsidR="00144363" w:rsidRPr="00144363" w:rsidRDefault="00144363" w:rsidP="00144363">
      <w:pPr>
        <w:pStyle w:val="ab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Ну ты даёшь! Мы с тобой в другой раз познакомились!</w:t>
      </w:r>
    </w:p>
    <w:p w14:paraId="09AF1692" w14:textId="77777777" w:rsidR="00144363" w:rsidRPr="00144363" w:rsidRDefault="00144363" w:rsidP="00144363">
      <w:pPr>
        <w:pStyle w:val="a7"/>
        <w:keepNext/>
        <w:keepLines/>
        <w:spacing w:before="360"/>
        <w:rPr>
          <w:strike/>
          <w:color w:val="A6A6A6" w:themeColor="background1" w:themeShade="A6"/>
          <w:lang w:val="ru-RU"/>
        </w:rPr>
      </w:pPr>
      <w:r w:rsidRPr="00144363">
        <w:rPr>
          <w:strike/>
          <w:color w:val="A6A6A6" w:themeColor="background1" w:themeShade="A6"/>
          <w:lang w:val="ru-RU"/>
        </w:rPr>
        <w:lastRenderedPageBreak/>
        <w:t xml:space="preserve">НАЧАЛО </w:t>
      </w:r>
      <w:r w:rsidRPr="00144363">
        <w:rPr>
          <w:strike/>
          <w:color w:val="A6A6A6" w:themeColor="background1" w:themeShade="A6"/>
        </w:rPr>
        <w:t>ФЛЕШБЭК</w:t>
      </w:r>
      <w:r w:rsidRPr="00144363">
        <w:rPr>
          <w:strike/>
          <w:color w:val="A6A6A6" w:themeColor="background1" w:themeShade="A6"/>
          <w:lang w:val="ru-RU"/>
        </w:rPr>
        <w:t>А</w:t>
      </w:r>
    </w:p>
    <w:p w14:paraId="2C2FAC16" w14:textId="77777777" w:rsidR="008753EB" w:rsidRDefault="008753EB" w:rsidP="009C1862">
      <w:pPr>
        <w:pStyle w:val="a6"/>
        <w:tabs>
          <w:tab w:val="clear" w:pos="992"/>
          <w:tab w:val="left" w:pos="1418"/>
        </w:tabs>
      </w:pPr>
      <w:r>
        <w:t>13-</w:t>
      </w:r>
      <w:r w:rsidRPr="008753EB">
        <w:rPr>
          <w:strike/>
          <w:color w:val="A6A6A6" w:themeColor="background1" w:themeShade="A6"/>
        </w:rPr>
        <w:t>15</w:t>
      </w:r>
      <w:r>
        <w:t xml:space="preserve"> </w:t>
      </w:r>
      <w:r w:rsidRPr="008753EB">
        <w:rPr>
          <w:color w:val="00B050"/>
        </w:rPr>
        <w:t>13</w:t>
      </w:r>
      <w:r>
        <w:t>.</w:t>
      </w:r>
      <w:r>
        <w:tab/>
        <w:t>ИНТ. СЦЕНА – ВЕЧЕР</w:t>
      </w:r>
    </w:p>
    <w:p w14:paraId="3BE99159" w14:textId="3AD11AF3" w:rsidR="008753EB" w:rsidRPr="00144363" w:rsidRDefault="008753EB" w:rsidP="008753EB">
      <w:pPr>
        <w:pStyle w:val="a7"/>
        <w:keepNext/>
        <w:keepLines/>
        <w:rPr>
          <w:lang w:val="ru-RU"/>
        </w:rPr>
      </w:pPr>
      <w:r>
        <w:t xml:space="preserve">Дашу награждают как победительницу конкурса. </w:t>
      </w:r>
      <w:r w:rsidRPr="008753EB">
        <w:rPr>
          <w:color w:val="00B050"/>
        </w:rPr>
        <w:t>Фил из зала смотрит на неё. На нём всё тот же клоунский комбез, он аплодирует вместе с остальными.</w:t>
      </w:r>
      <w:r w:rsidRPr="008753EB">
        <w:rPr>
          <w:color w:val="00B050"/>
          <w:lang w:val="ru-RU"/>
        </w:rPr>
        <w:t xml:space="preserve"> Даше н</w:t>
      </w:r>
      <w:r>
        <w:t xml:space="preserve">адевают </w:t>
      </w:r>
      <w:r w:rsidRPr="008753EB">
        <w:rPr>
          <w:strike/>
          <w:color w:val="A6A6A6" w:themeColor="background1" w:themeShade="A6"/>
        </w:rPr>
        <w:t>на неё</w:t>
      </w:r>
      <w:r w:rsidRPr="008753EB">
        <w:rPr>
          <w:color w:val="A6A6A6" w:themeColor="background1" w:themeShade="A6"/>
        </w:rPr>
        <w:t xml:space="preserve"> </w:t>
      </w:r>
      <w:r>
        <w:t>корону, к ней выходит Ноль с большим букетом цветов и целует ей руку</w:t>
      </w:r>
      <w:r w:rsidRPr="008753EB">
        <w:rPr>
          <w:strike/>
          <w:color w:val="A6A6A6" w:themeColor="background1" w:themeShade="A6"/>
        </w:rPr>
        <w:t>, смотрит ей в глаза</w:t>
      </w:r>
      <w:r w:rsidR="00144363" w:rsidRPr="00144363">
        <w:rPr>
          <w:color w:val="00B050"/>
          <w:lang w:val="ru-RU"/>
        </w:rPr>
        <w:t>…</w:t>
      </w:r>
    </w:p>
    <w:p w14:paraId="0A79D682" w14:textId="77777777" w:rsidR="008753EB" w:rsidRDefault="008753EB" w:rsidP="008753EB">
      <w:pPr>
        <w:pStyle w:val="af8"/>
      </w:pPr>
      <w:r>
        <w:t>КОНЕЦ ФЛЕШБЭКА</w:t>
      </w:r>
    </w:p>
    <w:p w14:paraId="7AE6B006" w14:textId="2C098B0A" w:rsidR="00621B58" w:rsidRDefault="00621B58" w:rsidP="009C1862">
      <w:pPr>
        <w:pStyle w:val="a6"/>
        <w:tabs>
          <w:tab w:val="clear" w:pos="992"/>
          <w:tab w:val="left" w:pos="1418"/>
        </w:tabs>
      </w:pPr>
      <w:r>
        <w:t>13-</w:t>
      </w:r>
      <w:r w:rsidRPr="00144363">
        <w:rPr>
          <w:strike/>
          <w:color w:val="A6A6A6" w:themeColor="background1" w:themeShade="A6"/>
        </w:rPr>
        <w:t>1</w:t>
      </w:r>
      <w:r w:rsidR="00E44CBD" w:rsidRPr="00144363">
        <w:rPr>
          <w:strike/>
          <w:color w:val="A6A6A6" w:themeColor="background1" w:themeShade="A6"/>
        </w:rPr>
        <w:t>6</w:t>
      </w:r>
      <w:r w:rsidR="00144363">
        <w:t xml:space="preserve"> </w:t>
      </w:r>
      <w:r w:rsidR="00144363" w:rsidRPr="00144363">
        <w:rPr>
          <w:color w:val="00B050"/>
        </w:rPr>
        <w:t>14</w:t>
      </w:r>
      <w:r>
        <w:t>.</w:t>
      </w:r>
      <w:r>
        <w:tab/>
        <w:t>ИНТ. ОСОБНЯК НОЛЯ (</w:t>
      </w:r>
      <w:r w:rsidRPr="006A164E">
        <w:rPr>
          <w:caps w:val="0"/>
        </w:rPr>
        <w:t>спальня</w:t>
      </w:r>
      <w:r>
        <w:t>) – ДЕНЬ</w:t>
      </w:r>
    </w:p>
    <w:p w14:paraId="7EFBD687" w14:textId="77777777" w:rsidR="005D7624" w:rsidRDefault="005D7624" w:rsidP="009C152C">
      <w:pPr>
        <w:pStyle w:val="a7"/>
        <w:keepNext/>
        <w:keepLines/>
        <w:rPr>
          <w:lang w:val="ru-RU"/>
        </w:rPr>
      </w:pPr>
      <w:r>
        <w:rPr>
          <w:lang w:val="ru-RU"/>
        </w:rPr>
        <w:t>Продолжение 13-13.</w:t>
      </w:r>
    </w:p>
    <w:p w14:paraId="1E61FF18" w14:textId="6CF33DF9" w:rsidR="00674840" w:rsidRPr="00144363" w:rsidRDefault="003F7E5A" w:rsidP="009C152C">
      <w:pPr>
        <w:pStyle w:val="a7"/>
        <w:keepNext/>
        <w:keepLines/>
        <w:rPr>
          <w:color w:val="00B050"/>
          <w:lang w:val="ru-RU"/>
        </w:rPr>
      </w:pPr>
      <w:r w:rsidRPr="00144363">
        <w:rPr>
          <w:strike/>
          <w:color w:val="A6A6A6" w:themeColor="background1" w:themeShade="A6"/>
        </w:rPr>
        <w:t xml:space="preserve">Фил </w:t>
      </w:r>
      <w:r w:rsidR="004C28FC" w:rsidRPr="00144363">
        <w:rPr>
          <w:strike/>
          <w:color w:val="A6A6A6" w:themeColor="background1" w:themeShade="A6"/>
        </w:rPr>
        <w:t>трясёт</w:t>
      </w:r>
      <w:r w:rsidRPr="00144363">
        <w:rPr>
          <w:strike/>
          <w:color w:val="A6A6A6" w:themeColor="background1" w:themeShade="A6"/>
        </w:rPr>
        <w:t xml:space="preserve"> головой.</w:t>
      </w:r>
      <w:r w:rsidR="00144363" w:rsidRPr="00144363">
        <w:rPr>
          <w:color w:val="A6A6A6" w:themeColor="background1" w:themeShade="A6"/>
          <w:lang w:val="ru-RU"/>
        </w:rPr>
        <w:t xml:space="preserve"> </w:t>
      </w:r>
      <w:r w:rsidR="00144363" w:rsidRPr="00144363">
        <w:rPr>
          <w:color w:val="00B050"/>
          <w:lang w:val="ru-RU"/>
        </w:rPr>
        <w:t>…Фил целует руку Даши. Даша смотрит на него.</w:t>
      </w:r>
    </w:p>
    <w:p w14:paraId="3083ED8C" w14:textId="77777777" w:rsidR="003F7E5A" w:rsidRPr="00144363" w:rsidRDefault="003F7E5A" w:rsidP="009C152C">
      <w:pPr>
        <w:pStyle w:val="a9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ФИЛ</w:t>
      </w:r>
    </w:p>
    <w:p w14:paraId="503CE5AE" w14:textId="77777777" w:rsidR="00674840" w:rsidRPr="00144363" w:rsidRDefault="003F7E5A" w:rsidP="009C152C">
      <w:pPr>
        <w:pStyle w:val="ab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 xml:space="preserve">Этот урод </w:t>
      </w:r>
      <w:r w:rsidR="004C28FC" w:rsidRPr="00144363">
        <w:rPr>
          <w:strike/>
          <w:color w:val="A6A6A6" w:themeColor="background1" w:themeShade="A6"/>
        </w:rPr>
        <w:t>ещё</w:t>
      </w:r>
      <w:r w:rsidRPr="00144363">
        <w:rPr>
          <w:strike/>
          <w:color w:val="A6A6A6" w:themeColor="background1" w:themeShade="A6"/>
        </w:rPr>
        <w:t xml:space="preserve"> тогда на тебя глаз положил.</w:t>
      </w:r>
    </w:p>
    <w:p w14:paraId="4B442B89" w14:textId="77777777" w:rsidR="00674840" w:rsidRPr="00144363" w:rsidRDefault="003F7E5A" w:rsidP="009C152C">
      <w:pPr>
        <w:pStyle w:val="a7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Даша грустно смотрит в окно.</w:t>
      </w:r>
    </w:p>
    <w:p w14:paraId="1147131E" w14:textId="77777777" w:rsidR="003F7E5A" w:rsidRPr="00144363" w:rsidRDefault="003F7E5A" w:rsidP="009C152C">
      <w:pPr>
        <w:pStyle w:val="a9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ДАША</w:t>
      </w:r>
    </w:p>
    <w:p w14:paraId="6EB53266" w14:textId="77777777" w:rsidR="00674840" w:rsidRPr="00144363" w:rsidRDefault="003F7E5A" w:rsidP="009C152C">
      <w:pPr>
        <w:pStyle w:val="ab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А помнишь, как мы первую годовщину праздновали? Я приготовила утку с яблоками, купила шампанское… А ты пришёл тогда с дня рождения друга…</w:t>
      </w:r>
    </w:p>
    <w:p w14:paraId="385B5E5A" w14:textId="77777777" w:rsidR="00674840" w:rsidRPr="00144363" w:rsidRDefault="003F7E5A" w:rsidP="009C152C">
      <w:pPr>
        <w:pStyle w:val="a7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Даша видит в отражении окна Фила в трусах, клоунском парике и с носом.</w:t>
      </w:r>
    </w:p>
    <w:p w14:paraId="243F80BB" w14:textId="77777777" w:rsidR="003F7E5A" w:rsidRPr="00144363" w:rsidRDefault="003F7E5A" w:rsidP="009C152C">
      <w:pPr>
        <w:pStyle w:val="a9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ДАША</w:t>
      </w:r>
    </w:p>
    <w:p w14:paraId="333A5E33" w14:textId="77777777" w:rsidR="004C28FC" w:rsidRPr="00144363" w:rsidRDefault="003F7E5A" w:rsidP="009C152C">
      <w:pPr>
        <w:pStyle w:val="ae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(</w:t>
      </w:r>
      <w:r w:rsidR="004C28FC" w:rsidRPr="00144363">
        <w:rPr>
          <w:strike/>
          <w:color w:val="A6A6A6" w:themeColor="background1" w:themeShade="A6"/>
        </w:rPr>
        <w:t>у</w:t>
      </w:r>
      <w:r w:rsidRPr="00144363">
        <w:rPr>
          <w:strike/>
          <w:color w:val="A6A6A6" w:themeColor="background1" w:themeShade="A6"/>
        </w:rPr>
        <w:t>лыбаясь)</w:t>
      </w:r>
    </w:p>
    <w:p w14:paraId="613CA351" w14:textId="5A930BC6" w:rsidR="00674840" w:rsidRDefault="003F7E5A" w:rsidP="009C152C">
      <w:pPr>
        <w:pStyle w:val="ab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Пришёл весёлый, пьяный и голый, всё верно.</w:t>
      </w:r>
    </w:p>
    <w:p w14:paraId="67A65FA5" w14:textId="77777777" w:rsidR="00144363" w:rsidRPr="00144363" w:rsidRDefault="00144363" w:rsidP="00144363">
      <w:pPr>
        <w:pStyle w:val="a9"/>
        <w:rPr>
          <w:color w:val="00B050"/>
        </w:rPr>
      </w:pPr>
      <w:r w:rsidRPr="00144363">
        <w:rPr>
          <w:color w:val="00B050"/>
        </w:rPr>
        <w:t>ФИЛ</w:t>
      </w:r>
    </w:p>
    <w:p w14:paraId="283D8515" w14:textId="41C3B191" w:rsidR="00144363" w:rsidRPr="00144363" w:rsidRDefault="00144363" w:rsidP="00144363">
      <w:pPr>
        <w:pStyle w:val="ab"/>
        <w:rPr>
          <w:color w:val="00B050"/>
        </w:rPr>
      </w:pPr>
      <w:r w:rsidRPr="00144363">
        <w:rPr>
          <w:color w:val="00B050"/>
        </w:rPr>
        <w:t>Я тогда так завидовал, что не я тебе цветы на сцене дарю.</w:t>
      </w:r>
    </w:p>
    <w:p w14:paraId="094A96B1" w14:textId="0B7FEBDC" w:rsidR="00144363" w:rsidRPr="00144363" w:rsidRDefault="00144363" w:rsidP="00144363">
      <w:pPr>
        <w:pStyle w:val="a7"/>
        <w:rPr>
          <w:color w:val="00B050"/>
        </w:rPr>
      </w:pPr>
      <w:r w:rsidRPr="00144363">
        <w:rPr>
          <w:color w:val="00B050"/>
        </w:rPr>
        <w:t>Даша грустно улыбается. Фил протягивает ей маленький букет, который принёс. Притягивает к себе.</w:t>
      </w:r>
    </w:p>
    <w:p w14:paraId="0D83ABA4" w14:textId="77777777" w:rsidR="00144363" w:rsidRPr="00144363" w:rsidRDefault="00144363" w:rsidP="00144363">
      <w:pPr>
        <w:pStyle w:val="a9"/>
        <w:rPr>
          <w:color w:val="00B050"/>
        </w:rPr>
      </w:pPr>
      <w:r w:rsidRPr="00144363">
        <w:rPr>
          <w:color w:val="00B050"/>
        </w:rPr>
        <w:t>ДАША</w:t>
      </w:r>
    </w:p>
    <w:p w14:paraId="0F5C73EB" w14:textId="77777777" w:rsidR="00144363" w:rsidRPr="00144363" w:rsidRDefault="00144363" w:rsidP="00144363">
      <w:pPr>
        <w:pStyle w:val="ab"/>
        <w:rPr>
          <w:color w:val="00B050"/>
        </w:rPr>
      </w:pPr>
      <w:r w:rsidRPr="00144363">
        <w:rPr>
          <w:color w:val="00B050"/>
        </w:rPr>
        <w:t>Саш, ты совсем дурной? Тебе надо уходить.</w:t>
      </w:r>
    </w:p>
    <w:p w14:paraId="68D7C0D5" w14:textId="0E2C266E" w:rsidR="00144363" w:rsidRPr="00144363" w:rsidRDefault="00144363" w:rsidP="00144363">
      <w:pPr>
        <w:pStyle w:val="a9"/>
        <w:rPr>
          <w:color w:val="00B050"/>
        </w:rPr>
      </w:pPr>
      <w:r w:rsidRPr="00144363">
        <w:rPr>
          <w:color w:val="00B050"/>
        </w:rPr>
        <w:t>Ф</w:t>
      </w:r>
      <w:r>
        <w:rPr>
          <w:color w:val="00B050"/>
          <w:lang w:val="ru-RU"/>
        </w:rPr>
        <w:t>И</w:t>
      </w:r>
      <w:r w:rsidRPr="00144363">
        <w:rPr>
          <w:color w:val="00B050"/>
        </w:rPr>
        <w:t>Л</w:t>
      </w:r>
    </w:p>
    <w:p w14:paraId="7A661F62" w14:textId="4ECAFF29" w:rsidR="00144363" w:rsidRPr="00144363" w:rsidRDefault="00144363" w:rsidP="00144363">
      <w:pPr>
        <w:pStyle w:val="ab"/>
        <w:rPr>
          <w:color w:val="00B050"/>
        </w:rPr>
      </w:pPr>
      <w:r w:rsidRPr="00144363">
        <w:rPr>
          <w:color w:val="00B050"/>
        </w:rPr>
        <w:t>Дома никого нет.</w:t>
      </w:r>
    </w:p>
    <w:p w14:paraId="3ACEE564" w14:textId="77777777" w:rsidR="00144363" w:rsidRPr="00144363" w:rsidRDefault="00144363" w:rsidP="00144363">
      <w:pPr>
        <w:pStyle w:val="a9"/>
        <w:rPr>
          <w:color w:val="00B050"/>
        </w:rPr>
      </w:pPr>
      <w:r w:rsidRPr="00144363">
        <w:rPr>
          <w:color w:val="00B050"/>
        </w:rPr>
        <w:t>ДАША</w:t>
      </w:r>
    </w:p>
    <w:p w14:paraId="5E093C30" w14:textId="5CABA062" w:rsidR="00144363" w:rsidRPr="00144363" w:rsidRDefault="00144363" w:rsidP="00144363">
      <w:pPr>
        <w:pStyle w:val="ab"/>
        <w:rPr>
          <w:color w:val="00B050"/>
        </w:rPr>
      </w:pPr>
      <w:r w:rsidRPr="00144363">
        <w:rPr>
          <w:color w:val="00B050"/>
        </w:rPr>
        <w:t>Дома всегда есть глаза и уши.</w:t>
      </w:r>
    </w:p>
    <w:p w14:paraId="2356D555" w14:textId="77777777" w:rsidR="00144363" w:rsidRPr="00144363" w:rsidRDefault="00144363" w:rsidP="00144363">
      <w:pPr>
        <w:pStyle w:val="a9"/>
        <w:rPr>
          <w:color w:val="00B050"/>
        </w:rPr>
      </w:pPr>
      <w:r w:rsidRPr="00144363">
        <w:rPr>
          <w:color w:val="00B050"/>
        </w:rPr>
        <w:lastRenderedPageBreak/>
        <w:t>ФИЛ</w:t>
      </w:r>
    </w:p>
    <w:p w14:paraId="5637915B" w14:textId="5542D3D4" w:rsidR="00144363" w:rsidRPr="00144363" w:rsidRDefault="00144363" w:rsidP="00144363">
      <w:pPr>
        <w:pStyle w:val="ab"/>
        <w:rPr>
          <w:color w:val="00B050"/>
        </w:rPr>
      </w:pPr>
      <w:r w:rsidRPr="00144363">
        <w:rPr>
          <w:color w:val="00B050"/>
        </w:rPr>
        <w:t>Да плевать, я к жене пришёл.</w:t>
      </w:r>
    </w:p>
    <w:p w14:paraId="6E523DA1" w14:textId="5E5D0256" w:rsidR="00674840" w:rsidRPr="00144363" w:rsidRDefault="003F7E5A" w:rsidP="009C152C">
      <w:pPr>
        <w:pStyle w:val="a7"/>
        <w:rPr>
          <w:lang w:val="ru-RU"/>
        </w:rPr>
      </w:pPr>
      <w:r>
        <w:t xml:space="preserve">Фил </w:t>
      </w:r>
      <w:r w:rsidRPr="00144363">
        <w:rPr>
          <w:strike/>
          <w:color w:val="A6A6A6" w:themeColor="background1" w:themeShade="A6"/>
        </w:rPr>
        <w:t>разворачивает Дашу к себе и</w:t>
      </w:r>
      <w:r w:rsidRPr="00144363">
        <w:rPr>
          <w:color w:val="A6A6A6" w:themeColor="background1" w:themeShade="A6"/>
        </w:rPr>
        <w:t xml:space="preserve"> </w:t>
      </w:r>
      <w:r>
        <w:t xml:space="preserve">страстно целует. На пол по очереди падает </w:t>
      </w:r>
      <w:r w:rsidR="00144363" w:rsidRPr="00144363">
        <w:rPr>
          <w:color w:val="00B050"/>
          <w:lang w:val="ru-RU"/>
        </w:rPr>
        <w:t xml:space="preserve">маска </w:t>
      </w:r>
      <w:r>
        <w:t>клоун</w:t>
      </w:r>
      <w:r w:rsidR="00144363" w:rsidRPr="00144363">
        <w:rPr>
          <w:color w:val="00B050"/>
          <w:lang w:val="ru-RU"/>
        </w:rPr>
        <w:t>а</w:t>
      </w:r>
      <w:r>
        <w:t xml:space="preserve"> </w:t>
      </w:r>
      <w:r w:rsidRPr="00144363">
        <w:rPr>
          <w:strike/>
          <w:color w:val="A6A6A6" w:themeColor="background1" w:themeShade="A6"/>
        </w:rPr>
        <w:t>парик</w:t>
      </w:r>
      <w:r>
        <w:t xml:space="preserve">, её блузка, </w:t>
      </w:r>
      <w:r w:rsidRPr="00144363">
        <w:rPr>
          <w:strike/>
          <w:color w:val="A6A6A6" w:themeColor="background1" w:themeShade="A6"/>
        </w:rPr>
        <w:t>клоунский нос</w:t>
      </w:r>
      <w:r>
        <w:t>, лифчик</w:t>
      </w:r>
      <w:r w:rsidR="00144363">
        <w:rPr>
          <w:lang w:val="ru-RU"/>
        </w:rPr>
        <w:t xml:space="preserve">, </w:t>
      </w:r>
      <w:r w:rsidR="00144363" w:rsidRPr="00144363">
        <w:rPr>
          <w:color w:val="00B050"/>
          <w:lang w:val="ru-RU"/>
        </w:rPr>
        <w:t>букетик цветов.</w:t>
      </w:r>
    </w:p>
    <w:p w14:paraId="64133635" w14:textId="4E076372" w:rsidR="00674840" w:rsidRDefault="004C28FC" w:rsidP="006F6654">
      <w:pPr>
        <w:pStyle w:val="a6"/>
        <w:tabs>
          <w:tab w:val="clear" w:pos="992"/>
          <w:tab w:val="left" w:pos="1418"/>
        </w:tabs>
        <w:ind w:left="907" w:hanging="907"/>
      </w:pPr>
      <w:r>
        <w:t>13-</w:t>
      </w:r>
      <w:r w:rsidR="00E44CBD" w:rsidRPr="00144363">
        <w:rPr>
          <w:strike/>
          <w:color w:val="A6A6A6" w:themeColor="background1" w:themeShade="A6"/>
        </w:rPr>
        <w:t>17</w:t>
      </w:r>
      <w:r w:rsidR="00144363" w:rsidRPr="00144363">
        <w:rPr>
          <w:color w:val="A6A6A6" w:themeColor="background1" w:themeShade="A6"/>
        </w:rPr>
        <w:t xml:space="preserve"> </w:t>
      </w:r>
      <w:r w:rsidR="00144363" w:rsidRPr="00144363">
        <w:rPr>
          <w:color w:val="00B050"/>
        </w:rPr>
        <w:t>15</w:t>
      </w:r>
      <w:r>
        <w:t>.</w:t>
      </w:r>
      <w:r>
        <w:tab/>
      </w:r>
      <w:r w:rsidR="003F7E5A" w:rsidRPr="00144363">
        <w:rPr>
          <w:strike/>
          <w:color w:val="A6A6A6" w:themeColor="background1" w:themeShade="A6"/>
        </w:rPr>
        <w:t xml:space="preserve">ИНТ. </w:t>
      </w:r>
      <w:r w:rsidRPr="00144363">
        <w:rPr>
          <w:strike/>
          <w:color w:val="A6A6A6" w:themeColor="background1" w:themeShade="A6"/>
        </w:rPr>
        <w:t>ОСОБНЯК НОЛЯ (</w:t>
      </w:r>
      <w:r w:rsidRPr="00144363">
        <w:rPr>
          <w:caps w:val="0"/>
          <w:strike/>
          <w:color w:val="A6A6A6" w:themeColor="background1" w:themeShade="A6"/>
        </w:rPr>
        <w:t>кабинет</w:t>
      </w:r>
      <w:r w:rsidRPr="00144363">
        <w:rPr>
          <w:strike/>
          <w:color w:val="A6A6A6" w:themeColor="background1" w:themeShade="A6"/>
        </w:rPr>
        <w:t>)</w:t>
      </w:r>
      <w:r w:rsidR="00144363" w:rsidRPr="00144363">
        <w:rPr>
          <w:color w:val="A6A6A6" w:themeColor="background1" w:themeShade="A6"/>
        </w:rPr>
        <w:t xml:space="preserve"> </w:t>
      </w:r>
      <w:r w:rsidR="00144363" w:rsidRPr="00144363">
        <w:rPr>
          <w:color w:val="00B050"/>
        </w:rPr>
        <w:t xml:space="preserve">НАТ. ДОРОГА / АВТО НОЛЯ </w:t>
      </w:r>
      <w:r w:rsidR="00144363" w:rsidRPr="00144363">
        <w:rPr>
          <w:caps w:val="0"/>
          <w:color w:val="00B050"/>
        </w:rPr>
        <w:t>(в движении)</w:t>
      </w:r>
      <w:r w:rsidR="003F7E5A" w:rsidRPr="00144363">
        <w:rPr>
          <w:caps w:val="0"/>
        </w:rPr>
        <w:t xml:space="preserve"> </w:t>
      </w:r>
      <w:r w:rsidR="003F7E5A">
        <w:t>– ДЕНЬ</w:t>
      </w:r>
    </w:p>
    <w:p w14:paraId="50137EAC" w14:textId="77777777" w:rsidR="00674840" w:rsidRPr="00144363" w:rsidRDefault="003F7E5A" w:rsidP="009C152C">
      <w:pPr>
        <w:pStyle w:val="a7"/>
        <w:keepNext/>
        <w:keepLines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Ноль протирает салфетками саблю. К нему заходит начальник охраны.</w:t>
      </w:r>
    </w:p>
    <w:p w14:paraId="16EF6A26" w14:textId="77777777" w:rsidR="003F7E5A" w:rsidRPr="00144363" w:rsidRDefault="003F7E5A" w:rsidP="009C152C">
      <w:pPr>
        <w:pStyle w:val="a9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НОЛЬ</w:t>
      </w:r>
    </w:p>
    <w:p w14:paraId="79C7E93A" w14:textId="77777777" w:rsidR="00674840" w:rsidRPr="00144363" w:rsidRDefault="003F7E5A" w:rsidP="009C152C">
      <w:pPr>
        <w:pStyle w:val="ab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Ну что? Какие новости?</w:t>
      </w:r>
    </w:p>
    <w:p w14:paraId="054B4378" w14:textId="77777777" w:rsidR="003F7E5A" w:rsidRPr="00144363" w:rsidRDefault="003F7E5A" w:rsidP="009C152C">
      <w:pPr>
        <w:pStyle w:val="a9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НАЧАЛЬНИК ОХРАНЫ</w:t>
      </w:r>
    </w:p>
    <w:p w14:paraId="33680D90" w14:textId="3F9EE018" w:rsidR="00674840" w:rsidRPr="00144363" w:rsidRDefault="003F7E5A" w:rsidP="009C152C">
      <w:pPr>
        <w:pStyle w:val="ab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 xml:space="preserve">Олег Егорыч, там это… Сигнал телефона Александра </w:t>
      </w:r>
      <w:r w:rsidR="00552E84" w:rsidRPr="00144363">
        <w:rPr>
          <w:strike/>
          <w:color w:val="A6A6A6" w:themeColor="background1" w:themeShade="A6"/>
          <w:lang w:val="ru-RU"/>
        </w:rPr>
        <w:t>Токарева</w:t>
      </w:r>
      <w:r w:rsidRPr="00144363">
        <w:rPr>
          <w:strike/>
          <w:color w:val="A6A6A6" w:themeColor="background1" w:themeShade="A6"/>
        </w:rPr>
        <w:t xml:space="preserve"> поймали.</w:t>
      </w:r>
    </w:p>
    <w:p w14:paraId="39DD2547" w14:textId="77777777" w:rsidR="00674840" w:rsidRPr="00144363" w:rsidRDefault="003F7E5A" w:rsidP="009C152C">
      <w:pPr>
        <w:pStyle w:val="a9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НОЛЬ</w:t>
      </w:r>
    </w:p>
    <w:p w14:paraId="73EBF812" w14:textId="77777777" w:rsidR="00674840" w:rsidRPr="00144363" w:rsidRDefault="003F7E5A" w:rsidP="009C152C">
      <w:pPr>
        <w:pStyle w:val="ab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Кого? Кто это?</w:t>
      </w:r>
    </w:p>
    <w:p w14:paraId="3E98BE3B" w14:textId="77777777" w:rsidR="003F7E5A" w:rsidRPr="00144363" w:rsidRDefault="003F7E5A" w:rsidP="009C152C">
      <w:pPr>
        <w:pStyle w:val="a9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НАЧАЛЬНИК ОХРАНЫ</w:t>
      </w:r>
    </w:p>
    <w:p w14:paraId="04C6A24C" w14:textId="77777777" w:rsidR="004C28FC" w:rsidRPr="00144363" w:rsidRDefault="003F7E5A" w:rsidP="009C152C">
      <w:pPr>
        <w:pStyle w:val="ab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Ну этот… Фил.</w:t>
      </w:r>
    </w:p>
    <w:p w14:paraId="534CEE50" w14:textId="77777777" w:rsidR="004C28FC" w:rsidRPr="00144363" w:rsidRDefault="003F7E5A" w:rsidP="009C152C">
      <w:pPr>
        <w:pStyle w:val="a7"/>
        <w:rPr>
          <w:strike/>
          <w:color w:val="A6A6A6" w:themeColor="background1" w:themeShade="A6"/>
          <w:lang w:val="ru-RU"/>
        </w:rPr>
      </w:pPr>
      <w:r w:rsidRPr="00144363">
        <w:rPr>
          <w:strike/>
          <w:color w:val="A6A6A6" w:themeColor="background1" w:themeShade="A6"/>
        </w:rPr>
        <w:t>Ноль кивает</w:t>
      </w:r>
      <w:r w:rsidR="004C28FC" w:rsidRPr="00144363">
        <w:rPr>
          <w:strike/>
          <w:color w:val="A6A6A6" w:themeColor="background1" w:themeShade="A6"/>
          <w:lang w:val="ru-RU"/>
        </w:rPr>
        <w:t>.</w:t>
      </w:r>
    </w:p>
    <w:p w14:paraId="495F4F73" w14:textId="77777777" w:rsidR="004C28FC" w:rsidRPr="00144363" w:rsidRDefault="004C28FC" w:rsidP="009C152C">
      <w:pPr>
        <w:pStyle w:val="a9"/>
        <w:rPr>
          <w:strike/>
          <w:color w:val="A6A6A6" w:themeColor="background1" w:themeShade="A6"/>
          <w:lang w:val="ru-RU"/>
        </w:rPr>
      </w:pPr>
      <w:r w:rsidRPr="00144363">
        <w:rPr>
          <w:strike/>
          <w:color w:val="A6A6A6" w:themeColor="background1" w:themeShade="A6"/>
          <w:lang w:val="ru-RU"/>
        </w:rPr>
        <w:t>НАЧАЛЬНИК ОХРАНЫ</w:t>
      </w:r>
    </w:p>
    <w:p w14:paraId="6877C731" w14:textId="77777777" w:rsidR="00674840" w:rsidRPr="00144363" w:rsidRDefault="003F7E5A" w:rsidP="009C152C">
      <w:pPr>
        <w:pStyle w:val="ab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 xml:space="preserve">Он </w:t>
      </w:r>
      <w:r w:rsidR="004C28FC" w:rsidRPr="00144363">
        <w:rPr>
          <w:strike/>
          <w:color w:val="A6A6A6" w:themeColor="background1" w:themeShade="A6"/>
        </w:rPr>
        <w:t>идёт</w:t>
      </w:r>
      <w:r w:rsidRPr="00144363">
        <w:rPr>
          <w:strike/>
          <w:color w:val="A6A6A6" w:themeColor="background1" w:themeShade="A6"/>
        </w:rPr>
        <w:t xml:space="preserve"> из дома.</w:t>
      </w:r>
    </w:p>
    <w:p w14:paraId="56218987" w14:textId="77777777" w:rsidR="00674840" w:rsidRPr="00144363" w:rsidRDefault="003F7E5A" w:rsidP="009C152C">
      <w:pPr>
        <w:pStyle w:val="a9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НОЛЬ</w:t>
      </w:r>
    </w:p>
    <w:p w14:paraId="5FA5DB01" w14:textId="77777777" w:rsidR="00895F14" w:rsidRPr="00144363" w:rsidRDefault="003F7E5A" w:rsidP="009C152C">
      <w:pPr>
        <w:pStyle w:val="ab"/>
        <w:keepNext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Какого дома?!</w:t>
      </w:r>
    </w:p>
    <w:p w14:paraId="78CFA2D5" w14:textId="77777777" w:rsidR="00895F14" w:rsidRPr="00144363" w:rsidRDefault="003F7E5A" w:rsidP="009C152C">
      <w:pPr>
        <w:pStyle w:val="ae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(догадываясь)</w:t>
      </w:r>
    </w:p>
    <w:p w14:paraId="50A6ADAE" w14:textId="77777777" w:rsidR="00674840" w:rsidRPr="00144363" w:rsidRDefault="003F7E5A" w:rsidP="009C152C">
      <w:pPr>
        <w:pStyle w:val="ab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Моего дома?!</w:t>
      </w:r>
    </w:p>
    <w:p w14:paraId="2561C00F" w14:textId="77777777" w:rsidR="00674840" w:rsidRPr="00144363" w:rsidRDefault="003F7E5A" w:rsidP="009C152C">
      <w:pPr>
        <w:pStyle w:val="a7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Начальник охраны опускает голову, виновато кивает.</w:t>
      </w:r>
    </w:p>
    <w:p w14:paraId="3211BCBE" w14:textId="77777777" w:rsidR="003F7E5A" w:rsidRPr="00144363" w:rsidRDefault="003F7E5A" w:rsidP="009C152C">
      <w:pPr>
        <w:pStyle w:val="a9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НАЧАЛЬНИК ОХРАНЫ</w:t>
      </w:r>
    </w:p>
    <w:p w14:paraId="6D828ED3" w14:textId="77777777" w:rsidR="00674840" w:rsidRPr="00144363" w:rsidRDefault="003F7E5A" w:rsidP="009C152C">
      <w:pPr>
        <w:pStyle w:val="ab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И это… Вы клоуна заказывали?</w:t>
      </w:r>
    </w:p>
    <w:p w14:paraId="44AE31A2" w14:textId="77777777" w:rsidR="00674840" w:rsidRPr="00144363" w:rsidRDefault="003F7E5A" w:rsidP="009C152C">
      <w:pPr>
        <w:pStyle w:val="a9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>НОЛЬ</w:t>
      </w:r>
    </w:p>
    <w:p w14:paraId="69B2ECCA" w14:textId="77777777" w:rsidR="00674840" w:rsidRPr="00144363" w:rsidRDefault="003F7E5A" w:rsidP="009C152C">
      <w:pPr>
        <w:pStyle w:val="ab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 xml:space="preserve">Какого </w:t>
      </w:r>
      <w:r w:rsidR="00895F14" w:rsidRPr="00144363">
        <w:rPr>
          <w:strike/>
          <w:color w:val="A6A6A6" w:themeColor="background1" w:themeShade="A6"/>
        </w:rPr>
        <w:t>ещё</w:t>
      </w:r>
      <w:r w:rsidRPr="00144363">
        <w:rPr>
          <w:strike/>
          <w:color w:val="A6A6A6" w:themeColor="background1" w:themeShade="A6"/>
        </w:rPr>
        <w:t xml:space="preserve"> клоуна?! Мне вас хватает!</w:t>
      </w:r>
    </w:p>
    <w:p w14:paraId="1032F287" w14:textId="3067F885" w:rsidR="00674840" w:rsidRDefault="003F7E5A" w:rsidP="009C152C">
      <w:pPr>
        <w:pStyle w:val="a7"/>
        <w:rPr>
          <w:strike/>
          <w:color w:val="A6A6A6" w:themeColor="background1" w:themeShade="A6"/>
        </w:rPr>
      </w:pPr>
      <w:r w:rsidRPr="00144363">
        <w:rPr>
          <w:strike/>
          <w:color w:val="A6A6A6" w:themeColor="background1" w:themeShade="A6"/>
        </w:rPr>
        <w:t xml:space="preserve">Начальник охраны даёт Нолю в руки телефон, включает запись: видно, как снаружи клоун залезает в окно к Даше. Ноль психовано машет саблей, разбивая ноутбук на столе. </w:t>
      </w:r>
      <w:r w:rsidR="00AD7AC2" w:rsidRPr="00144363">
        <w:rPr>
          <w:strike/>
          <w:color w:val="A6A6A6" w:themeColor="background1" w:themeShade="A6"/>
          <w:lang w:val="ru-RU"/>
        </w:rPr>
        <w:t>В</w:t>
      </w:r>
      <w:r w:rsidRPr="00144363">
        <w:rPr>
          <w:strike/>
          <w:color w:val="A6A6A6" w:themeColor="background1" w:themeShade="A6"/>
        </w:rPr>
        <w:t>ы</w:t>
      </w:r>
      <w:r w:rsidR="00AD7AC2" w:rsidRPr="00144363">
        <w:rPr>
          <w:strike/>
          <w:color w:val="A6A6A6" w:themeColor="background1" w:themeShade="A6"/>
          <w:lang w:val="ru-RU"/>
        </w:rPr>
        <w:t>бегает</w:t>
      </w:r>
      <w:r w:rsidRPr="00144363">
        <w:rPr>
          <w:strike/>
          <w:color w:val="A6A6A6" w:themeColor="background1" w:themeShade="A6"/>
        </w:rPr>
        <w:t xml:space="preserve"> из кабинета.</w:t>
      </w:r>
    </w:p>
    <w:p w14:paraId="0E9B9B6E" w14:textId="77777777" w:rsidR="0070615D" w:rsidRDefault="00144363" w:rsidP="00144363">
      <w:pPr>
        <w:pStyle w:val="a7"/>
        <w:rPr>
          <w:color w:val="00B050"/>
        </w:rPr>
      </w:pPr>
      <w:r w:rsidRPr="00144363">
        <w:rPr>
          <w:color w:val="00B050"/>
        </w:rPr>
        <w:t>Ноль на заднем сидении, впереди водитель и Начальник охраны.</w:t>
      </w:r>
    </w:p>
    <w:p w14:paraId="6C9316A8" w14:textId="55112A96" w:rsidR="00144363" w:rsidRPr="00144363" w:rsidRDefault="00144363" w:rsidP="00144363">
      <w:pPr>
        <w:pStyle w:val="a9"/>
        <w:rPr>
          <w:color w:val="00B050"/>
        </w:rPr>
      </w:pPr>
      <w:r w:rsidRPr="00144363">
        <w:rPr>
          <w:color w:val="00B050"/>
        </w:rPr>
        <w:t>НАЧАЛЬНИК ОХРАНЫ</w:t>
      </w:r>
    </w:p>
    <w:p w14:paraId="714C7081" w14:textId="77777777" w:rsidR="0070615D" w:rsidRDefault="00144363" w:rsidP="0070615D">
      <w:pPr>
        <w:pStyle w:val="ab"/>
        <w:rPr>
          <w:color w:val="00B050"/>
        </w:rPr>
      </w:pPr>
      <w:r w:rsidRPr="0070615D">
        <w:rPr>
          <w:color w:val="00B050"/>
        </w:rPr>
        <w:t>Олег Егорыч, там это… Сигнал телефона Александра Токарева поймали.</w:t>
      </w:r>
    </w:p>
    <w:p w14:paraId="1F4CA940" w14:textId="6C3967B5" w:rsidR="00144363" w:rsidRPr="00144363" w:rsidRDefault="00144363" w:rsidP="00144363">
      <w:pPr>
        <w:pStyle w:val="a9"/>
        <w:rPr>
          <w:color w:val="00B050"/>
        </w:rPr>
      </w:pPr>
      <w:r w:rsidRPr="00144363">
        <w:rPr>
          <w:color w:val="00B050"/>
        </w:rPr>
        <w:lastRenderedPageBreak/>
        <w:t>НОЛЬ</w:t>
      </w:r>
    </w:p>
    <w:p w14:paraId="343D44A6" w14:textId="77777777" w:rsidR="0070615D" w:rsidRDefault="00144363" w:rsidP="0070615D">
      <w:pPr>
        <w:pStyle w:val="ab"/>
        <w:rPr>
          <w:color w:val="00B050"/>
        </w:rPr>
      </w:pPr>
      <w:r w:rsidRPr="0070615D">
        <w:rPr>
          <w:color w:val="00B050"/>
        </w:rPr>
        <w:t>Кого? Кто это?</w:t>
      </w:r>
    </w:p>
    <w:p w14:paraId="065CDA34" w14:textId="1C84F87B" w:rsidR="00144363" w:rsidRPr="00144363" w:rsidRDefault="00144363" w:rsidP="00144363">
      <w:pPr>
        <w:pStyle w:val="a9"/>
        <w:rPr>
          <w:color w:val="00B050"/>
        </w:rPr>
      </w:pPr>
      <w:r w:rsidRPr="00144363">
        <w:rPr>
          <w:color w:val="00B050"/>
        </w:rPr>
        <w:t>НАЧАЛЬНИК ОХРАНЫ</w:t>
      </w:r>
    </w:p>
    <w:p w14:paraId="0DF064C3" w14:textId="77777777" w:rsidR="0070615D" w:rsidRDefault="00144363" w:rsidP="0070615D">
      <w:pPr>
        <w:pStyle w:val="ab"/>
        <w:rPr>
          <w:color w:val="00B050"/>
        </w:rPr>
      </w:pPr>
      <w:r w:rsidRPr="0070615D">
        <w:rPr>
          <w:color w:val="00B050"/>
        </w:rPr>
        <w:t>Ну этот… Фил.</w:t>
      </w:r>
    </w:p>
    <w:p w14:paraId="49CE930B" w14:textId="2D7F7676" w:rsidR="00144363" w:rsidRPr="0070615D" w:rsidRDefault="00144363" w:rsidP="00144363">
      <w:pPr>
        <w:pStyle w:val="a7"/>
        <w:rPr>
          <w:color w:val="00B050"/>
        </w:rPr>
      </w:pPr>
      <w:r w:rsidRPr="0070615D">
        <w:rPr>
          <w:color w:val="00B050"/>
        </w:rPr>
        <w:t>Ноль кивает.</w:t>
      </w:r>
    </w:p>
    <w:p w14:paraId="14EBEA6F" w14:textId="77777777" w:rsidR="00144363" w:rsidRPr="00144363" w:rsidRDefault="00144363" w:rsidP="00144363">
      <w:pPr>
        <w:pStyle w:val="a9"/>
        <w:rPr>
          <w:color w:val="00B050"/>
        </w:rPr>
      </w:pPr>
      <w:r w:rsidRPr="00144363">
        <w:rPr>
          <w:color w:val="00B050"/>
        </w:rPr>
        <w:t>НОЛЬ</w:t>
      </w:r>
    </w:p>
    <w:p w14:paraId="3A4D10D5" w14:textId="77777777" w:rsidR="0070615D" w:rsidRDefault="00144363" w:rsidP="0070615D">
      <w:pPr>
        <w:pStyle w:val="ab"/>
        <w:rPr>
          <w:color w:val="00B050"/>
        </w:rPr>
      </w:pPr>
      <w:r w:rsidRPr="0070615D">
        <w:rPr>
          <w:color w:val="00B050"/>
        </w:rPr>
        <w:t>Так. И где он?</w:t>
      </w:r>
    </w:p>
    <w:p w14:paraId="73D0F783" w14:textId="5A5642C9" w:rsidR="00144363" w:rsidRPr="00144363" w:rsidRDefault="00144363" w:rsidP="00144363">
      <w:pPr>
        <w:pStyle w:val="a9"/>
        <w:rPr>
          <w:color w:val="00B050"/>
        </w:rPr>
      </w:pPr>
      <w:r w:rsidRPr="00144363">
        <w:rPr>
          <w:color w:val="00B050"/>
        </w:rPr>
        <w:t>НАЧАЛЬНИК ОХРАНЫ</w:t>
      </w:r>
    </w:p>
    <w:p w14:paraId="4919772D" w14:textId="77777777" w:rsidR="0070615D" w:rsidRDefault="00144363" w:rsidP="0070615D">
      <w:pPr>
        <w:pStyle w:val="ab"/>
        <w:rPr>
          <w:color w:val="00B050"/>
        </w:rPr>
      </w:pPr>
      <w:r w:rsidRPr="0070615D">
        <w:rPr>
          <w:color w:val="00B050"/>
        </w:rPr>
        <w:t>У вас дома, получается.</w:t>
      </w:r>
    </w:p>
    <w:p w14:paraId="6D3A0683" w14:textId="02A683C3" w:rsidR="00144363" w:rsidRPr="00144363" w:rsidRDefault="00144363" w:rsidP="00144363">
      <w:pPr>
        <w:pStyle w:val="a9"/>
        <w:rPr>
          <w:color w:val="00B050"/>
        </w:rPr>
      </w:pPr>
      <w:r w:rsidRPr="00144363">
        <w:rPr>
          <w:color w:val="00B050"/>
        </w:rPr>
        <w:t>НОЛЬ</w:t>
      </w:r>
    </w:p>
    <w:p w14:paraId="5AB1720F" w14:textId="77777777" w:rsidR="0070615D" w:rsidRDefault="00144363" w:rsidP="0070615D">
      <w:pPr>
        <w:pStyle w:val="ab"/>
        <w:rPr>
          <w:color w:val="00B050"/>
        </w:rPr>
      </w:pPr>
      <w:r w:rsidRPr="0070615D">
        <w:rPr>
          <w:color w:val="00B050"/>
        </w:rPr>
        <w:t>Чего?</w:t>
      </w:r>
    </w:p>
    <w:p w14:paraId="0463B74C" w14:textId="42809A6F" w:rsidR="00144363" w:rsidRPr="00144363" w:rsidRDefault="00144363" w:rsidP="00144363">
      <w:pPr>
        <w:pStyle w:val="a9"/>
        <w:rPr>
          <w:color w:val="00B050"/>
        </w:rPr>
      </w:pPr>
      <w:r w:rsidRPr="00144363">
        <w:rPr>
          <w:color w:val="00B050"/>
        </w:rPr>
        <w:t>НАЧАЛЬНИК ОХРАНЫ</w:t>
      </w:r>
    </w:p>
    <w:p w14:paraId="2F61BDAA" w14:textId="77777777" w:rsidR="0070615D" w:rsidRDefault="00144363" w:rsidP="0070615D">
      <w:pPr>
        <w:pStyle w:val="ab"/>
        <w:rPr>
          <w:color w:val="00B050"/>
        </w:rPr>
      </w:pPr>
      <w:r w:rsidRPr="0070615D">
        <w:rPr>
          <w:color w:val="00B050"/>
        </w:rPr>
        <w:t>И это… Вы клоуна заказывали?</w:t>
      </w:r>
    </w:p>
    <w:p w14:paraId="5FE6451B" w14:textId="6642E540" w:rsidR="00144363" w:rsidRPr="00144363" w:rsidRDefault="00144363" w:rsidP="00144363">
      <w:pPr>
        <w:pStyle w:val="a9"/>
        <w:rPr>
          <w:color w:val="00B050"/>
        </w:rPr>
      </w:pPr>
      <w:r w:rsidRPr="00144363">
        <w:rPr>
          <w:color w:val="00B050"/>
        </w:rPr>
        <w:t>НОЛЬ</w:t>
      </w:r>
    </w:p>
    <w:p w14:paraId="058903B3" w14:textId="77777777" w:rsidR="0070615D" w:rsidRDefault="00144363" w:rsidP="0070615D">
      <w:pPr>
        <w:pStyle w:val="ab"/>
        <w:rPr>
          <w:color w:val="00B050"/>
        </w:rPr>
      </w:pPr>
      <w:r w:rsidRPr="0070615D">
        <w:rPr>
          <w:color w:val="00B050"/>
        </w:rPr>
        <w:t>Какого ещё клоуна?! Мне вас хватает!</w:t>
      </w:r>
    </w:p>
    <w:p w14:paraId="56AF8930" w14:textId="77777777" w:rsidR="0070615D" w:rsidRDefault="00144363" w:rsidP="00144363">
      <w:pPr>
        <w:pStyle w:val="a7"/>
        <w:rPr>
          <w:color w:val="00B050"/>
        </w:rPr>
      </w:pPr>
      <w:r w:rsidRPr="0070615D">
        <w:rPr>
          <w:color w:val="00B050"/>
        </w:rPr>
        <w:t>Начальник охраны даёт Нолю в руки планшет, включает запись: видно, как снаружи клоун залезает в окно к Даше.</w:t>
      </w:r>
    </w:p>
    <w:p w14:paraId="6F6E77AF" w14:textId="70FDE10C" w:rsidR="00144363" w:rsidRPr="00144363" w:rsidRDefault="00144363" w:rsidP="00144363">
      <w:pPr>
        <w:pStyle w:val="a9"/>
        <w:rPr>
          <w:color w:val="00B050"/>
        </w:rPr>
      </w:pPr>
      <w:r w:rsidRPr="00144363">
        <w:rPr>
          <w:color w:val="00B050"/>
        </w:rPr>
        <w:t>НОЛЬ</w:t>
      </w:r>
    </w:p>
    <w:p w14:paraId="7BF267A9" w14:textId="77777777" w:rsidR="00144363" w:rsidRPr="0070615D" w:rsidRDefault="00144363" w:rsidP="0070615D">
      <w:pPr>
        <w:pStyle w:val="ae"/>
        <w:rPr>
          <w:color w:val="00B050"/>
        </w:rPr>
      </w:pPr>
      <w:r w:rsidRPr="0070615D">
        <w:rPr>
          <w:color w:val="00B050"/>
        </w:rPr>
        <w:t>(водителю)</w:t>
      </w:r>
    </w:p>
    <w:p w14:paraId="17D8A535" w14:textId="77777777" w:rsidR="0070615D" w:rsidRDefault="00144363" w:rsidP="0070615D">
      <w:pPr>
        <w:pStyle w:val="ab"/>
        <w:rPr>
          <w:color w:val="00B050"/>
        </w:rPr>
      </w:pPr>
      <w:r w:rsidRPr="0070615D">
        <w:rPr>
          <w:color w:val="00B050"/>
        </w:rPr>
        <w:t>Разворачивайся!</w:t>
      </w:r>
    </w:p>
    <w:p w14:paraId="000207E1" w14:textId="036A15F2" w:rsidR="00144363" w:rsidRPr="00144363" w:rsidRDefault="00144363" w:rsidP="00144363">
      <w:pPr>
        <w:pStyle w:val="a9"/>
        <w:rPr>
          <w:color w:val="00B050"/>
        </w:rPr>
      </w:pPr>
      <w:r w:rsidRPr="00144363">
        <w:rPr>
          <w:color w:val="00B050"/>
        </w:rPr>
        <w:t>ВОДИТЕЛЬ</w:t>
      </w:r>
    </w:p>
    <w:p w14:paraId="68F4E67A" w14:textId="77777777" w:rsidR="00144363" w:rsidRPr="0070615D" w:rsidRDefault="00144363" w:rsidP="0070615D">
      <w:pPr>
        <w:pStyle w:val="ab"/>
        <w:rPr>
          <w:color w:val="00B050"/>
        </w:rPr>
      </w:pPr>
      <w:r w:rsidRPr="0070615D">
        <w:rPr>
          <w:color w:val="00B050"/>
        </w:rPr>
        <w:t>Тут двойная!</w:t>
      </w:r>
    </w:p>
    <w:p w14:paraId="163AC8D1" w14:textId="77777777" w:rsidR="00144363" w:rsidRPr="0070615D" w:rsidRDefault="00144363" w:rsidP="0070615D">
      <w:pPr>
        <w:pStyle w:val="a9"/>
        <w:rPr>
          <w:color w:val="00B050"/>
        </w:rPr>
      </w:pPr>
      <w:r w:rsidRPr="0070615D">
        <w:rPr>
          <w:color w:val="00B050"/>
        </w:rPr>
        <w:t>НОЛЬ</w:t>
      </w:r>
    </w:p>
    <w:p w14:paraId="6836A9E1" w14:textId="77777777" w:rsidR="00144363" w:rsidRPr="0070615D" w:rsidRDefault="00144363" w:rsidP="0070615D">
      <w:pPr>
        <w:pStyle w:val="ae"/>
        <w:rPr>
          <w:color w:val="00B050"/>
        </w:rPr>
      </w:pPr>
      <w:r w:rsidRPr="0070615D">
        <w:rPr>
          <w:color w:val="00B050"/>
        </w:rPr>
        <w:t>(орёт в бешенстве)</w:t>
      </w:r>
    </w:p>
    <w:p w14:paraId="470AC2B1" w14:textId="77777777" w:rsidR="0070615D" w:rsidRDefault="00144363" w:rsidP="0070615D">
      <w:pPr>
        <w:pStyle w:val="ab"/>
        <w:rPr>
          <w:color w:val="00B050"/>
        </w:rPr>
      </w:pPr>
      <w:r w:rsidRPr="0070615D">
        <w:rPr>
          <w:color w:val="00B050"/>
        </w:rPr>
        <w:t>Разворачивайся, я сказал!</w:t>
      </w:r>
    </w:p>
    <w:p w14:paraId="3B995D15" w14:textId="6D468FE2" w:rsidR="00144363" w:rsidRPr="0070615D" w:rsidRDefault="00144363" w:rsidP="00144363">
      <w:pPr>
        <w:pStyle w:val="a7"/>
        <w:rPr>
          <w:color w:val="00B050"/>
        </w:rPr>
      </w:pPr>
      <w:r w:rsidRPr="0070615D">
        <w:rPr>
          <w:color w:val="00B050"/>
        </w:rPr>
        <w:t>Водитель быстро разворачивается через двойную сплошную.</w:t>
      </w:r>
    </w:p>
    <w:p w14:paraId="0594C673" w14:textId="77777777" w:rsidR="00144363" w:rsidRPr="00144363" w:rsidRDefault="00144363" w:rsidP="00144363">
      <w:pPr>
        <w:pStyle w:val="a9"/>
        <w:rPr>
          <w:color w:val="00B050"/>
        </w:rPr>
      </w:pPr>
      <w:r w:rsidRPr="00144363">
        <w:rPr>
          <w:color w:val="00B050"/>
        </w:rPr>
        <w:t>НОЛЬ</w:t>
      </w:r>
    </w:p>
    <w:p w14:paraId="4968D070" w14:textId="77777777" w:rsidR="0070615D" w:rsidRDefault="00144363" w:rsidP="0070615D">
      <w:pPr>
        <w:pStyle w:val="ab"/>
        <w:rPr>
          <w:color w:val="00B050"/>
        </w:rPr>
      </w:pPr>
      <w:r w:rsidRPr="0070615D">
        <w:rPr>
          <w:color w:val="00B050"/>
        </w:rPr>
        <w:t>Ствол!</w:t>
      </w:r>
    </w:p>
    <w:p w14:paraId="1FB5D345" w14:textId="02DBE83B" w:rsidR="00144363" w:rsidRPr="0070615D" w:rsidRDefault="00144363" w:rsidP="00144363">
      <w:pPr>
        <w:pStyle w:val="a7"/>
        <w:rPr>
          <w:color w:val="00B050"/>
        </w:rPr>
      </w:pPr>
      <w:r w:rsidRPr="0070615D">
        <w:rPr>
          <w:color w:val="00B050"/>
        </w:rPr>
        <w:t>Начальник охраны вытаскивает пистолет из кобуры и отдаёт Нолю.</w:t>
      </w:r>
    </w:p>
    <w:p w14:paraId="0D8EE329" w14:textId="62D06CEF" w:rsidR="00674840" w:rsidRDefault="00895F14" w:rsidP="009C1862">
      <w:pPr>
        <w:pStyle w:val="a6"/>
        <w:tabs>
          <w:tab w:val="clear" w:pos="992"/>
          <w:tab w:val="left" w:pos="1418"/>
        </w:tabs>
      </w:pPr>
      <w:bookmarkStart w:id="3" w:name="_Hlk119674441"/>
      <w:r>
        <w:t>13-</w:t>
      </w:r>
      <w:r w:rsidR="00E44CBD" w:rsidRPr="0070615D">
        <w:rPr>
          <w:strike/>
          <w:color w:val="A6A6A6" w:themeColor="background1" w:themeShade="A6"/>
        </w:rPr>
        <w:t>18</w:t>
      </w:r>
      <w:r w:rsidR="0070615D">
        <w:t xml:space="preserve"> </w:t>
      </w:r>
      <w:r w:rsidR="0070615D" w:rsidRPr="0070615D">
        <w:rPr>
          <w:color w:val="00B050"/>
        </w:rPr>
        <w:t>16</w:t>
      </w:r>
      <w:r>
        <w:t>.</w:t>
      </w:r>
      <w:r>
        <w:tab/>
      </w:r>
      <w:r w:rsidR="003F7E5A">
        <w:t xml:space="preserve">ИНТ. ОСОБНЯК НОЛЯ </w:t>
      </w:r>
      <w:r>
        <w:t>(</w:t>
      </w:r>
      <w:r w:rsidRPr="00895F14">
        <w:rPr>
          <w:caps w:val="0"/>
        </w:rPr>
        <w:t>спальня</w:t>
      </w:r>
      <w:r>
        <w:t xml:space="preserve">) </w:t>
      </w:r>
      <w:r w:rsidR="003F7E5A">
        <w:t>– ДЕНЬ</w:t>
      </w:r>
    </w:p>
    <w:bookmarkEnd w:id="3"/>
    <w:p w14:paraId="3DAD65A0" w14:textId="5030997E" w:rsidR="00674840" w:rsidRPr="0070615D" w:rsidRDefault="003F7E5A" w:rsidP="009C152C">
      <w:pPr>
        <w:pStyle w:val="a7"/>
        <w:keepNext/>
        <w:keepLines/>
        <w:rPr>
          <w:lang w:val="ru-RU"/>
        </w:rPr>
      </w:pPr>
      <w:r>
        <w:t>Даша с Филом в постели.</w:t>
      </w:r>
      <w:r w:rsidR="0070615D">
        <w:rPr>
          <w:lang w:val="ru-RU"/>
        </w:rPr>
        <w:t xml:space="preserve"> </w:t>
      </w:r>
      <w:r w:rsidR="0070615D" w:rsidRPr="0070615D">
        <w:rPr>
          <w:color w:val="00B050"/>
          <w:lang w:val="ru-RU"/>
        </w:rPr>
        <w:t>Фил крепко обнимает её.</w:t>
      </w:r>
    </w:p>
    <w:p w14:paraId="40207AC6" w14:textId="77777777" w:rsidR="00674840" w:rsidRPr="0070615D" w:rsidRDefault="003F7E5A" w:rsidP="009C152C">
      <w:pPr>
        <w:pStyle w:val="a9"/>
        <w:rPr>
          <w:strike/>
          <w:color w:val="A6A6A6" w:themeColor="background1" w:themeShade="A6"/>
        </w:rPr>
      </w:pPr>
      <w:r w:rsidRPr="0070615D">
        <w:rPr>
          <w:strike/>
          <w:color w:val="A6A6A6" w:themeColor="background1" w:themeShade="A6"/>
        </w:rPr>
        <w:t>ФИЛ</w:t>
      </w:r>
    </w:p>
    <w:p w14:paraId="3912DAFE" w14:textId="77777777" w:rsidR="00674840" w:rsidRPr="0070615D" w:rsidRDefault="003F7E5A" w:rsidP="009C152C">
      <w:pPr>
        <w:pStyle w:val="ab"/>
        <w:rPr>
          <w:strike/>
          <w:color w:val="A6A6A6" w:themeColor="background1" w:themeShade="A6"/>
        </w:rPr>
      </w:pPr>
      <w:r w:rsidRPr="0070615D">
        <w:rPr>
          <w:strike/>
          <w:color w:val="A6A6A6" w:themeColor="background1" w:themeShade="A6"/>
        </w:rPr>
        <w:t>Даш, я люблю тебя! И не отдам этому уроду.</w:t>
      </w:r>
    </w:p>
    <w:p w14:paraId="23680CAE" w14:textId="77777777" w:rsidR="00674840" w:rsidRPr="0070615D" w:rsidRDefault="003F7E5A" w:rsidP="009C152C">
      <w:pPr>
        <w:pStyle w:val="a9"/>
        <w:rPr>
          <w:strike/>
          <w:color w:val="A6A6A6" w:themeColor="background1" w:themeShade="A6"/>
        </w:rPr>
      </w:pPr>
      <w:r w:rsidRPr="0070615D">
        <w:rPr>
          <w:strike/>
          <w:color w:val="A6A6A6" w:themeColor="background1" w:themeShade="A6"/>
        </w:rPr>
        <w:t>НОЛЬ (ЗК)</w:t>
      </w:r>
    </w:p>
    <w:p w14:paraId="69BB30D9" w14:textId="77777777" w:rsidR="00674840" w:rsidRPr="0070615D" w:rsidRDefault="003F7E5A" w:rsidP="009C152C">
      <w:pPr>
        <w:pStyle w:val="ab"/>
        <w:rPr>
          <w:strike/>
          <w:color w:val="A6A6A6" w:themeColor="background1" w:themeShade="A6"/>
        </w:rPr>
      </w:pPr>
      <w:r w:rsidRPr="0070615D">
        <w:rPr>
          <w:strike/>
          <w:color w:val="A6A6A6" w:themeColor="background1" w:themeShade="A6"/>
        </w:rPr>
        <w:t>Даша! Где он?!</w:t>
      </w:r>
    </w:p>
    <w:p w14:paraId="4D4DD32B" w14:textId="70BF4B21" w:rsidR="00674840" w:rsidRDefault="003F7E5A" w:rsidP="009C152C">
      <w:pPr>
        <w:pStyle w:val="a7"/>
        <w:rPr>
          <w:strike/>
          <w:color w:val="A6A6A6" w:themeColor="background1" w:themeShade="A6"/>
        </w:rPr>
      </w:pPr>
      <w:r w:rsidRPr="0070615D">
        <w:rPr>
          <w:strike/>
          <w:color w:val="A6A6A6" w:themeColor="background1" w:themeShade="A6"/>
        </w:rPr>
        <w:lastRenderedPageBreak/>
        <w:t>Фил и Даша в ужасе переглядываются, мечутся по комнате.</w:t>
      </w:r>
    </w:p>
    <w:p w14:paraId="72A0C7D9" w14:textId="77777777" w:rsidR="0070615D" w:rsidRPr="0070615D" w:rsidRDefault="0070615D" w:rsidP="0070615D">
      <w:pPr>
        <w:pStyle w:val="a9"/>
        <w:rPr>
          <w:color w:val="00B050"/>
        </w:rPr>
      </w:pPr>
      <w:r w:rsidRPr="0070615D">
        <w:rPr>
          <w:color w:val="00B050"/>
        </w:rPr>
        <w:t>ДАША</w:t>
      </w:r>
    </w:p>
    <w:p w14:paraId="731C9029" w14:textId="77777777" w:rsidR="0070615D" w:rsidRDefault="0070615D" w:rsidP="0070615D">
      <w:pPr>
        <w:pStyle w:val="ab"/>
        <w:rPr>
          <w:color w:val="00B050"/>
        </w:rPr>
      </w:pPr>
      <w:r w:rsidRPr="0070615D">
        <w:rPr>
          <w:color w:val="00B050"/>
        </w:rPr>
        <w:t>---ты не поверишь, наверное, но я каждый день ждала, что ты вернёшься.</w:t>
      </w:r>
    </w:p>
    <w:p w14:paraId="0E8CB99A" w14:textId="64718C34" w:rsidR="0070615D" w:rsidRPr="0070615D" w:rsidRDefault="0070615D" w:rsidP="0070615D">
      <w:pPr>
        <w:pStyle w:val="a9"/>
        <w:rPr>
          <w:color w:val="00B050"/>
        </w:rPr>
      </w:pPr>
      <w:r w:rsidRPr="0070615D">
        <w:rPr>
          <w:color w:val="00B050"/>
        </w:rPr>
        <w:t>ФИЛ</w:t>
      </w:r>
    </w:p>
    <w:p w14:paraId="316DE42D" w14:textId="77777777" w:rsidR="0070615D" w:rsidRDefault="0070615D" w:rsidP="0070615D">
      <w:pPr>
        <w:pStyle w:val="ab"/>
        <w:rPr>
          <w:color w:val="00B050"/>
        </w:rPr>
      </w:pPr>
      <w:r w:rsidRPr="0070615D">
        <w:rPr>
          <w:color w:val="00B050"/>
        </w:rPr>
        <w:t>Поверю. Потому что я тебя люблю.</w:t>
      </w:r>
    </w:p>
    <w:p w14:paraId="7FDAA142" w14:textId="29D37CF7" w:rsidR="0070615D" w:rsidRPr="0070615D" w:rsidRDefault="0070615D" w:rsidP="0070615D">
      <w:pPr>
        <w:pStyle w:val="a9"/>
        <w:rPr>
          <w:color w:val="00B050"/>
        </w:rPr>
      </w:pPr>
      <w:r w:rsidRPr="0070615D">
        <w:rPr>
          <w:color w:val="00B050"/>
        </w:rPr>
        <w:t>ДАША</w:t>
      </w:r>
    </w:p>
    <w:p w14:paraId="4223F7AE" w14:textId="77777777" w:rsidR="0070615D" w:rsidRDefault="0070615D" w:rsidP="0070615D">
      <w:pPr>
        <w:pStyle w:val="ab"/>
        <w:rPr>
          <w:color w:val="00B050"/>
        </w:rPr>
      </w:pPr>
      <w:r w:rsidRPr="0070615D">
        <w:rPr>
          <w:color w:val="00B050"/>
        </w:rPr>
        <w:t>Даже несмотря на---</w:t>
      </w:r>
    </w:p>
    <w:p w14:paraId="034F3407" w14:textId="77777777" w:rsidR="0070615D" w:rsidRDefault="0070615D" w:rsidP="0070615D">
      <w:pPr>
        <w:pStyle w:val="a7"/>
        <w:rPr>
          <w:color w:val="00B050"/>
        </w:rPr>
      </w:pPr>
      <w:r w:rsidRPr="0070615D">
        <w:rPr>
          <w:color w:val="00B050"/>
        </w:rPr>
        <w:t>Слышен визг тормозов где-то во дворе и крик Ноля.</w:t>
      </w:r>
    </w:p>
    <w:p w14:paraId="47D50909" w14:textId="78E1A3A0" w:rsidR="0070615D" w:rsidRPr="0070615D" w:rsidRDefault="0070615D" w:rsidP="0070615D">
      <w:pPr>
        <w:pStyle w:val="a9"/>
        <w:rPr>
          <w:color w:val="00B050"/>
        </w:rPr>
      </w:pPr>
      <w:r w:rsidRPr="0070615D">
        <w:rPr>
          <w:color w:val="00B050"/>
        </w:rPr>
        <w:t>НОЛЬ (ЗК)</w:t>
      </w:r>
    </w:p>
    <w:p w14:paraId="5A030FC3" w14:textId="77777777" w:rsidR="0070615D" w:rsidRDefault="0070615D" w:rsidP="0070615D">
      <w:pPr>
        <w:pStyle w:val="ab"/>
        <w:rPr>
          <w:color w:val="00B050"/>
        </w:rPr>
      </w:pPr>
      <w:r w:rsidRPr="0070615D">
        <w:rPr>
          <w:color w:val="00B050"/>
        </w:rPr>
        <w:t>Даша! Где он?!</w:t>
      </w:r>
    </w:p>
    <w:p w14:paraId="75B213F7" w14:textId="108BB09C" w:rsidR="0070615D" w:rsidRPr="0070615D" w:rsidRDefault="0070615D" w:rsidP="0070615D">
      <w:pPr>
        <w:pStyle w:val="a7"/>
        <w:rPr>
          <w:color w:val="00B050"/>
        </w:rPr>
      </w:pPr>
      <w:r w:rsidRPr="0070615D">
        <w:rPr>
          <w:color w:val="00B050"/>
        </w:rPr>
        <w:t>Фил и Даша в ужасе переглядываются, вскакивая с постели.</w:t>
      </w:r>
    </w:p>
    <w:p w14:paraId="3DAAE666" w14:textId="30D2D218" w:rsidR="004B62F5" w:rsidRDefault="004B62F5" w:rsidP="009C1862">
      <w:pPr>
        <w:pStyle w:val="a6"/>
        <w:tabs>
          <w:tab w:val="clear" w:pos="992"/>
          <w:tab w:val="left" w:pos="1418"/>
        </w:tabs>
      </w:pPr>
      <w:r>
        <w:t>13-</w:t>
      </w:r>
      <w:r w:rsidR="00E44CBD" w:rsidRPr="0070615D">
        <w:rPr>
          <w:strike/>
          <w:color w:val="A6A6A6" w:themeColor="background1" w:themeShade="A6"/>
        </w:rPr>
        <w:t>19</w:t>
      </w:r>
      <w:r w:rsidR="0070615D" w:rsidRPr="0070615D">
        <w:rPr>
          <w:color w:val="00B050"/>
        </w:rPr>
        <w:t xml:space="preserve"> 17</w:t>
      </w:r>
      <w:r>
        <w:t>.</w:t>
      </w:r>
      <w:r>
        <w:tab/>
        <w:t>ИНТ. ОСОБНЯК НОЛЯ (</w:t>
      </w:r>
      <w:r>
        <w:rPr>
          <w:caps w:val="0"/>
        </w:rPr>
        <w:t>коридор</w:t>
      </w:r>
      <w:r>
        <w:t>) – ДЕНЬ</w:t>
      </w:r>
    </w:p>
    <w:p w14:paraId="60559F5C" w14:textId="77777777" w:rsidR="00895F14" w:rsidRDefault="003F7E5A" w:rsidP="009C152C">
      <w:pPr>
        <w:pStyle w:val="a7"/>
        <w:rPr>
          <w:lang w:val="ru-RU"/>
        </w:rPr>
      </w:pPr>
      <w:r>
        <w:t xml:space="preserve">Ноль </w:t>
      </w:r>
      <w:r w:rsidR="00895F14">
        <w:t>несётся</w:t>
      </w:r>
      <w:r>
        <w:t xml:space="preserve"> по коридору, залетает в комнат</w:t>
      </w:r>
      <w:r w:rsidR="00895F14">
        <w:rPr>
          <w:lang w:val="ru-RU"/>
        </w:rPr>
        <w:t>у.</w:t>
      </w:r>
    </w:p>
    <w:p w14:paraId="4FCF7120" w14:textId="05D87D3B" w:rsidR="004B62F5" w:rsidRDefault="004B62F5" w:rsidP="009C1862">
      <w:pPr>
        <w:pStyle w:val="a6"/>
        <w:tabs>
          <w:tab w:val="clear" w:pos="992"/>
          <w:tab w:val="left" w:pos="1418"/>
        </w:tabs>
      </w:pPr>
      <w:r>
        <w:t>13-</w:t>
      </w:r>
      <w:r w:rsidR="00E44CBD" w:rsidRPr="00D771B3">
        <w:rPr>
          <w:strike/>
          <w:color w:val="A6A6A6" w:themeColor="background1" w:themeShade="A6"/>
        </w:rPr>
        <w:t>20</w:t>
      </w:r>
      <w:r w:rsidR="0070615D" w:rsidRPr="00D771B3">
        <w:rPr>
          <w:strike/>
          <w:color w:val="A6A6A6" w:themeColor="background1" w:themeShade="A6"/>
        </w:rPr>
        <w:t xml:space="preserve"> </w:t>
      </w:r>
      <w:r w:rsidR="0070615D" w:rsidRPr="0070615D">
        <w:rPr>
          <w:color w:val="00B050"/>
        </w:rPr>
        <w:t>18</w:t>
      </w:r>
      <w:r>
        <w:t>.</w:t>
      </w:r>
      <w:r>
        <w:tab/>
        <w:t>ИНТ. ОСОБНЯК НОЛЯ (</w:t>
      </w:r>
      <w:r w:rsidRPr="00895F14">
        <w:rPr>
          <w:caps w:val="0"/>
        </w:rPr>
        <w:t>спальня</w:t>
      </w:r>
      <w:r>
        <w:t>) – ДЕНЬ</w:t>
      </w:r>
    </w:p>
    <w:p w14:paraId="6433B742" w14:textId="77777777" w:rsidR="00674840" w:rsidRDefault="004B62F5" w:rsidP="009C152C">
      <w:pPr>
        <w:pStyle w:val="a7"/>
        <w:keepNext/>
        <w:keepLines/>
      </w:pPr>
      <w:r>
        <w:rPr>
          <w:lang w:val="ru-RU"/>
        </w:rPr>
        <w:t xml:space="preserve">В момент, когда Ноль врывается в спальню, </w:t>
      </w:r>
      <w:r w:rsidR="003F7E5A">
        <w:t>Даша садится на кровать, приминая попой клоунский нос. Ноль в бешенстве открывает шкаф, выбрасывает всё оттуда. Смотрит под кровать, там никого.</w:t>
      </w:r>
    </w:p>
    <w:p w14:paraId="2F0A48A0" w14:textId="77777777" w:rsidR="003F7E5A" w:rsidRDefault="003F7E5A" w:rsidP="009C152C">
      <w:pPr>
        <w:pStyle w:val="a9"/>
      </w:pPr>
      <w:r>
        <w:t>ДАША</w:t>
      </w:r>
    </w:p>
    <w:p w14:paraId="38910050" w14:textId="41470ADA" w:rsidR="00674840" w:rsidRDefault="003F7E5A" w:rsidP="009C152C">
      <w:pPr>
        <w:pStyle w:val="ab"/>
        <w:rPr>
          <w:color w:val="00B050"/>
          <w:lang w:val="ru-RU"/>
        </w:rPr>
      </w:pPr>
      <w:r w:rsidRPr="0070615D">
        <w:rPr>
          <w:strike/>
          <w:color w:val="A6A6A6" w:themeColor="background1" w:themeShade="A6"/>
        </w:rPr>
        <w:t>Да что происходит?!</w:t>
      </w:r>
      <w:r w:rsidR="0070615D" w:rsidRPr="0070615D">
        <w:rPr>
          <w:color w:val="A6A6A6" w:themeColor="background1" w:themeShade="A6"/>
          <w:lang w:val="ru-RU"/>
        </w:rPr>
        <w:t xml:space="preserve"> </w:t>
      </w:r>
      <w:r w:rsidR="0070615D" w:rsidRPr="0070615D">
        <w:rPr>
          <w:color w:val="00B050"/>
          <w:lang w:val="ru-RU"/>
        </w:rPr>
        <w:t>Олег, ты чего?</w:t>
      </w:r>
    </w:p>
    <w:p w14:paraId="092E0F6D" w14:textId="77777777" w:rsidR="007F7699" w:rsidRPr="007F7699" w:rsidRDefault="007F7699" w:rsidP="007F7699">
      <w:pPr>
        <w:pStyle w:val="a9"/>
        <w:rPr>
          <w:color w:val="00B050"/>
          <w:lang w:val="ru-RU"/>
        </w:rPr>
      </w:pPr>
      <w:r w:rsidRPr="007F7699">
        <w:rPr>
          <w:color w:val="00B050"/>
          <w:lang w:val="ru-RU"/>
        </w:rPr>
        <w:t>НОЛЬ</w:t>
      </w:r>
    </w:p>
    <w:p w14:paraId="28E450F5" w14:textId="3151969C" w:rsidR="007F7699" w:rsidRPr="007F7699" w:rsidRDefault="007F7699" w:rsidP="007F7699">
      <w:pPr>
        <w:pStyle w:val="ab"/>
        <w:rPr>
          <w:color w:val="00B050"/>
        </w:rPr>
      </w:pPr>
      <w:r w:rsidRPr="007F7699">
        <w:rPr>
          <w:color w:val="00B050"/>
        </w:rPr>
        <w:t>Это чё за каскадёр?</w:t>
      </w:r>
    </w:p>
    <w:p w14:paraId="5D783485" w14:textId="5A029D18" w:rsidR="007F7699" w:rsidRPr="007F7699" w:rsidRDefault="007F7699" w:rsidP="007F7699">
      <w:pPr>
        <w:pStyle w:val="a7"/>
        <w:rPr>
          <w:color w:val="00B050"/>
        </w:rPr>
      </w:pPr>
      <w:r w:rsidRPr="007F7699">
        <w:rPr>
          <w:color w:val="00B050"/>
        </w:rPr>
        <w:t>Показывает ей видео на телефоне.</w:t>
      </w:r>
    </w:p>
    <w:p w14:paraId="2DC5BCE7" w14:textId="77777777" w:rsidR="00674840" w:rsidRDefault="003F7E5A" w:rsidP="009C152C">
      <w:pPr>
        <w:pStyle w:val="a9"/>
      </w:pPr>
      <w:r>
        <w:t>НОЛЬ</w:t>
      </w:r>
    </w:p>
    <w:p w14:paraId="15ECBA78" w14:textId="65EC859E" w:rsidR="00674840" w:rsidRPr="0070615D" w:rsidRDefault="003F7E5A" w:rsidP="005D7624">
      <w:pPr>
        <w:pStyle w:val="ab"/>
        <w:rPr>
          <w:color w:val="00B050"/>
          <w:lang w:val="ru-RU"/>
        </w:rPr>
      </w:pPr>
      <w:r w:rsidRPr="0070615D">
        <w:rPr>
          <w:strike/>
          <w:color w:val="A6A6A6" w:themeColor="background1" w:themeShade="A6"/>
        </w:rPr>
        <w:t>Ты</w:t>
      </w:r>
      <w:r w:rsidRPr="0070615D">
        <w:rPr>
          <w:color w:val="A6A6A6" w:themeColor="background1" w:themeShade="A6"/>
        </w:rPr>
        <w:t xml:space="preserve"> </w:t>
      </w:r>
      <w:r w:rsidR="0070615D" w:rsidRPr="0070615D">
        <w:rPr>
          <w:color w:val="00B050"/>
          <w:lang w:val="ru-RU"/>
        </w:rPr>
        <w:t>В</w:t>
      </w:r>
      <w:r w:rsidRPr="005D7624">
        <w:t xml:space="preserve"> ролевые игры решила поиграть?! </w:t>
      </w:r>
      <w:r w:rsidRPr="0070615D">
        <w:rPr>
          <w:strike/>
          <w:color w:val="A6A6A6" w:themeColor="background1" w:themeShade="A6"/>
        </w:rPr>
        <w:t xml:space="preserve">Или тебе одного клоуна мало, решила </w:t>
      </w:r>
      <w:r w:rsidR="00895F14" w:rsidRPr="0070615D">
        <w:rPr>
          <w:strike/>
          <w:color w:val="A6A6A6" w:themeColor="background1" w:themeShade="A6"/>
        </w:rPr>
        <w:t>ещё</w:t>
      </w:r>
      <w:r w:rsidRPr="0070615D">
        <w:rPr>
          <w:strike/>
          <w:color w:val="A6A6A6" w:themeColor="background1" w:themeShade="A6"/>
        </w:rPr>
        <w:t xml:space="preserve"> из меня сделать?! Чё за каскадёр к тебе приходил?!</w:t>
      </w:r>
      <w:r w:rsidR="0070615D" w:rsidRPr="0070615D">
        <w:rPr>
          <w:color w:val="A6A6A6" w:themeColor="background1" w:themeShade="A6"/>
          <w:lang w:val="ru-RU"/>
        </w:rPr>
        <w:t xml:space="preserve"> </w:t>
      </w:r>
      <w:r w:rsidR="0070615D" w:rsidRPr="0070615D">
        <w:rPr>
          <w:color w:val="00B050"/>
          <w:lang w:val="ru-RU"/>
        </w:rPr>
        <w:t>Кто это, я тебя спрашиваю?</w:t>
      </w:r>
    </w:p>
    <w:p w14:paraId="35BA4B30" w14:textId="77777777" w:rsidR="00674840" w:rsidRPr="0070615D" w:rsidRDefault="003F7E5A" w:rsidP="009C152C">
      <w:pPr>
        <w:pStyle w:val="a7"/>
        <w:rPr>
          <w:strike/>
          <w:color w:val="A6A6A6" w:themeColor="background1" w:themeShade="A6"/>
        </w:rPr>
      </w:pPr>
      <w:r w:rsidRPr="0070615D">
        <w:rPr>
          <w:strike/>
          <w:color w:val="A6A6A6" w:themeColor="background1" w:themeShade="A6"/>
        </w:rPr>
        <w:t>Показывает ей видео на телефоне.</w:t>
      </w:r>
    </w:p>
    <w:p w14:paraId="46E32FC0" w14:textId="77777777" w:rsidR="003F7E5A" w:rsidRDefault="003F7E5A" w:rsidP="009C152C">
      <w:pPr>
        <w:pStyle w:val="a9"/>
      </w:pPr>
      <w:r>
        <w:t>ДАША</w:t>
      </w:r>
    </w:p>
    <w:p w14:paraId="14ABC540" w14:textId="77777777" w:rsidR="00674840" w:rsidRPr="0070615D" w:rsidRDefault="003F7E5A" w:rsidP="009C152C">
      <w:pPr>
        <w:pStyle w:val="ab"/>
        <w:rPr>
          <w:color w:val="A6A6A6" w:themeColor="background1" w:themeShade="A6"/>
        </w:rPr>
      </w:pPr>
      <w:r>
        <w:t xml:space="preserve">Я думала, это ты прислал курьера с цветами. </w:t>
      </w:r>
      <w:r w:rsidRPr="0070615D">
        <w:rPr>
          <w:color w:val="A6A6A6" w:themeColor="background1" w:themeShade="A6"/>
        </w:rPr>
        <w:t>Может, что-то напутали?</w:t>
      </w:r>
    </w:p>
    <w:p w14:paraId="1CBADC54" w14:textId="77777777" w:rsidR="003F7E5A" w:rsidRDefault="003F7E5A" w:rsidP="009C152C">
      <w:pPr>
        <w:pStyle w:val="a9"/>
      </w:pPr>
      <w:r>
        <w:lastRenderedPageBreak/>
        <w:t>НОЛЬ</w:t>
      </w:r>
    </w:p>
    <w:p w14:paraId="47A33F35" w14:textId="046C34B6" w:rsidR="00674840" w:rsidRDefault="003F7E5A" w:rsidP="009C152C">
      <w:pPr>
        <w:pStyle w:val="ab"/>
      </w:pPr>
      <w:r w:rsidRPr="0070615D">
        <w:rPr>
          <w:strike/>
          <w:color w:val="A6A6A6" w:themeColor="background1" w:themeShade="A6"/>
        </w:rPr>
        <w:t>Ты мне зубы не заговаривай!!!</w:t>
      </w:r>
      <w:r w:rsidRPr="0070615D">
        <w:rPr>
          <w:color w:val="A6A6A6" w:themeColor="background1" w:themeShade="A6"/>
        </w:rPr>
        <w:t xml:space="preserve"> </w:t>
      </w:r>
      <w:r w:rsidR="0070615D" w:rsidRPr="0070615D">
        <w:rPr>
          <w:color w:val="00B050"/>
        </w:rPr>
        <w:t xml:space="preserve">Ты думаешь я идиот? </w:t>
      </w:r>
      <w:r>
        <w:t>Кто это был?! Фил?!</w:t>
      </w:r>
    </w:p>
    <w:p w14:paraId="5CBCB309" w14:textId="77777777" w:rsidR="003F7E5A" w:rsidRDefault="003F7E5A" w:rsidP="009C152C">
      <w:pPr>
        <w:pStyle w:val="a9"/>
      </w:pPr>
      <w:r>
        <w:t>ДАША</w:t>
      </w:r>
    </w:p>
    <w:p w14:paraId="4E2D57DB" w14:textId="3E482673" w:rsidR="00674840" w:rsidRPr="0070615D" w:rsidRDefault="003F7E5A" w:rsidP="009C152C">
      <w:pPr>
        <w:pStyle w:val="ab"/>
        <w:rPr>
          <w:color w:val="00B050"/>
          <w:lang w:val="ru-RU"/>
        </w:rPr>
      </w:pPr>
      <w:r w:rsidRPr="0070615D">
        <w:rPr>
          <w:strike/>
          <w:color w:val="A6A6A6" w:themeColor="background1" w:themeShade="A6"/>
        </w:rPr>
        <w:t>Саша?!</w:t>
      </w:r>
      <w:r w:rsidRPr="0070615D">
        <w:rPr>
          <w:color w:val="A6A6A6" w:themeColor="background1" w:themeShade="A6"/>
        </w:rPr>
        <w:t xml:space="preserve"> </w:t>
      </w:r>
      <w:r>
        <w:t xml:space="preserve">Почему </w:t>
      </w:r>
      <w:r w:rsidRPr="0070615D">
        <w:rPr>
          <w:strike/>
          <w:color w:val="A6A6A6" w:themeColor="background1" w:themeShade="A6"/>
        </w:rPr>
        <w:t>ты про него вспомнил</w:t>
      </w:r>
      <w:r w:rsidR="0070615D">
        <w:rPr>
          <w:lang w:val="ru-RU"/>
        </w:rPr>
        <w:t xml:space="preserve"> </w:t>
      </w:r>
      <w:r w:rsidR="0070615D" w:rsidRPr="0070615D">
        <w:rPr>
          <w:color w:val="00B050"/>
          <w:lang w:val="ru-RU"/>
        </w:rPr>
        <w:t>Фил</w:t>
      </w:r>
      <w:r>
        <w:t xml:space="preserve">? Его </w:t>
      </w:r>
      <w:r w:rsidRPr="0070615D">
        <w:rPr>
          <w:strike/>
          <w:color w:val="A6A6A6" w:themeColor="background1" w:themeShade="A6"/>
        </w:rPr>
        <w:t>и</w:t>
      </w:r>
      <w:r w:rsidRPr="0070615D">
        <w:rPr>
          <w:color w:val="A6A6A6" w:themeColor="background1" w:themeShade="A6"/>
        </w:rPr>
        <w:t xml:space="preserve"> </w:t>
      </w:r>
      <w:r w:rsidR="0070615D" w:rsidRPr="0070615D">
        <w:rPr>
          <w:color w:val="00B050"/>
          <w:lang w:val="ru-RU"/>
        </w:rPr>
        <w:t>же</w:t>
      </w:r>
      <w:r w:rsidR="0070615D">
        <w:rPr>
          <w:color w:val="A6A6A6" w:themeColor="background1" w:themeShade="A6"/>
          <w:lang w:val="ru-RU"/>
        </w:rPr>
        <w:t xml:space="preserve"> </w:t>
      </w:r>
      <w:r w:rsidR="0070615D" w:rsidRPr="0070615D">
        <w:rPr>
          <w:color w:val="00B050"/>
          <w:lang w:val="ru-RU"/>
        </w:rPr>
        <w:t>нет</w:t>
      </w:r>
      <w:r w:rsidR="0070615D">
        <w:rPr>
          <w:color w:val="A6A6A6" w:themeColor="background1" w:themeShade="A6"/>
          <w:lang w:val="ru-RU"/>
        </w:rPr>
        <w:t xml:space="preserve"> </w:t>
      </w:r>
      <w:r w:rsidRPr="0070615D">
        <w:rPr>
          <w:color w:val="000000" w:themeColor="text1"/>
        </w:rPr>
        <w:t>в</w:t>
      </w:r>
      <w:r>
        <w:t xml:space="preserve"> живых </w:t>
      </w:r>
      <w:r w:rsidRPr="0070615D">
        <w:rPr>
          <w:strike/>
          <w:color w:val="A6A6A6" w:themeColor="background1" w:themeShade="A6"/>
        </w:rPr>
        <w:t>уже давно нет. А если бы был, как он в свои</w:t>
      </w:r>
      <w:r w:rsidR="005B1DEA" w:rsidRPr="0070615D">
        <w:rPr>
          <w:strike/>
          <w:color w:val="A6A6A6" w:themeColor="background1" w:themeShade="A6"/>
          <w:lang w:val="ru-RU"/>
        </w:rPr>
        <w:t xml:space="preserve"> </w:t>
      </w:r>
      <w:r w:rsidR="00AD7AC2" w:rsidRPr="0070615D">
        <w:rPr>
          <w:strike/>
          <w:color w:val="A6A6A6" w:themeColor="background1" w:themeShade="A6"/>
          <w:lang w:val="ru-RU"/>
        </w:rPr>
        <w:t>пятьдесят</w:t>
      </w:r>
      <w:r w:rsidRPr="0070615D">
        <w:rPr>
          <w:strike/>
          <w:color w:val="A6A6A6" w:themeColor="background1" w:themeShade="A6"/>
        </w:rPr>
        <w:t xml:space="preserve"> так ловко по окнам мог бы лазить</w:t>
      </w:r>
      <w:r w:rsidRPr="007F7699">
        <w:rPr>
          <w:color w:val="000000" w:themeColor="text1"/>
        </w:rPr>
        <w:t>?!</w:t>
      </w:r>
      <w:r w:rsidR="0070615D" w:rsidRPr="0070615D">
        <w:rPr>
          <w:color w:val="A6A6A6" w:themeColor="background1" w:themeShade="A6"/>
          <w:lang w:val="ru-RU"/>
        </w:rPr>
        <w:t xml:space="preserve"> </w:t>
      </w:r>
      <w:r w:rsidR="0070615D" w:rsidRPr="0070615D">
        <w:rPr>
          <w:color w:val="00B050"/>
          <w:lang w:val="ru-RU"/>
        </w:rPr>
        <w:t xml:space="preserve">Ты </w:t>
      </w:r>
      <w:r w:rsidR="0070615D">
        <w:rPr>
          <w:color w:val="00B050"/>
          <w:lang w:val="ru-RU"/>
        </w:rPr>
        <w:t xml:space="preserve">же </w:t>
      </w:r>
      <w:r w:rsidR="0070615D" w:rsidRPr="0070615D">
        <w:rPr>
          <w:color w:val="00B050"/>
          <w:lang w:val="ru-RU"/>
        </w:rPr>
        <w:t>сам говорил…</w:t>
      </w:r>
    </w:p>
    <w:p w14:paraId="3C904280" w14:textId="77777777" w:rsidR="003F7E5A" w:rsidRDefault="003F7E5A" w:rsidP="009C152C">
      <w:pPr>
        <w:pStyle w:val="a9"/>
      </w:pPr>
      <w:r>
        <w:t>НОЛЬ</w:t>
      </w:r>
    </w:p>
    <w:p w14:paraId="05540F75" w14:textId="46BFC2A6" w:rsidR="00674840" w:rsidRDefault="003F7E5A" w:rsidP="009C152C">
      <w:pPr>
        <w:pStyle w:val="ab"/>
        <w:rPr>
          <w:color w:val="00B050"/>
          <w:lang w:val="ru-RU"/>
        </w:rPr>
      </w:pPr>
      <w:r w:rsidRPr="0070615D">
        <w:rPr>
          <w:strike/>
          <w:color w:val="A6A6A6" w:themeColor="background1" w:themeShade="A6"/>
        </w:rPr>
        <w:t>Ну</w:t>
      </w:r>
      <w:r w:rsidR="00895F14" w:rsidRPr="0070615D">
        <w:rPr>
          <w:strike/>
          <w:color w:val="A6A6A6" w:themeColor="background1" w:themeShade="A6"/>
          <w:lang w:val="ru-RU"/>
        </w:rPr>
        <w:t>,</w:t>
      </w:r>
      <w:r w:rsidRPr="0070615D">
        <w:rPr>
          <w:strike/>
          <w:color w:val="A6A6A6" w:themeColor="background1" w:themeShade="A6"/>
        </w:rPr>
        <w:t xml:space="preserve"> будем считать, что поверил… Но если подобное повторится,</w:t>
      </w:r>
      <w:r w:rsidRPr="0070615D">
        <w:rPr>
          <w:color w:val="A6A6A6" w:themeColor="background1" w:themeShade="A6"/>
        </w:rPr>
        <w:t xml:space="preserve"> </w:t>
      </w:r>
      <w:r w:rsidR="0070615D" w:rsidRPr="0070615D">
        <w:rPr>
          <w:color w:val="00B050"/>
          <w:lang w:val="ru-RU"/>
        </w:rPr>
        <w:t xml:space="preserve">Запомни, Даша, </w:t>
      </w:r>
      <w:r>
        <w:t>я из вас обоих цирковых акробатов сделаю! С крыши высотки будете кувырком лететь!</w:t>
      </w:r>
      <w:r w:rsidR="0070615D">
        <w:rPr>
          <w:lang w:val="ru-RU"/>
        </w:rPr>
        <w:t xml:space="preserve"> </w:t>
      </w:r>
      <w:r w:rsidR="0070615D" w:rsidRPr="0070615D">
        <w:rPr>
          <w:color w:val="00B050"/>
          <w:lang w:val="ru-RU"/>
        </w:rPr>
        <w:t>Ты меня поняла?</w:t>
      </w:r>
    </w:p>
    <w:p w14:paraId="459B27EE" w14:textId="3E7FA2EF" w:rsidR="0070615D" w:rsidRPr="0070615D" w:rsidRDefault="0070615D" w:rsidP="0070615D">
      <w:pPr>
        <w:pStyle w:val="a7"/>
        <w:rPr>
          <w:color w:val="00B050"/>
        </w:rPr>
      </w:pPr>
      <w:r w:rsidRPr="0070615D">
        <w:rPr>
          <w:color w:val="00B050"/>
        </w:rPr>
        <w:t>Даша смотрит на него с вызовом, не отвечая. Ноль демонстративно при ней набирает охранника.</w:t>
      </w:r>
    </w:p>
    <w:p w14:paraId="04E19EA6" w14:textId="77777777" w:rsidR="003F7E5A" w:rsidRPr="0070615D" w:rsidRDefault="003F7E5A" w:rsidP="009C152C">
      <w:pPr>
        <w:pStyle w:val="a9"/>
        <w:rPr>
          <w:strike/>
          <w:color w:val="A6A6A6" w:themeColor="background1" w:themeShade="A6"/>
        </w:rPr>
      </w:pPr>
      <w:r w:rsidRPr="0070615D">
        <w:rPr>
          <w:strike/>
          <w:color w:val="A6A6A6" w:themeColor="background1" w:themeShade="A6"/>
        </w:rPr>
        <w:t>ДАША</w:t>
      </w:r>
    </w:p>
    <w:p w14:paraId="5E90010C" w14:textId="77777777" w:rsidR="00674840" w:rsidRPr="0070615D" w:rsidRDefault="003F7E5A" w:rsidP="009C152C">
      <w:pPr>
        <w:pStyle w:val="ab"/>
        <w:rPr>
          <w:strike/>
          <w:color w:val="A6A6A6" w:themeColor="background1" w:themeShade="A6"/>
        </w:rPr>
      </w:pPr>
      <w:r w:rsidRPr="0070615D">
        <w:rPr>
          <w:strike/>
          <w:color w:val="A6A6A6" w:themeColor="background1" w:themeShade="A6"/>
        </w:rPr>
        <w:t>Может, всё-таки извинишься?!</w:t>
      </w:r>
    </w:p>
    <w:p w14:paraId="558512C8" w14:textId="77777777" w:rsidR="003F7E5A" w:rsidRPr="0070615D" w:rsidRDefault="003F7E5A" w:rsidP="009C152C">
      <w:pPr>
        <w:pStyle w:val="a9"/>
        <w:rPr>
          <w:strike/>
          <w:color w:val="A6A6A6" w:themeColor="background1" w:themeShade="A6"/>
        </w:rPr>
      </w:pPr>
      <w:r w:rsidRPr="0070615D">
        <w:rPr>
          <w:strike/>
          <w:color w:val="A6A6A6" w:themeColor="background1" w:themeShade="A6"/>
        </w:rPr>
        <w:t>НОЛЬ</w:t>
      </w:r>
    </w:p>
    <w:p w14:paraId="6D2E724C" w14:textId="77777777" w:rsidR="00895F14" w:rsidRPr="0070615D" w:rsidRDefault="003F7E5A" w:rsidP="009C152C">
      <w:pPr>
        <w:pStyle w:val="ae"/>
        <w:rPr>
          <w:strike/>
          <w:color w:val="A6A6A6" w:themeColor="background1" w:themeShade="A6"/>
        </w:rPr>
      </w:pPr>
      <w:r w:rsidRPr="0070615D">
        <w:rPr>
          <w:strike/>
          <w:color w:val="A6A6A6" w:themeColor="background1" w:themeShade="A6"/>
        </w:rPr>
        <w:t>(глядя на цветы)</w:t>
      </w:r>
    </w:p>
    <w:p w14:paraId="29E3C02D" w14:textId="77777777" w:rsidR="00674840" w:rsidRPr="0070615D" w:rsidRDefault="003F7E5A" w:rsidP="009C152C">
      <w:pPr>
        <w:pStyle w:val="ab"/>
        <w:rPr>
          <w:strike/>
          <w:color w:val="A6A6A6" w:themeColor="background1" w:themeShade="A6"/>
        </w:rPr>
      </w:pPr>
      <w:r w:rsidRPr="0070615D">
        <w:rPr>
          <w:strike/>
          <w:color w:val="A6A6A6" w:themeColor="background1" w:themeShade="A6"/>
        </w:rPr>
        <w:t>Настоящие клоуны цветы из шариков делают…</w:t>
      </w:r>
    </w:p>
    <w:p w14:paraId="21504DD9" w14:textId="77777777" w:rsidR="00674840" w:rsidRPr="0070615D" w:rsidRDefault="003F7E5A" w:rsidP="009C152C">
      <w:pPr>
        <w:pStyle w:val="a7"/>
        <w:rPr>
          <w:strike/>
          <w:color w:val="A6A6A6" w:themeColor="background1" w:themeShade="A6"/>
        </w:rPr>
      </w:pPr>
      <w:r w:rsidRPr="0070615D">
        <w:rPr>
          <w:strike/>
          <w:color w:val="A6A6A6" w:themeColor="background1" w:themeShade="A6"/>
        </w:rPr>
        <w:t xml:space="preserve">Выкидывает букет из окна. Уходит. Напуганная Даша </w:t>
      </w:r>
      <w:r w:rsidR="00895F14" w:rsidRPr="0070615D">
        <w:rPr>
          <w:strike/>
          <w:color w:val="A6A6A6" w:themeColor="background1" w:themeShade="A6"/>
        </w:rPr>
        <w:t>встаёт</w:t>
      </w:r>
      <w:r w:rsidRPr="0070615D">
        <w:rPr>
          <w:strike/>
          <w:color w:val="A6A6A6" w:themeColor="background1" w:themeShade="A6"/>
        </w:rPr>
        <w:t xml:space="preserve"> – под её попой лежал  клоунский нос, а под мышкой она зажимала мужские трусы.</w:t>
      </w:r>
    </w:p>
    <w:p w14:paraId="20C74CF5" w14:textId="77777777" w:rsidR="00674840" w:rsidRPr="0070615D" w:rsidRDefault="003F7E5A" w:rsidP="009C152C">
      <w:pPr>
        <w:pStyle w:val="a7"/>
        <w:rPr>
          <w:strike/>
          <w:color w:val="A6A6A6" w:themeColor="background1" w:themeShade="A6"/>
        </w:rPr>
      </w:pPr>
      <w:r w:rsidRPr="0070615D">
        <w:rPr>
          <w:strike/>
          <w:color w:val="A6A6A6" w:themeColor="background1" w:themeShade="A6"/>
        </w:rPr>
        <w:t xml:space="preserve">Ноль из коридора звонит </w:t>
      </w:r>
      <w:r w:rsidR="00895F14" w:rsidRPr="0070615D">
        <w:rPr>
          <w:strike/>
          <w:color w:val="A6A6A6" w:themeColor="background1" w:themeShade="A6"/>
          <w:lang w:val="ru-RU"/>
        </w:rPr>
        <w:t>Н</w:t>
      </w:r>
      <w:r w:rsidRPr="0070615D">
        <w:rPr>
          <w:strike/>
          <w:color w:val="A6A6A6" w:themeColor="background1" w:themeShade="A6"/>
        </w:rPr>
        <w:t>ачальнику охраны.</w:t>
      </w:r>
    </w:p>
    <w:p w14:paraId="18E025A7" w14:textId="77777777" w:rsidR="003F7E5A" w:rsidRDefault="003F7E5A" w:rsidP="009C152C">
      <w:pPr>
        <w:pStyle w:val="a9"/>
      </w:pPr>
      <w:r>
        <w:t>НОЛЬ</w:t>
      </w:r>
    </w:p>
    <w:p w14:paraId="6A11388E" w14:textId="2EB8A44F" w:rsidR="00674840" w:rsidRDefault="003F7E5A" w:rsidP="009C152C">
      <w:pPr>
        <w:pStyle w:val="ab"/>
      </w:pPr>
      <w:r w:rsidRPr="0070615D">
        <w:rPr>
          <w:strike/>
          <w:color w:val="A6A6A6" w:themeColor="background1" w:themeShade="A6"/>
        </w:rPr>
        <w:t>Алё!</w:t>
      </w:r>
      <w:r w:rsidRPr="0070615D">
        <w:rPr>
          <w:color w:val="A6A6A6" w:themeColor="background1" w:themeShade="A6"/>
        </w:rPr>
        <w:t xml:space="preserve"> </w:t>
      </w:r>
      <w:r>
        <w:t>Я даю вам сутки на то</w:t>
      </w:r>
      <w:r w:rsidR="0070615D">
        <w:rPr>
          <w:lang w:val="ru-RU"/>
        </w:rPr>
        <w:t>,</w:t>
      </w:r>
      <w:r>
        <w:t xml:space="preserve"> чтобы вычислить и найти эту тварь… А если не получится? Видел, у меня в кабинете голова оленя весит? Вот, твоя рядом висеть будет!</w:t>
      </w:r>
    </w:p>
    <w:p w14:paraId="3C49B7B3" w14:textId="3A9EE55B" w:rsidR="0070615D" w:rsidRPr="0070615D" w:rsidRDefault="0070615D" w:rsidP="0070615D">
      <w:pPr>
        <w:pStyle w:val="a7"/>
        <w:rPr>
          <w:color w:val="00B050"/>
        </w:rPr>
      </w:pPr>
      <w:r w:rsidRPr="0070615D">
        <w:rPr>
          <w:color w:val="00B050"/>
        </w:rPr>
        <w:t>Даша смотрит на мужа с ненавистью. Ноль выбрасывает из окна цветы, подаренные Филом.</w:t>
      </w:r>
    </w:p>
    <w:p w14:paraId="31B384F7" w14:textId="390E5859" w:rsidR="00A97CB0" w:rsidRDefault="00A97CB0" w:rsidP="009C152C">
      <w:pPr>
        <w:pStyle w:val="a6"/>
      </w:pPr>
      <w:r>
        <w:t>13-</w:t>
      </w:r>
      <w:r w:rsidR="00E44CBD">
        <w:t>21</w:t>
      </w:r>
      <w:r>
        <w:t>.</w:t>
      </w:r>
      <w:r>
        <w:tab/>
        <w:t>НАТ. ОСОБНЯК НОЛЯ (</w:t>
      </w:r>
      <w:r>
        <w:rPr>
          <w:caps w:val="0"/>
        </w:rPr>
        <w:t>окно</w:t>
      </w:r>
      <w:r>
        <w:t>) – ДЕНЬ</w:t>
      </w:r>
    </w:p>
    <w:p w14:paraId="4F00C85A" w14:textId="77777777" w:rsidR="00674840" w:rsidRDefault="003F7E5A" w:rsidP="009C152C">
      <w:pPr>
        <w:pStyle w:val="a7"/>
      </w:pPr>
      <w:r>
        <w:t>Фил висит под окном, держась за кирпичи, на голове у него цветы, которые выкинул Ноль, он слушает телефонный разговор, усмехается. Спрыгивает, убегает.</w:t>
      </w:r>
    </w:p>
    <w:p w14:paraId="6C130F9E" w14:textId="323B9F59" w:rsidR="00674840" w:rsidRPr="00F253BB" w:rsidRDefault="003F7E5A" w:rsidP="00955635">
      <w:pPr>
        <w:pStyle w:val="af8"/>
        <w:keepNext/>
        <w:keepLines/>
        <w:spacing w:before="360"/>
        <w:rPr>
          <w:strike/>
          <w:color w:val="A6A6A6" w:themeColor="background1" w:themeShade="A6"/>
        </w:rPr>
      </w:pPr>
      <w:r w:rsidRPr="00F253BB">
        <w:rPr>
          <w:strike/>
          <w:color w:val="A6A6A6" w:themeColor="background1" w:themeShade="A6"/>
        </w:rPr>
        <w:lastRenderedPageBreak/>
        <w:t>ВИДЕОНАРЕЗКА</w:t>
      </w:r>
    </w:p>
    <w:p w14:paraId="50186802" w14:textId="77777777" w:rsidR="00D771B3" w:rsidRDefault="00D771B3" w:rsidP="00D771B3">
      <w:pPr>
        <w:pStyle w:val="a6"/>
        <w:rPr>
          <w:color w:val="00B050"/>
        </w:rPr>
      </w:pPr>
      <w:r w:rsidRPr="007F7699">
        <w:rPr>
          <w:color w:val="00B050"/>
        </w:rPr>
        <w:t>13-</w:t>
      </w:r>
      <w:r>
        <w:rPr>
          <w:color w:val="00B050"/>
        </w:rPr>
        <w:t>22</w:t>
      </w:r>
      <w:r w:rsidRPr="007F7699">
        <w:rPr>
          <w:color w:val="00B050"/>
        </w:rPr>
        <w:t>.</w:t>
      </w:r>
      <w:r w:rsidRPr="007F7699">
        <w:rPr>
          <w:color w:val="00B050"/>
        </w:rPr>
        <w:tab/>
        <w:t>ИНТ. ОСОБНЯК НОЛЯ (</w:t>
      </w:r>
      <w:r w:rsidRPr="007F7699">
        <w:rPr>
          <w:caps w:val="0"/>
          <w:color w:val="00B050"/>
        </w:rPr>
        <w:t>спальня</w:t>
      </w:r>
      <w:r w:rsidRPr="007F7699">
        <w:rPr>
          <w:color w:val="00B050"/>
        </w:rPr>
        <w:t xml:space="preserve">) </w:t>
      </w:r>
      <w:r>
        <w:rPr>
          <w:color w:val="00B050"/>
        </w:rPr>
        <w:t>–</w:t>
      </w:r>
      <w:r w:rsidRPr="007F7699">
        <w:rPr>
          <w:color w:val="00B050"/>
        </w:rPr>
        <w:t xml:space="preserve"> ДЕНЬ</w:t>
      </w:r>
    </w:p>
    <w:p w14:paraId="535AEB6B" w14:textId="77777777" w:rsidR="00D771B3" w:rsidRPr="007F7699" w:rsidRDefault="00D771B3" w:rsidP="00D771B3">
      <w:pPr>
        <w:pStyle w:val="a7"/>
        <w:rPr>
          <w:color w:val="00B050"/>
          <w:lang w:val="ru-RU" w:eastAsia="ru-RU"/>
        </w:rPr>
      </w:pPr>
      <w:r w:rsidRPr="007F7699">
        <w:rPr>
          <w:color w:val="00B050"/>
          <w:lang w:val="ru-RU" w:eastAsia="ru-RU"/>
        </w:rPr>
        <w:t>В этот момент в комнате появляется заспанный Лёша в трусах.</w:t>
      </w:r>
    </w:p>
    <w:p w14:paraId="620647C7" w14:textId="77777777" w:rsidR="00D771B3" w:rsidRPr="007F7699" w:rsidRDefault="00D771B3" w:rsidP="00D771B3">
      <w:pPr>
        <w:pStyle w:val="a9"/>
        <w:rPr>
          <w:color w:val="00B050"/>
        </w:rPr>
      </w:pPr>
      <w:r w:rsidRPr="007F7699">
        <w:rPr>
          <w:color w:val="00B050"/>
        </w:rPr>
        <w:t>ЛЁША</w:t>
      </w:r>
    </w:p>
    <w:p w14:paraId="25FC8A51" w14:textId="77777777" w:rsidR="00D771B3" w:rsidRPr="007F7699" w:rsidRDefault="00D771B3" w:rsidP="00D771B3">
      <w:pPr>
        <w:pStyle w:val="ab"/>
        <w:rPr>
          <w:color w:val="00B050"/>
        </w:rPr>
      </w:pPr>
      <w:r w:rsidRPr="007F7699">
        <w:rPr>
          <w:color w:val="00B050"/>
        </w:rPr>
        <w:t>А вы чё орёте, я не пойму?</w:t>
      </w:r>
    </w:p>
    <w:p w14:paraId="645303EA" w14:textId="77777777" w:rsidR="00D771B3" w:rsidRPr="007F7699" w:rsidRDefault="00D771B3" w:rsidP="00D771B3">
      <w:pPr>
        <w:pStyle w:val="a9"/>
        <w:rPr>
          <w:color w:val="00B050"/>
        </w:rPr>
      </w:pPr>
      <w:r w:rsidRPr="007F7699">
        <w:rPr>
          <w:color w:val="00B050"/>
        </w:rPr>
        <w:t>НОЛЬ</w:t>
      </w:r>
    </w:p>
    <w:p w14:paraId="5FCA1494" w14:textId="77777777" w:rsidR="00D771B3" w:rsidRPr="007F7699" w:rsidRDefault="00D771B3" w:rsidP="00D771B3">
      <w:pPr>
        <w:pStyle w:val="ab"/>
        <w:rPr>
          <w:color w:val="00B050"/>
        </w:rPr>
      </w:pPr>
      <w:r w:rsidRPr="007F7699">
        <w:rPr>
          <w:color w:val="00B050"/>
        </w:rPr>
        <w:t>У матери своей спроси!</w:t>
      </w:r>
    </w:p>
    <w:p w14:paraId="6684532C" w14:textId="77777777" w:rsidR="00D771B3" w:rsidRPr="007F7699" w:rsidRDefault="00D771B3" w:rsidP="00D771B3">
      <w:pPr>
        <w:pStyle w:val="a7"/>
        <w:rPr>
          <w:color w:val="00B050"/>
          <w:lang w:val="ru-RU" w:eastAsia="ru-RU"/>
        </w:rPr>
      </w:pPr>
      <w:r w:rsidRPr="007F7699">
        <w:rPr>
          <w:color w:val="00B050"/>
          <w:lang w:val="ru-RU" w:eastAsia="ru-RU"/>
        </w:rPr>
        <w:t>Ноль выходит из комнаты, хлопнув дверью. Лёша в искреннем шоке смотрит вслед уходящему отцу.</w:t>
      </w:r>
    </w:p>
    <w:p w14:paraId="7D779DEA" w14:textId="77777777" w:rsidR="00D771B3" w:rsidRPr="007F7699" w:rsidRDefault="00D771B3" w:rsidP="00D771B3">
      <w:pPr>
        <w:pStyle w:val="a9"/>
        <w:rPr>
          <w:color w:val="00B050"/>
        </w:rPr>
      </w:pPr>
      <w:r w:rsidRPr="007F7699">
        <w:rPr>
          <w:color w:val="00B050"/>
        </w:rPr>
        <w:t>ЛЁША</w:t>
      </w:r>
    </w:p>
    <w:p w14:paraId="70F21F87" w14:textId="77777777" w:rsidR="00D771B3" w:rsidRPr="007F7699" w:rsidRDefault="00D771B3" w:rsidP="00D771B3">
      <w:pPr>
        <w:pStyle w:val="ab"/>
        <w:rPr>
          <w:color w:val="00B050"/>
        </w:rPr>
      </w:pPr>
      <w:r w:rsidRPr="007F7699">
        <w:rPr>
          <w:color w:val="00B050"/>
        </w:rPr>
        <w:t>Ма? Я спросил.</w:t>
      </w:r>
    </w:p>
    <w:p w14:paraId="13B07243" w14:textId="77777777" w:rsidR="00D771B3" w:rsidRPr="007F7699" w:rsidRDefault="00D771B3" w:rsidP="00D771B3">
      <w:pPr>
        <w:pStyle w:val="a9"/>
        <w:rPr>
          <w:color w:val="00B050"/>
        </w:rPr>
      </w:pPr>
      <w:r w:rsidRPr="007F7699">
        <w:rPr>
          <w:color w:val="00B050"/>
        </w:rPr>
        <w:t>ДАША</w:t>
      </w:r>
    </w:p>
    <w:p w14:paraId="731C1D53" w14:textId="77777777" w:rsidR="00D771B3" w:rsidRPr="007F7699" w:rsidRDefault="00D771B3" w:rsidP="00D771B3">
      <w:pPr>
        <w:pStyle w:val="ab"/>
        <w:rPr>
          <w:color w:val="00B050"/>
        </w:rPr>
      </w:pPr>
      <w:r w:rsidRPr="007F7699">
        <w:rPr>
          <w:color w:val="00B050"/>
        </w:rPr>
        <w:t>Лёш,</w:t>
      </w:r>
      <w:r>
        <w:rPr>
          <w:color w:val="00B050"/>
          <w:lang w:val="ru-RU"/>
        </w:rPr>
        <w:t xml:space="preserve"> </w:t>
      </w:r>
      <w:r w:rsidRPr="007F7699">
        <w:rPr>
          <w:color w:val="00B050"/>
        </w:rPr>
        <w:t>ну взрослые дела. Поссорились.</w:t>
      </w:r>
    </w:p>
    <w:p w14:paraId="189DE0B5" w14:textId="77777777" w:rsidR="00D771B3" w:rsidRPr="007F7699" w:rsidRDefault="00D771B3" w:rsidP="00D771B3">
      <w:pPr>
        <w:pStyle w:val="a9"/>
        <w:rPr>
          <w:color w:val="00B050"/>
        </w:rPr>
      </w:pPr>
      <w:r w:rsidRPr="007F7699">
        <w:rPr>
          <w:color w:val="00B050"/>
        </w:rPr>
        <w:t>ЛЁША</w:t>
      </w:r>
    </w:p>
    <w:p w14:paraId="7BC2346D" w14:textId="77777777" w:rsidR="00D771B3" w:rsidRPr="007F7699" w:rsidRDefault="00D771B3" w:rsidP="00D771B3">
      <w:pPr>
        <w:pStyle w:val="ab"/>
        <w:rPr>
          <w:color w:val="00B050"/>
        </w:rPr>
      </w:pPr>
      <w:r w:rsidRPr="007F7699">
        <w:rPr>
          <w:color w:val="00B050"/>
        </w:rPr>
        <w:t>Это я вижу. Вы просто никогда не ссорились.</w:t>
      </w:r>
    </w:p>
    <w:p w14:paraId="64622E09" w14:textId="77777777" w:rsidR="00D771B3" w:rsidRPr="007F7699" w:rsidRDefault="00D771B3" w:rsidP="00D771B3">
      <w:pPr>
        <w:pStyle w:val="a9"/>
        <w:rPr>
          <w:color w:val="00B050"/>
        </w:rPr>
      </w:pPr>
      <w:r w:rsidRPr="007F7699">
        <w:rPr>
          <w:color w:val="00B050"/>
        </w:rPr>
        <w:t>ДАША</w:t>
      </w:r>
    </w:p>
    <w:p w14:paraId="258CF39A" w14:textId="77777777" w:rsidR="00D771B3" w:rsidRPr="007F7699" w:rsidRDefault="00D771B3" w:rsidP="00D771B3">
      <w:pPr>
        <w:pStyle w:val="ab"/>
        <w:rPr>
          <w:color w:val="00B050"/>
        </w:rPr>
      </w:pPr>
      <w:r w:rsidRPr="007F7699">
        <w:rPr>
          <w:color w:val="00B050"/>
        </w:rPr>
        <w:t>Лёша, иди зубы чисти! Нормальные люди уже обедать сейчас будут, а ты дрыхнешь пол дня!</w:t>
      </w:r>
    </w:p>
    <w:p w14:paraId="2B6A16BD" w14:textId="77777777" w:rsidR="00D771B3" w:rsidRPr="007F7699" w:rsidRDefault="00D771B3" w:rsidP="00D771B3">
      <w:pPr>
        <w:pStyle w:val="a7"/>
        <w:rPr>
          <w:color w:val="00B050"/>
          <w:lang w:val="ru-RU" w:eastAsia="ru-RU"/>
        </w:rPr>
      </w:pPr>
      <w:r w:rsidRPr="007F7699">
        <w:rPr>
          <w:color w:val="00B050"/>
          <w:lang w:val="ru-RU" w:eastAsia="ru-RU"/>
        </w:rPr>
        <w:t>Даша уходит, оставив Лёшу в спальне. Поднимаясь, она незаметно прячет в руке клоунский нос. Лёша в недоумении остаётся в комнате.</w:t>
      </w:r>
    </w:p>
    <w:p w14:paraId="39653627" w14:textId="77777777" w:rsidR="00F253BB" w:rsidRPr="00F253BB" w:rsidRDefault="00F253BB" w:rsidP="00F253BB">
      <w:pPr>
        <w:pStyle w:val="a6"/>
        <w:rPr>
          <w:strike/>
          <w:color w:val="A6A6A6" w:themeColor="background1" w:themeShade="A6"/>
        </w:rPr>
      </w:pPr>
      <w:r w:rsidRPr="00F253BB">
        <w:rPr>
          <w:strike/>
          <w:color w:val="A6A6A6" w:themeColor="background1" w:themeShade="A6"/>
        </w:rPr>
        <w:t>13-22.</w:t>
      </w:r>
      <w:r w:rsidRPr="00F253BB">
        <w:rPr>
          <w:strike/>
          <w:color w:val="A6A6A6" w:themeColor="background1" w:themeShade="A6"/>
        </w:rPr>
        <w:tab/>
      </w:r>
      <w:bookmarkStart w:id="4" w:name="_Hlk119759350"/>
      <w:r w:rsidRPr="00F253BB">
        <w:rPr>
          <w:strike/>
          <w:color w:val="A6A6A6" w:themeColor="background1" w:themeShade="A6"/>
        </w:rPr>
        <w:t>НАТ. ПОДВАЛ МНОГОЭТАЖКИ – ДЕНЬ</w:t>
      </w:r>
    </w:p>
    <w:bookmarkEnd w:id="4"/>
    <w:p w14:paraId="7ADB388D" w14:textId="77777777" w:rsidR="00F253BB" w:rsidRPr="00F253BB" w:rsidRDefault="00F253BB" w:rsidP="00F253BB">
      <w:pPr>
        <w:pStyle w:val="a7"/>
        <w:rPr>
          <w:strike/>
          <w:color w:val="A6A6A6" w:themeColor="background1" w:themeShade="A6"/>
        </w:rPr>
      </w:pPr>
      <w:r w:rsidRPr="00F253BB">
        <w:rPr>
          <w:strike/>
          <w:color w:val="A6A6A6" w:themeColor="background1" w:themeShade="A6"/>
        </w:rPr>
        <w:t xml:space="preserve">Два охранника Ноля смотрят в телефон, там в приложении на карте обозначена точка мерцающая, с подписью «Фил», которая находится рядом с местом положения - точка с надписью «Вы здесь». Охранник </w:t>
      </w:r>
      <w:r w:rsidRPr="00F253BB">
        <w:rPr>
          <w:strike/>
          <w:color w:val="A6A6A6" w:themeColor="background1" w:themeShade="A6"/>
          <w:lang w:val="ru-RU"/>
        </w:rPr>
        <w:t xml:space="preserve">1  </w:t>
      </w:r>
      <w:r w:rsidRPr="00F253BB">
        <w:rPr>
          <w:strike/>
          <w:color w:val="A6A6A6" w:themeColor="background1" w:themeShade="A6"/>
        </w:rPr>
        <w:t xml:space="preserve">смотрит на подвал. Показывает пальцем второму. Охранник </w:t>
      </w:r>
      <w:r w:rsidRPr="00F253BB">
        <w:rPr>
          <w:strike/>
          <w:color w:val="A6A6A6" w:themeColor="background1" w:themeShade="A6"/>
          <w:lang w:val="ru-RU"/>
        </w:rPr>
        <w:t xml:space="preserve">2 </w:t>
      </w:r>
      <w:r w:rsidRPr="00F253BB">
        <w:rPr>
          <w:strike/>
          <w:color w:val="A6A6A6" w:themeColor="background1" w:themeShade="A6"/>
        </w:rPr>
        <w:t xml:space="preserve">залазит в подвал. Вылезает весь в паутине пыльный, отрицательно мотает головой. Охранник </w:t>
      </w:r>
      <w:r w:rsidRPr="00F253BB">
        <w:rPr>
          <w:strike/>
          <w:color w:val="A6A6A6" w:themeColor="background1" w:themeShade="A6"/>
          <w:lang w:val="ru-RU"/>
        </w:rPr>
        <w:t>1</w:t>
      </w:r>
      <w:r w:rsidRPr="00F253BB">
        <w:rPr>
          <w:strike/>
          <w:color w:val="A6A6A6" w:themeColor="background1" w:themeShade="A6"/>
        </w:rPr>
        <w:t xml:space="preserve"> смотрит в телефон, Фил на карте уже обозначен в другом месте.</w:t>
      </w:r>
    </w:p>
    <w:p w14:paraId="471576E1" w14:textId="77777777" w:rsidR="00F253BB" w:rsidRPr="00F253BB" w:rsidRDefault="00F253BB" w:rsidP="00F253BB">
      <w:pPr>
        <w:pStyle w:val="a6"/>
        <w:rPr>
          <w:strike/>
          <w:color w:val="A6A6A6" w:themeColor="background1" w:themeShade="A6"/>
        </w:rPr>
      </w:pPr>
      <w:bookmarkStart w:id="5" w:name="_Hlk119759402"/>
      <w:r w:rsidRPr="00F253BB">
        <w:rPr>
          <w:strike/>
          <w:color w:val="A6A6A6" w:themeColor="background1" w:themeShade="A6"/>
        </w:rPr>
        <w:t>13-23.</w:t>
      </w:r>
      <w:r w:rsidRPr="00F253BB">
        <w:rPr>
          <w:strike/>
          <w:color w:val="A6A6A6" w:themeColor="background1" w:themeShade="A6"/>
        </w:rPr>
        <w:tab/>
        <w:t>НАТ. ПРОДУКТОВЫЙ – ДЕНЬ</w:t>
      </w:r>
    </w:p>
    <w:bookmarkEnd w:id="5"/>
    <w:p w14:paraId="1D7E60BE" w14:textId="77777777" w:rsidR="00F253BB" w:rsidRPr="00F253BB" w:rsidRDefault="00F253BB" w:rsidP="00F253BB">
      <w:pPr>
        <w:pStyle w:val="a7"/>
        <w:rPr>
          <w:strike/>
          <w:color w:val="A6A6A6" w:themeColor="background1" w:themeShade="A6"/>
        </w:rPr>
      </w:pPr>
      <w:r w:rsidRPr="00F253BB">
        <w:rPr>
          <w:strike/>
          <w:color w:val="A6A6A6" w:themeColor="background1" w:themeShade="A6"/>
        </w:rPr>
        <w:t>Подходят по карте до нового места. Кто-то стоит в плаще, нагнувшись, кормит кота. Охранник</w:t>
      </w:r>
      <w:r w:rsidRPr="00F253BB">
        <w:rPr>
          <w:strike/>
          <w:color w:val="A6A6A6" w:themeColor="background1" w:themeShade="A6"/>
          <w:lang w:val="ru-RU"/>
        </w:rPr>
        <w:t xml:space="preserve"> 1</w:t>
      </w:r>
      <w:r w:rsidRPr="00F253BB">
        <w:rPr>
          <w:strike/>
          <w:color w:val="A6A6A6" w:themeColor="background1" w:themeShade="A6"/>
        </w:rPr>
        <w:t xml:space="preserve"> достаёт пистолет. Пинает коленкой наклонившегося человека. Оборачивается недовольная женщина. Она бьёт </w:t>
      </w:r>
      <w:r w:rsidRPr="00F253BB">
        <w:rPr>
          <w:strike/>
          <w:color w:val="A6A6A6" w:themeColor="background1" w:themeShade="A6"/>
          <w:lang w:val="ru-RU"/>
        </w:rPr>
        <w:t>О</w:t>
      </w:r>
      <w:r w:rsidRPr="00F253BB">
        <w:rPr>
          <w:strike/>
          <w:color w:val="A6A6A6" w:themeColor="background1" w:themeShade="A6"/>
        </w:rPr>
        <w:t>хранника</w:t>
      </w:r>
      <w:r w:rsidRPr="00F253BB">
        <w:rPr>
          <w:strike/>
          <w:color w:val="A6A6A6" w:themeColor="background1" w:themeShade="A6"/>
          <w:lang w:val="ru-RU"/>
        </w:rPr>
        <w:t xml:space="preserve"> 1</w:t>
      </w:r>
      <w:r w:rsidRPr="00F253BB">
        <w:rPr>
          <w:strike/>
          <w:color w:val="A6A6A6" w:themeColor="background1" w:themeShade="A6"/>
        </w:rPr>
        <w:t>. Оба охранника убегают. Смотрят в телефон, Фил уже в другом месте.</w:t>
      </w:r>
    </w:p>
    <w:p w14:paraId="14522C0C" w14:textId="77777777" w:rsidR="00F253BB" w:rsidRPr="00F253BB" w:rsidRDefault="00F253BB" w:rsidP="00F253BB">
      <w:pPr>
        <w:pStyle w:val="a6"/>
        <w:rPr>
          <w:strike/>
          <w:color w:val="A6A6A6" w:themeColor="background1" w:themeShade="A6"/>
        </w:rPr>
      </w:pPr>
      <w:bookmarkStart w:id="6" w:name="_Hlk119759522"/>
      <w:r w:rsidRPr="00F253BB">
        <w:rPr>
          <w:strike/>
          <w:color w:val="A6A6A6" w:themeColor="background1" w:themeShade="A6"/>
        </w:rPr>
        <w:lastRenderedPageBreak/>
        <w:t>13-24.</w:t>
      </w:r>
      <w:r w:rsidRPr="00F253BB">
        <w:rPr>
          <w:strike/>
          <w:color w:val="A6A6A6" w:themeColor="background1" w:themeShade="A6"/>
        </w:rPr>
        <w:tab/>
        <w:t>НАТ. ДЕРЕВО ВО ДВОРЕ – ДЕНЬ</w:t>
      </w:r>
    </w:p>
    <w:bookmarkEnd w:id="6"/>
    <w:p w14:paraId="2F7085BA" w14:textId="77777777" w:rsidR="00F253BB" w:rsidRPr="00F253BB" w:rsidRDefault="00F253BB" w:rsidP="00F253BB">
      <w:pPr>
        <w:pStyle w:val="a7"/>
        <w:keepNext/>
        <w:keepLines/>
        <w:rPr>
          <w:strike/>
          <w:color w:val="A6A6A6" w:themeColor="background1" w:themeShade="A6"/>
        </w:rPr>
      </w:pPr>
      <w:r w:rsidRPr="00F253BB">
        <w:rPr>
          <w:strike/>
          <w:color w:val="A6A6A6" w:themeColor="background1" w:themeShade="A6"/>
        </w:rPr>
        <w:t>Охранник</w:t>
      </w:r>
      <w:r w:rsidRPr="00F253BB">
        <w:rPr>
          <w:strike/>
          <w:color w:val="A6A6A6" w:themeColor="background1" w:themeShade="A6"/>
          <w:lang w:val="ru-RU"/>
        </w:rPr>
        <w:t>и</w:t>
      </w:r>
      <w:r w:rsidRPr="00F253BB">
        <w:rPr>
          <w:strike/>
          <w:color w:val="A6A6A6" w:themeColor="background1" w:themeShade="A6"/>
        </w:rPr>
        <w:t xml:space="preserve"> смотр</w:t>
      </w:r>
      <w:r w:rsidRPr="00F253BB">
        <w:rPr>
          <w:strike/>
          <w:color w:val="A6A6A6" w:themeColor="background1" w:themeShade="A6"/>
          <w:lang w:val="ru-RU"/>
        </w:rPr>
        <w:t>я</w:t>
      </w:r>
      <w:r w:rsidRPr="00F253BB">
        <w:rPr>
          <w:strike/>
          <w:color w:val="A6A6A6" w:themeColor="background1" w:themeShade="A6"/>
        </w:rPr>
        <w:t>т в телефон и видят, что стоят на месте, где находится Фил.</w:t>
      </w:r>
    </w:p>
    <w:p w14:paraId="0AC70159" w14:textId="77777777" w:rsidR="00F253BB" w:rsidRPr="00F253BB" w:rsidRDefault="00F253BB" w:rsidP="00F253BB">
      <w:pPr>
        <w:pStyle w:val="a9"/>
        <w:rPr>
          <w:strike/>
          <w:color w:val="A6A6A6" w:themeColor="background1" w:themeShade="A6"/>
        </w:rPr>
      </w:pPr>
      <w:r w:rsidRPr="00F253BB">
        <w:rPr>
          <w:strike/>
          <w:color w:val="A6A6A6" w:themeColor="background1" w:themeShade="A6"/>
        </w:rPr>
        <w:t>ОХРАННИК 1</w:t>
      </w:r>
    </w:p>
    <w:p w14:paraId="0F8B5F78" w14:textId="77777777" w:rsidR="00F253BB" w:rsidRPr="00F253BB" w:rsidRDefault="00F253BB" w:rsidP="00F253BB">
      <w:pPr>
        <w:pStyle w:val="ab"/>
        <w:rPr>
          <w:strike/>
          <w:color w:val="A6A6A6" w:themeColor="background1" w:themeShade="A6"/>
        </w:rPr>
      </w:pPr>
      <w:r w:rsidRPr="00F253BB">
        <w:rPr>
          <w:strike/>
          <w:color w:val="A6A6A6" w:themeColor="background1" w:themeShade="A6"/>
        </w:rPr>
        <w:t>Чё за фигня? Сбой, что ли?</w:t>
      </w:r>
    </w:p>
    <w:p w14:paraId="70DA318B" w14:textId="77777777" w:rsidR="00F253BB" w:rsidRPr="00F253BB" w:rsidRDefault="00F253BB" w:rsidP="00F253BB">
      <w:pPr>
        <w:pStyle w:val="a9"/>
        <w:rPr>
          <w:strike/>
          <w:color w:val="A6A6A6" w:themeColor="background1" w:themeShade="A6"/>
        </w:rPr>
      </w:pPr>
      <w:r w:rsidRPr="00F253BB">
        <w:rPr>
          <w:strike/>
          <w:color w:val="A6A6A6" w:themeColor="background1" w:themeShade="A6"/>
        </w:rPr>
        <w:t>ОХРАННИК 2</w:t>
      </w:r>
    </w:p>
    <w:p w14:paraId="7DAB8F1D" w14:textId="77777777" w:rsidR="00F253BB" w:rsidRPr="00F253BB" w:rsidRDefault="00F253BB" w:rsidP="00F253BB">
      <w:pPr>
        <w:pStyle w:val="ae"/>
        <w:rPr>
          <w:strike/>
          <w:color w:val="A6A6A6" w:themeColor="background1" w:themeShade="A6"/>
        </w:rPr>
      </w:pPr>
      <w:r w:rsidRPr="00F253BB">
        <w:rPr>
          <w:strike/>
          <w:color w:val="A6A6A6" w:themeColor="background1" w:themeShade="A6"/>
        </w:rPr>
        <w:t>(смотрит наверх)</w:t>
      </w:r>
    </w:p>
    <w:p w14:paraId="399E41D9" w14:textId="77777777" w:rsidR="00F253BB" w:rsidRPr="00F253BB" w:rsidRDefault="00F253BB" w:rsidP="00F253BB">
      <w:pPr>
        <w:pStyle w:val="ab"/>
        <w:rPr>
          <w:strike/>
          <w:color w:val="A6A6A6" w:themeColor="background1" w:themeShade="A6"/>
        </w:rPr>
      </w:pPr>
      <w:r w:rsidRPr="00F253BB">
        <w:rPr>
          <w:strike/>
          <w:color w:val="A6A6A6" w:themeColor="background1" w:themeShade="A6"/>
        </w:rPr>
        <w:t>Может, он догадался? И телефон в скворечник сбросил?</w:t>
      </w:r>
    </w:p>
    <w:p w14:paraId="0750F47B" w14:textId="77777777" w:rsidR="00F253BB" w:rsidRPr="00F253BB" w:rsidRDefault="00F253BB" w:rsidP="00F253BB">
      <w:pPr>
        <w:pStyle w:val="a7"/>
        <w:rPr>
          <w:strike/>
          <w:color w:val="A6A6A6" w:themeColor="background1" w:themeShade="A6"/>
        </w:rPr>
      </w:pPr>
      <w:r w:rsidRPr="00F253BB">
        <w:rPr>
          <w:strike/>
          <w:color w:val="A6A6A6" w:themeColor="background1" w:themeShade="A6"/>
        </w:rPr>
        <w:t>Охранник 1, взглядом намекает «лезь наверх».</w:t>
      </w:r>
    </w:p>
    <w:p w14:paraId="47BFD392" w14:textId="77777777" w:rsidR="00F253BB" w:rsidRPr="00F253BB" w:rsidRDefault="00F253BB" w:rsidP="00F253BB">
      <w:pPr>
        <w:pStyle w:val="a9"/>
        <w:rPr>
          <w:strike/>
          <w:color w:val="A6A6A6" w:themeColor="background1" w:themeShade="A6"/>
        </w:rPr>
      </w:pPr>
      <w:r w:rsidRPr="00F253BB">
        <w:rPr>
          <w:strike/>
          <w:color w:val="A6A6A6" w:themeColor="background1" w:themeShade="A6"/>
        </w:rPr>
        <w:t>ОХРАННИК 2</w:t>
      </w:r>
    </w:p>
    <w:p w14:paraId="25246D6B" w14:textId="77777777" w:rsidR="00F253BB" w:rsidRPr="00F253BB" w:rsidRDefault="00F253BB" w:rsidP="00F253BB">
      <w:pPr>
        <w:pStyle w:val="ab"/>
        <w:rPr>
          <w:strike/>
          <w:color w:val="A6A6A6" w:themeColor="background1" w:themeShade="A6"/>
        </w:rPr>
      </w:pPr>
      <w:r w:rsidRPr="00F253BB">
        <w:rPr>
          <w:strike/>
          <w:color w:val="A6A6A6" w:themeColor="background1" w:themeShade="A6"/>
        </w:rPr>
        <w:t>Я высоты боюсь…</w:t>
      </w:r>
    </w:p>
    <w:p w14:paraId="01867280" w14:textId="77777777" w:rsidR="00F253BB" w:rsidRPr="00F253BB" w:rsidRDefault="00F253BB" w:rsidP="00F253BB">
      <w:pPr>
        <w:pStyle w:val="a9"/>
        <w:rPr>
          <w:strike/>
          <w:color w:val="A6A6A6" w:themeColor="background1" w:themeShade="A6"/>
        </w:rPr>
      </w:pPr>
      <w:r w:rsidRPr="00F253BB">
        <w:rPr>
          <w:strike/>
          <w:color w:val="A6A6A6" w:themeColor="background1" w:themeShade="A6"/>
        </w:rPr>
        <w:t>ОХРАННИК 1</w:t>
      </w:r>
    </w:p>
    <w:p w14:paraId="1DE336B3" w14:textId="77777777" w:rsidR="00F253BB" w:rsidRPr="00F253BB" w:rsidRDefault="00F253BB" w:rsidP="00F253BB">
      <w:pPr>
        <w:pStyle w:val="ab"/>
        <w:rPr>
          <w:strike/>
          <w:color w:val="A6A6A6" w:themeColor="background1" w:themeShade="A6"/>
        </w:rPr>
      </w:pPr>
      <w:r w:rsidRPr="00F253BB">
        <w:rPr>
          <w:strike/>
          <w:color w:val="A6A6A6" w:themeColor="background1" w:themeShade="A6"/>
        </w:rPr>
        <w:t>Ты лучше глубины бойся, на которую нас хозяин зароет, если мы его не найдём.</w:t>
      </w:r>
    </w:p>
    <w:p w14:paraId="30B62C39" w14:textId="77777777" w:rsidR="00F253BB" w:rsidRPr="00F253BB" w:rsidRDefault="00F253BB" w:rsidP="00F253BB">
      <w:pPr>
        <w:pStyle w:val="a7"/>
        <w:rPr>
          <w:strike/>
          <w:color w:val="A6A6A6" w:themeColor="background1" w:themeShade="A6"/>
        </w:rPr>
      </w:pPr>
      <w:r w:rsidRPr="00F253BB">
        <w:rPr>
          <w:strike/>
          <w:color w:val="A6A6A6" w:themeColor="background1" w:themeShade="A6"/>
        </w:rPr>
        <w:t xml:space="preserve">Охранник 2 лезет наверх, к скворечнику и замечает </w:t>
      </w:r>
      <w:r w:rsidRPr="00F253BB">
        <w:rPr>
          <w:strike/>
          <w:color w:val="A6A6A6" w:themeColor="background1" w:themeShade="A6"/>
          <w:lang w:val="ru-RU"/>
        </w:rPr>
        <w:t>Б</w:t>
      </w:r>
      <w:r w:rsidRPr="00F253BB">
        <w:rPr>
          <w:strike/>
          <w:color w:val="A6A6A6" w:themeColor="background1" w:themeShade="A6"/>
        </w:rPr>
        <w:t>абушку внизу.</w:t>
      </w:r>
    </w:p>
    <w:p w14:paraId="57CB58B7" w14:textId="77777777" w:rsidR="00F253BB" w:rsidRPr="00F253BB" w:rsidRDefault="00F253BB" w:rsidP="00F253BB">
      <w:pPr>
        <w:pStyle w:val="a9"/>
        <w:rPr>
          <w:strike/>
          <w:color w:val="A6A6A6" w:themeColor="background1" w:themeShade="A6"/>
        </w:rPr>
      </w:pPr>
      <w:r w:rsidRPr="00F253BB">
        <w:rPr>
          <w:strike/>
          <w:color w:val="A6A6A6" w:themeColor="background1" w:themeShade="A6"/>
        </w:rPr>
        <w:t>БАБУШКА</w:t>
      </w:r>
    </w:p>
    <w:p w14:paraId="2F174A0C" w14:textId="77777777" w:rsidR="00F253BB" w:rsidRPr="00F253BB" w:rsidRDefault="00F253BB" w:rsidP="00F253BB">
      <w:pPr>
        <w:pStyle w:val="ab"/>
        <w:rPr>
          <w:strike/>
          <w:color w:val="A6A6A6" w:themeColor="background1" w:themeShade="A6"/>
        </w:rPr>
      </w:pPr>
      <w:r w:rsidRPr="00F253BB">
        <w:rPr>
          <w:strike/>
          <w:color w:val="A6A6A6" w:themeColor="background1" w:themeShade="A6"/>
        </w:rPr>
        <w:t xml:space="preserve">Слышь, наркоман! Уже в домике у птичек свои закладки прячете! Скотина! Сейчас ментов вызову, в такой же скворечник переедешь лет на </w:t>
      </w:r>
      <w:r w:rsidRPr="00F253BB">
        <w:rPr>
          <w:strike/>
          <w:color w:val="A6A6A6" w:themeColor="background1" w:themeShade="A6"/>
          <w:lang w:val="ru-RU"/>
        </w:rPr>
        <w:t>пятнадцать</w:t>
      </w:r>
      <w:r w:rsidRPr="00F253BB">
        <w:rPr>
          <w:strike/>
          <w:color w:val="A6A6A6" w:themeColor="background1" w:themeShade="A6"/>
        </w:rPr>
        <w:t>!!!</w:t>
      </w:r>
    </w:p>
    <w:p w14:paraId="2B807D2F" w14:textId="77777777" w:rsidR="00F253BB" w:rsidRPr="00F253BB" w:rsidRDefault="00F253BB" w:rsidP="00F253BB">
      <w:pPr>
        <w:pStyle w:val="a7"/>
        <w:rPr>
          <w:strike/>
          <w:color w:val="A6A6A6" w:themeColor="background1" w:themeShade="A6"/>
        </w:rPr>
      </w:pPr>
      <w:r w:rsidRPr="00F253BB">
        <w:rPr>
          <w:strike/>
          <w:color w:val="A6A6A6" w:themeColor="background1" w:themeShade="A6"/>
        </w:rPr>
        <w:t>Охранник</w:t>
      </w:r>
      <w:r w:rsidRPr="00F253BB">
        <w:rPr>
          <w:strike/>
          <w:color w:val="A6A6A6" w:themeColor="background1" w:themeShade="A6"/>
          <w:lang w:val="ru-RU"/>
        </w:rPr>
        <w:t xml:space="preserve"> 2</w:t>
      </w:r>
      <w:r w:rsidRPr="00F253BB">
        <w:rPr>
          <w:strike/>
          <w:color w:val="A6A6A6" w:themeColor="background1" w:themeShade="A6"/>
        </w:rPr>
        <w:t xml:space="preserve"> в ужасе спрыгивает вниз, и хромая, убегает от бабки в машину. Охранник 1 смотрит в телефон, там «Фил» уже перемещается.</w:t>
      </w:r>
    </w:p>
    <w:p w14:paraId="7B4F5135" w14:textId="77777777" w:rsidR="00F253BB" w:rsidRPr="00F253BB" w:rsidRDefault="00F253BB" w:rsidP="00F253BB">
      <w:pPr>
        <w:pStyle w:val="a6"/>
        <w:rPr>
          <w:strike/>
          <w:color w:val="A6A6A6" w:themeColor="background1" w:themeShade="A6"/>
        </w:rPr>
      </w:pPr>
      <w:bookmarkStart w:id="7" w:name="_Hlk119759604"/>
      <w:r w:rsidRPr="00F253BB">
        <w:rPr>
          <w:strike/>
          <w:color w:val="A6A6A6" w:themeColor="background1" w:themeShade="A6"/>
        </w:rPr>
        <w:t>13-25.</w:t>
      </w:r>
      <w:r w:rsidRPr="00F253BB">
        <w:rPr>
          <w:strike/>
          <w:color w:val="A6A6A6" w:themeColor="background1" w:themeShade="A6"/>
        </w:rPr>
        <w:tab/>
        <w:t>НАТ. ВОЗЛЕ МУСОРНЫХ КОНТЕЙНЕРОВ – ДЕНЬ</w:t>
      </w:r>
    </w:p>
    <w:bookmarkEnd w:id="7"/>
    <w:p w14:paraId="2CEB55FE" w14:textId="77777777" w:rsidR="00F253BB" w:rsidRPr="00F253BB" w:rsidRDefault="00F253BB" w:rsidP="00F253BB">
      <w:pPr>
        <w:pStyle w:val="a7"/>
        <w:keepNext/>
        <w:keepLines/>
        <w:rPr>
          <w:strike/>
          <w:color w:val="A6A6A6" w:themeColor="background1" w:themeShade="A6"/>
        </w:rPr>
      </w:pPr>
      <w:r w:rsidRPr="00F253BB">
        <w:rPr>
          <w:strike/>
          <w:color w:val="A6A6A6" w:themeColor="background1" w:themeShade="A6"/>
        </w:rPr>
        <w:t>Охранники подходят к мусорным контейнерам. Смотрят в телефон. На карте показано, что Фил рядом. Они смотрят друг на друга, жмут плечами. И начинают копаться в контейнерах. Сзади к ним подход</w:t>
      </w:r>
      <w:r w:rsidRPr="00F253BB">
        <w:rPr>
          <w:strike/>
          <w:color w:val="A6A6A6" w:themeColor="background1" w:themeShade="A6"/>
          <w:lang w:val="ru-RU"/>
        </w:rPr>
        <w:t>я</w:t>
      </w:r>
      <w:r w:rsidRPr="00F253BB">
        <w:rPr>
          <w:strike/>
          <w:color w:val="A6A6A6" w:themeColor="background1" w:themeShade="A6"/>
        </w:rPr>
        <w:t>т бомжи с палками.</w:t>
      </w:r>
    </w:p>
    <w:p w14:paraId="5B4EAEF0" w14:textId="77777777" w:rsidR="00F253BB" w:rsidRPr="00F253BB" w:rsidRDefault="00F253BB" w:rsidP="00F253BB">
      <w:pPr>
        <w:pStyle w:val="a9"/>
        <w:rPr>
          <w:strike/>
          <w:color w:val="A6A6A6" w:themeColor="background1" w:themeShade="A6"/>
        </w:rPr>
      </w:pPr>
      <w:r w:rsidRPr="00F253BB">
        <w:rPr>
          <w:strike/>
          <w:color w:val="A6A6A6" w:themeColor="background1" w:themeShade="A6"/>
        </w:rPr>
        <w:t>БОМЖ</w:t>
      </w:r>
    </w:p>
    <w:p w14:paraId="749A19D5" w14:textId="77777777" w:rsidR="00F253BB" w:rsidRPr="00F253BB" w:rsidRDefault="00F253BB" w:rsidP="00F253BB">
      <w:pPr>
        <w:pStyle w:val="ab"/>
        <w:rPr>
          <w:strike/>
          <w:color w:val="A6A6A6" w:themeColor="background1" w:themeShade="A6"/>
        </w:rPr>
      </w:pPr>
      <w:r w:rsidRPr="00F253BB">
        <w:rPr>
          <w:strike/>
          <w:color w:val="A6A6A6" w:themeColor="background1" w:themeShade="A6"/>
        </w:rPr>
        <w:t>Эй! Это наша поляна!</w:t>
      </w:r>
    </w:p>
    <w:p w14:paraId="56DDE8C1" w14:textId="77777777" w:rsidR="00F253BB" w:rsidRPr="00F253BB" w:rsidRDefault="00F253BB" w:rsidP="00F253BB">
      <w:pPr>
        <w:pStyle w:val="a7"/>
        <w:rPr>
          <w:strike/>
          <w:color w:val="A6A6A6" w:themeColor="background1" w:themeShade="A6"/>
        </w:rPr>
      </w:pPr>
      <w:r w:rsidRPr="00F253BB">
        <w:rPr>
          <w:strike/>
          <w:color w:val="A6A6A6" w:themeColor="background1" w:themeShade="A6"/>
        </w:rPr>
        <w:t>Охранник 2 оборачивает</w:t>
      </w:r>
      <w:r w:rsidRPr="00F253BB">
        <w:rPr>
          <w:strike/>
          <w:color w:val="A6A6A6" w:themeColor="background1" w:themeShade="A6"/>
          <w:lang w:val="ru-RU"/>
        </w:rPr>
        <w:t>ся</w:t>
      </w:r>
      <w:r w:rsidRPr="00F253BB">
        <w:rPr>
          <w:strike/>
          <w:color w:val="A6A6A6" w:themeColor="background1" w:themeShade="A6"/>
        </w:rPr>
        <w:t xml:space="preserve">, </w:t>
      </w:r>
      <w:r w:rsidRPr="00F253BB">
        <w:rPr>
          <w:strike/>
          <w:color w:val="A6A6A6" w:themeColor="background1" w:themeShade="A6"/>
          <w:lang w:val="ru-RU"/>
        </w:rPr>
        <w:t>Б</w:t>
      </w:r>
      <w:r w:rsidRPr="00F253BB">
        <w:rPr>
          <w:strike/>
          <w:color w:val="A6A6A6" w:themeColor="background1" w:themeShade="A6"/>
        </w:rPr>
        <w:t>омж бьёт его палкой в лоб. Он кувырком падает в контейнер. Охранник 1 достаёт пистолет, наводит его на бомжей, достаёт своего коллегу из контейнера. Он после удара еле стоит на ногах, весь грязный, на голове прилип мусор.  Охранник 1 тащит его, взял под локоть, рукавом затыкает себе нос от вони.</w:t>
      </w:r>
    </w:p>
    <w:p w14:paraId="345CE1B7" w14:textId="77777777" w:rsidR="00F253BB" w:rsidRPr="00F253BB" w:rsidRDefault="00F253BB" w:rsidP="00955635">
      <w:pPr>
        <w:pStyle w:val="af8"/>
        <w:keepNext/>
        <w:keepLines/>
        <w:spacing w:before="360"/>
        <w:rPr>
          <w:lang w:val="x-none"/>
        </w:rPr>
      </w:pPr>
    </w:p>
    <w:p w14:paraId="611C8811" w14:textId="77777777" w:rsidR="007F7699" w:rsidRDefault="007F7699" w:rsidP="007F7699">
      <w:pPr>
        <w:pStyle w:val="a6"/>
      </w:pPr>
      <w:r>
        <w:t>13-26.</w:t>
      </w:r>
      <w:r>
        <w:tab/>
        <w:t xml:space="preserve">ИНТ. </w:t>
      </w:r>
      <w:bookmarkStart w:id="8" w:name="_Hlk119684049"/>
      <w:r>
        <w:t xml:space="preserve">ПЕНЬКОВВБАНК </w:t>
      </w:r>
      <w:bookmarkEnd w:id="8"/>
      <w:r>
        <w:t>(</w:t>
      </w:r>
      <w:r w:rsidRPr="00E63B5E">
        <w:rPr>
          <w:caps w:val="0"/>
        </w:rPr>
        <w:t xml:space="preserve">кабинет </w:t>
      </w:r>
      <w:r>
        <w:rPr>
          <w:caps w:val="0"/>
        </w:rPr>
        <w:t>Б</w:t>
      </w:r>
      <w:r w:rsidRPr="00E63B5E">
        <w:rPr>
          <w:caps w:val="0"/>
        </w:rPr>
        <w:t>анкира</w:t>
      </w:r>
      <w:r>
        <w:t>) – ДЕНЬ</w:t>
      </w:r>
    </w:p>
    <w:p w14:paraId="1E9CE47F" w14:textId="77777777" w:rsidR="007F7699" w:rsidRDefault="007F7699" w:rsidP="007F7699">
      <w:pPr>
        <w:pStyle w:val="a7"/>
        <w:keepNext/>
        <w:keepLines/>
      </w:pPr>
      <w:r>
        <w:t>Банкир сидит за столом и смотрит на ноутбуке видео «Как правильно заходить в хату» и записывает.</w:t>
      </w:r>
    </w:p>
    <w:p w14:paraId="03F69A55" w14:textId="77777777" w:rsidR="007F7699" w:rsidRPr="00FF5D11" w:rsidRDefault="007F7699" w:rsidP="007F7699">
      <w:pPr>
        <w:pStyle w:val="a9"/>
        <w:rPr>
          <w:lang w:val="ru-RU"/>
        </w:rPr>
      </w:pPr>
      <w:r>
        <w:t>ГОЛОС ИЗ НОУТБУКА</w:t>
      </w:r>
      <w:r>
        <w:rPr>
          <w:lang w:val="ru-RU"/>
        </w:rPr>
        <w:t xml:space="preserve"> (ЗК)</w:t>
      </w:r>
    </w:p>
    <w:p w14:paraId="268B5937" w14:textId="77777777" w:rsidR="007F7699" w:rsidRDefault="007F7699" w:rsidP="007F7699">
      <w:pPr>
        <w:pStyle w:val="ab"/>
      </w:pPr>
      <w:r>
        <w:t>Если вам под ноги бросили полотенце, ни в коем случае не поднимайте его. Вытрите об него ноги и проходите дальше.</w:t>
      </w:r>
    </w:p>
    <w:p w14:paraId="4AEA5E82" w14:textId="77777777" w:rsidR="007F7699" w:rsidRDefault="007F7699" w:rsidP="007F7699">
      <w:pPr>
        <w:pStyle w:val="a9"/>
      </w:pPr>
      <w:r>
        <w:t>БАНКИР</w:t>
      </w:r>
    </w:p>
    <w:p w14:paraId="1C387EAA" w14:textId="77777777" w:rsidR="007F7699" w:rsidRDefault="007F7699" w:rsidP="007F7699">
      <w:pPr>
        <w:pStyle w:val="ae"/>
      </w:pPr>
      <w:r>
        <w:t>(под нос)</w:t>
      </w:r>
    </w:p>
    <w:p w14:paraId="3E6006A4" w14:textId="77777777" w:rsidR="007F7699" w:rsidRDefault="007F7699" w:rsidP="007F7699">
      <w:pPr>
        <w:pStyle w:val="ab"/>
      </w:pPr>
      <w:r>
        <w:t>Ага… а если стирать заставят…</w:t>
      </w:r>
    </w:p>
    <w:p w14:paraId="04EB94FA" w14:textId="77777777" w:rsidR="007F7699" w:rsidRPr="00FF5D11" w:rsidRDefault="007F7699" w:rsidP="007F7699">
      <w:pPr>
        <w:pStyle w:val="a9"/>
        <w:rPr>
          <w:lang w:val="ru-RU"/>
        </w:rPr>
      </w:pPr>
      <w:r>
        <w:t>ГОЛОС ИЗ НОУТБУКА</w:t>
      </w:r>
      <w:r>
        <w:rPr>
          <w:lang w:val="ru-RU"/>
        </w:rPr>
        <w:t xml:space="preserve"> (ЗК)</w:t>
      </w:r>
    </w:p>
    <w:p w14:paraId="5CBEF4AA" w14:textId="77777777" w:rsidR="007F7699" w:rsidRDefault="007F7699" w:rsidP="007F7699">
      <w:pPr>
        <w:pStyle w:val="ab"/>
      </w:pPr>
      <w:r>
        <w:t>…могут загадать загадку: стоят два стула, на одном – пики точ</w:t>
      </w:r>
      <w:r>
        <w:rPr>
          <w:lang w:val="ru-RU"/>
        </w:rPr>
        <w:t>ё</w:t>
      </w:r>
      <w:r>
        <w:t>ные, а на другом ху…</w:t>
      </w:r>
    </w:p>
    <w:p w14:paraId="24BD004A" w14:textId="77777777" w:rsidR="007F7699" w:rsidRDefault="007F7699" w:rsidP="007F7699">
      <w:pPr>
        <w:pStyle w:val="a7"/>
      </w:pPr>
      <w:r>
        <w:t xml:space="preserve">В кабинет заходит </w:t>
      </w:r>
      <w:r>
        <w:rPr>
          <w:lang w:val="ru-RU"/>
        </w:rPr>
        <w:t>СЕКРЕТАРША</w:t>
      </w:r>
      <w:r>
        <w:t>. Банкир быстро останавливает видео.</w:t>
      </w:r>
    </w:p>
    <w:p w14:paraId="01C0EB42" w14:textId="77777777" w:rsidR="007F7699" w:rsidRDefault="007F7699" w:rsidP="007F7699">
      <w:pPr>
        <w:pStyle w:val="a9"/>
      </w:pPr>
      <w:r>
        <w:t>БАНКИР</w:t>
      </w:r>
    </w:p>
    <w:p w14:paraId="610DE451" w14:textId="77777777" w:rsidR="007F7699" w:rsidRDefault="007F7699" w:rsidP="007F7699">
      <w:pPr>
        <w:pStyle w:val="ab"/>
        <w:keepNext/>
      </w:pPr>
      <w:r>
        <w:t>Сложнее, чем высшая математика…</w:t>
      </w:r>
    </w:p>
    <w:p w14:paraId="6CFCF11C" w14:textId="77777777" w:rsidR="007F7699" w:rsidRPr="00FF5D11" w:rsidRDefault="007F7699" w:rsidP="007F7699">
      <w:pPr>
        <w:pStyle w:val="ae"/>
      </w:pPr>
      <w:r>
        <w:t>(Секретарше)</w:t>
      </w:r>
    </w:p>
    <w:p w14:paraId="3EBAAF6A" w14:textId="77777777" w:rsidR="007F7699" w:rsidRDefault="007F7699" w:rsidP="007F7699">
      <w:pPr>
        <w:pStyle w:val="ab"/>
      </w:pPr>
      <w:r>
        <w:t>Что хотела? Стучать не учили!?</w:t>
      </w:r>
    </w:p>
    <w:p w14:paraId="1AE8533F" w14:textId="77777777" w:rsidR="007F7699" w:rsidRDefault="007F7699" w:rsidP="007F7699">
      <w:pPr>
        <w:pStyle w:val="a9"/>
      </w:pPr>
      <w:r>
        <w:t>СЕКРЕТАРША</w:t>
      </w:r>
    </w:p>
    <w:p w14:paraId="5DCE5447" w14:textId="77777777" w:rsidR="007F7699" w:rsidRDefault="007F7699" w:rsidP="007F7699">
      <w:pPr>
        <w:pStyle w:val="ab"/>
      </w:pPr>
      <w:r>
        <w:t>Я стучала.</w:t>
      </w:r>
    </w:p>
    <w:p w14:paraId="4F841111" w14:textId="77777777" w:rsidR="007F7699" w:rsidRDefault="007F7699" w:rsidP="007F7699">
      <w:pPr>
        <w:pStyle w:val="a9"/>
      </w:pPr>
      <w:r>
        <w:t>БАНКИР</w:t>
      </w:r>
    </w:p>
    <w:p w14:paraId="188F9AE3" w14:textId="77777777" w:rsidR="007F7699" w:rsidRDefault="007F7699" w:rsidP="007F7699">
      <w:pPr>
        <w:pStyle w:val="ab"/>
      </w:pPr>
      <w:r>
        <w:t>Надеюсь, не на меня!?</w:t>
      </w:r>
    </w:p>
    <w:p w14:paraId="5835A48B" w14:textId="77777777" w:rsidR="007F7699" w:rsidRDefault="007F7699" w:rsidP="007F7699">
      <w:pPr>
        <w:pStyle w:val="a9"/>
      </w:pPr>
      <w:r>
        <w:t>СЕКРЕТАРША</w:t>
      </w:r>
    </w:p>
    <w:p w14:paraId="1CF65D89" w14:textId="77777777" w:rsidR="007F7699" w:rsidRDefault="007F7699" w:rsidP="007F7699">
      <w:pPr>
        <w:pStyle w:val="ae"/>
      </w:pPr>
      <w:r>
        <w:t>(смотрит с недоумением)</w:t>
      </w:r>
    </w:p>
    <w:p w14:paraId="326F1FF8" w14:textId="77777777" w:rsidR="007F7699" w:rsidRDefault="007F7699" w:rsidP="007F7699">
      <w:pPr>
        <w:pStyle w:val="ab"/>
      </w:pPr>
      <w:r>
        <w:t>К вам тут девушка на приём. Говорит, ваша старая знакомая.</w:t>
      </w:r>
    </w:p>
    <w:p w14:paraId="6C2A46B5" w14:textId="77777777" w:rsidR="007F7699" w:rsidRDefault="007F7699" w:rsidP="007F7699">
      <w:pPr>
        <w:pStyle w:val="a9"/>
      </w:pPr>
      <w:r>
        <w:t>БАНКИР</w:t>
      </w:r>
    </w:p>
    <w:p w14:paraId="2CE770E3" w14:textId="77777777" w:rsidR="007F7699" w:rsidRDefault="007F7699" w:rsidP="007F7699">
      <w:pPr>
        <w:pStyle w:val="ab"/>
      </w:pPr>
      <w:r>
        <w:t>Она не в ментовской форме?! Тогда пропусти.</w:t>
      </w:r>
    </w:p>
    <w:p w14:paraId="45E273EE" w14:textId="77777777" w:rsidR="007F7699" w:rsidRDefault="007F7699" w:rsidP="007F7699">
      <w:pPr>
        <w:pStyle w:val="a7"/>
      </w:pPr>
      <w:r>
        <w:t>Секретарша уходит из кабинета. Входит Стэлла. В чёрном парике - каре и обтягивающем платье. Банкир явно приободрился.</w:t>
      </w:r>
    </w:p>
    <w:p w14:paraId="1B864588" w14:textId="77777777" w:rsidR="007F7699" w:rsidRDefault="007F7699" w:rsidP="007F7699">
      <w:pPr>
        <w:pStyle w:val="a9"/>
      </w:pPr>
      <w:r>
        <w:lastRenderedPageBreak/>
        <w:t>БАНКИР</w:t>
      </w:r>
    </w:p>
    <w:p w14:paraId="0926449B" w14:textId="77777777" w:rsidR="007F7699" w:rsidRDefault="007F7699" w:rsidP="007F7699">
      <w:pPr>
        <w:pStyle w:val="ab"/>
      </w:pPr>
      <w:r>
        <w:t>Здравствуйте. Чем могу быть полезен? Я, кстати, холост.</w:t>
      </w:r>
    </w:p>
    <w:p w14:paraId="1C22ABC1" w14:textId="77777777" w:rsidR="007F7699" w:rsidRDefault="007F7699" w:rsidP="007F7699">
      <w:pPr>
        <w:pStyle w:val="a9"/>
      </w:pPr>
      <w:r>
        <w:t>СТЭЛЛА</w:t>
      </w:r>
    </w:p>
    <w:p w14:paraId="7923BC7D" w14:textId="61238F18" w:rsidR="007F7699" w:rsidRDefault="007F7699" w:rsidP="007F7699">
      <w:pPr>
        <w:pStyle w:val="ab"/>
      </w:pPr>
      <w:r>
        <w:t>Ну</w:t>
      </w:r>
      <w:r>
        <w:rPr>
          <w:lang w:val="ru-RU"/>
        </w:rPr>
        <w:t>,</w:t>
      </w:r>
      <w:r>
        <w:t xml:space="preserve"> я не знаю, куда девушки смотрят, что такой видный мужчина и не окольцован.</w:t>
      </w:r>
    </w:p>
    <w:p w14:paraId="6B02FC25" w14:textId="77777777" w:rsidR="007F7699" w:rsidRDefault="007F7699" w:rsidP="007F7699">
      <w:pPr>
        <w:pStyle w:val="a7"/>
      </w:pPr>
      <w:r>
        <w:t>Стэлла присаживается, закинув нога на ногу, Банкир не отводит глаз. Она перекидывает их как Шерон Стоун в «Основном инстинкте», Банкир нервно сглатывает.</w:t>
      </w:r>
    </w:p>
    <w:p w14:paraId="6C9017A4" w14:textId="77777777" w:rsidR="007F7699" w:rsidRDefault="007F7699" w:rsidP="007F7699">
      <w:pPr>
        <w:pStyle w:val="a9"/>
      </w:pPr>
      <w:r>
        <w:t>БАНКИР</w:t>
      </w:r>
    </w:p>
    <w:p w14:paraId="6EE7E6B0" w14:textId="77777777" w:rsidR="007F7699" w:rsidRDefault="007F7699" w:rsidP="007F7699">
      <w:pPr>
        <w:pStyle w:val="ab"/>
      </w:pPr>
      <w:r>
        <w:t>Чай, кофе, виски, гостиница? Простите, шампанское…</w:t>
      </w:r>
    </w:p>
    <w:p w14:paraId="5189CE5F" w14:textId="77777777" w:rsidR="007F7699" w:rsidRDefault="007F7699" w:rsidP="007F7699">
      <w:pPr>
        <w:pStyle w:val="a9"/>
      </w:pPr>
      <w:r>
        <w:t>СТЭЛЛА</w:t>
      </w:r>
    </w:p>
    <w:p w14:paraId="2EBEE3A9" w14:textId="77777777" w:rsidR="007F7699" w:rsidRDefault="007F7699" w:rsidP="007F7699">
      <w:pPr>
        <w:pStyle w:val="ab"/>
      </w:pPr>
      <w:r>
        <w:t>От шампанского не откажусь.</w:t>
      </w:r>
    </w:p>
    <w:p w14:paraId="6C30995E" w14:textId="77777777" w:rsidR="007F7699" w:rsidRDefault="007F7699" w:rsidP="007F7699">
      <w:pPr>
        <w:pStyle w:val="a7"/>
      </w:pPr>
      <w:r>
        <w:t>Банкир нажимает кнопку на стационарном телефоне.</w:t>
      </w:r>
    </w:p>
    <w:p w14:paraId="1F789639" w14:textId="77777777" w:rsidR="007F7699" w:rsidRDefault="007F7699" w:rsidP="007F7699">
      <w:pPr>
        <w:pStyle w:val="a9"/>
      </w:pPr>
      <w:r>
        <w:t>БАНКИР</w:t>
      </w:r>
    </w:p>
    <w:p w14:paraId="7027D1E9" w14:textId="77777777" w:rsidR="007F7699" w:rsidRDefault="007F7699" w:rsidP="007F7699">
      <w:pPr>
        <w:pStyle w:val="ab"/>
        <w:keepNext/>
      </w:pPr>
      <w:r>
        <w:t>Шампанского и фруктов принеси. Быстро, я сказал!</w:t>
      </w:r>
    </w:p>
    <w:p w14:paraId="42ACC33E" w14:textId="77777777" w:rsidR="007F7699" w:rsidRDefault="007F7699" w:rsidP="007F7699">
      <w:pPr>
        <w:pStyle w:val="ae"/>
      </w:pPr>
      <w:r>
        <w:t>(Стэлле)</w:t>
      </w:r>
    </w:p>
    <w:p w14:paraId="78CAF511" w14:textId="77777777" w:rsidR="007F7699" w:rsidRDefault="007F7699" w:rsidP="007F7699">
      <w:pPr>
        <w:pStyle w:val="ab"/>
      </w:pPr>
      <w:r>
        <w:t>Чем могу быть полезен?</w:t>
      </w:r>
    </w:p>
    <w:p w14:paraId="1D287B53" w14:textId="77777777" w:rsidR="007F7699" w:rsidRDefault="007F7699" w:rsidP="007F7699">
      <w:pPr>
        <w:pStyle w:val="a9"/>
      </w:pPr>
      <w:r>
        <w:t>СТЭЛЛА</w:t>
      </w:r>
    </w:p>
    <w:p w14:paraId="350FD33A" w14:textId="77777777" w:rsidR="007F7699" w:rsidRDefault="007F7699" w:rsidP="007F7699">
      <w:pPr>
        <w:pStyle w:val="ab"/>
      </w:pPr>
      <w:r>
        <w:t>Дело в том, что я была в банке, когда случилось ограбление и</w:t>
      </w:r>
      <w:r>
        <w:rPr>
          <w:lang w:val="ru-RU"/>
        </w:rPr>
        <w:t>,</w:t>
      </w:r>
      <w:r>
        <w:t xml:space="preserve"> знаете, просто вами восхитилась. Так профессионально всё выглядело. Лучше, чем в кино.</w:t>
      </w:r>
    </w:p>
    <w:p w14:paraId="3B273B20" w14:textId="77777777" w:rsidR="007F7699" w:rsidRDefault="007F7699" w:rsidP="007F7699">
      <w:pPr>
        <w:pStyle w:val="a9"/>
      </w:pPr>
      <w:r>
        <w:t>БАНКИР</w:t>
      </w:r>
    </w:p>
    <w:p w14:paraId="6B141968" w14:textId="77777777" w:rsidR="007F7699" w:rsidRDefault="007F7699" w:rsidP="007F7699">
      <w:pPr>
        <w:pStyle w:val="ab"/>
      </w:pPr>
      <w:r>
        <w:t>Таак. Это вы о ч</w:t>
      </w:r>
      <w:r>
        <w:rPr>
          <w:lang w:val="ru-RU"/>
        </w:rPr>
        <w:t>ё</w:t>
      </w:r>
      <w:r>
        <w:t>м сейчас?</w:t>
      </w:r>
    </w:p>
    <w:p w14:paraId="7D1FA25D" w14:textId="77777777" w:rsidR="007F7699" w:rsidRDefault="007F7699" w:rsidP="007F7699">
      <w:pPr>
        <w:pStyle w:val="a9"/>
      </w:pPr>
      <w:r>
        <w:t>СТЭЛЛА</w:t>
      </w:r>
    </w:p>
    <w:p w14:paraId="41A4C617" w14:textId="77777777" w:rsidR="007F7699" w:rsidRDefault="007F7699" w:rsidP="007F7699">
      <w:pPr>
        <w:pStyle w:val="ab"/>
      </w:pPr>
      <w:r>
        <w:t>Я ваша коллега, из Альфа-СамецБанка…</w:t>
      </w:r>
      <w:r>
        <w:rPr>
          <w:lang w:val="ru-RU"/>
        </w:rPr>
        <w:t xml:space="preserve"> </w:t>
      </w:r>
      <w:r>
        <w:t>вы наверняка не слышали, это новый банк…</w:t>
      </w:r>
    </w:p>
    <w:p w14:paraId="69504761" w14:textId="77777777" w:rsidR="007F7699" w:rsidRDefault="007F7699" w:rsidP="007F7699">
      <w:pPr>
        <w:pStyle w:val="a7"/>
      </w:pPr>
      <w:r>
        <w:t>Секретарша вносит бутылку шампанского, два бокала и нарезку фруктов. Наливает им шампанского. Выходит. Стэлла бер</w:t>
      </w:r>
      <w:r>
        <w:rPr>
          <w:lang w:val="ru-RU"/>
        </w:rPr>
        <w:t>ё</w:t>
      </w:r>
      <w:r>
        <w:t>т бокал, Банкир тоже. Они чокаются, выпивают.</w:t>
      </w:r>
    </w:p>
    <w:p w14:paraId="47CF4B13" w14:textId="77777777" w:rsidR="007F7699" w:rsidRDefault="007F7699" w:rsidP="007F7699">
      <w:pPr>
        <w:pStyle w:val="a9"/>
      </w:pPr>
      <w:r>
        <w:t>БАНКИР</w:t>
      </w:r>
    </w:p>
    <w:p w14:paraId="767FF4E3" w14:textId="77777777" w:rsidR="007F7699" w:rsidRDefault="007F7699" w:rsidP="007F7699">
      <w:pPr>
        <w:pStyle w:val="ab"/>
      </w:pPr>
      <w:r>
        <w:t>Говорите, что вам нужно. Я не понимаю.</w:t>
      </w:r>
    </w:p>
    <w:p w14:paraId="25E29244" w14:textId="18240983" w:rsidR="007F7699" w:rsidRDefault="007F7699" w:rsidP="007F7699">
      <w:pPr>
        <w:pStyle w:val="a7"/>
      </w:pPr>
      <w:r>
        <w:t>Стэлла встаёт, наклоняе</w:t>
      </w:r>
      <w:r>
        <w:rPr>
          <w:lang w:val="ru-RU"/>
        </w:rPr>
        <w:t>т</w:t>
      </w:r>
      <w:r>
        <w:t>ся к нему так, что видно грудь из платья, и шепчет ему на ухо.</w:t>
      </w:r>
    </w:p>
    <w:p w14:paraId="00120077" w14:textId="77777777" w:rsidR="007F7699" w:rsidRDefault="007F7699" w:rsidP="007F7699">
      <w:pPr>
        <w:pStyle w:val="a9"/>
      </w:pPr>
      <w:r>
        <w:lastRenderedPageBreak/>
        <w:t>СТЭЛЛА</w:t>
      </w:r>
    </w:p>
    <w:p w14:paraId="4DA88CD4" w14:textId="77777777" w:rsidR="007F7699" w:rsidRDefault="007F7699" w:rsidP="007F7699">
      <w:pPr>
        <w:pStyle w:val="ab"/>
      </w:pPr>
      <w:r>
        <w:t>Мне нужна консультация профессионала. Который поможет мне обчистить мой банк. Без рисков и за хорошее вознаграждение.</w:t>
      </w:r>
    </w:p>
    <w:p w14:paraId="562F7250" w14:textId="77777777" w:rsidR="007F7699" w:rsidRDefault="007F7699" w:rsidP="007F7699">
      <w:pPr>
        <w:pStyle w:val="a7"/>
      </w:pPr>
      <w:r>
        <w:t xml:space="preserve">Стэлла задевает губами ухо </w:t>
      </w:r>
      <w:r>
        <w:rPr>
          <w:lang w:val="ru-RU"/>
        </w:rPr>
        <w:t>Б</w:t>
      </w:r>
      <w:r>
        <w:t>анкира, он «поплыл», закрывает глаза.</w:t>
      </w:r>
    </w:p>
    <w:p w14:paraId="7541519C" w14:textId="77777777" w:rsidR="007F7699" w:rsidRDefault="007F7699" w:rsidP="007F7699">
      <w:pPr>
        <w:pStyle w:val="a9"/>
      </w:pPr>
      <w:r>
        <w:t>БАНКИР</w:t>
      </w:r>
    </w:p>
    <w:p w14:paraId="65E4B2C0" w14:textId="77777777" w:rsidR="007F7699" w:rsidRDefault="007F7699" w:rsidP="007F7699">
      <w:pPr>
        <w:pStyle w:val="ab"/>
      </w:pPr>
      <w:r>
        <w:t>Нет. Вы видимо что-то путаете, я никакого отношения к ограблению не имею. Я жертва! Я нищий! Так что ничем не могу вам помочь!</w:t>
      </w:r>
    </w:p>
    <w:p w14:paraId="11AA4AF1" w14:textId="77777777" w:rsidR="007F7699" w:rsidRDefault="007F7699" w:rsidP="007F7699">
      <w:pPr>
        <w:pStyle w:val="a7"/>
      </w:pPr>
      <w:r>
        <w:t>Стэлла перелезает через стол как кошка, садится к нему на колени.</w:t>
      </w:r>
    </w:p>
    <w:p w14:paraId="4D09B533" w14:textId="77777777" w:rsidR="007F7699" w:rsidRDefault="007F7699" w:rsidP="007F7699">
      <w:pPr>
        <w:pStyle w:val="a9"/>
      </w:pPr>
      <w:r>
        <w:t>СТЭЛЛА</w:t>
      </w:r>
    </w:p>
    <w:p w14:paraId="08794178" w14:textId="77777777" w:rsidR="007F7699" w:rsidRDefault="007F7699" w:rsidP="007F7699">
      <w:pPr>
        <w:pStyle w:val="ab"/>
      </w:pPr>
      <w:r>
        <w:t>Ну, чего ты так напрягся? Неужели ты не хочешь поделиться своим опытом со мной? А я поделюсь своим.</w:t>
      </w:r>
    </w:p>
    <w:p w14:paraId="2ED14733" w14:textId="77777777" w:rsidR="007F7699" w:rsidRDefault="007F7699" w:rsidP="007F7699">
      <w:pPr>
        <w:pStyle w:val="a7"/>
      </w:pPr>
      <w:r>
        <w:t>Банкир в шоке делает ещё глоток шампанского.</w:t>
      </w:r>
    </w:p>
    <w:p w14:paraId="2DA5489E" w14:textId="77777777" w:rsidR="007F7699" w:rsidRDefault="007F7699" w:rsidP="007F7699">
      <w:pPr>
        <w:pStyle w:val="af8"/>
        <w:keepNext/>
        <w:keepLines/>
      </w:pPr>
      <w:r>
        <w:t>СКЛЕЙКА</w:t>
      </w:r>
    </w:p>
    <w:p w14:paraId="38DFAE1D" w14:textId="77777777" w:rsidR="007F7699" w:rsidRDefault="007F7699" w:rsidP="007F7699">
      <w:pPr>
        <w:pStyle w:val="a7"/>
      </w:pPr>
      <w:r>
        <w:t>Банкир сидит с расстёгнутой рубашкой, взъерошенный. Стэлла надевает кофточку.</w:t>
      </w:r>
    </w:p>
    <w:p w14:paraId="78276AC5" w14:textId="77777777" w:rsidR="007F7699" w:rsidRDefault="007F7699" w:rsidP="007F7699">
      <w:pPr>
        <w:pStyle w:val="a9"/>
      </w:pPr>
      <w:r>
        <w:t>БАНКИР</w:t>
      </w:r>
    </w:p>
    <w:p w14:paraId="1B37F869" w14:textId="77777777" w:rsidR="007F7699" w:rsidRDefault="007F7699" w:rsidP="007F7699">
      <w:pPr>
        <w:pStyle w:val="ab"/>
      </w:pPr>
      <w:r>
        <w:t>…</w:t>
      </w:r>
      <w:r>
        <w:rPr>
          <w:lang w:val="ru-RU"/>
        </w:rPr>
        <w:t xml:space="preserve"> и</w:t>
      </w:r>
      <w:r>
        <w:t xml:space="preserve"> нанятые люди выносят всё из банка. А я ещё приписываю к сумме украденного недостачу. И все довольны. Так, что можем провернуть подобную схему и с вашим.</w:t>
      </w:r>
    </w:p>
    <w:p w14:paraId="4D419CE6" w14:textId="77777777" w:rsidR="007F7699" w:rsidRDefault="007F7699" w:rsidP="007F7699">
      <w:pPr>
        <w:pStyle w:val="a9"/>
      </w:pPr>
      <w:r>
        <w:t>СТЭЛЛА</w:t>
      </w:r>
    </w:p>
    <w:p w14:paraId="692D0BB4" w14:textId="77777777" w:rsidR="007F7699" w:rsidRDefault="007F7699" w:rsidP="007F7699">
      <w:pPr>
        <w:pStyle w:val="ab"/>
      </w:pPr>
      <w:r>
        <w:t>Ага, ясно. Ну провернём. Давайте в пятницу</w:t>
      </w:r>
      <w:r>
        <w:rPr>
          <w:lang w:val="ru-RU"/>
        </w:rPr>
        <w:t>,</w:t>
      </w:r>
      <w:r>
        <w:t xml:space="preserve"> или через месяц, я к вам вернусь.</w:t>
      </w:r>
    </w:p>
    <w:p w14:paraId="0026E4AB" w14:textId="77777777" w:rsidR="007F7699" w:rsidRDefault="007F7699" w:rsidP="007F7699">
      <w:pPr>
        <w:pStyle w:val="a9"/>
      </w:pPr>
      <w:r>
        <w:t>БАНКИР</w:t>
      </w:r>
    </w:p>
    <w:p w14:paraId="6F1F134A" w14:textId="77777777" w:rsidR="007F7699" w:rsidRDefault="007F7699" w:rsidP="007F7699">
      <w:pPr>
        <w:pStyle w:val="ab"/>
      </w:pPr>
      <w:r>
        <w:t>Да можно и завтра…</w:t>
      </w:r>
    </w:p>
    <w:p w14:paraId="1633ED4E" w14:textId="77777777" w:rsidR="007F7699" w:rsidRDefault="007F7699" w:rsidP="007F7699">
      <w:pPr>
        <w:pStyle w:val="a7"/>
      </w:pPr>
      <w:r>
        <w:t>Стэлла идёт к выходу. Банкир недоуменно смотрит ей вслед.</w:t>
      </w:r>
    </w:p>
    <w:p w14:paraId="106ECFFD" w14:textId="77777777" w:rsidR="007F7699" w:rsidRDefault="007F7699" w:rsidP="007F7699">
      <w:pPr>
        <w:pStyle w:val="a6"/>
      </w:pPr>
      <w:r>
        <w:lastRenderedPageBreak/>
        <w:t>13-27.</w:t>
      </w:r>
      <w:r>
        <w:tab/>
        <w:t>НАТ. ПЕНЬКОВВБАНК / ДЖИП КИЛЛЕРА – ДЕНЬ</w:t>
      </w:r>
    </w:p>
    <w:p w14:paraId="062DE080" w14:textId="77777777" w:rsidR="007F7699" w:rsidRDefault="007F7699" w:rsidP="007F7699">
      <w:pPr>
        <w:pStyle w:val="a7"/>
        <w:keepNext/>
        <w:keepLines/>
      </w:pPr>
      <w:r>
        <w:t>Пацаны сидят в машине возле банка. В машину садится довольная Стэлла.</w:t>
      </w:r>
    </w:p>
    <w:p w14:paraId="290A3BD5" w14:textId="77777777" w:rsidR="007F7699" w:rsidRDefault="007F7699" w:rsidP="007F7699">
      <w:pPr>
        <w:pStyle w:val="a9"/>
      </w:pPr>
      <w:r>
        <w:t>ВЖИК</w:t>
      </w:r>
    </w:p>
    <w:p w14:paraId="08A6301A" w14:textId="77777777" w:rsidR="007F7699" w:rsidRDefault="007F7699" w:rsidP="007F7699">
      <w:pPr>
        <w:pStyle w:val="ab"/>
      </w:pPr>
      <w:r>
        <w:t>Молодец! Быстро ты!</w:t>
      </w:r>
    </w:p>
    <w:p w14:paraId="6A900120" w14:textId="77777777" w:rsidR="007F7699" w:rsidRDefault="007F7699" w:rsidP="007F7699">
      <w:pPr>
        <w:pStyle w:val="a9"/>
      </w:pPr>
      <w:r>
        <w:t>СТЭЛЛА</w:t>
      </w:r>
    </w:p>
    <w:p w14:paraId="318824DB" w14:textId="77777777" w:rsidR="007F7699" w:rsidRDefault="007F7699" w:rsidP="007F7699">
      <w:pPr>
        <w:pStyle w:val="ab"/>
      </w:pPr>
      <w:r>
        <w:t>Да я</w:t>
      </w:r>
      <w:r>
        <w:rPr>
          <w:lang w:val="ru-RU"/>
        </w:rPr>
        <w:t xml:space="preserve"> </w:t>
      </w:r>
      <w:r>
        <w:t>то чё… Это он быстро.</w:t>
      </w:r>
    </w:p>
    <w:p w14:paraId="4EFAC58B" w14:textId="77777777" w:rsidR="007F7699" w:rsidRDefault="007F7699" w:rsidP="007F7699">
      <w:pPr>
        <w:pStyle w:val="a9"/>
      </w:pPr>
      <w:r>
        <w:t>ВЖИК</w:t>
      </w:r>
    </w:p>
    <w:p w14:paraId="05793320" w14:textId="77777777" w:rsidR="007F7699" w:rsidRDefault="007F7699" w:rsidP="007F7699">
      <w:pPr>
        <w:pStyle w:val="ab"/>
      </w:pPr>
      <w:r>
        <w:t>Ну чё, давай камеру…</w:t>
      </w:r>
    </w:p>
    <w:p w14:paraId="15AB0CFF" w14:textId="77777777" w:rsidR="007F7699" w:rsidRDefault="007F7699" w:rsidP="007F7699">
      <w:pPr>
        <w:pStyle w:val="a7"/>
      </w:pPr>
      <w:r>
        <w:t>Стэлла молчит, выпучив глаза на парней. Парни смотрят на неё.</w:t>
      </w:r>
    </w:p>
    <w:p w14:paraId="5E1E5938" w14:textId="77777777" w:rsidR="007F7699" w:rsidRDefault="007F7699" w:rsidP="007F7699">
      <w:pPr>
        <w:pStyle w:val="a9"/>
      </w:pPr>
      <w:r>
        <w:t>ВЖИК</w:t>
      </w:r>
    </w:p>
    <w:p w14:paraId="4D51973A" w14:textId="77777777" w:rsidR="007F7699" w:rsidRDefault="007F7699" w:rsidP="007F7699">
      <w:pPr>
        <w:pStyle w:val="ab"/>
      </w:pPr>
      <w:r>
        <w:t>Ты же записала?</w:t>
      </w:r>
    </w:p>
    <w:p w14:paraId="4E237CC3" w14:textId="77777777" w:rsidR="007F7699" w:rsidRDefault="007F7699" w:rsidP="007F7699">
      <w:pPr>
        <w:pStyle w:val="a9"/>
      </w:pPr>
      <w:r>
        <w:t>СТЭЛЛА</w:t>
      </w:r>
    </w:p>
    <w:p w14:paraId="427625DF" w14:textId="77777777" w:rsidR="007F7699" w:rsidRDefault="007F7699" w:rsidP="007F7699">
      <w:pPr>
        <w:pStyle w:val="ab"/>
      </w:pPr>
      <w:r>
        <w:t>Да я чё-то увлеклась и забыла…</w:t>
      </w:r>
    </w:p>
    <w:p w14:paraId="4997BE78" w14:textId="77777777" w:rsidR="007F7699" w:rsidRDefault="007F7699" w:rsidP="007F7699">
      <w:pPr>
        <w:pStyle w:val="a9"/>
      </w:pPr>
      <w:r>
        <w:t>ЧАК</w:t>
      </w:r>
    </w:p>
    <w:p w14:paraId="5D72CEFE" w14:textId="77777777" w:rsidR="007F7699" w:rsidRDefault="007F7699" w:rsidP="007F7699">
      <w:pPr>
        <w:pStyle w:val="ab"/>
      </w:pPr>
      <w:r>
        <w:t xml:space="preserve">Твою налево… Иди обратно! Мы тебе за что </w:t>
      </w:r>
      <w:r>
        <w:rPr>
          <w:lang w:val="ru-RU"/>
        </w:rPr>
        <w:t>сто</w:t>
      </w:r>
      <w:r>
        <w:t xml:space="preserve"> баксов заплатили?!</w:t>
      </w:r>
    </w:p>
    <w:p w14:paraId="187BD878" w14:textId="77777777" w:rsidR="007F7699" w:rsidRDefault="007F7699" w:rsidP="007F7699">
      <w:pPr>
        <w:pStyle w:val="a9"/>
      </w:pPr>
      <w:r>
        <w:t>СТЭЛЛА</w:t>
      </w:r>
    </w:p>
    <w:p w14:paraId="622C202D" w14:textId="77777777" w:rsidR="007F7699" w:rsidRDefault="007F7699" w:rsidP="007F7699">
      <w:pPr>
        <w:pStyle w:val="ab"/>
      </w:pPr>
      <w:r>
        <w:t>То, за что заплатили, я как раз сделала!</w:t>
      </w:r>
    </w:p>
    <w:p w14:paraId="51DB3B1C" w14:textId="77777777" w:rsidR="007F7699" w:rsidRDefault="007F7699" w:rsidP="007F7699">
      <w:pPr>
        <w:pStyle w:val="a7"/>
      </w:pPr>
      <w:r>
        <w:t>Чак тяжело вздыхает, достаёт из кармана ещё 100 баксов, протягивает Стэлле.</w:t>
      </w:r>
    </w:p>
    <w:p w14:paraId="62777610" w14:textId="77777777" w:rsidR="007F7699" w:rsidRDefault="007F7699" w:rsidP="007F7699">
      <w:pPr>
        <w:pStyle w:val="a9"/>
      </w:pPr>
      <w:r>
        <w:t>СТЭЛЛА</w:t>
      </w:r>
    </w:p>
    <w:p w14:paraId="1BF93C4D" w14:textId="77777777" w:rsidR="007F7699" w:rsidRDefault="007F7699" w:rsidP="007F7699">
      <w:pPr>
        <w:pStyle w:val="ab"/>
      </w:pPr>
      <w:r>
        <w:t>Да куда мне столько денег?!</w:t>
      </w:r>
    </w:p>
    <w:p w14:paraId="438B0C72" w14:textId="77777777" w:rsidR="007F7699" w:rsidRDefault="007F7699" w:rsidP="007F7699">
      <w:pPr>
        <w:pStyle w:val="a7"/>
      </w:pPr>
      <w:r>
        <w:t>Она достаёт из лифчика небольшое портмоне. Открывает: там полно денег.</w:t>
      </w:r>
    </w:p>
    <w:p w14:paraId="48694D47" w14:textId="77777777" w:rsidR="007F7699" w:rsidRDefault="007F7699" w:rsidP="007F7699">
      <w:pPr>
        <w:pStyle w:val="a9"/>
      </w:pPr>
      <w:r>
        <w:t>ФИЛ</w:t>
      </w:r>
    </w:p>
    <w:p w14:paraId="0AC66ACC" w14:textId="77777777" w:rsidR="007F7699" w:rsidRDefault="007F7699" w:rsidP="007F7699">
      <w:pPr>
        <w:pStyle w:val="ab"/>
      </w:pPr>
      <w:r>
        <w:t>Блин, Стэлла. Мы тебя не за этим посылали!</w:t>
      </w:r>
    </w:p>
    <w:p w14:paraId="78FBCAF4" w14:textId="77777777" w:rsidR="007F7699" w:rsidRDefault="007F7699" w:rsidP="007F7699">
      <w:pPr>
        <w:pStyle w:val="a9"/>
      </w:pPr>
      <w:r>
        <w:t>СТЭЛЛА</w:t>
      </w:r>
    </w:p>
    <w:p w14:paraId="6EA5F158" w14:textId="77777777" w:rsidR="007F7699" w:rsidRDefault="007F7699" w:rsidP="007F7699">
      <w:pPr>
        <w:pStyle w:val="ab"/>
      </w:pPr>
      <w:r>
        <w:t>Да всё, не нойте… Ладно, схожу на пересдачу!</w:t>
      </w:r>
    </w:p>
    <w:p w14:paraId="6F289CCD" w14:textId="77777777" w:rsidR="007F7699" w:rsidRDefault="007F7699" w:rsidP="007F7699">
      <w:pPr>
        <w:pStyle w:val="a7"/>
      </w:pPr>
      <w:r>
        <w:t>Стэлла уходит.</w:t>
      </w:r>
    </w:p>
    <w:p w14:paraId="04144A9B" w14:textId="77777777" w:rsidR="007F7699" w:rsidRDefault="007F7699" w:rsidP="007F7699">
      <w:pPr>
        <w:pStyle w:val="a9"/>
      </w:pPr>
      <w:r>
        <w:t>ФИЛ</w:t>
      </w:r>
    </w:p>
    <w:p w14:paraId="197EBF9A" w14:textId="77777777" w:rsidR="007F7699" w:rsidRDefault="007F7699" w:rsidP="007F7699">
      <w:pPr>
        <w:pStyle w:val="ab"/>
      </w:pPr>
      <w:r>
        <w:t>Масса, ты Стёпу пока набери.</w:t>
      </w:r>
    </w:p>
    <w:p w14:paraId="2E893FA1" w14:textId="77777777" w:rsidR="007F7699" w:rsidRDefault="007F7699" w:rsidP="007F7699">
      <w:pPr>
        <w:pStyle w:val="a7"/>
      </w:pPr>
      <w:r>
        <w:t>Масса бер</w:t>
      </w:r>
      <w:r>
        <w:rPr>
          <w:lang w:val="ru-RU"/>
        </w:rPr>
        <w:t>ё</w:t>
      </w:r>
      <w:r>
        <w:t>т у Фила телефон, набирает Стёпу.</w:t>
      </w:r>
    </w:p>
    <w:p w14:paraId="625ABE4E" w14:textId="77777777" w:rsidR="007F7699" w:rsidRDefault="007F7699" w:rsidP="007F7699">
      <w:pPr>
        <w:pStyle w:val="a9"/>
      </w:pPr>
      <w:r>
        <w:lastRenderedPageBreak/>
        <w:t>МАССА</w:t>
      </w:r>
    </w:p>
    <w:p w14:paraId="4E43A6BA" w14:textId="77777777" w:rsidR="007F7699" w:rsidRDefault="007F7699" w:rsidP="007F7699">
      <w:pPr>
        <w:pStyle w:val="ab"/>
      </w:pPr>
      <w:r>
        <w:t>Привет, брат. Ты можешь на дачу заехать? Да нет, я не по поводу еды, хотя от маминых пирожков не отказался бы. Короче, запись тебе передать надо с доказухой. К делу приобщишь, и все проблемы решатся. Ага, ждём.</w:t>
      </w:r>
    </w:p>
    <w:p w14:paraId="04FEBC18" w14:textId="77777777" w:rsidR="00F253BB" w:rsidRDefault="00F253BB" w:rsidP="00F253BB">
      <w:pPr>
        <w:pStyle w:val="a6"/>
      </w:pPr>
      <w:r>
        <w:t>13-28.</w:t>
      </w:r>
      <w:r>
        <w:tab/>
        <w:t>ИНТ. ПЕНЬКОВВБАНК (</w:t>
      </w:r>
      <w:r w:rsidRPr="0008384F">
        <w:rPr>
          <w:caps w:val="0"/>
        </w:rPr>
        <w:t>перед кабинетом Банкира</w:t>
      </w:r>
      <w:r>
        <w:t>) – ДЕНЬ</w:t>
      </w:r>
    </w:p>
    <w:p w14:paraId="3B829D4A" w14:textId="77777777" w:rsidR="00F253BB" w:rsidRDefault="00F253BB" w:rsidP="00F253BB">
      <w:pPr>
        <w:pStyle w:val="a7"/>
      </w:pPr>
      <w:r>
        <w:t>Стэлла быстро шарится в сумочке. Нажимает кнопку на маленькой экшн-камере, объектив которой смотрит через отверстие, а снаружи выглядит как аксессуар. Стэлла поправляет парик и выдыхает, стучится в кабинет и заходит.</w:t>
      </w:r>
    </w:p>
    <w:p w14:paraId="2D833F98" w14:textId="77777777" w:rsidR="00F253BB" w:rsidRDefault="00F253BB" w:rsidP="00F253BB">
      <w:pPr>
        <w:pStyle w:val="a6"/>
      </w:pPr>
      <w:r>
        <w:t>13-29.</w:t>
      </w:r>
      <w:r>
        <w:tab/>
        <w:t>ИНТ. ПЕНЬКОВВБАНК (</w:t>
      </w:r>
      <w:r w:rsidRPr="0008384F">
        <w:rPr>
          <w:caps w:val="0"/>
        </w:rPr>
        <w:t>кабинет Банкира</w:t>
      </w:r>
      <w:r>
        <w:t>) – ДЕНЬ</w:t>
      </w:r>
    </w:p>
    <w:p w14:paraId="1F2B6BC9" w14:textId="77777777" w:rsidR="00F253BB" w:rsidRDefault="00F253BB" w:rsidP="00F253BB">
      <w:pPr>
        <w:pStyle w:val="a7"/>
        <w:keepNext/>
        <w:keepLines/>
      </w:pPr>
      <w:r>
        <w:t>В кабинет Банкира резко открывается дверь и Стэлла снова</w:t>
      </w:r>
      <w:r>
        <w:rPr>
          <w:lang w:val="ru-RU"/>
        </w:rPr>
        <w:t>,</w:t>
      </w:r>
      <w:r>
        <w:t xml:space="preserve"> как кошка</w:t>
      </w:r>
      <w:r>
        <w:rPr>
          <w:lang w:val="ru-RU"/>
        </w:rPr>
        <w:t>,</w:t>
      </w:r>
      <w:r>
        <w:t xml:space="preserve"> медленно и от бедра заходит в кабинет. Банкир ползает на коленках под столом, ищет кошелёк.</w:t>
      </w:r>
    </w:p>
    <w:p w14:paraId="5FD2AF05" w14:textId="77777777" w:rsidR="00F253BB" w:rsidRDefault="00F253BB" w:rsidP="00F253BB">
      <w:pPr>
        <w:pStyle w:val="a9"/>
      </w:pPr>
      <w:r>
        <w:t>СТЭЛЛА</w:t>
      </w:r>
    </w:p>
    <w:p w14:paraId="30914B14" w14:textId="77777777" w:rsidR="00F253BB" w:rsidRDefault="00F253BB" w:rsidP="00F253BB">
      <w:pPr>
        <w:pStyle w:val="ab"/>
      </w:pPr>
      <w:r>
        <w:t>Вы меня прямо обворожили! Не могу я так просто уйти от такого мужчины.</w:t>
      </w:r>
    </w:p>
    <w:p w14:paraId="50FA0632" w14:textId="77777777" w:rsidR="00F253BB" w:rsidRDefault="00F253BB" w:rsidP="00F253BB">
      <w:pPr>
        <w:pStyle w:val="a9"/>
      </w:pPr>
      <w:r>
        <w:t>БАНКИР</w:t>
      </w:r>
    </w:p>
    <w:p w14:paraId="22CC9464" w14:textId="77777777" w:rsidR="00F253BB" w:rsidRDefault="00F253BB" w:rsidP="00F253BB">
      <w:pPr>
        <w:pStyle w:val="ab"/>
        <w:keepNext/>
      </w:pPr>
      <w:r>
        <w:t>Да погоди ты… Я кошелёк потерял!</w:t>
      </w:r>
    </w:p>
    <w:p w14:paraId="1D658D35" w14:textId="77777777" w:rsidR="00F253BB" w:rsidRDefault="00F253BB" w:rsidP="00F253BB">
      <w:pPr>
        <w:pStyle w:val="ae"/>
      </w:pPr>
      <w:r>
        <w:t>(пауза, смотрит подозрительно)</w:t>
      </w:r>
    </w:p>
    <w:p w14:paraId="5BE6EBAA" w14:textId="77777777" w:rsidR="00F253BB" w:rsidRDefault="00F253BB" w:rsidP="00F253BB">
      <w:pPr>
        <w:pStyle w:val="ab"/>
      </w:pPr>
      <w:r>
        <w:t>А не ты ли его взяла?!</w:t>
      </w:r>
    </w:p>
    <w:p w14:paraId="44EBC88D" w14:textId="77777777" w:rsidR="00F253BB" w:rsidRDefault="00F253BB" w:rsidP="00F253BB">
      <w:pPr>
        <w:pStyle w:val="a9"/>
      </w:pPr>
      <w:r>
        <w:t>СТЭЛЛА</w:t>
      </w:r>
    </w:p>
    <w:p w14:paraId="2479A35D" w14:textId="77777777" w:rsidR="00F253BB" w:rsidRDefault="00F253BB" w:rsidP="00F253BB">
      <w:pPr>
        <w:pStyle w:val="ab"/>
      </w:pPr>
      <w:r>
        <w:t>Обижаете. Разве я похожа на ту, которой нужны чужие кошельки?</w:t>
      </w:r>
    </w:p>
    <w:p w14:paraId="697CEDF7" w14:textId="77777777" w:rsidR="00F253BB" w:rsidRDefault="00F253BB" w:rsidP="00F253BB">
      <w:pPr>
        <w:pStyle w:val="a7"/>
      </w:pPr>
      <w:r>
        <w:t xml:space="preserve">Поднимает </w:t>
      </w:r>
      <w:r>
        <w:rPr>
          <w:lang w:val="ru-RU"/>
        </w:rPr>
        <w:t>Б</w:t>
      </w:r>
      <w:r>
        <w:t xml:space="preserve">анкира с колен, целует его в шею. Ставит сумочку на стол, объективом на </w:t>
      </w:r>
      <w:r>
        <w:rPr>
          <w:lang w:val="ru-RU"/>
        </w:rPr>
        <w:t>Б</w:t>
      </w:r>
      <w:r>
        <w:t>анкира.</w:t>
      </w:r>
    </w:p>
    <w:p w14:paraId="78C20BFF" w14:textId="77777777" w:rsidR="00F253BB" w:rsidRDefault="00F253BB" w:rsidP="00F253BB">
      <w:pPr>
        <w:pStyle w:val="a9"/>
      </w:pPr>
      <w:r>
        <w:t>БАНКИР</w:t>
      </w:r>
    </w:p>
    <w:p w14:paraId="47532BB9" w14:textId="77777777" w:rsidR="00F253BB" w:rsidRDefault="00F253BB" w:rsidP="00F253BB">
      <w:pPr>
        <w:pStyle w:val="ab"/>
      </w:pPr>
      <w:r>
        <w:t>Ну…</w:t>
      </w:r>
      <w:r>
        <w:rPr>
          <w:lang w:val="ru-RU"/>
        </w:rPr>
        <w:t xml:space="preserve"> </w:t>
      </w:r>
      <w:r>
        <w:t>нет…</w:t>
      </w:r>
      <w:r>
        <w:rPr>
          <w:lang w:val="ru-RU"/>
        </w:rPr>
        <w:t xml:space="preserve"> </w:t>
      </w:r>
      <w:r>
        <w:t>не похожа…</w:t>
      </w:r>
    </w:p>
    <w:p w14:paraId="5CC13C3C" w14:textId="77777777" w:rsidR="00F253BB" w:rsidRDefault="00F253BB" w:rsidP="00F253BB">
      <w:pPr>
        <w:pStyle w:val="a9"/>
      </w:pPr>
      <w:r>
        <w:t>СТЭЛЛА</w:t>
      </w:r>
    </w:p>
    <w:p w14:paraId="7C30B671" w14:textId="77777777" w:rsidR="00F253BB" w:rsidRDefault="00F253BB" w:rsidP="00F253BB">
      <w:pPr>
        <w:pStyle w:val="ab"/>
      </w:pPr>
      <w:r>
        <w:t>Ваш рассказ меня так возбудил. Можете ещё раз рассказать то, как вы всё провернули. Только погромче. Пожаааалуйста.</w:t>
      </w:r>
    </w:p>
    <w:p w14:paraId="73D3F56C" w14:textId="77777777" w:rsidR="00F253BB" w:rsidRDefault="00F253BB" w:rsidP="00F253BB">
      <w:pPr>
        <w:pStyle w:val="a7"/>
      </w:pPr>
      <w:r>
        <w:t xml:space="preserve">Стэлла усаживает </w:t>
      </w:r>
      <w:r>
        <w:rPr>
          <w:lang w:val="ru-RU"/>
        </w:rPr>
        <w:t>Б</w:t>
      </w:r>
      <w:r>
        <w:t>анкира на стул, кладёт его руки себе на грудь.</w:t>
      </w:r>
    </w:p>
    <w:p w14:paraId="257B317D" w14:textId="77777777" w:rsidR="00F253BB" w:rsidRDefault="00F253BB" w:rsidP="00F253BB">
      <w:pPr>
        <w:pStyle w:val="a9"/>
      </w:pPr>
      <w:r>
        <w:lastRenderedPageBreak/>
        <w:t>СТЭЛЛА</w:t>
      </w:r>
    </w:p>
    <w:p w14:paraId="022648A1" w14:textId="77777777" w:rsidR="00F253BB" w:rsidRDefault="00F253BB" w:rsidP="00F253BB">
      <w:pPr>
        <w:pStyle w:val="ab"/>
      </w:pPr>
      <w:r>
        <w:t>Ну! Говори!</w:t>
      </w:r>
    </w:p>
    <w:p w14:paraId="11BCEF28" w14:textId="77777777" w:rsidR="00F253BB" w:rsidRDefault="00F253BB" w:rsidP="00F253BB">
      <w:pPr>
        <w:pStyle w:val="a9"/>
      </w:pPr>
      <w:r>
        <w:t>БАНКИР</w:t>
      </w:r>
    </w:p>
    <w:p w14:paraId="182F7A86" w14:textId="77777777" w:rsidR="00F253BB" w:rsidRDefault="00F253BB" w:rsidP="00F253BB">
      <w:pPr>
        <w:pStyle w:val="ab"/>
        <w:keepNext/>
      </w:pPr>
      <w:r>
        <w:t>Ну я это…</w:t>
      </w:r>
    </w:p>
    <w:p w14:paraId="707C1881" w14:textId="77777777" w:rsidR="00F253BB" w:rsidRDefault="00F253BB" w:rsidP="00F253BB">
      <w:pPr>
        <w:pStyle w:val="ae"/>
      </w:pPr>
      <w:r>
        <w:t>(сексуально)</w:t>
      </w:r>
    </w:p>
    <w:p w14:paraId="63C5050C" w14:textId="77777777" w:rsidR="00F253BB" w:rsidRDefault="00F253BB" w:rsidP="00F253BB">
      <w:pPr>
        <w:pStyle w:val="ab"/>
      </w:pPr>
      <w:r>
        <w:t>решил скрыть недостачу в банке и инсценировать ограбление…</w:t>
      </w:r>
    </w:p>
    <w:p w14:paraId="185F84B0" w14:textId="77777777" w:rsidR="00F253BB" w:rsidRDefault="00F253BB" w:rsidP="00F253BB">
      <w:pPr>
        <w:pStyle w:val="a9"/>
      </w:pPr>
      <w:r>
        <w:t>СТЭЛЛА</w:t>
      </w:r>
    </w:p>
    <w:p w14:paraId="237219EC" w14:textId="77777777" w:rsidR="00F253BB" w:rsidRDefault="00F253BB" w:rsidP="00F253BB">
      <w:pPr>
        <w:pStyle w:val="ab"/>
      </w:pPr>
      <w:r>
        <w:t>О да… продолжай, мой хулиган!</w:t>
      </w:r>
    </w:p>
    <w:p w14:paraId="6B593F3C" w14:textId="77777777" w:rsidR="00F253BB" w:rsidRDefault="00F253BB" w:rsidP="00F253BB">
      <w:pPr>
        <w:pStyle w:val="a9"/>
      </w:pPr>
      <w:r>
        <w:t>БАНКИР</w:t>
      </w:r>
    </w:p>
    <w:p w14:paraId="59DBCC18" w14:textId="77777777" w:rsidR="00F253BB" w:rsidRDefault="00F253BB" w:rsidP="00F253BB">
      <w:pPr>
        <w:pStyle w:val="ab"/>
      </w:pPr>
      <w:r>
        <w:t>Ну и нанял людей…</w:t>
      </w:r>
    </w:p>
    <w:p w14:paraId="603192C1" w14:textId="77777777" w:rsidR="00F253BB" w:rsidRDefault="00F253BB" w:rsidP="00F253BB">
      <w:pPr>
        <w:pStyle w:val="a9"/>
      </w:pPr>
      <w:r>
        <w:t>СТЭЛЛА</w:t>
      </w:r>
    </w:p>
    <w:p w14:paraId="68D7CE60" w14:textId="77777777" w:rsidR="00F253BB" w:rsidRDefault="00F253BB" w:rsidP="00F253BB">
      <w:pPr>
        <w:pStyle w:val="ab"/>
      </w:pPr>
      <w:r>
        <w:t>Мммм… как это умно…</w:t>
      </w:r>
    </w:p>
    <w:p w14:paraId="3A153807" w14:textId="77777777" w:rsidR="00F253BB" w:rsidRPr="00B35521" w:rsidRDefault="00F253BB" w:rsidP="00F253BB">
      <w:pPr>
        <w:pStyle w:val="af8"/>
      </w:pPr>
      <w:r w:rsidRPr="00B35521">
        <w:t>РЕЗКИЙ ПЕРЕХОД К…</w:t>
      </w:r>
    </w:p>
    <w:p w14:paraId="0862E73D" w14:textId="77777777" w:rsidR="00F253BB" w:rsidRDefault="00F253BB" w:rsidP="00F253BB">
      <w:pPr>
        <w:pStyle w:val="a6"/>
      </w:pPr>
      <w:r>
        <w:t>13-30.</w:t>
      </w:r>
      <w:r>
        <w:tab/>
        <w:t>ИНТ. ОТДЕЛ ПОЛИЦИИ (</w:t>
      </w:r>
      <w:r w:rsidRPr="00B35521">
        <w:rPr>
          <w:caps w:val="0"/>
        </w:rPr>
        <w:t xml:space="preserve">кабинет </w:t>
      </w:r>
      <w:r>
        <w:rPr>
          <w:caps w:val="0"/>
        </w:rPr>
        <w:t>н</w:t>
      </w:r>
      <w:r w:rsidRPr="00B35521">
        <w:rPr>
          <w:caps w:val="0"/>
        </w:rPr>
        <w:t xml:space="preserve">ачальника </w:t>
      </w:r>
      <w:r>
        <w:rPr>
          <w:caps w:val="0"/>
        </w:rPr>
        <w:t>о</w:t>
      </w:r>
      <w:r w:rsidRPr="00B35521">
        <w:rPr>
          <w:caps w:val="0"/>
        </w:rPr>
        <w:t>тдела</w:t>
      </w:r>
      <w:r>
        <w:t>) – ДЕНЬ</w:t>
      </w:r>
    </w:p>
    <w:p w14:paraId="554DCB7A" w14:textId="77777777" w:rsidR="00F253BB" w:rsidRDefault="00F253BB" w:rsidP="00F253BB">
      <w:pPr>
        <w:pStyle w:val="a7"/>
        <w:keepNext/>
        <w:keepLines/>
      </w:pPr>
      <w:r>
        <w:t xml:space="preserve">Начальник </w:t>
      </w:r>
      <w:r>
        <w:rPr>
          <w:lang w:val="ru-RU"/>
        </w:rPr>
        <w:t>отдела</w:t>
      </w:r>
      <w:r>
        <w:t xml:space="preserve"> смотрит запись, под звуки стонов отворачивается от ноутбука. Ищет на столе очки.</w:t>
      </w:r>
    </w:p>
    <w:p w14:paraId="2483E9A1" w14:textId="77777777" w:rsidR="00F253BB" w:rsidRPr="00B35521" w:rsidRDefault="00F253BB" w:rsidP="00F253BB">
      <w:pPr>
        <w:pStyle w:val="a9"/>
        <w:rPr>
          <w:lang w:val="ru-RU"/>
        </w:rPr>
      </w:pPr>
      <w:r>
        <w:t>НАЧАЛЬНИК</w:t>
      </w:r>
      <w:r>
        <w:rPr>
          <w:lang w:val="ru-RU"/>
        </w:rPr>
        <w:t xml:space="preserve"> ОТДЕЛА</w:t>
      </w:r>
    </w:p>
    <w:p w14:paraId="73A684F3" w14:textId="77777777" w:rsidR="00F253BB" w:rsidRDefault="00F253BB" w:rsidP="00F253BB">
      <w:pPr>
        <w:pStyle w:val="ae"/>
      </w:pPr>
      <w:r>
        <w:t>(звонит Стёпе)</w:t>
      </w:r>
    </w:p>
    <w:p w14:paraId="564758B6" w14:textId="77777777" w:rsidR="00F253BB" w:rsidRDefault="00F253BB" w:rsidP="00F253BB">
      <w:pPr>
        <w:pStyle w:val="ab"/>
      </w:pPr>
      <w:r>
        <w:t>Ст</w:t>
      </w:r>
      <w:r>
        <w:rPr>
          <w:lang w:val="ru-RU"/>
        </w:rPr>
        <w:t>е</w:t>
      </w:r>
      <w:r>
        <w:t>пан, я не понял, это ты, что ли</w:t>
      </w:r>
      <w:r>
        <w:rPr>
          <w:lang w:val="ru-RU"/>
        </w:rPr>
        <w:t>,</w:t>
      </w:r>
      <w:r>
        <w:t xml:space="preserve"> переоделся, чтобы показания выбить? Да ладно не стесняйся, в нашем деле все средства хороши…</w:t>
      </w:r>
    </w:p>
    <w:p w14:paraId="0A231078" w14:textId="77777777" w:rsidR="00F253BB" w:rsidRDefault="00F253BB" w:rsidP="00F253BB">
      <w:pPr>
        <w:pStyle w:val="a7"/>
      </w:pPr>
      <w:r>
        <w:t>Найдя очки, присматривается к экрану. В кабинет стучат.</w:t>
      </w:r>
    </w:p>
    <w:p w14:paraId="7E3B709B" w14:textId="77777777" w:rsidR="00F253BB" w:rsidRPr="00B35521" w:rsidRDefault="00F253BB" w:rsidP="00F253BB">
      <w:pPr>
        <w:pStyle w:val="a9"/>
        <w:rPr>
          <w:lang w:val="ru-RU"/>
        </w:rPr>
      </w:pPr>
      <w:r>
        <w:t>НАЧАЛЬНИК</w:t>
      </w:r>
      <w:r>
        <w:rPr>
          <w:lang w:val="ru-RU"/>
        </w:rPr>
        <w:t xml:space="preserve"> ОТДЕЛА</w:t>
      </w:r>
    </w:p>
    <w:p w14:paraId="495BE02C" w14:textId="77777777" w:rsidR="00F253BB" w:rsidRDefault="00F253BB" w:rsidP="00F253BB">
      <w:pPr>
        <w:pStyle w:val="ab"/>
        <w:keepNext/>
      </w:pPr>
      <w:r>
        <w:t>Перезвоню.</w:t>
      </w:r>
    </w:p>
    <w:p w14:paraId="64B3C72F" w14:textId="77777777" w:rsidR="00F253BB" w:rsidRDefault="00F253BB" w:rsidP="00F253BB">
      <w:pPr>
        <w:pStyle w:val="ae"/>
      </w:pPr>
      <w:r>
        <w:t>(сбрасывает)</w:t>
      </w:r>
    </w:p>
    <w:p w14:paraId="5FED2FB0" w14:textId="77777777" w:rsidR="00F253BB" w:rsidRDefault="00F253BB" w:rsidP="00F253BB">
      <w:pPr>
        <w:pStyle w:val="ab"/>
      </w:pPr>
      <w:r>
        <w:t>Войдите!</w:t>
      </w:r>
    </w:p>
    <w:p w14:paraId="294B5612" w14:textId="77777777" w:rsidR="00F253BB" w:rsidRDefault="00F253BB" w:rsidP="00F253BB">
      <w:pPr>
        <w:pStyle w:val="a7"/>
      </w:pPr>
      <w:r>
        <w:t>В кабинет заходит Банкир.</w:t>
      </w:r>
    </w:p>
    <w:p w14:paraId="4A31AFEE" w14:textId="77777777" w:rsidR="00F253BB" w:rsidRDefault="00F253BB" w:rsidP="00F253BB">
      <w:pPr>
        <w:pStyle w:val="a9"/>
      </w:pPr>
      <w:r>
        <w:t>БАНКИР</w:t>
      </w:r>
    </w:p>
    <w:p w14:paraId="6F370A8F" w14:textId="77777777" w:rsidR="00F253BB" w:rsidRDefault="00F253BB" w:rsidP="00F253BB">
      <w:pPr>
        <w:pStyle w:val="ab"/>
      </w:pPr>
      <w:r>
        <w:t>Разрешите. Меня тут к вам вызвали. Неужели преступников нашли?</w:t>
      </w:r>
    </w:p>
    <w:p w14:paraId="2D9D0CA2" w14:textId="77777777" w:rsidR="00F253BB" w:rsidRPr="00B35521" w:rsidRDefault="00F253BB" w:rsidP="00F253BB">
      <w:pPr>
        <w:pStyle w:val="a9"/>
        <w:rPr>
          <w:lang w:val="ru-RU"/>
        </w:rPr>
      </w:pPr>
      <w:r>
        <w:t>НАЧАЛЬНИК</w:t>
      </w:r>
      <w:r>
        <w:rPr>
          <w:lang w:val="ru-RU"/>
        </w:rPr>
        <w:t xml:space="preserve"> ОТДЕЛА</w:t>
      </w:r>
    </w:p>
    <w:p w14:paraId="7CFA5FEA" w14:textId="77777777" w:rsidR="00F253BB" w:rsidRDefault="00F253BB" w:rsidP="00F253BB">
      <w:pPr>
        <w:pStyle w:val="ab"/>
      </w:pPr>
      <w:r>
        <w:t>О! Порно-звезда! Заходите, заходите!</w:t>
      </w:r>
    </w:p>
    <w:p w14:paraId="2C3E95A3" w14:textId="77777777" w:rsidR="00F253BB" w:rsidRDefault="00F253BB" w:rsidP="00F253BB">
      <w:pPr>
        <w:pStyle w:val="a7"/>
      </w:pPr>
      <w:r>
        <w:t>Банкир тянет руку.</w:t>
      </w:r>
    </w:p>
    <w:p w14:paraId="77FF4AFB" w14:textId="77777777" w:rsidR="00F253BB" w:rsidRDefault="00F253BB" w:rsidP="00F253BB">
      <w:pPr>
        <w:pStyle w:val="a9"/>
      </w:pPr>
      <w:r>
        <w:lastRenderedPageBreak/>
        <w:t>БАНКИР</w:t>
      </w:r>
    </w:p>
    <w:p w14:paraId="17EC64F0" w14:textId="77777777" w:rsidR="00F253BB" w:rsidRDefault="00F253BB" w:rsidP="00F253BB">
      <w:pPr>
        <w:pStyle w:val="ab"/>
      </w:pPr>
      <w:r>
        <w:t>Я вас не понимаю…</w:t>
      </w:r>
    </w:p>
    <w:p w14:paraId="62E91870" w14:textId="77777777" w:rsidR="00F253BB" w:rsidRPr="00B35521" w:rsidRDefault="00F253BB" w:rsidP="00F253BB">
      <w:pPr>
        <w:pStyle w:val="a9"/>
        <w:rPr>
          <w:lang w:val="ru-RU"/>
        </w:rPr>
      </w:pPr>
      <w:r>
        <w:t>НАЧАЛЬНИК</w:t>
      </w:r>
      <w:r>
        <w:rPr>
          <w:lang w:val="ru-RU"/>
        </w:rPr>
        <w:t xml:space="preserve"> ОТДЕЛА</w:t>
      </w:r>
    </w:p>
    <w:p w14:paraId="235B64F2" w14:textId="77777777" w:rsidR="00F253BB" w:rsidRDefault="00F253BB" w:rsidP="00F253BB">
      <w:pPr>
        <w:pStyle w:val="ab"/>
        <w:keepNext/>
      </w:pPr>
      <w:r>
        <w:t>Руки жать не будем…</w:t>
      </w:r>
      <w:r w:rsidRPr="00F503E9">
        <w:t xml:space="preserve"> </w:t>
      </w:r>
      <w:r>
        <w:t>у меня мир</w:t>
      </w:r>
      <w:r w:rsidRPr="00F503E9">
        <w:t>а</w:t>
      </w:r>
      <w:r>
        <w:t>мистина нету. Я тут кино с вашим участием посмотрел.</w:t>
      </w:r>
    </w:p>
    <w:p w14:paraId="043C4CBE" w14:textId="77777777" w:rsidR="00F253BB" w:rsidRDefault="00F253BB" w:rsidP="00F253BB">
      <w:pPr>
        <w:pStyle w:val="a7"/>
        <w:rPr>
          <w:lang w:val="ru-RU"/>
        </w:rPr>
      </w:pPr>
      <w:r>
        <w:rPr>
          <w:lang w:val="ru-RU"/>
        </w:rPr>
        <w:t>П</w:t>
      </w:r>
      <w:r>
        <w:t>оказывает на ноутбуке стоп кадр, где крупным планом лицо Банкира</w:t>
      </w:r>
      <w:r>
        <w:rPr>
          <w:lang w:val="ru-RU"/>
        </w:rPr>
        <w:t>.</w:t>
      </w:r>
    </w:p>
    <w:p w14:paraId="1858CAAD" w14:textId="77777777" w:rsidR="00F253BB" w:rsidRPr="00412300" w:rsidRDefault="00F253BB" w:rsidP="00F253BB">
      <w:pPr>
        <w:pStyle w:val="a9"/>
        <w:rPr>
          <w:lang w:val="ru-RU"/>
        </w:rPr>
      </w:pPr>
      <w:r>
        <w:rPr>
          <w:lang w:val="ru-RU"/>
        </w:rPr>
        <w:t>НАЧАЛЬНИК ОТДЕЛА</w:t>
      </w:r>
    </w:p>
    <w:p w14:paraId="2164046C" w14:textId="77777777" w:rsidR="00F253BB" w:rsidRDefault="00F253BB" w:rsidP="00F253BB">
      <w:pPr>
        <w:pStyle w:val="ab"/>
      </w:pPr>
      <w:r>
        <w:t>И знаете, прямо хочу поздравить сценариста: там и любовные сцены, и ограбление. Говорят, скоро вторая часть выйдет. Там главный герой в тюрьму попадает на десять лет. Возможно, снова постельные сцены будут… Даже оргии, наверное…</w:t>
      </w:r>
    </w:p>
    <w:p w14:paraId="150A7835" w14:textId="77777777" w:rsidR="00F253BB" w:rsidRDefault="00F253BB" w:rsidP="00F253BB">
      <w:pPr>
        <w:pStyle w:val="a7"/>
      </w:pPr>
      <w:r>
        <w:t>Банкир в шоке, расслабляет галстук.</w:t>
      </w:r>
    </w:p>
    <w:p w14:paraId="4DB23BFB" w14:textId="77777777" w:rsidR="00F253BB" w:rsidRDefault="00F253BB" w:rsidP="00F253BB">
      <w:pPr>
        <w:pStyle w:val="a9"/>
      </w:pPr>
      <w:r>
        <w:t>БАНКИР</w:t>
      </w:r>
    </w:p>
    <w:p w14:paraId="49B3E4E6" w14:textId="77777777" w:rsidR="00F253BB" w:rsidRDefault="00F253BB" w:rsidP="00F253BB">
      <w:pPr>
        <w:pStyle w:val="ab"/>
      </w:pPr>
      <w:r>
        <w:t>А может главный герой с режиссёром договорится?</w:t>
      </w:r>
    </w:p>
    <w:p w14:paraId="156127CB" w14:textId="77777777" w:rsidR="00F253BB" w:rsidRPr="00B35521" w:rsidRDefault="00F253BB" w:rsidP="00F253BB">
      <w:pPr>
        <w:pStyle w:val="a9"/>
        <w:rPr>
          <w:lang w:val="ru-RU"/>
        </w:rPr>
      </w:pPr>
      <w:r>
        <w:t>НАЧАЛЬНИК</w:t>
      </w:r>
      <w:r>
        <w:rPr>
          <w:lang w:val="ru-RU"/>
        </w:rPr>
        <w:t xml:space="preserve"> ОТДЕЛА</w:t>
      </w:r>
    </w:p>
    <w:p w14:paraId="4B406139" w14:textId="77777777" w:rsidR="00F253BB" w:rsidRDefault="00F253BB" w:rsidP="00F253BB">
      <w:pPr>
        <w:pStyle w:val="ab"/>
      </w:pPr>
      <w:r>
        <w:t>С продюсером?</w:t>
      </w:r>
    </w:p>
    <w:p w14:paraId="7FDEB6AC" w14:textId="77777777" w:rsidR="00F253BB" w:rsidRDefault="00F253BB" w:rsidP="00F253BB">
      <w:pPr>
        <w:pStyle w:val="a9"/>
      </w:pPr>
      <w:r>
        <w:t>БАНКИР</w:t>
      </w:r>
    </w:p>
    <w:p w14:paraId="1E12E510" w14:textId="77777777" w:rsidR="00F253BB" w:rsidRDefault="00F253BB" w:rsidP="00F253BB">
      <w:pPr>
        <w:pStyle w:val="ab"/>
      </w:pPr>
      <w:r>
        <w:t>Ну да! И во второй части, главный герой уедет на острова и забудет об этом кошмаре?</w:t>
      </w:r>
    </w:p>
    <w:p w14:paraId="55EA64F6" w14:textId="77777777" w:rsidR="00F253BB" w:rsidRPr="00B35521" w:rsidRDefault="00F253BB" w:rsidP="00F253BB">
      <w:pPr>
        <w:pStyle w:val="a9"/>
        <w:rPr>
          <w:lang w:val="ru-RU"/>
        </w:rPr>
      </w:pPr>
      <w:r>
        <w:t>НАЧАЛЬНИК</w:t>
      </w:r>
      <w:r>
        <w:rPr>
          <w:lang w:val="ru-RU"/>
        </w:rPr>
        <w:t xml:space="preserve"> ОТДЕЛА</w:t>
      </w:r>
    </w:p>
    <w:p w14:paraId="1C301C84" w14:textId="77777777" w:rsidR="00F253BB" w:rsidRDefault="00F253BB" w:rsidP="00F253BB">
      <w:pPr>
        <w:pStyle w:val="ab"/>
      </w:pPr>
      <w:r>
        <w:t>Ну, это смотря какой бюджет у фильма…</w:t>
      </w:r>
    </w:p>
    <w:p w14:paraId="7CC2C40C" w14:textId="77777777" w:rsidR="00F253BB" w:rsidRDefault="00F253BB" w:rsidP="00F253BB">
      <w:pPr>
        <w:pStyle w:val="a7"/>
      </w:pPr>
      <w:r>
        <w:t>Банкир бер</w:t>
      </w:r>
      <w:r>
        <w:rPr>
          <w:lang w:val="ru-RU"/>
        </w:rPr>
        <w:t>ё</w:t>
      </w:r>
      <w:r>
        <w:t>т листок бумаги и пишет на нем: 1000000$.</w:t>
      </w:r>
    </w:p>
    <w:p w14:paraId="56E8073B" w14:textId="77777777" w:rsidR="00F253BB" w:rsidRDefault="00F253BB" w:rsidP="00F253BB">
      <w:pPr>
        <w:pStyle w:val="a9"/>
      </w:pPr>
      <w:r>
        <w:t>БАНКИР</w:t>
      </w:r>
    </w:p>
    <w:p w14:paraId="1E6A3A7A" w14:textId="77777777" w:rsidR="00F253BB" w:rsidRDefault="00F253BB" w:rsidP="00F253BB">
      <w:pPr>
        <w:pStyle w:val="ab"/>
      </w:pPr>
      <w:r>
        <w:t>Вам всего лишь нужно закрыть дело, или засунуть его куда-нибудь поглубже… Ну, в архив. У меня никаких претензий ни к кому нет!</w:t>
      </w:r>
    </w:p>
    <w:p w14:paraId="6C521E34" w14:textId="77777777" w:rsidR="00F253BB" w:rsidRDefault="00F253BB" w:rsidP="00F253BB">
      <w:pPr>
        <w:pStyle w:val="a7"/>
      </w:pPr>
      <w:r>
        <w:t>Начальник смотрит на бумажку с суммой, протирает пот на лбу. Закрывает эту бумажку сканвордом, на котором заполнено одно слово «взяточник». Начальник на ноутбуке отправляет видео в корзину.</w:t>
      </w:r>
    </w:p>
    <w:p w14:paraId="255DA076" w14:textId="77777777" w:rsidR="00F253BB" w:rsidRPr="00B35521" w:rsidRDefault="00F253BB" w:rsidP="00F253BB">
      <w:pPr>
        <w:pStyle w:val="a9"/>
        <w:rPr>
          <w:lang w:val="ru-RU"/>
        </w:rPr>
      </w:pPr>
      <w:r>
        <w:lastRenderedPageBreak/>
        <w:t>НАЧАЛЬНИК</w:t>
      </w:r>
      <w:r>
        <w:rPr>
          <w:lang w:val="ru-RU"/>
        </w:rPr>
        <w:t xml:space="preserve"> ОТДЕЛА</w:t>
      </w:r>
    </w:p>
    <w:p w14:paraId="13E1942E" w14:textId="77777777" w:rsidR="00F253BB" w:rsidRDefault="00F253BB" w:rsidP="00F253BB">
      <w:pPr>
        <w:pStyle w:val="ab"/>
      </w:pPr>
      <w:r>
        <w:t>Счёт скину с номера жены.</w:t>
      </w:r>
    </w:p>
    <w:p w14:paraId="4FFE5CDC" w14:textId="77777777" w:rsidR="00F253BB" w:rsidRDefault="00F253BB" w:rsidP="00F253BB">
      <w:pPr>
        <w:pStyle w:val="a7"/>
      </w:pPr>
      <w:r>
        <w:t>Жмут руки.</w:t>
      </w:r>
    </w:p>
    <w:p w14:paraId="0C0BCA28" w14:textId="77777777" w:rsidR="00F253BB" w:rsidRDefault="00F253BB" w:rsidP="00F253BB">
      <w:pPr>
        <w:pStyle w:val="a6"/>
      </w:pPr>
      <w:r>
        <w:t>13-31.</w:t>
      </w:r>
      <w:r>
        <w:tab/>
        <w:t>ИНТ. ОТДЕЛ ПОЛИЦИИ (</w:t>
      </w:r>
      <w:r w:rsidRPr="001609F6">
        <w:rPr>
          <w:caps w:val="0"/>
        </w:rPr>
        <w:t>коридор</w:t>
      </w:r>
      <w:r>
        <w:t>) – ДЕНЬ</w:t>
      </w:r>
    </w:p>
    <w:p w14:paraId="3B570FD0" w14:textId="77777777" w:rsidR="00F253BB" w:rsidRDefault="00F253BB" w:rsidP="00F253BB">
      <w:pPr>
        <w:pStyle w:val="a7"/>
        <w:keepNext/>
        <w:keepLines/>
      </w:pPr>
      <w:r>
        <w:t>Стёпа радостный идёт по коридору. Останавливает у стенда, снимает фоторобот Массы.  Мимо проходит коллега Стёпы. Здоровается за руку.</w:t>
      </w:r>
    </w:p>
    <w:p w14:paraId="160669A5" w14:textId="77777777" w:rsidR="00F253BB" w:rsidRDefault="00F253BB" w:rsidP="00F253BB">
      <w:pPr>
        <w:pStyle w:val="a9"/>
      </w:pPr>
      <w:r>
        <w:t>КОЛЛЕГА</w:t>
      </w:r>
    </w:p>
    <w:p w14:paraId="0F0F9292" w14:textId="77777777" w:rsidR="00F253BB" w:rsidRDefault="00F253BB" w:rsidP="00F253BB">
      <w:pPr>
        <w:pStyle w:val="ab"/>
      </w:pPr>
      <w:r>
        <w:t>Здорово. Стёпа, чё можно поздравить? Так быстро нашли?</w:t>
      </w:r>
    </w:p>
    <w:p w14:paraId="6376A448" w14:textId="77777777" w:rsidR="00F253BB" w:rsidRDefault="00F253BB" w:rsidP="00F253BB">
      <w:pPr>
        <w:pStyle w:val="a9"/>
      </w:pPr>
      <w:r>
        <w:t>СТЁПА</w:t>
      </w:r>
    </w:p>
    <w:p w14:paraId="598955AA" w14:textId="77777777" w:rsidR="00F253BB" w:rsidRDefault="00F253BB" w:rsidP="00F253BB">
      <w:pPr>
        <w:pStyle w:val="ab"/>
      </w:pPr>
      <w:r>
        <w:t>Не-а. Дело прекратили. Невиновен он.</w:t>
      </w:r>
    </w:p>
    <w:p w14:paraId="04A85019" w14:textId="77777777" w:rsidR="00F253BB" w:rsidRDefault="00F253BB" w:rsidP="00F253BB">
      <w:pPr>
        <w:pStyle w:val="a9"/>
      </w:pPr>
      <w:r>
        <w:t>КОЛЛЕГА</w:t>
      </w:r>
    </w:p>
    <w:p w14:paraId="481593CB" w14:textId="77777777" w:rsidR="00F253BB" w:rsidRDefault="00F253BB" w:rsidP="00F253BB">
      <w:pPr>
        <w:pStyle w:val="ab"/>
      </w:pPr>
      <w:r>
        <w:t>Так, а ч</w:t>
      </w:r>
      <w:r>
        <w:rPr>
          <w:lang w:val="ru-RU"/>
        </w:rPr>
        <w:t>ё</w:t>
      </w:r>
      <w:r>
        <w:t xml:space="preserve"> ты довольный такой? Сейчас бы закрыл его и звёзды на погоны упали.</w:t>
      </w:r>
    </w:p>
    <w:p w14:paraId="7ED39BDF" w14:textId="77777777" w:rsidR="00F253BB" w:rsidRDefault="00F253BB" w:rsidP="00F253BB">
      <w:pPr>
        <w:pStyle w:val="a9"/>
      </w:pPr>
      <w:r>
        <w:t>СТЁПА</w:t>
      </w:r>
    </w:p>
    <w:p w14:paraId="170FC502" w14:textId="77777777" w:rsidR="00F253BB" w:rsidRDefault="00F253BB" w:rsidP="00F253BB">
      <w:pPr>
        <w:pStyle w:val="ab"/>
      </w:pPr>
      <w:r>
        <w:t>Знаешь, как говорил Аристотель? Государственным благом является справедливость.</w:t>
      </w:r>
    </w:p>
    <w:p w14:paraId="53058F1A" w14:textId="77777777" w:rsidR="00F253BB" w:rsidRDefault="00F253BB" w:rsidP="00F253BB">
      <w:pPr>
        <w:pStyle w:val="a7"/>
      </w:pPr>
      <w:r>
        <w:t>Стёпа довольный уходит.  Коллега кричит ему в путь.</w:t>
      </w:r>
    </w:p>
    <w:p w14:paraId="174FCD30" w14:textId="77777777" w:rsidR="00F253BB" w:rsidRDefault="00F253BB" w:rsidP="00F253BB">
      <w:pPr>
        <w:pStyle w:val="a9"/>
      </w:pPr>
      <w:r>
        <w:t>КОЛЛЕГА</w:t>
      </w:r>
    </w:p>
    <w:p w14:paraId="6B7F5DC3" w14:textId="77777777" w:rsidR="00F253BB" w:rsidRDefault="00F253BB" w:rsidP="00F253BB">
      <w:pPr>
        <w:pStyle w:val="ab"/>
      </w:pPr>
      <w:r>
        <w:t>Аристотель? Это из ГУВД кто-то?!</w:t>
      </w:r>
    </w:p>
    <w:p w14:paraId="103CEBF1" w14:textId="77777777" w:rsidR="00F253BB" w:rsidRDefault="00F253BB" w:rsidP="00F253BB">
      <w:pPr>
        <w:pStyle w:val="a7"/>
      </w:pPr>
      <w:r>
        <w:t>Коллега не получил ответа, ма</w:t>
      </w:r>
      <w:r>
        <w:rPr>
          <w:lang w:val="ru-RU"/>
        </w:rPr>
        <w:t>шет</w:t>
      </w:r>
      <w:r>
        <w:t xml:space="preserve"> рукой, </w:t>
      </w:r>
      <w:r>
        <w:rPr>
          <w:lang w:val="ru-RU"/>
        </w:rPr>
        <w:t>идёт</w:t>
      </w:r>
      <w:r>
        <w:t xml:space="preserve"> дальше.</w:t>
      </w:r>
    </w:p>
    <w:p w14:paraId="324E17A6" w14:textId="77777777" w:rsidR="00F253BB" w:rsidRDefault="00F253BB" w:rsidP="00F253BB">
      <w:pPr>
        <w:pStyle w:val="a6"/>
      </w:pPr>
      <w:r>
        <w:t>13-32.</w:t>
      </w:r>
      <w:r>
        <w:tab/>
        <w:t>ИНТ. ДАЧА МАССЫ – ВЕЧЕР</w:t>
      </w:r>
    </w:p>
    <w:p w14:paraId="78EDF67F" w14:textId="77777777" w:rsidR="00F253BB" w:rsidRDefault="00F253BB" w:rsidP="00F253BB">
      <w:pPr>
        <w:pStyle w:val="a7"/>
        <w:keepNext/>
        <w:keepLines/>
      </w:pPr>
      <w:r>
        <w:t>Вжик подключает к ноутбуку колонки и стоит как диджей 90х в очках и кепкой на бок, крутит фонариком. Играет музыка 90х. Чак танцует нижний брейк. Фил разливает алкоголь, Стэлла изображает из себя сексапильную официантку. Масса один сидит за накрытым столом и ест. Чак берёт рюмку.</w:t>
      </w:r>
    </w:p>
    <w:p w14:paraId="5C165302" w14:textId="77777777" w:rsidR="00F253BB" w:rsidRDefault="00F253BB" w:rsidP="00F253BB">
      <w:pPr>
        <w:pStyle w:val="a9"/>
      </w:pPr>
      <w:r>
        <w:t>ЧАК</w:t>
      </w:r>
    </w:p>
    <w:p w14:paraId="5F7B4AB7" w14:textId="77777777" w:rsidR="00F253BB" w:rsidRDefault="00F253BB" w:rsidP="00F253BB">
      <w:pPr>
        <w:pStyle w:val="ab"/>
      </w:pPr>
      <w:r>
        <w:t>Пацаны, предлагаю выпить за Стэлку! Я раньше думал, что ты конкретная овца, а оказалось – молодца!</w:t>
      </w:r>
    </w:p>
    <w:p w14:paraId="17EE4A44" w14:textId="77777777" w:rsidR="00F253BB" w:rsidRDefault="00F253BB" w:rsidP="00F253BB">
      <w:pPr>
        <w:pStyle w:val="a9"/>
      </w:pPr>
      <w:r>
        <w:t>СТЭЛЛА</w:t>
      </w:r>
    </w:p>
    <w:p w14:paraId="2BA3C8E1" w14:textId="77777777" w:rsidR="00F253BB" w:rsidRPr="009E5F62" w:rsidRDefault="00F253BB" w:rsidP="00F253BB">
      <w:pPr>
        <w:pStyle w:val="ab"/>
      </w:pPr>
      <w:r w:rsidRPr="009E5F62">
        <w:t>А мне раньше казалось, что ты кретин какой-то… А оказалось, не казалось.</w:t>
      </w:r>
    </w:p>
    <w:p w14:paraId="455E1FBA" w14:textId="77777777" w:rsidR="00F253BB" w:rsidRDefault="00F253BB" w:rsidP="00F253BB">
      <w:pPr>
        <w:pStyle w:val="a9"/>
      </w:pPr>
      <w:r>
        <w:lastRenderedPageBreak/>
        <w:t>ФИЛ</w:t>
      </w:r>
    </w:p>
    <w:p w14:paraId="46F4010E" w14:textId="77777777" w:rsidR="00F253BB" w:rsidRDefault="00F253BB" w:rsidP="00F253BB">
      <w:pPr>
        <w:pStyle w:val="ab"/>
      </w:pPr>
      <w:r>
        <w:t>Стэлла, правда, спасибо тебе. Ты реально выручила хороших людей.</w:t>
      </w:r>
    </w:p>
    <w:p w14:paraId="19D951CD" w14:textId="77777777" w:rsidR="00F253BB" w:rsidRDefault="00F253BB" w:rsidP="00F253BB">
      <w:pPr>
        <w:pStyle w:val="a9"/>
      </w:pPr>
      <w:r>
        <w:t>ВЖИК</w:t>
      </w:r>
    </w:p>
    <w:p w14:paraId="4123E589" w14:textId="77777777" w:rsidR="00F253BB" w:rsidRDefault="00F253BB" w:rsidP="00F253BB">
      <w:pPr>
        <w:pStyle w:val="ab"/>
      </w:pPr>
      <w:r>
        <w:t>А сейчас объявляется медленный танец. Диджеи приглашают дам.</w:t>
      </w:r>
    </w:p>
    <w:p w14:paraId="19299E3A" w14:textId="77777777" w:rsidR="00F253BB" w:rsidRDefault="00F253BB" w:rsidP="00F253BB">
      <w:pPr>
        <w:pStyle w:val="a7"/>
      </w:pPr>
      <w:r>
        <w:t>Вжик танцует со Стэллой медленный танец. Масса ревниво смотрит на них. Чак подходит к Массе и протягивает ему руку.</w:t>
      </w:r>
    </w:p>
    <w:p w14:paraId="6CA7C84C" w14:textId="77777777" w:rsidR="00F253BB" w:rsidRDefault="00F253BB" w:rsidP="00F253BB">
      <w:pPr>
        <w:pStyle w:val="a9"/>
      </w:pPr>
      <w:r>
        <w:t>ЧАК</w:t>
      </w:r>
    </w:p>
    <w:p w14:paraId="7BBBF268" w14:textId="77777777" w:rsidR="00F253BB" w:rsidRDefault="00F253BB" w:rsidP="00F253BB">
      <w:pPr>
        <w:pStyle w:val="ab"/>
      </w:pPr>
      <w:r>
        <w:t>Приглашаю вас мадам, но сразу говорю: «Не дам».</w:t>
      </w:r>
    </w:p>
    <w:p w14:paraId="744F8813" w14:textId="77777777" w:rsidR="00F253BB" w:rsidRDefault="00F253BB" w:rsidP="00F253BB">
      <w:pPr>
        <w:pStyle w:val="a9"/>
      </w:pPr>
      <w:r>
        <w:t>МАССА</w:t>
      </w:r>
    </w:p>
    <w:p w14:paraId="2A242A54" w14:textId="77777777" w:rsidR="00F253BB" w:rsidRDefault="00F253BB" w:rsidP="00F253BB">
      <w:pPr>
        <w:pStyle w:val="ab"/>
      </w:pPr>
      <w:r>
        <w:t>Да иди ты.</w:t>
      </w:r>
    </w:p>
    <w:p w14:paraId="4878A1DF" w14:textId="77777777" w:rsidR="00F253BB" w:rsidRDefault="00F253BB" w:rsidP="00F253BB">
      <w:pPr>
        <w:pStyle w:val="a7"/>
      </w:pPr>
      <w:r>
        <w:t>Чак смеётся. Масса встаёт и направляется к танцующим Вжику и Стэлле. Выталкивает Вжика тазом и танцует со Стэллой.</w:t>
      </w:r>
    </w:p>
    <w:p w14:paraId="56E6BB2E" w14:textId="77777777" w:rsidR="00F253BB" w:rsidRDefault="00F253BB" w:rsidP="00F253BB">
      <w:pPr>
        <w:pStyle w:val="a9"/>
      </w:pPr>
      <w:r>
        <w:t>МАССА</w:t>
      </w:r>
    </w:p>
    <w:p w14:paraId="6CA7C560" w14:textId="77777777" w:rsidR="00F253BB" w:rsidRDefault="00F253BB" w:rsidP="00F253BB">
      <w:pPr>
        <w:pStyle w:val="ab"/>
      </w:pPr>
      <w:r>
        <w:t>Стэллка, ну ты уже определись. Видишь, как я страдаю. Я так по холодцу в изоляторе не скучал, как по тебе.</w:t>
      </w:r>
    </w:p>
    <w:p w14:paraId="7B4BE2C4" w14:textId="77777777" w:rsidR="00F253BB" w:rsidRDefault="00F253BB" w:rsidP="00F253BB">
      <w:pPr>
        <w:pStyle w:val="a7"/>
      </w:pPr>
      <w:r>
        <w:t>Вжик влезает в их танец, и они танцуют втроём, просто держась за руки как хоровод.</w:t>
      </w:r>
    </w:p>
    <w:p w14:paraId="294772D0" w14:textId="77777777" w:rsidR="00F253BB" w:rsidRDefault="00F253BB" w:rsidP="00F253BB">
      <w:pPr>
        <w:pStyle w:val="a9"/>
      </w:pPr>
      <w:r>
        <w:t>ВЖИК</w:t>
      </w:r>
    </w:p>
    <w:p w14:paraId="350C67E9" w14:textId="77777777" w:rsidR="00F253BB" w:rsidRDefault="00F253BB" w:rsidP="00F253BB">
      <w:pPr>
        <w:pStyle w:val="ab"/>
      </w:pPr>
      <w:r>
        <w:t>Стэлла, ты его не слушай. Он тебе ночью с холодильником изменять будет.</w:t>
      </w:r>
    </w:p>
    <w:p w14:paraId="37FB2106" w14:textId="77777777" w:rsidR="00F253BB" w:rsidRDefault="00F253BB" w:rsidP="00F253BB">
      <w:pPr>
        <w:pStyle w:val="a7"/>
      </w:pPr>
      <w:r>
        <w:t>Масса неодобрительно смотрит на Вжика.</w:t>
      </w:r>
    </w:p>
    <w:p w14:paraId="382EB2AE" w14:textId="77777777" w:rsidR="00F253BB" w:rsidRDefault="00F253BB" w:rsidP="00F253BB">
      <w:pPr>
        <w:pStyle w:val="a9"/>
      </w:pPr>
      <w:r>
        <w:t>СТЭЛЛА</w:t>
      </w:r>
    </w:p>
    <w:p w14:paraId="72898C55" w14:textId="77777777" w:rsidR="00F253BB" w:rsidRDefault="00F253BB" w:rsidP="00F253BB">
      <w:pPr>
        <w:pStyle w:val="ab"/>
      </w:pPr>
      <w:r>
        <w:t>Парнииии! Успокойтесь. Вы просто друзья! А мужик мне нужен богатый, и желательно пожилой.</w:t>
      </w:r>
    </w:p>
    <w:p w14:paraId="21D991E4" w14:textId="77777777" w:rsidR="00F253BB" w:rsidRDefault="00F253BB" w:rsidP="00F253BB">
      <w:pPr>
        <w:pStyle w:val="a9"/>
      </w:pPr>
      <w:r>
        <w:t>МАССА</w:t>
      </w:r>
    </w:p>
    <w:p w14:paraId="32BE98CB" w14:textId="77777777" w:rsidR="00F253BB" w:rsidRDefault="00F253BB" w:rsidP="00F253BB">
      <w:pPr>
        <w:pStyle w:val="ab"/>
      </w:pPr>
      <w:r>
        <w:t>Мне сорок семь!</w:t>
      </w:r>
    </w:p>
    <w:p w14:paraId="54F869BA" w14:textId="77777777" w:rsidR="00F253BB" w:rsidRDefault="00F253BB" w:rsidP="00F253BB">
      <w:pPr>
        <w:pStyle w:val="a9"/>
      </w:pPr>
      <w:r>
        <w:t>ВЖИК</w:t>
      </w:r>
    </w:p>
    <w:p w14:paraId="58FCF76F" w14:textId="77777777" w:rsidR="00F253BB" w:rsidRDefault="00F253BB" w:rsidP="00F253BB">
      <w:pPr>
        <w:pStyle w:val="ab"/>
      </w:pPr>
      <w:r>
        <w:t>И мне полтинник скоро!</w:t>
      </w:r>
    </w:p>
    <w:p w14:paraId="7BAD489E" w14:textId="77777777" w:rsidR="00F253BB" w:rsidRDefault="00F253BB" w:rsidP="00F253BB">
      <w:pPr>
        <w:pStyle w:val="a9"/>
      </w:pPr>
      <w:r>
        <w:lastRenderedPageBreak/>
        <w:t>СТЭЛЛА</w:t>
      </w:r>
    </w:p>
    <w:p w14:paraId="41C7D9CC" w14:textId="77777777" w:rsidR="00F253BB" w:rsidRDefault="00F253BB" w:rsidP="00F253BB">
      <w:pPr>
        <w:pStyle w:val="ab"/>
      </w:pPr>
      <w:r>
        <w:t>А ума как у малолеток… Вы, пацаны, пока не дотягиваете, уж простите.</w:t>
      </w:r>
    </w:p>
    <w:p w14:paraId="2AFB3F74" w14:textId="77777777" w:rsidR="00F253BB" w:rsidRDefault="00F253BB" w:rsidP="00F253BB">
      <w:pPr>
        <w:pStyle w:val="a7"/>
      </w:pPr>
      <w:r>
        <w:t>Стэлла технично освобождается от рук пацанов и соединяет Вжика и Массу</w:t>
      </w:r>
      <w:r>
        <w:rPr>
          <w:lang w:val="ru-RU"/>
        </w:rPr>
        <w:t>.</w:t>
      </w:r>
      <w:r>
        <w:t xml:space="preserve"> </w:t>
      </w:r>
      <w:r>
        <w:rPr>
          <w:lang w:val="ru-RU"/>
        </w:rPr>
        <w:t>И</w:t>
      </w:r>
      <w:r>
        <w:t xml:space="preserve"> они уже с недовольным лицом танцуют медляк друг с другом.</w:t>
      </w:r>
    </w:p>
    <w:p w14:paraId="03BDFE8A" w14:textId="77777777" w:rsidR="00F253BB" w:rsidRDefault="00F253BB" w:rsidP="00F253BB">
      <w:pPr>
        <w:pStyle w:val="a9"/>
      </w:pPr>
      <w:r>
        <w:t>МАССА</w:t>
      </w:r>
    </w:p>
    <w:p w14:paraId="2ADAACDB" w14:textId="77777777" w:rsidR="00F253BB" w:rsidRDefault="00F253BB" w:rsidP="00F253BB">
      <w:pPr>
        <w:pStyle w:val="ab"/>
      </w:pPr>
      <w:r>
        <w:t>Мда… дорогая штучка. Как палка краковской.</w:t>
      </w:r>
    </w:p>
    <w:p w14:paraId="2226144B" w14:textId="77777777" w:rsidR="00F253BB" w:rsidRDefault="00F253BB" w:rsidP="00F253BB">
      <w:pPr>
        <w:pStyle w:val="a9"/>
      </w:pPr>
      <w:r>
        <w:t>ВЖИК</w:t>
      </w:r>
    </w:p>
    <w:p w14:paraId="29E546B5" w14:textId="77777777" w:rsidR="00F253BB" w:rsidRDefault="00F253BB" w:rsidP="00F253BB">
      <w:pPr>
        <w:pStyle w:val="ab"/>
      </w:pPr>
      <w:r>
        <w:t>Дороже…</w:t>
      </w:r>
      <w:r>
        <w:rPr>
          <w:lang w:val="ru-RU"/>
        </w:rPr>
        <w:t xml:space="preserve"> </w:t>
      </w:r>
      <w:r>
        <w:t>как макбук!</w:t>
      </w:r>
    </w:p>
    <w:p w14:paraId="5BD64FD7" w14:textId="77777777" w:rsidR="00F253BB" w:rsidRDefault="00F253BB" w:rsidP="00F253BB">
      <w:pPr>
        <w:pStyle w:val="a7"/>
      </w:pPr>
      <w:r>
        <w:t>У Фила урчит живот, он хватается за него.</w:t>
      </w:r>
    </w:p>
    <w:p w14:paraId="47C1CCE3" w14:textId="77777777" w:rsidR="00F253BB" w:rsidRDefault="00F253BB" w:rsidP="00F253BB">
      <w:pPr>
        <w:pStyle w:val="a9"/>
      </w:pPr>
      <w:r>
        <w:t>ФИЛ</w:t>
      </w:r>
    </w:p>
    <w:p w14:paraId="70DDFBE0" w14:textId="77777777" w:rsidR="00F253BB" w:rsidRDefault="00F253BB" w:rsidP="00F253BB">
      <w:pPr>
        <w:pStyle w:val="ab"/>
      </w:pPr>
      <w:r>
        <w:t>Блин! Мужики, вы эту банку солений где взяли?</w:t>
      </w:r>
    </w:p>
    <w:p w14:paraId="0F14B14C" w14:textId="77777777" w:rsidR="00F253BB" w:rsidRDefault="00F253BB" w:rsidP="00F253BB">
      <w:pPr>
        <w:pStyle w:val="a9"/>
      </w:pPr>
      <w:r>
        <w:t>МАССА</w:t>
      </w:r>
    </w:p>
    <w:p w14:paraId="27E259E6" w14:textId="77777777" w:rsidR="00F253BB" w:rsidRDefault="00F253BB" w:rsidP="00F253BB">
      <w:pPr>
        <w:pStyle w:val="ab"/>
      </w:pPr>
      <w:r>
        <w:t>А, да это из погреба, старая, заплесневела уже…</w:t>
      </w:r>
    </w:p>
    <w:p w14:paraId="319F8341" w14:textId="77777777" w:rsidR="00F253BB" w:rsidRDefault="00F253BB" w:rsidP="00F253BB">
      <w:pPr>
        <w:pStyle w:val="a9"/>
      </w:pPr>
      <w:r>
        <w:t>ФИЛ</w:t>
      </w:r>
    </w:p>
    <w:p w14:paraId="4F7B1F04" w14:textId="77777777" w:rsidR="00F253BB" w:rsidRDefault="00F253BB" w:rsidP="00F253BB">
      <w:pPr>
        <w:pStyle w:val="ab"/>
      </w:pPr>
      <w:r>
        <w:t>А нахрена, ты её на стол поставил?</w:t>
      </w:r>
    </w:p>
    <w:p w14:paraId="4161C474" w14:textId="77777777" w:rsidR="00F253BB" w:rsidRDefault="00F253BB" w:rsidP="00F253BB">
      <w:pPr>
        <w:pStyle w:val="a9"/>
      </w:pPr>
      <w:r>
        <w:t>МАССА</w:t>
      </w:r>
    </w:p>
    <w:p w14:paraId="5EBA7479" w14:textId="2334372A" w:rsidR="00F253BB" w:rsidRPr="00F253BB" w:rsidRDefault="00F253BB" w:rsidP="00F253BB">
      <w:pPr>
        <w:pStyle w:val="ab"/>
        <w:rPr>
          <w:color w:val="00B050"/>
          <w:lang w:val="ru-RU"/>
        </w:rPr>
      </w:pPr>
      <w:r w:rsidRPr="00F253BB">
        <w:rPr>
          <w:strike/>
          <w:color w:val="A6A6A6" w:themeColor="background1" w:themeShade="A6"/>
        </w:rPr>
        <w:t>Под пепельницу…</w:t>
      </w:r>
      <w:r w:rsidRPr="00F253BB">
        <w:rPr>
          <w:color w:val="A6A6A6" w:themeColor="background1" w:themeShade="A6"/>
          <w:lang w:val="ru-RU"/>
        </w:rPr>
        <w:t xml:space="preserve"> </w:t>
      </w:r>
      <w:r w:rsidRPr="00F253BB">
        <w:rPr>
          <w:color w:val="00B050"/>
          <w:lang w:val="ru-RU"/>
        </w:rPr>
        <w:t>Ну это если пепелка понадобится---</w:t>
      </w:r>
    </w:p>
    <w:p w14:paraId="32133A19" w14:textId="77777777" w:rsidR="00F253BB" w:rsidRDefault="00F253BB" w:rsidP="00F253BB">
      <w:pPr>
        <w:pStyle w:val="a7"/>
      </w:pPr>
      <w:r>
        <w:t xml:space="preserve">Фил смотрит на банку, там среди огурцов, плавают три окурка. У Фила рвотный рефлекс. Он резко встаёт. Мечется по сторонам. </w:t>
      </w:r>
      <w:r w:rsidRPr="00F253BB">
        <w:rPr>
          <w:strike/>
          <w:color w:val="A6A6A6" w:themeColor="background1" w:themeShade="A6"/>
        </w:rPr>
        <w:t>Отрывает кусок отслоенных обоев от стены.</w:t>
      </w:r>
      <w:r w:rsidRPr="00F253BB">
        <w:rPr>
          <w:color w:val="A6A6A6" w:themeColor="background1" w:themeShade="A6"/>
        </w:rPr>
        <w:t xml:space="preserve"> </w:t>
      </w:r>
      <w:r>
        <w:t>Выбегает.</w:t>
      </w:r>
    </w:p>
    <w:p w14:paraId="26A89964" w14:textId="77777777" w:rsidR="00F253BB" w:rsidRDefault="00F253BB" w:rsidP="00F253BB">
      <w:pPr>
        <w:pStyle w:val="a9"/>
      </w:pPr>
      <w:r>
        <w:t>МАССА</w:t>
      </w:r>
    </w:p>
    <w:p w14:paraId="2D114FAC" w14:textId="77777777" w:rsidR="00F253BB" w:rsidRDefault="00F253BB" w:rsidP="00F253BB">
      <w:pPr>
        <w:pStyle w:val="ab"/>
      </w:pPr>
      <w:r>
        <w:t>Братишка, только по пути не растеряй, пожалуйста!!!</w:t>
      </w:r>
    </w:p>
    <w:p w14:paraId="0C2A31C2" w14:textId="77777777" w:rsidR="00F253BB" w:rsidRDefault="00F253BB" w:rsidP="00F253BB">
      <w:pPr>
        <w:pStyle w:val="a7"/>
      </w:pPr>
      <w:r>
        <w:t>Все смеются.</w:t>
      </w:r>
    </w:p>
    <w:p w14:paraId="094FB5A6" w14:textId="77777777" w:rsidR="00F253BB" w:rsidRDefault="00F253BB" w:rsidP="00F253BB">
      <w:pPr>
        <w:pStyle w:val="a6"/>
      </w:pPr>
      <w:r>
        <w:t>13-33.</w:t>
      </w:r>
      <w:r>
        <w:tab/>
        <w:t>НАТ. ДАЧНЫЙ УЧАСТОК – НОЧЬ</w:t>
      </w:r>
    </w:p>
    <w:p w14:paraId="51F847F8" w14:textId="77777777" w:rsidR="00F253BB" w:rsidRPr="004C6605" w:rsidRDefault="00F253BB" w:rsidP="00F253BB">
      <w:pPr>
        <w:pStyle w:val="a7"/>
        <w:keepNext/>
        <w:keepLines/>
        <w:rPr>
          <w:lang w:val="ru-RU"/>
        </w:rPr>
      </w:pPr>
      <w:r>
        <w:t xml:space="preserve">Подъезжает машина Ноля. Выходит Ноль, </w:t>
      </w:r>
      <w:r>
        <w:rPr>
          <w:lang w:val="ru-RU"/>
        </w:rPr>
        <w:t>Н</w:t>
      </w:r>
      <w:r>
        <w:t xml:space="preserve">ачальник охраны и </w:t>
      </w:r>
      <w:r>
        <w:rPr>
          <w:lang w:val="ru-RU"/>
        </w:rPr>
        <w:t>О</w:t>
      </w:r>
      <w:r>
        <w:t>хранник</w:t>
      </w:r>
      <w:r>
        <w:rPr>
          <w:lang w:val="ru-RU"/>
        </w:rPr>
        <w:t>и</w:t>
      </w:r>
      <w:r>
        <w:t xml:space="preserve"> </w:t>
      </w:r>
      <w:r>
        <w:rPr>
          <w:lang w:val="ru-RU"/>
        </w:rPr>
        <w:t xml:space="preserve">1 и 2  </w:t>
      </w:r>
      <w:r>
        <w:t>подходят к нему.</w:t>
      </w:r>
    </w:p>
    <w:p w14:paraId="3CEDC471" w14:textId="77777777" w:rsidR="00F253BB" w:rsidRDefault="00F253BB" w:rsidP="00F253BB">
      <w:pPr>
        <w:pStyle w:val="a9"/>
      </w:pPr>
      <w:r>
        <w:t>НОЛЬ</w:t>
      </w:r>
    </w:p>
    <w:p w14:paraId="08960A9B" w14:textId="77777777" w:rsidR="00F253BB" w:rsidRDefault="00F253BB" w:rsidP="00F253BB">
      <w:pPr>
        <w:pStyle w:val="ab"/>
      </w:pPr>
      <w:r>
        <w:t>Здесь?</w:t>
      </w:r>
    </w:p>
    <w:p w14:paraId="7F2190D4" w14:textId="77777777" w:rsidR="00F253BB" w:rsidRDefault="00F253BB" w:rsidP="00F253BB">
      <w:pPr>
        <w:pStyle w:val="a9"/>
      </w:pPr>
      <w:r>
        <w:t>НАЧАЛЬНИК ОХРАНЫ</w:t>
      </w:r>
    </w:p>
    <w:p w14:paraId="45BE21E1" w14:textId="77777777" w:rsidR="00F253BB" w:rsidRDefault="00F253BB" w:rsidP="00F253BB">
      <w:pPr>
        <w:pStyle w:val="ab"/>
      </w:pPr>
      <w:r>
        <w:t>Ага.</w:t>
      </w:r>
    </w:p>
    <w:p w14:paraId="2A26A129" w14:textId="77777777" w:rsidR="00F253BB" w:rsidRDefault="00F253BB" w:rsidP="00F253BB">
      <w:pPr>
        <w:pStyle w:val="a7"/>
      </w:pPr>
      <w:r>
        <w:t>Фары светят на уличный деревянный туалет.</w:t>
      </w:r>
    </w:p>
    <w:p w14:paraId="2701755E" w14:textId="77777777" w:rsidR="00F253BB" w:rsidRDefault="00F253BB" w:rsidP="00F253BB">
      <w:pPr>
        <w:pStyle w:val="a9"/>
      </w:pPr>
      <w:r>
        <w:lastRenderedPageBreak/>
        <w:t>НАЧАЛЬНИК ОХРАНЫ</w:t>
      </w:r>
    </w:p>
    <w:p w14:paraId="7E0057F5" w14:textId="77777777" w:rsidR="00F253BB" w:rsidRDefault="00F253BB" w:rsidP="00F253BB">
      <w:pPr>
        <w:pStyle w:val="ab"/>
      </w:pPr>
      <w:r>
        <w:t>Час уже там сидит…</w:t>
      </w:r>
    </w:p>
    <w:p w14:paraId="6E3B56C6" w14:textId="77777777" w:rsidR="00F253BB" w:rsidRDefault="00F253BB" w:rsidP="00F253BB">
      <w:pPr>
        <w:pStyle w:val="a9"/>
      </w:pPr>
      <w:r>
        <w:t>НОЛЬ</w:t>
      </w:r>
    </w:p>
    <w:p w14:paraId="757CE509" w14:textId="77777777" w:rsidR="00F253BB" w:rsidRDefault="00F253BB" w:rsidP="00F253BB">
      <w:pPr>
        <w:pStyle w:val="ab"/>
      </w:pPr>
      <w:r>
        <w:t>Жаль… В штаны перед смертью не наделает.</w:t>
      </w:r>
    </w:p>
    <w:p w14:paraId="536B74E4" w14:textId="77777777" w:rsidR="00F253BB" w:rsidRDefault="00F253BB" w:rsidP="00F253BB">
      <w:pPr>
        <w:pStyle w:val="a7"/>
      </w:pPr>
      <w:r>
        <w:t>Ноль забирает у Охранника</w:t>
      </w:r>
      <w:r>
        <w:rPr>
          <w:lang w:val="ru-RU"/>
        </w:rPr>
        <w:t xml:space="preserve"> 1</w:t>
      </w:r>
      <w:r>
        <w:t xml:space="preserve"> автомат, и расстреливает всю обойму в туалет.</w:t>
      </w:r>
    </w:p>
    <w:p w14:paraId="5C703AF3" w14:textId="77777777" w:rsidR="00F253BB" w:rsidRDefault="00F253BB" w:rsidP="00F253BB">
      <w:pPr>
        <w:pStyle w:val="af8"/>
      </w:pPr>
      <w:r>
        <w:t>В ЗТМ</w:t>
      </w:r>
    </w:p>
    <w:p w14:paraId="58925A3C" w14:textId="77777777" w:rsidR="00F253BB" w:rsidRPr="00BC6FFA" w:rsidRDefault="00F253BB" w:rsidP="00F253BB">
      <w:pPr>
        <w:pStyle w:val="af8"/>
      </w:pPr>
      <w:r>
        <w:t>КОНЕЦ ТРИНАДЦАТОЙ СЕРИИ</w:t>
      </w:r>
    </w:p>
    <w:p w14:paraId="59427957" w14:textId="77777777" w:rsidR="00F253BB" w:rsidRPr="00F253BB" w:rsidRDefault="00F253BB">
      <w:pPr>
        <w:pStyle w:val="a7"/>
        <w:rPr>
          <w:strike/>
          <w:color w:val="A6A6A6" w:themeColor="background1" w:themeShade="A6"/>
        </w:rPr>
      </w:pPr>
    </w:p>
    <w:sectPr w:rsidR="00F253BB" w:rsidRPr="00F253BB" w:rsidSect="00F807E4">
      <w:headerReference w:type="default" r:id="rId8"/>
      <w:footerReference w:type="default" r:id="rId9"/>
      <w:pgSz w:w="11906" w:h="16838"/>
      <w:pgMar w:top="1418" w:right="1418" w:bottom="709" w:left="2126" w:header="141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5BDBAE" w14:textId="77777777" w:rsidR="00816D4C" w:rsidRDefault="00816D4C" w:rsidP="00FA5B81">
      <w:r>
        <w:separator/>
      </w:r>
    </w:p>
    <w:p w14:paraId="3E07997F" w14:textId="77777777" w:rsidR="00816D4C" w:rsidRDefault="00816D4C"/>
  </w:endnote>
  <w:endnote w:type="continuationSeparator" w:id="0">
    <w:p w14:paraId="29161B1D" w14:textId="77777777" w:rsidR="00816D4C" w:rsidRDefault="00816D4C" w:rsidP="00FA5B81">
      <w:r>
        <w:continuationSeparator/>
      </w:r>
    </w:p>
    <w:p w14:paraId="501AEF8A" w14:textId="77777777" w:rsidR="00816D4C" w:rsidRDefault="00816D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98262" w14:textId="77777777" w:rsidR="00F807E4" w:rsidRDefault="00F807E4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6E5C1" w14:textId="77777777" w:rsidR="00816D4C" w:rsidRDefault="00816D4C" w:rsidP="00FA5B81">
      <w:r>
        <w:separator/>
      </w:r>
    </w:p>
    <w:p w14:paraId="5D0904BD" w14:textId="77777777" w:rsidR="00816D4C" w:rsidRDefault="00816D4C"/>
  </w:footnote>
  <w:footnote w:type="continuationSeparator" w:id="0">
    <w:p w14:paraId="46D8B255" w14:textId="77777777" w:rsidR="00816D4C" w:rsidRDefault="00816D4C" w:rsidP="00FA5B81">
      <w:r>
        <w:continuationSeparator/>
      </w:r>
    </w:p>
    <w:p w14:paraId="023E53AE" w14:textId="77777777" w:rsidR="00816D4C" w:rsidRDefault="00816D4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6770735"/>
      <w:docPartObj>
        <w:docPartGallery w:val="Page Numbers (Top of Page)"/>
        <w:docPartUnique/>
      </w:docPartObj>
    </w:sdtPr>
    <w:sdtEndPr/>
    <w:sdtContent>
      <w:p w14:paraId="1235D71D" w14:textId="77777777" w:rsidR="00F807E4" w:rsidRDefault="00F807E4" w:rsidP="00F807E4">
        <w:pP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476E7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7DA58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BD21C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B0588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F6EB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ACC774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74C17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EE62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9A8A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B6EB4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9C6EE9"/>
    <w:multiLevelType w:val="hybridMultilevel"/>
    <w:tmpl w:val="336C3E18"/>
    <w:lvl w:ilvl="0" w:tplc="9A96FFF0">
      <w:start w:val="1"/>
      <w:numFmt w:val="decimal"/>
      <w:lvlText w:val="7-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979A3"/>
    <w:multiLevelType w:val="hybridMultilevel"/>
    <w:tmpl w:val="6A42D7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B718AD"/>
    <w:multiLevelType w:val="hybridMultilevel"/>
    <w:tmpl w:val="D0109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1C3631"/>
    <w:multiLevelType w:val="multilevel"/>
    <w:tmpl w:val="BDECB6F6"/>
    <w:lvl w:ilvl="0">
      <w:start w:val="1"/>
      <w:numFmt w:val="decimal"/>
      <w:lvlText w:val="X-%1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C7C17CD"/>
    <w:multiLevelType w:val="hybridMultilevel"/>
    <w:tmpl w:val="8B3CF1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027D62"/>
    <w:multiLevelType w:val="hybridMultilevel"/>
    <w:tmpl w:val="F78E85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BC2FC1"/>
    <w:multiLevelType w:val="hybridMultilevel"/>
    <w:tmpl w:val="79E4B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F22FD7"/>
    <w:multiLevelType w:val="hybridMultilevel"/>
    <w:tmpl w:val="FAA064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A75403"/>
    <w:multiLevelType w:val="hybridMultilevel"/>
    <w:tmpl w:val="9766C7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644A83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8"/>
  </w:num>
  <w:num w:numId="3">
    <w:abstractNumId w:val="17"/>
  </w:num>
  <w:num w:numId="4">
    <w:abstractNumId w:val="16"/>
  </w:num>
  <w:num w:numId="5">
    <w:abstractNumId w:val="14"/>
  </w:num>
  <w:num w:numId="6">
    <w:abstractNumId w:val="15"/>
  </w:num>
  <w:num w:numId="7">
    <w:abstractNumId w:val="13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9"/>
  </w:num>
  <w:num w:numId="19">
    <w:abstractNumId w:val="11"/>
  </w:num>
  <w:num w:numId="20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99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0EB"/>
    <w:rsid w:val="000025C1"/>
    <w:rsid w:val="000033BA"/>
    <w:rsid w:val="00003B7B"/>
    <w:rsid w:val="00005767"/>
    <w:rsid w:val="0000794B"/>
    <w:rsid w:val="00011EE3"/>
    <w:rsid w:val="0001626D"/>
    <w:rsid w:val="000165A9"/>
    <w:rsid w:val="00027E32"/>
    <w:rsid w:val="00032860"/>
    <w:rsid w:val="00043550"/>
    <w:rsid w:val="0004509E"/>
    <w:rsid w:val="00052975"/>
    <w:rsid w:val="00055B16"/>
    <w:rsid w:val="00056081"/>
    <w:rsid w:val="00056864"/>
    <w:rsid w:val="0006329C"/>
    <w:rsid w:val="000643DD"/>
    <w:rsid w:val="00064CFB"/>
    <w:rsid w:val="00065717"/>
    <w:rsid w:val="00065FAC"/>
    <w:rsid w:val="00067853"/>
    <w:rsid w:val="000718CB"/>
    <w:rsid w:val="00073844"/>
    <w:rsid w:val="00082BEA"/>
    <w:rsid w:val="0008384F"/>
    <w:rsid w:val="00086B8E"/>
    <w:rsid w:val="00086CEF"/>
    <w:rsid w:val="0008706D"/>
    <w:rsid w:val="00087DDC"/>
    <w:rsid w:val="00093EC5"/>
    <w:rsid w:val="00094CB3"/>
    <w:rsid w:val="0009524C"/>
    <w:rsid w:val="000A5140"/>
    <w:rsid w:val="000B0DA5"/>
    <w:rsid w:val="000B234C"/>
    <w:rsid w:val="000B636E"/>
    <w:rsid w:val="000C0B25"/>
    <w:rsid w:val="000C2B55"/>
    <w:rsid w:val="000C49B9"/>
    <w:rsid w:val="000C58AB"/>
    <w:rsid w:val="000D31CB"/>
    <w:rsid w:val="000D4F36"/>
    <w:rsid w:val="000D6500"/>
    <w:rsid w:val="000D7022"/>
    <w:rsid w:val="000D7D0C"/>
    <w:rsid w:val="000E0766"/>
    <w:rsid w:val="000E10F3"/>
    <w:rsid w:val="000E1208"/>
    <w:rsid w:val="000E35BA"/>
    <w:rsid w:val="000F0329"/>
    <w:rsid w:val="000F59AE"/>
    <w:rsid w:val="000F6137"/>
    <w:rsid w:val="001029AD"/>
    <w:rsid w:val="001037CE"/>
    <w:rsid w:val="00103F18"/>
    <w:rsid w:val="00105ABC"/>
    <w:rsid w:val="001064CF"/>
    <w:rsid w:val="001144A2"/>
    <w:rsid w:val="00117918"/>
    <w:rsid w:val="00117B9F"/>
    <w:rsid w:val="00122A8E"/>
    <w:rsid w:val="001417DF"/>
    <w:rsid w:val="00141D8F"/>
    <w:rsid w:val="00144363"/>
    <w:rsid w:val="001456B9"/>
    <w:rsid w:val="00146A0E"/>
    <w:rsid w:val="00150311"/>
    <w:rsid w:val="00151911"/>
    <w:rsid w:val="0015228A"/>
    <w:rsid w:val="0015560B"/>
    <w:rsid w:val="00155C70"/>
    <w:rsid w:val="001609F6"/>
    <w:rsid w:val="00165725"/>
    <w:rsid w:val="00180FEC"/>
    <w:rsid w:val="0018772C"/>
    <w:rsid w:val="0019260E"/>
    <w:rsid w:val="001950D2"/>
    <w:rsid w:val="00195220"/>
    <w:rsid w:val="001A01E6"/>
    <w:rsid w:val="001A03F4"/>
    <w:rsid w:val="001A046C"/>
    <w:rsid w:val="001A0560"/>
    <w:rsid w:val="001A61D2"/>
    <w:rsid w:val="001A6F83"/>
    <w:rsid w:val="001C4D63"/>
    <w:rsid w:val="001C699F"/>
    <w:rsid w:val="001D5DAB"/>
    <w:rsid w:val="001D7C0D"/>
    <w:rsid w:val="001E21D6"/>
    <w:rsid w:val="001E510C"/>
    <w:rsid w:val="001F0220"/>
    <w:rsid w:val="001F1079"/>
    <w:rsid w:val="001F30E4"/>
    <w:rsid w:val="001F5EC1"/>
    <w:rsid w:val="00200505"/>
    <w:rsid w:val="0020155C"/>
    <w:rsid w:val="00201BEE"/>
    <w:rsid w:val="00206631"/>
    <w:rsid w:val="002132B5"/>
    <w:rsid w:val="0022528D"/>
    <w:rsid w:val="002368A7"/>
    <w:rsid w:val="00241547"/>
    <w:rsid w:val="00244976"/>
    <w:rsid w:val="0025008A"/>
    <w:rsid w:val="00252664"/>
    <w:rsid w:val="00252E51"/>
    <w:rsid w:val="00263BB1"/>
    <w:rsid w:val="002717BA"/>
    <w:rsid w:val="00277F26"/>
    <w:rsid w:val="00280409"/>
    <w:rsid w:val="002839CF"/>
    <w:rsid w:val="00284729"/>
    <w:rsid w:val="00285DD9"/>
    <w:rsid w:val="00297995"/>
    <w:rsid w:val="002A115D"/>
    <w:rsid w:val="002A1A30"/>
    <w:rsid w:val="002B44B9"/>
    <w:rsid w:val="002B54E2"/>
    <w:rsid w:val="002C08FB"/>
    <w:rsid w:val="002C1A87"/>
    <w:rsid w:val="002C2389"/>
    <w:rsid w:val="002C4589"/>
    <w:rsid w:val="002C4FD5"/>
    <w:rsid w:val="002E3884"/>
    <w:rsid w:val="002E39EC"/>
    <w:rsid w:val="003000B8"/>
    <w:rsid w:val="003031ED"/>
    <w:rsid w:val="00303BA1"/>
    <w:rsid w:val="00310C45"/>
    <w:rsid w:val="00314C13"/>
    <w:rsid w:val="00315578"/>
    <w:rsid w:val="00331AF4"/>
    <w:rsid w:val="00336BC8"/>
    <w:rsid w:val="003402B5"/>
    <w:rsid w:val="003405FE"/>
    <w:rsid w:val="0034213C"/>
    <w:rsid w:val="00346712"/>
    <w:rsid w:val="00346B69"/>
    <w:rsid w:val="00347B91"/>
    <w:rsid w:val="00352418"/>
    <w:rsid w:val="00353D73"/>
    <w:rsid w:val="00355204"/>
    <w:rsid w:val="00360409"/>
    <w:rsid w:val="00362951"/>
    <w:rsid w:val="00370A62"/>
    <w:rsid w:val="003728EF"/>
    <w:rsid w:val="00372AA4"/>
    <w:rsid w:val="0038290C"/>
    <w:rsid w:val="00385019"/>
    <w:rsid w:val="00387588"/>
    <w:rsid w:val="00392B91"/>
    <w:rsid w:val="003930BA"/>
    <w:rsid w:val="003932CC"/>
    <w:rsid w:val="00394FE2"/>
    <w:rsid w:val="003A0265"/>
    <w:rsid w:val="003A2252"/>
    <w:rsid w:val="003A4A83"/>
    <w:rsid w:val="003A665D"/>
    <w:rsid w:val="003B5EA8"/>
    <w:rsid w:val="003B7A5A"/>
    <w:rsid w:val="003D3713"/>
    <w:rsid w:val="003D6064"/>
    <w:rsid w:val="003D7990"/>
    <w:rsid w:val="003E2681"/>
    <w:rsid w:val="003F0841"/>
    <w:rsid w:val="003F287E"/>
    <w:rsid w:val="003F507A"/>
    <w:rsid w:val="003F5474"/>
    <w:rsid w:val="003F7CD0"/>
    <w:rsid w:val="003F7E5A"/>
    <w:rsid w:val="00401997"/>
    <w:rsid w:val="004115D6"/>
    <w:rsid w:val="00412300"/>
    <w:rsid w:val="0042143B"/>
    <w:rsid w:val="00421779"/>
    <w:rsid w:val="004224AA"/>
    <w:rsid w:val="00424EB3"/>
    <w:rsid w:val="00426418"/>
    <w:rsid w:val="0043001B"/>
    <w:rsid w:val="00440819"/>
    <w:rsid w:val="00442FEC"/>
    <w:rsid w:val="004435F2"/>
    <w:rsid w:val="00446872"/>
    <w:rsid w:val="00447340"/>
    <w:rsid w:val="0045526B"/>
    <w:rsid w:val="0045551A"/>
    <w:rsid w:val="00462C5E"/>
    <w:rsid w:val="0046530E"/>
    <w:rsid w:val="0046532E"/>
    <w:rsid w:val="004760ED"/>
    <w:rsid w:val="00480A30"/>
    <w:rsid w:val="004858D8"/>
    <w:rsid w:val="004935C0"/>
    <w:rsid w:val="00496BB2"/>
    <w:rsid w:val="00496D57"/>
    <w:rsid w:val="004A7531"/>
    <w:rsid w:val="004B62F5"/>
    <w:rsid w:val="004C000C"/>
    <w:rsid w:val="004C22CE"/>
    <w:rsid w:val="004C28FC"/>
    <w:rsid w:val="004C6605"/>
    <w:rsid w:val="004C6E29"/>
    <w:rsid w:val="004D1F46"/>
    <w:rsid w:val="004D262F"/>
    <w:rsid w:val="004D5216"/>
    <w:rsid w:val="004D59B8"/>
    <w:rsid w:val="004D7A90"/>
    <w:rsid w:val="004E4F5E"/>
    <w:rsid w:val="004F02F0"/>
    <w:rsid w:val="004F2A9A"/>
    <w:rsid w:val="004F4814"/>
    <w:rsid w:val="004F56EA"/>
    <w:rsid w:val="00500220"/>
    <w:rsid w:val="00501C11"/>
    <w:rsid w:val="005066D3"/>
    <w:rsid w:val="00507924"/>
    <w:rsid w:val="0051364E"/>
    <w:rsid w:val="00526DFF"/>
    <w:rsid w:val="005304DC"/>
    <w:rsid w:val="00530A0E"/>
    <w:rsid w:val="00532211"/>
    <w:rsid w:val="005366A8"/>
    <w:rsid w:val="0054054D"/>
    <w:rsid w:val="00541BA3"/>
    <w:rsid w:val="00543CE9"/>
    <w:rsid w:val="00551B16"/>
    <w:rsid w:val="00552E84"/>
    <w:rsid w:val="005535C1"/>
    <w:rsid w:val="005552D3"/>
    <w:rsid w:val="00561E01"/>
    <w:rsid w:val="00561ED2"/>
    <w:rsid w:val="00563461"/>
    <w:rsid w:val="00565EB7"/>
    <w:rsid w:val="0056696F"/>
    <w:rsid w:val="00567B28"/>
    <w:rsid w:val="005710F3"/>
    <w:rsid w:val="00573C28"/>
    <w:rsid w:val="00573E5C"/>
    <w:rsid w:val="00577A1B"/>
    <w:rsid w:val="00593906"/>
    <w:rsid w:val="00595BE1"/>
    <w:rsid w:val="00596684"/>
    <w:rsid w:val="005A0798"/>
    <w:rsid w:val="005A0BAE"/>
    <w:rsid w:val="005B1DEA"/>
    <w:rsid w:val="005B34BA"/>
    <w:rsid w:val="005B4F7F"/>
    <w:rsid w:val="005B5421"/>
    <w:rsid w:val="005B6800"/>
    <w:rsid w:val="005C04ED"/>
    <w:rsid w:val="005C59DE"/>
    <w:rsid w:val="005C6849"/>
    <w:rsid w:val="005C6BB1"/>
    <w:rsid w:val="005D7624"/>
    <w:rsid w:val="005E1A6C"/>
    <w:rsid w:val="005E5E38"/>
    <w:rsid w:val="0060031C"/>
    <w:rsid w:val="0060398A"/>
    <w:rsid w:val="006107A1"/>
    <w:rsid w:val="00613098"/>
    <w:rsid w:val="00613243"/>
    <w:rsid w:val="0061403F"/>
    <w:rsid w:val="00617020"/>
    <w:rsid w:val="00621B58"/>
    <w:rsid w:val="006248BC"/>
    <w:rsid w:val="006347FB"/>
    <w:rsid w:val="00635B7A"/>
    <w:rsid w:val="0063654A"/>
    <w:rsid w:val="0063736B"/>
    <w:rsid w:val="006439C9"/>
    <w:rsid w:val="00643FB9"/>
    <w:rsid w:val="00644406"/>
    <w:rsid w:val="006475A1"/>
    <w:rsid w:val="006615BA"/>
    <w:rsid w:val="00663C5B"/>
    <w:rsid w:val="00671B8B"/>
    <w:rsid w:val="00674840"/>
    <w:rsid w:val="006758E0"/>
    <w:rsid w:val="00681BF8"/>
    <w:rsid w:val="00681F75"/>
    <w:rsid w:val="00682F4E"/>
    <w:rsid w:val="00683A6B"/>
    <w:rsid w:val="00686013"/>
    <w:rsid w:val="00686161"/>
    <w:rsid w:val="00687314"/>
    <w:rsid w:val="006926FE"/>
    <w:rsid w:val="00697BD7"/>
    <w:rsid w:val="006A1295"/>
    <w:rsid w:val="006A164E"/>
    <w:rsid w:val="006A6B4A"/>
    <w:rsid w:val="006A7A12"/>
    <w:rsid w:val="006A7A54"/>
    <w:rsid w:val="006B23E9"/>
    <w:rsid w:val="006B3D31"/>
    <w:rsid w:val="006B546A"/>
    <w:rsid w:val="006B5C01"/>
    <w:rsid w:val="006B701D"/>
    <w:rsid w:val="006B775E"/>
    <w:rsid w:val="006D7568"/>
    <w:rsid w:val="006E2BCA"/>
    <w:rsid w:val="006E3030"/>
    <w:rsid w:val="006E5358"/>
    <w:rsid w:val="006E636A"/>
    <w:rsid w:val="006F1C6F"/>
    <w:rsid w:val="006F5EB7"/>
    <w:rsid w:val="006F6654"/>
    <w:rsid w:val="007009D3"/>
    <w:rsid w:val="00705884"/>
    <w:rsid w:val="0070615D"/>
    <w:rsid w:val="00712326"/>
    <w:rsid w:val="00713AB9"/>
    <w:rsid w:val="0071537A"/>
    <w:rsid w:val="0071711F"/>
    <w:rsid w:val="0072404B"/>
    <w:rsid w:val="00734BE8"/>
    <w:rsid w:val="00735685"/>
    <w:rsid w:val="007371B1"/>
    <w:rsid w:val="0074340E"/>
    <w:rsid w:val="007579D4"/>
    <w:rsid w:val="00760064"/>
    <w:rsid w:val="00764578"/>
    <w:rsid w:val="007655B4"/>
    <w:rsid w:val="00765C97"/>
    <w:rsid w:val="00777395"/>
    <w:rsid w:val="0078300D"/>
    <w:rsid w:val="00783A9D"/>
    <w:rsid w:val="00784533"/>
    <w:rsid w:val="007853EB"/>
    <w:rsid w:val="00785598"/>
    <w:rsid w:val="00791DFA"/>
    <w:rsid w:val="00792253"/>
    <w:rsid w:val="00795FC6"/>
    <w:rsid w:val="007A3976"/>
    <w:rsid w:val="007A3A42"/>
    <w:rsid w:val="007B0BEC"/>
    <w:rsid w:val="007C1EA4"/>
    <w:rsid w:val="007C29D3"/>
    <w:rsid w:val="007C4537"/>
    <w:rsid w:val="007C6E7A"/>
    <w:rsid w:val="007D1D83"/>
    <w:rsid w:val="007D7B9E"/>
    <w:rsid w:val="007E028C"/>
    <w:rsid w:val="007E29ED"/>
    <w:rsid w:val="007E324F"/>
    <w:rsid w:val="007E6699"/>
    <w:rsid w:val="007E6881"/>
    <w:rsid w:val="007E6F8E"/>
    <w:rsid w:val="007F04E7"/>
    <w:rsid w:val="007F0950"/>
    <w:rsid w:val="007F5935"/>
    <w:rsid w:val="007F7699"/>
    <w:rsid w:val="00801380"/>
    <w:rsid w:val="00801922"/>
    <w:rsid w:val="00803477"/>
    <w:rsid w:val="00804C4D"/>
    <w:rsid w:val="0080653C"/>
    <w:rsid w:val="00806712"/>
    <w:rsid w:val="00807027"/>
    <w:rsid w:val="0081211A"/>
    <w:rsid w:val="00815B6B"/>
    <w:rsid w:val="00816D05"/>
    <w:rsid w:val="00816D4C"/>
    <w:rsid w:val="00816F3E"/>
    <w:rsid w:val="00823C99"/>
    <w:rsid w:val="0082438D"/>
    <w:rsid w:val="00834518"/>
    <w:rsid w:val="0083550E"/>
    <w:rsid w:val="00836231"/>
    <w:rsid w:val="00836E77"/>
    <w:rsid w:val="008371D0"/>
    <w:rsid w:val="008405E6"/>
    <w:rsid w:val="008426F5"/>
    <w:rsid w:val="008475F3"/>
    <w:rsid w:val="00856EAD"/>
    <w:rsid w:val="008613B0"/>
    <w:rsid w:val="00864ABD"/>
    <w:rsid w:val="0087252A"/>
    <w:rsid w:val="0087477A"/>
    <w:rsid w:val="008753EB"/>
    <w:rsid w:val="00875FB4"/>
    <w:rsid w:val="00877044"/>
    <w:rsid w:val="008814DE"/>
    <w:rsid w:val="008827DE"/>
    <w:rsid w:val="00883F3D"/>
    <w:rsid w:val="00885E8C"/>
    <w:rsid w:val="0089501F"/>
    <w:rsid w:val="00895F14"/>
    <w:rsid w:val="008A0250"/>
    <w:rsid w:val="008A5A3A"/>
    <w:rsid w:val="008A6E2C"/>
    <w:rsid w:val="008A7123"/>
    <w:rsid w:val="008B0A35"/>
    <w:rsid w:val="008B3667"/>
    <w:rsid w:val="008D1F2C"/>
    <w:rsid w:val="008D3FB8"/>
    <w:rsid w:val="008D6563"/>
    <w:rsid w:val="008D6F5E"/>
    <w:rsid w:val="008D74A9"/>
    <w:rsid w:val="008D7EAD"/>
    <w:rsid w:val="008E02B0"/>
    <w:rsid w:val="008E1E20"/>
    <w:rsid w:val="008E258B"/>
    <w:rsid w:val="008E2ECD"/>
    <w:rsid w:val="008E6DCC"/>
    <w:rsid w:val="008F31C3"/>
    <w:rsid w:val="008F6B4C"/>
    <w:rsid w:val="00901F71"/>
    <w:rsid w:val="00914769"/>
    <w:rsid w:val="00917D68"/>
    <w:rsid w:val="00931C1C"/>
    <w:rsid w:val="00931E5F"/>
    <w:rsid w:val="009348D3"/>
    <w:rsid w:val="00945DAB"/>
    <w:rsid w:val="009465CA"/>
    <w:rsid w:val="009469BD"/>
    <w:rsid w:val="00951462"/>
    <w:rsid w:val="00955635"/>
    <w:rsid w:val="00957DE9"/>
    <w:rsid w:val="00961C59"/>
    <w:rsid w:val="00963228"/>
    <w:rsid w:val="0096743E"/>
    <w:rsid w:val="00967FBF"/>
    <w:rsid w:val="009708E3"/>
    <w:rsid w:val="00971BA6"/>
    <w:rsid w:val="00973A18"/>
    <w:rsid w:val="00975344"/>
    <w:rsid w:val="00981C01"/>
    <w:rsid w:val="009828B5"/>
    <w:rsid w:val="009831E9"/>
    <w:rsid w:val="00986DE4"/>
    <w:rsid w:val="00993DF6"/>
    <w:rsid w:val="009972FE"/>
    <w:rsid w:val="0099790A"/>
    <w:rsid w:val="009A105D"/>
    <w:rsid w:val="009A181B"/>
    <w:rsid w:val="009A29BE"/>
    <w:rsid w:val="009A503E"/>
    <w:rsid w:val="009A56C5"/>
    <w:rsid w:val="009A5E7A"/>
    <w:rsid w:val="009B0AB7"/>
    <w:rsid w:val="009B30A5"/>
    <w:rsid w:val="009B51A1"/>
    <w:rsid w:val="009B7526"/>
    <w:rsid w:val="009B76B1"/>
    <w:rsid w:val="009C152C"/>
    <w:rsid w:val="009C1862"/>
    <w:rsid w:val="009C2D09"/>
    <w:rsid w:val="009C3EBE"/>
    <w:rsid w:val="009D2E87"/>
    <w:rsid w:val="009E4267"/>
    <w:rsid w:val="009E4528"/>
    <w:rsid w:val="009E4FE9"/>
    <w:rsid w:val="009E5F62"/>
    <w:rsid w:val="009E689B"/>
    <w:rsid w:val="009E6D43"/>
    <w:rsid w:val="009E7431"/>
    <w:rsid w:val="009F2E88"/>
    <w:rsid w:val="00A05B4E"/>
    <w:rsid w:val="00A15076"/>
    <w:rsid w:val="00A1680C"/>
    <w:rsid w:val="00A2509F"/>
    <w:rsid w:val="00A25AD5"/>
    <w:rsid w:val="00A26F29"/>
    <w:rsid w:val="00A27B37"/>
    <w:rsid w:val="00A27C81"/>
    <w:rsid w:val="00A33A01"/>
    <w:rsid w:val="00A36FC6"/>
    <w:rsid w:val="00A40173"/>
    <w:rsid w:val="00A4325B"/>
    <w:rsid w:val="00A4675A"/>
    <w:rsid w:val="00A57A37"/>
    <w:rsid w:val="00A57D5F"/>
    <w:rsid w:val="00A6458C"/>
    <w:rsid w:val="00A646E1"/>
    <w:rsid w:val="00A67045"/>
    <w:rsid w:val="00A70690"/>
    <w:rsid w:val="00A73BF9"/>
    <w:rsid w:val="00A806AA"/>
    <w:rsid w:val="00A80F26"/>
    <w:rsid w:val="00A83BC2"/>
    <w:rsid w:val="00A84248"/>
    <w:rsid w:val="00A91146"/>
    <w:rsid w:val="00A96297"/>
    <w:rsid w:val="00A96DDC"/>
    <w:rsid w:val="00A97CB0"/>
    <w:rsid w:val="00AA7748"/>
    <w:rsid w:val="00AD0F6C"/>
    <w:rsid w:val="00AD3741"/>
    <w:rsid w:val="00AD71D2"/>
    <w:rsid w:val="00AD7AC2"/>
    <w:rsid w:val="00AE275F"/>
    <w:rsid w:val="00AF0F48"/>
    <w:rsid w:val="00AF54DF"/>
    <w:rsid w:val="00AF7B26"/>
    <w:rsid w:val="00B050E6"/>
    <w:rsid w:val="00B05467"/>
    <w:rsid w:val="00B06C62"/>
    <w:rsid w:val="00B12566"/>
    <w:rsid w:val="00B1459A"/>
    <w:rsid w:val="00B14629"/>
    <w:rsid w:val="00B1617C"/>
    <w:rsid w:val="00B223FA"/>
    <w:rsid w:val="00B27BBD"/>
    <w:rsid w:val="00B30646"/>
    <w:rsid w:val="00B31AB6"/>
    <w:rsid w:val="00B31E04"/>
    <w:rsid w:val="00B33222"/>
    <w:rsid w:val="00B35521"/>
    <w:rsid w:val="00B372AB"/>
    <w:rsid w:val="00B41A0A"/>
    <w:rsid w:val="00B41B39"/>
    <w:rsid w:val="00B44DB8"/>
    <w:rsid w:val="00B55E46"/>
    <w:rsid w:val="00B60052"/>
    <w:rsid w:val="00B61B44"/>
    <w:rsid w:val="00B65E56"/>
    <w:rsid w:val="00B6770C"/>
    <w:rsid w:val="00B7485D"/>
    <w:rsid w:val="00B763D8"/>
    <w:rsid w:val="00B80349"/>
    <w:rsid w:val="00B80F0E"/>
    <w:rsid w:val="00B81FF8"/>
    <w:rsid w:val="00B83F43"/>
    <w:rsid w:val="00B93273"/>
    <w:rsid w:val="00B949CC"/>
    <w:rsid w:val="00BB0AD9"/>
    <w:rsid w:val="00BB275A"/>
    <w:rsid w:val="00BB56A0"/>
    <w:rsid w:val="00BB6CB8"/>
    <w:rsid w:val="00BC28ED"/>
    <w:rsid w:val="00BC6FFA"/>
    <w:rsid w:val="00BC7D97"/>
    <w:rsid w:val="00BD28F2"/>
    <w:rsid w:val="00BE2B05"/>
    <w:rsid w:val="00BE6BAE"/>
    <w:rsid w:val="00BE7D18"/>
    <w:rsid w:val="00BF0F53"/>
    <w:rsid w:val="00BF0F95"/>
    <w:rsid w:val="00BF159F"/>
    <w:rsid w:val="00BF2612"/>
    <w:rsid w:val="00BF535C"/>
    <w:rsid w:val="00BF6D05"/>
    <w:rsid w:val="00C00444"/>
    <w:rsid w:val="00C029E3"/>
    <w:rsid w:val="00C02B31"/>
    <w:rsid w:val="00C11F30"/>
    <w:rsid w:val="00C135DF"/>
    <w:rsid w:val="00C20E43"/>
    <w:rsid w:val="00C2605B"/>
    <w:rsid w:val="00C270D0"/>
    <w:rsid w:val="00C31437"/>
    <w:rsid w:val="00C32781"/>
    <w:rsid w:val="00C42270"/>
    <w:rsid w:val="00C453B1"/>
    <w:rsid w:val="00C46688"/>
    <w:rsid w:val="00C46B4B"/>
    <w:rsid w:val="00C54D72"/>
    <w:rsid w:val="00C5769F"/>
    <w:rsid w:val="00C6072D"/>
    <w:rsid w:val="00C60DE7"/>
    <w:rsid w:val="00C63970"/>
    <w:rsid w:val="00C65C43"/>
    <w:rsid w:val="00C6744F"/>
    <w:rsid w:val="00C739A0"/>
    <w:rsid w:val="00C81844"/>
    <w:rsid w:val="00C8643D"/>
    <w:rsid w:val="00C8690D"/>
    <w:rsid w:val="00CA25B6"/>
    <w:rsid w:val="00CB17F8"/>
    <w:rsid w:val="00CC0204"/>
    <w:rsid w:val="00CD01F1"/>
    <w:rsid w:val="00CD25F7"/>
    <w:rsid w:val="00CD3C25"/>
    <w:rsid w:val="00CD5067"/>
    <w:rsid w:val="00CF0176"/>
    <w:rsid w:val="00CF18E3"/>
    <w:rsid w:val="00CF2CBA"/>
    <w:rsid w:val="00CF3B2B"/>
    <w:rsid w:val="00CF49DF"/>
    <w:rsid w:val="00CF5834"/>
    <w:rsid w:val="00CF594F"/>
    <w:rsid w:val="00D01F60"/>
    <w:rsid w:val="00D13BDB"/>
    <w:rsid w:val="00D142E1"/>
    <w:rsid w:val="00D149EF"/>
    <w:rsid w:val="00D15831"/>
    <w:rsid w:val="00D16ED6"/>
    <w:rsid w:val="00D17F22"/>
    <w:rsid w:val="00D22FDE"/>
    <w:rsid w:val="00D27FE9"/>
    <w:rsid w:val="00D31116"/>
    <w:rsid w:val="00D36898"/>
    <w:rsid w:val="00D455F0"/>
    <w:rsid w:val="00D56532"/>
    <w:rsid w:val="00D569D5"/>
    <w:rsid w:val="00D771B3"/>
    <w:rsid w:val="00D84F58"/>
    <w:rsid w:val="00D91A5A"/>
    <w:rsid w:val="00D91D04"/>
    <w:rsid w:val="00D944DC"/>
    <w:rsid w:val="00DB3F46"/>
    <w:rsid w:val="00DB4EC6"/>
    <w:rsid w:val="00DB5499"/>
    <w:rsid w:val="00DB746D"/>
    <w:rsid w:val="00DC6C3C"/>
    <w:rsid w:val="00DD3DA7"/>
    <w:rsid w:val="00DD461B"/>
    <w:rsid w:val="00DE2165"/>
    <w:rsid w:val="00DE458E"/>
    <w:rsid w:val="00DE6D1F"/>
    <w:rsid w:val="00DF6C89"/>
    <w:rsid w:val="00E00F67"/>
    <w:rsid w:val="00E12B49"/>
    <w:rsid w:val="00E13BC4"/>
    <w:rsid w:val="00E1608A"/>
    <w:rsid w:val="00E16CDF"/>
    <w:rsid w:val="00E239B6"/>
    <w:rsid w:val="00E251CD"/>
    <w:rsid w:val="00E263B8"/>
    <w:rsid w:val="00E31C29"/>
    <w:rsid w:val="00E34694"/>
    <w:rsid w:val="00E35141"/>
    <w:rsid w:val="00E35CF1"/>
    <w:rsid w:val="00E40470"/>
    <w:rsid w:val="00E44AF0"/>
    <w:rsid w:val="00E44CBD"/>
    <w:rsid w:val="00E500FB"/>
    <w:rsid w:val="00E52853"/>
    <w:rsid w:val="00E54715"/>
    <w:rsid w:val="00E548B4"/>
    <w:rsid w:val="00E54DE1"/>
    <w:rsid w:val="00E56137"/>
    <w:rsid w:val="00E5635B"/>
    <w:rsid w:val="00E56E26"/>
    <w:rsid w:val="00E57756"/>
    <w:rsid w:val="00E63B5E"/>
    <w:rsid w:val="00E65271"/>
    <w:rsid w:val="00E67FD7"/>
    <w:rsid w:val="00E7403E"/>
    <w:rsid w:val="00E7519B"/>
    <w:rsid w:val="00E753C7"/>
    <w:rsid w:val="00E80235"/>
    <w:rsid w:val="00E82E06"/>
    <w:rsid w:val="00E83AB4"/>
    <w:rsid w:val="00E83EE0"/>
    <w:rsid w:val="00E845C0"/>
    <w:rsid w:val="00E85838"/>
    <w:rsid w:val="00E862B2"/>
    <w:rsid w:val="00E90247"/>
    <w:rsid w:val="00E94395"/>
    <w:rsid w:val="00E9481D"/>
    <w:rsid w:val="00E967A2"/>
    <w:rsid w:val="00E97DF3"/>
    <w:rsid w:val="00EA3081"/>
    <w:rsid w:val="00EA6358"/>
    <w:rsid w:val="00EA7395"/>
    <w:rsid w:val="00EB2A70"/>
    <w:rsid w:val="00EB3DA9"/>
    <w:rsid w:val="00EB6C64"/>
    <w:rsid w:val="00EB6E48"/>
    <w:rsid w:val="00EC07BD"/>
    <w:rsid w:val="00EC3BE9"/>
    <w:rsid w:val="00EC446D"/>
    <w:rsid w:val="00EC5C3C"/>
    <w:rsid w:val="00EC6DDA"/>
    <w:rsid w:val="00ED0484"/>
    <w:rsid w:val="00ED0AC7"/>
    <w:rsid w:val="00ED205A"/>
    <w:rsid w:val="00ED34AC"/>
    <w:rsid w:val="00ED413B"/>
    <w:rsid w:val="00ED4884"/>
    <w:rsid w:val="00ED4FA8"/>
    <w:rsid w:val="00EE1611"/>
    <w:rsid w:val="00EE5828"/>
    <w:rsid w:val="00EE58CB"/>
    <w:rsid w:val="00EF5B4D"/>
    <w:rsid w:val="00EF5C12"/>
    <w:rsid w:val="00F0109B"/>
    <w:rsid w:val="00F01698"/>
    <w:rsid w:val="00F025C1"/>
    <w:rsid w:val="00F253BB"/>
    <w:rsid w:val="00F272F0"/>
    <w:rsid w:val="00F41174"/>
    <w:rsid w:val="00F43B5A"/>
    <w:rsid w:val="00F503E9"/>
    <w:rsid w:val="00F5140A"/>
    <w:rsid w:val="00F53A3E"/>
    <w:rsid w:val="00F540DF"/>
    <w:rsid w:val="00F57BBE"/>
    <w:rsid w:val="00F6576A"/>
    <w:rsid w:val="00F72F36"/>
    <w:rsid w:val="00F73B2E"/>
    <w:rsid w:val="00F74BD1"/>
    <w:rsid w:val="00F75C00"/>
    <w:rsid w:val="00F807E4"/>
    <w:rsid w:val="00F80A16"/>
    <w:rsid w:val="00F96D37"/>
    <w:rsid w:val="00F97E5B"/>
    <w:rsid w:val="00FA15F4"/>
    <w:rsid w:val="00FA57C5"/>
    <w:rsid w:val="00FA5B81"/>
    <w:rsid w:val="00FA67BC"/>
    <w:rsid w:val="00FA76E9"/>
    <w:rsid w:val="00FB47B0"/>
    <w:rsid w:val="00FB4FD6"/>
    <w:rsid w:val="00FB5DE0"/>
    <w:rsid w:val="00FB6229"/>
    <w:rsid w:val="00FC190E"/>
    <w:rsid w:val="00FC2509"/>
    <w:rsid w:val="00FC3925"/>
    <w:rsid w:val="00FD10EB"/>
    <w:rsid w:val="00FD1C6E"/>
    <w:rsid w:val="00FD3A8F"/>
    <w:rsid w:val="00FE1177"/>
    <w:rsid w:val="00FE21D1"/>
    <w:rsid w:val="00FF09D5"/>
    <w:rsid w:val="00FF41B7"/>
    <w:rsid w:val="00FF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B30E25"/>
  <w15:chartTrackingRefBased/>
  <w15:docId w15:val="{8600EC63-D47B-4A50-A612-79C00A643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9" w:qFormat="1"/>
    <w:lsdException w:name="heading 1" w:uiPriority="10"/>
    <w:lsdException w:name="heading 2" w:semiHidden="1" w:uiPriority="10"/>
    <w:lsdException w:name="heading 3" w:semiHidden="1" w:uiPriority="10" w:unhideWhenUsed="1" w:qFormat="1"/>
    <w:lsdException w:name="heading 4" w:semiHidden="1" w:uiPriority="10" w:unhideWhenUsed="1" w:qFormat="1"/>
    <w:lsdException w:name="heading 5" w:semiHidden="1" w:uiPriority="10" w:unhideWhenUsed="1" w:qFormat="1"/>
    <w:lsdException w:name="heading 6" w:semiHidden="1" w:uiPriority="10" w:unhideWhenUsed="1" w:qFormat="1"/>
    <w:lsdException w:name="heading 7" w:semiHidden="1" w:uiPriority="10" w:unhideWhenUsed="1" w:qFormat="1"/>
    <w:lsdException w:name="heading 8" w:semiHidden="1" w:uiPriority="10" w:unhideWhenUsed="1" w:qFormat="1"/>
    <w:lsdException w:name="heading 9" w:semiHidden="1" w:uiPriority="1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98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"/>
    <w:semiHidden/>
    <w:qFormat/>
    <w:rsid w:val="00B223FA"/>
    <w:rPr>
      <w:rFonts w:ascii="Arial" w:hAnsi="Arial"/>
    </w:rPr>
  </w:style>
  <w:style w:type="paragraph" w:styleId="1">
    <w:name w:val="heading 1"/>
    <w:basedOn w:val="a"/>
    <w:next w:val="a"/>
    <w:link w:val="10"/>
    <w:uiPriority w:val="10"/>
    <w:semiHidden/>
    <w:rsid w:val="003850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10"/>
    <w:semiHidden/>
    <w:rsid w:val="003850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10"/>
    <w:semiHidden/>
    <w:unhideWhenUsed/>
    <w:qFormat/>
    <w:rsid w:val="003850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ЕРИАЛ"/>
    <w:basedOn w:val="a"/>
    <w:next w:val="a4"/>
    <w:semiHidden/>
    <w:qFormat/>
    <w:rsid w:val="00385019"/>
    <w:pPr>
      <w:spacing w:after="240"/>
      <w:jc w:val="center"/>
      <w:outlineLvl w:val="0"/>
    </w:pPr>
    <w:rPr>
      <w:rFonts w:ascii="Sylfaen" w:hAnsi="Sylfaen"/>
      <w:caps/>
      <w:color w:val="000000" w:themeColor="text1"/>
      <w:sz w:val="28"/>
      <w:szCs w:val="28"/>
    </w:rPr>
  </w:style>
  <w:style w:type="paragraph" w:customStyle="1" w:styleId="a4">
    <w:name w:val="СЕЗОН/СЕРИЯ"/>
    <w:basedOn w:val="a"/>
    <w:next w:val="a5"/>
    <w:uiPriority w:val="1"/>
    <w:semiHidden/>
    <w:qFormat/>
    <w:rsid w:val="00385019"/>
    <w:pPr>
      <w:jc w:val="center"/>
    </w:pPr>
    <w:rPr>
      <w:rFonts w:ascii="Sylfaen" w:hAnsi="Sylfaen"/>
      <w:smallCaps/>
      <w:color w:val="000000" w:themeColor="text1"/>
      <w:sz w:val="28"/>
      <w:szCs w:val="28"/>
    </w:rPr>
  </w:style>
  <w:style w:type="paragraph" w:customStyle="1" w:styleId="a5">
    <w:name w:val="НАЗВАНИЕ СЕРИИ"/>
    <w:basedOn w:val="a"/>
    <w:uiPriority w:val="2"/>
    <w:semiHidden/>
    <w:qFormat/>
    <w:rsid w:val="00385019"/>
    <w:pPr>
      <w:spacing w:before="240" w:after="360"/>
      <w:jc w:val="center"/>
      <w:outlineLvl w:val="0"/>
    </w:pPr>
    <w:rPr>
      <w:rFonts w:ascii="Sylfaen" w:hAnsi="Sylfaen"/>
      <w:caps/>
      <w:color w:val="000000" w:themeColor="text1"/>
      <w:sz w:val="28"/>
      <w:szCs w:val="28"/>
      <w:u w:val="single"/>
    </w:rPr>
  </w:style>
  <w:style w:type="paragraph" w:customStyle="1" w:styleId="a6">
    <w:name w:val="МЕСТО И ВРЕМЯ"/>
    <w:next w:val="a7"/>
    <w:uiPriority w:val="3"/>
    <w:qFormat/>
    <w:rsid w:val="00F807E4"/>
    <w:pPr>
      <w:keepNext/>
      <w:tabs>
        <w:tab w:val="left" w:pos="992"/>
      </w:tabs>
      <w:spacing w:before="240"/>
      <w:ind w:left="992" w:hanging="992"/>
      <w:outlineLvl w:val="0"/>
    </w:pPr>
    <w:rPr>
      <w:rFonts w:ascii="Courier New" w:eastAsia="Times New Roman" w:hAnsi="Courier New" w:cs="Arial"/>
      <w:caps/>
      <w:szCs w:val="28"/>
      <w:lang w:eastAsia="ru-RU"/>
    </w:rPr>
  </w:style>
  <w:style w:type="paragraph" w:customStyle="1" w:styleId="a8">
    <w:name w:val="ГЕРОИ"/>
    <w:basedOn w:val="a"/>
    <w:next w:val="a7"/>
    <w:uiPriority w:val="4"/>
    <w:semiHidden/>
    <w:qFormat/>
    <w:rsid w:val="00385019"/>
    <w:pPr>
      <w:keepNext/>
      <w:spacing w:before="120"/>
      <w:jc w:val="both"/>
      <w:outlineLvl w:val="1"/>
    </w:pPr>
    <w:rPr>
      <w:rFonts w:cs="Times New Roman"/>
      <w:bCs/>
      <w:caps/>
      <w:sz w:val="28"/>
      <w:szCs w:val="28"/>
      <w:u w:val="single"/>
      <w:lang w:eastAsia="ru-RU"/>
    </w:rPr>
  </w:style>
  <w:style w:type="paragraph" w:customStyle="1" w:styleId="a7">
    <w:name w:val="ОПИСАНИЕ ДЕЙСТВИЯ"/>
    <w:next w:val="a9"/>
    <w:link w:val="aa"/>
    <w:uiPriority w:val="5"/>
    <w:qFormat/>
    <w:rsid w:val="00F807E4"/>
    <w:pPr>
      <w:spacing w:before="120" w:after="120"/>
      <w:contextualSpacing/>
      <w:jc w:val="both"/>
    </w:pPr>
    <w:rPr>
      <w:rFonts w:ascii="Courier New" w:eastAsia="Times New Roman" w:hAnsi="Courier New" w:cs="Times New Roman"/>
      <w:szCs w:val="28"/>
      <w:lang w:val="x-none" w:eastAsia="x-none"/>
    </w:rPr>
  </w:style>
  <w:style w:type="character" w:customStyle="1" w:styleId="aa">
    <w:name w:val="ОПИСАНИЕ ДЕЙСТВИЯ Знак"/>
    <w:link w:val="a7"/>
    <w:uiPriority w:val="5"/>
    <w:rsid w:val="00F807E4"/>
    <w:rPr>
      <w:rFonts w:ascii="Courier New" w:eastAsia="Times New Roman" w:hAnsi="Courier New" w:cs="Times New Roman"/>
      <w:szCs w:val="28"/>
      <w:lang w:val="x-none" w:eastAsia="x-none"/>
    </w:rPr>
  </w:style>
  <w:style w:type="paragraph" w:customStyle="1" w:styleId="a9">
    <w:name w:val="ИМЯ ГЕРОЯ"/>
    <w:next w:val="ab"/>
    <w:link w:val="ac"/>
    <w:uiPriority w:val="6"/>
    <w:qFormat/>
    <w:rsid w:val="00F807E4"/>
    <w:pPr>
      <w:keepNext/>
      <w:spacing w:before="240"/>
      <w:ind w:left="3827"/>
    </w:pPr>
    <w:rPr>
      <w:rFonts w:ascii="Courier New" w:eastAsia="Times New Roman" w:hAnsi="Courier New" w:cs="Times New Roman"/>
      <w:caps/>
      <w:szCs w:val="28"/>
      <w:lang w:val="x-none" w:eastAsia="x-none"/>
    </w:rPr>
  </w:style>
  <w:style w:type="character" w:customStyle="1" w:styleId="ac">
    <w:name w:val="ИМЯ ГЕРОЯ Знак"/>
    <w:link w:val="a9"/>
    <w:uiPriority w:val="6"/>
    <w:rsid w:val="00F807E4"/>
    <w:rPr>
      <w:rFonts w:ascii="Courier New" w:eastAsia="Times New Roman" w:hAnsi="Courier New" w:cs="Times New Roman"/>
      <w:caps/>
      <w:szCs w:val="28"/>
      <w:lang w:val="x-none" w:eastAsia="x-none"/>
    </w:rPr>
  </w:style>
  <w:style w:type="paragraph" w:customStyle="1" w:styleId="ab">
    <w:name w:val="РЕПЛИКА"/>
    <w:next w:val="a9"/>
    <w:link w:val="ad"/>
    <w:uiPriority w:val="7"/>
    <w:qFormat/>
    <w:rsid w:val="00F807E4"/>
    <w:pPr>
      <w:keepLines/>
      <w:ind w:left="2126" w:right="2126"/>
      <w:jc w:val="both"/>
    </w:pPr>
    <w:rPr>
      <w:rFonts w:ascii="Courier New" w:eastAsia="Times New Roman" w:hAnsi="Courier New" w:cs="Times New Roman"/>
      <w:szCs w:val="28"/>
      <w:lang w:val="x-none" w:eastAsia="x-none"/>
    </w:rPr>
  </w:style>
  <w:style w:type="character" w:customStyle="1" w:styleId="ad">
    <w:name w:val="РЕПЛИКА Знак"/>
    <w:link w:val="ab"/>
    <w:uiPriority w:val="7"/>
    <w:rsid w:val="00F807E4"/>
    <w:rPr>
      <w:rFonts w:ascii="Courier New" w:eastAsia="Times New Roman" w:hAnsi="Courier New" w:cs="Times New Roman"/>
      <w:szCs w:val="28"/>
      <w:lang w:val="x-none" w:eastAsia="x-none"/>
    </w:rPr>
  </w:style>
  <w:style w:type="paragraph" w:customStyle="1" w:styleId="ae">
    <w:name w:val="РЕМАРКА"/>
    <w:next w:val="ab"/>
    <w:link w:val="af"/>
    <w:uiPriority w:val="8"/>
    <w:qFormat/>
    <w:rsid w:val="00F807E4"/>
    <w:pPr>
      <w:keepNext/>
      <w:ind w:left="3119" w:right="2552"/>
      <w:jc w:val="both"/>
    </w:pPr>
    <w:rPr>
      <w:rFonts w:ascii="Courier New" w:eastAsia="Times New Roman" w:hAnsi="Courier New" w:cs="Times New Roman"/>
      <w:szCs w:val="28"/>
      <w:lang w:eastAsia="ru-RU"/>
    </w:rPr>
  </w:style>
  <w:style w:type="character" w:customStyle="1" w:styleId="af">
    <w:name w:val="РЕМАРКА Знак"/>
    <w:link w:val="ae"/>
    <w:uiPriority w:val="8"/>
    <w:rsid w:val="00F807E4"/>
    <w:rPr>
      <w:rFonts w:ascii="Courier New" w:eastAsia="Times New Roman" w:hAnsi="Courier New" w:cs="Times New Roman"/>
      <w:szCs w:val="28"/>
      <w:lang w:eastAsia="ru-RU"/>
    </w:rPr>
  </w:style>
  <w:style w:type="table" w:styleId="af0">
    <w:name w:val="Table Grid"/>
    <w:basedOn w:val="a1"/>
    <w:uiPriority w:val="39"/>
    <w:rsid w:val="003850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semiHidden/>
    <w:qFormat/>
    <w:rsid w:val="0038501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10"/>
    <w:semiHidden/>
    <w:rsid w:val="00385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2">
    <w:name w:val="TOC Heading"/>
    <w:basedOn w:val="1"/>
    <w:next w:val="a"/>
    <w:uiPriority w:val="39"/>
    <w:semiHidden/>
    <w:rsid w:val="00385019"/>
    <w:pPr>
      <w:spacing w:line="259" w:lineRule="auto"/>
      <w:jc w:val="right"/>
      <w:outlineLvl w:val="9"/>
    </w:pPr>
    <w:rPr>
      <w:rFonts w:ascii="Arial" w:hAnsi="Arial"/>
      <w:caps/>
      <w:color w:val="auto"/>
      <w:sz w:val="24"/>
      <w:lang w:eastAsia="ru-RU"/>
    </w:rPr>
  </w:style>
  <w:style w:type="paragraph" w:styleId="11">
    <w:name w:val="toc 1"/>
    <w:basedOn w:val="a"/>
    <w:next w:val="a"/>
    <w:autoRedefine/>
    <w:uiPriority w:val="39"/>
    <w:semiHidden/>
    <w:rsid w:val="006B775E"/>
    <w:pPr>
      <w:keepNext/>
      <w:tabs>
        <w:tab w:val="left" w:pos="660"/>
        <w:tab w:val="left" w:pos="851"/>
      </w:tabs>
      <w:spacing w:before="200" w:after="60"/>
      <w:ind w:left="658" w:hanging="658"/>
    </w:pPr>
    <w:rPr>
      <w:b/>
    </w:rPr>
  </w:style>
  <w:style w:type="paragraph" w:styleId="21">
    <w:name w:val="toc 2"/>
    <w:basedOn w:val="a"/>
    <w:next w:val="a"/>
    <w:autoRedefine/>
    <w:uiPriority w:val="39"/>
    <w:semiHidden/>
    <w:rsid w:val="00056864"/>
    <w:pPr>
      <w:spacing w:after="100"/>
      <w:ind w:left="680"/>
    </w:pPr>
    <w:rPr>
      <w:smallCaps/>
    </w:rPr>
  </w:style>
  <w:style w:type="character" w:customStyle="1" w:styleId="30">
    <w:name w:val="Заголовок 3 Знак"/>
    <w:basedOn w:val="a0"/>
    <w:link w:val="3"/>
    <w:uiPriority w:val="10"/>
    <w:semiHidden/>
    <w:rsid w:val="0038501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af3">
    <w:name w:val="ТИТУЛ_СЕРИАЛ"/>
    <w:basedOn w:val="a"/>
    <w:autoRedefine/>
    <w:uiPriority w:val="9"/>
    <w:semiHidden/>
    <w:qFormat/>
    <w:rsid w:val="00FD10EB"/>
    <w:pPr>
      <w:framePr w:hSpace="180" w:wrap="around" w:vAnchor="text" w:hAnchor="margin" w:x="279" w:y="28"/>
      <w:spacing w:after="120"/>
      <w:jc w:val="center"/>
    </w:pPr>
    <w:rPr>
      <w:rFonts w:ascii="Sylfaen" w:hAnsi="Sylfaen"/>
      <w:caps/>
      <w:sz w:val="40"/>
      <w:szCs w:val="40"/>
    </w:rPr>
  </w:style>
  <w:style w:type="paragraph" w:customStyle="1" w:styleId="af4">
    <w:name w:val="ТИТУЛ_СЕЗОН/СЕРИЯ"/>
    <w:basedOn w:val="a"/>
    <w:autoRedefine/>
    <w:uiPriority w:val="9"/>
    <w:semiHidden/>
    <w:qFormat/>
    <w:rsid w:val="00FD10EB"/>
    <w:pPr>
      <w:framePr w:hSpace="180" w:wrap="around" w:vAnchor="text" w:hAnchor="margin" w:x="279" w:y="28"/>
      <w:jc w:val="center"/>
    </w:pPr>
    <w:rPr>
      <w:rFonts w:ascii="Sylfaen" w:hAnsi="Sylfaen"/>
      <w:smallCaps/>
      <w:sz w:val="32"/>
      <w:szCs w:val="32"/>
    </w:rPr>
  </w:style>
  <w:style w:type="paragraph" w:customStyle="1" w:styleId="af5">
    <w:name w:val="ТИТУЛ_НАЗВАНИЕ"/>
    <w:basedOn w:val="a"/>
    <w:autoRedefine/>
    <w:uiPriority w:val="9"/>
    <w:semiHidden/>
    <w:qFormat/>
    <w:rsid w:val="00385019"/>
    <w:pPr>
      <w:framePr w:hSpace="180" w:wrap="around" w:vAnchor="text" w:hAnchor="margin" w:x="279" w:y="28"/>
      <w:jc w:val="center"/>
    </w:pPr>
    <w:rPr>
      <w:rFonts w:ascii="Sylfaen" w:hAnsi="Sylfaen"/>
      <w:caps/>
      <w:sz w:val="36"/>
      <w:szCs w:val="36"/>
    </w:rPr>
  </w:style>
  <w:style w:type="paragraph" w:customStyle="1" w:styleId="af6">
    <w:name w:val="Дата/Изменения"/>
    <w:basedOn w:val="a"/>
    <w:uiPriority w:val="9"/>
    <w:semiHidden/>
    <w:qFormat/>
    <w:rsid w:val="00385019"/>
    <w:pPr>
      <w:spacing w:after="240"/>
      <w:jc w:val="right"/>
    </w:pPr>
    <w:rPr>
      <w:rFonts w:ascii="Sylfaen" w:hAnsi="Sylfaen"/>
    </w:rPr>
  </w:style>
  <w:style w:type="paragraph" w:customStyle="1" w:styleId="af7">
    <w:name w:val="Автор сценария"/>
    <w:basedOn w:val="a"/>
    <w:uiPriority w:val="9"/>
    <w:semiHidden/>
    <w:qFormat/>
    <w:rsid w:val="00385019"/>
    <w:pPr>
      <w:spacing w:after="480"/>
      <w:jc w:val="right"/>
    </w:pPr>
    <w:rPr>
      <w:rFonts w:ascii="Sylfaen" w:hAnsi="Sylfaen"/>
    </w:rPr>
  </w:style>
  <w:style w:type="paragraph" w:customStyle="1" w:styleId="af8">
    <w:name w:val="ЗТМ/СКЛЕЙКА/КОНЕЦ"/>
    <w:link w:val="af9"/>
    <w:uiPriority w:val="9"/>
    <w:qFormat/>
    <w:rsid w:val="00F807E4"/>
    <w:pPr>
      <w:spacing w:before="120"/>
    </w:pPr>
    <w:rPr>
      <w:rFonts w:ascii="Courier New" w:hAnsi="Courier New"/>
      <w:caps/>
      <w:szCs w:val="28"/>
    </w:rPr>
  </w:style>
  <w:style w:type="paragraph" w:styleId="afa">
    <w:name w:val="footer"/>
    <w:basedOn w:val="a"/>
    <w:link w:val="afb"/>
    <w:uiPriority w:val="99"/>
    <w:semiHidden/>
    <w:rsid w:val="00385019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semiHidden/>
    <w:rsid w:val="00385019"/>
    <w:rPr>
      <w:rFonts w:ascii="Arial" w:hAnsi="Arial"/>
    </w:rPr>
  </w:style>
  <w:style w:type="character" w:customStyle="1" w:styleId="20">
    <w:name w:val="Заголовок 2 Знак"/>
    <w:basedOn w:val="a0"/>
    <w:link w:val="2"/>
    <w:uiPriority w:val="10"/>
    <w:semiHidden/>
    <w:rsid w:val="003850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fc">
    <w:name w:val="Hyperlink"/>
    <w:basedOn w:val="a0"/>
    <w:uiPriority w:val="99"/>
    <w:semiHidden/>
    <w:rsid w:val="00385019"/>
    <w:rPr>
      <w:color w:val="0563C1" w:themeColor="hyperlink"/>
      <w:u w:val="single"/>
    </w:rPr>
  </w:style>
  <w:style w:type="character" w:customStyle="1" w:styleId="af9">
    <w:name w:val="ЗТМ/СКЛЕЙКА/КОНЕЦ Знак"/>
    <w:basedOn w:val="a0"/>
    <w:link w:val="af8"/>
    <w:uiPriority w:val="9"/>
    <w:rsid w:val="00F807E4"/>
    <w:rPr>
      <w:rFonts w:ascii="Courier New" w:hAnsi="Courier New"/>
      <w:cap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3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sha\Desktop\&#1051;&#1077;&#1075;&#1080;&#1086;\&#1055;&#1054;&#1051;&#1048;&#1053;&#1040;\&#1055;&#1086;&#1083;&#1085;&#1099;&#1081;%20&#1096;&#1072;&#1073;&#1083;&#1086;&#1085;%20&#1052;&#1057;&#1056;2%20&#1080;%20&#1044;&#1040;&#105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F5B5E-95C0-4AC5-813D-7D1B4B0A6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Полный шаблон МСР2 и ДАМ</Template>
  <TotalTime>9042</TotalTime>
  <Pages>1</Pages>
  <Words>4639</Words>
  <Characters>26447</Characters>
  <Application>Microsoft Office Word</Application>
  <DocSecurity>0</DocSecurity>
  <Lines>220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</dc:creator>
  <cp:keywords/>
  <dc:description/>
  <cp:lastModifiedBy>Нина</cp:lastModifiedBy>
  <cp:revision>132</cp:revision>
  <dcterms:created xsi:type="dcterms:W3CDTF">2022-03-14T06:23:00Z</dcterms:created>
  <dcterms:modified xsi:type="dcterms:W3CDTF">2023-06-24T14:25:00Z</dcterms:modified>
</cp:coreProperties>
</file>