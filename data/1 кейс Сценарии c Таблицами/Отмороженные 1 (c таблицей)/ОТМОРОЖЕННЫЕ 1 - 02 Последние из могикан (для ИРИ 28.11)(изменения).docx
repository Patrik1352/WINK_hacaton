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508B8" w14:textId="77777777" w:rsidR="001824C3" w:rsidRPr="001824C3" w:rsidRDefault="001824C3" w:rsidP="00D16105">
      <w:pPr>
        <w:tabs>
          <w:tab w:val="left" w:pos="2029"/>
          <w:tab w:val="center" w:pos="4181"/>
        </w:tabs>
        <w:spacing w:before="3720" w:after="240"/>
        <w:ind w:left="1843" w:right="1843"/>
        <w:jc w:val="center"/>
        <w:rPr>
          <w:rFonts w:ascii="Courier New" w:hAnsi="Courier New" w:cs="Courier New"/>
          <w:caps/>
          <w:color w:val="000000" w:themeColor="text1"/>
        </w:rPr>
      </w:pPr>
      <w:r w:rsidRPr="001824C3">
        <w:rPr>
          <w:rFonts w:ascii="Courier New" w:hAnsi="Courier New" w:cs="Courier New"/>
          <w:caps/>
          <w:color w:val="000000" w:themeColor="text1"/>
        </w:rPr>
        <w:t>ОТМОРОЖЕННЫЕ</w:t>
      </w:r>
    </w:p>
    <w:p w14:paraId="63EAFDB6" w14:textId="77777777" w:rsidR="001B57B1" w:rsidRPr="001B57B1" w:rsidRDefault="001B57B1" w:rsidP="001B57B1">
      <w:pPr>
        <w:tabs>
          <w:tab w:val="left" w:pos="2029"/>
          <w:tab w:val="center" w:pos="4181"/>
        </w:tabs>
        <w:spacing w:after="240"/>
        <w:ind w:left="1843" w:right="1843"/>
        <w:jc w:val="center"/>
        <w:rPr>
          <w:rFonts w:ascii="Courier New" w:eastAsia="Calibri" w:hAnsi="Courier New" w:cs="Courier New"/>
          <w:color w:val="000000" w:themeColor="text1"/>
        </w:rPr>
      </w:pPr>
      <w:r w:rsidRPr="001B57B1">
        <w:rPr>
          <w:rFonts w:ascii="Courier New" w:eastAsia="Calibri" w:hAnsi="Courier New" w:cs="Courier New"/>
          <w:color w:val="000000" w:themeColor="text1"/>
        </w:rPr>
        <w:t>Илья Куликов</w:t>
      </w:r>
    </w:p>
    <w:p w14:paraId="42A22A9B" w14:textId="77777777" w:rsidR="001824C3" w:rsidRPr="001824C3" w:rsidRDefault="001824C3" w:rsidP="001824C3">
      <w:pPr>
        <w:tabs>
          <w:tab w:val="left" w:pos="2029"/>
          <w:tab w:val="center" w:pos="4181"/>
        </w:tabs>
        <w:spacing w:after="240"/>
        <w:ind w:left="1843" w:right="1843"/>
        <w:jc w:val="center"/>
        <w:rPr>
          <w:rFonts w:ascii="Courier New" w:hAnsi="Courier New" w:cs="Courier New"/>
          <w:color w:val="000000" w:themeColor="text1"/>
        </w:rPr>
      </w:pPr>
      <w:r w:rsidRPr="001824C3">
        <w:rPr>
          <w:rFonts w:ascii="Courier New" w:hAnsi="Courier New" w:cs="Courier New"/>
          <w:color w:val="000000" w:themeColor="text1"/>
        </w:rPr>
        <w:t>оригинальный сценарий</w:t>
      </w:r>
    </w:p>
    <w:p w14:paraId="62496176" w14:textId="4AC3C7B8" w:rsidR="001824C3" w:rsidRPr="001824C3" w:rsidRDefault="001824C3" w:rsidP="001824C3">
      <w:pPr>
        <w:jc w:val="center"/>
        <w:rPr>
          <w:rFonts w:ascii="Courier New" w:hAnsi="Courier New" w:cs="Courier New"/>
          <w:smallCaps/>
          <w:color w:val="000000" w:themeColor="text1"/>
        </w:rPr>
      </w:pPr>
      <w:r w:rsidRPr="001824C3">
        <w:rPr>
          <w:rFonts w:ascii="Courier New" w:hAnsi="Courier New" w:cs="Courier New"/>
          <w:smallCaps/>
          <w:color w:val="000000" w:themeColor="text1"/>
        </w:rPr>
        <w:t>(</w:t>
      </w:r>
      <w:r w:rsidR="001B57B1">
        <w:rPr>
          <w:rFonts w:ascii="Courier New" w:hAnsi="Courier New" w:cs="Courier New"/>
          <w:smallCaps/>
          <w:color w:val="000000" w:themeColor="text1"/>
        </w:rPr>
        <w:t>12+</w:t>
      </w:r>
      <w:r w:rsidRPr="001824C3">
        <w:rPr>
          <w:rFonts w:ascii="Courier New" w:hAnsi="Courier New" w:cs="Courier New"/>
          <w:smallCaps/>
          <w:color w:val="000000" w:themeColor="text1"/>
        </w:rPr>
        <w:t>)</w:t>
      </w:r>
    </w:p>
    <w:p w14:paraId="3E637F88" w14:textId="77777777" w:rsidR="004C5A9A" w:rsidRDefault="001824C3" w:rsidP="001824C3">
      <w:pPr>
        <w:spacing w:before="4560"/>
        <w:ind w:left="4678"/>
        <w:rPr>
          <w:rFonts w:ascii="Courier New" w:hAnsi="Courier New" w:cs="Courier New"/>
          <w:caps/>
          <w:color w:val="000000" w:themeColor="text1"/>
        </w:rPr>
      </w:pPr>
      <w:r w:rsidRPr="001824C3">
        <w:rPr>
          <w:rFonts w:ascii="Courier New" w:hAnsi="Courier New" w:cs="Courier New"/>
          <w:caps/>
          <w:color w:val="000000" w:themeColor="text1"/>
          <w:lang w:val="en-US"/>
        </w:rPr>
        <w:t>LEGIO</w:t>
      </w:r>
      <w:r w:rsidRPr="001824C3">
        <w:rPr>
          <w:rFonts w:ascii="Courier New" w:hAnsi="Courier New" w:cs="Courier New"/>
          <w:caps/>
          <w:color w:val="000000" w:themeColor="text1"/>
        </w:rPr>
        <w:t xml:space="preserve"> </w:t>
      </w:r>
      <w:r w:rsidRPr="001824C3">
        <w:rPr>
          <w:rFonts w:ascii="Courier New" w:hAnsi="Courier New" w:cs="Courier New"/>
          <w:caps/>
          <w:color w:val="000000" w:themeColor="text1"/>
          <w:lang w:val="en-US"/>
        </w:rPr>
        <w:t>FELIX</w:t>
      </w:r>
    </w:p>
    <w:p w14:paraId="483EE8F6" w14:textId="19D93F71" w:rsidR="001824C3" w:rsidRPr="001824C3" w:rsidRDefault="001824C3" w:rsidP="001824C3">
      <w:pPr>
        <w:rPr>
          <w:rFonts w:ascii="Courier New" w:hAnsi="Courier New" w:cs="Courier New"/>
        </w:rPr>
        <w:sectPr w:rsidR="001824C3" w:rsidRPr="001824C3" w:rsidSect="0073564F">
          <w:headerReference w:type="default" r:id="rId8"/>
          <w:pgSz w:w="11906" w:h="16838"/>
          <w:pgMar w:top="1418" w:right="1418" w:bottom="709" w:left="2126" w:header="567" w:footer="567" w:gutter="0"/>
          <w:pgNumType w:start="0"/>
          <w:cols w:space="708"/>
          <w:titlePg/>
          <w:docGrid w:linePitch="360"/>
        </w:sectPr>
      </w:pPr>
    </w:p>
    <w:p w14:paraId="307BF671" w14:textId="77777777" w:rsidR="005610A0" w:rsidRDefault="005610A0" w:rsidP="005610A0">
      <w:pPr>
        <w:pStyle w:val="afa"/>
      </w:pPr>
      <w:r>
        <w:lastRenderedPageBreak/>
        <w:t>ИЗ ЗТМ</w:t>
      </w:r>
    </w:p>
    <w:p w14:paraId="1EAA150F" w14:textId="77777777" w:rsidR="005610A0" w:rsidRDefault="005610A0" w:rsidP="005610A0">
      <w:pPr>
        <w:pStyle w:val="a6"/>
      </w:pPr>
      <w:r>
        <w:t>2-1.</w:t>
      </w:r>
      <w:r>
        <w:tab/>
        <w:t>НАТ. СМОТРОВАЯ ПЛОЩАДКА – УТРО</w:t>
      </w:r>
    </w:p>
    <w:p w14:paraId="7DF6A947" w14:textId="66004144" w:rsidR="005610A0" w:rsidRPr="000E33C5" w:rsidRDefault="005610A0" w:rsidP="00340CE6">
      <w:pPr>
        <w:pStyle w:val="a7"/>
        <w:keepNext/>
        <w:keepLines/>
        <w:rPr>
          <w:strike/>
          <w:color w:val="A6A6A6" w:themeColor="background1" w:themeShade="A6"/>
          <w:lang w:val="ru-RU"/>
        </w:rPr>
      </w:pPr>
      <w:r>
        <w:t xml:space="preserve">Рассвет. </w:t>
      </w:r>
      <w:bookmarkStart w:id="0" w:name="_Hlk108174280"/>
      <w:r>
        <w:t xml:space="preserve">Фил, Чак, Масса и Вжик </w:t>
      </w:r>
      <w:bookmarkEnd w:id="0"/>
      <w:r>
        <w:t>сидят на лавке напротив Москва-сити, Задрав головы</w:t>
      </w:r>
      <w:r w:rsidR="009B124A">
        <w:rPr>
          <w:lang w:val="ru-RU"/>
        </w:rPr>
        <w:t>,</w:t>
      </w:r>
      <w:r>
        <w:t xml:space="preserve"> они смотрят на верхушки небоскрёбов. Мимо них проходят люди, модная девушка, весело болтающая по видеосвязи, мальчик на моноколесе проносится в считанных сантиметрах от их ног, </w:t>
      </w:r>
      <w:r w:rsidRPr="000E33C5">
        <w:rPr>
          <w:strike/>
          <w:color w:val="A6A6A6" w:themeColor="background1" w:themeShade="A6"/>
        </w:rPr>
        <w:t>папа с сыном неподалёку запускают квадрокоптер.</w:t>
      </w:r>
      <w:r w:rsidR="000E33C5" w:rsidRPr="000E33C5">
        <w:rPr>
          <w:color w:val="A6A6A6" w:themeColor="background1" w:themeShade="A6"/>
          <w:lang w:val="ru-RU"/>
        </w:rPr>
        <w:t xml:space="preserve"> </w:t>
      </w:r>
      <w:r w:rsidR="000E33C5" w:rsidRPr="000E33C5">
        <w:rPr>
          <w:color w:val="00B050"/>
          <w:lang w:val="ru-RU"/>
        </w:rPr>
        <w:t>проезжает робот-курьер.</w:t>
      </w:r>
    </w:p>
    <w:p w14:paraId="7AC8F7E9" w14:textId="77777777" w:rsidR="005610A0" w:rsidRPr="000E33C5" w:rsidRDefault="005610A0" w:rsidP="005610A0">
      <w:pPr>
        <w:pStyle w:val="a9"/>
        <w:rPr>
          <w:strike/>
          <w:color w:val="A6A6A6" w:themeColor="background1" w:themeShade="A6"/>
        </w:rPr>
      </w:pPr>
      <w:r w:rsidRPr="000E33C5">
        <w:rPr>
          <w:strike/>
          <w:color w:val="A6A6A6" w:themeColor="background1" w:themeShade="A6"/>
        </w:rPr>
        <w:t>ФИЛ</w:t>
      </w:r>
    </w:p>
    <w:p w14:paraId="0ADB8DE0" w14:textId="77777777" w:rsidR="005610A0" w:rsidRPr="000E33C5" w:rsidRDefault="005610A0" w:rsidP="005610A0">
      <w:pPr>
        <w:pStyle w:val="ab"/>
        <w:rPr>
          <w:strike/>
          <w:color w:val="A6A6A6" w:themeColor="background1" w:themeShade="A6"/>
        </w:rPr>
      </w:pPr>
      <w:r w:rsidRPr="000E33C5">
        <w:rPr>
          <w:strike/>
          <w:color w:val="A6A6A6" w:themeColor="background1" w:themeShade="A6"/>
        </w:rPr>
        <w:t>Масса, копыта убери.</w:t>
      </w:r>
    </w:p>
    <w:p w14:paraId="23DE70F7" w14:textId="77777777" w:rsidR="005610A0" w:rsidRPr="000E33C5" w:rsidRDefault="005610A0" w:rsidP="005610A0">
      <w:pPr>
        <w:pStyle w:val="a9"/>
        <w:rPr>
          <w:strike/>
          <w:color w:val="A6A6A6" w:themeColor="background1" w:themeShade="A6"/>
        </w:rPr>
      </w:pPr>
      <w:r w:rsidRPr="000E33C5">
        <w:rPr>
          <w:strike/>
          <w:color w:val="A6A6A6" w:themeColor="background1" w:themeShade="A6"/>
        </w:rPr>
        <w:t>МАССА</w:t>
      </w:r>
    </w:p>
    <w:p w14:paraId="27A07C1D" w14:textId="77777777" w:rsidR="005610A0" w:rsidRPr="000E33C5" w:rsidRDefault="005610A0" w:rsidP="005610A0">
      <w:pPr>
        <w:pStyle w:val="ab"/>
        <w:rPr>
          <w:strike/>
          <w:color w:val="A6A6A6" w:themeColor="background1" w:themeShade="A6"/>
        </w:rPr>
      </w:pPr>
      <w:r w:rsidRPr="000E33C5">
        <w:rPr>
          <w:strike/>
          <w:color w:val="A6A6A6" w:themeColor="background1" w:themeShade="A6"/>
        </w:rPr>
        <w:t>Чё?</w:t>
      </w:r>
    </w:p>
    <w:p w14:paraId="52C629D8" w14:textId="77777777" w:rsidR="005610A0" w:rsidRPr="000E33C5" w:rsidRDefault="005610A0" w:rsidP="005610A0">
      <w:pPr>
        <w:pStyle w:val="a7"/>
        <w:rPr>
          <w:strike/>
          <w:color w:val="A6A6A6" w:themeColor="background1" w:themeShade="A6"/>
        </w:rPr>
      </w:pPr>
      <w:r w:rsidRPr="000E33C5">
        <w:rPr>
          <w:strike/>
          <w:color w:val="A6A6A6" w:themeColor="background1" w:themeShade="A6"/>
        </w:rPr>
        <w:t>К вытянутым ногам Массы подъезжает робот-курьер доставки еды, он успевает убрать ноги в самый последний момент.</w:t>
      </w:r>
    </w:p>
    <w:p w14:paraId="17401DFC" w14:textId="77777777" w:rsidR="005610A0" w:rsidRPr="000E33C5" w:rsidRDefault="005610A0" w:rsidP="005610A0">
      <w:pPr>
        <w:pStyle w:val="a9"/>
        <w:rPr>
          <w:strike/>
          <w:color w:val="A6A6A6" w:themeColor="background1" w:themeShade="A6"/>
        </w:rPr>
      </w:pPr>
      <w:r w:rsidRPr="000E33C5">
        <w:rPr>
          <w:strike/>
          <w:color w:val="A6A6A6" w:themeColor="background1" w:themeShade="A6"/>
        </w:rPr>
        <w:t>ЧАК</w:t>
      </w:r>
    </w:p>
    <w:p w14:paraId="11CB1036" w14:textId="1420E460" w:rsidR="005610A0" w:rsidRPr="000E33C5" w:rsidRDefault="00E8244A" w:rsidP="005610A0">
      <w:pPr>
        <w:pStyle w:val="ab"/>
        <w:rPr>
          <w:strike/>
          <w:color w:val="A6A6A6" w:themeColor="background1" w:themeShade="A6"/>
        </w:rPr>
      </w:pPr>
      <w:r w:rsidRPr="000E33C5">
        <w:rPr>
          <w:strike/>
          <w:color w:val="A6A6A6" w:themeColor="background1" w:themeShade="A6"/>
          <w:lang w:val="ru-RU"/>
        </w:rPr>
        <w:t xml:space="preserve">Да как </w:t>
      </w:r>
      <w:r w:rsidR="001F3155" w:rsidRPr="000E33C5">
        <w:rPr>
          <w:strike/>
          <w:color w:val="A6A6A6" w:themeColor="background1" w:themeShade="A6"/>
          <w:lang w:val="ru-RU"/>
        </w:rPr>
        <w:t>так-то</w:t>
      </w:r>
      <w:r w:rsidRPr="000E33C5">
        <w:rPr>
          <w:strike/>
          <w:color w:val="A6A6A6" w:themeColor="background1" w:themeShade="A6"/>
          <w:lang w:val="ru-RU"/>
        </w:rPr>
        <w:t>?</w:t>
      </w:r>
      <w:r w:rsidR="005610A0" w:rsidRPr="000E33C5">
        <w:rPr>
          <w:strike/>
          <w:color w:val="A6A6A6" w:themeColor="background1" w:themeShade="A6"/>
        </w:rPr>
        <w:t xml:space="preserve"> Вчера ж только с Леськой зажигал, в </w:t>
      </w:r>
      <w:r w:rsidR="009B124A" w:rsidRPr="000E33C5">
        <w:rPr>
          <w:strike/>
          <w:color w:val="A6A6A6" w:themeColor="background1" w:themeShade="A6"/>
          <w:lang w:val="ru-RU"/>
        </w:rPr>
        <w:t>девяносто восьмом</w:t>
      </w:r>
      <w:r w:rsidR="005610A0" w:rsidRPr="000E33C5">
        <w:rPr>
          <w:strike/>
          <w:color w:val="A6A6A6" w:themeColor="background1" w:themeShade="A6"/>
        </w:rPr>
        <w:t>. Надо было этого Нэймана прям здесь вальнуть.</w:t>
      </w:r>
    </w:p>
    <w:p w14:paraId="36399BEB" w14:textId="77777777" w:rsidR="005610A0" w:rsidRPr="000E33C5" w:rsidRDefault="005610A0" w:rsidP="005610A0">
      <w:pPr>
        <w:pStyle w:val="a9"/>
        <w:rPr>
          <w:strike/>
          <w:color w:val="A6A6A6" w:themeColor="background1" w:themeShade="A6"/>
        </w:rPr>
      </w:pPr>
      <w:r w:rsidRPr="000E33C5">
        <w:rPr>
          <w:strike/>
          <w:color w:val="A6A6A6" w:themeColor="background1" w:themeShade="A6"/>
        </w:rPr>
        <w:t>ФИЛ</w:t>
      </w:r>
    </w:p>
    <w:p w14:paraId="5B1F57F7" w14:textId="77777777" w:rsidR="005610A0" w:rsidRPr="000E33C5" w:rsidRDefault="008112A6" w:rsidP="005610A0">
      <w:pPr>
        <w:pStyle w:val="ab"/>
        <w:rPr>
          <w:strike/>
          <w:color w:val="A6A6A6" w:themeColor="background1" w:themeShade="A6"/>
        </w:rPr>
      </w:pPr>
      <w:r w:rsidRPr="000E33C5">
        <w:rPr>
          <w:strike/>
          <w:color w:val="A6A6A6" w:themeColor="background1" w:themeShade="A6"/>
        </w:rPr>
        <w:t>Ты же понимаешь, кто заказчик – другой человек</w:t>
      </w:r>
      <w:r w:rsidR="005610A0" w:rsidRPr="000E33C5">
        <w:rPr>
          <w:strike/>
          <w:color w:val="A6A6A6" w:themeColor="background1" w:themeShade="A6"/>
        </w:rPr>
        <w:t>.</w:t>
      </w:r>
    </w:p>
    <w:p w14:paraId="5C7E9783" w14:textId="77777777" w:rsidR="005610A0" w:rsidRDefault="005610A0" w:rsidP="005610A0">
      <w:pPr>
        <w:pStyle w:val="a9"/>
      </w:pPr>
      <w:r>
        <w:t>ЧАК</w:t>
      </w:r>
    </w:p>
    <w:p w14:paraId="4B89E43E" w14:textId="77777777" w:rsidR="000E33C5" w:rsidRPr="000E33C5" w:rsidRDefault="000E33C5" w:rsidP="000E33C5">
      <w:pPr>
        <w:pStyle w:val="ae"/>
        <w:rPr>
          <w:color w:val="00B050"/>
        </w:rPr>
      </w:pPr>
      <w:r w:rsidRPr="000E33C5">
        <w:rPr>
          <w:color w:val="00B050"/>
        </w:rPr>
        <w:t>(крутит головой растеряно)</w:t>
      </w:r>
    </w:p>
    <w:p w14:paraId="2F8B9B80" w14:textId="77777777" w:rsidR="004C5A9A" w:rsidRDefault="005610A0" w:rsidP="005610A0">
      <w:pPr>
        <w:pStyle w:val="ab"/>
      </w:pPr>
      <w:r w:rsidRPr="000E33C5">
        <w:rPr>
          <w:strike/>
          <w:color w:val="A6A6A6" w:themeColor="background1" w:themeShade="A6"/>
        </w:rPr>
        <w:t xml:space="preserve">Фил, он нас на </w:t>
      </w:r>
      <w:r w:rsidR="00E8244A" w:rsidRPr="000E33C5">
        <w:rPr>
          <w:strike/>
          <w:color w:val="A6A6A6" w:themeColor="background1" w:themeShade="A6"/>
          <w:lang w:val="ru-RU"/>
        </w:rPr>
        <w:t>двадцать два</w:t>
      </w:r>
      <w:r w:rsidRPr="000E33C5">
        <w:rPr>
          <w:strike/>
          <w:color w:val="A6A6A6" w:themeColor="background1" w:themeShade="A6"/>
        </w:rPr>
        <w:t xml:space="preserve"> года заморозил.</w:t>
      </w:r>
    </w:p>
    <w:p w14:paraId="7F87754C" w14:textId="329F97B4" w:rsidR="005610A0" w:rsidRDefault="000E33C5" w:rsidP="000E33C5">
      <w:pPr>
        <w:pStyle w:val="ab"/>
      </w:pPr>
      <w:r w:rsidRPr="000E33C5">
        <w:rPr>
          <w:color w:val="00B050"/>
        </w:rPr>
        <w:t>Да как так</w:t>
      </w:r>
      <w:r w:rsidRPr="000E33C5">
        <w:rPr>
          <w:color w:val="00B050"/>
          <w:lang w:val="ru-RU"/>
        </w:rPr>
        <w:t>-</w:t>
      </w:r>
      <w:r w:rsidRPr="000E33C5">
        <w:rPr>
          <w:color w:val="00B050"/>
        </w:rPr>
        <w:t xml:space="preserve">то? Вчера же только… </w:t>
      </w:r>
      <w:r w:rsidR="005610A0">
        <w:t xml:space="preserve">Мы чё </w:t>
      </w:r>
      <w:r w:rsidR="005610A0" w:rsidRPr="000E33C5">
        <w:rPr>
          <w:strike/>
          <w:color w:val="A6A6A6" w:themeColor="background1" w:themeShade="A6"/>
        </w:rPr>
        <w:t>ему –</w:t>
      </w:r>
      <w:r w:rsidRPr="000E33C5">
        <w:rPr>
          <w:color w:val="000000" w:themeColor="text1"/>
          <w:lang w:val="ru-RU"/>
        </w:rPr>
        <w:t>,</w:t>
      </w:r>
      <w:r w:rsidR="005610A0">
        <w:t xml:space="preserve"> пельм</w:t>
      </w:r>
      <w:r>
        <w:rPr>
          <w:lang w:val="ru-RU"/>
        </w:rPr>
        <w:t>е</w:t>
      </w:r>
      <w:r w:rsidRPr="000E33C5">
        <w:rPr>
          <w:color w:val="00B050"/>
          <w:lang w:val="ru-RU"/>
        </w:rPr>
        <w:t>ни</w:t>
      </w:r>
      <w:r>
        <w:rPr>
          <w:color w:val="00B050"/>
          <w:lang w:val="ru-RU"/>
        </w:rPr>
        <w:t>, что ли, что б нас замораживать</w:t>
      </w:r>
      <w:r w:rsidR="005610A0">
        <w:t>?</w:t>
      </w:r>
    </w:p>
    <w:p w14:paraId="0AABD65B" w14:textId="77777777" w:rsidR="005610A0" w:rsidRDefault="005610A0" w:rsidP="005610A0">
      <w:pPr>
        <w:pStyle w:val="a9"/>
      </w:pPr>
      <w:r>
        <w:t>ФИЛ</w:t>
      </w:r>
    </w:p>
    <w:p w14:paraId="7D4B0A57" w14:textId="24DBDF8E" w:rsidR="005610A0" w:rsidRDefault="005610A0" w:rsidP="00E8244A">
      <w:pPr>
        <w:pStyle w:val="ab"/>
        <w:keepNext/>
        <w:rPr>
          <w:color w:val="00B050"/>
          <w:lang w:val="ru-RU"/>
        </w:rPr>
      </w:pPr>
      <w:r w:rsidRPr="000E33C5">
        <w:rPr>
          <w:strike/>
          <w:color w:val="A6A6A6" w:themeColor="background1" w:themeShade="A6"/>
        </w:rPr>
        <w:t>Мы</w:t>
      </w:r>
      <w:r w:rsidR="00683119" w:rsidRPr="000E33C5">
        <w:rPr>
          <w:strike/>
          <w:color w:val="A6A6A6" w:themeColor="background1" w:themeShade="A6"/>
          <w:lang w:val="ru-RU"/>
        </w:rPr>
        <w:t xml:space="preserve"> – </w:t>
      </w:r>
      <w:r w:rsidRPr="000E33C5">
        <w:rPr>
          <w:strike/>
          <w:color w:val="A6A6A6" w:themeColor="background1" w:themeShade="A6"/>
        </w:rPr>
        <w:t>да, три пельменя и кусок сала</w:t>
      </w:r>
      <w:r w:rsidRPr="000E33C5">
        <w:rPr>
          <w:strike/>
          <w:color w:val="A6A6A6" w:themeColor="background1" w:themeShade="A6"/>
          <w:lang w:val="ru-RU"/>
        </w:rPr>
        <w:t>.</w:t>
      </w:r>
      <w:r w:rsidR="000E33C5" w:rsidRPr="000E33C5">
        <w:rPr>
          <w:color w:val="A6A6A6" w:themeColor="background1" w:themeShade="A6"/>
          <w:lang w:val="ru-RU"/>
        </w:rPr>
        <w:t xml:space="preserve"> </w:t>
      </w:r>
      <w:r w:rsidR="000E33C5" w:rsidRPr="000E33C5">
        <w:rPr>
          <w:color w:val="00B050"/>
          <w:lang w:val="ru-RU"/>
        </w:rPr>
        <w:t>Видимо.</w:t>
      </w:r>
    </w:p>
    <w:p w14:paraId="085FB584" w14:textId="77777777" w:rsidR="000E33C5" w:rsidRPr="000E33C5" w:rsidRDefault="000E33C5" w:rsidP="000E33C5">
      <w:pPr>
        <w:pStyle w:val="a9"/>
        <w:rPr>
          <w:color w:val="00B050"/>
          <w:lang w:val="ru-RU"/>
        </w:rPr>
      </w:pPr>
      <w:r w:rsidRPr="000E33C5">
        <w:rPr>
          <w:color w:val="00B050"/>
          <w:lang w:val="ru-RU"/>
        </w:rPr>
        <w:t>ВЖИК</w:t>
      </w:r>
    </w:p>
    <w:p w14:paraId="5AC33695" w14:textId="77777777" w:rsidR="000E33C5" w:rsidRPr="000E33C5" w:rsidRDefault="000E33C5" w:rsidP="000E33C5">
      <w:pPr>
        <w:pStyle w:val="ab"/>
        <w:keepNext/>
        <w:rPr>
          <w:color w:val="00B050"/>
        </w:rPr>
      </w:pPr>
      <w:r w:rsidRPr="000E33C5">
        <w:rPr>
          <w:color w:val="00B050"/>
        </w:rPr>
        <w:t>Три пельменя и кусок сала.</w:t>
      </w:r>
    </w:p>
    <w:p w14:paraId="0E11E3B9" w14:textId="77777777" w:rsidR="000E33C5" w:rsidRPr="000E33C5" w:rsidRDefault="000E33C5" w:rsidP="000E33C5">
      <w:pPr>
        <w:pStyle w:val="ae"/>
        <w:rPr>
          <w:color w:val="00B050"/>
        </w:rPr>
      </w:pPr>
      <w:r w:rsidRPr="000E33C5">
        <w:rPr>
          <w:color w:val="00B050"/>
        </w:rPr>
        <w:t>(смотрит на Массу)</w:t>
      </w:r>
    </w:p>
    <w:p w14:paraId="221C0389" w14:textId="5F59F1C5" w:rsidR="000E33C5" w:rsidRPr="000E33C5" w:rsidRDefault="000E33C5" w:rsidP="000E33C5">
      <w:pPr>
        <w:pStyle w:val="ab"/>
        <w:rPr>
          <w:color w:val="00B050"/>
        </w:rPr>
      </w:pPr>
      <w:r w:rsidRPr="000E33C5">
        <w:rPr>
          <w:color w:val="00B050"/>
        </w:rPr>
        <w:t>Ты чего, Масса?</w:t>
      </w:r>
    </w:p>
    <w:p w14:paraId="42D8AF08" w14:textId="77777777" w:rsidR="005610A0" w:rsidRPr="000E33C5" w:rsidRDefault="0061365F" w:rsidP="0061365F">
      <w:pPr>
        <w:pStyle w:val="a7"/>
        <w:rPr>
          <w:strike/>
          <w:color w:val="A6A6A6" w:themeColor="background1" w:themeShade="A6"/>
          <w:lang w:val="ru-RU"/>
        </w:rPr>
      </w:pPr>
      <w:r w:rsidRPr="000E33C5">
        <w:rPr>
          <w:strike/>
          <w:color w:val="A6A6A6" w:themeColor="background1" w:themeShade="A6"/>
          <w:lang w:val="ru-RU"/>
        </w:rPr>
        <w:t>С</w:t>
      </w:r>
      <w:r w:rsidR="005610A0" w:rsidRPr="000E33C5">
        <w:rPr>
          <w:strike/>
          <w:color w:val="A6A6A6" w:themeColor="background1" w:themeShade="A6"/>
        </w:rPr>
        <w:t>мотрит на Массу, про которого говорил</w:t>
      </w:r>
      <w:r w:rsidRPr="000E33C5">
        <w:rPr>
          <w:strike/>
          <w:color w:val="A6A6A6" w:themeColor="background1" w:themeShade="A6"/>
          <w:lang w:val="ru-RU"/>
        </w:rPr>
        <w:t>.</w:t>
      </w:r>
    </w:p>
    <w:p w14:paraId="0DBF9077" w14:textId="77777777" w:rsidR="0061365F" w:rsidRPr="000E33C5" w:rsidRDefault="0061365F" w:rsidP="0061365F">
      <w:pPr>
        <w:pStyle w:val="a9"/>
        <w:rPr>
          <w:strike/>
          <w:color w:val="A6A6A6" w:themeColor="background1" w:themeShade="A6"/>
          <w:lang w:val="ru-RU"/>
        </w:rPr>
      </w:pPr>
      <w:r w:rsidRPr="000E33C5">
        <w:rPr>
          <w:strike/>
          <w:color w:val="A6A6A6" w:themeColor="background1" w:themeShade="A6"/>
          <w:lang w:val="ru-RU"/>
        </w:rPr>
        <w:t>ФИЛ</w:t>
      </w:r>
    </w:p>
    <w:p w14:paraId="0915CE72" w14:textId="77777777" w:rsidR="005610A0" w:rsidRPr="000E33C5" w:rsidRDefault="005610A0" w:rsidP="005610A0">
      <w:pPr>
        <w:pStyle w:val="ab"/>
        <w:rPr>
          <w:strike/>
          <w:color w:val="A6A6A6" w:themeColor="background1" w:themeShade="A6"/>
        </w:rPr>
      </w:pPr>
      <w:r w:rsidRPr="000E33C5">
        <w:rPr>
          <w:strike/>
          <w:color w:val="A6A6A6" w:themeColor="background1" w:themeShade="A6"/>
        </w:rPr>
        <w:t>Ты чего, Масса?</w:t>
      </w:r>
    </w:p>
    <w:p w14:paraId="249D9B25" w14:textId="77777777" w:rsidR="005610A0" w:rsidRDefault="005610A0" w:rsidP="005610A0">
      <w:pPr>
        <w:pStyle w:val="a7"/>
      </w:pPr>
      <w:r>
        <w:t>Масса ощупывает себя с несколько озабоченным лицом.</w:t>
      </w:r>
    </w:p>
    <w:p w14:paraId="4D55A8F7" w14:textId="77777777" w:rsidR="005610A0" w:rsidRDefault="005610A0" w:rsidP="005610A0">
      <w:pPr>
        <w:pStyle w:val="a9"/>
      </w:pPr>
      <w:r>
        <w:t>МАССА</w:t>
      </w:r>
    </w:p>
    <w:p w14:paraId="6A3FF35B" w14:textId="77777777" w:rsidR="005610A0" w:rsidRDefault="005610A0" w:rsidP="005610A0">
      <w:pPr>
        <w:pStyle w:val="ab"/>
      </w:pPr>
      <w:r>
        <w:t>Пацаны</w:t>
      </w:r>
      <w:r w:rsidR="00E8244A">
        <w:rPr>
          <w:lang w:val="ru-RU"/>
        </w:rPr>
        <w:t>,</w:t>
      </w:r>
      <w:r>
        <w:t xml:space="preserve"> я сильно постарел?</w:t>
      </w:r>
    </w:p>
    <w:p w14:paraId="3267CBEB" w14:textId="77777777" w:rsidR="005610A0" w:rsidRDefault="005610A0" w:rsidP="005610A0">
      <w:pPr>
        <w:pStyle w:val="a9"/>
      </w:pPr>
      <w:r>
        <w:t>ВЖИК</w:t>
      </w:r>
    </w:p>
    <w:p w14:paraId="5306B263" w14:textId="77777777" w:rsidR="005610A0" w:rsidRDefault="005610A0" w:rsidP="005610A0">
      <w:pPr>
        <w:pStyle w:val="ab"/>
      </w:pPr>
      <w:r w:rsidRPr="005610A0">
        <w:t>Масса, ты, по-моему, не очень просёк тему. Для нас прошла всего</w:t>
      </w:r>
      <w:r>
        <w:t xml:space="preserve"> секунда.</w:t>
      </w:r>
    </w:p>
    <w:p w14:paraId="42F66CC3" w14:textId="77777777" w:rsidR="005610A0" w:rsidRDefault="005610A0" w:rsidP="005610A0">
      <w:pPr>
        <w:pStyle w:val="a9"/>
      </w:pPr>
      <w:r>
        <w:t>МАССА</w:t>
      </w:r>
    </w:p>
    <w:p w14:paraId="02B744CB" w14:textId="77777777" w:rsidR="005610A0" w:rsidRDefault="005610A0" w:rsidP="005610A0">
      <w:pPr>
        <w:pStyle w:val="ab"/>
      </w:pPr>
      <w:r>
        <w:t>Всё равно страшно.</w:t>
      </w:r>
    </w:p>
    <w:p w14:paraId="4BD6CBF4" w14:textId="77777777" w:rsidR="005610A0" w:rsidRDefault="005610A0" w:rsidP="005610A0">
      <w:pPr>
        <w:pStyle w:val="a7"/>
      </w:pPr>
      <w:r>
        <w:t>Вжик усмехается.</w:t>
      </w:r>
    </w:p>
    <w:p w14:paraId="0A5B2FEE" w14:textId="77777777" w:rsidR="005610A0" w:rsidRDefault="005610A0" w:rsidP="005610A0">
      <w:pPr>
        <w:pStyle w:val="a9"/>
      </w:pPr>
      <w:r>
        <w:t>ВЖИК</w:t>
      </w:r>
    </w:p>
    <w:p w14:paraId="674A713C" w14:textId="77777777" w:rsidR="005610A0" w:rsidRDefault="005610A0" w:rsidP="005610A0">
      <w:pPr>
        <w:pStyle w:val="ab"/>
      </w:pPr>
      <w:r>
        <w:t xml:space="preserve">Хочешь, ещё больше напугаю? Ты </w:t>
      </w:r>
      <w:r w:rsidR="00E8244A">
        <w:rPr>
          <w:lang w:val="ru-RU"/>
        </w:rPr>
        <w:t>двадцать два</w:t>
      </w:r>
      <w:r>
        <w:t xml:space="preserve"> года ничего не жрал.</w:t>
      </w:r>
    </w:p>
    <w:p w14:paraId="2DE6F858" w14:textId="77777777" w:rsidR="005610A0" w:rsidRDefault="005610A0" w:rsidP="005610A0">
      <w:pPr>
        <w:pStyle w:val="a7"/>
      </w:pPr>
      <w:r>
        <w:t>Это мысль вызывает у Массы ещё большую тревогу. Он резко встаёт, поднимает за собой Чака.</w:t>
      </w:r>
    </w:p>
    <w:p w14:paraId="10D210E1" w14:textId="77777777" w:rsidR="005610A0" w:rsidRDefault="005610A0" w:rsidP="005610A0">
      <w:pPr>
        <w:pStyle w:val="a9"/>
      </w:pPr>
      <w:r>
        <w:t>МАССА</w:t>
      </w:r>
    </w:p>
    <w:p w14:paraId="65DE3119" w14:textId="77777777" w:rsidR="005610A0" w:rsidRDefault="008112A6" w:rsidP="005610A0">
      <w:pPr>
        <w:pStyle w:val="ab"/>
      </w:pPr>
      <w:r w:rsidRPr="008112A6">
        <w:t xml:space="preserve">Блиииин. В натуре, я же жрать хочу. </w:t>
      </w:r>
      <w:r w:rsidRPr="000E33C5">
        <w:rPr>
          <w:strike/>
          <w:color w:val="A6A6A6" w:themeColor="background1" w:themeShade="A6"/>
        </w:rPr>
        <w:t>Мне уже живот предъявы кидает.</w:t>
      </w:r>
      <w:r w:rsidRPr="000E33C5">
        <w:rPr>
          <w:color w:val="A6A6A6" w:themeColor="background1" w:themeShade="A6"/>
        </w:rPr>
        <w:t xml:space="preserve"> </w:t>
      </w:r>
      <w:r w:rsidRPr="008112A6">
        <w:t>Погнали, пацаны</w:t>
      </w:r>
      <w:r w:rsidR="005610A0">
        <w:t>.</w:t>
      </w:r>
    </w:p>
    <w:p w14:paraId="180E701D" w14:textId="77777777" w:rsidR="005610A0" w:rsidRDefault="005610A0" w:rsidP="005610A0">
      <w:pPr>
        <w:pStyle w:val="a9"/>
      </w:pPr>
      <w:r>
        <w:t>ФИЛ</w:t>
      </w:r>
    </w:p>
    <w:p w14:paraId="7CEFCED1" w14:textId="69F7CEBD" w:rsidR="005610A0" w:rsidRDefault="005610A0" w:rsidP="005610A0">
      <w:pPr>
        <w:pStyle w:val="ab"/>
        <w:rPr>
          <w:color w:val="00B050"/>
          <w:lang w:val="ru-RU"/>
        </w:rPr>
      </w:pPr>
      <w:r>
        <w:t>Начинается…</w:t>
      </w:r>
      <w:r w:rsidR="000E33C5">
        <w:rPr>
          <w:lang w:val="ru-RU"/>
        </w:rPr>
        <w:t xml:space="preserve"> </w:t>
      </w:r>
      <w:r w:rsidR="000E33C5" w:rsidRPr="000E33C5">
        <w:rPr>
          <w:color w:val="00B050"/>
          <w:lang w:val="ru-RU"/>
        </w:rPr>
        <w:t>Куда погнали</w:t>
      </w:r>
      <w:r w:rsidR="000E33C5">
        <w:rPr>
          <w:color w:val="00B050"/>
          <w:lang w:val="ru-RU"/>
        </w:rPr>
        <w:t>-</w:t>
      </w:r>
      <w:r w:rsidR="000E33C5" w:rsidRPr="000E33C5">
        <w:rPr>
          <w:color w:val="00B050"/>
          <w:lang w:val="ru-RU"/>
        </w:rPr>
        <w:t>то?</w:t>
      </w:r>
    </w:p>
    <w:p w14:paraId="7B1179F3" w14:textId="77777777" w:rsidR="000E33C5" w:rsidRPr="000E33C5" w:rsidRDefault="000E33C5" w:rsidP="000E33C5">
      <w:pPr>
        <w:pStyle w:val="a9"/>
        <w:rPr>
          <w:color w:val="00B050"/>
          <w:lang w:val="ru-RU"/>
        </w:rPr>
      </w:pPr>
      <w:r w:rsidRPr="000E33C5">
        <w:rPr>
          <w:color w:val="00B050"/>
          <w:lang w:val="ru-RU"/>
        </w:rPr>
        <w:t>МАССА</w:t>
      </w:r>
    </w:p>
    <w:p w14:paraId="62C320FE" w14:textId="68804A59" w:rsidR="000E33C5" w:rsidRPr="000E33C5" w:rsidRDefault="000E33C5" w:rsidP="000E33C5">
      <w:pPr>
        <w:pStyle w:val="ab"/>
        <w:rPr>
          <w:color w:val="00B050"/>
        </w:rPr>
      </w:pPr>
      <w:r w:rsidRPr="000E33C5">
        <w:rPr>
          <w:color w:val="00B050"/>
        </w:rPr>
        <w:t>Куда угодно, где жрать дают.</w:t>
      </w:r>
    </w:p>
    <w:p w14:paraId="16DE104E" w14:textId="77777777" w:rsidR="005610A0" w:rsidRDefault="005610A0" w:rsidP="005610A0">
      <w:pPr>
        <w:pStyle w:val="a6"/>
      </w:pPr>
      <w:r>
        <w:t>2-2.</w:t>
      </w:r>
      <w:r>
        <w:tab/>
        <w:t>ИНТ. КАФЕ – УТРО</w:t>
      </w:r>
    </w:p>
    <w:p w14:paraId="602434DC" w14:textId="5BEB5E3F" w:rsidR="005610A0" w:rsidRPr="00A877DF" w:rsidRDefault="005610A0" w:rsidP="00340CE6">
      <w:pPr>
        <w:pStyle w:val="a7"/>
        <w:keepNext/>
        <w:keepLines/>
        <w:rPr>
          <w:lang w:val="ru-RU"/>
        </w:rPr>
      </w:pPr>
      <w:r>
        <w:t>Звенит колокольчик на двери. Масса, Вжик и Чак заходят в кофейню, за кассой стоит ПРОДАВЕЦ, татуированный модник лет 19 с туннелями в ушах и крашенными в яркий цвет волосами.</w:t>
      </w:r>
      <w:r w:rsidR="00A877DF">
        <w:rPr>
          <w:lang w:val="ru-RU"/>
        </w:rPr>
        <w:t xml:space="preserve"> </w:t>
      </w:r>
      <w:r w:rsidR="00A877DF" w:rsidRPr="00A877DF">
        <w:rPr>
          <w:color w:val="00B050"/>
          <w:lang w:val="ru-RU"/>
        </w:rPr>
        <w:t>Фил ждёт их на улице.</w:t>
      </w:r>
    </w:p>
    <w:p w14:paraId="680CC26C" w14:textId="77777777" w:rsidR="005610A0" w:rsidRPr="000A3D69" w:rsidRDefault="000A3D69" w:rsidP="00EF4B78">
      <w:pPr>
        <w:pStyle w:val="a9"/>
        <w:rPr>
          <w:lang w:val="ru-RU"/>
        </w:rPr>
      </w:pPr>
      <w:r>
        <w:rPr>
          <w:lang w:val="ru-RU"/>
        </w:rPr>
        <w:t>Бариста 1</w:t>
      </w:r>
    </w:p>
    <w:p w14:paraId="4C8B95A8" w14:textId="6FEE3079" w:rsidR="005610A0" w:rsidRDefault="005610A0" w:rsidP="00EF4B78">
      <w:pPr>
        <w:pStyle w:val="ab"/>
      </w:pPr>
      <w:r>
        <w:t>Добр</w:t>
      </w:r>
      <w:r w:rsidR="00A877DF" w:rsidRPr="00A877DF">
        <w:rPr>
          <w:color w:val="00B050"/>
          <w:lang w:val="ru-RU"/>
        </w:rPr>
        <w:t>ое</w:t>
      </w:r>
      <w:r>
        <w:t xml:space="preserve"> </w:t>
      </w:r>
      <w:r w:rsidR="00A877DF" w:rsidRPr="00A877DF">
        <w:rPr>
          <w:color w:val="00B050"/>
          <w:lang w:val="ru-RU"/>
        </w:rPr>
        <w:t>утро</w:t>
      </w:r>
      <w:r w:rsidRPr="00A877DF">
        <w:rPr>
          <w:strike/>
          <w:color w:val="A6A6A6" w:themeColor="background1" w:themeShade="A6"/>
        </w:rPr>
        <w:t>, что желаете?</w:t>
      </w:r>
      <w:r w:rsidR="00A877DF" w:rsidRPr="00A877DF">
        <w:rPr>
          <w:color w:val="00B050"/>
          <w:lang w:val="ru-RU"/>
        </w:rPr>
        <w:t>.</w:t>
      </w:r>
      <w:r w:rsidR="00A877DF">
        <w:rPr>
          <w:lang w:val="ru-RU"/>
        </w:rPr>
        <w:t xml:space="preserve"> </w:t>
      </w:r>
      <w:r>
        <w:t>Сегодня у нас акция: два матче-латте по цене одного.</w:t>
      </w:r>
    </w:p>
    <w:p w14:paraId="21F92181" w14:textId="77777777" w:rsidR="005610A0" w:rsidRDefault="005610A0" w:rsidP="005610A0">
      <w:pPr>
        <w:pStyle w:val="a7"/>
      </w:pPr>
      <w:r>
        <w:t>Чак смотрит на него и просто ржёт. Все остальные тоже смеются. Он не понимает такой реакции</w:t>
      </w:r>
      <w:r w:rsidRPr="00A23A10">
        <w:rPr>
          <w:strike/>
          <w:color w:val="A6A6A6" w:themeColor="background1" w:themeShade="A6"/>
        </w:rPr>
        <w:t>, потому как вообще её не видел</w:t>
      </w:r>
      <w:r>
        <w:t>.</w:t>
      </w:r>
    </w:p>
    <w:p w14:paraId="6D8712AC" w14:textId="77777777" w:rsidR="005610A0" w:rsidRDefault="005610A0" w:rsidP="005610A0">
      <w:pPr>
        <w:pStyle w:val="a7"/>
      </w:pPr>
      <w:r>
        <w:t>Масса подходит, читая меню на доске.</w:t>
      </w:r>
    </w:p>
    <w:p w14:paraId="71E45541" w14:textId="77777777" w:rsidR="005610A0" w:rsidRDefault="005610A0" w:rsidP="00EF4B78">
      <w:pPr>
        <w:pStyle w:val="a9"/>
      </w:pPr>
      <w:r>
        <w:t>МАССА</w:t>
      </w:r>
    </w:p>
    <w:p w14:paraId="5FA799B8" w14:textId="77777777" w:rsidR="005610A0" w:rsidRDefault="005610A0" w:rsidP="00EF4B78">
      <w:pPr>
        <w:pStyle w:val="ab"/>
      </w:pPr>
      <w:r>
        <w:t xml:space="preserve">Маффин… </w:t>
      </w:r>
      <w:r w:rsidR="00E8244A">
        <w:rPr>
          <w:lang w:val="ru-RU"/>
        </w:rPr>
        <w:t xml:space="preserve"> </w:t>
      </w:r>
      <w:r>
        <w:t xml:space="preserve">смузи… капкейк… что это??? </w:t>
      </w:r>
      <w:r w:rsidRPr="00A23A10">
        <w:rPr>
          <w:strike/>
          <w:color w:val="A6A6A6" w:themeColor="background1" w:themeShade="A6"/>
        </w:rPr>
        <w:t>Что здесь произошло.</w:t>
      </w:r>
      <w:r w:rsidRPr="00A23A10">
        <w:rPr>
          <w:color w:val="A6A6A6" w:themeColor="background1" w:themeShade="A6"/>
        </w:rPr>
        <w:t xml:space="preserve"> </w:t>
      </w:r>
      <w:r>
        <w:t>О! Фуфлафель… пацаны, охренеть</w:t>
      </w:r>
      <w:r w:rsidR="00C46825">
        <w:rPr>
          <w:lang w:val="ru-RU"/>
        </w:rPr>
        <w:t>,</w:t>
      </w:r>
      <w:r>
        <w:t xml:space="preserve"> фуфлафель… для опущенных</w:t>
      </w:r>
      <w:r w:rsidR="00EF4B78">
        <w:rPr>
          <w:lang w:val="ru-RU"/>
        </w:rPr>
        <w:t>,</w:t>
      </w:r>
      <w:r>
        <w:t xml:space="preserve"> что ли?</w:t>
      </w:r>
    </w:p>
    <w:p w14:paraId="3BC11278" w14:textId="77777777" w:rsidR="005610A0" w:rsidRDefault="005610A0" w:rsidP="00EF4B78">
      <w:pPr>
        <w:pStyle w:val="a9"/>
      </w:pPr>
      <w:r>
        <w:t>ВЖИК</w:t>
      </w:r>
    </w:p>
    <w:p w14:paraId="78EE4B46" w14:textId="726CDBF9" w:rsidR="005610A0" w:rsidRDefault="005610A0" w:rsidP="00EF4B78">
      <w:pPr>
        <w:pStyle w:val="ab"/>
      </w:pPr>
      <w:r>
        <w:t>Фалафель, еврейская тема</w:t>
      </w:r>
      <w:r w:rsidR="00A23A10">
        <w:rPr>
          <w:lang w:val="ru-RU"/>
        </w:rPr>
        <w:t xml:space="preserve"> </w:t>
      </w:r>
      <w:r w:rsidR="00A23A10" w:rsidRPr="00A23A10">
        <w:rPr>
          <w:color w:val="00B050"/>
          <w:lang w:val="ru-RU"/>
        </w:rPr>
        <w:t xml:space="preserve">какая-то. </w:t>
      </w:r>
      <w:r w:rsidRPr="00A23A10">
        <w:rPr>
          <w:strike/>
          <w:color w:val="A6A6A6" w:themeColor="background1" w:themeShade="A6"/>
        </w:rPr>
        <w:t xml:space="preserve">Меня </w:t>
      </w:r>
      <w:r w:rsidR="008112A6" w:rsidRPr="00A23A10">
        <w:rPr>
          <w:strike/>
          <w:color w:val="A6A6A6" w:themeColor="background1" w:themeShade="A6"/>
          <w:lang w:val="ru-RU"/>
        </w:rPr>
        <w:t>тёлочка</w:t>
      </w:r>
      <w:r w:rsidRPr="00A23A10">
        <w:rPr>
          <w:strike/>
          <w:color w:val="A6A6A6" w:themeColor="background1" w:themeShade="A6"/>
        </w:rPr>
        <w:t xml:space="preserve"> одна угощала дома. Нич</w:t>
      </w:r>
      <w:r w:rsidR="008112A6" w:rsidRPr="00A23A10">
        <w:rPr>
          <w:strike/>
          <w:color w:val="A6A6A6" w:themeColor="background1" w:themeShade="A6"/>
          <w:lang w:val="ru-RU"/>
        </w:rPr>
        <w:t>ё</w:t>
      </w:r>
      <w:r w:rsidRPr="00A23A10">
        <w:rPr>
          <w:strike/>
          <w:color w:val="A6A6A6" w:themeColor="background1" w:themeShade="A6"/>
        </w:rPr>
        <w:t xml:space="preserve"> так.</w:t>
      </w:r>
      <w:r w:rsidRPr="00A23A10">
        <w:rPr>
          <w:color w:val="A6A6A6" w:themeColor="background1" w:themeShade="A6"/>
        </w:rPr>
        <w:t xml:space="preserve"> </w:t>
      </w:r>
      <w:r>
        <w:t>Остальное не знаю.</w:t>
      </w:r>
    </w:p>
    <w:p w14:paraId="68CAB9C8" w14:textId="77777777" w:rsidR="005610A0" w:rsidRDefault="005610A0" w:rsidP="00EF4B78">
      <w:pPr>
        <w:pStyle w:val="a9"/>
      </w:pPr>
      <w:r>
        <w:t>МАССА</w:t>
      </w:r>
    </w:p>
    <w:p w14:paraId="44462983" w14:textId="5D13ED76" w:rsidR="005610A0" w:rsidRDefault="005610A0" w:rsidP="00EF4B78">
      <w:pPr>
        <w:pStyle w:val="ab"/>
      </w:pPr>
      <w:r>
        <w:t>… О, зацени, Вжик, макарон</w:t>
      </w:r>
      <w:r w:rsidR="00A23A10" w:rsidRPr="00A23A10">
        <w:rPr>
          <w:color w:val="00B050"/>
          <w:lang w:val="ru-RU"/>
        </w:rPr>
        <w:t>ы</w:t>
      </w:r>
      <w:r>
        <w:t>…</w:t>
      </w:r>
      <w:r w:rsidR="00EF4B78">
        <w:rPr>
          <w:lang w:val="ru-RU"/>
        </w:rPr>
        <w:t xml:space="preserve"> </w:t>
      </w:r>
      <w:r>
        <w:t xml:space="preserve">одна штука – </w:t>
      </w:r>
      <w:r w:rsidR="009B7A9D">
        <w:rPr>
          <w:lang w:val="ru-RU"/>
        </w:rPr>
        <w:t>сто пятьдесят</w:t>
      </w:r>
      <w:r w:rsidR="008112A6" w:rsidRPr="008112A6">
        <w:t xml:space="preserve"> рублей. </w:t>
      </w:r>
      <w:r w:rsidR="008112A6" w:rsidRPr="00A23A10">
        <w:rPr>
          <w:strike/>
          <w:color w:val="A6A6A6" w:themeColor="background1" w:themeShade="A6"/>
        </w:rPr>
        <w:t>Чего? Десять  баксов за одну макаронину?</w:t>
      </w:r>
      <w:r w:rsidR="008112A6" w:rsidRPr="00A23A10">
        <w:rPr>
          <w:color w:val="A6A6A6" w:themeColor="background1" w:themeShade="A6"/>
        </w:rPr>
        <w:t xml:space="preserve"> </w:t>
      </w:r>
      <w:r>
        <w:t>Вы их как сиги продаёте поштучно</w:t>
      </w:r>
      <w:r w:rsidR="00EF4B78">
        <w:rPr>
          <w:lang w:val="ru-RU"/>
        </w:rPr>
        <w:t>,</w:t>
      </w:r>
      <w:r>
        <w:t xml:space="preserve"> что ли?</w:t>
      </w:r>
    </w:p>
    <w:p w14:paraId="52B36A18" w14:textId="77777777" w:rsidR="005610A0" w:rsidRPr="000A3D69" w:rsidRDefault="000A3D69" w:rsidP="00EF4B78">
      <w:pPr>
        <w:pStyle w:val="a9"/>
        <w:rPr>
          <w:lang w:val="ru-RU"/>
        </w:rPr>
      </w:pPr>
      <w:r>
        <w:rPr>
          <w:lang w:val="ru-RU"/>
        </w:rPr>
        <w:t>Бариста 1</w:t>
      </w:r>
    </w:p>
    <w:p w14:paraId="47F9FCF3" w14:textId="77777777" w:rsidR="005610A0" w:rsidRPr="00C46825" w:rsidRDefault="005610A0" w:rsidP="00EF4B78">
      <w:pPr>
        <w:pStyle w:val="ab"/>
        <w:rPr>
          <w:lang w:val="ru-RU"/>
        </w:rPr>
      </w:pPr>
      <w:r>
        <w:t>Простите?</w:t>
      </w:r>
      <w:r w:rsidR="00C46825">
        <w:rPr>
          <w:lang w:val="ru-RU"/>
        </w:rPr>
        <w:t>..</w:t>
      </w:r>
    </w:p>
    <w:p w14:paraId="5C69D523" w14:textId="77777777" w:rsidR="005610A0" w:rsidRDefault="005610A0" w:rsidP="00EF4B78">
      <w:pPr>
        <w:pStyle w:val="a9"/>
      </w:pPr>
      <w:r>
        <w:t>МАССА</w:t>
      </w:r>
    </w:p>
    <w:p w14:paraId="632277E7" w14:textId="77777777" w:rsidR="005610A0" w:rsidRDefault="008112A6" w:rsidP="00EF4B78">
      <w:pPr>
        <w:pStyle w:val="ab"/>
      </w:pPr>
      <w:r w:rsidRPr="008112A6">
        <w:t>Бог простит. Мне вот ту бурду с трубочкой и пару макарон…</w:t>
      </w:r>
      <w:r>
        <w:rPr>
          <w:lang w:val="ru-RU"/>
        </w:rPr>
        <w:t xml:space="preserve"> </w:t>
      </w:r>
      <w:r w:rsidRPr="008112A6">
        <w:t>желательно с котлетой</w:t>
      </w:r>
      <w:r w:rsidR="005610A0">
        <w:t>.</w:t>
      </w:r>
    </w:p>
    <w:p w14:paraId="3C5ED11A" w14:textId="77777777" w:rsidR="005610A0" w:rsidRDefault="000A3D69" w:rsidP="00EF4B78">
      <w:pPr>
        <w:pStyle w:val="a9"/>
        <w:rPr>
          <w:lang w:val="ru-RU"/>
        </w:rPr>
      </w:pPr>
      <w:r>
        <w:rPr>
          <w:lang w:val="ru-RU"/>
        </w:rPr>
        <w:t>Бариста 1</w:t>
      </w:r>
    </w:p>
    <w:p w14:paraId="1C88B9C6" w14:textId="77777777" w:rsidR="008112A6" w:rsidRPr="008112A6" w:rsidRDefault="008112A6" w:rsidP="008112A6">
      <w:pPr>
        <w:pStyle w:val="ae"/>
      </w:pPr>
      <w:r w:rsidRPr="008112A6">
        <w:t>(с насмешкой)</w:t>
      </w:r>
    </w:p>
    <w:p w14:paraId="444BA6EA" w14:textId="604A7C13" w:rsidR="005610A0" w:rsidRDefault="008112A6" w:rsidP="00EF4B78">
      <w:pPr>
        <w:pStyle w:val="ab"/>
      </w:pPr>
      <w:r w:rsidRPr="00A23A10">
        <w:rPr>
          <w:strike/>
          <w:color w:val="A6A6A6" w:themeColor="background1" w:themeShade="A6"/>
        </w:rPr>
        <w:t>Вы серьёзно?</w:t>
      </w:r>
      <w:r w:rsidRPr="00A23A10">
        <w:rPr>
          <w:color w:val="A6A6A6" w:themeColor="background1" w:themeShade="A6"/>
        </w:rPr>
        <w:t xml:space="preserve"> </w:t>
      </w:r>
      <w:r w:rsidRPr="008112A6">
        <w:t>Десерт с котле</w:t>
      </w:r>
      <w:r w:rsidR="00A23A10">
        <w:rPr>
          <w:color w:val="00B050"/>
          <w:lang w:val="ru-RU"/>
        </w:rPr>
        <w:t>той?</w:t>
      </w:r>
    </w:p>
    <w:p w14:paraId="254F2B83" w14:textId="77777777" w:rsidR="005610A0" w:rsidRDefault="00340CE6" w:rsidP="00340CE6">
      <w:pPr>
        <w:pStyle w:val="a7"/>
        <w:rPr>
          <w:lang w:val="ru-RU"/>
        </w:rPr>
      </w:pPr>
      <w:r>
        <w:rPr>
          <w:lang w:val="ru-RU"/>
        </w:rPr>
        <w:t>Н</w:t>
      </w:r>
      <w:r w:rsidR="005610A0">
        <w:t xml:space="preserve">атыкается на </w:t>
      </w:r>
      <w:r w:rsidR="008112A6">
        <w:t xml:space="preserve">злобный </w:t>
      </w:r>
      <w:r w:rsidR="005610A0">
        <w:t>взгляд Массы</w:t>
      </w:r>
      <w:r>
        <w:rPr>
          <w:lang w:val="ru-RU"/>
        </w:rPr>
        <w:t>.</w:t>
      </w:r>
    </w:p>
    <w:p w14:paraId="69450586" w14:textId="77777777" w:rsidR="00340CE6" w:rsidRPr="00340CE6" w:rsidRDefault="00340CE6" w:rsidP="00340CE6">
      <w:pPr>
        <w:pStyle w:val="a9"/>
        <w:rPr>
          <w:lang w:val="ru-RU"/>
        </w:rPr>
      </w:pPr>
      <w:r>
        <w:rPr>
          <w:lang w:val="ru-RU"/>
        </w:rPr>
        <w:t>БАРИСТА 1</w:t>
      </w:r>
    </w:p>
    <w:p w14:paraId="17F1C3B8" w14:textId="77777777" w:rsidR="00C574E1" w:rsidRDefault="008112A6" w:rsidP="008112A6">
      <w:pPr>
        <w:pStyle w:val="ab"/>
      </w:pPr>
      <w:r w:rsidRPr="008112A6">
        <w:t>Хорошо, сделаем.</w:t>
      </w:r>
    </w:p>
    <w:p w14:paraId="30EE1BBF" w14:textId="77777777" w:rsidR="008112A6" w:rsidRDefault="008112A6" w:rsidP="008112A6">
      <w:pPr>
        <w:pStyle w:val="a7"/>
      </w:pPr>
      <w:r w:rsidRPr="008112A6">
        <w:t>Бариста делает напиток. Масса смотрит на соседнюю кассу, молодой человек оплачивает заказ смарт-часами.</w:t>
      </w:r>
    </w:p>
    <w:p w14:paraId="39AB472D" w14:textId="77777777" w:rsidR="008112A6" w:rsidRDefault="008112A6" w:rsidP="008112A6">
      <w:pPr>
        <w:pStyle w:val="a9"/>
      </w:pPr>
      <w:r>
        <w:t>МАССА</w:t>
      </w:r>
    </w:p>
    <w:p w14:paraId="7AD66C8D" w14:textId="77777777" w:rsidR="008112A6" w:rsidRDefault="008112A6" w:rsidP="008112A6">
      <w:pPr>
        <w:pStyle w:val="ab"/>
      </w:pPr>
      <w:r>
        <w:t>Слышь, металлюга! А чё он делает?</w:t>
      </w:r>
    </w:p>
    <w:p w14:paraId="0F0F49F2" w14:textId="77777777" w:rsidR="008112A6" w:rsidRDefault="008112A6" w:rsidP="008112A6">
      <w:pPr>
        <w:pStyle w:val="a9"/>
      </w:pPr>
      <w:r>
        <w:t>БАРИСТА 1</w:t>
      </w:r>
    </w:p>
    <w:p w14:paraId="589491F8" w14:textId="77777777" w:rsidR="008112A6" w:rsidRDefault="008112A6" w:rsidP="008112A6">
      <w:pPr>
        <w:pStyle w:val="ae"/>
      </w:pPr>
      <w:r>
        <w:t>(удивлённо)</w:t>
      </w:r>
    </w:p>
    <w:p w14:paraId="56B0B4C1" w14:textId="748EC2ED" w:rsidR="008112A6" w:rsidRDefault="00C46825" w:rsidP="008112A6">
      <w:pPr>
        <w:pStyle w:val="ab"/>
      </w:pPr>
      <w:r>
        <w:rPr>
          <w:lang w:val="ru-RU"/>
        </w:rPr>
        <w:t>С</w:t>
      </w:r>
      <w:r w:rsidR="008112A6">
        <w:t>чёт оплачивает. Кстати</w:t>
      </w:r>
      <w:r w:rsidR="005C2EF5">
        <w:rPr>
          <w:lang w:val="ru-RU"/>
        </w:rPr>
        <w:t>,</w:t>
      </w:r>
      <w:r w:rsidR="008112A6">
        <w:t xml:space="preserve"> с вас </w:t>
      </w:r>
      <w:r w:rsidR="009B7A9D">
        <w:rPr>
          <w:lang w:val="ru-RU"/>
        </w:rPr>
        <w:t>четыреста пятьдесят</w:t>
      </w:r>
      <w:r w:rsidR="008112A6">
        <w:t xml:space="preserve"> рублей.</w:t>
      </w:r>
    </w:p>
    <w:p w14:paraId="54132BE6" w14:textId="77777777" w:rsidR="008112A6" w:rsidRDefault="008112A6" w:rsidP="008112A6">
      <w:pPr>
        <w:pStyle w:val="a7"/>
      </w:pPr>
      <w:r>
        <w:t>Масса закатывает рукав, у него на руке часы Монтана, уверенно подносит их терминалу. Бариста на него смотрит удивлённо.</w:t>
      </w:r>
    </w:p>
    <w:p w14:paraId="7E8803F2" w14:textId="77777777" w:rsidR="008112A6" w:rsidRDefault="008112A6" w:rsidP="008112A6">
      <w:pPr>
        <w:pStyle w:val="a9"/>
      </w:pPr>
      <w:r>
        <w:t>БАРИСТА 1</w:t>
      </w:r>
    </w:p>
    <w:p w14:paraId="430C629C" w14:textId="77777777" w:rsidR="008112A6" w:rsidRDefault="008112A6" w:rsidP="008112A6">
      <w:pPr>
        <w:pStyle w:val="ab"/>
      </w:pPr>
      <w:r>
        <w:t>Извините, конечно, но такими нельзя… У него смарт-часы были…</w:t>
      </w:r>
    </w:p>
    <w:p w14:paraId="4D2FD2B6" w14:textId="77777777" w:rsidR="008112A6" w:rsidRDefault="008112A6" w:rsidP="008112A6">
      <w:pPr>
        <w:pStyle w:val="a9"/>
      </w:pPr>
      <w:r>
        <w:t>МАССА</w:t>
      </w:r>
    </w:p>
    <w:p w14:paraId="3EB37A5E" w14:textId="77777777" w:rsidR="008112A6" w:rsidRDefault="008112A6" w:rsidP="008112A6">
      <w:pPr>
        <w:pStyle w:val="ab"/>
      </w:pPr>
      <w:r>
        <w:t>С марта? А мои с июля не примешь?</w:t>
      </w:r>
    </w:p>
    <w:p w14:paraId="066A315B" w14:textId="77777777" w:rsidR="00C574E1" w:rsidRDefault="008112A6" w:rsidP="008112A6">
      <w:pPr>
        <w:pStyle w:val="a7"/>
      </w:pPr>
      <w:r>
        <w:t>Бариста настороженно смотрит и отрицательно кивает.</w:t>
      </w:r>
    </w:p>
    <w:p w14:paraId="32F4354B" w14:textId="77777777" w:rsidR="008112A6" w:rsidRPr="00A23A10" w:rsidRDefault="008112A6" w:rsidP="008112A6">
      <w:pPr>
        <w:pStyle w:val="a9"/>
        <w:rPr>
          <w:strike/>
          <w:color w:val="A6A6A6" w:themeColor="background1" w:themeShade="A6"/>
        </w:rPr>
      </w:pPr>
      <w:r w:rsidRPr="00A23A10">
        <w:rPr>
          <w:strike/>
          <w:color w:val="A6A6A6" w:themeColor="background1" w:themeShade="A6"/>
        </w:rPr>
        <w:t>МАССА</w:t>
      </w:r>
    </w:p>
    <w:p w14:paraId="5DAD51CA" w14:textId="43DDAA7C" w:rsidR="00C574E1" w:rsidRPr="00A23A10" w:rsidRDefault="008112A6" w:rsidP="008112A6">
      <w:pPr>
        <w:pStyle w:val="ab"/>
        <w:rPr>
          <w:strike/>
          <w:color w:val="A6A6A6" w:themeColor="background1" w:themeShade="A6"/>
        </w:rPr>
      </w:pPr>
      <w:r w:rsidRPr="00A23A10">
        <w:rPr>
          <w:strike/>
          <w:color w:val="A6A6A6" w:themeColor="background1" w:themeShade="A6"/>
        </w:rPr>
        <w:t xml:space="preserve">Да вы офигели! </w:t>
      </w:r>
      <w:r w:rsidR="009B7A9D" w:rsidRPr="00A23A10">
        <w:rPr>
          <w:strike/>
          <w:color w:val="A6A6A6" w:themeColor="background1" w:themeShade="A6"/>
          <w:lang w:val="ru-RU"/>
        </w:rPr>
        <w:t>шестнадцать</w:t>
      </w:r>
      <w:r w:rsidRPr="00A23A10">
        <w:rPr>
          <w:strike/>
          <w:color w:val="A6A6A6" w:themeColor="background1" w:themeShade="A6"/>
        </w:rPr>
        <w:t xml:space="preserve"> мелодий и будильник!</w:t>
      </w:r>
    </w:p>
    <w:p w14:paraId="5D27A087" w14:textId="77777777" w:rsidR="00C574E1" w:rsidRDefault="008112A6" w:rsidP="008112A6">
      <w:pPr>
        <w:pStyle w:val="a7"/>
      </w:pPr>
      <w:r>
        <w:t>Масса достаёт из кармана 100 долларов, протягивает Баристе</w:t>
      </w:r>
      <w:r>
        <w:rPr>
          <w:lang w:val="ru-RU"/>
        </w:rPr>
        <w:t xml:space="preserve"> 1</w:t>
      </w:r>
      <w:r>
        <w:t>.</w:t>
      </w:r>
    </w:p>
    <w:p w14:paraId="54463555" w14:textId="77777777" w:rsidR="008112A6" w:rsidRDefault="008112A6" w:rsidP="008112A6">
      <w:pPr>
        <w:pStyle w:val="a9"/>
      </w:pPr>
      <w:r>
        <w:t>БАРИСТА 1</w:t>
      </w:r>
    </w:p>
    <w:p w14:paraId="2478D300" w14:textId="77777777" w:rsidR="008112A6" w:rsidRDefault="008112A6" w:rsidP="008112A6">
      <w:pPr>
        <w:pStyle w:val="ab"/>
      </w:pPr>
      <w:r>
        <w:t>Валюту тоже не принимаем…</w:t>
      </w:r>
    </w:p>
    <w:p w14:paraId="4A4367AA" w14:textId="77777777" w:rsidR="008112A6" w:rsidRDefault="008112A6" w:rsidP="008112A6">
      <w:pPr>
        <w:pStyle w:val="a9"/>
      </w:pPr>
      <w:r>
        <w:t>МАССА</w:t>
      </w:r>
    </w:p>
    <w:p w14:paraId="16ECB53C" w14:textId="57D6B795" w:rsidR="008112A6" w:rsidRDefault="008112A6" w:rsidP="008112A6">
      <w:pPr>
        <w:pStyle w:val="ab"/>
      </w:pPr>
      <w:r>
        <w:t>Чё ты бесишь</w:t>
      </w:r>
      <w:r w:rsidR="006633F4">
        <w:rPr>
          <w:lang w:val="ru-RU"/>
        </w:rPr>
        <w:t xml:space="preserve"> </w:t>
      </w:r>
      <w:r w:rsidR="006633F4">
        <w:rPr>
          <w:color w:val="00B050"/>
          <w:lang w:val="ru-RU"/>
        </w:rPr>
        <w:t>меня</w:t>
      </w:r>
      <w:r>
        <w:t xml:space="preserve">?! </w:t>
      </w:r>
      <w:r w:rsidRPr="006633F4">
        <w:rPr>
          <w:strike/>
          <w:color w:val="A6A6A6" w:themeColor="background1" w:themeShade="A6"/>
        </w:rPr>
        <w:t>Или ты только серьгами принимаешь?!</w:t>
      </w:r>
    </w:p>
    <w:p w14:paraId="11F1756C" w14:textId="77777777" w:rsidR="008112A6" w:rsidRDefault="008112A6" w:rsidP="008112A6">
      <w:pPr>
        <w:pStyle w:val="a9"/>
      </w:pPr>
      <w:r>
        <w:t>БАРИСТА 1</w:t>
      </w:r>
    </w:p>
    <w:p w14:paraId="773273AB" w14:textId="77777777" w:rsidR="008112A6" w:rsidRDefault="00C46825" w:rsidP="008112A6">
      <w:pPr>
        <w:pStyle w:val="ab"/>
      </w:pPr>
      <w:r>
        <w:rPr>
          <w:lang w:val="ru-RU"/>
        </w:rPr>
        <w:t>М</w:t>
      </w:r>
      <w:r w:rsidR="008112A6">
        <w:t>ожете обменять на рубли в банке, тут рядом.</w:t>
      </w:r>
    </w:p>
    <w:p w14:paraId="658C533E" w14:textId="79D623D4" w:rsidR="008112A6" w:rsidRDefault="008112A6" w:rsidP="008112A6">
      <w:pPr>
        <w:pStyle w:val="a7"/>
      </w:pPr>
      <w:r>
        <w:t xml:space="preserve">Чак подходит, наклоняется к </w:t>
      </w:r>
      <w:r w:rsidR="006633F4" w:rsidRPr="006633F4">
        <w:rPr>
          <w:color w:val="00B050"/>
          <w:lang w:val="ru-RU"/>
        </w:rPr>
        <w:t>Баристе</w:t>
      </w:r>
      <w:r>
        <w:t>, показывая на его лицо.</w:t>
      </w:r>
    </w:p>
    <w:p w14:paraId="53624F8F" w14:textId="77777777" w:rsidR="008112A6" w:rsidRDefault="008112A6" w:rsidP="008112A6">
      <w:pPr>
        <w:pStyle w:val="a9"/>
      </w:pPr>
      <w:r>
        <w:t>ВЖИК</w:t>
      </w:r>
    </w:p>
    <w:p w14:paraId="7D92F936" w14:textId="77777777" w:rsidR="008112A6" w:rsidRDefault="008112A6" w:rsidP="008112A6">
      <w:pPr>
        <w:pStyle w:val="ab"/>
      </w:pPr>
      <w:r>
        <w:t>Слышь, а вот эти п</w:t>
      </w:r>
      <w:r>
        <w:rPr>
          <w:lang w:val="ru-RU"/>
        </w:rPr>
        <w:t>а</w:t>
      </w:r>
      <w:r>
        <w:t>ртаки на роже, они что значат?</w:t>
      </w:r>
    </w:p>
    <w:p w14:paraId="0A6F8BC6" w14:textId="77777777" w:rsidR="008112A6" w:rsidRDefault="008112A6" w:rsidP="008112A6">
      <w:pPr>
        <w:pStyle w:val="a9"/>
      </w:pPr>
      <w:r>
        <w:t>БАРИСТА 1</w:t>
      </w:r>
    </w:p>
    <w:p w14:paraId="7451E7D8" w14:textId="77777777" w:rsidR="008112A6" w:rsidRDefault="008112A6" w:rsidP="008112A6">
      <w:pPr>
        <w:pStyle w:val="ab"/>
      </w:pPr>
      <w:r>
        <w:t>Не знаю, просто. Красиво.</w:t>
      </w:r>
    </w:p>
    <w:p w14:paraId="05383D29" w14:textId="77777777" w:rsidR="008112A6" w:rsidRDefault="008112A6" w:rsidP="008112A6">
      <w:pPr>
        <w:pStyle w:val="a9"/>
      </w:pPr>
      <w:r>
        <w:t>ЧАК</w:t>
      </w:r>
    </w:p>
    <w:p w14:paraId="598F12C1" w14:textId="77777777" w:rsidR="008112A6" w:rsidRPr="008112A6" w:rsidRDefault="008112A6" w:rsidP="008112A6">
      <w:pPr>
        <w:pStyle w:val="ab"/>
      </w:pPr>
      <w:r>
        <w:t>Такие красивые – на зоне плаксивые.</w:t>
      </w:r>
    </w:p>
    <w:p w14:paraId="60CF4D2E" w14:textId="77777777" w:rsidR="005610A0" w:rsidRDefault="005610A0" w:rsidP="005610A0">
      <w:pPr>
        <w:pStyle w:val="a7"/>
      </w:pPr>
      <w:r>
        <w:t xml:space="preserve">Масса и Вжик выходят </w:t>
      </w:r>
      <w:r w:rsidRPr="006633F4">
        <w:rPr>
          <w:strike/>
          <w:color w:val="A6A6A6" w:themeColor="background1" w:themeShade="A6"/>
        </w:rPr>
        <w:t>из кофейни</w:t>
      </w:r>
      <w:r>
        <w:t xml:space="preserve">, Продавец испуганно зовёт </w:t>
      </w:r>
      <w:r w:rsidR="000A3D69">
        <w:rPr>
          <w:lang w:val="ru-RU"/>
        </w:rPr>
        <w:t xml:space="preserve">БАРИСТА </w:t>
      </w:r>
      <w:r w:rsidR="000A3D69" w:rsidRPr="006633F4">
        <w:rPr>
          <w:strike/>
          <w:color w:val="A6A6A6" w:themeColor="background1" w:themeShade="A6"/>
          <w:lang w:val="ru-RU"/>
        </w:rPr>
        <w:t>2</w:t>
      </w:r>
      <w:r w:rsidRPr="006633F4">
        <w:rPr>
          <w:strike/>
          <w:color w:val="A6A6A6" w:themeColor="background1" w:themeShade="A6"/>
        </w:rPr>
        <w:t xml:space="preserve"> с кухни</w:t>
      </w:r>
      <w:r>
        <w:t>.</w:t>
      </w:r>
    </w:p>
    <w:p w14:paraId="0BD0BA1A" w14:textId="77777777" w:rsidR="005610A0" w:rsidRPr="00BE2295" w:rsidRDefault="000A3D69" w:rsidP="00BE2295">
      <w:pPr>
        <w:pStyle w:val="a9"/>
        <w:rPr>
          <w:lang w:val="ru-RU"/>
        </w:rPr>
      </w:pPr>
      <w:r>
        <w:rPr>
          <w:lang w:val="ru-RU"/>
        </w:rPr>
        <w:t>БАРИСТА 1</w:t>
      </w:r>
    </w:p>
    <w:p w14:paraId="6180297F" w14:textId="77777777" w:rsidR="005610A0" w:rsidRDefault="005610A0" w:rsidP="00BE2295">
      <w:pPr>
        <w:pStyle w:val="ab"/>
      </w:pPr>
      <w:r>
        <w:t>Миш, иди подмени меня. Пожалуйста.</w:t>
      </w:r>
    </w:p>
    <w:p w14:paraId="0CC4D3DE" w14:textId="0F338A0E" w:rsidR="005610A0" w:rsidRDefault="005610A0" w:rsidP="005610A0">
      <w:pPr>
        <w:pStyle w:val="a7"/>
      </w:pPr>
      <w:r>
        <w:t>К кассе подходит такой же неформального вида подросток</w:t>
      </w:r>
      <w:r w:rsidR="009B124A">
        <w:rPr>
          <w:lang w:val="ru-RU"/>
        </w:rPr>
        <w:t>,</w:t>
      </w:r>
      <w:r>
        <w:t xml:space="preserve"> чуть помладше с вытатуированным на скуле розовым сердечком и крашенными ногтями.  Чак замедляется</w:t>
      </w:r>
      <w:r w:rsidR="009B7A9D">
        <w:rPr>
          <w:lang w:val="ru-RU"/>
        </w:rPr>
        <w:t>,</w:t>
      </w:r>
      <w:r>
        <w:t xml:space="preserve"> глядя на него в упор.</w:t>
      </w:r>
    </w:p>
    <w:p w14:paraId="7600A03F" w14:textId="77777777" w:rsidR="005610A0" w:rsidRDefault="005610A0" w:rsidP="00EF4B78">
      <w:pPr>
        <w:pStyle w:val="a9"/>
      </w:pPr>
      <w:r>
        <w:t>ЧАК</w:t>
      </w:r>
    </w:p>
    <w:p w14:paraId="11107E5C" w14:textId="77777777" w:rsidR="005610A0" w:rsidRDefault="005610A0" w:rsidP="00BE2295">
      <w:pPr>
        <w:pStyle w:val="ab"/>
      </w:pPr>
      <w:r>
        <w:t>А-хре</w:t>
      </w:r>
      <w:r w:rsidR="00683119">
        <w:rPr>
          <w:lang w:val="ru-RU"/>
        </w:rPr>
        <w:t>н</w:t>
      </w:r>
      <w:r>
        <w:t>-неть.</w:t>
      </w:r>
    </w:p>
    <w:p w14:paraId="40CC516F" w14:textId="77777777" w:rsidR="005610A0" w:rsidRDefault="00BE2295" w:rsidP="00BE2295">
      <w:pPr>
        <w:pStyle w:val="a6"/>
      </w:pPr>
      <w:r>
        <w:t>2-3.</w:t>
      </w:r>
      <w:r>
        <w:tab/>
      </w:r>
      <w:r w:rsidR="005610A0">
        <w:t>ИНТ. БАНК – УТРО</w:t>
      </w:r>
    </w:p>
    <w:p w14:paraId="795CEA22" w14:textId="77777777" w:rsidR="005610A0" w:rsidRDefault="005610A0" w:rsidP="00340CE6">
      <w:pPr>
        <w:pStyle w:val="a7"/>
        <w:keepNext/>
        <w:keepLines/>
      </w:pPr>
      <w:r>
        <w:t>Массе вручают талон ожидания. Он непонимающе смотрит на него и на улыбчивую ДЕВУШКУ-консультанта.</w:t>
      </w:r>
    </w:p>
    <w:p w14:paraId="7C8F203F" w14:textId="77777777" w:rsidR="005610A0" w:rsidRPr="00BE2295" w:rsidRDefault="005610A0" w:rsidP="00BE2295">
      <w:pPr>
        <w:pStyle w:val="a9"/>
        <w:rPr>
          <w:lang w:val="ru-RU"/>
        </w:rPr>
      </w:pPr>
      <w:r>
        <w:t>ДЕВУШКА</w:t>
      </w:r>
      <w:r w:rsidR="00BE2295">
        <w:rPr>
          <w:lang w:val="ru-RU"/>
        </w:rPr>
        <w:t>-КОНСУЛЬТАНТ</w:t>
      </w:r>
    </w:p>
    <w:p w14:paraId="19D50182" w14:textId="77777777" w:rsidR="005610A0" w:rsidRDefault="005610A0" w:rsidP="00BE2295">
      <w:pPr>
        <w:pStyle w:val="ab"/>
      </w:pPr>
      <w:r>
        <w:t>Дождитесь, пока на табло высветится номер.</w:t>
      </w:r>
    </w:p>
    <w:p w14:paraId="1BA78C01" w14:textId="77777777" w:rsidR="005610A0" w:rsidRDefault="005610A0" w:rsidP="00BE2295">
      <w:pPr>
        <w:pStyle w:val="a9"/>
      </w:pPr>
      <w:r>
        <w:t>МАССА</w:t>
      </w:r>
    </w:p>
    <w:p w14:paraId="05B2C98D" w14:textId="77777777" w:rsidR="005610A0" w:rsidRDefault="005610A0" w:rsidP="00BE2295">
      <w:pPr>
        <w:pStyle w:val="ab"/>
      </w:pPr>
      <w:r>
        <w:t>Какой?</w:t>
      </w:r>
    </w:p>
    <w:p w14:paraId="36EAC8C4" w14:textId="77777777" w:rsidR="005610A0" w:rsidRDefault="005610A0" w:rsidP="00BE2295">
      <w:pPr>
        <w:pStyle w:val="a9"/>
      </w:pPr>
      <w:r>
        <w:t>ДЕВУШКА</w:t>
      </w:r>
      <w:r w:rsidR="00BE2295" w:rsidRPr="00BE2295">
        <w:t>-КОНСУЛЬТАНТ</w:t>
      </w:r>
    </w:p>
    <w:p w14:paraId="6824D6ED" w14:textId="77777777" w:rsidR="005610A0" w:rsidRDefault="005610A0" w:rsidP="00BE2295">
      <w:pPr>
        <w:pStyle w:val="ab"/>
      </w:pPr>
      <w:r>
        <w:t>Ваш.</w:t>
      </w:r>
    </w:p>
    <w:p w14:paraId="68562620" w14:textId="77777777" w:rsidR="005610A0" w:rsidRDefault="005610A0" w:rsidP="00BE2295">
      <w:pPr>
        <w:pStyle w:val="a9"/>
      </w:pPr>
      <w:r>
        <w:t>МАССА</w:t>
      </w:r>
    </w:p>
    <w:p w14:paraId="4C018645" w14:textId="77777777" w:rsidR="005610A0" w:rsidRDefault="005610A0" w:rsidP="00BE2295">
      <w:pPr>
        <w:pStyle w:val="ab"/>
      </w:pPr>
      <w:r>
        <w:t>У меня есть номер?</w:t>
      </w:r>
    </w:p>
    <w:p w14:paraId="7188ED70" w14:textId="77777777" w:rsidR="005610A0" w:rsidRDefault="005610A0" w:rsidP="00BE2295">
      <w:pPr>
        <w:pStyle w:val="a9"/>
      </w:pPr>
      <w:r>
        <w:t>ВЖИК</w:t>
      </w:r>
    </w:p>
    <w:p w14:paraId="2D09E2DE" w14:textId="77777777" w:rsidR="005610A0" w:rsidRDefault="005610A0" w:rsidP="00BE2295">
      <w:pPr>
        <w:pStyle w:val="ab"/>
      </w:pPr>
      <w:r>
        <w:t>Да, ё-ма, Масса. Вот тут на талончике.</w:t>
      </w:r>
    </w:p>
    <w:p w14:paraId="6F5117D1" w14:textId="77777777" w:rsidR="005610A0" w:rsidRDefault="005610A0" w:rsidP="005610A0">
      <w:pPr>
        <w:pStyle w:val="a7"/>
      </w:pPr>
      <w:r>
        <w:t>Вжик забирает у Массы талон и тянет в зал. Они крутят головами, разглядывая помещение банка и его сотрудников.</w:t>
      </w:r>
    </w:p>
    <w:p w14:paraId="150B9D79" w14:textId="77777777" w:rsidR="005610A0" w:rsidRDefault="005610A0" w:rsidP="00BE2295">
      <w:pPr>
        <w:pStyle w:val="a9"/>
      </w:pPr>
      <w:r>
        <w:t>МАССА</w:t>
      </w:r>
    </w:p>
    <w:p w14:paraId="79A4D7D6" w14:textId="77777777" w:rsidR="005610A0" w:rsidRDefault="005610A0" w:rsidP="00BE2295">
      <w:pPr>
        <w:pStyle w:val="ab"/>
      </w:pPr>
      <w:r>
        <w:t xml:space="preserve">А мне начинает нравиться в этом новом мире. Глянь, какие все сонные. Охранник – дрищ бесполезный, поляну не </w:t>
      </w:r>
      <w:r w:rsidR="00BE2295">
        <w:t>сечёт</w:t>
      </w:r>
      <w:r>
        <w:t xml:space="preserve"> вообще. Хоть сейчас маски на рыла, и понеслась. Считай, халява этот банк выставить.</w:t>
      </w:r>
    </w:p>
    <w:p w14:paraId="43F92560" w14:textId="77777777" w:rsidR="005610A0" w:rsidRDefault="005610A0" w:rsidP="00BE2295">
      <w:pPr>
        <w:pStyle w:val="a9"/>
      </w:pPr>
      <w:r>
        <w:t>ВЖИК</w:t>
      </w:r>
    </w:p>
    <w:p w14:paraId="481BBECC" w14:textId="2D0E9B7D" w:rsidR="005610A0" w:rsidRDefault="005610A0" w:rsidP="00BE2295">
      <w:pPr>
        <w:pStyle w:val="ab"/>
      </w:pPr>
      <w:r w:rsidRPr="006633F4">
        <w:rPr>
          <w:strike/>
          <w:color w:val="A6A6A6" w:themeColor="background1" w:themeShade="A6"/>
        </w:rPr>
        <w:t>Не всё так просто, Масса.</w:t>
      </w:r>
      <w:r w:rsidRPr="006633F4">
        <w:rPr>
          <w:color w:val="A6A6A6" w:themeColor="background1" w:themeShade="A6"/>
        </w:rPr>
        <w:t xml:space="preserve"> </w:t>
      </w:r>
      <w:r>
        <w:t xml:space="preserve">Нас по камерам палят. Я уже штук </w:t>
      </w:r>
      <w:r w:rsidR="009B124A">
        <w:rPr>
          <w:lang w:val="ru-RU"/>
        </w:rPr>
        <w:t>десять</w:t>
      </w:r>
      <w:r>
        <w:t xml:space="preserve"> насчитал под потолком. Может, у них в подвале братва с калашами дежурит, откуда ты знаешь?</w:t>
      </w:r>
    </w:p>
    <w:p w14:paraId="6B7379AA" w14:textId="77777777" w:rsidR="005610A0" w:rsidRDefault="005610A0" w:rsidP="005610A0">
      <w:pPr>
        <w:pStyle w:val="a7"/>
      </w:pPr>
      <w:r>
        <w:t>Масса смотрит на камеры под потолком, Вжик одёргивает его.</w:t>
      </w:r>
    </w:p>
    <w:p w14:paraId="480F5BA1" w14:textId="77777777" w:rsidR="005610A0" w:rsidRDefault="005610A0" w:rsidP="00BE2295">
      <w:pPr>
        <w:pStyle w:val="a9"/>
      </w:pPr>
      <w:r>
        <w:t>ВЖИК</w:t>
      </w:r>
    </w:p>
    <w:p w14:paraId="103B067C" w14:textId="77777777" w:rsidR="005610A0" w:rsidRDefault="005610A0" w:rsidP="00BE2295">
      <w:pPr>
        <w:pStyle w:val="ab"/>
      </w:pPr>
      <w:r>
        <w:t>Да не води ты своим жалом, стой спокойно.</w:t>
      </w:r>
    </w:p>
    <w:p w14:paraId="4374721A" w14:textId="77777777" w:rsidR="005610A0" w:rsidRDefault="00683119" w:rsidP="00683119">
      <w:pPr>
        <w:pStyle w:val="a6"/>
      </w:pPr>
      <w:r>
        <w:t>2-4.</w:t>
      </w:r>
      <w:r>
        <w:tab/>
      </w:r>
      <w:r w:rsidR="00AD1873">
        <w:t>НАТ</w:t>
      </w:r>
      <w:r w:rsidR="005610A0">
        <w:t xml:space="preserve">. </w:t>
      </w:r>
      <w:r w:rsidR="000A3D69">
        <w:t>АВТО</w:t>
      </w:r>
      <w:r w:rsidR="005610A0">
        <w:t xml:space="preserve"> ФИЛА </w:t>
      </w:r>
      <w:r w:rsidR="00AD1873">
        <w:t>(</w:t>
      </w:r>
      <w:r w:rsidR="00AD1873">
        <w:rPr>
          <w:caps w:val="0"/>
        </w:rPr>
        <w:t>в движении</w:t>
      </w:r>
      <w:r w:rsidR="00AD1873">
        <w:t>)</w:t>
      </w:r>
      <w:r w:rsidR="005610A0">
        <w:t xml:space="preserve"> </w:t>
      </w:r>
      <w:r>
        <w:t>–</w:t>
      </w:r>
      <w:r w:rsidR="005610A0">
        <w:t xml:space="preserve"> ДЕНЬ</w:t>
      </w:r>
    </w:p>
    <w:p w14:paraId="654A2BFB" w14:textId="77777777" w:rsidR="005610A0" w:rsidRDefault="005610A0" w:rsidP="00340CE6">
      <w:pPr>
        <w:pStyle w:val="a7"/>
        <w:keepNext/>
        <w:keepLines/>
      </w:pPr>
      <w:r>
        <w:t>Чак морщится, выплёвывая фалафель в коробку, затем выкидывает её в окно.</w:t>
      </w:r>
    </w:p>
    <w:p w14:paraId="69862289" w14:textId="77777777" w:rsidR="005610A0" w:rsidRDefault="005610A0" w:rsidP="00AD1873">
      <w:pPr>
        <w:pStyle w:val="a9"/>
      </w:pPr>
      <w:r>
        <w:t>ЧАК</w:t>
      </w:r>
    </w:p>
    <w:p w14:paraId="59E7C041" w14:textId="77777777" w:rsidR="005610A0" w:rsidRDefault="005610A0" w:rsidP="00AD1873">
      <w:pPr>
        <w:pStyle w:val="ab"/>
      </w:pPr>
      <w:r>
        <w:t>Мерзкая хавка. Давай магаз найдём нормальный, обычный кефирчик, надеюсь, ещё в почёте? Фил?</w:t>
      </w:r>
    </w:p>
    <w:p w14:paraId="2AC75954" w14:textId="574B1B87" w:rsidR="005610A0" w:rsidRDefault="005610A0" w:rsidP="005610A0">
      <w:pPr>
        <w:pStyle w:val="a7"/>
      </w:pPr>
      <w:r>
        <w:t xml:space="preserve">Фил ведёт машину, </w:t>
      </w:r>
      <w:r w:rsidR="006633F4" w:rsidRPr="006633F4">
        <w:rPr>
          <w:color w:val="00B050"/>
        </w:rPr>
        <w:t xml:space="preserve">теребя кольцо с крестиком на цепочке, </w:t>
      </w:r>
      <w:r>
        <w:t>не откликаясь, одна мысль не даёт ему покоя.</w:t>
      </w:r>
    </w:p>
    <w:p w14:paraId="3CBAAB94" w14:textId="77777777" w:rsidR="005610A0" w:rsidRDefault="005610A0" w:rsidP="00AD1873">
      <w:pPr>
        <w:pStyle w:val="a9"/>
      </w:pPr>
      <w:r>
        <w:t>ФИЛ</w:t>
      </w:r>
    </w:p>
    <w:p w14:paraId="60553238" w14:textId="77777777" w:rsidR="005610A0" w:rsidRDefault="005610A0" w:rsidP="00AD1873">
      <w:pPr>
        <w:pStyle w:val="ab"/>
      </w:pPr>
      <w:r>
        <w:t>Помолчи ты, я думаю.</w:t>
      </w:r>
    </w:p>
    <w:p w14:paraId="3F7465EF" w14:textId="77777777" w:rsidR="005610A0" w:rsidRDefault="00AD1873" w:rsidP="00AD1873">
      <w:pPr>
        <w:pStyle w:val="a6"/>
      </w:pPr>
      <w:r>
        <w:t>2-5.</w:t>
      </w:r>
      <w:r>
        <w:tab/>
      </w:r>
      <w:r w:rsidR="005610A0">
        <w:t xml:space="preserve">НАТ. СМОТРОВАЯ ПЛОЩАДКА </w:t>
      </w:r>
      <w:r>
        <w:t>–</w:t>
      </w:r>
      <w:r w:rsidR="005610A0">
        <w:t xml:space="preserve"> НОЧЬ</w:t>
      </w:r>
    </w:p>
    <w:p w14:paraId="6F7768A0" w14:textId="77777777" w:rsidR="005610A0" w:rsidRDefault="005610A0" w:rsidP="00340CE6">
      <w:pPr>
        <w:pStyle w:val="a7"/>
        <w:keepNext/>
        <w:keepLines/>
      </w:pPr>
      <w:r>
        <w:t>Продолжение финальной сцены 1 серии. Нэйман объясняет нашим героям, что произошло.</w:t>
      </w:r>
    </w:p>
    <w:p w14:paraId="52F5A40E" w14:textId="77777777" w:rsidR="005610A0" w:rsidRDefault="005610A0" w:rsidP="00AD1873">
      <w:pPr>
        <w:pStyle w:val="a9"/>
      </w:pPr>
      <w:r>
        <w:t>НЭЙМАН</w:t>
      </w:r>
    </w:p>
    <w:p w14:paraId="34A39683" w14:textId="77777777" w:rsidR="005610A0" w:rsidRDefault="005D36AA" w:rsidP="00AD1873">
      <w:pPr>
        <w:pStyle w:val="ab"/>
      </w:pPr>
      <w:r w:rsidRPr="005D36AA">
        <w:t>Мне нужны были люди для эксперимента. Но бесплатно рисковать никто не хотел, а финансирования я не нашёл. Вот тогда-то и появился Олег Егорыч, и предложил мне вас четверых за символическую сумму</w:t>
      </w:r>
      <w:r w:rsidR="005610A0">
        <w:t>.</w:t>
      </w:r>
    </w:p>
    <w:p w14:paraId="02D1E8E0" w14:textId="77777777" w:rsidR="005610A0" w:rsidRDefault="005610A0" w:rsidP="00AD1873">
      <w:pPr>
        <w:pStyle w:val="a9"/>
      </w:pPr>
      <w:r>
        <w:t>ФИЛ</w:t>
      </w:r>
    </w:p>
    <w:p w14:paraId="49DF7F37" w14:textId="52CFC8B9" w:rsidR="005610A0" w:rsidRPr="006633F4" w:rsidRDefault="005610A0" w:rsidP="00AD1873">
      <w:pPr>
        <w:pStyle w:val="ab"/>
        <w:rPr>
          <w:color w:val="00B050"/>
          <w:lang w:val="ru-RU"/>
        </w:rPr>
      </w:pPr>
      <w:r w:rsidRPr="006633F4">
        <w:rPr>
          <w:strike/>
          <w:color w:val="A6A6A6" w:themeColor="background1" w:themeShade="A6"/>
        </w:rPr>
        <w:t>За сколько?</w:t>
      </w:r>
      <w:r w:rsidR="006633F4" w:rsidRPr="006633F4">
        <w:rPr>
          <w:color w:val="A6A6A6" w:themeColor="background1" w:themeShade="A6"/>
          <w:lang w:val="ru-RU"/>
        </w:rPr>
        <w:t xml:space="preserve"> </w:t>
      </w:r>
      <w:r w:rsidR="006633F4" w:rsidRPr="006633F4">
        <w:rPr>
          <w:color w:val="00B050"/>
          <w:lang w:val="ru-RU"/>
        </w:rPr>
        <w:t>Какую</w:t>
      </w:r>
      <w:r w:rsidR="006633F4">
        <w:rPr>
          <w:color w:val="00B050"/>
          <w:lang w:val="ru-RU"/>
        </w:rPr>
        <w:t xml:space="preserve"> </w:t>
      </w:r>
      <w:r w:rsidR="006633F4" w:rsidRPr="006633F4">
        <w:rPr>
          <w:color w:val="00B050"/>
          <w:lang w:val="ru-RU"/>
        </w:rPr>
        <w:t>же?</w:t>
      </w:r>
    </w:p>
    <w:p w14:paraId="1E203069" w14:textId="77777777" w:rsidR="005610A0" w:rsidRDefault="005610A0" w:rsidP="00AD1873">
      <w:pPr>
        <w:pStyle w:val="a9"/>
      </w:pPr>
      <w:r>
        <w:t>НЭЙМАН</w:t>
      </w:r>
    </w:p>
    <w:p w14:paraId="53EDE4F0" w14:textId="77777777" w:rsidR="005D36AA" w:rsidRPr="005D36AA" w:rsidRDefault="005D36AA" w:rsidP="005D36AA">
      <w:pPr>
        <w:pStyle w:val="ae"/>
      </w:pPr>
      <w:r>
        <w:t>(мнётся)</w:t>
      </w:r>
    </w:p>
    <w:p w14:paraId="6874BF40" w14:textId="44470851" w:rsidR="005610A0" w:rsidRDefault="005D36AA" w:rsidP="00AD1873">
      <w:pPr>
        <w:pStyle w:val="ab"/>
      </w:pPr>
      <w:r w:rsidRPr="006633F4">
        <w:rPr>
          <w:strike/>
          <w:color w:val="A6A6A6" w:themeColor="background1" w:themeShade="A6"/>
        </w:rPr>
        <w:t>Он сам мне заплатил.</w:t>
      </w:r>
      <w:r w:rsidRPr="006633F4">
        <w:rPr>
          <w:color w:val="A6A6A6" w:themeColor="background1" w:themeShade="A6"/>
        </w:rPr>
        <w:t xml:space="preserve"> </w:t>
      </w:r>
      <w:r w:rsidRPr="005D36AA">
        <w:t>Двадцать тысяч долларов</w:t>
      </w:r>
      <w:r w:rsidR="005610A0">
        <w:t>.</w:t>
      </w:r>
    </w:p>
    <w:p w14:paraId="0382A47E" w14:textId="77777777" w:rsidR="006633F4" w:rsidRPr="006633F4" w:rsidRDefault="006633F4" w:rsidP="006633F4">
      <w:pPr>
        <w:pStyle w:val="a9"/>
        <w:rPr>
          <w:color w:val="00B050"/>
        </w:rPr>
      </w:pPr>
      <w:r w:rsidRPr="006633F4">
        <w:rPr>
          <w:color w:val="00B050"/>
        </w:rPr>
        <w:t>ФИЛ</w:t>
      </w:r>
    </w:p>
    <w:p w14:paraId="7416D620" w14:textId="25A42AD6" w:rsidR="006633F4" w:rsidRDefault="006633F4" w:rsidP="006633F4">
      <w:pPr>
        <w:pStyle w:val="ab"/>
        <w:rPr>
          <w:color w:val="00B050"/>
        </w:rPr>
      </w:pPr>
      <w:r w:rsidRPr="006633F4">
        <w:rPr>
          <w:color w:val="00B050"/>
        </w:rPr>
        <w:t>Двадцать тысяч баксов, чтобы ты нас заморозил?</w:t>
      </w:r>
    </w:p>
    <w:p w14:paraId="783C9B20" w14:textId="77777777" w:rsidR="006633F4" w:rsidRPr="006633F4" w:rsidRDefault="006633F4" w:rsidP="006633F4">
      <w:pPr>
        <w:pStyle w:val="a9"/>
        <w:rPr>
          <w:color w:val="00B050"/>
        </w:rPr>
      </w:pPr>
      <w:r w:rsidRPr="006633F4">
        <w:rPr>
          <w:color w:val="00B050"/>
        </w:rPr>
        <w:t>НЭЙМАН</w:t>
      </w:r>
    </w:p>
    <w:p w14:paraId="260C075F" w14:textId="48180300" w:rsidR="006633F4" w:rsidRPr="006633F4" w:rsidRDefault="006633F4" w:rsidP="006633F4">
      <w:pPr>
        <w:pStyle w:val="ab"/>
        <w:rPr>
          <w:color w:val="00B050"/>
        </w:rPr>
      </w:pPr>
      <w:r w:rsidRPr="006633F4">
        <w:rPr>
          <w:color w:val="00B050"/>
        </w:rPr>
        <w:t>Ну да.</w:t>
      </w:r>
    </w:p>
    <w:p w14:paraId="61D9E1F3" w14:textId="77777777" w:rsidR="005D36AA" w:rsidRDefault="005D36AA" w:rsidP="005D36AA">
      <w:pPr>
        <w:pStyle w:val="a9"/>
      </w:pPr>
      <w:r>
        <w:t>МАССА</w:t>
      </w:r>
    </w:p>
    <w:p w14:paraId="7EBE1019" w14:textId="77777777" w:rsidR="005D36AA" w:rsidRDefault="005D36AA" w:rsidP="005D36AA">
      <w:pPr>
        <w:pStyle w:val="ab"/>
      </w:pPr>
      <w:r>
        <w:t>Блин, круто! Я, получается, пять тыщ баксов стою!</w:t>
      </w:r>
    </w:p>
    <w:p w14:paraId="5C7C93B4" w14:textId="6EBC42E4" w:rsidR="005D36AA" w:rsidRPr="006633F4" w:rsidRDefault="005D36AA" w:rsidP="005D36AA">
      <w:pPr>
        <w:pStyle w:val="a9"/>
        <w:rPr>
          <w:strike/>
          <w:color w:val="A6A6A6" w:themeColor="background1" w:themeShade="A6"/>
          <w:lang w:val="ru-RU"/>
        </w:rPr>
      </w:pPr>
      <w:r w:rsidRPr="006633F4">
        <w:rPr>
          <w:strike/>
          <w:color w:val="A6A6A6" w:themeColor="background1" w:themeShade="A6"/>
        </w:rPr>
        <w:t>ФИЛ</w:t>
      </w:r>
      <w:r w:rsidR="006633F4" w:rsidRPr="006633F4">
        <w:rPr>
          <w:color w:val="00B050"/>
          <w:lang w:val="ru-RU"/>
        </w:rPr>
        <w:t xml:space="preserve"> ЧАК</w:t>
      </w:r>
    </w:p>
    <w:p w14:paraId="323B4DB6" w14:textId="565372D2" w:rsidR="005D36AA" w:rsidRDefault="005D36AA" w:rsidP="005D36AA">
      <w:pPr>
        <w:pStyle w:val="ab"/>
      </w:pPr>
      <w:r w:rsidRPr="006633F4">
        <w:rPr>
          <w:strike/>
          <w:color w:val="A6A6A6" w:themeColor="background1" w:themeShade="A6"/>
        </w:rPr>
        <w:t>Ну это</w:t>
      </w:r>
      <w:r w:rsidRPr="006633F4">
        <w:rPr>
          <w:color w:val="A6A6A6" w:themeColor="background1" w:themeShade="A6"/>
        </w:rPr>
        <w:t xml:space="preserve"> </w:t>
      </w:r>
      <w:r w:rsidR="006633F4" w:rsidRPr="006633F4">
        <w:rPr>
          <w:color w:val="00B050"/>
          <w:lang w:val="ru-RU"/>
        </w:rPr>
        <w:t>К</w:t>
      </w:r>
      <w:r>
        <w:t>огда молчишь… Когда рот раскроешь, намного дешевле.</w:t>
      </w:r>
    </w:p>
    <w:p w14:paraId="2821197C" w14:textId="3A7060B2" w:rsidR="005D36AA" w:rsidRPr="006633F4" w:rsidRDefault="005D36AA" w:rsidP="005D36AA">
      <w:pPr>
        <w:pStyle w:val="a7"/>
        <w:rPr>
          <w:lang w:val="ru-RU"/>
        </w:rPr>
      </w:pPr>
      <w:r w:rsidRPr="006633F4">
        <w:rPr>
          <w:strike/>
          <w:color w:val="A6A6A6" w:themeColor="background1" w:themeShade="A6"/>
        </w:rPr>
        <w:t>Фил,</w:t>
      </w:r>
      <w:r w:rsidRPr="006633F4">
        <w:rPr>
          <w:color w:val="A6A6A6" w:themeColor="background1" w:themeShade="A6"/>
        </w:rPr>
        <w:t xml:space="preserve"> </w:t>
      </w:r>
      <w:r>
        <w:t>Вжик</w:t>
      </w:r>
      <w:r w:rsidRPr="006633F4">
        <w:rPr>
          <w:strike/>
          <w:color w:val="A6A6A6" w:themeColor="background1" w:themeShade="A6"/>
        </w:rPr>
        <w:t>,</w:t>
      </w:r>
      <w:r w:rsidR="006633F4">
        <w:rPr>
          <w:lang w:val="ru-RU"/>
        </w:rPr>
        <w:t xml:space="preserve"> </w:t>
      </w:r>
      <w:r w:rsidR="006633F4" w:rsidRPr="006633F4">
        <w:rPr>
          <w:color w:val="00B050"/>
          <w:lang w:val="ru-RU"/>
        </w:rPr>
        <w:t>и</w:t>
      </w:r>
      <w:r>
        <w:t xml:space="preserve"> Чак ржут, Масса недовольно передразнивает смех.</w:t>
      </w:r>
      <w:r w:rsidR="006633F4">
        <w:rPr>
          <w:lang w:val="ru-RU"/>
        </w:rPr>
        <w:t xml:space="preserve"> </w:t>
      </w:r>
      <w:r w:rsidR="006633F4" w:rsidRPr="006633F4">
        <w:rPr>
          <w:color w:val="00B050"/>
          <w:lang w:val="ru-RU"/>
        </w:rPr>
        <w:t>Не смешно только Филу.</w:t>
      </w:r>
    </w:p>
    <w:p w14:paraId="18DB5FC6" w14:textId="77777777" w:rsidR="005D36AA" w:rsidRDefault="005D36AA" w:rsidP="005D36AA">
      <w:pPr>
        <w:pStyle w:val="a9"/>
      </w:pPr>
      <w:r>
        <w:t>ФИЛ</w:t>
      </w:r>
    </w:p>
    <w:p w14:paraId="32F5EB79" w14:textId="77777777" w:rsidR="005D36AA" w:rsidRDefault="005D36AA" w:rsidP="005D36AA">
      <w:pPr>
        <w:pStyle w:val="ab"/>
      </w:pPr>
      <w:r>
        <w:t>А почему сейчас нас разморозил?</w:t>
      </w:r>
    </w:p>
    <w:p w14:paraId="1F5751CF" w14:textId="77777777" w:rsidR="005D36AA" w:rsidRDefault="005D36AA" w:rsidP="005D36AA">
      <w:pPr>
        <w:pStyle w:val="a9"/>
      </w:pPr>
      <w:r>
        <w:t>НЕЙМАН</w:t>
      </w:r>
    </w:p>
    <w:p w14:paraId="601589CD" w14:textId="77777777" w:rsidR="006633F4" w:rsidRDefault="005D36AA" w:rsidP="005D36AA">
      <w:pPr>
        <w:pStyle w:val="ab"/>
      </w:pPr>
      <w:r>
        <w:t>Аааа. Вы же не знаете нынешние тарифы на электроэнергию.</w:t>
      </w:r>
    </w:p>
    <w:p w14:paraId="24CDA26A" w14:textId="15CBBFC2" w:rsidR="006633F4" w:rsidRDefault="006633F4" w:rsidP="006633F4">
      <w:pPr>
        <w:pStyle w:val="a7"/>
        <w:rPr>
          <w:color w:val="00B050"/>
          <w:lang w:val="ru-RU"/>
        </w:rPr>
      </w:pPr>
      <w:r w:rsidRPr="006633F4">
        <w:rPr>
          <w:color w:val="00B050"/>
        </w:rPr>
        <w:t>Нейман один смеётся над своей шуткой, но парням не до смеха</w:t>
      </w:r>
      <w:r>
        <w:rPr>
          <w:color w:val="00B050"/>
          <w:lang w:val="ru-RU"/>
        </w:rPr>
        <w:t>.</w:t>
      </w:r>
    </w:p>
    <w:p w14:paraId="44882A60" w14:textId="57B94AC0" w:rsidR="006633F4" w:rsidRPr="006633F4" w:rsidRDefault="006633F4" w:rsidP="006633F4">
      <w:pPr>
        <w:pStyle w:val="a9"/>
        <w:rPr>
          <w:color w:val="00B050"/>
          <w:lang w:val="ru-RU"/>
        </w:rPr>
      </w:pPr>
      <w:r w:rsidRPr="006633F4">
        <w:rPr>
          <w:color w:val="00B050"/>
          <w:lang w:val="ru-RU"/>
        </w:rPr>
        <w:t>НЕЙМАН</w:t>
      </w:r>
    </w:p>
    <w:p w14:paraId="73EA254C" w14:textId="7F230333" w:rsidR="005D36AA" w:rsidRDefault="00132B28" w:rsidP="006633F4">
      <w:pPr>
        <w:pStyle w:val="ab"/>
        <w:keepNext/>
        <w:rPr>
          <w:lang w:val="ru-RU"/>
        </w:rPr>
      </w:pPr>
      <w:r w:rsidRPr="006633F4">
        <w:rPr>
          <w:strike/>
          <w:color w:val="A6A6A6" w:themeColor="background1" w:themeShade="A6"/>
        </w:rPr>
        <w:t>В общем,</w:t>
      </w:r>
      <w:r w:rsidRPr="006633F4">
        <w:rPr>
          <w:color w:val="A6A6A6" w:themeColor="background1" w:themeShade="A6"/>
        </w:rPr>
        <w:t xml:space="preserve"> </w:t>
      </w:r>
      <w:r w:rsidR="006633F4" w:rsidRPr="006633F4">
        <w:rPr>
          <w:color w:val="00B050"/>
          <w:lang w:val="ru-RU"/>
        </w:rPr>
        <w:t>Я</w:t>
      </w:r>
      <w:r w:rsidRPr="00132B28">
        <w:t xml:space="preserve"> решил проверить, насколько эксперимент вышел удачным</w:t>
      </w:r>
      <w:r>
        <w:rPr>
          <w:lang w:val="ru-RU"/>
        </w:rPr>
        <w:t>.</w:t>
      </w:r>
    </w:p>
    <w:p w14:paraId="7D3EBE46" w14:textId="189E7E73" w:rsidR="006633F4" w:rsidRPr="006633F4" w:rsidRDefault="006633F4" w:rsidP="006633F4">
      <w:pPr>
        <w:pStyle w:val="ae"/>
        <w:rPr>
          <w:color w:val="00B050"/>
        </w:rPr>
      </w:pPr>
      <w:r w:rsidRPr="006633F4">
        <w:rPr>
          <w:color w:val="00B050"/>
        </w:rPr>
        <w:t>(радостно)</w:t>
      </w:r>
    </w:p>
    <w:p w14:paraId="1365AD8A" w14:textId="2866A6E2" w:rsidR="006633F4" w:rsidRPr="006633F4" w:rsidRDefault="006633F4" w:rsidP="006633F4">
      <w:pPr>
        <w:pStyle w:val="ab"/>
        <w:rPr>
          <w:color w:val="00B050"/>
          <w:lang w:val="ru-RU"/>
        </w:rPr>
      </w:pPr>
      <w:r w:rsidRPr="006633F4">
        <w:rPr>
          <w:color w:val="00B050"/>
          <w:lang w:val="ru-RU"/>
        </w:rPr>
        <w:t>И вот, пожалуйста!</w:t>
      </w:r>
    </w:p>
    <w:p w14:paraId="78A5D02A" w14:textId="77777777" w:rsidR="005D36AA" w:rsidRDefault="005D36AA" w:rsidP="005D36AA">
      <w:pPr>
        <w:pStyle w:val="a9"/>
      </w:pPr>
      <w:r>
        <w:t>ЧАК</w:t>
      </w:r>
    </w:p>
    <w:p w14:paraId="0C2FC955" w14:textId="64FB833C" w:rsidR="005D36AA" w:rsidRDefault="005D36AA" w:rsidP="005D36AA">
      <w:pPr>
        <w:pStyle w:val="ab"/>
      </w:pPr>
      <w:r>
        <w:t xml:space="preserve">Слышь, а может тебе </w:t>
      </w:r>
      <w:r w:rsidR="006633F4" w:rsidRPr="006633F4">
        <w:rPr>
          <w:color w:val="00B050"/>
          <w:lang w:val="ru-RU"/>
        </w:rPr>
        <w:t xml:space="preserve">самому </w:t>
      </w:r>
      <w:r>
        <w:t>с пятки в нос и в холодос?</w:t>
      </w:r>
    </w:p>
    <w:p w14:paraId="204B6EEA" w14:textId="77777777" w:rsidR="005D36AA" w:rsidRDefault="005D36AA" w:rsidP="005D36AA">
      <w:pPr>
        <w:pStyle w:val="a9"/>
      </w:pPr>
      <w:r>
        <w:t>НЕЙМАН</w:t>
      </w:r>
    </w:p>
    <w:p w14:paraId="08EAC0DB" w14:textId="75582402" w:rsidR="00C574E1" w:rsidRPr="006633F4" w:rsidRDefault="006633F4" w:rsidP="005D36AA">
      <w:pPr>
        <w:pStyle w:val="ab"/>
        <w:rPr>
          <w:strike/>
          <w:color w:val="A6A6A6" w:themeColor="background1" w:themeShade="A6"/>
        </w:rPr>
      </w:pPr>
      <w:r w:rsidRPr="006633F4">
        <w:rPr>
          <w:color w:val="00B050"/>
          <w:lang w:val="ru-RU"/>
        </w:rPr>
        <w:t>Что ж, я</w:t>
      </w:r>
      <w:r w:rsidR="005D36AA" w:rsidRPr="006633F4">
        <w:rPr>
          <w:color w:val="00B050"/>
        </w:rPr>
        <w:t xml:space="preserve"> </w:t>
      </w:r>
      <w:r w:rsidR="005D36AA">
        <w:t xml:space="preserve">ожидал такой реакции… </w:t>
      </w:r>
      <w:r w:rsidR="005D36AA" w:rsidRPr="006633F4">
        <w:rPr>
          <w:strike/>
          <w:color w:val="A6A6A6" w:themeColor="background1" w:themeShade="A6"/>
        </w:rPr>
        <w:t>Ну хотите тоже меня заморозьте. Там пару кнопок нажать…</w:t>
      </w:r>
    </w:p>
    <w:p w14:paraId="30F54DBA" w14:textId="77777777" w:rsidR="005D36AA" w:rsidRPr="006633F4" w:rsidRDefault="005D36AA" w:rsidP="005D36AA">
      <w:pPr>
        <w:pStyle w:val="a9"/>
        <w:rPr>
          <w:strike/>
          <w:color w:val="A6A6A6" w:themeColor="background1" w:themeShade="A6"/>
        </w:rPr>
      </w:pPr>
      <w:r w:rsidRPr="006633F4">
        <w:rPr>
          <w:strike/>
          <w:color w:val="A6A6A6" w:themeColor="background1" w:themeShade="A6"/>
        </w:rPr>
        <w:t>ФИЛ</w:t>
      </w:r>
    </w:p>
    <w:p w14:paraId="4DB3ACF0" w14:textId="77777777" w:rsidR="005D36AA" w:rsidRPr="006633F4" w:rsidRDefault="005D36AA" w:rsidP="005D36AA">
      <w:pPr>
        <w:pStyle w:val="ab"/>
        <w:rPr>
          <w:strike/>
          <w:color w:val="A6A6A6" w:themeColor="background1" w:themeShade="A6"/>
        </w:rPr>
      </w:pPr>
      <w:r w:rsidRPr="006633F4">
        <w:rPr>
          <w:strike/>
          <w:color w:val="A6A6A6" w:themeColor="background1" w:themeShade="A6"/>
        </w:rPr>
        <w:t>Обойдёшься! Ты нам здесь ещё пригодишься. Потом прохлаждаться будешь.</w:t>
      </w:r>
    </w:p>
    <w:p w14:paraId="00FE6143" w14:textId="77777777" w:rsidR="005610A0" w:rsidRDefault="00AD1873" w:rsidP="00AD1873">
      <w:pPr>
        <w:pStyle w:val="a6"/>
      </w:pPr>
      <w:r>
        <w:t>2-6.</w:t>
      </w:r>
      <w:r>
        <w:tab/>
        <w:t>НАТ</w:t>
      </w:r>
      <w:r w:rsidR="005610A0">
        <w:t xml:space="preserve">. </w:t>
      </w:r>
      <w:r w:rsidR="000A3D69">
        <w:t>АВТО</w:t>
      </w:r>
      <w:r w:rsidR="005610A0">
        <w:t xml:space="preserve"> ФИЛА </w:t>
      </w:r>
      <w:r>
        <w:t>(</w:t>
      </w:r>
      <w:r w:rsidRPr="00AD1873">
        <w:rPr>
          <w:caps w:val="0"/>
        </w:rPr>
        <w:t>в движении</w:t>
      </w:r>
      <w:r>
        <w:t>)</w:t>
      </w:r>
      <w:r w:rsidR="005610A0">
        <w:t xml:space="preserve"> – ДЕНЬ</w:t>
      </w:r>
    </w:p>
    <w:p w14:paraId="39E5F44C" w14:textId="77777777" w:rsidR="005610A0" w:rsidRDefault="005610A0" w:rsidP="00340CE6">
      <w:pPr>
        <w:pStyle w:val="a7"/>
        <w:keepNext/>
        <w:keepLines/>
      </w:pPr>
      <w:r>
        <w:t>Фил выныривает из своих мыслей.</w:t>
      </w:r>
    </w:p>
    <w:p w14:paraId="45D9E0DA" w14:textId="77777777" w:rsidR="005610A0" w:rsidRDefault="005610A0" w:rsidP="00AD1873">
      <w:pPr>
        <w:pStyle w:val="a9"/>
      </w:pPr>
      <w:r>
        <w:t>ФИЛ</w:t>
      </w:r>
    </w:p>
    <w:p w14:paraId="5293D6F2" w14:textId="5A5A871A" w:rsidR="005610A0" w:rsidRDefault="005610A0" w:rsidP="00AD1873">
      <w:pPr>
        <w:pStyle w:val="ab"/>
      </w:pPr>
      <w:r w:rsidRPr="003D43A9">
        <w:rPr>
          <w:strike/>
          <w:color w:val="A6A6A6" w:themeColor="background1" w:themeShade="A6"/>
        </w:rPr>
        <w:t>Не догоняю я, пацаны, хоть убейте.</w:t>
      </w:r>
      <w:r w:rsidRPr="003D43A9">
        <w:rPr>
          <w:color w:val="A6A6A6" w:themeColor="background1" w:themeShade="A6"/>
        </w:rPr>
        <w:t xml:space="preserve"> </w:t>
      </w:r>
      <w:r w:rsidR="003D43A9" w:rsidRPr="003D43A9">
        <w:rPr>
          <w:color w:val="00B050"/>
        </w:rPr>
        <w:t>Я не врубаюсь</w:t>
      </w:r>
      <w:r w:rsidR="003D43A9" w:rsidRPr="003D43A9">
        <w:rPr>
          <w:color w:val="00B050"/>
          <w:lang w:val="ru-RU"/>
        </w:rPr>
        <w:t>,</w:t>
      </w:r>
      <w:r w:rsidR="003D43A9" w:rsidRPr="003D43A9">
        <w:rPr>
          <w:color w:val="00B050"/>
        </w:rPr>
        <w:t xml:space="preserve"> </w:t>
      </w:r>
      <w:r w:rsidR="003D43A9" w:rsidRPr="003D43A9">
        <w:rPr>
          <w:color w:val="00B050"/>
          <w:lang w:val="ru-RU"/>
        </w:rPr>
        <w:t>з</w:t>
      </w:r>
      <w:r>
        <w:t>ачем Ноль решил от нас избавиться? Да ещё вот таким образом.</w:t>
      </w:r>
      <w:r w:rsidR="003D43A9">
        <w:rPr>
          <w:lang w:val="ru-RU"/>
        </w:rPr>
        <w:t xml:space="preserve"> </w:t>
      </w:r>
      <w:r w:rsidR="003D43A9" w:rsidRPr="003D43A9">
        <w:rPr>
          <w:color w:val="00B050"/>
          <w:lang w:val="ru-RU"/>
        </w:rPr>
        <w:t>Какая маза-то?</w:t>
      </w:r>
      <w:r w:rsidRPr="003D43A9">
        <w:rPr>
          <w:color w:val="00B050"/>
        </w:rPr>
        <w:t xml:space="preserve"> </w:t>
      </w:r>
      <w:r w:rsidRPr="003D43A9">
        <w:rPr>
          <w:strike/>
          <w:color w:val="A6A6A6" w:themeColor="background1" w:themeShade="A6"/>
        </w:rPr>
        <w:t>Какой ему от этого толк?</w:t>
      </w:r>
      <w:r w:rsidRPr="003D43A9">
        <w:rPr>
          <w:color w:val="A6A6A6" w:themeColor="background1" w:themeShade="A6"/>
        </w:rPr>
        <w:t xml:space="preserve"> </w:t>
      </w:r>
      <w:r>
        <w:t xml:space="preserve">Живые мы явно полезнее </w:t>
      </w:r>
      <w:r w:rsidRPr="003D43A9">
        <w:rPr>
          <w:strike/>
          <w:color w:val="A6A6A6" w:themeColor="background1" w:themeShade="A6"/>
        </w:rPr>
        <w:t>какой-то двадцатки</w:t>
      </w:r>
      <w:r>
        <w:t>. Всё же рОвно было, не? Никто ж не косячил, или я чего-то не знаю?</w:t>
      </w:r>
    </w:p>
    <w:p w14:paraId="0CA9F442" w14:textId="77777777" w:rsidR="005610A0" w:rsidRDefault="005610A0" w:rsidP="005610A0">
      <w:pPr>
        <w:pStyle w:val="a7"/>
      </w:pPr>
      <w:r>
        <w:t>Все молчат, поглядывая друг на друга. Ответов на вопросы нет ни у кого.</w:t>
      </w:r>
    </w:p>
    <w:p w14:paraId="6F0C427E" w14:textId="77777777" w:rsidR="005D36AA" w:rsidRDefault="005D36AA" w:rsidP="005D36AA">
      <w:pPr>
        <w:pStyle w:val="a9"/>
      </w:pPr>
      <w:r>
        <w:t>ЧАК</w:t>
      </w:r>
    </w:p>
    <w:p w14:paraId="445FD6A8" w14:textId="77777777" w:rsidR="005D36AA" w:rsidRDefault="005D36AA" w:rsidP="005D36AA">
      <w:pPr>
        <w:pStyle w:val="ab"/>
      </w:pPr>
      <w:r>
        <w:t xml:space="preserve">Да мочить Ноля надо, и всё! Ну и </w:t>
      </w:r>
      <w:proofErr w:type="spellStart"/>
      <w:r>
        <w:t>хрюканИну</w:t>
      </w:r>
      <w:proofErr w:type="spellEnd"/>
      <w:r>
        <w:t xml:space="preserve"> ему начистить перед этим!</w:t>
      </w:r>
    </w:p>
    <w:p w14:paraId="2BBAC0AD" w14:textId="77777777" w:rsidR="005D36AA" w:rsidRDefault="005D36AA" w:rsidP="005D36AA">
      <w:pPr>
        <w:pStyle w:val="a7"/>
      </w:pPr>
      <w:r>
        <w:t>Вдруг машину начинает слегка дёргать, мотор глохнет, приборная панель выключается.</w:t>
      </w:r>
    </w:p>
    <w:p w14:paraId="367E77ED" w14:textId="77777777" w:rsidR="005D36AA" w:rsidRDefault="005D36AA" w:rsidP="005D36AA">
      <w:pPr>
        <w:pStyle w:val="a9"/>
      </w:pPr>
      <w:r>
        <w:t>ВЖИК</w:t>
      </w:r>
    </w:p>
    <w:p w14:paraId="2CCB9917" w14:textId="2C64AF45" w:rsidR="005D36AA" w:rsidRPr="003D43A9" w:rsidRDefault="005D36AA" w:rsidP="005D36AA">
      <w:pPr>
        <w:pStyle w:val="ab"/>
        <w:rPr>
          <w:strike/>
          <w:color w:val="A6A6A6" w:themeColor="background1" w:themeShade="A6"/>
          <w:lang w:val="ru-RU"/>
        </w:rPr>
      </w:pPr>
      <w:r w:rsidRPr="003D43A9">
        <w:rPr>
          <w:strike/>
          <w:color w:val="A6A6A6" w:themeColor="background1" w:themeShade="A6"/>
        </w:rPr>
        <w:t>Чё за хрень?</w:t>
      </w:r>
      <w:r w:rsidR="003D43A9" w:rsidRPr="003D43A9">
        <w:rPr>
          <w:color w:val="A6A6A6" w:themeColor="background1" w:themeShade="A6"/>
          <w:lang w:val="ru-RU"/>
        </w:rPr>
        <w:t xml:space="preserve"> </w:t>
      </w:r>
      <w:r w:rsidR="003D43A9" w:rsidRPr="003D43A9">
        <w:rPr>
          <w:color w:val="00B050"/>
          <w:lang w:val="ru-RU"/>
        </w:rPr>
        <w:t>Приехали, блин.</w:t>
      </w:r>
    </w:p>
    <w:p w14:paraId="19BCC09A" w14:textId="77777777" w:rsidR="005610A0" w:rsidRDefault="004B3815" w:rsidP="004B3815">
      <w:pPr>
        <w:pStyle w:val="a6"/>
      </w:pPr>
      <w:r>
        <w:t>2-7.</w:t>
      </w:r>
      <w:r>
        <w:tab/>
      </w:r>
      <w:r w:rsidR="005610A0">
        <w:t xml:space="preserve">НАТ. ОБОЧИНА ДОРОГИ </w:t>
      </w:r>
      <w:r>
        <w:t>–</w:t>
      </w:r>
      <w:r w:rsidR="005610A0">
        <w:t xml:space="preserve"> ДЕНЬ</w:t>
      </w:r>
    </w:p>
    <w:p w14:paraId="7935A517" w14:textId="77777777" w:rsidR="005610A0" w:rsidRDefault="005610A0" w:rsidP="00340CE6">
      <w:pPr>
        <w:pStyle w:val="a7"/>
        <w:keepNext/>
        <w:keepLines/>
      </w:pPr>
      <w:r>
        <w:t>Вжик, Фил и Чак стоят у открытого капота «бэхи», Вжик вытирает промасленные руки тряпкой.</w:t>
      </w:r>
    </w:p>
    <w:p w14:paraId="1A0B58B2" w14:textId="77777777" w:rsidR="005610A0" w:rsidRDefault="005610A0" w:rsidP="004B3815">
      <w:pPr>
        <w:pStyle w:val="a9"/>
      </w:pPr>
      <w:r>
        <w:t>ВЖИК</w:t>
      </w:r>
    </w:p>
    <w:p w14:paraId="40566986" w14:textId="77777777" w:rsidR="005610A0" w:rsidRDefault="005D36AA" w:rsidP="004B3815">
      <w:pPr>
        <w:pStyle w:val="ab"/>
      </w:pPr>
      <w:r w:rsidRPr="005D36AA">
        <w:t>Насвистел Нейман! Не следил он за тачкой! Шланги гнилые, патрубкам тоже хана скоро! Где конкретно льёт, не вижу. На подъёмник надо</w:t>
      </w:r>
      <w:r w:rsidR="005610A0">
        <w:t>.</w:t>
      </w:r>
    </w:p>
    <w:p w14:paraId="4E1B10BF" w14:textId="77777777" w:rsidR="005610A0" w:rsidRDefault="005610A0" w:rsidP="004B3815">
      <w:pPr>
        <w:pStyle w:val="a9"/>
      </w:pPr>
      <w:r>
        <w:t>ФИЛ</w:t>
      </w:r>
    </w:p>
    <w:p w14:paraId="7F5E4BC5" w14:textId="77777777" w:rsidR="005610A0" w:rsidRPr="00B07A9B" w:rsidRDefault="005610A0" w:rsidP="004B3815">
      <w:pPr>
        <w:pStyle w:val="ab"/>
        <w:rPr>
          <w:strike/>
          <w:color w:val="A6A6A6" w:themeColor="background1" w:themeShade="A6"/>
        </w:rPr>
      </w:pPr>
      <w:r>
        <w:t xml:space="preserve">Отгоним к Шурупу в автосервис. </w:t>
      </w:r>
      <w:r w:rsidRPr="00B07A9B">
        <w:rPr>
          <w:strike/>
          <w:color w:val="A6A6A6" w:themeColor="background1" w:themeShade="A6"/>
        </w:rPr>
        <w:t>Он мою «бэху» как родную знает, сколько раз её уже шаманил.</w:t>
      </w:r>
    </w:p>
    <w:p w14:paraId="5F8DC358" w14:textId="77777777" w:rsidR="005610A0" w:rsidRDefault="005610A0" w:rsidP="004B3815">
      <w:pPr>
        <w:pStyle w:val="a9"/>
      </w:pPr>
      <w:r>
        <w:t>ЧАК</w:t>
      </w:r>
    </w:p>
    <w:p w14:paraId="5C8BEDB2" w14:textId="753A0636" w:rsidR="005610A0" w:rsidRDefault="005610A0" w:rsidP="004B3815">
      <w:pPr>
        <w:pStyle w:val="ab"/>
      </w:pPr>
      <w:r>
        <w:t xml:space="preserve">Шурупу </w:t>
      </w:r>
      <w:r w:rsidR="00B07A9B" w:rsidRPr="00B07A9B">
        <w:rPr>
          <w:color w:val="00B050"/>
          <w:lang w:val="ru-RU"/>
        </w:rPr>
        <w:t xml:space="preserve">за тридцать </w:t>
      </w:r>
      <w:r>
        <w:t xml:space="preserve">было </w:t>
      </w:r>
      <w:r w:rsidRPr="00B07A9B">
        <w:rPr>
          <w:strike/>
          <w:color w:val="A6A6A6" w:themeColor="background1" w:themeShade="A6"/>
        </w:rPr>
        <w:t>за тридцатник</w:t>
      </w:r>
      <w:r w:rsidR="009B7A9D">
        <w:rPr>
          <w:lang w:val="ru-RU"/>
        </w:rPr>
        <w:t>,</w:t>
      </w:r>
      <w:r>
        <w:t xml:space="preserve"> и он пил как рыба. Думаешь</w:t>
      </w:r>
      <w:r w:rsidR="004B3815">
        <w:rPr>
          <w:lang w:val="ru-RU"/>
        </w:rPr>
        <w:t>,</w:t>
      </w:r>
      <w:r>
        <w:t xml:space="preserve"> он жив?</w:t>
      </w:r>
    </w:p>
    <w:p w14:paraId="7F2AA0A0" w14:textId="77777777" w:rsidR="005610A0" w:rsidRDefault="005610A0" w:rsidP="004B3815">
      <w:pPr>
        <w:pStyle w:val="a9"/>
      </w:pPr>
      <w:r>
        <w:t>ФИЛ</w:t>
      </w:r>
    </w:p>
    <w:p w14:paraId="21610799" w14:textId="48A0B9A7" w:rsidR="005610A0" w:rsidRDefault="005610A0" w:rsidP="004B3815">
      <w:pPr>
        <w:pStyle w:val="ab"/>
        <w:rPr>
          <w:strike/>
          <w:color w:val="A6A6A6" w:themeColor="background1" w:themeShade="A6"/>
        </w:rPr>
      </w:pPr>
      <w:r>
        <w:t xml:space="preserve">А ты знаешь здесь другие автосервисы? </w:t>
      </w:r>
      <w:r w:rsidRPr="00B07A9B">
        <w:rPr>
          <w:strike/>
          <w:color w:val="A6A6A6" w:themeColor="background1" w:themeShade="A6"/>
        </w:rPr>
        <w:t>Я – нет.</w:t>
      </w:r>
    </w:p>
    <w:p w14:paraId="58FF1AE7" w14:textId="4E13E552" w:rsidR="00B07A9B" w:rsidRPr="00B07A9B" w:rsidRDefault="00B07A9B" w:rsidP="00B07A9B">
      <w:pPr>
        <w:pStyle w:val="a7"/>
        <w:rPr>
          <w:color w:val="00B050"/>
        </w:rPr>
      </w:pPr>
      <w:r w:rsidRPr="00B07A9B">
        <w:rPr>
          <w:color w:val="00B050"/>
        </w:rPr>
        <w:t>Чак молчит – других не знает.</w:t>
      </w:r>
    </w:p>
    <w:p w14:paraId="226D3A99" w14:textId="77777777" w:rsidR="005610A0" w:rsidRDefault="004B3815" w:rsidP="004B3815">
      <w:pPr>
        <w:pStyle w:val="a6"/>
      </w:pPr>
      <w:r>
        <w:t>2-8.</w:t>
      </w:r>
      <w:r>
        <w:tab/>
      </w:r>
      <w:r w:rsidR="005610A0">
        <w:t xml:space="preserve">НАТ. АВТОСЕРВИС </w:t>
      </w:r>
      <w:r>
        <w:t xml:space="preserve">– </w:t>
      </w:r>
      <w:r w:rsidR="005610A0">
        <w:t>ДЕНЬ</w:t>
      </w:r>
    </w:p>
    <w:p w14:paraId="536DB408" w14:textId="77777777" w:rsidR="005610A0" w:rsidRDefault="005610A0" w:rsidP="00340CE6">
      <w:pPr>
        <w:pStyle w:val="a7"/>
        <w:keepNext/>
        <w:keepLines/>
      </w:pPr>
      <w:r>
        <w:t>Фил, Масса, Вжик и Чак выходят из машины, глядя на рваный выцветший рекламный баннер «Автомастерская ЛЮКС».</w:t>
      </w:r>
    </w:p>
    <w:p w14:paraId="32A07671" w14:textId="77777777" w:rsidR="005610A0" w:rsidRDefault="005610A0" w:rsidP="004B3815">
      <w:pPr>
        <w:pStyle w:val="a9"/>
      </w:pPr>
      <w:r>
        <w:t>ФИЛ</w:t>
      </w:r>
    </w:p>
    <w:p w14:paraId="50EC973B" w14:textId="77777777" w:rsidR="005610A0" w:rsidRDefault="005D36AA" w:rsidP="004B3815">
      <w:pPr>
        <w:pStyle w:val="ab"/>
      </w:pPr>
      <w:r w:rsidRPr="005D36AA">
        <w:t>Пацаны, мы либо обратно вернулись, либо у Шурупа нихрена не поменялось. Он даже хлам в углу не убрал. Шуруп! Вова</w:t>
      </w:r>
      <w:r w:rsidR="005610A0">
        <w:t>!</w:t>
      </w:r>
    </w:p>
    <w:p w14:paraId="1F728588" w14:textId="77777777" w:rsidR="005610A0" w:rsidRDefault="005610A0" w:rsidP="005610A0">
      <w:pPr>
        <w:pStyle w:val="a7"/>
      </w:pPr>
      <w:r>
        <w:t xml:space="preserve">Из двери автосервиса, потягивая пивко, на солнышко выходит Шуруп, </w:t>
      </w:r>
      <w:r w:rsidRPr="00B07A9B">
        <w:rPr>
          <w:strike/>
          <w:color w:val="A6A6A6" w:themeColor="background1" w:themeShade="A6"/>
        </w:rPr>
        <w:t>усатый</w:t>
      </w:r>
      <w:r>
        <w:t xml:space="preserve"> седой пьянчужка за 50 в промасленной спецовке и старой </w:t>
      </w:r>
      <w:r w:rsidR="004B3815">
        <w:t>потрёпанной</w:t>
      </w:r>
      <w:r>
        <w:t xml:space="preserve"> кепке USA. Он изрядно поддатый и поэтому ситуация его не удивляет.</w:t>
      </w:r>
    </w:p>
    <w:p w14:paraId="077976BF" w14:textId="77777777" w:rsidR="005610A0" w:rsidRDefault="005610A0" w:rsidP="004B3815">
      <w:pPr>
        <w:pStyle w:val="a9"/>
      </w:pPr>
      <w:r>
        <w:t>ВЖИК</w:t>
      </w:r>
    </w:p>
    <w:p w14:paraId="59CD23AD" w14:textId="77777777" w:rsidR="005610A0" w:rsidRDefault="005610A0" w:rsidP="004B3815">
      <w:pPr>
        <w:pStyle w:val="ab"/>
      </w:pPr>
      <w:r>
        <w:t>Здарова, Шуруп.</w:t>
      </w:r>
    </w:p>
    <w:p w14:paraId="2DDE76B8" w14:textId="77777777" w:rsidR="005610A0" w:rsidRDefault="005610A0" w:rsidP="004B3815">
      <w:pPr>
        <w:pStyle w:val="a9"/>
      </w:pPr>
      <w:r>
        <w:t>ШУРУП</w:t>
      </w:r>
    </w:p>
    <w:p w14:paraId="4A7D46A3" w14:textId="77777777" w:rsidR="005610A0" w:rsidRDefault="005610A0" w:rsidP="004B3815">
      <w:pPr>
        <w:pStyle w:val="ab"/>
      </w:pPr>
      <w:r>
        <w:t xml:space="preserve">О! Какие люди! Здарова, пацаны. Чё-то давненько </w:t>
      </w:r>
      <w:r w:rsidR="005D36AA">
        <w:t xml:space="preserve">вас </w:t>
      </w:r>
      <w:r>
        <w:t>видно</w:t>
      </w:r>
      <w:r w:rsidR="005D36AA" w:rsidRPr="005D36AA">
        <w:t xml:space="preserve"> </w:t>
      </w:r>
      <w:r w:rsidR="005D36AA">
        <w:t>не было</w:t>
      </w:r>
      <w:r>
        <w:t>.</w:t>
      </w:r>
    </w:p>
    <w:p w14:paraId="430BB43B" w14:textId="77777777" w:rsidR="005610A0" w:rsidRDefault="005610A0" w:rsidP="005610A0">
      <w:pPr>
        <w:pStyle w:val="a7"/>
      </w:pPr>
      <w:r>
        <w:t>Фил и Масса переглядываются, на их лицах проскакивает улыбка.</w:t>
      </w:r>
    </w:p>
    <w:p w14:paraId="330E0D2E" w14:textId="77777777" w:rsidR="005610A0" w:rsidRDefault="005610A0" w:rsidP="004B3815">
      <w:pPr>
        <w:pStyle w:val="a9"/>
      </w:pPr>
      <w:r>
        <w:t>ФИЛ</w:t>
      </w:r>
    </w:p>
    <w:p w14:paraId="3D1C7E12" w14:textId="77777777" w:rsidR="005610A0" w:rsidRDefault="005610A0" w:rsidP="004B3815">
      <w:pPr>
        <w:pStyle w:val="ab"/>
      </w:pPr>
      <w:r>
        <w:t>Да уж. Давненько.</w:t>
      </w:r>
    </w:p>
    <w:p w14:paraId="091D42A6" w14:textId="77777777" w:rsidR="005610A0" w:rsidRDefault="005610A0" w:rsidP="004B3815">
      <w:pPr>
        <w:pStyle w:val="a9"/>
      </w:pPr>
      <w:r>
        <w:t>ШУРУП</w:t>
      </w:r>
    </w:p>
    <w:p w14:paraId="42928012" w14:textId="77777777" w:rsidR="005D36AA" w:rsidRPr="005D36AA" w:rsidRDefault="005D36AA" w:rsidP="005D36AA">
      <w:pPr>
        <w:pStyle w:val="ae"/>
      </w:pPr>
      <w:r w:rsidRPr="005D36AA">
        <w:t>(подходя ближе)</w:t>
      </w:r>
    </w:p>
    <w:p w14:paraId="0947FB00" w14:textId="7B931A72" w:rsidR="005D36AA" w:rsidRPr="005D36AA" w:rsidRDefault="005D36AA" w:rsidP="005D36AA">
      <w:pPr>
        <w:pStyle w:val="ab"/>
      </w:pPr>
      <w:r w:rsidRPr="005D36AA">
        <w:t>Хрена се, красавцы! Для полтоса нормально так сохранились! Чё</w:t>
      </w:r>
      <w:r w:rsidR="0083320B">
        <w:rPr>
          <w:lang w:val="ru-RU"/>
        </w:rPr>
        <w:t>,</w:t>
      </w:r>
      <w:r w:rsidRPr="005D36AA">
        <w:t xml:space="preserve"> ботокс кол</w:t>
      </w:r>
      <w:r w:rsidR="00B07A9B">
        <w:rPr>
          <w:lang w:val="ru-RU"/>
        </w:rPr>
        <w:t>е</w:t>
      </w:r>
      <w:r w:rsidRPr="005D36AA">
        <w:t>те?</w:t>
      </w:r>
    </w:p>
    <w:p w14:paraId="2974D4EA" w14:textId="77777777" w:rsidR="005D36AA" w:rsidRPr="005D36AA" w:rsidRDefault="005D36AA" w:rsidP="005D36AA">
      <w:pPr>
        <w:pStyle w:val="a9"/>
      </w:pPr>
      <w:r w:rsidRPr="005D36AA">
        <w:t>ЧАК</w:t>
      </w:r>
    </w:p>
    <w:p w14:paraId="0218EB67" w14:textId="77777777" w:rsidR="005D36AA" w:rsidRDefault="005D36AA" w:rsidP="005D36AA">
      <w:pPr>
        <w:pStyle w:val="ab"/>
      </w:pPr>
      <w:r w:rsidRPr="005D36AA">
        <w:t>Ничё мы не колем и не нюхаем! Мы за спорт… Ну и за водочку по пятницам.</w:t>
      </w:r>
    </w:p>
    <w:p w14:paraId="110B9275" w14:textId="77777777" w:rsidR="005610A0" w:rsidRDefault="005610A0" w:rsidP="005D36AA">
      <w:pPr>
        <w:pStyle w:val="a9"/>
      </w:pPr>
      <w:r>
        <w:t>ФИЛ</w:t>
      </w:r>
    </w:p>
    <w:p w14:paraId="03FE434A" w14:textId="77777777" w:rsidR="005610A0" w:rsidRDefault="005610A0" w:rsidP="004B3815">
      <w:pPr>
        <w:pStyle w:val="ae"/>
      </w:pPr>
      <w:r>
        <w:t xml:space="preserve"> (щелкает пальцем по бутылке пива)</w:t>
      </w:r>
    </w:p>
    <w:p w14:paraId="4C681B84" w14:textId="77777777" w:rsidR="005610A0" w:rsidRDefault="005610A0" w:rsidP="004B3815">
      <w:pPr>
        <w:pStyle w:val="ab"/>
      </w:pPr>
      <w:r>
        <w:t>У тебя, я смотрю, всё по-старому. Коморка наша сгинула уже, небось?</w:t>
      </w:r>
    </w:p>
    <w:p w14:paraId="50F4622E" w14:textId="77777777" w:rsidR="005610A0" w:rsidRDefault="005610A0" w:rsidP="004B3815">
      <w:pPr>
        <w:pStyle w:val="a9"/>
      </w:pPr>
      <w:r>
        <w:t>ШУРУП</w:t>
      </w:r>
    </w:p>
    <w:p w14:paraId="4A6766A3" w14:textId="6FD68D1D" w:rsidR="005610A0" w:rsidRDefault="005610A0" w:rsidP="004B3815">
      <w:pPr>
        <w:pStyle w:val="ab"/>
      </w:pPr>
      <w:r>
        <w:t xml:space="preserve">С чего бы? </w:t>
      </w:r>
      <w:r w:rsidR="00C46825">
        <w:rPr>
          <w:lang w:val="ru-RU"/>
        </w:rPr>
        <w:t>С</w:t>
      </w:r>
      <w:r>
        <w:t>тоит родимая. Единственное, я, эт самое, барахлишко там кое-какое сложил. Думал, уже и не вернётесь. Это ж сколько годков</w:t>
      </w:r>
      <w:r w:rsidR="00B07A9B">
        <w:rPr>
          <w:lang w:val="ru-RU"/>
        </w:rPr>
        <w:t>-</w:t>
      </w:r>
      <w:r>
        <w:t>то прошло, дайте прикину… пять?</w:t>
      </w:r>
    </w:p>
    <w:p w14:paraId="7BD95294" w14:textId="77777777" w:rsidR="005610A0" w:rsidRDefault="005610A0" w:rsidP="004B3815">
      <w:pPr>
        <w:pStyle w:val="a9"/>
      </w:pPr>
      <w:r>
        <w:t>ЧАК</w:t>
      </w:r>
    </w:p>
    <w:p w14:paraId="5B41F006" w14:textId="77777777" w:rsidR="005610A0" w:rsidRDefault="005610A0" w:rsidP="004B3815">
      <w:pPr>
        <w:pStyle w:val="ab"/>
      </w:pPr>
      <w:r>
        <w:t>Двадцать два.</w:t>
      </w:r>
    </w:p>
    <w:p w14:paraId="0BA2048D" w14:textId="77777777" w:rsidR="005610A0" w:rsidRDefault="005610A0" w:rsidP="005610A0">
      <w:pPr>
        <w:pStyle w:val="a7"/>
      </w:pPr>
      <w:r>
        <w:t>Шуруп присвистывает, не скрывая удивления.</w:t>
      </w:r>
    </w:p>
    <w:p w14:paraId="61955E0D" w14:textId="77777777" w:rsidR="005610A0" w:rsidRDefault="005610A0" w:rsidP="004B3815">
      <w:pPr>
        <w:pStyle w:val="a9"/>
      </w:pPr>
      <w:r>
        <w:t>ШУРУП</w:t>
      </w:r>
    </w:p>
    <w:p w14:paraId="3A4607D8" w14:textId="77777777" w:rsidR="005610A0" w:rsidRDefault="005610A0" w:rsidP="004B3815">
      <w:pPr>
        <w:pStyle w:val="ab"/>
      </w:pPr>
      <w:r>
        <w:t>Во жизнь летит.</w:t>
      </w:r>
    </w:p>
    <w:p w14:paraId="2BA7AB42" w14:textId="1AD26F51" w:rsidR="005610A0" w:rsidRDefault="004B3815" w:rsidP="004B3815">
      <w:pPr>
        <w:pStyle w:val="a6"/>
      </w:pPr>
      <w:r>
        <w:t>2-9.</w:t>
      </w:r>
      <w:r>
        <w:tab/>
      </w:r>
      <w:r w:rsidR="005610A0">
        <w:t xml:space="preserve">ИНТ. </w:t>
      </w:r>
      <w:r w:rsidR="00B07A9B" w:rsidRPr="00B07A9B">
        <w:rPr>
          <w:color w:val="00B050"/>
        </w:rPr>
        <w:t>АВТОСЕРВИС</w:t>
      </w:r>
      <w:r w:rsidR="00B07A9B">
        <w:t xml:space="preserve"> (</w:t>
      </w:r>
      <w:r w:rsidR="00B07A9B" w:rsidRPr="00B07A9B">
        <w:rPr>
          <w:caps w:val="0"/>
        </w:rPr>
        <w:t>пацанская комната</w:t>
      </w:r>
      <w:r w:rsidR="00B07A9B">
        <w:t>)</w:t>
      </w:r>
      <w:r w:rsidR="005610A0">
        <w:t xml:space="preserve"> </w:t>
      </w:r>
      <w:r>
        <w:t>–</w:t>
      </w:r>
      <w:r w:rsidR="005610A0">
        <w:t xml:space="preserve"> ДЕНЬ</w:t>
      </w:r>
    </w:p>
    <w:p w14:paraId="5A61C8E2" w14:textId="77777777" w:rsidR="005610A0" w:rsidRDefault="005610A0" w:rsidP="00340CE6">
      <w:pPr>
        <w:pStyle w:val="a7"/>
        <w:keepNext/>
        <w:keepLines/>
      </w:pPr>
      <w:r>
        <w:t>Небольшое техническое помещение в здании автосервиса. Парни дружно освобождают комнату от автомобильного хлама, Шуруп стоит в дверях.</w:t>
      </w:r>
    </w:p>
    <w:p w14:paraId="746471FF" w14:textId="77777777" w:rsidR="005610A0" w:rsidRDefault="005610A0" w:rsidP="004B3815">
      <w:pPr>
        <w:pStyle w:val="a9"/>
      </w:pPr>
      <w:r>
        <w:t>МАССА</w:t>
      </w:r>
    </w:p>
    <w:p w14:paraId="4C76330E" w14:textId="77777777" w:rsidR="005610A0" w:rsidRPr="005D36AA" w:rsidRDefault="005610A0" w:rsidP="004B3815">
      <w:pPr>
        <w:pStyle w:val="ab"/>
        <w:rPr>
          <w:lang w:val="ru-RU"/>
        </w:rPr>
      </w:pPr>
      <w:r>
        <w:t xml:space="preserve">Спасибо, </w:t>
      </w:r>
      <w:r w:rsidR="005D36AA">
        <w:rPr>
          <w:lang w:val="ru-RU"/>
        </w:rPr>
        <w:t xml:space="preserve">что </w:t>
      </w:r>
      <w:r>
        <w:t xml:space="preserve">диван не выкинул. </w:t>
      </w:r>
      <w:r w:rsidR="005D36AA">
        <w:rPr>
          <w:lang w:val="ru-RU"/>
        </w:rPr>
        <w:t>Я н</w:t>
      </w:r>
      <w:r>
        <w:t xml:space="preserve">а </w:t>
      </w:r>
      <w:r w:rsidR="005D36AA">
        <w:rPr>
          <w:lang w:val="ru-RU"/>
        </w:rPr>
        <w:t>нём когда-то мужчиной стал..</w:t>
      </w:r>
      <w:r>
        <w:t>.</w:t>
      </w:r>
      <w:r w:rsidR="005D36AA">
        <w:rPr>
          <w:lang w:val="ru-RU"/>
        </w:rPr>
        <w:t xml:space="preserve"> И не один раз!</w:t>
      </w:r>
    </w:p>
    <w:p w14:paraId="6D917DD2" w14:textId="77777777" w:rsidR="005610A0" w:rsidRDefault="005C2EF5" w:rsidP="005610A0">
      <w:pPr>
        <w:pStyle w:val="a7"/>
      </w:pPr>
      <w:r>
        <w:rPr>
          <w:lang w:val="ru-RU"/>
        </w:rPr>
        <w:t xml:space="preserve">Масса ржёт, </w:t>
      </w:r>
      <w:r w:rsidR="005610A0">
        <w:t xml:space="preserve">Фил и </w:t>
      </w:r>
      <w:r>
        <w:rPr>
          <w:lang w:val="ru-RU"/>
        </w:rPr>
        <w:t>Вжик</w:t>
      </w:r>
      <w:r w:rsidR="005610A0">
        <w:t xml:space="preserve"> сдвигают в сторону стеллаж, Фил смотрит на кирпичную стену за ним.</w:t>
      </w:r>
    </w:p>
    <w:p w14:paraId="0194C40C" w14:textId="77777777" w:rsidR="005610A0" w:rsidRDefault="005610A0" w:rsidP="004B3815">
      <w:pPr>
        <w:pStyle w:val="a9"/>
      </w:pPr>
      <w:r>
        <w:t>ФИЛ</w:t>
      </w:r>
    </w:p>
    <w:p w14:paraId="4331C36C" w14:textId="77777777" w:rsidR="005610A0" w:rsidRDefault="005C2EF5" w:rsidP="004B3815">
      <w:pPr>
        <w:pStyle w:val="ab"/>
      </w:pPr>
      <w:r>
        <w:rPr>
          <w:lang w:val="ru-RU"/>
        </w:rPr>
        <w:t>Блин</w:t>
      </w:r>
      <w:r w:rsidR="005610A0">
        <w:t>, Шуруп? Ты здесь стену заложил</w:t>
      </w:r>
      <w:r w:rsidR="004B3815">
        <w:rPr>
          <w:lang w:val="ru-RU"/>
        </w:rPr>
        <w:t>,</w:t>
      </w:r>
      <w:r w:rsidR="005610A0">
        <w:t xml:space="preserve"> что ли?</w:t>
      </w:r>
    </w:p>
    <w:p w14:paraId="6722CF83" w14:textId="77777777" w:rsidR="005610A0" w:rsidRDefault="005610A0" w:rsidP="004B3815">
      <w:pPr>
        <w:pStyle w:val="a9"/>
      </w:pPr>
      <w:r>
        <w:t>ШУРУП</w:t>
      </w:r>
    </w:p>
    <w:p w14:paraId="3D7FD29F" w14:textId="77777777" w:rsidR="005610A0" w:rsidRDefault="005D36AA" w:rsidP="004B3815">
      <w:pPr>
        <w:pStyle w:val="ab"/>
      </w:pPr>
      <w:r w:rsidRPr="005D36AA">
        <w:t>Да хотел тут туалет сделать, а то за углом камеру повесили. А потом узнал, что она не работает, да и замуровал всё нафиг</w:t>
      </w:r>
      <w:r w:rsidR="005610A0">
        <w:t>.</w:t>
      </w:r>
    </w:p>
    <w:p w14:paraId="6BBFE52B" w14:textId="77777777" w:rsidR="005D36AA" w:rsidRPr="00B07A9B" w:rsidRDefault="005D36AA" w:rsidP="005D36AA">
      <w:pPr>
        <w:pStyle w:val="a9"/>
        <w:rPr>
          <w:strike/>
          <w:color w:val="A6A6A6" w:themeColor="background1" w:themeShade="A6"/>
        </w:rPr>
      </w:pPr>
      <w:r w:rsidRPr="00B07A9B">
        <w:rPr>
          <w:strike/>
          <w:color w:val="A6A6A6" w:themeColor="background1" w:themeShade="A6"/>
        </w:rPr>
        <w:t>ЧАК</w:t>
      </w:r>
    </w:p>
    <w:p w14:paraId="3BC7806F" w14:textId="77777777" w:rsidR="005D36AA" w:rsidRPr="00B07A9B" w:rsidRDefault="005D36AA" w:rsidP="005D36AA">
      <w:pPr>
        <w:pStyle w:val="ab"/>
        <w:rPr>
          <w:strike/>
          <w:color w:val="A6A6A6" w:themeColor="background1" w:themeShade="A6"/>
        </w:rPr>
      </w:pPr>
      <w:r w:rsidRPr="00B07A9B">
        <w:rPr>
          <w:strike/>
          <w:color w:val="A6A6A6" w:themeColor="background1" w:themeShade="A6"/>
        </w:rPr>
        <w:t xml:space="preserve">Зашибись, Шуруп! Стоило тебя на </w:t>
      </w:r>
      <w:r w:rsidR="005C2EF5" w:rsidRPr="00B07A9B">
        <w:rPr>
          <w:strike/>
          <w:color w:val="A6A6A6" w:themeColor="background1" w:themeShade="A6"/>
          <w:lang w:val="ru-RU"/>
        </w:rPr>
        <w:t>двадцать</w:t>
      </w:r>
      <w:r w:rsidRPr="00B07A9B">
        <w:rPr>
          <w:strike/>
          <w:color w:val="A6A6A6" w:themeColor="background1" w:themeShade="A6"/>
        </w:rPr>
        <w:t xml:space="preserve"> лет оставить, а ты уже из нашей каморки, чуть парашу не сделал!</w:t>
      </w:r>
    </w:p>
    <w:p w14:paraId="6F96E5AF" w14:textId="77777777" w:rsidR="005D36AA" w:rsidRDefault="005D36AA" w:rsidP="005D36AA">
      <w:pPr>
        <w:pStyle w:val="a9"/>
      </w:pPr>
      <w:r>
        <w:t>ФИЛ</w:t>
      </w:r>
    </w:p>
    <w:p w14:paraId="0AF64FBB" w14:textId="77777777" w:rsidR="005D36AA" w:rsidRPr="005D36AA" w:rsidRDefault="005D36AA" w:rsidP="005D36AA">
      <w:pPr>
        <w:pStyle w:val="ab"/>
      </w:pPr>
      <w:r>
        <w:t>Тащи кувалду.</w:t>
      </w:r>
    </w:p>
    <w:p w14:paraId="265D74CE" w14:textId="77777777" w:rsidR="004B3815" w:rsidRDefault="005610A0" w:rsidP="004B3815">
      <w:pPr>
        <w:pStyle w:val="afa"/>
      </w:pPr>
      <w:r>
        <w:t>СКЛЕЙКА</w:t>
      </w:r>
    </w:p>
    <w:p w14:paraId="6A56BB54" w14:textId="77777777" w:rsidR="005610A0" w:rsidRDefault="005610A0" w:rsidP="005610A0">
      <w:pPr>
        <w:pStyle w:val="a7"/>
      </w:pPr>
      <w:r>
        <w:t>Масса сносит кувалдой кирпичную стенку, за которой обнаруживается просторная ниша.</w:t>
      </w:r>
    </w:p>
    <w:p w14:paraId="1C5D8412" w14:textId="77777777" w:rsidR="005610A0" w:rsidRPr="005D36AA" w:rsidRDefault="005D36AA" w:rsidP="004B3815">
      <w:pPr>
        <w:pStyle w:val="a9"/>
        <w:rPr>
          <w:lang w:val="ru-RU"/>
        </w:rPr>
      </w:pPr>
      <w:r>
        <w:rPr>
          <w:lang w:val="ru-RU"/>
        </w:rPr>
        <w:t>ЧАК</w:t>
      </w:r>
    </w:p>
    <w:p w14:paraId="4AA0785C" w14:textId="77777777" w:rsidR="005610A0" w:rsidRDefault="005610A0" w:rsidP="004B3815">
      <w:pPr>
        <w:pStyle w:val="ab"/>
      </w:pPr>
      <w:r>
        <w:t>Шуруп, завари чайку, по-братски. Сушняк долбит.</w:t>
      </w:r>
    </w:p>
    <w:p w14:paraId="093648C0" w14:textId="77777777" w:rsidR="005610A0" w:rsidRDefault="005610A0" w:rsidP="005610A0">
      <w:pPr>
        <w:pStyle w:val="a7"/>
      </w:pPr>
      <w:r>
        <w:t>Шуруп кивает и послушно уходит. Масса приподнимает одну из плит в полу, под которой оборудован тайник. Он, обрадовавшись, смотрит на братву.</w:t>
      </w:r>
    </w:p>
    <w:p w14:paraId="0291B3BD" w14:textId="77777777" w:rsidR="005610A0" w:rsidRDefault="005610A0" w:rsidP="004B3815">
      <w:pPr>
        <w:pStyle w:val="a9"/>
      </w:pPr>
      <w:r>
        <w:t>МАССА</w:t>
      </w:r>
    </w:p>
    <w:p w14:paraId="2AA8FFCD" w14:textId="77777777" w:rsidR="005610A0" w:rsidRDefault="005610A0" w:rsidP="004B3815">
      <w:pPr>
        <w:pStyle w:val="ab"/>
      </w:pPr>
      <w:r>
        <w:t>Живём, пацаны. Всё на месте.</w:t>
      </w:r>
    </w:p>
    <w:p w14:paraId="306A2069" w14:textId="77777777" w:rsidR="005610A0" w:rsidRDefault="005610A0" w:rsidP="005610A0">
      <w:pPr>
        <w:pStyle w:val="a7"/>
      </w:pPr>
      <w:r>
        <w:t xml:space="preserve">Он </w:t>
      </w:r>
      <w:r w:rsidR="004B3815">
        <w:t>достаёт</w:t>
      </w:r>
      <w:r>
        <w:t xml:space="preserve"> из тайника две спортивные сумки и СВД с сошками, замотанную в масляную тряпку. Вжик и Фил открывают сумки, в них три АКСУ, ручные гранаты, пистолеты, среди всего лежит </w:t>
      </w:r>
      <w:r w:rsidR="004B3815">
        <w:t>гранатомёт</w:t>
      </w:r>
      <w:r>
        <w:t xml:space="preserve"> «Муха».</w:t>
      </w:r>
    </w:p>
    <w:p w14:paraId="726A2AD1" w14:textId="01E94033" w:rsidR="005610A0" w:rsidRDefault="005610A0" w:rsidP="004B3815">
      <w:pPr>
        <w:pStyle w:val="a9"/>
      </w:pPr>
      <w:r>
        <w:t>МАССА</w:t>
      </w:r>
    </w:p>
    <w:p w14:paraId="6C508A70" w14:textId="73C85792" w:rsidR="00B07A9B" w:rsidRPr="00B07A9B" w:rsidRDefault="00B07A9B" w:rsidP="00B07A9B">
      <w:pPr>
        <w:pStyle w:val="ae"/>
        <w:rPr>
          <w:color w:val="00B050"/>
        </w:rPr>
      </w:pPr>
      <w:r w:rsidRPr="00B07A9B">
        <w:rPr>
          <w:color w:val="00B050"/>
        </w:rPr>
        <w:t>(Вжику)</w:t>
      </w:r>
    </w:p>
    <w:p w14:paraId="6DF9897C" w14:textId="3C7C6CCB" w:rsidR="005610A0" w:rsidRDefault="005D36AA" w:rsidP="004B3815">
      <w:pPr>
        <w:pStyle w:val="ab"/>
      </w:pPr>
      <w:r w:rsidRPr="005D36AA">
        <w:t>А кто-то, не будем показывать пальцем, считал мой тайник</w:t>
      </w:r>
      <w:r w:rsidR="0083320B">
        <w:rPr>
          <w:lang w:val="ru-RU"/>
        </w:rPr>
        <w:t xml:space="preserve"> </w:t>
      </w:r>
      <w:r w:rsidRPr="005D36AA">
        <w:t>тупорылой идеей. Столько лет и всё цело, гля</w:t>
      </w:r>
      <w:r w:rsidR="005610A0">
        <w:t>.</w:t>
      </w:r>
    </w:p>
    <w:p w14:paraId="191C5A1A" w14:textId="77777777" w:rsidR="005610A0" w:rsidRDefault="005610A0" w:rsidP="004B3815">
      <w:pPr>
        <w:pStyle w:val="a9"/>
      </w:pPr>
      <w:r>
        <w:t>ВЖИК</w:t>
      </w:r>
    </w:p>
    <w:p w14:paraId="6FB95B41" w14:textId="77777777" w:rsidR="005610A0" w:rsidRDefault="005610A0" w:rsidP="004B3815">
      <w:pPr>
        <w:pStyle w:val="ab"/>
      </w:pPr>
      <w:r>
        <w:t>Интересно, Ноль там же обитает, или переехал?</w:t>
      </w:r>
    </w:p>
    <w:p w14:paraId="34EEB537" w14:textId="77777777" w:rsidR="005610A0" w:rsidRDefault="005610A0" w:rsidP="004B3815">
      <w:pPr>
        <w:pStyle w:val="a9"/>
      </w:pPr>
      <w:r>
        <w:t>ФИЛ</w:t>
      </w:r>
    </w:p>
    <w:p w14:paraId="44AAC856" w14:textId="77777777" w:rsidR="005610A0" w:rsidRDefault="005610A0" w:rsidP="004B3815">
      <w:pPr>
        <w:pStyle w:val="ab"/>
      </w:pPr>
      <w:r>
        <w:t>Если и не переехал, то скоро переедет. На Ваганьковское.</w:t>
      </w:r>
    </w:p>
    <w:p w14:paraId="66D45E69" w14:textId="77777777" w:rsidR="005610A0" w:rsidRDefault="005610A0" w:rsidP="005610A0">
      <w:pPr>
        <w:pStyle w:val="a7"/>
      </w:pPr>
      <w:r>
        <w:t>Вжик кивает, соглашаясь. Чак накидывает кожаную куртку</w:t>
      </w:r>
      <w:r w:rsidRPr="00B07A9B">
        <w:rPr>
          <w:strike/>
          <w:color w:val="A6A6A6" w:themeColor="background1" w:themeShade="A6"/>
        </w:rPr>
        <w:t>, собираясь на выход</w:t>
      </w:r>
      <w:r>
        <w:t>.</w:t>
      </w:r>
    </w:p>
    <w:p w14:paraId="7C36D3CF" w14:textId="77777777" w:rsidR="005610A0" w:rsidRDefault="005610A0" w:rsidP="004B3815">
      <w:pPr>
        <w:pStyle w:val="a9"/>
      </w:pPr>
      <w:r>
        <w:t>ЧАК</w:t>
      </w:r>
    </w:p>
    <w:p w14:paraId="5E689B17" w14:textId="77777777" w:rsidR="005610A0" w:rsidRDefault="00D44279" w:rsidP="004B3815">
      <w:pPr>
        <w:pStyle w:val="ab"/>
      </w:pPr>
      <w:r w:rsidRPr="00D44279">
        <w:t>Слышь, Фил, отвези меня домой на пару часиков</w:t>
      </w:r>
      <w:r w:rsidR="005610A0">
        <w:t>.</w:t>
      </w:r>
    </w:p>
    <w:p w14:paraId="6E12BAF6" w14:textId="77777777" w:rsidR="00D44279" w:rsidRDefault="00D44279" w:rsidP="0046240A">
      <w:pPr>
        <w:pStyle w:val="a9"/>
      </w:pPr>
      <w:r>
        <w:t>ФИЛ</w:t>
      </w:r>
    </w:p>
    <w:p w14:paraId="5F9B6800" w14:textId="77777777" w:rsidR="00D44279" w:rsidRDefault="00D44279" w:rsidP="0046240A">
      <w:pPr>
        <w:pStyle w:val="ab"/>
      </w:pPr>
      <w:r>
        <w:t>Ща, Шуруп скажет, что с тачкой… Стопэ, какое домой?!</w:t>
      </w:r>
    </w:p>
    <w:p w14:paraId="67F1B2EC" w14:textId="77777777" w:rsidR="00D44279" w:rsidRDefault="00D44279" w:rsidP="0046240A">
      <w:pPr>
        <w:pStyle w:val="a9"/>
      </w:pPr>
      <w:r>
        <w:t>ЧАК</w:t>
      </w:r>
    </w:p>
    <w:p w14:paraId="3E69E94B" w14:textId="77777777" w:rsidR="0046240A" w:rsidRDefault="00D44279" w:rsidP="0046240A">
      <w:pPr>
        <w:pStyle w:val="ab"/>
      </w:pPr>
      <w:r>
        <w:t>Матушку хочу проведать.</w:t>
      </w:r>
    </w:p>
    <w:p w14:paraId="0027A8C2" w14:textId="77777777" w:rsidR="0046240A" w:rsidRDefault="00D44279" w:rsidP="0046240A">
      <w:pPr>
        <w:pStyle w:val="ae"/>
      </w:pPr>
      <w:r>
        <w:t>(остальным)</w:t>
      </w:r>
    </w:p>
    <w:p w14:paraId="0C81CB09" w14:textId="77777777" w:rsidR="00D44279" w:rsidRDefault="00D44279" w:rsidP="0046240A">
      <w:pPr>
        <w:pStyle w:val="ab"/>
      </w:pPr>
      <w:r>
        <w:t>А вы своих не хотите увидеть?</w:t>
      </w:r>
    </w:p>
    <w:p w14:paraId="6A56C05B" w14:textId="77777777" w:rsidR="00D44279" w:rsidRDefault="00D44279" w:rsidP="0046240A">
      <w:pPr>
        <w:pStyle w:val="a9"/>
      </w:pPr>
      <w:r>
        <w:t>ВЖИК</w:t>
      </w:r>
    </w:p>
    <w:p w14:paraId="1D1E5218" w14:textId="77777777" w:rsidR="00D44279" w:rsidRDefault="00D44279" w:rsidP="0046240A">
      <w:pPr>
        <w:pStyle w:val="ab"/>
      </w:pPr>
      <w:r>
        <w:t xml:space="preserve">Пока нет! Я </w:t>
      </w:r>
      <w:r w:rsidR="0046240A">
        <w:t>ещё</w:t>
      </w:r>
      <w:r>
        <w:t xml:space="preserve"> молодой, пожить хочу!</w:t>
      </w:r>
    </w:p>
    <w:p w14:paraId="2F40349E" w14:textId="77777777" w:rsidR="00D44279" w:rsidRDefault="00D44279" w:rsidP="0046240A">
      <w:pPr>
        <w:pStyle w:val="a9"/>
      </w:pPr>
      <w:r>
        <w:t>ЧАК</w:t>
      </w:r>
    </w:p>
    <w:p w14:paraId="4D2F5954" w14:textId="77777777" w:rsidR="00D44279" w:rsidRDefault="00D44279" w:rsidP="0046240A">
      <w:pPr>
        <w:pStyle w:val="ab"/>
      </w:pPr>
      <w:r>
        <w:t>Вжик, прости, братан… Я забыл. Масса, ну у тебя же предки, брательник есть. Погнали?</w:t>
      </w:r>
    </w:p>
    <w:p w14:paraId="2C82D3BE" w14:textId="77777777" w:rsidR="00D44279" w:rsidRPr="00B07A9B" w:rsidRDefault="00D44279" w:rsidP="0046240A">
      <w:pPr>
        <w:pStyle w:val="a9"/>
        <w:rPr>
          <w:strike/>
          <w:color w:val="A6A6A6" w:themeColor="background1" w:themeShade="A6"/>
        </w:rPr>
      </w:pPr>
      <w:r w:rsidRPr="00B07A9B">
        <w:rPr>
          <w:strike/>
          <w:color w:val="A6A6A6" w:themeColor="background1" w:themeShade="A6"/>
        </w:rPr>
        <w:t>МАССА</w:t>
      </w:r>
    </w:p>
    <w:p w14:paraId="3201ECE7" w14:textId="77777777" w:rsidR="00C574E1" w:rsidRPr="00B07A9B" w:rsidRDefault="00D44279" w:rsidP="0046240A">
      <w:pPr>
        <w:pStyle w:val="ab"/>
        <w:rPr>
          <w:strike/>
          <w:color w:val="A6A6A6" w:themeColor="background1" w:themeShade="A6"/>
        </w:rPr>
      </w:pPr>
      <w:r w:rsidRPr="00B07A9B">
        <w:rPr>
          <w:strike/>
          <w:color w:val="A6A6A6" w:themeColor="background1" w:themeShade="A6"/>
        </w:rPr>
        <w:t>Да я вчера их только видел!</w:t>
      </w:r>
    </w:p>
    <w:p w14:paraId="0EEA1B55" w14:textId="77777777" w:rsidR="00C574E1" w:rsidRPr="00B07A9B" w:rsidRDefault="00D44279" w:rsidP="0046240A">
      <w:pPr>
        <w:pStyle w:val="a9"/>
        <w:rPr>
          <w:strike/>
          <w:color w:val="A6A6A6" w:themeColor="background1" w:themeShade="A6"/>
        </w:rPr>
      </w:pPr>
      <w:r w:rsidRPr="00B07A9B">
        <w:rPr>
          <w:strike/>
          <w:color w:val="A6A6A6" w:themeColor="background1" w:themeShade="A6"/>
        </w:rPr>
        <w:t>ФИЛ</w:t>
      </w:r>
    </w:p>
    <w:p w14:paraId="4627554F" w14:textId="5DC55C71" w:rsidR="00C574E1" w:rsidRPr="00B07A9B" w:rsidRDefault="00D44279" w:rsidP="0046240A">
      <w:pPr>
        <w:pStyle w:val="ab"/>
        <w:rPr>
          <w:strike/>
          <w:color w:val="A6A6A6" w:themeColor="background1" w:themeShade="A6"/>
        </w:rPr>
      </w:pPr>
      <w:r w:rsidRPr="00B07A9B">
        <w:rPr>
          <w:strike/>
          <w:color w:val="A6A6A6" w:themeColor="background1" w:themeShade="A6"/>
        </w:rPr>
        <w:t xml:space="preserve">Это ты вчера видел. А для них </w:t>
      </w:r>
      <w:r w:rsidR="0083320B" w:rsidRPr="00B07A9B">
        <w:rPr>
          <w:strike/>
          <w:color w:val="A6A6A6" w:themeColor="background1" w:themeShade="A6"/>
          <w:lang w:val="ru-RU"/>
        </w:rPr>
        <w:t>двадцать два</w:t>
      </w:r>
      <w:r w:rsidRPr="00B07A9B">
        <w:rPr>
          <w:strike/>
          <w:color w:val="A6A6A6" w:themeColor="background1" w:themeShade="A6"/>
        </w:rPr>
        <w:t xml:space="preserve"> года прошло.</w:t>
      </w:r>
    </w:p>
    <w:p w14:paraId="6E0091D6" w14:textId="77777777" w:rsidR="00C574E1" w:rsidRDefault="00D44279" w:rsidP="0046240A">
      <w:pPr>
        <w:pStyle w:val="a9"/>
      </w:pPr>
      <w:r>
        <w:t>МАССА</w:t>
      </w:r>
    </w:p>
    <w:p w14:paraId="26E7AC4A" w14:textId="77777777" w:rsidR="00D44279" w:rsidRDefault="00D44279" w:rsidP="0046240A">
      <w:pPr>
        <w:pStyle w:val="ab"/>
      </w:pPr>
      <w:r>
        <w:t>Не! Я туда н</w:t>
      </w:r>
      <w:r w:rsidR="0046240A">
        <w:rPr>
          <w:lang w:val="ru-RU"/>
        </w:rPr>
        <w:t>и</w:t>
      </w:r>
      <w:r>
        <w:t xml:space="preserve"> ногой! Меня дома менты пасут. Я ж в магазе ящик тушёнки спёр, продавщица</w:t>
      </w:r>
      <w:r w:rsidR="005C2EF5">
        <w:rPr>
          <w:lang w:val="ru-RU"/>
        </w:rPr>
        <w:t>,</w:t>
      </w:r>
      <w:r>
        <w:t xml:space="preserve"> тёть Лида</w:t>
      </w:r>
      <w:r w:rsidR="005C2EF5">
        <w:rPr>
          <w:lang w:val="ru-RU"/>
        </w:rPr>
        <w:t>,</w:t>
      </w:r>
      <w:r>
        <w:t xml:space="preserve"> сказала, сдаст меня.</w:t>
      </w:r>
    </w:p>
    <w:p w14:paraId="20C95BF1" w14:textId="77777777" w:rsidR="00C574E1" w:rsidRDefault="00D44279" w:rsidP="0046240A">
      <w:pPr>
        <w:pStyle w:val="a9"/>
      </w:pPr>
      <w:r>
        <w:t>ФИЛ</w:t>
      </w:r>
    </w:p>
    <w:p w14:paraId="67D8E3D9" w14:textId="09620488" w:rsidR="00C574E1" w:rsidRDefault="00D44279" w:rsidP="0046240A">
      <w:pPr>
        <w:pStyle w:val="ab"/>
      </w:pPr>
      <w:r>
        <w:t xml:space="preserve">Масса! </w:t>
      </w:r>
      <w:r w:rsidR="0083320B">
        <w:rPr>
          <w:lang w:val="ru-RU"/>
        </w:rPr>
        <w:t>Двадцать два</w:t>
      </w:r>
      <w:r>
        <w:t xml:space="preserve"> года</w:t>
      </w:r>
      <w:r w:rsidR="00B07A9B">
        <w:rPr>
          <w:lang w:val="ru-RU"/>
        </w:rPr>
        <w:t xml:space="preserve"> </w:t>
      </w:r>
      <w:r w:rsidR="00B07A9B" w:rsidRPr="00B07A9B">
        <w:rPr>
          <w:color w:val="00B050"/>
          <w:lang w:val="ru-RU"/>
        </w:rPr>
        <w:t>прошло</w:t>
      </w:r>
      <w:r>
        <w:t>!</w:t>
      </w:r>
    </w:p>
    <w:p w14:paraId="06A9D79F" w14:textId="77777777" w:rsidR="00D44279" w:rsidRDefault="00D44279" w:rsidP="0046240A">
      <w:pPr>
        <w:pStyle w:val="a9"/>
      </w:pPr>
      <w:r>
        <w:t>МАССА</w:t>
      </w:r>
    </w:p>
    <w:p w14:paraId="3CC1B5CB" w14:textId="77777777" w:rsidR="00D44279" w:rsidRDefault="00D44279" w:rsidP="0046240A">
      <w:pPr>
        <w:pStyle w:val="ab"/>
      </w:pPr>
      <w:r>
        <w:t>Фил</w:t>
      </w:r>
      <w:r w:rsidR="005C2EF5">
        <w:rPr>
          <w:lang w:val="ru-RU"/>
        </w:rPr>
        <w:t>,</w:t>
      </w:r>
      <w:r>
        <w:t xml:space="preserve"> ты</w:t>
      </w:r>
      <w:r w:rsidR="0046240A">
        <w:rPr>
          <w:lang w:val="ru-RU"/>
        </w:rPr>
        <w:t xml:space="preserve"> </w:t>
      </w:r>
      <w:r>
        <w:t xml:space="preserve">дурак?! Думаешь, менты в засаде не сменяются?! </w:t>
      </w:r>
      <w:r w:rsidRPr="00B07A9B">
        <w:rPr>
          <w:strike/>
          <w:color w:val="A6A6A6" w:themeColor="background1" w:themeShade="A6"/>
        </w:rPr>
        <w:t>Ну его нафиг!</w:t>
      </w:r>
    </w:p>
    <w:p w14:paraId="6E680E13" w14:textId="23F74BB1" w:rsidR="00C574E1" w:rsidRPr="00B07A9B" w:rsidRDefault="00D44279" w:rsidP="00D44279">
      <w:pPr>
        <w:pStyle w:val="a7"/>
        <w:rPr>
          <w:color w:val="00B050"/>
          <w:lang w:val="ru-RU"/>
        </w:rPr>
      </w:pPr>
      <w:r w:rsidRPr="00B07A9B">
        <w:rPr>
          <w:strike/>
          <w:color w:val="A6A6A6" w:themeColor="background1" w:themeShade="A6"/>
        </w:rPr>
        <w:t xml:space="preserve">Пацаны </w:t>
      </w:r>
      <w:r w:rsidR="0083320B" w:rsidRPr="00B07A9B">
        <w:rPr>
          <w:strike/>
          <w:color w:val="A6A6A6" w:themeColor="background1" w:themeShade="A6"/>
          <w:lang w:val="ru-RU"/>
        </w:rPr>
        <w:t>смотрят</w:t>
      </w:r>
      <w:r w:rsidRPr="00B07A9B">
        <w:rPr>
          <w:strike/>
          <w:color w:val="A6A6A6" w:themeColor="background1" w:themeShade="A6"/>
        </w:rPr>
        <w:t xml:space="preserve"> на Массу</w:t>
      </w:r>
      <w:r w:rsidR="0083320B" w:rsidRPr="00B07A9B">
        <w:rPr>
          <w:strike/>
          <w:color w:val="A6A6A6" w:themeColor="background1" w:themeShade="A6"/>
          <w:lang w:val="ru-RU"/>
        </w:rPr>
        <w:t>,</w:t>
      </w:r>
      <w:r w:rsidRPr="00B07A9B">
        <w:rPr>
          <w:strike/>
          <w:color w:val="A6A6A6" w:themeColor="background1" w:themeShade="A6"/>
        </w:rPr>
        <w:t xml:space="preserve"> как на дебил</w:t>
      </w:r>
      <w:r w:rsidRPr="00B07A9B">
        <w:rPr>
          <w:color w:val="A6A6A6" w:themeColor="background1" w:themeShade="A6"/>
        </w:rPr>
        <w:t>а</w:t>
      </w:r>
      <w:r w:rsidRPr="00B07A9B">
        <w:rPr>
          <w:strike/>
          <w:color w:val="A6A6A6" w:themeColor="background1" w:themeShade="A6"/>
        </w:rPr>
        <w:t>.</w:t>
      </w:r>
    </w:p>
    <w:p w14:paraId="28F0ED3C" w14:textId="77777777" w:rsidR="00C574E1" w:rsidRPr="00B07A9B" w:rsidRDefault="00D44279" w:rsidP="0046240A">
      <w:pPr>
        <w:pStyle w:val="a9"/>
        <w:rPr>
          <w:strike/>
          <w:color w:val="A6A6A6" w:themeColor="background1" w:themeShade="A6"/>
        </w:rPr>
      </w:pPr>
      <w:r w:rsidRPr="00B07A9B">
        <w:rPr>
          <w:strike/>
          <w:color w:val="A6A6A6" w:themeColor="background1" w:themeShade="A6"/>
        </w:rPr>
        <w:t>ФИЛ</w:t>
      </w:r>
    </w:p>
    <w:p w14:paraId="3DC9D3DD" w14:textId="77777777" w:rsidR="00D44279" w:rsidRPr="00B07A9B" w:rsidRDefault="00D44279" w:rsidP="0046240A">
      <w:pPr>
        <w:pStyle w:val="ab"/>
        <w:rPr>
          <w:strike/>
          <w:color w:val="A6A6A6" w:themeColor="background1" w:themeShade="A6"/>
        </w:rPr>
      </w:pPr>
      <w:r w:rsidRPr="00B07A9B">
        <w:rPr>
          <w:strike/>
          <w:color w:val="A6A6A6" w:themeColor="background1" w:themeShade="A6"/>
        </w:rPr>
        <w:t>Да, там</w:t>
      </w:r>
      <w:r w:rsidR="0046240A" w:rsidRPr="00B07A9B">
        <w:rPr>
          <w:strike/>
          <w:color w:val="A6A6A6" w:themeColor="background1" w:themeShade="A6"/>
          <w:lang w:val="ru-RU"/>
        </w:rPr>
        <w:t>,</w:t>
      </w:r>
      <w:r w:rsidRPr="00B07A9B">
        <w:rPr>
          <w:strike/>
          <w:color w:val="A6A6A6" w:themeColor="background1" w:themeShade="A6"/>
        </w:rPr>
        <w:t xml:space="preserve"> возможно</w:t>
      </w:r>
      <w:r w:rsidR="0046240A" w:rsidRPr="00B07A9B">
        <w:rPr>
          <w:strike/>
          <w:color w:val="A6A6A6" w:themeColor="background1" w:themeShade="A6"/>
          <w:lang w:val="ru-RU"/>
        </w:rPr>
        <w:t>,</w:t>
      </w:r>
      <w:r w:rsidRPr="00B07A9B">
        <w:rPr>
          <w:strike/>
          <w:color w:val="A6A6A6" w:themeColor="background1" w:themeShade="A6"/>
        </w:rPr>
        <w:t xml:space="preserve"> уже спецназ. Это ж всё</w:t>
      </w:r>
      <w:r w:rsidR="005C2EF5" w:rsidRPr="00B07A9B">
        <w:rPr>
          <w:strike/>
          <w:color w:val="A6A6A6" w:themeColor="background1" w:themeShade="A6"/>
          <w:lang w:val="ru-RU"/>
        </w:rPr>
        <w:t>-</w:t>
      </w:r>
      <w:r w:rsidRPr="00B07A9B">
        <w:rPr>
          <w:strike/>
          <w:color w:val="A6A6A6" w:themeColor="background1" w:themeShade="A6"/>
        </w:rPr>
        <w:t>таки тушёнка…</w:t>
      </w:r>
    </w:p>
    <w:p w14:paraId="02D1A08D" w14:textId="200ADDF8" w:rsidR="00C574E1" w:rsidRDefault="00B07A9B" w:rsidP="00D44279">
      <w:pPr>
        <w:pStyle w:val="a7"/>
      </w:pPr>
      <w:r w:rsidRPr="00B07A9B">
        <w:rPr>
          <w:color w:val="00B050"/>
        </w:rPr>
        <w:t xml:space="preserve">Пацаны ржут над Массой. </w:t>
      </w:r>
      <w:r w:rsidR="00D44279">
        <w:t>Фил отходит к Шурупу.</w:t>
      </w:r>
    </w:p>
    <w:p w14:paraId="3F08FDD7" w14:textId="77777777" w:rsidR="00D44279" w:rsidRDefault="00D44279" w:rsidP="0046240A">
      <w:pPr>
        <w:pStyle w:val="a9"/>
      </w:pPr>
      <w:r>
        <w:t>ФИЛ</w:t>
      </w:r>
    </w:p>
    <w:p w14:paraId="56FEF8EC" w14:textId="77777777" w:rsidR="00D44279" w:rsidRDefault="00D44279" w:rsidP="0046240A">
      <w:pPr>
        <w:pStyle w:val="ab"/>
      </w:pPr>
      <w:r>
        <w:t>Шуруп. Ну ч</w:t>
      </w:r>
      <w:r w:rsidR="0046240A">
        <w:rPr>
          <w:lang w:val="ru-RU"/>
        </w:rPr>
        <w:t>ё</w:t>
      </w:r>
      <w:r>
        <w:t xml:space="preserve"> там моя лайба? Ещё походит?</w:t>
      </w:r>
    </w:p>
    <w:p w14:paraId="0EA06216" w14:textId="77777777" w:rsidR="00D44279" w:rsidRDefault="00D44279" w:rsidP="0046240A">
      <w:pPr>
        <w:pStyle w:val="a9"/>
      </w:pPr>
      <w:r>
        <w:t>ШУРУП</w:t>
      </w:r>
    </w:p>
    <w:p w14:paraId="39DF8C22" w14:textId="77777777" w:rsidR="00D44279" w:rsidRDefault="00D44279" w:rsidP="0046240A">
      <w:pPr>
        <w:pStyle w:val="ab"/>
      </w:pPr>
      <w:r>
        <w:t>Ржавенькая, конечно. С машиной как с женщиной надо, а ты</w:t>
      </w:r>
      <w:r w:rsidR="0046240A">
        <w:rPr>
          <w:lang w:val="ru-RU"/>
        </w:rPr>
        <w:t>,</w:t>
      </w:r>
      <w:r>
        <w:t xml:space="preserve"> по ходу</w:t>
      </w:r>
      <w:r w:rsidR="0046240A">
        <w:rPr>
          <w:lang w:val="ru-RU"/>
        </w:rPr>
        <w:t>,</w:t>
      </w:r>
      <w:r>
        <w:t xml:space="preserve"> забил на неё.</w:t>
      </w:r>
    </w:p>
    <w:p w14:paraId="500FB949" w14:textId="77777777" w:rsidR="00D44279" w:rsidRDefault="00D44279" w:rsidP="0046240A">
      <w:pPr>
        <w:pStyle w:val="a9"/>
      </w:pPr>
      <w:r>
        <w:t>ФИЛ</w:t>
      </w:r>
    </w:p>
    <w:p w14:paraId="0644038F" w14:textId="73F8DE4A" w:rsidR="00C574E1" w:rsidRDefault="00D44279" w:rsidP="0046240A">
      <w:pPr>
        <w:pStyle w:val="ab"/>
      </w:pPr>
      <w:r>
        <w:t>Ч</w:t>
      </w:r>
      <w:r w:rsidR="0046240A">
        <w:rPr>
          <w:lang w:val="ru-RU"/>
        </w:rPr>
        <w:t>ё</w:t>
      </w:r>
      <w:r>
        <w:t xml:space="preserve"> сделал</w:t>
      </w:r>
      <w:r w:rsidR="00B07A9B">
        <w:rPr>
          <w:lang w:val="ru-RU"/>
        </w:rPr>
        <w:t>-</w:t>
      </w:r>
      <w:r>
        <w:t>то?</w:t>
      </w:r>
    </w:p>
    <w:p w14:paraId="7A4936D9" w14:textId="77777777" w:rsidR="00C574E1" w:rsidRDefault="00D44279" w:rsidP="0046240A">
      <w:pPr>
        <w:pStyle w:val="a9"/>
      </w:pPr>
      <w:r>
        <w:t>ШУРУП</w:t>
      </w:r>
    </w:p>
    <w:p w14:paraId="65CA21FC" w14:textId="77777777" w:rsidR="00D44279" w:rsidRDefault="00D44279" w:rsidP="0046240A">
      <w:pPr>
        <w:pStyle w:val="ab"/>
      </w:pPr>
      <w:r>
        <w:t>Да жидкости поменял, топливный продул и отпескоструил.</w:t>
      </w:r>
    </w:p>
    <w:p w14:paraId="1686A3D4" w14:textId="77777777" w:rsidR="00D44279" w:rsidRDefault="00D44279" w:rsidP="0046240A">
      <w:pPr>
        <w:pStyle w:val="a9"/>
      </w:pPr>
      <w:r>
        <w:t>ФИЛ</w:t>
      </w:r>
    </w:p>
    <w:p w14:paraId="4647C957" w14:textId="77777777" w:rsidR="00D44279" w:rsidRDefault="00D44279" w:rsidP="0046240A">
      <w:pPr>
        <w:pStyle w:val="ab"/>
      </w:pPr>
      <w:r>
        <w:t>Отписка… что?</w:t>
      </w:r>
    </w:p>
    <w:p w14:paraId="4B03F9D4" w14:textId="77777777" w:rsidR="00C574E1" w:rsidRDefault="00D44279" w:rsidP="0046240A">
      <w:pPr>
        <w:pStyle w:val="a9"/>
      </w:pPr>
      <w:r>
        <w:t>ШУРУП</w:t>
      </w:r>
    </w:p>
    <w:p w14:paraId="72941114" w14:textId="77777777" w:rsidR="00D44279" w:rsidRDefault="00D44279" w:rsidP="0046240A">
      <w:pPr>
        <w:pStyle w:val="ab"/>
      </w:pPr>
      <w:r>
        <w:t>О</w:t>
      </w:r>
      <w:r w:rsidR="0046240A">
        <w:rPr>
          <w:lang w:val="ru-RU"/>
        </w:rPr>
        <w:t>т</w:t>
      </w:r>
      <w:r>
        <w:t>пескоструил!</w:t>
      </w:r>
    </w:p>
    <w:p w14:paraId="35602F04" w14:textId="77777777" w:rsidR="00D44279" w:rsidRDefault="00D44279" w:rsidP="0046240A">
      <w:pPr>
        <w:pStyle w:val="a9"/>
      </w:pPr>
      <w:r>
        <w:t>ФИЛ</w:t>
      </w:r>
    </w:p>
    <w:p w14:paraId="45F884F2" w14:textId="27A8E6B0" w:rsidR="00D44279" w:rsidRDefault="00D44279" w:rsidP="0046240A">
      <w:pPr>
        <w:pStyle w:val="ab"/>
      </w:pPr>
      <w:r w:rsidRPr="00B07A9B">
        <w:rPr>
          <w:strike/>
          <w:color w:val="A6A6A6" w:themeColor="background1" w:themeShade="A6"/>
        </w:rPr>
        <w:t>Это тебе, Шуруп, надо побольше с женщинами общаться, а не с машинами. Ладно,</w:t>
      </w:r>
      <w:r w:rsidRPr="00B07A9B">
        <w:rPr>
          <w:color w:val="A6A6A6" w:themeColor="background1" w:themeShade="A6"/>
        </w:rPr>
        <w:t xml:space="preserve"> </w:t>
      </w:r>
      <w:r w:rsidR="00B07A9B" w:rsidRPr="00B07A9B">
        <w:rPr>
          <w:color w:val="00B050"/>
        </w:rPr>
        <w:t xml:space="preserve">Ничё не понятно, но </w:t>
      </w:r>
      <w:r>
        <w:t>от души! Чак, погнали!</w:t>
      </w:r>
    </w:p>
    <w:p w14:paraId="6A10FF3E" w14:textId="77777777" w:rsidR="00C574E1" w:rsidRDefault="00D44279" w:rsidP="00D44279">
      <w:pPr>
        <w:pStyle w:val="a7"/>
      </w:pPr>
      <w:r>
        <w:t>Они идут к выходу.</w:t>
      </w:r>
    </w:p>
    <w:p w14:paraId="291CEABB" w14:textId="77777777" w:rsidR="00D44279" w:rsidRDefault="00D44279" w:rsidP="0046240A">
      <w:pPr>
        <w:pStyle w:val="a9"/>
      </w:pPr>
      <w:r>
        <w:t>ФИЛ</w:t>
      </w:r>
    </w:p>
    <w:p w14:paraId="5565CF6A" w14:textId="0EF761D3" w:rsidR="00D44279" w:rsidRDefault="00D44279" w:rsidP="0046240A">
      <w:pPr>
        <w:pStyle w:val="ab"/>
      </w:pPr>
      <w:r>
        <w:t>Ты только как-то помягче, что ли… Нельзя же просто явиться домой и сказать</w:t>
      </w:r>
      <w:r w:rsidR="00682908">
        <w:rPr>
          <w:lang w:val="ru-RU"/>
        </w:rPr>
        <w:t>:</w:t>
      </w:r>
      <w:r>
        <w:t xml:space="preserve"> “Привет, мам. Я вернулся.”</w:t>
      </w:r>
    </w:p>
    <w:p w14:paraId="3DD2FA49" w14:textId="77777777" w:rsidR="00D44279" w:rsidRDefault="00D44279" w:rsidP="00D44279">
      <w:pPr>
        <w:pStyle w:val="a7"/>
      </w:pPr>
      <w:r>
        <w:t>Чак на секунду задумывается.</w:t>
      </w:r>
    </w:p>
    <w:p w14:paraId="61D8A81F" w14:textId="77777777" w:rsidR="0046240A" w:rsidRPr="0046240A" w:rsidRDefault="0046240A" w:rsidP="0046240A">
      <w:pPr>
        <w:pStyle w:val="afa"/>
      </w:pPr>
      <w:r>
        <w:t>РЕЗКИЙ ПЕРЕХОД К…</w:t>
      </w:r>
    </w:p>
    <w:p w14:paraId="4FB692CA" w14:textId="77777777" w:rsidR="005610A0" w:rsidRDefault="004B3815" w:rsidP="004B3815">
      <w:pPr>
        <w:pStyle w:val="a6"/>
      </w:pPr>
      <w:r>
        <w:t>2-10.</w:t>
      </w:r>
      <w:r>
        <w:tab/>
      </w:r>
      <w:r w:rsidR="005610A0">
        <w:t>ИНТ. КВАРТИРА ЧАКА</w:t>
      </w:r>
      <w:r w:rsidR="0068338C">
        <w:t xml:space="preserve"> (</w:t>
      </w:r>
      <w:r w:rsidR="0068338C" w:rsidRPr="0068338C">
        <w:rPr>
          <w:caps w:val="0"/>
        </w:rPr>
        <w:t>прихожая</w:t>
      </w:r>
      <w:r w:rsidR="0068338C">
        <w:t>) –</w:t>
      </w:r>
      <w:r w:rsidR="005610A0">
        <w:t xml:space="preserve"> ДЕНЬ</w:t>
      </w:r>
    </w:p>
    <w:p w14:paraId="2A2A2DF2" w14:textId="0FF32FDE" w:rsidR="001C5586" w:rsidRPr="00B07A9B" w:rsidRDefault="001C5586" w:rsidP="001C5586">
      <w:pPr>
        <w:pStyle w:val="a7"/>
        <w:rPr>
          <w:strike/>
          <w:color w:val="A6A6A6" w:themeColor="background1" w:themeShade="A6"/>
        </w:rPr>
      </w:pPr>
      <w:r w:rsidRPr="00B07A9B">
        <w:rPr>
          <w:strike/>
          <w:color w:val="A6A6A6" w:themeColor="background1" w:themeShade="A6"/>
        </w:rPr>
        <w:t>Чак стоит перед плачущей от радости</w:t>
      </w:r>
      <w:r w:rsidR="0083320B" w:rsidRPr="00B07A9B">
        <w:rPr>
          <w:strike/>
          <w:color w:val="A6A6A6" w:themeColor="background1" w:themeShade="A6"/>
          <w:lang w:val="ru-RU"/>
        </w:rPr>
        <w:t>,</w:t>
      </w:r>
      <w:r w:rsidRPr="00B07A9B">
        <w:rPr>
          <w:strike/>
          <w:color w:val="A6A6A6" w:themeColor="background1" w:themeShade="A6"/>
        </w:rPr>
        <w:t xml:space="preserve"> сильно постаревшей мамой, годящейся ему</w:t>
      </w:r>
      <w:r w:rsidRPr="00B07A9B">
        <w:rPr>
          <w:strike/>
          <w:color w:val="A6A6A6" w:themeColor="background1" w:themeShade="A6"/>
          <w:lang w:val="ru-RU"/>
        </w:rPr>
        <w:t>,</w:t>
      </w:r>
      <w:r w:rsidRPr="00B07A9B">
        <w:rPr>
          <w:strike/>
          <w:color w:val="A6A6A6" w:themeColor="background1" w:themeShade="A6"/>
        </w:rPr>
        <w:t xml:space="preserve"> скорее</w:t>
      </w:r>
      <w:r w:rsidRPr="00B07A9B">
        <w:rPr>
          <w:strike/>
          <w:color w:val="A6A6A6" w:themeColor="background1" w:themeShade="A6"/>
          <w:lang w:val="ru-RU"/>
        </w:rPr>
        <w:t>,</w:t>
      </w:r>
      <w:r w:rsidRPr="00B07A9B">
        <w:rPr>
          <w:strike/>
          <w:color w:val="A6A6A6" w:themeColor="background1" w:themeShade="A6"/>
        </w:rPr>
        <w:t xml:space="preserve"> в бабушки.</w:t>
      </w:r>
    </w:p>
    <w:p w14:paraId="2F31593C" w14:textId="77777777" w:rsidR="005610A0" w:rsidRDefault="005610A0" w:rsidP="0068338C">
      <w:pPr>
        <w:pStyle w:val="a9"/>
      </w:pPr>
      <w:r>
        <w:t>ЧАК</w:t>
      </w:r>
    </w:p>
    <w:p w14:paraId="13390EBE" w14:textId="5C3CA4D4" w:rsidR="005610A0" w:rsidRDefault="005610A0" w:rsidP="0068338C">
      <w:pPr>
        <w:pStyle w:val="ab"/>
      </w:pPr>
      <w:r>
        <w:t>Привет, мам. Я вернулся.</w:t>
      </w:r>
    </w:p>
    <w:p w14:paraId="1D8C3F25" w14:textId="186245BA" w:rsidR="00B07A9B" w:rsidRPr="00B07A9B" w:rsidRDefault="00B07A9B" w:rsidP="00B07A9B">
      <w:pPr>
        <w:pStyle w:val="a7"/>
        <w:rPr>
          <w:color w:val="00B050"/>
        </w:rPr>
      </w:pPr>
      <w:r w:rsidRPr="00B07A9B">
        <w:rPr>
          <w:color w:val="00B050"/>
        </w:rPr>
        <w:t>Чак стоит перед плачущей от радости сильно постаревшей мамой.</w:t>
      </w:r>
    </w:p>
    <w:p w14:paraId="0EF74E7E" w14:textId="041B83B8" w:rsidR="005610A0" w:rsidRPr="001C5586" w:rsidRDefault="001C5586" w:rsidP="005610A0">
      <w:pPr>
        <w:pStyle w:val="a7"/>
        <w:rPr>
          <w:lang w:val="ru-RU"/>
        </w:rPr>
      </w:pPr>
      <w:r>
        <w:rPr>
          <w:lang w:val="ru-RU"/>
        </w:rPr>
        <w:t xml:space="preserve">Мама </w:t>
      </w:r>
      <w:r w:rsidR="00A0301C">
        <w:rPr>
          <w:lang w:val="ru-RU"/>
        </w:rPr>
        <w:t>говорит,</w:t>
      </w:r>
      <w:r>
        <w:rPr>
          <w:lang w:val="ru-RU"/>
        </w:rPr>
        <w:t xml:space="preserve"> </w:t>
      </w:r>
      <w:r w:rsidRPr="001C5586">
        <w:rPr>
          <w:lang w:val="ru-RU"/>
        </w:rPr>
        <w:t>захлёбываясь словами от волнения</w:t>
      </w:r>
      <w:r>
        <w:rPr>
          <w:lang w:val="ru-RU"/>
        </w:rPr>
        <w:t>:</w:t>
      </w:r>
    </w:p>
    <w:p w14:paraId="408AE57B" w14:textId="77777777" w:rsidR="005610A0" w:rsidRDefault="005610A0" w:rsidP="0068338C">
      <w:pPr>
        <w:pStyle w:val="a9"/>
      </w:pPr>
      <w:r>
        <w:t>МАМА ЧАКА</w:t>
      </w:r>
    </w:p>
    <w:p w14:paraId="2B9271E2" w14:textId="77777777" w:rsidR="005610A0" w:rsidRDefault="005610A0" w:rsidP="0068338C">
      <w:pPr>
        <w:pStyle w:val="ab"/>
      </w:pPr>
      <w:r>
        <w:t>Сыночек! Я знала, я знала. Я всем говорила. Ой, горе ты моё!</w:t>
      </w:r>
      <w:r w:rsidR="0046240A">
        <w:rPr>
          <w:lang w:val="ru-RU"/>
        </w:rPr>
        <w:t xml:space="preserve"> </w:t>
      </w:r>
      <w:r w:rsidR="0046240A" w:rsidRPr="0046240A">
        <w:rPr>
          <w:lang w:val="ru-RU"/>
        </w:rPr>
        <w:t xml:space="preserve">Любимый мой, </w:t>
      </w:r>
      <w:r w:rsidR="00E8244A" w:rsidRPr="0046240A">
        <w:rPr>
          <w:lang w:val="ru-RU"/>
        </w:rPr>
        <w:t>ненаглядный</w:t>
      </w:r>
      <w:r w:rsidR="0046240A" w:rsidRPr="0046240A">
        <w:rPr>
          <w:lang w:val="ru-RU"/>
        </w:rPr>
        <w:t>…</w:t>
      </w:r>
      <w:r>
        <w:t xml:space="preserve"> Сынок…</w:t>
      </w:r>
    </w:p>
    <w:p w14:paraId="2C27A88B" w14:textId="77777777" w:rsidR="005610A0" w:rsidRDefault="005610A0" w:rsidP="005610A0">
      <w:pPr>
        <w:pStyle w:val="a7"/>
      </w:pPr>
      <w:r>
        <w:t>Он обнимает её, целует. Несчастная женщина крепко прижимает к себе сына, рыдая у него на груди.</w:t>
      </w:r>
    </w:p>
    <w:p w14:paraId="0879B43E" w14:textId="38D2F54B" w:rsidR="005610A0" w:rsidRDefault="0068338C" w:rsidP="0068338C">
      <w:pPr>
        <w:pStyle w:val="a6"/>
      </w:pPr>
      <w:r>
        <w:t>2-11.</w:t>
      </w:r>
      <w:r>
        <w:tab/>
      </w:r>
      <w:r w:rsidR="005610A0">
        <w:t>ИНТ. КВАРТИРА ЧАКА</w:t>
      </w:r>
      <w:r>
        <w:t xml:space="preserve"> (</w:t>
      </w:r>
      <w:r w:rsidRPr="00A0301C">
        <w:rPr>
          <w:caps w:val="0"/>
          <w:strike/>
          <w:color w:val="A6A6A6" w:themeColor="background1" w:themeShade="A6"/>
        </w:rPr>
        <w:t>спальня</w:t>
      </w:r>
      <w:r w:rsidR="00A0301C">
        <w:t xml:space="preserve"> </w:t>
      </w:r>
      <w:r w:rsidR="00A0301C" w:rsidRPr="00A0301C">
        <w:rPr>
          <w:caps w:val="0"/>
          <w:color w:val="00B050"/>
        </w:rPr>
        <w:t>комната Чака</w:t>
      </w:r>
      <w:r>
        <w:t>)</w:t>
      </w:r>
      <w:r w:rsidR="005610A0">
        <w:t xml:space="preserve"> </w:t>
      </w:r>
      <w:r>
        <w:t>–</w:t>
      </w:r>
      <w:r w:rsidR="005610A0">
        <w:t xml:space="preserve"> ДЕНЬ</w:t>
      </w:r>
    </w:p>
    <w:p w14:paraId="40045689" w14:textId="77777777" w:rsidR="005610A0" w:rsidRDefault="005610A0" w:rsidP="00340CE6">
      <w:pPr>
        <w:pStyle w:val="a7"/>
        <w:keepNext/>
        <w:keepLines/>
      </w:pPr>
      <w:r>
        <w:t xml:space="preserve">Чак заходит в свою комнату, которая была законсервирована все эти годы. Даже одежда и та всё так же небрежно лежит на стуле. На стене постеры с героями боевиков, Брюс Ли, Чак Норрис, Сталлоне, под ними висят </w:t>
      </w:r>
      <w:r w:rsidR="0068338C">
        <w:t>боксёрские</w:t>
      </w:r>
      <w:r>
        <w:t xml:space="preserve"> перчатки.</w:t>
      </w:r>
    </w:p>
    <w:p w14:paraId="01789F76" w14:textId="77777777" w:rsidR="005610A0" w:rsidRDefault="005610A0" w:rsidP="0068338C">
      <w:pPr>
        <w:pStyle w:val="a9"/>
      </w:pPr>
      <w:r>
        <w:t>ЧАК</w:t>
      </w:r>
    </w:p>
    <w:p w14:paraId="0B8A359B" w14:textId="77777777" w:rsidR="005610A0" w:rsidRDefault="005610A0" w:rsidP="0068338C">
      <w:pPr>
        <w:pStyle w:val="ab"/>
      </w:pPr>
      <w:r>
        <w:t>Ты всё это сохранила?</w:t>
      </w:r>
    </w:p>
    <w:p w14:paraId="50373694" w14:textId="77777777" w:rsidR="005610A0" w:rsidRDefault="005610A0" w:rsidP="0068338C">
      <w:pPr>
        <w:pStyle w:val="a9"/>
      </w:pPr>
      <w:r>
        <w:t>МАМА ЧАКА</w:t>
      </w:r>
    </w:p>
    <w:p w14:paraId="7135A4BE" w14:textId="77777777" w:rsidR="005610A0" w:rsidRPr="00E24F37" w:rsidRDefault="005610A0" w:rsidP="0068338C">
      <w:pPr>
        <w:pStyle w:val="ab"/>
        <w:rPr>
          <w:lang w:val="ru-RU"/>
        </w:rPr>
      </w:pPr>
      <w:r>
        <w:t>Конечно, Серёж. Я только пыль протирала</w:t>
      </w:r>
      <w:r w:rsidR="00E24F37">
        <w:rPr>
          <w:lang w:val="ru-RU"/>
        </w:rPr>
        <w:t>.</w:t>
      </w:r>
    </w:p>
    <w:p w14:paraId="31FDEE6E" w14:textId="77777777" w:rsidR="005610A0" w:rsidRDefault="005610A0" w:rsidP="005610A0">
      <w:pPr>
        <w:pStyle w:val="a7"/>
      </w:pPr>
      <w:r>
        <w:t>Он открывает шкаф с его старой одеждой, перебирает её рукой.</w:t>
      </w:r>
    </w:p>
    <w:p w14:paraId="75B0D0E4" w14:textId="77777777" w:rsidR="005610A0" w:rsidRDefault="005610A0" w:rsidP="0068338C">
      <w:pPr>
        <w:pStyle w:val="a9"/>
      </w:pPr>
      <w:r>
        <w:t>ЧАК</w:t>
      </w:r>
    </w:p>
    <w:p w14:paraId="1B4AC05A" w14:textId="77777777" w:rsidR="005610A0" w:rsidRDefault="005610A0" w:rsidP="0068338C">
      <w:pPr>
        <w:pStyle w:val="ab"/>
      </w:pPr>
      <w:r>
        <w:t>Все мои шмотки. Класс!</w:t>
      </w:r>
    </w:p>
    <w:p w14:paraId="1DC20A8C" w14:textId="77777777" w:rsidR="005610A0" w:rsidRDefault="005610A0" w:rsidP="0068338C">
      <w:pPr>
        <w:pStyle w:val="a9"/>
      </w:pPr>
      <w:r>
        <w:t>МАМА ЧАКА</w:t>
      </w:r>
    </w:p>
    <w:p w14:paraId="381B6C22" w14:textId="77777777" w:rsidR="005610A0" w:rsidRDefault="005610A0" w:rsidP="0068338C">
      <w:pPr>
        <w:pStyle w:val="ab"/>
      </w:pPr>
      <w:r>
        <w:t>Я же помню, как ты злишься, когда я что-то перекладываю.</w:t>
      </w:r>
    </w:p>
    <w:p w14:paraId="0F1034F0" w14:textId="77777777" w:rsidR="005610A0" w:rsidRDefault="005610A0" w:rsidP="0068338C">
      <w:pPr>
        <w:pStyle w:val="a9"/>
      </w:pPr>
      <w:r>
        <w:t>ЧАК</w:t>
      </w:r>
    </w:p>
    <w:p w14:paraId="7BCB93D4" w14:textId="77777777" w:rsidR="005610A0" w:rsidRDefault="005610A0" w:rsidP="0068338C">
      <w:pPr>
        <w:pStyle w:val="ab"/>
      </w:pPr>
      <w:r>
        <w:t>Спасибо, мам. Я реально боялся, что ты моё барахло повыкидывала.</w:t>
      </w:r>
    </w:p>
    <w:p w14:paraId="4BF33881" w14:textId="77777777" w:rsidR="005610A0" w:rsidRDefault="005610A0" w:rsidP="005610A0">
      <w:pPr>
        <w:pStyle w:val="a7"/>
      </w:pPr>
      <w:r>
        <w:t>Мама садится на край кровати, глядя на сына, он садится рядом. Смотрит на неё и что-то его начинает тревожить.</w:t>
      </w:r>
    </w:p>
    <w:p w14:paraId="4CCB9CE1" w14:textId="77777777" w:rsidR="005610A0" w:rsidRDefault="005610A0" w:rsidP="0068338C">
      <w:pPr>
        <w:pStyle w:val="a9"/>
      </w:pPr>
      <w:r>
        <w:t>ЧАК</w:t>
      </w:r>
    </w:p>
    <w:p w14:paraId="3A4E52C8" w14:textId="77777777" w:rsidR="005610A0" w:rsidRDefault="005610A0" w:rsidP="0068338C">
      <w:pPr>
        <w:pStyle w:val="ab"/>
      </w:pPr>
      <w:r>
        <w:t>Мам, а тебе всё это не кажется… ну странным.</w:t>
      </w:r>
    </w:p>
    <w:p w14:paraId="69CAA3D6" w14:textId="77777777" w:rsidR="005610A0" w:rsidRDefault="005610A0" w:rsidP="0068338C">
      <w:pPr>
        <w:pStyle w:val="a9"/>
      </w:pPr>
      <w:r>
        <w:t>МАМА ЧАКА</w:t>
      </w:r>
    </w:p>
    <w:p w14:paraId="1DFC3923" w14:textId="77777777" w:rsidR="005610A0" w:rsidRPr="0046240A" w:rsidRDefault="0046240A" w:rsidP="0068338C">
      <w:pPr>
        <w:pStyle w:val="ab"/>
        <w:rPr>
          <w:lang w:val="ru-RU"/>
        </w:rPr>
      </w:pPr>
      <w:r w:rsidRPr="0046240A">
        <w:t>То, что я берегла твои вещи</w:t>
      </w:r>
      <w:r>
        <w:rPr>
          <w:lang w:val="ru-RU"/>
        </w:rPr>
        <w:t>?</w:t>
      </w:r>
    </w:p>
    <w:p w14:paraId="7028B8DF" w14:textId="77777777" w:rsidR="005610A0" w:rsidRDefault="005610A0" w:rsidP="0068338C">
      <w:pPr>
        <w:pStyle w:val="a9"/>
      </w:pPr>
      <w:r>
        <w:t>ЧАК</w:t>
      </w:r>
    </w:p>
    <w:p w14:paraId="654935F3" w14:textId="77777777" w:rsidR="005610A0" w:rsidRDefault="0046240A" w:rsidP="0068338C">
      <w:pPr>
        <w:pStyle w:val="ab"/>
      </w:pPr>
      <w:r>
        <w:rPr>
          <w:lang w:val="ru-RU"/>
        </w:rPr>
        <w:t>Нет. То,</w:t>
      </w:r>
      <w:r w:rsidR="005610A0">
        <w:t xml:space="preserve"> как я выгляжу</w:t>
      </w:r>
      <w:r>
        <w:t>…</w:t>
      </w:r>
      <w:r w:rsidR="005610A0">
        <w:t xml:space="preserve"> Не кажется странным?</w:t>
      </w:r>
    </w:p>
    <w:p w14:paraId="44A79DB1" w14:textId="77777777" w:rsidR="005610A0" w:rsidRDefault="005610A0" w:rsidP="0068338C">
      <w:pPr>
        <w:pStyle w:val="a9"/>
      </w:pPr>
      <w:r>
        <w:t>МАМА ЧАКА</w:t>
      </w:r>
    </w:p>
    <w:p w14:paraId="6D597726" w14:textId="77777777" w:rsidR="005610A0" w:rsidRDefault="005610A0" w:rsidP="0068338C">
      <w:pPr>
        <w:pStyle w:val="ab"/>
      </w:pPr>
      <w:r>
        <w:t>Да чего ты заладил то «странным-странным», хорошо выглядишь</w:t>
      </w:r>
      <w:r w:rsidR="0046240A">
        <w:rPr>
          <w:lang w:val="ru-RU"/>
        </w:rPr>
        <w:t>!</w:t>
      </w:r>
      <w:r>
        <w:t xml:space="preserve"> </w:t>
      </w:r>
      <w:r w:rsidR="0046240A">
        <w:rPr>
          <w:lang w:val="ru-RU"/>
        </w:rPr>
        <w:t>П</w:t>
      </w:r>
      <w:r w:rsidR="0046240A">
        <w:t>одстри</w:t>
      </w:r>
      <w:r w:rsidR="0046240A">
        <w:rPr>
          <w:lang w:val="ru-RU"/>
        </w:rPr>
        <w:t>чься</w:t>
      </w:r>
      <w:r w:rsidR="0046240A">
        <w:t xml:space="preserve"> только</w:t>
      </w:r>
      <w:r w:rsidR="0046240A">
        <w:rPr>
          <w:lang w:val="ru-RU"/>
        </w:rPr>
        <w:t xml:space="preserve"> надо,</w:t>
      </w:r>
      <w:r>
        <w:t xml:space="preserve"> зарос уже.</w:t>
      </w:r>
    </w:p>
    <w:p w14:paraId="1C3CE392" w14:textId="77777777" w:rsidR="005610A0" w:rsidRDefault="005610A0" w:rsidP="0068338C">
      <w:pPr>
        <w:pStyle w:val="a9"/>
      </w:pPr>
      <w:r>
        <w:t>ЧАК</w:t>
      </w:r>
    </w:p>
    <w:p w14:paraId="43FAFB88" w14:textId="0E906800" w:rsidR="00AF54CE" w:rsidRPr="00AF54CE" w:rsidRDefault="005610A0" w:rsidP="00AF54CE">
      <w:pPr>
        <w:pStyle w:val="ab"/>
        <w:rPr>
          <w:lang w:val="ru-RU"/>
        </w:rPr>
      </w:pPr>
      <w:r>
        <w:t>Мам, а с тобой… ну… всё в порядке?</w:t>
      </w:r>
      <w:r w:rsidR="00AF54CE">
        <w:rPr>
          <w:lang w:val="ru-RU"/>
        </w:rPr>
        <w:t>..</w:t>
      </w:r>
    </w:p>
    <w:p w14:paraId="147DDF18" w14:textId="77777777" w:rsidR="005610A0" w:rsidRDefault="005610A0" w:rsidP="005610A0">
      <w:pPr>
        <w:pStyle w:val="a7"/>
        <w:rPr>
          <w:lang w:val="ru-RU"/>
        </w:rPr>
      </w:pPr>
      <w:r>
        <w:t xml:space="preserve">Она кивает головой, смотрит на него со всей любовью, улыбаясь сквозь наворачивающиеся слёзы. Он </w:t>
      </w:r>
      <w:r w:rsidR="0068338C">
        <w:t>кладёт</w:t>
      </w:r>
      <w:r>
        <w:t xml:space="preserve"> руку ей на плечо, гладит, улыбаясь в ответ.</w:t>
      </w:r>
      <w:r w:rsidR="0046240A">
        <w:rPr>
          <w:lang w:val="ru-RU"/>
        </w:rPr>
        <w:t xml:space="preserve"> </w:t>
      </w:r>
      <w:r w:rsidR="0046240A" w:rsidRPr="0046240A">
        <w:rPr>
          <w:lang w:val="ru-RU"/>
        </w:rPr>
        <w:t>Чак смотрит на стену, где висит фотография, где он такой же как сейчас, а мама совсем молодая. Вздыхает</w:t>
      </w:r>
      <w:r w:rsidR="0046240A">
        <w:rPr>
          <w:lang w:val="ru-RU"/>
        </w:rPr>
        <w:t>.</w:t>
      </w:r>
    </w:p>
    <w:p w14:paraId="3BE45CFB" w14:textId="77777777" w:rsidR="0046240A" w:rsidRPr="0046240A" w:rsidRDefault="0046240A" w:rsidP="0046240A">
      <w:pPr>
        <w:pStyle w:val="a9"/>
        <w:rPr>
          <w:lang w:val="ru-RU"/>
        </w:rPr>
      </w:pPr>
      <w:r>
        <w:rPr>
          <w:lang w:val="ru-RU"/>
        </w:rPr>
        <w:t>МАМА ЧАКА</w:t>
      </w:r>
    </w:p>
    <w:p w14:paraId="42CFEB0A" w14:textId="77777777" w:rsidR="0046240A" w:rsidRDefault="0046240A" w:rsidP="0046240A">
      <w:pPr>
        <w:pStyle w:val="ab"/>
      </w:pPr>
      <w:r>
        <w:t>Мне говорили, что я свихнулась, мол, чокнутая, и ты никогда не вернёшься… А я знала! Я чувствовала! Материнское сердце, оно ведь не врёт. И ты – здесь, вернулся. Это они все чокнутые!  Правда?</w:t>
      </w:r>
    </w:p>
    <w:p w14:paraId="3D78C104" w14:textId="77777777" w:rsidR="0046240A" w:rsidRDefault="0046240A" w:rsidP="0046240A">
      <w:pPr>
        <w:pStyle w:val="a9"/>
      </w:pPr>
      <w:r>
        <w:t>ЧАК</w:t>
      </w:r>
    </w:p>
    <w:p w14:paraId="5C917CE2" w14:textId="77777777" w:rsidR="0046240A" w:rsidRDefault="0046240A" w:rsidP="0046240A">
      <w:pPr>
        <w:pStyle w:val="ab"/>
      </w:pPr>
      <w:r>
        <w:t>Правда, мам.</w:t>
      </w:r>
    </w:p>
    <w:p w14:paraId="5470E06A" w14:textId="77777777" w:rsidR="0046240A" w:rsidRDefault="0046240A" w:rsidP="0046240A">
      <w:pPr>
        <w:pStyle w:val="a9"/>
      </w:pPr>
      <w:r>
        <w:t>МАМА ЧАКА</w:t>
      </w:r>
    </w:p>
    <w:p w14:paraId="095E1515" w14:textId="77777777" w:rsidR="0046240A" w:rsidRDefault="0046240A" w:rsidP="0046240A">
      <w:pPr>
        <w:pStyle w:val="ab"/>
      </w:pPr>
      <w:r>
        <w:t>Сынок, обещай, что больше никогда не уйдёшь, и не оставишь меня одну!</w:t>
      </w:r>
    </w:p>
    <w:p w14:paraId="795B808C" w14:textId="77777777" w:rsidR="0046240A" w:rsidRDefault="0046240A" w:rsidP="0046240A">
      <w:pPr>
        <w:pStyle w:val="a7"/>
      </w:pPr>
      <w:r>
        <w:t>Чак долго не находится с ответом, но затем говорит, горько улыбаясь.</w:t>
      </w:r>
    </w:p>
    <w:p w14:paraId="465F645C" w14:textId="77777777" w:rsidR="0046240A" w:rsidRDefault="0046240A" w:rsidP="0046240A">
      <w:pPr>
        <w:pStyle w:val="a9"/>
      </w:pPr>
      <w:r>
        <w:t>ЧАК</w:t>
      </w:r>
    </w:p>
    <w:p w14:paraId="5499EDAB" w14:textId="77777777" w:rsidR="0046240A" w:rsidRDefault="0046240A" w:rsidP="0046240A">
      <w:pPr>
        <w:pStyle w:val="ab"/>
      </w:pPr>
      <w:r>
        <w:t>Обещаю, ма… Всё, я вернулся! Навсегда! Только я это, с пацанами щас по делам сгоняю…</w:t>
      </w:r>
    </w:p>
    <w:p w14:paraId="303FA791" w14:textId="77777777" w:rsidR="0046240A" w:rsidRDefault="0046240A" w:rsidP="0046240A">
      <w:pPr>
        <w:pStyle w:val="a9"/>
      </w:pPr>
      <w:r>
        <w:t>МАМА ЧАКА</w:t>
      </w:r>
    </w:p>
    <w:p w14:paraId="150C357A" w14:textId="77777777" w:rsidR="0046240A" w:rsidRDefault="0046240A" w:rsidP="0046240A">
      <w:pPr>
        <w:pStyle w:val="ab"/>
      </w:pPr>
      <w:r>
        <w:t>Серёёёжа!!! Ты пообещал!!!</w:t>
      </w:r>
    </w:p>
    <w:p w14:paraId="106C4DF5" w14:textId="77777777" w:rsidR="0046240A" w:rsidRDefault="0046240A" w:rsidP="0046240A">
      <w:pPr>
        <w:pStyle w:val="a9"/>
      </w:pPr>
      <w:r>
        <w:t>ЧАК</w:t>
      </w:r>
    </w:p>
    <w:p w14:paraId="25F7722B" w14:textId="77777777" w:rsidR="00C574E1" w:rsidRDefault="0046240A" w:rsidP="0046240A">
      <w:pPr>
        <w:pStyle w:val="ab"/>
      </w:pPr>
      <w:r>
        <w:t>Вечером вернусь! Зуб даю!</w:t>
      </w:r>
    </w:p>
    <w:p w14:paraId="20E39E03" w14:textId="77777777" w:rsidR="0046240A" w:rsidRDefault="0046240A" w:rsidP="0046240A">
      <w:pPr>
        <w:pStyle w:val="a9"/>
      </w:pPr>
      <w:r>
        <w:t>МАМА ЧАКА</w:t>
      </w:r>
    </w:p>
    <w:p w14:paraId="57318A04" w14:textId="77777777" w:rsidR="0046240A" w:rsidRDefault="0046240A" w:rsidP="0046240A">
      <w:pPr>
        <w:pStyle w:val="ae"/>
      </w:pPr>
      <w:r>
        <w:t>(возмущённо)</w:t>
      </w:r>
    </w:p>
    <w:p w14:paraId="2288ACBF" w14:textId="77777777" w:rsidR="00C574E1" w:rsidRDefault="0046240A" w:rsidP="0046240A">
      <w:pPr>
        <w:pStyle w:val="ab"/>
      </w:pPr>
      <w:r>
        <w:t>Серёжа!</w:t>
      </w:r>
    </w:p>
    <w:p w14:paraId="7057E770" w14:textId="77777777" w:rsidR="0046240A" w:rsidRDefault="0046240A" w:rsidP="0046240A">
      <w:pPr>
        <w:pStyle w:val="a9"/>
      </w:pPr>
      <w:r>
        <w:t>ЧАК</w:t>
      </w:r>
    </w:p>
    <w:p w14:paraId="77569B89" w14:textId="77777777" w:rsidR="0046240A" w:rsidRDefault="0046240A" w:rsidP="0046240A">
      <w:pPr>
        <w:pStyle w:val="ab"/>
      </w:pPr>
      <w:r>
        <w:t>Ма, сын подрос – говно вопрос!</w:t>
      </w:r>
    </w:p>
    <w:p w14:paraId="5099CDAE" w14:textId="77777777" w:rsidR="0046240A" w:rsidRDefault="0046240A" w:rsidP="0046240A">
      <w:pPr>
        <w:pStyle w:val="a7"/>
      </w:pPr>
      <w:r>
        <w:t>Мама Чака даёт ему подзатыльник.</w:t>
      </w:r>
    </w:p>
    <w:p w14:paraId="3774703E" w14:textId="77777777" w:rsidR="0046240A" w:rsidRDefault="0046240A" w:rsidP="0046240A">
      <w:pPr>
        <w:pStyle w:val="a9"/>
      </w:pPr>
      <w:r>
        <w:t>МАМА ЧАКА</w:t>
      </w:r>
    </w:p>
    <w:p w14:paraId="0902C0CF" w14:textId="77777777" w:rsidR="0046240A" w:rsidRDefault="0046240A" w:rsidP="0046240A">
      <w:pPr>
        <w:pStyle w:val="ab"/>
      </w:pPr>
      <w:r>
        <w:t>Вырастила «поэта». Вот за что тебе пятёрки по литературе ставили?!</w:t>
      </w:r>
    </w:p>
    <w:p w14:paraId="49AB8736" w14:textId="77777777" w:rsidR="0046240A" w:rsidRDefault="0046240A" w:rsidP="0046240A">
      <w:pPr>
        <w:pStyle w:val="a9"/>
      </w:pPr>
      <w:r>
        <w:t>ЧАК</w:t>
      </w:r>
    </w:p>
    <w:p w14:paraId="546EFD6E" w14:textId="77777777" w:rsidR="00C574E1" w:rsidRDefault="0046240A" w:rsidP="0046240A">
      <w:pPr>
        <w:pStyle w:val="ab"/>
      </w:pPr>
      <w:r>
        <w:t>Мам, ну ты же и ставила…</w:t>
      </w:r>
    </w:p>
    <w:p w14:paraId="40FD447F" w14:textId="77777777" w:rsidR="0046240A" w:rsidRDefault="0046240A" w:rsidP="0046240A">
      <w:pPr>
        <w:pStyle w:val="a9"/>
      </w:pPr>
      <w:r>
        <w:t xml:space="preserve">        МАМА ЧАКА</w:t>
      </w:r>
    </w:p>
    <w:p w14:paraId="4F398651" w14:textId="77777777" w:rsidR="00C574E1" w:rsidRDefault="0046240A" w:rsidP="0046240A">
      <w:pPr>
        <w:pStyle w:val="ab"/>
      </w:pPr>
      <w:r>
        <w:t>Потому что люблю дурачка…</w:t>
      </w:r>
    </w:p>
    <w:p w14:paraId="6CE2A485" w14:textId="77777777" w:rsidR="0046240A" w:rsidRDefault="0046240A" w:rsidP="0046240A">
      <w:pPr>
        <w:pStyle w:val="a7"/>
      </w:pPr>
      <w:r>
        <w:t>Мама Чака обнимает его.</w:t>
      </w:r>
    </w:p>
    <w:p w14:paraId="4DCE6D04" w14:textId="77777777" w:rsidR="00117C5F" w:rsidRDefault="00117C5F" w:rsidP="00117C5F">
      <w:pPr>
        <w:pStyle w:val="a6"/>
      </w:pPr>
      <w:r>
        <w:t>2-12.</w:t>
      </w:r>
      <w:r>
        <w:tab/>
        <w:t>ИНТ. ДОМ ФИЛА (</w:t>
      </w:r>
      <w:r w:rsidRPr="00A20E24">
        <w:rPr>
          <w:caps w:val="0"/>
        </w:rPr>
        <w:t>подъезд</w:t>
      </w:r>
      <w:r>
        <w:t>) – ДЕНЬ</w:t>
      </w:r>
    </w:p>
    <w:p w14:paraId="0338FF1C" w14:textId="77777777" w:rsidR="00117C5F" w:rsidRDefault="00117C5F" w:rsidP="00340CE6">
      <w:pPr>
        <w:pStyle w:val="a7"/>
        <w:keepNext/>
        <w:keepLines/>
      </w:pPr>
      <w:r>
        <w:t xml:space="preserve">Фил выходит из лифта, подходит к двери квартиры. Прежде чем нажать на кнопку звонка, он мнётся какое-то время, собираясь с мыслями. </w:t>
      </w:r>
      <w:r w:rsidRPr="00340CE6">
        <w:t>Репетирует речь</w:t>
      </w:r>
      <w:r>
        <w:t>.</w:t>
      </w:r>
    </w:p>
    <w:p w14:paraId="3C9F81AE" w14:textId="77777777" w:rsidR="00117C5F" w:rsidRDefault="00117C5F" w:rsidP="00117C5F">
      <w:pPr>
        <w:pStyle w:val="a9"/>
      </w:pPr>
      <w:r>
        <w:t>ФИЛ</w:t>
      </w:r>
    </w:p>
    <w:p w14:paraId="4E3EC601" w14:textId="77777777" w:rsidR="00117C5F" w:rsidRDefault="00117C5F" w:rsidP="00117C5F">
      <w:pPr>
        <w:pStyle w:val="ae"/>
      </w:pPr>
      <w:r>
        <w:t>(неуверенно)</w:t>
      </w:r>
    </w:p>
    <w:p w14:paraId="593F0461" w14:textId="77777777" w:rsidR="00117C5F" w:rsidRDefault="00117C5F" w:rsidP="00117C5F">
      <w:pPr>
        <w:pStyle w:val="ab"/>
        <w:rPr>
          <w:lang w:val="ru-RU"/>
        </w:rPr>
      </w:pPr>
      <w:r>
        <w:t>Ну привет</w:t>
      </w:r>
      <w:r w:rsidR="00E8244A">
        <w:rPr>
          <w:lang w:val="ru-RU"/>
        </w:rPr>
        <w:t>,</w:t>
      </w:r>
      <w:r>
        <w:t xml:space="preserve"> родная, я тут задержался… Вы с Лёшкой меня не потеряли? Блин, нет… Здравствуй, Дашунь, я соскучился, вот</w:t>
      </w:r>
      <w:r w:rsidR="00E8244A">
        <w:rPr>
          <w:lang w:val="ru-RU"/>
        </w:rPr>
        <w:t>,</w:t>
      </w:r>
      <w:r>
        <w:t xml:space="preserve"> пришёл… Знакомь с сыном… Блин, хрень какая-то… </w:t>
      </w:r>
      <w:proofErr w:type="spellStart"/>
      <w:r>
        <w:t>Сюрприииииз</w:t>
      </w:r>
      <w:proofErr w:type="spellEnd"/>
      <w:r>
        <w:t>!!!... Короче, пофиг</w:t>
      </w:r>
      <w:r>
        <w:rPr>
          <w:lang w:val="ru-RU"/>
        </w:rPr>
        <w:t>!</w:t>
      </w:r>
    </w:p>
    <w:p w14:paraId="6197EC48" w14:textId="77777777" w:rsidR="00117C5F" w:rsidRPr="00117C5F" w:rsidRDefault="00117C5F" w:rsidP="00117C5F">
      <w:pPr>
        <w:pStyle w:val="a7"/>
        <w:rPr>
          <w:lang w:val="ru-RU"/>
        </w:rPr>
      </w:pPr>
      <w:r w:rsidRPr="00117C5F">
        <w:t>Он жмёт на кнопку, приглаживает волосы, ждёт. В этот момент из соседней квартиры выходит СОСЕДКА, женщина лет 65-ти с собачкой. При виде Фила собачка начинает рычать</w:t>
      </w:r>
      <w:r>
        <w:rPr>
          <w:lang w:val="ru-RU"/>
        </w:rPr>
        <w:t>.</w:t>
      </w:r>
    </w:p>
    <w:p w14:paraId="1C506757" w14:textId="77777777" w:rsidR="00117C5F" w:rsidRDefault="00117C5F" w:rsidP="00117C5F">
      <w:pPr>
        <w:pStyle w:val="a9"/>
      </w:pPr>
      <w:r>
        <w:t>СОСЕДКА</w:t>
      </w:r>
    </w:p>
    <w:p w14:paraId="53993EA2" w14:textId="77777777" w:rsidR="00117C5F" w:rsidRDefault="00117C5F" w:rsidP="00117C5F">
      <w:pPr>
        <w:pStyle w:val="ae"/>
      </w:pPr>
      <w:r>
        <w:t>(закрывая замок)</w:t>
      </w:r>
    </w:p>
    <w:p w14:paraId="3904B860" w14:textId="77777777" w:rsidR="00117C5F" w:rsidRDefault="00117C5F" w:rsidP="00117C5F">
      <w:pPr>
        <w:pStyle w:val="ab"/>
      </w:pPr>
      <w:r>
        <w:t>Тише, Буська.</w:t>
      </w:r>
    </w:p>
    <w:p w14:paraId="05220775" w14:textId="77777777" w:rsidR="00117C5F" w:rsidRDefault="00117C5F" w:rsidP="00117C5F">
      <w:pPr>
        <w:pStyle w:val="a9"/>
      </w:pPr>
      <w:r>
        <w:t>ФИЛ</w:t>
      </w:r>
    </w:p>
    <w:p w14:paraId="0584B90C" w14:textId="77777777" w:rsidR="00117C5F" w:rsidRDefault="00117C5F" w:rsidP="00117C5F">
      <w:pPr>
        <w:pStyle w:val="ab"/>
      </w:pPr>
      <w:r>
        <w:t>Здрасьте, Анна Викторовна.</w:t>
      </w:r>
    </w:p>
    <w:p w14:paraId="4FBBB4E9" w14:textId="77777777" w:rsidR="00117C5F" w:rsidRDefault="00117C5F" w:rsidP="00117C5F">
      <w:pPr>
        <w:pStyle w:val="a9"/>
      </w:pPr>
      <w:r>
        <w:t>СОСЕДКА</w:t>
      </w:r>
    </w:p>
    <w:p w14:paraId="6F182748" w14:textId="77777777" w:rsidR="00117C5F" w:rsidRDefault="00117C5F" w:rsidP="00117C5F">
      <w:pPr>
        <w:pStyle w:val="ab"/>
      </w:pPr>
      <w:r>
        <w:t>Здравствуйте.</w:t>
      </w:r>
    </w:p>
    <w:p w14:paraId="0CA7F0CB" w14:textId="77777777" w:rsidR="00117C5F" w:rsidRDefault="00117C5F" w:rsidP="00117C5F">
      <w:pPr>
        <w:pStyle w:val="a7"/>
      </w:pPr>
      <w:r>
        <w:t>Она направляется к лифту, поравнявшись, приглядывается к Филу.</w:t>
      </w:r>
    </w:p>
    <w:p w14:paraId="21CD4422" w14:textId="77777777" w:rsidR="00117C5F" w:rsidRDefault="00117C5F" w:rsidP="00117C5F">
      <w:pPr>
        <w:pStyle w:val="a9"/>
      </w:pPr>
      <w:r>
        <w:t>СОСЕДКА</w:t>
      </w:r>
    </w:p>
    <w:p w14:paraId="5ABBA285" w14:textId="77777777" w:rsidR="00117C5F" w:rsidRDefault="00117C5F" w:rsidP="00117C5F">
      <w:pPr>
        <w:pStyle w:val="ab"/>
      </w:pPr>
      <w:r>
        <w:t>А вы кто?</w:t>
      </w:r>
    </w:p>
    <w:p w14:paraId="6B569DCF" w14:textId="77777777" w:rsidR="00117C5F" w:rsidRDefault="00117C5F" w:rsidP="00117C5F">
      <w:pPr>
        <w:pStyle w:val="a9"/>
      </w:pPr>
      <w:r>
        <w:t>ФИЛ</w:t>
      </w:r>
    </w:p>
    <w:p w14:paraId="74F0F1B3" w14:textId="77777777" w:rsidR="00117C5F" w:rsidRDefault="00117C5F" w:rsidP="00117C5F">
      <w:pPr>
        <w:pStyle w:val="ab"/>
      </w:pPr>
      <w:r>
        <w:t xml:space="preserve">Яааа… новый участковый ваш. Сегодня без формы просто. Я к Дарье Токаревой. </w:t>
      </w:r>
      <w:r w:rsidRPr="00A0301C">
        <w:rPr>
          <w:strike/>
          <w:color w:val="808080" w:themeColor="background1" w:themeShade="80"/>
        </w:rPr>
        <w:t>Уточнить надо кое-что по пропискам.</w:t>
      </w:r>
    </w:p>
    <w:p w14:paraId="5A75689F" w14:textId="77777777" w:rsidR="00117C5F" w:rsidRDefault="00117C5F" w:rsidP="00117C5F">
      <w:pPr>
        <w:pStyle w:val="a9"/>
      </w:pPr>
      <w:r>
        <w:t>СОСЕДКА</w:t>
      </w:r>
    </w:p>
    <w:p w14:paraId="653B7AB2" w14:textId="77777777" w:rsidR="00117C5F" w:rsidRDefault="00117C5F" w:rsidP="0061365F">
      <w:pPr>
        <w:pStyle w:val="ab"/>
        <w:keepNext/>
      </w:pPr>
      <w:r>
        <w:t>К кому?</w:t>
      </w:r>
    </w:p>
    <w:p w14:paraId="35DEDDD3" w14:textId="77777777" w:rsidR="00117C5F" w:rsidRDefault="00117C5F" w:rsidP="0061365F">
      <w:pPr>
        <w:pStyle w:val="ae"/>
        <w:jc w:val="left"/>
      </w:pPr>
      <w:r>
        <w:t>(показыва</w:t>
      </w:r>
      <w:r w:rsidR="0061365F">
        <w:t>я</w:t>
      </w:r>
      <w:r>
        <w:t xml:space="preserve"> на дверь)</w:t>
      </w:r>
    </w:p>
    <w:p w14:paraId="41F0B55A" w14:textId="77777777" w:rsidR="00117C5F" w:rsidRDefault="00117C5F" w:rsidP="00117C5F">
      <w:pPr>
        <w:pStyle w:val="ab"/>
      </w:pPr>
      <w:r>
        <w:t>К Даше?</w:t>
      </w:r>
    </w:p>
    <w:p w14:paraId="4A6A2565" w14:textId="77777777" w:rsidR="00117C5F" w:rsidRDefault="00117C5F" w:rsidP="00117C5F">
      <w:pPr>
        <w:pStyle w:val="a7"/>
        <w:rPr>
          <w:lang w:val="ru-RU"/>
        </w:rPr>
      </w:pPr>
      <w:r>
        <w:t>Фил кивает</w:t>
      </w:r>
      <w:r>
        <w:rPr>
          <w:lang w:val="ru-RU"/>
        </w:rPr>
        <w:t>.</w:t>
      </w:r>
    </w:p>
    <w:p w14:paraId="65297C84" w14:textId="77777777" w:rsidR="00117C5F" w:rsidRPr="00AC28FC" w:rsidRDefault="00117C5F" w:rsidP="00117C5F">
      <w:pPr>
        <w:pStyle w:val="a9"/>
        <w:rPr>
          <w:lang w:val="ru-RU"/>
        </w:rPr>
      </w:pPr>
      <w:r>
        <w:rPr>
          <w:lang w:val="ru-RU"/>
        </w:rPr>
        <w:t>СОСЕДКА</w:t>
      </w:r>
    </w:p>
    <w:p w14:paraId="039AB238" w14:textId="2E0C9279" w:rsidR="00117C5F" w:rsidRDefault="00117C5F" w:rsidP="00117C5F">
      <w:pPr>
        <w:pStyle w:val="ab"/>
      </w:pPr>
      <w:r w:rsidRPr="00117C5F">
        <w:t>Хреново работаешь</w:t>
      </w:r>
      <w:r w:rsidR="00A0301C">
        <w:rPr>
          <w:lang w:val="ru-RU"/>
        </w:rPr>
        <w:t xml:space="preserve">, </w:t>
      </w:r>
      <w:r w:rsidR="00A0301C" w:rsidRPr="00A0301C">
        <w:rPr>
          <w:color w:val="00B050"/>
          <w:lang w:val="ru-RU"/>
        </w:rPr>
        <w:t>участковый</w:t>
      </w:r>
      <w:r w:rsidRPr="00117C5F">
        <w:t xml:space="preserve">! Она сто лет уже тут не живёт. Продала квартиру и переехала </w:t>
      </w:r>
      <w:r w:rsidRPr="00A0301C">
        <w:rPr>
          <w:strike/>
          <w:color w:val="A6A6A6" w:themeColor="background1" w:themeShade="A6"/>
        </w:rPr>
        <w:t>куда-то</w:t>
      </w:r>
      <w:r w:rsidRPr="00117C5F">
        <w:t>.</w:t>
      </w:r>
      <w:r w:rsidR="002D5285">
        <w:rPr>
          <w:lang w:val="ru-RU"/>
        </w:rPr>
        <w:t xml:space="preserve"> </w:t>
      </w:r>
      <w:r w:rsidR="002D5285" w:rsidRPr="002D5285">
        <w:rPr>
          <w:lang w:val="ru-RU"/>
        </w:rPr>
        <w:t>А квартиру таджикам сда</w:t>
      </w:r>
      <w:r w:rsidR="00A0301C" w:rsidRPr="00A0301C">
        <w:rPr>
          <w:color w:val="00B050"/>
          <w:lang w:val="ru-RU"/>
        </w:rPr>
        <w:t>ют</w:t>
      </w:r>
      <w:r w:rsidR="002D5285" w:rsidRPr="002D5285">
        <w:rPr>
          <w:lang w:val="ru-RU"/>
        </w:rPr>
        <w:t xml:space="preserve">. </w:t>
      </w:r>
      <w:r w:rsidRPr="00117C5F">
        <w:t xml:space="preserve"> Кстати</w:t>
      </w:r>
      <w:r w:rsidR="002D5285">
        <w:rPr>
          <w:lang w:val="ru-RU"/>
        </w:rPr>
        <w:t>,</w:t>
      </w:r>
      <w:r w:rsidRPr="00117C5F">
        <w:t xml:space="preserve"> можешь</w:t>
      </w:r>
      <w:r w:rsidR="002D5285">
        <w:rPr>
          <w:lang w:val="ru-RU"/>
        </w:rPr>
        <w:t xml:space="preserve"> их</w:t>
      </w:r>
      <w:r w:rsidRPr="00117C5F">
        <w:t xml:space="preserve"> пошугать, а то каждый день воняют своим пловом! </w:t>
      </w:r>
      <w:r w:rsidRPr="00A0301C">
        <w:rPr>
          <w:strike/>
          <w:color w:val="A6A6A6" w:themeColor="background1" w:themeShade="A6"/>
        </w:rPr>
        <w:t>А мы с Бусей на диете! Можем и сорваться!</w:t>
      </w:r>
    </w:p>
    <w:p w14:paraId="60B3AEC9" w14:textId="77777777" w:rsidR="00117C5F" w:rsidRDefault="00117C5F" w:rsidP="00117C5F">
      <w:pPr>
        <w:pStyle w:val="a9"/>
      </w:pPr>
      <w:r>
        <w:t>ФИЛ</w:t>
      </w:r>
    </w:p>
    <w:p w14:paraId="684547CF" w14:textId="77777777" w:rsidR="00117C5F" w:rsidRDefault="00117C5F" w:rsidP="00117C5F">
      <w:pPr>
        <w:pStyle w:val="ab"/>
      </w:pPr>
      <w:r>
        <w:rPr>
          <w:lang w:val="ru-RU"/>
        </w:rPr>
        <w:t>Ясно</w:t>
      </w:r>
      <w:r>
        <w:t>. Ошибка, наверное, какая-то. Спасибо. До свидания.</w:t>
      </w:r>
    </w:p>
    <w:p w14:paraId="44E0B487" w14:textId="77777777" w:rsidR="00117C5F" w:rsidRDefault="00117C5F" w:rsidP="00117C5F">
      <w:pPr>
        <w:pStyle w:val="a7"/>
      </w:pPr>
      <w:r>
        <w:t>Соседка присматривается.</w:t>
      </w:r>
    </w:p>
    <w:p w14:paraId="7B7A8132" w14:textId="77777777" w:rsidR="00117C5F" w:rsidRDefault="00117C5F" w:rsidP="00117C5F">
      <w:pPr>
        <w:pStyle w:val="a9"/>
      </w:pPr>
      <w:r>
        <w:t>СОСЕДКА</w:t>
      </w:r>
    </w:p>
    <w:p w14:paraId="25BB596C" w14:textId="77777777" w:rsidR="00117C5F" w:rsidRDefault="00117C5F" w:rsidP="00117C5F">
      <w:pPr>
        <w:pStyle w:val="ab"/>
      </w:pPr>
      <w:r>
        <w:t>Какое-то лицо у вас знакомое.</w:t>
      </w:r>
    </w:p>
    <w:p w14:paraId="1F623A43" w14:textId="77777777" w:rsidR="00117C5F" w:rsidRDefault="00117C5F" w:rsidP="00117C5F">
      <w:pPr>
        <w:pStyle w:val="ae"/>
      </w:pPr>
      <w:r>
        <w:t>(замирает)</w:t>
      </w:r>
    </w:p>
    <w:p w14:paraId="1661CE65" w14:textId="0D64C94D" w:rsidR="00117C5F" w:rsidRDefault="00117C5F" w:rsidP="00117C5F">
      <w:pPr>
        <w:pStyle w:val="ab"/>
      </w:pPr>
      <w:r>
        <w:t>Саша… ты</w:t>
      </w:r>
      <w:r w:rsidR="00A0301C">
        <w:rPr>
          <w:lang w:val="ru-RU"/>
        </w:rPr>
        <w:t xml:space="preserve">, </w:t>
      </w:r>
      <w:r w:rsidR="00A0301C" w:rsidRPr="00A0301C">
        <w:rPr>
          <w:color w:val="00B050"/>
          <w:lang w:val="ru-RU"/>
        </w:rPr>
        <w:t>что ли</w:t>
      </w:r>
      <w:r>
        <w:t>?</w:t>
      </w:r>
    </w:p>
    <w:p w14:paraId="4137B90E" w14:textId="77777777" w:rsidR="00117C5F" w:rsidRDefault="00117C5F" w:rsidP="00117C5F">
      <w:pPr>
        <w:pStyle w:val="a9"/>
      </w:pPr>
      <w:r>
        <w:t>ФИЛ</w:t>
      </w:r>
    </w:p>
    <w:p w14:paraId="11C3290D" w14:textId="77777777" w:rsidR="00117C5F" w:rsidRDefault="00117C5F" w:rsidP="00117C5F">
      <w:pPr>
        <w:pStyle w:val="ae"/>
      </w:pPr>
      <w:r>
        <w:t>(грустно)</w:t>
      </w:r>
    </w:p>
    <w:p w14:paraId="070A9ED5" w14:textId="77777777" w:rsidR="00117C5F" w:rsidRDefault="00117C5F" w:rsidP="00117C5F">
      <w:pPr>
        <w:pStyle w:val="ab"/>
      </w:pPr>
      <w:r>
        <w:t>Нет. Не я.</w:t>
      </w:r>
    </w:p>
    <w:p w14:paraId="3D7C1351" w14:textId="77777777" w:rsidR="00117C5F" w:rsidRPr="00117C5F" w:rsidRDefault="00117C5F" w:rsidP="00117C5F">
      <w:pPr>
        <w:pStyle w:val="a7"/>
      </w:pPr>
      <w:r>
        <w:t>Он уходит, Соседка остаётся в растерянности.</w:t>
      </w:r>
    </w:p>
    <w:p w14:paraId="5BFDDE45" w14:textId="77777777" w:rsidR="005610A0" w:rsidRDefault="0068338C" w:rsidP="0068338C">
      <w:pPr>
        <w:pStyle w:val="a6"/>
      </w:pPr>
      <w:r>
        <w:t>2-1</w:t>
      </w:r>
      <w:r w:rsidR="00117C5F">
        <w:t>3</w:t>
      </w:r>
      <w:r>
        <w:t>.</w:t>
      </w:r>
      <w:r>
        <w:tab/>
      </w:r>
      <w:r w:rsidR="005610A0">
        <w:t xml:space="preserve">НАТ. АВТОСЕРВИС </w:t>
      </w:r>
      <w:r>
        <w:t>–</w:t>
      </w:r>
      <w:r w:rsidR="005610A0">
        <w:t xml:space="preserve"> ДЕНЬ</w:t>
      </w:r>
    </w:p>
    <w:p w14:paraId="3544E0B9" w14:textId="77777777" w:rsidR="00117C5F" w:rsidRPr="00340CE6" w:rsidRDefault="00117C5F" w:rsidP="00340CE6">
      <w:pPr>
        <w:pStyle w:val="a7"/>
        <w:keepNext/>
        <w:keepLines/>
      </w:pPr>
      <w:r w:rsidRPr="00340CE6">
        <w:t>Автомобиль Фила подъезжает к автосервису, разъезжается с машиной. Фил и Чак видят, как за машиной бежит Шуруп, швыряет в неё банку пива, что-то кричит вслед. Фил и Чак выходят из машины.</w:t>
      </w:r>
    </w:p>
    <w:p w14:paraId="2E6DE303" w14:textId="77777777" w:rsidR="00117C5F" w:rsidRPr="00117C5F" w:rsidRDefault="00117C5F" w:rsidP="00117C5F">
      <w:pPr>
        <w:pStyle w:val="a9"/>
      </w:pPr>
      <w:r w:rsidRPr="00117C5F">
        <w:t>ШУРУП</w:t>
      </w:r>
    </w:p>
    <w:p w14:paraId="48AAC0B5" w14:textId="77777777" w:rsidR="00117C5F" w:rsidRPr="00117C5F" w:rsidRDefault="00117C5F" w:rsidP="00117C5F">
      <w:pPr>
        <w:pStyle w:val="ab"/>
      </w:pPr>
      <w:r w:rsidRPr="00117C5F">
        <w:t>…задницу себе снеси, и там построй!!!</w:t>
      </w:r>
    </w:p>
    <w:p w14:paraId="59AFB8B1" w14:textId="77777777" w:rsidR="00117C5F" w:rsidRPr="00117C5F" w:rsidRDefault="00117C5F" w:rsidP="00117C5F">
      <w:pPr>
        <w:pStyle w:val="a9"/>
      </w:pPr>
      <w:r w:rsidRPr="00117C5F">
        <w:t>ФИЛ</w:t>
      </w:r>
    </w:p>
    <w:p w14:paraId="454D4F71" w14:textId="77777777" w:rsidR="00117C5F" w:rsidRPr="00117C5F" w:rsidRDefault="00117C5F" w:rsidP="00117C5F">
      <w:pPr>
        <w:pStyle w:val="ab"/>
      </w:pPr>
      <w:r w:rsidRPr="00A0301C">
        <w:rPr>
          <w:strike/>
          <w:color w:val="A6A6A6" w:themeColor="background1" w:themeShade="A6"/>
        </w:rPr>
        <w:t>Вау,</w:t>
      </w:r>
      <w:r w:rsidRPr="00A0301C">
        <w:rPr>
          <w:color w:val="A6A6A6" w:themeColor="background1" w:themeShade="A6"/>
        </w:rPr>
        <w:t xml:space="preserve"> </w:t>
      </w:r>
      <w:r w:rsidRPr="00117C5F">
        <w:t>Шуруп, тебе чё резьбу снесло? Ты чё так орёшь?</w:t>
      </w:r>
    </w:p>
    <w:p w14:paraId="41ED8688" w14:textId="77777777" w:rsidR="00117C5F" w:rsidRPr="00117C5F" w:rsidRDefault="00117C5F" w:rsidP="00117C5F">
      <w:pPr>
        <w:pStyle w:val="a7"/>
        <w:rPr>
          <w:lang w:val="ru-RU" w:eastAsia="ru-RU"/>
        </w:rPr>
      </w:pPr>
      <w:r w:rsidRPr="00117C5F">
        <w:rPr>
          <w:lang w:val="ru-RU" w:eastAsia="ru-RU"/>
        </w:rPr>
        <w:t>Шуруп тяжело вздыхает, садится на порог.</w:t>
      </w:r>
    </w:p>
    <w:p w14:paraId="504ED923" w14:textId="77777777" w:rsidR="00117C5F" w:rsidRPr="00117C5F" w:rsidRDefault="00117C5F" w:rsidP="00117C5F">
      <w:pPr>
        <w:pStyle w:val="a9"/>
      </w:pPr>
      <w:r w:rsidRPr="00117C5F">
        <w:t>ШУРУП</w:t>
      </w:r>
    </w:p>
    <w:p w14:paraId="7BECE35C" w14:textId="77777777" w:rsidR="00117C5F" w:rsidRPr="00117C5F" w:rsidRDefault="00117C5F" w:rsidP="00117C5F">
      <w:pPr>
        <w:pStyle w:val="ab"/>
      </w:pPr>
      <w:r w:rsidRPr="00117C5F">
        <w:t xml:space="preserve">Да задолбали </w:t>
      </w:r>
      <w:r w:rsidRPr="00A0301C">
        <w:rPr>
          <w:strike/>
          <w:color w:val="A6A6A6" w:themeColor="background1" w:themeShade="A6"/>
        </w:rPr>
        <w:t>коммерсы</w:t>
      </w:r>
      <w:r w:rsidRPr="00117C5F">
        <w:t>! Хотят на месте моего автосервиса, торгач построить.</w:t>
      </w:r>
    </w:p>
    <w:p w14:paraId="49DB43D9" w14:textId="77777777" w:rsidR="00117C5F" w:rsidRPr="00117C5F" w:rsidRDefault="00117C5F" w:rsidP="00117C5F">
      <w:pPr>
        <w:pStyle w:val="a9"/>
      </w:pPr>
      <w:r w:rsidRPr="00117C5F">
        <w:t>ФИЛ</w:t>
      </w:r>
    </w:p>
    <w:p w14:paraId="7BC6A662" w14:textId="77777777" w:rsidR="00C574E1" w:rsidRDefault="00117C5F" w:rsidP="00E8244A">
      <w:pPr>
        <w:pStyle w:val="ab"/>
      </w:pPr>
      <w:r w:rsidRPr="00117C5F">
        <w:t>Так</w:t>
      </w:r>
      <w:r w:rsidR="00E8244A">
        <w:t>,</w:t>
      </w:r>
      <w:r w:rsidRPr="00117C5F">
        <w:t xml:space="preserve"> давай, мы их прессанём?</w:t>
      </w:r>
    </w:p>
    <w:p w14:paraId="0EE9F38B" w14:textId="77777777" w:rsidR="00117C5F" w:rsidRPr="00117C5F" w:rsidRDefault="00117C5F" w:rsidP="00117C5F">
      <w:pPr>
        <w:pStyle w:val="a9"/>
      </w:pPr>
      <w:r w:rsidRPr="00117C5F">
        <w:t>ЧАК</w:t>
      </w:r>
    </w:p>
    <w:p w14:paraId="4030CB60" w14:textId="77777777" w:rsidR="00117C5F" w:rsidRPr="00117C5F" w:rsidRDefault="00117C5F" w:rsidP="00E8244A">
      <w:pPr>
        <w:pStyle w:val="ab"/>
      </w:pPr>
      <w:r w:rsidRPr="00117C5F">
        <w:t>Утюжком прогладим, паяльничком осадим…</w:t>
      </w:r>
    </w:p>
    <w:p w14:paraId="2AF6FE57" w14:textId="77777777" w:rsidR="00117C5F" w:rsidRPr="00117C5F" w:rsidRDefault="00117C5F" w:rsidP="00117C5F">
      <w:pPr>
        <w:pStyle w:val="a9"/>
      </w:pPr>
      <w:r w:rsidRPr="00117C5F">
        <w:t>ШУРУП</w:t>
      </w:r>
    </w:p>
    <w:p w14:paraId="608808A0" w14:textId="66E14067" w:rsidR="00117C5F" w:rsidRDefault="00117C5F" w:rsidP="00E8244A">
      <w:pPr>
        <w:pStyle w:val="ab"/>
      </w:pPr>
      <w:r w:rsidRPr="00117C5F">
        <w:t xml:space="preserve">Парни, тормозите! Это вам не </w:t>
      </w:r>
      <w:r w:rsidR="001F1736">
        <w:rPr>
          <w:lang w:val="ru-RU"/>
        </w:rPr>
        <w:t>девяностые</w:t>
      </w:r>
      <w:r w:rsidRPr="00117C5F">
        <w:t>. Щас вопросы решают в белых рубашечках</w:t>
      </w:r>
      <w:r w:rsidR="00E8244A">
        <w:rPr>
          <w:lang w:val="ru-RU"/>
        </w:rPr>
        <w:t>,</w:t>
      </w:r>
      <w:r w:rsidRPr="00117C5F">
        <w:t xml:space="preserve"> за столами</w:t>
      </w:r>
      <w:r w:rsidRPr="00A0301C">
        <w:rPr>
          <w:strike/>
          <w:color w:val="A6A6A6" w:themeColor="background1" w:themeShade="A6"/>
        </w:rPr>
        <w:t>, а не в кожанках и со стволами. Ну-ка, признавайтесь… Вы случайно все эти годы не сидели? А то вы какие-то подозрительно отсталые</w:t>
      </w:r>
      <w:r w:rsidRPr="00117C5F">
        <w:t>.</w:t>
      </w:r>
    </w:p>
    <w:p w14:paraId="46559626" w14:textId="77777777" w:rsidR="00A0301C" w:rsidRPr="00A0301C" w:rsidRDefault="00A0301C" w:rsidP="00A0301C">
      <w:pPr>
        <w:pStyle w:val="a9"/>
        <w:rPr>
          <w:color w:val="00B050"/>
        </w:rPr>
      </w:pPr>
      <w:r w:rsidRPr="00A0301C">
        <w:rPr>
          <w:color w:val="00B050"/>
        </w:rPr>
        <w:t>ЧАК</w:t>
      </w:r>
    </w:p>
    <w:p w14:paraId="02330A9D" w14:textId="6E97E92D" w:rsidR="00A0301C" w:rsidRPr="00A0301C" w:rsidRDefault="00A0301C" w:rsidP="00A0301C">
      <w:pPr>
        <w:pStyle w:val="ab"/>
        <w:rPr>
          <w:color w:val="00B050"/>
        </w:rPr>
      </w:pPr>
      <w:r w:rsidRPr="00A0301C">
        <w:rPr>
          <w:color w:val="00B050"/>
        </w:rPr>
        <w:t>В белой рубашечке стрелять не удобно.</w:t>
      </w:r>
    </w:p>
    <w:p w14:paraId="7B2ACC66" w14:textId="77777777" w:rsidR="00A0301C" w:rsidRPr="00A0301C" w:rsidRDefault="00A0301C" w:rsidP="00A0301C">
      <w:pPr>
        <w:pStyle w:val="a9"/>
        <w:rPr>
          <w:color w:val="00B050"/>
        </w:rPr>
      </w:pPr>
      <w:r w:rsidRPr="00A0301C">
        <w:rPr>
          <w:color w:val="00B050"/>
        </w:rPr>
        <w:t>ШУРУП</w:t>
      </w:r>
    </w:p>
    <w:p w14:paraId="6A7091DF" w14:textId="33F05B12" w:rsidR="00A0301C" w:rsidRPr="00A0301C" w:rsidRDefault="00A0301C" w:rsidP="00A0301C">
      <w:pPr>
        <w:pStyle w:val="ab"/>
        <w:rPr>
          <w:color w:val="00B050"/>
        </w:rPr>
      </w:pPr>
      <w:r w:rsidRPr="00A0301C">
        <w:rPr>
          <w:color w:val="00B050"/>
        </w:rPr>
        <w:t>Чак, уже давно никто не стреляет! Вопросы решаются цивилизованно. Пацаны, признавайтесь… Вы случайно все эти годы не сидели? А то вы какие-то подозрительно отсталые.</w:t>
      </w:r>
    </w:p>
    <w:p w14:paraId="5DBFC4BB" w14:textId="77777777" w:rsidR="00117C5F" w:rsidRPr="00117C5F" w:rsidRDefault="00117C5F" w:rsidP="00117C5F">
      <w:pPr>
        <w:pStyle w:val="a9"/>
      </w:pPr>
      <w:r w:rsidRPr="00117C5F">
        <w:t>ФИЛ</w:t>
      </w:r>
    </w:p>
    <w:p w14:paraId="20EB1546" w14:textId="77777777" w:rsidR="00117C5F" w:rsidRPr="00117C5F" w:rsidRDefault="00117C5F" w:rsidP="00E8244A">
      <w:pPr>
        <w:pStyle w:val="ab"/>
      </w:pPr>
      <w:r w:rsidRPr="00117C5F">
        <w:t>Шуруп, ты «Назад, в будущее» смотрел?</w:t>
      </w:r>
    </w:p>
    <w:p w14:paraId="759BE203" w14:textId="77777777" w:rsidR="00117C5F" w:rsidRDefault="00117C5F" w:rsidP="00117C5F">
      <w:pPr>
        <w:pStyle w:val="a7"/>
        <w:rPr>
          <w:lang w:val="ru-RU" w:eastAsia="ru-RU"/>
        </w:rPr>
      </w:pPr>
      <w:r w:rsidRPr="00117C5F">
        <w:rPr>
          <w:lang w:val="ru-RU" w:eastAsia="ru-RU"/>
        </w:rPr>
        <w:t>Шуруп кивает</w:t>
      </w:r>
      <w:r w:rsidR="00E8244A">
        <w:rPr>
          <w:lang w:val="ru-RU" w:eastAsia="ru-RU"/>
        </w:rPr>
        <w:t>.</w:t>
      </w:r>
    </w:p>
    <w:p w14:paraId="783A8725" w14:textId="77777777" w:rsidR="00E8244A" w:rsidRPr="00E8244A" w:rsidRDefault="00E8244A" w:rsidP="00E8244A">
      <w:pPr>
        <w:pStyle w:val="a9"/>
        <w:rPr>
          <w:lang w:val="ru-RU" w:eastAsia="ru-RU"/>
        </w:rPr>
      </w:pPr>
      <w:r>
        <w:rPr>
          <w:lang w:val="ru-RU" w:eastAsia="ru-RU"/>
        </w:rPr>
        <w:t>ФИЛ</w:t>
      </w:r>
    </w:p>
    <w:p w14:paraId="785F9298" w14:textId="77777777" w:rsidR="00C574E1" w:rsidRDefault="00117C5F" w:rsidP="00E8244A">
      <w:pPr>
        <w:pStyle w:val="ab"/>
      </w:pPr>
      <w:r w:rsidRPr="00117C5F">
        <w:t>Ну, представь, что мы на машине времени прилетели из девяностых.</w:t>
      </w:r>
    </w:p>
    <w:p w14:paraId="0587D0AD" w14:textId="77777777" w:rsidR="00117C5F" w:rsidRPr="00117C5F" w:rsidRDefault="00117C5F" w:rsidP="00117C5F">
      <w:pPr>
        <w:pStyle w:val="a9"/>
      </w:pPr>
      <w:r w:rsidRPr="00117C5F">
        <w:t>ШУРУП</w:t>
      </w:r>
    </w:p>
    <w:p w14:paraId="465D2F46" w14:textId="77777777" w:rsidR="00117C5F" w:rsidRPr="00117C5F" w:rsidRDefault="00117C5F" w:rsidP="00E8244A">
      <w:pPr>
        <w:pStyle w:val="ae"/>
      </w:pPr>
      <w:r w:rsidRPr="00117C5F">
        <w:t>(усмехаясь)</w:t>
      </w:r>
    </w:p>
    <w:p w14:paraId="7FEB73A2" w14:textId="77777777" w:rsidR="00117C5F" w:rsidRPr="00117C5F" w:rsidRDefault="00117C5F" w:rsidP="00E8244A">
      <w:pPr>
        <w:pStyle w:val="ab"/>
      </w:pPr>
      <w:r w:rsidRPr="00117C5F">
        <w:t>Ой, темните вы, пацаны! Ладно, если обратно соберётесь, меня захватите.</w:t>
      </w:r>
    </w:p>
    <w:p w14:paraId="06BFFA94" w14:textId="77777777" w:rsidR="00117C5F" w:rsidRPr="00117C5F" w:rsidRDefault="00117C5F" w:rsidP="00117C5F">
      <w:pPr>
        <w:pStyle w:val="a7"/>
        <w:rPr>
          <w:lang w:val="ru-RU" w:eastAsia="ru-RU"/>
        </w:rPr>
      </w:pPr>
      <w:r w:rsidRPr="00117C5F">
        <w:rPr>
          <w:lang w:val="ru-RU" w:eastAsia="ru-RU"/>
        </w:rPr>
        <w:t>Фил смеётся, хлопая его по плечу.</w:t>
      </w:r>
    </w:p>
    <w:p w14:paraId="0DFCA276" w14:textId="77777777" w:rsidR="005610A0" w:rsidRDefault="0068338C" w:rsidP="0068338C">
      <w:pPr>
        <w:pStyle w:val="a6"/>
      </w:pPr>
      <w:r>
        <w:t>2-1</w:t>
      </w:r>
      <w:r w:rsidR="00E24F37">
        <w:t>4</w:t>
      </w:r>
      <w:r>
        <w:t>.</w:t>
      </w:r>
      <w:r>
        <w:tab/>
      </w:r>
      <w:r w:rsidR="005610A0">
        <w:t>ИНТ. АВТОСЕРВИС – ДЕНЬ</w:t>
      </w:r>
    </w:p>
    <w:p w14:paraId="2FF1402A" w14:textId="77777777" w:rsidR="00C574E1" w:rsidRPr="00340CE6" w:rsidRDefault="00715E89" w:rsidP="00340CE6">
      <w:pPr>
        <w:pStyle w:val="a7"/>
        <w:keepNext/>
        <w:keepLines/>
      </w:pPr>
      <w:r w:rsidRPr="00340CE6">
        <w:t>Все сидят за столом. Фил ходит туда-сюда.</w:t>
      </w:r>
    </w:p>
    <w:p w14:paraId="5537670B" w14:textId="77777777" w:rsidR="00715E89" w:rsidRPr="00715E89" w:rsidRDefault="00715E89" w:rsidP="00715E89">
      <w:pPr>
        <w:pStyle w:val="a9"/>
      </w:pPr>
      <w:r w:rsidRPr="00715E89">
        <w:t>ФИЛ</w:t>
      </w:r>
    </w:p>
    <w:p w14:paraId="4978FE64" w14:textId="77777777" w:rsidR="00715E89" w:rsidRPr="00715E89" w:rsidRDefault="00715E89" w:rsidP="00715E89">
      <w:pPr>
        <w:pStyle w:val="ab"/>
      </w:pPr>
      <w:r w:rsidRPr="00715E89">
        <w:t>План такой, братва. Как стемнеет, едем на Ноля охотиться.</w:t>
      </w:r>
    </w:p>
    <w:p w14:paraId="41C423A9" w14:textId="77777777" w:rsidR="00715E89" w:rsidRPr="00715E89" w:rsidRDefault="00715E89" w:rsidP="00715E89">
      <w:pPr>
        <w:pStyle w:val="a9"/>
      </w:pPr>
      <w:r w:rsidRPr="00715E89">
        <w:t>ВЖИК</w:t>
      </w:r>
    </w:p>
    <w:p w14:paraId="1C98E25D" w14:textId="77777777" w:rsidR="00715E89" w:rsidRPr="00715E89" w:rsidRDefault="00715E89" w:rsidP="00715E89">
      <w:pPr>
        <w:pStyle w:val="ab"/>
      </w:pPr>
      <w:r w:rsidRPr="00715E89">
        <w:t>Только шкуру беречь не будем!</w:t>
      </w:r>
    </w:p>
    <w:p w14:paraId="3030C6B4" w14:textId="77777777" w:rsidR="00715E89" w:rsidRPr="00715E89" w:rsidRDefault="00715E89" w:rsidP="00715E89">
      <w:pPr>
        <w:pStyle w:val="a9"/>
      </w:pPr>
      <w:r w:rsidRPr="00715E89">
        <w:t>МАССА</w:t>
      </w:r>
    </w:p>
    <w:p w14:paraId="5A43B4B7" w14:textId="64C0B7E8" w:rsidR="00715E89" w:rsidRPr="00715E89" w:rsidRDefault="00715E89" w:rsidP="00715E89">
      <w:pPr>
        <w:pStyle w:val="ab"/>
      </w:pPr>
      <w:r w:rsidRPr="00A0301C">
        <w:rPr>
          <w:strike/>
          <w:color w:val="A6A6A6" w:themeColor="background1" w:themeShade="A6"/>
        </w:rPr>
        <w:t>Да</w:t>
      </w:r>
      <w:r w:rsidRPr="00715E89">
        <w:t xml:space="preserve"> </w:t>
      </w:r>
      <w:r w:rsidR="00A0301C" w:rsidRPr="00A0301C">
        <w:rPr>
          <w:color w:val="00B050"/>
          <w:lang w:val="ru-RU"/>
        </w:rPr>
        <w:t>И</w:t>
      </w:r>
      <w:r w:rsidRPr="00715E89">
        <w:t xml:space="preserve"> башку! </w:t>
      </w:r>
      <w:r w:rsidRPr="00A0301C">
        <w:rPr>
          <w:strike/>
          <w:color w:val="A6A6A6" w:themeColor="background1" w:themeShade="A6"/>
        </w:rPr>
        <w:t>Её только на стену туалета вешать!</w:t>
      </w:r>
    </w:p>
    <w:p w14:paraId="7278BBB3" w14:textId="77777777" w:rsidR="00715E89" w:rsidRPr="00715E89" w:rsidRDefault="00715E89" w:rsidP="00715E89">
      <w:pPr>
        <w:pStyle w:val="a9"/>
      </w:pPr>
      <w:r w:rsidRPr="00715E89">
        <w:t>ВЖИК</w:t>
      </w:r>
    </w:p>
    <w:p w14:paraId="1CC5BF76" w14:textId="77777777" w:rsidR="00715E89" w:rsidRPr="00715E89" w:rsidRDefault="00715E89" w:rsidP="00715E89">
      <w:pPr>
        <w:pStyle w:val="ab"/>
      </w:pPr>
      <w:r w:rsidRPr="00715E89">
        <w:t>Фил, а если Нейман сказал Нолю, что мы живы?</w:t>
      </w:r>
    </w:p>
    <w:p w14:paraId="694EC80A" w14:textId="77777777" w:rsidR="00715E89" w:rsidRPr="00715E89" w:rsidRDefault="00715E89" w:rsidP="00715E89">
      <w:pPr>
        <w:pStyle w:val="a9"/>
      </w:pPr>
      <w:r w:rsidRPr="00715E89">
        <w:t>ФИЛ</w:t>
      </w:r>
    </w:p>
    <w:p w14:paraId="0E5D0DFD" w14:textId="0A1764FE" w:rsidR="00715E89" w:rsidRPr="00715E89" w:rsidRDefault="00715E89" w:rsidP="00715E89">
      <w:pPr>
        <w:pStyle w:val="ab"/>
      </w:pPr>
      <w:r w:rsidRPr="00D96F00">
        <w:rPr>
          <w:strike/>
          <w:color w:val="A6A6A6" w:themeColor="background1" w:themeShade="A6"/>
        </w:rPr>
        <w:t>Не гони.</w:t>
      </w:r>
      <w:r w:rsidRPr="00D96F00">
        <w:rPr>
          <w:color w:val="A6A6A6" w:themeColor="background1" w:themeShade="A6"/>
        </w:rPr>
        <w:t xml:space="preserve"> </w:t>
      </w:r>
      <w:r w:rsidR="00D96F00" w:rsidRPr="00D96F00">
        <w:rPr>
          <w:color w:val="00B050"/>
          <w:lang w:val="ru-RU"/>
        </w:rPr>
        <w:t xml:space="preserve">Вряд ли. </w:t>
      </w:r>
      <w:r w:rsidRPr="00715E89">
        <w:t>Нейман с него бабки взял, а задачу не выполнил. Ноль его сразу на ноль помножит, как он это любит делать… А ты</w:t>
      </w:r>
      <w:r w:rsidR="00252781">
        <w:rPr>
          <w:lang w:val="ru-RU"/>
        </w:rPr>
        <w:t>,</w:t>
      </w:r>
      <w:r w:rsidRPr="00715E89">
        <w:t xml:space="preserve"> Чак, чё молчишь?</w:t>
      </w:r>
    </w:p>
    <w:p w14:paraId="22EE5B09" w14:textId="7403836F" w:rsidR="00715E89" w:rsidRPr="00715E89" w:rsidRDefault="00715E89" w:rsidP="00715E89">
      <w:pPr>
        <w:pStyle w:val="a7"/>
        <w:rPr>
          <w:lang w:val="ru-RU" w:eastAsia="ru-RU"/>
        </w:rPr>
      </w:pPr>
      <w:r w:rsidRPr="00715E89">
        <w:rPr>
          <w:lang w:val="ru-RU" w:eastAsia="ru-RU"/>
        </w:rPr>
        <w:t xml:space="preserve">Чак </w:t>
      </w:r>
      <w:r w:rsidR="00252781">
        <w:rPr>
          <w:lang w:val="ru-RU" w:eastAsia="ru-RU"/>
        </w:rPr>
        <w:t>задумался</w:t>
      </w:r>
      <w:r w:rsidRPr="00715E89">
        <w:rPr>
          <w:lang w:val="ru-RU" w:eastAsia="ru-RU"/>
        </w:rPr>
        <w:t>. Резко обра</w:t>
      </w:r>
      <w:r w:rsidR="00252781">
        <w:rPr>
          <w:lang w:val="ru-RU" w:eastAsia="ru-RU"/>
        </w:rPr>
        <w:t>щает</w:t>
      </w:r>
      <w:r w:rsidRPr="00715E89">
        <w:rPr>
          <w:lang w:val="ru-RU" w:eastAsia="ru-RU"/>
        </w:rPr>
        <w:t xml:space="preserve"> внимание на пацанов.</w:t>
      </w:r>
    </w:p>
    <w:p w14:paraId="2D271D9F" w14:textId="77777777" w:rsidR="00715E89" w:rsidRPr="00715E89" w:rsidRDefault="00715E89" w:rsidP="00715E89">
      <w:pPr>
        <w:pStyle w:val="a9"/>
      </w:pPr>
      <w:r w:rsidRPr="00715E89">
        <w:t>ЧАК</w:t>
      </w:r>
    </w:p>
    <w:p w14:paraId="50A81CD3" w14:textId="18E41126" w:rsidR="00715E89" w:rsidRPr="00D96F00" w:rsidRDefault="00715E89" w:rsidP="00715E89">
      <w:pPr>
        <w:pStyle w:val="ab"/>
        <w:rPr>
          <w:strike/>
          <w:color w:val="A6A6A6" w:themeColor="background1" w:themeShade="A6"/>
        </w:rPr>
      </w:pPr>
      <w:r w:rsidRPr="00715E89">
        <w:t xml:space="preserve">А? Блин, простите, пацаны, не о том думаю. </w:t>
      </w:r>
      <w:r w:rsidRPr="00D96F00">
        <w:rPr>
          <w:strike/>
          <w:color w:val="A6A6A6" w:themeColor="background1" w:themeShade="A6"/>
        </w:rPr>
        <w:t>Матушка говорит,</w:t>
      </w:r>
      <w:r w:rsidRPr="00D96F00">
        <w:rPr>
          <w:color w:val="A6A6A6" w:themeColor="background1" w:themeShade="A6"/>
        </w:rPr>
        <w:t xml:space="preserve"> </w:t>
      </w:r>
      <w:r w:rsidR="00D96F00" w:rsidRPr="00D96F00">
        <w:rPr>
          <w:color w:val="00B050"/>
          <w:lang w:val="ru-RU"/>
        </w:rPr>
        <w:t>Ол</w:t>
      </w:r>
      <w:r w:rsidRPr="00715E89">
        <w:t xml:space="preserve">еська звонила несколько раз, пробивала, где я и что. Потом пропала. </w:t>
      </w:r>
      <w:r w:rsidRPr="00D96F00">
        <w:rPr>
          <w:strike/>
          <w:color w:val="A6A6A6" w:themeColor="background1" w:themeShade="A6"/>
        </w:rPr>
        <w:t>Не знаю, чё делать…</w:t>
      </w:r>
    </w:p>
    <w:p w14:paraId="5C66B01B" w14:textId="77777777" w:rsidR="00715E89" w:rsidRPr="00715E89" w:rsidRDefault="00715E89" w:rsidP="00715E89">
      <w:pPr>
        <w:pStyle w:val="a9"/>
      </w:pPr>
      <w:r w:rsidRPr="00715E89">
        <w:t>ВЖИК</w:t>
      </w:r>
    </w:p>
    <w:p w14:paraId="6A7ED366" w14:textId="242C72BD" w:rsidR="00715E89" w:rsidRPr="00715E89" w:rsidRDefault="00715E89" w:rsidP="00715E89">
      <w:pPr>
        <w:pStyle w:val="ab"/>
      </w:pPr>
      <w:r w:rsidRPr="00D96F00">
        <w:rPr>
          <w:strike/>
          <w:color w:val="A6A6A6" w:themeColor="background1" w:themeShade="A6"/>
        </w:rPr>
        <w:t>А ты не думал, что ей щас</w:t>
      </w:r>
      <w:r w:rsidRPr="00D96F00">
        <w:rPr>
          <w:color w:val="A6A6A6" w:themeColor="background1" w:themeShade="A6"/>
        </w:rPr>
        <w:t xml:space="preserve"> </w:t>
      </w:r>
      <w:r w:rsidR="00D96F00" w:rsidRPr="00D96F00">
        <w:rPr>
          <w:color w:val="00B050"/>
          <w:lang w:val="ru-RU"/>
        </w:rPr>
        <w:t xml:space="preserve">Ну, ей сейчас </w:t>
      </w:r>
      <w:r w:rsidRPr="00715E89">
        <w:t>больше сорокета? У неё, небось, семья, дети, может даже</w:t>
      </w:r>
      <w:r>
        <w:rPr>
          <w:lang w:val="ru-RU"/>
        </w:rPr>
        <w:t>,</w:t>
      </w:r>
      <w:r w:rsidRPr="00715E89">
        <w:t xml:space="preserve"> грудь обвисла…</w:t>
      </w:r>
    </w:p>
    <w:p w14:paraId="1E80D6DC" w14:textId="77777777" w:rsidR="00715E89" w:rsidRPr="00715E89" w:rsidRDefault="00715E89" w:rsidP="00715E89">
      <w:pPr>
        <w:pStyle w:val="a9"/>
      </w:pPr>
      <w:r w:rsidRPr="00715E89">
        <w:t>ЧАК</w:t>
      </w:r>
    </w:p>
    <w:p w14:paraId="4FBF717D" w14:textId="77777777" w:rsidR="00715E89" w:rsidRPr="00715E89" w:rsidRDefault="00715E89" w:rsidP="00715E89">
      <w:pPr>
        <w:pStyle w:val="ab"/>
      </w:pPr>
      <w:r w:rsidRPr="00715E89">
        <w:t xml:space="preserve">За базаром следи! </w:t>
      </w:r>
      <w:r w:rsidRPr="00D96F00">
        <w:rPr>
          <w:strike/>
          <w:color w:val="A6A6A6" w:themeColor="background1" w:themeShade="A6"/>
        </w:rPr>
        <w:t>У меня</w:t>
      </w:r>
      <w:r w:rsidRPr="00D96F00">
        <w:rPr>
          <w:color w:val="A6A6A6" w:themeColor="background1" w:themeShade="A6"/>
        </w:rPr>
        <w:t xml:space="preserve"> </w:t>
      </w:r>
      <w:r w:rsidRPr="00715E89">
        <w:t xml:space="preserve">Олеська и в сорокет </w:t>
      </w:r>
      <w:r>
        <w:t>–</w:t>
      </w:r>
      <w:r w:rsidRPr="00715E89">
        <w:t xml:space="preserve"> Мадонна!!!</w:t>
      </w:r>
    </w:p>
    <w:p w14:paraId="7E71B1C1" w14:textId="77777777" w:rsidR="00715E89" w:rsidRPr="00715E89" w:rsidRDefault="00715E89" w:rsidP="00715E89">
      <w:pPr>
        <w:pStyle w:val="a9"/>
      </w:pPr>
      <w:r w:rsidRPr="00715E89">
        <w:t>ШУРУП</w:t>
      </w:r>
    </w:p>
    <w:p w14:paraId="6ABD4826" w14:textId="77777777" w:rsidR="00715E89" w:rsidRPr="00715E89" w:rsidRDefault="00715E89" w:rsidP="00715E89">
      <w:pPr>
        <w:pStyle w:val="ab"/>
      </w:pPr>
      <w:r w:rsidRPr="00715E89">
        <w:t>А ты в одноклассниках её искал?</w:t>
      </w:r>
    </w:p>
    <w:p w14:paraId="7A85D090" w14:textId="77777777" w:rsidR="00715E89" w:rsidRPr="00715E89" w:rsidRDefault="00715E89" w:rsidP="00715E89">
      <w:pPr>
        <w:pStyle w:val="a7"/>
        <w:rPr>
          <w:lang w:val="ru-RU" w:eastAsia="ru-RU"/>
        </w:rPr>
      </w:pPr>
      <w:r w:rsidRPr="00715E89">
        <w:rPr>
          <w:lang w:val="ru-RU" w:eastAsia="ru-RU"/>
        </w:rPr>
        <w:t>Все поворачиваются к Шурупу.</w:t>
      </w:r>
    </w:p>
    <w:p w14:paraId="7A9F20B1" w14:textId="77777777" w:rsidR="00715E89" w:rsidRPr="00715E89" w:rsidRDefault="00715E89" w:rsidP="00715E89">
      <w:pPr>
        <w:pStyle w:val="a9"/>
      </w:pPr>
      <w:r w:rsidRPr="00715E89">
        <w:t>ЧАК</w:t>
      </w:r>
    </w:p>
    <w:p w14:paraId="45B61438" w14:textId="77777777" w:rsidR="00715E89" w:rsidRPr="00715E89" w:rsidRDefault="00715E89" w:rsidP="00715E89">
      <w:pPr>
        <w:pStyle w:val="ab"/>
      </w:pPr>
      <w:r w:rsidRPr="00715E89">
        <w:t>Мы с ней в разных школах учились.</w:t>
      </w:r>
    </w:p>
    <w:p w14:paraId="7532942A" w14:textId="77777777" w:rsidR="00715E89" w:rsidRPr="00715E89" w:rsidRDefault="00715E89" w:rsidP="00715E89">
      <w:pPr>
        <w:pStyle w:val="a9"/>
      </w:pPr>
      <w:r w:rsidRPr="00715E89">
        <w:t>ШУРУП</w:t>
      </w:r>
    </w:p>
    <w:p w14:paraId="306AF7B6" w14:textId="157F0D1E" w:rsidR="00715E89" w:rsidRPr="00715E89" w:rsidRDefault="00715E89" w:rsidP="00715E89">
      <w:pPr>
        <w:pStyle w:val="ab"/>
      </w:pPr>
      <w:r w:rsidRPr="00715E89">
        <w:t>Не</w:t>
      </w:r>
      <w:r w:rsidR="001F1736">
        <w:rPr>
          <w:lang w:val="ru-RU"/>
        </w:rPr>
        <w:t>,</w:t>
      </w:r>
      <w:r w:rsidRPr="00715E89">
        <w:t xml:space="preserve"> ну в смысле «в контакте» искал?</w:t>
      </w:r>
    </w:p>
    <w:p w14:paraId="12ADBCB0" w14:textId="459BD103" w:rsidR="00715E89" w:rsidRDefault="00715E89" w:rsidP="00715E89">
      <w:pPr>
        <w:pStyle w:val="a9"/>
      </w:pPr>
      <w:r w:rsidRPr="00715E89">
        <w:t>МАССА</w:t>
      </w:r>
    </w:p>
    <w:p w14:paraId="05AE3643" w14:textId="7A9548EB" w:rsidR="00D96F00" w:rsidRPr="00D96F00" w:rsidRDefault="00D96F00" w:rsidP="00D96F00">
      <w:pPr>
        <w:pStyle w:val="ae"/>
        <w:rPr>
          <w:color w:val="00B050"/>
        </w:rPr>
      </w:pPr>
      <w:r w:rsidRPr="00D96F00">
        <w:rPr>
          <w:color w:val="00B050"/>
        </w:rPr>
        <w:t>(ржёт)</w:t>
      </w:r>
    </w:p>
    <w:p w14:paraId="2E2C6EED" w14:textId="77777777" w:rsidR="00C574E1" w:rsidRDefault="00715E89" w:rsidP="00715E89">
      <w:pPr>
        <w:pStyle w:val="ab"/>
        <w:keepNext/>
      </w:pPr>
      <w:r w:rsidRPr="00715E89">
        <w:t>В каком контакте? В половом?</w:t>
      </w:r>
    </w:p>
    <w:p w14:paraId="79A83C68" w14:textId="77777777" w:rsidR="00715E89" w:rsidRPr="00D96F00" w:rsidRDefault="0061365F" w:rsidP="0061365F">
      <w:pPr>
        <w:pStyle w:val="a7"/>
        <w:rPr>
          <w:strike/>
          <w:color w:val="A6A6A6" w:themeColor="background1" w:themeShade="A6"/>
          <w:lang w:val="ru-RU"/>
        </w:rPr>
      </w:pPr>
      <w:r w:rsidRPr="00D96F00">
        <w:rPr>
          <w:strike/>
          <w:color w:val="A6A6A6" w:themeColor="background1" w:themeShade="A6"/>
          <w:lang w:val="ru-RU"/>
        </w:rPr>
        <w:t>Масса р</w:t>
      </w:r>
      <w:r w:rsidR="00715E89" w:rsidRPr="00D96F00">
        <w:rPr>
          <w:strike/>
          <w:color w:val="A6A6A6" w:themeColor="background1" w:themeShade="A6"/>
        </w:rPr>
        <w:t>жёт</w:t>
      </w:r>
      <w:r w:rsidRPr="00D96F00">
        <w:rPr>
          <w:strike/>
          <w:color w:val="A6A6A6" w:themeColor="background1" w:themeShade="A6"/>
          <w:lang w:val="ru-RU"/>
        </w:rPr>
        <w:t>.</w:t>
      </w:r>
    </w:p>
    <w:p w14:paraId="46225878" w14:textId="77777777" w:rsidR="00715E89" w:rsidRPr="00715E89" w:rsidRDefault="00715E89" w:rsidP="00715E89">
      <w:pPr>
        <w:pStyle w:val="a9"/>
      </w:pPr>
      <w:r w:rsidRPr="00715E89">
        <w:t>ШУРУП</w:t>
      </w:r>
    </w:p>
    <w:p w14:paraId="2EA8C2A5" w14:textId="77777777" w:rsidR="00715E89" w:rsidRPr="00715E89" w:rsidRDefault="00715E89" w:rsidP="00715E89">
      <w:pPr>
        <w:pStyle w:val="ab"/>
      </w:pPr>
      <w:r w:rsidRPr="00715E89">
        <w:t>Да вы чё, парни?</w:t>
      </w:r>
    </w:p>
    <w:p w14:paraId="1B3FFF9F" w14:textId="77777777" w:rsidR="00715E89" w:rsidRPr="00715E89" w:rsidRDefault="00715E89" w:rsidP="00715E89">
      <w:pPr>
        <w:pStyle w:val="a9"/>
      </w:pPr>
      <w:r w:rsidRPr="00715E89">
        <w:t>ФИЛ</w:t>
      </w:r>
    </w:p>
    <w:p w14:paraId="013E3BC6" w14:textId="77777777" w:rsidR="00715E89" w:rsidRPr="00715E89" w:rsidRDefault="00715E89" w:rsidP="00715E89">
      <w:pPr>
        <w:pStyle w:val="ab"/>
      </w:pPr>
      <w:r w:rsidRPr="00715E89">
        <w:t>Шуруп, мы ж на машине времени, помнишь, я говорил?</w:t>
      </w:r>
    </w:p>
    <w:p w14:paraId="4B87D992" w14:textId="77777777" w:rsidR="00715E89" w:rsidRPr="00715E89" w:rsidRDefault="00715E89" w:rsidP="00715E89">
      <w:pPr>
        <w:pStyle w:val="a9"/>
      </w:pPr>
      <w:r w:rsidRPr="00715E89">
        <w:t>ШУРУП</w:t>
      </w:r>
    </w:p>
    <w:p w14:paraId="35B28A30" w14:textId="77777777" w:rsidR="00715E89" w:rsidRPr="00715E89" w:rsidRDefault="00715E89" w:rsidP="00715E89">
      <w:pPr>
        <w:pStyle w:val="ae"/>
      </w:pPr>
      <w:r w:rsidRPr="00715E89">
        <w:t>(со смехом)</w:t>
      </w:r>
    </w:p>
    <w:p w14:paraId="1D6C11B5" w14:textId="356D4225" w:rsidR="00715E89" w:rsidRPr="00715E89" w:rsidRDefault="00715E89" w:rsidP="00715E89">
      <w:pPr>
        <w:pStyle w:val="ab"/>
      </w:pPr>
      <w:r w:rsidRPr="00715E89">
        <w:t>А ну да, ну да.</w:t>
      </w:r>
      <w:r w:rsidRPr="00D96F00">
        <w:rPr>
          <w:color w:val="A6A6A6" w:themeColor="background1" w:themeShade="A6"/>
        </w:rPr>
        <w:t xml:space="preserve"> </w:t>
      </w:r>
      <w:r w:rsidRPr="00D96F00">
        <w:rPr>
          <w:strike/>
          <w:color w:val="A6A6A6" w:themeColor="background1" w:themeShade="A6"/>
        </w:rPr>
        <w:t>Ну</w:t>
      </w:r>
      <w:r w:rsidRPr="00D96F00">
        <w:rPr>
          <w:color w:val="A6A6A6" w:themeColor="background1" w:themeShade="A6"/>
        </w:rPr>
        <w:t xml:space="preserve"> </w:t>
      </w:r>
      <w:r w:rsidR="00D96F00" w:rsidRPr="00D96F00">
        <w:rPr>
          <w:color w:val="00B050"/>
          <w:lang w:val="ru-RU"/>
        </w:rPr>
        <w:t>Т</w:t>
      </w:r>
      <w:r w:rsidRPr="00715E89">
        <w:t>огда зырьте.</w:t>
      </w:r>
    </w:p>
    <w:p w14:paraId="55EFFE0E" w14:textId="77777777" w:rsidR="00715E89" w:rsidRPr="00715E89" w:rsidRDefault="00715E89" w:rsidP="00715E89">
      <w:pPr>
        <w:pStyle w:val="a7"/>
        <w:rPr>
          <w:lang w:val="ru-RU" w:eastAsia="ru-RU"/>
        </w:rPr>
      </w:pPr>
      <w:r w:rsidRPr="00715E89">
        <w:rPr>
          <w:lang w:val="ru-RU" w:eastAsia="ru-RU"/>
        </w:rPr>
        <w:t>На столе перед парнями лежит планшет. Шуруп заходит в соцсеть.</w:t>
      </w:r>
    </w:p>
    <w:p w14:paraId="72F24CDA" w14:textId="77777777" w:rsidR="00715E89" w:rsidRPr="00715E89" w:rsidRDefault="00715E89" w:rsidP="00715E89">
      <w:pPr>
        <w:pStyle w:val="a9"/>
      </w:pPr>
      <w:r w:rsidRPr="00715E89">
        <w:t>ШУРУП</w:t>
      </w:r>
    </w:p>
    <w:p w14:paraId="547B4B5E" w14:textId="21DFEDB6" w:rsidR="00715E89" w:rsidRPr="00D96F00" w:rsidRDefault="00715E89" w:rsidP="00715E89">
      <w:pPr>
        <w:pStyle w:val="ab"/>
        <w:rPr>
          <w:lang w:val="ru-RU"/>
        </w:rPr>
      </w:pPr>
      <w:r w:rsidRPr="00715E89">
        <w:t>Вбиваешь</w:t>
      </w:r>
      <w:r>
        <w:rPr>
          <w:lang w:val="ru-RU"/>
        </w:rPr>
        <w:t>,</w:t>
      </w:r>
      <w:r w:rsidRPr="00715E89">
        <w:t xml:space="preserve"> типа</w:t>
      </w:r>
      <w:r>
        <w:rPr>
          <w:lang w:val="ru-RU"/>
        </w:rPr>
        <w:t>,</w:t>
      </w:r>
      <w:r w:rsidRPr="00715E89">
        <w:t xml:space="preserve"> имя</w:t>
      </w:r>
      <w:r>
        <w:rPr>
          <w:lang w:val="ru-RU"/>
        </w:rPr>
        <w:t>-</w:t>
      </w:r>
      <w:r w:rsidRPr="00715E89">
        <w:t>фамилию, город, год или школу</w:t>
      </w:r>
      <w:r>
        <w:rPr>
          <w:lang w:val="ru-RU"/>
        </w:rPr>
        <w:t>,</w:t>
      </w:r>
      <w:r w:rsidRPr="00715E89">
        <w:t xml:space="preserve"> и вот все тут.</w:t>
      </w:r>
      <w:r w:rsidR="00D96F00">
        <w:rPr>
          <w:lang w:val="ru-RU"/>
        </w:rPr>
        <w:t xml:space="preserve"> </w:t>
      </w:r>
      <w:r w:rsidR="00D96F00" w:rsidRPr="00D96F00">
        <w:rPr>
          <w:color w:val="00B050"/>
          <w:lang w:val="ru-RU"/>
        </w:rPr>
        <w:t>Где живёт, кем работает, куда в отпуск ездит.</w:t>
      </w:r>
    </w:p>
    <w:p w14:paraId="19073EE0" w14:textId="77777777" w:rsidR="00715E89" w:rsidRPr="00715E89" w:rsidRDefault="00715E89" w:rsidP="00715E89">
      <w:pPr>
        <w:pStyle w:val="a7"/>
        <w:rPr>
          <w:lang w:val="ru-RU" w:eastAsia="ru-RU"/>
        </w:rPr>
      </w:pPr>
      <w:r w:rsidRPr="00715E89">
        <w:rPr>
          <w:lang w:val="ru-RU" w:eastAsia="ru-RU"/>
        </w:rPr>
        <w:t>Чак наклонился к Шурупу.</w:t>
      </w:r>
    </w:p>
    <w:p w14:paraId="4603D62A" w14:textId="77777777" w:rsidR="00715E89" w:rsidRPr="00715E89" w:rsidRDefault="00715E89" w:rsidP="00715E89">
      <w:pPr>
        <w:pStyle w:val="a9"/>
      </w:pPr>
      <w:r w:rsidRPr="00715E89">
        <w:t>ЧАК</w:t>
      </w:r>
    </w:p>
    <w:p w14:paraId="1C3BEB57" w14:textId="77777777" w:rsidR="00715E89" w:rsidRPr="00715E89" w:rsidRDefault="00715E89" w:rsidP="00715E89">
      <w:pPr>
        <w:pStyle w:val="ab"/>
      </w:pPr>
      <w:r w:rsidRPr="00715E89">
        <w:t>Слышь, Шуруп! А ты</w:t>
      </w:r>
      <w:r>
        <w:rPr>
          <w:lang w:val="ru-RU"/>
        </w:rPr>
        <w:t>,</w:t>
      </w:r>
      <w:r w:rsidRPr="00715E89">
        <w:t xml:space="preserve"> часом</w:t>
      </w:r>
      <w:r>
        <w:rPr>
          <w:lang w:val="ru-RU"/>
        </w:rPr>
        <w:t>,</w:t>
      </w:r>
      <w:r w:rsidRPr="00715E89">
        <w:t xml:space="preserve"> не мент? Откуда у тебя такая картотека?!</w:t>
      </w:r>
    </w:p>
    <w:p w14:paraId="41C03987" w14:textId="77777777" w:rsidR="00715E89" w:rsidRPr="00715E89" w:rsidRDefault="00715E89" w:rsidP="00715E89">
      <w:pPr>
        <w:pStyle w:val="a9"/>
      </w:pPr>
      <w:r w:rsidRPr="00715E89">
        <w:t>ШУРУП</w:t>
      </w:r>
    </w:p>
    <w:p w14:paraId="066BD07B" w14:textId="77777777" w:rsidR="00715E89" w:rsidRPr="00715E89" w:rsidRDefault="00715E89" w:rsidP="00715E89">
      <w:pPr>
        <w:pStyle w:val="ab"/>
      </w:pPr>
      <w:r w:rsidRPr="00715E89">
        <w:t>Ты охренел?! Чё за предъявы?! Люди сами записывают свои данные, при регистрации.</w:t>
      </w:r>
    </w:p>
    <w:p w14:paraId="7129A964" w14:textId="77777777" w:rsidR="00715E89" w:rsidRPr="00715E89" w:rsidRDefault="00715E89" w:rsidP="00715E89">
      <w:pPr>
        <w:pStyle w:val="a9"/>
      </w:pPr>
      <w:r w:rsidRPr="00715E89">
        <w:t>ФИЛ</w:t>
      </w:r>
    </w:p>
    <w:p w14:paraId="66544FB2" w14:textId="77777777" w:rsidR="00715E89" w:rsidRPr="00715E89" w:rsidRDefault="00715E89" w:rsidP="00715E89">
      <w:pPr>
        <w:pStyle w:val="ab"/>
      </w:pPr>
      <w:r w:rsidRPr="00715E89">
        <w:t>Сами записывают?!</w:t>
      </w:r>
    </w:p>
    <w:p w14:paraId="4B824EEF" w14:textId="77777777" w:rsidR="00715E89" w:rsidRPr="00715E89" w:rsidRDefault="00715E89" w:rsidP="00715E89">
      <w:pPr>
        <w:pStyle w:val="a7"/>
        <w:rPr>
          <w:lang w:val="ru-RU" w:eastAsia="ru-RU"/>
        </w:rPr>
      </w:pPr>
      <w:r w:rsidRPr="00715E89">
        <w:rPr>
          <w:lang w:val="ru-RU" w:eastAsia="ru-RU"/>
        </w:rPr>
        <w:t>Ребята переглядываются, на лицах недоумение.</w:t>
      </w:r>
    </w:p>
    <w:p w14:paraId="611AF68C" w14:textId="77777777" w:rsidR="00715E89" w:rsidRPr="00715E89" w:rsidRDefault="00715E89" w:rsidP="00715E89">
      <w:pPr>
        <w:pStyle w:val="a9"/>
      </w:pPr>
      <w:r w:rsidRPr="00715E89">
        <w:t>ШУРУП</w:t>
      </w:r>
    </w:p>
    <w:p w14:paraId="62713CE3" w14:textId="77777777" w:rsidR="00715E89" w:rsidRPr="00715E89" w:rsidRDefault="00715E89" w:rsidP="00715E89">
      <w:pPr>
        <w:pStyle w:val="ab"/>
      </w:pPr>
      <w:r w:rsidRPr="00715E89">
        <w:t>Ну да.  Тут друзей в свой список добавляешь. Тут сообщения любому написать можно, переписки почитать, комментарии, тут фотки, видюхи выкладываешь, очень удобная штука, на самом деле.</w:t>
      </w:r>
    </w:p>
    <w:p w14:paraId="2D39BD1D" w14:textId="77777777" w:rsidR="00715E89" w:rsidRPr="00715E89" w:rsidRDefault="00715E89" w:rsidP="00715E89">
      <w:pPr>
        <w:pStyle w:val="a9"/>
      </w:pPr>
      <w:r w:rsidRPr="00715E89">
        <w:t>ФИЛ</w:t>
      </w:r>
    </w:p>
    <w:p w14:paraId="1B18C38D" w14:textId="77777777" w:rsidR="00C574E1" w:rsidRDefault="00715E89" w:rsidP="00715E89">
      <w:pPr>
        <w:pStyle w:val="ab"/>
      </w:pPr>
      <w:r w:rsidRPr="00715E89">
        <w:t>Это чё получается, мусора щас вообще не работают? Никакие стукачи не нужны, народ сам всё им сообщает? Чё тут с вами со всеми случилось?!</w:t>
      </w:r>
    </w:p>
    <w:p w14:paraId="2012ACAD" w14:textId="77777777" w:rsidR="00715E89" w:rsidRPr="00715E89" w:rsidRDefault="00715E89" w:rsidP="00715E89">
      <w:pPr>
        <w:pStyle w:val="a9"/>
      </w:pPr>
      <w:r w:rsidRPr="00715E89">
        <w:t>ШУРУП</w:t>
      </w:r>
    </w:p>
    <w:p w14:paraId="07772206" w14:textId="77777777" w:rsidR="00715E89" w:rsidRPr="00715E89" w:rsidRDefault="00715E89" w:rsidP="00715E89">
      <w:pPr>
        <w:pStyle w:val="ab"/>
      </w:pPr>
      <w:r w:rsidRPr="00715E89">
        <w:t>Да не, парни, сейчас уже такого нет, все стараются жить нормально, по закону.</w:t>
      </w:r>
    </w:p>
    <w:p w14:paraId="0060E400" w14:textId="77777777" w:rsidR="00715E89" w:rsidRPr="00715E89" w:rsidRDefault="00715E89" w:rsidP="00715E89">
      <w:pPr>
        <w:pStyle w:val="a9"/>
      </w:pPr>
      <w:r w:rsidRPr="00715E89">
        <w:t>ЧАК</w:t>
      </w:r>
    </w:p>
    <w:p w14:paraId="201780BC" w14:textId="77777777" w:rsidR="00715E89" w:rsidRPr="00715E89" w:rsidRDefault="00715E89" w:rsidP="00715E89">
      <w:pPr>
        <w:pStyle w:val="ab"/>
      </w:pPr>
      <w:r w:rsidRPr="00715E89">
        <w:t>Зачем?</w:t>
      </w:r>
    </w:p>
    <w:p w14:paraId="40B270A2" w14:textId="77777777" w:rsidR="00715E89" w:rsidRPr="00715E89" w:rsidRDefault="00715E89" w:rsidP="00715E89">
      <w:pPr>
        <w:pStyle w:val="a9"/>
      </w:pPr>
      <w:r w:rsidRPr="00715E89">
        <w:t>ШУРУП</w:t>
      </w:r>
    </w:p>
    <w:p w14:paraId="1897D1E4" w14:textId="5E099494" w:rsidR="00715E89" w:rsidRPr="00715E89" w:rsidRDefault="00715E89" w:rsidP="00715E89">
      <w:pPr>
        <w:pStyle w:val="ab"/>
      </w:pPr>
      <w:r w:rsidRPr="00715E89">
        <w:t>Д</w:t>
      </w:r>
      <w:r w:rsidR="001F1736">
        <w:rPr>
          <w:lang w:val="ru-RU"/>
        </w:rPr>
        <w:t>а</w:t>
      </w:r>
      <w:r w:rsidRPr="00715E89">
        <w:t xml:space="preserve"> я</w:t>
      </w:r>
      <w:r>
        <w:rPr>
          <w:lang w:val="ru-RU"/>
        </w:rPr>
        <w:t>…</w:t>
      </w:r>
      <w:r w:rsidRPr="00715E89">
        <w:t xml:space="preserve"> хрен его знает, если честно… но</w:t>
      </w:r>
      <w:r>
        <w:rPr>
          <w:lang w:val="ru-RU"/>
        </w:rPr>
        <w:t>,</w:t>
      </w:r>
      <w:r w:rsidRPr="00715E89">
        <w:t xml:space="preserve"> вроде как</w:t>
      </w:r>
      <w:r>
        <w:rPr>
          <w:lang w:val="ru-RU"/>
        </w:rPr>
        <w:t>,</w:t>
      </w:r>
      <w:r w:rsidRPr="00715E89">
        <w:t xml:space="preserve"> так спокойнее…</w:t>
      </w:r>
    </w:p>
    <w:p w14:paraId="135BE5E8" w14:textId="77777777" w:rsidR="00715E89" w:rsidRPr="00715E89" w:rsidRDefault="00715E89" w:rsidP="00715E89">
      <w:pPr>
        <w:pStyle w:val="a9"/>
      </w:pPr>
      <w:r w:rsidRPr="00715E89">
        <w:t>МАССА</w:t>
      </w:r>
    </w:p>
    <w:p w14:paraId="478FB319" w14:textId="77777777" w:rsidR="00715E89" w:rsidRPr="00715E89" w:rsidRDefault="00715E89" w:rsidP="00715E89">
      <w:pPr>
        <w:pStyle w:val="ab"/>
      </w:pPr>
      <w:r w:rsidRPr="00715E89">
        <w:t>А если наезжает кто?</w:t>
      </w:r>
    </w:p>
    <w:p w14:paraId="6ED69A4D" w14:textId="77777777" w:rsidR="00715E89" w:rsidRPr="00715E89" w:rsidRDefault="00715E89" w:rsidP="00715E89">
      <w:pPr>
        <w:pStyle w:val="a9"/>
      </w:pPr>
      <w:r w:rsidRPr="00715E89">
        <w:t>ШУРУП</w:t>
      </w:r>
    </w:p>
    <w:p w14:paraId="39EA5C1B" w14:textId="77777777" w:rsidR="00715E89" w:rsidRPr="00715E89" w:rsidRDefault="00715E89" w:rsidP="00715E89">
      <w:pPr>
        <w:pStyle w:val="ab"/>
      </w:pPr>
      <w:r w:rsidRPr="00715E89">
        <w:t>Ну в ментовку идут.</w:t>
      </w:r>
    </w:p>
    <w:p w14:paraId="6EDC5372" w14:textId="77777777" w:rsidR="00715E89" w:rsidRPr="00715E89" w:rsidRDefault="00715E89" w:rsidP="00715E89">
      <w:pPr>
        <w:pStyle w:val="a7"/>
        <w:rPr>
          <w:lang w:val="ru-RU" w:eastAsia="ru-RU"/>
        </w:rPr>
      </w:pPr>
      <w:r w:rsidRPr="00715E89">
        <w:rPr>
          <w:lang w:val="ru-RU" w:eastAsia="ru-RU"/>
        </w:rPr>
        <w:t>Все ржут, потом смотрят на Шурупа, он не шутит.</w:t>
      </w:r>
    </w:p>
    <w:p w14:paraId="157A1BE0" w14:textId="77777777" w:rsidR="00715E89" w:rsidRPr="00715E89" w:rsidRDefault="00715E89" w:rsidP="00715E89">
      <w:pPr>
        <w:pStyle w:val="a9"/>
      </w:pPr>
      <w:r w:rsidRPr="00715E89">
        <w:t>ЧАК</w:t>
      </w:r>
    </w:p>
    <w:p w14:paraId="088C23BD" w14:textId="77777777" w:rsidR="00715E89" w:rsidRPr="00715E89" w:rsidRDefault="00715E89" w:rsidP="00715E89">
      <w:pPr>
        <w:pStyle w:val="ab"/>
      </w:pPr>
      <w:r w:rsidRPr="00715E89">
        <w:t>Это надо переварить. Ладно, как тут искать?</w:t>
      </w:r>
    </w:p>
    <w:p w14:paraId="0343C874" w14:textId="77777777" w:rsidR="00715E89" w:rsidRPr="00715E89" w:rsidRDefault="00715E89" w:rsidP="00715E89">
      <w:pPr>
        <w:pStyle w:val="a9"/>
      </w:pPr>
      <w:r w:rsidRPr="00715E89">
        <w:t>ШУРУП</w:t>
      </w:r>
    </w:p>
    <w:p w14:paraId="5A6DC5DB" w14:textId="77777777" w:rsidR="00715E89" w:rsidRPr="00715E89" w:rsidRDefault="00715E89" w:rsidP="00715E89">
      <w:pPr>
        <w:pStyle w:val="ab"/>
      </w:pPr>
      <w:r w:rsidRPr="00715E89">
        <w:t>Вот здесь вбивай имя и фамилию.</w:t>
      </w:r>
    </w:p>
    <w:p w14:paraId="404C59D9" w14:textId="77777777" w:rsidR="00715E89" w:rsidRPr="00715E89" w:rsidRDefault="00715E89" w:rsidP="00715E89">
      <w:pPr>
        <w:pStyle w:val="a9"/>
      </w:pPr>
      <w:r w:rsidRPr="00715E89">
        <w:t>ЧАК</w:t>
      </w:r>
    </w:p>
    <w:p w14:paraId="4C1FAAE7" w14:textId="77777777" w:rsidR="00715E89" w:rsidRPr="00715E89" w:rsidRDefault="00715E89" w:rsidP="00715E89">
      <w:pPr>
        <w:pStyle w:val="ab"/>
      </w:pPr>
      <w:r w:rsidRPr="00715E89">
        <w:t>Чью?</w:t>
      </w:r>
    </w:p>
    <w:p w14:paraId="75EC4E49" w14:textId="77777777" w:rsidR="00715E89" w:rsidRPr="00715E89" w:rsidRDefault="00715E89" w:rsidP="00715E89">
      <w:pPr>
        <w:pStyle w:val="a9"/>
      </w:pPr>
      <w:r w:rsidRPr="00715E89">
        <w:t>ШУРУП</w:t>
      </w:r>
    </w:p>
    <w:p w14:paraId="058435B8" w14:textId="77777777" w:rsidR="00C574E1" w:rsidRDefault="00715E89" w:rsidP="00715E89">
      <w:pPr>
        <w:pStyle w:val="ab"/>
      </w:pPr>
      <w:r w:rsidRPr="00715E89">
        <w:t>Тёлочки своей, чью ж ещё?</w:t>
      </w:r>
    </w:p>
    <w:p w14:paraId="3C0D763D" w14:textId="77777777" w:rsidR="00715E89" w:rsidRDefault="00715E89" w:rsidP="00715E89">
      <w:pPr>
        <w:pStyle w:val="a7"/>
        <w:rPr>
          <w:lang w:val="ru-RU" w:eastAsia="ru-RU"/>
        </w:rPr>
      </w:pPr>
      <w:r w:rsidRPr="00715E89">
        <w:rPr>
          <w:lang w:val="ru-RU" w:eastAsia="ru-RU"/>
        </w:rPr>
        <w:t>Чак печатает одним пальцем, долго</w:t>
      </w:r>
      <w:r>
        <w:rPr>
          <w:lang w:val="ru-RU" w:eastAsia="ru-RU"/>
        </w:rPr>
        <w:t>.</w:t>
      </w:r>
    </w:p>
    <w:p w14:paraId="6B7DC3F2" w14:textId="77777777" w:rsidR="00715E89" w:rsidRPr="00715E89" w:rsidRDefault="00715E89" w:rsidP="00715E89">
      <w:pPr>
        <w:pStyle w:val="a9"/>
        <w:rPr>
          <w:lang w:val="ru-RU" w:eastAsia="ru-RU"/>
        </w:rPr>
      </w:pPr>
      <w:r>
        <w:rPr>
          <w:lang w:val="ru-RU" w:eastAsia="ru-RU"/>
        </w:rPr>
        <w:t>ШУРУП</w:t>
      </w:r>
    </w:p>
    <w:p w14:paraId="52D3072F" w14:textId="77777777" w:rsidR="00715E89" w:rsidRPr="001824C3" w:rsidRDefault="00715E89" w:rsidP="001824C3">
      <w:pPr>
        <w:pStyle w:val="ab"/>
      </w:pPr>
      <w:r w:rsidRPr="001824C3">
        <w:rPr>
          <w:rStyle w:val="ad"/>
        </w:rPr>
        <w:t>Так. Готово. Нашлось пятьдесят семь Олесь с такой фамилией, теперь ищи свою.</w:t>
      </w:r>
      <w:r w:rsidRPr="001824C3">
        <w:t xml:space="preserve"> Повезёт, если не сменила. Мало ли, замуж выскочила.</w:t>
      </w:r>
    </w:p>
    <w:p w14:paraId="04C7820D" w14:textId="26AF1717" w:rsidR="00715E89" w:rsidRDefault="00715E89" w:rsidP="00715E89">
      <w:pPr>
        <w:pStyle w:val="a9"/>
      </w:pPr>
      <w:r w:rsidRPr="00715E89">
        <w:t>ЧАК</w:t>
      </w:r>
    </w:p>
    <w:p w14:paraId="26159B22" w14:textId="0DCE6854" w:rsidR="00D96F00" w:rsidRPr="00D96F00" w:rsidRDefault="00D96F00" w:rsidP="00D96F00">
      <w:pPr>
        <w:pStyle w:val="ae"/>
        <w:rPr>
          <w:color w:val="00B050"/>
        </w:rPr>
      </w:pPr>
      <w:r w:rsidRPr="00D96F00">
        <w:rPr>
          <w:color w:val="00B050"/>
        </w:rPr>
        <w:t>(со страхом)</w:t>
      </w:r>
    </w:p>
    <w:p w14:paraId="74D4D661" w14:textId="77777777" w:rsidR="00715E89" w:rsidRPr="00715E89" w:rsidRDefault="00715E89" w:rsidP="00715E89">
      <w:pPr>
        <w:pStyle w:val="ab"/>
      </w:pPr>
      <w:r w:rsidRPr="00715E89">
        <w:t>Сплюнь, Шуруп. Она моя.</w:t>
      </w:r>
    </w:p>
    <w:p w14:paraId="24314725" w14:textId="77777777" w:rsidR="00715E89" w:rsidRPr="00715E89" w:rsidRDefault="00715E89" w:rsidP="00715E89">
      <w:pPr>
        <w:pStyle w:val="a7"/>
        <w:rPr>
          <w:lang w:val="ru-RU" w:eastAsia="ru-RU"/>
        </w:rPr>
      </w:pPr>
      <w:r w:rsidRPr="00715E89">
        <w:rPr>
          <w:lang w:val="ru-RU" w:eastAsia="ru-RU"/>
        </w:rPr>
        <w:t>Чак вглядывается в фотографии пользовательниц сайта, прокручивает их вниз, пока не натыкается на фото повзрослевшей, но всё такой же красивой и эффектной Олеси.</w:t>
      </w:r>
    </w:p>
    <w:p w14:paraId="11830C51" w14:textId="77777777" w:rsidR="00715E89" w:rsidRPr="00715E89" w:rsidRDefault="00715E89" w:rsidP="00715E89">
      <w:pPr>
        <w:pStyle w:val="a9"/>
      </w:pPr>
      <w:r w:rsidRPr="00715E89">
        <w:t>ЧАК</w:t>
      </w:r>
    </w:p>
    <w:p w14:paraId="6B7C49E7" w14:textId="77777777" w:rsidR="00C574E1" w:rsidRDefault="00715E89" w:rsidP="00715E89">
      <w:pPr>
        <w:pStyle w:val="ab"/>
      </w:pPr>
      <w:r w:rsidRPr="00715E89">
        <w:t>Леська! Пацаны, это она! Леська.</w:t>
      </w:r>
    </w:p>
    <w:p w14:paraId="1A2C11E4" w14:textId="77777777" w:rsidR="00715E89" w:rsidRPr="00715E89" w:rsidRDefault="00715E89" w:rsidP="00715E89">
      <w:pPr>
        <w:pStyle w:val="a9"/>
      </w:pPr>
      <w:r w:rsidRPr="00715E89">
        <w:t>ШУРУП</w:t>
      </w:r>
    </w:p>
    <w:p w14:paraId="27B70BC1" w14:textId="77777777" w:rsidR="00715E89" w:rsidRPr="00715E89" w:rsidRDefault="00715E89" w:rsidP="00715E89">
      <w:pPr>
        <w:pStyle w:val="ab"/>
      </w:pPr>
      <w:r w:rsidRPr="00715E89">
        <w:t>Ну</w:t>
      </w:r>
      <w:r>
        <w:rPr>
          <w:lang w:val="ru-RU"/>
        </w:rPr>
        <w:t>-</w:t>
      </w:r>
      <w:r w:rsidRPr="00715E89">
        <w:t>ка…</w:t>
      </w:r>
    </w:p>
    <w:p w14:paraId="344AC03C" w14:textId="77777777" w:rsidR="00C574E1" w:rsidRDefault="00715E89" w:rsidP="00715E89">
      <w:pPr>
        <w:pStyle w:val="a7"/>
        <w:rPr>
          <w:lang w:val="ru-RU" w:eastAsia="ru-RU"/>
        </w:rPr>
      </w:pPr>
      <w:r w:rsidRPr="00715E89">
        <w:rPr>
          <w:lang w:val="ru-RU" w:eastAsia="ru-RU"/>
        </w:rPr>
        <w:t>Шуруп переворачивает планшет к пацанам, показывает сторис Олеси, где она на фоне Москва-Сити с подписью “На любимой работе”.</w:t>
      </w:r>
    </w:p>
    <w:p w14:paraId="32BD7E76" w14:textId="77777777" w:rsidR="00715E89" w:rsidRPr="00715E89" w:rsidRDefault="00715E89" w:rsidP="00715E89">
      <w:pPr>
        <w:pStyle w:val="a9"/>
      </w:pPr>
      <w:r w:rsidRPr="00715E89">
        <w:t>ШУРУП</w:t>
      </w:r>
    </w:p>
    <w:p w14:paraId="2AA94558" w14:textId="77777777" w:rsidR="00715E89" w:rsidRPr="00715E89" w:rsidRDefault="00715E89" w:rsidP="00715E89">
      <w:pPr>
        <w:pStyle w:val="ab"/>
      </w:pPr>
      <w:r w:rsidRPr="00715E89">
        <w:t>Ну вот. Полчаса назад фотку из офиса выложила.</w:t>
      </w:r>
    </w:p>
    <w:p w14:paraId="3AD5F798" w14:textId="77777777" w:rsidR="00715E89" w:rsidRPr="00715E89" w:rsidRDefault="00715E89" w:rsidP="00715E89">
      <w:pPr>
        <w:pStyle w:val="a7"/>
        <w:rPr>
          <w:lang w:val="ru-RU" w:eastAsia="ru-RU"/>
        </w:rPr>
      </w:pPr>
      <w:r w:rsidRPr="00715E89">
        <w:rPr>
          <w:lang w:val="ru-RU" w:eastAsia="ru-RU"/>
        </w:rPr>
        <w:t>Шуруп ещё ковыряется в планшете.</w:t>
      </w:r>
    </w:p>
    <w:p w14:paraId="3D8845A8" w14:textId="77777777" w:rsidR="00715E89" w:rsidRPr="00715E89" w:rsidRDefault="00715E89" w:rsidP="00715E89">
      <w:pPr>
        <w:pStyle w:val="a9"/>
      </w:pPr>
      <w:r w:rsidRPr="00715E89">
        <w:t>ШУРУП</w:t>
      </w:r>
    </w:p>
    <w:p w14:paraId="2FE503CA" w14:textId="77777777" w:rsidR="00C574E1" w:rsidRDefault="00715E89" w:rsidP="00715E89">
      <w:pPr>
        <w:pStyle w:val="ab"/>
      </w:pPr>
      <w:r w:rsidRPr="00715E89">
        <w:t>Так. Место работы. Генеральный директор компании бла-бла-бла… Проверим адресочек. Вуаля.</w:t>
      </w:r>
    </w:p>
    <w:p w14:paraId="7FCF3A57" w14:textId="77777777" w:rsidR="00C574E1" w:rsidRDefault="00715E89" w:rsidP="00715E89">
      <w:pPr>
        <w:pStyle w:val="a7"/>
        <w:rPr>
          <w:lang w:val="ru-RU" w:eastAsia="ru-RU"/>
        </w:rPr>
      </w:pPr>
      <w:r w:rsidRPr="00715E89">
        <w:rPr>
          <w:lang w:val="ru-RU" w:eastAsia="ru-RU"/>
        </w:rPr>
        <w:t>Пацаны в шоке переглянулись. Чак читает адрес.</w:t>
      </w:r>
    </w:p>
    <w:p w14:paraId="4BFE1344" w14:textId="77777777" w:rsidR="00715E89" w:rsidRPr="00715E89" w:rsidRDefault="00715E89" w:rsidP="00715E89">
      <w:pPr>
        <w:pStyle w:val="a9"/>
      </w:pPr>
      <w:r w:rsidRPr="00715E89">
        <w:t>ЧАК</w:t>
      </w:r>
    </w:p>
    <w:p w14:paraId="6D35F4B0" w14:textId="77777777" w:rsidR="00715E89" w:rsidRPr="00715E89" w:rsidRDefault="00715E89" w:rsidP="00715E89">
      <w:pPr>
        <w:pStyle w:val="ab"/>
      </w:pPr>
      <w:r w:rsidRPr="00715E89">
        <w:t>Слышь, Шуруп! Ты не мент! Ты – супер-мент!</w:t>
      </w:r>
    </w:p>
    <w:p w14:paraId="49F8EDBC" w14:textId="793DC687" w:rsidR="005610A0" w:rsidRDefault="00AC28FC" w:rsidP="00AC28FC">
      <w:pPr>
        <w:pStyle w:val="a6"/>
      </w:pPr>
      <w:r>
        <w:t>2-1</w:t>
      </w:r>
      <w:r w:rsidR="002141ED">
        <w:t>5</w:t>
      </w:r>
      <w:r>
        <w:t>.</w:t>
      </w:r>
      <w:r>
        <w:tab/>
      </w:r>
      <w:r w:rsidR="005610A0">
        <w:t xml:space="preserve">НАТ. </w:t>
      </w:r>
      <w:r w:rsidR="005610A0" w:rsidRPr="00D96F00">
        <w:rPr>
          <w:strike/>
          <w:color w:val="A6A6A6" w:themeColor="background1" w:themeShade="A6"/>
        </w:rPr>
        <w:t>ПАРКОВКА ЖК</w:t>
      </w:r>
      <w:r w:rsidR="005610A0" w:rsidRPr="00D96F00">
        <w:rPr>
          <w:color w:val="A6A6A6" w:themeColor="background1" w:themeShade="A6"/>
        </w:rPr>
        <w:t xml:space="preserve"> </w:t>
      </w:r>
      <w:r w:rsidR="00D96F00" w:rsidRPr="00D96F00">
        <w:rPr>
          <w:color w:val="00B050"/>
        </w:rPr>
        <w:t>БЦ ОЛЕСИ (</w:t>
      </w:r>
      <w:r w:rsidR="00D96F00" w:rsidRPr="00D96F00">
        <w:rPr>
          <w:caps w:val="0"/>
          <w:color w:val="00B050"/>
        </w:rPr>
        <w:t>у входа</w:t>
      </w:r>
      <w:r w:rsidR="00D96F00">
        <w:rPr>
          <w:color w:val="A6A6A6" w:themeColor="background1" w:themeShade="A6"/>
        </w:rPr>
        <w:t xml:space="preserve">) </w:t>
      </w:r>
      <w:r w:rsidR="005610A0">
        <w:t xml:space="preserve">– </w:t>
      </w:r>
      <w:r w:rsidR="00330B4D" w:rsidRPr="00330B4D">
        <w:rPr>
          <w:color w:val="00B050"/>
        </w:rPr>
        <w:t>ВЕЧЕР</w:t>
      </w:r>
    </w:p>
    <w:p w14:paraId="6DC5316A" w14:textId="5122FA7F" w:rsidR="005610A0" w:rsidRDefault="005610A0" w:rsidP="00340CE6">
      <w:pPr>
        <w:pStyle w:val="a7"/>
        <w:keepNext/>
        <w:keepLines/>
      </w:pPr>
      <w:r>
        <w:t xml:space="preserve">Олеся </w:t>
      </w:r>
      <w:r w:rsidR="00D96F00" w:rsidRPr="00D96F00">
        <w:rPr>
          <w:color w:val="00B050"/>
        </w:rPr>
        <w:t>выходит из бизнес-центра, идёт</w:t>
      </w:r>
      <w:r w:rsidR="00D96F00" w:rsidRPr="00D96F00">
        <w:rPr>
          <w:color w:val="00B050"/>
          <w:lang w:val="ru-RU"/>
        </w:rPr>
        <w:t xml:space="preserve"> </w:t>
      </w:r>
      <w:r w:rsidRPr="00D96F00">
        <w:rPr>
          <w:strike/>
          <w:color w:val="A6A6A6" w:themeColor="background1" w:themeShade="A6"/>
        </w:rPr>
        <w:t>подходит</w:t>
      </w:r>
      <w:r>
        <w:t xml:space="preserve"> к дорогой машине, но знакомый голос из </w:t>
      </w:r>
      <w:r w:rsidR="00AC28FC">
        <w:t>далёкого</w:t>
      </w:r>
      <w:r>
        <w:t xml:space="preserve"> прошлого заставляет её тут же оглянуться.</w:t>
      </w:r>
    </w:p>
    <w:p w14:paraId="4105B3D5" w14:textId="77777777" w:rsidR="005610A0" w:rsidRDefault="005610A0" w:rsidP="00AC28FC">
      <w:pPr>
        <w:pStyle w:val="a9"/>
      </w:pPr>
      <w:r>
        <w:t>ЧАК</w:t>
      </w:r>
    </w:p>
    <w:p w14:paraId="12D0C3D4" w14:textId="77777777" w:rsidR="005610A0" w:rsidRDefault="005610A0" w:rsidP="00AC28FC">
      <w:pPr>
        <w:pStyle w:val="ab"/>
      </w:pPr>
      <w:r>
        <w:t>Леська.</w:t>
      </w:r>
    </w:p>
    <w:p w14:paraId="6DF5607F" w14:textId="77777777" w:rsidR="005610A0" w:rsidRDefault="005610A0" w:rsidP="005610A0">
      <w:pPr>
        <w:pStyle w:val="a7"/>
      </w:pPr>
      <w:r>
        <w:t xml:space="preserve">Олеся резко поворачивается. Взволнованный Чак стоит с таким же букетом цветов, что и в ночь перед исчезновением. Для него это было буквально вчера, но он понимает, что для неё это пропасть в 22 года. Чак подходит ближе, широко улыбаясь. </w:t>
      </w:r>
      <w:r w:rsidR="00E92006" w:rsidRPr="00E92006">
        <w:t>Водитель вышел, уже открыл дверь машины, смотрит на Олесю.</w:t>
      </w:r>
    </w:p>
    <w:p w14:paraId="7983E916" w14:textId="77777777" w:rsidR="005610A0" w:rsidRPr="0088488F" w:rsidRDefault="00E92006" w:rsidP="00AC28FC">
      <w:pPr>
        <w:pStyle w:val="a9"/>
        <w:rPr>
          <w:lang w:val="ru-RU"/>
        </w:rPr>
      </w:pPr>
      <w:r>
        <w:rPr>
          <w:lang w:val="ru-RU"/>
        </w:rPr>
        <w:t>ВОДИТЕЛЬ</w:t>
      </w:r>
      <w:r w:rsidR="0088488F">
        <w:rPr>
          <w:lang w:val="ru-RU"/>
        </w:rPr>
        <w:t xml:space="preserve"> </w:t>
      </w:r>
      <w:r>
        <w:rPr>
          <w:lang w:val="ru-RU"/>
        </w:rPr>
        <w:t>ОЛЕСИ</w:t>
      </w:r>
    </w:p>
    <w:p w14:paraId="5491E20F" w14:textId="19924F42" w:rsidR="005610A0" w:rsidRPr="00AC28FC" w:rsidRDefault="005610A0" w:rsidP="00AC28FC">
      <w:pPr>
        <w:pStyle w:val="ab"/>
        <w:rPr>
          <w:lang w:val="ru-RU"/>
        </w:rPr>
      </w:pPr>
      <w:r>
        <w:t xml:space="preserve">Олеся </w:t>
      </w:r>
      <w:r w:rsidR="001B6782">
        <w:rPr>
          <w:lang w:val="ru-RU"/>
        </w:rPr>
        <w:t>Александровна</w:t>
      </w:r>
      <w:r>
        <w:t>?</w:t>
      </w:r>
      <w:r w:rsidR="00AC28FC">
        <w:rPr>
          <w:lang w:val="ru-RU"/>
        </w:rPr>
        <w:t>..</w:t>
      </w:r>
    </w:p>
    <w:p w14:paraId="7B9A3708" w14:textId="77777777" w:rsidR="005610A0" w:rsidRDefault="005610A0" w:rsidP="00AC28FC">
      <w:pPr>
        <w:pStyle w:val="a9"/>
      </w:pPr>
      <w:r>
        <w:t>ЧАК</w:t>
      </w:r>
    </w:p>
    <w:p w14:paraId="663E2916" w14:textId="77777777" w:rsidR="005610A0" w:rsidRDefault="005610A0" w:rsidP="00AC28FC">
      <w:pPr>
        <w:pStyle w:val="ab"/>
      </w:pPr>
      <w:r>
        <w:t>Ты всё такая же охренительная. Ещё красивее стала.</w:t>
      </w:r>
    </w:p>
    <w:p w14:paraId="79BB2281" w14:textId="4BD2A8EC" w:rsidR="005610A0" w:rsidRDefault="005610A0" w:rsidP="005610A0">
      <w:pPr>
        <w:pStyle w:val="a7"/>
        <w:rPr>
          <w:strike/>
          <w:color w:val="A6A6A6" w:themeColor="background1" w:themeShade="A6"/>
          <w:lang w:val="ru-RU"/>
        </w:rPr>
      </w:pPr>
      <w:r>
        <w:t>Олеся делает шаг назад, в глазах испуг и непонимание, она в абсолютном шоке смотрит на всё такого же молодого, ничуть не постаревшего возлюбленного.</w:t>
      </w:r>
      <w:r w:rsidR="00D96F00">
        <w:rPr>
          <w:lang w:val="ru-RU"/>
        </w:rPr>
        <w:t xml:space="preserve"> </w:t>
      </w:r>
      <w:r w:rsidRPr="00D96F00">
        <w:rPr>
          <w:strike/>
          <w:color w:val="A6A6A6" w:themeColor="background1" w:themeShade="A6"/>
        </w:rPr>
        <w:t xml:space="preserve">Она просто теряет сознание. </w:t>
      </w:r>
      <w:r w:rsidR="00E92006" w:rsidRPr="00D96F00">
        <w:rPr>
          <w:strike/>
          <w:color w:val="A6A6A6" w:themeColor="background1" w:themeShade="A6"/>
          <w:lang w:val="ru-RU"/>
        </w:rPr>
        <w:t xml:space="preserve">Водитель успевает подхватить её. </w:t>
      </w:r>
      <w:r w:rsidRPr="00D96F00">
        <w:rPr>
          <w:strike/>
          <w:color w:val="A6A6A6" w:themeColor="background1" w:themeShade="A6"/>
        </w:rPr>
        <w:t>Чак делает к ней шаг</w:t>
      </w:r>
      <w:r w:rsidR="00E92006" w:rsidRPr="00D96F00">
        <w:rPr>
          <w:strike/>
          <w:color w:val="A6A6A6" w:themeColor="background1" w:themeShade="A6"/>
          <w:lang w:val="ru-RU"/>
        </w:rPr>
        <w:t>.</w:t>
      </w:r>
    </w:p>
    <w:p w14:paraId="59B2D9B5" w14:textId="77777777" w:rsidR="00D96F00" w:rsidRPr="00D96F00" w:rsidRDefault="00D96F00" w:rsidP="00D96F00">
      <w:pPr>
        <w:pStyle w:val="a9"/>
        <w:rPr>
          <w:color w:val="00B050"/>
          <w:lang w:val="ru-RU"/>
        </w:rPr>
      </w:pPr>
      <w:r w:rsidRPr="00D96F00">
        <w:rPr>
          <w:color w:val="00B050"/>
          <w:lang w:val="ru-RU"/>
        </w:rPr>
        <w:t>ВОДИТЕЛЬ ОЛЕСИ</w:t>
      </w:r>
    </w:p>
    <w:p w14:paraId="47C47D6E" w14:textId="7F23B39A" w:rsidR="00D96F00" w:rsidRPr="00D96F00" w:rsidRDefault="00D96F00" w:rsidP="00D96F00">
      <w:pPr>
        <w:pStyle w:val="ab"/>
        <w:rPr>
          <w:color w:val="00B050"/>
        </w:rPr>
      </w:pPr>
      <w:r w:rsidRPr="00D96F00">
        <w:rPr>
          <w:color w:val="00B050"/>
        </w:rPr>
        <w:t>Олеся Александровна?</w:t>
      </w:r>
    </w:p>
    <w:p w14:paraId="580CD175" w14:textId="77777777" w:rsidR="00D96F00" w:rsidRPr="00D96F00" w:rsidRDefault="00D96F00" w:rsidP="00D96F00">
      <w:pPr>
        <w:pStyle w:val="a9"/>
        <w:rPr>
          <w:color w:val="00B050"/>
          <w:lang w:val="ru-RU"/>
        </w:rPr>
      </w:pPr>
      <w:r w:rsidRPr="00D96F00">
        <w:rPr>
          <w:color w:val="00B050"/>
          <w:lang w:val="ru-RU"/>
        </w:rPr>
        <w:t>ОЛЕСЯ</w:t>
      </w:r>
    </w:p>
    <w:p w14:paraId="6BA73C93" w14:textId="17AE203F" w:rsidR="00D96F00" w:rsidRPr="00D96F00" w:rsidRDefault="00D96F00" w:rsidP="00D96F00">
      <w:pPr>
        <w:pStyle w:val="ab"/>
        <w:rPr>
          <w:color w:val="00B050"/>
        </w:rPr>
      </w:pPr>
      <w:r w:rsidRPr="00D96F00">
        <w:rPr>
          <w:color w:val="00B050"/>
        </w:rPr>
        <w:t>Мне плохо.</w:t>
      </w:r>
    </w:p>
    <w:p w14:paraId="0E17C9C3" w14:textId="5D465682" w:rsidR="00D96F00" w:rsidRPr="00D96F00" w:rsidRDefault="00D96F00" w:rsidP="00D96F00">
      <w:pPr>
        <w:pStyle w:val="a7"/>
      </w:pPr>
      <w:r w:rsidRPr="00D96F00">
        <w:t>Она просто теряет сознание. Водитель успевает подхватить её. Чак делает к ней шаг.</w:t>
      </w:r>
    </w:p>
    <w:p w14:paraId="1B27B630" w14:textId="77777777" w:rsidR="005610A0" w:rsidRPr="0088488F" w:rsidRDefault="00E92006" w:rsidP="00AC28FC">
      <w:pPr>
        <w:pStyle w:val="a9"/>
        <w:rPr>
          <w:lang w:val="ru-RU"/>
        </w:rPr>
      </w:pPr>
      <w:r>
        <w:rPr>
          <w:lang w:val="ru-RU"/>
        </w:rPr>
        <w:t>ВОДИТЕЛЬ</w:t>
      </w:r>
      <w:r w:rsidR="0088488F">
        <w:rPr>
          <w:lang w:val="ru-RU"/>
        </w:rPr>
        <w:t xml:space="preserve"> ОЛЕСИ</w:t>
      </w:r>
    </w:p>
    <w:p w14:paraId="5D8504B6" w14:textId="2E4C52E1" w:rsidR="00E92006" w:rsidRDefault="00E92006" w:rsidP="00340CE6">
      <w:pPr>
        <w:pStyle w:val="ab"/>
        <w:keepNext/>
        <w:rPr>
          <w:lang w:val="ru-RU"/>
        </w:rPr>
      </w:pPr>
      <w:r>
        <w:rPr>
          <w:lang w:val="ru-RU"/>
        </w:rPr>
        <w:t xml:space="preserve">Олеся </w:t>
      </w:r>
      <w:r w:rsidR="001B6782">
        <w:rPr>
          <w:lang w:val="ru-RU"/>
        </w:rPr>
        <w:t>Александровна</w:t>
      </w:r>
      <w:r>
        <w:rPr>
          <w:lang w:val="ru-RU"/>
        </w:rPr>
        <w:t>!</w:t>
      </w:r>
    </w:p>
    <w:p w14:paraId="53129993" w14:textId="77777777" w:rsidR="00E92006" w:rsidRPr="00E92006" w:rsidRDefault="00E92006" w:rsidP="00E92006">
      <w:pPr>
        <w:pStyle w:val="ae"/>
      </w:pPr>
      <w:r>
        <w:t>(Чаку)</w:t>
      </w:r>
    </w:p>
    <w:p w14:paraId="0B9A85FB" w14:textId="77777777" w:rsidR="005610A0" w:rsidRPr="00E92006" w:rsidRDefault="005610A0" w:rsidP="00AC28FC">
      <w:pPr>
        <w:pStyle w:val="ab"/>
        <w:rPr>
          <w:lang w:val="ru-RU"/>
        </w:rPr>
      </w:pPr>
      <w:r>
        <w:t>Назад! Ты кто такой?</w:t>
      </w:r>
      <w:r w:rsidR="00E92006">
        <w:rPr>
          <w:lang w:val="ru-RU"/>
        </w:rPr>
        <w:t xml:space="preserve"> Эй, охрана! Сюда!</w:t>
      </w:r>
    </w:p>
    <w:p w14:paraId="42129F09" w14:textId="77777777" w:rsidR="005610A0" w:rsidRDefault="005610A0" w:rsidP="00AC28FC">
      <w:pPr>
        <w:pStyle w:val="a9"/>
      </w:pPr>
      <w:r>
        <w:t>ЧАК</w:t>
      </w:r>
    </w:p>
    <w:p w14:paraId="5F6C0697" w14:textId="77777777" w:rsidR="005610A0" w:rsidRDefault="005610A0" w:rsidP="00AC28FC">
      <w:pPr>
        <w:pStyle w:val="ab"/>
      </w:pPr>
      <w:r>
        <w:t>Дай я всё объясню.</w:t>
      </w:r>
    </w:p>
    <w:p w14:paraId="4E45C564" w14:textId="77777777" w:rsidR="00E92006" w:rsidRDefault="00E92006" w:rsidP="00E92006">
      <w:pPr>
        <w:pStyle w:val="a9"/>
        <w:rPr>
          <w:lang w:val="ru-RU"/>
        </w:rPr>
      </w:pPr>
      <w:r>
        <w:rPr>
          <w:lang w:val="ru-RU"/>
        </w:rPr>
        <w:t>Водтель Олеси</w:t>
      </w:r>
    </w:p>
    <w:p w14:paraId="65B274CD" w14:textId="77777777" w:rsidR="00E92006" w:rsidRDefault="00E92006" w:rsidP="00E92006">
      <w:pPr>
        <w:pStyle w:val="ab"/>
        <w:rPr>
          <w:lang w:val="ru-RU"/>
        </w:rPr>
      </w:pPr>
      <w:r>
        <w:rPr>
          <w:lang w:val="ru-RU"/>
        </w:rPr>
        <w:t>Не подходи!!! Охрана!</w:t>
      </w:r>
    </w:p>
    <w:p w14:paraId="0A37D6C2" w14:textId="7C4C45A1" w:rsidR="00E92006" w:rsidRDefault="00E92006" w:rsidP="00E92006">
      <w:pPr>
        <w:pStyle w:val="a7"/>
      </w:pPr>
      <w:r w:rsidRPr="00E92006">
        <w:t>К ним бежит Охранник. Чак смотрит на Олесю – она вс</w:t>
      </w:r>
      <w:r w:rsidR="001F1736">
        <w:rPr>
          <w:lang w:val="ru-RU"/>
        </w:rPr>
        <w:t>ё</w:t>
      </w:r>
      <w:r w:rsidRPr="00E92006">
        <w:t xml:space="preserve"> равно без чувств, он уходит.</w:t>
      </w:r>
    </w:p>
    <w:p w14:paraId="1B3694BD" w14:textId="65CA60C2" w:rsidR="00E92006" w:rsidRDefault="00E92006" w:rsidP="00E92006">
      <w:pPr>
        <w:pStyle w:val="a6"/>
      </w:pPr>
      <w:r>
        <w:t>2-16.</w:t>
      </w:r>
      <w:r>
        <w:tab/>
      </w:r>
      <w:r w:rsidR="00F27065" w:rsidRPr="00F27065">
        <w:rPr>
          <w:color w:val="00B050"/>
        </w:rPr>
        <w:t>НАТ</w:t>
      </w:r>
      <w:r w:rsidR="00F27065">
        <w:t>/</w:t>
      </w:r>
      <w:r>
        <w:t xml:space="preserve">ИНТ. </w:t>
      </w:r>
      <w:r w:rsidR="00F27065" w:rsidRPr="00F27065">
        <w:rPr>
          <w:color w:val="00B050"/>
        </w:rPr>
        <w:t>УЛИЦА</w:t>
      </w:r>
      <w:r w:rsidR="00F27065">
        <w:t xml:space="preserve"> / </w:t>
      </w:r>
      <w:r>
        <w:t xml:space="preserve">АВТО ФИЛА – </w:t>
      </w:r>
      <w:r w:rsidRPr="00330B4D">
        <w:rPr>
          <w:color w:val="00B050"/>
        </w:rPr>
        <w:t>ВЕЧЕР</w:t>
      </w:r>
    </w:p>
    <w:p w14:paraId="17F4DC59" w14:textId="77777777" w:rsidR="00C574E1" w:rsidRDefault="00E92006" w:rsidP="00340CE6">
      <w:pPr>
        <w:pStyle w:val="a7"/>
        <w:keepNext/>
        <w:keepLines/>
      </w:pPr>
      <w:r>
        <w:t>Злой Чак садится в тачку к пацанам.</w:t>
      </w:r>
    </w:p>
    <w:p w14:paraId="27B5F2F6" w14:textId="77777777" w:rsidR="00E92006" w:rsidRDefault="00E92006" w:rsidP="00E92006">
      <w:pPr>
        <w:pStyle w:val="a9"/>
      </w:pPr>
      <w:r>
        <w:t>ВЖИК</w:t>
      </w:r>
    </w:p>
    <w:p w14:paraId="0A369CCA" w14:textId="77777777" w:rsidR="00E92006" w:rsidRDefault="00E92006" w:rsidP="00E92006">
      <w:pPr>
        <w:pStyle w:val="ab"/>
      </w:pPr>
      <w:r>
        <w:t>Ну как там Мадонна?</w:t>
      </w:r>
    </w:p>
    <w:p w14:paraId="6C29A78E" w14:textId="77777777" w:rsidR="00E92006" w:rsidRDefault="00E92006" w:rsidP="00E92006">
      <w:pPr>
        <w:pStyle w:val="a9"/>
      </w:pPr>
      <w:r>
        <w:t>ЧАК</w:t>
      </w:r>
    </w:p>
    <w:p w14:paraId="150DD8F1" w14:textId="77777777" w:rsidR="00E92006" w:rsidRDefault="00E92006" w:rsidP="00E92006">
      <w:pPr>
        <w:pStyle w:val="ab"/>
      </w:pPr>
      <w:r>
        <w:t>По пути расскажу! Поехали быстрей к Нолю, пока я злой!</w:t>
      </w:r>
    </w:p>
    <w:p w14:paraId="4F484DD2" w14:textId="77777777" w:rsidR="00C574E1" w:rsidRDefault="00E92006" w:rsidP="00E92006">
      <w:pPr>
        <w:pStyle w:val="a7"/>
      </w:pPr>
      <w:r>
        <w:t>Машина трогается.</w:t>
      </w:r>
    </w:p>
    <w:p w14:paraId="23DE5AF1" w14:textId="41038BE3" w:rsidR="00E92006" w:rsidRDefault="00E92006" w:rsidP="00E92006">
      <w:pPr>
        <w:pStyle w:val="a6"/>
      </w:pPr>
      <w:r>
        <w:t>2-17.</w:t>
      </w:r>
      <w:r>
        <w:tab/>
        <w:t xml:space="preserve">НАТ. ЗАГОРОДНЫЙ ПОСЁЛОК </w:t>
      </w:r>
      <w:r w:rsidR="00330B4D" w:rsidRPr="00330B4D">
        <w:rPr>
          <w:color w:val="00B050"/>
        </w:rPr>
        <w:t>НОЛЯ</w:t>
      </w:r>
      <w:r w:rsidR="00330B4D">
        <w:t xml:space="preserve"> </w:t>
      </w:r>
      <w:r>
        <w:t xml:space="preserve">/ АВТО ФИЛА – </w:t>
      </w:r>
      <w:r w:rsidR="00330B4D" w:rsidRPr="00330B4D">
        <w:rPr>
          <w:color w:val="00B050"/>
        </w:rPr>
        <w:t>НОЧЬ</w:t>
      </w:r>
    </w:p>
    <w:p w14:paraId="24538760" w14:textId="77777777" w:rsidR="00C574E1" w:rsidRDefault="00E92006" w:rsidP="00340CE6">
      <w:pPr>
        <w:pStyle w:val="a7"/>
        <w:keepNext/>
        <w:keepLines/>
      </w:pPr>
      <w:r>
        <w:t>Чак, Масса и Вжик сидят в машине за городом, недалеко от охраняемого коттеджного посёлка. Из кустов вылезает Фил. Все вопросительно смотрят на него.</w:t>
      </w:r>
    </w:p>
    <w:p w14:paraId="337D2DB7" w14:textId="77777777" w:rsidR="00E92006" w:rsidRDefault="00E92006" w:rsidP="00E92006">
      <w:pPr>
        <w:pStyle w:val="a9"/>
      </w:pPr>
      <w:r>
        <w:t>ФИЛ</w:t>
      </w:r>
    </w:p>
    <w:p w14:paraId="644F9607" w14:textId="77777777" w:rsidR="00C574E1" w:rsidRDefault="00E92006" w:rsidP="00E92006">
      <w:pPr>
        <w:pStyle w:val="ab"/>
      </w:pPr>
      <w:r>
        <w:t>На участке Ноля дворец вырос. Похоже, он там и живёт. Видел возле него охрану.</w:t>
      </w:r>
    </w:p>
    <w:p w14:paraId="5C3B6E7F" w14:textId="77777777" w:rsidR="00E92006" w:rsidRDefault="00E92006" w:rsidP="00E92006">
      <w:pPr>
        <w:pStyle w:val="a9"/>
      </w:pPr>
      <w:r>
        <w:t>ВЖИК</w:t>
      </w:r>
    </w:p>
    <w:p w14:paraId="6F0AE3D0" w14:textId="77777777" w:rsidR="00C574E1" w:rsidRDefault="00E92006" w:rsidP="00E92006">
      <w:pPr>
        <w:pStyle w:val="ab"/>
      </w:pPr>
      <w:r>
        <w:t>И что будем делать?</w:t>
      </w:r>
    </w:p>
    <w:p w14:paraId="0FD28F10" w14:textId="77777777" w:rsidR="00E92006" w:rsidRDefault="00E92006" w:rsidP="00E92006">
      <w:pPr>
        <w:pStyle w:val="a9"/>
      </w:pPr>
      <w:r>
        <w:t>ФИЛ</w:t>
      </w:r>
    </w:p>
    <w:p w14:paraId="1BC70CE4" w14:textId="5BE7EB49" w:rsidR="00C574E1" w:rsidRDefault="00E92006" w:rsidP="00E92006">
      <w:pPr>
        <w:pStyle w:val="ab"/>
      </w:pPr>
      <w:r w:rsidRPr="00330B4D">
        <w:rPr>
          <w:strike/>
          <w:color w:val="A6A6A6" w:themeColor="background1" w:themeShade="A6"/>
        </w:rPr>
        <w:t>Рядом есть стройка,</w:t>
      </w:r>
      <w:r w:rsidRPr="00330B4D">
        <w:rPr>
          <w:color w:val="A6A6A6" w:themeColor="background1" w:themeShade="A6"/>
        </w:rPr>
        <w:t xml:space="preserve"> </w:t>
      </w:r>
      <w:r w:rsidR="00330B4D" w:rsidRPr="00330B4D">
        <w:rPr>
          <w:color w:val="00B050"/>
        </w:rPr>
        <w:t xml:space="preserve">Рядом дом, пустой вроде как. Леса строительные вокруг. </w:t>
      </w:r>
      <w:r w:rsidR="00330B4D" w:rsidRPr="00330B4D">
        <w:rPr>
          <w:color w:val="00B050"/>
          <w:lang w:val="ru-RU"/>
        </w:rPr>
        <w:t>О</w:t>
      </w:r>
      <w:r>
        <w:t>ттуда из оптики можно всё просмотреть.</w:t>
      </w:r>
    </w:p>
    <w:p w14:paraId="3E464385" w14:textId="77777777" w:rsidR="00C574E1" w:rsidRDefault="00E92006" w:rsidP="00E92006">
      <w:pPr>
        <w:pStyle w:val="a9"/>
      </w:pPr>
      <w:r>
        <w:t>ЧАК</w:t>
      </w:r>
    </w:p>
    <w:p w14:paraId="2899241A" w14:textId="77777777" w:rsidR="00C574E1" w:rsidRDefault="00E92006" w:rsidP="00E92006">
      <w:pPr>
        <w:pStyle w:val="ab"/>
      </w:pPr>
      <w:r>
        <w:t>Погнали!</w:t>
      </w:r>
    </w:p>
    <w:p w14:paraId="160ACAAC" w14:textId="77777777" w:rsidR="00E92006" w:rsidRDefault="00E92006" w:rsidP="00E92006">
      <w:pPr>
        <w:pStyle w:val="a9"/>
      </w:pPr>
      <w:r>
        <w:t>ФИЛ</w:t>
      </w:r>
    </w:p>
    <w:p w14:paraId="370DD811" w14:textId="25E37845" w:rsidR="00E92006" w:rsidRPr="00E92006" w:rsidRDefault="00E92006" w:rsidP="00E92006">
      <w:pPr>
        <w:pStyle w:val="ab"/>
      </w:pPr>
      <w:r w:rsidRPr="00330B4D">
        <w:rPr>
          <w:strike/>
          <w:color w:val="A6A6A6" w:themeColor="background1" w:themeShade="A6"/>
        </w:rPr>
        <w:t>Ну чё,</w:t>
      </w:r>
      <w:r w:rsidRPr="00330B4D">
        <w:rPr>
          <w:color w:val="A6A6A6" w:themeColor="background1" w:themeShade="A6"/>
        </w:rPr>
        <w:t xml:space="preserve"> </w:t>
      </w:r>
      <w:r w:rsidR="00330B4D" w:rsidRPr="00330B4D">
        <w:rPr>
          <w:color w:val="00B050"/>
          <w:lang w:val="ru-RU"/>
        </w:rPr>
        <w:t>С</w:t>
      </w:r>
      <w:r w:rsidRPr="00E92006">
        <w:t xml:space="preserve"> Богом, пацаны!</w:t>
      </w:r>
    </w:p>
    <w:p w14:paraId="2926C4C4" w14:textId="77777777" w:rsidR="00E92006" w:rsidRDefault="00E92006" w:rsidP="00E92006">
      <w:pPr>
        <w:pStyle w:val="a7"/>
      </w:pPr>
      <w:r>
        <w:t>Фил открывает багажник, откидывает кусок брезента, под которым лежит сумка с оружием, хватают оружие, захлопывают багажник.</w:t>
      </w:r>
    </w:p>
    <w:p w14:paraId="4F575CB5" w14:textId="6BE0592D" w:rsidR="00316CC2" w:rsidRDefault="00316CC2" w:rsidP="00316CC2">
      <w:pPr>
        <w:pStyle w:val="a6"/>
      </w:pPr>
      <w:r>
        <w:t>2-18.</w:t>
      </w:r>
      <w:r>
        <w:tab/>
        <w:t xml:space="preserve">НАТ. </w:t>
      </w:r>
      <w:r w:rsidRPr="00330B4D">
        <w:rPr>
          <w:strike/>
          <w:color w:val="A6A6A6" w:themeColor="background1" w:themeShade="A6"/>
        </w:rPr>
        <w:t>СТРОЯЩИЙСЯ</w:t>
      </w:r>
      <w:r w:rsidR="00330B4D" w:rsidRPr="007D15E5">
        <w:rPr>
          <w:color w:val="A6A6A6" w:themeColor="background1" w:themeShade="A6"/>
        </w:rPr>
        <w:t xml:space="preserve"> </w:t>
      </w:r>
      <w:r>
        <w:t xml:space="preserve">ДОМ – </w:t>
      </w:r>
      <w:r w:rsidR="00330B4D" w:rsidRPr="00330B4D">
        <w:rPr>
          <w:color w:val="00B050"/>
        </w:rPr>
        <w:t>НОЧЬ</w:t>
      </w:r>
    </w:p>
    <w:p w14:paraId="658C6CDC" w14:textId="77777777" w:rsidR="00316CC2" w:rsidRPr="00330B4D" w:rsidRDefault="00316CC2" w:rsidP="00340CE6">
      <w:pPr>
        <w:pStyle w:val="a7"/>
        <w:keepNext/>
        <w:keepLines/>
        <w:rPr>
          <w:strike/>
          <w:color w:val="A6A6A6" w:themeColor="background1" w:themeShade="A6"/>
        </w:rPr>
      </w:pPr>
      <w:r w:rsidRPr="00330B4D">
        <w:rPr>
          <w:strike/>
          <w:color w:val="A6A6A6" w:themeColor="background1" w:themeShade="A6"/>
        </w:rPr>
        <w:t>Мы видим трёх строителей азиатов. Они лежат на земле и в ужасе косятся на пистолеты в руках Вжика и Массы. Рабочие шёпотом говорят.</w:t>
      </w:r>
    </w:p>
    <w:p w14:paraId="57391D58" w14:textId="77777777" w:rsidR="00316CC2" w:rsidRPr="00330B4D" w:rsidRDefault="00316CC2" w:rsidP="00316CC2">
      <w:pPr>
        <w:pStyle w:val="a9"/>
        <w:rPr>
          <w:strike/>
          <w:color w:val="A6A6A6" w:themeColor="background1" w:themeShade="A6"/>
        </w:rPr>
      </w:pPr>
      <w:r w:rsidRPr="00330B4D">
        <w:rPr>
          <w:strike/>
          <w:color w:val="A6A6A6" w:themeColor="background1" w:themeShade="A6"/>
        </w:rPr>
        <w:t>СТРОИТЕЛЬ 1</w:t>
      </w:r>
    </w:p>
    <w:p w14:paraId="4527A89D" w14:textId="77777777" w:rsidR="00316CC2" w:rsidRPr="00330B4D" w:rsidRDefault="00316CC2" w:rsidP="00316CC2">
      <w:pPr>
        <w:pStyle w:val="ab"/>
        <w:rPr>
          <w:strike/>
          <w:color w:val="A6A6A6" w:themeColor="background1" w:themeShade="A6"/>
        </w:rPr>
      </w:pPr>
      <w:r w:rsidRPr="00330B4D">
        <w:rPr>
          <w:strike/>
          <w:color w:val="A6A6A6" w:themeColor="background1" w:themeShade="A6"/>
        </w:rPr>
        <w:t>Ваяяя. Я думал, когда начальника сказал, в срок не успеете - убью, он пошютиль…</w:t>
      </w:r>
    </w:p>
    <w:p w14:paraId="1D7C5B3D" w14:textId="77777777" w:rsidR="00316CC2" w:rsidRPr="00330B4D" w:rsidRDefault="00316CC2" w:rsidP="00316CC2">
      <w:pPr>
        <w:pStyle w:val="a9"/>
        <w:rPr>
          <w:strike/>
          <w:color w:val="A6A6A6" w:themeColor="background1" w:themeShade="A6"/>
        </w:rPr>
      </w:pPr>
      <w:r w:rsidRPr="00330B4D">
        <w:rPr>
          <w:strike/>
          <w:color w:val="A6A6A6" w:themeColor="background1" w:themeShade="A6"/>
        </w:rPr>
        <w:t>СТРОИТЕЛЬ 2</w:t>
      </w:r>
    </w:p>
    <w:p w14:paraId="46C50296" w14:textId="77777777" w:rsidR="00316CC2" w:rsidRPr="00330B4D" w:rsidRDefault="00316CC2" w:rsidP="00316CC2">
      <w:pPr>
        <w:pStyle w:val="ab"/>
        <w:rPr>
          <w:strike/>
          <w:color w:val="A6A6A6" w:themeColor="background1" w:themeShade="A6"/>
        </w:rPr>
      </w:pPr>
      <w:r w:rsidRPr="00330B4D">
        <w:rPr>
          <w:strike/>
          <w:color w:val="A6A6A6" w:themeColor="background1" w:themeShade="A6"/>
        </w:rPr>
        <w:t>Обыдна, Джамбула, я сегодня первий дэнь работаю. Спасибо за приглашэние!</w:t>
      </w:r>
    </w:p>
    <w:p w14:paraId="0F00FCA7" w14:textId="77777777" w:rsidR="00316CC2" w:rsidRPr="00330B4D" w:rsidRDefault="00316CC2" w:rsidP="00316CC2">
      <w:pPr>
        <w:pStyle w:val="a7"/>
        <w:rPr>
          <w:strike/>
          <w:color w:val="A6A6A6" w:themeColor="background1" w:themeShade="A6"/>
        </w:rPr>
      </w:pPr>
      <w:r w:rsidRPr="00330B4D">
        <w:rPr>
          <w:strike/>
          <w:color w:val="A6A6A6" w:themeColor="background1" w:themeShade="A6"/>
        </w:rPr>
        <w:t>Масса отвлекается на их возню.</w:t>
      </w:r>
    </w:p>
    <w:p w14:paraId="33E94313" w14:textId="77777777" w:rsidR="00316CC2" w:rsidRPr="00330B4D" w:rsidRDefault="00316CC2" w:rsidP="00316CC2">
      <w:pPr>
        <w:pStyle w:val="a9"/>
        <w:rPr>
          <w:strike/>
          <w:color w:val="A6A6A6" w:themeColor="background1" w:themeShade="A6"/>
        </w:rPr>
      </w:pPr>
      <w:r w:rsidRPr="00330B4D">
        <w:rPr>
          <w:strike/>
          <w:color w:val="A6A6A6" w:themeColor="background1" w:themeShade="A6"/>
        </w:rPr>
        <w:t>МАССА</w:t>
      </w:r>
    </w:p>
    <w:p w14:paraId="16BEF06B" w14:textId="77777777" w:rsidR="00316CC2" w:rsidRPr="00330B4D" w:rsidRDefault="00316CC2" w:rsidP="00316CC2">
      <w:pPr>
        <w:pStyle w:val="ab"/>
        <w:rPr>
          <w:strike/>
          <w:color w:val="A6A6A6" w:themeColor="background1" w:themeShade="A6"/>
        </w:rPr>
      </w:pPr>
      <w:r w:rsidRPr="00330B4D">
        <w:rPr>
          <w:strike/>
          <w:color w:val="A6A6A6" w:themeColor="background1" w:themeShade="A6"/>
        </w:rPr>
        <w:t>Ну-ка тсс!</w:t>
      </w:r>
    </w:p>
    <w:p w14:paraId="3619FB69" w14:textId="77777777" w:rsidR="00316CC2" w:rsidRPr="00330B4D" w:rsidRDefault="00316CC2" w:rsidP="00316CC2">
      <w:pPr>
        <w:pStyle w:val="a9"/>
        <w:rPr>
          <w:strike/>
          <w:color w:val="A6A6A6" w:themeColor="background1" w:themeShade="A6"/>
        </w:rPr>
      </w:pPr>
      <w:r w:rsidRPr="00330B4D">
        <w:rPr>
          <w:strike/>
          <w:color w:val="A6A6A6" w:themeColor="background1" w:themeShade="A6"/>
        </w:rPr>
        <w:t>СТРОИТЕЛЬ 1</w:t>
      </w:r>
    </w:p>
    <w:p w14:paraId="1DCEAA03" w14:textId="77777777" w:rsidR="00316CC2" w:rsidRPr="00330B4D" w:rsidRDefault="00316CC2" w:rsidP="00316CC2">
      <w:pPr>
        <w:pStyle w:val="ab"/>
        <w:rPr>
          <w:strike/>
          <w:color w:val="A6A6A6" w:themeColor="background1" w:themeShade="A6"/>
        </w:rPr>
      </w:pPr>
      <w:r w:rsidRPr="00330B4D">
        <w:rPr>
          <w:strike/>
          <w:color w:val="A6A6A6" w:themeColor="background1" w:themeShade="A6"/>
        </w:rPr>
        <w:t>Начальника завтра всё Джамбула доделавать будет. Клянусь.</w:t>
      </w:r>
    </w:p>
    <w:p w14:paraId="1C5CF7C7" w14:textId="77777777" w:rsidR="00316CC2" w:rsidRPr="00330B4D" w:rsidRDefault="00316CC2" w:rsidP="00316CC2">
      <w:pPr>
        <w:pStyle w:val="a9"/>
        <w:rPr>
          <w:strike/>
          <w:color w:val="A6A6A6" w:themeColor="background1" w:themeShade="A6"/>
        </w:rPr>
      </w:pPr>
      <w:r w:rsidRPr="00330B4D">
        <w:rPr>
          <w:strike/>
          <w:color w:val="A6A6A6" w:themeColor="background1" w:themeShade="A6"/>
        </w:rPr>
        <w:t>МАССА</w:t>
      </w:r>
    </w:p>
    <w:p w14:paraId="359A5A18" w14:textId="72D39686" w:rsidR="00316CC2" w:rsidRDefault="00316CC2" w:rsidP="00316CC2">
      <w:pPr>
        <w:pStyle w:val="ab"/>
        <w:rPr>
          <w:strike/>
          <w:color w:val="A6A6A6" w:themeColor="background1" w:themeShade="A6"/>
        </w:rPr>
      </w:pPr>
      <w:r w:rsidRPr="00330B4D">
        <w:rPr>
          <w:strike/>
          <w:color w:val="A6A6A6" w:themeColor="background1" w:themeShade="A6"/>
        </w:rPr>
        <w:t>Молодец.</w:t>
      </w:r>
    </w:p>
    <w:p w14:paraId="3A42749D" w14:textId="1049EF69" w:rsidR="00330B4D" w:rsidRPr="00330B4D" w:rsidRDefault="00330B4D" w:rsidP="00330B4D">
      <w:pPr>
        <w:pStyle w:val="a7"/>
        <w:rPr>
          <w:color w:val="00B050"/>
        </w:rPr>
      </w:pPr>
      <w:r w:rsidRPr="00330B4D">
        <w:rPr>
          <w:color w:val="00B050"/>
        </w:rPr>
        <w:t>Полная тишина в элитном посёлке. Фил, Чак, Масса и Вжик через кусты пробираются к дому. Пытаются не шуметь. У строительных лесов Вжик и Масса остаются внизу, Фил и Чак забираются вверх, помогаю друг другу. Действуют слаженно. Видно, что работают в команде не первый раз.</w:t>
      </w:r>
    </w:p>
    <w:p w14:paraId="7D7F2B86" w14:textId="5B885B6C" w:rsidR="005610A0" w:rsidRDefault="007F211F" w:rsidP="007F211F">
      <w:pPr>
        <w:pStyle w:val="a6"/>
      </w:pPr>
      <w:r>
        <w:t>2-</w:t>
      </w:r>
      <w:r w:rsidR="00316CC2">
        <w:t>19</w:t>
      </w:r>
      <w:r>
        <w:t>.</w:t>
      </w:r>
      <w:r>
        <w:tab/>
      </w:r>
      <w:r w:rsidR="005610A0">
        <w:t>НАТ.</w:t>
      </w:r>
      <w:r w:rsidR="00C574E1">
        <w:t xml:space="preserve"> </w:t>
      </w:r>
      <w:r w:rsidR="005610A0" w:rsidRPr="00330B4D">
        <w:rPr>
          <w:strike/>
          <w:color w:val="A6A6A6" w:themeColor="background1" w:themeShade="A6"/>
        </w:rPr>
        <w:t>СТРОЯЩ</w:t>
      </w:r>
      <w:r w:rsidR="00C574E1" w:rsidRPr="00330B4D">
        <w:rPr>
          <w:strike/>
          <w:color w:val="A6A6A6" w:themeColor="background1" w:themeShade="A6"/>
        </w:rPr>
        <w:t>ИЙСЯ</w:t>
      </w:r>
      <w:r w:rsidR="005610A0" w:rsidRPr="00D16105">
        <w:rPr>
          <w:color w:val="A6A6A6" w:themeColor="background1" w:themeShade="A6"/>
        </w:rPr>
        <w:t xml:space="preserve"> </w:t>
      </w:r>
      <w:r w:rsidR="005610A0" w:rsidRPr="00D16105">
        <w:rPr>
          <w:color w:val="000000" w:themeColor="text1"/>
        </w:rPr>
        <w:t>ДОМ</w:t>
      </w:r>
      <w:r w:rsidR="00C574E1" w:rsidRPr="00D16105">
        <w:rPr>
          <w:color w:val="00B050"/>
        </w:rPr>
        <w:t xml:space="preserve"> </w:t>
      </w:r>
      <w:r w:rsidR="00C574E1" w:rsidRPr="00330B4D">
        <w:rPr>
          <w:strike/>
          <w:color w:val="A6A6A6" w:themeColor="background1" w:themeShade="A6"/>
        </w:rPr>
        <w:t>(</w:t>
      </w:r>
      <w:r w:rsidR="00C574E1" w:rsidRPr="00330B4D">
        <w:rPr>
          <w:caps w:val="0"/>
          <w:strike/>
          <w:color w:val="A6A6A6" w:themeColor="background1" w:themeShade="A6"/>
        </w:rPr>
        <w:t>чердак</w:t>
      </w:r>
      <w:r w:rsidR="00C574E1" w:rsidRPr="00330B4D">
        <w:rPr>
          <w:strike/>
          <w:color w:val="A6A6A6" w:themeColor="background1" w:themeShade="A6"/>
        </w:rPr>
        <w:t>)</w:t>
      </w:r>
      <w:r w:rsidR="00DD5C81" w:rsidRPr="00DD5C81">
        <w:rPr>
          <w:color w:val="00B050"/>
        </w:rPr>
        <w:t xml:space="preserve"> </w:t>
      </w:r>
      <w:r w:rsidR="00DD5C81" w:rsidRPr="00DD5C81">
        <w:rPr>
          <w:caps w:val="0"/>
          <w:color w:val="00B050"/>
        </w:rPr>
        <w:t>(строительные леса)</w:t>
      </w:r>
      <w:r w:rsidR="00330B4D" w:rsidRPr="00330B4D">
        <w:rPr>
          <w:color w:val="00B050"/>
        </w:rPr>
        <w:t xml:space="preserve"> </w:t>
      </w:r>
      <w:r w:rsidR="005610A0">
        <w:t xml:space="preserve">– </w:t>
      </w:r>
      <w:r w:rsidR="00330B4D" w:rsidRPr="00330B4D">
        <w:rPr>
          <w:color w:val="00B050"/>
        </w:rPr>
        <w:t>НОЧЬ</w:t>
      </w:r>
    </w:p>
    <w:p w14:paraId="12B5A799" w14:textId="77777777" w:rsidR="005610A0" w:rsidRDefault="005610A0" w:rsidP="00340CE6">
      <w:pPr>
        <w:pStyle w:val="a7"/>
        <w:keepNext/>
        <w:keepLines/>
      </w:pPr>
      <w:r>
        <w:t>Фил смотрит в прицел СВД, установленной на краю крыши. Рядом с ним Чак, он наблюдает в бинокль.</w:t>
      </w:r>
    </w:p>
    <w:p w14:paraId="5DEB4C0E" w14:textId="77777777" w:rsidR="005610A0" w:rsidRDefault="005610A0" w:rsidP="007F211F">
      <w:pPr>
        <w:pStyle w:val="a9"/>
      </w:pPr>
      <w:r>
        <w:t>ЧАК</w:t>
      </w:r>
    </w:p>
    <w:p w14:paraId="26D1AD1F" w14:textId="77777777" w:rsidR="005610A0" w:rsidRDefault="005610A0" w:rsidP="007F211F">
      <w:pPr>
        <w:pStyle w:val="ab"/>
      </w:pPr>
      <w:r>
        <w:t>Возле гаража двое. Охрана или работяги, не пойму.</w:t>
      </w:r>
    </w:p>
    <w:p w14:paraId="54EB57A6" w14:textId="77777777" w:rsidR="005610A0" w:rsidRDefault="005610A0" w:rsidP="007F211F">
      <w:pPr>
        <w:pStyle w:val="a9"/>
      </w:pPr>
      <w:r>
        <w:t>ФИЛ</w:t>
      </w:r>
    </w:p>
    <w:p w14:paraId="638E6FE4" w14:textId="77777777" w:rsidR="005610A0" w:rsidRDefault="005610A0" w:rsidP="007F211F">
      <w:pPr>
        <w:pStyle w:val="ab"/>
      </w:pPr>
      <w:r>
        <w:t>Ты Ноля ищи, меня другие не интересуют.</w:t>
      </w:r>
    </w:p>
    <w:p w14:paraId="6A676FF1" w14:textId="77777777" w:rsidR="005610A0" w:rsidRDefault="005610A0" w:rsidP="007F211F">
      <w:pPr>
        <w:pStyle w:val="a9"/>
      </w:pPr>
      <w:r>
        <w:t>ЧАК</w:t>
      </w:r>
    </w:p>
    <w:p w14:paraId="1D3E62E5" w14:textId="77777777" w:rsidR="005610A0" w:rsidRDefault="005610A0" w:rsidP="007F211F">
      <w:pPr>
        <w:pStyle w:val="ab"/>
      </w:pPr>
      <w:r>
        <w:t>Ищу.</w:t>
      </w:r>
    </w:p>
    <w:p w14:paraId="7D64A5B5" w14:textId="77777777" w:rsidR="005610A0" w:rsidRDefault="005610A0" w:rsidP="005610A0">
      <w:pPr>
        <w:pStyle w:val="a7"/>
      </w:pPr>
      <w:r>
        <w:t>Чак замечает в одном из окон особняка Ноля. Тот разговаривает с кем-то по телефону.</w:t>
      </w:r>
    </w:p>
    <w:p w14:paraId="19360BA4" w14:textId="77777777" w:rsidR="005610A0" w:rsidRDefault="005610A0" w:rsidP="007F211F">
      <w:pPr>
        <w:pStyle w:val="a9"/>
      </w:pPr>
      <w:r>
        <w:t>ЧАК</w:t>
      </w:r>
    </w:p>
    <w:p w14:paraId="496941DC" w14:textId="77777777" w:rsidR="005610A0" w:rsidRDefault="005610A0" w:rsidP="007F211F">
      <w:pPr>
        <w:pStyle w:val="ab"/>
      </w:pPr>
      <w:r>
        <w:t xml:space="preserve">Засёк. Второе окно справа. </w:t>
      </w:r>
      <w:r w:rsidRPr="00330B4D">
        <w:rPr>
          <w:strike/>
          <w:color w:val="A6A6A6" w:themeColor="background1" w:themeShade="A6"/>
        </w:rPr>
        <w:t>Это его кабинет, вроде.</w:t>
      </w:r>
    </w:p>
    <w:p w14:paraId="66105FFF" w14:textId="77777777" w:rsidR="005610A0" w:rsidRDefault="005610A0" w:rsidP="005610A0">
      <w:pPr>
        <w:pStyle w:val="a7"/>
      </w:pPr>
      <w:r>
        <w:t>Фил находит Ноля в прицеле.</w:t>
      </w:r>
    </w:p>
    <w:p w14:paraId="1D3FB9FE" w14:textId="77777777" w:rsidR="005610A0" w:rsidRDefault="005610A0" w:rsidP="007F211F">
      <w:pPr>
        <w:pStyle w:val="a9"/>
      </w:pPr>
      <w:r>
        <w:t>ФИЛ</w:t>
      </w:r>
    </w:p>
    <w:p w14:paraId="30CEFE85" w14:textId="77777777" w:rsidR="005610A0" w:rsidRDefault="005610A0" w:rsidP="007F211F">
      <w:pPr>
        <w:pStyle w:val="ab"/>
      </w:pPr>
      <w:r>
        <w:t>Ну, что дружок. Наконец-то кто-то помножит тебя</w:t>
      </w:r>
      <w:r w:rsidR="00316CC2">
        <w:rPr>
          <w:lang w:val="ru-RU"/>
        </w:rPr>
        <w:t xml:space="preserve"> </w:t>
      </w:r>
      <w:r w:rsidR="00316CC2">
        <w:t>на ноль</w:t>
      </w:r>
      <w:r>
        <w:t>.</w:t>
      </w:r>
    </w:p>
    <w:p w14:paraId="10070578" w14:textId="77777777" w:rsidR="005610A0" w:rsidRDefault="005610A0" w:rsidP="007F211F">
      <w:pPr>
        <w:pStyle w:val="a9"/>
      </w:pPr>
      <w:r>
        <w:t>ЧАК</w:t>
      </w:r>
    </w:p>
    <w:p w14:paraId="78697534" w14:textId="77777777" w:rsidR="005610A0" w:rsidRPr="00330B4D" w:rsidRDefault="005610A0" w:rsidP="004C65DF">
      <w:pPr>
        <w:pStyle w:val="ab"/>
        <w:rPr>
          <w:strike/>
          <w:color w:val="A6A6A6" w:themeColor="background1" w:themeShade="A6"/>
        </w:rPr>
      </w:pPr>
      <w:r>
        <w:t xml:space="preserve">Гаси его, Фил. </w:t>
      </w:r>
      <w:r w:rsidRPr="00330B4D">
        <w:rPr>
          <w:strike/>
          <w:color w:val="A6A6A6" w:themeColor="background1" w:themeShade="A6"/>
        </w:rPr>
        <w:t>Чего ты тянешь?</w:t>
      </w:r>
    </w:p>
    <w:p w14:paraId="00C236F8" w14:textId="77777777" w:rsidR="005610A0" w:rsidRDefault="005610A0" w:rsidP="005610A0">
      <w:pPr>
        <w:pStyle w:val="a7"/>
      </w:pPr>
      <w:r>
        <w:t>Фил готовится к выстрелу, прицеливается, кладёт палец на спусковой крючок, как вдруг в окне рядом с Нолём появляется какая-то женщина. Тот убирает телефон в карман, они о чём-то разговаривают.</w:t>
      </w:r>
    </w:p>
    <w:p w14:paraId="35C36AF0" w14:textId="77777777" w:rsidR="005610A0" w:rsidRDefault="005610A0" w:rsidP="007F211F">
      <w:pPr>
        <w:pStyle w:val="a9"/>
      </w:pPr>
      <w:r>
        <w:t>ФИЛ</w:t>
      </w:r>
    </w:p>
    <w:p w14:paraId="24EA3E6D" w14:textId="7698EABC" w:rsidR="005610A0" w:rsidRDefault="005610A0" w:rsidP="004C65DF">
      <w:pPr>
        <w:pStyle w:val="ab"/>
      </w:pPr>
      <w:r>
        <w:t>Баба какая-то подошла… мешает.</w:t>
      </w:r>
    </w:p>
    <w:p w14:paraId="4969943E" w14:textId="77777777" w:rsidR="005610A0" w:rsidRDefault="005610A0" w:rsidP="005610A0">
      <w:pPr>
        <w:pStyle w:val="a7"/>
      </w:pPr>
      <w:r>
        <w:t>Она поворачивается</w:t>
      </w:r>
      <w:r w:rsidR="00316CC2">
        <w:rPr>
          <w:lang w:val="ru-RU"/>
        </w:rPr>
        <w:t>,</w:t>
      </w:r>
      <w:r>
        <w:t xml:space="preserve"> и ребята видят, что это Даша.</w:t>
      </w:r>
    </w:p>
    <w:p w14:paraId="7268F4A6" w14:textId="77777777" w:rsidR="005610A0" w:rsidRDefault="005610A0" w:rsidP="007F211F">
      <w:pPr>
        <w:pStyle w:val="a9"/>
      </w:pPr>
      <w:r>
        <w:t>ЧАК</w:t>
      </w:r>
    </w:p>
    <w:p w14:paraId="3F7E743F" w14:textId="77777777" w:rsidR="005610A0" w:rsidRDefault="005610A0" w:rsidP="004C65DF">
      <w:pPr>
        <w:pStyle w:val="ab"/>
      </w:pPr>
      <w:r>
        <w:t>Чёрт… Дашка</w:t>
      </w:r>
      <w:r w:rsidR="004C65DF">
        <w:rPr>
          <w:lang w:val="ru-RU"/>
        </w:rPr>
        <w:t>,</w:t>
      </w:r>
      <w:r>
        <w:t xml:space="preserve"> что ли? Фил, это твоя Дашка.</w:t>
      </w:r>
    </w:p>
    <w:p w14:paraId="713E7D1C" w14:textId="3C780BBB" w:rsidR="005610A0" w:rsidRDefault="005610A0" w:rsidP="005610A0">
      <w:pPr>
        <w:pStyle w:val="a7"/>
      </w:pPr>
      <w:r>
        <w:t>Фил переводит прицел на неё</w:t>
      </w:r>
      <w:r w:rsidR="00316CC2">
        <w:rPr>
          <w:lang w:val="ru-RU"/>
        </w:rPr>
        <w:t xml:space="preserve"> и</w:t>
      </w:r>
      <w:r>
        <w:t xml:space="preserve"> в шоке</w:t>
      </w:r>
      <w:r w:rsidR="00316CC2">
        <w:rPr>
          <w:lang w:val="ru-RU"/>
        </w:rPr>
        <w:t xml:space="preserve"> </w:t>
      </w:r>
      <w:r>
        <w:t>смотрит через прицел, как Ноль приобнимает и целует Дашу, она мило ему улыбается.</w:t>
      </w:r>
    </w:p>
    <w:p w14:paraId="05528E6A" w14:textId="77777777" w:rsidR="005610A0" w:rsidRDefault="005610A0" w:rsidP="007F211F">
      <w:pPr>
        <w:pStyle w:val="a9"/>
      </w:pPr>
      <w:r>
        <w:t>ФИЛ</w:t>
      </w:r>
    </w:p>
    <w:p w14:paraId="4B2E3A12" w14:textId="77777777" w:rsidR="005610A0" w:rsidRDefault="005610A0" w:rsidP="004C65DF">
      <w:pPr>
        <w:pStyle w:val="ab"/>
      </w:pPr>
      <w:r>
        <w:t>Ах… ты… сука…</w:t>
      </w:r>
    </w:p>
    <w:p w14:paraId="47769BE8" w14:textId="77777777" w:rsidR="005610A0" w:rsidRDefault="005610A0" w:rsidP="007F211F">
      <w:pPr>
        <w:pStyle w:val="a9"/>
      </w:pPr>
      <w:r>
        <w:t>ЧАК</w:t>
      </w:r>
    </w:p>
    <w:p w14:paraId="2C47E52E" w14:textId="0ABBF0C0" w:rsidR="005610A0" w:rsidRPr="00330B4D" w:rsidRDefault="005610A0" w:rsidP="004C65DF">
      <w:pPr>
        <w:pStyle w:val="ab"/>
        <w:rPr>
          <w:color w:val="A6A6A6" w:themeColor="background1" w:themeShade="A6"/>
          <w:lang w:val="ru-RU"/>
        </w:rPr>
      </w:pPr>
      <w:r w:rsidRPr="00330B4D">
        <w:rPr>
          <w:strike/>
          <w:color w:val="A6A6A6" w:themeColor="background1" w:themeShade="A6"/>
        </w:rPr>
        <w:t>Так это для этого он хотел от тебя избавиться… И от нас заодно.</w:t>
      </w:r>
      <w:r w:rsidR="00330B4D" w:rsidRPr="00330B4D">
        <w:rPr>
          <w:color w:val="A6A6A6" w:themeColor="background1" w:themeShade="A6"/>
          <w:lang w:val="ru-RU"/>
        </w:rPr>
        <w:t xml:space="preserve"> </w:t>
      </w:r>
      <w:r w:rsidR="00330B4D" w:rsidRPr="00330B4D">
        <w:rPr>
          <w:color w:val="00B050"/>
          <w:lang w:val="ru-RU"/>
        </w:rPr>
        <w:t>Ахренеть.</w:t>
      </w:r>
    </w:p>
    <w:p w14:paraId="5D2FDDA4" w14:textId="77777777" w:rsidR="005610A0" w:rsidRDefault="005610A0" w:rsidP="005610A0">
      <w:pPr>
        <w:pStyle w:val="a7"/>
      </w:pPr>
      <w:r>
        <w:t>У Фила, что называется, «упало забрало», он перехватывает винтовку поудобнее, продолжая целиться. Чак смотрит на него.</w:t>
      </w:r>
    </w:p>
    <w:p w14:paraId="1056C4CE" w14:textId="77777777" w:rsidR="005610A0" w:rsidRDefault="005610A0" w:rsidP="007F211F">
      <w:pPr>
        <w:pStyle w:val="a9"/>
      </w:pPr>
      <w:r>
        <w:t>ЧАК</w:t>
      </w:r>
    </w:p>
    <w:p w14:paraId="6BC8DFB6" w14:textId="77777777" w:rsidR="005610A0" w:rsidRDefault="005610A0" w:rsidP="004C65DF">
      <w:pPr>
        <w:pStyle w:val="ab"/>
      </w:pPr>
      <w:r>
        <w:t>Фил? Ты чё?</w:t>
      </w:r>
    </w:p>
    <w:p w14:paraId="143B30E5" w14:textId="77777777" w:rsidR="005610A0" w:rsidRDefault="005610A0" w:rsidP="005610A0">
      <w:pPr>
        <w:pStyle w:val="a7"/>
      </w:pPr>
      <w:r>
        <w:t>Фил смотрит в прицел на жену, на Ноля, палец прижимает спусковой крючок.</w:t>
      </w:r>
    </w:p>
    <w:p w14:paraId="3DCF8AB2" w14:textId="77777777" w:rsidR="005610A0" w:rsidRDefault="005610A0" w:rsidP="004C65DF">
      <w:pPr>
        <w:pStyle w:val="afa"/>
      </w:pPr>
      <w:r>
        <w:t>В ЗТМ</w:t>
      </w:r>
    </w:p>
    <w:p w14:paraId="5E08AFC5" w14:textId="77777777" w:rsidR="00F43B5A" w:rsidRPr="00E90247" w:rsidRDefault="005610A0" w:rsidP="004C65DF">
      <w:pPr>
        <w:pStyle w:val="afa"/>
      </w:pPr>
      <w:r>
        <w:t>КОНЕЦ</w:t>
      </w:r>
      <w:r w:rsidR="00FF5015">
        <w:t xml:space="preserve"> ВТОРОЙ СЕРИИ</w:t>
      </w:r>
    </w:p>
    <w:sectPr w:rsidR="00F43B5A" w:rsidRPr="00E90247" w:rsidSect="001824C3">
      <w:headerReference w:type="default" r:id="rId9"/>
      <w:footerReference w:type="default" r:id="rId10"/>
      <w:pgSz w:w="11906" w:h="16838"/>
      <w:pgMar w:top="1418" w:right="1418" w:bottom="709" w:left="2126" w:header="141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BBB35A" w14:textId="77777777" w:rsidR="005A1CAF" w:rsidRDefault="005A1CAF" w:rsidP="00FA5B81">
      <w:r>
        <w:separator/>
      </w:r>
    </w:p>
    <w:p w14:paraId="30DC6E9F" w14:textId="77777777" w:rsidR="005A1CAF" w:rsidRDefault="005A1CAF"/>
  </w:endnote>
  <w:endnote w:type="continuationSeparator" w:id="0">
    <w:p w14:paraId="10D85163" w14:textId="77777777" w:rsidR="005A1CAF" w:rsidRDefault="005A1CAF" w:rsidP="00FA5B81">
      <w:r>
        <w:continuationSeparator/>
      </w:r>
    </w:p>
    <w:p w14:paraId="55B6EF65" w14:textId="77777777" w:rsidR="005A1CAF" w:rsidRDefault="005A1CA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E679E" w14:textId="77777777" w:rsidR="001824C3" w:rsidRDefault="001824C3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E8C0A2" w14:textId="77777777" w:rsidR="005A1CAF" w:rsidRDefault="005A1CAF" w:rsidP="00FA5B81">
      <w:r>
        <w:separator/>
      </w:r>
    </w:p>
    <w:p w14:paraId="4B32D680" w14:textId="77777777" w:rsidR="005A1CAF" w:rsidRDefault="005A1CAF"/>
  </w:footnote>
  <w:footnote w:type="continuationSeparator" w:id="0">
    <w:p w14:paraId="745063B7" w14:textId="77777777" w:rsidR="005A1CAF" w:rsidRDefault="005A1CAF" w:rsidP="00FA5B81">
      <w:r>
        <w:continuationSeparator/>
      </w:r>
    </w:p>
    <w:p w14:paraId="4B0E4B8E" w14:textId="77777777" w:rsidR="005A1CAF" w:rsidRDefault="005A1CA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F7F7F" w:themeColor="text1" w:themeTint="80"/>
      </w:rPr>
      <w:alias w:val="Название"/>
      <w:tag w:val=""/>
      <w:id w:val="1116400235"/>
      <w:showingPlcHdr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31D07EE3" w14:textId="77777777" w:rsidR="001824C3" w:rsidRPr="00556F94" w:rsidRDefault="00A80A4A" w:rsidP="001824C3">
        <w:pPr>
          <w:pStyle w:val="af8"/>
          <w:tabs>
            <w:tab w:val="clear" w:pos="4677"/>
            <w:tab w:val="clear" w:pos="9355"/>
          </w:tabs>
          <w:jc w:val="right"/>
          <w:rPr>
            <w:color w:val="7F7F7F" w:themeColor="text1" w:themeTint="80"/>
          </w:rPr>
        </w:pPr>
        <w:r>
          <w:rPr>
            <w:color w:val="7F7F7F" w:themeColor="text1" w:themeTint="80"/>
          </w:rPr>
          <w:t xml:space="preserve">     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5784032"/>
      <w:docPartObj>
        <w:docPartGallery w:val="Page Numbers (Top of Page)"/>
        <w:docPartUnique/>
      </w:docPartObj>
    </w:sdtPr>
    <w:sdtEndPr/>
    <w:sdtContent>
      <w:p w14:paraId="789BBABC" w14:textId="77777777" w:rsidR="001824C3" w:rsidRPr="00A80A4A" w:rsidRDefault="001824C3" w:rsidP="00A80A4A">
        <w:pPr>
          <w:pStyle w:val="af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476E7F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7DA58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BD21C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B0588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F6EBA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ACC774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74C17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EE62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9A8A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B6EB4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9C6EE9"/>
    <w:multiLevelType w:val="hybridMultilevel"/>
    <w:tmpl w:val="336C3E18"/>
    <w:lvl w:ilvl="0" w:tplc="9A96FFF0">
      <w:start w:val="1"/>
      <w:numFmt w:val="decimal"/>
      <w:lvlText w:val="7-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4979A3"/>
    <w:multiLevelType w:val="hybridMultilevel"/>
    <w:tmpl w:val="6A42D7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B718AD"/>
    <w:multiLevelType w:val="hybridMultilevel"/>
    <w:tmpl w:val="D0109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1C3631"/>
    <w:multiLevelType w:val="multilevel"/>
    <w:tmpl w:val="BDECB6F6"/>
    <w:lvl w:ilvl="0">
      <w:start w:val="1"/>
      <w:numFmt w:val="decimal"/>
      <w:lvlText w:val="X-%1.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3C7C17CD"/>
    <w:multiLevelType w:val="hybridMultilevel"/>
    <w:tmpl w:val="8B3CF1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027D62"/>
    <w:multiLevelType w:val="hybridMultilevel"/>
    <w:tmpl w:val="F78E85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BC2FC1"/>
    <w:multiLevelType w:val="hybridMultilevel"/>
    <w:tmpl w:val="79E4B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F22FD7"/>
    <w:multiLevelType w:val="hybridMultilevel"/>
    <w:tmpl w:val="FAA064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A75403"/>
    <w:multiLevelType w:val="hybridMultilevel"/>
    <w:tmpl w:val="9766C7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644A83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8"/>
  </w:num>
  <w:num w:numId="3">
    <w:abstractNumId w:val="17"/>
  </w:num>
  <w:num w:numId="4">
    <w:abstractNumId w:val="16"/>
  </w:num>
  <w:num w:numId="5">
    <w:abstractNumId w:val="14"/>
  </w:num>
  <w:num w:numId="6">
    <w:abstractNumId w:val="15"/>
  </w:num>
  <w:num w:numId="7">
    <w:abstractNumId w:val="13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9"/>
  </w:num>
  <w:num w:numId="19">
    <w:abstractNumId w:val="11"/>
  </w:num>
  <w:num w:numId="20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99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0EB"/>
    <w:rsid w:val="00003B7B"/>
    <w:rsid w:val="00011EE3"/>
    <w:rsid w:val="0001626D"/>
    <w:rsid w:val="00032860"/>
    <w:rsid w:val="00056081"/>
    <w:rsid w:val="0006329C"/>
    <w:rsid w:val="000643DD"/>
    <w:rsid w:val="000718CB"/>
    <w:rsid w:val="00073844"/>
    <w:rsid w:val="00080764"/>
    <w:rsid w:val="00086B8E"/>
    <w:rsid w:val="0008706D"/>
    <w:rsid w:val="000A3D69"/>
    <w:rsid w:val="000B234C"/>
    <w:rsid w:val="000B636E"/>
    <w:rsid w:val="000C0D92"/>
    <w:rsid w:val="000C2B55"/>
    <w:rsid w:val="000C58AB"/>
    <w:rsid w:val="000D6500"/>
    <w:rsid w:val="000E10F3"/>
    <w:rsid w:val="000E33C5"/>
    <w:rsid w:val="000E35BA"/>
    <w:rsid w:val="000F0329"/>
    <w:rsid w:val="000F59AE"/>
    <w:rsid w:val="000F6137"/>
    <w:rsid w:val="00105ABC"/>
    <w:rsid w:val="001064CF"/>
    <w:rsid w:val="001144A2"/>
    <w:rsid w:val="00117918"/>
    <w:rsid w:val="00117C5F"/>
    <w:rsid w:val="00122A8E"/>
    <w:rsid w:val="00132B28"/>
    <w:rsid w:val="001417DF"/>
    <w:rsid w:val="00141D8F"/>
    <w:rsid w:val="00150311"/>
    <w:rsid w:val="0015560B"/>
    <w:rsid w:val="001824C3"/>
    <w:rsid w:val="001950D2"/>
    <w:rsid w:val="00195220"/>
    <w:rsid w:val="001A01E6"/>
    <w:rsid w:val="001A046C"/>
    <w:rsid w:val="001A0560"/>
    <w:rsid w:val="001A6801"/>
    <w:rsid w:val="001B57B1"/>
    <w:rsid w:val="001B6782"/>
    <w:rsid w:val="001C5586"/>
    <w:rsid w:val="001D5DAB"/>
    <w:rsid w:val="001D7C0D"/>
    <w:rsid w:val="001E2D2D"/>
    <w:rsid w:val="001F0220"/>
    <w:rsid w:val="001F1736"/>
    <w:rsid w:val="001F3155"/>
    <w:rsid w:val="00200505"/>
    <w:rsid w:val="00206631"/>
    <w:rsid w:val="002132B5"/>
    <w:rsid w:val="002141ED"/>
    <w:rsid w:val="00231A1C"/>
    <w:rsid w:val="00241547"/>
    <w:rsid w:val="00244976"/>
    <w:rsid w:val="00252664"/>
    <w:rsid w:val="00252781"/>
    <w:rsid w:val="00263BB1"/>
    <w:rsid w:val="00275AB4"/>
    <w:rsid w:val="00277F26"/>
    <w:rsid w:val="002839CF"/>
    <w:rsid w:val="00285DD9"/>
    <w:rsid w:val="002A1A30"/>
    <w:rsid w:val="002B44B9"/>
    <w:rsid w:val="002B54E2"/>
    <w:rsid w:val="002C1A87"/>
    <w:rsid w:val="002C4589"/>
    <w:rsid w:val="002D5285"/>
    <w:rsid w:val="002E3884"/>
    <w:rsid w:val="002E39EC"/>
    <w:rsid w:val="002F0639"/>
    <w:rsid w:val="003000B8"/>
    <w:rsid w:val="003031ED"/>
    <w:rsid w:val="00314C13"/>
    <w:rsid w:val="00316CC2"/>
    <w:rsid w:val="00330B4D"/>
    <w:rsid w:val="00331AF4"/>
    <w:rsid w:val="003352CF"/>
    <w:rsid w:val="003405FE"/>
    <w:rsid w:val="00340CE6"/>
    <w:rsid w:val="00346712"/>
    <w:rsid w:val="00347B91"/>
    <w:rsid w:val="00362951"/>
    <w:rsid w:val="00385019"/>
    <w:rsid w:val="00385C6F"/>
    <w:rsid w:val="00387588"/>
    <w:rsid w:val="00392B91"/>
    <w:rsid w:val="003930BA"/>
    <w:rsid w:val="003932CC"/>
    <w:rsid w:val="003A0265"/>
    <w:rsid w:val="003A2252"/>
    <w:rsid w:val="003A4A83"/>
    <w:rsid w:val="003B5EA8"/>
    <w:rsid w:val="003D3713"/>
    <w:rsid w:val="003D43A9"/>
    <w:rsid w:val="003D5DBA"/>
    <w:rsid w:val="003F0841"/>
    <w:rsid w:val="003F507A"/>
    <w:rsid w:val="003F5474"/>
    <w:rsid w:val="003F7CD0"/>
    <w:rsid w:val="004115D6"/>
    <w:rsid w:val="00421779"/>
    <w:rsid w:val="00424EB3"/>
    <w:rsid w:val="004435F2"/>
    <w:rsid w:val="00447340"/>
    <w:rsid w:val="0045526B"/>
    <w:rsid w:val="0045551A"/>
    <w:rsid w:val="0046240A"/>
    <w:rsid w:val="00462C5E"/>
    <w:rsid w:val="004760ED"/>
    <w:rsid w:val="00480A30"/>
    <w:rsid w:val="004858D8"/>
    <w:rsid w:val="00496BB2"/>
    <w:rsid w:val="004B3815"/>
    <w:rsid w:val="004C5A9A"/>
    <w:rsid w:val="004C65DF"/>
    <w:rsid w:val="004D262F"/>
    <w:rsid w:val="004D5216"/>
    <w:rsid w:val="004D551E"/>
    <w:rsid w:val="004D59B8"/>
    <w:rsid w:val="004F02F0"/>
    <w:rsid w:val="004F4814"/>
    <w:rsid w:val="004F56EA"/>
    <w:rsid w:val="00500220"/>
    <w:rsid w:val="005066D3"/>
    <w:rsid w:val="00507924"/>
    <w:rsid w:val="0051364E"/>
    <w:rsid w:val="00530906"/>
    <w:rsid w:val="005366A8"/>
    <w:rsid w:val="0054054D"/>
    <w:rsid w:val="00541BA3"/>
    <w:rsid w:val="00543CE9"/>
    <w:rsid w:val="00551B16"/>
    <w:rsid w:val="005552D3"/>
    <w:rsid w:val="005610A0"/>
    <w:rsid w:val="00561ED2"/>
    <w:rsid w:val="00563461"/>
    <w:rsid w:val="00567B28"/>
    <w:rsid w:val="005710F3"/>
    <w:rsid w:val="00573C28"/>
    <w:rsid w:val="00573E5C"/>
    <w:rsid w:val="00583B73"/>
    <w:rsid w:val="00595BE1"/>
    <w:rsid w:val="00596684"/>
    <w:rsid w:val="005A1CAF"/>
    <w:rsid w:val="005B4F7F"/>
    <w:rsid w:val="005B6800"/>
    <w:rsid w:val="005C2EF5"/>
    <w:rsid w:val="005D36AA"/>
    <w:rsid w:val="005E5E38"/>
    <w:rsid w:val="006107A1"/>
    <w:rsid w:val="0061365F"/>
    <w:rsid w:val="0061403F"/>
    <w:rsid w:val="006347FB"/>
    <w:rsid w:val="00644406"/>
    <w:rsid w:val="006475A1"/>
    <w:rsid w:val="006615BA"/>
    <w:rsid w:val="006633F4"/>
    <w:rsid w:val="00671157"/>
    <w:rsid w:val="00682908"/>
    <w:rsid w:val="00682F4E"/>
    <w:rsid w:val="00683119"/>
    <w:rsid w:val="0068338C"/>
    <w:rsid w:val="00686161"/>
    <w:rsid w:val="00687314"/>
    <w:rsid w:val="006B23E9"/>
    <w:rsid w:val="006B3D31"/>
    <w:rsid w:val="006B546A"/>
    <w:rsid w:val="006B701D"/>
    <w:rsid w:val="006D7568"/>
    <w:rsid w:val="006E636A"/>
    <w:rsid w:val="006F0872"/>
    <w:rsid w:val="006F1C6F"/>
    <w:rsid w:val="006F5EB7"/>
    <w:rsid w:val="00712326"/>
    <w:rsid w:val="00715E89"/>
    <w:rsid w:val="0071711F"/>
    <w:rsid w:val="0072404B"/>
    <w:rsid w:val="00734BE8"/>
    <w:rsid w:val="0073564F"/>
    <w:rsid w:val="007371B1"/>
    <w:rsid w:val="00764578"/>
    <w:rsid w:val="00765C97"/>
    <w:rsid w:val="0078054B"/>
    <w:rsid w:val="0078300D"/>
    <w:rsid w:val="00784533"/>
    <w:rsid w:val="007853EB"/>
    <w:rsid w:val="00792253"/>
    <w:rsid w:val="00795FC6"/>
    <w:rsid w:val="007A3976"/>
    <w:rsid w:val="007A3A42"/>
    <w:rsid w:val="007B0BEC"/>
    <w:rsid w:val="007C4537"/>
    <w:rsid w:val="007C6E7A"/>
    <w:rsid w:val="007D15E5"/>
    <w:rsid w:val="007D1D83"/>
    <w:rsid w:val="007D7B9E"/>
    <w:rsid w:val="007E29ED"/>
    <w:rsid w:val="007E6699"/>
    <w:rsid w:val="007E6F8E"/>
    <w:rsid w:val="007F0950"/>
    <w:rsid w:val="007F211F"/>
    <w:rsid w:val="00801380"/>
    <w:rsid w:val="00807027"/>
    <w:rsid w:val="008112A6"/>
    <w:rsid w:val="00815B6B"/>
    <w:rsid w:val="00816F3E"/>
    <w:rsid w:val="0082438D"/>
    <w:rsid w:val="0083320B"/>
    <w:rsid w:val="0083550E"/>
    <w:rsid w:val="008371D0"/>
    <w:rsid w:val="008405E6"/>
    <w:rsid w:val="008475F3"/>
    <w:rsid w:val="00856EAD"/>
    <w:rsid w:val="008613B0"/>
    <w:rsid w:val="00864ABD"/>
    <w:rsid w:val="0087252A"/>
    <w:rsid w:val="0087477A"/>
    <w:rsid w:val="008827DE"/>
    <w:rsid w:val="0088488F"/>
    <w:rsid w:val="00891D87"/>
    <w:rsid w:val="008A5A3A"/>
    <w:rsid w:val="008A6E2C"/>
    <w:rsid w:val="008A7123"/>
    <w:rsid w:val="008B0A35"/>
    <w:rsid w:val="008B3667"/>
    <w:rsid w:val="008C1E10"/>
    <w:rsid w:val="008D1F2C"/>
    <w:rsid w:val="008D6563"/>
    <w:rsid w:val="008D74A9"/>
    <w:rsid w:val="008E6DCC"/>
    <w:rsid w:val="008E7A58"/>
    <w:rsid w:val="00901F71"/>
    <w:rsid w:val="00931C1C"/>
    <w:rsid w:val="00945DAB"/>
    <w:rsid w:val="009469BD"/>
    <w:rsid w:val="0096743E"/>
    <w:rsid w:val="00967FBF"/>
    <w:rsid w:val="00971BA6"/>
    <w:rsid w:val="00975344"/>
    <w:rsid w:val="00993DF6"/>
    <w:rsid w:val="0099790A"/>
    <w:rsid w:val="009A181B"/>
    <w:rsid w:val="009A503E"/>
    <w:rsid w:val="009A56C5"/>
    <w:rsid w:val="009B124A"/>
    <w:rsid w:val="009B30A5"/>
    <w:rsid w:val="009B7526"/>
    <w:rsid w:val="009B7A9D"/>
    <w:rsid w:val="009C2D09"/>
    <w:rsid w:val="009C3EBE"/>
    <w:rsid w:val="009D2E87"/>
    <w:rsid w:val="009D4FFD"/>
    <w:rsid w:val="009E4267"/>
    <w:rsid w:val="009E4528"/>
    <w:rsid w:val="009E7431"/>
    <w:rsid w:val="009F2E88"/>
    <w:rsid w:val="00A0301C"/>
    <w:rsid w:val="00A05B4E"/>
    <w:rsid w:val="00A15611"/>
    <w:rsid w:val="00A1680C"/>
    <w:rsid w:val="00A20E24"/>
    <w:rsid w:val="00A23A10"/>
    <w:rsid w:val="00A25AD5"/>
    <w:rsid w:val="00A26F29"/>
    <w:rsid w:val="00A27B37"/>
    <w:rsid w:val="00A33A01"/>
    <w:rsid w:val="00A36FC6"/>
    <w:rsid w:val="00A57A37"/>
    <w:rsid w:val="00A6458C"/>
    <w:rsid w:val="00A646E1"/>
    <w:rsid w:val="00A72AE4"/>
    <w:rsid w:val="00A73BF9"/>
    <w:rsid w:val="00A80A4A"/>
    <w:rsid w:val="00A877DF"/>
    <w:rsid w:val="00A91146"/>
    <w:rsid w:val="00A96297"/>
    <w:rsid w:val="00A96DDC"/>
    <w:rsid w:val="00AA7748"/>
    <w:rsid w:val="00AA7F7A"/>
    <w:rsid w:val="00AC28FC"/>
    <w:rsid w:val="00AD1873"/>
    <w:rsid w:val="00AD3741"/>
    <w:rsid w:val="00AF0F48"/>
    <w:rsid w:val="00AF54CE"/>
    <w:rsid w:val="00AF54DF"/>
    <w:rsid w:val="00B050E6"/>
    <w:rsid w:val="00B07A9B"/>
    <w:rsid w:val="00B1617C"/>
    <w:rsid w:val="00B27BBD"/>
    <w:rsid w:val="00B30646"/>
    <w:rsid w:val="00B44DB8"/>
    <w:rsid w:val="00B50135"/>
    <w:rsid w:val="00B50494"/>
    <w:rsid w:val="00B55E46"/>
    <w:rsid w:val="00B65E56"/>
    <w:rsid w:val="00B75BD7"/>
    <w:rsid w:val="00B80F0E"/>
    <w:rsid w:val="00B81FF8"/>
    <w:rsid w:val="00B83F43"/>
    <w:rsid w:val="00B93273"/>
    <w:rsid w:val="00B949CC"/>
    <w:rsid w:val="00BB275A"/>
    <w:rsid w:val="00BC12AA"/>
    <w:rsid w:val="00BC28ED"/>
    <w:rsid w:val="00BE2295"/>
    <w:rsid w:val="00BF0F53"/>
    <w:rsid w:val="00BF0F95"/>
    <w:rsid w:val="00BF159F"/>
    <w:rsid w:val="00BF2612"/>
    <w:rsid w:val="00C00444"/>
    <w:rsid w:val="00C02B31"/>
    <w:rsid w:val="00C135DF"/>
    <w:rsid w:val="00C20A70"/>
    <w:rsid w:val="00C20E43"/>
    <w:rsid w:val="00C31437"/>
    <w:rsid w:val="00C42270"/>
    <w:rsid w:val="00C453B1"/>
    <w:rsid w:val="00C46825"/>
    <w:rsid w:val="00C574E1"/>
    <w:rsid w:val="00C60DE7"/>
    <w:rsid w:val="00C65C43"/>
    <w:rsid w:val="00C6744F"/>
    <w:rsid w:val="00C739A0"/>
    <w:rsid w:val="00C8690D"/>
    <w:rsid w:val="00C9012B"/>
    <w:rsid w:val="00C953DA"/>
    <w:rsid w:val="00CB17F8"/>
    <w:rsid w:val="00CC0204"/>
    <w:rsid w:val="00CD01F1"/>
    <w:rsid w:val="00CD110B"/>
    <w:rsid w:val="00CD3C25"/>
    <w:rsid w:val="00CF18E3"/>
    <w:rsid w:val="00CF3B2B"/>
    <w:rsid w:val="00CF5834"/>
    <w:rsid w:val="00D01F60"/>
    <w:rsid w:val="00D16105"/>
    <w:rsid w:val="00D17F22"/>
    <w:rsid w:val="00D31116"/>
    <w:rsid w:val="00D44279"/>
    <w:rsid w:val="00D47FA6"/>
    <w:rsid w:val="00D56532"/>
    <w:rsid w:val="00D91A5A"/>
    <w:rsid w:val="00D930CE"/>
    <w:rsid w:val="00D944DC"/>
    <w:rsid w:val="00D96F00"/>
    <w:rsid w:val="00DB3F46"/>
    <w:rsid w:val="00DB4EC6"/>
    <w:rsid w:val="00DB5499"/>
    <w:rsid w:val="00DD5C81"/>
    <w:rsid w:val="00DE2165"/>
    <w:rsid w:val="00DE6D1F"/>
    <w:rsid w:val="00E00878"/>
    <w:rsid w:val="00E1608A"/>
    <w:rsid w:val="00E24F37"/>
    <w:rsid w:val="00E34694"/>
    <w:rsid w:val="00E35141"/>
    <w:rsid w:val="00E40470"/>
    <w:rsid w:val="00E54715"/>
    <w:rsid w:val="00E54DE1"/>
    <w:rsid w:val="00E56137"/>
    <w:rsid w:val="00E5635B"/>
    <w:rsid w:val="00E56E26"/>
    <w:rsid w:val="00E65271"/>
    <w:rsid w:val="00E753C7"/>
    <w:rsid w:val="00E80235"/>
    <w:rsid w:val="00E8244A"/>
    <w:rsid w:val="00E82E06"/>
    <w:rsid w:val="00E845C0"/>
    <w:rsid w:val="00E85838"/>
    <w:rsid w:val="00E90247"/>
    <w:rsid w:val="00E92006"/>
    <w:rsid w:val="00E9481D"/>
    <w:rsid w:val="00EA3081"/>
    <w:rsid w:val="00EA7395"/>
    <w:rsid w:val="00EB089E"/>
    <w:rsid w:val="00EB2A6E"/>
    <w:rsid w:val="00EB2A70"/>
    <w:rsid w:val="00EB5887"/>
    <w:rsid w:val="00EC446D"/>
    <w:rsid w:val="00EC5C3C"/>
    <w:rsid w:val="00ED0AC7"/>
    <w:rsid w:val="00ED34AC"/>
    <w:rsid w:val="00ED413B"/>
    <w:rsid w:val="00ED4884"/>
    <w:rsid w:val="00ED4FA8"/>
    <w:rsid w:val="00EE1611"/>
    <w:rsid w:val="00EE5828"/>
    <w:rsid w:val="00EF4B78"/>
    <w:rsid w:val="00F0109B"/>
    <w:rsid w:val="00F27065"/>
    <w:rsid w:val="00F31477"/>
    <w:rsid w:val="00F41174"/>
    <w:rsid w:val="00F43B5A"/>
    <w:rsid w:val="00F53A3E"/>
    <w:rsid w:val="00F540DF"/>
    <w:rsid w:val="00F57BBE"/>
    <w:rsid w:val="00F6576A"/>
    <w:rsid w:val="00F74BD1"/>
    <w:rsid w:val="00F75C00"/>
    <w:rsid w:val="00F76825"/>
    <w:rsid w:val="00F7749E"/>
    <w:rsid w:val="00F92F58"/>
    <w:rsid w:val="00F96D37"/>
    <w:rsid w:val="00FA15F4"/>
    <w:rsid w:val="00FA5B81"/>
    <w:rsid w:val="00FA6055"/>
    <w:rsid w:val="00FA67BC"/>
    <w:rsid w:val="00FA76E9"/>
    <w:rsid w:val="00FB4FD6"/>
    <w:rsid w:val="00FC2A91"/>
    <w:rsid w:val="00FC3925"/>
    <w:rsid w:val="00FD10EB"/>
    <w:rsid w:val="00FD1C6E"/>
    <w:rsid w:val="00FD3A8F"/>
    <w:rsid w:val="00FE1177"/>
    <w:rsid w:val="00FE21D1"/>
    <w:rsid w:val="00FF09D5"/>
    <w:rsid w:val="00FF41B7"/>
    <w:rsid w:val="00FF5015"/>
    <w:rsid w:val="00FF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813350"/>
  <w15:chartTrackingRefBased/>
  <w15:docId w15:val="{8600EC63-D47B-4A50-A612-79C00A643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9" w:qFormat="1"/>
    <w:lsdException w:name="heading 1" w:uiPriority="10"/>
    <w:lsdException w:name="heading 2" w:semiHidden="1" w:uiPriority="10"/>
    <w:lsdException w:name="heading 3" w:semiHidden="1" w:uiPriority="10" w:unhideWhenUsed="1" w:qFormat="1"/>
    <w:lsdException w:name="heading 4" w:semiHidden="1" w:uiPriority="10" w:unhideWhenUsed="1" w:qFormat="1"/>
    <w:lsdException w:name="heading 5" w:semiHidden="1" w:uiPriority="10" w:unhideWhenUsed="1" w:qFormat="1"/>
    <w:lsdException w:name="heading 6" w:semiHidden="1" w:uiPriority="10" w:unhideWhenUsed="1" w:qFormat="1"/>
    <w:lsdException w:name="heading 7" w:semiHidden="1" w:uiPriority="10" w:unhideWhenUsed="1" w:qFormat="1"/>
    <w:lsdException w:name="heading 8" w:semiHidden="1" w:uiPriority="10" w:unhideWhenUsed="1" w:qFormat="1"/>
    <w:lsdException w:name="heading 9" w:semiHidden="1" w:uiPriority="1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98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"/>
    <w:semiHidden/>
    <w:qFormat/>
    <w:rsid w:val="001B57B1"/>
    <w:rPr>
      <w:rFonts w:ascii="Arial" w:hAnsi="Arial"/>
    </w:rPr>
  </w:style>
  <w:style w:type="paragraph" w:styleId="1">
    <w:name w:val="heading 1"/>
    <w:basedOn w:val="a"/>
    <w:next w:val="a"/>
    <w:link w:val="10"/>
    <w:uiPriority w:val="10"/>
    <w:semiHidden/>
    <w:rsid w:val="003850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10"/>
    <w:semiHidden/>
    <w:rsid w:val="0038501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10"/>
    <w:semiHidden/>
    <w:unhideWhenUsed/>
    <w:qFormat/>
    <w:rsid w:val="003850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ЕРИАЛ"/>
    <w:basedOn w:val="a"/>
    <w:next w:val="a4"/>
    <w:semiHidden/>
    <w:qFormat/>
    <w:rsid w:val="00385019"/>
    <w:pPr>
      <w:spacing w:after="240"/>
      <w:jc w:val="center"/>
      <w:outlineLvl w:val="0"/>
    </w:pPr>
    <w:rPr>
      <w:rFonts w:ascii="Sylfaen" w:hAnsi="Sylfaen"/>
      <w:caps/>
      <w:color w:val="000000" w:themeColor="text1"/>
      <w:sz w:val="28"/>
      <w:szCs w:val="28"/>
    </w:rPr>
  </w:style>
  <w:style w:type="paragraph" w:customStyle="1" w:styleId="a4">
    <w:name w:val="СЕЗОН/СЕРИЯ"/>
    <w:basedOn w:val="a"/>
    <w:next w:val="a5"/>
    <w:uiPriority w:val="1"/>
    <w:semiHidden/>
    <w:qFormat/>
    <w:rsid w:val="00385019"/>
    <w:pPr>
      <w:jc w:val="center"/>
    </w:pPr>
    <w:rPr>
      <w:rFonts w:ascii="Sylfaen" w:hAnsi="Sylfaen"/>
      <w:smallCaps/>
      <w:color w:val="000000" w:themeColor="text1"/>
      <w:sz w:val="28"/>
      <w:szCs w:val="28"/>
    </w:rPr>
  </w:style>
  <w:style w:type="paragraph" w:customStyle="1" w:styleId="a5">
    <w:name w:val="НАЗВАНИЕ СЕРИИ"/>
    <w:basedOn w:val="a"/>
    <w:uiPriority w:val="2"/>
    <w:semiHidden/>
    <w:qFormat/>
    <w:rsid w:val="00385019"/>
    <w:pPr>
      <w:spacing w:before="240" w:after="360"/>
      <w:jc w:val="center"/>
      <w:outlineLvl w:val="0"/>
    </w:pPr>
    <w:rPr>
      <w:rFonts w:ascii="Sylfaen" w:hAnsi="Sylfaen"/>
      <w:caps/>
      <w:color w:val="000000" w:themeColor="text1"/>
      <w:sz w:val="28"/>
      <w:szCs w:val="28"/>
      <w:u w:val="single"/>
    </w:rPr>
  </w:style>
  <w:style w:type="paragraph" w:customStyle="1" w:styleId="a6">
    <w:name w:val="МЕСТО И ВРЕМЯ"/>
    <w:basedOn w:val="a"/>
    <w:next w:val="a7"/>
    <w:uiPriority w:val="3"/>
    <w:qFormat/>
    <w:rsid w:val="001824C3"/>
    <w:pPr>
      <w:keepNext/>
      <w:tabs>
        <w:tab w:val="left" w:pos="992"/>
      </w:tabs>
      <w:spacing w:before="240"/>
      <w:ind w:left="992" w:hanging="992"/>
      <w:outlineLvl w:val="0"/>
    </w:pPr>
    <w:rPr>
      <w:rFonts w:ascii="Courier New" w:eastAsia="Times New Roman" w:hAnsi="Courier New" w:cs="Arial"/>
      <w:caps/>
      <w:szCs w:val="28"/>
      <w:lang w:eastAsia="ru-RU"/>
    </w:rPr>
  </w:style>
  <w:style w:type="paragraph" w:customStyle="1" w:styleId="a8">
    <w:name w:val="ГЕРОИ"/>
    <w:basedOn w:val="a"/>
    <w:next w:val="a7"/>
    <w:uiPriority w:val="4"/>
    <w:semiHidden/>
    <w:qFormat/>
    <w:rsid w:val="001824C3"/>
    <w:pPr>
      <w:keepNext/>
      <w:spacing w:before="120"/>
      <w:jc w:val="both"/>
      <w:outlineLvl w:val="1"/>
    </w:pPr>
    <w:rPr>
      <w:rFonts w:ascii="Courier New" w:hAnsi="Courier New" w:cs="Times New Roman"/>
      <w:bCs/>
      <w:caps/>
      <w:szCs w:val="28"/>
      <w:u w:val="single"/>
      <w:lang w:eastAsia="ru-RU"/>
    </w:rPr>
  </w:style>
  <w:style w:type="paragraph" w:customStyle="1" w:styleId="a7">
    <w:name w:val="ОПИСАНИЕ ДЕЙСТВИЯ"/>
    <w:basedOn w:val="a"/>
    <w:next w:val="a9"/>
    <w:link w:val="aa"/>
    <w:uiPriority w:val="5"/>
    <w:qFormat/>
    <w:rsid w:val="001824C3"/>
    <w:pPr>
      <w:spacing w:before="120" w:after="120"/>
      <w:contextualSpacing/>
      <w:jc w:val="both"/>
    </w:pPr>
    <w:rPr>
      <w:rFonts w:ascii="Courier New" w:eastAsia="Times New Roman" w:hAnsi="Courier New" w:cs="Times New Roman"/>
      <w:szCs w:val="28"/>
      <w:lang w:val="x-none" w:eastAsia="x-none"/>
    </w:rPr>
  </w:style>
  <w:style w:type="character" w:customStyle="1" w:styleId="aa">
    <w:name w:val="ОПИСАНИЕ ДЕЙСТВИЯ Знак"/>
    <w:link w:val="a7"/>
    <w:uiPriority w:val="5"/>
    <w:rsid w:val="001824C3"/>
    <w:rPr>
      <w:rFonts w:ascii="Courier New" w:eastAsia="Times New Roman" w:hAnsi="Courier New" w:cs="Times New Roman"/>
      <w:szCs w:val="28"/>
      <w:lang w:val="x-none" w:eastAsia="x-none"/>
    </w:rPr>
  </w:style>
  <w:style w:type="paragraph" w:customStyle="1" w:styleId="a9">
    <w:name w:val="ИМЯ ГЕРОЯ"/>
    <w:basedOn w:val="a"/>
    <w:next w:val="ab"/>
    <w:link w:val="ac"/>
    <w:uiPriority w:val="6"/>
    <w:qFormat/>
    <w:rsid w:val="0061365F"/>
    <w:pPr>
      <w:keepNext/>
      <w:spacing w:before="240"/>
      <w:ind w:left="3827"/>
    </w:pPr>
    <w:rPr>
      <w:rFonts w:ascii="Courier New" w:eastAsia="Times New Roman" w:hAnsi="Courier New" w:cs="Times New Roman"/>
      <w:caps/>
      <w:szCs w:val="28"/>
      <w:lang w:val="x-none" w:eastAsia="x-none"/>
    </w:rPr>
  </w:style>
  <w:style w:type="character" w:customStyle="1" w:styleId="ac">
    <w:name w:val="ИМЯ ГЕРОЯ Знак"/>
    <w:link w:val="a9"/>
    <w:uiPriority w:val="6"/>
    <w:rsid w:val="0061365F"/>
    <w:rPr>
      <w:rFonts w:ascii="Courier New" w:eastAsia="Times New Roman" w:hAnsi="Courier New" w:cs="Times New Roman"/>
      <w:caps/>
      <w:szCs w:val="28"/>
      <w:lang w:val="x-none" w:eastAsia="x-none"/>
    </w:rPr>
  </w:style>
  <w:style w:type="paragraph" w:customStyle="1" w:styleId="ab">
    <w:name w:val="РЕПЛИКА"/>
    <w:basedOn w:val="a"/>
    <w:next w:val="a9"/>
    <w:link w:val="ad"/>
    <w:uiPriority w:val="7"/>
    <w:qFormat/>
    <w:rsid w:val="0061365F"/>
    <w:pPr>
      <w:keepLines/>
      <w:ind w:left="2126" w:right="2126"/>
      <w:jc w:val="both"/>
    </w:pPr>
    <w:rPr>
      <w:rFonts w:ascii="Courier New" w:eastAsia="Times New Roman" w:hAnsi="Courier New" w:cs="Times New Roman"/>
      <w:szCs w:val="28"/>
      <w:lang w:val="x-none" w:eastAsia="x-none"/>
    </w:rPr>
  </w:style>
  <w:style w:type="character" w:customStyle="1" w:styleId="ad">
    <w:name w:val="РЕПЛИКА Знак"/>
    <w:link w:val="ab"/>
    <w:uiPriority w:val="7"/>
    <w:rsid w:val="0061365F"/>
    <w:rPr>
      <w:rFonts w:ascii="Courier New" w:eastAsia="Times New Roman" w:hAnsi="Courier New" w:cs="Times New Roman"/>
      <w:szCs w:val="28"/>
      <w:lang w:val="x-none" w:eastAsia="x-none"/>
    </w:rPr>
  </w:style>
  <w:style w:type="paragraph" w:customStyle="1" w:styleId="ae">
    <w:name w:val="РЕМАРКА"/>
    <w:basedOn w:val="a"/>
    <w:next w:val="ab"/>
    <w:link w:val="af"/>
    <w:uiPriority w:val="8"/>
    <w:qFormat/>
    <w:rsid w:val="0061365F"/>
    <w:pPr>
      <w:keepNext/>
      <w:ind w:left="3119" w:right="2552"/>
      <w:jc w:val="both"/>
    </w:pPr>
    <w:rPr>
      <w:rFonts w:ascii="Courier New" w:eastAsia="Times New Roman" w:hAnsi="Courier New" w:cs="Times New Roman"/>
      <w:szCs w:val="28"/>
      <w:lang w:eastAsia="ru-RU"/>
    </w:rPr>
  </w:style>
  <w:style w:type="character" w:customStyle="1" w:styleId="af">
    <w:name w:val="РЕМАРКА Знак"/>
    <w:link w:val="ae"/>
    <w:uiPriority w:val="8"/>
    <w:rsid w:val="0061365F"/>
    <w:rPr>
      <w:rFonts w:ascii="Courier New" w:eastAsia="Times New Roman" w:hAnsi="Courier New" w:cs="Times New Roman"/>
      <w:szCs w:val="28"/>
      <w:lang w:eastAsia="ru-RU"/>
    </w:rPr>
  </w:style>
  <w:style w:type="table" w:styleId="af0">
    <w:name w:val="Table Grid"/>
    <w:basedOn w:val="a1"/>
    <w:uiPriority w:val="39"/>
    <w:rsid w:val="003850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semiHidden/>
    <w:qFormat/>
    <w:rsid w:val="0038501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10"/>
    <w:semiHidden/>
    <w:rsid w:val="00385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2">
    <w:name w:val="TOC Heading"/>
    <w:basedOn w:val="1"/>
    <w:next w:val="a"/>
    <w:uiPriority w:val="39"/>
    <w:semiHidden/>
    <w:rsid w:val="00385019"/>
    <w:pPr>
      <w:spacing w:line="259" w:lineRule="auto"/>
      <w:jc w:val="right"/>
      <w:outlineLvl w:val="9"/>
    </w:pPr>
    <w:rPr>
      <w:rFonts w:ascii="Arial" w:hAnsi="Arial"/>
      <w:caps/>
      <w:color w:val="auto"/>
      <w:sz w:val="24"/>
      <w:lang w:eastAsia="ru-RU"/>
    </w:rPr>
  </w:style>
  <w:style w:type="paragraph" w:styleId="11">
    <w:name w:val="toc 1"/>
    <w:basedOn w:val="a"/>
    <w:next w:val="a"/>
    <w:autoRedefine/>
    <w:uiPriority w:val="39"/>
    <w:semiHidden/>
    <w:rsid w:val="00F31477"/>
    <w:pPr>
      <w:keepNext/>
      <w:tabs>
        <w:tab w:val="left" w:pos="660"/>
        <w:tab w:val="left" w:pos="851"/>
      </w:tabs>
      <w:spacing w:before="200" w:after="60"/>
    </w:pPr>
    <w:rPr>
      <w:b/>
    </w:rPr>
  </w:style>
  <w:style w:type="paragraph" w:styleId="21">
    <w:name w:val="toc 2"/>
    <w:basedOn w:val="a"/>
    <w:next w:val="a"/>
    <w:autoRedefine/>
    <w:uiPriority w:val="39"/>
    <w:semiHidden/>
    <w:rsid w:val="00F31477"/>
    <w:pPr>
      <w:spacing w:after="100"/>
      <w:ind w:left="680"/>
    </w:pPr>
    <w:rPr>
      <w:smallCaps/>
    </w:rPr>
  </w:style>
  <w:style w:type="character" w:customStyle="1" w:styleId="30">
    <w:name w:val="Заголовок 3 Знак"/>
    <w:basedOn w:val="a0"/>
    <w:link w:val="3"/>
    <w:uiPriority w:val="10"/>
    <w:semiHidden/>
    <w:rsid w:val="0038501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af3">
    <w:name w:val="ТИТУЛ_СЕРИАЛ"/>
    <w:basedOn w:val="a"/>
    <w:autoRedefine/>
    <w:uiPriority w:val="9"/>
    <w:semiHidden/>
    <w:qFormat/>
    <w:rsid w:val="00FD10EB"/>
    <w:pPr>
      <w:framePr w:hSpace="180" w:wrap="around" w:vAnchor="text" w:hAnchor="margin" w:x="279" w:y="28"/>
      <w:spacing w:after="120"/>
      <w:jc w:val="center"/>
    </w:pPr>
    <w:rPr>
      <w:rFonts w:ascii="Sylfaen" w:hAnsi="Sylfaen"/>
      <w:caps/>
      <w:sz w:val="40"/>
      <w:szCs w:val="40"/>
    </w:rPr>
  </w:style>
  <w:style w:type="paragraph" w:customStyle="1" w:styleId="af4">
    <w:name w:val="ТИТУЛ_СЕЗОН/СЕРИЯ"/>
    <w:basedOn w:val="a"/>
    <w:autoRedefine/>
    <w:uiPriority w:val="9"/>
    <w:semiHidden/>
    <w:qFormat/>
    <w:rsid w:val="00FD10EB"/>
    <w:pPr>
      <w:framePr w:hSpace="180" w:wrap="around" w:vAnchor="text" w:hAnchor="margin" w:x="279" w:y="28"/>
      <w:jc w:val="center"/>
    </w:pPr>
    <w:rPr>
      <w:rFonts w:ascii="Sylfaen" w:hAnsi="Sylfaen"/>
      <w:smallCaps/>
      <w:sz w:val="32"/>
      <w:szCs w:val="32"/>
    </w:rPr>
  </w:style>
  <w:style w:type="paragraph" w:customStyle="1" w:styleId="af5">
    <w:name w:val="ТИТУЛ_НАЗВАНИЕ"/>
    <w:basedOn w:val="a"/>
    <w:autoRedefine/>
    <w:uiPriority w:val="9"/>
    <w:semiHidden/>
    <w:qFormat/>
    <w:rsid w:val="00385019"/>
    <w:pPr>
      <w:framePr w:hSpace="180" w:wrap="around" w:vAnchor="text" w:hAnchor="margin" w:x="279" w:y="28"/>
      <w:jc w:val="center"/>
    </w:pPr>
    <w:rPr>
      <w:rFonts w:ascii="Sylfaen" w:hAnsi="Sylfaen"/>
      <w:caps/>
      <w:sz w:val="36"/>
      <w:szCs w:val="36"/>
    </w:rPr>
  </w:style>
  <w:style w:type="paragraph" w:customStyle="1" w:styleId="af6">
    <w:name w:val="Дата/Изменения"/>
    <w:basedOn w:val="a"/>
    <w:uiPriority w:val="9"/>
    <w:semiHidden/>
    <w:qFormat/>
    <w:rsid w:val="00385019"/>
    <w:pPr>
      <w:spacing w:after="240"/>
      <w:jc w:val="right"/>
    </w:pPr>
    <w:rPr>
      <w:rFonts w:ascii="Sylfaen" w:hAnsi="Sylfaen"/>
    </w:rPr>
  </w:style>
  <w:style w:type="paragraph" w:customStyle="1" w:styleId="af7">
    <w:name w:val="Автор сценария"/>
    <w:basedOn w:val="a"/>
    <w:uiPriority w:val="9"/>
    <w:semiHidden/>
    <w:qFormat/>
    <w:rsid w:val="00385019"/>
    <w:pPr>
      <w:spacing w:after="480"/>
      <w:jc w:val="right"/>
    </w:pPr>
    <w:rPr>
      <w:rFonts w:ascii="Sylfaen" w:hAnsi="Sylfaen"/>
    </w:rPr>
  </w:style>
  <w:style w:type="paragraph" w:styleId="af8">
    <w:name w:val="header"/>
    <w:basedOn w:val="a"/>
    <w:link w:val="af9"/>
    <w:uiPriority w:val="99"/>
    <w:semiHidden/>
    <w:rsid w:val="00385019"/>
    <w:pPr>
      <w:tabs>
        <w:tab w:val="center" w:pos="4677"/>
        <w:tab w:val="right" w:pos="9355"/>
      </w:tabs>
    </w:pPr>
  </w:style>
  <w:style w:type="paragraph" w:customStyle="1" w:styleId="afa">
    <w:name w:val="ЗТМ/СКЛЕЙКА/КОНЕЦ"/>
    <w:basedOn w:val="a"/>
    <w:uiPriority w:val="9"/>
    <w:qFormat/>
    <w:rsid w:val="0061365F"/>
    <w:pPr>
      <w:spacing w:before="120"/>
    </w:pPr>
    <w:rPr>
      <w:rFonts w:ascii="Courier New" w:hAnsi="Courier New"/>
      <w:caps/>
      <w:szCs w:val="28"/>
    </w:rPr>
  </w:style>
  <w:style w:type="character" w:customStyle="1" w:styleId="af9">
    <w:name w:val="Верхний колонтитул Знак"/>
    <w:basedOn w:val="a0"/>
    <w:link w:val="af8"/>
    <w:uiPriority w:val="99"/>
    <w:semiHidden/>
    <w:rsid w:val="00D47FA6"/>
    <w:rPr>
      <w:rFonts w:ascii="Arial" w:hAnsi="Arial"/>
    </w:rPr>
  </w:style>
  <w:style w:type="paragraph" w:styleId="afb">
    <w:name w:val="footer"/>
    <w:basedOn w:val="a"/>
    <w:link w:val="afc"/>
    <w:uiPriority w:val="99"/>
    <w:semiHidden/>
    <w:rsid w:val="00385019"/>
    <w:pPr>
      <w:tabs>
        <w:tab w:val="center" w:pos="4677"/>
        <w:tab w:val="right" w:pos="9355"/>
      </w:tabs>
    </w:pPr>
  </w:style>
  <w:style w:type="character" w:customStyle="1" w:styleId="afc">
    <w:name w:val="Нижний колонтитул Знак"/>
    <w:basedOn w:val="a0"/>
    <w:link w:val="afb"/>
    <w:uiPriority w:val="99"/>
    <w:semiHidden/>
    <w:rsid w:val="00385019"/>
    <w:rPr>
      <w:rFonts w:ascii="Arial" w:hAnsi="Arial"/>
    </w:rPr>
  </w:style>
  <w:style w:type="character" w:customStyle="1" w:styleId="20">
    <w:name w:val="Заголовок 2 Знак"/>
    <w:basedOn w:val="a0"/>
    <w:link w:val="2"/>
    <w:uiPriority w:val="10"/>
    <w:semiHidden/>
    <w:rsid w:val="003850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fd">
    <w:name w:val="Hyperlink"/>
    <w:basedOn w:val="a0"/>
    <w:uiPriority w:val="99"/>
    <w:semiHidden/>
    <w:rsid w:val="0038501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sha\Desktop\&#1051;&#1077;&#1075;&#1080;&#1086;\&#1055;&#1054;&#1051;&#1048;&#1053;&#1040;\&#1055;&#1086;&#1083;&#1085;&#1099;&#1081;%20&#1096;&#1072;&#1073;&#1083;&#1086;&#1085;%20&#1052;&#1057;&#1056;2%20&#1080;%20&#1044;&#1040;&#105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2623E3-3071-4E5B-8A7D-110194845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Полный шаблон МСР2 и ДАМ</Template>
  <TotalTime>201</TotalTime>
  <Pages>2</Pages>
  <Words>3534</Words>
  <Characters>20148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Pasha</dc:creator>
  <cp:keywords/>
  <dc:description/>
  <cp:lastModifiedBy>Нина</cp:lastModifiedBy>
  <cp:revision>26</cp:revision>
  <dcterms:created xsi:type="dcterms:W3CDTF">2022-09-17T11:00:00Z</dcterms:created>
  <dcterms:modified xsi:type="dcterms:W3CDTF">2023-06-22T14:09:00Z</dcterms:modified>
</cp:coreProperties>
</file>