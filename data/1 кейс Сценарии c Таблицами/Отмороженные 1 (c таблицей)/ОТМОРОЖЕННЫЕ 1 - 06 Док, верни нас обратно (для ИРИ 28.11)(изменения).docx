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D4D1B" w14:textId="77777777" w:rsidR="00524573" w:rsidRPr="00524573" w:rsidRDefault="00524573" w:rsidP="002510B8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7DB42284" w14:textId="77777777" w:rsidR="006970E3" w:rsidRPr="006970E3" w:rsidRDefault="006970E3" w:rsidP="006970E3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6970E3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0B771378" w14:textId="77777777" w:rsidR="00524573" w:rsidRPr="00524573" w:rsidRDefault="00524573" w:rsidP="00524573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7232A581" w14:textId="38A62749" w:rsidR="00524573" w:rsidRPr="00524573" w:rsidRDefault="00524573" w:rsidP="00524573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6970E3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194AC5D5" w14:textId="77777777" w:rsidR="009006F3" w:rsidRDefault="00524573" w:rsidP="00524573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46A6C3B9" w14:textId="618DD5AA" w:rsidR="00056864" w:rsidRPr="0080653C" w:rsidRDefault="00056864" w:rsidP="0063654A">
      <w:pPr>
        <w:spacing w:before="120" w:after="120" w:line="480" w:lineRule="auto"/>
        <w:ind w:left="567"/>
        <w:contextualSpacing/>
        <w:jc w:val="both"/>
        <w:rPr>
          <w:rFonts w:eastAsia="Times New Roman" w:cs="Times New Roman"/>
          <w:sz w:val="28"/>
          <w:szCs w:val="28"/>
          <w:highlight w:val="yellow"/>
          <w:lang w:eastAsia="x-none"/>
        </w:rPr>
        <w:sectPr w:rsidR="00056864" w:rsidRPr="0080653C" w:rsidSect="000075C7"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p w14:paraId="06AF5F69" w14:textId="77777777" w:rsidR="00E7519B" w:rsidRPr="00FB5E7B" w:rsidRDefault="00E7519B" w:rsidP="00FB5E7B">
      <w:pPr>
        <w:pStyle w:val="afa"/>
      </w:pPr>
      <w:r w:rsidRPr="00FB5E7B">
        <w:lastRenderedPageBreak/>
        <w:t>ИЗ ЗТМ</w:t>
      </w:r>
    </w:p>
    <w:p w14:paraId="10EBF266" w14:textId="3B0E7070" w:rsidR="00E7519B" w:rsidRDefault="00E83AB4" w:rsidP="00E7519B">
      <w:pPr>
        <w:pStyle w:val="a6"/>
      </w:pPr>
      <w:r>
        <w:t>6-1.</w:t>
      </w:r>
      <w:r>
        <w:tab/>
      </w:r>
      <w:r w:rsidR="00E7519B">
        <w:t xml:space="preserve">НАТ. </w:t>
      </w:r>
      <w:r w:rsidR="00E52853">
        <w:t>ОСОБНЯК</w:t>
      </w:r>
      <w:r w:rsidR="00E7519B">
        <w:t xml:space="preserve"> НОЛЯ </w:t>
      </w:r>
      <w:r w:rsidR="00C63970">
        <w:t>–</w:t>
      </w:r>
      <w:r w:rsidR="00E7519B">
        <w:t xml:space="preserve"> </w:t>
      </w:r>
      <w:r w:rsidR="00776BFC" w:rsidRPr="00776BFC">
        <w:rPr>
          <w:color w:val="00B050"/>
        </w:rPr>
        <w:t>НОЧЬ</w:t>
      </w:r>
    </w:p>
    <w:p w14:paraId="46BEEFD2" w14:textId="77777777" w:rsidR="00E7519B" w:rsidRDefault="00E7519B" w:rsidP="000075C7">
      <w:pPr>
        <w:pStyle w:val="a7"/>
        <w:keepNext/>
        <w:keepLines/>
      </w:pPr>
      <w:r>
        <w:t>Даша в шоке, смотрит на Фила круглыми глазами.</w:t>
      </w:r>
    </w:p>
    <w:p w14:paraId="2603310B" w14:textId="77777777" w:rsidR="00E7519B" w:rsidRDefault="00E7519B" w:rsidP="00E83AB4">
      <w:pPr>
        <w:pStyle w:val="a9"/>
      </w:pPr>
      <w:r>
        <w:t>ФИЛ</w:t>
      </w:r>
    </w:p>
    <w:p w14:paraId="637D4018" w14:textId="77777777" w:rsidR="00E7519B" w:rsidRDefault="00E7519B" w:rsidP="00E83AB4">
      <w:pPr>
        <w:pStyle w:val="ab"/>
      </w:pPr>
      <w:r>
        <w:t>Добрый вечер…</w:t>
      </w:r>
    </w:p>
    <w:p w14:paraId="5710D566" w14:textId="77777777" w:rsidR="00E7519B" w:rsidRDefault="00E7519B" w:rsidP="00E83AB4">
      <w:pPr>
        <w:pStyle w:val="a9"/>
      </w:pPr>
      <w:r>
        <w:t>ЛЁША</w:t>
      </w:r>
    </w:p>
    <w:p w14:paraId="3BD78D7C" w14:textId="77777777" w:rsidR="00E83AB4" w:rsidRPr="00530A0E" w:rsidRDefault="00E7519B" w:rsidP="00530A0E">
      <w:pPr>
        <w:pStyle w:val="ae"/>
      </w:pPr>
      <w:r w:rsidRPr="00530A0E">
        <w:t>(пьяный)</w:t>
      </w:r>
    </w:p>
    <w:p w14:paraId="575BA94F" w14:textId="77777777" w:rsidR="00E7519B" w:rsidRDefault="00E7519B" w:rsidP="00E83AB4">
      <w:pPr>
        <w:pStyle w:val="ab"/>
      </w:pPr>
      <w:r>
        <w:t xml:space="preserve"> …Я диспетчер! Запрашиваю посадочную полосу! У меня вертолёты…</w:t>
      </w:r>
    </w:p>
    <w:p w14:paraId="727B1EAD" w14:textId="2CC2A606" w:rsidR="00E7519B" w:rsidRDefault="00E7519B" w:rsidP="00E7519B">
      <w:pPr>
        <w:pStyle w:val="a7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Лёша падает между Дашей и Филом. Даша не обращает внимания, оторопело смотрит на Фила.</w:t>
      </w:r>
    </w:p>
    <w:p w14:paraId="4267EC87" w14:textId="6DD78DF0" w:rsidR="00776BFC" w:rsidRPr="00776BFC" w:rsidRDefault="00776BFC" w:rsidP="00776BFC">
      <w:pPr>
        <w:pStyle w:val="a7"/>
        <w:rPr>
          <w:color w:val="00B050"/>
        </w:rPr>
      </w:pPr>
      <w:r w:rsidRPr="00776BFC">
        <w:rPr>
          <w:color w:val="00B050"/>
        </w:rPr>
        <w:t>Лёша еле стоит на ногах, Фил держит его. Даша не верит своим глазам и пытается подобрать слова.</w:t>
      </w:r>
    </w:p>
    <w:p w14:paraId="7854D106" w14:textId="77777777" w:rsidR="00E7519B" w:rsidRPr="00776BFC" w:rsidRDefault="00E7519B" w:rsidP="00E83AB4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ДАША</w:t>
      </w:r>
    </w:p>
    <w:p w14:paraId="68E3CEE2" w14:textId="77777777" w:rsidR="00E7519B" w:rsidRPr="00776BFC" w:rsidRDefault="00E7519B" w:rsidP="00E83AB4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Простите. Мне, кажется, пора очки выписывать…</w:t>
      </w:r>
    </w:p>
    <w:p w14:paraId="0684B01D" w14:textId="77777777" w:rsidR="00E7519B" w:rsidRPr="00776BFC" w:rsidRDefault="00E7519B" w:rsidP="00E83AB4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ФИЛ</w:t>
      </w:r>
    </w:p>
    <w:p w14:paraId="2B64ED40" w14:textId="77777777" w:rsidR="00E7519B" w:rsidRPr="00776BFC" w:rsidRDefault="00E7519B" w:rsidP="00E83AB4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Не надо. Это я. Привет, Даш.</w:t>
      </w:r>
    </w:p>
    <w:p w14:paraId="59EE8A3D" w14:textId="77777777" w:rsidR="00E7519B" w:rsidRPr="00776BFC" w:rsidRDefault="00E7519B" w:rsidP="00E83AB4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ЛЕША</w:t>
      </w:r>
    </w:p>
    <w:p w14:paraId="2F3A25C5" w14:textId="77777777" w:rsidR="00E7519B" w:rsidRPr="00776BFC" w:rsidRDefault="00E7519B" w:rsidP="00E83AB4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Э! А чё ты моей маме тыкаешь?! Ты со мной на брудершафт пил, а не с ней!</w:t>
      </w:r>
    </w:p>
    <w:p w14:paraId="64C7C7B6" w14:textId="77777777" w:rsidR="00E7519B" w:rsidRPr="00776BFC" w:rsidRDefault="00E7519B" w:rsidP="00E7519B">
      <w:pPr>
        <w:pStyle w:val="a7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Даша в шоке, но на всякий случай, пытается подобрать слова.</w:t>
      </w:r>
    </w:p>
    <w:p w14:paraId="5F458674" w14:textId="77777777" w:rsidR="00E7519B" w:rsidRDefault="00E7519B" w:rsidP="00E83AB4">
      <w:pPr>
        <w:pStyle w:val="a9"/>
      </w:pPr>
      <w:r>
        <w:t>ДАША</w:t>
      </w:r>
    </w:p>
    <w:p w14:paraId="0943FB38" w14:textId="2CFA99E8" w:rsidR="00E7519B" w:rsidRDefault="00E7519B" w:rsidP="00E83AB4">
      <w:pPr>
        <w:pStyle w:val="ab"/>
      </w:pPr>
      <w:r>
        <w:t>Мы, видимо, где-то пересекались…</w:t>
      </w:r>
    </w:p>
    <w:p w14:paraId="7CAD3483" w14:textId="77777777" w:rsidR="00776BFC" w:rsidRPr="00776BFC" w:rsidRDefault="00776BFC" w:rsidP="00776BFC">
      <w:pPr>
        <w:pStyle w:val="a9"/>
        <w:rPr>
          <w:color w:val="00B050"/>
        </w:rPr>
      </w:pPr>
      <w:r w:rsidRPr="00776BFC">
        <w:rPr>
          <w:color w:val="00B050"/>
        </w:rPr>
        <w:t>ФИЛ</w:t>
      </w:r>
    </w:p>
    <w:p w14:paraId="5B28871E" w14:textId="3DEB99D6" w:rsidR="00776BFC" w:rsidRPr="00776BFC" w:rsidRDefault="00776BFC" w:rsidP="00776BFC">
      <w:pPr>
        <w:pStyle w:val="ab"/>
        <w:rPr>
          <w:color w:val="00B050"/>
        </w:rPr>
      </w:pPr>
      <w:r w:rsidRPr="00776BFC">
        <w:rPr>
          <w:color w:val="00B050"/>
        </w:rPr>
        <w:t>Угу. В ЗАГСе.</w:t>
      </w:r>
    </w:p>
    <w:p w14:paraId="24EF1A79" w14:textId="5B20A619" w:rsidR="00776BFC" w:rsidRDefault="00776BFC" w:rsidP="00776BFC">
      <w:pPr>
        <w:pStyle w:val="a7"/>
        <w:rPr>
          <w:color w:val="00B050"/>
        </w:rPr>
      </w:pPr>
      <w:r w:rsidRPr="00776BFC">
        <w:rPr>
          <w:color w:val="00B050"/>
        </w:rPr>
        <w:t>Лёша пьяно смотрит на Фила, не понимая послышалось ему или нет.</w:t>
      </w:r>
    </w:p>
    <w:p w14:paraId="22275B1E" w14:textId="77777777" w:rsidR="00776BFC" w:rsidRPr="00776BFC" w:rsidRDefault="00776BFC" w:rsidP="00776BFC">
      <w:pPr>
        <w:pStyle w:val="a9"/>
        <w:rPr>
          <w:color w:val="00B050"/>
        </w:rPr>
      </w:pPr>
      <w:r w:rsidRPr="00776BFC">
        <w:rPr>
          <w:color w:val="00B050"/>
        </w:rPr>
        <w:t>ЛЁША</w:t>
      </w:r>
    </w:p>
    <w:p w14:paraId="0E91062B" w14:textId="5ADF583A" w:rsidR="00776BFC" w:rsidRPr="00776BFC" w:rsidRDefault="00776BFC" w:rsidP="00776BFC">
      <w:pPr>
        <w:pStyle w:val="ab"/>
        <w:rPr>
          <w:color w:val="00B050"/>
        </w:rPr>
      </w:pPr>
      <w:r w:rsidRPr="00776BFC">
        <w:rPr>
          <w:color w:val="00B050"/>
        </w:rPr>
        <w:t>Чё?</w:t>
      </w:r>
    </w:p>
    <w:p w14:paraId="1009361D" w14:textId="77777777" w:rsidR="00E7519B" w:rsidRDefault="00E7519B" w:rsidP="00E83AB4">
      <w:pPr>
        <w:pStyle w:val="a9"/>
      </w:pPr>
      <w:r>
        <w:t>ФИЛ</w:t>
      </w:r>
    </w:p>
    <w:p w14:paraId="4C6DB4CD" w14:textId="77777777" w:rsidR="00E83AB4" w:rsidRPr="00776BFC" w:rsidRDefault="00E83AB4" w:rsidP="00E83AB4">
      <w:pPr>
        <w:pStyle w:val="ae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(Лёше, глядя на Дашу)</w:t>
      </w:r>
    </w:p>
    <w:p w14:paraId="27BDF424" w14:textId="01DEC49A" w:rsidR="00E7519B" w:rsidRDefault="00E7519B" w:rsidP="00E83AB4">
      <w:pPr>
        <w:pStyle w:val="ab"/>
      </w:pPr>
      <w:r w:rsidRPr="00776BFC">
        <w:rPr>
          <w:strike/>
          <w:color w:val="A6A6A6" w:themeColor="background1" w:themeShade="A6"/>
        </w:rPr>
        <w:t>Да</w:t>
      </w:r>
      <w:r>
        <w:t xml:space="preserve"> </w:t>
      </w:r>
      <w:r w:rsidR="00776BFC" w:rsidRPr="00776BFC">
        <w:rPr>
          <w:color w:val="00B050"/>
          <w:lang w:val="ru-RU"/>
        </w:rPr>
        <w:t>Ничо. Я</w:t>
      </w:r>
      <w:r w:rsidRPr="00776BFC">
        <w:rPr>
          <w:color w:val="00B050"/>
        </w:rPr>
        <w:t xml:space="preserve"> </w:t>
      </w:r>
      <w:r>
        <w:t>твоей маме</w:t>
      </w:r>
      <w:r w:rsidR="00E83AB4">
        <w:t xml:space="preserve"> тоже</w:t>
      </w:r>
      <w:r>
        <w:t xml:space="preserve"> машину чинил</w:t>
      </w:r>
      <w:r w:rsidR="00776BFC" w:rsidRPr="00776BFC">
        <w:rPr>
          <w:color w:val="00B050"/>
          <w:lang w:val="ru-RU"/>
        </w:rPr>
        <w:t>, говорю</w:t>
      </w:r>
      <w:r>
        <w:t>.</w:t>
      </w:r>
    </w:p>
    <w:p w14:paraId="3D4BD07C" w14:textId="77777777" w:rsidR="00E7519B" w:rsidRDefault="00E7519B" w:rsidP="00E83AB4">
      <w:pPr>
        <w:pStyle w:val="a9"/>
      </w:pPr>
      <w:r>
        <w:lastRenderedPageBreak/>
        <w:t>ЛЁША</w:t>
      </w:r>
    </w:p>
    <w:p w14:paraId="208A02DC" w14:textId="77777777" w:rsidR="00E83AB4" w:rsidRDefault="00E7519B" w:rsidP="00E83AB4">
      <w:pPr>
        <w:pStyle w:val="ae"/>
      </w:pPr>
      <w:r>
        <w:t>(удивлённо, Даше)</w:t>
      </w:r>
    </w:p>
    <w:p w14:paraId="699C7548" w14:textId="77777777" w:rsidR="00E7519B" w:rsidRDefault="00E7519B" w:rsidP="00E83AB4">
      <w:pPr>
        <w:pStyle w:val="ab"/>
      </w:pPr>
      <w:r>
        <w:t>Какую машину? Ты ж после того, как в траурный кортеж въехала, поклялась за руль не садиться.</w:t>
      </w:r>
    </w:p>
    <w:p w14:paraId="324C3050" w14:textId="77777777" w:rsidR="00E7519B" w:rsidRDefault="00E7519B" w:rsidP="00E83AB4">
      <w:pPr>
        <w:pStyle w:val="a9"/>
      </w:pPr>
      <w:r>
        <w:t>ФИЛ</w:t>
      </w:r>
    </w:p>
    <w:p w14:paraId="2FE628C8" w14:textId="77777777" w:rsidR="00E83AB4" w:rsidRDefault="00E7519B" w:rsidP="00E83AB4">
      <w:pPr>
        <w:pStyle w:val="ae"/>
      </w:pPr>
      <w:r>
        <w:t>(шёпотом)</w:t>
      </w:r>
    </w:p>
    <w:p w14:paraId="2BB75195" w14:textId="77777777" w:rsidR="00E7519B" w:rsidRDefault="00E7519B" w:rsidP="00E83AB4">
      <w:pPr>
        <w:pStyle w:val="ab"/>
      </w:pPr>
      <w:r>
        <w:t>В кортеж?! Второй раз?!</w:t>
      </w:r>
    </w:p>
    <w:p w14:paraId="32C17B33" w14:textId="77777777" w:rsidR="00E7519B" w:rsidRDefault="00E7519B" w:rsidP="00E83AB4">
      <w:pPr>
        <w:pStyle w:val="a9"/>
      </w:pPr>
      <w:r>
        <w:t>ДАША</w:t>
      </w:r>
    </w:p>
    <w:p w14:paraId="43A0249A" w14:textId="77777777" w:rsidR="00E83AB4" w:rsidRDefault="00E7519B" w:rsidP="00E83AB4">
      <w:pPr>
        <w:pStyle w:val="ae"/>
      </w:pPr>
      <w:r>
        <w:t>(растерянно)</w:t>
      </w:r>
    </w:p>
    <w:p w14:paraId="71A8EFF3" w14:textId="77777777" w:rsidR="00E7519B" w:rsidRDefault="00E7519B" w:rsidP="00E83AB4">
      <w:pPr>
        <w:pStyle w:val="ab"/>
      </w:pPr>
      <w:r>
        <w:t>Ты…</w:t>
      </w:r>
      <w:r w:rsidR="00E83AB4">
        <w:rPr>
          <w:lang w:val="ru-RU"/>
        </w:rPr>
        <w:t xml:space="preserve"> </w:t>
      </w:r>
      <w:r>
        <w:t>Вы кто</w:t>
      </w:r>
      <w:r w:rsidR="002E74F8">
        <w:rPr>
          <w:lang w:val="ru-RU"/>
        </w:rPr>
        <w:t xml:space="preserve"> вообще</w:t>
      </w:r>
      <w:r>
        <w:t xml:space="preserve"> такой!?</w:t>
      </w:r>
    </w:p>
    <w:p w14:paraId="790A2C78" w14:textId="77777777" w:rsidR="00E7519B" w:rsidRDefault="00E7519B" w:rsidP="00E83AB4">
      <w:pPr>
        <w:pStyle w:val="a9"/>
      </w:pPr>
      <w:r>
        <w:t>ЛЁША</w:t>
      </w:r>
    </w:p>
    <w:p w14:paraId="1658E6B7" w14:textId="77777777" w:rsidR="00E7519B" w:rsidRDefault="00E7519B" w:rsidP="00E83AB4">
      <w:pPr>
        <w:pStyle w:val="ab"/>
      </w:pPr>
      <w:r>
        <w:t>Это Саааааааня!!!</w:t>
      </w:r>
    </w:p>
    <w:p w14:paraId="6B97BC57" w14:textId="77777777" w:rsidR="00E7519B" w:rsidRDefault="00E7519B" w:rsidP="00E7519B">
      <w:pPr>
        <w:pStyle w:val="a7"/>
      </w:pPr>
      <w:r>
        <w:t>Пытается обнять Фила, но падает и отключается.</w:t>
      </w:r>
    </w:p>
    <w:p w14:paraId="372148D9" w14:textId="77777777" w:rsidR="00E7519B" w:rsidRDefault="00E7519B" w:rsidP="00E83AB4">
      <w:pPr>
        <w:pStyle w:val="a9"/>
      </w:pPr>
      <w:r>
        <w:t>ФИЛ</w:t>
      </w:r>
    </w:p>
    <w:p w14:paraId="12F46E66" w14:textId="77777777" w:rsidR="00E7519B" w:rsidRDefault="00E7519B" w:rsidP="00E83AB4">
      <w:pPr>
        <w:pStyle w:val="ab"/>
      </w:pPr>
      <w:r>
        <w:t>Может, сына сперва в кроватку отнесём, потом я всё объясню?</w:t>
      </w:r>
    </w:p>
    <w:p w14:paraId="463BF00F" w14:textId="77777777" w:rsidR="00E7519B" w:rsidRDefault="00E7519B" w:rsidP="00E7519B">
      <w:pPr>
        <w:pStyle w:val="a7"/>
      </w:pPr>
      <w:r>
        <w:t>Фил бер</w:t>
      </w:r>
      <w:r w:rsidR="00E83AB4">
        <w:rPr>
          <w:lang w:val="ru-RU"/>
        </w:rPr>
        <w:t>ё</w:t>
      </w:r>
      <w:r>
        <w:t>т Лёшу под руки и тащит в дом. Даша закрывает дверь, идёт за ними.</w:t>
      </w:r>
    </w:p>
    <w:p w14:paraId="0475415A" w14:textId="609AEA66" w:rsidR="00E7519B" w:rsidRDefault="00E83AB4" w:rsidP="00E7519B">
      <w:pPr>
        <w:pStyle w:val="a6"/>
      </w:pPr>
      <w:r>
        <w:t>6-2.</w:t>
      </w:r>
      <w:r>
        <w:tab/>
      </w:r>
      <w:r w:rsidR="00E7519B">
        <w:t xml:space="preserve">ИНТ. АВТОСЕРВИС </w:t>
      </w:r>
      <w:r>
        <w:t>–</w:t>
      </w:r>
      <w:r w:rsidR="00E7519B">
        <w:t xml:space="preserve"> </w:t>
      </w:r>
      <w:r w:rsidR="00776BFC" w:rsidRPr="00776BFC">
        <w:rPr>
          <w:color w:val="00B050"/>
        </w:rPr>
        <w:t>НОЧЬ</w:t>
      </w:r>
    </w:p>
    <w:p w14:paraId="2158BB44" w14:textId="77777777" w:rsidR="00E7519B" w:rsidRDefault="00E7519B" w:rsidP="0071537A">
      <w:pPr>
        <w:pStyle w:val="a7"/>
        <w:keepNext/>
        <w:keepLines/>
      </w:pPr>
      <w:r>
        <w:t>Чак насвистывая мелодию, натирает свою обувь. Вжик со скучающим видом зависает в ноутбуке. Масса бездельничает, кидая из пачки сухарики вверх и пыта</w:t>
      </w:r>
      <w:r w:rsidR="00E83AB4" w:rsidRPr="0071537A">
        <w:t>ясь</w:t>
      </w:r>
      <w:r>
        <w:t xml:space="preserve"> ловить ртом.</w:t>
      </w:r>
    </w:p>
    <w:p w14:paraId="6414E190" w14:textId="77777777" w:rsidR="00E7519B" w:rsidRDefault="00E7519B" w:rsidP="00E83AB4">
      <w:pPr>
        <w:pStyle w:val="a9"/>
      </w:pPr>
      <w:r>
        <w:t>ВЖИК</w:t>
      </w:r>
    </w:p>
    <w:p w14:paraId="101E448E" w14:textId="77777777" w:rsidR="00E7519B" w:rsidRDefault="00E7519B" w:rsidP="00E83AB4">
      <w:pPr>
        <w:pStyle w:val="ab"/>
      </w:pPr>
      <w:r>
        <w:t>Слышь, братва, я в этой автомойке скоро сдохну от скуки. Может, сгоняем куда? Пивка для рывка? А?</w:t>
      </w:r>
    </w:p>
    <w:p w14:paraId="7438BCFF" w14:textId="77777777" w:rsidR="00E7519B" w:rsidRDefault="00E7519B" w:rsidP="00E83AB4">
      <w:pPr>
        <w:pStyle w:val="a9"/>
      </w:pPr>
      <w:r>
        <w:t>МАССА</w:t>
      </w:r>
    </w:p>
    <w:p w14:paraId="3FB7726E" w14:textId="77777777" w:rsidR="00E7519B" w:rsidRPr="00E83AB4" w:rsidRDefault="00E7519B" w:rsidP="00E83AB4">
      <w:pPr>
        <w:pStyle w:val="ab"/>
        <w:rPr>
          <w:lang w:val="ru-RU"/>
        </w:rPr>
      </w:pPr>
      <w:r>
        <w:t xml:space="preserve">О, я </w:t>
      </w:r>
      <w:r w:rsidR="00E83AB4">
        <w:rPr>
          <w:lang w:val="ru-RU"/>
        </w:rPr>
        <w:t xml:space="preserve">– </w:t>
      </w:r>
      <w:r>
        <w:t>за! А то тупо закуску перевожу.</w:t>
      </w:r>
    </w:p>
    <w:p w14:paraId="7BADC019" w14:textId="77777777" w:rsidR="00E7519B" w:rsidRDefault="00E7519B" w:rsidP="00E7519B">
      <w:pPr>
        <w:pStyle w:val="a7"/>
      </w:pPr>
      <w:r>
        <w:t>Сухарик падает сверху Массе на глаз, он открывает рот и пытается его перекатить.</w:t>
      </w:r>
    </w:p>
    <w:p w14:paraId="53AF6CA0" w14:textId="77777777" w:rsidR="00E7519B" w:rsidRDefault="00E7519B" w:rsidP="00E83AB4">
      <w:pPr>
        <w:pStyle w:val="a9"/>
      </w:pPr>
      <w:r>
        <w:t>ЧАК</w:t>
      </w:r>
    </w:p>
    <w:p w14:paraId="0BE7258C" w14:textId="77777777" w:rsidR="00E7519B" w:rsidRDefault="00E7519B" w:rsidP="00E83AB4">
      <w:pPr>
        <w:pStyle w:val="ab"/>
      </w:pPr>
      <w:r>
        <w:t>Не, пацаны. Мне к Леське сходить надо.</w:t>
      </w:r>
    </w:p>
    <w:p w14:paraId="3D982328" w14:textId="77777777" w:rsidR="00E7519B" w:rsidRDefault="00E7519B" w:rsidP="00E83AB4">
      <w:pPr>
        <w:pStyle w:val="a9"/>
      </w:pPr>
      <w:r>
        <w:t>ВЖИК</w:t>
      </w:r>
    </w:p>
    <w:p w14:paraId="10899152" w14:textId="77777777" w:rsidR="00E7519B" w:rsidRDefault="00E7519B" w:rsidP="00E83AB4">
      <w:pPr>
        <w:pStyle w:val="ab"/>
      </w:pPr>
      <w:r>
        <w:t>Чё давно старушку не навещал?</w:t>
      </w:r>
    </w:p>
    <w:p w14:paraId="0898BDD3" w14:textId="406E4856" w:rsidR="00E7519B" w:rsidRDefault="00E7519B" w:rsidP="00E7519B">
      <w:pPr>
        <w:pStyle w:val="a7"/>
      </w:pPr>
      <w:r>
        <w:t xml:space="preserve">Чак злобно </w:t>
      </w:r>
      <w:r w:rsidR="00EF2035">
        <w:rPr>
          <w:lang w:val="ru-RU"/>
        </w:rPr>
        <w:t>смотрит</w:t>
      </w:r>
      <w:r>
        <w:t xml:space="preserve"> на Вжика. Вжик напря</w:t>
      </w:r>
      <w:r w:rsidR="00EF2035">
        <w:rPr>
          <w:lang w:val="ru-RU"/>
        </w:rPr>
        <w:t>гается</w:t>
      </w:r>
      <w:r>
        <w:t>.</w:t>
      </w:r>
    </w:p>
    <w:p w14:paraId="66B7029E" w14:textId="77777777" w:rsidR="00E7519B" w:rsidRDefault="00E7519B" w:rsidP="00E83AB4">
      <w:pPr>
        <w:pStyle w:val="a9"/>
      </w:pPr>
      <w:r>
        <w:lastRenderedPageBreak/>
        <w:t>ЧАК</w:t>
      </w:r>
    </w:p>
    <w:p w14:paraId="15EC65BB" w14:textId="77777777" w:rsidR="00E83AB4" w:rsidRDefault="00E7519B" w:rsidP="005A0BAE">
      <w:pPr>
        <w:pStyle w:val="ab"/>
        <w:keepNext/>
      </w:pPr>
      <w:r>
        <w:t xml:space="preserve">Будешь так базарить, я тебя навещу! В халате, и с апельсинами.  И вообще в сорок пять </w:t>
      </w:r>
      <w:r w:rsidR="00E83AB4">
        <w:t>–</w:t>
      </w:r>
      <w:r>
        <w:t xml:space="preserve"> баба ягодка опять…</w:t>
      </w:r>
    </w:p>
    <w:p w14:paraId="290773DA" w14:textId="77777777" w:rsidR="00E83AB4" w:rsidRDefault="00E7519B" w:rsidP="00E83AB4">
      <w:pPr>
        <w:pStyle w:val="ae"/>
      </w:pPr>
      <w:r>
        <w:t>(задумался)</w:t>
      </w:r>
    </w:p>
    <w:p w14:paraId="1DF43F86" w14:textId="77777777" w:rsidR="00E52853" w:rsidRDefault="00E7519B" w:rsidP="00E52853">
      <w:pPr>
        <w:pStyle w:val="ab"/>
        <w:keepNext/>
      </w:pPr>
      <w:r>
        <w:t>а ей же сорок два… Девчонка в сорок… прекраснее, чем творог!</w:t>
      </w:r>
    </w:p>
    <w:p w14:paraId="3E35BC8A" w14:textId="77777777" w:rsidR="00E52853" w:rsidRPr="00E52853" w:rsidRDefault="00E7519B" w:rsidP="00E52853">
      <w:pPr>
        <w:pStyle w:val="ae"/>
      </w:pPr>
      <w:r w:rsidRPr="00E52853">
        <w:t>(</w:t>
      </w:r>
      <w:r w:rsidR="00E52853">
        <w:t>п</w:t>
      </w:r>
      <w:r w:rsidRPr="00E52853">
        <w:t>ауза)</w:t>
      </w:r>
    </w:p>
    <w:p w14:paraId="2E8ED133" w14:textId="77777777" w:rsidR="00E7519B" w:rsidRDefault="00E7519B" w:rsidP="00E52853">
      <w:pPr>
        <w:pStyle w:val="ab"/>
        <w:keepNext/>
      </w:pPr>
      <w:r>
        <w:t>Ладно, над рифмой поработаем. Не скучайте!</w:t>
      </w:r>
    </w:p>
    <w:p w14:paraId="37FC6DEA" w14:textId="77777777" w:rsidR="00E7519B" w:rsidRDefault="00E7519B" w:rsidP="00E7519B">
      <w:pPr>
        <w:pStyle w:val="a7"/>
      </w:pPr>
      <w:r>
        <w:t>Чак уходит.</w:t>
      </w:r>
    </w:p>
    <w:p w14:paraId="6A11826C" w14:textId="77777777" w:rsidR="00E7519B" w:rsidRDefault="00E7519B" w:rsidP="00E83AB4">
      <w:pPr>
        <w:pStyle w:val="a9"/>
      </w:pPr>
      <w:r>
        <w:t>ВЖИК</w:t>
      </w:r>
    </w:p>
    <w:p w14:paraId="3CC54FF6" w14:textId="77777777" w:rsidR="00E7519B" w:rsidRPr="00E52853" w:rsidRDefault="00E7519B" w:rsidP="00E52853">
      <w:pPr>
        <w:pStyle w:val="ab"/>
        <w:rPr>
          <w:lang w:val="ru-RU"/>
        </w:rPr>
      </w:pPr>
      <w:r w:rsidRPr="00776BFC">
        <w:rPr>
          <w:strike/>
          <w:color w:val="A6A6A6" w:themeColor="background1" w:themeShade="A6"/>
        </w:rPr>
        <w:t>Вы достали!</w:t>
      </w:r>
      <w:r w:rsidRPr="00776BFC">
        <w:rPr>
          <w:color w:val="A6A6A6" w:themeColor="background1" w:themeShade="A6"/>
        </w:rPr>
        <w:t xml:space="preserve"> </w:t>
      </w:r>
      <w:r>
        <w:t>Один</w:t>
      </w:r>
      <w:r w:rsidR="00E52853">
        <w:rPr>
          <w:lang w:val="ru-RU"/>
        </w:rPr>
        <w:t>,</w:t>
      </w:r>
      <w:r>
        <w:t xml:space="preserve"> как Карлсон</w:t>
      </w:r>
      <w:r w:rsidR="00E52853">
        <w:rPr>
          <w:lang w:val="ru-RU"/>
        </w:rPr>
        <w:t>,</w:t>
      </w:r>
      <w:r>
        <w:t xml:space="preserve"> к малышу вернулся, второй </w:t>
      </w:r>
      <w:r w:rsidR="00E52853">
        <w:rPr>
          <w:lang w:val="ru-RU"/>
        </w:rPr>
        <w:t xml:space="preserve">– </w:t>
      </w:r>
      <w:r>
        <w:t>купиДон</w:t>
      </w:r>
      <w:r w:rsidR="00E52853">
        <w:rPr>
          <w:lang w:val="ru-RU"/>
        </w:rPr>
        <w:t>-</w:t>
      </w:r>
      <w:r>
        <w:t>Карлеоне хренов. Ты</w:t>
      </w:r>
      <w:r w:rsidR="00E52853">
        <w:rPr>
          <w:lang w:val="ru-RU"/>
        </w:rPr>
        <w:t>,</w:t>
      </w:r>
      <w:r>
        <w:t xml:space="preserve"> мож</w:t>
      </w:r>
      <w:r w:rsidR="00E52853">
        <w:rPr>
          <w:lang w:val="ru-RU"/>
        </w:rPr>
        <w:t>,</w:t>
      </w:r>
      <w:r>
        <w:t xml:space="preserve"> тоже к своим пойдёшь?! А, тебе же нельзя, у тебя мусор в хате.</w:t>
      </w:r>
    </w:p>
    <w:p w14:paraId="78996B54" w14:textId="00911BBC" w:rsidR="00E7519B" w:rsidRPr="00EF2035" w:rsidRDefault="00E7519B" w:rsidP="00E7519B">
      <w:pPr>
        <w:pStyle w:val="a7"/>
        <w:rPr>
          <w:lang w:val="ru-RU"/>
        </w:rPr>
      </w:pPr>
      <w:r>
        <w:t>Масса смотрит на него типа «охренел?!»</w:t>
      </w:r>
      <w:r w:rsidR="00EF2035">
        <w:rPr>
          <w:lang w:val="ru-RU"/>
        </w:rPr>
        <w:t>.</w:t>
      </w:r>
    </w:p>
    <w:p w14:paraId="30B762FD" w14:textId="77777777" w:rsidR="00E7519B" w:rsidRDefault="00E7519B" w:rsidP="00E83AB4">
      <w:pPr>
        <w:pStyle w:val="a9"/>
      </w:pPr>
      <w:r>
        <w:t>ВЖИК</w:t>
      </w:r>
    </w:p>
    <w:p w14:paraId="065D45ED" w14:textId="77777777" w:rsidR="00E52853" w:rsidRDefault="00E7519B" w:rsidP="00E52853">
      <w:pPr>
        <w:pStyle w:val="ab"/>
        <w:keepNext/>
      </w:pPr>
      <w:r>
        <w:t>Ладно, не в обиду. Просто у вас у всех кто-то есть… Есть, куда пойти! А я задолбался торчать здесь… от меня уже Шурупом воняет!</w:t>
      </w:r>
    </w:p>
    <w:p w14:paraId="4350498C" w14:textId="77777777" w:rsidR="00E52853" w:rsidRDefault="00E7519B" w:rsidP="00E52853">
      <w:pPr>
        <w:pStyle w:val="ae"/>
      </w:pPr>
      <w:r>
        <w:t>(пауза)</w:t>
      </w:r>
    </w:p>
    <w:p w14:paraId="7A225F64" w14:textId="77777777" w:rsidR="00E7519B" w:rsidRDefault="00E7519B" w:rsidP="00E52853">
      <w:pPr>
        <w:pStyle w:val="ab"/>
      </w:pPr>
      <w:r>
        <w:t>Слышь</w:t>
      </w:r>
      <w:r w:rsidR="00E52853">
        <w:rPr>
          <w:lang w:val="ru-RU"/>
        </w:rPr>
        <w:t>,</w:t>
      </w:r>
      <w:r>
        <w:t xml:space="preserve"> Масса, давай оторвёмся? В конце концов, у нас с тобой секса давно не было…</w:t>
      </w:r>
    </w:p>
    <w:p w14:paraId="13B26FE0" w14:textId="77777777" w:rsidR="00E7519B" w:rsidRDefault="00E7519B" w:rsidP="00E83AB4">
      <w:pPr>
        <w:pStyle w:val="a9"/>
      </w:pPr>
      <w:r>
        <w:t>МАССА</w:t>
      </w:r>
    </w:p>
    <w:p w14:paraId="3F7A9142" w14:textId="1D5C6B05" w:rsidR="00E7519B" w:rsidRDefault="00E7519B" w:rsidP="00E52853">
      <w:pPr>
        <w:pStyle w:val="ab"/>
      </w:pPr>
      <w:r>
        <w:t>Базар фильтруй! У нас с тобой его никогда не было!</w:t>
      </w:r>
    </w:p>
    <w:p w14:paraId="5C23633F" w14:textId="77777777" w:rsidR="00E7519B" w:rsidRDefault="00E7519B" w:rsidP="00E83AB4">
      <w:pPr>
        <w:pStyle w:val="a9"/>
      </w:pPr>
      <w:r>
        <w:t>ВЖИК</w:t>
      </w:r>
    </w:p>
    <w:p w14:paraId="54A352A9" w14:textId="77777777" w:rsidR="00E7519B" w:rsidRDefault="00E7519B" w:rsidP="00E52853">
      <w:pPr>
        <w:pStyle w:val="ab"/>
      </w:pPr>
      <w:r>
        <w:t>Да я про нормальный, с тёлочками…</w:t>
      </w:r>
    </w:p>
    <w:p w14:paraId="18A6F104" w14:textId="77777777" w:rsidR="00E7519B" w:rsidRDefault="00E7519B" w:rsidP="00E7519B">
      <w:pPr>
        <w:pStyle w:val="a7"/>
      </w:pPr>
      <w:r>
        <w:t>Масса ухмыляется и продолжает подкидывать сухарики и ловить ртом.</w:t>
      </w:r>
    </w:p>
    <w:p w14:paraId="5778F534" w14:textId="77777777" w:rsidR="00E7519B" w:rsidRDefault="00E7519B" w:rsidP="00E83AB4">
      <w:pPr>
        <w:pStyle w:val="a9"/>
      </w:pPr>
      <w:r>
        <w:lastRenderedPageBreak/>
        <w:t>ВЖИК</w:t>
      </w:r>
    </w:p>
    <w:p w14:paraId="5663A20F" w14:textId="10523EAC" w:rsidR="00E7519B" w:rsidRPr="00776BFC" w:rsidRDefault="00E7519B" w:rsidP="00E52853">
      <w:pPr>
        <w:pStyle w:val="ab"/>
        <w:rPr>
          <w:color w:val="00B050"/>
          <w:lang w:val="ru-RU"/>
        </w:rPr>
      </w:pPr>
      <w:r w:rsidRPr="00776BFC">
        <w:rPr>
          <w:strike/>
          <w:color w:val="A6A6A6" w:themeColor="background1" w:themeShade="A6"/>
        </w:rPr>
        <w:t>Только… Нас Нейман на двадцать лет замораживал… А если этот Дед Мороз наши посохи отморозил?!</w:t>
      </w:r>
      <w:r w:rsidR="00776BFC" w:rsidRPr="00776BFC">
        <w:rPr>
          <w:color w:val="A6A6A6" w:themeColor="background1" w:themeShade="A6"/>
          <w:lang w:val="ru-RU"/>
        </w:rPr>
        <w:t xml:space="preserve"> </w:t>
      </w:r>
      <w:r w:rsidR="00776BFC" w:rsidRPr="00776BFC">
        <w:rPr>
          <w:color w:val="00B050"/>
          <w:lang w:val="ru-RU"/>
        </w:rPr>
        <w:t>Слушай…</w:t>
      </w:r>
      <w:r w:rsidR="00776BFC">
        <w:rPr>
          <w:color w:val="00B050"/>
          <w:lang w:val="ru-RU"/>
        </w:rPr>
        <w:t xml:space="preserve"> А Нейман нам ничего не отморозил, как думаешь??!</w:t>
      </w:r>
    </w:p>
    <w:p w14:paraId="474CEEF1" w14:textId="77777777" w:rsidR="00E7519B" w:rsidRPr="00776BFC" w:rsidRDefault="00E7519B" w:rsidP="00E7519B">
      <w:pPr>
        <w:pStyle w:val="a7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Сухарик Массе попадает в горло, он кашляет, испуганно смотрит на Вжика. Тот стучит ему по спине.</w:t>
      </w:r>
    </w:p>
    <w:p w14:paraId="6D77770E" w14:textId="77777777" w:rsidR="00E7519B" w:rsidRPr="00776BFC" w:rsidRDefault="00E7519B" w:rsidP="00E83AB4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МАССА</w:t>
      </w:r>
    </w:p>
    <w:p w14:paraId="1B1F3652" w14:textId="77777777" w:rsidR="00E7519B" w:rsidRPr="00776BFC" w:rsidRDefault="00E7519B" w:rsidP="00E52853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Чё пугаешь?! Я однажды порнушку с Дедом Морозом смотрел… С тех пор в Деда Мороза не верю!</w:t>
      </w:r>
    </w:p>
    <w:p w14:paraId="1773A05D" w14:textId="77777777" w:rsidR="00E7519B" w:rsidRPr="00776BFC" w:rsidRDefault="00E7519B" w:rsidP="00E83AB4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ВЖИК</w:t>
      </w:r>
    </w:p>
    <w:p w14:paraId="49DBC895" w14:textId="77777777" w:rsidR="00E7519B" w:rsidRPr="00776BFC" w:rsidRDefault="00E7519B" w:rsidP="00E52853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Да самому страшно. Провериться бы…</w:t>
      </w:r>
    </w:p>
    <w:p w14:paraId="0FAAC9D5" w14:textId="523F267B" w:rsidR="00E7519B" w:rsidRDefault="00E7519B" w:rsidP="00E83AB4">
      <w:pPr>
        <w:pStyle w:val="a9"/>
        <w:rPr>
          <w:lang w:val="ru-RU"/>
        </w:rPr>
      </w:pPr>
      <w:r>
        <w:t>МАССА</w:t>
      </w:r>
    </w:p>
    <w:p w14:paraId="5BB41685" w14:textId="69F1A6B7" w:rsidR="00776BFC" w:rsidRPr="00776BFC" w:rsidRDefault="00776BFC" w:rsidP="00776BFC">
      <w:pPr>
        <w:pStyle w:val="ae"/>
        <w:rPr>
          <w:color w:val="00B050"/>
        </w:rPr>
      </w:pPr>
      <w:r w:rsidRPr="00776BFC">
        <w:rPr>
          <w:color w:val="00B050"/>
        </w:rPr>
        <w:t>(испуганно)</w:t>
      </w:r>
    </w:p>
    <w:p w14:paraId="260DB1B8" w14:textId="16599A3C" w:rsidR="00E7519B" w:rsidRDefault="00E7519B" w:rsidP="00E52853">
      <w:pPr>
        <w:pStyle w:val="ab"/>
      </w:pPr>
      <w:r w:rsidRPr="00776BFC">
        <w:rPr>
          <w:strike/>
          <w:color w:val="A6A6A6" w:themeColor="background1" w:themeShade="A6"/>
        </w:rPr>
        <w:t>Может,</w:t>
      </w:r>
      <w:r w:rsidRPr="00776BFC">
        <w:rPr>
          <w:color w:val="A6A6A6" w:themeColor="background1" w:themeShade="A6"/>
        </w:rPr>
        <w:t xml:space="preserve"> </w:t>
      </w:r>
      <w:r w:rsidR="00776BFC" w:rsidRPr="00776BFC">
        <w:rPr>
          <w:color w:val="00B050"/>
          <w:lang w:val="ru-RU"/>
        </w:rPr>
        <w:t xml:space="preserve">Точно! Нам </w:t>
      </w:r>
      <w:r>
        <w:t>к врачам</w:t>
      </w:r>
      <w:r w:rsidR="00776BFC">
        <w:rPr>
          <w:lang w:val="ru-RU"/>
        </w:rPr>
        <w:t xml:space="preserve"> </w:t>
      </w:r>
      <w:r w:rsidR="00776BFC" w:rsidRPr="00776BFC">
        <w:rPr>
          <w:color w:val="00B050"/>
          <w:lang w:val="ru-RU"/>
        </w:rPr>
        <w:t>надо, Вжик</w:t>
      </w:r>
      <w:r>
        <w:t>?!</w:t>
      </w:r>
    </w:p>
    <w:p w14:paraId="7667A24D" w14:textId="77777777" w:rsidR="00E7519B" w:rsidRDefault="00E7519B" w:rsidP="00E83AB4">
      <w:pPr>
        <w:pStyle w:val="a9"/>
      </w:pPr>
      <w:r>
        <w:t>ВЖИК</w:t>
      </w:r>
    </w:p>
    <w:p w14:paraId="00CA689A" w14:textId="77777777" w:rsidR="00E7519B" w:rsidRDefault="00E7519B" w:rsidP="00E52853">
      <w:pPr>
        <w:pStyle w:val="ab"/>
      </w:pPr>
      <w:r>
        <w:t>Ну или к врачихам… Тем, что на час…</w:t>
      </w:r>
    </w:p>
    <w:p w14:paraId="701B7C89" w14:textId="02DCC53E" w:rsidR="00E7519B" w:rsidRDefault="00E52853" w:rsidP="00E7519B">
      <w:pPr>
        <w:pStyle w:val="a6"/>
      </w:pPr>
      <w:r>
        <w:t>6-3.</w:t>
      </w:r>
      <w:r>
        <w:tab/>
      </w:r>
      <w:r w:rsidR="00E7519B">
        <w:t xml:space="preserve">ИНТ. </w:t>
      </w:r>
      <w:r>
        <w:t>ОСОБНЯК</w:t>
      </w:r>
      <w:r w:rsidR="00E7519B">
        <w:t xml:space="preserve"> НОЛЯ</w:t>
      </w:r>
      <w:r>
        <w:t xml:space="preserve"> (</w:t>
      </w:r>
      <w:r w:rsidRPr="00E52853">
        <w:rPr>
          <w:caps w:val="0"/>
        </w:rPr>
        <w:t>гостиная</w:t>
      </w:r>
      <w:r>
        <w:t>) –</w:t>
      </w:r>
      <w:r w:rsidR="00E7519B">
        <w:t xml:space="preserve"> </w:t>
      </w:r>
      <w:r w:rsidR="00DC5CF0" w:rsidRPr="00DC5CF0">
        <w:rPr>
          <w:color w:val="00B050"/>
        </w:rPr>
        <w:t>НОЧЬ</w:t>
      </w:r>
    </w:p>
    <w:p w14:paraId="6985947F" w14:textId="77777777" w:rsidR="00E7519B" w:rsidRDefault="00E7519B" w:rsidP="0071537A">
      <w:pPr>
        <w:pStyle w:val="a7"/>
        <w:keepNext/>
        <w:keepLines/>
      </w:pPr>
      <w:r>
        <w:t xml:space="preserve">Фил тащит </w:t>
      </w:r>
      <w:r w:rsidR="00E52853">
        <w:t>Лёшу</w:t>
      </w:r>
      <w:r>
        <w:t xml:space="preserve"> к дивану, усаживает. Бормочет себе под нос…</w:t>
      </w:r>
    </w:p>
    <w:p w14:paraId="449EB3C3" w14:textId="77777777" w:rsidR="00E7519B" w:rsidRDefault="00E7519B" w:rsidP="00E52853">
      <w:pPr>
        <w:pStyle w:val="a9"/>
      </w:pPr>
      <w:r>
        <w:t>ФИЛ</w:t>
      </w:r>
    </w:p>
    <w:p w14:paraId="176321B3" w14:textId="55B1E991" w:rsidR="00E7519B" w:rsidRDefault="00E7519B" w:rsidP="00E52853">
      <w:pPr>
        <w:pStyle w:val="ab"/>
      </w:pPr>
      <w:r>
        <w:t xml:space="preserve">В детстве бы так быстро засыпал! А то без мамкиной </w:t>
      </w:r>
      <w:r w:rsidRPr="00776BFC">
        <w:rPr>
          <w:strike/>
          <w:color w:val="A6A6A6" w:themeColor="background1" w:themeShade="A6"/>
        </w:rPr>
        <w:t>груди</w:t>
      </w:r>
      <w:r w:rsidR="00776BFC">
        <w:rPr>
          <w:lang w:val="ru-RU"/>
        </w:rPr>
        <w:t xml:space="preserve"> </w:t>
      </w:r>
      <w:r w:rsidR="00776BFC" w:rsidRPr="00776BFC">
        <w:rPr>
          <w:color w:val="00B050"/>
          <w:lang w:val="ru-RU"/>
        </w:rPr>
        <w:t>сиськи</w:t>
      </w:r>
      <w:r>
        <w:t>…</w:t>
      </w:r>
    </w:p>
    <w:p w14:paraId="51108C0B" w14:textId="77777777" w:rsidR="00E7519B" w:rsidRDefault="00E7519B" w:rsidP="00E52853">
      <w:pPr>
        <w:pStyle w:val="a9"/>
      </w:pPr>
      <w:r>
        <w:t>ДАША</w:t>
      </w:r>
    </w:p>
    <w:p w14:paraId="02D96ECC" w14:textId="77777777" w:rsidR="00E52853" w:rsidRDefault="00E7519B" w:rsidP="00E52853">
      <w:pPr>
        <w:pStyle w:val="ae"/>
      </w:pPr>
      <w:r>
        <w:t>(перебивает)</w:t>
      </w:r>
    </w:p>
    <w:p w14:paraId="6A7C31B1" w14:textId="326F2DE5" w:rsidR="00E7519B" w:rsidRPr="00776BFC" w:rsidRDefault="00E7519B" w:rsidP="00E52853">
      <w:pPr>
        <w:pStyle w:val="ab"/>
        <w:rPr>
          <w:lang w:val="ru-RU"/>
        </w:rPr>
      </w:pPr>
      <w:r>
        <w:t>Слушайте, я не знаю кто вы, и что вам надо</w:t>
      </w:r>
      <w:r w:rsidRPr="00776BFC">
        <w:rPr>
          <w:strike/>
          <w:color w:val="A6A6A6" w:themeColor="background1" w:themeShade="A6"/>
        </w:rPr>
        <w:t>… Уходите.</w:t>
      </w:r>
      <w:r w:rsidR="00776BFC">
        <w:rPr>
          <w:color w:val="00B050"/>
          <w:lang w:val="ru-RU"/>
        </w:rPr>
        <w:t xml:space="preserve">, но, пожалуйста, </w:t>
      </w:r>
      <w:r w:rsidR="00776BFC" w:rsidRPr="00776BFC">
        <w:rPr>
          <w:color w:val="00B050"/>
          <w:lang w:val="ru-RU"/>
        </w:rPr>
        <w:t>у</w:t>
      </w:r>
      <w:r>
        <w:t>бирайтесь отсюда</w:t>
      </w:r>
      <w:r w:rsidR="00776BFC" w:rsidRPr="00776BFC">
        <w:rPr>
          <w:color w:val="00B050"/>
          <w:lang w:val="ru-RU"/>
        </w:rPr>
        <w:t>…</w:t>
      </w:r>
    </w:p>
    <w:p w14:paraId="398B4C3D" w14:textId="77777777" w:rsidR="00E7519B" w:rsidRDefault="00E7519B" w:rsidP="00E52853">
      <w:pPr>
        <w:pStyle w:val="a9"/>
      </w:pPr>
      <w:r>
        <w:t>ФИЛ</w:t>
      </w:r>
    </w:p>
    <w:p w14:paraId="2FF89116" w14:textId="77777777" w:rsidR="00E7519B" w:rsidRDefault="00E7519B" w:rsidP="00E52853">
      <w:pPr>
        <w:pStyle w:val="ab"/>
      </w:pPr>
      <w:r>
        <w:t xml:space="preserve">Даша, ты чё, я </w:t>
      </w:r>
      <w:r w:rsidR="00E52853">
        <w:t>–</w:t>
      </w:r>
      <w:r>
        <w:t xml:space="preserve"> твой муж.</w:t>
      </w:r>
    </w:p>
    <w:p w14:paraId="6DE2B30F" w14:textId="77777777" w:rsidR="00E7519B" w:rsidRDefault="00E7519B" w:rsidP="00E7519B">
      <w:pPr>
        <w:pStyle w:val="a7"/>
      </w:pPr>
      <w:r>
        <w:t>Фил снимает с Лёхи ботинки. Лёша стонет. Фил его успокаивает как ребёнка.</w:t>
      </w:r>
    </w:p>
    <w:p w14:paraId="2CFC3DE3" w14:textId="77777777" w:rsidR="00E7519B" w:rsidRDefault="00E7519B" w:rsidP="00E52853">
      <w:pPr>
        <w:pStyle w:val="a9"/>
      </w:pPr>
      <w:r>
        <w:t>ФИЛ</w:t>
      </w:r>
    </w:p>
    <w:p w14:paraId="63DEF59E" w14:textId="77777777" w:rsidR="00E7519B" w:rsidRDefault="00E7519B" w:rsidP="00E52853">
      <w:pPr>
        <w:pStyle w:val="ab"/>
      </w:pPr>
      <w:r>
        <w:t>Ч-ч-ч-ч-ч-ч!</w:t>
      </w:r>
    </w:p>
    <w:p w14:paraId="7B81AB86" w14:textId="77777777" w:rsidR="00E7519B" w:rsidRDefault="00E7519B" w:rsidP="00E52853">
      <w:pPr>
        <w:pStyle w:val="a9"/>
      </w:pPr>
      <w:r>
        <w:lastRenderedPageBreak/>
        <w:t>ДАША</w:t>
      </w:r>
    </w:p>
    <w:p w14:paraId="389E40EC" w14:textId="77777777" w:rsidR="00E52853" w:rsidRDefault="00E7519B" w:rsidP="00E52853">
      <w:pPr>
        <w:pStyle w:val="ae"/>
      </w:pPr>
      <w:r>
        <w:t>(шёпотом)</w:t>
      </w:r>
    </w:p>
    <w:p w14:paraId="2A2D6059" w14:textId="77777777" w:rsidR="00E7519B" w:rsidRDefault="00E7519B" w:rsidP="00E52853">
      <w:pPr>
        <w:pStyle w:val="ab"/>
      </w:pPr>
      <w:r>
        <w:t>Мой муж сейчас на работе! И если я ему позвоню, вам будет плохо!</w:t>
      </w:r>
    </w:p>
    <w:p w14:paraId="29D5FC2B" w14:textId="77777777" w:rsidR="00E7519B" w:rsidRDefault="00E7519B" w:rsidP="00E52853">
      <w:pPr>
        <w:pStyle w:val="a9"/>
      </w:pPr>
      <w:r>
        <w:t>ЛЕША</w:t>
      </w:r>
    </w:p>
    <w:p w14:paraId="1137BC30" w14:textId="77777777" w:rsidR="00E52853" w:rsidRDefault="00E7519B" w:rsidP="00E52853">
      <w:pPr>
        <w:pStyle w:val="ae"/>
      </w:pPr>
      <w:r>
        <w:t>(сквозь сон)</w:t>
      </w:r>
    </w:p>
    <w:p w14:paraId="223B4A9E" w14:textId="77777777" w:rsidR="00E7519B" w:rsidRDefault="00E7519B" w:rsidP="00E52853">
      <w:pPr>
        <w:pStyle w:val="ab"/>
      </w:pPr>
      <w:r>
        <w:t>И мне плохо…</w:t>
      </w:r>
    </w:p>
    <w:p w14:paraId="57AA4652" w14:textId="77777777" w:rsidR="00E7519B" w:rsidRDefault="00E7519B" w:rsidP="00E7519B">
      <w:pPr>
        <w:pStyle w:val="a7"/>
      </w:pPr>
      <w:r>
        <w:t>Даша достала телефон, ищет номер Ноля.</w:t>
      </w:r>
    </w:p>
    <w:p w14:paraId="3A589719" w14:textId="77777777" w:rsidR="00E7519B" w:rsidRPr="00776BFC" w:rsidRDefault="00E7519B" w:rsidP="00E52853">
      <w:pPr>
        <w:pStyle w:val="a9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>ФИЛ</w:t>
      </w:r>
    </w:p>
    <w:p w14:paraId="73A975B7" w14:textId="77777777" w:rsidR="00E7519B" w:rsidRPr="00776BFC" w:rsidRDefault="00E7519B" w:rsidP="00E52853">
      <w:pPr>
        <w:pStyle w:val="ab"/>
        <w:rPr>
          <w:strike/>
          <w:color w:val="A6A6A6" w:themeColor="background1" w:themeShade="A6"/>
        </w:rPr>
      </w:pPr>
      <w:r w:rsidRPr="00776BFC">
        <w:rPr>
          <w:strike/>
          <w:color w:val="A6A6A6" w:themeColor="background1" w:themeShade="A6"/>
        </w:rPr>
        <w:t xml:space="preserve">Куда </w:t>
      </w:r>
      <w:r w:rsidR="00E52853" w:rsidRPr="00776BFC">
        <w:rPr>
          <w:strike/>
          <w:color w:val="A6A6A6" w:themeColor="background1" w:themeShade="A6"/>
        </w:rPr>
        <w:t>ещё</w:t>
      </w:r>
      <w:r w:rsidRPr="00776BFC">
        <w:rPr>
          <w:strike/>
          <w:color w:val="A6A6A6" w:themeColor="background1" w:themeShade="A6"/>
        </w:rPr>
        <w:t xml:space="preserve"> хуже?! Он у меня семью украл!</w:t>
      </w:r>
    </w:p>
    <w:p w14:paraId="4715F34D" w14:textId="0B29E067" w:rsidR="00E7519B" w:rsidRPr="00DC5CF0" w:rsidRDefault="00E7519B" w:rsidP="00E7519B">
      <w:pPr>
        <w:pStyle w:val="a7"/>
        <w:rPr>
          <w:color w:val="00B050"/>
          <w:lang w:val="ru-RU"/>
        </w:rPr>
      </w:pPr>
      <w:r>
        <w:t>Лёша делает рвотные движения.</w:t>
      </w:r>
      <w:r w:rsidR="00DC5CF0">
        <w:rPr>
          <w:lang w:val="ru-RU"/>
        </w:rPr>
        <w:t xml:space="preserve"> </w:t>
      </w:r>
      <w:r w:rsidR="00DC5CF0" w:rsidRPr="00DC5CF0">
        <w:rPr>
          <w:color w:val="00B050"/>
          <w:lang w:val="ru-RU"/>
        </w:rPr>
        <w:t>Фил одним движением отбирает телефон у Даши.</w:t>
      </w:r>
    </w:p>
    <w:p w14:paraId="3023BAB3" w14:textId="77777777" w:rsidR="00E7519B" w:rsidRDefault="00E7519B" w:rsidP="00E52853">
      <w:pPr>
        <w:pStyle w:val="a9"/>
      </w:pPr>
      <w:r>
        <w:t>ФИЛ</w:t>
      </w:r>
    </w:p>
    <w:p w14:paraId="65BE23D1" w14:textId="77777777" w:rsidR="00E7519B" w:rsidRDefault="00E7519B" w:rsidP="00E52853">
      <w:pPr>
        <w:pStyle w:val="ab"/>
      </w:pPr>
      <w:r>
        <w:t>Тазик тащи…</w:t>
      </w:r>
    </w:p>
    <w:p w14:paraId="4A70EB02" w14:textId="77777777" w:rsidR="00E7519B" w:rsidRDefault="00E7519B" w:rsidP="00E52853">
      <w:pPr>
        <w:pStyle w:val="a9"/>
      </w:pPr>
      <w:r>
        <w:t>ДАША</w:t>
      </w:r>
    </w:p>
    <w:p w14:paraId="68F47CA6" w14:textId="77777777" w:rsidR="00E7519B" w:rsidRDefault="00E7519B" w:rsidP="00E52853">
      <w:pPr>
        <w:pStyle w:val="ab"/>
      </w:pPr>
      <w:r>
        <w:t>А вы мне не указывайте!</w:t>
      </w:r>
    </w:p>
    <w:p w14:paraId="7DA94375" w14:textId="77777777" w:rsidR="009006F3" w:rsidRDefault="00E7519B" w:rsidP="00DC5CF0">
      <w:pPr>
        <w:pStyle w:val="a7"/>
        <w:rPr>
          <w:color w:val="00B050"/>
          <w:lang w:val="ru-RU"/>
        </w:rPr>
      </w:pPr>
      <w:r>
        <w:t xml:space="preserve">Даша возвращается с тазиком. </w:t>
      </w:r>
      <w:r w:rsidRPr="00DC5CF0">
        <w:rPr>
          <w:strike/>
          <w:color w:val="A6A6A6" w:themeColor="background1" w:themeShade="A6"/>
        </w:rPr>
        <w:t xml:space="preserve">Ставит возле Лёши, держит его голову. Фил, стараясь показать заботу о сыну, отпихивает её от Лёши, сам держит тазик. Лёша </w:t>
      </w:r>
      <w:r w:rsidR="00E52853" w:rsidRPr="00DC5CF0">
        <w:rPr>
          <w:strike/>
          <w:color w:val="A6A6A6" w:themeColor="background1" w:themeShade="A6"/>
        </w:rPr>
        <w:t>бьётся</w:t>
      </w:r>
      <w:r w:rsidRPr="00DC5CF0">
        <w:rPr>
          <w:strike/>
          <w:color w:val="A6A6A6" w:themeColor="background1" w:themeShade="A6"/>
        </w:rPr>
        <w:t xml:space="preserve"> головой о деревянный поручень дивана. Но родители не замечают этого, упорно тянут тазик из рук друг у друга. Фил платочком вытирает слюни Лёше. Даша видит Фила, как в старые времена, вытирающим слюни маленькому Лёшке. Даша </w:t>
      </w:r>
      <w:r w:rsidR="00E52853" w:rsidRPr="00DC5CF0">
        <w:rPr>
          <w:strike/>
          <w:color w:val="A6A6A6" w:themeColor="background1" w:themeShade="A6"/>
        </w:rPr>
        <w:t>трясёт</w:t>
      </w:r>
      <w:r w:rsidRPr="00DC5CF0">
        <w:rPr>
          <w:strike/>
          <w:color w:val="A6A6A6" w:themeColor="background1" w:themeShade="A6"/>
        </w:rPr>
        <w:t xml:space="preserve"> головой, глюк проходит. Забирает платок у Фила, отталкивает его.</w:t>
      </w:r>
      <w:r w:rsidR="00DC5CF0" w:rsidRPr="00DC5CF0">
        <w:rPr>
          <w:color w:val="A6A6A6" w:themeColor="background1" w:themeShade="A6"/>
          <w:lang w:val="ru-RU"/>
        </w:rPr>
        <w:t xml:space="preserve"> </w:t>
      </w:r>
      <w:r w:rsidR="00DC5CF0" w:rsidRPr="00DC5CF0">
        <w:rPr>
          <w:color w:val="00B050"/>
          <w:lang w:val="ru-RU"/>
        </w:rPr>
        <w:t>, хочет поставить его возле Лёши, но Фил отбирает и пытается сам приспособить таз.</w:t>
      </w:r>
    </w:p>
    <w:p w14:paraId="0A5D8F97" w14:textId="5985D0D4" w:rsidR="00DC5CF0" w:rsidRPr="00DC5CF0" w:rsidRDefault="00DC5CF0" w:rsidP="00DC5CF0">
      <w:pPr>
        <w:pStyle w:val="a9"/>
        <w:rPr>
          <w:color w:val="00B050"/>
        </w:rPr>
      </w:pPr>
      <w:r w:rsidRPr="00DC5CF0">
        <w:rPr>
          <w:color w:val="00B050"/>
        </w:rPr>
        <w:t>ФИЛ</w:t>
      </w:r>
    </w:p>
    <w:p w14:paraId="065ECCBE" w14:textId="425A53D8" w:rsidR="00E7519B" w:rsidRPr="00DC5CF0" w:rsidRDefault="00DC5CF0" w:rsidP="00DC5CF0">
      <w:pPr>
        <w:pStyle w:val="ab"/>
        <w:rPr>
          <w:color w:val="00B050"/>
        </w:rPr>
      </w:pPr>
      <w:r w:rsidRPr="00DC5CF0">
        <w:rPr>
          <w:color w:val="00B050"/>
        </w:rPr>
        <w:t>Вот так, давай.</w:t>
      </w:r>
    </w:p>
    <w:p w14:paraId="7DE13FBB" w14:textId="77777777" w:rsidR="00E7519B" w:rsidRDefault="00E7519B" w:rsidP="00E52853">
      <w:pPr>
        <w:pStyle w:val="a9"/>
      </w:pPr>
      <w:r>
        <w:t>ДАША</w:t>
      </w:r>
    </w:p>
    <w:p w14:paraId="4556D74E" w14:textId="77777777" w:rsidR="00E7519B" w:rsidRDefault="00E7519B" w:rsidP="00E52853">
      <w:pPr>
        <w:pStyle w:val="ab"/>
      </w:pPr>
      <w:r>
        <w:t>Я за своим ребёнком сама поухаживаю!</w:t>
      </w:r>
    </w:p>
    <w:p w14:paraId="2F8E943E" w14:textId="36A36371" w:rsidR="00E7519B" w:rsidRDefault="00E7519B" w:rsidP="00E7519B">
      <w:pPr>
        <w:pStyle w:val="a7"/>
      </w:pPr>
      <w:r>
        <w:t xml:space="preserve">Фил </w:t>
      </w:r>
      <w:r w:rsidRPr="00DC5CF0">
        <w:rPr>
          <w:strike/>
          <w:color w:val="A6A6A6" w:themeColor="background1" w:themeShade="A6"/>
        </w:rPr>
        <w:t>вырывает платок обратно, двигает пьяного Лёшу к себе</w:t>
      </w:r>
      <w:r w:rsidR="00DC5CF0" w:rsidRPr="00DC5CF0">
        <w:rPr>
          <w:color w:val="A6A6A6" w:themeColor="background1" w:themeShade="A6"/>
          <w:lang w:val="ru-RU"/>
        </w:rPr>
        <w:t xml:space="preserve"> </w:t>
      </w:r>
      <w:r w:rsidR="00DC5CF0" w:rsidRPr="00DC5CF0">
        <w:rPr>
          <w:color w:val="00B050"/>
          <w:lang w:val="ru-RU"/>
        </w:rPr>
        <w:t>не двигается</w:t>
      </w:r>
      <w:r w:rsidRPr="00DC5CF0">
        <w:rPr>
          <w:color w:val="00B050"/>
        </w:rPr>
        <w:t>.</w:t>
      </w:r>
    </w:p>
    <w:p w14:paraId="0BD9DE40" w14:textId="77777777" w:rsidR="00E7519B" w:rsidRDefault="00E7519B" w:rsidP="00E52853">
      <w:pPr>
        <w:pStyle w:val="a9"/>
      </w:pPr>
      <w:r>
        <w:t>ФИЛ</w:t>
      </w:r>
    </w:p>
    <w:p w14:paraId="402FFAEB" w14:textId="77777777" w:rsidR="00E7519B" w:rsidRDefault="00E7519B" w:rsidP="00E52853">
      <w:pPr>
        <w:pStyle w:val="ab"/>
      </w:pPr>
      <w:r>
        <w:t>Это и мой ребёнок тоже!</w:t>
      </w:r>
    </w:p>
    <w:p w14:paraId="0BB9CFA8" w14:textId="77777777" w:rsidR="00E7519B" w:rsidRDefault="00E7519B" w:rsidP="00E52853">
      <w:pPr>
        <w:pStyle w:val="a9"/>
      </w:pPr>
      <w:r>
        <w:t>ЛЁША</w:t>
      </w:r>
    </w:p>
    <w:p w14:paraId="7260220A" w14:textId="77777777" w:rsidR="00E52853" w:rsidRDefault="00E7519B" w:rsidP="00E52853">
      <w:pPr>
        <w:pStyle w:val="ae"/>
      </w:pPr>
      <w:r>
        <w:t>(</w:t>
      </w:r>
      <w:r w:rsidR="00E52853">
        <w:t>п</w:t>
      </w:r>
      <w:r>
        <w:t>ьяный сквозь сон)</w:t>
      </w:r>
    </w:p>
    <w:p w14:paraId="6D06DACF" w14:textId="6CE556B6" w:rsidR="00E7519B" w:rsidRDefault="00E7519B" w:rsidP="00E52853">
      <w:pPr>
        <w:pStyle w:val="ab"/>
      </w:pPr>
      <w:r>
        <w:t>Паааапка</w:t>
      </w:r>
      <w:r w:rsidR="00381847">
        <w:rPr>
          <w:lang w:val="ru-RU"/>
        </w:rPr>
        <w:t>,</w:t>
      </w:r>
      <w:r>
        <w:t xml:space="preserve"> и ты тут…</w:t>
      </w:r>
    </w:p>
    <w:p w14:paraId="3B0516BC" w14:textId="77777777" w:rsidR="00E7519B" w:rsidRDefault="00E7519B" w:rsidP="00E7519B">
      <w:pPr>
        <w:pStyle w:val="a7"/>
      </w:pPr>
      <w:r>
        <w:t>Лёша хватает руку Фила, кладёт под голову вместо подушки и продолжает храпеть. Довольный Фил показывает Даше: видела?</w:t>
      </w:r>
    </w:p>
    <w:p w14:paraId="4D45F48D" w14:textId="77777777" w:rsidR="00E7519B" w:rsidRDefault="00E7519B" w:rsidP="00E52853">
      <w:pPr>
        <w:pStyle w:val="a9"/>
      </w:pPr>
      <w:r>
        <w:lastRenderedPageBreak/>
        <w:t>ДАША</w:t>
      </w:r>
    </w:p>
    <w:p w14:paraId="0FC39F4A" w14:textId="4AA201CA" w:rsidR="00E7519B" w:rsidRPr="00DC5CF0" w:rsidRDefault="00E7519B" w:rsidP="00E52853">
      <w:pPr>
        <w:pStyle w:val="ab"/>
        <w:rPr>
          <w:color w:val="00B050"/>
          <w:lang w:val="ru-RU"/>
        </w:rPr>
      </w:pPr>
      <w:r>
        <w:t>Ааа. Я поняла! Вы Сашин родственник? Брат? Или… Точно! Сын?!</w:t>
      </w:r>
      <w:r w:rsidR="00DC5CF0">
        <w:rPr>
          <w:lang w:val="ru-RU"/>
        </w:rPr>
        <w:t xml:space="preserve"> </w:t>
      </w:r>
      <w:r w:rsidR="00DC5CF0" w:rsidRPr="00DC5CF0">
        <w:rPr>
          <w:color w:val="00B050"/>
          <w:lang w:val="ru-RU"/>
        </w:rPr>
        <w:t>Вы Сашин сын? Ну</w:t>
      </w:r>
      <w:r w:rsidR="00DC5CF0">
        <w:rPr>
          <w:color w:val="00B050"/>
          <w:lang w:val="ru-RU"/>
        </w:rPr>
        <w:t>,</w:t>
      </w:r>
      <w:r w:rsidR="00DC5CF0" w:rsidRPr="00DC5CF0">
        <w:rPr>
          <w:color w:val="00B050"/>
          <w:lang w:val="ru-RU"/>
        </w:rPr>
        <w:t xml:space="preserve"> всё понятно.</w:t>
      </w:r>
    </w:p>
    <w:p w14:paraId="5EC29A18" w14:textId="77777777" w:rsidR="00E7519B" w:rsidRDefault="00E7519B" w:rsidP="00E7519B">
      <w:pPr>
        <w:pStyle w:val="a7"/>
      </w:pPr>
      <w:r>
        <w:t>Фил снимает штаны, показывает ей ягодицу, Даша в шоке.</w:t>
      </w:r>
    </w:p>
    <w:p w14:paraId="6A9E7E1B" w14:textId="77777777" w:rsidR="00E7519B" w:rsidRDefault="00E7519B" w:rsidP="00E52853">
      <w:pPr>
        <w:pStyle w:val="a9"/>
      </w:pPr>
      <w:r>
        <w:t>ФИЛ</w:t>
      </w:r>
    </w:p>
    <w:p w14:paraId="5D58C785" w14:textId="68E486A0" w:rsidR="00E52853" w:rsidRPr="00381847" w:rsidRDefault="00E7519B" w:rsidP="005A0BAE">
      <w:pPr>
        <w:pStyle w:val="ab"/>
        <w:keepNext/>
        <w:rPr>
          <w:lang w:val="ru-RU"/>
        </w:rPr>
      </w:pPr>
      <w:r>
        <w:t>И пулевой шрам на заднице из поколения в поколение передаём! Я тебе не изменял! И у меня только один сын</w:t>
      </w:r>
      <w:r w:rsidR="00381847">
        <w:rPr>
          <w:lang w:val="ru-RU"/>
        </w:rPr>
        <w:t>.</w:t>
      </w:r>
    </w:p>
    <w:p w14:paraId="31EB20DE" w14:textId="77777777" w:rsidR="00E7519B" w:rsidRPr="005A0BAE" w:rsidRDefault="005A0BAE" w:rsidP="005A0BAE">
      <w:pPr>
        <w:pStyle w:val="a7"/>
        <w:rPr>
          <w:lang w:val="ru-RU"/>
        </w:rPr>
      </w:pPr>
      <w:r>
        <w:rPr>
          <w:lang w:val="ru-RU"/>
        </w:rPr>
        <w:t>Фил к</w:t>
      </w:r>
      <w:r w:rsidR="00E7519B">
        <w:t>ивает на Лёшу</w:t>
      </w:r>
      <w:r>
        <w:rPr>
          <w:lang w:val="ru-RU"/>
        </w:rPr>
        <w:t>.</w:t>
      </w:r>
    </w:p>
    <w:p w14:paraId="2458BF8A" w14:textId="77777777" w:rsidR="00E7519B" w:rsidRDefault="00E7519B" w:rsidP="00E52853">
      <w:pPr>
        <w:pStyle w:val="a9"/>
      </w:pPr>
      <w:r>
        <w:t>ДАША</w:t>
      </w:r>
    </w:p>
    <w:p w14:paraId="7BB8D145" w14:textId="21C5877E" w:rsidR="00E52853" w:rsidRDefault="00E7519B" w:rsidP="00E52853">
      <w:pPr>
        <w:pStyle w:val="ae"/>
        <w:rPr>
          <w:strike/>
          <w:color w:val="A6A6A6" w:themeColor="background1" w:themeShade="A6"/>
        </w:rPr>
      </w:pPr>
      <w:r w:rsidRPr="00DC5CF0">
        <w:rPr>
          <w:strike/>
          <w:color w:val="A6A6A6" w:themeColor="background1" w:themeShade="A6"/>
        </w:rPr>
        <w:t>(задумчиво)</w:t>
      </w:r>
    </w:p>
    <w:p w14:paraId="31EB9E27" w14:textId="3A3E1353" w:rsidR="00DC5CF0" w:rsidRPr="00DC5CF0" w:rsidRDefault="00DC5CF0" w:rsidP="00DC5CF0">
      <w:pPr>
        <w:pStyle w:val="ae"/>
      </w:pPr>
      <w:r w:rsidRPr="00DC5CF0">
        <w:rPr>
          <w:color w:val="00B050"/>
        </w:rPr>
        <w:t>(садится на стул)</w:t>
      </w:r>
    </w:p>
    <w:p w14:paraId="7C41307C" w14:textId="77777777" w:rsidR="00E7519B" w:rsidRDefault="00E7519B" w:rsidP="00E52853">
      <w:pPr>
        <w:pStyle w:val="ab"/>
      </w:pPr>
      <w:r>
        <w:t>Значит, я сошла с ума…</w:t>
      </w:r>
    </w:p>
    <w:p w14:paraId="6BEDFEF4" w14:textId="77777777" w:rsidR="00E7519B" w:rsidRDefault="00E7519B" w:rsidP="00E52853">
      <w:pPr>
        <w:pStyle w:val="a9"/>
      </w:pPr>
      <w:r>
        <w:t>ФИЛ</w:t>
      </w:r>
    </w:p>
    <w:p w14:paraId="245AC4DD" w14:textId="56140DDB" w:rsidR="00E7519B" w:rsidRDefault="00E7519B" w:rsidP="00E52853">
      <w:pPr>
        <w:pStyle w:val="ab"/>
      </w:pPr>
      <w:r>
        <w:t xml:space="preserve">Даш… Послушай… Из-за этого козла… ну твоего муженька, меня и пацанов заморозили в криогенной камере! И спустя </w:t>
      </w:r>
      <w:r w:rsidR="00381847">
        <w:rPr>
          <w:lang w:val="ru-RU"/>
        </w:rPr>
        <w:t>двадцать</w:t>
      </w:r>
      <w:r>
        <w:t xml:space="preserve"> лет мы здесь, всё такие же, ни капли не постарели.</w:t>
      </w:r>
    </w:p>
    <w:p w14:paraId="493F0D41" w14:textId="77777777" w:rsidR="00E7519B" w:rsidRDefault="00E7519B" w:rsidP="00E52853">
      <w:pPr>
        <w:pStyle w:val="a9"/>
      </w:pPr>
      <w:r>
        <w:t>ДАША</w:t>
      </w:r>
    </w:p>
    <w:p w14:paraId="12EC4E95" w14:textId="77777777" w:rsidR="00E7519B" w:rsidRDefault="00E7519B" w:rsidP="00E52853">
      <w:pPr>
        <w:pStyle w:val="ab"/>
      </w:pPr>
      <w:r>
        <w:t xml:space="preserve">Какая </w:t>
      </w:r>
      <w:r w:rsidR="00E52853">
        <w:t>ещё</w:t>
      </w:r>
      <w:r>
        <w:t xml:space="preserve"> камера!?</w:t>
      </w:r>
    </w:p>
    <w:p w14:paraId="0E8F670D" w14:textId="77777777" w:rsidR="00E7519B" w:rsidRDefault="00E7519B" w:rsidP="00E7519B">
      <w:pPr>
        <w:pStyle w:val="a7"/>
      </w:pPr>
      <w:r>
        <w:t xml:space="preserve">Даша </w:t>
      </w:r>
      <w:r w:rsidR="00E52853">
        <w:t>трёт</w:t>
      </w:r>
      <w:r>
        <w:t xml:space="preserve"> виски.</w:t>
      </w:r>
    </w:p>
    <w:p w14:paraId="2E7104B0" w14:textId="77777777" w:rsidR="00E7519B" w:rsidRDefault="00E7519B" w:rsidP="00E52853">
      <w:pPr>
        <w:pStyle w:val="a9"/>
      </w:pPr>
      <w:r>
        <w:t>ФИЛ</w:t>
      </w:r>
    </w:p>
    <w:p w14:paraId="40CD98CC" w14:textId="77777777" w:rsidR="00E7519B" w:rsidRDefault="00E7519B" w:rsidP="00E52853">
      <w:pPr>
        <w:pStyle w:val="ab"/>
      </w:pPr>
      <w:r>
        <w:t>Он хотел от нас избавиться.</w:t>
      </w:r>
    </w:p>
    <w:p w14:paraId="2A6BA12D" w14:textId="77777777" w:rsidR="00E7519B" w:rsidRDefault="00E7519B" w:rsidP="00E52853">
      <w:pPr>
        <w:pStyle w:val="a9"/>
      </w:pPr>
      <w:r>
        <w:t>ДАША</w:t>
      </w:r>
    </w:p>
    <w:p w14:paraId="7E1317BB" w14:textId="77777777" w:rsidR="00E7519B" w:rsidRDefault="00E7519B" w:rsidP="00E52853">
      <w:pPr>
        <w:pStyle w:val="ab"/>
      </w:pPr>
      <w:r>
        <w:t>Зачем!?</w:t>
      </w:r>
    </w:p>
    <w:p w14:paraId="3D825FB6" w14:textId="77777777" w:rsidR="00E7519B" w:rsidRDefault="00E7519B" w:rsidP="00E52853">
      <w:pPr>
        <w:pStyle w:val="a9"/>
      </w:pPr>
      <w:r>
        <w:t>ФИЛ</w:t>
      </w:r>
    </w:p>
    <w:p w14:paraId="4D9EAFD8" w14:textId="4081EC02" w:rsidR="00E7519B" w:rsidRDefault="00DC5CF0" w:rsidP="00E52853">
      <w:pPr>
        <w:pStyle w:val="ab"/>
      </w:pPr>
      <w:r w:rsidRPr="00DC5CF0">
        <w:rPr>
          <w:color w:val="00B050"/>
          <w:lang w:val="ru-RU"/>
        </w:rPr>
        <w:t>Видимо, ч</w:t>
      </w:r>
      <w:r w:rsidR="00E7519B">
        <w:t xml:space="preserve">тобы тебя получить! Он ещё с конкурса красоты глаз на тебя положил! Не надо было в ту ночь никуда ехать… Помнишь, ты не хотела отпускать? А Ноль </w:t>
      </w:r>
      <w:r w:rsidR="00E52853">
        <w:t>–</w:t>
      </w:r>
      <w:r w:rsidR="00E7519B">
        <w:t xml:space="preserve"> сука…</w:t>
      </w:r>
    </w:p>
    <w:p w14:paraId="5BCCCC6E" w14:textId="77777777" w:rsidR="00E7519B" w:rsidRDefault="00E7519B" w:rsidP="00E7519B">
      <w:pPr>
        <w:pStyle w:val="a7"/>
      </w:pPr>
      <w:r>
        <w:t>На глазах у Даши выступают слёзы.</w:t>
      </w:r>
    </w:p>
    <w:p w14:paraId="5ACB856E" w14:textId="77777777" w:rsidR="00E7519B" w:rsidRPr="00DC5CF0" w:rsidRDefault="00E7519B" w:rsidP="00E52853">
      <w:pPr>
        <w:pStyle w:val="a9"/>
        <w:rPr>
          <w:strike/>
          <w:color w:val="A6A6A6" w:themeColor="background1" w:themeShade="A6"/>
        </w:rPr>
      </w:pPr>
      <w:r w:rsidRPr="00DC5CF0">
        <w:rPr>
          <w:strike/>
          <w:color w:val="A6A6A6" w:themeColor="background1" w:themeShade="A6"/>
        </w:rPr>
        <w:t>ДАША</w:t>
      </w:r>
    </w:p>
    <w:p w14:paraId="4CCAB543" w14:textId="3D02C218" w:rsidR="00E7519B" w:rsidRDefault="00E7519B" w:rsidP="00E52853">
      <w:pPr>
        <w:pStyle w:val="ab"/>
        <w:rPr>
          <w:strike/>
          <w:color w:val="A6A6A6" w:themeColor="background1" w:themeShade="A6"/>
        </w:rPr>
      </w:pPr>
      <w:r w:rsidRPr="00DC5CF0">
        <w:rPr>
          <w:strike/>
          <w:color w:val="A6A6A6" w:themeColor="background1" w:themeShade="A6"/>
        </w:rPr>
        <w:t>Мне так тебя не хватало... Может, ты мне просто снишься?</w:t>
      </w:r>
    </w:p>
    <w:p w14:paraId="4305725E" w14:textId="77777777" w:rsidR="00DC5CF0" w:rsidRPr="00DC5CF0" w:rsidRDefault="00DC5CF0" w:rsidP="00DC5CF0">
      <w:pPr>
        <w:pStyle w:val="a9"/>
        <w:rPr>
          <w:color w:val="00B050"/>
        </w:rPr>
      </w:pPr>
      <w:r w:rsidRPr="00DC5CF0">
        <w:rPr>
          <w:color w:val="00B050"/>
        </w:rPr>
        <w:lastRenderedPageBreak/>
        <w:t>ДАША</w:t>
      </w:r>
    </w:p>
    <w:p w14:paraId="22DDF381" w14:textId="18CF8690" w:rsidR="00DC5CF0" w:rsidRPr="00DC5CF0" w:rsidRDefault="00DC5CF0" w:rsidP="00DC5CF0">
      <w:pPr>
        <w:pStyle w:val="ab"/>
        <w:rPr>
          <w:color w:val="00B050"/>
          <w:lang w:val="ru-RU"/>
        </w:rPr>
      </w:pPr>
      <w:r w:rsidRPr="00DC5CF0">
        <w:rPr>
          <w:color w:val="00B050"/>
        </w:rPr>
        <w:t>Господи, это всё бред какой-то. Как такое может быть? Мне это снится</w:t>
      </w:r>
      <w:r w:rsidRPr="00DC5CF0">
        <w:rPr>
          <w:color w:val="00B050"/>
          <w:lang w:val="ru-RU"/>
        </w:rPr>
        <w:t>,</w:t>
      </w:r>
      <w:r w:rsidRPr="00DC5CF0">
        <w:rPr>
          <w:color w:val="00B050"/>
        </w:rPr>
        <w:t xml:space="preserve"> что ли</w:t>
      </w:r>
      <w:r w:rsidRPr="00DC5CF0">
        <w:rPr>
          <w:color w:val="00B050"/>
          <w:lang w:val="ru-RU"/>
        </w:rPr>
        <w:t>…</w:t>
      </w:r>
    </w:p>
    <w:p w14:paraId="2DDCDA20" w14:textId="37D34F0A" w:rsidR="00DC5CF0" w:rsidRPr="00DC5CF0" w:rsidRDefault="00DC5CF0" w:rsidP="00DC5CF0">
      <w:pPr>
        <w:pStyle w:val="a7"/>
        <w:rPr>
          <w:color w:val="00B050"/>
        </w:rPr>
      </w:pPr>
      <w:r w:rsidRPr="00DC5CF0">
        <w:rPr>
          <w:color w:val="00B050"/>
        </w:rPr>
        <w:t>Фил берёт за руку Дашу, тянется к ней.</w:t>
      </w:r>
    </w:p>
    <w:p w14:paraId="17989F30" w14:textId="77777777" w:rsidR="00E7519B" w:rsidRDefault="00E7519B" w:rsidP="00E52853">
      <w:pPr>
        <w:pStyle w:val="a9"/>
      </w:pPr>
      <w:r>
        <w:t>ФИЛ</w:t>
      </w:r>
    </w:p>
    <w:p w14:paraId="551FB1BA" w14:textId="77777777" w:rsidR="00E7519B" w:rsidRDefault="00E7519B" w:rsidP="00E52853">
      <w:pPr>
        <w:pStyle w:val="ab"/>
      </w:pPr>
      <w:r>
        <w:t>Я сам до сих пор надеюсь, что это сон… Только проснуться не могу.</w:t>
      </w:r>
    </w:p>
    <w:p w14:paraId="3BF21CBD" w14:textId="77777777" w:rsidR="00E7519B" w:rsidRDefault="00E7519B" w:rsidP="00E7519B">
      <w:pPr>
        <w:pStyle w:val="a7"/>
      </w:pPr>
      <w:r w:rsidRPr="00DC5CF0">
        <w:rPr>
          <w:strike/>
          <w:color w:val="A6A6A6" w:themeColor="background1" w:themeShade="A6"/>
        </w:rPr>
        <w:t>Фил берёт за руку Дашу, тянется к ней.</w:t>
      </w:r>
      <w:r w:rsidRPr="00DC5CF0">
        <w:rPr>
          <w:color w:val="A6A6A6" w:themeColor="background1" w:themeShade="A6"/>
        </w:rPr>
        <w:t xml:space="preserve"> </w:t>
      </w:r>
      <w:r>
        <w:t>В окна светят фары. Даша в панике.</w:t>
      </w:r>
    </w:p>
    <w:p w14:paraId="52455547" w14:textId="77777777" w:rsidR="00E7519B" w:rsidRDefault="00E7519B" w:rsidP="00E52853">
      <w:pPr>
        <w:pStyle w:val="a9"/>
      </w:pPr>
      <w:r>
        <w:t>ДАША</w:t>
      </w:r>
    </w:p>
    <w:p w14:paraId="48E55DBC" w14:textId="77777777" w:rsidR="00E7519B" w:rsidRDefault="00E7519B" w:rsidP="00E52853">
      <w:pPr>
        <w:pStyle w:val="ab"/>
      </w:pPr>
      <w:r>
        <w:t>Уходи! Быстрее… Он приехал!</w:t>
      </w:r>
    </w:p>
    <w:p w14:paraId="2249C014" w14:textId="77777777" w:rsidR="00E7519B" w:rsidRDefault="00E7519B" w:rsidP="00E7519B">
      <w:pPr>
        <w:pStyle w:val="a7"/>
      </w:pPr>
      <w:r>
        <w:t>Фил прячется за шторой. Даша вытирает глаза, идёт на кухню. Ноль заходит домой.</w:t>
      </w:r>
    </w:p>
    <w:p w14:paraId="025A7D63" w14:textId="77777777" w:rsidR="00E7519B" w:rsidRDefault="00E7519B" w:rsidP="00E52853">
      <w:pPr>
        <w:pStyle w:val="a9"/>
      </w:pPr>
      <w:r>
        <w:t>НОЛЬ</w:t>
      </w:r>
    </w:p>
    <w:p w14:paraId="6488E254" w14:textId="77777777" w:rsidR="00E7519B" w:rsidRDefault="00E7519B" w:rsidP="00E52853">
      <w:pPr>
        <w:pStyle w:val="ab"/>
      </w:pPr>
      <w:r>
        <w:t>Дарья! Ты где? Почему не встречаешь?</w:t>
      </w:r>
    </w:p>
    <w:p w14:paraId="725FA687" w14:textId="77777777" w:rsidR="00E7519B" w:rsidRDefault="00E7519B" w:rsidP="00E7519B">
      <w:pPr>
        <w:pStyle w:val="a7"/>
      </w:pPr>
      <w:r>
        <w:t>Даша выходит, пытаясь улыбаться Нолю. Он целует её в щёку, замечает заплаканные глаза.</w:t>
      </w:r>
    </w:p>
    <w:p w14:paraId="5A847D1B" w14:textId="77777777" w:rsidR="00E7519B" w:rsidRDefault="00E7519B" w:rsidP="00E52853">
      <w:pPr>
        <w:pStyle w:val="a9"/>
      </w:pPr>
      <w:r>
        <w:t>НОЛЬ</w:t>
      </w:r>
    </w:p>
    <w:p w14:paraId="27C05C96" w14:textId="77777777" w:rsidR="00E7519B" w:rsidRDefault="00E7519B" w:rsidP="00E52853">
      <w:pPr>
        <w:pStyle w:val="ab"/>
      </w:pPr>
      <w:r>
        <w:t>Ты что, плакала?</w:t>
      </w:r>
    </w:p>
    <w:p w14:paraId="19ACAFED" w14:textId="77777777" w:rsidR="00E7519B" w:rsidRDefault="00E7519B" w:rsidP="00E52853">
      <w:pPr>
        <w:pStyle w:val="a9"/>
      </w:pPr>
      <w:r>
        <w:t>ДАША</w:t>
      </w:r>
    </w:p>
    <w:p w14:paraId="10E5CAE0" w14:textId="77777777" w:rsidR="00E7519B" w:rsidRDefault="00E7519B" w:rsidP="00E52853">
      <w:pPr>
        <w:pStyle w:val="ab"/>
      </w:pPr>
      <w:r>
        <w:t>Да я… Кино грустное смотрела.</w:t>
      </w:r>
    </w:p>
    <w:p w14:paraId="5AA4BA8E" w14:textId="77777777" w:rsidR="00E7519B" w:rsidRDefault="00E7519B" w:rsidP="00E7519B">
      <w:pPr>
        <w:pStyle w:val="a7"/>
      </w:pPr>
      <w:r>
        <w:t>Ноль проходит в гостиную, видит Лёшу, спящего с тазиком в обнимку.</w:t>
      </w:r>
    </w:p>
    <w:p w14:paraId="7C95C8DA" w14:textId="77777777" w:rsidR="00E7519B" w:rsidRDefault="00E7519B" w:rsidP="00E52853">
      <w:pPr>
        <w:pStyle w:val="a9"/>
      </w:pPr>
      <w:r>
        <w:t>НОЛЬ</w:t>
      </w:r>
    </w:p>
    <w:p w14:paraId="19474949" w14:textId="77777777" w:rsidR="00E7519B" w:rsidRDefault="00E7519B" w:rsidP="00E52853">
      <w:pPr>
        <w:pStyle w:val="ab"/>
      </w:pPr>
      <w:r>
        <w:t>Да, на такое кино без слёз не взглянешь…</w:t>
      </w:r>
    </w:p>
    <w:p w14:paraId="5ED3332F" w14:textId="5DCC209C" w:rsidR="00E7519B" w:rsidRDefault="00E7519B" w:rsidP="00E7519B">
      <w:pPr>
        <w:pStyle w:val="a7"/>
      </w:pPr>
      <w:r>
        <w:t>Ноль обращает внимание на штору возле окна гостиной, которую треп</w:t>
      </w:r>
      <w:r w:rsidR="00381847">
        <w:rPr>
          <w:lang w:val="ru-RU"/>
        </w:rPr>
        <w:t>л</w:t>
      </w:r>
      <w:r>
        <w:t xml:space="preserve">ет ветер. Подходит к шторе, </w:t>
      </w:r>
      <w:r w:rsidR="00E52853">
        <w:t>одёргивает</w:t>
      </w:r>
      <w:r>
        <w:t xml:space="preserve"> её и видит открытое окно. На подоконнике </w:t>
      </w:r>
      <w:r w:rsidR="00E52853">
        <w:t>–</w:t>
      </w:r>
      <w:r>
        <w:t xml:space="preserve"> след от обуви. Ноль проводит рукой по следу, задумывается.</w:t>
      </w:r>
    </w:p>
    <w:p w14:paraId="675F7EB8" w14:textId="52C48EBE" w:rsidR="00E7519B" w:rsidRDefault="00E52853" w:rsidP="00E7519B">
      <w:pPr>
        <w:pStyle w:val="a6"/>
      </w:pPr>
      <w:r>
        <w:t>6-4.</w:t>
      </w:r>
      <w:r>
        <w:tab/>
      </w:r>
      <w:r w:rsidR="00E7519B">
        <w:t xml:space="preserve">НАТ. ПАРКОВКА ЖК – </w:t>
      </w:r>
      <w:r w:rsidR="00DC5CF0" w:rsidRPr="00DC5CF0">
        <w:rPr>
          <w:color w:val="00B050"/>
        </w:rPr>
        <w:t>НОЧЬ</w:t>
      </w:r>
    </w:p>
    <w:p w14:paraId="558D4138" w14:textId="77777777" w:rsidR="00E7519B" w:rsidRDefault="00E7519B" w:rsidP="0071537A">
      <w:pPr>
        <w:pStyle w:val="a7"/>
        <w:keepLines/>
      </w:pPr>
      <w:r>
        <w:t xml:space="preserve">Чак сидит в машине, ждёт Олесю. Замечает через боковое зеркало, как подъезжает автомобиль. Из него выходит </w:t>
      </w:r>
      <w:r w:rsidR="003728EF">
        <w:t>П</w:t>
      </w:r>
      <w:r w:rsidR="003728EF" w:rsidRPr="0071537A">
        <w:t>ётр</w:t>
      </w:r>
      <w:r>
        <w:t xml:space="preserve">, открывает дверь Олесе. Он провожает её до входа. Олеся уходит. Чак психует, бьёт в руль, случайно нажимая сигнал. </w:t>
      </w:r>
      <w:r w:rsidR="003728EF">
        <w:t>П</w:t>
      </w:r>
      <w:r w:rsidR="003728EF" w:rsidRPr="0071537A">
        <w:t>ётр</w:t>
      </w:r>
      <w:r>
        <w:t xml:space="preserve"> от неожиданности нелепо дёргается и обращает внимание на машину Чака. Бегом садится в свою, с пробуксовкой уезжает.</w:t>
      </w:r>
    </w:p>
    <w:p w14:paraId="270BDC29" w14:textId="04483391" w:rsidR="00E7519B" w:rsidRDefault="0056696F" w:rsidP="00E7519B">
      <w:pPr>
        <w:pStyle w:val="a6"/>
      </w:pPr>
      <w:r>
        <w:lastRenderedPageBreak/>
        <w:t>6-5.</w:t>
      </w:r>
      <w:r>
        <w:tab/>
      </w:r>
      <w:r w:rsidR="00360409">
        <w:t>ИН</w:t>
      </w:r>
      <w:r w:rsidR="00E7519B">
        <w:t xml:space="preserve">Т. </w:t>
      </w:r>
      <w:r w:rsidR="00360409">
        <w:t>БОРДЕЛЬ (</w:t>
      </w:r>
      <w:r w:rsidR="00360409" w:rsidRPr="00360409">
        <w:rPr>
          <w:caps w:val="0"/>
        </w:rPr>
        <w:t>лестничная площадка</w:t>
      </w:r>
      <w:r w:rsidR="00360409">
        <w:t>)</w:t>
      </w:r>
      <w:r w:rsidR="00E7519B">
        <w:t xml:space="preserve"> </w:t>
      </w:r>
      <w:r>
        <w:t>–</w:t>
      </w:r>
      <w:r w:rsidR="00E7519B">
        <w:t xml:space="preserve"> </w:t>
      </w:r>
      <w:r w:rsidR="00DC5CF0" w:rsidRPr="00DC5CF0">
        <w:rPr>
          <w:color w:val="00B050"/>
        </w:rPr>
        <w:t>НОЧЬ</w:t>
      </w:r>
    </w:p>
    <w:p w14:paraId="0D09CA11" w14:textId="77777777" w:rsidR="00E7519B" w:rsidRDefault="00E7519B" w:rsidP="0071537A">
      <w:pPr>
        <w:pStyle w:val="a7"/>
        <w:keepNext/>
        <w:keepLines/>
      </w:pPr>
      <w:r>
        <w:t xml:space="preserve">Масса и Вжик стоят возле неприметной двери в </w:t>
      </w:r>
      <w:r w:rsidR="00360409">
        <w:rPr>
          <w:lang w:val="ru-RU"/>
        </w:rPr>
        <w:t>хрущёвке</w:t>
      </w:r>
      <w:r>
        <w:t>.</w:t>
      </w:r>
    </w:p>
    <w:p w14:paraId="4B99B85B" w14:textId="77777777" w:rsidR="00E7519B" w:rsidRDefault="00E7519B" w:rsidP="0056696F">
      <w:pPr>
        <w:pStyle w:val="a9"/>
      </w:pPr>
      <w:r>
        <w:t>МАССА</w:t>
      </w:r>
    </w:p>
    <w:p w14:paraId="63424E27" w14:textId="77777777" w:rsidR="00E7519B" w:rsidRDefault="00E7519B" w:rsidP="0056696F">
      <w:pPr>
        <w:pStyle w:val="ab"/>
      </w:pPr>
      <w:r>
        <w:t>А если ничё не получится?</w:t>
      </w:r>
    </w:p>
    <w:p w14:paraId="01BD18DF" w14:textId="77777777" w:rsidR="00E7519B" w:rsidRDefault="00E7519B" w:rsidP="0056696F">
      <w:pPr>
        <w:pStyle w:val="a9"/>
      </w:pPr>
      <w:r>
        <w:t>ВЖИК</w:t>
      </w:r>
    </w:p>
    <w:p w14:paraId="4E6FC94D" w14:textId="77777777" w:rsidR="00E7519B" w:rsidRDefault="00E7519B" w:rsidP="0056696F">
      <w:pPr>
        <w:pStyle w:val="ab"/>
      </w:pPr>
      <w:r>
        <w:t>Придётся у Шурупа домкрат брать… Меня другое напрягает. Это место Шуруп посоветовал, а у него всегда бабы страшные были.</w:t>
      </w:r>
    </w:p>
    <w:p w14:paraId="318A61D9" w14:textId="77777777" w:rsidR="00E7519B" w:rsidRDefault="00E7519B" w:rsidP="0056696F">
      <w:pPr>
        <w:pStyle w:val="a9"/>
      </w:pPr>
      <w:r>
        <w:t>МАССА</w:t>
      </w:r>
    </w:p>
    <w:p w14:paraId="24D88844" w14:textId="77777777" w:rsidR="00E7519B" w:rsidRDefault="00E7519B" w:rsidP="0056696F">
      <w:pPr>
        <w:pStyle w:val="ab"/>
      </w:pPr>
      <w:r>
        <w:t>Ты сам сказал, надо проверить.</w:t>
      </w:r>
    </w:p>
    <w:p w14:paraId="21F068A7" w14:textId="77777777" w:rsidR="00E7519B" w:rsidRDefault="00E7519B" w:rsidP="0056696F">
      <w:pPr>
        <w:pStyle w:val="a9"/>
      </w:pPr>
      <w:r>
        <w:t>ВЖИК</w:t>
      </w:r>
    </w:p>
    <w:p w14:paraId="1EEBA13E" w14:textId="77777777" w:rsidR="00E7519B" w:rsidRDefault="00E7519B" w:rsidP="0056696F">
      <w:pPr>
        <w:pStyle w:val="ab"/>
      </w:pPr>
      <w:r>
        <w:t>Главное, чтобы после этой проверки ещё больше проверок не понадобилось.</w:t>
      </w:r>
    </w:p>
    <w:p w14:paraId="50958171" w14:textId="2EB9F298" w:rsidR="00E7519B" w:rsidRDefault="00E7519B" w:rsidP="00E7519B">
      <w:pPr>
        <w:pStyle w:val="a7"/>
      </w:pPr>
      <w:r>
        <w:t xml:space="preserve">Масса нажимает звонок. Дверь открывает </w:t>
      </w:r>
      <w:r w:rsidRPr="00DC5CF0">
        <w:rPr>
          <w:strike/>
          <w:color w:val="A6A6A6" w:themeColor="background1" w:themeShade="A6"/>
        </w:rPr>
        <w:t>очень некрасивая</w:t>
      </w:r>
      <w:r w:rsidRPr="00DC5CF0">
        <w:rPr>
          <w:color w:val="A6A6A6" w:themeColor="background1" w:themeShade="A6"/>
        </w:rPr>
        <w:t xml:space="preserve"> </w:t>
      </w:r>
      <w:r w:rsidR="00DC5CF0" w:rsidRPr="00DC5CF0">
        <w:rPr>
          <w:color w:val="00B050"/>
          <w:lang w:val="ru-RU"/>
        </w:rPr>
        <w:t>эффектная</w:t>
      </w:r>
      <w:r w:rsidR="00DC5CF0">
        <w:rPr>
          <w:lang w:val="ru-RU"/>
        </w:rPr>
        <w:t xml:space="preserve"> </w:t>
      </w:r>
      <w:r>
        <w:t>женщина в халат</w:t>
      </w:r>
      <w:r w:rsidRPr="00DC5CF0">
        <w:rPr>
          <w:color w:val="00B050"/>
        </w:rPr>
        <w:t>е</w:t>
      </w:r>
      <w:r w:rsidR="00381847">
        <w:rPr>
          <w:lang w:val="ru-RU"/>
        </w:rPr>
        <w:t xml:space="preserve"> </w:t>
      </w:r>
      <w:r w:rsidR="00DC5CF0" w:rsidRPr="00DC5CF0">
        <w:rPr>
          <w:color w:val="00B050"/>
          <w:lang w:val="ru-RU"/>
        </w:rPr>
        <w:t xml:space="preserve">с мундштуком </w:t>
      </w:r>
      <w:r w:rsidR="00381847">
        <w:rPr>
          <w:lang w:val="ru-RU"/>
        </w:rPr>
        <w:t>(МАМКА)</w:t>
      </w:r>
      <w:r>
        <w:t>.</w:t>
      </w:r>
    </w:p>
    <w:p w14:paraId="1293B58E" w14:textId="5E381129" w:rsidR="00E7519B" w:rsidRPr="00381847" w:rsidRDefault="00381847" w:rsidP="0056696F">
      <w:pPr>
        <w:pStyle w:val="a9"/>
        <w:rPr>
          <w:lang w:val="ru-RU"/>
        </w:rPr>
      </w:pPr>
      <w:r>
        <w:rPr>
          <w:lang w:val="ru-RU"/>
        </w:rPr>
        <w:t>МАМКА</w:t>
      </w:r>
    </w:p>
    <w:p w14:paraId="47A8B279" w14:textId="77777777" w:rsidR="00E7519B" w:rsidRDefault="00E7519B" w:rsidP="0056696F">
      <w:pPr>
        <w:pStyle w:val="ab"/>
      </w:pPr>
      <w:r>
        <w:t>Мальчики, вы за курсовой от Руслана Геннадьевича?</w:t>
      </w:r>
    </w:p>
    <w:p w14:paraId="2DD3940A" w14:textId="77777777" w:rsidR="00E7519B" w:rsidRDefault="00E7519B" w:rsidP="0056696F">
      <w:pPr>
        <w:pStyle w:val="a9"/>
      </w:pPr>
      <w:r>
        <w:t>МАССА</w:t>
      </w:r>
    </w:p>
    <w:p w14:paraId="28E3136F" w14:textId="77777777" w:rsidR="00E7519B" w:rsidRDefault="00E7519B" w:rsidP="0056696F">
      <w:pPr>
        <w:pStyle w:val="ab"/>
      </w:pPr>
      <w:r>
        <w:t>Нет. Мы за сексом, от Шурупа Шуруповича!</w:t>
      </w:r>
    </w:p>
    <w:p w14:paraId="2A6D4DF6" w14:textId="6CA7D2FF" w:rsidR="00E7519B" w:rsidRPr="00381847" w:rsidRDefault="00381847" w:rsidP="0056696F">
      <w:pPr>
        <w:pStyle w:val="a9"/>
        <w:rPr>
          <w:lang w:val="ru-RU"/>
        </w:rPr>
      </w:pPr>
      <w:r>
        <w:rPr>
          <w:lang w:val="ru-RU"/>
        </w:rPr>
        <w:t>МАМКА</w:t>
      </w:r>
    </w:p>
    <w:p w14:paraId="3E549888" w14:textId="77777777" w:rsidR="00E7519B" w:rsidRDefault="00E7519B" w:rsidP="0056696F">
      <w:pPr>
        <w:pStyle w:val="ab"/>
      </w:pPr>
      <w:r>
        <w:t>Проходите. Шурупчику привет. Передайте: если таблетки всё-таки помогут, милости просим.</w:t>
      </w:r>
    </w:p>
    <w:p w14:paraId="4E6C5BCB" w14:textId="77777777" w:rsidR="00E7519B" w:rsidRDefault="00E7519B" w:rsidP="0056696F">
      <w:pPr>
        <w:pStyle w:val="a9"/>
      </w:pPr>
      <w:r>
        <w:t>ВЖИК</w:t>
      </w:r>
    </w:p>
    <w:p w14:paraId="2E0A520A" w14:textId="77777777" w:rsidR="0056696F" w:rsidRDefault="00E7519B" w:rsidP="0056696F">
      <w:pPr>
        <w:pStyle w:val="ae"/>
      </w:pPr>
      <w:r>
        <w:t>(шёпотом)</w:t>
      </w:r>
    </w:p>
    <w:p w14:paraId="5CFA148F" w14:textId="2E9C7135" w:rsidR="00E7519B" w:rsidRDefault="00E7519B" w:rsidP="0056696F">
      <w:pPr>
        <w:pStyle w:val="ab"/>
      </w:pPr>
      <w:r>
        <w:t>Ну я ж тебе говорил…</w:t>
      </w:r>
    </w:p>
    <w:p w14:paraId="42AFDCBD" w14:textId="52B33F43" w:rsidR="00DC5CF0" w:rsidRPr="00DC5CF0" w:rsidRDefault="00DC5CF0" w:rsidP="00DC5CF0">
      <w:pPr>
        <w:pStyle w:val="a7"/>
        <w:rPr>
          <w:color w:val="00B050"/>
        </w:rPr>
      </w:pPr>
      <w:r w:rsidRPr="00DC5CF0">
        <w:rPr>
          <w:color w:val="00B050"/>
        </w:rPr>
        <w:t xml:space="preserve">Мамка разворачивается и уходит в глубь </w:t>
      </w:r>
      <w:r w:rsidRPr="00DC5CF0">
        <w:rPr>
          <w:color w:val="00B050"/>
        </w:rPr>
        <w:t>тёмного</w:t>
      </w:r>
      <w:r w:rsidRPr="00DC5CF0">
        <w:rPr>
          <w:color w:val="00B050"/>
        </w:rPr>
        <w:t xml:space="preserve"> коридора, парни за ней.</w:t>
      </w:r>
    </w:p>
    <w:p w14:paraId="00F3A45E" w14:textId="74FBB6C8" w:rsidR="00E7519B" w:rsidRDefault="0056696F" w:rsidP="00E7519B">
      <w:pPr>
        <w:pStyle w:val="a6"/>
      </w:pPr>
      <w:r>
        <w:t>6-6.</w:t>
      </w:r>
      <w:r>
        <w:tab/>
      </w:r>
      <w:r w:rsidR="00E7519B">
        <w:t>ИНТ. Б</w:t>
      </w:r>
      <w:r>
        <w:t>О</w:t>
      </w:r>
      <w:r w:rsidR="00E7519B">
        <w:t>РДЕЛЬ</w:t>
      </w:r>
      <w:r>
        <w:t xml:space="preserve"> (</w:t>
      </w:r>
      <w:r w:rsidRPr="0056696F">
        <w:rPr>
          <w:caps w:val="0"/>
        </w:rPr>
        <w:t>прихожая, коридор</w:t>
      </w:r>
      <w:r>
        <w:t>)</w:t>
      </w:r>
      <w:r w:rsidR="00E7519B">
        <w:t xml:space="preserve"> </w:t>
      </w:r>
      <w:r>
        <w:t>–</w:t>
      </w:r>
      <w:r w:rsidR="00E7519B">
        <w:t xml:space="preserve"> </w:t>
      </w:r>
      <w:r w:rsidR="00DC5CF0" w:rsidRPr="00DC5CF0">
        <w:rPr>
          <w:color w:val="00B050"/>
        </w:rPr>
        <w:t>НОЧЬ</w:t>
      </w:r>
    </w:p>
    <w:p w14:paraId="1DF56BA3" w14:textId="2F26DD8E" w:rsidR="00E7519B" w:rsidRDefault="00E7519B" w:rsidP="0071537A">
      <w:pPr>
        <w:pStyle w:val="a7"/>
        <w:keepNext/>
        <w:keepLines/>
      </w:pPr>
      <w:r>
        <w:t xml:space="preserve">Масса и Вжик заходят в квартиру. Их </w:t>
      </w:r>
      <w:r w:rsidR="00DC5CF0" w:rsidRPr="00DC5CF0">
        <w:rPr>
          <w:color w:val="00B050"/>
        </w:rPr>
        <w:t>в прихожей</w:t>
      </w:r>
      <w:r w:rsidR="00DC5CF0" w:rsidRPr="00DC5CF0">
        <w:rPr>
          <w:color w:val="00B050"/>
          <w:lang w:val="ru-RU"/>
        </w:rPr>
        <w:t xml:space="preserve"> </w:t>
      </w:r>
      <w:r>
        <w:t>тут же встречает шеренга проституток на разный вкус</w:t>
      </w:r>
      <w:r w:rsidR="00DC5CF0" w:rsidRPr="00DC5CF0">
        <w:rPr>
          <w:color w:val="00B050"/>
          <w:lang w:val="ru-RU"/>
        </w:rPr>
        <w:t>:</w:t>
      </w:r>
      <w:r>
        <w:t xml:space="preserve"> </w:t>
      </w:r>
      <w:r w:rsidR="00DC5CF0" w:rsidRPr="001027DE">
        <w:rPr>
          <w:caps/>
          <w:color w:val="00B050"/>
        </w:rPr>
        <w:t>худая путана</w:t>
      </w:r>
      <w:r w:rsidR="00DC5CF0" w:rsidRPr="00DC5CF0">
        <w:rPr>
          <w:color w:val="00B050"/>
        </w:rPr>
        <w:t xml:space="preserve">, </w:t>
      </w:r>
      <w:r w:rsidR="00DC5CF0" w:rsidRPr="001027DE">
        <w:rPr>
          <w:caps/>
          <w:color w:val="00B050"/>
        </w:rPr>
        <w:t>полная путана</w:t>
      </w:r>
      <w:r w:rsidR="00DC5CF0" w:rsidRPr="00DC5CF0">
        <w:rPr>
          <w:color w:val="00B050"/>
        </w:rPr>
        <w:t xml:space="preserve">, </w:t>
      </w:r>
      <w:r w:rsidR="00DC5CF0" w:rsidRPr="001027DE">
        <w:rPr>
          <w:caps/>
          <w:color w:val="00B050"/>
        </w:rPr>
        <w:t>очень высокая путана, путана карлик</w:t>
      </w:r>
      <w:r w:rsidR="00DC5CF0" w:rsidRPr="00DC5CF0">
        <w:rPr>
          <w:color w:val="00B050"/>
        </w:rPr>
        <w:t xml:space="preserve">, </w:t>
      </w:r>
      <w:r w:rsidR="00DC5CF0" w:rsidRPr="001027DE">
        <w:rPr>
          <w:caps/>
          <w:color w:val="00B050"/>
        </w:rPr>
        <w:t>обычная путана</w:t>
      </w:r>
      <w:r w:rsidR="00DC5CF0" w:rsidRPr="00DC5CF0">
        <w:rPr>
          <w:color w:val="00B050"/>
        </w:rPr>
        <w:t>.</w:t>
      </w:r>
      <w:r w:rsidR="00DC5CF0" w:rsidRPr="00DC5CF0">
        <w:rPr>
          <w:color w:val="00B050"/>
          <w:lang w:val="ru-RU"/>
        </w:rPr>
        <w:t xml:space="preserve"> </w:t>
      </w:r>
      <w:r>
        <w:t>Масса заводится.</w:t>
      </w:r>
    </w:p>
    <w:p w14:paraId="2922FD23" w14:textId="77777777" w:rsidR="001027DE" w:rsidRPr="001027DE" w:rsidRDefault="001027DE" w:rsidP="001027DE">
      <w:pPr>
        <w:pStyle w:val="a9"/>
        <w:rPr>
          <w:color w:val="00B050"/>
        </w:rPr>
      </w:pPr>
      <w:r w:rsidRPr="001027DE">
        <w:rPr>
          <w:color w:val="00B050"/>
        </w:rPr>
        <w:t>МАМКА</w:t>
      </w:r>
    </w:p>
    <w:p w14:paraId="3E55F57E" w14:textId="77777777" w:rsidR="001027DE" w:rsidRPr="001027DE" w:rsidRDefault="001027DE" w:rsidP="001027DE">
      <w:pPr>
        <w:pStyle w:val="ae"/>
        <w:rPr>
          <w:color w:val="00B050"/>
        </w:rPr>
      </w:pPr>
      <w:r w:rsidRPr="001027DE">
        <w:rPr>
          <w:color w:val="00B050"/>
        </w:rPr>
        <w:t>(девочкам)</w:t>
      </w:r>
    </w:p>
    <w:p w14:paraId="010E5B5E" w14:textId="02B7AB15" w:rsidR="001027DE" w:rsidRPr="001027DE" w:rsidRDefault="001027DE" w:rsidP="001027DE">
      <w:pPr>
        <w:pStyle w:val="ab"/>
        <w:rPr>
          <w:color w:val="00B050"/>
        </w:rPr>
      </w:pPr>
      <w:r w:rsidRPr="001027DE">
        <w:rPr>
          <w:color w:val="00B050"/>
        </w:rPr>
        <w:t>Спинки держим, ну.</w:t>
      </w:r>
    </w:p>
    <w:p w14:paraId="6B2F1C9D" w14:textId="77777777" w:rsidR="00E7519B" w:rsidRDefault="00E7519B" w:rsidP="0056696F">
      <w:pPr>
        <w:pStyle w:val="a9"/>
      </w:pPr>
      <w:r>
        <w:lastRenderedPageBreak/>
        <w:t>МАССА</w:t>
      </w:r>
    </w:p>
    <w:p w14:paraId="0969948F" w14:textId="77777777" w:rsidR="00E7519B" w:rsidRDefault="00E7519B" w:rsidP="0056696F">
      <w:pPr>
        <w:pStyle w:val="ab"/>
      </w:pPr>
      <w:r>
        <w:t>Я, чур, первый выбираю!</w:t>
      </w:r>
    </w:p>
    <w:p w14:paraId="3274E1D4" w14:textId="77777777" w:rsidR="00E7519B" w:rsidRDefault="00E7519B" w:rsidP="00E7519B">
      <w:pPr>
        <w:pStyle w:val="a7"/>
      </w:pPr>
      <w:r>
        <w:t>Масса закрывает глаза. Вжик не понимает, что он делает. Масса начинает выбирать считалочкой.</w:t>
      </w:r>
    </w:p>
    <w:p w14:paraId="49085E7A" w14:textId="77777777" w:rsidR="00E7519B" w:rsidRDefault="00E7519B" w:rsidP="0056696F">
      <w:pPr>
        <w:pStyle w:val="a9"/>
      </w:pPr>
      <w:r>
        <w:t>МАССА</w:t>
      </w:r>
    </w:p>
    <w:p w14:paraId="611D4DB4" w14:textId="75581D20" w:rsidR="00E7519B" w:rsidRDefault="00E7519B" w:rsidP="0056696F">
      <w:pPr>
        <w:pStyle w:val="ab"/>
      </w:pPr>
      <w:r>
        <w:t xml:space="preserve">С дядей Олегом в кровать захотели, каждая </w:t>
      </w:r>
      <w:r w:rsidR="0056696F">
        <w:t>тёлочка</w:t>
      </w:r>
      <w:r>
        <w:t xml:space="preserve"> в этом борделе, Дядя Олег настоящий мужик </w:t>
      </w:r>
      <w:r w:rsidR="0056696F">
        <w:t>–</w:t>
      </w:r>
      <w:r>
        <w:t xml:space="preserve"> всех заберёт, а оставшихся </w:t>
      </w:r>
      <w:r w:rsidR="0056696F">
        <w:t>–</w:t>
      </w:r>
      <w:r>
        <w:t xml:space="preserve"> Вжик!</w:t>
      </w:r>
    </w:p>
    <w:p w14:paraId="3C3AD4FF" w14:textId="7CD7B85F" w:rsidR="00E7519B" w:rsidRDefault="00E7519B" w:rsidP="00E7519B">
      <w:pPr>
        <w:pStyle w:val="a7"/>
        <w:rPr>
          <w:color w:val="00B050"/>
          <w:lang w:val="ru-RU"/>
        </w:rPr>
      </w:pPr>
      <w:r>
        <w:t xml:space="preserve">Масса останавливает палец на пухлой путане. Радостный, открывает глаза. </w:t>
      </w:r>
      <w:r w:rsidRPr="001027DE">
        <w:rPr>
          <w:strike/>
          <w:color w:val="A6A6A6" w:themeColor="background1" w:themeShade="A6"/>
        </w:rPr>
        <w:t>Расстраивается, но берёт её за руку, она его уводит. Оставшиеся в шоке. Вжик стеснительно смотрит на всех. Все проститутки выше Вжика (ростом от 180)</w:t>
      </w:r>
      <w:r w:rsidR="00381847" w:rsidRPr="001027DE">
        <w:rPr>
          <w:strike/>
          <w:color w:val="A6A6A6" w:themeColor="background1" w:themeShade="A6"/>
          <w:lang w:val="ru-RU"/>
        </w:rPr>
        <w:t>,</w:t>
      </w:r>
      <w:r w:rsidRPr="001027DE">
        <w:rPr>
          <w:strike/>
          <w:color w:val="A6A6A6" w:themeColor="background1" w:themeShade="A6"/>
        </w:rPr>
        <w:t xml:space="preserve"> он взглядом проходит по всей шеренге и последней замечает маленькую путану</w:t>
      </w:r>
      <w:r w:rsidR="0056696F" w:rsidRPr="001027DE">
        <w:rPr>
          <w:strike/>
          <w:color w:val="A6A6A6" w:themeColor="background1" w:themeShade="A6"/>
          <w:lang w:val="ru-RU"/>
        </w:rPr>
        <w:t xml:space="preserve"> (НИЗКАЯ ПУТАНА)</w:t>
      </w:r>
      <w:r w:rsidRPr="001027DE">
        <w:rPr>
          <w:strike/>
          <w:color w:val="A6A6A6" w:themeColor="background1" w:themeShade="A6"/>
        </w:rPr>
        <w:t>.</w:t>
      </w:r>
      <w:r w:rsidR="001027DE" w:rsidRPr="001027DE">
        <w:rPr>
          <w:color w:val="A6A6A6" w:themeColor="background1" w:themeShade="A6"/>
          <w:lang w:val="ru-RU"/>
        </w:rPr>
        <w:t xml:space="preserve"> </w:t>
      </w:r>
      <w:r w:rsidR="001027DE" w:rsidRPr="001027DE">
        <w:rPr>
          <w:color w:val="00B050"/>
          <w:lang w:val="ru-RU"/>
        </w:rPr>
        <w:t>Путана закатывает глаза – опять ей работать.</w:t>
      </w:r>
    </w:p>
    <w:p w14:paraId="60347BA5" w14:textId="77777777" w:rsidR="001027DE" w:rsidRPr="001027DE" w:rsidRDefault="001027DE" w:rsidP="001027DE">
      <w:pPr>
        <w:pStyle w:val="a9"/>
        <w:rPr>
          <w:color w:val="00B050"/>
          <w:lang w:val="ru-RU"/>
        </w:rPr>
      </w:pPr>
      <w:r w:rsidRPr="001027DE">
        <w:rPr>
          <w:color w:val="00B050"/>
          <w:lang w:val="ru-RU"/>
        </w:rPr>
        <w:t>МАМКА</w:t>
      </w:r>
    </w:p>
    <w:p w14:paraId="40E61993" w14:textId="0CFEE4EB" w:rsidR="001027DE" w:rsidRDefault="001027DE" w:rsidP="001027DE">
      <w:pPr>
        <w:pStyle w:val="ab"/>
        <w:rPr>
          <w:color w:val="00B050"/>
        </w:rPr>
      </w:pPr>
      <w:r w:rsidRPr="001027DE">
        <w:rPr>
          <w:color w:val="00B050"/>
        </w:rPr>
        <w:t>Веселей, моя дорогая. Работа должна быть в удовольствие.</w:t>
      </w:r>
    </w:p>
    <w:p w14:paraId="29A0BD0D" w14:textId="33E72842" w:rsidR="001027DE" w:rsidRDefault="001027DE" w:rsidP="001027DE">
      <w:pPr>
        <w:pStyle w:val="a7"/>
        <w:rPr>
          <w:color w:val="00B050"/>
        </w:rPr>
      </w:pPr>
      <w:r w:rsidRPr="001027DE">
        <w:rPr>
          <w:color w:val="00B050"/>
        </w:rPr>
        <w:t>Путана берет Массу за руку и уводит.</w:t>
      </w:r>
    </w:p>
    <w:p w14:paraId="560F5426" w14:textId="77777777" w:rsidR="001027DE" w:rsidRPr="001027DE" w:rsidRDefault="001027DE" w:rsidP="001027DE">
      <w:pPr>
        <w:pStyle w:val="a9"/>
        <w:rPr>
          <w:color w:val="00B050"/>
        </w:rPr>
      </w:pPr>
      <w:r w:rsidRPr="001027DE">
        <w:rPr>
          <w:color w:val="00B050"/>
        </w:rPr>
        <w:t>МАМКА</w:t>
      </w:r>
    </w:p>
    <w:p w14:paraId="251C266D" w14:textId="77777777" w:rsidR="001027DE" w:rsidRPr="001027DE" w:rsidRDefault="001027DE" w:rsidP="001027DE">
      <w:pPr>
        <w:pStyle w:val="ae"/>
        <w:rPr>
          <w:color w:val="00B050"/>
        </w:rPr>
      </w:pPr>
      <w:r w:rsidRPr="001027DE">
        <w:rPr>
          <w:color w:val="00B050"/>
        </w:rPr>
        <w:t>(Вжику)</w:t>
      </w:r>
    </w:p>
    <w:p w14:paraId="46003854" w14:textId="04D4FF8B" w:rsidR="001027DE" w:rsidRDefault="001027DE" w:rsidP="001027DE">
      <w:pPr>
        <w:pStyle w:val="ab"/>
        <w:rPr>
          <w:color w:val="00B050"/>
        </w:rPr>
      </w:pPr>
      <w:r w:rsidRPr="001027DE">
        <w:rPr>
          <w:color w:val="00B050"/>
        </w:rPr>
        <w:t>Смелее, малыш. Время- деньги.</w:t>
      </w:r>
    </w:p>
    <w:p w14:paraId="7A5C2640" w14:textId="103D9605" w:rsidR="001027DE" w:rsidRPr="001027DE" w:rsidRDefault="001027DE" w:rsidP="001027DE">
      <w:pPr>
        <w:pStyle w:val="a7"/>
      </w:pPr>
      <w:r w:rsidRPr="001027DE">
        <w:t xml:space="preserve">Вжик стеснительно смотрит на всех. Проходит мимо каждой, выбирая. То слишком высокая, то слишком низкая, то слишком грустная. Проходя мимо каждой, он всё время оборачивается на </w:t>
      </w:r>
      <w:r>
        <w:rPr>
          <w:lang w:val="ru-RU"/>
        </w:rPr>
        <w:t>М</w:t>
      </w:r>
      <w:r w:rsidRPr="001027DE">
        <w:t xml:space="preserve">амку, будто за советом, та подаёт знаки – то или не то. В самом конце стоит </w:t>
      </w:r>
      <w:r>
        <w:rPr>
          <w:lang w:val="ru-RU"/>
        </w:rPr>
        <w:t>О</w:t>
      </w:r>
      <w:r w:rsidRPr="001027DE">
        <w:t>бычная путана, которая подходит Вжику по росту и размеру.</w:t>
      </w:r>
    </w:p>
    <w:p w14:paraId="380A15FA" w14:textId="77777777" w:rsidR="00E7519B" w:rsidRDefault="00E7519B" w:rsidP="0056696F">
      <w:pPr>
        <w:pStyle w:val="a9"/>
      </w:pPr>
      <w:r>
        <w:t>ВЖИК</w:t>
      </w:r>
    </w:p>
    <w:p w14:paraId="75F9DB67" w14:textId="51E42163" w:rsidR="00E7519B" w:rsidRDefault="00E7519B" w:rsidP="0056696F">
      <w:pPr>
        <w:pStyle w:val="ab"/>
      </w:pPr>
      <w:r>
        <w:t>Ну, видимо, ты…</w:t>
      </w:r>
    </w:p>
    <w:p w14:paraId="37E1A430" w14:textId="75A7C407" w:rsidR="001027DE" w:rsidRPr="001027DE" w:rsidRDefault="001027DE" w:rsidP="001027DE">
      <w:pPr>
        <w:pStyle w:val="a7"/>
        <w:rPr>
          <w:color w:val="00B050"/>
        </w:rPr>
      </w:pPr>
      <w:r w:rsidRPr="001027DE">
        <w:rPr>
          <w:color w:val="00B050"/>
        </w:rPr>
        <w:t>Мамка одобрительно кивает.</w:t>
      </w:r>
    </w:p>
    <w:p w14:paraId="0D62F87B" w14:textId="77777777" w:rsidR="00E7519B" w:rsidRDefault="0056696F" w:rsidP="00E7519B">
      <w:pPr>
        <w:pStyle w:val="a6"/>
      </w:pPr>
      <w:r>
        <w:t>6-7.</w:t>
      </w:r>
      <w:r>
        <w:tab/>
      </w:r>
      <w:r w:rsidR="00E7519B">
        <w:t>ИНТ. БОРДЕЛ</w:t>
      </w:r>
      <w:r>
        <w:t>Ь (</w:t>
      </w:r>
      <w:r w:rsidRPr="0056696F">
        <w:rPr>
          <w:caps w:val="0"/>
        </w:rPr>
        <w:t>комната</w:t>
      </w:r>
      <w:r w:rsidR="00E7519B" w:rsidRPr="0056696F">
        <w:rPr>
          <w:caps w:val="0"/>
        </w:rPr>
        <w:t xml:space="preserve"> 1</w:t>
      </w:r>
      <w:r>
        <w:t>)</w:t>
      </w:r>
      <w:r w:rsidR="00E7519B">
        <w:t xml:space="preserve"> </w:t>
      </w:r>
      <w:r>
        <w:t>–</w:t>
      </w:r>
      <w:r w:rsidR="00E7519B">
        <w:t xml:space="preserve"> НОЧЬ</w:t>
      </w:r>
    </w:p>
    <w:p w14:paraId="28E3361D" w14:textId="77777777" w:rsidR="00E7519B" w:rsidRDefault="00E7519B" w:rsidP="0071537A">
      <w:pPr>
        <w:pStyle w:val="a7"/>
        <w:keepNext/>
        <w:keepLines/>
      </w:pPr>
      <w:r>
        <w:t>Вжик волнительно сидит на кровати. Путана перед ним, делает массаж плеч.</w:t>
      </w:r>
    </w:p>
    <w:p w14:paraId="2F9FCF8D" w14:textId="7D1173B6" w:rsidR="00E7519B" w:rsidRDefault="001027DE" w:rsidP="0056696F">
      <w:pPr>
        <w:pStyle w:val="a9"/>
      </w:pPr>
      <w:r w:rsidRPr="001027DE">
        <w:rPr>
          <w:color w:val="00B050"/>
          <w:lang w:val="ru-RU"/>
        </w:rPr>
        <w:t>ОБЫЧНАЯ</w:t>
      </w:r>
      <w:r w:rsidR="00E7519B" w:rsidRPr="001027DE">
        <w:rPr>
          <w:color w:val="00B050"/>
        </w:rPr>
        <w:t xml:space="preserve"> </w:t>
      </w:r>
      <w:r w:rsidR="00E7519B">
        <w:t>ПУТАНА</w:t>
      </w:r>
    </w:p>
    <w:p w14:paraId="20EA25F9" w14:textId="77777777" w:rsidR="00E7519B" w:rsidRDefault="00E7519B" w:rsidP="0056696F">
      <w:pPr>
        <w:pStyle w:val="ab"/>
      </w:pPr>
      <w:r>
        <w:t>Чего такой напряжённый?</w:t>
      </w:r>
    </w:p>
    <w:p w14:paraId="51BF7B73" w14:textId="77777777" w:rsidR="00E7519B" w:rsidRDefault="00E7519B" w:rsidP="0056696F">
      <w:pPr>
        <w:pStyle w:val="a9"/>
      </w:pPr>
      <w:r>
        <w:t>ВЖИК</w:t>
      </w:r>
    </w:p>
    <w:p w14:paraId="39EFDB3F" w14:textId="77777777" w:rsidR="00E7519B" w:rsidRDefault="00E7519B" w:rsidP="0056696F">
      <w:pPr>
        <w:pStyle w:val="ab"/>
      </w:pPr>
      <w:r>
        <w:t>Да у меня этот… Вжик-вжик, последний раз был двадцать лет назад…</w:t>
      </w:r>
    </w:p>
    <w:p w14:paraId="41BACC04" w14:textId="796A5F97" w:rsidR="00E7519B" w:rsidRDefault="001027DE" w:rsidP="0056696F">
      <w:pPr>
        <w:pStyle w:val="a9"/>
      </w:pPr>
      <w:r w:rsidRPr="001027DE">
        <w:rPr>
          <w:color w:val="00B050"/>
          <w:lang w:val="ru-RU"/>
        </w:rPr>
        <w:lastRenderedPageBreak/>
        <w:t>ОБЫЧНАЯ</w:t>
      </w:r>
      <w:r w:rsidR="00E7519B" w:rsidRPr="001027DE">
        <w:rPr>
          <w:color w:val="00B050"/>
        </w:rPr>
        <w:t xml:space="preserve"> </w:t>
      </w:r>
      <w:r w:rsidR="00E7519B">
        <w:t>ПУТАНА</w:t>
      </w:r>
    </w:p>
    <w:p w14:paraId="36317DE9" w14:textId="77777777" w:rsidR="00E7519B" w:rsidRDefault="00E7519B" w:rsidP="0056696F">
      <w:pPr>
        <w:pStyle w:val="ab"/>
      </w:pPr>
      <w:r>
        <w:t>Ты чё? В детском саду шалил, а потом завязал? Ааа… прикалываешься?!</w:t>
      </w:r>
    </w:p>
    <w:p w14:paraId="23B81FEC" w14:textId="77777777" w:rsidR="00E7519B" w:rsidRDefault="00E7519B" w:rsidP="0056696F">
      <w:pPr>
        <w:pStyle w:val="a9"/>
      </w:pPr>
      <w:r>
        <w:t>ВЖИК</w:t>
      </w:r>
    </w:p>
    <w:p w14:paraId="69AD7720" w14:textId="77777777" w:rsidR="00E7519B" w:rsidRDefault="00E7519B" w:rsidP="0056696F">
      <w:pPr>
        <w:pStyle w:val="ab"/>
      </w:pPr>
      <w:r>
        <w:t xml:space="preserve">Прикалываюсь! Не двадцать </w:t>
      </w:r>
      <w:r w:rsidR="0056696F">
        <w:t>–</w:t>
      </w:r>
      <w:r>
        <w:t xml:space="preserve"> </w:t>
      </w:r>
      <w:r w:rsidR="0056696F">
        <w:rPr>
          <w:lang w:val="ru-RU"/>
        </w:rPr>
        <w:t>д</w:t>
      </w:r>
      <w:r>
        <w:t>вадцать два года.</w:t>
      </w:r>
    </w:p>
    <w:p w14:paraId="3EBFF106" w14:textId="77777777" w:rsidR="00E7519B" w:rsidRDefault="0056696F" w:rsidP="00E7519B">
      <w:pPr>
        <w:pStyle w:val="a6"/>
      </w:pPr>
      <w:r>
        <w:t>6-8.</w:t>
      </w:r>
      <w:r>
        <w:tab/>
      </w:r>
      <w:r w:rsidR="00E7519B">
        <w:t>ИНТ. БОРДЕЛ</w:t>
      </w:r>
      <w:r>
        <w:t>Ь (</w:t>
      </w:r>
      <w:r w:rsidRPr="0056696F">
        <w:rPr>
          <w:caps w:val="0"/>
        </w:rPr>
        <w:t>комната 2</w:t>
      </w:r>
      <w:r>
        <w:t xml:space="preserve">) – </w:t>
      </w:r>
      <w:r w:rsidR="00E7519B">
        <w:t>НОЧЬ</w:t>
      </w:r>
    </w:p>
    <w:p w14:paraId="648E4A52" w14:textId="77777777" w:rsidR="00E7519B" w:rsidRDefault="00E7519B" w:rsidP="0071537A">
      <w:pPr>
        <w:pStyle w:val="a7"/>
        <w:keepNext/>
        <w:keepLines/>
      </w:pPr>
      <w:r>
        <w:t>Полная путана танцует перед Массой танец живота.</w:t>
      </w:r>
    </w:p>
    <w:p w14:paraId="41C60F25" w14:textId="77777777" w:rsidR="00E7519B" w:rsidRDefault="00E7519B" w:rsidP="0056696F">
      <w:pPr>
        <w:pStyle w:val="a9"/>
      </w:pPr>
      <w:r>
        <w:t>ПОЛНАЯ ПУТАНА</w:t>
      </w:r>
    </w:p>
    <w:p w14:paraId="663FD2BC" w14:textId="5B125FE0" w:rsidR="00E7519B" w:rsidRDefault="00E7519B" w:rsidP="0056696F">
      <w:pPr>
        <w:pStyle w:val="ab"/>
      </w:pPr>
      <w:r>
        <w:t>Скажи, малыш, что ты любишь? Пожёстче или нежнее?</w:t>
      </w:r>
    </w:p>
    <w:p w14:paraId="39845D66" w14:textId="77777777" w:rsidR="00E7519B" w:rsidRDefault="00E7519B" w:rsidP="0056696F">
      <w:pPr>
        <w:pStyle w:val="a9"/>
      </w:pPr>
      <w:r>
        <w:t>МАССА</w:t>
      </w:r>
    </w:p>
    <w:p w14:paraId="25FFE97F" w14:textId="77777777" w:rsidR="00E7519B" w:rsidRDefault="00E7519B" w:rsidP="0034213C">
      <w:pPr>
        <w:pStyle w:val="ab"/>
      </w:pPr>
      <w:r>
        <w:t>Ну… Вообще, я поесть люблю…</w:t>
      </w:r>
    </w:p>
    <w:p w14:paraId="65AD8600" w14:textId="77777777" w:rsidR="00E7519B" w:rsidRDefault="00E7519B" w:rsidP="0056696F">
      <w:pPr>
        <w:pStyle w:val="a9"/>
      </w:pPr>
      <w:r>
        <w:t>ПОЛНАЯ ПУТАНА</w:t>
      </w:r>
    </w:p>
    <w:p w14:paraId="4CFA982C" w14:textId="77777777" w:rsidR="00E7519B" w:rsidRDefault="00E7519B" w:rsidP="0034213C">
      <w:pPr>
        <w:pStyle w:val="ab"/>
      </w:pPr>
      <w:r>
        <w:t>Не поверишь… Я тоже!!!</w:t>
      </w:r>
    </w:p>
    <w:p w14:paraId="44ACB896" w14:textId="77777777" w:rsidR="00E7519B" w:rsidRDefault="00E7519B" w:rsidP="00E7519B">
      <w:pPr>
        <w:pStyle w:val="a7"/>
      </w:pPr>
      <w:r>
        <w:t>Путана запрыгивает на Массу всем телом, кусает за ухо, он в шоке.</w:t>
      </w:r>
    </w:p>
    <w:p w14:paraId="2DE0BF41" w14:textId="0A00BF2D" w:rsidR="00381847" w:rsidRPr="00381847" w:rsidRDefault="00E7519B" w:rsidP="00381847">
      <w:pPr>
        <w:pStyle w:val="afa"/>
      </w:pPr>
      <w:r>
        <w:t>С</w:t>
      </w:r>
      <w:r w:rsidR="00381847">
        <w:t>ПЛИТ</w:t>
      </w:r>
    </w:p>
    <w:p w14:paraId="31321BD9" w14:textId="12E8573A" w:rsidR="00E7519B" w:rsidRDefault="00381847" w:rsidP="00E7519B">
      <w:pPr>
        <w:pStyle w:val="a7"/>
      </w:pPr>
      <w:r>
        <w:t>Эротическая музыка.</w:t>
      </w:r>
      <w:r>
        <w:rPr>
          <w:lang w:val="ru-RU"/>
        </w:rPr>
        <w:t xml:space="preserve"> </w:t>
      </w:r>
      <w:r w:rsidR="00E7519B">
        <w:t>Крупным лица Массы и Вжика. Оба с круглыми глазами. Резко зажмуриваются. Звук выстрела пистолета. Расслабленные лица. На экране появляется медицинская печать с надписью: «Не отморожено».</w:t>
      </w:r>
    </w:p>
    <w:p w14:paraId="6A632700" w14:textId="77777777" w:rsidR="00E7519B" w:rsidRDefault="0034213C" w:rsidP="00E7519B">
      <w:pPr>
        <w:pStyle w:val="a6"/>
      </w:pPr>
      <w:r>
        <w:t>6-9.</w:t>
      </w:r>
      <w:r>
        <w:tab/>
      </w:r>
      <w:r w:rsidR="00E7519B">
        <w:t>ИНТ. БОРДЕЛ</w:t>
      </w:r>
      <w:r>
        <w:t>Ь (</w:t>
      </w:r>
      <w:r w:rsidRPr="0034213C">
        <w:rPr>
          <w:caps w:val="0"/>
        </w:rPr>
        <w:t>коридор</w:t>
      </w:r>
      <w:r>
        <w:t>)</w:t>
      </w:r>
      <w:r w:rsidR="00E7519B">
        <w:t xml:space="preserve"> </w:t>
      </w:r>
      <w:r>
        <w:t>–</w:t>
      </w:r>
      <w:r w:rsidR="00E7519B">
        <w:t xml:space="preserve"> НОЧЬ</w:t>
      </w:r>
    </w:p>
    <w:p w14:paraId="78DC1CAA" w14:textId="18C5884F" w:rsidR="00E7519B" w:rsidRDefault="00E7519B" w:rsidP="0071537A">
      <w:pPr>
        <w:pStyle w:val="a7"/>
        <w:keepNext/>
        <w:keepLines/>
      </w:pPr>
      <w:r>
        <w:t xml:space="preserve">Одновременно из двух разных комнат под крутую музыку выходит Масса и Вжик, отбивают друг другу кулачки. Уходят счастливые. Из этих же дверей вылезают </w:t>
      </w:r>
      <w:r w:rsidR="0034213C" w:rsidRPr="0071537A">
        <w:t>П</w:t>
      </w:r>
      <w:r>
        <w:t xml:space="preserve">ухлая и </w:t>
      </w:r>
      <w:r w:rsidR="001027DE" w:rsidRPr="001027DE">
        <w:rPr>
          <w:color w:val="00B050"/>
          <w:lang w:val="ru-RU"/>
        </w:rPr>
        <w:t>Обычная</w:t>
      </w:r>
      <w:r>
        <w:t xml:space="preserve"> путана.</w:t>
      </w:r>
    </w:p>
    <w:p w14:paraId="2F4494A7" w14:textId="153AD97D" w:rsidR="00E7519B" w:rsidRDefault="001027DE" w:rsidP="0034213C">
      <w:pPr>
        <w:pStyle w:val="a9"/>
      </w:pPr>
      <w:r w:rsidRPr="001027DE">
        <w:rPr>
          <w:color w:val="00B050"/>
          <w:lang w:val="ru-RU"/>
        </w:rPr>
        <w:t>ОБЫЧНАЯ</w:t>
      </w:r>
      <w:r w:rsidR="00E7519B" w:rsidRPr="001027DE">
        <w:rPr>
          <w:color w:val="00B050"/>
        </w:rPr>
        <w:t xml:space="preserve"> </w:t>
      </w:r>
      <w:r w:rsidR="00E7519B">
        <w:t>ПУТАНА</w:t>
      </w:r>
    </w:p>
    <w:p w14:paraId="75079DE9" w14:textId="77777777" w:rsidR="00E7519B" w:rsidRDefault="00E7519B" w:rsidP="0034213C">
      <w:pPr>
        <w:pStyle w:val="ab"/>
      </w:pPr>
      <w:r>
        <w:t>И стоило из-за пяти минут приходить?</w:t>
      </w:r>
    </w:p>
    <w:p w14:paraId="4041EC48" w14:textId="77777777" w:rsidR="00E7519B" w:rsidRDefault="00E7519B" w:rsidP="00E7519B">
      <w:pPr>
        <w:pStyle w:val="a7"/>
      </w:pPr>
      <w:r>
        <w:t>Эффект зажёвывания крутой музыки.</w:t>
      </w:r>
    </w:p>
    <w:p w14:paraId="3C124AB7" w14:textId="77777777" w:rsidR="00E7519B" w:rsidRDefault="00E7519B" w:rsidP="0034213C">
      <w:pPr>
        <w:pStyle w:val="a9"/>
      </w:pPr>
      <w:r>
        <w:t>ПОЛНАЯ ПУТАНА</w:t>
      </w:r>
    </w:p>
    <w:p w14:paraId="24C9300A" w14:textId="3F5C35CE" w:rsidR="00E7519B" w:rsidRDefault="00E7519B" w:rsidP="0034213C">
      <w:pPr>
        <w:pStyle w:val="ab"/>
      </w:pPr>
      <w:r>
        <w:t xml:space="preserve">Да ладно тебе, зато есть </w:t>
      </w:r>
      <w:r w:rsidR="00D72486">
        <w:rPr>
          <w:lang w:val="ru-RU"/>
        </w:rPr>
        <w:t>пятьдесят пять</w:t>
      </w:r>
      <w:r>
        <w:t xml:space="preserve"> минут, чтобы к завтрашнему зачёту подготовиться.</w:t>
      </w:r>
    </w:p>
    <w:p w14:paraId="5544B624" w14:textId="667A108C" w:rsidR="00E7519B" w:rsidRDefault="001027DE" w:rsidP="0034213C">
      <w:pPr>
        <w:pStyle w:val="a9"/>
      </w:pPr>
      <w:r w:rsidRPr="001027DE">
        <w:rPr>
          <w:color w:val="00B050"/>
          <w:lang w:val="ru-RU"/>
        </w:rPr>
        <w:t>ОБЫЧНАЯ</w:t>
      </w:r>
      <w:r w:rsidR="00E7519B" w:rsidRPr="001027DE">
        <w:rPr>
          <w:color w:val="00B050"/>
        </w:rPr>
        <w:t xml:space="preserve"> </w:t>
      </w:r>
      <w:r w:rsidR="00E7519B">
        <w:t>ПУТАНА</w:t>
      </w:r>
    </w:p>
    <w:p w14:paraId="7862BE77" w14:textId="1CCA9E6C" w:rsidR="001027DE" w:rsidRPr="001027DE" w:rsidRDefault="00E7519B" w:rsidP="001027DE">
      <w:pPr>
        <w:pStyle w:val="ab"/>
        <w:rPr>
          <w:color w:val="00B050"/>
          <w:lang w:val="ru-RU"/>
        </w:rPr>
      </w:pPr>
      <w:r w:rsidRPr="001027DE">
        <w:rPr>
          <w:strike/>
          <w:color w:val="A6A6A6" w:themeColor="background1" w:themeShade="A6"/>
        </w:rPr>
        <w:t>У тебя же скоро пересдача по сопромату! Учить будешь?</w:t>
      </w:r>
      <w:r w:rsidR="001027DE" w:rsidRPr="001027DE">
        <w:rPr>
          <w:color w:val="A6A6A6" w:themeColor="background1" w:themeShade="A6"/>
          <w:lang w:val="ru-RU"/>
        </w:rPr>
        <w:t xml:space="preserve"> </w:t>
      </w:r>
      <w:r w:rsidR="001027DE" w:rsidRPr="001027DE">
        <w:rPr>
          <w:color w:val="00B050"/>
          <w:lang w:val="ru-RU"/>
        </w:rPr>
        <w:t>Да ну на хрен. Мне депиляцию надо сделать.</w:t>
      </w:r>
    </w:p>
    <w:p w14:paraId="1CE55A17" w14:textId="77777777" w:rsidR="00E7519B" w:rsidRPr="001027DE" w:rsidRDefault="00E7519B" w:rsidP="0034213C">
      <w:pPr>
        <w:pStyle w:val="a9"/>
        <w:rPr>
          <w:strike/>
          <w:color w:val="A6A6A6" w:themeColor="background1" w:themeShade="A6"/>
        </w:rPr>
      </w:pPr>
      <w:r w:rsidRPr="001027DE">
        <w:rPr>
          <w:strike/>
          <w:color w:val="A6A6A6" w:themeColor="background1" w:themeShade="A6"/>
        </w:rPr>
        <w:lastRenderedPageBreak/>
        <w:t>ПОЛНАЯ ПУТАНА</w:t>
      </w:r>
    </w:p>
    <w:p w14:paraId="25BDDEA7" w14:textId="77777777" w:rsidR="00E7519B" w:rsidRPr="001027DE" w:rsidRDefault="00E7519B" w:rsidP="0034213C">
      <w:pPr>
        <w:pStyle w:val="ab"/>
        <w:rPr>
          <w:strike/>
          <w:color w:val="A6A6A6" w:themeColor="background1" w:themeShade="A6"/>
        </w:rPr>
      </w:pPr>
      <w:r w:rsidRPr="001027DE">
        <w:rPr>
          <w:strike/>
          <w:color w:val="A6A6A6" w:themeColor="background1" w:themeShade="A6"/>
        </w:rPr>
        <w:t>Сама учи… Депиляцию буду делать.</w:t>
      </w:r>
    </w:p>
    <w:p w14:paraId="578E6778" w14:textId="0FD63B8E" w:rsidR="00E7519B" w:rsidRDefault="0034213C" w:rsidP="00E7519B">
      <w:pPr>
        <w:pStyle w:val="a6"/>
      </w:pPr>
      <w:r>
        <w:t>6-1</w:t>
      </w:r>
      <w:r w:rsidR="002968CF">
        <w:t>0</w:t>
      </w:r>
      <w:r>
        <w:t>.</w:t>
      </w:r>
      <w:r>
        <w:tab/>
      </w:r>
      <w:r w:rsidR="00E7519B">
        <w:t xml:space="preserve">ИНТ. </w:t>
      </w:r>
      <w:r>
        <w:t>ОСОБНЯК НОЛЯ</w:t>
      </w:r>
      <w:r w:rsidR="00E7519B">
        <w:t xml:space="preserve"> </w:t>
      </w:r>
      <w:r>
        <w:t>(</w:t>
      </w:r>
      <w:r w:rsidRPr="0034213C">
        <w:rPr>
          <w:caps w:val="0"/>
        </w:rPr>
        <w:t>кухня</w:t>
      </w:r>
      <w:r>
        <w:t>)</w:t>
      </w:r>
      <w:r w:rsidR="00E7519B">
        <w:t xml:space="preserve"> – УТРО</w:t>
      </w:r>
    </w:p>
    <w:p w14:paraId="0D2443F5" w14:textId="77777777" w:rsidR="00E7519B" w:rsidRDefault="00E7519B" w:rsidP="0071537A">
      <w:pPr>
        <w:pStyle w:val="a7"/>
        <w:keepNext/>
        <w:keepLines/>
      </w:pPr>
      <w:r>
        <w:t>Ноль в халате и Даша завтракают. Заходит Лёха с бодуна.</w:t>
      </w:r>
    </w:p>
    <w:p w14:paraId="434FCDEB" w14:textId="77777777" w:rsidR="00E7519B" w:rsidRDefault="00E7519B" w:rsidP="0034213C">
      <w:pPr>
        <w:pStyle w:val="a9"/>
      </w:pPr>
      <w:r>
        <w:t>ЛЁХА</w:t>
      </w:r>
    </w:p>
    <w:p w14:paraId="679B87E3" w14:textId="77777777" w:rsidR="0034213C" w:rsidRDefault="00E7519B" w:rsidP="0034213C">
      <w:pPr>
        <w:pStyle w:val="ae"/>
      </w:pPr>
      <w:r>
        <w:t>(вяло)</w:t>
      </w:r>
    </w:p>
    <w:p w14:paraId="54B8EF4C" w14:textId="77777777" w:rsidR="00E7519B" w:rsidRDefault="00E7519B" w:rsidP="0034213C">
      <w:pPr>
        <w:pStyle w:val="ab"/>
      </w:pPr>
      <w:r>
        <w:t>Здорова, подписчики…</w:t>
      </w:r>
    </w:p>
    <w:p w14:paraId="55C11CA9" w14:textId="77777777" w:rsidR="00E7519B" w:rsidRDefault="00E7519B" w:rsidP="0034213C">
      <w:pPr>
        <w:pStyle w:val="a9"/>
      </w:pPr>
      <w:r>
        <w:t>НОЛЬ</w:t>
      </w:r>
    </w:p>
    <w:p w14:paraId="6C75685E" w14:textId="77777777" w:rsidR="00E7519B" w:rsidRDefault="00E7519B" w:rsidP="0034213C">
      <w:pPr>
        <w:pStyle w:val="ab"/>
      </w:pPr>
      <w:r>
        <w:t>Ооо! Лёлик</w:t>
      </w:r>
      <w:r w:rsidR="0034213C">
        <w:rPr>
          <w:lang w:val="ru-RU"/>
        </w:rPr>
        <w:t>-</w:t>
      </w:r>
      <w:r>
        <w:t>алкоголик проснулся! Живой?!</w:t>
      </w:r>
    </w:p>
    <w:p w14:paraId="6F31CA58" w14:textId="77777777" w:rsidR="00E7519B" w:rsidRDefault="00E7519B" w:rsidP="00E7519B">
      <w:pPr>
        <w:pStyle w:val="a7"/>
      </w:pPr>
      <w:r>
        <w:t>Лёха пьёт из крана воду.</w:t>
      </w:r>
    </w:p>
    <w:p w14:paraId="642C76E5" w14:textId="77777777" w:rsidR="00E7519B" w:rsidRDefault="00E7519B" w:rsidP="0034213C">
      <w:pPr>
        <w:pStyle w:val="a9"/>
      </w:pPr>
      <w:r>
        <w:t>НОЛЬ</w:t>
      </w:r>
    </w:p>
    <w:p w14:paraId="18DA22CF" w14:textId="77777777" w:rsidR="0034213C" w:rsidRDefault="00E7519B" w:rsidP="0034213C">
      <w:pPr>
        <w:pStyle w:val="ae"/>
      </w:pPr>
      <w:r>
        <w:t>(подкалывая)</w:t>
      </w:r>
    </w:p>
    <w:p w14:paraId="03761D18" w14:textId="77777777" w:rsidR="00E7519B" w:rsidRDefault="00E7519B" w:rsidP="0034213C">
      <w:pPr>
        <w:pStyle w:val="ab"/>
      </w:pPr>
      <w:r>
        <w:t>Ну ты так не присасывайся, это тебе не Чивас!</w:t>
      </w:r>
    </w:p>
    <w:p w14:paraId="6546D68B" w14:textId="77777777" w:rsidR="00E7519B" w:rsidRDefault="00E7519B" w:rsidP="0034213C">
      <w:pPr>
        <w:pStyle w:val="a9"/>
      </w:pPr>
      <w:r>
        <w:t>ЛЁХА</w:t>
      </w:r>
    </w:p>
    <w:p w14:paraId="69A16E81" w14:textId="77777777" w:rsidR="00E7519B" w:rsidRDefault="00E7519B" w:rsidP="0034213C">
      <w:pPr>
        <w:pStyle w:val="ab"/>
      </w:pPr>
      <w:r>
        <w:t>Щас бы Чивас, который пИвас!</w:t>
      </w:r>
    </w:p>
    <w:p w14:paraId="71194D29" w14:textId="77777777" w:rsidR="00E7519B" w:rsidRDefault="00E7519B" w:rsidP="0034213C">
      <w:pPr>
        <w:pStyle w:val="a9"/>
      </w:pPr>
      <w:r>
        <w:t>НОЛЬ</w:t>
      </w:r>
    </w:p>
    <w:p w14:paraId="72B21939" w14:textId="7D352CC9" w:rsidR="00E7519B" w:rsidRDefault="00E7519B" w:rsidP="0034213C">
      <w:pPr>
        <w:pStyle w:val="ab"/>
      </w:pPr>
      <w:r>
        <w:t xml:space="preserve">А ты не охренел?! </w:t>
      </w:r>
      <w:r w:rsidRPr="001027DE">
        <w:rPr>
          <w:strike/>
          <w:color w:val="A6A6A6" w:themeColor="background1" w:themeShade="A6"/>
        </w:rPr>
        <w:t>Тебе на учёбу! Ещё и</w:t>
      </w:r>
      <w:r w:rsidR="001027DE">
        <w:rPr>
          <w:color w:val="A6A6A6" w:themeColor="background1" w:themeShade="A6"/>
          <w:lang w:val="ru-RU"/>
        </w:rPr>
        <w:t xml:space="preserve"> </w:t>
      </w:r>
      <w:r w:rsidR="001027DE" w:rsidRPr="001027DE">
        <w:rPr>
          <w:color w:val="00B050"/>
          <w:lang w:val="ru-RU"/>
        </w:rPr>
        <w:t xml:space="preserve">В универ собирайся давай. И какого хрена ты </w:t>
      </w:r>
      <w:r>
        <w:t>синий за рулём катаешься! Может, у тебя тачку забрать?</w:t>
      </w:r>
    </w:p>
    <w:p w14:paraId="357E9F50" w14:textId="77777777" w:rsidR="00E7519B" w:rsidRDefault="00E7519B" w:rsidP="0034213C">
      <w:pPr>
        <w:pStyle w:val="a9"/>
      </w:pPr>
      <w:r>
        <w:t>ЛЁХА</w:t>
      </w:r>
    </w:p>
    <w:p w14:paraId="55B2806D" w14:textId="77777777" w:rsidR="00E7519B" w:rsidRDefault="00E7519B" w:rsidP="0034213C">
      <w:pPr>
        <w:pStyle w:val="ab"/>
      </w:pPr>
      <w:r>
        <w:t>Я не был за рулём. Я кореша посадил.</w:t>
      </w:r>
    </w:p>
    <w:p w14:paraId="3BF5B090" w14:textId="77777777" w:rsidR="00E7519B" w:rsidRDefault="00E7519B" w:rsidP="0034213C">
      <w:pPr>
        <w:pStyle w:val="a9"/>
      </w:pPr>
      <w:r>
        <w:t>НОЛЬ</w:t>
      </w:r>
    </w:p>
    <w:p w14:paraId="5B834B6B" w14:textId="565BF860" w:rsidR="00E7519B" w:rsidRPr="009006F3" w:rsidRDefault="00E7519B" w:rsidP="0034213C">
      <w:pPr>
        <w:pStyle w:val="ab"/>
        <w:rPr>
          <w:strike/>
          <w:color w:val="A6A6A6" w:themeColor="background1" w:themeShade="A6"/>
        </w:rPr>
      </w:pPr>
      <w:r w:rsidRPr="001027DE">
        <w:rPr>
          <w:strike/>
          <w:color w:val="A6A6A6" w:themeColor="background1" w:themeShade="A6"/>
        </w:rPr>
        <w:t>Ну</w:t>
      </w:r>
      <w:r w:rsidRPr="001027DE">
        <w:rPr>
          <w:color w:val="A6A6A6" w:themeColor="background1" w:themeShade="A6"/>
        </w:rPr>
        <w:t xml:space="preserve"> </w:t>
      </w:r>
      <w:r w:rsidR="001027DE" w:rsidRPr="001027DE">
        <w:rPr>
          <w:color w:val="00B050"/>
          <w:lang w:val="ru-RU"/>
        </w:rPr>
        <w:t>Е</w:t>
      </w:r>
      <w:r>
        <w:t xml:space="preserve">щё лучше… </w:t>
      </w:r>
      <w:r w:rsidRPr="009006F3">
        <w:rPr>
          <w:strike/>
          <w:color w:val="A6A6A6" w:themeColor="background1" w:themeShade="A6"/>
        </w:rPr>
        <w:t>Он уже собутыльникам мои машины доверяет.</w:t>
      </w:r>
    </w:p>
    <w:p w14:paraId="56F1302C" w14:textId="77777777" w:rsidR="00E7519B" w:rsidRDefault="00E7519B" w:rsidP="0034213C">
      <w:pPr>
        <w:pStyle w:val="a9"/>
      </w:pPr>
      <w:r>
        <w:t>ЛЁХА</w:t>
      </w:r>
    </w:p>
    <w:p w14:paraId="7DD1DBD3" w14:textId="5EE0A363" w:rsidR="00E7519B" w:rsidRDefault="00E7519B" w:rsidP="0034213C">
      <w:pPr>
        <w:pStyle w:val="ab"/>
      </w:pPr>
      <w:r>
        <w:t>Да Саня нормальный чел</w:t>
      </w:r>
      <w:r w:rsidR="009006F3" w:rsidRPr="009006F3">
        <w:rPr>
          <w:color w:val="00B050"/>
        </w:rPr>
        <w:t>, он мне с тачкой помог, когда она глохла</w:t>
      </w:r>
      <w:r w:rsidR="009006F3" w:rsidRPr="009006F3">
        <w:t>.</w:t>
      </w:r>
      <w:r>
        <w:t xml:space="preserve"> У мамы спроси. Он </w:t>
      </w:r>
      <w:r w:rsidRPr="009006F3">
        <w:rPr>
          <w:strike/>
          <w:color w:val="A6A6A6" w:themeColor="background1" w:themeShade="A6"/>
        </w:rPr>
        <w:t>мне и</w:t>
      </w:r>
      <w:r w:rsidRPr="009006F3">
        <w:rPr>
          <w:color w:val="A6A6A6" w:themeColor="background1" w:themeShade="A6"/>
        </w:rPr>
        <w:t xml:space="preserve"> </w:t>
      </w:r>
      <w:r>
        <w:t xml:space="preserve">ей </w:t>
      </w:r>
      <w:r w:rsidR="009006F3" w:rsidRPr="009006F3">
        <w:rPr>
          <w:color w:val="00B050"/>
          <w:lang w:val="ru-RU"/>
        </w:rPr>
        <w:t xml:space="preserve">тоже </w:t>
      </w:r>
      <w:r>
        <w:t>машин</w:t>
      </w:r>
      <w:r w:rsidR="009006F3" w:rsidRPr="009006F3">
        <w:rPr>
          <w:color w:val="00B050"/>
          <w:lang w:val="ru-RU"/>
        </w:rPr>
        <w:t>у</w:t>
      </w:r>
      <w:r>
        <w:t xml:space="preserve"> чинил…</w:t>
      </w:r>
    </w:p>
    <w:p w14:paraId="76EB37AB" w14:textId="22211EAD" w:rsidR="00E7519B" w:rsidRPr="009006F3" w:rsidRDefault="00E7519B" w:rsidP="00E7519B">
      <w:pPr>
        <w:pStyle w:val="a7"/>
        <w:rPr>
          <w:color w:val="00B050"/>
          <w:lang w:val="ru-RU"/>
        </w:rPr>
      </w:pPr>
      <w:r w:rsidRPr="009006F3">
        <w:rPr>
          <w:strike/>
          <w:color w:val="A6A6A6" w:themeColor="background1" w:themeShade="A6"/>
        </w:rPr>
        <w:t>Даша роняет вилку.</w:t>
      </w:r>
      <w:r w:rsidR="009006F3" w:rsidRPr="009006F3">
        <w:rPr>
          <w:color w:val="00B050"/>
          <w:lang w:val="ru-RU"/>
        </w:rPr>
        <w:t xml:space="preserve"> </w:t>
      </w:r>
      <w:r w:rsidR="009006F3" w:rsidRPr="009006F3">
        <w:rPr>
          <w:color w:val="00B050"/>
          <w:lang w:val="ru-RU"/>
        </w:rPr>
        <w:t>Ноль медленно переводит взгляд на Дашу, та старается делать вид, что всё нормально, с аппетитом ест.</w:t>
      </w:r>
    </w:p>
    <w:p w14:paraId="38C38B70" w14:textId="77777777" w:rsidR="00E7519B" w:rsidRDefault="00E7519B" w:rsidP="0034213C">
      <w:pPr>
        <w:pStyle w:val="a9"/>
      </w:pPr>
      <w:r>
        <w:lastRenderedPageBreak/>
        <w:t>НОЛЬ</w:t>
      </w:r>
    </w:p>
    <w:p w14:paraId="40C92C51" w14:textId="3FBD95C3" w:rsidR="00E7519B" w:rsidRDefault="00E7519B" w:rsidP="0034213C">
      <w:pPr>
        <w:pStyle w:val="ab"/>
      </w:pPr>
      <w:r>
        <w:t xml:space="preserve">Так, </w:t>
      </w:r>
      <w:r w:rsidRPr="009006F3">
        <w:rPr>
          <w:strike/>
          <w:color w:val="A6A6A6" w:themeColor="background1" w:themeShade="A6"/>
        </w:rPr>
        <w:t>жена…</w:t>
      </w:r>
      <w:r w:rsidRPr="009006F3">
        <w:t xml:space="preserve"> </w:t>
      </w:r>
      <w:r w:rsidR="009006F3" w:rsidRPr="009006F3">
        <w:rPr>
          <w:color w:val="00B050"/>
          <w:lang w:val="ru-RU"/>
        </w:rPr>
        <w:t xml:space="preserve">Дарья. </w:t>
      </w:r>
      <w:r>
        <w:t xml:space="preserve">Что </w:t>
      </w:r>
      <w:r w:rsidRPr="009006F3">
        <w:rPr>
          <w:strike/>
          <w:color w:val="A6A6A6" w:themeColor="background1" w:themeShade="A6"/>
        </w:rPr>
        <w:t>там у него</w:t>
      </w:r>
      <w:r>
        <w:t xml:space="preserve"> за Саня? И что там у тебя за машина?</w:t>
      </w:r>
    </w:p>
    <w:p w14:paraId="00B5F719" w14:textId="77777777" w:rsidR="00E7519B" w:rsidRDefault="00E7519B" w:rsidP="0034213C">
      <w:pPr>
        <w:pStyle w:val="a9"/>
      </w:pPr>
      <w:r>
        <w:t>ДАША</w:t>
      </w:r>
    </w:p>
    <w:p w14:paraId="5FD51B20" w14:textId="348B6796" w:rsidR="00E7519B" w:rsidRPr="009006F3" w:rsidRDefault="00E7519B" w:rsidP="0034213C">
      <w:pPr>
        <w:pStyle w:val="ab"/>
        <w:rPr>
          <w:lang w:val="ru-RU"/>
        </w:rPr>
      </w:pPr>
      <w:r w:rsidRPr="009006F3">
        <w:rPr>
          <w:strike/>
          <w:color w:val="A6A6A6" w:themeColor="background1" w:themeShade="A6"/>
        </w:rPr>
        <w:t>Лёшкин друг…</w:t>
      </w:r>
      <w:r w:rsidR="009006F3" w:rsidRPr="009006F3">
        <w:rPr>
          <w:strike/>
          <w:color w:val="A6A6A6" w:themeColor="background1" w:themeShade="A6"/>
          <w:lang w:val="ru-RU"/>
        </w:rPr>
        <w:t xml:space="preserve"> </w:t>
      </w:r>
      <w:r w:rsidRPr="009006F3">
        <w:rPr>
          <w:strike/>
          <w:color w:val="A6A6A6" w:themeColor="background1" w:themeShade="A6"/>
        </w:rPr>
        <w:t>чинил нам</w:t>
      </w:r>
      <w:r w:rsidR="009006F3">
        <w:rPr>
          <w:strike/>
          <w:color w:val="A6A6A6" w:themeColor="background1" w:themeShade="A6"/>
          <w:lang w:val="ru-RU"/>
        </w:rPr>
        <w:t xml:space="preserve"> </w:t>
      </w:r>
      <w:r w:rsidR="009006F3" w:rsidRPr="009006F3">
        <w:rPr>
          <w:color w:val="00B050"/>
          <w:lang w:val="ru-RU"/>
        </w:rPr>
        <w:t>Стиральная. С</w:t>
      </w:r>
      <w:r>
        <w:t>тиральную машину</w:t>
      </w:r>
      <w:r w:rsidR="009006F3">
        <w:rPr>
          <w:lang w:val="ru-RU"/>
        </w:rPr>
        <w:t xml:space="preserve"> </w:t>
      </w:r>
      <w:r w:rsidR="009006F3" w:rsidRPr="009006F3">
        <w:rPr>
          <w:color w:val="00B050"/>
          <w:lang w:val="ru-RU"/>
        </w:rPr>
        <w:t>чинил.</w:t>
      </w:r>
    </w:p>
    <w:p w14:paraId="0D7E7871" w14:textId="77777777" w:rsidR="00E7519B" w:rsidRDefault="00E7519B" w:rsidP="0034213C">
      <w:pPr>
        <w:pStyle w:val="a9"/>
      </w:pPr>
      <w:r>
        <w:t>ЛЁША</w:t>
      </w:r>
    </w:p>
    <w:p w14:paraId="47DF2F83" w14:textId="77777777" w:rsidR="0034213C" w:rsidRDefault="00E7519B" w:rsidP="0034213C">
      <w:pPr>
        <w:pStyle w:val="ae"/>
      </w:pPr>
      <w:r>
        <w:t>(</w:t>
      </w:r>
      <w:r w:rsidR="0034213C">
        <w:t>удивлённо</w:t>
      </w:r>
      <w:r>
        <w:t>)</w:t>
      </w:r>
    </w:p>
    <w:p w14:paraId="582E91B9" w14:textId="77777777" w:rsidR="00E7519B" w:rsidRDefault="00E7519B" w:rsidP="0034213C">
      <w:pPr>
        <w:pStyle w:val="ab"/>
      </w:pPr>
      <w:r>
        <w:t>Погоди, а я думал…</w:t>
      </w:r>
    </w:p>
    <w:p w14:paraId="0D995DF2" w14:textId="77777777" w:rsidR="00E7519B" w:rsidRDefault="00E7519B" w:rsidP="0034213C">
      <w:pPr>
        <w:pStyle w:val="a9"/>
      </w:pPr>
      <w:r>
        <w:t>ДАША</w:t>
      </w:r>
    </w:p>
    <w:p w14:paraId="4FB5CA6E" w14:textId="77777777" w:rsidR="00E7519B" w:rsidRDefault="00E7519B" w:rsidP="0034213C">
      <w:pPr>
        <w:pStyle w:val="ab"/>
      </w:pPr>
      <w:r>
        <w:t>Вот меньше бы пил, лучше бы думал!!!</w:t>
      </w:r>
    </w:p>
    <w:p w14:paraId="0C23BCAC" w14:textId="77777777" w:rsidR="00E7519B" w:rsidRDefault="00E7519B" w:rsidP="0034213C">
      <w:pPr>
        <w:pStyle w:val="a9"/>
      </w:pPr>
      <w:r>
        <w:t>НОЛЬ</w:t>
      </w:r>
    </w:p>
    <w:p w14:paraId="5209DCBD" w14:textId="77777777" w:rsidR="00E7519B" w:rsidRDefault="00E7519B" w:rsidP="0034213C">
      <w:pPr>
        <w:pStyle w:val="ab"/>
      </w:pPr>
      <w:r>
        <w:t>Ну вы меня хоть познакомьте с этим фиксиком. Может, пристрою его куда-нибудь.</w:t>
      </w:r>
    </w:p>
    <w:p w14:paraId="5F6618B9" w14:textId="6183B340" w:rsidR="00E7519B" w:rsidRDefault="00E7519B" w:rsidP="00E7519B">
      <w:pPr>
        <w:pStyle w:val="a7"/>
        <w:rPr>
          <w:color w:val="00B050"/>
          <w:lang w:val="ru-RU"/>
        </w:rPr>
      </w:pPr>
      <w:r>
        <w:t xml:space="preserve">Лёша пожимает плечами: ладно. </w:t>
      </w:r>
      <w:r w:rsidRPr="009006F3">
        <w:rPr>
          <w:strike/>
          <w:color w:val="A6A6A6" w:themeColor="background1" w:themeShade="A6"/>
        </w:rPr>
        <w:t>Даша нервно уходит. Ноль провожает её взглядом.</w:t>
      </w:r>
      <w:r w:rsidR="009006F3" w:rsidRPr="009006F3">
        <w:rPr>
          <w:color w:val="A6A6A6" w:themeColor="background1" w:themeShade="A6"/>
          <w:lang w:val="ru-RU"/>
        </w:rPr>
        <w:t xml:space="preserve"> </w:t>
      </w:r>
      <w:r w:rsidR="009006F3" w:rsidRPr="009006F3">
        <w:rPr>
          <w:color w:val="00B050"/>
          <w:lang w:val="ru-RU"/>
        </w:rPr>
        <w:t>Даша  встаёт, кладёт тарелку в раковину. Чувствует взгляд мужа на себе. Не зная, что делать, начинает мыть тарелку.</w:t>
      </w:r>
    </w:p>
    <w:p w14:paraId="13ADD427" w14:textId="77777777" w:rsidR="009006F3" w:rsidRPr="009006F3" w:rsidRDefault="009006F3" w:rsidP="009006F3">
      <w:pPr>
        <w:pStyle w:val="a9"/>
        <w:rPr>
          <w:color w:val="00B050"/>
          <w:lang w:val="ru-RU"/>
        </w:rPr>
      </w:pPr>
      <w:r w:rsidRPr="009006F3">
        <w:rPr>
          <w:color w:val="00B050"/>
          <w:lang w:val="ru-RU"/>
        </w:rPr>
        <w:t>НОЛЬ</w:t>
      </w:r>
    </w:p>
    <w:p w14:paraId="14808E6C" w14:textId="0EB0A1A1" w:rsidR="009006F3" w:rsidRPr="009006F3" w:rsidRDefault="009006F3" w:rsidP="009006F3">
      <w:pPr>
        <w:pStyle w:val="ab"/>
        <w:rPr>
          <w:color w:val="00B050"/>
        </w:rPr>
      </w:pPr>
      <w:r w:rsidRPr="009006F3">
        <w:rPr>
          <w:color w:val="00B050"/>
        </w:rPr>
        <w:t>Посудомойка тоже сломалась?</w:t>
      </w:r>
    </w:p>
    <w:p w14:paraId="6C2DB10F" w14:textId="10923C6F" w:rsidR="002968CF" w:rsidRDefault="002968CF" w:rsidP="000A46AB">
      <w:pPr>
        <w:pStyle w:val="a6"/>
        <w:tabs>
          <w:tab w:val="left" w:pos="1134"/>
        </w:tabs>
      </w:pPr>
      <w:r>
        <w:t>6-</w:t>
      </w:r>
      <w:r w:rsidR="00611046" w:rsidRPr="00611046">
        <w:rPr>
          <w:strike/>
          <w:color w:val="A6A6A6" w:themeColor="background1" w:themeShade="A6"/>
        </w:rPr>
        <w:t>13</w:t>
      </w:r>
      <w:r w:rsidR="000A46AB" w:rsidRPr="000A46AB">
        <w:rPr>
          <w:color w:val="A6A6A6" w:themeColor="background1" w:themeShade="A6"/>
        </w:rPr>
        <w:t xml:space="preserve"> </w:t>
      </w:r>
      <w:r w:rsidRPr="00611046">
        <w:rPr>
          <w:color w:val="00B050"/>
        </w:rPr>
        <w:t>11</w:t>
      </w:r>
      <w:r w:rsidRPr="001118FC">
        <w:rPr>
          <w:color w:val="000000" w:themeColor="text1"/>
        </w:rPr>
        <w:t>.</w:t>
      </w:r>
      <w:r>
        <w:tab/>
        <w:t xml:space="preserve">ИНТ. </w:t>
      </w:r>
      <w:r w:rsidR="009006F3" w:rsidRPr="009006F3">
        <w:rPr>
          <w:color w:val="00B050"/>
        </w:rPr>
        <w:t>ПАРК (</w:t>
      </w:r>
      <w:r w:rsidR="009006F3" w:rsidRPr="009006F3">
        <w:rPr>
          <w:caps w:val="0"/>
          <w:color w:val="00B050"/>
        </w:rPr>
        <w:t>у тира</w:t>
      </w:r>
      <w:r w:rsidR="009006F3" w:rsidRPr="009006F3">
        <w:rPr>
          <w:color w:val="00B050"/>
        </w:rPr>
        <w:t>)</w:t>
      </w:r>
      <w:r w:rsidRPr="009006F3">
        <w:rPr>
          <w:color w:val="00B050"/>
        </w:rPr>
        <w:t xml:space="preserve"> </w:t>
      </w:r>
      <w:r>
        <w:t>– ДЕНЬ</w:t>
      </w:r>
    </w:p>
    <w:p w14:paraId="4382D63A" w14:textId="77777777" w:rsidR="00723013" w:rsidRPr="00723013" w:rsidRDefault="00723013" w:rsidP="00723013">
      <w:pPr>
        <w:pStyle w:val="a7"/>
        <w:rPr>
          <w:strike/>
          <w:color w:val="A6A6A6" w:themeColor="background1" w:themeShade="A6"/>
          <w:lang w:val="ru-RU" w:eastAsia="ru-RU"/>
        </w:rPr>
      </w:pPr>
      <w:r w:rsidRPr="00723013">
        <w:rPr>
          <w:strike/>
          <w:color w:val="A6A6A6" w:themeColor="background1" w:themeShade="A6"/>
          <w:lang w:val="ru-RU" w:eastAsia="ru-RU"/>
        </w:rPr>
        <w:t>Грустная музыка. Фил в одиночестве гуляет по парку. Смотрит на обнимающуюся пару.</w:t>
      </w:r>
    </w:p>
    <w:p w14:paraId="0D614BC3" w14:textId="77777777" w:rsidR="00723013" w:rsidRPr="00723013" w:rsidRDefault="00723013" w:rsidP="00723013">
      <w:pPr>
        <w:pStyle w:val="afa"/>
        <w:rPr>
          <w:strike/>
          <w:color w:val="A6A6A6" w:themeColor="background1" w:themeShade="A6"/>
          <w:lang w:eastAsia="ru-RU"/>
        </w:rPr>
      </w:pPr>
      <w:r w:rsidRPr="00723013">
        <w:rPr>
          <w:strike/>
          <w:color w:val="A6A6A6" w:themeColor="background1" w:themeShade="A6"/>
          <w:lang w:eastAsia="ru-RU"/>
        </w:rPr>
        <w:t xml:space="preserve">НАЧАЛО ФЛЕШБЭКА </w:t>
      </w:r>
    </w:p>
    <w:p w14:paraId="68A41F66" w14:textId="77777777" w:rsidR="00723013" w:rsidRPr="00723013" w:rsidRDefault="00723013" w:rsidP="00723013">
      <w:pPr>
        <w:pStyle w:val="a7"/>
        <w:rPr>
          <w:strike/>
          <w:color w:val="A6A6A6" w:themeColor="background1" w:themeShade="A6"/>
          <w:lang w:val="ru-RU" w:eastAsia="ru-RU"/>
        </w:rPr>
      </w:pPr>
      <w:r w:rsidRPr="00723013">
        <w:rPr>
          <w:strike/>
          <w:color w:val="A6A6A6" w:themeColor="background1" w:themeShade="A6"/>
          <w:lang w:val="ru-RU" w:eastAsia="ru-RU"/>
        </w:rPr>
        <w:t>Фил и беременная Даша гуляют по парку в обнимку.</w:t>
      </w:r>
    </w:p>
    <w:p w14:paraId="7B5588A8" w14:textId="77777777" w:rsidR="00723013" w:rsidRPr="00723013" w:rsidRDefault="00723013" w:rsidP="00723013">
      <w:pPr>
        <w:pStyle w:val="afa"/>
        <w:rPr>
          <w:strike/>
          <w:color w:val="A6A6A6" w:themeColor="background1" w:themeShade="A6"/>
          <w:lang w:eastAsia="ru-RU"/>
        </w:rPr>
      </w:pPr>
      <w:r w:rsidRPr="00723013">
        <w:rPr>
          <w:strike/>
          <w:color w:val="A6A6A6" w:themeColor="background1" w:themeShade="A6"/>
          <w:lang w:eastAsia="ru-RU"/>
        </w:rPr>
        <w:t>КОНЕЦ ФЛЕШБЭКА</w:t>
      </w:r>
    </w:p>
    <w:p w14:paraId="03112BF5" w14:textId="1B6897DC" w:rsidR="00723013" w:rsidRPr="00723013" w:rsidRDefault="00723013" w:rsidP="00723013">
      <w:pPr>
        <w:pStyle w:val="a7"/>
        <w:rPr>
          <w:strike/>
          <w:color w:val="A6A6A6" w:themeColor="background1" w:themeShade="A6"/>
          <w:lang w:val="ru-RU" w:eastAsia="ru-RU"/>
        </w:rPr>
      </w:pPr>
      <w:r w:rsidRPr="00723013">
        <w:rPr>
          <w:strike/>
          <w:color w:val="A6A6A6" w:themeColor="background1" w:themeShade="A6"/>
          <w:lang w:val="ru-RU" w:eastAsia="ru-RU"/>
        </w:rPr>
        <w:t>Фил идёт дальше, видит ребёнка, который кидает хлеб уткам в воду.</w:t>
      </w:r>
    </w:p>
    <w:p w14:paraId="2E65593A" w14:textId="77777777" w:rsidR="009006F3" w:rsidRPr="009006F3" w:rsidRDefault="009006F3" w:rsidP="009006F3">
      <w:pPr>
        <w:pStyle w:val="a7"/>
        <w:rPr>
          <w:color w:val="00B050"/>
        </w:rPr>
      </w:pPr>
      <w:r w:rsidRPr="009006F3">
        <w:rPr>
          <w:color w:val="00B050"/>
        </w:rPr>
        <w:t>Фил в одиночестве гуляет по парку. Подходит к пруду, смотрит на уток, камера делает оборот и вот:</w:t>
      </w:r>
    </w:p>
    <w:p w14:paraId="49039F21" w14:textId="30DF3FAA" w:rsidR="009006F3" w:rsidRPr="001118FC" w:rsidRDefault="00723013" w:rsidP="009006F3">
      <w:pPr>
        <w:pStyle w:val="afa"/>
        <w:rPr>
          <w:color w:val="000000" w:themeColor="text1"/>
        </w:rPr>
      </w:pPr>
      <w:r>
        <w:rPr>
          <w:color w:val="000000" w:themeColor="text1"/>
        </w:rPr>
        <w:t xml:space="preserve">НАЧАЛО </w:t>
      </w:r>
      <w:r w:rsidR="009006F3" w:rsidRPr="001118FC">
        <w:rPr>
          <w:color w:val="000000" w:themeColor="text1"/>
        </w:rPr>
        <w:t>ФЛЕШБЭК</w:t>
      </w:r>
      <w:r>
        <w:rPr>
          <w:color w:val="000000" w:themeColor="text1"/>
        </w:rPr>
        <w:t>А</w:t>
      </w:r>
    </w:p>
    <w:p w14:paraId="38619CBC" w14:textId="77777777" w:rsidR="009006F3" w:rsidRPr="001118FC" w:rsidRDefault="009006F3" w:rsidP="009006F3">
      <w:pPr>
        <w:pStyle w:val="a7"/>
        <w:rPr>
          <w:color w:val="000000" w:themeColor="text1"/>
        </w:rPr>
      </w:pPr>
      <w:r w:rsidRPr="001118FC">
        <w:rPr>
          <w:color w:val="000000" w:themeColor="text1"/>
        </w:rPr>
        <w:t>На берегу пруда Фил держит годовалого ребёнка на руках.</w:t>
      </w:r>
    </w:p>
    <w:p w14:paraId="7DFD6446" w14:textId="2AFC9EB7" w:rsidR="009006F3" w:rsidRPr="001118FC" w:rsidRDefault="009006F3" w:rsidP="009006F3">
      <w:pPr>
        <w:pStyle w:val="a9"/>
        <w:rPr>
          <w:color w:val="000000" w:themeColor="text1"/>
        </w:rPr>
      </w:pPr>
      <w:r w:rsidRPr="001118FC">
        <w:rPr>
          <w:color w:val="000000" w:themeColor="text1"/>
        </w:rPr>
        <w:t>ФИЛ</w:t>
      </w:r>
    </w:p>
    <w:p w14:paraId="48B55A00" w14:textId="736598BF" w:rsidR="009006F3" w:rsidRPr="001118FC" w:rsidRDefault="009006F3" w:rsidP="009006F3">
      <w:pPr>
        <w:pStyle w:val="ab"/>
        <w:rPr>
          <w:color w:val="000000" w:themeColor="text1"/>
        </w:rPr>
      </w:pPr>
      <w:r w:rsidRPr="001118FC">
        <w:rPr>
          <w:color w:val="000000" w:themeColor="text1"/>
        </w:rPr>
        <w:t>Давай-давай, кидай, Лёшка…</w:t>
      </w:r>
      <w:r w:rsidR="001118FC" w:rsidRPr="001118FC">
        <w:rPr>
          <w:color w:val="000000" w:themeColor="text1"/>
          <w:lang w:val="ru-RU"/>
        </w:rPr>
        <w:t xml:space="preserve"> </w:t>
      </w:r>
      <w:r w:rsidRPr="001118FC">
        <w:rPr>
          <w:color w:val="000000" w:themeColor="text1"/>
        </w:rPr>
        <w:t>опа.</w:t>
      </w:r>
    </w:p>
    <w:p w14:paraId="74F7FEE4" w14:textId="77777777" w:rsidR="009006F3" w:rsidRPr="001118FC" w:rsidRDefault="009006F3" w:rsidP="009006F3">
      <w:pPr>
        <w:pStyle w:val="a7"/>
        <w:rPr>
          <w:color w:val="000000" w:themeColor="text1"/>
        </w:rPr>
      </w:pPr>
      <w:r w:rsidRPr="001118FC">
        <w:rPr>
          <w:color w:val="000000" w:themeColor="text1"/>
        </w:rPr>
        <w:t>Рукой помогает, ему что-то кинуть в воду.</w:t>
      </w:r>
    </w:p>
    <w:p w14:paraId="71BFD8F1" w14:textId="704A7F06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lastRenderedPageBreak/>
        <w:t>ДАША</w:t>
      </w:r>
    </w:p>
    <w:p w14:paraId="67203C12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Блин Саша, это же чебурек!</w:t>
      </w:r>
    </w:p>
    <w:p w14:paraId="4F180B91" w14:textId="68FA5874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ФИЛ</w:t>
      </w:r>
    </w:p>
    <w:p w14:paraId="49775824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Ну ничё, уткам сытнее будет.</w:t>
      </w:r>
    </w:p>
    <w:p w14:paraId="17439778" w14:textId="77777777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Фил смеётся, Даша улыбаясь крутит пальцем у виска.</w:t>
      </w:r>
    </w:p>
    <w:p w14:paraId="5A5C3371" w14:textId="77777777" w:rsidR="009006F3" w:rsidRPr="00723013" w:rsidRDefault="009006F3" w:rsidP="009006F3">
      <w:pPr>
        <w:pStyle w:val="afa"/>
        <w:rPr>
          <w:color w:val="000000" w:themeColor="text1"/>
        </w:rPr>
      </w:pPr>
      <w:r w:rsidRPr="00723013">
        <w:rPr>
          <w:color w:val="000000" w:themeColor="text1"/>
        </w:rPr>
        <w:t>КОНЕЦ ФЛЭШБЭКА</w:t>
      </w:r>
    </w:p>
    <w:p w14:paraId="720C2BE0" w14:textId="77777777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Фил идёт, улыбается. Замечает тир.</w:t>
      </w:r>
    </w:p>
    <w:p w14:paraId="0BDB6387" w14:textId="1E2E51FD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ФИЛ</w:t>
      </w:r>
    </w:p>
    <w:p w14:paraId="00C3B0CF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Малой, сколько стоит пострелять?</w:t>
      </w:r>
    </w:p>
    <w:p w14:paraId="5C4F58A3" w14:textId="57FC2FD4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МАЛОЙ, РАБОТНИК ТИРА</w:t>
      </w:r>
    </w:p>
    <w:p w14:paraId="5B55165B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Пятьсот рублей, десять выстрелов. Стрелять-то умеешь?</w:t>
      </w:r>
    </w:p>
    <w:p w14:paraId="35B2EC04" w14:textId="6E62B20A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ФИЛ</w:t>
      </w:r>
    </w:p>
    <w:p w14:paraId="2C1519A4" w14:textId="77777777" w:rsidR="009006F3" w:rsidRPr="00723013" w:rsidRDefault="009006F3" w:rsidP="009006F3">
      <w:pPr>
        <w:pStyle w:val="ae"/>
        <w:rPr>
          <w:color w:val="000000" w:themeColor="text1"/>
        </w:rPr>
      </w:pPr>
      <w:r w:rsidRPr="00723013">
        <w:rPr>
          <w:color w:val="000000" w:themeColor="text1"/>
        </w:rPr>
        <w:t>(усмехаясь)</w:t>
      </w:r>
    </w:p>
    <w:p w14:paraId="52796447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Я ещё и уворачиваться умею.</w:t>
      </w:r>
    </w:p>
    <w:p w14:paraId="05343578" w14:textId="6A4775A6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Фил отдаёт деньги. Берёт винтовку, которая стреляет без перезарядки.</w:t>
      </w:r>
    </w:p>
    <w:p w14:paraId="3EF3F64A" w14:textId="51BFA1CB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 xml:space="preserve">НОЛЬ (ЗК) / </w:t>
      </w:r>
      <w:r w:rsidRPr="00723013">
        <w:rPr>
          <w:caps w:val="0"/>
          <w:color w:val="000000" w:themeColor="text1"/>
          <w:lang w:val="ru-RU"/>
        </w:rPr>
        <w:t>из</w:t>
      </w:r>
      <w:r w:rsidRPr="00723013">
        <w:rPr>
          <w:color w:val="000000" w:themeColor="text1"/>
        </w:rPr>
        <w:t xml:space="preserve"> 1-10</w:t>
      </w:r>
    </w:p>
    <w:p w14:paraId="6E4A63E5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Как жена? Повезло тебе с ней. Помню её.</w:t>
      </w:r>
    </w:p>
    <w:p w14:paraId="6227588E" w14:textId="77777777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Фил вытирает лоб.</w:t>
      </w:r>
    </w:p>
    <w:p w14:paraId="00E21F0F" w14:textId="2CABB7DF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 xml:space="preserve">НОЛЬ (ЗК) / </w:t>
      </w:r>
      <w:r w:rsidRPr="00723013">
        <w:rPr>
          <w:caps w:val="0"/>
          <w:color w:val="000000" w:themeColor="text1"/>
          <w:lang w:val="ru-RU"/>
        </w:rPr>
        <w:t>из</w:t>
      </w:r>
      <w:r w:rsidRPr="00723013">
        <w:rPr>
          <w:color w:val="000000" w:themeColor="text1"/>
        </w:rPr>
        <w:t xml:space="preserve"> 6-3</w:t>
      </w:r>
    </w:p>
    <w:p w14:paraId="51B75D8C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Дарья! Ты где? Почему не встречаешь?</w:t>
      </w:r>
    </w:p>
    <w:p w14:paraId="68FD1CFB" w14:textId="1A7D3DC5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ФИЛ</w:t>
      </w:r>
    </w:p>
    <w:p w14:paraId="66E6D512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Сука!</w:t>
      </w:r>
    </w:p>
    <w:p w14:paraId="60AB638A" w14:textId="77777777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Фил стреляет без остановки десять раз. Малой в шоке.</w:t>
      </w:r>
    </w:p>
    <w:p w14:paraId="745BC61B" w14:textId="4088F1A7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МАЛОЙ, РАБОТНИК ТИРА</w:t>
      </w:r>
    </w:p>
    <w:p w14:paraId="3FAF7E7C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Нифигасе!!! Все в десяточку!!!</w:t>
      </w:r>
    </w:p>
    <w:p w14:paraId="7F431C64" w14:textId="2A16971A" w:rsidR="009006F3" w:rsidRPr="00723013" w:rsidRDefault="009006F3" w:rsidP="009006F3">
      <w:pPr>
        <w:pStyle w:val="a9"/>
        <w:rPr>
          <w:color w:val="000000" w:themeColor="text1"/>
        </w:rPr>
      </w:pPr>
      <w:r w:rsidRPr="00723013">
        <w:rPr>
          <w:color w:val="000000" w:themeColor="text1"/>
        </w:rPr>
        <w:t>ФИЛ</w:t>
      </w:r>
    </w:p>
    <w:p w14:paraId="35081FC1" w14:textId="77777777" w:rsidR="009006F3" w:rsidRPr="00723013" w:rsidRDefault="009006F3" w:rsidP="009006F3">
      <w:pPr>
        <w:pStyle w:val="ab"/>
        <w:rPr>
          <w:color w:val="000000" w:themeColor="text1"/>
        </w:rPr>
      </w:pPr>
      <w:r w:rsidRPr="00723013">
        <w:rPr>
          <w:color w:val="000000" w:themeColor="text1"/>
        </w:rPr>
        <w:t>Ты шары разуй… Всё – в ноль!</w:t>
      </w:r>
    </w:p>
    <w:p w14:paraId="3AA8F1E7" w14:textId="4A94442C" w:rsidR="009006F3" w:rsidRPr="00723013" w:rsidRDefault="009006F3" w:rsidP="009006F3">
      <w:pPr>
        <w:pStyle w:val="a7"/>
        <w:rPr>
          <w:color w:val="000000" w:themeColor="text1"/>
        </w:rPr>
      </w:pPr>
      <w:r w:rsidRPr="00723013">
        <w:rPr>
          <w:color w:val="000000" w:themeColor="text1"/>
        </w:rPr>
        <w:t>Крупным планом мишень: в центре уцелевшая «1», а дырки от пулек только в цифре «0».</w:t>
      </w:r>
    </w:p>
    <w:p w14:paraId="6ACF57C8" w14:textId="5E194CA4" w:rsidR="00E7519B" w:rsidRDefault="0034213C" w:rsidP="00E7519B">
      <w:pPr>
        <w:pStyle w:val="a6"/>
      </w:pPr>
      <w:r>
        <w:lastRenderedPageBreak/>
        <w:t>6-12.</w:t>
      </w:r>
      <w:r>
        <w:tab/>
      </w:r>
      <w:r w:rsidR="00E7519B">
        <w:t>НАТ. БИЗНЕС</w:t>
      </w:r>
      <w:r>
        <w:t>-</w:t>
      </w:r>
      <w:r w:rsidR="00E7519B">
        <w:t xml:space="preserve">ЦЕНТР </w:t>
      </w:r>
      <w:r w:rsidR="009006F3" w:rsidRPr="009006F3">
        <w:rPr>
          <w:color w:val="00B050"/>
        </w:rPr>
        <w:t>(</w:t>
      </w:r>
      <w:r w:rsidR="009006F3" w:rsidRPr="009006F3">
        <w:rPr>
          <w:caps w:val="0"/>
          <w:color w:val="00B050"/>
        </w:rPr>
        <w:t>у входа</w:t>
      </w:r>
      <w:r w:rsidR="009006F3" w:rsidRPr="009006F3">
        <w:rPr>
          <w:color w:val="00B050"/>
        </w:rPr>
        <w:t xml:space="preserve">) </w:t>
      </w:r>
      <w:r>
        <w:t>–</w:t>
      </w:r>
      <w:r w:rsidR="00E7519B">
        <w:t xml:space="preserve"> ДЕНЬ</w:t>
      </w:r>
    </w:p>
    <w:p w14:paraId="2F67870C" w14:textId="77777777" w:rsidR="00E7519B" w:rsidRDefault="00E7519B" w:rsidP="0071537A">
      <w:pPr>
        <w:pStyle w:val="a7"/>
        <w:keepNext/>
        <w:keepLines/>
      </w:pPr>
      <w:r>
        <w:t>Чак ходит из стороны в сторону около главного входа в Москва-сити. Из бизнес-центра выходит П</w:t>
      </w:r>
      <w:r w:rsidR="003728EF" w:rsidRPr="0071537A">
        <w:t>ётр</w:t>
      </w:r>
      <w:r>
        <w:t>. Чак направляется к нему.</w:t>
      </w:r>
    </w:p>
    <w:p w14:paraId="31B4A6B6" w14:textId="77777777" w:rsidR="00E7519B" w:rsidRDefault="00E7519B" w:rsidP="0034213C">
      <w:pPr>
        <w:pStyle w:val="a9"/>
      </w:pPr>
      <w:r>
        <w:t>ЧАК</w:t>
      </w:r>
    </w:p>
    <w:p w14:paraId="7A6C554D" w14:textId="77777777" w:rsidR="003728EF" w:rsidRDefault="00E7519B" w:rsidP="003728EF">
      <w:pPr>
        <w:pStyle w:val="ae"/>
      </w:pPr>
      <w:r>
        <w:t>(свистит)</w:t>
      </w:r>
    </w:p>
    <w:p w14:paraId="29116C3A" w14:textId="77777777" w:rsidR="00E7519B" w:rsidRDefault="00E7519B" w:rsidP="003728EF">
      <w:pPr>
        <w:pStyle w:val="ab"/>
      </w:pPr>
      <w:r>
        <w:t>Эй, Петручо!</w:t>
      </w:r>
    </w:p>
    <w:p w14:paraId="1C71AD49" w14:textId="77777777" w:rsidR="00E7519B" w:rsidRDefault="00E7519B" w:rsidP="00E7519B">
      <w:pPr>
        <w:pStyle w:val="a7"/>
      </w:pPr>
      <w:r>
        <w:t>П</w:t>
      </w:r>
      <w:r w:rsidR="003728EF">
        <w:rPr>
          <w:lang w:val="ru-RU"/>
        </w:rPr>
        <w:t>ётр,</w:t>
      </w:r>
      <w:r>
        <w:t xml:space="preserve"> замечая Чака, испуганно оглядываясь, бежит к своей машине.</w:t>
      </w:r>
    </w:p>
    <w:p w14:paraId="5011968C" w14:textId="77777777" w:rsidR="00E7519B" w:rsidRDefault="00E7519B" w:rsidP="0034213C">
      <w:pPr>
        <w:pStyle w:val="a9"/>
      </w:pPr>
      <w:r>
        <w:t>ЧАК</w:t>
      </w:r>
    </w:p>
    <w:p w14:paraId="4DC94835" w14:textId="1F725B16" w:rsidR="00E7519B" w:rsidRDefault="00E7519B" w:rsidP="003728EF">
      <w:pPr>
        <w:pStyle w:val="ab"/>
      </w:pPr>
      <w:r w:rsidRPr="009006F3">
        <w:rPr>
          <w:strike/>
          <w:color w:val="A6A6A6" w:themeColor="background1" w:themeShade="A6"/>
        </w:rPr>
        <w:t>Петручо! Если</w:t>
      </w:r>
      <w:r w:rsidRPr="009006F3">
        <w:t xml:space="preserve"> </w:t>
      </w:r>
      <w:r w:rsidR="009006F3" w:rsidRPr="009006F3">
        <w:rPr>
          <w:color w:val="00B050"/>
          <w:lang w:val="ru-RU"/>
        </w:rPr>
        <w:t>Бесполезно! Н</w:t>
      </w:r>
      <w:r>
        <w:t>е я, кирпич догонит!</w:t>
      </w:r>
    </w:p>
    <w:p w14:paraId="3DE400CE" w14:textId="77777777" w:rsidR="00E7519B" w:rsidRPr="003728EF" w:rsidRDefault="003728EF" w:rsidP="0034213C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6EFFB9B9" w14:textId="77777777" w:rsidR="00E7519B" w:rsidRDefault="00E7519B" w:rsidP="003728EF">
      <w:pPr>
        <w:pStyle w:val="ab"/>
      </w:pPr>
      <w:r>
        <w:t>Что тебе надо, а!? Я, между прочим, пять лет ушу занимался…</w:t>
      </w:r>
    </w:p>
    <w:p w14:paraId="6384D4B5" w14:textId="7EFA14D4" w:rsidR="00E7519B" w:rsidRPr="001118FC" w:rsidRDefault="00E7519B" w:rsidP="0034213C">
      <w:pPr>
        <w:pStyle w:val="a7"/>
        <w:rPr>
          <w:color w:val="00B050"/>
          <w:lang w:val="ru-RU"/>
        </w:rPr>
      </w:pPr>
      <w:r>
        <w:t>П</w:t>
      </w:r>
      <w:r w:rsidR="003728EF">
        <w:rPr>
          <w:lang w:val="ru-RU"/>
        </w:rPr>
        <w:t>ётр</w:t>
      </w:r>
      <w:r>
        <w:t xml:space="preserve"> перед Чаком делает стойку цапли. Чак усмехается.</w:t>
      </w:r>
    </w:p>
    <w:p w14:paraId="79E1102C" w14:textId="77777777" w:rsidR="00E7519B" w:rsidRPr="001118FC" w:rsidRDefault="00E7519B" w:rsidP="0034213C">
      <w:pPr>
        <w:pStyle w:val="a9"/>
        <w:rPr>
          <w:strike/>
          <w:color w:val="A6A6A6" w:themeColor="background1" w:themeShade="A6"/>
        </w:rPr>
      </w:pPr>
      <w:r w:rsidRPr="001118FC">
        <w:rPr>
          <w:strike/>
          <w:color w:val="A6A6A6" w:themeColor="background1" w:themeShade="A6"/>
        </w:rPr>
        <w:t>ЧАК</w:t>
      </w:r>
    </w:p>
    <w:p w14:paraId="4A3661D1" w14:textId="77777777" w:rsidR="00E7519B" w:rsidRPr="001118FC" w:rsidRDefault="00E7519B" w:rsidP="003728EF">
      <w:pPr>
        <w:pStyle w:val="ab"/>
        <w:rPr>
          <w:strike/>
          <w:color w:val="A6A6A6" w:themeColor="background1" w:themeShade="A6"/>
        </w:rPr>
      </w:pPr>
      <w:r w:rsidRPr="001118FC">
        <w:rPr>
          <w:strike/>
          <w:color w:val="A6A6A6" w:themeColor="background1" w:themeShade="A6"/>
        </w:rPr>
        <w:t>Знаю я твоё ушу… Заплачу и укушу.</w:t>
      </w:r>
    </w:p>
    <w:p w14:paraId="23537641" w14:textId="77777777" w:rsidR="00E7519B" w:rsidRDefault="00E7519B" w:rsidP="00E7519B">
      <w:pPr>
        <w:pStyle w:val="a7"/>
      </w:pPr>
      <w:r>
        <w:t xml:space="preserve">Чак замахивается кулаком. </w:t>
      </w:r>
      <w:r w:rsidR="003728EF">
        <w:t>П</w:t>
      </w:r>
      <w:r w:rsidR="003728EF">
        <w:rPr>
          <w:lang w:val="ru-RU"/>
        </w:rPr>
        <w:t>ётр</w:t>
      </w:r>
      <w:r>
        <w:t xml:space="preserve"> дёргается от испуга.</w:t>
      </w:r>
    </w:p>
    <w:p w14:paraId="53EC6198" w14:textId="77777777" w:rsidR="00E7519B" w:rsidRDefault="00E7519B" w:rsidP="0034213C">
      <w:pPr>
        <w:pStyle w:val="a9"/>
      </w:pPr>
      <w:r>
        <w:t>ЧАК</w:t>
      </w:r>
    </w:p>
    <w:p w14:paraId="2E68F716" w14:textId="77777777" w:rsidR="00E7519B" w:rsidRDefault="00E7519B" w:rsidP="003728EF">
      <w:pPr>
        <w:pStyle w:val="ab"/>
      </w:pPr>
      <w:r>
        <w:t xml:space="preserve">Ладно, не ссы </w:t>
      </w:r>
      <w:r w:rsidR="003728EF">
        <w:t>–</w:t>
      </w:r>
      <w:r>
        <w:t xml:space="preserve"> у тебя брюки белые. Я по поводу Олеськи. Отвали от неё, у нас с ней всё серьёзно.</w:t>
      </w:r>
    </w:p>
    <w:p w14:paraId="0BDBCBEE" w14:textId="77777777" w:rsidR="00E7519B" w:rsidRDefault="003728EF" w:rsidP="0034213C">
      <w:pPr>
        <w:pStyle w:val="a9"/>
      </w:pPr>
      <w:r>
        <w:t>ПЁТР</w:t>
      </w:r>
    </w:p>
    <w:p w14:paraId="0A2B2123" w14:textId="77777777" w:rsidR="00E7519B" w:rsidRDefault="00E7519B" w:rsidP="003728EF">
      <w:pPr>
        <w:pStyle w:val="ab"/>
      </w:pPr>
      <w:r w:rsidRPr="001118FC">
        <w:rPr>
          <w:strike/>
          <w:color w:val="A6A6A6" w:themeColor="background1" w:themeShade="A6"/>
        </w:rPr>
        <w:t>Молодой… почему-то, человек…</w:t>
      </w:r>
      <w:r w:rsidRPr="001118FC">
        <w:rPr>
          <w:color w:val="A6A6A6" w:themeColor="background1" w:themeShade="A6"/>
        </w:rPr>
        <w:t xml:space="preserve"> </w:t>
      </w:r>
      <w:r>
        <w:t xml:space="preserve">Тебя не было двадцать лет… И всё </w:t>
      </w:r>
      <w:r w:rsidR="003728EF">
        <w:t>серьёзно</w:t>
      </w:r>
      <w:r>
        <w:t>? Самому не смешно?</w:t>
      </w:r>
    </w:p>
    <w:p w14:paraId="33A2ED9E" w14:textId="77777777" w:rsidR="00E7519B" w:rsidRDefault="00E7519B" w:rsidP="003728EF">
      <w:pPr>
        <w:pStyle w:val="a9"/>
      </w:pPr>
      <w:r>
        <w:t>ЧАК</w:t>
      </w:r>
    </w:p>
    <w:p w14:paraId="0C829F31" w14:textId="77777777" w:rsidR="00E7519B" w:rsidRDefault="00E7519B" w:rsidP="003728EF">
      <w:pPr>
        <w:pStyle w:val="ab"/>
      </w:pPr>
      <w:r>
        <w:t xml:space="preserve">Не смешно… А когда мне не смешно </w:t>
      </w:r>
      <w:r w:rsidR="003728EF">
        <w:t>–</w:t>
      </w:r>
      <w:r>
        <w:t xml:space="preserve"> кому-то больно! Короче, я предупредил!</w:t>
      </w:r>
    </w:p>
    <w:p w14:paraId="0A21D7A5" w14:textId="77777777" w:rsidR="00E7519B" w:rsidRDefault="003728EF" w:rsidP="003728EF">
      <w:pPr>
        <w:pStyle w:val="a9"/>
      </w:pPr>
      <w:r>
        <w:t>ПЁТР</w:t>
      </w:r>
    </w:p>
    <w:p w14:paraId="4F5A9B4C" w14:textId="77777777" w:rsidR="00E7519B" w:rsidRDefault="00E7519B" w:rsidP="003728EF">
      <w:pPr>
        <w:pStyle w:val="ab"/>
      </w:pPr>
      <w:r>
        <w:t xml:space="preserve">Это у меня к ней </w:t>
      </w:r>
      <w:r w:rsidR="003728EF">
        <w:t>серьёзно</w:t>
      </w:r>
      <w:r>
        <w:t>. Ясно?!</w:t>
      </w:r>
    </w:p>
    <w:p w14:paraId="6204A1F3" w14:textId="3EFF6ABD" w:rsidR="00E7519B" w:rsidRDefault="00E7519B" w:rsidP="00E7519B">
      <w:pPr>
        <w:pStyle w:val="a7"/>
      </w:pPr>
      <w:r>
        <w:t>Чак делает движение, как будто сейчас бодан</w:t>
      </w:r>
      <w:r w:rsidR="00EF2035">
        <w:rPr>
          <w:lang w:val="ru-RU"/>
        </w:rPr>
        <w:t>ё</w:t>
      </w:r>
      <w:r>
        <w:t xml:space="preserve">т его в грудь. </w:t>
      </w:r>
      <w:r w:rsidR="003728EF">
        <w:t>П</w:t>
      </w:r>
      <w:r w:rsidR="008D59D3">
        <w:rPr>
          <w:lang w:val="ru-RU"/>
        </w:rPr>
        <w:t>ётр</w:t>
      </w:r>
      <w:r>
        <w:t xml:space="preserve"> </w:t>
      </w:r>
      <w:r w:rsidR="003728EF">
        <w:t>шлёпается</w:t>
      </w:r>
      <w:r>
        <w:t xml:space="preserve"> в своих белых брюках на грязный асфальт.</w:t>
      </w:r>
    </w:p>
    <w:p w14:paraId="66C5E455" w14:textId="77777777" w:rsidR="00E7519B" w:rsidRDefault="00E7519B" w:rsidP="003728EF">
      <w:pPr>
        <w:pStyle w:val="a9"/>
      </w:pPr>
      <w:r>
        <w:lastRenderedPageBreak/>
        <w:t>ЧАК</w:t>
      </w:r>
    </w:p>
    <w:p w14:paraId="50D570C9" w14:textId="77777777" w:rsidR="00E7519B" w:rsidRDefault="00E7519B" w:rsidP="003728EF">
      <w:pPr>
        <w:pStyle w:val="ab"/>
      </w:pPr>
      <w:r>
        <w:t>Чего?! Увижу возле неё – урою!</w:t>
      </w:r>
    </w:p>
    <w:p w14:paraId="2754BC0B" w14:textId="77777777" w:rsidR="00E7519B" w:rsidRDefault="00E7519B" w:rsidP="00E7519B">
      <w:pPr>
        <w:pStyle w:val="a7"/>
      </w:pPr>
      <w:r>
        <w:t xml:space="preserve">Чак стремительно уходит. </w:t>
      </w:r>
      <w:r w:rsidR="003728EF">
        <w:t>П</w:t>
      </w:r>
      <w:r w:rsidR="003728EF">
        <w:rPr>
          <w:lang w:val="ru-RU"/>
        </w:rPr>
        <w:t>ётр</w:t>
      </w:r>
      <w:r>
        <w:t xml:space="preserve"> растеряно смотрит ему вслед, сидя на асфальте.</w:t>
      </w:r>
    </w:p>
    <w:p w14:paraId="78BEB07C" w14:textId="0E4B3546" w:rsidR="00E7519B" w:rsidRDefault="003728EF" w:rsidP="00E7519B">
      <w:pPr>
        <w:pStyle w:val="a6"/>
      </w:pPr>
      <w:r>
        <w:t>6-</w:t>
      </w:r>
      <w:r w:rsidRPr="00611046">
        <w:rPr>
          <w:strike/>
          <w:color w:val="A6A6A6" w:themeColor="background1" w:themeShade="A6"/>
        </w:rPr>
        <w:t>1</w:t>
      </w:r>
      <w:r w:rsidR="00611046" w:rsidRPr="00611046">
        <w:rPr>
          <w:strike/>
          <w:color w:val="A6A6A6" w:themeColor="background1" w:themeShade="A6"/>
        </w:rPr>
        <w:t>1</w:t>
      </w:r>
      <w:r w:rsidR="000A46AB" w:rsidRPr="000A46AB">
        <w:rPr>
          <w:color w:val="A6A6A6" w:themeColor="background1" w:themeShade="A6"/>
        </w:rPr>
        <w:t xml:space="preserve"> </w:t>
      </w:r>
      <w:r w:rsidR="00723013" w:rsidRPr="00723013">
        <w:rPr>
          <w:color w:val="00B050"/>
        </w:rPr>
        <w:t>1</w:t>
      </w:r>
      <w:r w:rsidR="00611046">
        <w:rPr>
          <w:color w:val="00B050"/>
        </w:rPr>
        <w:t>3</w:t>
      </w:r>
      <w:r w:rsidRPr="00723013">
        <w:rPr>
          <w:color w:val="000000" w:themeColor="text1"/>
        </w:rPr>
        <w:t>.</w:t>
      </w:r>
      <w:r>
        <w:tab/>
      </w:r>
      <w:r w:rsidR="00E7519B">
        <w:t xml:space="preserve">НАТ. </w:t>
      </w:r>
      <w:bookmarkStart w:id="0" w:name="_Hlk138353065"/>
      <w:r w:rsidR="001118FC" w:rsidRPr="001118FC">
        <w:rPr>
          <w:color w:val="00B050"/>
        </w:rPr>
        <w:t xml:space="preserve">АВТОСЕРВИС </w:t>
      </w:r>
      <w:r w:rsidR="001118FC" w:rsidRPr="001118FC">
        <w:rPr>
          <w:caps w:val="0"/>
          <w:color w:val="00B050"/>
        </w:rPr>
        <w:t>(пацанская комната)</w:t>
      </w:r>
      <w:bookmarkEnd w:id="0"/>
      <w:r w:rsidR="001118FC" w:rsidRPr="001118FC">
        <w:rPr>
          <w:color w:val="00B050"/>
        </w:rPr>
        <w:t xml:space="preserve"> </w:t>
      </w:r>
      <w:r w:rsidR="00E7519B">
        <w:t>– ДЕНЬ</w:t>
      </w:r>
    </w:p>
    <w:p w14:paraId="4056383F" w14:textId="44B2F0C0" w:rsidR="001118FC" w:rsidRDefault="00611046" w:rsidP="001118FC">
      <w:pPr>
        <w:pStyle w:val="a7"/>
      </w:pPr>
      <w:r w:rsidRPr="00611046">
        <w:rPr>
          <w:strike/>
          <w:color w:val="A6A6A6" w:themeColor="background1" w:themeShade="A6"/>
        </w:rPr>
        <w:t>Вжик сидит на диване и смеётся.</w:t>
      </w:r>
      <w:r w:rsidRPr="00611046">
        <w:rPr>
          <w:color w:val="A6A6A6" w:themeColor="background1" w:themeShade="A6"/>
        </w:rPr>
        <w:t xml:space="preserve"> </w:t>
      </w:r>
      <w:r w:rsidR="001118FC">
        <w:t>Масса смотрит в зеркало от машины и расчёсывается.</w:t>
      </w:r>
    </w:p>
    <w:p w14:paraId="4D992B7C" w14:textId="7ECE0301" w:rsidR="001118FC" w:rsidRDefault="001118FC" w:rsidP="001118FC">
      <w:pPr>
        <w:pStyle w:val="a9"/>
      </w:pPr>
      <w:r>
        <w:t>МАССА</w:t>
      </w:r>
    </w:p>
    <w:p w14:paraId="7C79D58E" w14:textId="77777777" w:rsidR="001118FC" w:rsidRDefault="001118FC" w:rsidP="001118FC">
      <w:pPr>
        <w:pStyle w:val="ab"/>
      </w:pPr>
      <w:r>
        <w:t>Вжик, по-братски, давай сегодня ещё разок сходим!</w:t>
      </w:r>
    </w:p>
    <w:p w14:paraId="0F723A72" w14:textId="3FD228F3" w:rsidR="001118FC" w:rsidRDefault="001118FC" w:rsidP="001118FC">
      <w:pPr>
        <w:pStyle w:val="a9"/>
      </w:pPr>
      <w:r>
        <w:t>ВЖИК</w:t>
      </w:r>
    </w:p>
    <w:p w14:paraId="243214A7" w14:textId="77777777" w:rsidR="001118FC" w:rsidRDefault="001118FC" w:rsidP="001118FC">
      <w:pPr>
        <w:pStyle w:val="ab"/>
      </w:pPr>
      <w:r>
        <w:t>А я и не знал, что ты прям во всех смыслах, ненасытный.</w:t>
      </w:r>
    </w:p>
    <w:p w14:paraId="192719D8" w14:textId="69029C46" w:rsidR="001118FC" w:rsidRDefault="001118FC" w:rsidP="001118FC">
      <w:pPr>
        <w:pStyle w:val="a9"/>
      </w:pPr>
      <w:r>
        <w:t>МАССА</w:t>
      </w:r>
    </w:p>
    <w:p w14:paraId="66CE05AE" w14:textId="77777777" w:rsidR="001118FC" w:rsidRDefault="001118FC" w:rsidP="001118FC">
      <w:pPr>
        <w:pStyle w:val="ab"/>
      </w:pPr>
      <w:r>
        <w:t>Может, она мне понравилась? У нас, кстати, базовые ценности совпадают.</w:t>
      </w:r>
    </w:p>
    <w:p w14:paraId="7D5C4198" w14:textId="304F21BC" w:rsidR="001118FC" w:rsidRDefault="001118FC" w:rsidP="001118FC">
      <w:pPr>
        <w:pStyle w:val="a9"/>
      </w:pPr>
      <w:r>
        <w:t>ВЖИК</w:t>
      </w:r>
    </w:p>
    <w:p w14:paraId="515CEAA3" w14:textId="77777777" w:rsidR="001118FC" w:rsidRDefault="001118FC" w:rsidP="001118FC">
      <w:pPr>
        <w:pStyle w:val="ab"/>
      </w:pPr>
      <w:r>
        <w:t>Тоже любит пожрать?</w:t>
      </w:r>
    </w:p>
    <w:p w14:paraId="310467FA" w14:textId="08BCE2FE" w:rsidR="001118FC" w:rsidRDefault="001118FC" w:rsidP="001118FC">
      <w:pPr>
        <w:pStyle w:val="a9"/>
      </w:pPr>
      <w:r>
        <w:t>МАССА</w:t>
      </w:r>
    </w:p>
    <w:p w14:paraId="1115A0D7" w14:textId="77777777" w:rsidR="001118FC" w:rsidRDefault="001118FC" w:rsidP="001118FC">
      <w:pPr>
        <w:pStyle w:val="ae"/>
      </w:pPr>
      <w:r>
        <w:t>(смущённо)</w:t>
      </w:r>
    </w:p>
    <w:p w14:paraId="11048DD2" w14:textId="77777777" w:rsidR="001118FC" w:rsidRDefault="001118FC" w:rsidP="001118FC">
      <w:pPr>
        <w:pStyle w:val="ab"/>
      </w:pPr>
      <w:r>
        <w:t>Откуда ты знаешь?</w:t>
      </w:r>
    </w:p>
    <w:p w14:paraId="21C8C550" w14:textId="74A24A2D" w:rsidR="001118FC" w:rsidRDefault="001118FC" w:rsidP="001118FC">
      <w:pPr>
        <w:pStyle w:val="a9"/>
      </w:pPr>
      <w:r>
        <w:t>ВЖИК</w:t>
      </w:r>
    </w:p>
    <w:p w14:paraId="76712BC8" w14:textId="77777777" w:rsidR="001118FC" w:rsidRDefault="001118FC" w:rsidP="001118FC">
      <w:pPr>
        <w:pStyle w:val="ab"/>
      </w:pPr>
      <w:r>
        <w:t>Тогда женись. А чё? Нормальная семейка: ты – бандит, брат – мент, жена – проститутка.</w:t>
      </w:r>
    </w:p>
    <w:p w14:paraId="0B33F475" w14:textId="76C1734C" w:rsidR="001118FC" w:rsidRDefault="001118FC" w:rsidP="001118FC">
      <w:pPr>
        <w:pStyle w:val="a9"/>
      </w:pPr>
      <w:r>
        <w:t>МАССА</w:t>
      </w:r>
    </w:p>
    <w:p w14:paraId="7C0E1AD6" w14:textId="77777777" w:rsidR="001118FC" w:rsidRDefault="001118FC" w:rsidP="001118FC">
      <w:pPr>
        <w:pStyle w:val="ab"/>
      </w:pPr>
      <w:r>
        <w:t>А может и женюсь!</w:t>
      </w:r>
    </w:p>
    <w:p w14:paraId="37CA5C00" w14:textId="6EA99D8D" w:rsidR="001118FC" w:rsidRDefault="001118FC" w:rsidP="001118FC">
      <w:pPr>
        <w:pStyle w:val="a9"/>
      </w:pPr>
      <w:r>
        <w:t>ВЖИК</w:t>
      </w:r>
    </w:p>
    <w:p w14:paraId="61662C24" w14:textId="77777777" w:rsidR="001118FC" w:rsidRDefault="001118FC" w:rsidP="001118FC">
      <w:pPr>
        <w:pStyle w:val="ab"/>
      </w:pPr>
      <w:r>
        <w:t>Нетрадиционная пищевая ориентация – горе в семье! Ладно, не кипятись, я нашёл кое-что поинтереснее и подешевле.</w:t>
      </w:r>
    </w:p>
    <w:p w14:paraId="65FA8A07" w14:textId="77777777" w:rsidR="001118FC" w:rsidRDefault="001118FC" w:rsidP="001118FC">
      <w:pPr>
        <w:pStyle w:val="a7"/>
      </w:pPr>
      <w:r>
        <w:t>Вжик вбивает что-то в ноутбук. Поворачивает его на Массу. Там афиша дискотеки 90-х.</w:t>
      </w:r>
    </w:p>
    <w:p w14:paraId="7C8C79FF" w14:textId="27B85751" w:rsidR="001118FC" w:rsidRDefault="001118FC" w:rsidP="001118FC">
      <w:pPr>
        <w:pStyle w:val="a9"/>
      </w:pPr>
      <w:r>
        <w:lastRenderedPageBreak/>
        <w:t>МАССА</w:t>
      </w:r>
    </w:p>
    <w:p w14:paraId="0079B70B" w14:textId="77777777" w:rsidR="001118FC" w:rsidRDefault="001118FC" w:rsidP="001118FC">
      <w:pPr>
        <w:pStyle w:val="ab"/>
      </w:pPr>
      <w:r>
        <w:t>Ну и нахрен ты мне её показываешь, написано же девяностых… значит, она уже прошла.</w:t>
      </w:r>
    </w:p>
    <w:p w14:paraId="0AA5CD17" w14:textId="578E12F2" w:rsidR="001118FC" w:rsidRDefault="001118FC" w:rsidP="001118FC">
      <w:pPr>
        <w:pStyle w:val="a9"/>
      </w:pPr>
      <w:r>
        <w:t>ВЖИК</w:t>
      </w:r>
    </w:p>
    <w:p w14:paraId="544E221B" w14:textId="7AA1B613" w:rsidR="001118FC" w:rsidRPr="001118FC" w:rsidRDefault="00611046" w:rsidP="001118FC">
      <w:pPr>
        <w:pStyle w:val="ab"/>
        <w:rPr>
          <w:rStyle w:val="ac"/>
        </w:rPr>
      </w:pPr>
      <w:r w:rsidRPr="00611046">
        <w:rPr>
          <w:strike/>
          <w:color w:val="A6A6A6" w:themeColor="background1" w:themeShade="A6"/>
        </w:rPr>
        <w:t>Нифига, ты не врубился.</w:t>
      </w:r>
      <w:r w:rsidRPr="00611046">
        <w:rPr>
          <w:color w:val="A6A6A6" w:themeColor="background1" w:themeShade="A6"/>
        </w:rPr>
        <w:t xml:space="preserve"> </w:t>
      </w:r>
      <w:r w:rsidR="001118FC" w:rsidRPr="00611046">
        <w:rPr>
          <w:color w:val="00B050"/>
        </w:rPr>
        <w:t>Ты не врубаешься.</w:t>
      </w:r>
      <w:r w:rsidR="001118FC">
        <w:t xml:space="preserve"> Это специальные вечеринки, для таких, как </w:t>
      </w:r>
      <w:r w:rsidR="001118FC" w:rsidRPr="001118FC">
        <w:rPr>
          <w:rStyle w:val="ac"/>
        </w:rPr>
        <w:t>мы.</w:t>
      </w:r>
    </w:p>
    <w:p w14:paraId="2E66FE75" w14:textId="586FCE67" w:rsidR="001118FC" w:rsidRDefault="001118FC" w:rsidP="001118FC">
      <w:pPr>
        <w:pStyle w:val="a9"/>
      </w:pPr>
      <w:r>
        <w:t>МАССА</w:t>
      </w:r>
    </w:p>
    <w:p w14:paraId="30A855C1" w14:textId="40F69F7A" w:rsidR="001118FC" w:rsidRDefault="001118FC" w:rsidP="001118FC">
      <w:pPr>
        <w:pStyle w:val="ab"/>
      </w:pPr>
      <w:r>
        <w:t>Кого заморозил Нейман?</w:t>
      </w:r>
    </w:p>
    <w:p w14:paraId="47E1E52F" w14:textId="77777777" w:rsidR="00611046" w:rsidRPr="00611046" w:rsidRDefault="00611046" w:rsidP="00611046">
      <w:pPr>
        <w:pStyle w:val="a7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Входят Чак и Фил с коробкой пиццы. Масса радостно подскакивает.</w:t>
      </w:r>
    </w:p>
    <w:p w14:paraId="4022061B" w14:textId="77777777" w:rsidR="00611046" w:rsidRPr="00611046" w:rsidRDefault="00611046" w:rsidP="00611046">
      <w:pPr>
        <w:pStyle w:val="a9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ВЖИК</w:t>
      </w:r>
    </w:p>
    <w:p w14:paraId="7450FEF7" w14:textId="77777777" w:rsidR="00611046" w:rsidRPr="00611046" w:rsidRDefault="00611046" w:rsidP="00611046">
      <w:pPr>
        <w:pStyle w:val="ab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Пацаны, вы с нами?</w:t>
      </w:r>
    </w:p>
    <w:p w14:paraId="62523CAB" w14:textId="77777777" w:rsidR="00611046" w:rsidRPr="00611046" w:rsidRDefault="00611046" w:rsidP="00611046">
      <w:pPr>
        <w:pStyle w:val="a7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Вжик показывает им на ноутбуке рекламу дискотеки.</w:t>
      </w:r>
    </w:p>
    <w:p w14:paraId="07EE5E8A" w14:textId="77777777" w:rsidR="00611046" w:rsidRPr="00611046" w:rsidRDefault="00611046" w:rsidP="00611046">
      <w:pPr>
        <w:pStyle w:val="a9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ВЖИК</w:t>
      </w:r>
    </w:p>
    <w:p w14:paraId="5EAD959E" w14:textId="77777777" w:rsidR="00611046" w:rsidRPr="00611046" w:rsidRDefault="00611046" w:rsidP="00611046">
      <w:pPr>
        <w:pStyle w:val="ab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Погнали, оторвёмся! Глядишь, каких-нибудь зачётных кралей подцепим.</w:t>
      </w:r>
    </w:p>
    <w:p w14:paraId="4451C529" w14:textId="77777777" w:rsidR="00611046" w:rsidRPr="00611046" w:rsidRDefault="00611046" w:rsidP="00611046">
      <w:pPr>
        <w:pStyle w:val="a9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ЧАК</w:t>
      </w:r>
    </w:p>
    <w:p w14:paraId="10058BEA" w14:textId="77777777" w:rsidR="00611046" w:rsidRPr="00611046" w:rsidRDefault="00611046" w:rsidP="00611046">
      <w:pPr>
        <w:pStyle w:val="ab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У меня уже есть зачётная краля из 90-х.</w:t>
      </w:r>
    </w:p>
    <w:p w14:paraId="3FD55791" w14:textId="77777777" w:rsidR="00611046" w:rsidRPr="00611046" w:rsidRDefault="00611046" w:rsidP="00611046">
      <w:pPr>
        <w:pStyle w:val="a9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ФИЛ</w:t>
      </w:r>
    </w:p>
    <w:p w14:paraId="5050D400" w14:textId="2C68789C" w:rsidR="00611046" w:rsidRPr="00611046" w:rsidRDefault="00611046" w:rsidP="00611046">
      <w:pPr>
        <w:pStyle w:val="ab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Я тоже - пас. Настроение не то…</w:t>
      </w:r>
    </w:p>
    <w:p w14:paraId="0703FDA3" w14:textId="547F3F32" w:rsidR="001118FC" w:rsidRPr="00611046" w:rsidRDefault="001118FC" w:rsidP="001118FC">
      <w:pPr>
        <w:pStyle w:val="a9"/>
        <w:rPr>
          <w:color w:val="00B050"/>
        </w:rPr>
      </w:pPr>
      <w:r w:rsidRPr="00611046">
        <w:rPr>
          <w:color w:val="00B050"/>
        </w:rPr>
        <w:t>ВЖИК</w:t>
      </w:r>
    </w:p>
    <w:p w14:paraId="3F261BF9" w14:textId="77777777" w:rsidR="001118FC" w:rsidRPr="00611046" w:rsidRDefault="001118FC" w:rsidP="001118FC">
      <w:pPr>
        <w:pStyle w:val="ae"/>
        <w:rPr>
          <w:color w:val="00B050"/>
        </w:rPr>
      </w:pPr>
      <w:r w:rsidRPr="00611046">
        <w:rPr>
          <w:color w:val="00B050"/>
        </w:rPr>
        <w:t>(вздыхает)</w:t>
      </w:r>
    </w:p>
    <w:p w14:paraId="106B48A1" w14:textId="77777777" w:rsidR="001118FC" w:rsidRPr="00611046" w:rsidRDefault="001118FC" w:rsidP="001118FC">
      <w:pPr>
        <w:pStyle w:val="ab"/>
        <w:rPr>
          <w:color w:val="00B050"/>
        </w:rPr>
      </w:pPr>
      <w:r w:rsidRPr="00611046">
        <w:rPr>
          <w:color w:val="00B050"/>
        </w:rPr>
        <w:t>Да. Двигаем?</w:t>
      </w:r>
    </w:p>
    <w:p w14:paraId="5116829F" w14:textId="44EE98DE" w:rsidR="001118FC" w:rsidRPr="00611046" w:rsidRDefault="001118FC" w:rsidP="001118FC">
      <w:pPr>
        <w:pStyle w:val="a7"/>
        <w:rPr>
          <w:color w:val="00B050"/>
        </w:rPr>
      </w:pPr>
      <w:r w:rsidRPr="00611046">
        <w:rPr>
          <w:color w:val="00B050"/>
        </w:rPr>
        <w:t>Масса довольно кивает.</w:t>
      </w:r>
    </w:p>
    <w:p w14:paraId="3A7675E3" w14:textId="76476A56" w:rsidR="00611046" w:rsidRDefault="00611046" w:rsidP="00611046">
      <w:pPr>
        <w:pStyle w:val="a6"/>
      </w:pPr>
      <w:r>
        <w:t>6-</w:t>
      </w:r>
      <w:r w:rsidRPr="00611046">
        <w:rPr>
          <w:strike/>
          <w:color w:val="A6A6A6" w:themeColor="background1" w:themeShade="A6"/>
        </w:rPr>
        <w:t>16</w:t>
      </w:r>
      <w:r w:rsidR="000A46AB" w:rsidRPr="000A46AB">
        <w:rPr>
          <w:color w:val="A6A6A6" w:themeColor="background1" w:themeShade="A6"/>
        </w:rPr>
        <w:t xml:space="preserve"> </w:t>
      </w:r>
      <w:r w:rsidRPr="00611046">
        <w:rPr>
          <w:color w:val="00B050"/>
        </w:rPr>
        <w:t>14</w:t>
      </w:r>
      <w:r>
        <w:t>.</w:t>
      </w:r>
      <w:r>
        <w:tab/>
        <w:t>ИНТ. ОСОБНЯК НОЛЯ (</w:t>
      </w:r>
      <w:r w:rsidRPr="00360409">
        <w:rPr>
          <w:caps w:val="0"/>
        </w:rPr>
        <w:t>кабинет</w:t>
      </w:r>
      <w:r>
        <w:t>) – ВЕЧЕР</w:t>
      </w:r>
    </w:p>
    <w:p w14:paraId="6D95672B" w14:textId="77777777" w:rsidR="00611046" w:rsidRDefault="00611046" w:rsidP="00611046">
      <w:pPr>
        <w:pStyle w:val="a7"/>
        <w:keepNext/>
        <w:keepLines/>
      </w:pPr>
      <w:r>
        <w:t>Ноль сидит в ноутбуке, смотрит изображения с видеокамер на окно, на котором он видел след. Отматывает по чуть-чуть. Замечает, как кто-то выпрыгивает из окна.</w:t>
      </w:r>
    </w:p>
    <w:p w14:paraId="17A3D76E" w14:textId="77777777" w:rsidR="00611046" w:rsidRDefault="00611046" w:rsidP="00611046">
      <w:pPr>
        <w:pStyle w:val="a9"/>
      </w:pPr>
      <w:r>
        <w:t>НОЛЬ</w:t>
      </w:r>
    </w:p>
    <w:p w14:paraId="038C65B7" w14:textId="77777777" w:rsidR="00611046" w:rsidRDefault="00611046" w:rsidP="00611046">
      <w:pPr>
        <w:pStyle w:val="ab"/>
      </w:pPr>
      <w:r>
        <w:t>Опа! Вот он, ямакаси!</w:t>
      </w:r>
    </w:p>
    <w:p w14:paraId="3C26CD49" w14:textId="77777777" w:rsidR="00611046" w:rsidRDefault="00611046" w:rsidP="00611046">
      <w:pPr>
        <w:pStyle w:val="a7"/>
      </w:pPr>
      <w:r>
        <w:t>Ноль ставит паузу. Увеличивает лицо и узнаёт Фила. Ноль в панике.</w:t>
      </w:r>
    </w:p>
    <w:p w14:paraId="379E3F03" w14:textId="77777777" w:rsidR="00611046" w:rsidRDefault="00611046" w:rsidP="00611046">
      <w:pPr>
        <w:pStyle w:val="a9"/>
      </w:pPr>
      <w:r>
        <w:t>НОЛЬ</w:t>
      </w:r>
    </w:p>
    <w:p w14:paraId="4CE43998" w14:textId="77777777" w:rsidR="00611046" w:rsidRDefault="00611046" w:rsidP="00611046">
      <w:pPr>
        <w:pStyle w:val="ab"/>
      </w:pPr>
      <w:r>
        <w:t>Что?! Какого...?!!!</w:t>
      </w:r>
    </w:p>
    <w:p w14:paraId="6A825E73" w14:textId="77777777" w:rsidR="00611046" w:rsidRDefault="00611046" w:rsidP="00611046">
      <w:pPr>
        <w:pStyle w:val="a7"/>
      </w:pPr>
      <w:r>
        <w:lastRenderedPageBreak/>
        <w:t>Надевает очки. Приглядывается ещё раз. Сомнений нет, что это Фил. Ноль встаёт с кресла. Наливает себе коньяк. Выпивает залпом. Подходит снова к монитору, фотографирует на телефон. Набирает номер.</w:t>
      </w:r>
    </w:p>
    <w:p w14:paraId="266E40A3" w14:textId="77777777" w:rsidR="00611046" w:rsidRDefault="00611046" w:rsidP="00611046">
      <w:pPr>
        <w:pStyle w:val="a9"/>
      </w:pPr>
      <w:r>
        <w:t>НОЛЬ</w:t>
      </w:r>
    </w:p>
    <w:p w14:paraId="6EB28567" w14:textId="77777777" w:rsidR="00611046" w:rsidRDefault="00611046" w:rsidP="00611046">
      <w:pPr>
        <w:pStyle w:val="ab"/>
      </w:pPr>
      <w:r>
        <w:t>Алё!!! Я тебе фотографию отправил, посмотри.</w:t>
      </w:r>
    </w:p>
    <w:p w14:paraId="51B4B89A" w14:textId="77777777" w:rsidR="00611046" w:rsidRDefault="00611046" w:rsidP="00611046">
      <w:pPr>
        <w:pStyle w:val="a7"/>
      </w:pPr>
      <w:r>
        <w:t>Ноль смотрит в монитор. Ещё раз смотрит момент с Филом на перемотке.</w:t>
      </w:r>
    </w:p>
    <w:p w14:paraId="1D1AD346" w14:textId="77777777" w:rsidR="00611046" w:rsidRDefault="00611046" w:rsidP="00611046">
      <w:pPr>
        <w:pStyle w:val="a9"/>
      </w:pPr>
      <w:r>
        <w:t>НОЛЬ</w:t>
      </w:r>
    </w:p>
    <w:p w14:paraId="2927EA6A" w14:textId="77777777" w:rsidR="00611046" w:rsidRDefault="00611046" w:rsidP="00611046">
      <w:pPr>
        <w:pStyle w:val="ab"/>
      </w:pPr>
      <w:r>
        <w:t>Вот сука, как же ты выжил?!</w:t>
      </w:r>
    </w:p>
    <w:p w14:paraId="7B58B102" w14:textId="77777777" w:rsidR="00611046" w:rsidRDefault="00611046" w:rsidP="00611046">
      <w:pPr>
        <w:pStyle w:val="a7"/>
      </w:pPr>
      <w:r>
        <w:t>Звонок телефона. Ноль поднимает трубку, слушает.</w:t>
      </w:r>
    </w:p>
    <w:p w14:paraId="148B8507" w14:textId="77777777" w:rsidR="00611046" w:rsidRDefault="00611046" w:rsidP="00611046">
      <w:pPr>
        <w:pStyle w:val="a9"/>
      </w:pPr>
      <w:r>
        <w:t>НОЛЬ</w:t>
      </w:r>
    </w:p>
    <w:p w14:paraId="477B1537" w14:textId="477F5D2F" w:rsidR="00611046" w:rsidRDefault="00611046" w:rsidP="00611046">
      <w:pPr>
        <w:pStyle w:val="ab"/>
      </w:pPr>
      <w:r>
        <w:t>То есть эта мразь</w:t>
      </w:r>
      <w:r w:rsidRPr="00611046">
        <w:rPr>
          <w:color w:val="00B050"/>
        </w:rPr>
        <w:t xml:space="preserve"> </w:t>
      </w:r>
      <w:r w:rsidRPr="00611046">
        <w:rPr>
          <w:color w:val="00B050"/>
          <w:lang w:val="ru-RU"/>
        </w:rPr>
        <w:t xml:space="preserve">и </w:t>
      </w:r>
      <w:r>
        <w:t>была на автосервисе</w:t>
      </w:r>
      <w:r w:rsidRPr="00611046">
        <w:rPr>
          <w:color w:val="00B050"/>
          <w:lang w:val="ru-RU"/>
        </w:rPr>
        <w:t>?</w:t>
      </w:r>
      <w:r>
        <w:t xml:space="preserve"> </w:t>
      </w:r>
      <w:r w:rsidRPr="00611046">
        <w:rPr>
          <w:strike/>
          <w:color w:val="A6A6A6" w:themeColor="background1" w:themeShade="A6"/>
        </w:rPr>
        <w:t>Бери пару бойцов, прокатиться надо. Быстрее!!!</w:t>
      </w:r>
    </w:p>
    <w:p w14:paraId="57E9B73F" w14:textId="57333484" w:rsidR="00611046" w:rsidRDefault="00611046" w:rsidP="00611046">
      <w:pPr>
        <w:pStyle w:val="a7"/>
        <w:rPr>
          <w:strike/>
          <w:color w:val="A6A6A6" w:themeColor="background1" w:themeShade="A6"/>
        </w:rPr>
      </w:pPr>
      <w:r w:rsidRPr="00611046">
        <w:rPr>
          <w:strike/>
          <w:color w:val="A6A6A6" w:themeColor="background1" w:themeShade="A6"/>
        </w:rPr>
        <w:t>Ноль встаёт и уходит. На экране после того, как Фил убегает, на окно встаёт шатающийся Лёша и ссыт прямо из окна в кусты.</w:t>
      </w:r>
    </w:p>
    <w:p w14:paraId="627298BF" w14:textId="2BF72350" w:rsidR="00611046" w:rsidRPr="00611046" w:rsidRDefault="00611046" w:rsidP="00611046">
      <w:pPr>
        <w:pStyle w:val="a7"/>
        <w:rPr>
          <w:color w:val="00B050"/>
        </w:rPr>
      </w:pPr>
      <w:r w:rsidRPr="00611046">
        <w:rPr>
          <w:color w:val="00B050"/>
        </w:rPr>
        <w:t>Ноль слушает, вешает трубку. Думает.</w:t>
      </w:r>
    </w:p>
    <w:p w14:paraId="74B1EE79" w14:textId="77777777" w:rsidR="00E7519B" w:rsidRPr="009237AD" w:rsidRDefault="006248BC" w:rsidP="00E7519B">
      <w:pPr>
        <w:pStyle w:val="a6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6-14.</w:t>
      </w:r>
      <w:r w:rsidRPr="009237AD">
        <w:rPr>
          <w:strike/>
          <w:color w:val="A6A6A6" w:themeColor="background1" w:themeShade="A6"/>
        </w:rPr>
        <w:tab/>
      </w:r>
      <w:r w:rsidR="00E7519B" w:rsidRPr="009237AD">
        <w:rPr>
          <w:strike/>
          <w:color w:val="A6A6A6" w:themeColor="background1" w:themeShade="A6"/>
        </w:rPr>
        <w:t>НАТ. КЛУБ "ДИСКО-90Х" – ВЕЧЕР</w:t>
      </w:r>
    </w:p>
    <w:p w14:paraId="69168700" w14:textId="77777777" w:rsidR="00E7519B" w:rsidRPr="009237AD" w:rsidRDefault="00E7519B" w:rsidP="0071537A">
      <w:pPr>
        <w:pStyle w:val="a7"/>
        <w:keepNext/>
        <w:keepLines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Вжик и Масса подходят к фейс</w:t>
      </w:r>
      <w:r w:rsidR="006248BC" w:rsidRPr="009237AD">
        <w:rPr>
          <w:strike/>
          <w:color w:val="A6A6A6" w:themeColor="background1" w:themeShade="A6"/>
          <w:lang w:val="ru-RU"/>
        </w:rPr>
        <w:t>-</w:t>
      </w:r>
      <w:r w:rsidRPr="009237AD">
        <w:rPr>
          <w:strike/>
          <w:color w:val="A6A6A6" w:themeColor="background1" w:themeShade="A6"/>
        </w:rPr>
        <w:t>контролю. Там не пропускают компанию молодых, одетых по-современному, людей.</w:t>
      </w:r>
    </w:p>
    <w:p w14:paraId="2045EC56" w14:textId="77777777" w:rsidR="00E7519B" w:rsidRPr="009237AD" w:rsidRDefault="006248BC" w:rsidP="006248BC">
      <w:pPr>
        <w:pStyle w:val="a9"/>
        <w:rPr>
          <w:strike/>
          <w:color w:val="A6A6A6" w:themeColor="background1" w:themeShade="A6"/>
        </w:rPr>
      </w:pPr>
      <w:bookmarkStart w:id="1" w:name="_Hlk114386630"/>
      <w:r w:rsidRPr="009237AD">
        <w:rPr>
          <w:strike/>
          <w:color w:val="A6A6A6" w:themeColor="background1" w:themeShade="A6"/>
        </w:rPr>
        <w:t>ФЕЙС-КОНТРОЛЬ</w:t>
      </w:r>
    </w:p>
    <w:bookmarkEnd w:id="1"/>
    <w:p w14:paraId="358850D8" w14:textId="6A7FC198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 xml:space="preserve">Молодые люди, у нас дресс-код, вечеринка </w:t>
      </w:r>
      <w:r w:rsidR="006248BC" w:rsidRPr="009237AD">
        <w:rPr>
          <w:strike/>
          <w:color w:val="A6A6A6" w:themeColor="background1" w:themeShade="A6"/>
          <w:lang w:val="ru-RU"/>
        </w:rPr>
        <w:t>девяностых</w:t>
      </w:r>
      <w:r w:rsidRPr="009237AD">
        <w:rPr>
          <w:strike/>
          <w:color w:val="A6A6A6" w:themeColor="background1" w:themeShade="A6"/>
        </w:rPr>
        <w:t>! Нам плевать, что у вас шмотки в сумме три ляма стоят.</w:t>
      </w:r>
    </w:p>
    <w:p w14:paraId="499251C0" w14:textId="77777777" w:rsidR="00E7519B" w:rsidRPr="009237AD" w:rsidRDefault="00E7519B" w:rsidP="006248BC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МОЛОДОЙ ЧЕЛОВЕК 1</w:t>
      </w:r>
    </w:p>
    <w:p w14:paraId="0D570014" w14:textId="77777777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Ну и чё нам обязательно как клоуны одеваться?</w:t>
      </w:r>
    </w:p>
    <w:p w14:paraId="5DAAC420" w14:textId="77777777" w:rsidR="00E7519B" w:rsidRPr="009237AD" w:rsidRDefault="00E7519B" w:rsidP="00E7519B">
      <w:pPr>
        <w:pStyle w:val="a7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Масса и Вжик проходят через толпу.</w:t>
      </w:r>
    </w:p>
    <w:p w14:paraId="7B32D6B0" w14:textId="77777777" w:rsidR="00E7519B" w:rsidRPr="009237AD" w:rsidRDefault="006248BC" w:rsidP="006248BC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ФЕЙС-КОНТРОЛЬ</w:t>
      </w:r>
    </w:p>
    <w:p w14:paraId="686320AF" w14:textId="77777777" w:rsidR="006248BC" w:rsidRPr="009237AD" w:rsidRDefault="00E7519B" w:rsidP="006248BC">
      <w:pPr>
        <w:pStyle w:val="ae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(</w:t>
      </w:r>
      <w:r w:rsidR="006248BC" w:rsidRPr="009237AD">
        <w:rPr>
          <w:strike/>
          <w:color w:val="A6A6A6" w:themeColor="background1" w:themeShade="A6"/>
        </w:rPr>
        <w:t>м</w:t>
      </w:r>
      <w:r w:rsidRPr="009237AD">
        <w:rPr>
          <w:strike/>
          <w:color w:val="A6A6A6" w:themeColor="background1" w:themeShade="A6"/>
        </w:rPr>
        <w:t>олодым людям)</w:t>
      </w:r>
    </w:p>
    <w:p w14:paraId="3DE9D86E" w14:textId="77777777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Воооот! Смотрите! Идеально просто!</w:t>
      </w:r>
    </w:p>
    <w:p w14:paraId="4F20BB4B" w14:textId="77777777" w:rsidR="00E7519B" w:rsidRPr="009237AD" w:rsidRDefault="00E7519B" w:rsidP="006248BC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МОЛОДОЙ ЧЕЛОВЕК 1</w:t>
      </w:r>
    </w:p>
    <w:p w14:paraId="35BE0317" w14:textId="77777777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Больше на бомжей похожи. Так бы и сказали, что сегодня социальная вечеринка для бездомных.</w:t>
      </w:r>
    </w:p>
    <w:p w14:paraId="558950D6" w14:textId="77777777" w:rsidR="00E7519B" w:rsidRPr="009237AD" w:rsidRDefault="00E7519B" w:rsidP="006248BC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lastRenderedPageBreak/>
        <w:t>МАССА</w:t>
      </w:r>
    </w:p>
    <w:p w14:paraId="0FEF0686" w14:textId="77777777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Слышь, павлин. Я тебе седло сейчас отшибу</w:t>
      </w:r>
      <w:r w:rsidR="006248BC" w:rsidRPr="009237AD">
        <w:rPr>
          <w:strike/>
          <w:color w:val="A6A6A6" w:themeColor="background1" w:themeShade="A6"/>
          <w:lang w:val="ru-RU"/>
        </w:rPr>
        <w:t>,</w:t>
      </w:r>
      <w:r w:rsidRPr="009237AD">
        <w:rPr>
          <w:strike/>
          <w:color w:val="A6A6A6" w:themeColor="background1" w:themeShade="A6"/>
        </w:rPr>
        <w:t xml:space="preserve"> в натуре. Свали отсюда по-быстрому.</w:t>
      </w:r>
    </w:p>
    <w:p w14:paraId="5FDA01EB" w14:textId="77777777" w:rsidR="00E7519B" w:rsidRPr="009237AD" w:rsidRDefault="006248BC" w:rsidP="006248BC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ФЕЙС-КОНТРОЛЬ</w:t>
      </w:r>
    </w:p>
    <w:p w14:paraId="498879E6" w14:textId="77777777" w:rsidR="00E7519B" w:rsidRPr="009237AD" w:rsidRDefault="00E7519B" w:rsidP="006248BC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Ого. Прямо вжились в роль! Проходите, молодые люди.</w:t>
      </w:r>
    </w:p>
    <w:p w14:paraId="13B94B1E" w14:textId="77777777" w:rsidR="00E7519B" w:rsidRDefault="006248BC" w:rsidP="00E7519B">
      <w:pPr>
        <w:pStyle w:val="a6"/>
      </w:pPr>
      <w:r>
        <w:t>6-15.</w:t>
      </w:r>
      <w:r>
        <w:tab/>
      </w:r>
      <w:r w:rsidR="00E7519B">
        <w:t xml:space="preserve">ИНТ. КЛУБ "ДИСКО-90Х" </w:t>
      </w:r>
      <w:r>
        <w:t>–</w:t>
      </w:r>
      <w:r w:rsidR="00E7519B">
        <w:t xml:space="preserve"> НОЧЬ</w:t>
      </w:r>
    </w:p>
    <w:p w14:paraId="46837A37" w14:textId="77777777" w:rsidR="00E7519B" w:rsidRDefault="00E7519B" w:rsidP="0071537A">
      <w:pPr>
        <w:pStyle w:val="a7"/>
        <w:keepNext/>
        <w:keepLines/>
      </w:pPr>
      <w:r>
        <w:t xml:space="preserve">Нарезка в которой Масса и Вжик отрываются в центре танцпола: Cкачут под </w:t>
      </w:r>
      <w:r w:rsidR="00E967A2" w:rsidRPr="0071537A">
        <w:t>«</w:t>
      </w:r>
      <w:r>
        <w:t>Its my life</w:t>
      </w:r>
      <w:r w:rsidR="00E967A2" w:rsidRPr="0071537A">
        <w:t>»</w:t>
      </w:r>
      <w:r>
        <w:t>. Вжик танцует нижний брейк-данс, а Масса верхний под Freestyler. По кругу танцуют паровозиком Lambada. Со всеми синхронно танцуют Macarena. Подходят к бару.</w:t>
      </w:r>
    </w:p>
    <w:p w14:paraId="3CF47249" w14:textId="77777777" w:rsidR="00E7519B" w:rsidRDefault="00E7519B" w:rsidP="00E967A2">
      <w:pPr>
        <w:pStyle w:val="a9"/>
      </w:pPr>
      <w:r>
        <w:t>ВЖИК</w:t>
      </w:r>
    </w:p>
    <w:p w14:paraId="08D1405A" w14:textId="77777777" w:rsidR="00E7519B" w:rsidRDefault="00E7519B" w:rsidP="00E967A2">
      <w:pPr>
        <w:pStyle w:val="ab"/>
      </w:pPr>
      <w:r>
        <w:t>Бармен, намешай нам водочки с юппи! Но юппи не обязательно!</w:t>
      </w:r>
    </w:p>
    <w:p w14:paraId="5E9E6A66" w14:textId="77777777" w:rsidR="00E7519B" w:rsidRDefault="00E7519B" w:rsidP="00E967A2">
      <w:pPr>
        <w:pStyle w:val="a9"/>
      </w:pPr>
      <w:r>
        <w:t>МАССА</w:t>
      </w:r>
    </w:p>
    <w:p w14:paraId="7E64C39C" w14:textId="77777777" w:rsidR="00E7519B" w:rsidRDefault="00E7519B" w:rsidP="00E967A2">
      <w:pPr>
        <w:pStyle w:val="ab"/>
      </w:pPr>
      <w:r>
        <w:t>Вот это я понимаю, тусовка! Если в конце ещё кого-нибудь застрелят, то вообще кайф!</w:t>
      </w:r>
    </w:p>
    <w:p w14:paraId="7AB141D6" w14:textId="77777777" w:rsidR="00E7519B" w:rsidRPr="009237AD" w:rsidRDefault="00E7519B" w:rsidP="00E967A2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ВЖИК</w:t>
      </w:r>
    </w:p>
    <w:p w14:paraId="7D37ACD8" w14:textId="77777777" w:rsidR="00E7519B" w:rsidRPr="009237AD" w:rsidRDefault="00E7519B" w:rsidP="00E967A2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Ну погоди, мы ж до конца всю программу не знаем!</w:t>
      </w:r>
    </w:p>
    <w:p w14:paraId="5BEECF48" w14:textId="77777777" w:rsidR="00E7519B" w:rsidRDefault="00E7519B" w:rsidP="00E7519B">
      <w:pPr>
        <w:pStyle w:val="a7"/>
      </w:pPr>
      <w:r>
        <w:t>Бармен даёт им два коктейля. Они чокаются, выпивают.</w:t>
      </w:r>
    </w:p>
    <w:p w14:paraId="7392DDE3" w14:textId="77777777" w:rsidR="00E7519B" w:rsidRDefault="00E7519B" w:rsidP="00E967A2">
      <w:pPr>
        <w:pStyle w:val="a9"/>
      </w:pPr>
      <w:r>
        <w:t>ВЖИК</w:t>
      </w:r>
    </w:p>
    <w:p w14:paraId="64573A69" w14:textId="77777777" w:rsidR="00E7519B" w:rsidRDefault="00E7519B" w:rsidP="00E967A2">
      <w:pPr>
        <w:pStyle w:val="ab"/>
      </w:pPr>
      <w:r>
        <w:t>Ну чё?! Секс-охотники выходят за добычей!</w:t>
      </w:r>
    </w:p>
    <w:p w14:paraId="0168AC2F" w14:textId="1F0C3419" w:rsidR="00E7519B" w:rsidRDefault="00E7519B" w:rsidP="00E7519B">
      <w:pPr>
        <w:pStyle w:val="a7"/>
      </w:pPr>
      <w:r>
        <w:t>Вжик и Масса расходятся в разные стороны. Вжик идёт по танцполу. Замечает красивую со спины девушку. Приобнимает за талию, она разворачивается к</w:t>
      </w:r>
      <w:r w:rsidR="009237AD">
        <w:rPr>
          <w:lang w:val="ru-RU"/>
        </w:rPr>
        <w:t>о</w:t>
      </w:r>
      <w:r>
        <w:t xml:space="preserve"> Вжику </w:t>
      </w:r>
      <w:r w:rsidR="00E967A2">
        <w:t>–</w:t>
      </w:r>
      <w:r>
        <w:t xml:space="preserve"> на вид ей лет 50. </w:t>
      </w:r>
      <w:r w:rsidR="009237AD" w:rsidRPr="009237AD">
        <w:rPr>
          <w:color w:val="00B050"/>
          <w:lang w:val="ru-RU"/>
        </w:rPr>
        <w:t>Вжик</w:t>
      </w:r>
      <w:r w:rsidRPr="009237AD">
        <w:rPr>
          <w:color w:val="00B050"/>
        </w:rPr>
        <w:t xml:space="preserve"> </w:t>
      </w:r>
      <w:r>
        <w:t>резко отпускает руки. Поворачивается, рядом такая же взрослая женщина, тянет его к себе импровизированным лассо. Вжик крутится и вокруг него калейдоскоп взрослых женщин. Вжик сбегает с танцпола. Видит Массу, который зажигает с ещё более взрослой женщиной возле барной стойки. Вжик его отдёргивает.</w:t>
      </w:r>
    </w:p>
    <w:p w14:paraId="27A238FA" w14:textId="77777777" w:rsidR="00E7519B" w:rsidRDefault="00E7519B" w:rsidP="00E967A2">
      <w:pPr>
        <w:pStyle w:val="a9"/>
      </w:pPr>
      <w:r>
        <w:t>ВЖИК</w:t>
      </w:r>
    </w:p>
    <w:p w14:paraId="1570A79D" w14:textId="77777777" w:rsidR="00E7519B" w:rsidRPr="009237AD" w:rsidRDefault="00E7519B" w:rsidP="00E967A2">
      <w:pPr>
        <w:pStyle w:val="ab"/>
        <w:rPr>
          <w:strike/>
          <w:color w:val="A6A6A6" w:themeColor="background1" w:themeShade="A6"/>
        </w:rPr>
      </w:pPr>
      <w:r>
        <w:t xml:space="preserve">Масса! </w:t>
      </w:r>
      <w:r w:rsidRPr="009237AD">
        <w:rPr>
          <w:strike/>
          <w:color w:val="A6A6A6" w:themeColor="background1" w:themeShade="A6"/>
        </w:rPr>
        <w:t>Ты не мог себе помоложе найти?</w:t>
      </w:r>
    </w:p>
    <w:p w14:paraId="1DDAFA61" w14:textId="77777777" w:rsidR="00E7519B" w:rsidRPr="009237AD" w:rsidRDefault="00E7519B" w:rsidP="00E967A2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МАССА</w:t>
      </w:r>
    </w:p>
    <w:p w14:paraId="74C4303E" w14:textId="77777777" w:rsidR="00E7519B" w:rsidRPr="009237AD" w:rsidRDefault="00E7519B" w:rsidP="00E967A2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Да куда ещё моложе?! Она учительница начальных классов!</w:t>
      </w:r>
    </w:p>
    <w:p w14:paraId="257BAA48" w14:textId="77777777" w:rsidR="00E7519B" w:rsidRPr="009237AD" w:rsidRDefault="00E7519B" w:rsidP="00E967A2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lastRenderedPageBreak/>
        <w:t>ВЖИК</w:t>
      </w:r>
    </w:p>
    <w:p w14:paraId="14404FAB" w14:textId="687A7C58" w:rsidR="00E7519B" w:rsidRDefault="00E7519B" w:rsidP="00E967A2">
      <w:pPr>
        <w:pStyle w:val="ab"/>
      </w:pPr>
      <w:r>
        <w:t xml:space="preserve">Слышь! </w:t>
      </w:r>
      <w:r w:rsidR="009237AD" w:rsidRPr="009237AD">
        <w:rPr>
          <w:color w:val="00B050"/>
          <w:lang w:val="ru-RU"/>
        </w:rPr>
        <w:t xml:space="preserve">Иди сюда! </w:t>
      </w:r>
      <w:r w:rsidRPr="009237AD">
        <w:rPr>
          <w:strike/>
          <w:color w:val="A6A6A6" w:themeColor="background1" w:themeShade="A6"/>
        </w:rPr>
        <w:t xml:space="preserve">Походу </w:t>
      </w:r>
      <w:r w:rsidR="009237AD" w:rsidRPr="009237AD">
        <w:rPr>
          <w:color w:val="00B050"/>
          <w:lang w:val="ru-RU"/>
        </w:rPr>
        <w:t>Н</w:t>
      </w:r>
      <w:r>
        <w:t xml:space="preserve">акрылась охота! Тут заповедник… Куда не глянь </w:t>
      </w:r>
      <w:r w:rsidR="00E967A2">
        <w:t>–</w:t>
      </w:r>
      <w:r>
        <w:t xml:space="preserve"> вымирающий вид!</w:t>
      </w:r>
    </w:p>
    <w:p w14:paraId="023D1FDA" w14:textId="77777777" w:rsidR="00E7519B" w:rsidRDefault="00E7519B" w:rsidP="00E967A2">
      <w:pPr>
        <w:pStyle w:val="a9"/>
      </w:pPr>
      <w:r>
        <w:t>МАССА</w:t>
      </w:r>
    </w:p>
    <w:p w14:paraId="7DFBA1AB" w14:textId="77777777" w:rsidR="00E967A2" w:rsidRPr="009237AD" w:rsidRDefault="00E7519B" w:rsidP="005A0BAE">
      <w:pPr>
        <w:pStyle w:val="ab"/>
        <w:keepNext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Так это наши одногодки!</w:t>
      </w:r>
    </w:p>
    <w:p w14:paraId="39761529" w14:textId="77777777" w:rsidR="00E967A2" w:rsidRDefault="00E7519B" w:rsidP="00E967A2">
      <w:pPr>
        <w:pStyle w:val="ae"/>
      </w:pPr>
      <w:r>
        <w:t>(грустно)</w:t>
      </w:r>
    </w:p>
    <w:p w14:paraId="02169001" w14:textId="0E2C5FEF" w:rsidR="00E7519B" w:rsidRPr="009237AD" w:rsidRDefault="00E7519B" w:rsidP="00E967A2">
      <w:pPr>
        <w:pStyle w:val="ab"/>
        <w:rPr>
          <w:strike/>
          <w:color w:val="A6A6A6" w:themeColor="background1" w:themeShade="A6"/>
          <w:lang w:val="ru-RU"/>
        </w:rPr>
      </w:pPr>
      <w:r w:rsidRPr="009237AD">
        <w:rPr>
          <w:strike/>
          <w:color w:val="A6A6A6" w:themeColor="background1" w:themeShade="A6"/>
        </w:rPr>
        <w:t xml:space="preserve">И вообще я там хочу остаться! В </w:t>
      </w:r>
      <w:r w:rsidR="00E967A2" w:rsidRPr="009237AD">
        <w:rPr>
          <w:strike/>
          <w:color w:val="A6A6A6" w:themeColor="background1" w:themeShade="A6"/>
          <w:lang w:val="ru-RU"/>
        </w:rPr>
        <w:t>девяносты</w:t>
      </w:r>
      <w:r w:rsidRPr="009237AD">
        <w:rPr>
          <w:strike/>
          <w:color w:val="A6A6A6" w:themeColor="background1" w:themeShade="A6"/>
        </w:rPr>
        <w:t>х!</w:t>
      </w:r>
      <w:r w:rsidR="009237AD" w:rsidRPr="009237AD">
        <w:rPr>
          <w:color w:val="00B050"/>
          <w:lang w:val="ru-RU"/>
        </w:rPr>
        <w:t xml:space="preserve"> </w:t>
      </w:r>
      <w:r w:rsidR="009237AD" w:rsidRPr="009237AD">
        <w:rPr>
          <w:color w:val="00B050"/>
          <w:lang w:val="ru-RU"/>
        </w:rPr>
        <w:t xml:space="preserve">Да. Одно старье. Я хочу обратно в </w:t>
      </w:r>
      <w:r w:rsidR="009237AD">
        <w:rPr>
          <w:color w:val="00B050"/>
          <w:lang w:val="ru-RU"/>
        </w:rPr>
        <w:t>девяносты</w:t>
      </w:r>
      <w:r w:rsidR="009237AD" w:rsidRPr="009237AD">
        <w:rPr>
          <w:color w:val="00B050"/>
          <w:lang w:val="ru-RU"/>
        </w:rPr>
        <w:t>е, Вжик. Там было так круто!</w:t>
      </w:r>
    </w:p>
    <w:p w14:paraId="369F1C21" w14:textId="77777777" w:rsidR="00E7519B" w:rsidRDefault="00E7519B" w:rsidP="00E967A2">
      <w:pPr>
        <w:pStyle w:val="a9"/>
      </w:pPr>
      <w:r>
        <w:t>ВЖИК</w:t>
      </w:r>
    </w:p>
    <w:p w14:paraId="1106E673" w14:textId="537C06D7" w:rsidR="00E7519B" w:rsidRPr="009237AD" w:rsidRDefault="009237AD" w:rsidP="00E967A2">
      <w:pPr>
        <w:pStyle w:val="ab"/>
        <w:rPr>
          <w:strike/>
          <w:color w:val="A6A6A6" w:themeColor="background1" w:themeShade="A6"/>
          <w:lang w:val="ru-RU"/>
        </w:rPr>
      </w:pPr>
      <w:r w:rsidRPr="009237AD">
        <w:rPr>
          <w:color w:val="00B050"/>
          <w:lang w:val="ru-RU"/>
        </w:rPr>
        <w:t>А</w:t>
      </w:r>
      <w:r>
        <w:rPr>
          <w:lang w:val="ru-RU"/>
        </w:rPr>
        <w:t xml:space="preserve"> </w:t>
      </w:r>
      <w:r w:rsidRPr="009237AD">
        <w:rPr>
          <w:color w:val="00B050"/>
          <w:lang w:val="ru-RU"/>
        </w:rPr>
        <w:t>п</w:t>
      </w:r>
      <w:r w:rsidR="00E7519B">
        <w:t xml:space="preserve">огнали к Нейману! Пусть этот козёл возвращает нас </w:t>
      </w:r>
      <w:r w:rsidR="00E7519B" w:rsidRPr="009237AD">
        <w:rPr>
          <w:strike/>
          <w:color w:val="A6A6A6" w:themeColor="background1" w:themeShade="A6"/>
        </w:rPr>
        <w:t xml:space="preserve">в настоящие, нормальные </w:t>
      </w:r>
      <w:r w:rsidR="00FB5E7B" w:rsidRPr="009237AD">
        <w:rPr>
          <w:strike/>
          <w:color w:val="A6A6A6" w:themeColor="background1" w:themeShade="A6"/>
          <w:lang w:val="ru-RU"/>
        </w:rPr>
        <w:t>девяностые</w:t>
      </w:r>
      <w:r w:rsidR="00E7519B" w:rsidRPr="009237AD">
        <w:rPr>
          <w:strike/>
          <w:color w:val="A6A6A6" w:themeColor="background1" w:themeShade="A6"/>
        </w:rPr>
        <w:t>!</w:t>
      </w:r>
      <w:r w:rsidRPr="009237AD">
        <w:rPr>
          <w:color w:val="00B050"/>
          <w:lang w:val="ru-RU"/>
        </w:rPr>
        <w:t xml:space="preserve"> обратно.</w:t>
      </w:r>
      <w:r>
        <w:rPr>
          <w:color w:val="00B050"/>
          <w:lang w:val="ru-RU"/>
        </w:rPr>
        <w:t xml:space="preserve"> </w:t>
      </w:r>
      <w:r w:rsidRPr="009237AD">
        <w:rPr>
          <w:color w:val="00B050"/>
          <w:lang w:val="ru-RU"/>
        </w:rPr>
        <w:t>Чё нам тут делать?</w:t>
      </w:r>
    </w:p>
    <w:p w14:paraId="50C386B1" w14:textId="77777777" w:rsidR="00E7519B" w:rsidRPr="009237AD" w:rsidRDefault="00E7519B" w:rsidP="00E7519B">
      <w:pPr>
        <w:pStyle w:val="a7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Масса поворачивается к женщине, с которой танцевал.</w:t>
      </w:r>
    </w:p>
    <w:p w14:paraId="781327FD" w14:textId="77777777" w:rsidR="00E7519B" w:rsidRPr="009237AD" w:rsidRDefault="00E7519B" w:rsidP="00E967A2">
      <w:pPr>
        <w:pStyle w:val="a9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МАССА</w:t>
      </w:r>
    </w:p>
    <w:p w14:paraId="11F20023" w14:textId="77777777" w:rsidR="00E967A2" w:rsidRPr="009237AD" w:rsidRDefault="00E7519B" w:rsidP="00E967A2">
      <w:pPr>
        <w:pStyle w:val="ab"/>
        <w:keepNext/>
        <w:rPr>
          <w:strike/>
          <w:color w:val="A6A6A6" w:themeColor="background1" w:themeShade="A6"/>
          <w:lang w:val="ru-RU"/>
        </w:rPr>
      </w:pPr>
      <w:r w:rsidRPr="009237AD">
        <w:rPr>
          <w:strike/>
          <w:color w:val="A6A6A6" w:themeColor="background1" w:themeShade="A6"/>
        </w:rPr>
        <w:t>Марья Ивановна</w:t>
      </w:r>
      <w:r w:rsidR="00E967A2" w:rsidRPr="009237AD">
        <w:rPr>
          <w:strike/>
          <w:color w:val="A6A6A6" w:themeColor="background1" w:themeShade="A6"/>
          <w:lang w:val="ru-RU"/>
        </w:rPr>
        <w:t>,</w:t>
      </w:r>
    </w:p>
    <w:p w14:paraId="0BFBEF7F" w14:textId="77777777" w:rsidR="00E967A2" w:rsidRPr="009237AD" w:rsidRDefault="00E7519B" w:rsidP="00E967A2">
      <w:pPr>
        <w:pStyle w:val="ae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(вздыхает)</w:t>
      </w:r>
    </w:p>
    <w:p w14:paraId="5B1F9821" w14:textId="77777777" w:rsidR="00E7519B" w:rsidRPr="009237AD" w:rsidRDefault="00E7519B" w:rsidP="00E967A2">
      <w:pPr>
        <w:pStyle w:val="ab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можно выйти?</w:t>
      </w:r>
    </w:p>
    <w:p w14:paraId="661BFE48" w14:textId="5D876388" w:rsidR="00E7519B" w:rsidRDefault="00E7519B" w:rsidP="00E7519B">
      <w:pPr>
        <w:pStyle w:val="a7"/>
        <w:rPr>
          <w:strike/>
          <w:color w:val="A6A6A6" w:themeColor="background1" w:themeShade="A6"/>
        </w:rPr>
      </w:pPr>
      <w:r w:rsidRPr="009237AD">
        <w:rPr>
          <w:strike/>
          <w:color w:val="A6A6A6" w:themeColor="background1" w:themeShade="A6"/>
        </w:rPr>
        <w:t>Вжик тянет Массу за собой.</w:t>
      </w:r>
    </w:p>
    <w:p w14:paraId="54B4A1CB" w14:textId="77777777" w:rsidR="009237AD" w:rsidRPr="009237AD" w:rsidRDefault="009237AD" w:rsidP="009237AD">
      <w:pPr>
        <w:pStyle w:val="a9"/>
        <w:rPr>
          <w:color w:val="00B050"/>
        </w:rPr>
      </w:pPr>
      <w:r w:rsidRPr="009237AD">
        <w:rPr>
          <w:color w:val="00B050"/>
        </w:rPr>
        <w:t>МАССА</w:t>
      </w:r>
    </w:p>
    <w:p w14:paraId="2E023758" w14:textId="30AFD6BE" w:rsidR="009237AD" w:rsidRPr="009237AD" w:rsidRDefault="009237AD" w:rsidP="009237AD">
      <w:pPr>
        <w:pStyle w:val="ab"/>
        <w:rPr>
          <w:color w:val="00B050"/>
        </w:rPr>
      </w:pPr>
      <w:r w:rsidRPr="009237AD">
        <w:rPr>
          <w:color w:val="00B050"/>
        </w:rPr>
        <w:t>Погнали. Надо всё исправить. У меня брат ментом стал – стыдоба.</w:t>
      </w:r>
    </w:p>
    <w:p w14:paraId="71110B40" w14:textId="2CC75004" w:rsidR="00E7519B" w:rsidRDefault="00E967A2" w:rsidP="00E7519B">
      <w:pPr>
        <w:pStyle w:val="a6"/>
      </w:pPr>
      <w:r>
        <w:t>6-</w:t>
      </w:r>
      <w:r w:rsidRPr="009237AD">
        <w:rPr>
          <w:strike/>
          <w:color w:val="A6A6A6" w:themeColor="background1" w:themeShade="A6"/>
        </w:rPr>
        <w:t>17</w:t>
      </w:r>
      <w:r w:rsidR="000A46AB" w:rsidRPr="000A46AB">
        <w:rPr>
          <w:color w:val="A6A6A6" w:themeColor="background1" w:themeShade="A6"/>
        </w:rPr>
        <w:t xml:space="preserve"> </w:t>
      </w:r>
      <w:r w:rsidR="009237AD" w:rsidRPr="009237AD">
        <w:rPr>
          <w:color w:val="00B050"/>
        </w:rPr>
        <w:t>16</w:t>
      </w:r>
      <w:r>
        <w:t>.</w:t>
      </w:r>
      <w:r>
        <w:tab/>
      </w:r>
      <w:r w:rsidR="00E7519B">
        <w:t xml:space="preserve">НАТ. ПАРК – </w:t>
      </w:r>
      <w:r w:rsidR="00DA382F" w:rsidRPr="00DA382F">
        <w:rPr>
          <w:color w:val="00B050"/>
        </w:rPr>
        <w:t>НОЧЬ</w:t>
      </w:r>
    </w:p>
    <w:p w14:paraId="35E98BE3" w14:textId="77777777" w:rsidR="00E7519B" w:rsidRDefault="003728EF" w:rsidP="0071537A">
      <w:pPr>
        <w:pStyle w:val="a7"/>
        <w:keepNext/>
        <w:keepLines/>
      </w:pPr>
      <w:r>
        <w:t>П</w:t>
      </w:r>
      <w:r w:rsidR="00E967A2" w:rsidRPr="0071537A">
        <w:t>ётр</w:t>
      </w:r>
      <w:r w:rsidR="00E7519B">
        <w:t xml:space="preserve"> ходит туда-сюда, нервничает. К нему подходит Олеся.</w:t>
      </w:r>
    </w:p>
    <w:p w14:paraId="5BA86432" w14:textId="77777777" w:rsidR="00E7519B" w:rsidRDefault="00E7519B" w:rsidP="00E967A2">
      <w:pPr>
        <w:pStyle w:val="a9"/>
      </w:pPr>
      <w:r>
        <w:t>ОЛЕСЯ</w:t>
      </w:r>
    </w:p>
    <w:p w14:paraId="6618BF1C" w14:textId="77777777" w:rsidR="00E7519B" w:rsidRDefault="00E7519B" w:rsidP="00E967A2">
      <w:pPr>
        <w:pStyle w:val="ab"/>
      </w:pPr>
      <w:r>
        <w:t>Привет, что за срочная встреча в парке за МКАДом, на ночь глядя?</w:t>
      </w:r>
    </w:p>
    <w:p w14:paraId="5E68730E" w14:textId="77777777" w:rsidR="00E7519B" w:rsidRDefault="003728EF" w:rsidP="00E967A2">
      <w:pPr>
        <w:pStyle w:val="a9"/>
      </w:pPr>
      <w:r>
        <w:t>ПЁТР</w:t>
      </w:r>
    </w:p>
    <w:p w14:paraId="6812D0C7" w14:textId="7C6F2EB0" w:rsidR="00E7519B" w:rsidRPr="009237AD" w:rsidRDefault="00E7519B" w:rsidP="00E967A2">
      <w:pPr>
        <w:pStyle w:val="ab"/>
        <w:rPr>
          <w:lang w:val="ru-RU"/>
        </w:rPr>
      </w:pPr>
      <w:r>
        <w:t>Да нет срочности на самом деле. Просто прогуляться хотел, погода хорошая.</w:t>
      </w:r>
      <w:r w:rsidR="009237AD">
        <w:rPr>
          <w:lang w:val="ru-RU"/>
        </w:rPr>
        <w:t xml:space="preserve"> </w:t>
      </w:r>
      <w:r w:rsidR="009237AD" w:rsidRPr="009237AD">
        <w:rPr>
          <w:color w:val="00B050"/>
          <w:lang w:val="ru-RU"/>
        </w:rPr>
        <w:t>И тебе подышать полезно.</w:t>
      </w:r>
    </w:p>
    <w:p w14:paraId="34E04353" w14:textId="77777777" w:rsidR="00E7519B" w:rsidRDefault="00E7519B" w:rsidP="00E7519B">
      <w:pPr>
        <w:pStyle w:val="a7"/>
      </w:pPr>
      <w:r>
        <w:t xml:space="preserve">Гремит гром. </w:t>
      </w:r>
      <w:r w:rsidR="003728EF">
        <w:t>П</w:t>
      </w:r>
      <w:r w:rsidR="00E967A2">
        <w:rPr>
          <w:lang w:val="ru-RU"/>
        </w:rPr>
        <w:t>ётр</w:t>
      </w:r>
      <w:r>
        <w:t xml:space="preserve"> и Олеся смотрят на небо. Олеся кидает взгляд на Петю.</w:t>
      </w:r>
    </w:p>
    <w:p w14:paraId="1A83A99C" w14:textId="77777777" w:rsidR="00E7519B" w:rsidRDefault="003728EF" w:rsidP="00E967A2">
      <w:pPr>
        <w:pStyle w:val="a9"/>
      </w:pPr>
      <w:r>
        <w:lastRenderedPageBreak/>
        <w:t>ПЁТР</w:t>
      </w:r>
    </w:p>
    <w:p w14:paraId="480E9313" w14:textId="1A37930D" w:rsidR="00E7519B" w:rsidRDefault="00E7519B" w:rsidP="00E967A2">
      <w:pPr>
        <w:pStyle w:val="ab"/>
      </w:pPr>
      <w:r w:rsidRPr="009237AD">
        <w:rPr>
          <w:strike/>
          <w:color w:val="A6A6A6" w:themeColor="background1" w:themeShade="A6"/>
        </w:rPr>
        <w:t>Да на самом деле я хотел поговорить.</w:t>
      </w:r>
      <w:r w:rsidRPr="009237AD">
        <w:rPr>
          <w:color w:val="A6A6A6" w:themeColor="background1" w:themeShade="A6"/>
        </w:rPr>
        <w:t xml:space="preserve"> </w:t>
      </w:r>
      <w:r>
        <w:t>Слушай Олесь, я тут домик</w:t>
      </w:r>
      <w:r w:rsidR="009237AD">
        <w:rPr>
          <w:lang w:val="ru-RU"/>
        </w:rPr>
        <w:t xml:space="preserve"> </w:t>
      </w:r>
      <w:r w:rsidR="009237AD" w:rsidRPr="009237AD">
        <w:rPr>
          <w:color w:val="00B050"/>
          <w:lang w:val="ru-RU"/>
        </w:rPr>
        <w:t>недалеко купил.</w:t>
      </w:r>
      <w:r w:rsidRPr="009237AD">
        <w:rPr>
          <w:color w:val="00B050"/>
        </w:rPr>
        <w:t xml:space="preserve"> </w:t>
      </w:r>
      <w:r w:rsidR="009237AD" w:rsidRPr="009237AD">
        <w:rPr>
          <w:color w:val="00B050"/>
          <w:lang w:val="ru-RU"/>
        </w:rPr>
        <w:t>В</w:t>
      </w:r>
      <w:r>
        <w:t>о Франции, в Париже</w:t>
      </w:r>
      <w:r w:rsidRPr="009237AD">
        <w:rPr>
          <w:strike/>
          <w:color w:val="A6A6A6" w:themeColor="background1" w:themeShade="A6"/>
        </w:rPr>
        <w:t xml:space="preserve"> купил</w:t>
      </w:r>
      <w:r>
        <w:t xml:space="preserve">, </w:t>
      </w:r>
      <w:r w:rsidR="009237AD" w:rsidRPr="009237AD">
        <w:rPr>
          <w:color w:val="00B050"/>
          <w:lang w:val="ru-RU"/>
        </w:rPr>
        <w:t xml:space="preserve">ну, </w:t>
      </w:r>
      <w:r>
        <w:t>ты знаешь. И хочу, чтобы ты со мной туда полетела… Через три часа.</w:t>
      </w:r>
    </w:p>
    <w:p w14:paraId="722D0BBA" w14:textId="77777777" w:rsidR="00E7519B" w:rsidRDefault="00E7519B" w:rsidP="00E967A2">
      <w:pPr>
        <w:pStyle w:val="a9"/>
      </w:pPr>
      <w:r>
        <w:t>ОЛЕСЯ</w:t>
      </w:r>
    </w:p>
    <w:p w14:paraId="4527D7E1" w14:textId="77777777" w:rsidR="00E967A2" w:rsidRDefault="00E7519B" w:rsidP="00E967A2">
      <w:pPr>
        <w:pStyle w:val="ab"/>
      </w:pPr>
      <w:r>
        <w:t>А что за спешка? Боишься не увидеть Париж и умереть?</w:t>
      </w:r>
    </w:p>
    <w:p w14:paraId="2491AF94" w14:textId="77777777" w:rsidR="00E7519B" w:rsidRPr="00E967A2" w:rsidRDefault="00E967A2" w:rsidP="00E967A2">
      <w:pPr>
        <w:pStyle w:val="a7"/>
        <w:rPr>
          <w:lang w:val="ru-RU"/>
        </w:rPr>
      </w:pPr>
      <w:r>
        <w:rPr>
          <w:lang w:val="ru-RU"/>
        </w:rPr>
        <w:t xml:space="preserve">Олеся </w:t>
      </w:r>
      <w:r w:rsidR="00E7519B">
        <w:t>смеётся</w:t>
      </w:r>
      <w:r>
        <w:rPr>
          <w:lang w:val="ru-RU"/>
        </w:rPr>
        <w:t>.</w:t>
      </w:r>
    </w:p>
    <w:p w14:paraId="04097645" w14:textId="77777777" w:rsidR="00E7519B" w:rsidRDefault="003728EF" w:rsidP="00E967A2">
      <w:pPr>
        <w:pStyle w:val="a9"/>
      </w:pPr>
      <w:r>
        <w:t>ПЁТР</w:t>
      </w:r>
    </w:p>
    <w:p w14:paraId="7A0ADCB3" w14:textId="77777777" w:rsidR="00E7519B" w:rsidRDefault="00E7519B" w:rsidP="00E967A2">
      <w:pPr>
        <w:pStyle w:val="ab"/>
      </w:pPr>
      <w:r>
        <w:t>Я, наверное, не с того начал…</w:t>
      </w:r>
    </w:p>
    <w:p w14:paraId="0DC1C29B" w14:textId="77777777" w:rsidR="00E7519B" w:rsidRDefault="003728EF" w:rsidP="00E7519B">
      <w:pPr>
        <w:pStyle w:val="a7"/>
      </w:pPr>
      <w:r>
        <w:t>П</w:t>
      </w:r>
      <w:r w:rsidR="00E967A2">
        <w:rPr>
          <w:lang w:val="ru-RU"/>
        </w:rPr>
        <w:t>ётр</w:t>
      </w:r>
      <w:r w:rsidR="00E7519B">
        <w:t xml:space="preserve"> становится на колено, достаёт кольцо, показывает его Олесе.</w:t>
      </w:r>
    </w:p>
    <w:p w14:paraId="5D536649" w14:textId="77777777" w:rsidR="00E7519B" w:rsidRDefault="00E7519B" w:rsidP="00E967A2">
      <w:pPr>
        <w:pStyle w:val="a9"/>
      </w:pPr>
      <w:r>
        <w:t>ОЛЕСЯ</w:t>
      </w:r>
    </w:p>
    <w:p w14:paraId="6387DE47" w14:textId="77777777" w:rsidR="00E7519B" w:rsidRDefault="00E7519B" w:rsidP="00E967A2">
      <w:pPr>
        <w:pStyle w:val="ab"/>
      </w:pPr>
      <w:r>
        <w:t xml:space="preserve">Блин, </w:t>
      </w:r>
      <w:r w:rsidR="003728EF">
        <w:t>П</w:t>
      </w:r>
      <w:r w:rsidR="00E967A2">
        <w:rPr>
          <w:lang w:val="ru-RU"/>
        </w:rPr>
        <w:t>етя</w:t>
      </w:r>
      <w:r>
        <w:t>! В лужу! В белых брюках!</w:t>
      </w:r>
    </w:p>
    <w:p w14:paraId="6E6728E0" w14:textId="77777777" w:rsidR="00E7519B" w:rsidRDefault="003728EF" w:rsidP="00E967A2">
      <w:pPr>
        <w:pStyle w:val="a9"/>
      </w:pPr>
      <w:r>
        <w:t>ПЁТР</w:t>
      </w:r>
    </w:p>
    <w:p w14:paraId="06980679" w14:textId="77777777" w:rsidR="00E7519B" w:rsidRDefault="00E7519B" w:rsidP="00E967A2">
      <w:pPr>
        <w:pStyle w:val="ab"/>
      </w:pPr>
      <w:r>
        <w:t>Да чё вы все до этих брюк докопались?!? Я тебе вообще-то предложение делаю.</w:t>
      </w:r>
    </w:p>
    <w:p w14:paraId="113D156B" w14:textId="77777777" w:rsidR="00E7519B" w:rsidRDefault="00E7519B" w:rsidP="00E967A2">
      <w:pPr>
        <w:pStyle w:val="a9"/>
      </w:pPr>
      <w:r>
        <w:t>ОЛЕСЯ</w:t>
      </w:r>
    </w:p>
    <w:p w14:paraId="6F6B6BF5" w14:textId="77777777" w:rsidR="00E7519B" w:rsidRDefault="003728EF" w:rsidP="00E967A2">
      <w:pPr>
        <w:pStyle w:val="ab"/>
      </w:pPr>
      <w:r>
        <w:t>П</w:t>
      </w:r>
      <w:r w:rsidR="00E967A2">
        <w:rPr>
          <w:lang w:val="ru-RU"/>
        </w:rPr>
        <w:t>етя</w:t>
      </w:r>
      <w:r w:rsidR="00E7519B">
        <w:t>, говори</w:t>
      </w:r>
      <w:r w:rsidR="00CF49DF">
        <w:rPr>
          <w:lang w:val="ru-RU"/>
        </w:rPr>
        <w:t>,</w:t>
      </w:r>
      <w:r w:rsidR="00E7519B">
        <w:t xml:space="preserve"> что случилось?</w:t>
      </w:r>
    </w:p>
    <w:p w14:paraId="071977CA" w14:textId="77777777" w:rsidR="00E7519B" w:rsidRDefault="003728EF" w:rsidP="00E967A2">
      <w:pPr>
        <w:pStyle w:val="a9"/>
      </w:pPr>
      <w:r>
        <w:t>ПЁТР</w:t>
      </w:r>
    </w:p>
    <w:p w14:paraId="77153581" w14:textId="77777777" w:rsidR="00E7519B" w:rsidRDefault="00E7519B" w:rsidP="00CF49DF">
      <w:pPr>
        <w:pStyle w:val="ab"/>
      </w:pPr>
      <w:r>
        <w:t>Ничё. Нормально всё.</w:t>
      </w:r>
    </w:p>
    <w:p w14:paraId="03B28DC1" w14:textId="77777777" w:rsidR="00E7519B" w:rsidRDefault="00E7519B" w:rsidP="00E967A2">
      <w:pPr>
        <w:pStyle w:val="a9"/>
      </w:pPr>
      <w:r>
        <w:t>ОЛЕСЯ</w:t>
      </w:r>
    </w:p>
    <w:p w14:paraId="73F4CA33" w14:textId="77777777" w:rsidR="00E7519B" w:rsidRDefault="00E7519B" w:rsidP="00CF49DF">
      <w:pPr>
        <w:pStyle w:val="ab"/>
      </w:pPr>
      <w:r>
        <w:t>Ты когда врёшь, у тебя нос чешется.</w:t>
      </w:r>
    </w:p>
    <w:p w14:paraId="10FE035C" w14:textId="77777777" w:rsidR="00E7519B" w:rsidRDefault="003728EF" w:rsidP="00E7519B">
      <w:pPr>
        <w:pStyle w:val="a7"/>
      </w:pPr>
      <w:r>
        <w:t>П</w:t>
      </w:r>
      <w:r w:rsidR="00CF49DF">
        <w:rPr>
          <w:lang w:val="ru-RU"/>
        </w:rPr>
        <w:t>ётр</w:t>
      </w:r>
      <w:r w:rsidR="00E7519B">
        <w:t xml:space="preserve"> водит носом. Затем резко чешет его рукавом.</w:t>
      </w:r>
    </w:p>
    <w:p w14:paraId="7BD3AB92" w14:textId="77777777" w:rsidR="00E7519B" w:rsidRDefault="003728EF" w:rsidP="00E967A2">
      <w:pPr>
        <w:pStyle w:val="a9"/>
      </w:pPr>
      <w:r>
        <w:t>ПЁТР</w:t>
      </w:r>
    </w:p>
    <w:p w14:paraId="026A075D" w14:textId="77777777" w:rsidR="00E7519B" w:rsidRDefault="00E7519B" w:rsidP="00CF49DF">
      <w:pPr>
        <w:pStyle w:val="ab"/>
      </w:pPr>
      <w:r>
        <w:t>Да снова встретил твоего суженого-контуженого!!!</w:t>
      </w:r>
    </w:p>
    <w:p w14:paraId="38A9300F" w14:textId="77777777" w:rsidR="00E7519B" w:rsidRDefault="00E7519B" w:rsidP="00E967A2">
      <w:pPr>
        <w:pStyle w:val="a9"/>
      </w:pPr>
      <w:r>
        <w:t>ОЛЕСЯ</w:t>
      </w:r>
    </w:p>
    <w:p w14:paraId="4DA58EE9" w14:textId="77777777" w:rsidR="00E7519B" w:rsidRDefault="00E7519B" w:rsidP="00CF49DF">
      <w:pPr>
        <w:pStyle w:val="ab"/>
      </w:pPr>
      <w:r>
        <w:t>Серёжу?</w:t>
      </w:r>
    </w:p>
    <w:p w14:paraId="63685ADB" w14:textId="77777777" w:rsidR="00E7519B" w:rsidRDefault="003728EF" w:rsidP="00E967A2">
      <w:pPr>
        <w:pStyle w:val="a9"/>
      </w:pPr>
      <w:r>
        <w:t>ПЁТР</w:t>
      </w:r>
    </w:p>
    <w:p w14:paraId="35727813" w14:textId="484D6C2B" w:rsidR="00E7519B" w:rsidRPr="00DA382F" w:rsidRDefault="00E7519B" w:rsidP="00CF49DF">
      <w:pPr>
        <w:pStyle w:val="ab"/>
        <w:rPr>
          <w:lang w:val="ru-RU"/>
        </w:rPr>
      </w:pPr>
      <w:r>
        <w:t xml:space="preserve">А ты уверена, что этот малыш-каратист </w:t>
      </w:r>
      <w:r w:rsidR="00DA382F">
        <w:rPr>
          <w:lang w:val="ru-RU"/>
        </w:rPr>
        <w:t xml:space="preserve">– </w:t>
      </w:r>
      <w:r>
        <w:t>Серёжа!? Может</w:t>
      </w:r>
      <w:r w:rsidR="00CF49DF">
        <w:rPr>
          <w:lang w:val="ru-RU"/>
        </w:rPr>
        <w:t>,</w:t>
      </w:r>
      <w:r>
        <w:t xml:space="preserve"> он Максим Галкин или Прохор Шаляпин!?</w:t>
      </w:r>
    </w:p>
    <w:p w14:paraId="037535B1" w14:textId="77777777" w:rsidR="00E7519B" w:rsidRDefault="00E7519B" w:rsidP="00E967A2">
      <w:pPr>
        <w:pStyle w:val="a9"/>
      </w:pPr>
      <w:r>
        <w:lastRenderedPageBreak/>
        <w:t>ОЛЕСЯ</w:t>
      </w:r>
    </w:p>
    <w:p w14:paraId="42997109" w14:textId="77777777" w:rsidR="00CF49DF" w:rsidRDefault="00E7519B" w:rsidP="00CF49DF">
      <w:pPr>
        <w:pStyle w:val="ae"/>
      </w:pPr>
      <w:r>
        <w:t>(хмурясь)</w:t>
      </w:r>
    </w:p>
    <w:p w14:paraId="139246C8" w14:textId="77777777" w:rsidR="00E7519B" w:rsidRDefault="00E7519B" w:rsidP="00CF49DF">
      <w:pPr>
        <w:pStyle w:val="ab"/>
      </w:pPr>
      <w:r>
        <w:t>Ты так технично намекаешь на мой возраст?</w:t>
      </w:r>
    </w:p>
    <w:p w14:paraId="6DB21855" w14:textId="77777777" w:rsidR="00E7519B" w:rsidRDefault="003728EF" w:rsidP="00E967A2">
      <w:pPr>
        <w:pStyle w:val="a9"/>
      </w:pPr>
      <w:r>
        <w:t>ПЁТР</w:t>
      </w:r>
    </w:p>
    <w:p w14:paraId="645C5F20" w14:textId="4F8F0E20" w:rsidR="00E7519B" w:rsidRDefault="00E7519B" w:rsidP="00CF49DF">
      <w:pPr>
        <w:pStyle w:val="ab"/>
      </w:pPr>
      <w:r>
        <w:t>Нет, ты не так поняла. Просто он довольно</w:t>
      </w:r>
      <w:r w:rsidR="00DA382F">
        <w:rPr>
          <w:lang w:val="ru-RU"/>
        </w:rPr>
        <w:t>-</w:t>
      </w:r>
      <w:r>
        <w:t>таки юный, понимаешь?</w:t>
      </w:r>
    </w:p>
    <w:p w14:paraId="46BA3E58" w14:textId="77777777" w:rsidR="00E7519B" w:rsidRDefault="00E7519B" w:rsidP="00E967A2">
      <w:pPr>
        <w:pStyle w:val="a9"/>
      </w:pPr>
      <w:r>
        <w:t>ОЛЕСЯ</w:t>
      </w:r>
    </w:p>
    <w:p w14:paraId="71F68923" w14:textId="77777777" w:rsidR="00E7519B" w:rsidRDefault="00E7519B" w:rsidP="00CF49DF">
      <w:pPr>
        <w:pStyle w:val="ab"/>
      </w:pPr>
      <w:r>
        <w:t>И что он от тебя хотел?</w:t>
      </w:r>
    </w:p>
    <w:p w14:paraId="19F7F562" w14:textId="77777777" w:rsidR="00E7519B" w:rsidRDefault="003728EF" w:rsidP="00E967A2">
      <w:pPr>
        <w:pStyle w:val="a9"/>
      </w:pPr>
      <w:r>
        <w:t>ПЁТР</w:t>
      </w:r>
    </w:p>
    <w:p w14:paraId="588D7935" w14:textId="77777777" w:rsidR="00E7519B" w:rsidRDefault="00E7519B" w:rsidP="00CF49DF">
      <w:pPr>
        <w:pStyle w:val="ab"/>
      </w:pPr>
      <w:r>
        <w:t>Сказал, чтобы я к тебе больше не подходил! Ну я ему дал по соплям пару раз…</w:t>
      </w:r>
    </w:p>
    <w:p w14:paraId="466FC078" w14:textId="77777777" w:rsidR="00E7519B" w:rsidRDefault="003728EF" w:rsidP="00E7519B">
      <w:pPr>
        <w:pStyle w:val="a7"/>
      </w:pPr>
      <w:r>
        <w:t>П</w:t>
      </w:r>
      <w:r w:rsidR="00CF49DF">
        <w:rPr>
          <w:lang w:val="ru-RU"/>
        </w:rPr>
        <w:t>ётр</w:t>
      </w:r>
      <w:r w:rsidR="00E7519B">
        <w:t xml:space="preserve"> чешет нос и улавливает на себе оценивающий взгляд Олеси.</w:t>
      </w:r>
    </w:p>
    <w:p w14:paraId="483789BE" w14:textId="77777777" w:rsidR="00E7519B" w:rsidRDefault="003728EF" w:rsidP="00E967A2">
      <w:pPr>
        <w:pStyle w:val="a9"/>
      </w:pPr>
      <w:r>
        <w:t>ПЁТР</w:t>
      </w:r>
    </w:p>
    <w:p w14:paraId="15AC292C" w14:textId="0809074A" w:rsidR="00E7519B" w:rsidRDefault="00E7519B" w:rsidP="00CF49DF">
      <w:pPr>
        <w:pStyle w:val="ab"/>
      </w:pPr>
      <w:r>
        <w:t>Так чё по поводу кольца и Парижа?</w:t>
      </w:r>
    </w:p>
    <w:p w14:paraId="08B44D16" w14:textId="77777777" w:rsidR="00E7519B" w:rsidRDefault="00E7519B" w:rsidP="00E967A2">
      <w:pPr>
        <w:pStyle w:val="a9"/>
      </w:pPr>
      <w:r>
        <w:t>ОЛЕСЯ</w:t>
      </w:r>
    </w:p>
    <w:p w14:paraId="07FDFF24" w14:textId="77777777" w:rsidR="00E7519B" w:rsidRDefault="00E7519B" w:rsidP="00CF49DF">
      <w:pPr>
        <w:pStyle w:val="ab"/>
      </w:pPr>
      <w:r>
        <w:t>Петь, успокойся! И не надо его бояться. Я всё решу, он тебя больше не тронет. До завтра.</w:t>
      </w:r>
    </w:p>
    <w:p w14:paraId="3631B9C2" w14:textId="77777777" w:rsidR="00E7519B" w:rsidRDefault="00E7519B" w:rsidP="00E967A2">
      <w:pPr>
        <w:pStyle w:val="a9"/>
      </w:pPr>
      <w:r>
        <w:t>ПЕТЬ</w:t>
      </w:r>
    </w:p>
    <w:p w14:paraId="2CB00B5D" w14:textId="77777777" w:rsidR="00E7519B" w:rsidRDefault="00E7519B" w:rsidP="00CF49DF">
      <w:pPr>
        <w:pStyle w:val="ab"/>
      </w:pPr>
      <w:r>
        <w:t>Так, это было «да» или «нет»? Олесь!</w:t>
      </w:r>
    </w:p>
    <w:p w14:paraId="78B0B7FD" w14:textId="77777777" w:rsidR="00E7519B" w:rsidRDefault="00E7519B" w:rsidP="00E7519B">
      <w:pPr>
        <w:pStyle w:val="a7"/>
      </w:pPr>
      <w:r>
        <w:t xml:space="preserve">Олеся уходит. </w:t>
      </w:r>
      <w:r w:rsidR="003728EF">
        <w:t>П</w:t>
      </w:r>
      <w:r w:rsidR="00CF49DF">
        <w:rPr>
          <w:lang w:val="ru-RU"/>
        </w:rPr>
        <w:t>ётр</w:t>
      </w:r>
      <w:r>
        <w:t xml:space="preserve"> нервно су</w:t>
      </w:r>
      <w:r w:rsidR="00CF49DF">
        <w:rPr>
          <w:lang w:val="ru-RU"/>
        </w:rPr>
        <w:t>ё</w:t>
      </w:r>
      <w:r>
        <w:t>т коробку в карман.</w:t>
      </w:r>
    </w:p>
    <w:p w14:paraId="2E8F5082" w14:textId="77777777" w:rsidR="00E7519B" w:rsidRDefault="003728EF" w:rsidP="00E967A2">
      <w:pPr>
        <w:pStyle w:val="a9"/>
      </w:pPr>
      <w:r>
        <w:t>ПЁТР</w:t>
      </w:r>
    </w:p>
    <w:p w14:paraId="4B105EC5" w14:textId="77777777" w:rsidR="00E7519B" w:rsidRDefault="00E7519B" w:rsidP="00CF49DF">
      <w:pPr>
        <w:pStyle w:val="ab"/>
      </w:pPr>
      <w:r>
        <w:t>Ну подумаешь, да?</w:t>
      </w:r>
    </w:p>
    <w:p w14:paraId="4E1099B6" w14:textId="75557D25" w:rsidR="00E7519B" w:rsidRDefault="00CF49DF" w:rsidP="00E7519B">
      <w:pPr>
        <w:pStyle w:val="a6"/>
      </w:pPr>
      <w:r>
        <w:t>6-</w:t>
      </w:r>
      <w:r w:rsidRPr="00DA382F">
        <w:rPr>
          <w:strike/>
          <w:color w:val="A6A6A6" w:themeColor="background1" w:themeShade="A6"/>
        </w:rPr>
        <w:t>18</w:t>
      </w:r>
      <w:r w:rsidR="000A46AB" w:rsidRPr="000A46AB">
        <w:rPr>
          <w:color w:val="A6A6A6" w:themeColor="background1" w:themeShade="A6"/>
        </w:rPr>
        <w:t xml:space="preserve"> </w:t>
      </w:r>
      <w:r w:rsidR="00DA382F" w:rsidRPr="00DA382F">
        <w:rPr>
          <w:color w:val="00B050"/>
        </w:rPr>
        <w:t>17</w:t>
      </w:r>
      <w:r>
        <w:t>.</w:t>
      </w:r>
      <w:r>
        <w:tab/>
      </w:r>
      <w:r w:rsidR="00E7519B">
        <w:t xml:space="preserve">ИНТ. ДОМ НЕЙМАНА – </w:t>
      </w:r>
      <w:r w:rsidR="00DA382F" w:rsidRPr="00DA382F">
        <w:rPr>
          <w:color w:val="00B050"/>
        </w:rPr>
        <w:t>НОЧЬ</w:t>
      </w:r>
    </w:p>
    <w:p w14:paraId="6DE5B567" w14:textId="77777777" w:rsidR="00E7519B" w:rsidRDefault="00E7519B" w:rsidP="0071537A">
      <w:pPr>
        <w:pStyle w:val="a7"/>
        <w:keepNext/>
        <w:keepLines/>
      </w:pPr>
      <w:r>
        <w:t>Нейман сидит за столом. Масса ходит, разглядывает его пробирки, нюхает и морщится. Вжик закинув ноги на стол, смотрит на Неймана злобным взглядом.</w:t>
      </w:r>
    </w:p>
    <w:p w14:paraId="206D2BE7" w14:textId="77777777" w:rsidR="00E7519B" w:rsidRPr="00DA382F" w:rsidRDefault="00E7519B" w:rsidP="00CF49DF">
      <w:pPr>
        <w:pStyle w:val="a9"/>
        <w:rPr>
          <w:strike/>
          <w:color w:val="A6A6A6" w:themeColor="background1" w:themeShade="A6"/>
        </w:rPr>
      </w:pPr>
      <w:r w:rsidRPr="00DA382F">
        <w:rPr>
          <w:strike/>
          <w:color w:val="A6A6A6" w:themeColor="background1" w:themeShade="A6"/>
        </w:rPr>
        <w:t>ВЖИК</w:t>
      </w:r>
    </w:p>
    <w:p w14:paraId="1739FD95" w14:textId="77777777" w:rsidR="00E7519B" w:rsidRPr="00DA382F" w:rsidRDefault="00E7519B" w:rsidP="00CF49DF">
      <w:pPr>
        <w:pStyle w:val="ab"/>
        <w:rPr>
          <w:strike/>
          <w:color w:val="A6A6A6" w:themeColor="background1" w:themeShade="A6"/>
        </w:rPr>
      </w:pPr>
      <w:r w:rsidRPr="00DA382F">
        <w:rPr>
          <w:strike/>
          <w:color w:val="A6A6A6" w:themeColor="background1" w:themeShade="A6"/>
        </w:rPr>
        <w:t>Знал бы ты</w:t>
      </w:r>
      <w:r w:rsidR="00CF49DF" w:rsidRPr="00DA382F">
        <w:rPr>
          <w:strike/>
          <w:color w:val="A6A6A6" w:themeColor="background1" w:themeShade="A6"/>
          <w:lang w:val="ru-RU"/>
        </w:rPr>
        <w:t>,</w:t>
      </w:r>
      <w:r w:rsidRPr="00DA382F">
        <w:rPr>
          <w:strike/>
          <w:color w:val="A6A6A6" w:themeColor="background1" w:themeShade="A6"/>
        </w:rPr>
        <w:t xml:space="preserve"> падла, сколько ты нам проблем создал…</w:t>
      </w:r>
    </w:p>
    <w:p w14:paraId="26C20D9B" w14:textId="77777777" w:rsidR="00E7519B" w:rsidRDefault="00E7519B" w:rsidP="00CF49DF">
      <w:pPr>
        <w:pStyle w:val="a9"/>
      </w:pPr>
      <w:r>
        <w:t>НЕЙМАН</w:t>
      </w:r>
    </w:p>
    <w:p w14:paraId="7D90A9EE" w14:textId="0258F42A" w:rsidR="00E7519B" w:rsidRDefault="00DA382F" w:rsidP="00CF49DF">
      <w:pPr>
        <w:pStyle w:val="ab"/>
      </w:pPr>
      <w:r w:rsidRPr="00DA382F">
        <w:rPr>
          <w:color w:val="00B050"/>
          <w:lang w:val="ru-RU"/>
        </w:rPr>
        <w:t>…р</w:t>
      </w:r>
      <w:r w:rsidR="00E7519B">
        <w:t>ебята, ну я телефон вам отдал, ноутбук отдал. Что ещё я могу для вас сделать?</w:t>
      </w:r>
    </w:p>
    <w:p w14:paraId="31D3F943" w14:textId="77777777" w:rsidR="00E7519B" w:rsidRDefault="00E7519B" w:rsidP="00CF49DF">
      <w:pPr>
        <w:pStyle w:val="a9"/>
      </w:pPr>
      <w:r>
        <w:lastRenderedPageBreak/>
        <w:t>ВЖИК</w:t>
      </w:r>
    </w:p>
    <w:p w14:paraId="2C0E451A" w14:textId="77777777" w:rsidR="00E7519B" w:rsidRDefault="00E7519B" w:rsidP="00CF49DF">
      <w:pPr>
        <w:pStyle w:val="ab"/>
      </w:pPr>
      <w:r>
        <w:t>Вернуть нас обратно, откуда взял!</w:t>
      </w:r>
    </w:p>
    <w:p w14:paraId="3A7DAE0B" w14:textId="77777777" w:rsidR="00E7519B" w:rsidRDefault="00E7519B" w:rsidP="00CF49DF">
      <w:pPr>
        <w:pStyle w:val="a9"/>
      </w:pPr>
      <w:r>
        <w:t>МАССА</w:t>
      </w:r>
    </w:p>
    <w:p w14:paraId="028AAD4C" w14:textId="77777777" w:rsidR="00E7519B" w:rsidRDefault="00E7519B" w:rsidP="00CF49DF">
      <w:pPr>
        <w:pStyle w:val="ab"/>
      </w:pPr>
      <w:r>
        <w:t>Верни, док! Я к маме хочу. Мне брата надо вырастить нормальным!</w:t>
      </w:r>
    </w:p>
    <w:p w14:paraId="1D26F329" w14:textId="77777777" w:rsidR="00E7519B" w:rsidRDefault="00E7519B" w:rsidP="00CF49DF">
      <w:pPr>
        <w:pStyle w:val="a9"/>
      </w:pPr>
      <w:r>
        <w:t>НЕЙМАН</w:t>
      </w:r>
    </w:p>
    <w:p w14:paraId="7A4B285C" w14:textId="77777777" w:rsidR="00E7519B" w:rsidRDefault="00E7519B" w:rsidP="00CF49DF">
      <w:pPr>
        <w:pStyle w:val="ab"/>
      </w:pPr>
      <w:r>
        <w:t>Друзья мои, боюсь, это исключено. У меня нет машины времени.</w:t>
      </w:r>
    </w:p>
    <w:p w14:paraId="305858AB" w14:textId="77777777" w:rsidR="00E7519B" w:rsidRDefault="00E7519B" w:rsidP="00CF49DF">
      <w:pPr>
        <w:pStyle w:val="a9"/>
      </w:pPr>
      <w:r>
        <w:t>МАССА</w:t>
      </w:r>
    </w:p>
    <w:p w14:paraId="484E6CB7" w14:textId="77777777" w:rsidR="00E7519B" w:rsidRDefault="00E7519B" w:rsidP="00CF49DF">
      <w:pPr>
        <w:pStyle w:val="ab"/>
      </w:pPr>
      <w:r>
        <w:t>Так сделай!</w:t>
      </w:r>
    </w:p>
    <w:p w14:paraId="03AD8519" w14:textId="77777777" w:rsidR="00E7519B" w:rsidRDefault="00E7519B" w:rsidP="00CF49DF">
      <w:pPr>
        <w:pStyle w:val="a9"/>
      </w:pPr>
      <w:r>
        <w:t>НЕЙМАН</w:t>
      </w:r>
    </w:p>
    <w:p w14:paraId="32D7B0AD" w14:textId="77777777" w:rsidR="00E7519B" w:rsidRDefault="00E7519B" w:rsidP="00CF49DF">
      <w:pPr>
        <w:pStyle w:val="ab"/>
      </w:pPr>
      <w:r>
        <w:t>Мне понадобится лет сорок. А с учётом того, что я веду не самый здоровый образ жизни, шансы дожить до ста лет…</w:t>
      </w:r>
    </w:p>
    <w:p w14:paraId="17A1B737" w14:textId="77777777" w:rsidR="00E7519B" w:rsidRDefault="00E7519B" w:rsidP="00CF49DF">
      <w:pPr>
        <w:pStyle w:val="a9"/>
      </w:pPr>
      <w:r>
        <w:t>МАССА</w:t>
      </w:r>
    </w:p>
    <w:p w14:paraId="31FE6EB5" w14:textId="77777777" w:rsidR="00E7519B" w:rsidRDefault="00E7519B" w:rsidP="00CF49DF">
      <w:pPr>
        <w:pStyle w:val="ab"/>
      </w:pPr>
      <w:r>
        <w:t>Ты и до завтра не доживёшь!!!</w:t>
      </w:r>
    </w:p>
    <w:p w14:paraId="08E9D24D" w14:textId="77777777" w:rsidR="00E7519B" w:rsidRDefault="00E7519B" w:rsidP="00CF49DF">
      <w:pPr>
        <w:pStyle w:val="a9"/>
      </w:pPr>
      <w:r>
        <w:t>НЕЙМАН</w:t>
      </w:r>
    </w:p>
    <w:p w14:paraId="0D357E76" w14:textId="77777777" w:rsidR="00E7519B" w:rsidRDefault="00E7519B" w:rsidP="00CF49DF">
      <w:pPr>
        <w:pStyle w:val="ab"/>
      </w:pPr>
      <w:r>
        <w:t>Стремятся к нулю…</w:t>
      </w:r>
    </w:p>
    <w:p w14:paraId="584127F8" w14:textId="77777777" w:rsidR="00E7519B" w:rsidRDefault="00E7519B" w:rsidP="00CF49DF">
      <w:pPr>
        <w:pStyle w:val="a9"/>
      </w:pPr>
      <w:r>
        <w:t>ВЖИК</w:t>
      </w:r>
    </w:p>
    <w:p w14:paraId="56A72A49" w14:textId="77777777" w:rsidR="00E7519B" w:rsidRDefault="00E7519B" w:rsidP="00CF49DF">
      <w:pPr>
        <w:pStyle w:val="ab"/>
      </w:pPr>
      <w:r>
        <w:t>Вместе с Нулем и уроем!</w:t>
      </w:r>
    </w:p>
    <w:p w14:paraId="660E2083" w14:textId="77777777" w:rsidR="00E7519B" w:rsidRDefault="00E7519B" w:rsidP="00E7519B">
      <w:pPr>
        <w:pStyle w:val="a7"/>
      </w:pPr>
      <w:r>
        <w:t xml:space="preserve">Масса замахивается на Дока. Док прячется. Обращает внимание на свой монитор, видит трансляцию с камеры слежения: подъехала крутая машина, следом за ней сопровождение </w:t>
      </w:r>
      <w:r w:rsidR="00CF49DF">
        <w:t>–</w:t>
      </w:r>
      <w:r>
        <w:t xml:space="preserve"> внедорожник с охраной. Из первой машины выходит Ноль, идёт к двери Неймана, за ним – охранники.</w:t>
      </w:r>
    </w:p>
    <w:p w14:paraId="4702344E" w14:textId="77777777" w:rsidR="00E7519B" w:rsidRDefault="00E7519B" w:rsidP="00CF49DF">
      <w:pPr>
        <w:pStyle w:val="a9"/>
      </w:pPr>
      <w:r>
        <w:t>НЕЙМАН</w:t>
      </w:r>
    </w:p>
    <w:p w14:paraId="3A9D71B2" w14:textId="77777777" w:rsidR="00E7519B" w:rsidRDefault="00E7519B" w:rsidP="00CF49DF">
      <w:pPr>
        <w:pStyle w:val="ab"/>
      </w:pPr>
      <w:r>
        <w:t>А вот и он… Вы сговорились, что ли?</w:t>
      </w:r>
    </w:p>
    <w:p w14:paraId="451F9FF1" w14:textId="77777777" w:rsidR="00E7519B" w:rsidRDefault="00E7519B" w:rsidP="00CF49DF">
      <w:pPr>
        <w:pStyle w:val="a9"/>
      </w:pPr>
      <w:r>
        <w:t>ВЖИК</w:t>
      </w:r>
    </w:p>
    <w:p w14:paraId="6947B811" w14:textId="77777777" w:rsidR="00E7519B" w:rsidRDefault="00E7519B" w:rsidP="00CF49DF">
      <w:pPr>
        <w:pStyle w:val="ab"/>
      </w:pPr>
      <w:r>
        <w:t>В смысле?</w:t>
      </w:r>
    </w:p>
    <w:p w14:paraId="7F6D4401" w14:textId="77777777" w:rsidR="00E7519B" w:rsidRDefault="00E7519B" w:rsidP="00CF49DF">
      <w:pPr>
        <w:pStyle w:val="a9"/>
      </w:pPr>
      <w:r>
        <w:t>НЕЙМАН</w:t>
      </w:r>
    </w:p>
    <w:p w14:paraId="1DD6E6C8" w14:textId="77777777" w:rsidR="00E7519B" w:rsidRDefault="00E7519B" w:rsidP="00CF49DF">
      <w:pPr>
        <w:pStyle w:val="ab"/>
      </w:pPr>
      <w:r>
        <w:t>Олег Егорыч приехал.</w:t>
      </w:r>
    </w:p>
    <w:p w14:paraId="5860496B" w14:textId="77777777" w:rsidR="00E7519B" w:rsidRDefault="00E7519B" w:rsidP="00CF49DF">
      <w:pPr>
        <w:pStyle w:val="a9"/>
      </w:pPr>
      <w:r>
        <w:t>МАССА</w:t>
      </w:r>
    </w:p>
    <w:p w14:paraId="00ED61A5" w14:textId="77777777" w:rsidR="00E7519B" w:rsidRDefault="00E7519B" w:rsidP="00CF49DF">
      <w:pPr>
        <w:pStyle w:val="ab"/>
      </w:pPr>
      <w:r>
        <w:t>И чё?! Ты думаешь, мы двух учёных не сломаем?!</w:t>
      </w:r>
    </w:p>
    <w:p w14:paraId="2DC7AD44" w14:textId="77777777" w:rsidR="00E7519B" w:rsidRDefault="00E7519B" w:rsidP="00CF49DF">
      <w:pPr>
        <w:pStyle w:val="a9"/>
      </w:pPr>
      <w:r>
        <w:t>НЕЙМАН</w:t>
      </w:r>
    </w:p>
    <w:p w14:paraId="604ED7A1" w14:textId="77777777" w:rsidR="00E7519B" w:rsidRDefault="00E7519B" w:rsidP="00CF49DF">
      <w:pPr>
        <w:pStyle w:val="ab"/>
      </w:pPr>
      <w:r>
        <w:t xml:space="preserve">Олег Егорыч </w:t>
      </w:r>
      <w:r w:rsidR="00CF49DF">
        <w:t>–</w:t>
      </w:r>
      <w:r>
        <w:t xml:space="preserve"> это Ноль…</w:t>
      </w:r>
    </w:p>
    <w:p w14:paraId="4BB31D3B" w14:textId="77777777" w:rsidR="00E7519B" w:rsidRDefault="00E7519B" w:rsidP="00E7519B">
      <w:pPr>
        <w:pStyle w:val="a7"/>
      </w:pPr>
      <w:r>
        <w:lastRenderedPageBreak/>
        <w:t>Масса и Вжик испуганно переглядываются.</w:t>
      </w:r>
    </w:p>
    <w:p w14:paraId="31754B95" w14:textId="77777777" w:rsidR="00E7519B" w:rsidRDefault="00E7519B" w:rsidP="00CF49DF">
      <w:pPr>
        <w:pStyle w:val="a9"/>
      </w:pPr>
      <w:r>
        <w:t>ВЖИК</w:t>
      </w:r>
    </w:p>
    <w:p w14:paraId="7BE16339" w14:textId="77777777" w:rsidR="00E7519B" w:rsidRDefault="00E7519B" w:rsidP="00CF49DF">
      <w:pPr>
        <w:pStyle w:val="ab"/>
      </w:pPr>
      <w:r>
        <w:t>Давай в подвал!</w:t>
      </w:r>
    </w:p>
    <w:p w14:paraId="10A88895" w14:textId="6BAEF085" w:rsidR="00E7519B" w:rsidRDefault="00CF49DF" w:rsidP="00E7519B">
      <w:pPr>
        <w:pStyle w:val="a6"/>
      </w:pPr>
      <w:r>
        <w:t>6-</w:t>
      </w:r>
      <w:r w:rsidRPr="00DA382F">
        <w:rPr>
          <w:strike/>
          <w:color w:val="A6A6A6" w:themeColor="background1" w:themeShade="A6"/>
        </w:rPr>
        <w:t>19</w:t>
      </w:r>
      <w:r w:rsidR="000A46AB" w:rsidRPr="000A46AB">
        <w:rPr>
          <w:color w:val="A6A6A6" w:themeColor="background1" w:themeShade="A6"/>
        </w:rPr>
        <w:t xml:space="preserve"> </w:t>
      </w:r>
      <w:r w:rsidR="00DA382F" w:rsidRPr="00DA382F">
        <w:rPr>
          <w:color w:val="00B050"/>
        </w:rPr>
        <w:t>18</w:t>
      </w:r>
      <w:r>
        <w:t>.</w:t>
      </w:r>
      <w:r>
        <w:tab/>
      </w:r>
      <w:r w:rsidR="00E7519B">
        <w:t xml:space="preserve">НАТ. </w:t>
      </w:r>
      <w:r w:rsidR="00E7519B" w:rsidRPr="00DA382F">
        <w:rPr>
          <w:strike/>
          <w:color w:val="A6A6A6" w:themeColor="background1" w:themeShade="A6"/>
        </w:rPr>
        <w:t>ПАРКОВКА</w:t>
      </w:r>
      <w:r w:rsidR="00E7519B">
        <w:t xml:space="preserve"> ЖК</w:t>
      </w:r>
      <w:r w:rsidR="00DA382F">
        <w:t xml:space="preserve"> </w:t>
      </w:r>
      <w:r w:rsidR="00DA382F" w:rsidRPr="00DA382F">
        <w:rPr>
          <w:color w:val="00B050"/>
        </w:rPr>
        <w:t>ОЛЕСИ (</w:t>
      </w:r>
      <w:r w:rsidR="00DA382F" w:rsidRPr="00DA382F">
        <w:rPr>
          <w:caps w:val="0"/>
          <w:color w:val="00B050"/>
        </w:rPr>
        <w:t>парковка</w:t>
      </w:r>
      <w:r w:rsidR="00DA382F" w:rsidRPr="00DA382F">
        <w:rPr>
          <w:color w:val="00B050"/>
        </w:rPr>
        <w:t>)</w:t>
      </w:r>
      <w:r w:rsidR="00E7519B" w:rsidRPr="00DA382F">
        <w:rPr>
          <w:color w:val="00B050"/>
        </w:rPr>
        <w:t xml:space="preserve"> </w:t>
      </w:r>
      <w:r w:rsidR="00E7519B">
        <w:t xml:space="preserve">– </w:t>
      </w:r>
      <w:r w:rsidR="00DA382F" w:rsidRPr="00DA382F">
        <w:rPr>
          <w:color w:val="00B050"/>
        </w:rPr>
        <w:t>НОЧЬ</w:t>
      </w:r>
    </w:p>
    <w:p w14:paraId="2C8C6DCF" w14:textId="77777777" w:rsidR="00E7519B" w:rsidRDefault="00E7519B" w:rsidP="0071537A">
      <w:pPr>
        <w:pStyle w:val="a7"/>
        <w:keepNext/>
        <w:keepLines/>
      </w:pPr>
      <w:r>
        <w:t xml:space="preserve">Чак сидит полусонный в машине, слушает музыку 90-х, выжидает Олесю. Олеся проходит мимо машины. Чак выпрыгивает, </w:t>
      </w:r>
      <w:r w:rsidR="00CF49DF">
        <w:t>идёт</w:t>
      </w:r>
      <w:r>
        <w:t xml:space="preserve"> за ней.</w:t>
      </w:r>
    </w:p>
    <w:p w14:paraId="225D6216" w14:textId="77777777" w:rsidR="00E7519B" w:rsidRDefault="00E7519B" w:rsidP="00CF49DF">
      <w:pPr>
        <w:pStyle w:val="a9"/>
      </w:pPr>
      <w:r>
        <w:t>ЧАК</w:t>
      </w:r>
    </w:p>
    <w:p w14:paraId="7388AF32" w14:textId="77777777" w:rsidR="00E7519B" w:rsidRDefault="00E7519B" w:rsidP="00CF49DF">
      <w:pPr>
        <w:pStyle w:val="ab"/>
      </w:pPr>
      <w:r>
        <w:t>Леся, стой.</w:t>
      </w:r>
    </w:p>
    <w:p w14:paraId="5DB5FCC2" w14:textId="77777777" w:rsidR="00E7519B" w:rsidRDefault="00E7519B" w:rsidP="00CF49DF">
      <w:pPr>
        <w:pStyle w:val="a9"/>
      </w:pPr>
      <w:r>
        <w:t>ОЛЕСЯ</w:t>
      </w:r>
    </w:p>
    <w:p w14:paraId="29AE9863" w14:textId="77777777" w:rsidR="00E7519B" w:rsidRDefault="00E7519B" w:rsidP="00CF49DF">
      <w:pPr>
        <w:pStyle w:val="ab"/>
      </w:pPr>
      <w:r>
        <w:t>О! Вот он. Явился, не запылился. Какого ч</w:t>
      </w:r>
      <w:r w:rsidR="00CF49DF">
        <w:rPr>
          <w:lang w:val="ru-RU"/>
        </w:rPr>
        <w:t>ё</w:t>
      </w:r>
      <w:r>
        <w:t>рта ты напугал моего партн</w:t>
      </w:r>
      <w:r w:rsidR="00CF49DF">
        <w:rPr>
          <w:lang w:val="ru-RU"/>
        </w:rPr>
        <w:t>ё</w:t>
      </w:r>
      <w:r>
        <w:t>ра?!</w:t>
      </w:r>
    </w:p>
    <w:p w14:paraId="2A18D5BF" w14:textId="77777777" w:rsidR="00E7519B" w:rsidRDefault="00E7519B" w:rsidP="00CF49DF">
      <w:pPr>
        <w:pStyle w:val="a9"/>
      </w:pPr>
      <w:r>
        <w:t>ЧАК</w:t>
      </w:r>
    </w:p>
    <w:p w14:paraId="15CCDAAE" w14:textId="77777777" w:rsidR="00E7519B" w:rsidRDefault="00E7519B" w:rsidP="00CF49DF">
      <w:pPr>
        <w:pStyle w:val="ab"/>
      </w:pPr>
      <w:r>
        <w:t xml:space="preserve">Вот </w:t>
      </w:r>
      <w:r w:rsidRPr="00CF49DF">
        <w:t>сучок</w:t>
      </w:r>
      <w:r>
        <w:t>-стукачок.</w:t>
      </w:r>
    </w:p>
    <w:p w14:paraId="6EEDF3F7" w14:textId="77777777" w:rsidR="00E7519B" w:rsidRDefault="00E7519B" w:rsidP="00CF49DF">
      <w:pPr>
        <w:pStyle w:val="a9"/>
      </w:pPr>
      <w:r>
        <w:t>ОЛЕСЯ</w:t>
      </w:r>
    </w:p>
    <w:p w14:paraId="39B531C2" w14:textId="77777777" w:rsidR="00E7519B" w:rsidRDefault="00E7519B" w:rsidP="00CF49DF">
      <w:pPr>
        <w:pStyle w:val="ab"/>
      </w:pPr>
      <w:r>
        <w:t>Ты его чуть заикой не оставил!</w:t>
      </w:r>
    </w:p>
    <w:p w14:paraId="7742B005" w14:textId="77777777" w:rsidR="00E7519B" w:rsidRDefault="00E7519B" w:rsidP="00CF49DF">
      <w:pPr>
        <w:pStyle w:val="a9"/>
      </w:pPr>
      <w:r>
        <w:t>ЧАК</w:t>
      </w:r>
    </w:p>
    <w:p w14:paraId="5467BA22" w14:textId="77777777" w:rsidR="00CF49DF" w:rsidRDefault="00E7519B" w:rsidP="00CF49DF">
      <w:pPr>
        <w:pStyle w:val="ae"/>
      </w:pPr>
      <w:r>
        <w:t>(смеётся)</w:t>
      </w:r>
    </w:p>
    <w:p w14:paraId="2A5C902E" w14:textId="77777777" w:rsidR="00E7519B" w:rsidRDefault="00E7519B" w:rsidP="00CF49DF">
      <w:pPr>
        <w:pStyle w:val="ab"/>
      </w:pPr>
      <w:r>
        <w:t xml:space="preserve">Ну да, </w:t>
      </w:r>
      <w:r w:rsidR="003728EF">
        <w:t>П</w:t>
      </w:r>
      <w:r w:rsidR="00CF49DF">
        <w:rPr>
          <w:lang w:val="ru-RU"/>
        </w:rPr>
        <w:t>етя</w:t>
      </w:r>
      <w:r>
        <w:t xml:space="preserve"> бы смешно заикался…</w:t>
      </w:r>
      <w:r w:rsidRPr="00DA382F">
        <w:rPr>
          <w:strike/>
          <w:color w:val="A6A6A6" w:themeColor="background1" w:themeShade="A6"/>
        </w:rPr>
        <w:t>ку-ку-ку-ка-ре-ку!</w:t>
      </w:r>
    </w:p>
    <w:p w14:paraId="3C1408C8" w14:textId="77777777" w:rsidR="00E7519B" w:rsidRDefault="00E7519B" w:rsidP="00E7519B">
      <w:pPr>
        <w:pStyle w:val="a7"/>
      </w:pPr>
      <w:r>
        <w:t>Чак ржёт, ловит серьёзный взгляд Олеси, успокаивается.</w:t>
      </w:r>
    </w:p>
    <w:p w14:paraId="67A1B2DA" w14:textId="77777777" w:rsidR="00E7519B" w:rsidRDefault="00E7519B" w:rsidP="00CF49DF">
      <w:pPr>
        <w:pStyle w:val="a9"/>
      </w:pPr>
      <w:r>
        <w:t>ЧАК</w:t>
      </w:r>
    </w:p>
    <w:p w14:paraId="41573900" w14:textId="77777777" w:rsidR="00E7519B" w:rsidRDefault="00E7519B" w:rsidP="00CF49DF">
      <w:pPr>
        <w:pStyle w:val="ab"/>
      </w:pPr>
      <w:r>
        <w:t>Чё это ты за него испугалась?</w:t>
      </w:r>
    </w:p>
    <w:p w14:paraId="4A328CBE" w14:textId="77777777" w:rsidR="00E7519B" w:rsidRDefault="00E7519B" w:rsidP="00CF49DF">
      <w:pPr>
        <w:pStyle w:val="a9"/>
      </w:pPr>
      <w:r>
        <w:t>ОЛЕСЯ</w:t>
      </w:r>
    </w:p>
    <w:p w14:paraId="104E2367" w14:textId="77777777" w:rsidR="00E7519B" w:rsidRDefault="00E7519B" w:rsidP="00CF49DF">
      <w:pPr>
        <w:pStyle w:val="ab"/>
      </w:pPr>
      <w:r>
        <w:t>У нас важные переговоры с китайцами!</w:t>
      </w:r>
    </w:p>
    <w:p w14:paraId="20B0D9BF" w14:textId="77777777" w:rsidR="00E7519B" w:rsidRDefault="00E7519B" w:rsidP="00CF49DF">
      <w:pPr>
        <w:pStyle w:val="a9"/>
      </w:pPr>
      <w:r>
        <w:t>ЧАК</w:t>
      </w:r>
    </w:p>
    <w:p w14:paraId="3B9E381F" w14:textId="5132F590" w:rsidR="00E7519B" w:rsidRDefault="00E7519B" w:rsidP="00CF49DF">
      <w:pPr>
        <w:pStyle w:val="ab"/>
      </w:pPr>
      <w:r>
        <w:t>Они вс</w:t>
      </w:r>
      <w:r w:rsidR="00CF49DF">
        <w:rPr>
          <w:lang w:val="ru-RU"/>
        </w:rPr>
        <w:t>ё</w:t>
      </w:r>
      <w:r>
        <w:t xml:space="preserve"> равно н</w:t>
      </w:r>
      <w:r w:rsidR="00DA382F" w:rsidRPr="00DA382F">
        <w:rPr>
          <w:color w:val="00B050"/>
          <w:lang w:val="ru-RU"/>
        </w:rPr>
        <w:t>и</w:t>
      </w:r>
      <w:r>
        <w:t xml:space="preserve"> фига не поймут, даже если он заикаться будет!</w:t>
      </w:r>
    </w:p>
    <w:p w14:paraId="3FDBDEE5" w14:textId="77777777" w:rsidR="00E7519B" w:rsidRDefault="00E7519B" w:rsidP="00E7519B">
      <w:pPr>
        <w:pStyle w:val="a7"/>
      </w:pPr>
      <w:r>
        <w:t xml:space="preserve">Чак </w:t>
      </w:r>
      <w:r w:rsidR="00CF49DF">
        <w:t>ржёт</w:t>
      </w:r>
      <w:r>
        <w:t>, Олеся грустно смотрит на него.</w:t>
      </w:r>
    </w:p>
    <w:p w14:paraId="7102C4AA" w14:textId="77777777" w:rsidR="00E7519B" w:rsidRDefault="00E7519B" w:rsidP="00CF49DF">
      <w:pPr>
        <w:pStyle w:val="a9"/>
      </w:pPr>
      <w:r>
        <w:t>ОЛЕСЯ</w:t>
      </w:r>
    </w:p>
    <w:p w14:paraId="123FA6EC" w14:textId="77777777" w:rsidR="00E7519B" w:rsidRDefault="00E7519B" w:rsidP="00CF49DF">
      <w:pPr>
        <w:pStyle w:val="ab"/>
      </w:pPr>
      <w:r>
        <w:t>Ты всё такой же. Знаешь, почему мы не сможем быть вместе?</w:t>
      </w:r>
    </w:p>
    <w:p w14:paraId="2EF35446" w14:textId="77777777" w:rsidR="00E7519B" w:rsidRDefault="00E7519B" w:rsidP="00CF49DF">
      <w:pPr>
        <w:pStyle w:val="a9"/>
      </w:pPr>
      <w:r>
        <w:t>ЧАК</w:t>
      </w:r>
    </w:p>
    <w:p w14:paraId="47F4BF2C" w14:textId="77777777" w:rsidR="00E7519B" w:rsidRDefault="00E7519B" w:rsidP="00CF49DF">
      <w:pPr>
        <w:pStyle w:val="ab"/>
      </w:pPr>
      <w:r>
        <w:t>Сможем!</w:t>
      </w:r>
    </w:p>
    <w:p w14:paraId="1356C83D" w14:textId="77777777" w:rsidR="00E7519B" w:rsidRDefault="00E7519B" w:rsidP="00CF49DF">
      <w:pPr>
        <w:pStyle w:val="a9"/>
      </w:pPr>
      <w:r>
        <w:lastRenderedPageBreak/>
        <w:t>ОЛЕСЯ</w:t>
      </w:r>
    </w:p>
    <w:p w14:paraId="034C8A0E" w14:textId="77777777" w:rsidR="00E7519B" w:rsidRDefault="00E7519B" w:rsidP="00CF49DF">
      <w:pPr>
        <w:pStyle w:val="ab"/>
      </w:pPr>
      <w:r>
        <w:t>Нет, Серёжа. Потому что я повзрослела, а ты – нет. Повтори для меня свой коронный трюк. Пропади из моей жизни</w:t>
      </w:r>
      <w:r w:rsidR="002E74F8">
        <w:rPr>
          <w:lang w:val="ru-RU"/>
        </w:rPr>
        <w:t>,</w:t>
      </w:r>
      <w:r>
        <w:t xml:space="preserve"> как двадцать лет назад, Копперфильд хренов.</w:t>
      </w:r>
    </w:p>
    <w:p w14:paraId="2A58EFE9" w14:textId="77777777" w:rsidR="00E7519B" w:rsidRDefault="00E7519B" w:rsidP="00E7519B">
      <w:pPr>
        <w:pStyle w:val="a7"/>
      </w:pPr>
      <w:r>
        <w:t>Олеся уходит. Чак пытается задержать её за руку, она вырывает её.</w:t>
      </w:r>
    </w:p>
    <w:p w14:paraId="30F899A9" w14:textId="77777777" w:rsidR="00E7519B" w:rsidRDefault="00E7519B" w:rsidP="00CF49DF">
      <w:pPr>
        <w:pStyle w:val="a9"/>
      </w:pPr>
      <w:r>
        <w:t>ЧАК</w:t>
      </w:r>
    </w:p>
    <w:p w14:paraId="4C2BB4F9" w14:textId="77777777" w:rsidR="00E7519B" w:rsidRDefault="00E7519B" w:rsidP="00CF49DF">
      <w:pPr>
        <w:pStyle w:val="ab"/>
      </w:pPr>
      <w:r>
        <w:t>Лесь, стой!</w:t>
      </w:r>
    </w:p>
    <w:p w14:paraId="43CA805C" w14:textId="77777777" w:rsidR="00E7519B" w:rsidRDefault="00E7519B" w:rsidP="00CF49DF">
      <w:pPr>
        <w:pStyle w:val="a9"/>
      </w:pPr>
      <w:r>
        <w:t>ОЛЕСЯ</w:t>
      </w:r>
    </w:p>
    <w:p w14:paraId="4AAB2356" w14:textId="77777777" w:rsidR="00E7519B" w:rsidRDefault="00E7519B" w:rsidP="00CF49DF">
      <w:pPr>
        <w:pStyle w:val="ab"/>
      </w:pPr>
      <w:r>
        <w:t>Не ходи за мной!</w:t>
      </w:r>
    </w:p>
    <w:p w14:paraId="227772E2" w14:textId="77777777" w:rsidR="00E7519B" w:rsidRDefault="00E7519B" w:rsidP="00CF49DF">
      <w:pPr>
        <w:pStyle w:val="a9"/>
      </w:pPr>
      <w:r>
        <w:t>ЧАК</w:t>
      </w:r>
    </w:p>
    <w:p w14:paraId="5B7F1D5E" w14:textId="77777777" w:rsidR="00E7519B" w:rsidRDefault="00E7519B" w:rsidP="00CF49DF">
      <w:pPr>
        <w:pStyle w:val="ab"/>
      </w:pPr>
      <w:r>
        <w:t>Я тебя тогда добился, и сейчас добьюсь!</w:t>
      </w:r>
    </w:p>
    <w:p w14:paraId="3696941D" w14:textId="77777777" w:rsidR="00E7519B" w:rsidRDefault="00E7519B" w:rsidP="00E7519B">
      <w:pPr>
        <w:pStyle w:val="a7"/>
      </w:pPr>
      <w:r>
        <w:t>Чак провожает её взглядом, уходит в машину.</w:t>
      </w:r>
    </w:p>
    <w:p w14:paraId="49BCE4C4" w14:textId="314E16BA" w:rsidR="00E7519B" w:rsidRDefault="00CF49DF" w:rsidP="00E7519B">
      <w:pPr>
        <w:pStyle w:val="a6"/>
      </w:pPr>
      <w:r>
        <w:t>6-</w:t>
      </w:r>
      <w:r w:rsidRPr="00DA382F">
        <w:rPr>
          <w:strike/>
          <w:color w:val="A6A6A6" w:themeColor="background1" w:themeShade="A6"/>
        </w:rPr>
        <w:t>20</w:t>
      </w:r>
      <w:r w:rsidR="000A46AB" w:rsidRPr="000A46AB">
        <w:rPr>
          <w:color w:val="A6A6A6" w:themeColor="background1" w:themeShade="A6"/>
        </w:rPr>
        <w:t xml:space="preserve"> </w:t>
      </w:r>
      <w:r w:rsidR="00DA382F" w:rsidRPr="00DA382F">
        <w:rPr>
          <w:color w:val="00B050"/>
        </w:rPr>
        <w:t>19</w:t>
      </w:r>
      <w:r>
        <w:t>.</w:t>
      </w:r>
      <w:r>
        <w:tab/>
      </w:r>
      <w:r w:rsidR="00E7519B">
        <w:t xml:space="preserve">ИНТ. </w:t>
      </w:r>
      <w:r>
        <w:t>ДОМ НЕЙМАНА (</w:t>
      </w:r>
      <w:r w:rsidRPr="00CF49DF">
        <w:rPr>
          <w:caps w:val="0"/>
        </w:rPr>
        <w:t>подвал</w:t>
      </w:r>
      <w:r>
        <w:t>)</w:t>
      </w:r>
      <w:r w:rsidR="00E7519B">
        <w:t xml:space="preserve"> </w:t>
      </w:r>
      <w:r>
        <w:t>–</w:t>
      </w:r>
      <w:r w:rsidR="00E7519B">
        <w:t xml:space="preserve"> </w:t>
      </w:r>
      <w:r w:rsidR="00DA382F" w:rsidRPr="00DA382F">
        <w:rPr>
          <w:color w:val="00B050"/>
        </w:rPr>
        <w:t>НОЧЬ</w:t>
      </w:r>
    </w:p>
    <w:p w14:paraId="6EA110F0" w14:textId="77777777" w:rsidR="00E7519B" w:rsidRDefault="00E7519B" w:rsidP="0071537A">
      <w:pPr>
        <w:pStyle w:val="a7"/>
        <w:keepNext/>
        <w:keepLines/>
      </w:pPr>
      <w:r>
        <w:t>Вжик, пытается услышать через дверь подвала хоть что-нибудь. Масса что-то ищет.</w:t>
      </w:r>
    </w:p>
    <w:p w14:paraId="3413A9F2" w14:textId="77777777" w:rsidR="00E7519B" w:rsidRDefault="00E7519B" w:rsidP="00CF49DF">
      <w:pPr>
        <w:pStyle w:val="a9"/>
      </w:pPr>
      <w:r>
        <w:t>ВЖИК</w:t>
      </w:r>
    </w:p>
    <w:p w14:paraId="716B6BF9" w14:textId="77777777" w:rsidR="00CF49DF" w:rsidRDefault="00E7519B" w:rsidP="00CF49DF">
      <w:pPr>
        <w:pStyle w:val="ae"/>
      </w:pPr>
      <w:r>
        <w:t>(шёпотом)</w:t>
      </w:r>
    </w:p>
    <w:p w14:paraId="411A1F1A" w14:textId="77777777" w:rsidR="00E7519B" w:rsidRDefault="00E7519B" w:rsidP="00CF49DF">
      <w:pPr>
        <w:pStyle w:val="ab"/>
      </w:pPr>
      <w:r>
        <w:t>Масса, блин, ты куда попёр?!</w:t>
      </w:r>
    </w:p>
    <w:p w14:paraId="2227F4CD" w14:textId="77777777" w:rsidR="00E7519B" w:rsidRDefault="00E7519B" w:rsidP="00CF49DF">
      <w:pPr>
        <w:pStyle w:val="a9"/>
      </w:pPr>
      <w:r>
        <w:t>МАССА</w:t>
      </w:r>
    </w:p>
    <w:p w14:paraId="71E71378" w14:textId="77777777" w:rsidR="00E7519B" w:rsidRDefault="00E7519B" w:rsidP="00CF49DF">
      <w:pPr>
        <w:pStyle w:val="ab"/>
      </w:pPr>
      <w:r>
        <w:t>По-любому свистит этот доктор! Я «Иван Васильевич меняет профессию» смотрел…</w:t>
      </w:r>
      <w:r w:rsidR="00336BC8">
        <w:rPr>
          <w:lang w:val="ru-RU"/>
        </w:rPr>
        <w:t xml:space="preserve"> </w:t>
      </w:r>
      <w:r>
        <w:t>там транзисторы поменять и можно обратно возвращаться.</w:t>
      </w:r>
    </w:p>
    <w:p w14:paraId="48E2C8DF" w14:textId="77777777" w:rsidR="00E7519B" w:rsidRDefault="00E7519B" w:rsidP="00E7519B">
      <w:pPr>
        <w:pStyle w:val="a7"/>
      </w:pPr>
      <w:r>
        <w:t xml:space="preserve">Вжик </w:t>
      </w:r>
      <w:r w:rsidR="00336BC8">
        <w:t>идёт</w:t>
      </w:r>
      <w:r>
        <w:t xml:space="preserve"> за ним. Масса видит много холодильников, открывает первый. В нём продукты, Масса улыбается. Хватает палку колбасы, откусывает. Плюётся.</w:t>
      </w:r>
    </w:p>
    <w:p w14:paraId="3F40EA9A" w14:textId="77777777" w:rsidR="00E7519B" w:rsidRDefault="00E7519B" w:rsidP="00336BC8">
      <w:pPr>
        <w:pStyle w:val="a9"/>
      </w:pPr>
      <w:r>
        <w:t>МАССА</w:t>
      </w:r>
    </w:p>
    <w:p w14:paraId="3874FCBF" w14:textId="77777777" w:rsidR="00E7519B" w:rsidRDefault="00E7519B" w:rsidP="00336BC8">
      <w:pPr>
        <w:pStyle w:val="ab"/>
      </w:pPr>
      <w:r>
        <w:t xml:space="preserve">Фу… Походу, тоже с </w:t>
      </w:r>
      <w:r w:rsidR="00336BC8">
        <w:rPr>
          <w:lang w:val="ru-RU"/>
        </w:rPr>
        <w:t>девяностых</w:t>
      </w:r>
      <w:r>
        <w:t xml:space="preserve"> тут лежит.</w:t>
      </w:r>
    </w:p>
    <w:p w14:paraId="7B110D51" w14:textId="77777777" w:rsidR="00E7519B" w:rsidRDefault="00E7519B" w:rsidP="00E7519B">
      <w:pPr>
        <w:pStyle w:val="a7"/>
      </w:pPr>
      <w:r>
        <w:t>Выкидывает колбасу. Закрывает холодильник. Вжик замечает большую крио-камеру. Они идут к ней. Масса видит крутилку-регулятор которая стоит на -200 градусов.</w:t>
      </w:r>
    </w:p>
    <w:p w14:paraId="5838C5C6" w14:textId="77777777" w:rsidR="00E7519B" w:rsidRDefault="00E7519B" w:rsidP="00336BC8">
      <w:pPr>
        <w:pStyle w:val="a9"/>
      </w:pPr>
      <w:r>
        <w:t>МАССА</w:t>
      </w:r>
    </w:p>
    <w:p w14:paraId="150825C2" w14:textId="4232E159" w:rsidR="00E7519B" w:rsidRDefault="00E7519B" w:rsidP="00336BC8">
      <w:pPr>
        <w:pStyle w:val="ab"/>
      </w:pPr>
      <w:r>
        <w:t>Давай</w:t>
      </w:r>
      <w:r w:rsidR="00EF2035">
        <w:rPr>
          <w:lang w:val="ru-RU"/>
        </w:rPr>
        <w:t>,</w:t>
      </w:r>
      <w:r>
        <w:t xml:space="preserve"> Вжик, мотай на </w:t>
      </w:r>
      <w:r w:rsidR="00336BC8">
        <w:rPr>
          <w:lang w:val="ru-RU"/>
        </w:rPr>
        <w:t>девяностые</w:t>
      </w:r>
      <w:r>
        <w:t>!</w:t>
      </w:r>
    </w:p>
    <w:p w14:paraId="749D3B5F" w14:textId="77777777" w:rsidR="00E7519B" w:rsidRDefault="00E7519B" w:rsidP="00E7519B">
      <w:pPr>
        <w:pStyle w:val="a7"/>
      </w:pPr>
      <w:r>
        <w:lastRenderedPageBreak/>
        <w:t>Вжик крутит регулятор. Из камеры выходит пар, течёт холодная вода, камера пищит.</w:t>
      </w:r>
    </w:p>
    <w:p w14:paraId="4EFB98AF" w14:textId="77777777" w:rsidR="00E7519B" w:rsidRDefault="00E7519B" w:rsidP="00336BC8">
      <w:pPr>
        <w:pStyle w:val="a9"/>
      </w:pPr>
      <w:r>
        <w:t>ВЖИК</w:t>
      </w:r>
    </w:p>
    <w:p w14:paraId="251D3E14" w14:textId="34FBFA36" w:rsidR="00E7519B" w:rsidRDefault="00E7519B" w:rsidP="00336BC8">
      <w:pPr>
        <w:pStyle w:val="ab"/>
      </w:pPr>
      <w:r>
        <w:t>Блин</w:t>
      </w:r>
      <w:r w:rsidR="00EF2035">
        <w:rPr>
          <w:lang w:val="ru-RU"/>
        </w:rPr>
        <w:t>,</w:t>
      </w:r>
      <w:r>
        <w:t xml:space="preserve"> Масса, мож</w:t>
      </w:r>
      <w:r w:rsidR="00336BC8">
        <w:rPr>
          <w:lang w:val="ru-RU"/>
        </w:rPr>
        <w:t>,</w:t>
      </w:r>
      <w:r>
        <w:t xml:space="preserve"> </w:t>
      </w:r>
      <w:r w:rsidR="00336BC8">
        <w:rPr>
          <w:lang w:val="ru-RU"/>
        </w:rPr>
        <w:t>не</w:t>
      </w:r>
      <w:r>
        <w:t xml:space="preserve"> надо?!</w:t>
      </w:r>
    </w:p>
    <w:p w14:paraId="6DE34A32" w14:textId="77777777" w:rsidR="00E7519B" w:rsidRDefault="00E7519B" w:rsidP="00336BC8">
      <w:pPr>
        <w:pStyle w:val="a9"/>
      </w:pPr>
      <w:r>
        <w:t>МАССА</w:t>
      </w:r>
    </w:p>
    <w:p w14:paraId="43A26490" w14:textId="77777777" w:rsidR="00E7519B" w:rsidRDefault="00E7519B" w:rsidP="00336BC8">
      <w:pPr>
        <w:pStyle w:val="ab"/>
      </w:pPr>
      <w:r>
        <w:t xml:space="preserve">Не бзди, Гагарин! Щас открою и поехалиии! Следующая остановка </w:t>
      </w:r>
      <w:r w:rsidR="00336BC8">
        <w:rPr>
          <w:lang w:val="ru-RU"/>
        </w:rPr>
        <w:t>девяносто восьмой</w:t>
      </w:r>
      <w:r>
        <w:t>!</w:t>
      </w:r>
    </w:p>
    <w:p w14:paraId="47F8C0A7" w14:textId="77777777" w:rsidR="00E7519B" w:rsidRDefault="00E7519B" w:rsidP="00E7519B">
      <w:pPr>
        <w:pStyle w:val="a7"/>
      </w:pPr>
      <w:r>
        <w:t xml:space="preserve">Масса силой открывает камеру. Там лежит красивая, очень ярко накрашенная девушка с </w:t>
      </w:r>
      <w:r w:rsidR="00336BC8">
        <w:t>начёсом</w:t>
      </w:r>
      <w:r>
        <w:t xml:space="preserve"> на голове, в вызывающей одежде в стиле 90-х </w:t>
      </w:r>
      <w:r w:rsidR="00336BC8">
        <w:t>–</w:t>
      </w:r>
      <w:r>
        <w:t xml:space="preserve"> колготки в крупную сеточку, короткая юбка</w:t>
      </w:r>
      <w:r w:rsidR="00336BC8">
        <w:rPr>
          <w:lang w:val="ru-RU"/>
        </w:rPr>
        <w:t xml:space="preserve"> (СТЭЛЛА)</w:t>
      </w:r>
      <w:r>
        <w:t xml:space="preserve">. Девушка просыпается, дрожит от холода. </w:t>
      </w:r>
      <w:r w:rsidR="00336BC8">
        <w:t>Встаёт</w:t>
      </w:r>
      <w:r>
        <w:t xml:space="preserve">, смотрит на парней. Они в шоке, говорят </w:t>
      </w:r>
      <w:r w:rsidR="00336BC8">
        <w:t>шёпотом</w:t>
      </w:r>
      <w:r>
        <w:t>.</w:t>
      </w:r>
    </w:p>
    <w:p w14:paraId="2D03A66E" w14:textId="77777777" w:rsidR="00E7519B" w:rsidRDefault="00E7519B" w:rsidP="00336BC8">
      <w:pPr>
        <w:pStyle w:val="a9"/>
      </w:pPr>
      <w:r>
        <w:t>ВЖИК</w:t>
      </w:r>
    </w:p>
    <w:p w14:paraId="001482B0" w14:textId="77777777" w:rsidR="00E7519B" w:rsidRDefault="00E7519B" w:rsidP="00336BC8">
      <w:pPr>
        <w:pStyle w:val="ab"/>
      </w:pPr>
      <w:r>
        <w:t>Это кто?</w:t>
      </w:r>
    </w:p>
    <w:p w14:paraId="2DE63A4F" w14:textId="77777777" w:rsidR="00E7519B" w:rsidRDefault="00E7519B" w:rsidP="00336BC8">
      <w:pPr>
        <w:pStyle w:val="a9"/>
      </w:pPr>
      <w:r>
        <w:t>МАССА</w:t>
      </w:r>
    </w:p>
    <w:p w14:paraId="7457AE28" w14:textId="77777777" w:rsidR="00E7519B" w:rsidRDefault="00E7519B" w:rsidP="00336BC8">
      <w:pPr>
        <w:pStyle w:val="ab"/>
      </w:pPr>
      <w:r>
        <w:t xml:space="preserve">Я ещё «Пятый элемент» смотрел, возможно, она </w:t>
      </w:r>
      <w:r w:rsidR="00336BC8">
        <w:t>–</w:t>
      </w:r>
      <w:r>
        <w:t xml:space="preserve"> пришелец.</w:t>
      </w:r>
    </w:p>
    <w:p w14:paraId="62C12A9E" w14:textId="77777777" w:rsidR="00E7519B" w:rsidRPr="00DA382F" w:rsidRDefault="00E7519B" w:rsidP="00336BC8">
      <w:pPr>
        <w:pStyle w:val="a9"/>
        <w:rPr>
          <w:strike/>
          <w:color w:val="A6A6A6" w:themeColor="background1" w:themeShade="A6"/>
        </w:rPr>
      </w:pPr>
      <w:r w:rsidRPr="00DA382F">
        <w:rPr>
          <w:strike/>
          <w:color w:val="A6A6A6" w:themeColor="background1" w:themeShade="A6"/>
        </w:rPr>
        <w:t>ВЖИК</w:t>
      </w:r>
    </w:p>
    <w:p w14:paraId="278CD36E" w14:textId="77777777" w:rsidR="00E7519B" w:rsidRPr="00DA382F" w:rsidRDefault="00E7519B" w:rsidP="00336BC8">
      <w:pPr>
        <w:pStyle w:val="ab"/>
        <w:rPr>
          <w:strike/>
          <w:color w:val="A6A6A6" w:themeColor="background1" w:themeShade="A6"/>
        </w:rPr>
      </w:pPr>
      <w:r w:rsidRPr="00DA382F">
        <w:rPr>
          <w:strike/>
          <w:color w:val="A6A6A6" w:themeColor="background1" w:themeShade="A6"/>
        </w:rPr>
        <w:t xml:space="preserve">Какой </w:t>
      </w:r>
      <w:r w:rsidR="00336BC8" w:rsidRPr="00DA382F">
        <w:rPr>
          <w:strike/>
          <w:color w:val="A6A6A6" w:themeColor="background1" w:themeShade="A6"/>
        </w:rPr>
        <w:t>ещё</w:t>
      </w:r>
      <w:r w:rsidRPr="00DA382F">
        <w:rPr>
          <w:strike/>
          <w:color w:val="A6A6A6" w:themeColor="background1" w:themeShade="A6"/>
        </w:rPr>
        <w:t xml:space="preserve"> пришелец?! Она тоже из девяностых!</w:t>
      </w:r>
    </w:p>
    <w:p w14:paraId="6097E93E" w14:textId="77777777" w:rsidR="00E7519B" w:rsidRDefault="00E7519B" w:rsidP="00336BC8">
      <w:pPr>
        <w:pStyle w:val="a9"/>
      </w:pPr>
      <w:r>
        <w:t>СТЭЛЛА</w:t>
      </w:r>
    </w:p>
    <w:p w14:paraId="3EDBD7E6" w14:textId="51661341" w:rsidR="00E7519B" w:rsidRDefault="00E7519B" w:rsidP="00336BC8">
      <w:pPr>
        <w:pStyle w:val="ab"/>
        <w:rPr>
          <w:strike/>
          <w:color w:val="A6A6A6" w:themeColor="background1" w:themeShade="A6"/>
        </w:rPr>
      </w:pPr>
      <w:r>
        <w:t xml:space="preserve">Форточку закройте, а то мне с ангиной работать вообще нельзя! </w:t>
      </w:r>
      <w:r w:rsidRPr="00DA382F">
        <w:rPr>
          <w:strike/>
          <w:color w:val="A6A6A6" w:themeColor="background1" w:themeShade="A6"/>
        </w:rPr>
        <w:t>Ну чё уставились? Тимон и Пумба! Погнали к следующему клиенту. Опоздаю, сами отрабатывать будете!</w:t>
      </w:r>
    </w:p>
    <w:p w14:paraId="53FD73A9" w14:textId="359BE308" w:rsidR="00DA382F" w:rsidRDefault="00DA382F" w:rsidP="00DA382F">
      <w:pPr>
        <w:pStyle w:val="a7"/>
        <w:rPr>
          <w:color w:val="00B050"/>
        </w:rPr>
      </w:pPr>
      <w:r w:rsidRPr="00DA382F">
        <w:rPr>
          <w:color w:val="00B050"/>
        </w:rPr>
        <w:t>Стелла выходит из камеры, подтягивает сползшие колготки, выпрямляется.</w:t>
      </w:r>
    </w:p>
    <w:p w14:paraId="3861858B" w14:textId="7FD68D1E" w:rsidR="00DA382F" w:rsidRDefault="00DA382F" w:rsidP="00DA382F">
      <w:pPr>
        <w:pStyle w:val="a9"/>
        <w:rPr>
          <w:lang w:val="ru-RU"/>
        </w:rPr>
      </w:pPr>
      <w:r>
        <w:rPr>
          <w:lang w:val="ru-RU"/>
        </w:rPr>
        <w:t>СТЕЛЛА</w:t>
      </w:r>
    </w:p>
    <w:p w14:paraId="64F0AE65" w14:textId="4D3B2007" w:rsidR="00DA382F" w:rsidRPr="00DA382F" w:rsidRDefault="00DA382F" w:rsidP="00DA382F">
      <w:pPr>
        <w:pStyle w:val="ab"/>
        <w:rPr>
          <w:lang w:val="ru-RU"/>
        </w:rPr>
      </w:pPr>
      <w:r w:rsidRPr="00DA382F">
        <w:rPr>
          <w:lang w:val="ru-RU"/>
        </w:rPr>
        <w:t>Ну чё уставились? Погнали к следующему клиенту. Опоздаю, сами отрабатывать будете!</w:t>
      </w:r>
    </w:p>
    <w:p w14:paraId="12F66D5F" w14:textId="77777777" w:rsidR="00E7519B" w:rsidRDefault="00E7519B" w:rsidP="00E7519B">
      <w:pPr>
        <w:pStyle w:val="a7"/>
      </w:pPr>
      <w:r>
        <w:t>Вжик и Масса переглядываются.</w:t>
      </w:r>
    </w:p>
    <w:p w14:paraId="12CE8EAF" w14:textId="77777777" w:rsidR="00E7519B" w:rsidRDefault="00E7519B" w:rsidP="00336BC8">
      <w:pPr>
        <w:pStyle w:val="afa"/>
      </w:pPr>
      <w:r>
        <w:t>В ЗТМ</w:t>
      </w:r>
    </w:p>
    <w:p w14:paraId="194499C2" w14:textId="77777777" w:rsidR="00F43B5A" w:rsidRPr="00E7519B" w:rsidRDefault="00E7519B" w:rsidP="00336BC8">
      <w:pPr>
        <w:pStyle w:val="afa"/>
      </w:pPr>
      <w:r>
        <w:t>КОНЕЦ ШЕСТОЙ СЕРИИ</w:t>
      </w:r>
    </w:p>
    <w:sectPr w:rsidR="00F43B5A" w:rsidRPr="00E7519B" w:rsidSect="000075C7">
      <w:headerReference w:type="default" r:id="rId8"/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FE588" w14:textId="77777777" w:rsidR="003A4CF0" w:rsidRDefault="003A4CF0" w:rsidP="00FA5B81">
      <w:r>
        <w:separator/>
      </w:r>
    </w:p>
    <w:p w14:paraId="4FE5965B" w14:textId="77777777" w:rsidR="003A4CF0" w:rsidRDefault="003A4CF0"/>
  </w:endnote>
  <w:endnote w:type="continuationSeparator" w:id="0">
    <w:p w14:paraId="067963C4" w14:textId="77777777" w:rsidR="003A4CF0" w:rsidRDefault="003A4CF0" w:rsidP="00FA5B81">
      <w:r>
        <w:continuationSeparator/>
      </w:r>
    </w:p>
    <w:p w14:paraId="79F50CAC" w14:textId="77777777" w:rsidR="003A4CF0" w:rsidRDefault="003A4C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C0577" w14:textId="77777777" w:rsidR="001537B0" w:rsidRDefault="001537B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39E83" w14:textId="77777777" w:rsidR="003A4CF0" w:rsidRDefault="003A4CF0" w:rsidP="00FA5B81">
      <w:r>
        <w:separator/>
      </w:r>
    </w:p>
    <w:p w14:paraId="7834EAA4" w14:textId="77777777" w:rsidR="003A4CF0" w:rsidRDefault="003A4CF0"/>
  </w:footnote>
  <w:footnote w:type="continuationSeparator" w:id="0">
    <w:p w14:paraId="14AEA2DF" w14:textId="77777777" w:rsidR="003A4CF0" w:rsidRDefault="003A4CF0" w:rsidP="00FA5B81">
      <w:r>
        <w:continuationSeparator/>
      </w:r>
    </w:p>
    <w:p w14:paraId="0AAAFB90" w14:textId="77777777" w:rsidR="003A4CF0" w:rsidRDefault="003A4C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4913311"/>
      <w:docPartObj>
        <w:docPartGallery w:val="Page Numbers (Top of Page)"/>
        <w:docPartUnique/>
      </w:docPartObj>
    </w:sdtPr>
    <w:sdtEndPr/>
    <w:sdtContent>
      <w:p w14:paraId="77DEEF00" w14:textId="77777777" w:rsidR="000075C7" w:rsidRDefault="000075C7" w:rsidP="000075C7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075C7"/>
    <w:rsid w:val="00011EE3"/>
    <w:rsid w:val="0001626D"/>
    <w:rsid w:val="00032860"/>
    <w:rsid w:val="00056081"/>
    <w:rsid w:val="00056864"/>
    <w:rsid w:val="00062B1B"/>
    <w:rsid w:val="0006329C"/>
    <w:rsid w:val="000643DD"/>
    <w:rsid w:val="000718CB"/>
    <w:rsid w:val="00073844"/>
    <w:rsid w:val="00086B8E"/>
    <w:rsid w:val="00086CEF"/>
    <w:rsid w:val="0008706D"/>
    <w:rsid w:val="0009524C"/>
    <w:rsid w:val="000A46AB"/>
    <w:rsid w:val="000B234C"/>
    <w:rsid w:val="000B636E"/>
    <w:rsid w:val="000C0B25"/>
    <w:rsid w:val="000C2B55"/>
    <w:rsid w:val="000C49B9"/>
    <w:rsid w:val="000C58AB"/>
    <w:rsid w:val="000D6500"/>
    <w:rsid w:val="000E10F3"/>
    <w:rsid w:val="000E35BA"/>
    <w:rsid w:val="000F0329"/>
    <w:rsid w:val="000F59AE"/>
    <w:rsid w:val="000F6137"/>
    <w:rsid w:val="001027DE"/>
    <w:rsid w:val="00105ABC"/>
    <w:rsid w:val="001064CF"/>
    <w:rsid w:val="001118FC"/>
    <w:rsid w:val="001144A2"/>
    <w:rsid w:val="00117918"/>
    <w:rsid w:val="00122A8E"/>
    <w:rsid w:val="00140281"/>
    <w:rsid w:val="001417DF"/>
    <w:rsid w:val="00141D8F"/>
    <w:rsid w:val="00150311"/>
    <w:rsid w:val="00151911"/>
    <w:rsid w:val="001537B0"/>
    <w:rsid w:val="0015560B"/>
    <w:rsid w:val="00165725"/>
    <w:rsid w:val="001950D2"/>
    <w:rsid w:val="00195220"/>
    <w:rsid w:val="001A01E6"/>
    <w:rsid w:val="001A046C"/>
    <w:rsid w:val="001A0560"/>
    <w:rsid w:val="001C4D63"/>
    <w:rsid w:val="001D5DAB"/>
    <w:rsid w:val="001D7C0D"/>
    <w:rsid w:val="001F0220"/>
    <w:rsid w:val="00200505"/>
    <w:rsid w:val="00206631"/>
    <w:rsid w:val="002132B5"/>
    <w:rsid w:val="00241441"/>
    <w:rsid w:val="00241547"/>
    <w:rsid w:val="00244976"/>
    <w:rsid w:val="002510B8"/>
    <w:rsid w:val="00252664"/>
    <w:rsid w:val="00263BB1"/>
    <w:rsid w:val="00277F26"/>
    <w:rsid w:val="002839CF"/>
    <w:rsid w:val="00285DD9"/>
    <w:rsid w:val="002968CF"/>
    <w:rsid w:val="002A1A30"/>
    <w:rsid w:val="002B44B9"/>
    <w:rsid w:val="002B54E2"/>
    <w:rsid w:val="002C1A87"/>
    <w:rsid w:val="002C2389"/>
    <w:rsid w:val="002C4589"/>
    <w:rsid w:val="002C7919"/>
    <w:rsid w:val="002E3884"/>
    <w:rsid w:val="002E39EC"/>
    <w:rsid w:val="002E74F8"/>
    <w:rsid w:val="003000B8"/>
    <w:rsid w:val="003031ED"/>
    <w:rsid w:val="00314C13"/>
    <w:rsid w:val="00331AF4"/>
    <w:rsid w:val="00336BC8"/>
    <w:rsid w:val="003405FE"/>
    <w:rsid w:val="0034213C"/>
    <w:rsid w:val="00346712"/>
    <w:rsid w:val="00346B69"/>
    <w:rsid w:val="00347B91"/>
    <w:rsid w:val="00355204"/>
    <w:rsid w:val="00360409"/>
    <w:rsid w:val="00362951"/>
    <w:rsid w:val="003728EF"/>
    <w:rsid w:val="00381847"/>
    <w:rsid w:val="0038290C"/>
    <w:rsid w:val="00385019"/>
    <w:rsid w:val="00387588"/>
    <w:rsid w:val="00392B91"/>
    <w:rsid w:val="003930BA"/>
    <w:rsid w:val="003932CC"/>
    <w:rsid w:val="003A0265"/>
    <w:rsid w:val="003A2252"/>
    <w:rsid w:val="003A4A83"/>
    <w:rsid w:val="003A4CF0"/>
    <w:rsid w:val="003B5EA8"/>
    <w:rsid w:val="003D3713"/>
    <w:rsid w:val="003D7990"/>
    <w:rsid w:val="003F0841"/>
    <w:rsid w:val="003F507A"/>
    <w:rsid w:val="003F5474"/>
    <w:rsid w:val="003F7CD0"/>
    <w:rsid w:val="00401997"/>
    <w:rsid w:val="004115D6"/>
    <w:rsid w:val="0042143B"/>
    <w:rsid w:val="00421779"/>
    <w:rsid w:val="00424EB3"/>
    <w:rsid w:val="004435F2"/>
    <w:rsid w:val="00446872"/>
    <w:rsid w:val="00447340"/>
    <w:rsid w:val="0045526B"/>
    <w:rsid w:val="0045551A"/>
    <w:rsid w:val="00462C5E"/>
    <w:rsid w:val="0046532E"/>
    <w:rsid w:val="004760ED"/>
    <w:rsid w:val="00480A30"/>
    <w:rsid w:val="004858D8"/>
    <w:rsid w:val="00496BB2"/>
    <w:rsid w:val="004A092B"/>
    <w:rsid w:val="004A7531"/>
    <w:rsid w:val="004C6E29"/>
    <w:rsid w:val="004D1F46"/>
    <w:rsid w:val="004D262F"/>
    <w:rsid w:val="004D5216"/>
    <w:rsid w:val="004D59B8"/>
    <w:rsid w:val="004F02F0"/>
    <w:rsid w:val="004F2A9A"/>
    <w:rsid w:val="004F4814"/>
    <w:rsid w:val="004F56EA"/>
    <w:rsid w:val="00500220"/>
    <w:rsid w:val="005066D3"/>
    <w:rsid w:val="00507924"/>
    <w:rsid w:val="0051364E"/>
    <w:rsid w:val="00524573"/>
    <w:rsid w:val="00530A0E"/>
    <w:rsid w:val="005366A8"/>
    <w:rsid w:val="0054054D"/>
    <w:rsid w:val="00541BA3"/>
    <w:rsid w:val="00543CE9"/>
    <w:rsid w:val="00551B16"/>
    <w:rsid w:val="005552D3"/>
    <w:rsid w:val="00561ED2"/>
    <w:rsid w:val="00563461"/>
    <w:rsid w:val="0056696F"/>
    <w:rsid w:val="00567B28"/>
    <w:rsid w:val="005710F3"/>
    <w:rsid w:val="00573C28"/>
    <w:rsid w:val="00573E5C"/>
    <w:rsid w:val="00595BE1"/>
    <w:rsid w:val="00596684"/>
    <w:rsid w:val="005A0BAE"/>
    <w:rsid w:val="005B34BA"/>
    <w:rsid w:val="005B4F7F"/>
    <w:rsid w:val="005B6800"/>
    <w:rsid w:val="005E5E38"/>
    <w:rsid w:val="0060398A"/>
    <w:rsid w:val="006107A1"/>
    <w:rsid w:val="00611046"/>
    <w:rsid w:val="0061403F"/>
    <w:rsid w:val="00617020"/>
    <w:rsid w:val="006248BC"/>
    <w:rsid w:val="006347FB"/>
    <w:rsid w:val="0063654A"/>
    <w:rsid w:val="00643FB9"/>
    <w:rsid w:val="00644406"/>
    <w:rsid w:val="006475A1"/>
    <w:rsid w:val="006615BA"/>
    <w:rsid w:val="00663C5B"/>
    <w:rsid w:val="00681F75"/>
    <w:rsid w:val="00682F4E"/>
    <w:rsid w:val="00686161"/>
    <w:rsid w:val="00687314"/>
    <w:rsid w:val="006970E3"/>
    <w:rsid w:val="00697BD7"/>
    <w:rsid w:val="006A7A12"/>
    <w:rsid w:val="006B23E9"/>
    <w:rsid w:val="006B3D31"/>
    <w:rsid w:val="006B546A"/>
    <w:rsid w:val="006B5C01"/>
    <w:rsid w:val="006B701D"/>
    <w:rsid w:val="006D514E"/>
    <w:rsid w:val="006D7568"/>
    <w:rsid w:val="006E636A"/>
    <w:rsid w:val="006F1C6F"/>
    <w:rsid w:val="006F5EB7"/>
    <w:rsid w:val="00712326"/>
    <w:rsid w:val="0071537A"/>
    <w:rsid w:val="0071711F"/>
    <w:rsid w:val="00723013"/>
    <w:rsid w:val="0072404B"/>
    <w:rsid w:val="00734BE8"/>
    <w:rsid w:val="00735685"/>
    <w:rsid w:val="007371B1"/>
    <w:rsid w:val="00764578"/>
    <w:rsid w:val="00765C40"/>
    <w:rsid w:val="00765C97"/>
    <w:rsid w:val="00776BFC"/>
    <w:rsid w:val="0078300D"/>
    <w:rsid w:val="00784533"/>
    <w:rsid w:val="007853EB"/>
    <w:rsid w:val="00791DFA"/>
    <w:rsid w:val="00792253"/>
    <w:rsid w:val="00795FC6"/>
    <w:rsid w:val="007A3976"/>
    <w:rsid w:val="007A3A42"/>
    <w:rsid w:val="007B0BEC"/>
    <w:rsid w:val="007C4537"/>
    <w:rsid w:val="007C6E7A"/>
    <w:rsid w:val="007D1D83"/>
    <w:rsid w:val="007D7B9E"/>
    <w:rsid w:val="007E29ED"/>
    <w:rsid w:val="007E6699"/>
    <w:rsid w:val="007E6F8E"/>
    <w:rsid w:val="007F0950"/>
    <w:rsid w:val="007F5935"/>
    <w:rsid w:val="00801380"/>
    <w:rsid w:val="00803477"/>
    <w:rsid w:val="0080653C"/>
    <w:rsid w:val="00807027"/>
    <w:rsid w:val="00815B6B"/>
    <w:rsid w:val="00816F3E"/>
    <w:rsid w:val="0082438D"/>
    <w:rsid w:val="0083550E"/>
    <w:rsid w:val="008371D0"/>
    <w:rsid w:val="008405E6"/>
    <w:rsid w:val="008475F3"/>
    <w:rsid w:val="00856EAD"/>
    <w:rsid w:val="008613B0"/>
    <w:rsid w:val="00864ABD"/>
    <w:rsid w:val="0087252A"/>
    <w:rsid w:val="0087477A"/>
    <w:rsid w:val="008827DE"/>
    <w:rsid w:val="008A5A3A"/>
    <w:rsid w:val="008A6E2C"/>
    <w:rsid w:val="008A7123"/>
    <w:rsid w:val="008B0A35"/>
    <w:rsid w:val="008B3667"/>
    <w:rsid w:val="008D1F2C"/>
    <w:rsid w:val="008D59D3"/>
    <w:rsid w:val="008D6563"/>
    <w:rsid w:val="008D74A9"/>
    <w:rsid w:val="008E6DCC"/>
    <w:rsid w:val="008F6B4C"/>
    <w:rsid w:val="009006F3"/>
    <w:rsid w:val="00901F71"/>
    <w:rsid w:val="00906B46"/>
    <w:rsid w:val="009237AD"/>
    <w:rsid w:val="00931C1C"/>
    <w:rsid w:val="00945DAB"/>
    <w:rsid w:val="009469BD"/>
    <w:rsid w:val="0096743E"/>
    <w:rsid w:val="00967FBF"/>
    <w:rsid w:val="00971BA6"/>
    <w:rsid w:val="00975344"/>
    <w:rsid w:val="009828B5"/>
    <w:rsid w:val="00993DF6"/>
    <w:rsid w:val="0099790A"/>
    <w:rsid w:val="009A181B"/>
    <w:rsid w:val="009A29BE"/>
    <w:rsid w:val="009A503E"/>
    <w:rsid w:val="009A56C5"/>
    <w:rsid w:val="009A5E7A"/>
    <w:rsid w:val="009B30A5"/>
    <w:rsid w:val="009B51A1"/>
    <w:rsid w:val="009B7526"/>
    <w:rsid w:val="009C2D09"/>
    <w:rsid w:val="009C3EBE"/>
    <w:rsid w:val="009D2E87"/>
    <w:rsid w:val="009E4267"/>
    <w:rsid w:val="009E4528"/>
    <w:rsid w:val="009E7431"/>
    <w:rsid w:val="009F2E88"/>
    <w:rsid w:val="00A05B4E"/>
    <w:rsid w:val="00A1680C"/>
    <w:rsid w:val="00A21D30"/>
    <w:rsid w:val="00A25AD5"/>
    <w:rsid w:val="00A26F29"/>
    <w:rsid w:val="00A27B37"/>
    <w:rsid w:val="00A27C81"/>
    <w:rsid w:val="00A33A01"/>
    <w:rsid w:val="00A36FC6"/>
    <w:rsid w:val="00A4675A"/>
    <w:rsid w:val="00A57A37"/>
    <w:rsid w:val="00A6458C"/>
    <w:rsid w:val="00A646E1"/>
    <w:rsid w:val="00A73BF9"/>
    <w:rsid w:val="00A91146"/>
    <w:rsid w:val="00A96297"/>
    <w:rsid w:val="00A96DDC"/>
    <w:rsid w:val="00AA7748"/>
    <w:rsid w:val="00AD3741"/>
    <w:rsid w:val="00AE275F"/>
    <w:rsid w:val="00AF0F48"/>
    <w:rsid w:val="00AF54DF"/>
    <w:rsid w:val="00AF7B26"/>
    <w:rsid w:val="00B04474"/>
    <w:rsid w:val="00B050E6"/>
    <w:rsid w:val="00B1459A"/>
    <w:rsid w:val="00B1617C"/>
    <w:rsid w:val="00B27BBD"/>
    <w:rsid w:val="00B30646"/>
    <w:rsid w:val="00B372AB"/>
    <w:rsid w:val="00B41B39"/>
    <w:rsid w:val="00B44DB8"/>
    <w:rsid w:val="00B55E46"/>
    <w:rsid w:val="00B60052"/>
    <w:rsid w:val="00B65E56"/>
    <w:rsid w:val="00B80349"/>
    <w:rsid w:val="00B80F0E"/>
    <w:rsid w:val="00B81FF8"/>
    <w:rsid w:val="00B83F43"/>
    <w:rsid w:val="00B93273"/>
    <w:rsid w:val="00B949CC"/>
    <w:rsid w:val="00BB0AD9"/>
    <w:rsid w:val="00BB275A"/>
    <w:rsid w:val="00BC28ED"/>
    <w:rsid w:val="00BC7D97"/>
    <w:rsid w:val="00BE7D18"/>
    <w:rsid w:val="00BF0F53"/>
    <w:rsid w:val="00BF0F95"/>
    <w:rsid w:val="00BF159F"/>
    <w:rsid w:val="00BF2612"/>
    <w:rsid w:val="00C00444"/>
    <w:rsid w:val="00C02B31"/>
    <w:rsid w:val="00C06089"/>
    <w:rsid w:val="00C11F30"/>
    <w:rsid w:val="00C135DF"/>
    <w:rsid w:val="00C20E43"/>
    <w:rsid w:val="00C31437"/>
    <w:rsid w:val="00C42270"/>
    <w:rsid w:val="00C453B1"/>
    <w:rsid w:val="00C6072D"/>
    <w:rsid w:val="00C60DE7"/>
    <w:rsid w:val="00C63970"/>
    <w:rsid w:val="00C65C43"/>
    <w:rsid w:val="00C6744F"/>
    <w:rsid w:val="00C739A0"/>
    <w:rsid w:val="00C8690D"/>
    <w:rsid w:val="00CB17F8"/>
    <w:rsid w:val="00CC0204"/>
    <w:rsid w:val="00CD01F1"/>
    <w:rsid w:val="00CD3C25"/>
    <w:rsid w:val="00CF0176"/>
    <w:rsid w:val="00CF18E3"/>
    <w:rsid w:val="00CF3B2B"/>
    <w:rsid w:val="00CF49DF"/>
    <w:rsid w:val="00CF5834"/>
    <w:rsid w:val="00D01F60"/>
    <w:rsid w:val="00D16ED6"/>
    <w:rsid w:val="00D17F22"/>
    <w:rsid w:val="00D31116"/>
    <w:rsid w:val="00D56532"/>
    <w:rsid w:val="00D72486"/>
    <w:rsid w:val="00D75885"/>
    <w:rsid w:val="00D91A5A"/>
    <w:rsid w:val="00D944DC"/>
    <w:rsid w:val="00DA382F"/>
    <w:rsid w:val="00DB3F46"/>
    <w:rsid w:val="00DB4EC6"/>
    <w:rsid w:val="00DB5499"/>
    <w:rsid w:val="00DC5CF0"/>
    <w:rsid w:val="00DC6C3C"/>
    <w:rsid w:val="00DE2165"/>
    <w:rsid w:val="00DE458E"/>
    <w:rsid w:val="00DE6D1F"/>
    <w:rsid w:val="00E00F67"/>
    <w:rsid w:val="00E1608A"/>
    <w:rsid w:val="00E263B8"/>
    <w:rsid w:val="00E34694"/>
    <w:rsid w:val="00E35141"/>
    <w:rsid w:val="00E35CF1"/>
    <w:rsid w:val="00E40470"/>
    <w:rsid w:val="00E52853"/>
    <w:rsid w:val="00E54715"/>
    <w:rsid w:val="00E54DE1"/>
    <w:rsid w:val="00E56137"/>
    <w:rsid w:val="00E5635B"/>
    <w:rsid w:val="00E56E26"/>
    <w:rsid w:val="00E64DFD"/>
    <w:rsid w:val="00E65271"/>
    <w:rsid w:val="00E7519B"/>
    <w:rsid w:val="00E753C7"/>
    <w:rsid w:val="00E77184"/>
    <w:rsid w:val="00E80235"/>
    <w:rsid w:val="00E82E06"/>
    <w:rsid w:val="00E83AB4"/>
    <w:rsid w:val="00E845C0"/>
    <w:rsid w:val="00E85838"/>
    <w:rsid w:val="00E90247"/>
    <w:rsid w:val="00E94395"/>
    <w:rsid w:val="00E9481D"/>
    <w:rsid w:val="00E967A2"/>
    <w:rsid w:val="00EA3081"/>
    <w:rsid w:val="00EA7395"/>
    <w:rsid w:val="00EB2A70"/>
    <w:rsid w:val="00EB3DA9"/>
    <w:rsid w:val="00EC3BE9"/>
    <w:rsid w:val="00EC446D"/>
    <w:rsid w:val="00EC5C3C"/>
    <w:rsid w:val="00ED0484"/>
    <w:rsid w:val="00ED0AC7"/>
    <w:rsid w:val="00ED34AC"/>
    <w:rsid w:val="00ED413B"/>
    <w:rsid w:val="00ED4884"/>
    <w:rsid w:val="00ED4FA8"/>
    <w:rsid w:val="00EE1611"/>
    <w:rsid w:val="00EE2915"/>
    <w:rsid w:val="00EE5828"/>
    <w:rsid w:val="00EF2035"/>
    <w:rsid w:val="00EF5B4D"/>
    <w:rsid w:val="00F0109B"/>
    <w:rsid w:val="00F41174"/>
    <w:rsid w:val="00F43B5A"/>
    <w:rsid w:val="00F53A3E"/>
    <w:rsid w:val="00F540DF"/>
    <w:rsid w:val="00F57BBE"/>
    <w:rsid w:val="00F6576A"/>
    <w:rsid w:val="00F74BD1"/>
    <w:rsid w:val="00F75C00"/>
    <w:rsid w:val="00F96D37"/>
    <w:rsid w:val="00FA15F4"/>
    <w:rsid w:val="00FA5B81"/>
    <w:rsid w:val="00FA67BC"/>
    <w:rsid w:val="00FA76E9"/>
    <w:rsid w:val="00FB4FD6"/>
    <w:rsid w:val="00FB5E7B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D8244E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140281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basedOn w:val="a"/>
    <w:next w:val="a7"/>
    <w:uiPriority w:val="3"/>
    <w:qFormat/>
    <w:rsid w:val="001537B0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1537B0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basedOn w:val="a"/>
    <w:next w:val="a9"/>
    <w:link w:val="aa"/>
    <w:uiPriority w:val="5"/>
    <w:qFormat/>
    <w:rsid w:val="001537B0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1537B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basedOn w:val="a"/>
    <w:next w:val="ab"/>
    <w:link w:val="ac"/>
    <w:uiPriority w:val="6"/>
    <w:qFormat/>
    <w:rsid w:val="001537B0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1537B0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basedOn w:val="a"/>
    <w:next w:val="a9"/>
    <w:link w:val="ad"/>
    <w:uiPriority w:val="7"/>
    <w:qFormat/>
    <w:rsid w:val="001537B0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1537B0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basedOn w:val="a"/>
    <w:next w:val="ab"/>
    <w:link w:val="af"/>
    <w:uiPriority w:val="8"/>
    <w:qFormat/>
    <w:rsid w:val="001537B0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1537B0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056864"/>
    <w:pPr>
      <w:keepNext/>
      <w:tabs>
        <w:tab w:val="left" w:pos="660"/>
        <w:tab w:val="left" w:pos="851"/>
      </w:tabs>
      <w:spacing w:before="200" w:after="60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basedOn w:val="a"/>
    <w:link w:val="afb"/>
    <w:uiPriority w:val="9"/>
    <w:qFormat/>
    <w:rsid w:val="00FB5E7B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EE2915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FB5E7B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75DD1-AC2F-4270-8A0C-FBECAFC3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4140</TotalTime>
  <Pages>26</Pages>
  <Words>3635</Words>
  <Characters>20724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49</cp:revision>
  <dcterms:created xsi:type="dcterms:W3CDTF">2022-03-14T06:23:00Z</dcterms:created>
  <dcterms:modified xsi:type="dcterms:W3CDTF">2023-06-22T16:43:00Z</dcterms:modified>
</cp:coreProperties>
</file>