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F6DD1" w14:textId="77777777" w:rsidR="003B6285" w:rsidRPr="00524573" w:rsidRDefault="003B6285" w:rsidP="00B135FE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bookmarkStart w:id="0" w:name="_Hlk79614151"/>
      <w:r w:rsidRPr="0052457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68134B7C" w14:textId="77777777" w:rsidR="004B61B2" w:rsidRPr="004B61B2" w:rsidRDefault="004B61B2" w:rsidP="004B61B2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4B61B2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67ABE555" w14:textId="77777777" w:rsidR="003B6285" w:rsidRPr="00524573" w:rsidRDefault="003B6285" w:rsidP="003B6285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52457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4889EC48" w14:textId="25C668F0" w:rsidR="003B6285" w:rsidRPr="00524573" w:rsidRDefault="003B6285" w:rsidP="003B6285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524573">
        <w:rPr>
          <w:rFonts w:ascii="Courier New" w:hAnsi="Courier New" w:cs="Courier New"/>
          <w:smallCaps/>
          <w:color w:val="000000" w:themeColor="text1"/>
        </w:rPr>
        <w:t>(</w:t>
      </w:r>
      <w:r w:rsidR="004B61B2">
        <w:rPr>
          <w:rFonts w:ascii="Courier New" w:hAnsi="Courier New" w:cs="Courier New"/>
          <w:smallCaps/>
          <w:color w:val="000000" w:themeColor="text1"/>
        </w:rPr>
        <w:t>12+</w:t>
      </w:r>
      <w:r w:rsidRPr="00524573">
        <w:rPr>
          <w:rFonts w:ascii="Courier New" w:hAnsi="Courier New" w:cs="Courier New"/>
          <w:smallCaps/>
          <w:color w:val="000000" w:themeColor="text1"/>
        </w:rPr>
        <w:t>)</w:t>
      </w:r>
    </w:p>
    <w:p w14:paraId="33B2F1E9" w14:textId="77777777" w:rsidR="009F233F" w:rsidRDefault="003B6285" w:rsidP="003B6285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52457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524573">
        <w:rPr>
          <w:rFonts w:ascii="Courier New" w:hAnsi="Courier New" w:cs="Courier New"/>
          <w:caps/>
          <w:color w:val="000000" w:themeColor="text1"/>
        </w:rPr>
        <w:t xml:space="preserve"> </w:t>
      </w:r>
      <w:r w:rsidRPr="0052457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6B06C537" w14:textId="451E3A64" w:rsidR="003B6285" w:rsidRPr="003B6285" w:rsidRDefault="003B6285" w:rsidP="003B6285">
      <w:pPr>
        <w:pStyle w:val="a7"/>
        <w:sectPr w:rsidR="003B6285" w:rsidRPr="003B6285" w:rsidSect="003B6285">
          <w:headerReference w:type="default" r:id="rId8"/>
          <w:pgSz w:w="11906" w:h="16838"/>
          <w:pgMar w:top="1418" w:right="1418" w:bottom="709" w:left="2126" w:header="708" w:footer="708" w:gutter="0"/>
          <w:pgNumType w:start="0"/>
          <w:cols w:space="708"/>
          <w:titlePg/>
          <w:docGrid w:linePitch="360"/>
        </w:sectPr>
      </w:pPr>
    </w:p>
    <w:bookmarkEnd w:id="0"/>
    <w:p w14:paraId="7DC8CFDB" w14:textId="77777777" w:rsidR="00496D57" w:rsidRDefault="00496D57" w:rsidP="00B7485D">
      <w:pPr>
        <w:pStyle w:val="af8"/>
      </w:pPr>
      <w:r w:rsidRPr="00BC6FFA">
        <w:lastRenderedPageBreak/>
        <w:t>ИЗ ЗТМ</w:t>
      </w:r>
    </w:p>
    <w:p w14:paraId="1BDAEE96" w14:textId="77777777" w:rsidR="00916DB9" w:rsidRDefault="00916DB9" w:rsidP="00916DB9">
      <w:pPr>
        <w:pStyle w:val="a6"/>
      </w:pPr>
      <w:bookmarkStart w:id="1" w:name="_Hlk119759799"/>
      <w:r>
        <w:t>14-1.</w:t>
      </w:r>
      <w:r>
        <w:tab/>
        <w:t>НАТ. ДАЧНЫЙ УЧАСТОК – НОЧЬ</w:t>
      </w:r>
    </w:p>
    <w:bookmarkEnd w:id="1"/>
    <w:p w14:paraId="38FFA4DE" w14:textId="77777777" w:rsidR="00916DB9" w:rsidRDefault="00916DB9" w:rsidP="0024547F">
      <w:pPr>
        <w:pStyle w:val="a7"/>
        <w:keepNext/>
        <w:keepLines/>
      </w:pPr>
      <w:r>
        <w:t xml:space="preserve">Ноль забирает у </w:t>
      </w:r>
      <w:r w:rsidR="006A7362">
        <w:rPr>
          <w:lang w:val="ru-RU"/>
        </w:rPr>
        <w:t>О</w:t>
      </w:r>
      <w:r>
        <w:t>хранника автомат, и расстреливает всю обойму в туалет. Отдаёт автомат охраннику.</w:t>
      </w:r>
    </w:p>
    <w:p w14:paraId="4264B137" w14:textId="77777777" w:rsidR="00916DB9" w:rsidRDefault="00916DB9" w:rsidP="006A7362">
      <w:pPr>
        <w:pStyle w:val="a9"/>
      </w:pPr>
      <w:r>
        <w:t>НОЛЬ</w:t>
      </w:r>
    </w:p>
    <w:p w14:paraId="2BEF5948" w14:textId="77777777" w:rsidR="00916DB9" w:rsidRDefault="00916DB9" w:rsidP="006A7362">
      <w:pPr>
        <w:pStyle w:val="ab"/>
      </w:pPr>
      <w:r>
        <w:t>Открывай толчок!</w:t>
      </w:r>
    </w:p>
    <w:p w14:paraId="1840F1E1" w14:textId="77777777" w:rsidR="00916DB9" w:rsidRDefault="00916DB9" w:rsidP="006A7362">
      <w:pPr>
        <w:pStyle w:val="a9"/>
      </w:pPr>
      <w:r>
        <w:t>НАЧАЛЬНИК ОХРАНЫ</w:t>
      </w:r>
    </w:p>
    <w:p w14:paraId="0E8C0C99" w14:textId="77777777" w:rsidR="00916DB9" w:rsidRDefault="00916DB9" w:rsidP="006A7362">
      <w:pPr>
        <w:pStyle w:val="ab"/>
      </w:pPr>
      <w:r>
        <w:t>Может, не надо, Олег Егорыч?</w:t>
      </w:r>
    </w:p>
    <w:p w14:paraId="2DCC047A" w14:textId="77777777" w:rsidR="00916DB9" w:rsidRDefault="00916DB9" w:rsidP="006A7362">
      <w:pPr>
        <w:pStyle w:val="a9"/>
      </w:pPr>
      <w:r>
        <w:t>НОЛЬ</w:t>
      </w:r>
    </w:p>
    <w:p w14:paraId="06D48D52" w14:textId="77777777" w:rsidR="00916DB9" w:rsidRDefault="00916DB9" w:rsidP="006A7362">
      <w:pPr>
        <w:pStyle w:val="ab"/>
      </w:pPr>
      <w:r>
        <w:t>Утоплю его там, чтобы наверняка! С Сержантом на том свете встретится!</w:t>
      </w:r>
    </w:p>
    <w:p w14:paraId="233E43D4" w14:textId="77777777" w:rsidR="00916DB9" w:rsidRDefault="00916DB9" w:rsidP="00916DB9">
      <w:pPr>
        <w:pStyle w:val="a7"/>
      </w:pPr>
      <w:r>
        <w:t>Начальник охраны открывает дверь, из него выпрыгивает бешеная кошка, набрасывается на Ноля, подошедшего ближе. Виснет на н</w:t>
      </w:r>
      <w:r w:rsidR="006A7362">
        <w:rPr>
          <w:lang w:val="ru-RU"/>
        </w:rPr>
        <w:t>ё</w:t>
      </w:r>
      <w:r>
        <w:t>м, вцепившись в лицо.</w:t>
      </w:r>
    </w:p>
    <w:p w14:paraId="26BCE8F8" w14:textId="77777777" w:rsidR="00916DB9" w:rsidRDefault="00916DB9" w:rsidP="006A7362">
      <w:pPr>
        <w:pStyle w:val="a9"/>
      </w:pPr>
      <w:r>
        <w:t>НОЛЬ</w:t>
      </w:r>
    </w:p>
    <w:p w14:paraId="38423A7A" w14:textId="77777777" w:rsidR="00916DB9" w:rsidRDefault="00916DB9" w:rsidP="006A7362">
      <w:pPr>
        <w:pStyle w:val="ab"/>
      </w:pPr>
      <w:r>
        <w:t>Ааааааа!</w:t>
      </w:r>
    </w:p>
    <w:p w14:paraId="5FCA1FA1" w14:textId="77777777" w:rsidR="00916DB9" w:rsidRDefault="00916DB9" w:rsidP="006A7362">
      <w:pPr>
        <w:pStyle w:val="a9"/>
      </w:pPr>
      <w:r>
        <w:t>НАЧАЛЬНИК ОХРАНЫ</w:t>
      </w:r>
    </w:p>
    <w:p w14:paraId="682C3E00" w14:textId="77777777" w:rsidR="006A7362" w:rsidRDefault="00916DB9" w:rsidP="003128AF">
      <w:pPr>
        <w:pStyle w:val="ae"/>
        <w:ind w:left="2835" w:right="2381"/>
      </w:pPr>
      <w:r>
        <w:t>(растеряно, остальным)</w:t>
      </w:r>
    </w:p>
    <w:p w14:paraId="04537007" w14:textId="77777777" w:rsidR="00916DB9" w:rsidRDefault="00916DB9" w:rsidP="006A7362">
      <w:pPr>
        <w:pStyle w:val="ab"/>
      </w:pPr>
      <w:r>
        <w:t>Ч</w:t>
      </w:r>
      <w:r w:rsidR="006A7362">
        <w:rPr>
          <w:lang w:val="ru-RU"/>
        </w:rPr>
        <w:t>ё</w:t>
      </w:r>
      <w:r>
        <w:t xml:space="preserve"> встали?!</w:t>
      </w:r>
    </w:p>
    <w:p w14:paraId="0FFD70D9" w14:textId="77777777" w:rsidR="00916DB9" w:rsidRDefault="00916DB9" w:rsidP="00916DB9">
      <w:pPr>
        <w:pStyle w:val="a7"/>
      </w:pPr>
      <w:r>
        <w:t xml:space="preserve">Охрана в панике. Охранник </w:t>
      </w:r>
      <w:r w:rsidR="00DB0BD1">
        <w:rPr>
          <w:lang w:val="ru-RU"/>
        </w:rPr>
        <w:t>1</w:t>
      </w:r>
      <w:r>
        <w:t xml:space="preserve"> заряжает автомат, целится в Ноля. Начальник охраны забирает у него автомат. Ноль падает на землю, катается по ней, пытаясь отцепить от себя кошку. Охранник 2 хватает палку, целится по кошке, но попадает по Нолю. Тот кричит от боли.</w:t>
      </w:r>
    </w:p>
    <w:p w14:paraId="08DEE012" w14:textId="77777777" w:rsidR="00916DB9" w:rsidRPr="006A7362" w:rsidRDefault="006A7362" w:rsidP="0024547F">
      <w:pPr>
        <w:pStyle w:val="af8"/>
        <w:keepNext/>
        <w:keepLines/>
      </w:pPr>
      <w:r>
        <w:t>СКЛЕЙКА</w:t>
      </w:r>
    </w:p>
    <w:p w14:paraId="6946BE98" w14:textId="77777777" w:rsidR="00916DB9" w:rsidRDefault="00916DB9" w:rsidP="00916DB9">
      <w:pPr>
        <w:pStyle w:val="a7"/>
      </w:pPr>
      <w:r>
        <w:t>Стоит карета скорой помощи с мигалками. Работники скорой на носилках несут исцарапанного Ноля. Рядом с носилками семенит Начальник охраны.</w:t>
      </w:r>
    </w:p>
    <w:p w14:paraId="5A0AC5ED" w14:textId="77777777" w:rsidR="00916DB9" w:rsidRDefault="00916DB9" w:rsidP="006A7362">
      <w:pPr>
        <w:pStyle w:val="a9"/>
      </w:pPr>
      <w:r>
        <w:t>НАЧАЛЬНИК ОХРАНЫ</w:t>
      </w:r>
    </w:p>
    <w:p w14:paraId="6A5806D6" w14:textId="77777777" w:rsidR="00916DB9" w:rsidRDefault="00916DB9" w:rsidP="00517C95">
      <w:pPr>
        <w:pStyle w:val="ab"/>
      </w:pPr>
      <w:r>
        <w:t>Олег Егорыч, здоровья вам! Поправляйтесь…</w:t>
      </w:r>
    </w:p>
    <w:p w14:paraId="4E0B359B" w14:textId="77777777" w:rsidR="00916DB9" w:rsidRDefault="00916DB9" w:rsidP="006A7362">
      <w:pPr>
        <w:pStyle w:val="a9"/>
      </w:pPr>
      <w:r>
        <w:t>НОЛЬ</w:t>
      </w:r>
    </w:p>
    <w:p w14:paraId="1F144A6F" w14:textId="77777777" w:rsidR="00DF1409" w:rsidRDefault="00916DB9" w:rsidP="00DF1409">
      <w:pPr>
        <w:pStyle w:val="ae"/>
      </w:pPr>
      <w:r>
        <w:t>(</w:t>
      </w:r>
      <w:r w:rsidR="00DF1409">
        <w:t>м</w:t>
      </w:r>
      <w:r>
        <w:t>едленно)</w:t>
      </w:r>
    </w:p>
    <w:p w14:paraId="687856F8" w14:textId="77777777" w:rsidR="00DF1409" w:rsidRDefault="00916DB9" w:rsidP="00DF1409">
      <w:pPr>
        <w:pStyle w:val="ab"/>
        <w:keepNext/>
      </w:pPr>
      <w:r>
        <w:t>Я когда поправлюсь, вам здоровье понадобится…</w:t>
      </w:r>
    </w:p>
    <w:p w14:paraId="6BAD4F58" w14:textId="77777777" w:rsidR="00DF1409" w:rsidRDefault="00916DB9" w:rsidP="00DF1409">
      <w:pPr>
        <w:pStyle w:val="ae"/>
      </w:pPr>
      <w:r>
        <w:t>(пауза)</w:t>
      </w:r>
    </w:p>
    <w:p w14:paraId="72C9C858" w14:textId="77777777" w:rsidR="00916DB9" w:rsidRDefault="00916DB9" w:rsidP="00DF1409">
      <w:pPr>
        <w:pStyle w:val="ab"/>
      </w:pPr>
      <w:r>
        <w:t>А пока ищите эту живучую тварь…</w:t>
      </w:r>
    </w:p>
    <w:p w14:paraId="4217CF08" w14:textId="77777777" w:rsidR="00916DB9" w:rsidRDefault="00916DB9" w:rsidP="006A7362">
      <w:pPr>
        <w:pStyle w:val="a9"/>
      </w:pPr>
      <w:r>
        <w:t>НАЧАЛЬНИК ОХРАНЫ</w:t>
      </w:r>
    </w:p>
    <w:p w14:paraId="266E3183" w14:textId="77777777" w:rsidR="00916DB9" w:rsidRDefault="00916DB9" w:rsidP="00DF1409">
      <w:pPr>
        <w:pStyle w:val="ab"/>
      </w:pPr>
      <w:r>
        <w:t>Кошку?</w:t>
      </w:r>
    </w:p>
    <w:p w14:paraId="6C6E2CA1" w14:textId="77777777" w:rsidR="00916DB9" w:rsidRDefault="00916DB9" w:rsidP="006A7362">
      <w:pPr>
        <w:pStyle w:val="a9"/>
      </w:pPr>
      <w:r>
        <w:t>НОЛЬ</w:t>
      </w:r>
    </w:p>
    <w:p w14:paraId="59B3059D" w14:textId="7BBDD25B" w:rsidR="00916DB9" w:rsidRPr="00B135FE" w:rsidRDefault="00916DB9" w:rsidP="00DF1409">
      <w:pPr>
        <w:pStyle w:val="ab"/>
        <w:rPr>
          <w:lang w:val="ru-RU"/>
        </w:rPr>
      </w:pPr>
      <w:r>
        <w:t xml:space="preserve">Фиииила! </w:t>
      </w:r>
      <w:r w:rsidRPr="00B135FE">
        <w:rPr>
          <w:strike/>
          <w:color w:val="A6A6A6" w:themeColor="background1" w:themeShade="A6"/>
        </w:rPr>
        <w:t>Кстати. Где он?!</w:t>
      </w:r>
      <w:r w:rsidR="00B135FE">
        <w:rPr>
          <w:strike/>
          <w:color w:val="A6A6A6" w:themeColor="background1" w:themeShade="A6"/>
          <w:lang w:val="ru-RU"/>
        </w:rPr>
        <w:t xml:space="preserve"> </w:t>
      </w:r>
      <w:r w:rsidR="00B135FE" w:rsidRPr="00B135FE">
        <w:rPr>
          <w:color w:val="00B050"/>
          <w:lang w:val="ru-RU"/>
        </w:rPr>
        <w:t>Почему там кошка вместо него?!!!</w:t>
      </w:r>
    </w:p>
    <w:p w14:paraId="43EB2BE1" w14:textId="77777777" w:rsidR="00916DB9" w:rsidRDefault="00916DB9" w:rsidP="00916DB9">
      <w:pPr>
        <w:pStyle w:val="a7"/>
      </w:pPr>
      <w:r>
        <w:t>Ноля уносят. Начальник охраны стоит на том же месте, задумавшись. Потом возвращается обратно, находит на земле телефон Фила, недоум</w:t>
      </w:r>
      <w:r w:rsidR="00DF1409">
        <w:rPr>
          <w:lang w:val="ru-RU"/>
        </w:rPr>
        <w:t>ё</w:t>
      </w:r>
      <w:r>
        <w:t>нно смотрит на него…</w:t>
      </w:r>
    </w:p>
    <w:p w14:paraId="2FFF3A65" w14:textId="77777777" w:rsidR="00DF1409" w:rsidRPr="00DF1409" w:rsidRDefault="00DF1409" w:rsidP="002879AF">
      <w:pPr>
        <w:pStyle w:val="af8"/>
        <w:keepNext/>
        <w:keepLines/>
        <w:spacing w:before="360"/>
      </w:pPr>
      <w:r>
        <w:t>НАЧАЛО ФЛЕШБЭКА</w:t>
      </w:r>
    </w:p>
    <w:p w14:paraId="6D6FFE7E" w14:textId="77777777" w:rsidR="00916DB9" w:rsidRDefault="00DF1409" w:rsidP="00DF1409">
      <w:pPr>
        <w:pStyle w:val="a6"/>
      </w:pPr>
      <w:r>
        <w:t>14-2.</w:t>
      </w:r>
      <w:r>
        <w:tab/>
      </w:r>
      <w:r w:rsidR="00916DB9">
        <w:t xml:space="preserve">НАТ. </w:t>
      </w:r>
      <w:r>
        <w:t>МАГАЗИН СОТОВОЙ СВЯЗИ</w:t>
      </w:r>
      <w:r w:rsidR="00916DB9">
        <w:t xml:space="preserve"> </w:t>
      </w:r>
      <w:r>
        <w:t>–</w:t>
      </w:r>
      <w:r w:rsidR="00916DB9">
        <w:t xml:space="preserve"> ДЕНЬ</w:t>
      </w:r>
    </w:p>
    <w:p w14:paraId="7C8324C0" w14:textId="77777777" w:rsidR="00916DB9" w:rsidRDefault="00916DB9" w:rsidP="0024547F">
      <w:pPr>
        <w:pStyle w:val="a7"/>
        <w:keepNext/>
        <w:keepLines/>
      </w:pPr>
      <w:r>
        <w:t>Фил стоит возле магазина сотовой связи. К нему подходит Вжик, отдаёт ему коробку с телефоном.</w:t>
      </w:r>
    </w:p>
    <w:p w14:paraId="4E25D90D" w14:textId="77777777" w:rsidR="00916DB9" w:rsidRDefault="00916DB9" w:rsidP="00112F2F">
      <w:pPr>
        <w:pStyle w:val="a9"/>
      </w:pPr>
      <w:r>
        <w:t>ВЖИК</w:t>
      </w:r>
    </w:p>
    <w:p w14:paraId="1D04B8F1" w14:textId="647CB029" w:rsidR="00916DB9" w:rsidRDefault="00916DB9" w:rsidP="001345A9">
      <w:pPr>
        <w:pStyle w:val="ab"/>
      </w:pPr>
      <w:r>
        <w:t xml:space="preserve">Держи мобилку. Новая симка уже внутри. А от старой надо избавиться, иначе Ноль </w:t>
      </w:r>
      <w:r w:rsidRPr="00B135FE">
        <w:rPr>
          <w:strike/>
          <w:color w:val="A6A6A6" w:themeColor="background1" w:themeShade="A6"/>
        </w:rPr>
        <w:t>нас</w:t>
      </w:r>
      <w:r w:rsidRPr="00B135FE">
        <w:rPr>
          <w:color w:val="A6A6A6" w:themeColor="background1" w:themeShade="A6"/>
        </w:rPr>
        <w:t xml:space="preserve"> </w:t>
      </w:r>
      <w:r w:rsidR="00B135FE" w:rsidRPr="00B135FE">
        <w:rPr>
          <w:color w:val="00B050"/>
          <w:lang w:val="ru-RU"/>
        </w:rPr>
        <w:t xml:space="preserve">тебя </w:t>
      </w:r>
      <w:r>
        <w:t>вычислит.</w:t>
      </w:r>
    </w:p>
    <w:p w14:paraId="5937BAA2" w14:textId="77777777" w:rsidR="00916DB9" w:rsidRDefault="00916DB9" w:rsidP="00916DB9">
      <w:pPr>
        <w:pStyle w:val="a7"/>
      </w:pPr>
      <w:r>
        <w:t>Фил замечает кошку на углу магазина. Присаживается к ней, гладит.</w:t>
      </w:r>
    </w:p>
    <w:p w14:paraId="49FFC4D3" w14:textId="77777777" w:rsidR="00916DB9" w:rsidRDefault="00916DB9" w:rsidP="00112F2F">
      <w:pPr>
        <w:pStyle w:val="a9"/>
      </w:pPr>
      <w:r>
        <w:t>ФИЛ</w:t>
      </w:r>
    </w:p>
    <w:p w14:paraId="742EA2AC" w14:textId="77777777" w:rsidR="00112F2F" w:rsidRDefault="00916DB9" w:rsidP="00112F2F">
      <w:pPr>
        <w:pStyle w:val="ab"/>
        <w:keepNext/>
      </w:pPr>
      <w:r>
        <w:t>Пускай побегают, поищут.</w:t>
      </w:r>
    </w:p>
    <w:p w14:paraId="3C23A063" w14:textId="77777777" w:rsidR="00112F2F" w:rsidRDefault="00916DB9" w:rsidP="00112F2F">
      <w:pPr>
        <w:pStyle w:val="ae"/>
      </w:pPr>
      <w:r>
        <w:t>(</w:t>
      </w:r>
      <w:r w:rsidR="00112F2F">
        <w:t>к</w:t>
      </w:r>
      <w:r>
        <w:t>ошке)</w:t>
      </w:r>
    </w:p>
    <w:p w14:paraId="3DCCD234" w14:textId="77777777" w:rsidR="00916DB9" w:rsidRDefault="00916DB9" w:rsidP="00112F2F">
      <w:pPr>
        <w:pStyle w:val="ab"/>
      </w:pPr>
      <w:r>
        <w:t>Нужна твоя помощь, киса. С меня сардельки…</w:t>
      </w:r>
    </w:p>
    <w:p w14:paraId="75A8DF5E" w14:textId="77777777" w:rsidR="00916DB9" w:rsidRDefault="00916DB9" w:rsidP="00112F2F">
      <w:pPr>
        <w:pStyle w:val="a9"/>
      </w:pPr>
      <w:r>
        <w:t>ВЖИК</w:t>
      </w:r>
    </w:p>
    <w:p w14:paraId="6A8E081D" w14:textId="77777777" w:rsidR="00112F2F" w:rsidRDefault="00916DB9" w:rsidP="00112F2F">
      <w:pPr>
        <w:pStyle w:val="ab"/>
        <w:keepNext/>
      </w:pPr>
      <w:r>
        <w:t>Только Массе не говори.</w:t>
      </w:r>
    </w:p>
    <w:p w14:paraId="65DA412F" w14:textId="77777777" w:rsidR="00916DB9" w:rsidRDefault="00916DB9" w:rsidP="00112F2F">
      <w:pPr>
        <w:pStyle w:val="ae"/>
      </w:pPr>
      <w:r>
        <w:t>(смеётся)</w:t>
      </w:r>
    </w:p>
    <w:p w14:paraId="0103A38F" w14:textId="77777777" w:rsidR="00916DB9" w:rsidRDefault="00916DB9" w:rsidP="00916DB9">
      <w:pPr>
        <w:pStyle w:val="a7"/>
      </w:pPr>
      <w:r>
        <w:t>Фил вешает старый телефон (небольшая старая раскладушка) на ошейник кошке. Она убегает.</w:t>
      </w:r>
    </w:p>
    <w:p w14:paraId="03A6659E" w14:textId="77777777" w:rsidR="00916DB9" w:rsidRPr="00B135FE" w:rsidRDefault="004D63FB" w:rsidP="002879AF">
      <w:pPr>
        <w:pStyle w:val="af8"/>
        <w:keepNext/>
        <w:keepLines/>
        <w:spacing w:before="360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ВИДЕО</w:t>
      </w:r>
      <w:r w:rsidR="00916DB9" w:rsidRPr="00B135FE">
        <w:rPr>
          <w:strike/>
          <w:color w:val="A6A6A6" w:themeColor="background1" w:themeShade="A6"/>
        </w:rPr>
        <w:t>НАРЕЗКА (сцены из серии 13):</w:t>
      </w:r>
    </w:p>
    <w:p w14:paraId="21950883" w14:textId="77777777" w:rsidR="00112F2F" w:rsidRPr="00B135FE" w:rsidRDefault="00112F2F" w:rsidP="00112F2F">
      <w:pPr>
        <w:pStyle w:val="a6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14-3.</w:t>
      </w:r>
      <w:r w:rsidRPr="00B135FE">
        <w:rPr>
          <w:strike/>
          <w:color w:val="A6A6A6" w:themeColor="background1" w:themeShade="A6"/>
        </w:rPr>
        <w:tab/>
        <w:t>НАТ. ПОДВАЛ МНОГОЭТАЖКИ – ДЕНЬ</w:t>
      </w:r>
    </w:p>
    <w:p w14:paraId="6D744BB5" w14:textId="3F0B25CC" w:rsidR="00916DB9" w:rsidRPr="00B135FE" w:rsidRDefault="00916DB9" w:rsidP="00916DB9">
      <w:pPr>
        <w:pStyle w:val="a7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 xml:space="preserve">Два охранника смотрят на подвал. Один показывает пальцем второму. Теперь мы видим, что на ступеньках сидит та же </w:t>
      </w:r>
      <w:r w:rsidR="00112F2F" w:rsidRPr="00B135FE">
        <w:rPr>
          <w:strike/>
          <w:color w:val="A6A6A6" w:themeColor="background1" w:themeShade="A6"/>
          <w:lang w:val="ru-RU"/>
        </w:rPr>
        <w:t>КОШКА</w:t>
      </w:r>
      <w:r w:rsidRPr="00B135FE">
        <w:rPr>
          <w:strike/>
          <w:color w:val="A6A6A6" w:themeColor="background1" w:themeShade="A6"/>
        </w:rPr>
        <w:t xml:space="preserve">. Охранник лезет в подвал, </w:t>
      </w:r>
      <w:r w:rsidR="002879AF" w:rsidRPr="00B135FE">
        <w:rPr>
          <w:strike/>
          <w:color w:val="A6A6A6" w:themeColor="background1" w:themeShade="A6"/>
          <w:lang w:val="ru-RU"/>
        </w:rPr>
        <w:t>КОШКА</w:t>
      </w:r>
      <w:r w:rsidRPr="00B135FE">
        <w:rPr>
          <w:strike/>
          <w:color w:val="A6A6A6" w:themeColor="background1" w:themeShade="A6"/>
        </w:rPr>
        <w:t xml:space="preserve"> убегает.</w:t>
      </w:r>
    </w:p>
    <w:p w14:paraId="21894F90" w14:textId="77777777" w:rsidR="00112F2F" w:rsidRPr="00B135FE" w:rsidRDefault="00112F2F" w:rsidP="00112F2F">
      <w:pPr>
        <w:pStyle w:val="a6"/>
        <w:rPr>
          <w:strike/>
          <w:color w:val="A6A6A6" w:themeColor="background1" w:themeShade="A6"/>
        </w:rPr>
      </w:pPr>
      <w:bookmarkStart w:id="2" w:name="_Toc119685806"/>
      <w:r w:rsidRPr="00B135FE">
        <w:rPr>
          <w:strike/>
          <w:color w:val="A6A6A6" w:themeColor="background1" w:themeShade="A6"/>
        </w:rPr>
        <w:t>14-4.</w:t>
      </w:r>
      <w:r w:rsidRPr="00B135FE">
        <w:rPr>
          <w:strike/>
          <w:color w:val="A6A6A6" w:themeColor="background1" w:themeShade="A6"/>
        </w:rPr>
        <w:tab/>
        <w:t>НАТ. ПРОДУКТОВЫЙ – ДЕНЬ</w:t>
      </w:r>
      <w:bookmarkEnd w:id="2"/>
    </w:p>
    <w:p w14:paraId="2BBDF94B" w14:textId="27503F82" w:rsidR="00916DB9" w:rsidRPr="00B135FE" w:rsidRDefault="00916DB9" w:rsidP="00916DB9">
      <w:pPr>
        <w:pStyle w:val="a7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 xml:space="preserve">Женщина кормит </w:t>
      </w:r>
      <w:r w:rsidR="002879AF" w:rsidRPr="00B135FE">
        <w:rPr>
          <w:strike/>
          <w:color w:val="A6A6A6" w:themeColor="background1" w:themeShade="A6"/>
          <w:lang w:val="ru-RU"/>
        </w:rPr>
        <w:t>КОШКУ</w:t>
      </w:r>
      <w:r w:rsidRPr="00B135FE">
        <w:rPr>
          <w:strike/>
          <w:color w:val="A6A6A6" w:themeColor="background1" w:themeShade="A6"/>
        </w:rPr>
        <w:t xml:space="preserve">. Охранник пинает коленкой женщину, та его </w:t>
      </w:r>
      <w:r w:rsidR="00112F2F" w:rsidRPr="00B135FE">
        <w:rPr>
          <w:strike/>
          <w:color w:val="A6A6A6" w:themeColor="background1" w:themeShade="A6"/>
        </w:rPr>
        <w:t>бьёт</w:t>
      </w:r>
      <w:r w:rsidRPr="00B135FE">
        <w:rPr>
          <w:strike/>
          <w:color w:val="A6A6A6" w:themeColor="background1" w:themeShade="A6"/>
        </w:rPr>
        <w:t xml:space="preserve"> в ответ, </w:t>
      </w:r>
      <w:r w:rsidR="00112F2F" w:rsidRPr="00B135FE">
        <w:rPr>
          <w:strike/>
          <w:color w:val="A6A6A6" w:themeColor="background1" w:themeShade="A6"/>
          <w:lang w:val="ru-RU"/>
        </w:rPr>
        <w:t>КОШКА</w:t>
      </w:r>
      <w:r w:rsidRPr="00B135FE">
        <w:rPr>
          <w:strike/>
          <w:color w:val="A6A6A6" w:themeColor="background1" w:themeShade="A6"/>
        </w:rPr>
        <w:t xml:space="preserve"> в панике сбегает.</w:t>
      </w:r>
    </w:p>
    <w:p w14:paraId="32116BA4" w14:textId="77777777" w:rsidR="00112F2F" w:rsidRPr="00B135FE" w:rsidRDefault="00112F2F" w:rsidP="00112F2F">
      <w:pPr>
        <w:pStyle w:val="a6"/>
        <w:rPr>
          <w:strike/>
          <w:color w:val="A6A6A6" w:themeColor="background1" w:themeShade="A6"/>
        </w:rPr>
      </w:pPr>
      <w:bookmarkStart w:id="3" w:name="_Toc119685808"/>
      <w:r w:rsidRPr="00B135FE">
        <w:rPr>
          <w:strike/>
          <w:color w:val="A6A6A6" w:themeColor="background1" w:themeShade="A6"/>
        </w:rPr>
        <w:t>14-5.</w:t>
      </w:r>
      <w:r w:rsidRPr="00B135FE">
        <w:rPr>
          <w:strike/>
          <w:color w:val="A6A6A6" w:themeColor="background1" w:themeShade="A6"/>
        </w:rPr>
        <w:tab/>
        <w:t>НАТ. ДЕРЕВО ВО ДВОРЕ – ДЕНЬ</w:t>
      </w:r>
      <w:bookmarkEnd w:id="3"/>
    </w:p>
    <w:p w14:paraId="615B51A9" w14:textId="1756C161" w:rsidR="00916DB9" w:rsidRPr="00B135FE" w:rsidRDefault="00916DB9" w:rsidP="0024547F">
      <w:pPr>
        <w:pStyle w:val="a7"/>
        <w:keepNext/>
        <w:keepLines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 xml:space="preserve">На дереве сидит </w:t>
      </w:r>
      <w:r w:rsidR="002879AF" w:rsidRPr="00B135FE">
        <w:rPr>
          <w:strike/>
          <w:color w:val="A6A6A6" w:themeColor="background1" w:themeShade="A6"/>
          <w:lang w:val="ru-RU"/>
        </w:rPr>
        <w:t>КОШКА</w:t>
      </w:r>
      <w:r w:rsidRPr="00B135FE">
        <w:rPr>
          <w:strike/>
          <w:color w:val="A6A6A6" w:themeColor="background1" w:themeShade="A6"/>
        </w:rPr>
        <w:t>. Охранник 2 лезет по дереву наверх и замечает бабушку внизу.</w:t>
      </w:r>
    </w:p>
    <w:p w14:paraId="0758AD7E" w14:textId="77777777" w:rsidR="00916DB9" w:rsidRPr="00B135FE" w:rsidRDefault="00916DB9" w:rsidP="004D63FB">
      <w:pPr>
        <w:pStyle w:val="a9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БАБУШКА</w:t>
      </w:r>
    </w:p>
    <w:p w14:paraId="7004803B" w14:textId="77777777" w:rsidR="00916DB9" w:rsidRPr="00B135FE" w:rsidRDefault="00916DB9" w:rsidP="004D63FB">
      <w:pPr>
        <w:pStyle w:val="ab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Слышь, наркоман! Вы уже в домике у птичек свои закладки прячете! Скотина! Сейчас ментов вызову, в такой же скворечник переедешь лет на 15!</w:t>
      </w:r>
    </w:p>
    <w:p w14:paraId="77B83FE1" w14:textId="77777777" w:rsidR="00916DB9" w:rsidRPr="00B135FE" w:rsidRDefault="00916DB9" w:rsidP="00916DB9">
      <w:pPr>
        <w:pStyle w:val="a7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Охранник</w:t>
      </w:r>
      <w:r w:rsidR="004D63FB" w:rsidRPr="00B135FE">
        <w:rPr>
          <w:strike/>
          <w:color w:val="A6A6A6" w:themeColor="background1" w:themeShade="A6"/>
          <w:lang w:val="ru-RU"/>
        </w:rPr>
        <w:t xml:space="preserve"> 2</w:t>
      </w:r>
      <w:r w:rsidRPr="00B135FE">
        <w:rPr>
          <w:strike/>
          <w:color w:val="A6A6A6" w:themeColor="background1" w:themeShade="A6"/>
        </w:rPr>
        <w:t xml:space="preserve"> в ужасе спрыгивает вниз, и хромая, убегает от бабки в машину. </w:t>
      </w:r>
      <w:r w:rsidR="00CA6A8C" w:rsidRPr="00B135FE">
        <w:rPr>
          <w:strike/>
          <w:color w:val="A6A6A6" w:themeColor="background1" w:themeShade="A6"/>
          <w:lang w:val="ru-RU"/>
        </w:rPr>
        <w:t>КОШКА</w:t>
      </w:r>
      <w:r w:rsidRPr="00B135FE">
        <w:rPr>
          <w:strike/>
          <w:color w:val="A6A6A6" w:themeColor="background1" w:themeShade="A6"/>
        </w:rPr>
        <w:t xml:space="preserve"> смотрит на них вниз.</w:t>
      </w:r>
    </w:p>
    <w:p w14:paraId="7277A308" w14:textId="77777777" w:rsidR="004D63FB" w:rsidRPr="00B135FE" w:rsidRDefault="004D63FB" w:rsidP="004D63FB">
      <w:pPr>
        <w:pStyle w:val="a6"/>
        <w:rPr>
          <w:strike/>
          <w:color w:val="A6A6A6" w:themeColor="background1" w:themeShade="A6"/>
        </w:rPr>
      </w:pPr>
      <w:bookmarkStart w:id="4" w:name="_Toc119685810"/>
      <w:r w:rsidRPr="00B135FE">
        <w:rPr>
          <w:strike/>
          <w:color w:val="A6A6A6" w:themeColor="background1" w:themeShade="A6"/>
        </w:rPr>
        <w:t>14-6.</w:t>
      </w:r>
      <w:r w:rsidRPr="00B135FE">
        <w:rPr>
          <w:strike/>
          <w:color w:val="A6A6A6" w:themeColor="background1" w:themeShade="A6"/>
        </w:rPr>
        <w:tab/>
        <w:t>НАТ. ВОЗЛЕ МУСОРНЫХ КОНТЕЙНЕРОВ – ДЕНЬ</w:t>
      </w:r>
      <w:bookmarkEnd w:id="4"/>
    </w:p>
    <w:p w14:paraId="72B65354" w14:textId="77777777" w:rsidR="00916DB9" w:rsidRPr="00B135FE" w:rsidRDefault="00916DB9" w:rsidP="00916DB9">
      <w:pPr>
        <w:pStyle w:val="a7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 xml:space="preserve">Охранники роются в мусорных контейнерах. За мусорным контейнером сидит </w:t>
      </w:r>
      <w:r w:rsidR="00CA6A8C" w:rsidRPr="00B135FE">
        <w:rPr>
          <w:strike/>
          <w:color w:val="A6A6A6" w:themeColor="background1" w:themeShade="A6"/>
          <w:lang w:val="ru-RU"/>
        </w:rPr>
        <w:t>КОШКА</w:t>
      </w:r>
      <w:r w:rsidRPr="00B135FE">
        <w:rPr>
          <w:strike/>
          <w:color w:val="A6A6A6" w:themeColor="background1" w:themeShade="A6"/>
        </w:rPr>
        <w:t>, ест рыбу.</w:t>
      </w:r>
    </w:p>
    <w:p w14:paraId="57A7AD3C" w14:textId="77777777" w:rsidR="004D63FB" w:rsidRPr="00B135FE" w:rsidRDefault="004D63FB" w:rsidP="004D63FB">
      <w:pPr>
        <w:pStyle w:val="af8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КОНЕЦ ВИДЕОНАРЕЗКИ</w:t>
      </w:r>
    </w:p>
    <w:p w14:paraId="56ADAA0B" w14:textId="77777777" w:rsidR="00916DB9" w:rsidRPr="00B135FE" w:rsidRDefault="004D63FB" w:rsidP="004D63FB">
      <w:pPr>
        <w:pStyle w:val="a6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14-7.</w:t>
      </w:r>
      <w:r w:rsidRPr="00B135FE">
        <w:rPr>
          <w:strike/>
          <w:color w:val="A6A6A6" w:themeColor="background1" w:themeShade="A6"/>
        </w:rPr>
        <w:tab/>
      </w:r>
      <w:r w:rsidR="00916DB9" w:rsidRPr="00B135FE">
        <w:rPr>
          <w:strike/>
          <w:color w:val="A6A6A6" w:themeColor="background1" w:themeShade="A6"/>
        </w:rPr>
        <w:t xml:space="preserve">НАТ. ВОЗЛЕ ДАЧНОГО УЧАСТКА </w:t>
      </w:r>
      <w:r w:rsidRPr="00B135FE">
        <w:rPr>
          <w:strike/>
          <w:color w:val="A6A6A6" w:themeColor="background1" w:themeShade="A6"/>
        </w:rPr>
        <w:t>–</w:t>
      </w:r>
      <w:r w:rsidR="00916DB9" w:rsidRPr="00B135FE">
        <w:rPr>
          <w:strike/>
          <w:color w:val="A6A6A6" w:themeColor="background1" w:themeShade="A6"/>
        </w:rPr>
        <w:t xml:space="preserve"> ВЕЧЕР</w:t>
      </w:r>
    </w:p>
    <w:p w14:paraId="5F613A44" w14:textId="77777777" w:rsidR="00916DB9" w:rsidRPr="00B135FE" w:rsidRDefault="00916DB9" w:rsidP="00916DB9">
      <w:pPr>
        <w:pStyle w:val="a7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Кошка бежит за мышью. Мышь забегает в уличный туалет, кошка через щель в двери - за ней. Кошка сидит в углу туалета, ковыряет угол.</w:t>
      </w:r>
    </w:p>
    <w:p w14:paraId="30052D7A" w14:textId="77777777" w:rsidR="00916DB9" w:rsidRPr="00B135FE" w:rsidRDefault="00916DB9" w:rsidP="004D63FB">
      <w:pPr>
        <w:pStyle w:val="af8"/>
        <w:rPr>
          <w:strike/>
          <w:color w:val="A6A6A6" w:themeColor="background1" w:themeShade="A6"/>
        </w:rPr>
      </w:pPr>
      <w:r w:rsidRPr="00B135FE">
        <w:rPr>
          <w:strike/>
          <w:color w:val="A6A6A6" w:themeColor="background1" w:themeShade="A6"/>
        </w:rPr>
        <w:t>КОНЕЦ ФЛЕШБЭКА</w:t>
      </w:r>
    </w:p>
    <w:p w14:paraId="51AE74F1" w14:textId="77777777" w:rsidR="004D63FB" w:rsidRDefault="004D63FB" w:rsidP="004D63FB">
      <w:pPr>
        <w:pStyle w:val="a6"/>
      </w:pPr>
      <w:r>
        <w:t>14-8.</w:t>
      </w:r>
      <w:r>
        <w:tab/>
        <w:t>НАТ. ДАЧНЫЙ УЧАСТОК – НОЧЬ</w:t>
      </w:r>
    </w:p>
    <w:p w14:paraId="2CC9104D" w14:textId="77777777" w:rsidR="00FF1CA3" w:rsidRPr="00FF1CA3" w:rsidRDefault="00FF1CA3" w:rsidP="00FF1CA3">
      <w:pPr>
        <w:pStyle w:val="a7"/>
        <w:keepNext/>
        <w:keepLines/>
        <w:rPr>
          <w:lang w:val="ru-RU" w:eastAsia="ru-RU"/>
        </w:rPr>
      </w:pPr>
      <w:r>
        <w:rPr>
          <w:lang w:val="ru-RU" w:eastAsia="ru-RU"/>
        </w:rPr>
        <w:t>Продолжение сцены 14-1.</w:t>
      </w:r>
    </w:p>
    <w:p w14:paraId="38833024" w14:textId="5E3CFBF3" w:rsidR="00916DB9" w:rsidRDefault="00916DB9" w:rsidP="00916DB9">
      <w:pPr>
        <w:pStyle w:val="a7"/>
      </w:pPr>
      <w:r>
        <w:t xml:space="preserve">Врачи грузят Ноля в карету Скорой. Возле забора сидит </w:t>
      </w:r>
      <w:r w:rsidR="002879AF">
        <w:rPr>
          <w:lang w:val="ru-RU"/>
        </w:rPr>
        <w:t>КОШКА</w:t>
      </w:r>
      <w:r>
        <w:t>, умывается.</w:t>
      </w:r>
    </w:p>
    <w:p w14:paraId="1BDAAA93" w14:textId="797E71B9" w:rsidR="00916DB9" w:rsidRDefault="004D63FB" w:rsidP="004D63FB">
      <w:pPr>
        <w:pStyle w:val="a6"/>
      </w:pPr>
      <w:r>
        <w:t>14-9.</w:t>
      </w:r>
      <w:r>
        <w:tab/>
      </w:r>
      <w:r w:rsidR="00916DB9">
        <w:t xml:space="preserve">ИНТ. </w:t>
      </w:r>
      <w:r w:rsidR="00746365">
        <w:t>ПЕНТХАУС</w:t>
      </w:r>
      <w:r w:rsidR="00916DB9">
        <w:t xml:space="preserve"> ОЛЕСИ</w:t>
      </w:r>
      <w:r w:rsidR="004F102C">
        <w:t xml:space="preserve"> </w:t>
      </w:r>
      <w:r>
        <w:t>–</w:t>
      </w:r>
      <w:r w:rsidR="00916DB9">
        <w:t xml:space="preserve"> </w:t>
      </w:r>
      <w:r w:rsidR="0047241A" w:rsidRPr="0047241A">
        <w:rPr>
          <w:color w:val="00B050"/>
        </w:rPr>
        <w:t>НОЧЬ</w:t>
      </w:r>
    </w:p>
    <w:p w14:paraId="2ECE868C" w14:textId="77777777" w:rsidR="00916DB9" w:rsidRPr="009F233F" w:rsidRDefault="00916DB9" w:rsidP="0024547F">
      <w:pPr>
        <w:pStyle w:val="a7"/>
        <w:keepNext/>
        <w:keepLines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В большой шикарной кровати, рядом с которой сгоревшие свечи, целуются Чак и Олеся.</w:t>
      </w:r>
    </w:p>
    <w:p w14:paraId="440C64BA" w14:textId="77777777" w:rsidR="00916DB9" w:rsidRPr="009F233F" w:rsidRDefault="00916DB9" w:rsidP="00DF0D51">
      <w:pPr>
        <w:pStyle w:val="a9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ОЛЕСЯ</w:t>
      </w:r>
    </w:p>
    <w:p w14:paraId="2A81126E" w14:textId="77777777" w:rsidR="00DF0D51" w:rsidRPr="009F233F" w:rsidRDefault="00916DB9" w:rsidP="00DF0D51">
      <w:pPr>
        <w:pStyle w:val="ae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(</w:t>
      </w:r>
      <w:r w:rsidR="00DF0D51" w:rsidRPr="009F233F">
        <w:rPr>
          <w:strike/>
          <w:color w:val="A6A6A6" w:themeColor="background1" w:themeShade="A6"/>
        </w:rPr>
        <w:t>с</w:t>
      </w:r>
      <w:r w:rsidRPr="009F233F">
        <w:rPr>
          <w:strike/>
          <w:color w:val="A6A6A6" w:themeColor="background1" w:themeShade="A6"/>
        </w:rPr>
        <w:t xml:space="preserve"> отдышкой)</w:t>
      </w:r>
    </w:p>
    <w:p w14:paraId="34ACDE27" w14:textId="77777777" w:rsidR="00916DB9" w:rsidRPr="009F233F" w:rsidRDefault="00916DB9" w:rsidP="00DF0D51">
      <w:pPr>
        <w:pStyle w:val="ab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Серёжа… у тебя откуда столько сил?</w:t>
      </w:r>
    </w:p>
    <w:p w14:paraId="66D34FFD" w14:textId="77777777" w:rsidR="00916DB9" w:rsidRPr="009F233F" w:rsidRDefault="00916DB9" w:rsidP="00DF0D51">
      <w:pPr>
        <w:pStyle w:val="a9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ЧАК</w:t>
      </w:r>
    </w:p>
    <w:p w14:paraId="53B0843C" w14:textId="77777777" w:rsidR="00916DB9" w:rsidRPr="009F233F" w:rsidRDefault="00916DB9" w:rsidP="00DF0D51">
      <w:pPr>
        <w:pStyle w:val="ab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Ты ч</w:t>
      </w:r>
      <w:r w:rsidR="00DF0D51" w:rsidRPr="009F233F">
        <w:rPr>
          <w:strike/>
          <w:color w:val="A6A6A6" w:themeColor="background1" w:themeShade="A6"/>
          <w:lang w:val="ru-RU"/>
        </w:rPr>
        <w:t>ё</w:t>
      </w:r>
      <w:r w:rsidRPr="009F233F">
        <w:rPr>
          <w:strike/>
          <w:color w:val="A6A6A6" w:themeColor="background1" w:themeShade="A6"/>
        </w:rPr>
        <w:t xml:space="preserve">, забыла? У меня </w:t>
      </w:r>
      <w:r w:rsidR="00DF0D51" w:rsidRPr="009F233F">
        <w:rPr>
          <w:strike/>
          <w:color w:val="A6A6A6" w:themeColor="background1" w:themeShade="A6"/>
          <w:lang w:val="ru-RU"/>
        </w:rPr>
        <w:t>двадцатилетнее</w:t>
      </w:r>
      <w:r w:rsidRPr="009F233F">
        <w:rPr>
          <w:strike/>
          <w:color w:val="A6A6A6" w:themeColor="background1" w:themeShade="A6"/>
        </w:rPr>
        <w:t xml:space="preserve"> воздержание.</w:t>
      </w:r>
    </w:p>
    <w:p w14:paraId="35CDDE25" w14:textId="77777777" w:rsidR="00916DB9" w:rsidRPr="009F233F" w:rsidRDefault="00916DB9" w:rsidP="00DF0D51">
      <w:pPr>
        <w:pStyle w:val="a9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ОЛЕСЯ</w:t>
      </w:r>
    </w:p>
    <w:p w14:paraId="35CFFDF2" w14:textId="783FE428" w:rsidR="00916DB9" w:rsidRPr="009F233F" w:rsidRDefault="00916DB9" w:rsidP="00DF0D51">
      <w:pPr>
        <w:pStyle w:val="ab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О да… это попробуй забудь. А сейчас такие мужики пошли. Один лепестки рассыплет, потом спину разогнуть не может. Другой, вроде, хорош, но как демо-версия двухминутная.</w:t>
      </w:r>
    </w:p>
    <w:p w14:paraId="074DF1DA" w14:textId="77777777" w:rsidR="00916DB9" w:rsidRPr="009F233F" w:rsidRDefault="00916DB9" w:rsidP="00DF0D51">
      <w:pPr>
        <w:pStyle w:val="a9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ЧАК</w:t>
      </w:r>
    </w:p>
    <w:p w14:paraId="5443EFDE" w14:textId="77777777" w:rsidR="00DF0D51" w:rsidRPr="009F233F" w:rsidRDefault="00916DB9" w:rsidP="00DF0D51">
      <w:pPr>
        <w:pStyle w:val="ae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(</w:t>
      </w:r>
      <w:r w:rsidR="00DF0D51" w:rsidRPr="009F233F">
        <w:rPr>
          <w:strike/>
          <w:color w:val="A6A6A6" w:themeColor="background1" w:themeShade="A6"/>
        </w:rPr>
        <w:t>з</w:t>
      </w:r>
      <w:r w:rsidRPr="009F233F">
        <w:rPr>
          <w:strike/>
          <w:color w:val="A6A6A6" w:themeColor="background1" w:themeShade="A6"/>
        </w:rPr>
        <w:t>лясь)</w:t>
      </w:r>
    </w:p>
    <w:p w14:paraId="4D55EFEA" w14:textId="77777777" w:rsidR="00916DB9" w:rsidRPr="009F233F" w:rsidRDefault="00916DB9" w:rsidP="00DF0D51">
      <w:pPr>
        <w:pStyle w:val="ab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Ты мне их адреса дай. Я и спину выгну наизнанку, и хрена-версия твоя проживёт меньше двух минут.</w:t>
      </w:r>
    </w:p>
    <w:p w14:paraId="74E1BCCC" w14:textId="77777777" w:rsidR="00916DB9" w:rsidRPr="009F233F" w:rsidRDefault="00916DB9" w:rsidP="00DF0D51">
      <w:pPr>
        <w:pStyle w:val="a9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ОЛЕСЯ</w:t>
      </w:r>
    </w:p>
    <w:p w14:paraId="1314C151" w14:textId="77777777" w:rsidR="00DF0D51" w:rsidRPr="009F233F" w:rsidRDefault="00916DB9" w:rsidP="00DF0D51">
      <w:pPr>
        <w:pStyle w:val="ab"/>
        <w:keepNext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Ну не злись, Сер</w:t>
      </w:r>
      <w:r w:rsidR="00DF0D51" w:rsidRPr="009F233F">
        <w:rPr>
          <w:strike/>
          <w:color w:val="A6A6A6" w:themeColor="background1" w:themeShade="A6"/>
          <w:lang w:val="ru-RU"/>
        </w:rPr>
        <w:t>ё</w:t>
      </w:r>
      <w:r w:rsidRPr="009F233F">
        <w:rPr>
          <w:strike/>
          <w:color w:val="A6A6A6" w:themeColor="background1" w:themeShade="A6"/>
        </w:rPr>
        <w:t>ж. Я же думала, что тебя нет…</w:t>
      </w:r>
    </w:p>
    <w:p w14:paraId="1E4906C9" w14:textId="77777777" w:rsidR="00DF0D51" w:rsidRPr="009F233F" w:rsidRDefault="00916DB9" w:rsidP="00DF0D51">
      <w:pPr>
        <w:pStyle w:val="ae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(нащупывает под одеялом)</w:t>
      </w:r>
    </w:p>
    <w:p w14:paraId="729615FF" w14:textId="4620BAE8" w:rsidR="00916DB9" w:rsidRPr="009F233F" w:rsidRDefault="00916DB9" w:rsidP="00DF0D51">
      <w:pPr>
        <w:pStyle w:val="ab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А оказывается</w:t>
      </w:r>
      <w:r w:rsidR="00DA2E58" w:rsidRPr="009F233F">
        <w:rPr>
          <w:strike/>
          <w:color w:val="A6A6A6" w:themeColor="background1" w:themeShade="A6"/>
          <w:lang w:val="ru-RU"/>
        </w:rPr>
        <w:t>,</w:t>
      </w:r>
      <w:r w:rsidRPr="009F233F">
        <w:rPr>
          <w:strike/>
          <w:color w:val="A6A6A6" w:themeColor="background1" w:themeShade="A6"/>
        </w:rPr>
        <w:t xml:space="preserve"> ещё как есть!</w:t>
      </w:r>
    </w:p>
    <w:p w14:paraId="02D6D4B2" w14:textId="2501106F" w:rsidR="00916DB9" w:rsidRDefault="00916DB9" w:rsidP="00916DB9">
      <w:pPr>
        <w:pStyle w:val="a7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Чак, рыча, накидывает на Олесю одеяло. Они резвятся.</w:t>
      </w:r>
    </w:p>
    <w:p w14:paraId="118B5B6D" w14:textId="77777777" w:rsidR="009F233F" w:rsidRDefault="009F233F" w:rsidP="009F233F">
      <w:pPr>
        <w:pStyle w:val="a7"/>
        <w:rPr>
          <w:color w:val="00B050"/>
        </w:rPr>
      </w:pPr>
      <w:r w:rsidRPr="009F233F">
        <w:rPr>
          <w:color w:val="00B050"/>
        </w:rPr>
        <w:t>Чак с букетом звонит в дверь. Ждёт долго. Открывает Олеся.</w:t>
      </w:r>
    </w:p>
    <w:p w14:paraId="2F176473" w14:textId="72F73A7A" w:rsidR="009F233F" w:rsidRPr="009F233F" w:rsidRDefault="009F233F" w:rsidP="009F233F">
      <w:pPr>
        <w:pStyle w:val="a9"/>
        <w:rPr>
          <w:color w:val="00B050"/>
        </w:rPr>
      </w:pPr>
      <w:r w:rsidRPr="009F233F">
        <w:rPr>
          <w:color w:val="00B050"/>
        </w:rPr>
        <w:t>ОЛЕСЯ</w:t>
      </w:r>
    </w:p>
    <w:p w14:paraId="515D64A5" w14:textId="77777777" w:rsid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Тебя опять заморозили?</w:t>
      </w:r>
    </w:p>
    <w:p w14:paraId="4B21158E" w14:textId="2A3F16E0" w:rsidR="009F233F" w:rsidRPr="009F233F" w:rsidRDefault="009F233F" w:rsidP="009F233F">
      <w:pPr>
        <w:pStyle w:val="a9"/>
        <w:rPr>
          <w:color w:val="00B050"/>
        </w:rPr>
      </w:pPr>
      <w:r w:rsidRPr="009F233F">
        <w:rPr>
          <w:color w:val="00B050"/>
        </w:rPr>
        <w:t>ЧАК</w:t>
      </w:r>
    </w:p>
    <w:p w14:paraId="7B1B88B9" w14:textId="77777777" w:rsid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Олесь, да там такой замес, вообще не вырваться было.</w:t>
      </w:r>
    </w:p>
    <w:p w14:paraId="16A07C9C" w14:textId="06EADC8C" w:rsidR="009F233F" w:rsidRPr="009F233F" w:rsidRDefault="009F233F" w:rsidP="009F233F">
      <w:pPr>
        <w:pStyle w:val="a9"/>
        <w:rPr>
          <w:color w:val="00B050"/>
        </w:rPr>
      </w:pPr>
      <w:r w:rsidRPr="009F233F">
        <w:rPr>
          <w:color w:val="00B050"/>
        </w:rPr>
        <w:t>ОЛЕСЯ</w:t>
      </w:r>
    </w:p>
    <w:p w14:paraId="78F9042A" w14:textId="77777777" w:rsid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В бордель ты успел.</w:t>
      </w:r>
    </w:p>
    <w:p w14:paraId="39235775" w14:textId="6A59254E" w:rsidR="009F233F" w:rsidRPr="009F233F" w:rsidRDefault="009F233F" w:rsidP="009F233F">
      <w:pPr>
        <w:pStyle w:val="a9"/>
        <w:rPr>
          <w:color w:val="00B050"/>
        </w:rPr>
      </w:pPr>
      <w:r w:rsidRPr="009F233F">
        <w:rPr>
          <w:color w:val="00B050"/>
        </w:rPr>
        <w:t>ЧАК</w:t>
      </w:r>
    </w:p>
    <w:p w14:paraId="1B569F3D" w14:textId="77777777" w:rsid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В бордель – по делам!</w:t>
      </w:r>
    </w:p>
    <w:p w14:paraId="62367398" w14:textId="0421AF81" w:rsidR="009F233F" w:rsidRPr="009F233F" w:rsidRDefault="009F233F" w:rsidP="009F233F">
      <w:pPr>
        <w:pStyle w:val="a9"/>
        <w:rPr>
          <w:color w:val="00B050"/>
        </w:rPr>
      </w:pPr>
      <w:r w:rsidRPr="009F233F">
        <w:rPr>
          <w:color w:val="00B050"/>
        </w:rPr>
        <w:t>ОЛЕСЯ</w:t>
      </w:r>
    </w:p>
    <w:p w14:paraId="3CBA417F" w14:textId="77777777" w:rsid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Серёжа, ты по-моему не понял, что мне уже не 18 лет и твои отмазки со мной больше не работают.</w:t>
      </w:r>
    </w:p>
    <w:p w14:paraId="6194E0E9" w14:textId="77777777" w:rsidR="009F233F" w:rsidRDefault="009F233F" w:rsidP="009F233F">
      <w:pPr>
        <w:pStyle w:val="a7"/>
        <w:rPr>
          <w:color w:val="00B050"/>
        </w:rPr>
      </w:pPr>
      <w:r w:rsidRPr="009F233F">
        <w:rPr>
          <w:color w:val="00B050"/>
        </w:rPr>
        <w:t>Олеся хочет закрыть дверь, Чак ставит ногу.</w:t>
      </w:r>
    </w:p>
    <w:p w14:paraId="35C75DA1" w14:textId="506F86D8" w:rsidR="009F233F" w:rsidRPr="009F233F" w:rsidRDefault="009F233F" w:rsidP="009F233F">
      <w:pPr>
        <w:pStyle w:val="a9"/>
        <w:rPr>
          <w:color w:val="00B050"/>
        </w:rPr>
      </w:pPr>
      <w:r w:rsidRPr="009F233F">
        <w:rPr>
          <w:color w:val="00B050"/>
        </w:rPr>
        <w:t>ЧАК</w:t>
      </w:r>
    </w:p>
    <w:p w14:paraId="3C5FB3BE" w14:textId="77777777" w:rsidR="009F233F" w:rsidRPr="009F233F" w:rsidRDefault="009F233F" w:rsidP="009F233F">
      <w:pPr>
        <w:pStyle w:val="ae"/>
        <w:rPr>
          <w:color w:val="00B050"/>
        </w:rPr>
      </w:pPr>
      <w:r w:rsidRPr="009F233F">
        <w:rPr>
          <w:color w:val="00B050"/>
        </w:rPr>
        <w:t>(серьёзно)</w:t>
      </w:r>
    </w:p>
    <w:p w14:paraId="3E7F5A16" w14:textId="77777777" w:rsidR="009F233F" w:rsidRP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Это ты не поняла. Я больше никуда не уйду. Ну, только по работе.</w:t>
      </w:r>
    </w:p>
    <w:p w14:paraId="36AFE492" w14:textId="77777777" w:rsidR="009F233F" w:rsidRPr="009F233F" w:rsidRDefault="009F233F" w:rsidP="009F233F">
      <w:pPr>
        <w:pStyle w:val="ae"/>
        <w:rPr>
          <w:color w:val="00B050"/>
        </w:rPr>
      </w:pPr>
      <w:r w:rsidRPr="009F233F">
        <w:rPr>
          <w:color w:val="00B050"/>
        </w:rPr>
        <w:t>(дурачась)</w:t>
      </w:r>
    </w:p>
    <w:p w14:paraId="3DE8EBC6" w14:textId="77777777" w:rsid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Впусти пожалуйста.</w:t>
      </w:r>
    </w:p>
    <w:p w14:paraId="646BA854" w14:textId="27853FAF" w:rsidR="009F233F" w:rsidRDefault="009F233F" w:rsidP="009F233F">
      <w:pPr>
        <w:pStyle w:val="a7"/>
        <w:rPr>
          <w:color w:val="00B050"/>
        </w:rPr>
      </w:pPr>
      <w:r w:rsidRPr="009F233F">
        <w:rPr>
          <w:color w:val="00B050"/>
        </w:rPr>
        <w:t>Чак смотрит ласково. Олеся строго.</w:t>
      </w:r>
    </w:p>
    <w:p w14:paraId="7C559F4A" w14:textId="0A150BA0" w:rsidR="009F233F" w:rsidRPr="009F233F" w:rsidRDefault="009F233F" w:rsidP="009F233F">
      <w:pPr>
        <w:pStyle w:val="a9"/>
        <w:rPr>
          <w:color w:val="00B050"/>
        </w:rPr>
      </w:pPr>
      <w:r w:rsidRPr="009F233F">
        <w:rPr>
          <w:color w:val="00B050"/>
        </w:rPr>
        <w:t>ЧАК</w:t>
      </w:r>
    </w:p>
    <w:p w14:paraId="7BCCC64D" w14:textId="77777777" w:rsidR="009F233F" w:rsidRPr="009F233F" w:rsidRDefault="009F233F" w:rsidP="009F233F">
      <w:pPr>
        <w:pStyle w:val="ae"/>
        <w:rPr>
          <w:color w:val="00B050"/>
        </w:rPr>
      </w:pPr>
      <w:r w:rsidRPr="009F233F">
        <w:rPr>
          <w:color w:val="00B050"/>
        </w:rPr>
        <w:t>(строго)</w:t>
      </w:r>
    </w:p>
    <w:p w14:paraId="68053005" w14:textId="77777777" w:rsidR="009F233F" w:rsidRDefault="009F233F" w:rsidP="009F233F">
      <w:pPr>
        <w:pStyle w:val="ab"/>
        <w:rPr>
          <w:color w:val="00B050"/>
        </w:rPr>
      </w:pPr>
      <w:r w:rsidRPr="009F233F">
        <w:rPr>
          <w:color w:val="00B050"/>
        </w:rPr>
        <w:t>Так всё, я захожу. С Петей будешь этой фигнёй заниматься.</w:t>
      </w:r>
    </w:p>
    <w:p w14:paraId="34E043C6" w14:textId="112588FE" w:rsidR="009F233F" w:rsidRPr="009F233F" w:rsidRDefault="009F233F" w:rsidP="009F233F">
      <w:pPr>
        <w:pStyle w:val="a7"/>
        <w:rPr>
          <w:color w:val="00B050"/>
        </w:rPr>
      </w:pPr>
      <w:r w:rsidRPr="009F233F">
        <w:rPr>
          <w:color w:val="00B050"/>
        </w:rPr>
        <w:t>Чак вваливается в квартиру.</w:t>
      </w:r>
    </w:p>
    <w:p w14:paraId="73358A5F" w14:textId="7CC9F2BA" w:rsidR="009F233F" w:rsidRPr="009F233F" w:rsidRDefault="009F233F" w:rsidP="009F233F">
      <w:pPr>
        <w:pStyle w:val="af8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СКЛЕЙКА</w:t>
      </w:r>
    </w:p>
    <w:p w14:paraId="06AA6A4A" w14:textId="295130DB" w:rsidR="00916DB9" w:rsidRPr="009F233F" w:rsidRDefault="009F233F" w:rsidP="009F233F">
      <w:pPr>
        <w:pStyle w:val="a6"/>
        <w:tabs>
          <w:tab w:val="clear" w:pos="992"/>
          <w:tab w:val="left" w:pos="1276"/>
        </w:tabs>
        <w:rPr>
          <w:color w:val="00B050"/>
        </w:rPr>
      </w:pPr>
      <w:r w:rsidRPr="009F233F">
        <w:rPr>
          <w:color w:val="00B050"/>
        </w:rPr>
        <w:t>14-9-А.</w:t>
      </w:r>
      <w:r w:rsidRPr="009F233F">
        <w:rPr>
          <w:color w:val="00B050"/>
        </w:rPr>
        <w:tab/>
        <w:t>ИНТ. ПЕНТХАУС ОЛЕСИ - УТРО</w:t>
      </w:r>
    </w:p>
    <w:p w14:paraId="52BC4026" w14:textId="741D3C26" w:rsidR="00916DB9" w:rsidRPr="00B135FE" w:rsidRDefault="009F233F" w:rsidP="00916DB9">
      <w:pPr>
        <w:pStyle w:val="a7"/>
        <w:rPr>
          <w:color w:val="00B050"/>
          <w:lang w:val="ru-RU"/>
        </w:rPr>
      </w:pPr>
      <w:r w:rsidRPr="009F233F">
        <w:rPr>
          <w:color w:val="00B050"/>
          <w:lang w:val="ru-RU"/>
        </w:rPr>
        <w:t xml:space="preserve">Довольная </w:t>
      </w:r>
      <w:r w:rsidR="00916DB9">
        <w:t xml:space="preserve">Олеся входит в спальню с подносом, на котором завтрак. </w:t>
      </w:r>
      <w:r w:rsidR="00916DB9" w:rsidRPr="00B135FE">
        <w:rPr>
          <w:strike/>
          <w:color w:val="A6A6A6" w:themeColor="background1" w:themeShade="A6"/>
        </w:rPr>
        <w:t>Чак резко встаёт на кровать, надевает на себя одеяло как плащ, ставит одну ногу на комод рядом с кроватью и декларирует.</w:t>
      </w:r>
      <w:r w:rsidR="00B135FE">
        <w:rPr>
          <w:strike/>
          <w:color w:val="A6A6A6" w:themeColor="background1" w:themeShade="A6"/>
          <w:lang w:val="ru-RU"/>
        </w:rPr>
        <w:t xml:space="preserve"> </w:t>
      </w:r>
      <w:r w:rsidR="00B135FE" w:rsidRPr="00B135FE">
        <w:rPr>
          <w:color w:val="00B050"/>
          <w:lang w:val="ru-RU"/>
        </w:rPr>
        <w:t>Чак стоит на кровати с накинутым, как плащ одеялом.</w:t>
      </w:r>
    </w:p>
    <w:p w14:paraId="1AF5C32C" w14:textId="77777777" w:rsidR="00916DB9" w:rsidRDefault="00916DB9" w:rsidP="00DF0D51">
      <w:pPr>
        <w:pStyle w:val="a9"/>
      </w:pPr>
      <w:r>
        <w:t>ЧАК</w:t>
      </w:r>
    </w:p>
    <w:p w14:paraId="614D1D37" w14:textId="058E6A6F" w:rsidR="00916DB9" w:rsidRDefault="00B135FE" w:rsidP="00DF0D51">
      <w:pPr>
        <w:pStyle w:val="ab"/>
      </w:pPr>
      <w:r w:rsidRPr="00B135FE">
        <w:rPr>
          <w:strike/>
          <w:color w:val="A6A6A6" w:themeColor="background1" w:themeShade="A6"/>
          <w:lang w:val="ru-RU"/>
        </w:rPr>
        <w:t>Это</w:t>
      </w:r>
      <w:r>
        <w:rPr>
          <w:color w:val="00B050"/>
          <w:lang w:val="ru-RU"/>
        </w:rPr>
        <w:t xml:space="preserve"> </w:t>
      </w:r>
      <w:r w:rsidRPr="00B135FE">
        <w:rPr>
          <w:color w:val="00B050"/>
          <w:lang w:val="ru-RU"/>
        </w:rPr>
        <w:t>П</w:t>
      </w:r>
      <w:r w:rsidR="00916DB9">
        <w:t>освящается тебе, Олеська!</w:t>
      </w:r>
    </w:p>
    <w:p w14:paraId="6666A397" w14:textId="77777777" w:rsidR="00916DB9" w:rsidRDefault="00916DB9" w:rsidP="008C19CE">
      <w:pPr>
        <w:pStyle w:val="ab"/>
        <w:ind w:right="1416"/>
      </w:pPr>
      <w:r>
        <w:t xml:space="preserve">Я </w:t>
      </w:r>
      <w:r w:rsidR="00DF0D51">
        <w:rPr>
          <w:lang w:val="ru-RU"/>
        </w:rPr>
        <w:t>двадцать</w:t>
      </w:r>
      <w:r>
        <w:t xml:space="preserve"> лет с братвой как</w:t>
      </w:r>
      <w:r w:rsidR="008C19CE">
        <w:rPr>
          <w:lang w:val="ru-RU"/>
        </w:rPr>
        <w:t xml:space="preserve"> </w:t>
      </w:r>
      <w:r>
        <w:t>рыба,</w:t>
      </w:r>
    </w:p>
    <w:p w14:paraId="0A9EC52E" w14:textId="77777777" w:rsidR="00916DB9" w:rsidRDefault="00916DB9" w:rsidP="00DF0D51">
      <w:pPr>
        <w:pStyle w:val="ab"/>
      </w:pPr>
      <w:r>
        <w:t>У Неймана морозился.</w:t>
      </w:r>
    </w:p>
    <w:p w14:paraId="07FF29B7" w14:textId="77777777" w:rsidR="00916DB9" w:rsidRDefault="00916DB9" w:rsidP="00DF0D51">
      <w:pPr>
        <w:pStyle w:val="ab"/>
      </w:pPr>
      <w:r>
        <w:t>Но на лице твоём щас лыба,</w:t>
      </w:r>
    </w:p>
    <w:p w14:paraId="62F00734" w14:textId="77777777" w:rsidR="00916DB9" w:rsidRDefault="00916DB9" w:rsidP="00DF0D51">
      <w:pPr>
        <w:pStyle w:val="ab"/>
      </w:pPr>
      <w:r>
        <w:t>Вот так я заморочился!</w:t>
      </w:r>
    </w:p>
    <w:p w14:paraId="2D5138CC" w14:textId="78316C73" w:rsidR="00916DB9" w:rsidRPr="00B135FE" w:rsidRDefault="00916DB9" w:rsidP="00916DB9">
      <w:pPr>
        <w:pStyle w:val="a7"/>
        <w:rPr>
          <w:color w:val="00B050"/>
          <w:lang w:val="ru-RU"/>
        </w:rPr>
      </w:pPr>
      <w:r>
        <w:t xml:space="preserve">Олеся </w:t>
      </w:r>
      <w:r w:rsidR="00DF0D51">
        <w:t>смеётся</w:t>
      </w:r>
      <w:r w:rsidR="00B135FE" w:rsidRPr="00B135FE">
        <w:rPr>
          <w:color w:val="00B050"/>
          <w:lang w:val="ru-RU"/>
        </w:rPr>
        <w:t xml:space="preserve">, </w:t>
      </w:r>
      <w:r w:rsidR="00B135FE" w:rsidRPr="00B135FE">
        <w:rPr>
          <w:color w:val="00B050"/>
          <w:lang w:val="ru-RU"/>
        </w:rPr>
        <w:t>присаживается на кровать, ставит поднос, смотрит на Чака снизу вверх, тот продолжает.</w:t>
      </w:r>
    </w:p>
    <w:p w14:paraId="1FFCBAF6" w14:textId="77777777" w:rsidR="00916DB9" w:rsidRDefault="00916DB9" w:rsidP="00DF0D51">
      <w:pPr>
        <w:pStyle w:val="a9"/>
      </w:pPr>
      <w:r>
        <w:t>ЧАК</w:t>
      </w:r>
    </w:p>
    <w:p w14:paraId="3D9D2278" w14:textId="77777777" w:rsidR="00916DB9" w:rsidRDefault="00916DB9" w:rsidP="00DF0D51">
      <w:pPr>
        <w:pStyle w:val="ab"/>
      </w:pPr>
      <w:r>
        <w:t>Ты мне по</w:t>
      </w:r>
      <w:r w:rsidR="00DF0D51">
        <w:rPr>
          <w:lang w:val="ru-RU"/>
        </w:rPr>
        <w:t>-</w:t>
      </w:r>
      <w:r>
        <w:t>чесноку скажи,</w:t>
      </w:r>
    </w:p>
    <w:p w14:paraId="50402AC9" w14:textId="77777777" w:rsidR="00916DB9" w:rsidRDefault="00916DB9" w:rsidP="00DF0D51">
      <w:pPr>
        <w:pStyle w:val="ab"/>
      </w:pPr>
      <w:r>
        <w:t>Есть кто на примете?</w:t>
      </w:r>
    </w:p>
    <w:p w14:paraId="48B64F04" w14:textId="77777777" w:rsidR="00916DB9" w:rsidRDefault="00916DB9" w:rsidP="00DF0D51">
      <w:pPr>
        <w:pStyle w:val="ab"/>
      </w:pPr>
      <w:r>
        <w:t>Любовь свою мне покажи,</w:t>
      </w:r>
    </w:p>
    <w:p w14:paraId="150218CF" w14:textId="77777777" w:rsidR="00916DB9" w:rsidRDefault="00916DB9" w:rsidP="00DF0D51">
      <w:pPr>
        <w:pStyle w:val="ab"/>
      </w:pPr>
      <w:r>
        <w:t>Я же, блин, не Петя!</w:t>
      </w:r>
    </w:p>
    <w:p w14:paraId="0C7E7433" w14:textId="48355307" w:rsidR="00916DB9" w:rsidRPr="00B135FE" w:rsidRDefault="00916DB9" w:rsidP="00916DB9">
      <w:pPr>
        <w:pStyle w:val="a7"/>
        <w:rPr>
          <w:color w:val="00B050"/>
          <w:lang w:val="ru-RU"/>
        </w:rPr>
      </w:pPr>
      <w:r>
        <w:t xml:space="preserve">Олеся смеётся в голос. </w:t>
      </w:r>
      <w:r w:rsidRPr="00B135FE">
        <w:rPr>
          <w:strike/>
          <w:color w:val="A6A6A6" w:themeColor="background1" w:themeShade="A6"/>
        </w:rPr>
        <w:t>Чак в недоумении смотрит на неё.</w:t>
      </w:r>
      <w:r w:rsidR="00B135FE" w:rsidRPr="00B135FE">
        <w:rPr>
          <w:color w:val="A6A6A6" w:themeColor="background1" w:themeShade="A6"/>
          <w:lang w:val="ru-RU"/>
        </w:rPr>
        <w:t xml:space="preserve"> </w:t>
      </w:r>
      <w:r w:rsidR="00B135FE" w:rsidRPr="00B135FE">
        <w:rPr>
          <w:color w:val="00B050"/>
          <w:lang w:val="ru-RU"/>
        </w:rPr>
        <w:t>Чак усаживается, Олеся мажет ему джем на хлеб.</w:t>
      </w:r>
    </w:p>
    <w:p w14:paraId="6A3C8870" w14:textId="77777777" w:rsidR="00916DB9" w:rsidRDefault="00916DB9" w:rsidP="00DF0D51">
      <w:pPr>
        <w:pStyle w:val="a9"/>
      </w:pPr>
      <w:r>
        <w:t>ЧАК</w:t>
      </w:r>
    </w:p>
    <w:p w14:paraId="2F4B2E92" w14:textId="77777777" w:rsidR="00916DB9" w:rsidRDefault="00916DB9" w:rsidP="00DF0D51">
      <w:pPr>
        <w:pStyle w:val="ab"/>
      </w:pPr>
      <w:r>
        <w:t>Не понравилось? Так и знал, что надо матюки оставить. С ними искренней. Слушай! Ты в натуре госпожа, клянусь тебе без пиз…</w:t>
      </w:r>
    </w:p>
    <w:p w14:paraId="72465082" w14:textId="77777777" w:rsidR="00916DB9" w:rsidRDefault="00916DB9" w:rsidP="00DF0D51">
      <w:pPr>
        <w:pStyle w:val="a9"/>
      </w:pPr>
      <w:r>
        <w:t>ОЛЕСЯ</w:t>
      </w:r>
    </w:p>
    <w:p w14:paraId="0E8B7148" w14:textId="77777777" w:rsidR="00916DB9" w:rsidRDefault="00916DB9" w:rsidP="00DF0D51">
      <w:pPr>
        <w:pStyle w:val="ae"/>
      </w:pPr>
      <w:r>
        <w:t>(</w:t>
      </w:r>
      <w:r w:rsidR="00DF0D51">
        <w:t>смеётся</w:t>
      </w:r>
      <w:r>
        <w:t xml:space="preserve"> и перебивает)</w:t>
      </w:r>
    </w:p>
    <w:p w14:paraId="168599EC" w14:textId="77777777" w:rsidR="00916DB9" w:rsidRDefault="00916DB9" w:rsidP="00DF0D51">
      <w:pPr>
        <w:pStyle w:val="ab"/>
      </w:pPr>
      <w:r w:rsidRPr="00AC43A4">
        <w:rPr>
          <w:strike/>
          <w:color w:val="A6A6A6" w:themeColor="background1" w:themeShade="A6"/>
        </w:rPr>
        <w:t>Я верю! Верю!</w:t>
      </w:r>
      <w:r w:rsidRPr="00AC43A4">
        <w:rPr>
          <w:color w:val="A6A6A6" w:themeColor="background1" w:themeShade="A6"/>
        </w:rPr>
        <w:t xml:space="preserve"> </w:t>
      </w:r>
      <w:r>
        <w:t>Слушай, Серёжа, тебе в стендап надо!</w:t>
      </w:r>
    </w:p>
    <w:p w14:paraId="1E6EA025" w14:textId="27183DC9" w:rsidR="00916DB9" w:rsidRDefault="00916DB9" w:rsidP="00DF0D51">
      <w:pPr>
        <w:pStyle w:val="a9"/>
      </w:pPr>
      <w:r>
        <w:t>ЧАК</w:t>
      </w:r>
    </w:p>
    <w:p w14:paraId="6807139F" w14:textId="534614B5" w:rsidR="00AC43A4" w:rsidRPr="00AC43A4" w:rsidRDefault="00AC43A4" w:rsidP="00AC43A4">
      <w:pPr>
        <w:pStyle w:val="ae"/>
        <w:rPr>
          <w:color w:val="00B050"/>
        </w:rPr>
      </w:pPr>
      <w:r w:rsidRPr="00AC43A4">
        <w:rPr>
          <w:color w:val="00B050"/>
        </w:rPr>
        <w:t>(бер</w:t>
      </w:r>
      <w:r w:rsidRPr="00AC43A4">
        <w:rPr>
          <w:color w:val="00B050"/>
        </w:rPr>
        <w:t>ё</w:t>
      </w:r>
      <w:r w:rsidRPr="00AC43A4">
        <w:rPr>
          <w:color w:val="00B050"/>
        </w:rPr>
        <w:t>т тост, кусает)</w:t>
      </w:r>
    </w:p>
    <w:p w14:paraId="150261C4" w14:textId="77777777" w:rsidR="00916DB9" w:rsidRDefault="00916DB9" w:rsidP="00DF0D51">
      <w:pPr>
        <w:pStyle w:val="ab"/>
      </w:pPr>
      <w:r>
        <w:t>Куда!?</w:t>
      </w:r>
    </w:p>
    <w:p w14:paraId="176D6A22" w14:textId="77777777" w:rsidR="00916DB9" w:rsidRDefault="00916DB9" w:rsidP="00DF0D51">
      <w:pPr>
        <w:pStyle w:val="a9"/>
      </w:pPr>
      <w:r>
        <w:t>ОЛЕСЯ</w:t>
      </w:r>
    </w:p>
    <w:p w14:paraId="5B8D4A3B" w14:textId="77777777" w:rsidR="00916DB9" w:rsidRDefault="00916DB9" w:rsidP="00DF0D51">
      <w:pPr>
        <w:pStyle w:val="ab"/>
      </w:pPr>
      <w:r>
        <w:t>В стендап. Ты же комик.</w:t>
      </w:r>
    </w:p>
    <w:p w14:paraId="566595E5" w14:textId="77777777" w:rsidR="00916DB9" w:rsidRDefault="00916DB9" w:rsidP="00DF0D51">
      <w:pPr>
        <w:pStyle w:val="a9"/>
      </w:pPr>
      <w:r>
        <w:t>ЧАК</w:t>
      </w:r>
    </w:p>
    <w:p w14:paraId="12345194" w14:textId="593BCFDE" w:rsidR="00916DB9" w:rsidRDefault="00916DB9" w:rsidP="00DF0D51">
      <w:pPr>
        <w:pStyle w:val="ab"/>
        <w:rPr>
          <w:strike/>
          <w:color w:val="A6A6A6" w:themeColor="background1" w:themeShade="A6"/>
        </w:rPr>
      </w:pPr>
      <w:r w:rsidRPr="00AC43A4">
        <w:rPr>
          <w:strike/>
          <w:color w:val="A6A6A6" w:themeColor="background1" w:themeShade="A6"/>
        </w:rPr>
        <w:t>Э, я не гомик! Тебе ещё раз доказать? Давай-ка, в кроватку!</w:t>
      </w:r>
    </w:p>
    <w:p w14:paraId="043F195A" w14:textId="77777777" w:rsidR="00AC43A4" w:rsidRPr="00AC43A4" w:rsidRDefault="00AC43A4" w:rsidP="00AC43A4">
      <w:pPr>
        <w:pStyle w:val="ae"/>
        <w:rPr>
          <w:color w:val="00B050"/>
        </w:rPr>
      </w:pPr>
      <w:r w:rsidRPr="00AC43A4">
        <w:rPr>
          <w:color w:val="00B050"/>
        </w:rPr>
        <w:t>(возмущённо)</w:t>
      </w:r>
    </w:p>
    <w:p w14:paraId="66A25648" w14:textId="79E2197A" w:rsidR="00AC43A4" w:rsidRPr="00AC43A4" w:rsidRDefault="00AC43A4" w:rsidP="00AC43A4">
      <w:pPr>
        <w:pStyle w:val="ab"/>
        <w:rPr>
          <w:color w:val="00B050"/>
        </w:rPr>
      </w:pPr>
      <w:r w:rsidRPr="00AC43A4">
        <w:rPr>
          <w:color w:val="00B050"/>
        </w:rPr>
        <w:t>Ты совсем</w:t>
      </w:r>
      <w:r>
        <w:rPr>
          <w:color w:val="00B050"/>
          <w:lang w:val="ru-RU"/>
        </w:rPr>
        <w:t>,</w:t>
      </w:r>
      <w:r w:rsidRPr="00AC43A4">
        <w:rPr>
          <w:color w:val="00B050"/>
        </w:rPr>
        <w:t xml:space="preserve"> что ли? За ночь не поняла, что я не</w:t>
      </w:r>
      <w:r>
        <w:rPr>
          <w:color w:val="00B050"/>
        </w:rPr>
        <w:t>…</w:t>
      </w:r>
    </w:p>
    <w:p w14:paraId="7C2A5701" w14:textId="348569E2" w:rsidR="00916DB9" w:rsidRDefault="00916DB9" w:rsidP="00DF0D51">
      <w:pPr>
        <w:pStyle w:val="a9"/>
      </w:pPr>
      <w:r>
        <w:t>ОЛЕСЯ</w:t>
      </w:r>
    </w:p>
    <w:p w14:paraId="7D3BC9C1" w14:textId="731D9948" w:rsidR="00AC43A4" w:rsidRPr="00AC43A4" w:rsidRDefault="00AC43A4" w:rsidP="00AC43A4">
      <w:pPr>
        <w:pStyle w:val="ae"/>
        <w:rPr>
          <w:color w:val="00B050"/>
        </w:rPr>
      </w:pPr>
      <w:r w:rsidRPr="00AC43A4">
        <w:rPr>
          <w:color w:val="00B050"/>
        </w:rPr>
        <w:t>(перебивает)</w:t>
      </w:r>
    </w:p>
    <w:p w14:paraId="7F58C310" w14:textId="1D1A4FCD" w:rsidR="00916DB9" w:rsidRDefault="00916DB9" w:rsidP="00DF0D51">
      <w:pPr>
        <w:pStyle w:val="ab"/>
      </w:pPr>
      <w:r w:rsidRPr="00AC43A4">
        <w:rPr>
          <w:strike/>
          <w:color w:val="A6A6A6" w:themeColor="background1" w:themeShade="A6"/>
        </w:rPr>
        <w:t>Комик! А не то, что тебе послышалось.</w:t>
      </w:r>
      <w:r w:rsidRPr="00AC43A4">
        <w:rPr>
          <w:color w:val="A6A6A6" w:themeColor="background1" w:themeShade="A6"/>
        </w:rPr>
        <w:t xml:space="preserve"> </w:t>
      </w:r>
      <w:r w:rsidRPr="00AC43A4">
        <w:rPr>
          <w:strike/>
          <w:color w:val="A6A6A6" w:themeColor="background1" w:themeShade="A6"/>
        </w:rPr>
        <w:t>Знаешь,</w:t>
      </w:r>
      <w:r w:rsidRPr="00AC43A4">
        <w:rPr>
          <w:color w:val="A6A6A6" w:themeColor="background1" w:themeShade="A6"/>
        </w:rPr>
        <w:t xml:space="preserve"> </w:t>
      </w:r>
      <w:r w:rsidR="00AC43A4" w:rsidRPr="00AC43A4">
        <w:rPr>
          <w:color w:val="00B050"/>
        </w:rPr>
        <w:t>Да нет же! Ну ко-мик! Юморист.</w:t>
      </w:r>
      <w:r w:rsidR="00AC43A4" w:rsidRPr="00AC43A4">
        <w:rPr>
          <w:color w:val="A6A6A6" w:themeColor="background1" w:themeShade="A6"/>
        </w:rPr>
        <w:t xml:space="preserve"> </w:t>
      </w:r>
      <w:r w:rsidR="00AC43A4" w:rsidRPr="00AC43A4">
        <w:rPr>
          <w:color w:val="00B050"/>
          <w:lang w:val="ru-RU"/>
        </w:rPr>
        <w:t>Е</w:t>
      </w:r>
      <w:r>
        <w:t>сть кафе, где юмористы выступают. Я уверена, твои стихи там «на ура» зайдут. Сколько помню, у тебя всегда смешные рифмы были.</w:t>
      </w:r>
    </w:p>
    <w:p w14:paraId="0B4026D7" w14:textId="2C1C178A" w:rsidR="00916DB9" w:rsidRDefault="00916DB9" w:rsidP="00DF0D51">
      <w:pPr>
        <w:pStyle w:val="a9"/>
      </w:pPr>
      <w:r>
        <w:t>ЧАК</w:t>
      </w:r>
    </w:p>
    <w:p w14:paraId="4CBFE36C" w14:textId="1466C8CC" w:rsidR="009F233F" w:rsidRPr="009F233F" w:rsidRDefault="009F233F" w:rsidP="009F233F">
      <w:pPr>
        <w:pStyle w:val="ae"/>
        <w:rPr>
          <w:color w:val="00B050"/>
        </w:rPr>
      </w:pPr>
      <w:r w:rsidRPr="009F233F">
        <w:rPr>
          <w:color w:val="00B050"/>
          <w:lang w:val="en-US"/>
        </w:rPr>
        <w:t>(</w:t>
      </w:r>
      <w:r w:rsidRPr="009F233F">
        <w:rPr>
          <w:color w:val="00B050"/>
        </w:rPr>
        <w:t>горделиво)</w:t>
      </w:r>
    </w:p>
    <w:p w14:paraId="371EBA7B" w14:textId="3F26317C" w:rsidR="00916DB9" w:rsidRDefault="00916DB9" w:rsidP="00DF0D51">
      <w:pPr>
        <w:pStyle w:val="ab"/>
      </w:pPr>
      <w:r w:rsidRPr="00AC43A4">
        <w:rPr>
          <w:strike/>
          <w:color w:val="A6A6A6" w:themeColor="background1" w:themeShade="A6"/>
        </w:rPr>
        <w:t>Ты издеваешься!?</w:t>
      </w:r>
      <w:r w:rsidRPr="00AC43A4">
        <w:rPr>
          <w:color w:val="A6A6A6" w:themeColor="background1" w:themeShade="A6"/>
        </w:rPr>
        <w:t xml:space="preserve"> </w:t>
      </w:r>
      <w:r w:rsidR="00AC43A4" w:rsidRPr="00AC43A4">
        <w:rPr>
          <w:color w:val="00B050"/>
          <w:lang w:val="ru-RU"/>
        </w:rPr>
        <w:t xml:space="preserve">Щас прям. </w:t>
      </w:r>
      <w:r>
        <w:t>Мо</w:t>
      </w:r>
      <w:r w:rsidR="00DF0D51">
        <w:rPr>
          <w:lang w:val="ru-RU"/>
        </w:rPr>
        <w:t>ё</w:t>
      </w:r>
      <w:r>
        <w:t xml:space="preserve"> помело не для них цвело!</w:t>
      </w:r>
    </w:p>
    <w:p w14:paraId="30E4D940" w14:textId="77777777" w:rsidR="00916DB9" w:rsidRPr="00AC43A4" w:rsidRDefault="00916DB9" w:rsidP="00916DB9">
      <w:pPr>
        <w:pStyle w:val="a7"/>
        <w:rPr>
          <w:strike/>
          <w:color w:val="A6A6A6" w:themeColor="background1" w:themeShade="A6"/>
        </w:rPr>
      </w:pPr>
      <w:r w:rsidRPr="00AC43A4">
        <w:rPr>
          <w:strike/>
          <w:color w:val="A6A6A6" w:themeColor="background1" w:themeShade="A6"/>
        </w:rPr>
        <w:t>Олеся смеётся.</w:t>
      </w:r>
    </w:p>
    <w:p w14:paraId="566F3A8D" w14:textId="77777777" w:rsidR="00916DB9" w:rsidRPr="00AC43A4" w:rsidRDefault="00916DB9" w:rsidP="00DF0D51">
      <w:pPr>
        <w:pStyle w:val="a9"/>
        <w:rPr>
          <w:strike/>
          <w:color w:val="A6A6A6" w:themeColor="background1" w:themeShade="A6"/>
        </w:rPr>
      </w:pPr>
      <w:r w:rsidRPr="00AC43A4">
        <w:rPr>
          <w:strike/>
          <w:color w:val="A6A6A6" w:themeColor="background1" w:themeShade="A6"/>
        </w:rPr>
        <w:t>ЧАК</w:t>
      </w:r>
    </w:p>
    <w:p w14:paraId="042605F3" w14:textId="48CF15C0" w:rsidR="00916DB9" w:rsidRDefault="00916DB9" w:rsidP="00DF0D51">
      <w:pPr>
        <w:pStyle w:val="ab"/>
      </w:pPr>
      <w:r>
        <w:t xml:space="preserve">Я </w:t>
      </w:r>
      <w:r w:rsidRPr="00AC43A4">
        <w:rPr>
          <w:strike/>
          <w:color w:val="A6A6A6" w:themeColor="background1" w:themeShade="A6"/>
        </w:rPr>
        <w:t>же</w:t>
      </w:r>
      <w:r w:rsidR="00AC43A4" w:rsidRPr="00AC43A4">
        <w:rPr>
          <w:color w:val="00B050"/>
          <w:lang w:val="ru-RU"/>
        </w:rPr>
        <w:t xml:space="preserve"> тебе</w:t>
      </w:r>
      <w:r w:rsidRPr="00AC43A4">
        <w:rPr>
          <w:color w:val="00B050"/>
        </w:rPr>
        <w:t xml:space="preserve"> </w:t>
      </w:r>
      <w:r>
        <w:t>не Ельцин, народ веселить!</w:t>
      </w:r>
    </w:p>
    <w:p w14:paraId="41BEDCC5" w14:textId="77777777" w:rsidR="00916DB9" w:rsidRPr="00AC43A4" w:rsidRDefault="00916DB9" w:rsidP="00DF0D51">
      <w:pPr>
        <w:pStyle w:val="a9"/>
        <w:rPr>
          <w:strike/>
          <w:color w:val="A6A6A6" w:themeColor="background1" w:themeShade="A6"/>
        </w:rPr>
      </w:pPr>
      <w:r w:rsidRPr="00AC43A4">
        <w:rPr>
          <w:strike/>
          <w:color w:val="A6A6A6" w:themeColor="background1" w:themeShade="A6"/>
        </w:rPr>
        <w:t>ОЛЕСЯ</w:t>
      </w:r>
    </w:p>
    <w:p w14:paraId="522852D3" w14:textId="77777777" w:rsidR="00916DB9" w:rsidRPr="00AC43A4" w:rsidRDefault="00916DB9" w:rsidP="00DF0D51">
      <w:pPr>
        <w:pStyle w:val="ab"/>
        <w:rPr>
          <w:strike/>
          <w:color w:val="A6A6A6" w:themeColor="background1" w:themeShade="A6"/>
        </w:rPr>
      </w:pPr>
      <w:r w:rsidRPr="00AC43A4">
        <w:rPr>
          <w:strike/>
          <w:color w:val="A6A6A6" w:themeColor="background1" w:themeShade="A6"/>
        </w:rPr>
        <w:t>Зря ты! Помнишь, ты как-то к моей маме пришёл? «</w:t>
      </w:r>
      <w:r w:rsidR="00DF0D51" w:rsidRPr="00AC43A4">
        <w:rPr>
          <w:strike/>
          <w:color w:val="A6A6A6" w:themeColor="background1" w:themeShade="A6"/>
        </w:rPr>
        <w:t>Тёть</w:t>
      </w:r>
      <w:r w:rsidRPr="00AC43A4">
        <w:rPr>
          <w:strike/>
          <w:color w:val="A6A6A6" w:themeColor="background1" w:themeShade="A6"/>
        </w:rPr>
        <w:t xml:space="preserve"> Свет, Олесю отпусти гулять, век воли не видать! Я </w:t>
      </w:r>
      <w:r w:rsidR="00DF0D51" w:rsidRPr="00AC43A4">
        <w:rPr>
          <w:strike/>
          <w:color w:val="A6A6A6" w:themeColor="background1" w:themeShade="A6"/>
        </w:rPr>
        <w:t>–</w:t>
      </w:r>
      <w:r w:rsidRPr="00AC43A4">
        <w:rPr>
          <w:strike/>
          <w:color w:val="A6A6A6" w:themeColor="background1" w:themeShade="A6"/>
        </w:rPr>
        <w:t xml:space="preserve"> не фуфло, чтобы кидать…». Меня правда неделю потом из дома не выпускали, но мама всем пересказывала.</w:t>
      </w:r>
    </w:p>
    <w:p w14:paraId="6FFE39A6" w14:textId="77777777" w:rsidR="00916DB9" w:rsidRPr="009F233F" w:rsidRDefault="00916DB9" w:rsidP="00DF0D51">
      <w:pPr>
        <w:pStyle w:val="a9"/>
        <w:rPr>
          <w:strike/>
          <w:color w:val="A6A6A6" w:themeColor="background1" w:themeShade="A6"/>
        </w:rPr>
      </w:pPr>
      <w:r w:rsidRPr="009F233F">
        <w:rPr>
          <w:strike/>
          <w:color w:val="A6A6A6" w:themeColor="background1" w:themeShade="A6"/>
        </w:rPr>
        <w:t>ЧАК</w:t>
      </w:r>
    </w:p>
    <w:p w14:paraId="06F67CB6" w14:textId="77777777" w:rsidR="00916DB9" w:rsidRDefault="00916DB9" w:rsidP="00DF0D51">
      <w:pPr>
        <w:pStyle w:val="ab"/>
      </w:pPr>
      <w:r w:rsidRPr="00AC43A4">
        <w:rPr>
          <w:strike/>
          <w:color w:val="A6A6A6" w:themeColor="background1" w:themeShade="A6"/>
        </w:rPr>
        <w:t>Я пас!</w:t>
      </w:r>
      <w:r w:rsidRPr="00AC43A4">
        <w:rPr>
          <w:color w:val="A6A6A6" w:themeColor="background1" w:themeShade="A6"/>
        </w:rPr>
        <w:t xml:space="preserve"> </w:t>
      </w:r>
      <w:r>
        <w:t>Надо мной когда смеются, я могу дыню начистить и глаз на попенгаген натянуть!</w:t>
      </w:r>
    </w:p>
    <w:p w14:paraId="391AF8B5" w14:textId="77777777" w:rsidR="00916DB9" w:rsidRDefault="00916DB9" w:rsidP="00DF0D51">
      <w:pPr>
        <w:pStyle w:val="a9"/>
      </w:pPr>
      <w:r>
        <w:t>ОЛЕСЯ</w:t>
      </w:r>
    </w:p>
    <w:p w14:paraId="5AC40022" w14:textId="40649757" w:rsidR="00DF0D51" w:rsidRPr="00AC43A4" w:rsidRDefault="00916DB9" w:rsidP="00DF0D51">
      <w:pPr>
        <w:pStyle w:val="ab"/>
        <w:rPr>
          <w:color w:val="00B050"/>
          <w:lang w:val="ru-RU"/>
        </w:rPr>
      </w:pPr>
      <w:r w:rsidRPr="00AC43A4">
        <w:rPr>
          <w:strike/>
          <w:color w:val="A6A6A6" w:themeColor="background1" w:themeShade="A6"/>
        </w:rPr>
        <w:t>Ничё не знаю! Во-первых, мне совестно, что наслаждаюсь я одна. Искусством нужно делиться. Во-вторых,</w:t>
      </w:r>
      <w:r w:rsidRPr="00AC43A4">
        <w:rPr>
          <w:color w:val="A6A6A6" w:themeColor="background1" w:themeShade="A6"/>
        </w:rPr>
        <w:t xml:space="preserve"> </w:t>
      </w:r>
      <w:r w:rsidR="00AC43A4" w:rsidRPr="00AC43A4">
        <w:rPr>
          <w:color w:val="00B050"/>
          <w:lang w:val="ru-RU"/>
        </w:rPr>
        <w:t>Н</w:t>
      </w:r>
      <w:r>
        <w:t xml:space="preserve">а этом можно </w:t>
      </w:r>
      <w:r w:rsidR="00AC43A4" w:rsidRPr="00AC43A4">
        <w:rPr>
          <w:color w:val="00B050"/>
          <w:lang w:val="ru-RU"/>
        </w:rPr>
        <w:t xml:space="preserve">неплохо </w:t>
      </w:r>
      <w:r>
        <w:t>зарабатывать.</w:t>
      </w:r>
      <w:r w:rsidR="00AC43A4">
        <w:rPr>
          <w:lang w:val="ru-RU"/>
        </w:rPr>
        <w:t xml:space="preserve"> </w:t>
      </w:r>
      <w:r w:rsidR="00AC43A4" w:rsidRPr="00AC43A4">
        <w:rPr>
          <w:color w:val="00B050"/>
          <w:lang w:val="ru-RU"/>
        </w:rPr>
        <w:t>Или ты так и будешь машины угонять и заниматься не пойми чем?</w:t>
      </w:r>
    </w:p>
    <w:p w14:paraId="2C460406" w14:textId="71AECCC6" w:rsidR="00DF0D51" w:rsidRDefault="00916DB9" w:rsidP="00DF0D51">
      <w:pPr>
        <w:pStyle w:val="a7"/>
        <w:rPr>
          <w:lang w:val="ru-RU"/>
        </w:rPr>
      </w:pPr>
      <w:r>
        <w:t>Чак насторожился</w:t>
      </w:r>
      <w:r w:rsidR="00DF0D51">
        <w:rPr>
          <w:lang w:val="ru-RU"/>
        </w:rPr>
        <w:t>.</w:t>
      </w:r>
    </w:p>
    <w:p w14:paraId="091076E0" w14:textId="77777777" w:rsidR="00AC43A4" w:rsidRPr="00AC43A4" w:rsidRDefault="00AC43A4" w:rsidP="00AC43A4">
      <w:pPr>
        <w:pStyle w:val="a9"/>
        <w:rPr>
          <w:color w:val="00B050"/>
          <w:lang w:val="ru-RU"/>
        </w:rPr>
      </w:pPr>
      <w:r w:rsidRPr="00AC43A4">
        <w:rPr>
          <w:color w:val="00B050"/>
          <w:lang w:val="ru-RU"/>
        </w:rPr>
        <w:t>ЧАК</w:t>
      </w:r>
    </w:p>
    <w:p w14:paraId="28B45025" w14:textId="6CF78466" w:rsidR="00AC43A4" w:rsidRPr="00AC43A4" w:rsidRDefault="00AC43A4" w:rsidP="00AC43A4">
      <w:pPr>
        <w:pStyle w:val="ab"/>
        <w:rPr>
          <w:color w:val="00B050"/>
        </w:rPr>
      </w:pPr>
      <w:r w:rsidRPr="00AC43A4">
        <w:rPr>
          <w:color w:val="00B050"/>
        </w:rPr>
        <w:t>Не буду, Олесь. Завяжу.</w:t>
      </w:r>
    </w:p>
    <w:p w14:paraId="59F2CDFA" w14:textId="28735E5B" w:rsidR="00AC43A4" w:rsidRPr="00AC43A4" w:rsidRDefault="00AC43A4" w:rsidP="00AC43A4">
      <w:pPr>
        <w:pStyle w:val="a7"/>
        <w:rPr>
          <w:color w:val="00B050"/>
        </w:rPr>
      </w:pPr>
      <w:r w:rsidRPr="00AC43A4">
        <w:rPr>
          <w:color w:val="00B050"/>
        </w:rPr>
        <w:t>Олеся улыбается – вот и хорошо.</w:t>
      </w:r>
    </w:p>
    <w:p w14:paraId="151534B2" w14:textId="77777777" w:rsidR="00DF0D51" w:rsidRPr="00DF0D51" w:rsidRDefault="00DF0D51" w:rsidP="00DF0D51">
      <w:pPr>
        <w:pStyle w:val="a9"/>
        <w:rPr>
          <w:lang w:val="ru-RU"/>
        </w:rPr>
      </w:pPr>
      <w:r>
        <w:rPr>
          <w:lang w:val="ru-RU"/>
        </w:rPr>
        <w:t>ОЛЕСЯ</w:t>
      </w:r>
    </w:p>
    <w:p w14:paraId="69935452" w14:textId="4D1E5AB8" w:rsidR="00916DB9" w:rsidRPr="00AC43A4" w:rsidRDefault="00916DB9" w:rsidP="00DF0D51">
      <w:pPr>
        <w:pStyle w:val="ab"/>
        <w:rPr>
          <w:strike/>
          <w:color w:val="A6A6A6" w:themeColor="background1" w:themeShade="A6"/>
        </w:rPr>
      </w:pPr>
      <w:r>
        <w:t>Я знаю одно нормальное стендап</w:t>
      </w:r>
      <w:r w:rsidR="002879AF">
        <w:rPr>
          <w:lang w:val="ru-RU"/>
        </w:rPr>
        <w:t>-</w:t>
      </w:r>
      <w:r>
        <w:t xml:space="preserve">кафе, я позвоню, запишу тебя на кастинг. </w:t>
      </w:r>
      <w:r w:rsidRPr="00AC43A4">
        <w:rPr>
          <w:strike/>
          <w:color w:val="A6A6A6" w:themeColor="background1" w:themeShade="A6"/>
        </w:rPr>
        <w:t>А пока иди, поблагодарю за новый стих…</w:t>
      </w:r>
    </w:p>
    <w:p w14:paraId="5416CED1" w14:textId="027A7602" w:rsidR="00916DB9" w:rsidRDefault="00916DB9" w:rsidP="00916DB9">
      <w:pPr>
        <w:pStyle w:val="a7"/>
        <w:rPr>
          <w:strike/>
          <w:color w:val="A6A6A6" w:themeColor="background1" w:themeShade="A6"/>
        </w:rPr>
      </w:pPr>
      <w:r w:rsidRPr="00AC43A4">
        <w:rPr>
          <w:strike/>
          <w:color w:val="A6A6A6" w:themeColor="background1" w:themeShade="A6"/>
        </w:rPr>
        <w:t>Олеся страстно целует Чака, тянет его в кровать. Он с готовностью ложится.</w:t>
      </w:r>
    </w:p>
    <w:p w14:paraId="51F411DC" w14:textId="7F69996A" w:rsidR="00AC43A4" w:rsidRPr="00AC43A4" w:rsidRDefault="00AC43A4" w:rsidP="00AC43A4">
      <w:pPr>
        <w:pStyle w:val="a7"/>
        <w:rPr>
          <w:color w:val="00B050"/>
        </w:rPr>
      </w:pPr>
      <w:r w:rsidRPr="00AC43A4">
        <w:rPr>
          <w:color w:val="00B050"/>
        </w:rPr>
        <w:t>Чак кивает. Олеся улыбается. Они едят тосты, сидя на кровати. Солнце светит. Оба рассматривают друг друга.</w:t>
      </w:r>
    </w:p>
    <w:p w14:paraId="1B5DFB04" w14:textId="77777777" w:rsidR="00AC43A4" w:rsidRPr="007D5FD5" w:rsidRDefault="00AC43A4" w:rsidP="007D5FD5">
      <w:pPr>
        <w:pStyle w:val="a9"/>
        <w:rPr>
          <w:color w:val="00B050"/>
        </w:rPr>
      </w:pPr>
      <w:r w:rsidRPr="007D5FD5">
        <w:rPr>
          <w:color w:val="00B050"/>
        </w:rPr>
        <w:t>ЧАК</w:t>
      </w:r>
    </w:p>
    <w:p w14:paraId="1073DC73" w14:textId="112F65CE" w:rsidR="00AC43A4" w:rsidRPr="007D5FD5" w:rsidRDefault="00AC43A4" w:rsidP="007D5FD5">
      <w:pPr>
        <w:pStyle w:val="ab"/>
        <w:rPr>
          <w:color w:val="00B050"/>
        </w:rPr>
      </w:pPr>
      <w:r w:rsidRPr="007D5FD5">
        <w:rPr>
          <w:color w:val="00B050"/>
        </w:rPr>
        <w:t>Чё за варенье?</w:t>
      </w:r>
    </w:p>
    <w:p w14:paraId="47DCE358" w14:textId="77777777" w:rsidR="00AC43A4" w:rsidRPr="007D5FD5" w:rsidRDefault="00AC43A4" w:rsidP="007D5FD5">
      <w:pPr>
        <w:pStyle w:val="a9"/>
        <w:rPr>
          <w:color w:val="00B050"/>
        </w:rPr>
      </w:pPr>
      <w:r w:rsidRPr="007D5FD5">
        <w:rPr>
          <w:color w:val="00B050"/>
        </w:rPr>
        <w:t>ОЛЕСЯ</w:t>
      </w:r>
    </w:p>
    <w:p w14:paraId="304F5C1A" w14:textId="626151B2" w:rsidR="00AC43A4" w:rsidRPr="007D5FD5" w:rsidRDefault="00AC43A4" w:rsidP="007D5FD5">
      <w:pPr>
        <w:pStyle w:val="ab"/>
        <w:rPr>
          <w:color w:val="00B050"/>
        </w:rPr>
      </w:pPr>
      <w:r w:rsidRPr="007D5FD5">
        <w:rPr>
          <w:color w:val="00B050"/>
        </w:rPr>
        <w:t>Инжир.</w:t>
      </w:r>
    </w:p>
    <w:p w14:paraId="6F8D21C4" w14:textId="77777777" w:rsidR="00AC43A4" w:rsidRPr="007D5FD5" w:rsidRDefault="00AC43A4" w:rsidP="007D5FD5">
      <w:pPr>
        <w:pStyle w:val="a9"/>
        <w:rPr>
          <w:color w:val="00B050"/>
        </w:rPr>
      </w:pPr>
      <w:r w:rsidRPr="007D5FD5">
        <w:rPr>
          <w:color w:val="00B050"/>
        </w:rPr>
        <w:t>ЧАК</w:t>
      </w:r>
    </w:p>
    <w:p w14:paraId="2A340E9E" w14:textId="4A880CE7" w:rsidR="00AC43A4" w:rsidRPr="007D5FD5" w:rsidRDefault="00AC43A4" w:rsidP="007D5FD5">
      <w:pPr>
        <w:pStyle w:val="ab"/>
        <w:rPr>
          <w:color w:val="00B050"/>
        </w:rPr>
      </w:pPr>
      <w:r w:rsidRPr="007D5FD5">
        <w:rPr>
          <w:color w:val="00B050"/>
        </w:rPr>
        <w:t>Колбасы нет?</w:t>
      </w:r>
    </w:p>
    <w:p w14:paraId="2A217A3F" w14:textId="77777777" w:rsidR="00AC43A4" w:rsidRPr="007D5FD5" w:rsidRDefault="00AC43A4" w:rsidP="007D5FD5">
      <w:pPr>
        <w:pStyle w:val="a9"/>
        <w:rPr>
          <w:color w:val="00B050"/>
        </w:rPr>
      </w:pPr>
      <w:r w:rsidRPr="007D5FD5">
        <w:rPr>
          <w:color w:val="00B050"/>
        </w:rPr>
        <w:t>ОЛЕСЯ</w:t>
      </w:r>
    </w:p>
    <w:p w14:paraId="125EDFD5" w14:textId="6063E1B1" w:rsidR="00AC43A4" w:rsidRPr="007D5FD5" w:rsidRDefault="00AC43A4" w:rsidP="007D5FD5">
      <w:pPr>
        <w:pStyle w:val="ab"/>
        <w:rPr>
          <w:color w:val="00B050"/>
        </w:rPr>
      </w:pPr>
      <w:r w:rsidRPr="007D5FD5">
        <w:rPr>
          <w:color w:val="00B050"/>
        </w:rPr>
        <w:t>Сейчас принесу.</w:t>
      </w:r>
    </w:p>
    <w:p w14:paraId="2F0DDF54" w14:textId="5CBDA719" w:rsidR="00AC43A4" w:rsidRPr="007D5FD5" w:rsidRDefault="00AC43A4" w:rsidP="00AC43A4">
      <w:pPr>
        <w:pStyle w:val="a7"/>
        <w:rPr>
          <w:color w:val="00B050"/>
        </w:rPr>
      </w:pPr>
      <w:r w:rsidRPr="007D5FD5">
        <w:rPr>
          <w:color w:val="00B050"/>
        </w:rPr>
        <w:t>Олеся уходит в кухню, Чак смотрит ей вслед влюблёнными глазами.</w:t>
      </w:r>
    </w:p>
    <w:p w14:paraId="0A08F987" w14:textId="77777777" w:rsidR="00916DB9" w:rsidRDefault="00230FC0" w:rsidP="00230FC0">
      <w:pPr>
        <w:pStyle w:val="a6"/>
      </w:pPr>
      <w:r>
        <w:t>14-10.</w:t>
      </w:r>
      <w:r>
        <w:tab/>
      </w:r>
      <w:r w:rsidR="00916DB9">
        <w:t xml:space="preserve">ИНТ. ДАЧА МАССЫ </w:t>
      </w:r>
      <w:r>
        <w:t>–</w:t>
      </w:r>
      <w:r w:rsidR="00916DB9">
        <w:t xml:space="preserve"> ДЕНЬ</w:t>
      </w:r>
    </w:p>
    <w:p w14:paraId="15595C1B" w14:textId="77777777" w:rsidR="00916DB9" w:rsidRDefault="00916DB9" w:rsidP="008C19CE">
      <w:pPr>
        <w:pStyle w:val="a7"/>
        <w:keepNext/>
        <w:keepLines/>
      </w:pPr>
      <w:r>
        <w:t>Стэлла стоит около плиты и помешивает на сковородке овощи. Позади стоят Вжик и Масса – как будто наблюдают за процессом, но сами разглядывают попу Стэллы.</w:t>
      </w:r>
    </w:p>
    <w:p w14:paraId="202F23CB" w14:textId="77777777" w:rsidR="00916DB9" w:rsidRPr="00230FC0" w:rsidRDefault="00916DB9" w:rsidP="00230FC0">
      <w:pPr>
        <w:pStyle w:val="a9"/>
        <w:rPr>
          <w:lang w:val="ru-RU"/>
        </w:rPr>
      </w:pPr>
      <w:r>
        <w:t>СТЭЛЛ</w:t>
      </w:r>
      <w:r w:rsidR="00230FC0">
        <w:rPr>
          <w:lang w:val="ru-RU"/>
        </w:rPr>
        <w:t>А</w:t>
      </w:r>
    </w:p>
    <w:p w14:paraId="4B7CEE20" w14:textId="77777777" w:rsidR="00916DB9" w:rsidRDefault="00916DB9" w:rsidP="00230FC0">
      <w:pPr>
        <w:pStyle w:val="ab"/>
      </w:pPr>
      <w:r>
        <w:t>Мальчики, принесите кто-нибудь свёклу.</w:t>
      </w:r>
    </w:p>
    <w:p w14:paraId="12C81121" w14:textId="77777777" w:rsidR="00916DB9" w:rsidRDefault="00916DB9" w:rsidP="00916DB9">
      <w:pPr>
        <w:pStyle w:val="a7"/>
      </w:pPr>
      <w:r>
        <w:t>Вжик и Масса срываются к погребу. Масса открывает дверцу и спускается первым. Вжик захлопывает за ним дверь и сверху ставит бочку. Снизу слышен стук. Вжик бер</w:t>
      </w:r>
      <w:r w:rsidR="00230FC0">
        <w:rPr>
          <w:lang w:val="ru-RU"/>
        </w:rPr>
        <w:t>ё</w:t>
      </w:r>
      <w:r>
        <w:t>т свёклу из пакета в кухне, отдаёт Стэлле.</w:t>
      </w:r>
    </w:p>
    <w:p w14:paraId="2045C7C0" w14:textId="77777777" w:rsidR="00916DB9" w:rsidRDefault="00916DB9" w:rsidP="00230FC0">
      <w:pPr>
        <w:pStyle w:val="a9"/>
      </w:pPr>
      <w:r>
        <w:t>ВЖИК</w:t>
      </w:r>
    </w:p>
    <w:p w14:paraId="300CE366" w14:textId="77777777" w:rsidR="00916DB9" w:rsidRDefault="00916DB9" w:rsidP="00230FC0">
      <w:pPr>
        <w:pStyle w:val="ab"/>
      </w:pPr>
      <w:r>
        <w:t>Держи, малыш. Ты не устала? Может, тебе немного спинку размять?</w:t>
      </w:r>
    </w:p>
    <w:p w14:paraId="797C80F0" w14:textId="77777777" w:rsidR="00916DB9" w:rsidRDefault="00916DB9" w:rsidP="00916DB9">
      <w:pPr>
        <w:pStyle w:val="a7"/>
      </w:pPr>
      <w:r>
        <w:t xml:space="preserve">Вжик массирует Стэлле плечи, она закрывает глаза от удовольствия. Вжик видит, как за её спиной появляется Масса, уже выбравшийся из подвала. Масса </w:t>
      </w:r>
      <w:r w:rsidR="00230FC0">
        <w:t>бьёт</w:t>
      </w:r>
      <w:r>
        <w:t xml:space="preserve"> рукой по косяку. Стэлла приходит в себя и отпихивает Вжика.</w:t>
      </w:r>
    </w:p>
    <w:p w14:paraId="386B82EE" w14:textId="77777777" w:rsidR="00916DB9" w:rsidRDefault="00916DB9" w:rsidP="00230FC0">
      <w:pPr>
        <w:pStyle w:val="a9"/>
      </w:pPr>
      <w:r>
        <w:t>МАССА</w:t>
      </w:r>
    </w:p>
    <w:p w14:paraId="0F8AB529" w14:textId="77777777" w:rsidR="00916DB9" w:rsidRDefault="00916DB9" w:rsidP="00230FC0">
      <w:pPr>
        <w:pStyle w:val="ab"/>
      </w:pPr>
      <w:r>
        <w:t>Вжик, иди морковь помой! Я картошку начищу. А если так помять ч</w:t>
      </w:r>
      <w:r w:rsidR="00230FC0">
        <w:rPr>
          <w:lang w:val="ru-RU"/>
        </w:rPr>
        <w:t>ё</w:t>
      </w:r>
      <w:r>
        <w:t>-то хочется, я картошки побольше оставлю, пюре намнёшь!</w:t>
      </w:r>
    </w:p>
    <w:p w14:paraId="5754B16C" w14:textId="77777777" w:rsidR="00916DB9" w:rsidRDefault="00916DB9" w:rsidP="00230FC0">
      <w:pPr>
        <w:pStyle w:val="a9"/>
      </w:pPr>
      <w:r>
        <w:t>СТЭЛЛА</w:t>
      </w:r>
    </w:p>
    <w:p w14:paraId="672759AB" w14:textId="65A081B4" w:rsidR="00916DB9" w:rsidRDefault="00916DB9" w:rsidP="00230FC0">
      <w:pPr>
        <w:pStyle w:val="ab"/>
      </w:pPr>
      <w:r>
        <w:t>Да, Вжик</w:t>
      </w:r>
      <w:r w:rsidR="00DA2E58">
        <w:rPr>
          <w:lang w:val="ru-RU"/>
        </w:rPr>
        <w:t>,</w:t>
      </w:r>
      <w:r>
        <w:t xml:space="preserve"> хватит отлынивать, иди, Массе помогай.</w:t>
      </w:r>
    </w:p>
    <w:p w14:paraId="6BA7E25D" w14:textId="77777777" w:rsidR="00916DB9" w:rsidRDefault="00916DB9" w:rsidP="00230FC0">
      <w:pPr>
        <w:pStyle w:val="a9"/>
      </w:pPr>
      <w:r>
        <w:t>ВЖИК</w:t>
      </w:r>
    </w:p>
    <w:p w14:paraId="22A4038C" w14:textId="77777777" w:rsidR="00916DB9" w:rsidRDefault="00916DB9" w:rsidP="00230FC0">
      <w:pPr>
        <w:pStyle w:val="ab"/>
      </w:pPr>
      <w:r>
        <w:t>Смысл ему помогать!? Там не рот, а продуктовый пылесос…</w:t>
      </w:r>
    </w:p>
    <w:p w14:paraId="0928CBC8" w14:textId="77777777" w:rsidR="00916DB9" w:rsidRDefault="00916DB9" w:rsidP="00916DB9">
      <w:pPr>
        <w:pStyle w:val="a7"/>
      </w:pPr>
      <w:r>
        <w:t xml:space="preserve">Вжик уходит мыть морковь. Сталкиваясь с Массой в дверном </w:t>
      </w:r>
      <w:r w:rsidR="00230FC0">
        <w:t>проёме</w:t>
      </w:r>
      <w:r>
        <w:t>, где Масса специально прижимает его грудью. Масса подходит к Стэлле.</w:t>
      </w:r>
    </w:p>
    <w:p w14:paraId="7D1E7ACA" w14:textId="77777777" w:rsidR="00916DB9" w:rsidRDefault="00916DB9" w:rsidP="00230FC0">
      <w:pPr>
        <w:pStyle w:val="a9"/>
      </w:pPr>
      <w:r>
        <w:t>МАССА</w:t>
      </w:r>
    </w:p>
    <w:p w14:paraId="15598DFF" w14:textId="77777777" w:rsidR="00916DB9" w:rsidRDefault="00916DB9" w:rsidP="00230FC0">
      <w:pPr>
        <w:pStyle w:val="ab"/>
      </w:pPr>
      <w:r>
        <w:t>Стэллка, а</w:t>
      </w:r>
      <w:r w:rsidR="00230FC0">
        <w:rPr>
          <w:lang w:val="ru-RU"/>
        </w:rPr>
        <w:t>,</w:t>
      </w:r>
      <w:r>
        <w:t xml:space="preserve"> может</w:t>
      </w:r>
      <w:r w:rsidR="00230FC0">
        <w:rPr>
          <w:lang w:val="ru-RU"/>
        </w:rPr>
        <w:t>,</w:t>
      </w:r>
      <w:r>
        <w:t xml:space="preserve"> тебе у плиты жарко? Так ты снимай всё, чтобы не ужариться. Давай, помогу…</w:t>
      </w:r>
    </w:p>
    <w:p w14:paraId="27A937CB" w14:textId="77777777" w:rsidR="00916DB9" w:rsidRDefault="00916DB9" w:rsidP="00916DB9">
      <w:pPr>
        <w:pStyle w:val="a7"/>
      </w:pPr>
      <w:r>
        <w:t>Масса потихоньку начинает тянуть пояс халата, Стэлла убирает его руки.</w:t>
      </w:r>
    </w:p>
    <w:p w14:paraId="21CE3D84" w14:textId="77777777" w:rsidR="00916DB9" w:rsidRDefault="00916DB9" w:rsidP="00230FC0">
      <w:pPr>
        <w:pStyle w:val="a9"/>
      </w:pPr>
      <w:r>
        <w:t>СТЭЛЛА</w:t>
      </w:r>
    </w:p>
    <w:p w14:paraId="001AB178" w14:textId="77777777" w:rsidR="00916DB9" w:rsidRDefault="00916DB9" w:rsidP="00230FC0">
      <w:pPr>
        <w:pStyle w:val="ab"/>
      </w:pPr>
      <w:r>
        <w:t>Картошку иди, раздень! А то я брошу нафиг эту готовку и пойду где-нибудь в кафе поем, а вы друг друга может</w:t>
      </w:r>
      <w:r w:rsidR="00230FC0">
        <w:rPr>
          <w:lang w:val="ru-RU"/>
        </w:rPr>
        <w:t>е</w:t>
      </w:r>
      <w:r>
        <w:t xml:space="preserve"> массировать и раздевать.</w:t>
      </w:r>
    </w:p>
    <w:p w14:paraId="1B170B22" w14:textId="77777777" w:rsidR="00916DB9" w:rsidRDefault="00916DB9" w:rsidP="00916DB9">
      <w:pPr>
        <w:pStyle w:val="a7"/>
      </w:pPr>
      <w:r>
        <w:t>Вжик заходит с морковью в руках.</w:t>
      </w:r>
    </w:p>
    <w:p w14:paraId="5E12D637" w14:textId="77777777" w:rsidR="00916DB9" w:rsidRDefault="00916DB9" w:rsidP="00230FC0">
      <w:pPr>
        <w:pStyle w:val="a9"/>
      </w:pPr>
      <w:r>
        <w:t>ВЖИК</w:t>
      </w:r>
    </w:p>
    <w:p w14:paraId="13B0F36B" w14:textId="77777777" w:rsidR="00916DB9" w:rsidRDefault="00916DB9" w:rsidP="00230FC0">
      <w:pPr>
        <w:pStyle w:val="ab"/>
      </w:pPr>
      <w:r>
        <w:t>Э, Масса. Там ч</w:t>
      </w:r>
      <w:r w:rsidR="00230FC0">
        <w:rPr>
          <w:lang w:val="ru-RU"/>
        </w:rPr>
        <w:t>ё</w:t>
      </w:r>
      <w:r>
        <w:t>-то из шланга вода не течёт. Иди, глянь.</w:t>
      </w:r>
    </w:p>
    <w:p w14:paraId="067717E2" w14:textId="77777777" w:rsidR="00916DB9" w:rsidRDefault="00916DB9" w:rsidP="00230FC0">
      <w:pPr>
        <w:pStyle w:val="a9"/>
      </w:pPr>
      <w:r>
        <w:t>МАССА</w:t>
      </w:r>
    </w:p>
    <w:p w14:paraId="21DBDB92" w14:textId="77777777" w:rsidR="00916DB9" w:rsidRDefault="00916DB9" w:rsidP="00230FC0">
      <w:pPr>
        <w:pStyle w:val="ab"/>
      </w:pPr>
      <w:r>
        <w:t>Я занят…</w:t>
      </w:r>
    </w:p>
    <w:p w14:paraId="0A8338CC" w14:textId="77777777" w:rsidR="00916DB9" w:rsidRDefault="00916DB9" w:rsidP="00230FC0">
      <w:pPr>
        <w:pStyle w:val="a9"/>
      </w:pPr>
      <w:r>
        <w:t>ВЖИК</w:t>
      </w:r>
    </w:p>
    <w:p w14:paraId="6726ABE5" w14:textId="1E4AD391" w:rsidR="00916DB9" w:rsidRDefault="00916DB9" w:rsidP="00230FC0">
      <w:pPr>
        <w:pStyle w:val="ab"/>
      </w:pPr>
      <w:r>
        <w:t>Иди, говорю, глянь шланг! Тебе</w:t>
      </w:r>
      <w:r w:rsidR="002879AF">
        <w:rPr>
          <w:lang w:val="ru-RU"/>
        </w:rPr>
        <w:t xml:space="preserve"> </w:t>
      </w:r>
      <w:r>
        <w:t xml:space="preserve">то пофиг, ты и с </w:t>
      </w:r>
      <w:r w:rsidR="00230FC0">
        <w:t>землёй</w:t>
      </w:r>
      <w:r>
        <w:t xml:space="preserve"> жрать можешь, а мы со Стэллой мытые овощи хотим. Да, Стэлла!?</w:t>
      </w:r>
    </w:p>
    <w:p w14:paraId="519D5C76" w14:textId="77777777" w:rsidR="00916DB9" w:rsidRDefault="00916DB9" w:rsidP="00230FC0">
      <w:pPr>
        <w:pStyle w:val="a9"/>
      </w:pPr>
      <w:r>
        <w:t>СТЭЛЛА</w:t>
      </w:r>
    </w:p>
    <w:p w14:paraId="1CF106C4" w14:textId="77777777" w:rsidR="00916DB9" w:rsidRDefault="00916DB9" w:rsidP="00230FC0">
      <w:pPr>
        <w:pStyle w:val="ab"/>
      </w:pPr>
      <w:r>
        <w:t>Конечно. Масса, ты ч</w:t>
      </w:r>
      <w:r w:rsidR="00230FC0">
        <w:rPr>
          <w:lang w:val="ru-RU"/>
        </w:rPr>
        <w:t>ё</w:t>
      </w:r>
      <w:r>
        <w:t xml:space="preserve"> поросёнок? Иди, чини воду!</w:t>
      </w:r>
    </w:p>
    <w:p w14:paraId="659D5642" w14:textId="77777777" w:rsidR="00916DB9" w:rsidRDefault="00916DB9" w:rsidP="00230FC0">
      <w:pPr>
        <w:pStyle w:val="a9"/>
      </w:pPr>
      <w:r>
        <w:t>МАССА</w:t>
      </w:r>
    </w:p>
    <w:p w14:paraId="6002FFA3" w14:textId="6FFBB5F7" w:rsidR="00916DB9" w:rsidRDefault="00916DB9" w:rsidP="00230FC0">
      <w:pPr>
        <w:pStyle w:val="ab"/>
      </w:pPr>
      <w:r>
        <w:t>Ну, ты</w:t>
      </w:r>
      <w:r w:rsidR="00DA2E58">
        <w:rPr>
          <w:lang w:val="ru-RU"/>
        </w:rPr>
        <w:t>,</w:t>
      </w:r>
      <w:r>
        <w:t xml:space="preserve"> Вжик</w:t>
      </w:r>
      <w:r w:rsidR="00DA2E58">
        <w:rPr>
          <w:lang w:val="ru-RU"/>
        </w:rPr>
        <w:t>,</w:t>
      </w:r>
      <w:r>
        <w:t xml:space="preserve"> и упырь. Я этот шланг починю и тебе из него клизму сделаю…</w:t>
      </w:r>
    </w:p>
    <w:p w14:paraId="6E15EC00" w14:textId="77777777" w:rsidR="00916DB9" w:rsidRDefault="00916DB9" w:rsidP="00916DB9">
      <w:pPr>
        <w:pStyle w:val="a7"/>
      </w:pPr>
      <w:r>
        <w:t>Масса психует, выходит из дома.</w:t>
      </w:r>
    </w:p>
    <w:p w14:paraId="5A0BA965" w14:textId="77777777" w:rsidR="00916DB9" w:rsidRPr="00484BBC" w:rsidRDefault="00925B07" w:rsidP="00925B07">
      <w:pPr>
        <w:pStyle w:val="a6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14-11</w:t>
      </w:r>
      <w:r w:rsidR="00BF0116" w:rsidRPr="00484BBC">
        <w:rPr>
          <w:strike/>
          <w:color w:val="A6A6A6" w:themeColor="background1" w:themeShade="A6"/>
        </w:rPr>
        <w:t>.</w:t>
      </w:r>
      <w:r w:rsidR="00BF0116" w:rsidRPr="00484BBC">
        <w:rPr>
          <w:strike/>
          <w:color w:val="A6A6A6" w:themeColor="background1" w:themeShade="A6"/>
        </w:rPr>
        <w:tab/>
      </w:r>
      <w:r w:rsidR="00916DB9" w:rsidRPr="00484BBC">
        <w:rPr>
          <w:strike/>
          <w:color w:val="A6A6A6" w:themeColor="background1" w:themeShade="A6"/>
        </w:rPr>
        <w:t xml:space="preserve">НАТ. </w:t>
      </w:r>
      <w:r w:rsidR="00BF0116" w:rsidRPr="00484BBC">
        <w:rPr>
          <w:strike/>
          <w:color w:val="A6A6A6" w:themeColor="background1" w:themeShade="A6"/>
        </w:rPr>
        <w:t>СТЕНДАП-</w:t>
      </w:r>
      <w:r w:rsidR="00916DB9" w:rsidRPr="00484BBC">
        <w:rPr>
          <w:strike/>
          <w:color w:val="A6A6A6" w:themeColor="background1" w:themeShade="A6"/>
        </w:rPr>
        <w:t>К</w:t>
      </w:r>
      <w:r w:rsidR="00BF0116" w:rsidRPr="00484BBC">
        <w:rPr>
          <w:strike/>
          <w:color w:val="A6A6A6" w:themeColor="background1" w:themeShade="A6"/>
        </w:rPr>
        <w:t>ЛУБ</w:t>
      </w:r>
      <w:r w:rsidR="00916DB9" w:rsidRPr="00484BBC">
        <w:rPr>
          <w:strike/>
          <w:color w:val="A6A6A6" w:themeColor="background1" w:themeShade="A6"/>
        </w:rPr>
        <w:t xml:space="preserve"> – ДЕНЬ</w:t>
      </w:r>
    </w:p>
    <w:p w14:paraId="0C6E6907" w14:textId="10FEA5A6" w:rsidR="00916DB9" w:rsidRPr="00484BBC" w:rsidRDefault="00916DB9" w:rsidP="0024547F">
      <w:pPr>
        <w:pStyle w:val="a7"/>
        <w:keepNext/>
        <w:keepLines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Чак подходит к кафе, возле которого стоит толпа молодых людей, все громко смеются. Чак подходит к охраннику</w:t>
      </w:r>
      <w:r w:rsidR="00BF0116" w:rsidRPr="00484BBC">
        <w:rPr>
          <w:strike/>
          <w:color w:val="A6A6A6" w:themeColor="background1" w:themeShade="A6"/>
          <w:lang w:val="ru-RU"/>
        </w:rPr>
        <w:t xml:space="preserve"> (</w:t>
      </w:r>
      <w:r w:rsidR="002879AF" w:rsidRPr="00484BBC">
        <w:rPr>
          <w:strike/>
          <w:color w:val="A6A6A6" w:themeColor="background1" w:themeShade="A6"/>
          <w:lang w:val="ru-RU"/>
        </w:rPr>
        <w:t>ОХРАННИК КЛУБА</w:t>
      </w:r>
      <w:r w:rsidR="00502807" w:rsidRPr="00484BBC">
        <w:rPr>
          <w:strike/>
          <w:color w:val="A6A6A6" w:themeColor="background1" w:themeShade="A6"/>
          <w:lang w:val="ru-RU"/>
        </w:rPr>
        <w:t xml:space="preserve"> 1</w:t>
      </w:r>
      <w:r w:rsidR="00BF0116" w:rsidRPr="00484BBC">
        <w:rPr>
          <w:strike/>
          <w:color w:val="A6A6A6" w:themeColor="background1" w:themeShade="A6"/>
          <w:lang w:val="ru-RU"/>
        </w:rPr>
        <w:t xml:space="preserve">) </w:t>
      </w:r>
      <w:r w:rsidRPr="00484BBC">
        <w:rPr>
          <w:strike/>
          <w:color w:val="A6A6A6" w:themeColor="background1" w:themeShade="A6"/>
        </w:rPr>
        <w:t xml:space="preserve"> на входе, который проверяет по списку.</w:t>
      </w:r>
    </w:p>
    <w:p w14:paraId="02BFE326" w14:textId="77777777" w:rsidR="00916DB9" w:rsidRPr="00484BBC" w:rsidRDefault="00502807" w:rsidP="00BF0116">
      <w:pPr>
        <w:pStyle w:val="a9"/>
        <w:rPr>
          <w:strike/>
          <w:color w:val="A6A6A6" w:themeColor="background1" w:themeShade="A6"/>
          <w:lang w:val="ru-RU"/>
        </w:rPr>
      </w:pPr>
      <w:r w:rsidRPr="00484BBC">
        <w:rPr>
          <w:strike/>
          <w:color w:val="A6A6A6" w:themeColor="background1" w:themeShade="A6"/>
          <w:lang w:val="ru-RU"/>
        </w:rPr>
        <w:t>ОХРАННИК КЛУБА 1</w:t>
      </w:r>
    </w:p>
    <w:p w14:paraId="1679E5B9" w14:textId="77777777" w:rsidR="00916DB9" w:rsidRPr="00484BBC" w:rsidRDefault="00916DB9" w:rsidP="00BF0116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Фамилия.</w:t>
      </w:r>
    </w:p>
    <w:p w14:paraId="5D6EB789" w14:textId="77777777" w:rsidR="00916DB9" w:rsidRPr="00484BBC" w:rsidRDefault="00916DB9" w:rsidP="00BF0116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ЧАК</w:t>
      </w:r>
    </w:p>
    <w:p w14:paraId="7B83DEA1" w14:textId="77777777" w:rsidR="00BF0116" w:rsidRPr="00484BBC" w:rsidRDefault="00916DB9" w:rsidP="00BF0116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Вот, Ивахненко, номер 7.</w:t>
      </w:r>
    </w:p>
    <w:p w14:paraId="0D00BADB" w14:textId="77777777" w:rsidR="00BF0116" w:rsidRPr="00484BBC" w:rsidRDefault="00916DB9" w:rsidP="00BF0116">
      <w:pPr>
        <w:pStyle w:val="ae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(</w:t>
      </w:r>
      <w:r w:rsidR="00BF0116" w:rsidRPr="00484BBC">
        <w:rPr>
          <w:strike/>
          <w:color w:val="A6A6A6" w:themeColor="background1" w:themeShade="A6"/>
        </w:rPr>
        <w:t>н</w:t>
      </w:r>
      <w:r w:rsidRPr="00484BBC">
        <w:rPr>
          <w:strike/>
          <w:color w:val="A6A6A6" w:themeColor="background1" w:themeShade="A6"/>
        </w:rPr>
        <w:t>аклоняется к списку)</w:t>
      </w:r>
    </w:p>
    <w:p w14:paraId="700D1A7A" w14:textId="77777777" w:rsidR="00916DB9" w:rsidRPr="00484BBC" w:rsidRDefault="00BF0116" w:rsidP="00BF0116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  <w:lang w:val="ru-RU"/>
        </w:rPr>
        <w:t>А</w:t>
      </w:r>
      <w:r w:rsidR="00916DB9" w:rsidRPr="00484BBC">
        <w:rPr>
          <w:strike/>
          <w:color w:val="A6A6A6" w:themeColor="background1" w:themeShade="A6"/>
        </w:rPr>
        <w:t xml:space="preserve"> кто там передо мною в шестёрках ходит… Агеенко какой-то…</w:t>
      </w:r>
    </w:p>
    <w:p w14:paraId="41BDBFFE" w14:textId="77777777" w:rsidR="00916DB9" w:rsidRPr="00484BBC" w:rsidRDefault="00916DB9" w:rsidP="00916DB9">
      <w:pPr>
        <w:pStyle w:val="a7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Чак поднимает глаза на охранника. Охранник смотрит на него с каменным лицом.</w:t>
      </w:r>
    </w:p>
    <w:p w14:paraId="277B4EEA" w14:textId="77777777" w:rsidR="00916DB9" w:rsidRPr="00484BBC" w:rsidRDefault="00916DB9" w:rsidP="00BF0116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ЧАК</w:t>
      </w:r>
    </w:p>
    <w:p w14:paraId="408F201A" w14:textId="77777777" w:rsidR="00916DB9" w:rsidRPr="00484BBC" w:rsidRDefault="00916DB9" w:rsidP="00BF0116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Хреново, тебе, наверное, без чувства юмора. Поэтому здесь стоишь.</w:t>
      </w:r>
    </w:p>
    <w:p w14:paraId="4DCF6F05" w14:textId="77777777" w:rsidR="00916DB9" w:rsidRPr="00484BBC" w:rsidRDefault="00916DB9" w:rsidP="00916DB9">
      <w:pPr>
        <w:pStyle w:val="a7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Чак уверенно заходит в клуб.</w:t>
      </w:r>
    </w:p>
    <w:p w14:paraId="6E2185E4" w14:textId="77777777" w:rsidR="00484BBC" w:rsidRDefault="00484BBC" w:rsidP="00484BBC">
      <w:pPr>
        <w:pStyle w:val="a6"/>
      </w:pPr>
      <w:r>
        <w:t>14-</w:t>
      </w:r>
      <w:r w:rsidRPr="00484BBC">
        <w:rPr>
          <w:strike/>
          <w:color w:val="A6A6A6" w:themeColor="background1" w:themeShade="A6"/>
        </w:rPr>
        <w:t>13</w:t>
      </w:r>
      <w:r>
        <w:t xml:space="preserve"> </w:t>
      </w:r>
      <w:r w:rsidRPr="00484BBC">
        <w:rPr>
          <w:color w:val="00B050"/>
        </w:rPr>
        <w:t>12</w:t>
      </w:r>
      <w:r>
        <w:t>.</w:t>
      </w:r>
      <w:r>
        <w:tab/>
        <w:t xml:space="preserve">ИНТ. ОСОБНЯК НОЛЯ </w:t>
      </w:r>
      <w:r w:rsidRPr="00484BBC">
        <w:rPr>
          <w:color w:val="00B050"/>
        </w:rPr>
        <w:t>(</w:t>
      </w:r>
      <w:r w:rsidRPr="00484BBC">
        <w:rPr>
          <w:caps w:val="0"/>
          <w:color w:val="00B050"/>
        </w:rPr>
        <w:t>гостиная</w:t>
      </w:r>
      <w:r w:rsidRPr="00484BBC">
        <w:rPr>
          <w:color w:val="00B050"/>
        </w:rPr>
        <w:t xml:space="preserve">) </w:t>
      </w:r>
      <w:r>
        <w:t>– ДЕНЬ</w:t>
      </w:r>
    </w:p>
    <w:p w14:paraId="171A6927" w14:textId="77777777" w:rsidR="00484BBC" w:rsidRPr="00484BBC" w:rsidRDefault="00484BBC" w:rsidP="00484BBC">
      <w:pPr>
        <w:pStyle w:val="a7"/>
        <w:keepNext/>
        <w:keepLines/>
        <w:rPr>
          <w:color w:val="00B050"/>
          <w:lang w:val="ru-RU"/>
        </w:rPr>
      </w:pPr>
      <w:r>
        <w:t>За столом обедают Даша и Лёша.</w:t>
      </w:r>
      <w:r>
        <w:rPr>
          <w:lang w:val="ru-RU"/>
        </w:rPr>
        <w:t xml:space="preserve"> </w:t>
      </w:r>
      <w:r w:rsidRPr="00484BBC">
        <w:rPr>
          <w:color w:val="00B050"/>
          <w:lang w:val="ru-RU"/>
        </w:rPr>
        <w:t>Тишина. Слышно, как по тарелке стучат приборы. Лёша посматривает на напряженную мать.</w:t>
      </w:r>
    </w:p>
    <w:p w14:paraId="6B40B13E" w14:textId="77777777" w:rsidR="00484BBC" w:rsidRDefault="00484BBC" w:rsidP="00484BBC">
      <w:pPr>
        <w:pStyle w:val="a9"/>
      </w:pPr>
      <w:r>
        <w:t>ДАША</w:t>
      </w:r>
    </w:p>
    <w:p w14:paraId="2BDC7A95" w14:textId="77777777" w:rsidR="00484BBC" w:rsidRDefault="00484BBC" w:rsidP="00484BBC">
      <w:pPr>
        <w:pStyle w:val="ab"/>
      </w:pPr>
      <w:r>
        <w:t>Как в институте дела?</w:t>
      </w:r>
    </w:p>
    <w:p w14:paraId="44575EB3" w14:textId="77777777" w:rsidR="00484BBC" w:rsidRDefault="00484BBC" w:rsidP="00484BBC">
      <w:pPr>
        <w:pStyle w:val="a9"/>
      </w:pPr>
      <w:r>
        <w:t>ЛЁША</w:t>
      </w:r>
    </w:p>
    <w:p w14:paraId="66D8D82F" w14:textId="77777777" w:rsidR="00484BBC" w:rsidRDefault="00484BBC" w:rsidP="00484BBC">
      <w:pPr>
        <w:pStyle w:val="ab"/>
      </w:pPr>
      <w:r>
        <w:t>Да всё отлично! Пару пранков снял.</w:t>
      </w:r>
    </w:p>
    <w:p w14:paraId="27EA7724" w14:textId="77777777" w:rsidR="00484BBC" w:rsidRDefault="00484BBC" w:rsidP="00484BBC">
      <w:pPr>
        <w:pStyle w:val="a9"/>
      </w:pPr>
      <w:r>
        <w:t>ДАША</w:t>
      </w:r>
    </w:p>
    <w:p w14:paraId="68E9616A" w14:textId="77777777" w:rsidR="00484BBC" w:rsidRDefault="00484BBC" w:rsidP="00484BBC">
      <w:pPr>
        <w:pStyle w:val="ab"/>
      </w:pPr>
      <w:r>
        <w:t>А учиться не!?</w:t>
      </w:r>
    </w:p>
    <w:p w14:paraId="5C4B0855" w14:textId="77777777" w:rsidR="00484BBC" w:rsidRDefault="00484BBC" w:rsidP="00484BBC">
      <w:pPr>
        <w:pStyle w:val="a9"/>
      </w:pPr>
      <w:r>
        <w:t>ЛЁША</w:t>
      </w:r>
    </w:p>
    <w:p w14:paraId="458B8324" w14:textId="77777777" w:rsidR="00484BBC" w:rsidRDefault="00484BBC" w:rsidP="00484BBC">
      <w:pPr>
        <w:pStyle w:val="ab"/>
      </w:pPr>
      <w:r>
        <w:t>Так я их на парах снял…</w:t>
      </w:r>
    </w:p>
    <w:p w14:paraId="1432C2E3" w14:textId="77777777" w:rsidR="00484BBC" w:rsidRDefault="00484BBC" w:rsidP="00484BBC">
      <w:pPr>
        <w:pStyle w:val="a7"/>
        <w:rPr>
          <w:color w:val="00B050"/>
          <w:lang w:val="ru-RU"/>
        </w:rPr>
      </w:pPr>
      <w:r w:rsidRPr="00484BBC">
        <w:rPr>
          <w:strike/>
          <w:color w:val="A6A6A6" w:themeColor="background1" w:themeShade="A6"/>
        </w:rPr>
        <w:t>Даша неодобрительно качает головой.</w:t>
      </w:r>
      <w:r w:rsidRPr="00484BBC">
        <w:rPr>
          <w:color w:val="A6A6A6" w:themeColor="background1" w:themeShade="A6"/>
          <w:lang w:val="ru-RU"/>
        </w:rPr>
        <w:t xml:space="preserve"> </w:t>
      </w:r>
      <w:r w:rsidRPr="00484BBC">
        <w:rPr>
          <w:color w:val="00B050"/>
          <w:lang w:val="ru-RU"/>
        </w:rPr>
        <w:t>Даша вроде бы хочет прокомментировать, но молчит.</w:t>
      </w:r>
    </w:p>
    <w:p w14:paraId="7A6B4AE3" w14:textId="77777777" w:rsidR="00484BBC" w:rsidRPr="00484BBC" w:rsidRDefault="00484BBC" w:rsidP="00484BBC">
      <w:pPr>
        <w:pStyle w:val="a9"/>
        <w:rPr>
          <w:color w:val="00B050"/>
          <w:lang w:val="ru-RU"/>
        </w:rPr>
      </w:pPr>
      <w:r w:rsidRPr="00484BBC">
        <w:rPr>
          <w:color w:val="00B050"/>
          <w:lang w:val="ru-RU"/>
        </w:rPr>
        <w:t>ЛЁША</w:t>
      </w:r>
    </w:p>
    <w:p w14:paraId="0124F129" w14:textId="77777777" w:rsidR="00484BBC" w:rsidRP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Ма. Ты ничё мне сказать не хочешь?</w:t>
      </w:r>
    </w:p>
    <w:p w14:paraId="01446DC4" w14:textId="77777777" w:rsidR="00484BBC" w:rsidRPr="00484BBC" w:rsidRDefault="00484BBC" w:rsidP="00484BBC">
      <w:pPr>
        <w:pStyle w:val="a9"/>
        <w:rPr>
          <w:color w:val="00B050"/>
          <w:lang w:val="ru-RU"/>
        </w:rPr>
      </w:pPr>
      <w:r w:rsidRPr="00484BBC">
        <w:rPr>
          <w:color w:val="00B050"/>
          <w:lang w:val="ru-RU"/>
        </w:rPr>
        <w:t>ДАША</w:t>
      </w:r>
    </w:p>
    <w:p w14:paraId="3933B0B3" w14:textId="77777777" w:rsidR="00484BBC" w:rsidRP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Хочу.</w:t>
      </w:r>
    </w:p>
    <w:p w14:paraId="0F0EA6B8" w14:textId="77777777" w:rsidR="00484BBC" w:rsidRPr="00484BBC" w:rsidRDefault="00484BBC" w:rsidP="00484BBC">
      <w:pPr>
        <w:pStyle w:val="a7"/>
        <w:rPr>
          <w:color w:val="00B050"/>
        </w:rPr>
      </w:pPr>
      <w:r w:rsidRPr="00484BBC">
        <w:rPr>
          <w:color w:val="00B050"/>
        </w:rPr>
        <w:t>Лёша ждёт, с интересом рассматривая мать.</w:t>
      </w:r>
    </w:p>
    <w:p w14:paraId="401EAA59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</w:t>
      </w:r>
    </w:p>
    <w:p w14:paraId="7379F970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Сынок… скажи, пожалуйста… Как бы ты отнёсся к тому, что мы с папой развелись?</w:t>
      </w:r>
    </w:p>
    <w:p w14:paraId="2963271D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ЛЁША</w:t>
      </w:r>
    </w:p>
    <w:p w14:paraId="5BE04CE3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О, приехали… Гульнул, значит, папаша… А мне говорил: кошка поцарапала… Так и думал, что это ты.</w:t>
      </w:r>
    </w:p>
    <w:p w14:paraId="46F29A00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</w:t>
      </w:r>
    </w:p>
    <w:p w14:paraId="640ABD4D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 ты что Лёша, это не я… И не изменял он мне.</w:t>
      </w:r>
    </w:p>
    <w:p w14:paraId="0B0D21DF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ЛЁША</w:t>
      </w:r>
    </w:p>
    <w:p w14:paraId="11D914E6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Значит, ты ему?</w:t>
      </w:r>
    </w:p>
    <w:p w14:paraId="50036776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</w:t>
      </w:r>
    </w:p>
    <w:p w14:paraId="2DA504A4" w14:textId="77777777" w:rsidR="00484BBC" w:rsidRPr="00484BBC" w:rsidRDefault="00484BBC" w:rsidP="00484BBC">
      <w:pPr>
        <w:pStyle w:val="ae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(смущённо)</w:t>
      </w:r>
    </w:p>
    <w:p w14:paraId="2EAFDB33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Нет. Просто понимаешь… разлюбила я его…</w:t>
      </w:r>
    </w:p>
    <w:p w14:paraId="2B790247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ЛЁША</w:t>
      </w:r>
    </w:p>
    <w:p w14:paraId="5C5933F6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А дом, денежки его? Тоже разлюбила?</w:t>
      </w:r>
    </w:p>
    <w:p w14:paraId="652B39DC" w14:textId="77777777" w:rsidR="00484BBC" w:rsidRPr="00484BBC" w:rsidRDefault="00484BBC" w:rsidP="00484BBC">
      <w:pPr>
        <w:pStyle w:val="a7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 слегка поперхнулась кофе.</w:t>
      </w:r>
    </w:p>
    <w:p w14:paraId="4657906D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</w:t>
      </w:r>
    </w:p>
    <w:p w14:paraId="284C87D5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Я с ним вообще-то не из-за этого…</w:t>
      </w:r>
    </w:p>
    <w:p w14:paraId="1B03AEE1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ЛЁША</w:t>
      </w:r>
    </w:p>
    <w:p w14:paraId="77589F90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Ага… Ты ещё скажи, что из-за красоты. Я чё его молодых фоток не видел? Честно говоря, мне повезло, что я на тебя похож… Только ему не говори. Я тут, кстати, недавно типочка застебал одного, что от них батя сбежал, а ты мне такой сюрприз.</w:t>
      </w:r>
    </w:p>
    <w:p w14:paraId="1DEE4F80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</w:t>
      </w:r>
    </w:p>
    <w:p w14:paraId="5A6CA276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Как застебал? Разве так можно?</w:t>
      </w:r>
    </w:p>
    <w:p w14:paraId="14A17537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ЛЁША</w:t>
      </w:r>
    </w:p>
    <w:p w14:paraId="111A8B7C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Блин, ма. Это ты, что</w:t>
      </w:r>
      <w:r w:rsidRPr="00484BBC">
        <w:rPr>
          <w:strike/>
          <w:color w:val="A6A6A6" w:themeColor="background1" w:themeShade="A6"/>
          <w:lang w:val="ru-RU"/>
        </w:rPr>
        <w:t xml:space="preserve"> </w:t>
      </w:r>
      <w:r w:rsidRPr="00484BBC">
        <w:rPr>
          <w:strike/>
          <w:color w:val="A6A6A6" w:themeColor="background1" w:themeShade="A6"/>
        </w:rPr>
        <w:t>ли, мне комменты под видео оставляешь? Тоже самое пишут. Да у нас там давняя война. Я ему кличку дал – Четвёртый, а он обиделся.</w:t>
      </w:r>
    </w:p>
    <w:p w14:paraId="4265D8FB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</w:t>
      </w:r>
    </w:p>
    <w:p w14:paraId="5841F338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Хм. Кличка не обидная.</w:t>
      </w:r>
    </w:p>
    <w:p w14:paraId="751C839B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ЛЁША</w:t>
      </w:r>
    </w:p>
    <w:p w14:paraId="61F1D076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Я тоже так думаю.</w:t>
      </w:r>
    </w:p>
    <w:p w14:paraId="14D72226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</w:t>
      </w:r>
    </w:p>
    <w:p w14:paraId="1C45D922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А почему Четвёртый?</w:t>
      </w:r>
    </w:p>
    <w:p w14:paraId="3EA7B236" w14:textId="77777777" w:rsidR="00484BBC" w:rsidRPr="00484BBC" w:rsidRDefault="00484BBC" w:rsidP="00484BBC">
      <w:pPr>
        <w:pStyle w:val="a9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ЛЁША</w:t>
      </w:r>
    </w:p>
    <w:p w14:paraId="426C98AF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Его батя колбасный цех держит «Три хряка».</w:t>
      </w:r>
    </w:p>
    <w:p w14:paraId="5B2A4DF6" w14:textId="77777777" w:rsidR="00484BBC" w:rsidRPr="00484BBC" w:rsidRDefault="00484BBC" w:rsidP="00484BBC">
      <w:pPr>
        <w:pStyle w:val="ab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В общем, я не хочу в универ на метро ездить. И как Четвёртый курьером работать до ночи. Так что, миритесь, давайте!</w:t>
      </w:r>
    </w:p>
    <w:p w14:paraId="00FDAEC9" w14:textId="77777777" w:rsidR="00484BBC" w:rsidRDefault="00484BBC" w:rsidP="00484BBC">
      <w:pPr>
        <w:pStyle w:val="a7"/>
        <w:rPr>
          <w:strike/>
          <w:color w:val="A6A6A6" w:themeColor="background1" w:themeShade="A6"/>
        </w:rPr>
      </w:pPr>
      <w:r w:rsidRPr="00484BBC">
        <w:rPr>
          <w:strike/>
          <w:color w:val="A6A6A6" w:themeColor="background1" w:themeShade="A6"/>
        </w:rPr>
        <w:t>Даша молча пьёт кофе.</w:t>
      </w:r>
    </w:p>
    <w:p w14:paraId="1F271563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ДАША</w:t>
      </w:r>
    </w:p>
    <w:p w14:paraId="396C2B91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Я хочу тебе сказать, что я бы хотела развестись с папой.</w:t>
      </w:r>
    </w:p>
    <w:p w14:paraId="05D02C4A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ЛЁША</w:t>
      </w:r>
    </w:p>
    <w:p w14:paraId="1E3FBD25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А кто из вас гульнул ты или он?</w:t>
      </w:r>
    </w:p>
    <w:p w14:paraId="0E47F901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ДАША</w:t>
      </w:r>
    </w:p>
    <w:p w14:paraId="7A28568E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Никто не гулял!</w:t>
      </w:r>
    </w:p>
    <w:p w14:paraId="788D7274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ЛЁША</w:t>
      </w:r>
    </w:p>
    <w:p w14:paraId="656CC97E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А чё тогда?</w:t>
      </w:r>
    </w:p>
    <w:p w14:paraId="197AE2A2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ДАША</w:t>
      </w:r>
    </w:p>
    <w:p w14:paraId="1A551DFF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Ты как разговариваешь со мной?!</w:t>
      </w:r>
    </w:p>
    <w:p w14:paraId="4E6C7B81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ЛЁША</w:t>
      </w:r>
    </w:p>
    <w:p w14:paraId="32CAE2B9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Нормально разговариваю, ма. Чё случилось то? Чё вы как кошка с собакой?</w:t>
      </w:r>
    </w:p>
    <w:p w14:paraId="2C68AB66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ДАША</w:t>
      </w:r>
    </w:p>
    <w:p w14:paraId="468439E0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Я не знаю поймёшь ты или нет. Это звучит так… я его разлюбила, понимаешь?</w:t>
      </w:r>
    </w:p>
    <w:p w14:paraId="59AD2DB3" w14:textId="77777777" w:rsidR="00484BBC" w:rsidRDefault="00484BBC" w:rsidP="00484BBC">
      <w:pPr>
        <w:pStyle w:val="a7"/>
        <w:rPr>
          <w:color w:val="00B050"/>
        </w:rPr>
      </w:pPr>
      <w:r w:rsidRPr="00484BBC">
        <w:rPr>
          <w:color w:val="00B050"/>
        </w:rPr>
        <w:t>Даша смотрит на сына в ожидании понимания, но Лёша ржёт.</w:t>
      </w:r>
    </w:p>
    <w:p w14:paraId="63BF185F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ЛЁША</w:t>
      </w:r>
    </w:p>
    <w:p w14:paraId="3516E761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А дом? Бабки его? Тоже разлюбила? Или чё? Старый стал для тебя, да? В постели не устраивает?</w:t>
      </w:r>
    </w:p>
    <w:p w14:paraId="4AB7392C" w14:textId="77777777" w:rsidR="00484BBC" w:rsidRDefault="00484BBC" w:rsidP="00484BBC">
      <w:pPr>
        <w:pStyle w:val="a7"/>
        <w:rPr>
          <w:color w:val="00B050"/>
        </w:rPr>
      </w:pPr>
      <w:r w:rsidRPr="00484BBC">
        <w:rPr>
          <w:color w:val="00B050"/>
        </w:rPr>
        <w:t>Даша вскакивает и даёт Лёше пощёчину. Лёша молча поднимается.</w:t>
      </w:r>
    </w:p>
    <w:p w14:paraId="72192B04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ЛЁША</w:t>
      </w:r>
    </w:p>
    <w:p w14:paraId="4A943715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Правда глаза колет, да?</w:t>
      </w:r>
    </w:p>
    <w:p w14:paraId="3311F992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ДАША</w:t>
      </w:r>
    </w:p>
    <w:p w14:paraId="53A020D1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Сынок, прости, пожалуйста.</w:t>
      </w:r>
    </w:p>
    <w:p w14:paraId="4117D668" w14:textId="77777777" w:rsidR="00484BBC" w:rsidRPr="00484BBC" w:rsidRDefault="00484BBC" w:rsidP="00484BBC">
      <w:pPr>
        <w:pStyle w:val="a9"/>
        <w:rPr>
          <w:color w:val="00B050"/>
        </w:rPr>
      </w:pPr>
      <w:r w:rsidRPr="00484BBC">
        <w:rPr>
          <w:color w:val="00B050"/>
        </w:rPr>
        <w:t>ЛЁША</w:t>
      </w:r>
    </w:p>
    <w:p w14:paraId="4A891D83" w14:textId="77777777" w:rsidR="00484BBC" w:rsidRDefault="00484BBC" w:rsidP="00484BBC">
      <w:pPr>
        <w:pStyle w:val="ab"/>
        <w:rPr>
          <w:color w:val="00B050"/>
        </w:rPr>
      </w:pPr>
      <w:r w:rsidRPr="00484BBC">
        <w:rPr>
          <w:color w:val="00B050"/>
        </w:rPr>
        <w:t>Я поехал. Мирись с папой. Так, как тебя он любит – никто любить не будет.</w:t>
      </w:r>
    </w:p>
    <w:p w14:paraId="093DFA3E" w14:textId="77777777" w:rsidR="00484BBC" w:rsidRPr="00484BBC" w:rsidRDefault="00484BBC" w:rsidP="00484BBC">
      <w:pPr>
        <w:pStyle w:val="a7"/>
        <w:rPr>
          <w:color w:val="00B050"/>
        </w:rPr>
      </w:pPr>
      <w:r w:rsidRPr="00484BBC">
        <w:rPr>
          <w:color w:val="00B050"/>
        </w:rPr>
        <w:t>Лёша уходит, оставив Дашу в одиночестве.</w:t>
      </w:r>
    </w:p>
    <w:p w14:paraId="29E2EA09" w14:textId="515BA043" w:rsidR="00916DB9" w:rsidRDefault="00BF0116" w:rsidP="00BF0116">
      <w:pPr>
        <w:pStyle w:val="a6"/>
      </w:pPr>
      <w:r>
        <w:t>14-</w:t>
      </w:r>
      <w:r w:rsidRPr="00484BBC">
        <w:rPr>
          <w:strike/>
          <w:color w:val="A6A6A6" w:themeColor="background1" w:themeShade="A6"/>
        </w:rPr>
        <w:t>12</w:t>
      </w:r>
      <w:r w:rsidR="00484BBC">
        <w:t xml:space="preserve"> </w:t>
      </w:r>
      <w:r w:rsidR="00484BBC" w:rsidRPr="00484BBC">
        <w:rPr>
          <w:color w:val="00B050"/>
        </w:rPr>
        <w:t>13</w:t>
      </w:r>
      <w:r>
        <w:t>.</w:t>
      </w:r>
      <w:r>
        <w:tab/>
      </w:r>
      <w:r w:rsidR="00916DB9">
        <w:t xml:space="preserve">ИНТ. </w:t>
      </w:r>
      <w:r>
        <w:t>СТЕНДАП-</w:t>
      </w:r>
      <w:r w:rsidR="00916DB9">
        <w:t>КЛУБ</w:t>
      </w:r>
      <w:r w:rsidR="004F102C">
        <w:t xml:space="preserve"> (</w:t>
      </w:r>
      <w:r w:rsidR="004F102C" w:rsidRPr="004F102C">
        <w:rPr>
          <w:caps w:val="0"/>
        </w:rPr>
        <w:t>зал</w:t>
      </w:r>
      <w:r w:rsidR="004F102C">
        <w:t>)</w:t>
      </w:r>
      <w:r w:rsidR="00916DB9">
        <w:t xml:space="preserve"> – ДЕНЬ</w:t>
      </w:r>
    </w:p>
    <w:p w14:paraId="7648939D" w14:textId="77777777" w:rsidR="00484BBC" w:rsidRDefault="00916DB9" w:rsidP="0024547F">
      <w:pPr>
        <w:pStyle w:val="a7"/>
        <w:keepNext/>
        <w:keepLines/>
        <w:rPr>
          <w:color w:val="A6A6A6" w:themeColor="background1" w:themeShade="A6"/>
          <w:lang w:val="ru-RU"/>
        </w:rPr>
      </w:pPr>
      <w:r w:rsidRPr="00484BBC">
        <w:rPr>
          <w:strike/>
          <w:color w:val="A6A6A6" w:themeColor="background1" w:themeShade="A6"/>
        </w:rPr>
        <w:t xml:space="preserve">Чак смотрит из-за кулис на </w:t>
      </w:r>
      <w:r w:rsidR="00BF0116" w:rsidRPr="00484BBC">
        <w:rPr>
          <w:strike/>
          <w:color w:val="A6A6A6" w:themeColor="background1" w:themeShade="A6"/>
          <w:lang w:val="ru-RU"/>
        </w:rPr>
        <w:t>СТЕНДАПЕРА</w:t>
      </w:r>
      <w:r w:rsidRPr="00484BBC">
        <w:rPr>
          <w:strike/>
          <w:color w:val="A6A6A6" w:themeColor="background1" w:themeShade="A6"/>
        </w:rPr>
        <w:t>, который выступает перед четырьмя организаторами, они сидят за столиками и смеются.</w:t>
      </w:r>
    </w:p>
    <w:p w14:paraId="01391F3C" w14:textId="403CC46E" w:rsidR="00916DB9" w:rsidRPr="00484BBC" w:rsidRDefault="00484BBC" w:rsidP="0024547F">
      <w:pPr>
        <w:pStyle w:val="a7"/>
        <w:keepNext/>
        <w:keepLines/>
        <w:rPr>
          <w:color w:val="00B050"/>
          <w:lang w:val="ru-RU"/>
        </w:rPr>
      </w:pPr>
      <w:r w:rsidRPr="00484BBC">
        <w:rPr>
          <w:color w:val="00B050"/>
          <w:lang w:val="ru-RU"/>
        </w:rPr>
        <w:t>На сцене, перед четырьмя организаторами выступает СТЕНДАПЕР.</w:t>
      </w:r>
    </w:p>
    <w:p w14:paraId="076FEA9C" w14:textId="7ED2BF04" w:rsidR="00916DB9" w:rsidRDefault="00916DB9" w:rsidP="00BF0116">
      <w:pPr>
        <w:pStyle w:val="a9"/>
      </w:pPr>
      <w:r>
        <w:t>СТЕНДАПЕР</w:t>
      </w:r>
    </w:p>
    <w:p w14:paraId="6B8823C9" w14:textId="7319E6F0" w:rsidR="00916DB9" w:rsidRDefault="00916DB9" w:rsidP="00BF0116">
      <w:pPr>
        <w:pStyle w:val="ab"/>
      </w:pPr>
      <w:r>
        <w:t>…</w:t>
      </w:r>
      <w:r w:rsidR="002879AF">
        <w:rPr>
          <w:lang w:val="ru-RU"/>
        </w:rPr>
        <w:t xml:space="preserve"> </w:t>
      </w:r>
      <w:r>
        <w:t>недавно привёл свою собаку к ветеринару, ей поставили какие-то прививки и выдали паспорт. Прикиньте? У дворняги есть паспорт. У меня друг Азер за этот документ столько слёз пролил, а тут дворняга…</w:t>
      </w:r>
    </w:p>
    <w:p w14:paraId="60D1B570" w14:textId="113DBC6A" w:rsidR="00916DB9" w:rsidRDefault="00916DB9" w:rsidP="00916DB9">
      <w:pPr>
        <w:pStyle w:val="a7"/>
      </w:pPr>
      <w:r>
        <w:t xml:space="preserve">Организаторы смеются. Чак </w:t>
      </w:r>
      <w:r w:rsidR="00B30787" w:rsidRPr="00B30787">
        <w:rPr>
          <w:color w:val="00B050"/>
        </w:rPr>
        <w:t xml:space="preserve">подсматривает из-за кулис и </w:t>
      </w:r>
      <w:r>
        <w:t xml:space="preserve">говорит стоящему рядом </w:t>
      </w:r>
      <w:r w:rsidR="00BF0116">
        <w:rPr>
          <w:lang w:val="ru-RU"/>
        </w:rPr>
        <w:t>УЧАСТНИКУ</w:t>
      </w:r>
      <w:r>
        <w:t>.</w:t>
      </w:r>
    </w:p>
    <w:p w14:paraId="682A82FF" w14:textId="77777777" w:rsidR="00916DB9" w:rsidRDefault="00916DB9" w:rsidP="00BF0116">
      <w:pPr>
        <w:pStyle w:val="a9"/>
      </w:pPr>
      <w:r>
        <w:t>ЧАК</w:t>
      </w:r>
    </w:p>
    <w:p w14:paraId="41F04D66" w14:textId="77777777" w:rsidR="00916DB9" w:rsidRDefault="00916DB9" w:rsidP="00BF0116">
      <w:pPr>
        <w:pStyle w:val="ab"/>
      </w:pPr>
      <w:r>
        <w:t>Фуфло какое-то… Ты, кстати, подальше от сцены отойди. Я следующий, обделаешься ещё от смеха…</w:t>
      </w:r>
    </w:p>
    <w:p w14:paraId="3AD616F3" w14:textId="77777777" w:rsidR="00916DB9" w:rsidRDefault="00916DB9" w:rsidP="00916DB9">
      <w:pPr>
        <w:pStyle w:val="a7"/>
      </w:pPr>
      <w:r>
        <w:t>Участник смотрит на Чака как на придурка. Чак идёт на сцену.</w:t>
      </w:r>
    </w:p>
    <w:p w14:paraId="423B3A66" w14:textId="77777777" w:rsidR="00916DB9" w:rsidRDefault="00916DB9" w:rsidP="00BF0116">
      <w:pPr>
        <w:pStyle w:val="a9"/>
      </w:pPr>
      <w:r>
        <w:t>ОРГАНИЗАТОР СТЕНДАПА 1</w:t>
      </w:r>
    </w:p>
    <w:p w14:paraId="753C37E3" w14:textId="77777777" w:rsidR="00916DB9" w:rsidRDefault="00916DB9" w:rsidP="00BF0116">
      <w:pPr>
        <w:pStyle w:val="ab"/>
      </w:pPr>
      <w:r>
        <w:t>Так, следующий… Сергей Чак Ивахненко!</w:t>
      </w:r>
    </w:p>
    <w:p w14:paraId="223901B1" w14:textId="77777777" w:rsidR="00916DB9" w:rsidRDefault="00916DB9" w:rsidP="00916DB9">
      <w:pPr>
        <w:pStyle w:val="a7"/>
      </w:pPr>
      <w:r>
        <w:t>Чак выходит на сцену.</w:t>
      </w:r>
    </w:p>
    <w:p w14:paraId="0002B175" w14:textId="77777777" w:rsidR="00916DB9" w:rsidRDefault="00916DB9" w:rsidP="009D1262">
      <w:pPr>
        <w:pStyle w:val="a9"/>
      </w:pPr>
      <w:r>
        <w:t>ЧАК</w:t>
      </w:r>
    </w:p>
    <w:p w14:paraId="025E73EE" w14:textId="77777777" w:rsidR="00916DB9" w:rsidRDefault="00916DB9" w:rsidP="009D1262">
      <w:pPr>
        <w:pStyle w:val="ab"/>
      </w:pPr>
      <w:r>
        <w:t>Здарова, мальчики, девочки, мальчики как девочки и девочки как мальчики. Меня зовут Чак!</w:t>
      </w:r>
    </w:p>
    <w:p w14:paraId="7C921B32" w14:textId="77777777" w:rsidR="00916DB9" w:rsidRDefault="00916DB9" w:rsidP="009D1262">
      <w:pPr>
        <w:pStyle w:val="a9"/>
      </w:pPr>
      <w:r>
        <w:t>ОРГАНИЗАТОР СТЕНДАПА 2</w:t>
      </w:r>
    </w:p>
    <w:p w14:paraId="0C2A3B83" w14:textId="77777777" w:rsidR="00916DB9" w:rsidRDefault="00916DB9" w:rsidP="009D1262">
      <w:pPr>
        <w:pStyle w:val="ab"/>
      </w:pPr>
      <w:r>
        <w:t>Ты микрофон возьми!</w:t>
      </w:r>
    </w:p>
    <w:p w14:paraId="4B39C2B7" w14:textId="77777777" w:rsidR="00916DB9" w:rsidRDefault="00916DB9" w:rsidP="009D1262">
      <w:pPr>
        <w:pStyle w:val="a9"/>
      </w:pPr>
      <w:r>
        <w:t>ЧАК</w:t>
      </w:r>
    </w:p>
    <w:p w14:paraId="01EFD42E" w14:textId="77777777" w:rsidR="009D1262" w:rsidRDefault="00916DB9" w:rsidP="008C19CE">
      <w:pPr>
        <w:pStyle w:val="ab"/>
        <w:keepNext/>
      </w:pPr>
      <w:r>
        <w:t>А, да блин…</w:t>
      </w:r>
    </w:p>
    <w:p w14:paraId="68AB9930" w14:textId="77777777" w:rsidR="009D1262" w:rsidRDefault="00916DB9" w:rsidP="009D1262">
      <w:pPr>
        <w:pStyle w:val="ae"/>
      </w:pPr>
      <w:r>
        <w:t>(бер</w:t>
      </w:r>
      <w:r w:rsidR="009D1262">
        <w:t>ё</w:t>
      </w:r>
      <w:r>
        <w:t>т микрофон)</w:t>
      </w:r>
    </w:p>
    <w:p w14:paraId="1A20B44A" w14:textId="77777777" w:rsidR="009D1262" w:rsidRDefault="00916DB9" w:rsidP="00F32740">
      <w:pPr>
        <w:pStyle w:val="ab"/>
        <w:keepNext/>
      </w:pPr>
      <w:r>
        <w:t>Ч</w:t>
      </w:r>
      <w:r w:rsidR="009D1262">
        <w:rPr>
          <w:lang w:val="ru-RU"/>
        </w:rPr>
        <w:t>ё</w:t>
      </w:r>
      <w:r>
        <w:t xml:space="preserve"> он на проводе, боитесь, что убежит!?</w:t>
      </w:r>
    </w:p>
    <w:p w14:paraId="73B129EF" w14:textId="77777777" w:rsidR="009D1262" w:rsidRDefault="00916DB9" w:rsidP="009D1262">
      <w:pPr>
        <w:pStyle w:val="ae"/>
      </w:pPr>
      <w:r>
        <w:t>(</w:t>
      </w:r>
      <w:r w:rsidR="009D1262">
        <w:t>с</w:t>
      </w:r>
      <w:r>
        <w:t>меётся)</w:t>
      </w:r>
    </w:p>
    <w:p w14:paraId="6EA2B8B9" w14:textId="2FEAD7A9" w:rsidR="009D1262" w:rsidRDefault="00916DB9" w:rsidP="00D46940">
      <w:pPr>
        <w:pStyle w:val="ab"/>
        <w:keepNext/>
      </w:pPr>
      <w:r>
        <w:t xml:space="preserve">Из жизни короче. Несём мы как-то в багажник </w:t>
      </w:r>
      <w:r w:rsidR="009D1262">
        <w:t>дирижёра</w:t>
      </w:r>
      <w:r>
        <w:t xml:space="preserve"> одного. Денег нам торчал. Выбегает какой-то хрен, </w:t>
      </w:r>
      <w:r w:rsidR="009D1262">
        <w:t>орёт</w:t>
      </w:r>
      <w:r>
        <w:t xml:space="preserve">: вы куда его тащите! Это мэтр! А я так смотрю на него и говорю: ну какой же это мэтр? Мэтр </w:t>
      </w:r>
      <w:r w:rsidR="002879AF">
        <w:rPr>
          <w:lang w:val="ru-RU"/>
        </w:rPr>
        <w:t>восемьдесят,</w:t>
      </w:r>
      <w:r>
        <w:t xml:space="preserve"> не меньше!</w:t>
      </w:r>
    </w:p>
    <w:p w14:paraId="739577A2" w14:textId="77777777" w:rsidR="009D1262" w:rsidRDefault="00D46940" w:rsidP="00D46940">
      <w:pPr>
        <w:pStyle w:val="a7"/>
        <w:rPr>
          <w:lang w:val="ru-RU"/>
        </w:rPr>
      </w:pPr>
      <w:r>
        <w:rPr>
          <w:lang w:val="ru-RU"/>
        </w:rPr>
        <w:t xml:space="preserve">Чак </w:t>
      </w:r>
      <w:r w:rsidR="009D1262">
        <w:rPr>
          <w:lang w:val="ru-RU"/>
        </w:rPr>
        <w:t>р</w:t>
      </w:r>
      <w:r w:rsidR="00916DB9">
        <w:t>жёт</w:t>
      </w:r>
      <w:r>
        <w:rPr>
          <w:lang w:val="ru-RU"/>
        </w:rPr>
        <w:t xml:space="preserve"> в тишине.</w:t>
      </w:r>
    </w:p>
    <w:p w14:paraId="481B6761" w14:textId="77777777" w:rsidR="00D46940" w:rsidRPr="00D46940" w:rsidRDefault="00D46940" w:rsidP="00D46940">
      <w:pPr>
        <w:pStyle w:val="a9"/>
        <w:rPr>
          <w:lang w:val="ru-RU"/>
        </w:rPr>
      </w:pPr>
      <w:r>
        <w:rPr>
          <w:lang w:val="ru-RU"/>
        </w:rPr>
        <w:t>ЧАК</w:t>
      </w:r>
    </w:p>
    <w:p w14:paraId="5E59D2DF" w14:textId="1C44979C" w:rsidR="00916DB9" w:rsidRDefault="00916DB9" w:rsidP="00D46940">
      <w:pPr>
        <w:pStyle w:val="ab"/>
        <w:keepNext/>
      </w:pPr>
      <w:r>
        <w:t>Ладно, я это</w:t>
      </w:r>
      <w:r w:rsidR="00B30787">
        <w:rPr>
          <w:lang w:val="ru-RU"/>
        </w:rPr>
        <w:t>…</w:t>
      </w:r>
      <w:r>
        <w:t xml:space="preserve"> красиво говорить не умею. Поэтому стих! Про </w:t>
      </w:r>
      <w:r w:rsidR="007D5AD6">
        <w:rPr>
          <w:lang w:val="ru-RU"/>
        </w:rPr>
        <w:t>девяносты</w:t>
      </w:r>
      <w:r>
        <w:t>е.</w:t>
      </w:r>
    </w:p>
    <w:p w14:paraId="36FB9EA9" w14:textId="77777777" w:rsidR="00916DB9" w:rsidRDefault="00916DB9" w:rsidP="00D46940">
      <w:pPr>
        <w:pStyle w:val="ab"/>
        <w:keepNext/>
      </w:pPr>
      <w:r>
        <w:t>Коммерсов надо душить,</w:t>
      </w:r>
    </w:p>
    <w:p w14:paraId="6E029794" w14:textId="77777777" w:rsidR="00916DB9" w:rsidRDefault="00916DB9" w:rsidP="009D1262">
      <w:pPr>
        <w:pStyle w:val="ab"/>
      </w:pPr>
      <w:r>
        <w:t>Но делать это умело!</w:t>
      </w:r>
    </w:p>
    <w:p w14:paraId="747DEEF7" w14:textId="77777777" w:rsidR="00916DB9" w:rsidRDefault="00916DB9" w:rsidP="009D1262">
      <w:pPr>
        <w:pStyle w:val="ab"/>
      </w:pPr>
      <w:r>
        <w:t>До шептунов напугать,</w:t>
      </w:r>
    </w:p>
    <w:p w14:paraId="1E4570A5" w14:textId="77777777" w:rsidR="00916DB9" w:rsidRDefault="00916DB9" w:rsidP="009D1262">
      <w:pPr>
        <w:pStyle w:val="ab"/>
      </w:pPr>
      <w:r>
        <w:t>Но не до хладного тела.</w:t>
      </w:r>
    </w:p>
    <w:p w14:paraId="68FF279B" w14:textId="77777777" w:rsidR="00916DB9" w:rsidRDefault="00916DB9" w:rsidP="00916DB9">
      <w:pPr>
        <w:pStyle w:val="a7"/>
      </w:pPr>
      <w:r>
        <w:t>Чак один смеётся. Организаторы не смеются, сидят в недоумении, перешёптываются. Чак спускается к ним.</w:t>
      </w:r>
    </w:p>
    <w:p w14:paraId="1F9F51F5" w14:textId="77777777" w:rsidR="00916DB9" w:rsidRDefault="00916DB9" w:rsidP="009D1262">
      <w:pPr>
        <w:pStyle w:val="a9"/>
      </w:pPr>
      <w:r>
        <w:t>ЧАК</w:t>
      </w:r>
    </w:p>
    <w:p w14:paraId="3E17E604" w14:textId="77777777" w:rsidR="00916DB9" w:rsidRDefault="00916DB9" w:rsidP="009D1262">
      <w:pPr>
        <w:pStyle w:val="ab"/>
      </w:pPr>
      <w:r>
        <w:t>Я так понимаю, вы тут в авторитете… Чё скажете?</w:t>
      </w:r>
    </w:p>
    <w:p w14:paraId="35E00244" w14:textId="77777777" w:rsidR="00916DB9" w:rsidRPr="009D1262" w:rsidRDefault="00916DB9" w:rsidP="009D1262">
      <w:pPr>
        <w:pStyle w:val="a9"/>
        <w:rPr>
          <w:lang w:val="ru-RU"/>
        </w:rPr>
      </w:pPr>
      <w:r>
        <w:t>ОРГАНИЗАТОР СТЕНДАПА</w:t>
      </w:r>
      <w:r w:rsidR="009D1262">
        <w:rPr>
          <w:lang w:val="ru-RU"/>
        </w:rPr>
        <w:t xml:space="preserve"> 1</w:t>
      </w:r>
    </w:p>
    <w:p w14:paraId="6DC3CA3C" w14:textId="77777777" w:rsidR="00916DB9" w:rsidRDefault="00916DB9" w:rsidP="009D1262">
      <w:pPr>
        <w:pStyle w:val="ab"/>
      </w:pPr>
      <w:r>
        <w:t>Эммм, чувак…</w:t>
      </w:r>
    </w:p>
    <w:p w14:paraId="0B325058" w14:textId="77777777" w:rsidR="00916DB9" w:rsidRDefault="00916DB9" w:rsidP="009D1262">
      <w:pPr>
        <w:pStyle w:val="a9"/>
      </w:pPr>
      <w:r>
        <w:t>ЧАК</w:t>
      </w:r>
    </w:p>
    <w:p w14:paraId="2440ECDA" w14:textId="77777777" w:rsidR="00916DB9" w:rsidRDefault="00916DB9" w:rsidP="009D1262">
      <w:pPr>
        <w:pStyle w:val="ab"/>
      </w:pPr>
      <w:r>
        <w:t>Чак…</w:t>
      </w:r>
    </w:p>
    <w:p w14:paraId="69CB3977" w14:textId="77777777" w:rsidR="00916DB9" w:rsidRPr="009D1262" w:rsidRDefault="00916DB9" w:rsidP="009D1262">
      <w:pPr>
        <w:pStyle w:val="a9"/>
        <w:rPr>
          <w:lang w:val="ru-RU"/>
        </w:rPr>
      </w:pPr>
      <w:r>
        <w:t>ОРГАНИЗАТОР СТЕНДАПА</w:t>
      </w:r>
      <w:r w:rsidR="009D1262">
        <w:rPr>
          <w:lang w:val="ru-RU"/>
        </w:rPr>
        <w:t xml:space="preserve"> 1</w:t>
      </w:r>
    </w:p>
    <w:p w14:paraId="34687501" w14:textId="77777777" w:rsidR="00916DB9" w:rsidRDefault="00916DB9" w:rsidP="009D1262">
      <w:pPr>
        <w:pStyle w:val="ab"/>
      </w:pPr>
      <w:r>
        <w:t>Ага, ок. Вот, смотри, дружище. Жанр у тебя, конечно, специфический, но нужен ещё опыт. Ну не верится тебе, что ты из 90-х… Просто говоришь какую-то не смешную информацию… Поэтому старайся, пиши, нарабатывай! Потом приходи.</w:t>
      </w:r>
    </w:p>
    <w:p w14:paraId="265D7AFC" w14:textId="77777777" w:rsidR="00916DB9" w:rsidRDefault="00916DB9" w:rsidP="00916DB9">
      <w:pPr>
        <w:pStyle w:val="a7"/>
      </w:pPr>
      <w:r>
        <w:t>Чак стоит на том же месте.</w:t>
      </w:r>
    </w:p>
    <w:p w14:paraId="6B43E44B" w14:textId="77777777" w:rsidR="00916DB9" w:rsidRPr="009D1262" w:rsidRDefault="00916DB9" w:rsidP="009D1262">
      <w:pPr>
        <w:pStyle w:val="a9"/>
        <w:rPr>
          <w:lang w:val="ru-RU"/>
        </w:rPr>
      </w:pPr>
      <w:r>
        <w:t>ОРГАНИЗАТОР СТЕНДАПА</w:t>
      </w:r>
      <w:r w:rsidR="009D1262">
        <w:rPr>
          <w:lang w:val="ru-RU"/>
        </w:rPr>
        <w:t xml:space="preserve"> 1</w:t>
      </w:r>
    </w:p>
    <w:p w14:paraId="269A0DC7" w14:textId="77777777" w:rsidR="00916DB9" w:rsidRDefault="00916DB9" w:rsidP="009D1262">
      <w:pPr>
        <w:pStyle w:val="ab"/>
      </w:pPr>
      <w:r>
        <w:t>Блин… Ну пока ты не проходишь…</w:t>
      </w:r>
    </w:p>
    <w:p w14:paraId="7F0F60EF" w14:textId="77777777" w:rsidR="00916DB9" w:rsidRDefault="00916DB9" w:rsidP="009D1262">
      <w:pPr>
        <w:pStyle w:val="a9"/>
      </w:pPr>
      <w:r>
        <w:t>ЧАК</w:t>
      </w:r>
    </w:p>
    <w:p w14:paraId="0C06A245" w14:textId="77777777" w:rsidR="00916DB9" w:rsidRDefault="00916DB9" w:rsidP="009D1262">
      <w:pPr>
        <w:pStyle w:val="ab"/>
      </w:pPr>
      <w:r>
        <w:t>Зато у меня кулак чётко проходит…</w:t>
      </w:r>
      <w:r w:rsidR="009D1262">
        <w:rPr>
          <w:lang w:val="ru-RU"/>
        </w:rPr>
        <w:t xml:space="preserve"> </w:t>
      </w:r>
      <w:r>
        <w:t>в челюсть! Щас тебе её сломаю, на своих стендапах будешь в бок улыбаться!</w:t>
      </w:r>
    </w:p>
    <w:p w14:paraId="758BE4D7" w14:textId="77777777" w:rsidR="00916DB9" w:rsidRDefault="00916DB9" w:rsidP="00916DB9">
      <w:pPr>
        <w:pStyle w:val="a7"/>
      </w:pPr>
      <w:r>
        <w:t>Чак за грудки вытаскивает организатора из-за стола. Ставит перед собой. Протягивает ему указательный палец. Остальные замерли в оцепенении.</w:t>
      </w:r>
    </w:p>
    <w:p w14:paraId="12D6F9A7" w14:textId="77777777" w:rsidR="00916DB9" w:rsidRDefault="00916DB9" w:rsidP="009D1262">
      <w:pPr>
        <w:pStyle w:val="a9"/>
      </w:pPr>
      <w:r>
        <w:t>ЧАК</w:t>
      </w:r>
    </w:p>
    <w:p w14:paraId="5C3444B9" w14:textId="77777777" w:rsidR="00916DB9" w:rsidRDefault="00916DB9" w:rsidP="009D1262">
      <w:pPr>
        <w:pStyle w:val="ab"/>
      </w:pPr>
      <w:r>
        <w:t>Дёргай!</w:t>
      </w:r>
    </w:p>
    <w:p w14:paraId="5C3D4ADE" w14:textId="77777777" w:rsidR="00916DB9" w:rsidRPr="009D1262" w:rsidRDefault="00916DB9" w:rsidP="009D1262">
      <w:pPr>
        <w:pStyle w:val="a9"/>
        <w:rPr>
          <w:lang w:val="ru-RU"/>
        </w:rPr>
      </w:pPr>
      <w:r>
        <w:t>ОРГАНИЗАТОР СТЕНДАПА</w:t>
      </w:r>
      <w:r w:rsidR="009D1262">
        <w:rPr>
          <w:lang w:val="ru-RU"/>
        </w:rPr>
        <w:t xml:space="preserve"> 1</w:t>
      </w:r>
    </w:p>
    <w:p w14:paraId="366E0270" w14:textId="77777777" w:rsidR="00916DB9" w:rsidRDefault="00916DB9" w:rsidP="009D1262">
      <w:pPr>
        <w:pStyle w:val="ab"/>
      </w:pPr>
      <w:r>
        <w:t>Слушай, чего тебе надо?</w:t>
      </w:r>
    </w:p>
    <w:p w14:paraId="356049B8" w14:textId="77777777" w:rsidR="00916DB9" w:rsidRDefault="00916DB9" w:rsidP="009D1262">
      <w:pPr>
        <w:pStyle w:val="a9"/>
      </w:pPr>
      <w:r>
        <w:t>ЧАК</w:t>
      </w:r>
    </w:p>
    <w:p w14:paraId="49F8F92D" w14:textId="77777777" w:rsidR="00916DB9" w:rsidRDefault="00916DB9" w:rsidP="009D1262">
      <w:pPr>
        <w:pStyle w:val="ab"/>
      </w:pPr>
      <w:r>
        <w:t>Ты либо меня сейчас дёргаешь за палец, либо я тебя за кадык, понял!?</w:t>
      </w:r>
    </w:p>
    <w:p w14:paraId="6F7C0B50" w14:textId="77777777" w:rsidR="00916DB9" w:rsidRDefault="00916DB9" w:rsidP="00916DB9">
      <w:pPr>
        <w:pStyle w:val="a7"/>
      </w:pPr>
      <w:r>
        <w:t>Организатор нехотя дёргает Чака за палец. Чак ставит ладонь ребром и трясёт рукой.</w:t>
      </w:r>
    </w:p>
    <w:p w14:paraId="04CADF59" w14:textId="77777777" w:rsidR="00916DB9" w:rsidRDefault="00916DB9" w:rsidP="009D1262">
      <w:pPr>
        <w:pStyle w:val="a9"/>
      </w:pPr>
      <w:r>
        <w:t>ЧАК</w:t>
      </w:r>
    </w:p>
    <w:p w14:paraId="75E7005E" w14:textId="77777777" w:rsidR="009D1262" w:rsidRDefault="00916DB9" w:rsidP="009D1262">
      <w:pPr>
        <w:pStyle w:val="ae"/>
      </w:pPr>
      <w:r>
        <w:t>(с яростью)</w:t>
      </w:r>
    </w:p>
    <w:p w14:paraId="3A060857" w14:textId="77777777" w:rsidR="00916DB9" w:rsidRDefault="00916DB9" w:rsidP="009D1262">
      <w:pPr>
        <w:pStyle w:val="ab"/>
      </w:pPr>
      <w:r>
        <w:t>Дрынь, дрынь, дрынь! Это бензопила завелась! Будем доски пилить!</w:t>
      </w:r>
    </w:p>
    <w:p w14:paraId="147AC48E" w14:textId="77777777" w:rsidR="00916DB9" w:rsidRDefault="00916DB9" w:rsidP="00916DB9">
      <w:pPr>
        <w:pStyle w:val="a7"/>
      </w:pPr>
      <w:r>
        <w:t xml:space="preserve">Чак со всей силы </w:t>
      </w:r>
      <w:r w:rsidR="009D1262">
        <w:t>бьёт</w:t>
      </w:r>
      <w:r>
        <w:t xml:space="preserve"> рукой по столу, где сидят организаторы, верхняя часть стола ломается пополам. Организаторы </w:t>
      </w:r>
      <w:r w:rsidR="009D1262">
        <w:t>ещё</w:t>
      </w:r>
      <w:r>
        <w:t xml:space="preserve"> не успевают прийти в себя, как Чак раскидывает их всех в разные стороны. Машет руками и ногами. Особенно </w:t>
      </w:r>
      <w:r w:rsidR="009D1262">
        <w:t>достаётся</w:t>
      </w:r>
      <w:r>
        <w:t xml:space="preserve"> </w:t>
      </w:r>
      <w:r w:rsidR="009D1262">
        <w:rPr>
          <w:lang w:val="ru-RU"/>
        </w:rPr>
        <w:t>О</w:t>
      </w:r>
      <w:r>
        <w:t>рганизатору стендапа</w:t>
      </w:r>
      <w:r w:rsidR="009D1262">
        <w:rPr>
          <w:lang w:val="ru-RU"/>
        </w:rPr>
        <w:t xml:space="preserve"> 1</w:t>
      </w:r>
      <w:r>
        <w:t>.</w:t>
      </w:r>
    </w:p>
    <w:p w14:paraId="44D331FC" w14:textId="77777777" w:rsidR="00916DB9" w:rsidRDefault="00916DB9" w:rsidP="009D1262">
      <w:pPr>
        <w:pStyle w:val="a9"/>
      </w:pPr>
      <w:r>
        <w:t xml:space="preserve">ОРГАНИЗАТОР </w:t>
      </w:r>
      <w:r w:rsidR="009D1262">
        <w:rPr>
          <w:lang w:val="ru-RU"/>
        </w:rPr>
        <w:t xml:space="preserve">СТЕНДАПА </w:t>
      </w:r>
      <w:r>
        <w:t>2</w:t>
      </w:r>
    </w:p>
    <w:p w14:paraId="75316570" w14:textId="77777777" w:rsidR="00916DB9" w:rsidRDefault="00916DB9" w:rsidP="009D1262">
      <w:pPr>
        <w:pStyle w:val="ab"/>
      </w:pPr>
      <w:r>
        <w:t>Охрана!!!</w:t>
      </w:r>
    </w:p>
    <w:p w14:paraId="030D722D" w14:textId="2BAE65A3" w:rsidR="00916DB9" w:rsidRDefault="00916DB9" w:rsidP="00916DB9">
      <w:pPr>
        <w:pStyle w:val="a7"/>
      </w:pPr>
      <w:r>
        <w:t xml:space="preserve">Забегают два здоровенных охранника и хватают Чака. Чак </w:t>
      </w:r>
      <w:r w:rsidR="009D1262">
        <w:t>рвётся</w:t>
      </w:r>
      <w:r>
        <w:t xml:space="preserve"> из их рук.</w:t>
      </w:r>
    </w:p>
    <w:p w14:paraId="3FE28F2C" w14:textId="77777777" w:rsidR="00916DB9" w:rsidRPr="00D46940" w:rsidRDefault="00916DB9" w:rsidP="00D46940">
      <w:pPr>
        <w:pStyle w:val="a9"/>
        <w:rPr>
          <w:lang w:val="ru-RU"/>
        </w:rPr>
      </w:pPr>
      <w:r>
        <w:t>ОРГАНИЗАТОР СТЕНДАПА</w:t>
      </w:r>
      <w:r w:rsidR="00D46940">
        <w:rPr>
          <w:lang w:val="ru-RU"/>
        </w:rPr>
        <w:t xml:space="preserve"> 1</w:t>
      </w:r>
    </w:p>
    <w:p w14:paraId="719B5F20" w14:textId="77777777" w:rsidR="00916DB9" w:rsidRDefault="00916DB9" w:rsidP="00D46940">
      <w:pPr>
        <w:pStyle w:val="ab"/>
      </w:pPr>
      <w:r>
        <w:t>Псих! Я на тебя заяву накатаю. Здесь стендап, а не бои без правил!</w:t>
      </w:r>
    </w:p>
    <w:p w14:paraId="709D4E26" w14:textId="77777777" w:rsidR="00916DB9" w:rsidRDefault="00916DB9" w:rsidP="00D46940">
      <w:pPr>
        <w:pStyle w:val="a9"/>
      </w:pPr>
      <w:r>
        <w:t>ЧАК</w:t>
      </w:r>
    </w:p>
    <w:p w14:paraId="5DCC0E00" w14:textId="77777777" w:rsidR="00916DB9" w:rsidRDefault="00916DB9" w:rsidP="00D46940">
      <w:pPr>
        <w:pStyle w:val="ab"/>
      </w:pPr>
      <w:r>
        <w:t>Жизнь покажет, кто под кем ляжет!</w:t>
      </w:r>
    </w:p>
    <w:p w14:paraId="7841FC20" w14:textId="77777777" w:rsidR="00916DB9" w:rsidRDefault="00916DB9" w:rsidP="00916DB9">
      <w:pPr>
        <w:pStyle w:val="a7"/>
      </w:pPr>
      <w:r>
        <w:t>Охранники выволакивают Чака из зала.</w:t>
      </w:r>
    </w:p>
    <w:p w14:paraId="1F42A82A" w14:textId="3CD56D81" w:rsidR="00916DB9" w:rsidRDefault="00A65588" w:rsidP="00A65588">
      <w:pPr>
        <w:pStyle w:val="a6"/>
      </w:pPr>
      <w:r>
        <w:t>14-14.</w:t>
      </w:r>
      <w:r>
        <w:tab/>
      </w:r>
      <w:r w:rsidR="00916DB9">
        <w:t>ИНТ. ДАЧА МАССЫ</w:t>
      </w:r>
      <w:r w:rsidR="0047241A">
        <w:t xml:space="preserve"> </w:t>
      </w:r>
      <w:r w:rsidR="0047241A" w:rsidRPr="0047241A">
        <w:rPr>
          <w:caps w:val="0"/>
          <w:color w:val="00B050"/>
        </w:rPr>
        <w:t>(комната)</w:t>
      </w:r>
      <w:r w:rsidR="00916DB9" w:rsidRPr="0047241A">
        <w:rPr>
          <w:color w:val="00B050"/>
        </w:rPr>
        <w:t xml:space="preserve"> </w:t>
      </w:r>
      <w:r w:rsidR="00916DB9">
        <w:t>– ДЕНЬ</w:t>
      </w:r>
    </w:p>
    <w:p w14:paraId="5B3A1BDD" w14:textId="77777777" w:rsidR="00916DB9" w:rsidRDefault="00916DB9" w:rsidP="008C19CE">
      <w:pPr>
        <w:pStyle w:val="a7"/>
        <w:keepNext/>
        <w:keepLines/>
      </w:pPr>
      <w:r>
        <w:t>Масса смотрит сериал на ноутбуке. Забегает радостный Вжик, держит руки за спиной.</w:t>
      </w:r>
    </w:p>
    <w:p w14:paraId="5F4BC77F" w14:textId="77777777" w:rsidR="00916DB9" w:rsidRDefault="00916DB9" w:rsidP="00A65588">
      <w:pPr>
        <w:pStyle w:val="a9"/>
      </w:pPr>
      <w:r>
        <w:t>ВЖИК</w:t>
      </w:r>
    </w:p>
    <w:p w14:paraId="793147A6" w14:textId="77777777" w:rsidR="00916DB9" w:rsidRDefault="00916DB9" w:rsidP="00A65588">
      <w:pPr>
        <w:pStyle w:val="ab"/>
      </w:pPr>
      <w:r>
        <w:t>Братан! Угадай, чё я для тебя купил?</w:t>
      </w:r>
    </w:p>
    <w:p w14:paraId="72969673" w14:textId="77777777" w:rsidR="00916DB9" w:rsidRDefault="00916DB9" w:rsidP="00A65588">
      <w:pPr>
        <w:pStyle w:val="a9"/>
      </w:pPr>
      <w:r>
        <w:t>МАССА</w:t>
      </w:r>
    </w:p>
    <w:p w14:paraId="1616B064" w14:textId="77777777" w:rsidR="00A65588" w:rsidRDefault="00916DB9" w:rsidP="00A65588">
      <w:pPr>
        <w:pStyle w:val="ae"/>
      </w:pPr>
      <w:r>
        <w:t>(принюхиваясь)</w:t>
      </w:r>
    </w:p>
    <w:p w14:paraId="7F79B47B" w14:textId="77777777" w:rsidR="00916DB9" w:rsidRDefault="00916DB9" w:rsidP="00A65588">
      <w:pPr>
        <w:pStyle w:val="ab"/>
      </w:pPr>
      <w:r>
        <w:t>Колбасу? Нет. Сыр? Хотя нет. Хоть бы колбасный сыр! А лучше два…</w:t>
      </w:r>
    </w:p>
    <w:p w14:paraId="7B0DCFD0" w14:textId="77777777" w:rsidR="00916DB9" w:rsidRDefault="00916DB9" w:rsidP="00A65588">
      <w:pPr>
        <w:pStyle w:val="a9"/>
      </w:pPr>
      <w:r>
        <w:t>ВЖИК</w:t>
      </w:r>
    </w:p>
    <w:p w14:paraId="5BEA4596" w14:textId="77777777" w:rsidR="00916DB9" w:rsidRDefault="00916DB9" w:rsidP="00A65588">
      <w:pPr>
        <w:pStyle w:val="ab"/>
      </w:pPr>
      <w:r>
        <w:t>Ещё лучше! Я купил тебе билет на фестиваль еды!</w:t>
      </w:r>
    </w:p>
    <w:p w14:paraId="457C8267" w14:textId="77777777" w:rsidR="00916DB9" w:rsidRDefault="00916DB9" w:rsidP="00A65588">
      <w:pPr>
        <w:pStyle w:val="a9"/>
      </w:pPr>
      <w:r>
        <w:t>МАССА</w:t>
      </w:r>
    </w:p>
    <w:p w14:paraId="54A38D5F" w14:textId="77777777" w:rsidR="00916DB9" w:rsidRDefault="00916DB9" w:rsidP="00A65588">
      <w:pPr>
        <w:pStyle w:val="ab"/>
      </w:pPr>
      <w:r>
        <w:t>Зашибиииись! А чё за тема?</w:t>
      </w:r>
    </w:p>
    <w:p w14:paraId="21735B31" w14:textId="77777777" w:rsidR="00916DB9" w:rsidRDefault="00916DB9" w:rsidP="00A65588">
      <w:pPr>
        <w:pStyle w:val="a9"/>
      </w:pPr>
      <w:r>
        <w:t>ВЖИК</w:t>
      </w:r>
    </w:p>
    <w:p w14:paraId="617E2CEF" w14:textId="77777777" w:rsidR="00916DB9" w:rsidRDefault="00916DB9" w:rsidP="00A65588">
      <w:pPr>
        <w:pStyle w:val="ab"/>
      </w:pPr>
      <w:r>
        <w:t xml:space="preserve">Короче, тебе понравится, там будет конкурс, поедание пиццы на скорость. Главный приз </w:t>
      </w:r>
      <w:r w:rsidR="00A65588">
        <w:rPr>
          <w:lang w:val="ru-RU"/>
        </w:rPr>
        <w:t>тысяча</w:t>
      </w:r>
      <w:r>
        <w:t xml:space="preserve"> хинкалей и пиво нахаляву. Сто пудов, тебе вкатит. Сегодня вечером в </w:t>
      </w:r>
      <w:r w:rsidR="00A65588">
        <w:rPr>
          <w:lang w:val="ru-RU"/>
        </w:rPr>
        <w:t>восемь</w:t>
      </w:r>
      <w:r>
        <w:t>.</w:t>
      </w:r>
    </w:p>
    <w:p w14:paraId="408EA743" w14:textId="77777777" w:rsidR="00916DB9" w:rsidRDefault="00916DB9" w:rsidP="00A65588">
      <w:pPr>
        <w:pStyle w:val="a9"/>
      </w:pPr>
      <w:r>
        <w:t>МАССА</w:t>
      </w:r>
    </w:p>
    <w:p w14:paraId="3BB39865" w14:textId="77777777" w:rsidR="00A65588" w:rsidRDefault="00916DB9" w:rsidP="008C19CE">
      <w:pPr>
        <w:pStyle w:val="ab"/>
        <w:keepNext/>
      </w:pPr>
      <w:r>
        <w:t>Блин, братуха, я щас заплачу…</w:t>
      </w:r>
    </w:p>
    <w:p w14:paraId="73EA3979" w14:textId="77777777" w:rsidR="00A65588" w:rsidRDefault="00916DB9" w:rsidP="00A65588">
      <w:pPr>
        <w:pStyle w:val="ae"/>
      </w:pPr>
      <w:r>
        <w:t>(обнимает Вжика)</w:t>
      </w:r>
    </w:p>
    <w:p w14:paraId="7BABCE8A" w14:textId="77777777" w:rsidR="00916DB9" w:rsidRDefault="00916DB9" w:rsidP="00A65588">
      <w:pPr>
        <w:pStyle w:val="ab"/>
      </w:pPr>
      <w:r>
        <w:t>А в честь чего? У меня Днюха через месяц.</w:t>
      </w:r>
    </w:p>
    <w:p w14:paraId="091F8071" w14:textId="77777777" w:rsidR="00916DB9" w:rsidRDefault="00916DB9" w:rsidP="00A65588">
      <w:pPr>
        <w:pStyle w:val="a9"/>
      </w:pPr>
      <w:r>
        <w:t>ВЖИК</w:t>
      </w:r>
    </w:p>
    <w:p w14:paraId="188F2FB7" w14:textId="77777777" w:rsidR="00916DB9" w:rsidRDefault="00916DB9" w:rsidP="00A65588">
      <w:pPr>
        <w:pStyle w:val="ab"/>
      </w:pPr>
      <w:r>
        <w:t>Да это не на Днюху. Так, приятное, корешу решил сделать.</w:t>
      </w:r>
    </w:p>
    <w:p w14:paraId="48264FF4" w14:textId="77777777" w:rsidR="00916DB9" w:rsidRDefault="00916DB9" w:rsidP="00A65588">
      <w:pPr>
        <w:pStyle w:val="a9"/>
      </w:pPr>
      <w:r>
        <w:t>МАССА</w:t>
      </w:r>
    </w:p>
    <w:p w14:paraId="00D620A1" w14:textId="77777777" w:rsidR="00916DB9" w:rsidRDefault="00916DB9" w:rsidP="00A65588">
      <w:pPr>
        <w:pStyle w:val="ab"/>
      </w:pPr>
      <w:r>
        <w:t>Спасибо, брат. Спасибо!</w:t>
      </w:r>
    </w:p>
    <w:p w14:paraId="31AE83ED" w14:textId="77777777" w:rsidR="00916DB9" w:rsidRDefault="00916DB9" w:rsidP="00916DB9">
      <w:pPr>
        <w:pStyle w:val="a7"/>
      </w:pPr>
      <w:r>
        <w:t xml:space="preserve">Вжик улыбается, </w:t>
      </w:r>
      <w:r w:rsidR="00A65588">
        <w:t>достаёт</w:t>
      </w:r>
      <w:r>
        <w:t xml:space="preserve"> из пакета бутылку «Амаретто» и свечи. Масса, нахмурившись, смотрит на Вжика.</w:t>
      </w:r>
    </w:p>
    <w:p w14:paraId="0F07E0DC" w14:textId="77777777" w:rsidR="00916DB9" w:rsidRDefault="00916DB9" w:rsidP="00A65588">
      <w:pPr>
        <w:pStyle w:val="a9"/>
      </w:pPr>
      <w:r>
        <w:t>МАССА</w:t>
      </w:r>
    </w:p>
    <w:p w14:paraId="3C4A1B05" w14:textId="77777777" w:rsidR="00916DB9" w:rsidRDefault="00916DB9" w:rsidP="00A65588">
      <w:pPr>
        <w:pStyle w:val="ab"/>
      </w:pPr>
      <w:r>
        <w:t>Стэл</w:t>
      </w:r>
      <w:r w:rsidR="000A298A">
        <w:rPr>
          <w:lang w:val="ru-RU"/>
        </w:rPr>
        <w:t>л</w:t>
      </w:r>
      <w:r>
        <w:t xml:space="preserve">кин любимый </w:t>
      </w:r>
      <w:r w:rsidR="00A65588">
        <w:t>ликёр</w:t>
      </w:r>
      <w:r>
        <w:t>?</w:t>
      </w:r>
    </w:p>
    <w:p w14:paraId="01FB6EC4" w14:textId="77777777" w:rsidR="00916DB9" w:rsidRDefault="00916DB9" w:rsidP="00A65588">
      <w:pPr>
        <w:pStyle w:val="a9"/>
      </w:pPr>
      <w:r>
        <w:t>ВЖИК</w:t>
      </w:r>
    </w:p>
    <w:p w14:paraId="25D50C34" w14:textId="77777777" w:rsidR="00916DB9" w:rsidRDefault="00916DB9" w:rsidP="00A65588">
      <w:pPr>
        <w:pStyle w:val="ab"/>
      </w:pPr>
      <w:r>
        <w:t>Ага… Да посидим вечером. Может, наконец, кровать твою использую по назначению.</w:t>
      </w:r>
    </w:p>
    <w:p w14:paraId="7941E6CE" w14:textId="77777777" w:rsidR="00916DB9" w:rsidRDefault="00916DB9" w:rsidP="00916DB9">
      <w:pPr>
        <w:pStyle w:val="a7"/>
      </w:pPr>
      <w:r>
        <w:t>Масса сминает билет и кидает Вжику в лицо.</w:t>
      </w:r>
    </w:p>
    <w:p w14:paraId="70405B5A" w14:textId="77777777" w:rsidR="00916DB9" w:rsidRDefault="00916DB9" w:rsidP="00A65588">
      <w:pPr>
        <w:pStyle w:val="a9"/>
      </w:pPr>
      <w:r>
        <w:t>ВЖИК</w:t>
      </w:r>
    </w:p>
    <w:p w14:paraId="6FFD88E6" w14:textId="77777777" w:rsidR="00916DB9" w:rsidRDefault="00916DB9" w:rsidP="00A65588">
      <w:pPr>
        <w:pStyle w:val="ab"/>
      </w:pPr>
      <w:r>
        <w:t>Ты чё творишь, свиная голова?!</w:t>
      </w:r>
    </w:p>
    <w:p w14:paraId="6C79CD79" w14:textId="77777777" w:rsidR="00916DB9" w:rsidRDefault="00916DB9" w:rsidP="00916DB9">
      <w:pPr>
        <w:pStyle w:val="a7"/>
      </w:pPr>
      <w:r>
        <w:t>Бросается на Массу. Они дерутся.</w:t>
      </w:r>
    </w:p>
    <w:p w14:paraId="17CC86C8" w14:textId="77777777" w:rsidR="00916DB9" w:rsidRDefault="00A65588" w:rsidP="00A65588">
      <w:pPr>
        <w:pStyle w:val="a6"/>
      </w:pPr>
      <w:r>
        <w:t>14-15.</w:t>
      </w:r>
      <w:r>
        <w:tab/>
        <w:t>НАТ</w:t>
      </w:r>
      <w:r w:rsidR="00916DB9">
        <w:t xml:space="preserve">. </w:t>
      </w:r>
      <w:r>
        <w:t xml:space="preserve">ДАЧА МАССЫ / ДЖИП КИЛЛЕРА </w:t>
      </w:r>
      <w:r w:rsidR="00916DB9">
        <w:t>– ДЕНЬ</w:t>
      </w:r>
    </w:p>
    <w:p w14:paraId="1C5B68D2" w14:textId="77777777" w:rsidR="00916DB9" w:rsidRDefault="00916DB9" w:rsidP="008C19CE">
      <w:pPr>
        <w:pStyle w:val="a7"/>
        <w:keepNext/>
        <w:keepLines/>
      </w:pPr>
      <w:r>
        <w:t>Чак и Фил подъезжают к даче.</w:t>
      </w:r>
    </w:p>
    <w:p w14:paraId="79D102AC" w14:textId="77777777" w:rsidR="00916DB9" w:rsidRDefault="00916DB9" w:rsidP="000A298A">
      <w:pPr>
        <w:pStyle w:val="a9"/>
      </w:pPr>
      <w:r>
        <w:t>ФИЛ</w:t>
      </w:r>
    </w:p>
    <w:p w14:paraId="62607E23" w14:textId="77777777" w:rsidR="00916DB9" w:rsidRDefault="00916DB9" w:rsidP="000A298A">
      <w:pPr>
        <w:pStyle w:val="ab"/>
      </w:pPr>
      <w:r>
        <w:t>Так, а чё ты в этом клубе днём забыл-то?</w:t>
      </w:r>
    </w:p>
    <w:p w14:paraId="2AD3F615" w14:textId="77777777" w:rsidR="00916DB9" w:rsidRDefault="00916DB9" w:rsidP="000A298A">
      <w:pPr>
        <w:pStyle w:val="a9"/>
      </w:pPr>
      <w:r>
        <w:t>ЧАК</w:t>
      </w:r>
    </w:p>
    <w:p w14:paraId="209456A7" w14:textId="77777777" w:rsidR="00916DB9" w:rsidRDefault="00916DB9" w:rsidP="000A298A">
      <w:pPr>
        <w:pStyle w:val="ab"/>
      </w:pPr>
      <w:r>
        <w:t>В кастинге участвовал. Хотел на сцене с шутками выступать.</w:t>
      </w:r>
    </w:p>
    <w:p w14:paraId="75CD0208" w14:textId="77777777" w:rsidR="00916DB9" w:rsidRDefault="00916DB9" w:rsidP="000A298A">
      <w:pPr>
        <w:pStyle w:val="a9"/>
      </w:pPr>
      <w:r>
        <w:t>ФИЛ</w:t>
      </w:r>
    </w:p>
    <w:p w14:paraId="54D3E40B" w14:textId="77777777" w:rsidR="00916DB9" w:rsidRDefault="00916DB9" w:rsidP="000A298A">
      <w:pPr>
        <w:pStyle w:val="ab"/>
      </w:pPr>
      <w:r>
        <w:t>И как успехи?</w:t>
      </w:r>
    </w:p>
    <w:p w14:paraId="5FE04CA4" w14:textId="77777777" w:rsidR="00916DB9" w:rsidRDefault="00916DB9" w:rsidP="000A298A">
      <w:pPr>
        <w:pStyle w:val="a9"/>
      </w:pPr>
      <w:r>
        <w:t>ЧАК</w:t>
      </w:r>
    </w:p>
    <w:p w14:paraId="3AE916D4" w14:textId="77777777" w:rsidR="000A298A" w:rsidRDefault="00916DB9" w:rsidP="007D5DEA">
      <w:pPr>
        <w:pStyle w:val="ab"/>
        <w:keepNext/>
      </w:pPr>
      <w:r>
        <w:t>Да там какие-то бандерлоги мне туфту толкают</w:t>
      </w:r>
    </w:p>
    <w:p w14:paraId="1B1DA865" w14:textId="77777777" w:rsidR="000A298A" w:rsidRDefault="00916DB9" w:rsidP="000A298A">
      <w:pPr>
        <w:pStyle w:val="ae"/>
      </w:pPr>
      <w:r>
        <w:t>(передразнивая)</w:t>
      </w:r>
    </w:p>
    <w:p w14:paraId="5BD1FB50" w14:textId="05AEC555" w:rsidR="00916DB9" w:rsidRDefault="00916DB9" w:rsidP="000A298A">
      <w:pPr>
        <w:pStyle w:val="ab"/>
      </w:pPr>
      <w:r>
        <w:t xml:space="preserve">«Нужен ооопыт. Не верится, что ты из </w:t>
      </w:r>
      <w:r w:rsidR="007D5DEA">
        <w:rPr>
          <w:lang w:val="ru-RU"/>
        </w:rPr>
        <w:t>девяносты</w:t>
      </w:r>
      <w:r>
        <w:t xml:space="preserve">х…» </w:t>
      </w:r>
      <w:r w:rsidR="00176C29" w:rsidRPr="00176C29">
        <w:rPr>
          <w:color w:val="00B050"/>
        </w:rPr>
        <w:t xml:space="preserve">…Короче, помощь нужна. </w:t>
      </w:r>
      <w:r>
        <w:t>В багажнике один раз прока</w:t>
      </w:r>
      <w:r w:rsidR="00176C29" w:rsidRPr="00176C29">
        <w:rPr>
          <w:color w:val="00B050"/>
          <w:lang w:val="ru-RU"/>
        </w:rPr>
        <w:t>тить</w:t>
      </w:r>
      <w:r w:rsidR="00176C29">
        <w:rPr>
          <w:color w:val="00B050"/>
          <w:lang w:val="ru-RU"/>
        </w:rPr>
        <w:t xml:space="preserve"> </w:t>
      </w:r>
      <w:r w:rsidR="00176C29" w:rsidRPr="00176C29">
        <w:rPr>
          <w:color w:val="00B050"/>
          <w:lang w:val="ru-RU"/>
        </w:rPr>
        <w:t>этих голубцов, а то Олеська будет думать, что я чмошник.</w:t>
      </w:r>
      <w:r>
        <w:t xml:space="preserve"> </w:t>
      </w:r>
      <w:r w:rsidRPr="00176C29">
        <w:rPr>
          <w:strike/>
          <w:color w:val="A6A6A6" w:themeColor="background1" w:themeShade="A6"/>
        </w:rPr>
        <w:t>поверится…</w:t>
      </w:r>
    </w:p>
    <w:p w14:paraId="21A316FD" w14:textId="77777777" w:rsidR="00916DB9" w:rsidRDefault="00916DB9" w:rsidP="00916DB9">
      <w:pPr>
        <w:pStyle w:val="a7"/>
      </w:pPr>
      <w:r>
        <w:t>Выходят из машины, идут к дому.</w:t>
      </w:r>
    </w:p>
    <w:p w14:paraId="08B5A31B" w14:textId="77777777" w:rsidR="00916DB9" w:rsidRDefault="00916DB9" w:rsidP="000A298A">
      <w:pPr>
        <w:pStyle w:val="a9"/>
      </w:pPr>
      <w:r>
        <w:t>ФИЛ</w:t>
      </w:r>
    </w:p>
    <w:p w14:paraId="3B3F0951" w14:textId="362315C3" w:rsidR="00916DB9" w:rsidRDefault="00176C29" w:rsidP="000A298A">
      <w:pPr>
        <w:pStyle w:val="ab"/>
      </w:pPr>
      <w:r w:rsidRPr="00176C29">
        <w:rPr>
          <w:color w:val="00B050"/>
        </w:rPr>
        <w:t>Да прокатим, ч</w:t>
      </w:r>
      <w:r>
        <w:rPr>
          <w:color w:val="00B050"/>
          <w:lang w:val="ru-RU"/>
        </w:rPr>
        <w:t>ё</w:t>
      </w:r>
      <w:r w:rsidRPr="00176C29">
        <w:rPr>
          <w:color w:val="00B050"/>
        </w:rPr>
        <w:t xml:space="preserve">. А </w:t>
      </w:r>
      <w:r w:rsidR="00916DB9" w:rsidRPr="00176C29">
        <w:rPr>
          <w:strike/>
          <w:color w:val="A6A6A6" w:themeColor="background1" w:themeShade="A6"/>
        </w:rPr>
        <w:t>То есть,</w:t>
      </w:r>
      <w:r w:rsidR="00916DB9" w:rsidRPr="00176C29">
        <w:rPr>
          <w:color w:val="A6A6A6" w:themeColor="background1" w:themeShade="A6"/>
        </w:rPr>
        <w:t xml:space="preserve"> </w:t>
      </w:r>
      <w:r w:rsidR="00916DB9">
        <w:t xml:space="preserve">ты </w:t>
      </w:r>
      <w:r w:rsidRPr="00176C29">
        <w:rPr>
          <w:color w:val="00B050"/>
          <w:lang w:val="ru-RU"/>
        </w:rPr>
        <w:t xml:space="preserve">реально </w:t>
      </w:r>
      <w:r w:rsidR="00916DB9">
        <w:t>решил в аншлаговцы податься</w:t>
      </w:r>
      <w:r>
        <w:rPr>
          <w:lang w:val="ru-RU"/>
        </w:rPr>
        <w:t xml:space="preserve"> </w:t>
      </w:r>
      <w:r w:rsidRPr="00176C29">
        <w:rPr>
          <w:color w:val="00B050"/>
          <w:lang w:val="ru-RU"/>
        </w:rPr>
        <w:t>или чисто для Олеськи</w:t>
      </w:r>
      <w:r w:rsidR="00916DB9">
        <w:t>?</w:t>
      </w:r>
    </w:p>
    <w:p w14:paraId="7C553F57" w14:textId="77777777" w:rsidR="00916DB9" w:rsidRDefault="00916DB9" w:rsidP="000A298A">
      <w:pPr>
        <w:pStyle w:val="a9"/>
      </w:pPr>
      <w:r>
        <w:t>ЧАК</w:t>
      </w:r>
    </w:p>
    <w:p w14:paraId="6D6BE16B" w14:textId="32C0E9CB" w:rsidR="00916DB9" w:rsidRDefault="00916DB9" w:rsidP="000A298A">
      <w:pPr>
        <w:pStyle w:val="ab"/>
      </w:pPr>
      <w:r w:rsidRPr="00176C29">
        <w:rPr>
          <w:strike/>
          <w:color w:val="A6A6A6" w:themeColor="background1" w:themeShade="A6"/>
        </w:rPr>
        <w:t>Типа того. Только они не очень</w:t>
      </w:r>
      <w:r w:rsidR="002879AF" w:rsidRPr="00176C29">
        <w:rPr>
          <w:strike/>
          <w:color w:val="A6A6A6" w:themeColor="background1" w:themeShade="A6"/>
          <w:lang w:val="ru-RU"/>
        </w:rPr>
        <w:t xml:space="preserve"> </w:t>
      </w:r>
      <w:r w:rsidRPr="00176C29">
        <w:rPr>
          <w:strike/>
          <w:color w:val="A6A6A6" w:themeColor="background1" w:themeShade="A6"/>
        </w:rPr>
        <w:t xml:space="preserve">то меня там ждут. Мы же </w:t>
      </w:r>
      <w:r w:rsidR="000A298A" w:rsidRPr="00176C29">
        <w:rPr>
          <w:strike/>
          <w:color w:val="A6A6A6" w:themeColor="background1" w:themeShade="A6"/>
        </w:rPr>
        <w:t>Стёпке</w:t>
      </w:r>
      <w:r w:rsidRPr="00176C29">
        <w:rPr>
          <w:strike/>
          <w:color w:val="A6A6A6" w:themeColor="background1" w:themeShade="A6"/>
        </w:rPr>
        <w:t xml:space="preserve"> обещали с криминалом завязать.  Хотел чем-то новым заняться.</w:t>
      </w:r>
      <w:r w:rsidRPr="00176C29">
        <w:rPr>
          <w:color w:val="A6A6A6" w:themeColor="background1" w:themeShade="A6"/>
        </w:rPr>
        <w:t xml:space="preserve"> </w:t>
      </w:r>
      <w:r w:rsidR="00176C29" w:rsidRPr="00176C29">
        <w:rPr>
          <w:color w:val="00B050"/>
        </w:rPr>
        <w:t xml:space="preserve">Реально. Мне по чесноку надоела эта бандитская романтика. Мы как динозавры… Все вымерли, а мы остались. С Нолём решим вопрос, я в творчество уйду… </w:t>
      </w:r>
      <w:r>
        <w:t xml:space="preserve">А чё </w:t>
      </w:r>
      <w:r w:rsidR="000A298A">
        <w:t>ржёшь</w:t>
      </w:r>
      <w:r>
        <w:t>? Там, говорят, и бабос нормальный имеется…</w:t>
      </w:r>
    </w:p>
    <w:p w14:paraId="5EB3A69A" w14:textId="77777777" w:rsidR="00916DB9" w:rsidRDefault="00916DB9" w:rsidP="00916DB9">
      <w:pPr>
        <w:pStyle w:val="a7"/>
      </w:pPr>
      <w:r>
        <w:t>Разбивается окно дома, в Фила и Вжика летит разбитая бутылка вина. Фил и Вжик успевают отпрыгнуть. Смотрят на бутылку.</w:t>
      </w:r>
    </w:p>
    <w:p w14:paraId="2D0B4EF8" w14:textId="77777777" w:rsidR="00916DB9" w:rsidRDefault="00916DB9" w:rsidP="000A298A">
      <w:pPr>
        <w:pStyle w:val="a9"/>
      </w:pPr>
      <w:r>
        <w:t>ФИЛ</w:t>
      </w:r>
    </w:p>
    <w:p w14:paraId="25E13E96" w14:textId="77777777" w:rsidR="00916DB9" w:rsidRDefault="00916DB9" w:rsidP="000A298A">
      <w:pPr>
        <w:pStyle w:val="ab"/>
      </w:pPr>
      <w:r>
        <w:t>О, кто-то бухает с утра пораньше.</w:t>
      </w:r>
    </w:p>
    <w:p w14:paraId="4D2AC6B3" w14:textId="77777777" w:rsidR="00916DB9" w:rsidRDefault="00916DB9" w:rsidP="000A298A">
      <w:pPr>
        <w:pStyle w:val="a9"/>
      </w:pPr>
      <w:r>
        <w:t>ЧАК</w:t>
      </w:r>
    </w:p>
    <w:p w14:paraId="7D15A26E" w14:textId="2EF3C0CA" w:rsidR="00916DB9" w:rsidRDefault="002879AF" w:rsidP="000A298A">
      <w:pPr>
        <w:pStyle w:val="ab"/>
      </w:pPr>
      <w:r>
        <w:rPr>
          <w:lang w:val="ru-RU"/>
        </w:rPr>
        <w:t>Д</w:t>
      </w:r>
      <w:r w:rsidR="00916DB9">
        <w:t>а там</w:t>
      </w:r>
      <w:r>
        <w:rPr>
          <w:lang w:val="ru-RU"/>
        </w:rPr>
        <w:t>,</w:t>
      </w:r>
      <w:r w:rsidR="00916DB9">
        <w:t xml:space="preserve"> походу</w:t>
      </w:r>
      <w:r>
        <w:rPr>
          <w:lang w:val="ru-RU"/>
        </w:rPr>
        <w:t>,</w:t>
      </w:r>
      <w:r w:rsidR="00916DB9">
        <w:t xml:space="preserve"> махач! Завязали с криминалом, блин!</w:t>
      </w:r>
    </w:p>
    <w:p w14:paraId="42055B42" w14:textId="77777777" w:rsidR="00916DB9" w:rsidRDefault="00916DB9" w:rsidP="00916DB9">
      <w:pPr>
        <w:pStyle w:val="a7"/>
      </w:pPr>
      <w:r>
        <w:t>Фил и Чак бегут в дом.</w:t>
      </w:r>
    </w:p>
    <w:p w14:paraId="628AD235" w14:textId="48172FAE" w:rsidR="00916DB9" w:rsidRDefault="000A298A" w:rsidP="000A298A">
      <w:pPr>
        <w:pStyle w:val="a6"/>
      </w:pPr>
      <w:r>
        <w:t>14-16.</w:t>
      </w:r>
      <w:r>
        <w:tab/>
      </w:r>
      <w:r w:rsidR="00916DB9">
        <w:t xml:space="preserve">ИНТ. ДАЧА МАССЫ </w:t>
      </w:r>
      <w:r w:rsidR="0047241A" w:rsidRPr="0047241A">
        <w:rPr>
          <w:caps w:val="0"/>
          <w:color w:val="00B050"/>
        </w:rPr>
        <w:t>(комната)</w:t>
      </w:r>
      <w:r w:rsidR="0047241A">
        <w:rPr>
          <w:caps w:val="0"/>
          <w:color w:val="00B050"/>
        </w:rPr>
        <w:t xml:space="preserve"> </w:t>
      </w:r>
      <w:r w:rsidR="0047241A" w:rsidRPr="0047241A">
        <w:rPr>
          <w:caps w:val="0"/>
          <w:color w:val="000000" w:themeColor="text1"/>
        </w:rPr>
        <w:t>-</w:t>
      </w:r>
      <w:r w:rsidR="00916DB9" w:rsidRPr="0047241A">
        <w:rPr>
          <w:color w:val="00B050"/>
        </w:rPr>
        <w:t xml:space="preserve"> </w:t>
      </w:r>
      <w:r w:rsidR="00916DB9">
        <w:t>ДЕНЬ</w:t>
      </w:r>
    </w:p>
    <w:p w14:paraId="02AF364A" w14:textId="67DB802B" w:rsidR="00916DB9" w:rsidRDefault="00916DB9" w:rsidP="008C19CE">
      <w:pPr>
        <w:pStyle w:val="a7"/>
        <w:keepNext/>
        <w:keepLines/>
      </w:pPr>
      <w:r>
        <w:t>Масса сидит на Вжике, душит его. Вжик пальцами тычет Массе в глаза. Пацаны забегают, разнимают их. Чак поднимает и держит Массу. Фил поднимает кашляющего Вжика.</w:t>
      </w:r>
    </w:p>
    <w:p w14:paraId="16C2721A" w14:textId="77777777" w:rsidR="00916DB9" w:rsidRDefault="00916DB9" w:rsidP="000A298A">
      <w:pPr>
        <w:pStyle w:val="a9"/>
      </w:pPr>
      <w:r>
        <w:t>ФИЛА</w:t>
      </w:r>
    </w:p>
    <w:p w14:paraId="3CA01249" w14:textId="3659291F" w:rsidR="00916DB9" w:rsidRDefault="00916DB9" w:rsidP="000A298A">
      <w:pPr>
        <w:pStyle w:val="ab"/>
      </w:pPr>
      <w:r w:rsidRPr="00176C29">
        <w:rPr>
          <w:strike/>
          <w:color w:val="A6A6A6" w:themeColor="background1" w:themeShade="A6"/>
        </w:rPr>
        <w:t>Э, бойцы,</w:t>
      </w:r>
      <w:r w:rsidRPr="00176C29">
        <w:rPr>
          <w:color w:val="A6A6A6" w:themeColor="background1" w:themeShade="A6"/>
        </w:rPr>
        <w:t xml:space="preserve"> </w:t>
      </w:r>
      <w:r w:rsidR="00176C29" w:rsidRPr="00176C29">
        <w:rPr>
          <w:color w:val="00B050"/>
          <w:lang w:val="ru-RU"/>
        </w:rPr>
        <w:t>В</w:t>
      </w:r>
      <w:r>
        <w:t>ы чё вообще попутали, друг другу хари бить?!</w:t>
      </w:r>
    </w:p>
    <w:p w14:paraId="63EA45E5" w14:textId="77777777" w:rsidR="00916DB9" w:rsidRDefault="00916DB9" w:rsidP="000A298A">
      <w:pPr>
        <w:pStyle w:val="a9"/>
      </w:pPr>
      <w:r>
        <w:t>ВЖИК</w:t>
      </w:r>
    </w:p>
    <w:p w14:paraId="2D88580E" w14:textId="77777777" w:rsidR="00916DB9" w:rsidRDefault="00916DB9" w:rsidP="000A298A">
      <w:pPr>
        <w:pStyle w:val="ab"/>
      </w:pPr>
      <w:r>
        <w:t>Да пошёл ты, горилла тупая!</w:t>
      </w:r>
    </w:p>
    <w:p w14:paraId="62A6E035" w14:textId="77777777" w:rsidR="00916DB9" w:rsidRDefault="00916DB9" w:rsidP="000A298A">
      <w:pPr>
        <w:pStyle w:val="a9"/>
      </w:pPr>
      <w:r>
        <w:t>МАССА</w:t>
      </w:r>
    </w:p>
    <w:p w14:paraId="36F44A44" w14:textId="77777777" w:rsidR="000A298A" w:rsidRDefault="00916DB9" w:rsidP="007D5DEA">
      <w:pPr>
        <w:pStyle w:val="ab"/>
        <w:keepNext/>
      </w:pPr>
      <w:r>
        <w:t>Сам иди, гном…</w:t>
      </w:r>
    </w:p>
    <w:p w14:paraId="54D1D397" w14:textId="77777777" w:rsidR="000A298A" w:rsidRDefault="00916DB9" w:rsidP="000A298A">
      <w:pPr>
        <w:pStyle w:val="ae"/>
      </w:pPr>
      <w:r>
        <w:t>(думает)</w:t>
      </w:r>
    </w:p>
    <w:p w14:paraId="10AF2D3D" w14:textId="77777777" w:rsidR="00916DB9" w:rsidRDefault="00916DB9" w:rsidP="000A298A">
      <w:pPr>
        <w:pStyle w:val="ab"/>
      </w:pPr>
      <w:r>
        <w:t>тоже тупой!</w:t>
      </w:r>
    </w:p>
    <w:p w14:paraId="2B67276C" w14:textId="77777777" w:rsidR="00916DB9" w:rsidRDefault="00916DB9" w:rsidP="000A298A">
      <w:pPr>
        <w:pStyle w:val="a9"/>
      </w:pPr>
      <w:r>
        <w:t>ФИЛ</w:t>
      </w:r>
    </w:p>
    <w:p w14:paraId="2F601ECC" w14:textId="77777777" w:rsidR="00916DB9" w:rsidRDefault="00916DB9" w:rsidP="000A298A">
      <w:pPr>
        <w:pStyle w:val="ab"/>
      </w:pPr>
      <w:r>
        <w:t>Успокоились! Чё случилось?!</w:t>
      </w:r>
    </w:p>
    <w:p w14:paraId="158A334E" w14:textId="77777777" w:rsidR="00916DB9" w:rsidRDefault="00916DB9" w:rsidP="00916DB9">
      <w:pPr>
        <w:pStyle w:val="a7"/>
      </w:pPr>
      <w:r>
        <w:t>Масса вырывается из рук Чака.</w:t>
      </w:r>
    </w:p>
    <w:p w14:paraId="71DEFDD7" w14:textId="77777777" w:rsidR="00916DB9" w:rsidRDefault="00916DB9" w:rsidP="000A298A">
      <w:pPr>
        <w:pStyle w:val="a9"/>
      </w:pPr>
      <w:r>
        <w:t>МАССА</w:t>
      </w:r>
    </w:p>
    <w:p w14:paraId="12BD1E63" w14:textId="77777777" w:rsidR="00916DB9" w:rsidRDefault="00916DB9" w:rsidP="000A298A">
      <w:pPr>
        <w:pStyle w:val="ab"/>
      </w:pPr>
      <w:r>
        <w:t>Да прикинь, он решил со Стэллкой замутить за моей спиной!</w:t>
      </w:r>
    </w:p>
    <w:p w14:paraId="7C438A69" w14:textId="77777777" w:rsidR="00916DB9" w:rsidRDefault="00916DB9" w:rsidP="000A298A">
      <w:pPr>
        <w:pStyle w:val="a9"/>
      </w:pPr>
      <w:r>
        <w:t>ЧАК</w:t>
      </w:r>
    </w:p>
    <w:p w14:paraId="4621E52A" w14:textId="77777777" w:rsidR="00916DB9" w:rsidRDefault="00916DB9" w:rsidP="000A298A">
      <w:pPr>
        <w:pStyle w:val="ab"/>
      </w:pPr>
      <w:r>
        <w:t>Ооо… Запомните: пацаны неправы, когда дерутся из-за шалавы!</w:t>
      </w:r>
    </w:p>
    <w:p w14:paraId="1D616263" w14:textId="77777777" w:rsidR="00916DB9" w:rsidRDefault="00916DB9" w:rsidP="00916DB9">
      <w:pPr>
        <w:pStyle w:val="a7"/>
      </w:pPr>
      <w:r>
        <w:t xml:space="preserve">Вжик и Масса смотрят на Чака. Резко налетают на него. Чак успевает увернуться от удара Массы, сбрасывает с себя Вжика. </w:t>
      </w:r>
      <w:r w:rsidR="000A298A">
        <w:t>Даёт</w:t>
      </w:r>
      <w:r>
        <w:t xml:space="preserve"> подзатыльник Вжику, тот улетает на диван. Чак делает подсечку Массе, тот падает.</w:t>
      </w:r>
    </w:p>
    <w:p w14:paraId="3C08398C" w14:textId="77777777" w:rsidR="00916DB9" w:rsidRDefault="00916DB9" w:rsidP="000A298A">
      <w:pPr>
        <w:pStyle w:val="a9"/>
      </w:pPr>
      <w:r>
        <w:t>ЧАК</w:t>
      </w:r>
    </w:p>
    <w:p w14:paraId="22947193" w14:textId="77777777" w:rsidR="00916DB9" w:rsidRDefault="00916DB9" w:rsidP="000A298A">
      <w:pPr>
        <w:pStyle w:val="ab"/>
      </w:pPr>
      <w:r>
        <w:t>Угомонились оба! Братва, вы совсем шизанулись?!</w:t>
      </w:r>
    </w:p>
    <w:p w14:paraId="33D5D358" w14:textId="77777777" w:rsidR="00916DB9" w:rsidRDefault="00916DB9" w:rsidP="00916DB9">
      <w:pPr>
        <w:pStyle w:val="a7"/>
      </w:pPr>
      <w:r>
        <w:t>Чаку поступает звонок. Он выходит из дома.</w:t>
      </w:r>
    </w:p>
    <w:p w14:paraId="2D19A0A0" w14:textId="77777777" w:rsidR="00916DB9" w:rsidRDefault="000A298A" w:rsidP="000A298A">
      <w:pPr>
        <w:pStyle w:val="a6"/>
      </w:pPr>
      <w:r>
        <w:t>14-17.</w:t>
      </w:r>
      <w:r>
        <w:tab/>
      </w:r>
      <w:r w:rsidR="00916DB9">
        <w:t>НАТ. ДАЧИ</w:t>
      </w:r>
      <w:r w:rsidR="00C17BA7">
        <w:t xml:space="preserve"> МАССЫ – ДЕНЬ</w:t>
      </w:r>
    </w:p>
    <w:p w14:paraId="4B33E2CE" w14:textId="77777777" w:rsidR="00C17BA7" w:rsidRDefault="00916DB9" w:rsidP="008C19CE">
      <w:pPr>
        <w:pStyle w:val="a7"/>
        <w:keepNext/>
        <w:keepLines/>
      </w:pPr>
      <w:r>
        <w:t xml:space="preserve">Чак берёт трубку. Звонит </w:t>
      </w:r>
      <w:r w:rsidR="00C17BA7">
        <w:rPr>
          <w:lang w:val="ru-RU"/>
        </w:rPr>
        <w:t>О</w:t>
      </w:r>
      <w:r>
        <w:t>рганизатор стендапа</w:t>
      </w:r>
      <w:r w:rsidR="00C17BA7">
        <w:rPr>
          <w:lang w:val="ru-RU"/>
        </w:rPr>
        <w:t xml:space="preserve"> </w:t>
      </w:r>
      <w:r w:rsidR="004625C8">
        <w:rPr>
          <w:lang w:val="ru-RU"/>
        </w:rPr>
        <w:t>1</w:t>
      </w:r>
      <w:r>
        <w:t>.</w:t>
      </w:r>
    </w:p>
    <w:p w14:paraId="2090DA05" w14:textId="77777777" w:rsidR="00916DB9" w:rsidRDefault="00C17BA7" w:rsidP="00FD2A6F">
      <w:pPr>
        <w:pStyle w:val="af8"/>
        <w:keepNext/>
        <w:keepLines/>
      </w:pPr>
      <w:r>
        <w:t>Сплит экрана</w:t>
      </w:r>
    </w:p>
    <w:p w14:paraId="7008BBD8" w14:textId="77777777" w:rsidR="00916DB9" w:rsidRDefault="00916DB9" w:rsidP="00C17BA7">
      <w:pPr>
        <w:pStyle w:val="a9"/>
      </w:pPr>
      <w:r>
        <w:t>ЧАК</w:t>
      </w:r>
    </w:p>
    <w:p w14:paraId="1A1B38FE" w14:textId="77777777" w:rsidR="00916DB9" w:rsidRDefault="00916DB9" w:rsidP="00C17BA7">
      <w:pPr>
        <w:pStyle w:val="ab"/>
      </w:pPr>
      <w:r>
        <w:t>У аппарата!</w:t>
      </w:r>
    </w:p>
    <w:p w14:paraId="216634ED" w14:textId="77777777" w:rsidR="00916DB9" w:rsidRPr="00C17BA7" w:rsidRDefault="00916DB9" w:rsidP="00C17BA7">
      <w:pPr>
        <w:pStyle w:val="a9"/>
        <w:rPr>
          <w:lang w:val="ru-RU"/>
        </w:rPr>
      </w:pPr>
      <w:r>
        <w:t>ОРГАНИЗАТОР СТЕНДАПА</w:t>
      </w:r>
      <w:r w:rsidR="00C17BA7">
        <w:rPr>
          <w:lang w:val="ru-RU"/>
        </w:rPr>
        <w:t xml:space="preserve"> </w:t>
      </w:r>
      <w:r w:rsidR="004625C8">
        <w:rPr>
          <w:lang w:val="ru-RU"/>
        </w:rPr>
        <w:t>1</w:t>
      </w:r>
    </w:p>
    <w:p w14:paraId="69093AF7" w14:textId="1A1D9D45" w:rsidR="00916DB9" w:rsidRDefault="00916DB9" w:rsidP="00C17BA7">
      <w:pPr>
        <w:pStyle w:val="ab"/>
      </w:pPr>
      <w:r>
        <w:t xml:space="preserve">Здравствуйте, Сергей. Вы приходили на кастинг в стендап. Мы вам приносим свои извинения за тот инцидент. Там ещё один комик выступал в стиле </w:t>
      </w:r>
      <w:r w:rsidR="002879AF">
        <w:rPr>
          <w:lang w:val="ru-RU"/>
        </w:rPr>
        <w:t>девяностых</w:t>
      </w:r>
      <w:r>
        <w:t>, прямо так отвратительно, и мы подумали, что это вы… В общем, мы ошиблись…</w:t>
      </w:r>
    </w:p>
    <w:p w14:paraId="222811E4" w14:textId="77777777" w:rsidR="00916DB9" w:rsidRDefault="00916DB9" w:rsidP="000A298A">
      <w:pPr>
        <w:pStyle w:val="a9"/>
      </w:pPr>
      <w:r>
        <w:t>ЧАК</w:t>
      </w:r>
    </w:p>
    <w:p w14:paraId="76430A7A" w14:textId="77777777" w:rsidR="00916DB9" w:rsidRDefault="00916DB9" w:rsidP="000A298A">
      <w:pPr>
        <w:pStyle w:val="ab"/>
      </w:pPr>
      <w:r>
        <w:t>Ну нихрена себе! Вы не ошиблись, вы попутали! Я знал, что у меня смешно.</w:t>
      </w:r>
    </w:p>
    <w:p w14:paraId="04F5E26F" w14:textId="77777777" w:rsidR="00916DB9" w:rsidRPr="000A298A" w:rsidRDefault="00916DB9" w:rsidP="000A298A">
      <w:pPr>
        <w:pStyle w:val="a9"/>
        <w:rPr>
          <w:lang w:val="ru-RU"/>
        </w:rPr>
      </w:pPr>
      <w:r>
        <w:t>ОРГАНИЗАТОР СТЕНДАПА</w:t>
      </w:r>
      <w:r w:rsidR="000A298A">
        <w:rPr>
          <w:lang w:val="ru-RU"/>
        </w:rPr>
        <w:t xml:space="preserve"> </w:t>
      </w:r>
      <w:r w:rsidR="004625C8">
        <w:rPr>
          <w:lang w:val="ru-RU"/>
        </w:rPr>
        <w:t>1</w:t>
      </w:r>
    </w:p>
    <w:p w14:paraId="67FC7664" w14:textId="77777777" w:rsidR="00916DB9" w:rsidRDefault="00916DB9" w:rsidP="00C17BA7">
      <w:pPr>
        <w:pStyle w:val="ab"/>
      </w:pPr>
      <w:r>
        <w:t>Полностью согласен. И мы теперь знаем, что у вас смешно. Эммм… В общем мы предлагаем вам сольный концерт. На вас даже отдельная продажа билетов идёт.</w:t>
      </w:r>
    </w:p>
    <w:p w14:paraId="5B56D1C3" w14:textId="77777777" w:rsidR="00916DB9" w:rsidRDefault="00916DB9" w:rsidP="00C17BA7">
      <w:pPr>
        <w:pStyle w:val="a9"/>
      </w:pPr>
      <w:r>
        <w:t>ЧАК</w:t>
      </w:r>
    </w:p>
    <w:p w14:paraId="2CBA1436" w14:textId="77777777" w:rsidR="00916DB9" w:rsidRPr="00176C29" w:rsidRDefault="00916DB9" w:rsidP="00C17BA7">
      <w:pPr>
        <w:pStyle w:val="ab"/>
        <w:rPr>
          <w:strike/>
          <w:color w:val="A6A6A6" w:themeColor="background1" w:themeShade="A6"/>
        </w:rPr>
      </w:pPr>
      <w:r>
        <w:t>Во! Признали черти, когда вас вертят! Без базара. С билетов, кстати, долю мне отстегнёшь</w:t>
      </w:r>
      <w:r w:rsidRPr="00176C29">
        <w:rPr>
          <w:strike/>
          <w:color w:val="A6A6A6" w:themeColor="background1" w:themeShade="A6"/>
        </w:rPr>
        <w:t>, а то я тебе почки отстегну…</w:t>
      </w:r>
    </w:p>
    <w:p w14:paraId="79A62472" w14:textId="77777777" w:rsidR="00916DB9" w:rsidRPr="00C17BA7" w:rsidRDefault="00916DB9" w:rsidP="00C17BA7">
      <w:pPr>
        <w:pStyle w:val="a9"/>
        <w:rPr>
          <w:lang w:val="ru-RU"/>
        </w:rPr>
      </w:pPr>
      <w:r>
        <w:t>ОРГАНИЗАТОР СТЕНДАПА</w:t>
      </w:r>
      <w:r w:rsidR="00C17BA7">
        <w:rPr>
          <w:lang w:val="ru-RU"/>
        </w:rPr>
        <w:t xml:space="preserve"> </w:t>
      </w:r>
      <w:r w:rsidR="004625C8">
        <w:rPr>
          <w:lang w:val="ru-RU"/>
        </w:rPr>
        <w:t>1</w:t>
      </w:r>
    </w:p>
    <w:p w14:paraId="75D11888" w14:textId="77777777" w:rsidR="00916DB9" w:rsidRDefault="00916DB9" w:rsidP="00C17BA7">
      <w:pPr>
        <w:pStyle w:val="ab"/>
      </w:pPr>
      <w:r>
        <w:t>Да, конечно… будем ждать!</w:t>
      </w:r>
    </w:p>
    <w:p w14:paraId="71A701A1" w14:textId="77777777" w:rsidR="00916DB9" w:rsidRDefault="00916DB9" w:rsidP="00916DB9">
      <w:pPr>
        <w:pStyle w:val="a7"/>
      </w:pPr>
      <w:r>
        <w:t>Чак сбрасывает. Делает жест «ес». Заходит обратно в дом.</w:t>
      </w:r>
    </w:p>
    <w:p w14:paraId="2EF670CE" w14:textId="0CF833CA" w:rsidR="00916DB9" w:rsidRDefault="00C17BA7" w:rsidP="00C17BA7">
      <w:pPr>
        <w:pStyle w:val="a6"/>
      </w:pPr>
      <w:r>
        <w:t>14-18.</w:t>
      </w:r>
      <w:r>
        <w:tab/>
      </w:r>
      <w:r w:rsidR="00916DB9">
        <w:t xml:space="preserve">ИНТ. ДАЧА МАССЫ </w:t>
      </w:r>
      <w:r w:rsidR="0047241A" w:rsidRPr="0047241A">
        <w:rPr>
          <w:caps w:val="0"/>
          <w:color w:val="00B050"/>
        </w:rPr>
        <w:t>(комната)</w:t>
      </w:r>
      <w:r w:rsidR="0047241A">
        <w:rPr>
          <w:caps w:val="0"/>
          <w:color w:val="00B050"/>
        </w:rPr>
        <w:t xml:space="preserve"> </w:t>
      </w:r>
      <w:r w:rsidR="00916DB9">
        <w:t>– ДЕНЬ</w:t>
      </w:r>
    </w:p>
    <w:p w14:paraId="3F52574B" w14:textId="77777777" w:rsidR="00916DB9" w:rsidRDefault="00916DB9" w:rsidP="005A505D">
      <w:pPr>
        <w:pStyle w:val="a7"/>
        <w:keepNext/>
        <w:keepLines/>
      </w:pPr>
      <w:r>
        <w:t xml:space="preserve">Чак заходит в дом. За столом сидит Масса, напротив него </w:t>
      </w:r>
      <w:r w:rsidR="00C17BA7">
        <w:t>–</w:t>
      </w:r>
      <w:r>
        <w:t xml:space="preserve"> Вжик с двумя кусками ваты в носу. Сидят, отвернувшись друг от друга. Фил стоит, загораживая им обзор друг на друга.</w:t>
      </w:r>
    </w:p>
    <w:p w14:paraId="54EBA486" w14:textId="77777777" w:rsidR="00916DB9" w:rsidRDefault="00916DB9" w:rsidP="00C17BA7">
      <w:pPr>
        <w:pStyle w:val="a9"/>
      </w:pPr>
      <w:r>
        <w:t>ЧАК</w:t>
      </w:r>
    </w:p>
    <w:p w14:paraId="6F137F12" w14:textId="5D00C576" w:rsidR="00916DB9" w:rsidRDefault="00916DB9" w:rsidP="00E1534F">
      <w:pPr>
        <w:pStyle w:val="ab"/>
      </w:pPr>
      <w:r w:rsidRPr="00176C29">
        <w:rPr>
          <w:strike/>
          <w:color w:val="A6A6A6" w:themeColor="background1" w:themeShade="A6"/>
        </w:rPr>
        <w:t>Пацаны, новость кайфовая.</w:t>
      </w:r>
      <w:r w:rsidRPr="00176C29">
        <w:rPr>
          <w:color w:val="A6A6A6" w:themeColor="background1" w:themeShade="A6"/>
        </w:rPr>
        <w:t xml:space="preserve"> </w:t>
      </w:r>
      <w:r w:rsidR="00176C29" w:rsidRPr="00176C29">
        <w:rPr>
          <w:color w:val="00B050"/>
        </w:rPr>
        <w:t xml:space="preserve">Фил, голубцов в багажнике катать не будем. Они одумались – </w:t>
      </w:r>
      <w:r w:rsidR="00176C29" w:rsidRPr="00176C29">
        <w:rPr>
          <w:color w:val="00B050"/>
          <w:lang w:val="ru-RU"/>
        </w:rPr>
        <w:t>у</w:t>
      </w:r>
      <w:r w:rsidRPr="00176C29">
        <w:rPr>
          <w:color w:val="00B050"/>
        </w:rPr>
        <w:t xml:space="preserve"> </w:t>
      </w:r>
      <w:r>
        <w:t xml:space="preserve">меня вечером концерт! </w:t>
      </w:r>
      <w:r w:rsidRPr="00176C29">
        <w:rPr>
          <w:color w:val="00B050"/>
        </w:rPr>
        <w:t>Б</w:t>
      </w:r>
      <w:r w:rsidR="00176C29" w:rsidRPr="00176C29">
        <w:rPr>
          <w:color w:val="00B050"/>
          <w:lang w:val="ru-RU"/>
        </w:rPr>
        <w:t>ратва, б</w:t>
      </w:r>
      <w:r>
        <w:t>есплатно проведу.</w:t>
      </w:r>
      <w:r w:rsidR="00176C29">
        <w:rPr>
          <w:lang w:val="ru-RU"/>
        </w:rPr>
        <w:t xml:space="preserve"> </w:t>
      </w:r>
      <w:r w:rsidR="00176C29" w:rsidRPr="00176C29">
        <w:rPr>
          <w:color w:val="00B050"/>
          <w:lang w:val="ru-RU"/>
        </w:rPr>
        <w:t>Придёте?</w:t>
      </w:r>
      <w:r w:rsidRPr="00176C29">
        <w:rPr>
          <w:color w:val="00B050"/>
        </w:rPr>
        <w:t xml:space="preserve"> </w:t>
      </w:r>
      <w:r>
        <w:t>Масса, похаваешь за мой счёт…</w:t>
      </w:r>
    </w:p>
    <w:p w14:paraId="59FEBFF0" w14:textId="77777777" w:rsidR="00916DB9" w:rsidRDefault="00916DB9" w:rsidP="00C17BA7">
      <w:pPr>
        <w:pStyle w:val="a9"/>
      </w:pPr>
      <w:r>
        <w:t>МАССА</w:t>
      </w:r>
    </w:p>
    <w:p w14:paraId="1D163155" w14:textId="77777777" w:rsidR="00916DB9" w:rsidRDefault="00916DB9" w:rsidP="00E1534F">
      <w:pPr>
        <w:pStyle w:val="ab"/>
      </w:pPr>
      <w:r>
        <w:t>Не голодный…</w:t>
      </w:r>
    </w:p>
    <w:p w14:paraId="776F46DE" w14:textId="77777777" w:rsidR="00916DB9" w:rsidRPr="00176C29" w:rsidRDefault="00916DB9" w:rsidP="00C17BA7">
      <w:pPr>
        <w:pStyle w:val="a9"/>
        <w:rPr>
          <w:strike/>
          <w:color w:val="A6A6A6" w:themeColor="background1" w:themeShade="A6"/>
        </w:rPr>
      </w:pPr>
      <w:r w:rsidRPr="00176C29">
        <w:rPr>
          <w:strike/>
          <w:color w:val="A6A6A6" w:themeColor="background1" w:themeShade="A6"/>
        </w:rPr>
        <w:t>ЧАК</w:t>
      </w:r>
    </w:p>
    <w:p w14:paraId="02FEAD4F" w14:textId="77777777" w:rsidR="00916DB9" w:rsidRPr="00176C29" w:rsidRDefault="00916DB9" w:rsidP="00E1534F">
      <w:pPr>
        <w:pStyle w:val="ab"/>
        <w:rPr>
          <w:strike/>
          <w:color w:val="A6A6A6" w:themeColor="background1" w:themeShade="A6"/>
        </w:rPr>
      </w:pPr>
      <w:r w:rsidRPr="00176C29">
        <w:rPr>
          <w:strike/>
          <w:color w:val="A6A6A6" w:themeColor="background1" w:themeShade="A6"/>
        </w:rPr>
        <w:t>Вжик?</w:t>
      </w:r>
    </w:p>
    <w:p w14:paraId="7F4B7082" w14:textId="77777777" w:rsidR="00916DB9" w:rsidRPr="00176C29" w:rsidRDefault="00916DB9" w:rsidP="00C17BA7">
      <w:pPr>
        <w:pStyle w:val="a9"/>
        <w:rPr>
          <w:strike/>
          <w:color w:val="A6A6A6" w:themeColor="background1" w:themeShade="A6"/>
        </w:rPr>
      </w:pPr>
      <w:r w:rsidRPr="00176C29">
        <w:rPr>
          <w:strike/>
          <w:color w:val="A6A6A6" w:themeColor="background1" w:themeShade="A6"/>
        </w:rPr>
        <w:t>ВЖИК</w:t>
      </w:r>
    </w:p>
    <w:p w14:paraId="0C283001" w14:textId="77777777" w:rsidR="00916DB9" w:rsidRPr="00176C29" w:rsidRDefault="00916DB9" w:rsidP="00E1534F">
      <w:pPr>
        <w:pStyle w:val="ab"/>
        <w:rPr>
          <w:strike/>
          <w:color w:val="A6A6A6" w:themeColor="background1" w:themeShade="A6"/>
        </w:rPr>
      </w:pPr>
      <w:r w:rsidRPr="00176C29">
        <w:rPr>
          <w:strike/>
          <w:color w:val="A6A6A6" w:themeColor="background1" w:themeShade="A6"/>
        </w:rPr>
        <w:t>Если я с таким носом пойду, будут ржать не над тобой, а надо мной.</w:t>
      </w:r>
    </w:p>
    <w:p w14:paraId="7CC65BD2" w14:textId="77777777" w:rsidR="00916DB9" w:rsidRDefault="00916DB9" w:rsidP="00C17BA7">
      <w:pPr>
        <w:pStyle w:val="a9"/>
      </w:pPr>
      <w:r>
        <w:t>ЧАК</w:t>
      </w:r>
    </w:p>
    <w:p w14:paraId="60BD6FBD" w14:textId="77777777" w:rsidR="00916DB9" w:rsidRDefault="00916DB9" w:rsidP="00E1534F">
      <w:pPr>
        <w:pStyle w:val="ab"/>
      </w:pPr>
      <w:r>
        <w:t>Фил?</w:t>
      </w:r>
    </w:p>
    <w:p w14:paraId="5E748797" w14:textId="77777777" w:rsidR="00916DB9" w:rsidRDefault="00916DB9" w:rsidP="00C17BA7">
      <w:pPr>
        <w:pStyle w:val="a9"/>
      </w:pPr>
      <w:r>
        <w:t>ФИЛ</w:t>
      </w:r>
    </w:p>
    <w:p w14:paraId="37829535" w14:textId="207BDF16" w:rsidR="00916DB9" w:rsidRDefault="00916DB9" w:rsidP="00E1534F">
      <w:pPr>
        <w:pStyle w:val="ab"/>
      </w:pPr>
      <w:r>
        <w:t xml:space="preserve">Братан. Конечно, </w:t>
      </w:r>
      <w:r w:rsidRPr="00176C29">
        <w:rPr>
          <w:strike/>
          <w:color w:val="A6A6A6" w:themeColor="background1" w:themeShade="A6"/>
        </w:rPr>
        <w:t>поедем</w:t>
      </w:r>
      <w:r w:rsidR="00176C29">
        <w:rPr>
          <w:lang w:val="ru-RU"/>
        </w:rPr>
        <w:t xml:space="preserve"> </w:t>
      </w:r>
      <w:r w:rsidR="00176C29" w:rsidRPr="008C205B">
        <w:rPr>
          <w:color w:val="00B050"/>
          <w:lang w:val="ru-RU"/>
        </w:rPr>
        <w:t>придём</w:t>
      </w:r>
      <w:r>
        <w:t xml:space="preserve">! Все вместе! Этих двух </w:t>
      </w:r>
      <w:r w:rsidRPr="008C205B">
        <w:rPr>
          <w:strike/>
          <w:color w:val="A6A6A6" w:themeColor="background1" w:themeShade="A6"/>
        </w:rPr>
        <w:t>юмористов</w:t>
      </w:r>
      <w:r>
        <w:t xml:space="preserve"> я наедине не оставлю. А то перебьют друг друга</w:t>
      </w:r>
      <w:r w:rsidR="008C205B">
        <w:rPr>
          <w:lang w:val="ru-RU"/>
        </w:rPr>
        <w:t>,</w:t>
      </w:r>
      <w:r>
        <w:t xml:space="preserve"> и будем мы с тобой вдвоём с </w:t>
      </w:r>
      <w:r w:rsidR="00E1534F">
        <w:t>Нолём</w:t>
      </w:r>
      <w:r>
        <w:t xml:space="preserve"> бодаться.</w:t>
      </w:r>
    </w:p>
    <w:p w14:paraId="27A2D491" w14:textId="77777777" w:rsidR="00916DB9" w:rsidRDefault="00916DB9" w:rsidP="00C17BA7">
      <w:pPr>
        <w:pStyle w:val="a9"/>
      </w:pPr>
      <w:r>
        <w:t>ЧАК</w:t>
      </w:r>
    </w:p>
    <w:p w14:paraId="2CC18F00" w14:textId="77777777" w:rsidR="00916DB9" w:rsidRDefault="00916DB9" w:rsidP="00E1534F">
      <w:pPr>
        <w:pStyle w:val="ab"/>
      </w:pPr>
      <w:r>
        <w:t>Ну и ладушки! Я готовиться, а вы вечером подгребайте. Клуб тот же, откуда ты меня забирал.</w:t>
      </w:r>
    </w:p>
    <w:p w14:paraId="1897C20D" w14:textId="77777777" w:rsidR="00916DB9" w:rsidRDefault="00916DB9" w:rsidP="00C17BA7">
      <w:pPr>
        <w:pStyle w:val="a9"/>
      </w:pPr>
      <w:r>
        <w:t>ФИЛ</w:t>
      </w:r>
    </w:p>
    <w:p w14:paraId="10FC3867" w14:textId="77777777" w:rsidR="00916DB9" w:rsidRDefault="00916DB9" w:rsidP="00E1534F">
      <w:pPr>
        <w:pStyle w:val="ab"/>
      </w:pPr>
      <w:r>
        <w:t>Забились!</w:t>
      </w:r>
    </w:p>
    <w:p w14:paraId="370C8C6E" w14:textId="77777777" w:rsidR="00916DB9" w:rsidRDefault="00916DB9" w:rsidP="00916DB9">
      <w:pPr>
        <w:pStyle w:val="a7"/>
      </w:pPr>
      <w:r>
        <w:t>Чак уходит. Фил смотрит на пацанов.</w:t>
      </w:r>
    </w:p>
    <w:p w14:paraId="77741699" w14:textId="77777777" w:rsidR="00916DB9" w:rsidRDefault="00916DB9" w:rsidP="00C17BA7">
      <w:pPr>
        <w:pStyle w:val="a9"/>
      </w:pPr>
      <w:r>
        <w:t>ФИЛ</w:t>
      </w:r>
    </w:p>
    <w:p w14:paraId="3B93E617" w14:textId="77777777" w:rsidR="00916DB9" w:rsidRDefault="00916DB9" w:rsidP="00E1534F">
      <w:pPr>
        <w:pStyle w:val="ab"/>
      </w:pPr>
      <w:r>
        <w:t>Стрёмно это, пацаны, вопрос кулаками решать. Надо вам как-то по-честному Стэллу поделить. Предлагаю махач в Мортал КомбАте?</w:t>
      </w:r>
    </w:p>
    <w:p w14:paraId="33EED999" w14:textId="77777777" w:rsidR="00916DB9" w:rsidRDefault="00916DB9" w:rsidP="00C17BA7">
      <w:pPr>
        <w:pStyle w:val="a9"/>
      </w:pPr>
      <w:r>
        <w:t>МАССА</w:t>
      </w:r>
    </w:p>
    <w:p w14:paraId="6D1E82DE" w14:textId="77777777" w:rsidR="00916DB9" w:rsidRDefault="00916DB9" w:rsidP="00E1534F">
      <w:pPr>
        <w:pStyle w:val="ab"/>
      </w:pPr>
      <w:r>
        <w:t>Ага, щас! Я, думаешь, не помню, что у него раньше погоняло было Сега-мега-задрот?</w:t>
      </w:r>
      <w:r w:rsidR="00E1534F">
        <w:rPr>
          <w:lang w:val="ru-RU"/>
        </w:rPr>
        <w:t xml:space="preserve"> </w:t>
      </w:r>
      <w:r>
        <w:t>Он с этих игр не слезал. Давай в «съедобное-несъедобное»?</w:t>
      </w:r>
    </w:p>
    <w:p w14:paraId="468F7902" w14:textId="77777777" w:rsidR="00916DB9" w:rsidRDefault="00916DB9" w:rsidP="00C17BA7">
      <w:pPr>
        <w:pStyle w:val="a9"/>
      </w:pPr>
      <w:r>
        <w:t>ВЖИК</w:t>
      </w:r>
    </w:p>
    <w:p w14:paraId="09220D08" w14:textId="77777777" w:rsidR="00E1534F" w:rsidRPr="00E1534F" w:rsidRDefault="00916DB9" w:rsidP="005A505D">
      <w:pPr>
        <w:pStyle w:val="ab"/>
        <w:keepNext/>
        <w:rPr>
          <w:lang w:val="ru-RU"/>
        </w:rPr>
      </w:pPr>
      <w:r>
        <w:t>Ну нафиг</w:t>
      </w:r>
      <w:r w:rsidR="00E1534F">
        <w:rPr>
          <w:lang w:val="ru-RU"/>
        </w:rPr>
        <w:t>.</w:t>
      </w:r>
    </w:p>
    <w:p w14:paraId="7A5AB46F" w14:textId="77777777" w:rsidR="00E1534F" w:rsidRDefault="00916DB9" w:rsidP="00E1534F">
      <w:pPr>
        <w:pStyle w:val="ae"/>
      </w:pPr>
      <w:r>
        <w:t xml:space="preserve"> (Филу)</w:t>
      </w:r>
    </w:p>
    <w:p w14:paraId="04C8FFF0" w14:textId="77777777" w:rsidR="00916DB9" w:rsidRDefault="00916DB9" w:rsidP="00E1534F">
      <w:pPr>
        <w:pStyle w:val="ab"/>
      </w:pPr>
      <w:r>
        <w:t>Там Масса – профи.</w:t>
      </w:r>
    </w:p>
    <w:p w14:paraId="2E0F462C" w14:textId="77777777" w:rsidR="00916DB9" w:rsidRDefault="00916DB9" w:rsidP="00C17BA7">
      <w:pPr>
        <w:pStyle w:val="a9"/>
      </w:pPr>
      <w:r>
        <w:t>ФИЛ</w:t>
      </w:r>
    </w:p>
    <w:p w14:paraId="1B03D15D" w14:textId="77777777" w:rsidR="00E1534F" w:rsidRDefault="00916DB9" w:rsidP="005A505D">
      <w:pPr>
        <w:pStyle w:val="ab"/>
        <w:keepNext/>
      </w:pPr>
      <w:r>
        <w:t>Задолбали.</w:t>
      </w:r>
    </w:p>
    <w:p w14:paraId="7C83AC48" w14:textId="77777777" w:rsidR="00E1534F" w:rsidRDefault="00916DB9" w:rsidP="00E1534F">
      <w:pPr>
        <w:pStyle w:val="ae"/>
      </w:pPr>
      <w:r>
        <w:t>(</w:t>
      </w:r>
      <w:r w:rsidR="00E1534F">
        <w:t>д</w:t>
      </w:r>
      <w:r>
        <w:t>умает)</w:t>
      </w:r>
    </w:p>
    <w:p w14:paraId="62753BA4" w14:textId="77777777" w:rsidR="00916DB9" w:rsidRDefault="00916DB9" w:rsidP="00E1534F">
      <w:pPr>
        <w:pStyle w:val="ab"/>
      </w:pPr>
      <w:r>
        <w:t xml:space="preserve">В картишки? А чё, карточный долг </w:t>
      </w:r>
      <w:r w:rsidR="00E1534F">
        <w:t>–</w:t>
      </w:r>
      <w:r>
        <w:t xml:space="preserve"> дело святое.</w:t>
      </w:r>
    </w:p>
    <w:p w14:paraId="467DFB96" w14:textId="77777777" w:rsidR="00916DB9" w:rsidRDefault="00916DB9" w:rsidP="00C17BA7">
      <w:pPr>
        <w:pStyle w:val="a9"/>
      </w:pPr>
      <w:r>
        <w:t>МАССА</w:t>
      </w:r>
    </w:p>
    <w:p w14:paraId="6A2990BE" w14:textId="77777777" w:rsidR="00916DB9" w:rsidRDefault="00916DB9" w:rsidP="00E1534F">
      <w:pPr>
        <w:pStyle w:val="ab"/>
      </w:pPr>
      <w:r>
        <w:t>Оооооо! Давай! Всё хана тебе, Вжик! У меня в школе даже погоняло Дурак было!</w:t>
      </w:r>
    </w:p>
    <w:p w14:paraId="57A2AE66" w14:textId="77777777" w:rsidR="00916DB9" w:rsidRDefault="00916DB9" w:rsidP="00C17BA7">
      <w:pPr>
        <w:pStyle w:val="a9"/>
      </w:pPr>
      <w:r>
        <w:t>ВЖИК</w:t>
      </w:r>
    </w:p>
    <w:p w14:paraId="1709760B" w14:textId="77777777" w:rsidR="00E1534F" w:rsidRDefault="00916DB9" w:rsidP="00E1534F">
      <w:pPr>
        <w:pStyle w:val="ae"/>
      </w:pPr>
      <w:r>
        <w:t>(хмуро)</w:t>
      </w:r>
    </w:p>
    <w:p w14:paraId="6102488E" w14:textId="77777777" w:rsidR="00916DB9" w:rsidRDefault="00916DB9" w:rsidP="00E1534F">
      <w:pPr>
        <w:pStyle w:val="ab"/>
      </w:pPr>
      <w:r>
        <w:t>Это не из-за карт…</w:t>
      </w:r>
    </w:p>
    <w:p w14:paraId="2FA65125" w14:textId="77777777" w:rsidR="00916DB9" w:rsidRDefault="00916DB9" w:rsidP="00C17BA7">
      <w:pPr>
        <w:pStyle w:val="a9"/>
      </w:pPr>
      <w:r>
        <w:t>МАССА</w:t>
      </w:r>
    </w:p>
    <w:p w14:paraId="1A83BEF4" w14:textId="77777777" w:rsidR="00916DB9" w:rsidRDefault="00916DB9" w:rsidP="00E1534F">
      <w:pPr>
        <w:pStyle w:val="ab"/>
      </w:pPr>
      <w:r>
        <w:t>Точняк</w:t>
      </w:r>
      <w:r w:rsidRPr="008C205B">
        <w:rPr>
          <w:strike/>
          <w:color w:val="A6A6A6" w:themeColor="background1" w:themeShade="A6"/>
        </w:rPr>
        <w:t xml:space="preserve">, мы ж в карты там ни разу не играли… </w:t>
      </w:r>
      <w:r>
        <w:t>Похрен, раздавай!</w:t>
      </w:r>
    </w:p>
    <w:p w14:paraId="4B414732" w14:textId="77777777" w:rsidR="00E1534F" w:rsidRPr="00E1534F" w:rsidRDefault="00E1534F" w:rsidP="00FD2A6F">
      <w:pPr>
        <w:pStyle w:val="af8"/>
        <w:keepNext/>
        <w:keepLines/>
      </w:pPr>
      <w:r>
        <w:t>СКЛЕЙКА</w:t>
      </w:r>
    </w:p>
    <w:p w14:paraId="2255179E" w14:textId="77777777" w:rsidR="00916DB9" w:rsidRDefault="00916DB9" w:rsidP="00916DB9">
      <w:pPr>
        <w:pStyle w:val="a7"/>
      </w:pPr>
      <w:r>
        <w:t xml:space="preserve">Под динамичную музыку Фил как крупье </w:t>
      </w:r>
      <w:r w:rsidR="00E1534F">
        <w:t>тасует</w:t>
      </w:r>
      <w:r>
        <w:t xml:space="preserve"> колоду. Раздаёт карты. Пацаны берут свои карты. Смотрят друг на друга как в ковбойском фильме, через карты.</w:t>
      </w:r>
    </w:p>
    <w:p w14:paraId="3577C2B2" w14:textId="77777777" w:rsidR="00916DB9" w:rsidRPr="00E1534F" w:rsidRDefault="00E1534F" w:rsidP="00FD2A6F">
      <w:pPr>
        <w:pStyle w:val="af8"/>
        <w:keepNext/>
        <w:keepLines/>
      </w:pPr>
      <w:r>
        <w:t>СКЛЕЙКА</w:t>
      </w:r>
    </w:p>
    <w:p w14:paraId="4E74E647" w14:textId="77777777" w:rsidR="00916DB9" w:rsidRDefault="00916DB9" w:rsidP="00916DB9">
      <w:pPr>
        <w:pStyle w:val="a7"/>
      </w:pPr>
      <w:r>
        <w:t xml:space="preserve">У пацанов последние карты в руках. Масса хватается за </w:t>
      </w:r>
      <w:r w:rsidR="00E1534F">
        <w:rPr>
          <w:lang w:val="ru-RU"/>
        </w:rPr>
        <w:t>шестёр</w:t>
      </w:r>
      <w:r>
        <w:t xml:space="preserve">ку. Замечает, что карты Вжика отражаются в оконном стекле, и у него нет бубей. Масса возвращает </w:t>
      </w:r>
      <w:r w:rsidR="00E1534F">
        <w:rPr>
          <w:lang w:val="ru-RU"/>
        </w:rPr>
        <w:t>шестёр</w:t>
      </w:r>
      <w:r>
        <w:t>ку, начинает ходить с бубей. Вжик психует, забирает по одной. Масса радуется.</w:t>
      </w:r>
    </w:p>
    <w:p w14:paraId="75B313CC" w14:textId="77777777" w:rsidR="00916DB9" w:rsidRDefault="00916DB9" w:rsidP="00C17BA7">
      <w:pPr>
        <w:pStyle w:val="a9"/>
      </w:pPr>
      <w:r>
        <w:t>МАССА</w:t>
      </w:r>
    </w:p>
    <w:p w14:paraId="720B696D" w14:textId="77777777" w:rsidR="00916DB9" w:rsidRDefault="00916DB9" w:rsidP="00E1534F">
      <w:pPr>
        <w:pStyle w:val="ab"/>
      </w:pPr>
      <w:r>
        <w:t>И двух охранников Ноля тебе на погоны…</w:t>
      </w:r>
    </w:p>
    <w:p w14:paraId="3AD85F3A" w14:textId="77777777" w:rsidR="00916DB9" w:rsidRDefault="00916DB9" w:rsidP="00916DB9">
      <w:pPr>
        <w:pStyle w:val="a7"/>
      </w:pPr>
      <w:r>
        <w:t>Кладёт две шестёрки. Танцует, пластично крутя задницей. Вжик бросает карты.</w:t>
      </w:r>
    </w:p>
    <w:p w14:paraId="19CA0BD0" w14:textId="77777777" w:rsidR="00916DB9" w:rsidRDefault="00916DB9" w:rsidP="00E1534F">
      <w:pPr>
        <w:pStyle w:val="a9"/>
      </w:pPr>
      <w:r>
        <w:t>ФИЛ</w:t>
      </w:r>
    </w:p>
    <w:p w14:paraId="7733F8EF" w14:textId="77777777" w:rsidR="00916DB9" w:rsidRDefault="00916DB9" w:rsidP="00E1534F">
      <w:pPr>
        <w:pStyle w:val="ab"/>
      </w:pPr>
      <w:r>
        <w:t>Ну всё, пожмите друг другу руки.</w:t>
      </w:r>
    </w:p>
    <w:p w14:paraId="1FE1E8E1" w14:textId="77777777" w:rsidR="00916DB9" w:rsidRDefault="00916DB9" w:rsidP="00916DB9">
      <w:pPr>
        <w:pStyle w:val="a7"/>
      </w:pPr>
      <w:r>
        <w:t>Вжик выскакивает из дома. Масса танцует.</w:t>
      </w:r>
    </w:p>
    <w:p w14:paraId="38AFC38D" w14:textId="77777777" w:rsidR="00916DB9" w:rsidRPr="008C205B" w:rsidRDefault="00916DB9" w:rsidP="00E1534F">
      <w:pPr>
        <w:pStyle w:val="a9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ФИЛ</w:t>
      </w:r>
    </w:p>
    <w:p w14:paraId="49EDBA76" w14:textId="77777777" w:rsidR="00916DB9" w:rsidRPr="008C205B" w:rsidRDefault="00916DB9" w:rsidP="00E1534F">
      <w:pPr>
        <w:pStyle w:val="ab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И вс</w:t>
      </w:r>
      <w:r w:rsidR="00E1534F" w:rsidRPr="008C205B">
        <w:rPr>
          <w:strike/>
          <w:color w:val="A6A6A6" w:themeColor="background1" w:themeShade="A6"/>
          <w:lang w:val="ru-RU"/>
        </w:rPr>
        <w:t>ё</w:t>
      </w:r>
      <w:r w:rsidRPr="008C205B">
        <w:rPr>
          <w:strike/>
          <w:color w:val="A6A6A6" w:themeColor="background1" w:themeShade="A6"/>
        </w:rPr>
        <w:t xml:space="preserve"> из-за какой-то дамы…</w:t>
      </w:r>
    </w:p>
    <w:p w14:paraId="40170A39" w14:textId="77777777" w:rsidR="00916DB9" w:rsidRPr="008C205B" w:rsidRDefault="00916DB9" w:rsidP="00E1534F">
      <w:pPr>
        <w:pStyle w:val="a9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МАССА</w:t>
      </w:r>
    </w:p>
    <w:p w14:paraId="4EEFFFE0" w14:textId="77777777" w:rsidR="00916DB9" w:rsidRPr="008C205B" w:rsidRDefault="00916DB9" w:rsidP="00E1534F">
      <w:pPr>
        <w:pStyle w:val="ab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Причём тут дама, у него бубей не было!</w:t>
      </w:r>
    </w:p>
    <w:p w14:paraId="6838260A" w14:textId="77777777" w:rsidR="00916DB9" w:rsidRPr="008C205B" w:rsidRDefault="00916DB9" w:rsidP="00E1534F">
      <w:pPr>
        <w:pStyle w:val="a9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ФИЛ</w:t>
      </w:r>
    </w:p>
    <w:p w14:paraId="4D183C87" w14:textId="77777777" w:rsidR="00916DB9" w:rsidRPr="008C205B" w:rsidRDefault="00916DB9" w:rsidP="00E1534F">
      <w:pPr>
        <w:pStyle w:val="ab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Да я не про это, Масса.</w:t>
      </w:r>
    </w:p>
    <w:p w14:paraId="35D6DA4A" w14:textId="31B003BC" w:rsidR="00916DB9" w:rsidRDefault="00E1534F" w:rsidP="00E1534F">
      <w:pPr>
        <w:pStyle w:val="a6"/>
      </w:pPr>
      <w:r>
        <w:t>14-19.</w:t>
      </w:r>
      <w:r>
        <w:tab/>
      </w:r>
      <w:r w:rsidR="00916DB9">
        <w:t xml:space="preserve">ИНТ. </w:t>
      </w:r>
      <w:r>
        <w:t>СТЕНДАП-</w:t>
      </w:r>
      <w:r w:rsidR="00916DB9">
        <w:t xml:space="preserve">КЛУБ </w:t>
      </w:r>
      <w:r w:rsidR="004F102C">
        <w:t>(</w:t>
      </w:r>
      <w:r w:rsidR="004F102C" w:rsidRPr="004F102C">
        <w:rPr>
          <w:caps w:val="0"/>
        </w:rPr>
        <w:t>зал</w:t>
      </w:r>
      <w:r w:rsidR="004F102C">
        <w:t xml:space="preserve">) </w:t>
      </w:r>
      <w:r>
        <w:t>–</w:t>
      </w:r>
      <w:r w:rsidR="00916DB9">
        <w:t xml:space="preserve"> </w:t>
      </w:r>
      <w:r w:rsidR="00173098" w:rsidRPr="00173098">
        <w:rPr>
          <w:color w:val="00B050"/>
        </w:rPr>
        <w:t>НОЧЬ</w:t>
      </w:r>
    </w:p>
    <w:p w14:paraId="0E811B28" w14:textId="77777777" w:rsidR="00916DB9" w:rsidRDefault="00916DB9" w:rsidP="00FD2A6F">
      <w:pPr>
        <w:pStyle w:val="a7"/>
        <w:keepNext/>
        <w:keepLines/>
      </w:pPr>
      <w:r>
        <w:t xml:space="preserve">Чак ходит с бумажкой за кулисами, повторяет текст. Заглядывает в зал. Видит Олесю за первым столиком. Машет ей, она </w:t>
      </w:r>
      <w:r w:rsidR="00494949">
        <w:t>–</w:t>
      </w:r>
      <w:r>
        <w:t xml:space="preserve"> ему. Чак отходит, заглядывает в карман, у него там лежит коробочка с кольцом. На сцену выходит </w:t>
      </w:r>
      <w:r w:rsidR="00494949">
        <w:rPr>
          <w:lang w:val="ru-RU"/>
        </w:rPr>
        <w:t>ВЕДУЩИЙ СТЕНДАПА</w:t>
      </w:r>
      <w:r>
        <w:t>.</w:t>
      </w:r>
    </w:p>
    <w:p w14:paraId="09FB91F2" w14:textId="77777777" w:rsidR="00916DB9" w:rsidRPr="00494949" w:rsidRDefault="00916DB9" w:rsidP="00494949">
      <w:pPr>
        <w:pStyle w:val="a9"/>
      </w:pPr>
      <w:r>
        <w:t>ВЕДУЩИЙ</w:t>
      </w:r>
      <w:r w:rsidR="00494949">
        <w:t xml:space="preserve"> СТЕНДАПА</w:t>
      </w:r>
    </w:p>
    <w:p w14:paraId="131A9E2C" w14:textId="77777777" w:rsidR="00916DB9" w:rsidRDefault="00916DB9" w:rsidP="00494949">
      <w:pPr>
        <w:pStyle w:val="ab"/>
      </w:pPr>
      <w:r>
        <w:t>Ну что</w:t>
      </w:r>
      <w:r w:rsidR="00494949">
        <w:rPr>
          <w:lang w:val="ru-RU"/>
        </w:rPr>
        <w:t>,</w:t>
      </w:r>
      <w:r>
        <w:t xml:space="preserve"> дамы и господа, сегодня сольный концерт нашего нового резидента, встречайте Серёга Чак Ивахненко.</w:t>
      </w:r>
    </w:p>
    <w:p w14:paraId="7F32CCBB" w14:textId="77777777" w:rsidR="00916DB9" w:rsidRDefault="00916DB9" w:rsidP="00916DB9">
      <w:pPr>
        <w:pStyle w:val="a7"/>
      </w:pPr>
      <w:r>
        <w:t xml:space="preserve">Зал хлопает. Выходит Чак под музыку. Пацаны тоже сидят за столиком: Вжик свистит, Фил хлопает, Масса ест салат. Фил </w:t>
      </w:r>
      <w:r w:rsidR="00494949">
        <w:t>бьёт</w:t>
      </w:r>
      <w:r>
        <w:t xml:space="preserve"> в плечо Массу. Тот тоже хлопает.</w:t>
      </w:r>
    </w:p>
    <w:p w14:paraId="5AE51E77" w14:textId="77777777" w:rsidR="00916DB9" w:rsidRDefault="00916DB9" w:rsidP="00494949">
      <w:pPr>
        <w:pStyle w:val="a9"/>
      </w:pPr>
      <w:r>
        <w:t>ЧАК</w:t>
      </w:r>
    </w:p>
    <w:p w14:paraId="22CE90E0" w14:textId="4FA61C2B" w:rsidR="00916DB9" w:rsidRDefault="00916DB9" w:rsidP="00494949">
      <w:pPr>
        <w:pStyle w:val="ab"/>
      </w:pPr>
      <w:r>
        <w:t>Всем здарова. Я Чак</w:t>
      </w:r>
      <w:r w:rsidR="00DA2E58">
        <w:rPr>
          <w:lang w:val="ru-RU"/>
        </w:rPr>
        <w:t>,</w:t>
      </w:r>
      <w:r>
        <w:t xml:space="preserve"> и я из </w:t>
      </w:r>
      <w:r w:rsidR="00494949">
        <w:rPr>
          <w:lang w:val="ru-RU"/>
        </w:rPr>
        <w:t>девяносты</w:t>
      </w:r>
      <w:r>
        <w:t>х. Ну</w:t>
      </w:r>
      <w:r w:rsidR="00494949">
        <w:rPr>
          <w:lang w:val="ru-RU"/>
        </w:rPr>
        <w:t>,</w:t>
      </w:r>
      <w:r>
        <w:t xml:space="preserve"> как вам объяснить. Я после выступления этот клуб крышевать буду.</w:t>
      </w:r>
    </w:p>
    <w:p w14:paraId="6998AC73" w14:textId="77777777" w:rsidR="00916DB9" w:rsidRDefault="00916DB9" w:rsidP="00916DB9">
      <w:pPr>
        <w:pStyle w:val="a7"/>
      </w:pPr>
      <w:r>
        <w:t>В зале точечный смех.</w:t>
      </w:r>
    </w:p>
    <w:p w14:paraId="211CB822" w14:textId="77777777" w:rsidR="00916DB9" w:rsidRDefault="00916DB9" w:rsidP="00494949">
      <w:pPr>
        <w:pStyle w:val="a9"/>
      </w:pPr>
      <w:r>
        <w:t>ЧАК</w:t>
      </w:r>
    </w:p>
    <w:p w14:paraId="65D0A998" w14:textId="77777777" w:rsidR="00916DB9" w:rsidRDefault="00916DB9" w:rsidP="00494949">
      <w:pPr>
        <w:pStyle w:val="ab"/>
      </w:pPr>
      <w:r>
        <w:t xml:space="preserve">Недавно в квартире </w:t>
      </w:r>
      <w:r w:rsidR="00494949">
        <w:t>счётчики</w:t>
      </w:r>
      <w:r>
        <w:t xml:space="preserve"> установил. Вся семья теперь на счётчике.</w:t>
      </w:r>
    </w:p>
    <w:p w14:paraId="110723BC" w14:textId="77777777" w:rsidR="00916DB9" w:rsidRDefault="00916DB9" w:rsidP="00916DB9">
      <w:pPr>
        <w:pStyle w:val="a7"/>
      </w:pPr>
      <w:r>
        <w:t>В зале смеются сильнее.</w:t>
      </w:r>
    </w:p>
    <w:p w14:paraId="59F28BE8" w14:textId="77777777" w:rsidR="00916DB9" w:rsidRDefault="00916DB9" w:rsidP="00494949">
      <w:pPr>
        <w:pStyle w:val="a9"/>
      </w:pPr>
      <w:r>
        <w:t>ЧАК</w:t>
      </w:r>
    </w:p>
    <w:p w14:paraId="48EE2E5B" w14:textId="77777777" w:rsidR="00916DB9" w:rsidRDefault="00916DB9" w:rsidP="00494949">
      <w:pPr>
        <w:pStyle w:val="ab"/>
      </w:pPr>
      <w:r>
        <w:t>У меня матушка учитель литературы, из-за этого я с детства корешу с римфой. Как Пушкин…</w:t>
      </w:r>
      <w:r w:rsidR="00494949">
        <w:rPr>
          <w:lang w:val="ru-RU"/>
        </w:rPr>
        <w:t xml:space="preserve"> </w:t>
      </w:r>
      <w:r>
        <w:t>с няней. Поэтому сегодня буду выступать в жанре «Стихи от братвы».  Давайте похлопайте, пока я вас не хлопнул.</w:t>
      </w:r>
    </w:p>
    <w:p w14:paraId="74752230" w14:textId="77777777" w:rsidR="00916DB9" w:rsidRDefault="00916DB9" w:rsidP="00916DB9">
      <w:pPr>
        <w:pStyle w:val="a7"/>
      </w:pPr>
      <w:r>
        <w:t>В зале хлопают сильнее.</w:t>
      </w:r>
    </w:p>
    <w:p w14:paraId="4CAD7011" w14:textId="77777777" w:rsidR="00916DB9" w:rsidRDefault="00916DB9" w:rsidP="008C205B">
      <w:pPr>
        <w:pStyle w:val="a9"/>
        <w:ind w:right="282"/>
      </w:pPr>
      <w:r>
        <w:t>ЧАК</w:t>
      </w:r>
    </w:p>
    <w:p w14:paraId="7951C2B9" w14:textId="77777777" w:rsidR="008C205B" w:rsidRDefault="00916DB9" w:rsidP="008C205B">
      <w:pPr>
        <w:pStyle w:val="ab"/>
        <w:ind w:right="282"/>
        <w:jc w:val="left"/>
      </w:pPr>
      <w:r w:rsidRPr="005A505D">
        <w:t xml:space="preserve">Да, я застрял в </w:t>
      </w:r>
      <w:r w:rsidR="008B3141">
        <w:rPr>
          <w:lang w:val="ru-RU"/>
        </w:rPr>
        <w:t>девяносты</w:t>
      </w:r>
      <w:r w:rsidRPr="005A505D">
        <w:t>х,</w:t>
      </w:r>
      <w:r w:rsidR="008C205B">
        <w:rPr>
          <w:lang w:val="ru-RU"/>
        </w:rPr>
        <w:t xml:space="preserve"> </w:t>
      </w:r>
      <w:r w:rsidRPr="005A505D">
        <w:t>но там</w:t>
      </w:r>
    </w:p>
    <w:p w14:paraId="0855ECC0" w14:textId="7519C970" w:rsidR="00916DB9" w:rsidRPr="008C205B" w:rsidRDefault="00916DB9" w:rsidP="008C205B">
      <w:pPr>
        <w:pStyle w:val="ab"/>
        <w:spacing w:after="120"/>
        <w:ind w:right="284"/>
        <w:jc w:val="left"/>
      </w:pPr>
      <w:r w:rsidRPr="005A505D">
        <w:t>лучше, чем в ваших</w:t>
      </w:r>
      <w:r w:rsidR="008C205B">
        <w:rPr>
          <w:lang w:val="ru-RU"/>
        </w:rPr>
        <w:t xml:space="preserve"> </w:t>
      </w:r>
      <w:r w:rsidRPr="005A505D">
        <w:t>двухтысячных,</w:t>
      </w:r>
    </w:p>
    <w:p w14:paraId="63683513" w14:textId="77777777" w:rsidR="005A505D" w:rsidRDefault="00916DB9" w:rsidP="008C205B">
      <w:pPr>
        <w:pStyle w:val="ab"/>
        <w:ind w:right="284"/>
        <w:jc w:val="left"/>
      </w:pPr>
      <w:r w:rsidRPr="005A505D">
        <w:t>Я раньше мог куролесить неделю,</w:t>
      </w:r>
    </w:p>
    <w:p w14:paraId="2FC90401" w14:textId="6DC1639D" w:rsidR="00916DB9" w:rsidRPr="005A505D" w:rsidRDefault="00916DB9" w:rsidP="008C205B">
      <w:pPr>
        <w:pStyle w:val="ab"/>
        <w:spacing w:after="120"/>
        <w:ind w:right="284"/>
        <w:jc w:val="left"/>
        <w:rPr>
          <w:i/>
        </w:rPr>
      </w:pPr>
      <w:r w:rsidRPr="005A505D">
        <w:t>потратив около тысячи!</w:t>
      </w:r>
    </w:p>
    <w:p w14:paraId="4DAB55A2" w14:textId="77777777" w:rsidR="005A505D" w:rsidRDefault="00916DB9" w:rsidP="008C205B">
      <w:pPr>
        <w:pStyle w:val="ab"/>
        <w:ind w:right="282"/>
        <w:jc w:val="left"/>
        <w:rPr>
          <w:lang w:val="ru-RU"/>
        </w:rPr>
      </w:pPr>
      <w:r w:rsidRPr="005A505D">
        <w:t xml:space="preserve">В </w:t>
      </w:r>
      <w:r w:rsidR="008B3141">
        <w:rPr>
          <w:lang w:val="ru-RU"/>
        </w:rPr>
        <w:t>девяносты</w:t>
      </w:r>
      <w:r w:rsidRPr="005A505D">
        <w:t>х красили ногти</w:t>
      </w:r>
    </w:p>
    <w:p w14:paraId="4100F554" w14:textId="2F176763" w:rsidR="00916DB9" w:rsidRPr="005A505D" w:rsidRDefault="00916DB9" w:rsidP="008C205B">
      <w:pPr>
        <w:pStyle w:val="ab"/>
        <w:spacing w:after="120"/>
        <w:ind w:right="284"/>
        <w:jc w:val="left"/>
        <w:rPr>
          <w:i/>
        </w:rPr>
      </w:pPr>
      <w:r w:rsidRPr="005A505D">
        <w:t>исключительно только девчонки,</w:t>
      </w:r>
    </w:p>
    <w:p w14:paraId="5CD06A4F" w14:textId="77777777" w:rsidR="005A505D" w:rsidRDefault="00916DB9" w:rsidP="008C205B">
      <w:pPr>
        <w:pStyle w:val="ab"/>
        <w:ind w:right="282"/>
        <w:jc w:val="left"/>
      </w:pPr>
      <w:r w:rsidRPr="005A505D">
        <w:t>А сейчас и задуматься страшно,</w:t>
      </w:r>
    </w:p>
    <w:p w14:paraId="428B4DE3" w14:textId="2FE6036D" w:rsidR="00916DB9" w:rsidRPr="005A505D" w:rsidRDefault="00916DB9" w:rsidP="008C205B">
      <w:pPr>
        <w:pStyle w:val="ab"/>
        <w:spacing w:after="120"/>
        <w:ind w:right="284"/>
        <w:jc w:val="left"/>
        <w:rPr>
          <w:i/>
        </w:rPr>
      </w:pPr>
      <w:r w:rsidRPr="005A505D">
        <w:t>пацан готов одеться в юбчонку.</w:t>
      </w:r>
    </w:p>
    <w:p w14:paraId="7537DA99" w14:textId="77777777" w:rsidR="005A505D" w:rsidRDefault="00494949" w:rsidP="008C205B">
      <w:pPr>
        <w:pStyle w:val="ab"/>
        <w:ind w:right="282"/>
        <w:jc w:val="left"/>
      </w:pPr>
      <w:r w:rsidRPr="005A505D">
        <w:t>Молодёжь</w:t>
      </w:r>
      <w:r w:rsidR="00916DB9" w:rsidRPr="005A505D">
        <w:t xml:space="preserve"> снимает тик-ток,</w:t>
      </w:r>
    </w:p>
    <w:p w14:paraId="7ACA1750" w14:textId="261E4ADC" w:rsidR="00916DB9" w:rsidRPr="005A505D" w:rsidRDefault="00916DB9" w:rsidP="008C205B">
      <w:pPr>
        <w:pStyle w:val="ab"/>
        <w:spacing w:after="120"/>
        <w:ind w:right="284"/>
        <w:jc w:val="left"/>
        <w:rPr>
          <w:i/>
        </w:rPr>
      </w:pPr>
      <w:r w:rsidRPr="005A505D">
        <w:t>зачастую там полный позор,</w:t>
      </w:r>
    </w:p>
    <w:p w14:paraId="35ED6275" w14:textId="77777777" w:rsidR="005A505D" w:rsidRDefault="00916DB9" w:rsidP="008C205B">
      <w:pPr>
        <w:pStyle w:val="ab"/>
        <w:ind w:right="282"/>
        <w:jc w:val="left"/>
      </w:pPr>
      <w:r w:rsidRPr="005A505D">
        <w:t xml:space="preserve">А в </w:t>
      </w:r>
      <w:r w:rsidR="005A505D">
        <w:rPr>
          <w:lang w:val="ru-RU"/>
        </w:rPr>
        <w:t>девяносты</w:t>
      </w:r>
      <w:r w:rsidRPr="005A505D">
        <w:t>х снимали талант</w:t>
      </w:r>
    </w:p>
    <w:p w14:paraId="6EE6E8DC" w14:textId="732AA0BA" w:rsidR="00916DB9" w:rsidRPr="005A505D" w:rsidRDefault="00916DB9" w:rsidP="008C205B">
      <w:pPr>
        <w:pStyle w:val="ab"/>
        <w:spacing w:after="120"/>
        <w:ind w:right="284"/>
        <w:jc w:val="left"/>
        <w:rPr>
          <w:i/>
        </w:rPr>
      </w:pPr>
      <w:r w:rsidRPr="005A505D">
        <w:t>и отправляли в «Сам себе режиссёр».</w:t>
      </w:r>
    </w:p>
    <w:p w14:paraId="2B802F44" w14:textId="77777777" w:rsidR="005A505D" w:rsidRDefault="00916DB9" w:rsidP="008C205B">
      <w:pPr>
        <w:pStyle w:val="ab"/>
        <w:ind w:right="282"/>
        <w:jc w:val="left"/>
      </w:pPr>
      <w:r w:rsidRPr="005A505D">
        <w:t>Может</w:t>
      </w:r>
      <w:r w:rsidR="008B3141">
        <w:rPr>
          <w:lang w:val="ru-RU"/>
        </w:rPr>
        <w:t>,</w:t>
      </w:r>
      <w:r w:rsidRPr="005A505D">
        <w:t xml:space="preserve"> кто-то и скажет,</w:t>
      </w:r>
    </w:p>
    <w:p w14:paraId="6FA21A8B" w14:textId="4564F25C" w:rsidR="00916DB9" w:rsidRPr="005A505D" w:rsidRDefault="00916DB9" w:rsidP="008C205B">
      <w:pPr>
        <w:pStyle w:val="ab"/>
        <w:spacing w:after="120"/>
        <w:ind w:right="284"/>
        <w:jc w:val="left"/>
        <w:rPr>
          <w:i/>
        </w:rPr>
      </w:pPr>
      <w:r w:rsidRPr="005A505D">
        <w:t>что в те времена творился дурдом!</w:t>
      </w:r>
    </w:p>
    <w:p w14:paraId="38E13457" w14:textId="77777777" w:rsidR="00916DB9" w:rsidRPr="005A505D" w:rsidRDefault="00916DB9" w:rsidP="008C205B">
      <w:pPr>
        <w:pStyle w:val="ab"/>
        <w:ind w:right="282"/>
        <w:jc w:val="left"/>
        <w:rPr>
          <w:i/>
        </w:rPr>
      </w:pPr>
      <w:r w:rsidRPr="005A505D">
        <w:t>Зато я вырос нормальным типом!</w:t>
      </w:r>
    </w:p>
    <w:p w14:paraId="32A1D289" w14:textId="77777777" w:rsidR="00916DB9" w:rsidRDefault="00916DB9" w:rsidP="005A505D">
      <w:pPr>
        <w:pStyle w:val="a7"/>
      </w:pPr>
      <w:r>
        <w:t>Парни первые вскакивают, аплодирует Чаку стоя. Остальные подхватывают, свистят.</w:t>
      </w:r>
    </w:p>
    <w:p w14:paraId="05169EF3" w14:textId="77777777" w:rsidR="00916DB9" w:rsidRDefault="00916DB9" w:rsidP="00494949">
      <w:pPr>
        <w:pStyle w:val="a9"/>
      </w:pPr>
      <w:r>
        <w:t>ЧАК</w:t>
      </w:r>
    </w:p>
    <w:p w14:paraId="4FDC8733" w14:textId="3B90BCEB" w:rsidR="00916DB9" w:rsidRDefault="00916DB9" w:rsidP="007439C0">
      <w:pPr>
        <w:pStyle w:val="ab"/>
      </w:pPr>
      <w:r>
        <w:t>Спасибо, от души! Кстати, сегодня в зале сидит моя любимая девушка. Леська, встань, пожалуйста.</w:t>
      </w:r>
    </w:p>
    <w:p w14:paraId="5A3B8ED6" w14:textId="77777777" w:rsidR="00916DB9" w:rsidRDefault="007439C0" w:rsidP="00916DB9">
      <w:pPr>
        <w:pStyle w:val="a7"/>
      </w:pPr>
      <w:r>
        <w:t>Смущённая</w:t>
      </w:r>
      <w:r w:rsidR="00916DB9">
        <w:t xml:space="preserve"> Олеся встаёт, здоровается, садится обратно.</w:t>
      </w:r>
    </w:p>
    <w:p w14:paraId="39E38361" w14:textId="77777777" w:rsidR="00916DB9" w:rsidRDefault="00916DB9" w:rsidP="00494949">
      <w:pPr>
        <w:pStyle w:val="a9"/>
      </w:pPr>
      <w:r>
        <w:t>ЧАК</w:t>
      </w:r>
    </w:p>
    <w:p w14:paraId="6833FFB2" w14:textId="77777777" w:rsidR="00916DB9" w:rsidRDefault="00916DB9" w:rsidP="007439C0">
      <w:pPr>
        <w:pStyle w:val="ab"/>
      </w:pPr>
      <w:r>
        <w:t xml:space="preserve">Я пересматривал стендапы разные. Там не стендаперы, а уроды </w:t>
      </w:r>
      <w:r w:rsidR="007439C0">
        <w:t>–</w:t>
      </w:r>
      <w:r>
        <w:t xml:space="preserve"> косяк природы! Про своих женщин позволяют себе говорить плохо. Я бы так никогда не смог…</w:t>
      </w:r>
    </w:p>
    <w:p w14:paraId="2DE5393D" w14:textId="77777777" w:rsidR="008B3141" w:rsidRDefault="008B3141" w:rsidP="008B3141">
      <w:pPr>
        <w:pStyle w:val="a9"/>
        <w:rPr>
          <w:lang w:val="ru-RU"/>
        </w:rPr>
      </w:pPr>
      <w:r>
        <w:rPr>
          <w:lang w:val="ru-RU"/>
        </w:rPr>
        <w:t>ЧАК</w:t>
      </w:r>
    </w:p>
    <w:p w14:paraId="4DD1B060" w14:textId="77777777" w:rsidR="008B3141" w:rsidRPr="008B3141" w:rsidRDefault="008B3141" w:rsidP="008B3141">
      <w:pPr>
        <w:pStyle w:val="ae"/>
      </w:pPr>
      <w:r>
        <w:t>(продолжая)</w:t>
      </w:r>
    </w:p>
    <w:p w14:paraId="00683D34" w14:textId="77777777" w:rsidR="00916DB9" w:rsidRDefault="00916DB9" w:rsidP="008C205B">
      <w:pPr>
        <w:pStyle w:val="ab"/>
        <w:ind w:right="1699"/>
        <w:jc w:val="left"/>
      </w:pPr>
      <w:r>
        <w:t>В общем я когда тебя встретил,</w:t>
      </w:r>
    </w:p>
    <w:p w14:paraId="3A009DB4" w14:textId="77777777" w:rsidR="00916DB9" w:rsidRDefault="00916DB9" w:rsidP="008C205B">
      <w:pPr>
        <w:pStyle w:val="ab"/>
        <w:ind w:right="1699"/>
        <w:jc w:val="left"/>
      </w:pPr>
      <w:r>
        <w:t>Берега попутал и всё на свете!</w:t>
      </w:r>
    </w:p>
    <w:p w14:paraId="44AEC381" w14:textId="77777777" w:rsidR="00916DB9" w:rsidRDefault="00916DB9" w:rsidP="008C205B">
      <w:pPr>
        <w:pStyle w:val="ab"/>
        <w:ind w:right="1699"/>
        <w:jc w:val="left"/>
      </w:pPr>
      <w:r>
        <w:t>Я влюбился с первого взгляда,</w:t>
      </w:r>
    </w:p>
    <w:p w14:paraId="7F8F0E2A" w14:textId="77777777" w:rsidR="00916DB9" w:rsidRDefault="00916DB9" w:rsidP="008C205B">
      <w:pPr>
        <w:pStyle w:val="ab"/>
        <w:ind w:right="1699"/>
        <w:jc w:val="left"/>
      </w:pPr>
      <w:r>
        <w:t>Не вру, зуб даю, буду гадом!</w:t>
      </w:r>
    </w:p>
    <w:p w14:paraId="2E1F6D73" w14:textId="1D6BC5C1" w:rsidR="00916DB9" w:rsidRDefault="00916DB9" w:rsidP="008C205B">
      <w:pPr>
        <w:pStyle w:val="ab"/>
        <w:ind w:right="1699" w:firstLine="1"/>
        <w:jc w:val="left"/>
      </w:pPr>
      <w:r>
        <w:t>За тебя уродов, замочу</w:t>
      </w:r>
      <w:r w:rsidR="008C205B">
        <w:rPr>
          <w:lang w:val="ru-RU"/>
        </w:rPr>
        <w:t xml:space="preserve"> </w:t>
      </w:r>
      <w:r>
        <w:t>пачками,</w:t>
      </w:r>
    </w:p>
    <w:p w14:paraId="4F6E511D" w14:textId="77777777" w:rsidR="008C205B" w:rsidRDefault="00916DB9" w:rsidP="008C205B">
      <w:pPr>
        <w:pStyle w:val="ab"/>
        <w:ind w:right="1699"/>
        <w:jc w:val="left"/>
      </w:pPr>
      <w:r>
        <w:t>На колготки последнее отдам из</w:t>
      </w:r>
    </w:p>
    <w:p w14:paraId="06B6A8ED" w14:textId="0981B0F5" w:rsidR="00916DB9" w:rsidRDefault="00916DB9" w:rsidP="008C205B">
      <w:pPr>
        <w:pStyle w:val="ab"/>
        <w:ind w:right="1699" w:firstLine="426"/>
        <w:jc w:val="left"/>
      </w:pPr>
      <w:r>
        <w:t>заначки!</w:t>
      </w:r>
    </w:p>
    <w:p w14:paraId="5522EEA8" w14:textId="77777777" w:rsidR="008C205B" w:rsidRDefault="00916DB9" w:rsidP="008C205B">
      <w:pPr>
        <w:pStyle w:val="ab"/>
        <w:ind w:right="1699"/>
        <w:jc w:val="left"/>
      </w:pPr>
      <w:r>
        <w:t>Ну хрен ли сделать, если я без</w:t>
      </w:r>
    </w:p>
    <w:p w14:paraId="287B3EE7" w14:textId="3CA9B21E" w:rsidR="00916DB9" w:rsidRDefault="00916DB9" w:rsidP="008C205B">
      <w:pPr>
        <w:pStyle w:val="ab"/>
        <w:ind w:right="1699" w:firstLine="426"/>
        <w:jc w:val="left"/>
      </w:pPr>
      <w:r>
        <w:t>ума от тебя,</w:t>
      </w:r>
    </w:p>
    <w:p w14:paraId="1B28DD3E" w14:textId="77777777" w:rsidR="00916DB9" w:rsidRDefault="00916DB9" w:rsidP="008C205B">
      <w:pPr>
        <w:pStyle w:val="ab"/>
        <w:ind w:right="1699"/>
        <w:jc w:val="left"/>
      </w:pPr>
      <w:r>
        <w:t>Ч</w:t>
      </w:r>
      <w:r w:rsidR="007439C0">
        <w:rPr>
          <w:lang w:val="ru-RU"/>
        </w:rPr>
        <w:t>ё</w:t>
      </w:r>
      <w:r>
        <w:t xml:space="preserve"> кота за бубенцы, тянуть…</w:t>
      </w:r>
    </w:p>
    <w:p w14:paraId="09BC4548" w14:textId="77777777" w:rsidR="00916DB9" w:rsidRDefault="00916DB9" w:rsidP="008C205B">
      <w:pPr>
        <w:pStyle w:val="ab"/>
        <w:ind w:right="1699"/>
        <w:jc w:val="left"/>
      </w:pPr>
      <w:r>
        <w:t>Выходи за меня!?</w:t>
      </w:r>
    </w:p>
    <w:p w14:paraId="16BA7FA6" w14:textId="77777777" w:rsidR="00916DB9" w:rsidRDefault="00916DB9" w:rsidP="00916DB9">
      <w:pPr>
        <w:pStyle w:val="a7"/>
      </w:pPr>
      <w:r>
        <w:t xml:space="preserve">Чак спускается. Открывает коробочку. Там самодельное кольцо. </w:t>
      </w:r>
      <w:r w:rsidR="007439C0">
        <w:t>Встаёт</w:t>
      </w:r>
      <w:r>
        <w:t xml:space="preserve"> на колено.</w:t>
      </w:r>
    </w:p>
    <w:p w14:paraId="0BBFC864" w14:textId="77777777" w:rsidR="00916DB9" w:rsidRDefault="00916DB9" w:rsidP="00494949">
      <w:pPr>
        <w:pStyle w:val="a9"/>
      </w:pPr>
      <w:r>
        <w:t>ЧАК</w:t>
      </w:r>
    </w:p>
    <w:p w14:paraId="577769EF" w14:textId="77777777" w:rsidR="00916DB9" w:rsidRDefault="00916DB9" w:rsidP="007439C0">
      <w:pPr>
        <w:pStyle w:val="ab"/>
      </w:pPr>
      <w:r>
        <w:t>Ну</w:t>
      </w:r>
      <w:r w:rsidR="008B3141">
        <w:rPr>
          <w:lang w:val="ru-RU"/>
        </w:rPr>
        <w:t>,</w:t>
      </w:r>
      <w:r>
        <w:t xml:space="preserve"> золотом тебя не удивишь…</w:t>
      </w:r>
      <w:r w:rsidR="007439C0">
        <w:rPr>
          <w:lang w:val="ru-RU"/>
        </w:rPr>
        <w:t xml:space="preserve"> </w:t>
      </w:r>
      <w:r>
        <w:t>поэтому медь, тиски, напильник и частичка моей души… Ты выйдешь за меня?</w:t>
      </w:r>
    </w:p>
    <w:p w14:paraId="1B27EC37" w14:textId="77777777" w:rsidR="00916DB9" w:rsidRPr="008C205B" w:rsidRDefault="00916DB9" w:rsidP="00494949">
      <w:pPr>
        <w:pStyle w:val="a9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ОЛЕСЯ</w:t>
      </w:r>
    </w:p>
    <w:p w14:paraId="659DAD28" w14:textId="77777777" w:rsidR="00916DB9" w:rsidRPr="008C205B" w:rsidRDefault="00916DB9" w:rsidP="007439C0">
      <w:pPr>
        <w:pStyle w:val="ab"/>
        <w:rPr>
          <w:strike/>
          <w:color w:val="A6A6A6" w:themeColor="background1" w:themeShade="A6"/>
        </w:rPr>
      </w:pPr>
      <w:r w:rsidRPr="008C205B">
        <w:rPr>
          <w:strike/>
          <w:color w:val="A6A6A6" w:themeColor="background1" w:themeShade="A6"/>
        </w:rPr>
        <w:t>Да…</w:t>
      </w:r>
    </w:p>
    <w:p w14:paraId="695F02A8" w14:textId="35802F16" w:rsidR="008C205B" w:rsidRPr="008C205B" w:rsidRDefault="00916DB9" w:rsidP="00916DB9">
      <w:pPr>
        <w:pStyle w:val="a7"/>
        <w:rPr>
          <w:lang w:val="ru-RU"/>
        </w:rPr>
      </w:pPr>
      <w:r>
        <w:t>В зале овация.</w:t>
      </w:r>
      <w:r w:rsidR="008C205B">
        <w:rPr>
          <w:lang w:val="ru-RU"/>
        </w:rPr>
        <w:t xml:space="preserve"> </w:t>
      </w:r>
      <w:r w:rsidR="008C205B" w:rsidRPr="008C205B">
        <w:rPr>
          <w:color w:val="00B050"/>
          <w:lang w:val="ru-RU"/>
        </w:rPr>
        <w:t>Олеся ошарашенно кивает – да.</w:t>
      </w:r>
    </w:p>
    <w:p w14:paraId="6D08B3B1" w14:textId="424B99FB" w:rsidR="00916DB9" w:rsidRDefault="00916DB9" w:rsidP="00916DB9">
      <w:pPr>
        <w:pStyle w:val="a7"/>
      </w:pPr>
      <w:r>
        <w:t>Олеся и Чак целуются. Масса и Вжик улыбаются, аплодируют, на радостях обнимаются. Опомнившись, смотрят друг на друга, улыбки пропадают.</w:t>
      </w:r>
    </w:p>
    <w:p w14:paraId="01E2772E" w14:textId="77777777" w:rsidR="00916DB9" w:rsidRPr="007439C0" w:rsidRDefault="007439C0" w:rsidP="00FD2A6F">
      <w:pPr>
        <w:pStyle w:val="af8"/>
        <w:keepNext/>
        <w:keepLines/>
      </w:pPr>
      <w:r>
        <w:t>СКЛЕЙКА</w:t>
      </w:r>
    </w:p>
    <w:p w14:paraId="6802C626" w14:textId="77777777" w:rsidR="00916DB9" w:rsidRDefault="00916DB9" w:rsidP="00916DB9">
      <w:pPr>
        <w:pStyle w:val="a7"/>
      </w:pPr>
      <w:r>
        <w:t>Люди уходят. Почти пустой зал. Чак и Олеся обнимаются.</w:t>
      </w:r>
    </w:p>
    <w:p w14:paraId="4D78809D" w14:textId="77777777" w:rsidR="00916DB9" w:rsidRPr="00173098" w:rsidRDefault="00916DB9" w:rsidP="00494949">
      <w:pPr>
        <w:pStyle w:val="a9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ОЛЕСЯ</w:t>
      </w:r>
    </w:p>
    <w:p w14:paraId="22EAEB97" w14:textId="09FD9E78" w:rsidR="00916DB9" w:rsidRDefault="00916DB9" w:rsidP="007439C0">
      <w:pPr>
        <w:pStyle w:val="ab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Ты молодец, Серёжа, я так горжусь тобой. Ладно… Ты, иди, собирайся. Я поеду домой, буду ждать тебя. У меня для тебя тоже есть сюрприз….</w:t>
      </w:r>
    </w:p>
    <w:p w14:paraId="11316E09" w14:textId="77777777" w:rsidR="00173098" w:rsidRPr="00173098" w:rsidRDefault="00173098" w:rsidP="00173098">
      <w:pPr>
        <w:pStyle w:val="a9"/>
        <w:rPr>
          <w:color w:val="00B050"/>
        </w:rPr>
      </w:pPr>
      <w:r w:rsidRPr="00173098">
        <w:rPr>
          <w:color w:val="00B050"/>
        </w:rPr>
        <w:t>ОЛЕСЯ</w:t>
      </w:r>
    </w:p>
    <w:p w14:paraId="305706A5" w14:textId="6F569CA8" w:rsidR="00173098" w:rsidRPr="00173098" w:rsidRDefault="00173098" w:rsidP="00173098">
      <w:pPr>
        <w:pStyle w:val="ae"/>
        <w:rPr>
          <w:color w:val="00B050"/>
        </w:rPr>
      </w:pPr>
      <w:r w:rsidRPr="00173098">
        <w:rPr>
          <w:color w:val="00B050"/>
        </w:rPr>
        <w:t>(ш</w:t>
      </w:r>
      <w:r w:rsidRPr="00173098">
        <w:rPr>
          <w:color w:val="00B050"/>
        </w:rPr>
        <w:t>ё</w:t>
      </w:r>
      <w:r w:rsidRPr="00173098">
        <w:rPr>
          <w:color w:val="00B050"/>
        </w:rPr>
        <w:t>потом)</w:t>
      </w:r>
    </w:p>
    <w:p w14:paraId="34FB3A27" w14:textId="2705702B" w:rsidR="00173098" w:rsidRPr="00173098" w:rsidRDefault="00173098" w:rsidP="00173098">
      <w:pPr>
        <w:pStyle w:val="ab"/>
        <w:rPr>
          <w:color w:val="00B050"/>
        </w:rPr>
      </w:pPr>
      <w:r w:rsidRPr="00173098">
        <w:rPr>
          <w:color w:val="00B050"/>
        </w:rPr>
        <w:t>Я тобой горжусь.</w:t>
      </w:r>
    </w:p>
    <w:p w14:paraId="24F2CBE0" w14:textId="77777777" w:rsidR="00173098" w:rsidRPr="00173098" w:rsidRDefault="00173098" w:rsidP="00173098">
      <w:pPr>
        <w:pStyle w:val="a9"/>
        <w:rPr>
          <w:color w:val="00B050"/>
        </w:rPr>
      </w:pPr>
      <w:r w:rsidRPr="00173098">
        <w:rPr>
          <w:color w:val="00B050"/>
        </w:rPr>
        <w:t>ЧАК</w:t>
      </w:r>
    </w:p>
    <w:p w14:paraId="15855AF7" w14:textId="16ACD76C" w:rsidR="00173098" w:rsidRPr="00173098" w:rsidRDefault="00173098" w:rsidP="00173098">
      <w:pPr>
        <w:pStyle w:val="ab"/>
        <w:rPr>
          <w:color w:val="00B050"/>
        </w:rPr>
      </w:pPr>
      <w:r w:rsidRPr="00173098">
        <w:rPr>
          <w:color w:val="00B050"/>
        </w:rPr>
        <w:t>Я знаю.</w:t>
      </w:r>
    </w:p>
    <w:p w14:paraId="37FF84EE" w14:textId="77777777" w:rsidR="00173098" w:rsidRPr="00173098" w:rsidRDefault="00173098" w:rsidP="00173098">
      <w:pPr>
        <w:pStyle w:val="a9"/>
        <w:rPr>
          <w:color w:val="00B050"/>
        </w:rPr>
      </w:pPr>
      <w:r w:rsidRPr="00173098">
        <w:rPr>
          <w:color w:val="00B050"/>
        </w:rPr>
        <w:t>ОЛЕСЯ</w:t>
      </w:r>
    </w:p>
    <w:p w14:paraId="61B51BF6" w14:textId="609B7813" w:rsidR="00173098" w:rsidRPr="00173098" w:rsidRDefault="00173098" w:rsidP="00173098">
      <w:pPr>
        <w:pStyle w:val="ab"/>
        <w:rPr>
          <w:color w:val="00B050"/>
        </w:rPr>
      </w:pPr>
      <w:r w:rsidRPr="00173098">
        <w:rPr>
          <w:color w:val="00B050"/>
        </w:rPr>
        <w:t>Я тебя дома буду ждать. У меня тоже сюрприз.</w:t>
      </w:r>
    </w:p>
    <w:p w14:paraId="295CD08E" w14:textId="1BE69CFE" w:rsidR="00916DB9" w:rsidRDefault="00173098" w:rsidP="00916DB9">
      <w:pPr>
        <w:pStyle w:val="a7"/>
      </w:pPr>
      <w:r w:rsidRPr="00173098">
        <w:rPr>
          <w:color w:val="00B050"/>
        </w:rPr>
        <w:t xml:space="preserve">Чак целует её. </w:t>
      </w:r>
      <w:r w:rsidR="00916DB9">
        <w:t xml:space="preserve">Олеся уходит, Чак провожает её взглядом. Чак уходит в </w:t>
      </w:r>
      <w:r w:rsidR="007439C0">
        <w:t>гримёрку</w:t>
      </w:r>
      <w:r w:rsidR="00916DB9">
        <w:t>.</w:t>
      </w:r>
    </w:p>
    <w:p w14:paraId="68B9A31D" w14:textId="1C64C98A" w:rsidR="00916DB9" w:rsidRDefault="007439C0" w:rsidP="007439C0">
      <w:pPr>
        <w:pStyle w:val="a6"/>
      </w:pPr>
      <w:r>
        <w:t>14-20.</w:t>
      </w:r>
      <w:r>
        <w:tab/>
      </w:r>
      <w:r w:rsidR="00916DB9">
        <w:t xml:space="preserve">ИНТ. </w:t>
      </w:r>
      <w:r>
        <w:t>СТЕНДАП</w:t>
      </w:r>
      <w:r w:rsidR="0080283C">
        <w:t>-</w:t>
      </w:r>
      <w:r>
        <w:t>КЛУБ (</w:t>
      </w:r>
      <w:r w:rsidR="0047241A" w:rsidRPr="0047241A">
        <w:rPr>
          <w:caps w:val="0"/>
          <w:color w:val="00B050"/>
        </w:rPr>
        <w:t>коридор</w:t>
      </w:r>
      <w:r>
        <w:t>)</w:t>
      </w:r>
      <w:r w:rsidR="00916DB9">
        <w:t xml:space="preserve"> </w:t>
      </w:r>
      <w:r>
        <w:t>–</w:t>
      </w:r>
      <w:r w:rsidR="00916DB9">
        <w:t xml:space="preserve"> </w:t>
      </w:r>
      <w:r w:rsidR="00173098" w:rsidRPr="00173098">
        <w:rPr>
          <w:color w:val="00B050"/>
        </w:rPr>
        <w:t>НОЧЬ</w:t>
      </w:r>
    </w:p>
    <w:p w14:paraId="34B36CF9" w14:textId="77777777" w:rsidR="00916DB9" w:rsidRPr="00173098" w:rsidRDefault="00916DB9" w:rsidP="00FD2A6F">
      <w:pPr>
        <w:pStyle w:val="a7"/>
        <w:keepNext/>
        <w:keepLines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 xml:space="preserve">Чак сидит в </w:t>
      </w:r>
      <w:r w:rsidR="00423695" w:rsidRPr="00173098">
        <w:rPr>
          <w:strike/>
          <w:color w:val="A6A6A6" w:themeColor="background1" w:themeShade="A6"/>
        </w:rPr>
        <w:t>гримёрке</w:t>
      </w:r>
      <w:r w:rsidRPr="00173098">
        <w:rPr>
          <w:strike/>
          <w:color w:val="A6A6A6" w:themeColor="background1" w:themeShade="A6"/>
        </w:rPr>
        <w:t xml:space="preserve"> с рюмкой коньяка и бутербродом. С улыбкой смотрит на себя в зеркало.</w:t>
      </w:r>
    </w:p>
    <w:p w14:paraId="62685356" w14:textId="77777777" w:rsidR="00916DB9" w:rsidRPr="00173098" w:rsidRDefault="00916DB9" w:rsidP="00423695">
      <w:pPr>
        <w:pStyle w:val="a9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ЧАК</w:t>
      </w:r>
    </w:p>
    <w:p w14:paraId="57520400" w14:textId="77777777" w:rsidR="00916DB9" w:rsidRPr="00173098" w:rsidRDefault="00916DB9" w:rsidP="00423695">
      <w:pPr>
        <w:pStyle w:val="ab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Ну чё</w:t>
      </w:r>
      <w:r w:rsidR="00423695" w:rsidRPr="00173098">
        <w:rPr>
          <w:strike/>
          <w:color w:val="A6A6A6" w:themeColor="background1" w:themeShade="A6"/>
          <w:lang w:val="ru-RU"/>
        </w:rPr>
        <w:t>,</w:t>
      </w:r>
      <w:r w:rsidRPr="00173098">
        <w:rPr>
          <w:strike/>
          <w:color w:val="A6A6A6" w:themeColor="background1" w:themeShade="A6"/>
        </w:rPr>
        <w:t xml:space="preserve"> Чак?! Раньше был ты психопат, а скоро будешь ты женат!</w:t>
      </w:r>
    </w:p>
    <w:p w14:paraId="00705436" w14:textId="5D6578A4" w:rsidR="00916DB9" w:rsidRDefault="00916DB9" w:rsidP="00916DB9">
      <w:pPr>
        <w:pStyle w:val="a7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Чокается с зеркалом. Выпивает, закусывает, встаёт, надевает куртку, слышит разговор организаторов в коридоре, прислушивается.</w:t>
      </w:r>
    </w:p>
    <w:p w14:paraId="18D22185" w14:textId="45FA12E7" w:rsidR="00173098" w:rsidRPr="00173098" w:rsidRDefault="00173098" w:rsidP="00173098">
      <w:pPr>
        <w:pStyle w:val="a7"/>
        <w:rPr>
          <w:color w:val="00B050"/>
        </w:rPr>
      </w:pPr>
      <w:r w:rsidRPr="00173098">
        <w:rPr>
          <w:color w:val="00B050"/>
        </w:rPr>
        <w:t>Чак идёт по коридору к гримёрке. Прислушивается – говорят двое, где-то в темноте коридора. Чак идёт за двумя организаторами.</w:t>
      </w:r>
    </w:p>
    <w:p w14:paraId="705B57C8" w14:textId="77777777" w:rsidR="00916DB9" w:rsidRDefault="00916DB9" w:rsidP="00423695">
      <w:pPr>
        <w:pStyle w:val="a9"/>
      </w:pPr>
      <w:r>
        <w:t xml:space="preserve">ОРГАНИЗАТОР СТЕНДАПА </w:t>
      </w:r>
      <w:r w:rsidR="004625C8">
        <w:rPr>
          <w:lang w:val="ru-RU"/>
        </w:rPr>
        <w:t>2</w:t>
      </w:r>
      <w:r w:rsidR="00423695">
        <w:rPr>
          <w:lang w:val="ru-RU"/>
        </w:rPr>
        <w:t xml:space="preserve"> </w:t>
      </w:r>
      <w:r>
        <w:t>(ЗК)</w:t>
      </w:r>
    </w:p>
    <w:p w14:paraId="7B438E63" w14:textId="77777777" w:rsidR="00916DB9" w:rsidRDefault="00916DB9" w:rsidP="00423695">
      <w:pPr>
        <w:pStyle w:val="ab"/>
      </w:pPr>
      <w:r>
        <w:t>…Я вот не врубаюсь, она клуб наш выкупила, чтоб этот Есенин стреляный ей предложение сделал?</w:t>
      </w:r>
    </w:p>
    <w:p w14:paraId="69BA6592" w14:textId="77777777" w:rsidR="00916DB9" w:rsidRDefault="00916DB9" w:rsidP="00423695">
      <w:pPr>
        <w:pStyle w:val="a9"/>
      </w:pPr>
      <w:r>
        <w:t xml:space="preserve">ОРГАНИЗАТОР СТЕНДАПА </w:t>
      </w:r>
      <w:r w:rsidR="004625C8">
        <w:rPr>
          <w:lang w:val="ru-RU"/>
        </w:rPr>
        <w:t xml:space="preserve">1 </w:t>
      </w:r>
      <w:r>
        <w:t>(ЗК)</w:t>
      </w:r>
    </w:p>
    <w:p w14:paraId="2ED78AC0" w14:textId="77777777" w:rsidR="00916DB9" w:rsidRDefault="00916DB9" w:rsidP="00423695">
      <w:pPr>
        <w:pStyle w:val="ab"/>
      </w:pPr>
      <w:r>
        <w:t>Хрен его знает. Если б я своей такое кринжовое предложение сделал, то со стыда бы помер.</w:t>
      </w:r>
    </w:p>
    <w:p w14:paraId="1DF2B321" w14:textId="77777777" w:rsidR="00916DB9" w:rsidRPr="00173098" w:rsidRDefault="00916DB9" w:rsidP="00916DB9">
      <w:pPr>
        <w:pStyle w:val="a7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 xml:space="preserve">Чак пинком открывает дверь. Организаторы резко </w:t>
      </w:r>
      <w:r w:rsidR="00423695" w:rsidRPr="00173098">
        <w:rPr>
          <w:strike/>
          <w:color w:val="A6A6A6" w:themeColor="background1" w:themeShade="A6"/>
        </w:rPr>
        <w:t>дёргаются</w:t>
      </w:r>
      <w:r w:rsidRPr="00173098">
        <w:rPr>
          <w:strike/>
          <w:color w:val="A6A6A6" w:themeColor="background1" w:themeShade="A6"/>
        </w:rPr>
        <w:t>, замолкают.</w:t>
      </w:r>
    </w:p>
    <w:p w14:paraId="02CEC87E" w14:textId="77777777" w:rsidR="00916DB9" w:rsidRDefault="00916DB9" w:rsidP="00423695">
      <w:pPr>
        <w:pStyle w:val="a9"/>
      </w:pPr>
      <w:r>
        <w:t>ЧАК</w:t>
      </w:r>
    </w:p>
    <w:p w14:paraId="51EE3289" w14:textId="19560E09" w:rsidR="00916DB9" w:rsidRDefault="00916DB9" w:rsidP="00423695">
      <w:pPr>
        <w:pStyle w:val="ab"/>
      </w:pPr>
      <w:r w:rsidRPr="00173098">
        <w:rPr>
          <w:strike/>
          <w:color w:val="A6A6A6" w:themeColor="background1" w:themeShade="A6"/>
        </w:rPr>
        <w:t xml:space="preserve">Ты сейчас с ноги </w:t>
      </w:r>
      <w:r w:rsidR="00423695" w:rsidRPr="00173098">
        <w:rPr>
          <w:strike/>
          <w:color w:val="A6A6A6" w:themeColor="background1" w:themeShade="A6"/>
        </w:rPr>
        <w:t>помрёшь</w:t>
      </w:r>
      <w:r w:rsidRPr="00173098">
        <w:rPr>
          <w:strike/>
          <w:color w:val="A6A6A6" w:themeColor="background1" w:themeShade="A6"/>
        </w:rPr>
        <w:t>!</w:t>
      </w:r>
      <w:r w:rsidRPr="00173098">
        <w:rPr>
          <w:color w:val="A6A6A6" w:themeColor="background1" w:themeShade="A6"/>
        </w:rPr>
        <w:t xml:space="preserve"> </w:t>
      </w:r>
      <w:r w:rsidR="00173098" w:rsidRPr="00173098">
        <w:rPr>
          <w:color w:val="00B050"/>
        </w:rPr>
        <w:t>А ну стоять</w:t>
      </w:r>
      <w:r w:rsidR="00173098" w:rsidRPr="00173098">
        <w:rPr>
          <w:color w:val="A6A6A6" w:themeColor="background1" w:themeShade="A6"/>
        </w:rPr>
        <w:t xml:space="preserve">. </w:t>
      </w:r>
      <w:r>
        <w:t>Олеська клуб выкупила!?</w:t>
      </w:r>
    </w:p>
    <w:p w14:paraId="15653A33" w14:textId="4FAD04A4" w:rsidR="00173098" w:rsidRPr="00173098" w:rsidRDefault="00173098" w:rsidP="00173098">
      <w:pPr>
        <w:pStyle w:val="a7"/>
        <w:rPr>
          <w:color w:val="00B050"/>
          <w:lang w:val="ru-RU"/>
        </w:rPr>
      </w:pPr>
      <w:r w:rsidRPr="00173098">
        <w:rPr>
          <w:color w:val="00B050"/>
          <w:lang w:val="ru-RU"/>
        </w:rPr>
        <w:t xml:space="preserve">Организатор стендапа 1, </w:t>
      </w:r>
      <w:r w:rsidRPr="00173098">
        <w:rPr>
          <w:color w:val="00B050"/>
        </w:rPr>
        <w:t>обернувшись</w:t>
      </w:r>
      <w:r w:rsidRPr="00173098">
        <w:rPr>
          <w:color w:val="00B050"/>
          <w:lang w:val="ru-RU"/>
        </w:rPr>
        <w:t>,</w:t>
      </w:r>
      <w:r w:rsidRPr="00173098">
        <w:rPr>
          <w:color w:val="00B050"/>
        </w:rPr>
        <w:t xml:space="preserve"> видит в темноте Чака</w:t>
      </w:r>
      <w:r w:rsidRPr="00173098">
        <w:rPr>
          <w:color w:val="00B050"/>
          <w:lang w:val="ru-RU"/>
        </w:rPr>
        <w:t>.</w:t>
      </w:r>
    </w:p>
    <w:p w14:paraId="3A15846B" w14:textId="77777777" w:rsidR="00916DB9" w:rsidRDefault="00916DB9" w:rsidP="00423695">
      <w:pPr>
        <w:pStyle w:val="a9"/>
      </w:pPr>
      <w:r>
        <w:t>ОРГАНИЗАТОР СТЕНДАПА 1</w:t>
      </w:r>
    </w:p>
    <w:p w14:paraId="6685D4C3" w14:textId="77777777" w:rsidR="00916DB9" w:rsidRDefault="00916DB9" w:rsidP="00423695">
      <w:pPr>
        <w:pStyle w:val="ab"/>
      </w:pPr>
      <w:r>
        <w:t>Не понимаю, о ч</w:t>
      </w:r>
      <w:r w:rsidR="00423695">
        <w:rPr>
          <w:lang w:val="ru-RU"/>
        </w:rPr>
        <w:t>ё</w:t>
      </w:r>
      <w:r>
        <w:t>м вы…</w:t>
      </w:r>
    </w:p>
    <w:p w14:paraId="37401927" w14:textId="77777777" w:rsidR="00916DB9" w:rsidRDefault="00916DB9" w:rsidP="00423695">
      <w:pPr>
        <w:pStyle w:val="a9"/>
      </w:pPr>
      <w:r>
        <w:t>ЧАК</w:t>
      </w:r>
    </w:p>
    <w:p w14:paraId="3111BE9E" w14:textId="77777777" w:rsidR="00916DB9" w:rsidRDefault="00916DB9" w:rsidP="00423695">
      <w:pPr>
        <w:pStyle w:val="ab"/>
      </w:pPr>
      <w:r>
        <w:t>Я сейчас башку твою засуну в зад вот этому и поскачу на вашем кентавре!</w:t>
      </w:r>
    </w:p>
    <w:p w14:paraId="10CA77E3" w14:textId="77777777" w:rsidR="00916DB9" w:rsidRDefault="00916DB9" w:rsidP="00916DB9">
      <w:pPr>
        <w:pStyle w:val="a7"/>
      </w:pPr>
      <w:r>
        <w:t>Организаторы переглядываются.</w:t>
      </w:r>
    </w:p>
    <w:p w14:paraId="4265F3B1" w14:textId="77777777" w:rsidR="004625C8" w:rsidRPr="004625C8" w:rsidRDefault="004625C8" w:rsidP="00FC6717">
      <w:pPr>
        <w:pStyle w:val="af8"/>
        <w:keepNext/>
        <w:keepLines/>
        <w:spacing w:before="360"/>
      </w:pPr>
      <w:r>
        <w:t>НАЧАЛО ФЛЕШБЭКА</w:t>
      </w:r>
    </w:p>
    <w:p w14:paraId="5C4297EE" w14:textId="77777777" w:rsidR="0024547F" w:rsidRDefault="0024547F" w:rsidP="0024547F">
      <w:pPr>
        <w:pStyle w:val="a6"/>
      </w:pPr>
      <w:r>
        <w:t>14-21.</w:t>
      </w:r>
      <w:r>
        <w:tab/>
        <w:t>ИНТ. СТЕНДАП-КЛУБ – ДЕНЬ</w:t>
      </w:r>
    </w:p>
    <w:p w14:paraId="01CB5C02" w14:textId="5D3224AC" w:rsidR="00916DB9" w:rsidRDefault="00916DB9" w:rsidP="00FD2A6F">
      <w:pPr>
        <w:pStyle w:val="a7"/>
        <w:keepNext/>
        <w:keepLines/>
      </w:pPr>
      <w:r>
        <w:t xml:space="preserve">Олеся </w:t>
      </w:r>
      <w:r w:rsidR="00423695">
        <w:t>достаёт</w:t>
      </w:r>
      <w:r>
        <w:t xml:space="preserve"> из женской сумочки, </w:t>
      </w:r>
      <w:r w:rsidR="00423695">
        <w:t>кладёт</w:t>
      </w:r>
      <w:r>
        <w:t xml:space="preserve"> на стол пачки денег. Подписывает документы, лежащие на столе. Они с </w:t>
      </w:r>
      <w:r w:rsidR="00FC6717">
        <w:rPr>
          <w:lang w:val="ru-RU"/>
        </w:rPr>
        <w:t>О</w:t>
      </w:r>
      <w:r>
        <w:t>рганизатором пожимают друг другу руки.</w:t>
      </w:r>
    </w:p>
    <w:p w14:paraId="71956455" w14:textId="77777777" w:rsidR="00916DB9" w:rsidRPr="004625C8" w:rsidRDefault="00916DB9" w:rsidP="004625C8">
      <w:pPr>
        <w:pStyle w:val="a9"/>
        <w:rPr>
          <w:lang w:val="ru-RU"/>
        </w:rPr>
      </w:pPr>
      <w:r>
        <w:t>ОРГАНИЗАТОР СТЕНДАПА</w:t>
      </w:r>
      <w:r w:rsidR="004625C8">
        <w:rPr>
          <w:lang w:val="ru-RU"/>
        </w:rPr>
        <w:t xml:space="preserve"> 1</w:t>
      </w:r>
    </w:p>
    <w:p w14:paraId="0B370626" w14:textId="77777777" w:rsidR="00916DB9" w:rsidRDefault="00916DB9" w:rsidP="004625C8">
      <w:pPr>
        <w:pStyle w:val="ab"/>
      </w:pPr>
      <w:r>
        <w:t>Поздравляю вас с удачным приобретением.</w:t>
      </w:r>
    </w:p>
    <w:p w14:paraId="58F38E2F" w14:textId="77777777" w:rsidR="00916DB9" w:rsidRDefault="00916DB9" w:rsidP="00916DB9">
      <w:pPr>
        <w:pStyle w:val="a7"/>
      </w:pPr>
      <w:r>
        <w:t>Олеся морщится.</w:t>
      </w:r>
    </w:p>
    <w:p w14:paraId="12A28BA0" w14:textId="77777777" w:rsidR="00916DB9" w:rsidRDefault="00916DB9" w:rsidP="004625C8">
      <w:pPr>
        <w:pStyle w:val="a9"/>
      </w:pPr>
      <w:r>
        <w:t>ОЛЕСЯ</w:t>
      </w:r>
    </w:p>
    <w:p w14:paraId="00D337D8" w14:textId="77777777" w:rsidR="00916DB9" w:rsidRDefault="00916DB9" w:rsidP="004625C8">
      <w:pPr>
        <w:pStyle w:val="ab"/>
      </w:pPr>
      <w:r>
        <w:t>Мне можешь не рассказывать… Поэтому ты весь в долгах?</w:t>
      </w:r>
    </w:p>
    <w:p w14:paraId="42120E38" w14:textId="77777777" w:rsidR="00916DB9" w:rsidRPr="004625C8" w:rsidRDefault="00916DB9" w:rsidP="004625C8">
      <w:pPr>
        <w:pStyle w:val="a9"/>
        <w:rPr>
          <w:lang w:val="ru-RU"/>
        </w:rPr>
      </w:pPr>
      <w:r>
        <w:t>ОРГАНИЗАТОР СТЕНДАПА</w:t>
      </w:r>
      <w:r w:rsidR="004625C8">
        <w:rPr>
          <w:lang w:val="ru-RU"/>
        </w:rPr>
        <w:t xml:space="preserve"> 1</w:t>
      </w:r>
    </w:p>
    <w:p w14:paraId="49B84F63" w14:textId="77777777" w:rsidR="00916DB9" w:rsidRDefault="00916DB9" w:rsidP="004625C8">
      <w:pPr>
        <w:pStyle w:val="ab"/>
      </w:pPr>
      <w:r>
        <w:t>Тогда я не понимаю, зачем вам…</w:t>
      </w:r>
    </w:p>
    <w:p w14:paraId="3ECA747D" w14:textId="77777777" w:rsidR="00916DB9" w:rsidRDefault="00916DB9" w:rsidP="004625C8">
      <w:pPr>
        <w:pStyle w:val="a9"/>
      </w:pPr>
      <w:r>
        <w:t>ОЛЕСЯ</w:t>
      </w:r>
    </w:p>
    <w:p w14:paraId="77E3ABFC" w14:textId="77777777" w:rsidR="00916DB9" w:rsidRDefault="00916DB9" w:rsidP="004625C8">
      <w:pPr>
        <w:pStyle w:val="ab"/>
      </w:pPr>
      <w:r>
        <w:t xml:space="preserve">Тебе ничего и не нужно понимать. Ты </w:t>
      </w:r>
      <w:r w:rsidR="004625C8">
        <w:t>остаёшься</w:t>
      </w:r>
      <w:r>
        <w:t xml:space="preserve"> работать здесь. Но есть условие. Ты забираешь заявление, которое написал в полицию на Ивахненко. И устраиваешь ему сольное выступление. В зале должны сидеть люди, которые будут смеяться и стоя хлопать. Думаю, мы поняли друг друга?!</w:t>
      </w:r>
    </w:p>
    <w:p w14:paraId="7449D4CF" w14:textId="77777777" w:rsidR="00916DB9" w:rsidRDefault="00916DB9" w:rsidP="004625C8">
      <w:pPr>
        <w:pStyle w:val="af8"/>
      </w:pPr>
      <w:r>
        <w:t>КОНЕЦ ФЛЭШБЕКА</w:t>
      </w:r>
    </w:p>
    <w:p w14:paraId="4F76098D" w14:textId="77777777" w:rsidR="004625C8" w:rsidRPr="00173098" w:rsidRDefault="004625C8" w:rsidP="004625C8">
      <w:pPr>
        <w:pStyle w:val="a6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14-22.</w:t>
      </w:r>
      <w:r w:rsidRPr="00173098">
        <w:rPr>
          <w:strike/>
          <w:color w:val="A6A6A6" w:themeColor="background1" w:themeShade="A6"/>
        </w:rPr>
        <w:tab/>
        <w:t>ИНТ. СТЕНДАП-КЛУБ (</w:t>
      </w:r>
      <w:r w:rsidRPr="00173098">
        <w:rPr>
          <w:caps w:val="0"/>
          <w:strike/>
          <w:color w:val="A6A6A6" w:themeColor="background1" w:themeShade="A6"/>
        </w:rPr>
        <w:t>гримёрка</w:t>
      </w:r>
      <w:r w:rsidRPr="00173098">
        <w:rPr>
          <w:strike/>
          <w:color w:val="A6A6A6" w:themeColor="background1" w:themeShade="A6"/>
        </w:rPr>
        <w:t>) – ВЕЧЕР</w:t>
      </w:r>
    </w:p>
    <w:p w14:paraId="7E5945E7" w14:textId="77777777" w:rsidR="004625C8" w:rsidRPr="00173098" w:rsidRDefault="004625C8" w:rsidP="00FD2A6F">
      <w:pPr>
        <w:pStyle w:val="a7"/>
        <w:keepNext/>
        <w:keepLines/>
        <w:rPr>
          <w:strike/>
          <w:color w:val="A6A6A6" w:themeColor="background1" w:themeShade="A6"/>
          <w:lang w:val="ru-RU" w:eastAsia="ru-RU"/>
        </w:rPr>
      </w:pPr>
      <w:r w:rsidRPr="00173098">
        <w:rPr>
          <w:strike/>
          <w:color w:val="A6A6A6" w:themeColor="background1" w:themeShade="A6"/>
          <w:lang w:val="ru-RU" w:eastAsia="ru-RU"/>
        </w:rPr>
        <w:t>Продолжается сцена 14-20:</w:t>
      </w:r>
    </w:p>
    <w:p w14:paraId="41DBAD66" w14:textId="77777777" w:rsidR="00916DB9" w:rsidRPr="00173098" w:rsidRDefault="00916DB9" w:rsidP="004625C8">
      <w:pPr>
        <w:pStyle w:val="a9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ЧАК</w:t>
      </w:r>
    </w:p>
    <w:p w14:paraId="2397ECE9" w14:textId="77777777" w:rsidR="00916DB9" w:rsidRPr="00173098" w:rsidRDefault="00916DB9" w:rsidP="004625C8">
      <w:pPr>
        <w:pStyle w:val="ab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>Ясно… поюморил… дебил…</w:t>
      </w:r>
    </w:p>
    <w:p w14:paraId="16686BBB" w14:textId="77777777" w:rsidR="00916DB9" w:rsidRPr="00173098" w:rsidRDefault="00916DB9" w:rsidP="00916DB9">
      <w:pPr>
        <w:pStyle w:val="a7"/>
        <w:rPr>
          <w:strike/>
          <w:color w:val="A6A6A6" w:themeColor="background1" w:themeShade="A6"/>
        </w:rPr>
      </w:pPr>
      <w:r w:rsidRPr="00173098">
        <w:rPr>
          <w:strike/>
          <w:color w:val="A6A6A6" w:themeColor="background1" w:themeShade="A6"/>
        </w:rPr>
        <w:t xml:space="preserve">Злой Чак уходит, задев плечом </w:t>
      </w:r>
      <w:r w:rsidR="004625C8" w:rsidRPr="00173098">
        <w:rPr>
          <w:strike/>
          <w:color w:val="A6A6A6" w:themeColor="background1" w:themeShade="A6"/>
          <w:lang w:val="ru-RU"/>
        </w:rPr>
        <w:t>О</w:t>
      </w:r>
      <w:r w:rsidRPr="00173098">
        <w:rPr>
          <w:strike/>
          <w:color w:val="A6A6A6" w:themeColor="background1" w:themeShade="A6"/>
        </w:rPr>
        <w:t>рганизатора…</w:t>
      </w:r>
    </w:p>
    <w:p w14:paraId="3EF9AA8B" w14:textId="2D92F7E9" w:rsidR="00916DB9" w:rsidRDefault="004625C8" w:rsidP="004625C8">
      <w:pPr>
        <w:pStyle w:val="a6"/>
      </w:pPr>
      <w:r>
        <w:t>14-23.</w:t>
      </w:r>
      <w:r>
        <w:tab/>
      </w:r>
      <w:r w:rsidR="00916DB9">
        <w:t xml:space="preserve">ИНТ. </w:t>
      </w:r>
      <w:r w:rsidR="00746365">
        <w:t>ПЕНТХАУС</w:t>
      </w:r>
      <w:r w:rsidR="00916DB9">
        <w:t xml:space="preserve"> ОЛЕСИ </w:t>
      </w:r>
      <w:r>
        <w:t>–</w:t>
      </w:r>
      <w:r w:rsidR="00916DB9">
        <w:t xml:space="preserve"> </w:t>
      </w:r>
      <w:r w:rsidR="00173098" w:rsidRPr="00173098">
        <w:rPr>
          <w:color w:val="00B050"/>
        </w:rPr>
        <w:t>НОЧЬ</w:t>
      </w:r>
    </w:p>
    <w:p w14:paraId="0B106686" w14:textId="77777777" w:rsidR="00916DB9" w:rsidRDefault="00916DB9" w:rsidP="00FF1CA3">
      <w:pPr>
        <w:pStyle w:val="a7"/>
        <w:keepNext/>
        <w:keepLines/>
      </w:pPr>
      <w:r>
        <w:t xml:space="preserve">Олеся стоит в красивом сексуальном белье, перед зеркалом. Звонок в дверь. Олеся поправляет грудь. </w:t>
      </w:r>
      <w:r w:rsidR="007500D6">
        <w:t>Идёт</w:t>
      </w:r>
      <w:r>
        <w:t xml:space="preserve"> к двери. Открывает, там стоит Чак.</w:t>
      </w:r>
    </w:p>
    <w:p w14:paraId="0F39D5DC" w14:textId="77777777" w:rsidR="00916DB9" w:rsidRDefault="00916DB9" w:rsidP="007500D6">
      <w:pPr>
        <w:pStyle w:val="a9"/>
      </w:pPr>
      <w:r>
        <w:t>ОЛЕСЯ</w:t>
      </w:r>
    </w:p>
    <w:p w14:paraId="38CE0EB9" w14:textId="1F291A50" w:rsidR="00916DB9" w:rsidRDefault="00916DB9" w:rsidP="007500D6">
      <w:pPr>
        <w:pStyle w:val="ab"/>
        <w:rPr>
          <w:color w:val="00B050"/>
          <w:lang w:val="ru-RU"/>
        </w:rPr>
      </w:pPr>
      <w:r w:rsidRPr="009230DF">
        <w:rPr>
          <w:strike/>
          <w:color w:val="A6A6A6" w:themeColor="background1" w:themeShade="A6"/>
        </w:rPr>
        <w:t>Ну и долго я буду мёрзнуть с открытой дверью? Меня кто-нибудь согреет сегодня?</w:t>
      </w:r>
      <w:r w:rsidR="009230DF" w:rsidRPr="009230DF">
        <w:rPr>
          <w:color w:val="A6A6A6" w:themeColor="background1" w:themeShade="A6"/>
          <w:lang w:val="ru-RU"/>
        </w:rPr>
        <w:t xml:space="preserve"> </w:t>
      </w:r>
      <w:r w:rsidR="009230DF" w:rsidRPr="009230DF">
        <w:rPr>
          <w:color w:val="00B050"/>
          <w:lang w:val="ru-RU"/>
        </w:rPr>
        <w:t>Ты чего так долго?</w:t>
      </w:r>
    </w:p>
    <w:p w14:paraId="06E323BE" w14:textId="730F3F19" w:rsidR="009230DF" w:rsidRPr="009230DF" w:rsidRDefault="009230DF" w:rsidP="009230DF">
      <w:pPr>
        <w:pStyle w:val="a7"/>
        <w:rPr>
          <w:color w:val="00B050"/>
        </w:rPr>
      </w:pPr>
      <w:r w:rsidRPr="009230DF">
        <w:rPr>
          <w:color w:val="00B050"/>
        </w:rPr>
        <w:t>Чак входит, но дверь не закрывает.</w:t>
      </w:r>
    </w:p>
    <w:p w14:paraId="541792B7" w14:textId="77777777" w:rsidR="00916DB9" w:rsidRDefault="00916DB9" w:rsidP="007500D6">
      <w:pPr>
        <w:pStyle w:val="a9"/>
      </w:pPr>
      <w:r>
        <w:t>ЧАК</w:t>
      </w:r>
    </w:p>
    <w:p w14:paraId="27646992" w14:textId="77777777" w:rsidR="00916DB9" w:rsidRDefault="00916DB9" w:rsidP="007500D6">
      <w:pPr>
        <w:pStyle w:val="ab"/>
      </w:pPr>
      <w:r>
        <w:t>Нам, короче, разбег надо устроить…</w:t>
      </w:r>
    </w:p>
    <w:p w14:paraId="5232DFE1" w14:textId="77777777" w:rsidR="00916DB9" w:rsidRDefault="00916DB9" w:rsidP="007500D6">
      <w:pPr>
        <w:pStyle w:val="a9"/>
      </w:pPr>
      <w:r>
        <w:t>ОЛЕСЯ</w:t>
      </w:r>
    </w:p>
    <w:p w14:paraId="04C38C6A" w14:textId="77777777" w:rsidR="00916DB9" w:rsidRDefault="00916DB9" w:rsidP="007500D6">
      <w:pPr>
        <w:pStyle w:val="ab"/>
      </w:pPr>
      <w:r>
        <w:t>Чего!?</w:t>
      </w:r>
    </w:p>
    <w:p w14:paraId="5CEE7188" w14:textId="77777777" w:rsidR="00916DB9" w:rsidRDefault="00916DB9" w:rsidP="007500D6">
      <w:pPr>
        <w:pStyle w:val="a9"/>
      </w:pPr>
      <w:r>
        <w:t>ЧАК</w:t>
      </w:r>
    </w:p>
    <w:p w14:paraId="428662FF" w14:textId="77777777" w:rsidR="00916DB9" w:rsidRDefault="00916DB9" w:rsidP="007500D6">
      <w:pPr>
        <w:pStyle w:val="ab"/>
      </w:pPr>
      <w:r>
        <w:t>Расходимся мы! Любовь прошла и нахрен шла!</w:t>
      </w:r>
    </w:p>
    <w:p w14:paraId="38909C64" w14:textId="77777777" w:rsidR="00916DB9" w:rsidRDefault="00916DB9" w:rsidP="007500D6">
      <w:pPr>
        <w:pStyle w:val="a9"/>
      </w:pPr>
      <w:r>
        <w:t>ОЛЕСЯ</w:t>
      </w:r>
    </w:p>
    <w:p w14:paraId="1ECC744F" w14:textId="77777777" w:rsidR="00916DB9" w:rsidRDefault="00916DB9" w:rsidP="007500D6">
      <w:pPr>
        <w:pStyle w:val="ab"/>
      </w:pPr>
      <w:r>
        <w:t>Тебе на голову фонарь со сцены упал? Ничего, что ты мне предложение час назад сделал?</w:t>
      </w:r>
    </w:p>
    <w:p w14:paraId="2496B538" w14:textId="77777777" w:rsidR="00916DB9" w:rsidRDefault="00916DB9" w:rsidP="007500D6">
      <w:pPr>
        <w:pStyle w:val="a9"/>
      </w:pPr>
      <w:r>
        <w:t>ЧАК</w:t>
      </w:r>
    </w:p>
    <w:p w14:paraId="44B2F9DD" w14:textId="77777777" w:rsidR="00916DB9" w:rsidRDefault="00916DB9" w:rsidP="007500D6">
      <w:pPr>
        <w:pStyle w:val="ab"/>
      </w:pPr>
      <w:r>
        <w:t>Я знаю, что ты купила этот клуб. Поэтому меня туда позвали.</w:t>
      </w:r>
    </w:p>
    <w:p w14:paraId="212868EE" w14:textId="77777777" w:rsidR="00916DB9" w:rsidRDefault="00916DB9" w:rsidP="007500D6">
      <w:pPr>
        <w:pStyle w:val="a9"/>
      </w:pPr>
      <w:r>
        <w:t>ОЛЕСЯ</w:t>
      </w:r>
    </w:p>
    <w:p w14:paraId="264E3D8A" w14:textId="77777777" w:rsidR="00916DB9" w:rsidRDefault="00916DB9" w:rsidP="007500D6">
      <w:pPr>
        <w:pStyle w:val="ab"/>
      </w:pPr>
      <w:r>
        <w:t>Ну даже если и так? Что тут такого? Я просто хотела, чтобы ты был счастлив.</w:t>
      </w:r>
    </w:p>
    <w:p w14:paraId="229BB120" w14:textId="77777777" w:rsidR="00916DB9" w:rsidRDefault="00916DB9" w:rsidP="007500D6">
      <w:pPr>
        <w:pStyle w:val="a9"/>
      </w:pPr>
      <w:r>
        <w:t>ЧАК</w:t>
      </w:r>
    </w:p>
    <w:p w14:paraId="49E6D1DF" w14:textId="77777777" w:rsidR="00916DB9" w:rsidRDefault="00916DB9" w:rsidP="007500D6">
      <w:pPr>
        <w:pStyle w:val="ab"/>
      </w:pPr>
      <w:r>
        <w:t>Я не баба, чтобы за мной ухаживали!</w:t>
      </w:r>
    </w:p>
    <w:p w14:paraId="370E2929" w14:textId="77777777" w:rsidR="00916DB9" w:rsidRDefault="00916DB9" w:rsidP="007500D6">
      <w:pPr>
        <w:pStyle w:val="a9"/>
      </w:pPr>
      <w:r>
        <w:t>ОЛЕСЯ</w:t>
      </w:r>
    </w:p>
    <w:p w14:paraId="354DD8DF" w14:textId="77777777" w:rsidR="00916DB9" w:rsidRDefault="00916DB9" w:rsidP="007500D6">
      <w:pPr>
        <w:pStyle w:val="ab"/>
      </w:pPr>
      <w:r>
        <w:t>То есть, по-твоему, я не могу порадовать своего мужчину? У меня подруга подарила своему мужу машину… Он что, баба после этого?! Пойми, в наше время это нормально…</w:t>
      </w:r>
    </w:p>
    <w:p w14:paraId="0685A7BA" w14:textId="77777777" w:rsidR="00916DB9" w:rsidRDefault="00916DB9" w:rsidP="007500D6">
      <w:pPr>
        <w:pStyle w:val="a9"/>
      </w:pPr>
      <w:r>
        <w:t>ЧАК</w:t>
      </w:r>
    </w:p>
    <w:p w14:paraId="50802D56" w14:textId="58FF2A9C" w:rsidR="00916DB9" w:rsidRPr="009230DF" w:rsidRDefault="00916DB9" w:rsidP="007500D6">
      <w:pPr>
        <w:pStyle w:val="ab"/>
        <w:rPr>
          <w:lang w:val="ru-RU"/>
        </w:rPr>
      </w:pPr>
      <w:r>
        <w:t>Запомни! Альфонсом быть, что чмом прослыть!</w:t>
      </w:r>
      <w:r w:rsidR="009230DF" w:rsidRPr="009230DF">
        <w:t xml:space="preserve"> </w:t>
      </w:r>
      <w:r w:rsidR="009230DF" w:rsidRPr="009230DF">
        <w:rPr>
          <w:color w:val="00B050"/>
        </w:rPr>
        <w:t>Ясно тебе?</w:t>
      </w:r>
      <w:r w:rsidR="009230DF" w:rsidRPr="009230DF">
        <w:rPr>
          <w:color w:val="00B050"/>
          <w:lang w:val="ru-RU"/>
        </w:rPr>
        <w:t xml:space="preserve"> </w:t>
      </w:r>
    </w:p>
    <w:p w14:paraId="605820DF" w14:textId="77777777" w:rsidR="00916DB9" w:rsidRDefault="00916DB9" w:rsidP="00916DB9">
      <w:pPr>
        <w:pStyle w:val="a7"/>
      </w:pPr>
      <w:r>
        <w:t>Олеся смотрит на него в шоке.</w:t>
      </w:r>
    </w:p>
    <w:p w14:paraId="2FF1E2AE" w14:textId="77777777" w:rsidR="00916DB9" w:rsidRDefault="00916DB9" w:rsidP="007500D6">
      <w:pPr>
        <w:pStyle w:val="a9"/>
      </w:pPr>
      <w:r>
        <w:t>ОЛЕСЯ</w:t>
      </w:r>
    </w:p>
    <w:p w14:paraId="6D91F49D" w14:textId="77777777" w:rsidR="00916DB9" w:rsidRDefault="00916DB9" w:rsidP="007500D6">
      <w:pPr>
        <w:pStyle w:val="ab"/>
      </w:pPr>
      <w:r>
        <w:t>Серёж, ты немного отстал от жизни. Мужчины сейчас… Ну как-то проще на это смотрят. Раздвинь рамки гендерных стереотипов.</w:t>
      </w:r>
    </w:p>
    <w:p w14:paraId="13622F36" w14:textId="77777777" w:rsidR="00916DB9" w:rsidRDefault="00916DB9" w:rsidP="007500D6">
      <w:pPr>
        <w:pStyle w:val="a9"/>
      </w:pPr>
      <w:r>
        <w:t>ЧАК</w:t>
      </w:r>
    </w:p>
    <w:p w14:paraId="38B9EDFA" w14:textId="77777777" w:rsidR="00916DB9" w:rsidRDefault="00916DB9" w:rsidP="007500D6">
      <w:pPr>
        <w:pStyle w:val="ab"/>
      </w:pPr>
      <w:r>
        <w:t>Чё раздвинуть?!</w:t>
      </w:r>
    </w:p>
    <w:p w14:paraId="4FEB74F9" w14:textId="77777777" w:rsidR="00916DB9" w:rsidRDefault="00916DB9" w:rsidP="007500D6">
      <w:pPr>
        <w:pStyle w:val="a9"/>
      </w:pPr>
      <w:r>
        <w:t>ОЛЕСЯ</w:t>
      </w:r>
    </w:p>
    <w:p w14:paraId="10330542" w14:textId="77777777" w:rsidR="009230DF" w:rsidRDefault="00916DB9" w:rsidP="009230DF">
      <w:pPr>
        <w:pStyle w:val="ab"/>
        <w:ind w:right="1983"/>
        <w:rPr>
          <w:color w:val="A6A6A6" w:themeColor="background1" w:themeShade="A6"/>
          <w:lang w:val="ru-RU"/>
        </w:rPr>
      </w:pPr>
      <w:r w:rsidRPr="009230DF">
        <w:rPr>
          <w:strike/>
          <w:color w:val="A6A6A6" w:themeColor="background1" w:themeShade="A6"/>
        </w:rPr>
        <w:t>Ну вот раньше женщины боролись за свои права.</w:t>
      </w:r>
    </w:p>
    <w:p w14:paraId="16F3568A" w14:textId="1829A1DB" w:rsidR="00916DB9" w:rsidRPr="009230DF" w:rsidRDefault="009230DF" w:rsidP="009230DF">
      <w:pPr>
        <w:pStyle w:val="ab"/>
        <w:tabs>
          <w:tab w:val="left" w:pos="6237"/>
        </w:tabs>
        <w:ind w:right="1983"/>
        <w:rPr>
          <w:strike/>
          <w:color w:val="A6A6A6" w:themeColor="background1" w:themeShade="A6"/>
          <w:lang w:val="ru-RU"/>
        </w:rPr>
      </w:pPr>
      <w:r w:rsidRPr="009230DF">
        <w:rPr>
          <w:color w:val="00B050"/>
          <w:lang w:val="ru-RU"/>
        </w:rPr>
        <w:t>Рамки. Гендерных. Стереотипов. Мужчины сегодня даже в декрете сидеть могут. Официально, между прочим.</w:t>
      </w:r>
    </w:p>
    <w:p w14:paraId="104BBD0F" w14:textId="77777777" w:rsidR="00916DB9" w:rsidRPr="009230DF" w:rsidRDefault="00916DB9" w:rsidP="007500D6">
      <w:pPr>
        <w:pStyle w:val="a9"/>
        <w:rPr>
          <w:strike/>
          <w:color w:val="A6A6A6" w:themeColor="background1" w:themeShade="A6"/>
        </w:rPr>
      </w:pPr>
      <w:r w:rsidRPr="009230DF">
        <w:rPr>
          <w:strike/>
          <w:color w:val="A6A6A6" w:themeColor="background1" w:themeShade="A6"/>
        </w:rPr>
        <w:t>ЧАК</w:t>
      </w:r>
    </w:p>
    <w:p w14:paraId="44A0A285" w14:textId="77777777" w:rsidR="00916DB9" w:rsidRPr="009230DF" w:rsidRDefault="00916DB9" w:rsidP="007500D6">
      <w:pPr>
        <w:pStyle w:val="ab"/>
        <w:rPr>
          <w:strike/>
          <w:color w:val="A6A6A6" w:themeColor="background1" w:themeShade="A6"/>
        </w:rPr>
      </w:pPr>
      <w:r w:rsidRPr="009230DF">
        <w:rPr>
          <w:strike/>
          <w:color w:val="A6A6A6" w:themeColor="background1" w:themeShade="A6"/>
        </w:rPr>
        <w:t>А теперь мужики, что ли?</w:t>
      </w:r>
    </w:p>
    <w:p w14:paraId="61879963" w14:textId="77777777" w:rsidR="00916DB9" w:rsidRPr="009230DF" w:rsidRDefault="00916DB9" w:rsidP="007500D6">
      <w:pPr>
        <w:pStyle w:val="a9"/>
        <w:rPr>
          <w:strike/>
          <w:color w:val="A6A6A6" w:themeColor="background1" w:themeShade="A6"/>
        </w:rPr>
      </w:pPr>
      <w:r w:rsidRPr="009230DF">
        <w:rPr>
          <w:strike/>
          <w:color w:val="A6A6A6" w:themeColor="background1" w:themeShade="A6"/>
        </w:rPr>
        <w:t>ОЛЕСЯ</w:t>
      </w:r>
    </w:p>
    <w:p w14:paraId="2A145956" w14:textId="77777777" w:rsidR="00916DB9" w:rsidRPr="009230DF" w:rsidRDefault="00916DB9" w:rsidP="007500D6">
      <w:pPr>
        <w:pStyle w:val="ab"/>
        <w:rPr>
          <w:strike/>
          <w:color w:val="A6A6A6" w:themeColor="background1" w:themeShade="A6"/>
        </w:rPr>
      </w:pPr>
      <w:r w:rsidRPr="009230DF">
        <w:rPr>
          <w:strike/>
          <w:color w:val="A6A6A6" w:themeColor="background1" w:themeShade="A6"/>
        </w:rPr>
        <w:t>Ну… Типа того. Они даже в декрете могут сидеть! Официально.</w:t>
      </w:r>
    </w:p>
    <w:p w14:paraId="69B40112" w14:textId="77777777" w:rsidR="00916DB9" w:rsidRPr="009230DF" w:rsidRDefault="00916DB9" w:rsidP="00916DB9">
      <w:pPr>
        <w:pStyle w:val="a7"/>
        <w:rPr>
          <w:strike/>
          <w:color w:val="A6A6A6" w:themeColor="background1" w:themeShade="A6"/>
        </w:rPr>
      </w:pPr>
      <w:r w:rsidRPr="009230DF">
        <w:rPr>
          <w:strike/>
          <w:color w:val="A6A6A6" w:themeColor="background1" w:themeShade="A6"/>
        </w:rPr>
        <w:t>Чак недоверчиво смотрит на неё.</w:t>
      </w:r>
    </w:p>
    <w:p w14:paraId="3999FEA9" w14:textId="77777777" w:rsidR="00916DB9" w:rsidRDefault="00916DB9" w:rsidP="007500D6">
      <w:pPr>
        <w:pStyle w:val="a9"/>
      </w:pPr>
      <w:r>
        <w:t>ЧАК</w:t>
      </w:r>
    </w:p>
    <w:p w14:paraId="63CB5B2E" w14:textId="77777777" w:rsidR="00916DB9" w:rsidRDefault="00916DB9" w:rsidP="007500D6">
      <w:pPr>
        <w:pStyle w:val="ab"/>
      </w:pPr>
      <w:r>
        <w:t>Чё ты несёшь? Может, они ещё и женятся друг на друге?</w:t>
      </w:r>
    </w:p>
    <w:p w14:paraId="0B75DFFC" w14:textId="77777777" w:rsidR="00916DB9" w:rsidRDefault="00916DB9" w:rsidP="007500D6">
      <w:pPr>
        <w:pStyle w:val="a9"/>
      </w:pPr>
      <w:r>
        <w:t>ОЛЕСЯ</w:t>
      </w:r>
    </w:p>
    <w:p w14:paraId="441E8C15" w14:textId="37447B6E" w:rsidR="00916DB9" w:rsidRDefault="00916DB9" w:rsidP="007500D6">
      <w:pPr>
        <w:pStyle w:val="ab"/>
      </w:pPr>
      <w:r>
        <w:t xml:space="preserve">Ну не везде, конечно… В отдельных странах </w:t>
      </w:r>
      <w:r w:rsidRPr="009230DF">
        <w:rPr>
          <w:strike/>
          <w:color w:val="A6A6A6" w:themeColor="background1" w:themeShade="A6"/>
        </w:rPr>
        <w:t>пока</w:t>
      </w:r>
      <w:r>
        <w:t>…</w:t>
      </w:r>
    </w:p>
    <w:p w14:paraId="593FEE18" w14:textId="275A198A" w:rsidR="009230DF" w:rsidRDefault="009230DF" w:rsidP="009230DF">
      <w:pPr>
        <w:pStyle w:val="a7"/>
        <w:rPr>
          <w:color w:val="00B050"/>
        </w:rPr>
      </w:pPr>
      <w:r w:rsidRPr="009230DF">
        <w:rPr>
          <w:color w:val="00B050"/>
        </w:rPr>
        <w:t>Во входную дверь заглядывает Петя с красивой коробкой эклеров.</w:t>
      </w:r>
    </w:p>
    <w:p w14:paraId="40E13F69" w14:textId="77777777" w:rsidR="009230DF" w:rsidRPr="009230DF" w:rsidRDefault="009230DF" w:rsidP="009230DF">
      <w:pPr>
        <w:pStyle w:val="a9"/>
        <w:rPr>
          <w:color w:val="00B050"/>
        </w:rPr>
      </w:pPr>
      <w:r w:rsidRPr="009230DF">
        <w:rPr>
          <w:color w:val="00B050"/>
        </w:rPr>
        <w:t>ПЕТЯ</w:t>
      </w:r>
    </w:p>
    <w:p w14:paraId="469298C7" w14:textId="76B44C9C" w:rsidR="009230DF" w:rsidRDefault="009230DF" w:rsidP="009230DF">
      <w:pPr>
        <w:pStyle w:val="ab"/>
        <w:rPr>
          <w:color w:val="00B050"/>
        </w:rPr>
      </w:pPr>
      <w:r w:rsidRPr="009230DF">
        <w:rPr>
          <w:color w:val="00B050"/>
        </w:rPr>
        <w:t>Олесь, а чего дверь на распашку? Опасно…</w:t>
      </w:r>
    </w:p>
    <w:p w14:paraId="7DEBFD65" w14:textId="38CE46CF" w:rsidR="009230DF" w:rsidRPr="009230DF" w:rsidRDefault="009230DF" w:rsidP="009230DF">
      <w:pPr>
        <w:pStyle w:val="a7"/>
        <w:rPr>
          <w:color w:val="00B050"/>
        </w:rPr>
      </w:pPr>
      <w:r w:rsidRPr="009230DF">
        <w:rPr>
          <w:color w:val="00B050"/>
        </w:rPr>
        <w:t>Петя смотрит на полуголую Олесю. Олеся прикрывается.</w:t>
      </w:r>
    </w:p>
    <w:p w14:paraId="62F0CAAF" w14:textId="77777777" w:rsidR="00916DB9" w:rsidRDefault="00916DB9" w:rsidP="007500D6">
      <w:pPr>
        <w:pStyle w:val="a9"/>
      </w:pPr>
      <w:r>
        <w:t>ЧАК</w:t>
      </w:r>
    </w:p>
    <w:p w14:paraId="4A9C793C" w14:textId="39C69784" w:rsidR="00916DB9" w:rsidRPr="006A145B" w:rsidRDefault="00916DB9" w:rsidP="007500D6">
      <w:pPr>
        <w:pStyle w:val="ab"/>
        <w:rPr>
          <w:lang w:val="ru-RU"/>
        </w:rPr>
      </w:pPr>
      <w:r w:rsidRPr="009230DF">
        <w:rPr>
          <w:strike/>
          <w:color w:val="A6A6A6" w:themeColor="background1" w:themeShade="A6"/>
        </w:rPr>
        <w:t>Короче</w:t>
      </w:r>
      <w:r w:rsidR="009230DF" w:rsidRPr="009230DF">
        <w:rPr>
          <w:color w:val="00B050"/>
          <w:lang w:val="ru-RU"/>
        </w:rPr>
        <w:t xml:space="preserve"> О</w:t>
      </w:r>
      <w:r>
        <w:t xml:space="preserve">! Я понял. Тебе не я нужен. Вот, </w:t>
      </w:r>
      <w:r w:rsidRPr="006A145B">
        <w:rPr>
          <w:strike/>
          <w:color w:val="A6A6A6" w:themeColor="background1" w:themeShade="A6"/>
        </w:rPr>
        <w:t>кто тебе нужен…</w:t>
      </w:r>
      <w:r w:rsidR="006A145B">
        <w:rPr>
          <w:strike/>
          <w:color w:val="A6A6A6" w:themeColor="background1" w:themeShade="A6"/>
          <w:lang w:val="ru-RU"/>
        </w:rPr>
        <w:t xml:space="preserve"> </w:t>
      </w:r>
      <w:r w:rsidR="006A145B" w:rsidRPr="006A145B">
        <w:rPr>
          <w:color w:val="00B050"/>
          <w:lang w:val="ru-RU"/>
        </w:rPr>
        <w:t>пожалуйста!</w:t>
      </w:r>
    </w:p>
    <w:p w14:paraId="6FE3CE95" w14:textId="77777777" w:rsidR="00916DB9" w:rsidRPr="009230DF" w:rsidRDefault="00916DB9" w:rsidP="00916DB9">
      <w:pPr>
        <w:pStyle w:val="a7"/>
        <w:rPr>
          <w:strike/>
          <w:color w:val="A6A6A6" w:themeColor="background1" w:themeShade="A6"/>
        </w:rPr>
      </w:pPr>
      <w:r w:rsidRPr="009230DF">
        <w:rPr>
          <w:strike/>
          <w:color w:val="A6A6A6" w:themeColor="background1" w:themeShade="A6"/>
        </w:rPr>
        <w:t xml:space="preserve">Из-за двери выдёргивает напуганного Петю. </w:t>
      </w:r>
      <w:bookmarkStart w:id="5" w:name="_Hlk138527403"/>
      <w:r w:rsidRPr="009230DF">
        <w:rPr>
          <w:strike/>
          <w:color w:val="A6A6A6" w:themeColor="background1" w:themeShade="A6"/>
        </w:rPr>
        <w:t>Петя смотрит на полуголую Олесю. Олеся прикрывается.</w:t>
      </w:r>
    </w:p>
    <w:bookmarkEnd w:id="5"/>
    <w:p w14:paraId="11791787" w14:textId="77777777" w:rsidR="00916DB9" w:rsidRPr="006A145B" w:rsidRDefault="00916DB9" w:rsidP="007500D6">
      <w:pPr>
        <w:pStyle w:val="a9"/>
        <w:rPr>
          <w:strike/>
          <w:color w:val="A6A6A6" w:themeColor="background1" w:themeShade="A6"/>
        </w:rPr>
      </w:pPr>
      <w:r w:rsidRPr="006A145B">
        <w:rPr>
          <w:strike/>
          <w:color w:val="A6A6A6" w:themeColor="background1" w:themeShade="A6"/>
        </w:rPr>
        <w:t>ЧАК</w:t>
      </w:r>
    </w:p>
    <w:p w14:paraId="6D885102" w14:textId="77777777" w:rsidR="00916DB9" w:rsidRDefault="00916DB9" w:rsidP="007500D6">
      <w:pPr>
        <w:pStyle w:val="ab"/>
      </w:pPr>
      <w:r>
        <w:t>Аривидерче…</w:t>
      </w:r>
    </w:p>
    <w:p w14:paraId="2198B80F" w14:textId="7825280A" w:rsidR="00916DB9" w:rsidRPr="006A145B" w:rsidRDefault="00916DB9" w:rsidP="00916DB9">
      <w:pPr>
        <w:pStyle w:val="a7"/>
        <w:rPr>
          <w:lang w:val="ru-RU"/>
        </w:rPr>
      </w:pPr>
      <w:r>
        <w:t>Чак уходит. Олеся кричит ему вслед.</w:t>
      </w:r>
      <w:r w:rsidR="006A145B" w:rsidRPr="006A145B">
        <w:rPr>
          <w:color w:val="00B050"/>
          <w:lang w:val="ru-RU"/>
        </w:rPr>
        <w:t xml:space="preserve"> </w:t>
      </w:r>
      <w:r w:rsidR="006A145B" w:rsidRPr="006A145B">
        <w:rPr>
          <w:color w:val="00B050"/>
          <w:lang w:val="ru-RU"/>
        </w:rPr>
        <w:t>Петя между ними.</w:t>
      </w:r>
    </w:p>
    <w:p w14:paraId="7AD9D483" w14:textId="77777777" w:rsidR="00916DB9" w:rsidRDefault="00916DB9" w:rsidP="007500D6">
      <w:pPr>
        <w:pStyle w:val="a9"/>
      </w:pPr>
      <w:r>
        <w:t>ОЛЕСЯ</w:t>
      </w:r>
    </w:p>
    <w:p w14:paraId="11BAA738" w14:textId="13750063" w:rsidR="00916DB9" w:rsidRPr="006A145B" w:rsidRDefault="00916DB9" w:rsidP="007500D6">
      <w:pPr>
        <w:pStyle w:val="ab"/>
        <w:rPr>
          <w:lang w:val="ru-RU"/>
        </w:rPr>
      </w:pPr>
      <w:r>
        <w:t>Ну и вали! Надеюсь, на этот раз навсегда!</w:t>
      </w:r>
      <w:r w:rsidR="006A145B">
        <w:rPr>
          <w:lang w:val="ru-RU"/>
        </w:rPr>
        <w:t xml:space="preserve"> </w:t>
      </w:r>
      <w:r w:rsidR="006A145B" w:rsidRPr="006A145B">
        <w:rPr>
          <w:color w:val="00B050"/>
          <w:lang w:val="ru-RU"/>
        </w:rPr>
        <w:t>Только попробуй вернись ещё раз! Ненавижу!</w:t>
      </w:r>
    </w:p>
    <w:p w14:paraId="40ADCC1C" w14:textId="5A277495" w:rsidR="00916DB9" w:rsidRPr="00FC6717" w:rsidRDefault="00FC6717" w:rsidP="007500D6">
      <w:pPr>
        <w:pStyle w:val="a9"/>
        <w:rPr>
          <w:lang w:val="ru-RU"/>
        </w:rPr>
      </w:pPr>
      <w:r>
        <w:rPr>
          <w:lang w:val="ru-RU"/>
        </w:rPr>
        <w:t>ПЁТР</w:t>
      </w:r>
    </w:p>
    <w:p w14:paraId="667C33EC" w14:textId="77777777" w:rsidR="00916DB9" w:rsidRDefault="00916DB9" w:rsidP="007500D6">
      <w:pPr>
        <w:pStyle w:val="ab"/>
      </w:pPr>
      <w:r>
        <w:t>Да ладно тебе, Олесь… хорошо выглядишь…</w:t>
      </w:r>
    </w:p>
    <w:p w14:paraId="45E0D833" w14:textId="77777777" w:rsidR="00916DB9" w:rsidRDefault="00916DB9" w:rsidP="007500D6">
      <w:pPr>
        <w:pStyle w:val="a9"/>
      </w:pPr>
      <w:r>
        <w:t>ОЛЕСЯ</w:t>
      </w:r>
    </w:p>
    <w:p w14:paraId="5DD2F2D8" w14:textId="77777777" w:rsidR="00916DB9" w:rsidRDefault="00916DB9" w:rsidP="007500D6">
      <w:pPr>
        <w:pStyle w:val="ab"/>
      </w:pPr>
      <w:r>
        <w:t>И ты вали отсюда, идиот!</w:t>
      </w:r>
    </w:p>
    <w:p w14:paraId="00BB2BE7" w14:textId="77777777" w:rsidR="00916DB9" w:rsidRPr="006A145B" w:rsidRDefault="00916DB9" w:rsidP="00916DB9">
      <w:pPr>
        <w:pStyle w:val="a7"/>
        <w:rPr>
          <w:strike/>
          <w:color w:val="A6A6A6" w:themeColor="background1" w:themeShade="A6"/>
        </w:rPr>
      </w:pPr>
      <w:r w:rsidRPr="006A145B">
        <w:rPr>
          <w:strike/>
          <w:color w:val="A6A6A6" w:themeColor="background1" w:themeShade="A6"/>
        </w:rPr>
        <w:t xml:space="preserve">Олеся пытается захлопнуть дверь, в то время, как Петя делает шаг </w:t>
      </w:r>
      <w:r w:rsidR="007500D6" w:rsidRPr="006A145B">
        <w:rPr>
          <w:strike/>
          <w:color w:val="A6A6A6" w:themeColor="background1" w:themeShade="A6"/>
        </w:rPr>
        <w:t>вперёд</w:t>
      </w:r>
      <w:r w:rsidRPr="006A145B">
        <w:rPr>
          <w:strike/>
          <w:color w:val="A6A6A6" w:themeColor="background1" w:themeShade="A6"/>
        </w:rPr>
        <w:t>. Олеся прищемляет ему нос. Олеся вскрикивает от испуга. Петя – от боли.</w:t>
      </w:r>
    </w:p>
    <w:p w14:paraId="278FF1D2" w14:textId="22A3790F" w:rsidR="00916DB9" w:rsidRPr="006A145B" w:rsidRDefault="00FC6717" w:rsidP="007500D6">
      <w:pPr>
        <w:pStyle w:val="a9"/>
        <w:rPr>
          <w:strike/>
          <w:color w:val="A6A6A6" w:themeColor="background1" w:themeShade="A6"/>
          <w:lang w:val="ru-RU"/>
        </w:rPr>
      </w:pPr>
      <w:r w:rsidRPr="006A145B">
        <w:rPr>
          <w:strike/>
          <w:color w:val="A6A6A6" w:themeColor="background1" w:themeShade="A6"/>
          <w:lang w:val="ru-RU"/>
        </w:rPr>
        <w:t>ПЁТР</w:t>
      </w:r>
    </w:p>
    <w:p w14:paraId="583CC1E8" w14:textId="12B514A7" w:rsidR="00916DB9" w:rsidRDefault="00916DB9" w:rsidP="007500D6">
      <w:pPr>
        <w:pStyle w:val="ab"/>
        <w:rPr>
          <w:strike/>
          <w:color w:val="A6A6A6" w:themeColor="background1" w:themeShade="A6"/>
        </w:rPr>
      </w:pPr>
      <w:r w:rsidRPr="006A145B">
        <w:rPr>
          <w:strike/>
          <w:color w:val="A6A6A6" w:themeColor="background1" w:themeShade="A6"/>
        </w:rPr>
        <w:t>Как вы мне надоели! Вы меня инвалидом сделаете!</w:t>
      </w:r>
    </w:p>
    <w:p w14:paraId="47E5F6A7" w14:textId="3014EF6F" w:rsidR="006A145B" w:rsidRPr="006A145B" w:rsidRDefault="006A145B" w:rsidP="006A145B">
      <w:pPr>
        <w:pStyle w:val="a7"/>
        <w:rPr>
          <w:color w:val="00B050"/>
        </w:rPr>
      </w:pPr>
      <w:r w:rsidRPr="006A145B">
        <w:rPr>
          <w:color w:val="00B050"/>
        </w:rPr>
        <w:t>Олеся уходит. Петя, подумав, заходит в квартиру и закрывает дверь.</w:t>
      </w:r>
    </w:p>
    <w:p w14:paraId="2DE7C49A" w14:textId="3C318015" w:rsidR="00916DB9" w:rsidRDefault="007500D6" w:rsidP="007500D6">
      <w:pPr>
        <w:pStyle w:val="a6"/>
      </w:pPr>
      <w:r>
        <w:t>14-24.</w:t>
      </w:r>
      <w:r>
        <w:tab/>
      </w:r>
      <w:r w:rsidR="00916DB9">
        <w:t xml:space="preserve">НАТ. УЛИЦА </w:t>
      </w:r>
      <w:r>
        <w:t>–</w:t>
      </w:r>
      <w:r w:rsidR="00916DB9">
        <w:t xml:space="preserve"> </w:t>
      </w:r>
      <w:r w:rsidR="006A145B" w:rsidRPr="006A145B">
        <w:rPr>
          <w:color w:val="00B050"/>
        </w:rPr>
        <w:t>НОЧЬ</w:t>
      </w:r>
    </w:p>
    <w:p w14:paraId="2F6E058A" w14:textId="77777777" w:rsidR="00916DB9" w:rsidRDefault="00916DB9" w:rsidP="00916DB9">
      <w:pPr>
        <w:pStyle w:val="a7"/>
      </w:pPr>
      <w:r>
        <w:t xml:space="preserve">Чак пинает на улице мусорный бак. </w:t>
      </w:r>
      <w:r w:rsidR="007500D6">
        <w:t>Бьёт</w:t>
      </w:r>
      <w:r>
        <w:t xml:space="preserve"> по нему со всей силы, не чувствуя боли…</w:t>
      </w:r>
    </w:p>
    <w:p w14:paraId="2AD73E73" w14:textId="6806E9F8" w:rsidR="00916DB9" w:rsidRDefault="007500D6" w:rsidP="007500D6">
      <w:pPr>
        <w:pStyle w:val="a6"/>
      </w:pPr>
      <w:r>
        <w:t>14-25.</w:t>
      </w:r>
      <w:r>
        <w:tab/>
      </w:r>
      <w:r w:rsidR="00916DB9">
        <w:t xml:space="preserve">ИНТ. </w:t>
      </w:r>
      <w:r w:rsidR="00746365">
        <w:t>ПЕНТХАУС</w:t>
      </w:r>
      <w:r w:rsidR="00916DB9">
        <w:t xml:space="preserve"> ОЛЕСИ </w:t>
      </w:r>
      <w:r>
        <w:t>–</w:t>
      </w:r>
      <w:r w:rsidR="00916DB9">
        <w:t xml:space="preserve"> </w:t>
      </w:r>
      <w:r w:rsidR="0047241A">
        <w:t>НОЧЬ</w:t>
      </w:r>
    </w:p>
    <w:p w14:paraId="1E8387EA" w14:textId="79AFD362" w:rsidR="00916DB9" w:rsidRDefault="00916DB9" w:rsidP="00916DB9">
      <w:pPr>
        <w:pStyle w:val="a7"/>
      </w:pPr>
      <w:r>
        <w:t>Олеся рыдает рядом со старыми порванными фотографиями, где изображены молодые она и Чак. Пьёт вино</w:t>
      </w:r>
      <w:r w:rsidR="006A145B" w:rsidRPr="006A145B">
        <w:rPr>
          <w:color w:val="00B050"/>
        </w:rPr>
        <w:t>, ест эклер</w:t>
      </w:r>
      <w:r w:rsidR="006A145B" w:rsidRPr="006A145B">
        <w:t>.</w:t>
      </w:r>
      <w:r>
        <w:t xml:space="preserve"> Петя </w:t>
      </w:r>
      <w:r w:rsidRPr="006A145B">
        <w:rPr>
          <w:strike/>
          <w:color w:val="A6A6A6" w:themeColor="background1" w:themeShade="A6"/>
        </w:rPr>
        <w:t xml:space="preserve">с пластырем на носу </w:t>
      </w:r>
      <w:r>
        <w:t>подходит к ней со стаканом и успокоительными каплями, убирает вино.</w:t>
      </w:r>
    </w:p>
    <w:p w14:paraId="694D5634" w14:textId="3C0EFC48" w:rsidR="006A145B" w:rsidRPr="006A145B" w:rsidRDefault="006A145B" w:rsidP="006A145B">
      <w:pPr>
        <w:pStyle w:val="a6"/>
        <w:rPr>
          <w:color w:val="00B050"/>
        </w:rPr>
      </w:pPr>
      <w:r w:rsidRPr="006A145B">
        <w:rPr>
          <w:color w:val="00B050"/>
        </w:rPr>
        <w:t>14-26.</w:t>
      </w:r>
      <w:r w:rsidRPr="006A145B">
        <w:rPr>
          <w:color w:val="00B050"/>
        </w:rPr>
        <w:tab/>
        <w:t>НАТ. УЛИЦА - НОЧЬ</w:t>
      </w:r>
    </w:p>
    <w:p w14:paraId="33CC735A" w14:textId="0BE7D3CA" w:rsidR="006A145B" w:rsidRPr="006A145B" w:rsidRDefault="006A145B" w:rsidP="006A145B">
      <w:pPr>
        <w:pStyle w:val="a7"/>
        <w:rPr>
          <w:color w:val="00B050"/>
        </w:rPr>
      </w:pPr>
      <w:r w:rsidRPr="006A145B">
        <w:rPr>
          <w:color w:val="00B050"/>
        </w:rPr>
        <w:t>Чак идёт по ночному городу. Злой от обиды. Возможно, он бы даже заплакал, но пацаны не плачут.</w:t>
      </w:r>
    </w:p>
    <w:p w14:paraId="3701D015" w14:textId="71FDE1CD" w:rsidR="00916DB9" w:rsidRDefault="007500D6" w:rsidP="007500D6">
      <w:pPr>
        <w:pStyle w:val="a6"/>
      </w:pPr>
      <w:r>
        <w:t>14-</w:t>
      </w:r>
      <w:r w:rsidRPr="006A145B">
        <w:rPr>
          <w:strike/>
          <w:color w:val="A6A6A6" w:themeColor="background1" w:themeShade="A6"/>
        </w:rPr>
        <w:t>26</w:t>
      </w:r>
      <w:r w:rsidR="006A145B">
        <w:t xml:space="preserve"> </w:t>
      </w:r>
      <w:r w:rsidR="006A145B" w:rsidRPr="006A145B">
        <w:rPr>
          <w:color w:val="00B050"/>
        </w:rPr>
        <w:t>27</w:t>
      </w:r>
      <w:r>
        <w:t>.</w:t>
      </w:r>
      <w:r>
        <w:tab/>
      </w:r>
      <w:r w:rsidR="00916DB9">
        <w:t xml:space="preserve">ИНТ. БОРДЕЛЬ </w:t>
      </w:r>
      <w:r w:rsidR="00FF787E">
        <w:t>(</w:t>
      </w:r>
      <w:r w:rsidR="00FF787E" w:rsidRPr="00FF787E">
        <w:rPr>
          <w:caps w:val="0"/>
        </w:rPr>
        <w:t>комната</w:t>
      </w:r>
      <w:r w:rsidR="00FF787E">
        <w:t xml:space="preserve">) </w:t>
      </w:r>
      <w:r>
        <w:t>–</w:t>
      </w:r>
      <w:r w:rsidR="00916DB9">
        <w:t xml:space="preserve"> НОЧЬ</w:t>
      </w:r>
    </w:p>
    <w:p w14:paraId="5B9898AF" w14:textId="77777777" w:rsidR="00916DB9" w:rsidRDefault="00916DB9" w:rsidP="00FF1CA3">
      <w:pPr>
        <w:pStyle w:val="a7"/>
        <w:keepNext/>
        <w:keepLines/>
      </w:pPr>
      <w:r>
        <w:t>Стэлла после секса лежит на кровати. Смотрит на мужчину, который одевается.</w:t>
      </w:r>
    </w:p>
    <w:p w14:paraId="0826505D" w14:textId="77777777" w:rsidR="00916DB9" w:rsidRDefault="00916DB9" w:rsidP="007500D6">
      <w:pPr>
        <w:pStyle w:val="a9"/>
      </w:pPr>
      <w:r>
        <w:t>СТЭЛЛА</w:t>
      </w:r>
    </w:p>
    <w:p w14:paraId="40E5AAA5" w14:textId="77777777" w:rsidR="00916DB9" w:rsidRDefault="00916DB9" w:rsidP="007500D6">
      <w:pPr>
        <w:pStyle w:val="ab"/>
      </w:pPr>
      <w:r>
        <w:t>Может, ещё останешься? Я бы повторила… Кстати, чё с лицом? Жена постаралась?</w:t>
      </w:r>
    </w:p>
    <w:p w14:paraId="45D051E2" w14:textId="77777777" w:rsidR="00916DB9" w:rsidRDefault="00916DB9" w:rsidP="00916DB9">
      <w:pPr>
        <w:pStyle w:val="a7"/>
      </w:pPr>
      <w:r>
        <w:t>Мужчина оборачивается, это Ноль с расцарапанным лицом.</w:t>
      </w:r>
    </w:p>
    <w:p w14:paraId="63E2320D" w14:textId="77777777" w:rsidR="00916DB9" w:rsidRDefault="00916DB9" w:rsidP="007500D6">
      <w:pPr>
        <w:pStyle w:val="a9"/>
      </w:pPr>
      <w:r>
        <w:t>НОЛЬ</w:t>
      </w:r>
    </w:p>
    <w:p w14:paraId="77A70C96" w14:textId="77777777" w:rsidR="00916DB9" w:rsidRDefault="00916DB9" w:rsidP="007500D6">
      <w:pPr>
        <w:pStyle w:val="ab"/>
      </w:pPr>
      <w:r>
        <w:t>Да так, бандитские пули. Мамке своей передай, что больше ты ни с кем не работаешь. Теперь ты только моя.</w:t>
      </w:r>
    </w:p>
    <w:p w14:paraId="5E9ADDF6" w14:textId="77777777" w:rsidR="00916DB9" w:rsidRDefault="00916DB9" w:rsidP="00916DB9">
      <w:pPr>
        <w:pStyle w:val="a7"/>
      </w:pPr>
      <w:r>
        <w:t>Стэлла улыбается, кивает.</w:t>
      </w:r>
    </w:p>
    <w:p w14:paraId="76420FCA" w14:textId="77777777" w:rsidR="00916DB9" w:rsidRDefault="00916DB9" w:rsidP="007500D6">
      <w:pPr>
        <w:pStyle w:val="af8"/>
      </w:pPr>
      <w:r>
        <w:t>В ЗТМ</w:t>
      </w:r>
    </w:p>
    <w:p w14:paraId="5F64A806" w14:textId="77E0AEBD" w:rsidR="00916DB9" w:rsidRPr="00916DB9" w:rsidRDefault="00916DB9" w:rsidP="007500D6">
      <w:pPr>
        <w:pStyle w:val="af8"/>
      </w:pPr>
      <w:r>
        <w:t>КОНЕЦ</w:t>
      </w:r>
      <w:r w:rsidR="00FC6717">
        <w:t xml:space="preserve"> ЧЕТЫРНАДЦАТОЙ СЕРИИ</w:t>
      </w:r>
    </w:p>
    <w:sectPr w:rsidR="00916DB9" w:rsidRPr="00916DB9" w:rsidSect="001345A9">
      <w:footerReference w:type="default" r:id="rId9"/>
      <w:pgSz w:w="11906" w:h="16838"/>
      <w:pgMar w:top="1418" w:right="1418" w:bottom="709" w:left="2126" w:header="1418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5BE33" w14:textId="77777777" w:rsidR="00431928" w:rsidRDefault="00431928" w:rsidP="00FA5B81">
      <w:r>
        <w:separator/>
      </w:r>
    </w:p>
    <w:p w14:paraId="3C1E7156" w14:textId="77777777" w:rsidR="00431928" w:rsidRDefault="00431928"/>
  </w:endnote>
  <w:endnote w:type="continuationSeparator" w:id="0">
    <w:p w14:paraId="3FC8D073" w14:textId="77777777" w:rsidR="00431928" w:rsidRDefault="00431928" w:rsidP="00FA5B81">
      <w:r>
        <w:continuationSeparator/>
      </w:r>
    </w:p>
    <w:p w14:paraId="15F1AE03" w14:textId="77777777" w:rsidR="00431928" w:rsidRDefault="004319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4C117" w14:textId="77777777" w:rsidR="003B6285" w:rsidRDefault="003B6285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871B5" w14:textId="77777777" w:rsidR="00431928" w:rsidRDefault="00431928" w:rsidP="00FA5B81">
      <w:r>
        <w:separator/>
      </w:r>
    </w:p>
    <w:p w14:paraId="45DF089E" w14:textId="77777777" w:rsidR="00431928" w:rsidRDefault="00431928"/>
  </w:footnote>
  <w:footnote w:type="continuationSeparator" w:id="0">
    <w:p w14:paraId="5EA41D44" w14:textId="77777777" w:rsidR="00431928" w:rsidRDefault="00431928" w:rsidP="00FA5B81">
      <w:r>
        <w:continuationSeparator/>
      </w:r>
    </w:p>
    <w:p w14:paraId="5903920B" w14:textId="77777777" w:rsidR="00431928" w:rsidRDefault="004319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1367015"/>
      <w:docPartObj>
        <w:docPartGallery w:val="Page Numbers (Top of Page)"/>
        <w:docPartUnique/>
      </w:docPartObj>
    </w:sdtPr>
    <w:sdtEndPr/>
    <w:sdtContent>
      <w:p w14:paraId="0EDBB16C" w14:textId="77777777" w:rsidR="003B6285" w:rsidRPr="003B6285" w:rsidRDefault="003B6285" w:rsidP="003B628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3BA"/>
    <w:rsid w:val="00003B7B"/>
    <w:rsid w:val="00005767"/>
    <w:rsid w:val="0000794B"/>
    <w:rsid w:val="00011EE3"/>
    <w:rsid w:val="0001626D"/>
    <w:rsid w:val="000165A9"/>
    <w:rsid w:val="00027E32"/>
    <w:rsid w:val="00032860"/>
    <w:rsid w:val="00043550"/>
    <w:rsid w:val="00052975"/>
    <w:rsid w:val="00055B16"/>
    <w:rsid w:val="00056081"/>
    <w:rsid w:val="00056864"/>
    <w:rsid w:val="0006329C"/>
    <w:rsid w:val="000643DD"/>
    <w:rsid w:val="00064CFB"/>
    <w:rsid w:val="00065717"/>
    <w:rsid w:val="00065FAC"/>
    <w:rsid w:val="00067853"/>
    <w:rsid w:val="000718CB"/>
    <w:rsid w:val="00073844"/>
    <w:rsid w:val="00082BEA"/>
    <w:rsid w:val="0008384F"/>
    <w:rsid w:val="00086B8E"/>
    <w:rsid w:val="00086CEF"/>
    <w:rsid w:val="0008706D"/>
    <w:rsid w:val="00087DDC"/>
    <w:rsid w:val="00093EC5"/>
    <w:rsid w:val="00094CB3"/>
    <w:rsid w:val="0009524C"/>
    <w:rsid w:val="000A298A"/>
    <w:rsid w:val="000B0DA5"/>
    <w:rsid w:val="000B234C"/>
    <w:rsid w:val="000B636E"/>
    <w:rsid w:val="000C0B25"/>
    <w:rsid w:val="000C2B55"/>
    <w:rsid w:val="000C49B9"/>
    <w:rsid w:val="000C58AB"/>
    <w:rsid w:val="000D31CB"/>
    <w:rsid w:val="000D6500"/>
    <w:rsid w:val="000D7022"/>
    <w:rsid w:val="000D7D0C"/>
    <w:rsid w:val="000E0766"/>
    <w:rsid w:val="000E10F3"/>
    <w:rsid w:val="000E1208"/>
    <w:rsid w:val="000E35BA"/>
    <w:rsid w:val="000F0329"/>
    <w:rsid w:val="000F59AE"/>
    <w:rsid w:val="000F6137"/>
    <w:rsid w:val="001029AD"/>
    <w:rsid w:val="001037CE"/>
    <w:rsid w:val="00105ABC"/>
    <w:rsid w:val="001064CF"/>
    <w:rsid w:val="00112F2F"/>
    <w:rsid w:val="001144A2"/>
    <w:rsid w:val="00117918"/>
    <w:rsid w:val="00117B9F"/>
    <w:rsid w:val="00122A8E"/>
    <w:rsid w:val="001345A9"/>
    <w:rsid w:val="001417DF"/>
    <w:rsid w:val="00141D8F"/>
    <w:rsid w:val="001456B9"/>
    <w:rsid w:val="00146A0E"/>
    <w:rsid w:val="00150311"/>
    <w:rsid w:val="00151911"/>
    <w:rsid w:val="0015228A"/>
    <w:rsid w:val="0015560B"/>
    <w:rsid w:val="001609F6"/>
    <w:rsid w:val="00165725"/>
    <w:rsid w:val="00173098"/>
    <w:rsid w:val="00176C29"/>
    <w:rsid w:val="00180FEC"/>
    <w:rsid w:val="0018772C"/>
    <w:rsid w:val="0019260E"/>
    <w:rsid w:val="001950D2"/>
    <w:rsid w:val="00195220"/>
    <w:rsid w:val="001A01E6"/>
    <w:rsid w:val="001A046C"/>
    <w:rsid w:val="001A0560"/>
    <w:rsid w:val="001A61D2"/>
    <w:rsid w:val="001C4D63"/>
    <w:rsid w:val="001C699F"/>
    <w:rsid w:val="001D5DAB"/>
    <w:rsid w:val="001D7C0D"/>
    <w:rsid w:val="001E510C"/>
    <w:rsid w:val="001F0220"/>
    <w:rsid w:val="001F1079"/>
    <w:rsid w:val="001F30E4"/>
    <w:rsid w:val="001F5EC1"/>
    <w:rsid w:val="00200505"/>
    <w:rsid w:val="0020155C"/>
    <w:rsid w:val="00201BEE"/>
    <w:rsid w:val="00206631"/>
    <w:rsid w:val="002132B5"/>
    <w:rsid w:val="00230FC0"/>
    <w:rsid w:val="002368A7"/>
    <w:rsid w:val="00241547"/>
    <w:rsid w:val="00244976"/>
    <w:rsid w:val="0024547F"/>
    <w:rsid w:val="0025008A"/>
    <w:rsid w:val="00252664"/>
    <w:rsid w:val="00262A97"/>
    <w:rsid w:val="00263BB1"/>
    <w:rsid w:val="002717BA"/>
    <w:rsid w:val="00277F26"/>
    <w:rsid w:val="00280409"/>
    <w:rsid w:val="002839CF"/>
    <w:rsid w:val="00284729"/>
    <w:rsid w:val="00285DD9"/>
    <w:rsid w:val="002879AF"/>
    <w:rsid w:val="00297995"/>
    <w:rsid w:val="002A115D"/>
    <w:rsid w:val="002A1A30"/>
    <w:rsid w:val="002B44B9"/>
    <w:rsid w:val="002B54E2"/>
    <w:rsid w:val="002B7D20"/>
    <w:rsid w:val="002C08FB"/>
    <w:rsid w:val="002C1A87"/>
    <w:rsid w:val="002C2389"/>
    <w:rsid w:val="002C4589"/>
    <w:rsid w:val="002C4FD5"/>
    <w:rsid w:val="002E3884"/>
    <w:rsid w:val="002E39EC"/>
    <w:rsid w:val="003000B8"/>
    <w:rsid w:val="003031ED"/>
    <w:rsid w:val="00303BA1"/>
    <w:rsid w:val="00310C45"/>
    <w:rsid w:val="003128AF"/>
    <w:rsid w:val="00314C13"/>
    <w:rsid w:val="00315578"/>
    <w:rsid w:val="00331AF4"/>
    <w:rsid w:val="00336BC8"/>
    <w:rsid w:val="003402B5"/>
    <w:rsid w:val="003405FE"/>
    <w:rsid w:val="0034213C"/>
    <w:rsid w:val="00346712"/>
    <w:rsid w:val="00346B69"/>
    <w:rsid w:val="00347B91"/>
    <w:rsid w:val="00352418"/>
    <w:rsid w:val="00353D73"/>
    <w:rsid w:val="00355204"/>
    <w:rsid w:val="00360409"/>
    <w:rsid w:val="00362951"/>
    <w:rsid w:val="00370A62"/>
    <w:rsid w:val="003728EF"/>
    <w:rsid w:val="00372AA4"/>
    <w:rsid w:val="0038290C"/>
    <w:rsid w:val="00385019"/>
    <w:rsid w:val="00387588"/>
    <w:rsid w:val="00392B91"/>
    <w:rsid w:val="003930BA"/>
    <w:rsid w:val="003932CC"/>
    <w:rsid w:val="00394FE2"/>
    <w:rsid w:val="003A0265"/>
    <w:rsid w:val="003A2252"/>
    <w:rsid w:val="003A4A83"/>
    <w:rsid w:val="003B5EA8"/>
    <w:rsid w:val="003B6285"/>
    <w:rsid w:val="003B7A5A"/>
    <w:rsid w:val="003D3713"/>
    <w:rsid w:val="003D7990"/>
    <w:rsid w:val="003E2681"/>
    <w:rsid w:val="003F0841"/>
    <w:rsid w:val="003F507A"/>
    <w:rsid w:val="003F5474"/>
    <w:rsid w:val="003F7CD0"/>
    <w:rsid w:val="003F7E5A"/>
    <w:rsid w:val="00401997"/>
    <w:rsid w:val="004115D6"/>
    <w:rsid w:val="0042143B"/>
    <w:rsid w:val="00421779"/>
    <w:rsid w:val="004224AA"/>
    <w:rsid w:val="00423695"/>
    <w:rsid w:val="00424EB3"/>
    <w:rsid w:val="00426418"/>
    <w:rsid w:val="0043001B"/>
    <w:rsid w:val="00431928"/>
    <w:rsid w:val="00440819"/>
    <w:rsid w:val="00442FEC"/>
    <w:rsid w:val="004435F2"/>
    <w:rsid w:val="00446872"/>
    <w:rsid w:val="00447340"/>
    <w:rsid w:val="0045526B"/>
    <w:rsid w:val="0045551A"/>
    <w:rsid w:val="004625C8"/>
    <w:rsid w:val="00462C5E"/>
    <w:rsid w:val="0046530E"/>
    <w:rsid w:val="0046532E"/>
    <w:rsid w:val="0047241A"/>
    <w:rsid w:val="004760ED"/>
    <w:rsid w:val="00480A30"/>
    <w:rsid w:val="00484BBC"/>
    <w:rsid w:val="004858D8"/>
    <w:rsid w:val="004935C0"/>
    <w:rsid w:val="00494949"/>
    <w:rsid w:val="00496BB2"/>
    <w:rsid w:val="00496D57"/>
    <w:rsid w:val="004A7531"/>
    <w:rsid w:val="004B61B2"/>
    <w:rsid w:val="004B62F5"/>
    <w:rsid w:val="004C000C"/>
    <w:rsid w:val="004C22CE"/>
    <w:rsid w:val="004C28FC"/>
    <w:rsid w:val="004C6605"/>
    <w:rsid w:val="004C6E29"/>
    <w:rsid w:val="004D1F46"/>
    <w:rsid w:val="004D262F"/>
    <w:rsid w:val="004D5216"/>
    <w:rsid w:val="004D59B8"/>
    <w:rsid w:val="004D63FB"/>
    <w:rsid w:val="004D7A90"/>
    <w:rsid w:val="004E4F5E"/>
    <w:rsid w:val="004F02F0"/>
    <w:rsid w:val="004F102C"/>
    <w:rsid w:val="004F2A9A"/>
    <w:rsid w:val="004F4814"/>
    <w:rsid w:val="004F56EA"/>
    <w:rsid w:val="00500220"/>
    <w:rsid w:val="00501C11"/>
    <w:rsid w:val="00502807"/>
    <w:rsid w:val="005066D3"/>
    <w:rsid w:val="00507924"/>
    <w:rsid w:val="0051364E"/>
    <w:rsid w:val="00517C95"/>
    <w:rsid w:val="00526DFF"/>
    <w:rsid w:val="005304DC"/>
    <w:rsid w:val="00530A0E"/>
    <w:rsid w:val="005366A8"/>
    <w:rsid w:val="0054054D"/>
    <w:rsid w:val="00541BA3"/>
    <w:rsid w:val="00543CE9"/>
    <w:rsid w:val="00551B16"/>
    <w:rsid w:val="005535C1"/>
    <w:rsid w:val="005552D3"/>
    <w:rsid w:val="00561E01"/>
    <w:rsid w:val="00561ED2"/>
    <w:rsid w:val="00563461"/>
    <w:rsid w:val="00565EB7"/>
    <w:rsid w:val="0056696F"/>
    <w:rsid w:val="00567B28"/>
    <w:rsid w:val="005710F3"/>
    <w:rsid w:val="00573C28"/>
    <w:rsid w:val="00573E5C"/>
    <w:rsid w:val="00577A1B"/>
    <w:rsid w:val="00593906"/>
    <w:rsid w:val="00595BE1"/>
    <w:rsid w:val="00596684"/>
    <w:rsid w:val="005A0BAE"/>
    <w:rsid w:val="005A505D"/>
    <w:rsid w:val="005B1DEA"/>
    <w:rsid w:val="005B34BA"/>
    <w:rsid w:val="005B4F7F"/>
    <w:rsid w:val="005B5421"/>
    <w:rsid w:val="005B6800"/>
    <w:rsid w:val="005C04ED"/>
    <w:rsid w:val="005C59DE"/>
    <w:rsid w:val="005C6849"/>
    <w:rsid w:val="005C6BB1"/>
    <w:rsid w:val="005E1A6C"/>
    <w:rsid w:val="005E27AD"/>
    <w:rsid w:val="005E5E38"/>
    <w:rsid w:val="0060031C"/>
    <w:rsid w:val="0060398A"/>
    <w:rsid w:val="006107A1"/>
    <w:rsid w:val="00613098"/>
    <w:rsid w:val="00613243"/>
    <w:rsid w:val="0061403F"/>
    <w:rsid w:val="00617020"/>
    <w:rsid w:val="006248BC"/>
    <w:rsid w:val="006347FB"/>
    <w:rsid w:val="0063654A"/>
    <w:rsid w:val="0063736B"/>
    <w:rsid w:val="006439C9"/>
    <w:rsid w:val="00643FB9"/>
    <w:rsid w:val="00644406"/>
    <w:rsid w:val="006475A1"/>
    <w:rsid w:val="00650AA8"/>
    <w:rsid w:val="006615BA"/>
    <w:rsid w:val="00663C5B"/>
    <w:rsid w:val="00671B8B"/>
    <w:rsid w:val="00674840"/>
    <w:rsid w:val="00681BF8"/>
    <w:rsid w:val="00681F75"/>
    <w:rsid w:val="00682F4E"/>
    <w:rsid w:val="00683A6B"/>
    <w:rsid w:val="00686161"/>
    <w:rsid w:val="00687314"/>
    <w:rsid w:val="00697BD7"/>
    <w:rsid w:val="006A145B"/>
    <w:rsid w:val="006A164E"/>
    <w:rsid w:val="006A6B4A"/>
    <w:rsid w:val="006A7362"/>
    <w:rsid w:val="006A7A12"/>
    <w:rsid w:val="006B23E9"/>
    <w:rsid w:val="006B3D31"/>
    <w:rsid w:val="006B546A"/>
    <w:rsid w:val="006B5C01"/>
    <w:rsid w:val="006B701D"/>
    <w:rsid w:val="006B775E"/>
    <w:rsid w:val="006D7568"/>
    <w:rsid w:val="006E2BCA"/>
    <w:rsid w:val="006E3030"/>
    <w:rsid w:val="006E5358"/>
    <w:rsid w:val="006E636A"/>
    <w:rsid w:val="006F1C6F"/>
    <w:rsid w:val="006F5EB7"/>
    <w:rsid w:val="007009D3"/>
    <w:rsid w:val="00705884"/>
    <w:rsid w:val="00712326"/>
    <w:rsid w:val="00713AB9"/>
    <w:rsid w:val="0071537A"/>
    <w:rsid w:val="0071711F"/>
    <w:rsid w:val="0072404B"/>
    <w:rsid w:val="007317C6"/>
    <w:rsid w:val="00734BE8"/>
    <w:rsid w:val="00735685"/>
    <w:rsid w:val="007371B1"/>
    <w:rsid w:val="0074340E"/>
    <w:rsid w:val="007439C0"/>
    <w:rsid w:val="00746365"/>
    <w:rsid w:val="007500D6"/>
    <w:rsid w:val="007579D4"/>
    <w:rsid w:val="00760064"/>
    <w:rsid w:val="00764578"/>
    <w:rsid w:val="007655B4"/>
    <w:rsid w:val="00765C97"/>
    <w:rsid w:val="00777395"/>
    <w:rsid w:val="0078300D"/>
    <w:rsid w:val="00783A9D"/>
    <w:rsid w:val="00784533"/>
    <w:rsid w:val="007853EB"/>
    <w:rsid w:val="00785598"/>
    <w:rsid w:val="00791DFA"/>
    <w:rsid w:val="00792253"/>
    <w:rsid w:val="00795FC6"/>
    <w:rsid w:val="007A3976"/>
    <w:rsid w:val="007A3A42"/>
    <w:rsid w:val="007B0BEC"/>
    <w:rsid w:val="007C1EA4"/>
    <w:rsid w:val="007C29D3"/>
    <w:rsid w:val="007C4537"/>
    <w:rsid w:val="007C6E7A"/>
    <w:rsid w:val="007D1D83"/>
    <w:rsid w:val="007D5AD6"/>
    <w:rsid w:val="007D5DEA"/>
    <w:rsid w:val="007D5FD5"/>
    <w:rsid w:val="007D7B9E"/>
    <w:rsid w:val="007E028C"/>
    <w:rsid w:val="007E29ED"/>
    <w:rsid w:val="007E324F"/>
    <w:rsid w:val="007E6699"/>
    <w:rsid w:val="007E6881"/>
    <w:rsid w:val="007E6F8E"/>
    <w:rsid w:val="007F04E7"/>
    <w:rsid w:val="007F0950"/>
    <w:rsid w:val="007F5935"/>
    <w:rsid w:val="00801380"/>
    <w:rsid w:val="00801922"/>
    <w:rsid w:val="0080283C"/>
    <w:rsid w:val="00803477"/>
    <w:rsid w:val="00804C4D"/>
    <w:rsid w:val="0080653C"/>
    <w:rsid w:val="00806712"/>
    <w:rsid w:val="00807027"/>
    <w:rsid w:val="0081211A"/>
    <w:rsid w:val="00815B6B"/>
    <w:rsid w:val="00816D05"/>
    <w:rsid w:val="00816F3E"/>
    <w:rsid w:val="00823C99"/>
    <w:rsid w:val="0082438D"/>
    <w:rsid w:val="00834518"/>
    <w:rsid w:val="0083550E"/>
    <w:rsid w:val="00836231"/>
    <w:rsid w:val="00836E77"/>
    <w:rsid w:val="008371D0"/>
    <w:rsid w:val="008405E6"/>
    <w:rsid w:val="008426F5"/>
    <w:rsid w:val="008475F3"/>
    <w:rsid w:val="00856EAD"/>
    <w:rsid w:val="008613B0"/>
    <w:rsid w:val="00864ABD"/>
    <w:rsid w:val="0087252A"/>
    <w:rsid w:val="0087477A"/>
    <w:rsid w:val="00875FB4"/>
    <w:rsid w:val="00877044"/>
    <w:rsid w:val="008827DE"/>
    <w:rsid w:val="00883F3D"/>
    <w:rsid w:val="00885E8C"/>
    <w:rsid w:val="0089501F"/>
    <w:rsid w:val="00895F14"/>
    <w:rsid w:val="008A0250"/>
    <w:rsid w:val="008A5A3A"/>
    <w:rsid w:val="008A6E2C"/>
    <w:rsid w:val="008A7123"/>
    <w:rsid w:val="008B0A35"/>
    <w:rsid w:val="008B1803"/>
    <w:rsid w:val="008B3141"/>
    <w:rsid w:val="008B3667"/>
    <w:rsid w:val="008C19CE"/>
    <w:rsid w:val="008C205B"/>
    <w:rsid w:val="008D1F2C"/>
    <w:rsid w:val="008D3FB8"/>
    <w:rsid w:val="008D6563"/>
    <w:rsid w:val="008D6F5E"/>
    <w:rsid w:val="008D74A9"/>
    <w:rsid w:val="008D7EAD"/>
    <w:rsid w:val="008E02B0"/>
    <w:rsid w:val="008E1E20"/>
    <w:rsid w:val="008E258B"/>
    <w:rsid w:val="008E6DCC"/>
    <w:rsid w:val="008F31C3"/>
    <w:rsid w:val="008F6B4C"/>
    <w:rsid w:val="00901F71"/>
    <w:rsid w:val="00914769"/>
    <w:rsid w:val="00916DB9"/>
    <w:rsid w:val="00917D68"/>
    <w:rsid w:val="009230DF"/>
    <w:rsid w:val="00925B07"/>
    <w:rsid w:val="00931C1C"/>
    <w:rsid w:val="00931E5F"/>
    <w:rsid w:val="009348D3"/>
    <w:rsid w:val="00945DAB"/>
    <w:rsid w:val="009465CA"/>
    <w:rsid w:val="009469BD"/>
    <w:rsid w:val="009478E0"/>
    <w:rsid w:val="00951462"/>
    <w:rsid w:val="00957DE9"/>
    <w:rsid w:val="00961C59"/>
    <w:rsid w:val="00963228"/>
    <w:rsid w:val="0096743E"/>
    <w:rsid w:val="00967FBF"/>
    <w:rsid w:val="009708E3"/>
    <w:rsid w:val="00971BA6"/>
    <w:rsid w:val="00972B4D"/>
    <w:rsid w:val="00973A18"/>
    <w:rsid w:val="00975344"/>
    <w:rsid w:val="00981C01"/>
    <w:rsid w:val="009828B5"/>
    <w:rsid w:val="009831E9"/>
    <w:rsid w:val="00986DE4"/>
    <w:rsid w:val="00993DF6"/>
    <w:rsid w:val="009972FE"/>
    <w:rsid w:val="0099790A"/>
    <w:rsid w:val="009A105D"/>
    <w:rsid w:val="009A181B"/>
    <w:rsid w:val="009A29BE"/>
    <w:rsid w:val="009A503E"/>
    <w:rsid w:val="009A56C5"/>
    <w:rsid w:val="009A5E7A"/>
    <w:rsid w:val="009B0AB7"/>
    <w:rsid w:val="009B30A5"/>
    <w:rsid w:val="009B51A1"/>
    <w:rsid w:val="009B7526"/>
    <w:rsid w:val="009B76B1"/>
    <w:rsid w:val="009C2D09"/>
    <w:rsid w:val="009C3EBE"/>
    <w:rsid w:val="009C4CB4"/>
    <w:rsid w:val="009D1262"/>
    <w:rsid w:val="009D1E71"/>
    <w:rsid w:val="009D2E87"/>
    <w:rsid w:val="009E11B0"/>
    <w:rsid w:val="009E4267"/>
    <w:rsid w:val="009E4528"/>
    <w:rsid w:val="009E4FE9"/>
    <w:rsid w:val="009E689B"/>
    <w:rsid w:val="009E6D43"/>
    <w:rsid w:val="009E7431"/>
    <w:rsid w:val="009F233F"/>
    <w:rsid w:val="009F2E88"/>
    <w:rsid w:val="00A05B4E"/>
    <w:rsid w:val="00A15076"/>
    <w:rsid w:val="00A1680C"/>
    <w:rsid w:val="00A2509F"/>
    <w:rsid w:val="00A25AD5"/>
    <w:rsid w:val="00A26F29"/>
    <w:rsid w:val="00A27B37"/>
    <w:rsid w:val="00A27C81"/>
    <w:rsid w:val="00A33A01"/>
    <w:rsid w:val="00A36FC6"/>
    <w:rsid w:val="00A40173"/>
    <w:rsid w:val="00A4675A"/>
    <w:rsid w:val="00A57A37"/>
    <w:rsid w:val="00A57D5F"/>
    <w:rsid w:val="00A6458C"/>
    <w:rsid w:val="00A646E1"/>
    <w:rsid w:val="00A65588"/>
    <w:rsid w:val="00A67045"/>
    <w:rsid w:val="00A70690"/>
    <w:rsid w:val="00A73BF9"/>
    <w:rsid w:val="00A80F26"/>
    <w:rsid w:val="00A83BC2"/>
    <w:rsid w:val="00A84248"/>
    <w:rsid w:val="00A91146"/>
    <w:rsid w:val="00A96297"/>
    <w:rsid w:val="00A96DDC"/>
    <w:rsid w:val="00A97CB0"/>
    <w:rsid w:val="00AA7748"/>
    <w:rsid w:val="00AC43A4"/>
    <w:rsid w:val="00AD0F6C"/>
    <w:rsid w:val="00AD3741"/>
    <w:rsid w:val="00AD71D2"/>
    <w:rsid w:val="00AD7AC2"/>
    <w:rsid w:val="00AE275F"/>
    <w:rsid w:val="00AF0F48"/>
    <w:rsid w:val="00AF54DF"/>
    <w:rsid w:val="00AF7B26"/>
    <w:rsid w:val="00B050E6"/>
    <w:rsid w:val="00B06C62"/>
    <w:rsid w:val="00B135FE"/>
    <w:rsid w:val="00B1459A"/>
    <w:rsid w:val="00B14629"/>
    <w:rsid w:val="00B1617C"/>
    <w:rsid w:val="00B27BBD"/>
    <w:rsid w:val="00B30646"/>
    <w:rsid w:val="00B30787"/>
    <w:rsid w:val="00B31AB6"/>
    <w:rsid w:val="00B31E04"/>
    <w:rsid w:val="00B33222"/>
    <w:rsid w:val="00B35521"/>
    <w:rsid w:val="00B372AB"/>
    <w:rsid w:val="00B41A0A"/>
    <w:rsid w:val="00B41B39"/>
    <w:rsid w:val="00B44DB8"/>
    <w:rsid w:val="00B55E46"/>
    <w:rsid w:val="00B60052"/>
    <w:rsid w:val="00B65E56"/>
    <w:rsid w:val="00B7485D"/>
    <w:rsid w:val="00B763D8"/>
    <w:rsid w:val="00B80349"/>
    <w:rsid w:val="00B80F0E"/>
    <w:rsid w:val="00B81FF8"/>
    <w:rsid w:val="00B83F43"/>
    <w:rsid w:val="00B93273"/>
    <w:rsid w:val="00B949CC"/>
    <w:rsid w:val="00BB0AD9"/>
    <w:rsid w:val="00BB275A"/>
    <w:rsid w:val="00BB56A0"/>
    <w:rsid w:val="00BB6CB8"/>
    <w:rsid w:val="00BC28ED"/>
    <w:rsid w:val="00BC6FFA"/>
    <w:rsid w:val="00BC7D97"/>
    <w:rsid w:val="00BD28F2"/>
    <w:rsid w:val="00BE2B05"/>
    <w:rsid w:val="00BE6BAE"/>
    <w:rsid w:val="00BE7D18"/>
    <w:rsid w:val="00BF0116"/>
    <w:rsid w:val="00BF0F53"/>
    <w:rsid w:val="00BF0F95"/>
    <w:rsid w:val="00BF159F"/>
    <w:rsid w:val="00BF2612"/>
    <w:rsid w:val="00BF535C"/>
    <w:rsid w:val="00BF6D05"/>
    <w:rsid w:val="00C00444"/>
    <w:rsid w:val="00C029E3"/>
    <w:rsid w:val="00C02B31"/>
    <w:rsid w:val="00C11F30"/>
    <w:rsid w:val="00C135DF"/>
    <w:rsid w:val="00C17BA7"/>
    <w:rsid w:val="00C20E43"/>
    <w:rsid w:val="00C2605B"/>
    <w:rsid w:val="00C270D0"/>
    <w:rsid w:val="00C31437"/>
    <w:rsid w:val="00C32781"/>
    <w:rsid w:val="00C42270"/>
    <w:rsid w:val="00C453B1"/>
    <w:rsid w:val="00C46688"/>
    <w:rsid w:val="00C46B4B"/>
    <w:rsid w:val="00C54D72"/>
    <w:rsid w:val="00C5769F"/>
    <w:rsid w:val="00C6072D"/>
    <w:rsid w:val="00C60DE7"/>
    <w:rsid w:val="00C63970"/>
    <w:rsid w:val="00C65C43"/>
    <w:rsid w:val="00C6744F"/>
    <w:rsid w:val="00C739A0"/>
    <w:rsid w:val="00C81844"/>
    <w:rsid w:val="00C8643D"/>
    <w:rsid w:val="00C8690D"/>
    <w:rsid w:val="00CA6A8C"/>
    <w:rsid w:val="00CB17F8"/>
    <w:rsid w:val="00CC0204"/>
    <w:rsid w:val="00CD01F1"/>
    <w:rsid w:val="00CD25F7"/>
    <w:rsid w:val="00CD3C25"/>
    <w:rsid w:val="00CD5067"/>
    <w:rsid w:val="00CF0176"/>
    <w:rsid w:val="00CF18E3"/>
    <w:rsid w:val="00CF2CBA"/>
    <w:rsid w:val="00CF3B2B"/>
    <w:rsid w:val="00CF49DF"/>
    <w:rsid w:val="00CF5834"/>
    <w:rsid w:val="00CF594F"/>
    <w:rsid w:val="00D01F60"/>
    <w:rsid w:val="00D13BDB"/>
    <w:rsid w:val="00D142E1"/>
    <w:rsid w:val="00D149EF"/>
    <w:rsid w:val="00D15831"/>
    <w:rsid w:val="00D16ED6"/>
    <w:rsid w:val="00D17F22"/>
    <w:rsid w:val="00D22FDE"/>
    <w:rsid w:val="00D27FE9"/>
    <w:rsid w:val="00D31116"/>
    <w:rsid w:val="00D36898"/>
    <w:rsid w:val="00D455F0"/>
    <w:rsid w:val="00D46940"/>
    <w:rsid w:val="00D56532"/>
    <w:rsid w:val="00D569D5"/>
    <w:rsid w:val="00D90F06"/>
    <w:rsid w:val="00D9120D"/>
    <w:rsid w:val="00D91A5A"/>
    <w:rsid w:val="00D91D04"/>
    <w:rsid w:val="00D944DC"/>
    <w:rsid w:val="00DA2E58"/>
    <w:rsid w:val="00DB0BD1"/>
    <w:rsid w:val="00DB3F46"/>
    <w:rsid w:val="00DB4EC6"/>
    <w:rsid w:val="00DB5499"/>
    <w:rsid w:val="00DB746D"/>
    <w:rsid w:val="00DC6C3C"/>
    <w:rsid w:val="00DD461B"/>
    <w:rsid w:val="00DE2165"/>
    <w:rsid w:val="00DE458E"/>
    <w:rsid w:val="00DE6D1F"/>
    <w:rsid w:val="00DF0D51"/>
    <w:rsid w:val="00DF1409"/>
    <w:rsid w:val="00DF47B9"/>
    <w:rsid w:val="00DF6C89"/>
    <w:rsid w:val="00E00F67"/>
    <w:rsid w:val="00E12B49"/>
    <w:rsid w:val="00E13BC4"/>
    <w:rsid w:val="00E1534F"/>
    <w:rsid w:val="00E1608A"/>
    <w:rsid w:val="00E16CDF"/>
    <w:rsid w:val="00E239B6"/>
    <w:rsid w:val="00E251CD"/>
    <w:rsid w:val="00E263B8"/>
    <w:rsid w:val="00E31C29"/>
    <w:rsid w:val="00E34694"/>
    <w:rsid w:val="00E35141"/>
    <w:rsid w:val="00E35CF1"/>
    <w:rsid w:val="00E40470"/>
    <w:rsid w:val="00E44AF0"/>
    <w:rsid w:val="00E500FB"/>
    <w:rsid w:val="00E52853"/>
    <w:rsid w:val="00E54715"/>
    <w:rsid w:val="00E54DE1"/>
    <w:rsid w:val="00E551DF"/>
    <w:rsid w:val="00E56137"/>
    <w:rsid w:val="00E5635B"/>
    <w:rsid w:val="00E56E26"/>
    <w:rsid w:val="00E57756"/>
    <w:rsid w:val="00E63B5E"/>
    <w:rsid w:val="00E65271"/>
    <w:rsid w:val="00E67FD7"/>
    <w:rsid w:val="00E7403E"/>
    <w:rsid w:val="00E7519B"/>
    <w:rsid w:val="00E753C7"/>
    <w:rsid w:val="00E80235"/>
    <w:rsid w:val="00E82E06"/>
    <w:rsid w:val="00E83AB4"/>
    <w:rsid w:val="00E83EE0"/>
    <w:rsid w:val="00E845C0"/>
    <w:rsid w:val="00E85838"/>
    <w:rsid w:val="00E862B2"/>
    <w:rsid w:val="00E90247"/>
    <w:rsid w:val="00E94395"/>
    <w:rsid w:val="00E9481D"/>
    <w:rsid w:val="00E967A2"/>
    <w:rsid w:val="00E97DF3"/>
    <w:rsid w:val="00EA3081"/>
    <w:rsid w:val="00EA6358"/>
    <w:rsid w:val="00EA7395"/>
    <w:rsid w:val="00EB2A70"/>
    <w:rsid w:val="00EB3DA9"/>
    <w:rsid w:val="00EB6E48"/>
    <w:rsid w:val="00EC07BD"/>
    <w:rsid w:val="00EC3BE9"/>
    <w:rsid w:val="00EC446D"/>
    <w:rsid w:val="00EC49FF"/>
    <w:rsid w:val="00EC5C3C"/>
    <w:rsid w:val="00EC6DDA"/>
    <w:rsid w:val="00ED0484"/>
    <w:rsid w:val="00ED0AC7"/>
    <w:rsid w:val="00ED205A"/>
    <w:rsid w:val="00ED34AC"/>
    <w:rsid w:val="00ED413B"/>
    <w:rsid w:val="00ED4884"/>
    <w:rsid w:val="00ED4FA8"/>
    <w:rsid w:val="00EE1611"/>
    <w:rsid w:val="00EE5828"/>
    <w:rsid w:val="00EE58CB"/>
    <w:rsid w:val="00EF5B4D"/>
    <w:rsid w:val="00EF5C12"/>
    <w:rsid w:val="00F0109B"/>
    <w:rsid w:val="00F01698"/>
    <w:rsid w:val="00F025C1"/>
    <w:rsid w:val="00F272F0"/>
    <w:rsid w:val="00F32740"/>
    <w:rsid w:val="00F41174"/>
    <w:rsid w:val="00F43B5A"/>
    <w:rsid w:val="00F503E9"/>
    <w:rsid w:val="00F5140A"/>
    <w:rsid w:val="00F53A3E"/>
    <w:rsid w:val="00F540DF"/>
    <w:rsid w:val="00F57BBE"/>
    <w:rsid w:val="00F6576A"/>
    <w:rsid w:val="00F74BD1"/>
    <w:rsid w:val="00F75C00"/>
    <w:rsid w:val="00F80A16"/>
    <w:rsid w:val="00F96D37"/>
    <w:rsid w:val="00F97E5B"/>
    <w:rsid w:val="00FA15F4"/>
    <w:rsid w:val="00FA57C5"/>
    <w:rsid w:val="00FA5B81"/>
    <w:rsid w:val="00FA67BC"/>
    <w:rsid w:val="00FA76E9"/>
    <w:rsid w:val="00FB47B0"/>
    <w:rsid w:val="00FB4FD6"/>
    <w:rsid w:val="00FB5DE0"/>
    <w:rsid w:val="00FB6229"/>
    <w:rsid w:val="00FC190E"/>
    <w:rsid w:val="00FC2509"/>
    <w:rsid w:val="00FC3925"/>
    <w:rsid w:val="00FC6717"/>
    <w:rsid w:val="00FD10EB"/>
    <w:rsid w:val="00FD1C6E"/>
    <w:rsid w:val="00FD2A6F"/>
    <w:rsid w:val="00FD3A8F"/>
    <w:rsid w:val="00FE1177"/>
    <w:rsid w:val="00FE21D1"/>
    <w:rsid w:val="00FF09D5"/>
    <w:rsid w:val="00FF1CA3"/>
    <w:rsid w:val="00FF41B7"/>
    <w:rsid w:val="00FF5D11"/>
    <w:rsid w:val="00FF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8562A2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7D5DEA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next w:val="a7"/>
    <w:uiPriority w:val="3"/>
    <w:qFormat/>
    <w:rsid w:val="003B6285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385019"/>
    <w:pPr>
      <w:keepNext/>
      <w:spacing w:before="120"/>
      <w:jc w:val="both"/>
      <w:outlineLvl w:val="1"/>
    </w:pPr>
    <w:rPr>
      <w:rFonts w:cs="Times New Roman"/>
      <w:bCs/>
      <w:caps/>
      <w:sz w:val="28"/>
      <w:szCs w:val="28"/>
      <w:u w:val="single"/>
      <w:lang w:eastAsia="ru-RU"/>
    </w:rPr>
  </w:style>
  <w:style w:type="paragraph" w:customStyle="1" w:styleId="a7">
    <w:name w:val="ОПИСАНИЕ ДЕЙСТВИЯ"/>
    <w:next w:val="a9"/>
    <w:link w:val="aa"/>
    <w:uiPriority w:val="5"/>
    <w:qFormat/>
    <w:rsid w:val="003B6285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3B6285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next w:val="ab"/>
    <w:link w:val="ac"/>
    <w:uiPriority w:val="6"/>
    <w:qFormat/>
    <w:rsid w:val="003B6285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3B6285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next w:val="a9"/>
    <w:link w:val="ad"/>
    <w:uiPriority w:val="7"/>
    <w:qFormat/>
    <w:rsid w:val="001345A9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1345A9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next w:val="ab"/>
    <w:link w:val="af"/>
    <w:uiPriority w:val="8"/>
    <w:qFormat/>
    <w:rsid w:val="001345A9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1345A9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6B775E"/>
    <w:pPr>
      <w:keepNext/>
      <w:tabs>
        <w:tab w:val="left" w:pos="660"/>
        <w:tab w:val="left" w:pos="851"/>
      </w:tabs>
      <w:spacing w:before="200" w:after="60"/>
      <w:ind w:left="658" w:hanging="658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customStyle="1" w:styleId="af8">
    <w:name w:val="ЗТМ/СКЛЕЙКА/КОНЕЦ"/>
    <w:link w:val="af9"/>
    <w:uiPriority w:val="9"/>
    <w:qFormat/>
    <w:rsid w:val="003B6285"/>
    <w:pPr>
      <w:spacing w:before="120"/>
    </w:pPr>
    <w:rPr>
      <w:rFonts w:ascii="Courier New" w:hAnsi="Courier New"/>
      <w:caps/>
      <w:szCs w:val="28"/>
    </w:rPr>
  </w:style>
  <w:style w:type="paragraph" w:styleId="afa">
    <w:name w:val="footer"/>
    <w:basedOn w:val="a"/>
    <w:link w:val="afb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c">
    <w:name w:val="Hyperlink"/>
    <w:basedOn w:val="a0"/>
    <w:uiPriority w:val="99"/>
    <w:semiHidden/>
    <w:rsid w:val="00385019"/>
    <w:rPr>
      <w:color w:val="0563C1" w:themeColor="hyperlink"/>
      <w:u w:val="single"/>
    </w:rPr>
  </w:style>
  <w:style w:type="character" w:customStyle="1" w:styleId="af9">
    <w:name w:val="ЗТМ/СКЛЕЙКА/КОНЕЦ Знак"/>
    <w:basedOn w:val="a0"/>
    <w:link w:val="af8"/>
    <w:uiPriority w:val="9"/>
    <w:rsid w:val="003B6285"/>
    <w:rPr>
      <w:rFonts w:ascii="Courier New" w:hAnsi="Courier New"/>
      <w:cap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42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99AD3-C1EA-49A9-BE9F-005A2D323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9376</TotalTime>
  <Pages>2</Pages>
  <Words>4224</Words>
  <Characters>24081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136</cp:revision>
  <dcterms:created xsi:type="dcterms:W3CDTF">2022-03-14T06:23:00Z</dcterms:created>
  <dcterms:modified xsi:type="dcterms:W3CDTF">2023-06-24T16:39:00Z</dcterms:modified>
</cp:coreProperties>
</file>