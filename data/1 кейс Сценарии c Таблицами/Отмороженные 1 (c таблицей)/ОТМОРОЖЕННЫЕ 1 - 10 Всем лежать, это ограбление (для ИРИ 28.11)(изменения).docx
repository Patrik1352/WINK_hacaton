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71692" w14:textId="77777777" w:rsidR="0018596B" w:rsidRPr="00524573" w:rsidRDefault="0018596B" w:rsidP="00215D00">
      <w:pPr>
        <w:tabs>
          <w:tab w:val="left" w:pos="2029"/>
          <w:tab w:val="center" w:pos="4181"/>
        </w:tabs>
        <w:spacing w:before="3720" w:after="240"/>
        <w:ind w:left="1843" w:right="1843"/>
        <w:jc w:val="center"/>
        <w:rPr>
          <w:rFonts w:ascii="Courier New" w:hAnsi="Courier New" w:cs="Courier New"/>
          <w:caps/>
          <w:color w:val="000000" w:themeColor="text1"/>
        </w:rPr>
      </w:pPr>
      <w:r w:rsidRPr="00524573">
        <w:rPr>
          <w:rFonts w:ascii="Courier New" w:hAnsi="Courier New" w:cs="Courier New"/>
          <w:caps/>
          <w:color w:val="000000" w:themeColor="text1"/>
        </w:rPr>
        <w:t>ОТМОРОЖЕННЫЕ</w:t>
      </w:r>
    </w:p>
    <w:p w14:paraId="5C29AECD" w14:textId="77777777" w:rsidR="000C0FF9" w:rsidRPr="000C0FF9" w:rsidRDefault="000C0FF9" w:rsidP="000C0FF9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0C0FF9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585F2C88" w14:textId="77777777" w:rsidR="0018596B" w:rsidRPr="00524573" w:rsidRDefault="0018596B" w:rsidP="0018596B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hAnsi="Courier New" w:cs="Courier New"/>
          <w:color w:val="000000" w:themeColor="text1"/>
        </w:rPr>
      </w:pPr>
      <w:r w:rsidRPr="00524573">
        <w:rPr>
          <w:rFonts w:ascii="Courier New" w:hAnsi="Courier New" w:cs="Courier New"/>
          <w:color w:val="000000" w:themeColor="text1"/>
        </w:rPr>
        <w:t>оригинальный сценарий</w:t>
      </w:r>
    </w:p>
    <w:p w14:paraId="563C3FF0" w14:textId="0E43125A" w:rsidR="0018596B" w:rsidRPr="00524573" w:rsidRDefault="0018596B" w:rsidP="0018596B">
      <w:pPr>
        <w:jc w:val="center"/>
        <w:rPr>
          <w:rFonts w:ascii="Courier New" w:hAnsi="Courier New" w:cs="Courier New"/>
          <w:smallCaps/>
          <w:color w:val="000000" w:themeColor="text1"/>
        </w:rPr>
      </w:pPr>
      <w:r w:rsidRPr="00524573">
        <w:rPr>
          <w:rFonts w:ascii="Courier New" w:hAnsi="Courier New" w:cs="Courier New"/>
          <w:smallCaps/>
          <w:color w:val="000000" w:themeColor="text1"/>
        </w:rPr>
        <w:t>(</w:t>
      </w:r>
      <w:r w:rsidR="000C0FF9">
        <w:rPr>
          <w:rFonts w:ascii="Courier New" w:hAnsi="Courier New" w:cs="Courier New"/>
          <w:smallCaps/>
          <w:color w:val="000000" w:themeColor="text1"/>
        </w:rPr>
        <w:t>12+</w:t>
      </w:r>
      <w:r w:rsidRPr="00524573">
        <w:rPr>
          <w:rFonts w:ascii="Courier New" w:hAnsi="Courier New" w:cs="Courier New"/>
          <w:smallCaps/>
          <w:color w:val="000000" w:themeColor="text1"/>
        </w:rPr>
        <w:t>)</w:t>
      </w:r>
    </w:p>
    <w:p w14:paraId="06409061" w14:textId="77777777" w:rsidR="00F9405B" w:rsidRDefault="0018596B" w:rsidP="0018596B">
      <w:pPr>
        <w:spacing w:before="4560"/>
        <w:ind w:left="4678"/>
        <w:rPr>
          <w:rFonts w:ascii="Courier New" w:hAnsi="Courier New" w:cs="Courier New"/>
          <w:caps/>
          <w:color w:val="000000" w:themeColor="text1"/>
        </w:rPr>
      </w:pPr>
      <w:r w:rsidRPr="00524573">
        <w:rPr>
          <w:rFonts w:ascii="Courier New" w:hAnsi="Courier New" w:cs="Courier New"/>
          <w:caps/>
          <w:color w:val="000000" w:themeColor="text1"/>
          <w:lang w:val="en-US"/>
        </w:rPr>
        <w:t>LEGIO</w:t>
      </w:r>
      <w:r w:rsidRPr="00524573">
        <w:rPr>
          <w:rFonts w:ascii="Courier New" w:hAnsi="Courier New" w:cs="Courier New"/>
          <w:caps/>
          <w:color w:val="000000" w:themeColor="text1"/>
        </w:rPr>
        <w:t xml:space="preserve"> </w:t>
      </w:r>
      <w:r w:rsidRPr="00524573">
        <w:rPr>
          <w:rFonts w:ascii="Courier New" w:hAnsi="Courier New" w:cs="Courier New"/>
          <w:caps/>
          <w:color w:val="000000" w:themeColor="text1"/>
          <w:lang w:val="en-US"/>
        </w:rPr>
        <w:t>FELIX</w:t>
      </w:r>
    </w:p>
    <w:p w14:paraId="0C04DF5B" w14:textId="1AD20618" w:rsidR="00056864" w:rsidRPr="00370A62" w:rsidRDefault="00056864" w:rsidP="0063654A">
      <w:pPr>
        <w:spacing w:before="120" w:after="120" w:line="480" w:lineRule="auto"/>
        <w:ind w:left="567"/>
        <w:contextualSpacing/>
        <w:jc w:val="both"/>
        <w:rPr>
          <w:rFonts w:eastAsia="Times New Roman" w:cs="Times New Roman"/>
          <w:sz w:val="28"/>
          <w:szCs w:val="28"/>
          <w:lang w:eastAsia="x-none"/>
        </w:rPr>
        <w:sectPr w:rsidR="00056864" w:rsidRPr="00370A62" w:rsidSect="0018596B">
          <w:pgSz w:w="11906" w:h="16838"/>
          <w:pgMar w:top="1418" w:right="1418" w:bottom="709" w:left="2126" w:header="567" w:footer="567" w:gutter="0"/>
          <w:pgNumType w:start="1"/>
          <w:cols w:space="708"/>
          <w:docGrid w:linePitch="360"/>
        </w:sectPr>
      </w:pPr>
    </w:p>
    <w:p w14:paraId="31F958F0" w14:textId="77777777" w:rsidR="00496D57" w:rsidRDefault="00496D57" w:rsidP="00496D57">
      <w:pPr>
        <w:pStyle w:val="afa"/>
      </w:pPr>
      <w:r>
        <w:lastRenderedPageBreak/>
        <w:t>ИЗ ЗТМ</w:t>
      </w:r>
    </w:p>
    <w:p w14:paraId="45D5AF7A" w14:textId="77777777" w:rsidR="00496D57" w:rsidRDefault="00BE6BAE" w:rsidP="00496D57">
      <w:pPr>
        <w:pStyle w:val="a6"/>
      </w:pPr>
      <w:r>
        <w:t>10-1.</w:t>
      </w:r>
      <w:r>
        <w:tab/>
      </w:r>
      <w:r w:rsidR="00496D57">
        <w:t>НАТ. УНИВЕРСИТЕТ – ДЕНЬ</w:t>
      </w:r>
    </w:p>
    <w:p w14:paraId="31B9AF51" w14:textId="77777777" w:rsidR="00496D57" w:rsidRDefault="00496D57" w:rsidP="00BE6BAE">
      <w:pPr>
        <w:pStyle w:val="a7"/>
        <w:keepNext/>
        <w:keepLines/>
      </w:pPr>
      <w:r>
        <w:t>Вид из камеры телефона, звучит грустная музыка, Лёха снимает сам себя.</w:t>
      </w:r>
    </w:p>
    <w:p w14:paraId="3B8781A8" w14:textId="77777777" w:rsidR="00496D57" w:rsidRDefault="00496D57" w:rsidP="00BE6BAE">
      <w:pPr>
        <w:pStyle w:val="a9"/>
      </w:pPr>
      <w:r>
        <w:t>ЛЁХА</w:t>
      </w:r>
    </w:p>
    <w:p w14:paraId="5885CB98" w14:textId="77777777" w:rsidR="00BE6BAE" w:rsidRDefault="00496D57" w:rsidP="0018596B">
      <w:pPr>
        <w:pStyle w:val="ae"/>
      </w:pPr>
      <w:r>
        <w:t>(</w:t>
      </w:r>
      <w:r w:rsidRPr="0018596B">
        <w:t>грустно</w:t>
      </w:r>
      <w:r>
        <w:t>-стёбно)</w:t>
      </w:r>
    </w:p>
    <w:p w14:paraId="1FE05D96" w14:textId="77777777" w:rsidR="00496D57" w:rsidRDefault="00496D57" w:rsidP="00BE6BAE">
      <w:pPr>
        <w:pStyle w:val="ab"/>
      </w:pPr>
      <w:r>
        <w:t>Привет подписчики, у нас рубрика «Жди меня», сегодня я наконец-то встретил родного отца…</w:t>
      </w:r>
    </w:p>
    <w:p w14:paraId="7D731563" w14:textId="77777777" w:rsidR="00496D57" w:rsidRDefault="00496D57" w:rsidP="00496D57">
      <w:pPr>
        <w:pStyle w:val="a7"/>
      </w:pPr>
      <w:r>
        <w:t>Показывает Фила.</w:t>
      </w:r>
    </w:p>
    <w:p w14:paraId="43086542" w14:textId="77777777" w:rsidR="00496D57" w:rsidRDefault="00496D57" w:rsidP="00BE6BAE">
      <w:pPr>
        <w:pStyle w:val="a9"/>
      </w:pPr>
      <w:r>
        <w:t>ЛЁХА</w:t>
      </w:r>
    </w:p>
    <w:p w14:paraId="34217D34" w14:textId="77777777" w:rsidR="00496D57" w:rsidRDefault="00496D57" w:rsidP="00BE6BAE">
      <w:pPr>
        <w:pStyle w:val="ab"/>
      </w:pPr>
      <w:r>
        <w:t>…ну по крайней мере этот клоун мне такое заявил…</w:t>
      </w:r>
    </w:p>
    <w:p w14:paraId="03CD00C5" w14:textId="77777777" w:rsidR="00496D57" w:rsidRPr="00215D00" w:rsidRDefault="00496D57" w:rsidP="00496D57">
      <w:pPr>
        <w:pStyle w:val="a7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>Изображение переворачивается: это Лёша взял Фила за шею и прыгает к нему на руки.</w:t>
      </w:r>
    </w:p>
    <w:p w14:paraId="6AA346FA" w14:textId="77777777" w:rsidR="00496D57" w:rsidRPr="00215D00" w:rsidRDefault="00496D57" w:rsidP="00BE6BAE">
      <w:pPr>
        <w:pStyle w:val="a9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>ЛЁША</w:t>
      </w:r>
    </w:p>
    <w:p w14:paraId="14E6D49E" w14:textId="77777777" w:rsidR="00496D57" w:rsidRPr="00215D00" w:rsidRDefault="00496D57" w:rsidP="00BE6BAE">
      <w:pPr>
        <w:pStyle w:val="ab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>Папуля! Покачай меня!</w:t>
      </w:r>
    </w:p>
    <w:p w14:paraId="7677652C" w14:textId="77777777" w:rsidR="00496D57" w:rsidRDefault="00496D57" w:rsidP="00496D57">
      <w:pPr>
        <w:pStyle w:val="a7"/>
      </w:pPr>
      <w:r>
        <w:t xml:space="preserve">Фил </w:t>
      </w:r>
      <w:r w:rsidRPr="00215D00">
        <w:rPr>
          <w:strike/>
          <w:color w:val="A6A6A6" w:themeColor="background1" w:themeShade="A6"/>
        </w:rPr>
        <w:t>скидывает его,</w:t>
      </w:r>
      <w:r w:rsidRPr="00215D00">
        <w:rPr>
          <w:color w:val="A6A6A6" w:themeColor="background1" w:themeShade="A6"/>
        </w:rPr>
        <w:t xml:space="preserve"> </w:t>
      </w:r>
      <w:r>
        <w:t>отбирает телефон, останавливает съёмку.</w:t>
      </w:r>
    </w:p>
    <w:p w14:paraId="5D713687" w14:textId="77777777" w:rsidR="00496D57" w:rsidRDefault="00496D57" w:rsidP="00BE6BAE">
      <w:pPr>
        <w:pStyle w:val="a9"/>
      </w:pPr>
      <w:r>
        <w:t>ФИЛ</w:t>
      </w:r>
    </w:p>
    <w:p w14:paraId="5B45C876" w14:textId="77777777" w:rsidR="00496D57" w:rsidRDefault="00496D57" w:rsidP="00BE6BAE">
      <w:pPr>
        <w:pStyle w:val="ab"/>
      </w:pPr>
      <w:r>
        <w:t>Прекрати!</w:t>
      </w:r>
    </w:p>
    <w:p w14:paraId="1F283488" w14:textId="77777777" w:rsidR="00496D57" w:rsidRDefault="00496D57" w:rsidP="00BE6BAE">
      <w:pPr>
        <w:pStyle w:val="a9"/>
      </w:pPr>
      <w:r>
        <w:t>ЛЁША</w:t>
      </w:r>
    </w:p>
    <w:p w14:paraId="6473FAD4" w14:textId="77777777" w:rsidR="00496D57" w:rsidRDefault="00496D57" w:rsidP="00BE6BAE">
      <w:pPr>
        <w:pStyle w:val="ab"/>
      </w:pPr>
      <w:r>
        <w:t>Да это ты давай прекращай. Показывай, где камера, пранкер.</w:t>
      </w:r>
    </w:p>
    <w:p w14:paraId="506A8469" w14:textId="77777777" w:rsidR="00496D57" w:rsidRDefault="00496D57" w:rsidP="00BE6BAE">
      <w:pPr>
        <w:pStyle w:val="a9"/>
      </w:pPr>
      <w:r>
        <w:t>ФИЛ</w:t>
      </w:r>
    </w:p>
    <w:p w14:paraId="2166917B" w14:textId="77777777" w:rsidR="00496D57" w:rsidRDefault="00496D57" w:rsidP="00BE6BAE">
      <w:pPr>
        <w:pStyle w:val="ab"/>
      </w:pPr>
      <w:r>
        <w:t>Кто?! Ты как с отцом разговариваешь?!</w:t>
      </w:r>
    </w:p>
    <w:p w14:paraId="76E7CD48" w14:textId="77777777" w:rsidR="00496D57" w:rsidRPr="00215D00" w:rsidRDefault="00496D57" w:rsidP="00496D57">
      <w:pPr>
        <w:pStyle w:val="a7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>Фил снимает ремень.</w:t>
      </w:r>
    </w:p>
    <w:p w14:paraId="35BB4CCD" w14:textId="77777777" w:rsidR="00496D57" w:rsidRDefault="00496D57" w:rsidP="00BE6BAE">
      <w:pPr>
        <w:pStyle w:val="a9"/>
      </w:pPr>
      <w:r>
        <w:t>ЛЁША</w:t>
      </w:r>
    </w:p>
    <w:p w14:paraId="6D7E21DF" w14:textId="191D973A" w:rsidR="00496D57" w:rsidRDefault="00496D57" w:rsidP="00BE6BAE">
      <w:pPr>
        <w:pStyle w:val="ab"/>
      </w:pPr>
      <w:r>
        <w:t xml:space="preserve">У тебя реально </w:t>
      </w:r>
      <w:r w:rsidRPr="00215D00">
        <w:rPr>
          <w:strike/>
          <w:color w:val="A6A6A6" w:themeColor="background1" w:themeShade="A6"/>
        </w:rPr>
        <w:t>траблы с головой</w:t>
      </w:r>
      <w:r w:rsidR="00215D00" w:rsidRPr="00215D00">
        <w:rPr>
          <w:color w:val="A6A6A6" w:themeColor="background1" w:themeShade="A6"/>
          <w:lang w:val="ru-RU"/>
        </w:rPr>
        <w:t xml:space="preserve"> </w:t>
      </w:r>
      <w:r w:rsidR="00215D00" w:rsidRPr="00215D00">
        <w:rPr>
          <w:color w:val="00B050"/>
          <w:lang w:val="ru-RU"/>
        </w:rPr>
        <w:t>башкой проблемы, чувак!</w:t>
      </w:r>
      <w:r>
        <w:t xml:space="preserve"> Может, тебе денег на МРТ занять?</w:t>
      </w:r>
    </w:p>
    <w:p w14:paraId="1AE65A34" w14:textId="77777777" w:rsidR="00496D57" w:rsidRDefault="00496D57" w:rsidP="00BE6BAE">
      <w:pPr>
        <w:pStyle w:val="a9"/>
      </w:pPr>
      <w:r>
        <w:t>ФИЛ</w:t>
      </w:r>
    </w:p>
    <w:p w14:paraId="121F4FD7" w14:textId="77777777" w:rsidR="00496D57" w:rsidRDefault="00496D57" w:rsidP="00BE6BAE">
      <w:pPr>
        <w:pStyle w:val="ab"/>
      </w:pPr>
      <w:r>
        <w:t xml:space="preserve">Даша </w:t>
      </w:r>
      <w:r w:rsidR="00BE6BAE">
        <w:t>–</w:t>
      </w:r>
      <w:r>
        <w:t xml:space="preserve"> твоя мама, это моя жена…</w:t>
      </w:r>
    </w:p>
    <w:p w14:paraId="5646A181" w14:textId="77777777" w:rsidR="00496D57" w:rsidRDefault="00496D57" w:rsidP="00BE6BAE">
      <w:pPr>
        <w:pStyle w:val="a9"/>
      </w:pPr>
      <w:r>
        <w:t>ЛЁША</w:t>
      </w:r>
    </w:p>
    <w:p w14:paraId="6EAEA6C1" w14:textId="1D78CE1E" w:rsidR="00496D57" w:rsidRDefault="00496D57" w:rsidP="00BE6BAE">
      <w:pPr>
        <w:pStyle w:val="ab"/>
      </w:pPr>
      <w:r>
        <w:t xml:space="preserve">Да </w:t>
      </w:r>
      <w:r w:rsidRPr="00215D00">
        <w:rPr>
          <w:strike/>
          <w:color w:val="A6A6A6" w:themeColor="background1" w:themeShade="A6"/>
        </w:rPr>
        <w:t>тут сразу на лоботомию занимать надо!</w:t>
      </w:r>
      <w:r w:rsidRPr="00215D00">
        <w:rPr>
          <w:color w:val="A6A6A6" w:themeColor="background1" w:themeShade="A6"/>
        </w:rPr>
        <w:t xml:space="preserve"> </w:t>
      </w:r>
      <w:r w:rsidR="00215D00" w:rsidRPr="00215D00">
        <w:rPr>
          <w:color w:val="00B050"/>
          <w:lang w:val="ru-RU"/>
        </w:rPr>
        <w:t>к</w:t>
      </w:r>
      <w:r>
        <w:t>акая она тебе Даша!?</w:t>
      </w:r>
    </w:p>
    <w:p w14:paraId="3D403299" w14:textId="75CFA9E2" w:rsidR="00496D57" w:rsidRPr="00215D00" w:rsidRDefault="00496D57" w:rsidP="00496D57">
      <w:pPr>
        <w:pStyle w:val="a7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>Лёша</w:t>
      </w:r>
      <w:r w:rsidR="00435523" w:rsidRPr="00215D00">
        <w:rPr>
          <w:strike/>
          <w:color w:val="A6A6A6" w:themeColor="background1" w:themeShade="A6"/>
          <w:lang w:val="ru-RU"/>
        </w:rPr>
        <w:t>,</w:t>
      </w:r>
      <w:r w:rsidRPr="00215D00">
        <w:rPr>
          <w:strike/>
          <w:color w:val="A6A6A6" w:themeColor="background1" w:themeShade="A6"/>
        </w:rPr>
        <w:t xml:space="preserve"> жестикулируя, проливает на себя колу. Фил достаёт платок, плюёт на него и вытирает куртку. Лёша ошарашено смотрит на Фила.</w:t>
      </w:r>
    </w:p>
    <w:p w14:paraId="62E1F46B" w14:textId="77777777" w:rsidR="00496D57" w:rsidRPr="00215D00" w:rsidRDefault="00496D57" w:rsidP="00BE6BAE">
      <w:pPr>
        <w:pStyle w:val="a9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>ФИЛ</w:t>
      </w:r>
    </w:p>
    <w:p w14:paraId="116A88BD" w14:textId="77777777" w:rsidR="00496D57" w:rsidRPr="00215D00" w:rsidRDefault="00496D57" w:rsidP="00BE6BAE">
      <w:pPr>
        <w:pStyle w:val="ab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>Тьфу, ты блин, поросёнок, а матери потом стирать…</w:t>
      </w:r>
    </w:p>
    <w:p w14:paraId="3F0C624C" w14:textId="77777777" w:rsidR="00496D57" w:rsidRPr="00215D00" w:rsidRDefault="00496D57" w:rsidP="00BE6BAE">
      <w:pPr>
        <w:pStyle w:val="a9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>ЛЁША</w:t>
      </w:r>
    </w:p>
    <w:p w14:paraId="5923DAD2" w14:textId="77777777" w:rsidR="00496D57" w:rsidRPr="00215D00" w:rsidRDefault="00496D57" w:rsidP="00BE6BAE">
      <w:pPr>
        <w:pStyle w:val="ab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 xml:space="preserve">Чувак, эй! Ты реально в роль </w:t>
      </w:r>
      <w:r w:rsidR="00BE6BAE" w:rsidRPr="00215D00">
        <w:rPr>
          <w:strike/>
          <w:color w:val="A6A6A6" w:themeColor="background1" w:themeShade="A6"/>
        </w:rPr>
        <w:t>вошёл</w:t>
      </w:r>
      <w:r w:rsidRPr="00215D00">
        <w:rPr>
          <w:strike/>
          <w:color w:val="A6A6A6" w:themeColor="background1" w:themeShade="A6"/>
        </w:rPr>
        <w:t>!</w:t>
      </w:r>
    </w:p>
    <w:p w14:paraId="4F8E82A1" w14:textId="77777777" w:rsidR="00496D57" w:rsidRPr="00215D00" w:rsidRDefault="00496D57" w:rsidP="00BE6BAE">
      <w:pPr>
        <w:pStyle w:val="a9"/>
        <w:rPr>
          <w:color w:val="000000" w:themeColor="text1"/>
        </w:rPr>
      </w:pPr>
      <w:r w:rsidRPr="00215D00">
        <w:rPr>
          <w:color w:val="000000" w:themeColor="text1"/>
        </w:rPr>
        <w:t>ФИЛ</w:t>
      </w:r>
    </w:p>
    <w:p w14:paraId="29363A40" w14:textId="77777777" w:rsidR="00496D57" w:rsidRPr="00215D00" w:rsidRDefault="00496D57" w:rsidP="00BE6BAE">
      <w:pPr>
        <w:pStyle w:val="ab"/>
        <w:rPr>
          <w:color w:val="000000" w:themeColor="text1"/>
        </w:rPr>
      </w:pPr>
      <w:r w:rsidRPr="00215D00">
        <w:rPr>
          <w:color w:val="000000" w:themeColor="text1"/>
        </w:rPr>
        <w:t xml:space="preserve">Мы с ней свадьбу в </w:t>
      </w:r>
      <w:r w:rsidR="00BE6BAE" w:rsidRPr="00215D00">
        <w:rPr>
          <w:color w:val="000000" w:themeColor="text1"/>
          <w:lang w:val="ru-RU"/>
        </w:rPr>
        <w:t>девяносто шесто</w:t>
      </w:r>
      <w:r w:rsidRPr="00215D00">
        <w:rPr>
          <w:color w:val="000000" w:themeColor="text1"/>
        </w:rPr>
        <w:t>м сыграли, а потом этот урод, которого ты папой называешь, развалил нашу семью…</w:t>
      </w:r>
    </w:p>
    <w:p w14:paraId="206561F9" w14:textId="77777777" w:rsidR="00496D57" w:rsidRDefault="00496D57" w:rsidP="00496D57">
      <w:pPr>
        <w:pStyle w:val="a7"/>
      </w:pPr>
      <w:r>
        <w:t xml:space="preserve">Лёша с размаха </w:t>
      </w:r>
      <w:r w:rsidR="00BE6BAE">
        <w:t>даёт</w:t>
      </w:r>
      <w:r>
        <w:t xml:space="preserve"> Филу по лицу.</w:t>
      </w:r>
    </w:p>
    <w:p w14:paraId="6C6C5430" w14:textId="77777777" w:rsidR="00496D57" w:rsidRDefault="00496D57" w:rsidP="00BE6BAE">
      <w:pPr>
        <w:pStyle w:val="a9"/>
      </w:pPr>
      <w:r>
        <w:t>ФИЛ</w:t>
      </w:r>
    </w:p>
    <w:p w14:paraId="12E6A143" w14:textId="77777777" w:rsidR="00BE6BAE" w:rsidRDefault="00496D57" w:rsidP="00BE6BAE">
      <w:pPr>
        <w:pStyle w:val="ae"/>
      </w:pPr>
      <w:r>
        <w:t>(усмехается)</w:t>
      </w:r>
    </w:p>
    <w:p w14:paraId="34C54981" w14:textId="77777777" w:rsidR="00496D57" w:rsidRDefault="00496D57" w:rsidP="00BE6BAE">
      <w:pPr>
        <w:pStyle w:val="ab"/>
      </w:pPr>
      <w:r>
        <w:t xml:space="preserve">Хах, удар от отца, воспитание </w:t>
      </w:r>
      <w:r w:rsidR="00BE6BAE">
        <w:t>–</w:t>
      </w:r>
      <w:r>
        <w:t xml:space="preserve"> от отчима...</w:t>
      </w:r>
    </w:p>
    <w:p w14:paraId="0FA19C41" w14:textId="77777777" w:rsidR="00496D57" w:rsidRDefault="00496D57" w:rsidP="00BE6BAE">
      <w:pPr>
        <w:pStyle w:val="a9"/>
      </w:pPr>
      <w:r>
        <w:t>ЛЁША</w:t>
      </w:r>
    </w:p>
    <w:p w14:paraId="45F41A8B" w14:textId="009BF777" w:rsidR="00496D57" w:rsidRPr="00215D00" w:rsidRDefault="00496D57" w:rsidP="00BE6BAE">
      <w:pPr>
        <w:pStyle w:val="ab"/>
        <w:rPr>
          <w:lang w:val="ru-RU"/>
        </w:rPr>
      </w:pPr>
      <w:r>
        <w:t xml:space="preserve">Какого отчима?! </w:t>
      </w:r>
      <w:r w:rsidRPr="00215D00">
        <w:rPr>
          <w:strike/>
          <w:color w:val="A6A6A6" w:themeColor="background1" w:themeShade="A6"/>
        </w:rPr>
        <w:t>У меня родной отец!</w:t>
      </w:r>
      <w:r w:rsidRPr="00215D00">
        <w:rPr>
          <w:color w:val="A6A6A6" w:themeColor="background1" w:themeShade="A6"/>
        </w:rPr>
        <w:t xml:space="preserve"> </w:t>
      </w:r>
      <w:r>
        <w:t>Это уже перебор</w:t>
      </w:r>
      <w:r w:rsidRPr="00215D00">
        <w:rPr>
          <w:strike/>
          <w:color w:val="A6A6A6" w:themeColor="background1" w:themeShade="A6"/>
        </w:rPr>
        <w:t>! Ты, придурок, если в дочки-матери поиграть решил, пойди себе куклу купи. А нашу семью не трогай! Иначе плохо тебе будет!</w:t>
      </w:r>
      <w:r w:rsidR="00215D00" w:rsidRPr="00215D00">
        <w:rPr>
          <w:color w:val="00B050"/>
          <w:lang w:val="ru-RU"/>
        </w:rPr>
        <w:t>, отошёл от меня!</w:t>
      </w:r>
    </w:p>
    <w:p w14:paraId="40AB116D" w14:textId="6C572B1F" w:rsidR="00496D57" w:rsidRDefault="00496D57" w:rsidP="00496D57">
      <w:pPr>
        <w:pStyle w:val="a7"/>
      </w:pPr>
      <w:r>
        <w:t>Лёша идёт к машине. Открывает дверь и садится в неё. Машина трогается</w:t>
      </w:r>
      <w:r w:rsidR="00215D00">
        <w:rPr>
          <w:lang w:val="ru-RU"/>
        </w:rPr>
        <w:t xml:space="preserve"> </w:t>
      </w:r>
      <w:r w:rsidR="00215D00" w:rsidRPr="00215D00">
        <w:rPr>
          <w:color w:val="00B050"/>
          <w:lang w:val="ru-RU"/>
        </w:rPr>
        <w:t>и уезжает. У Фила звонит телефон</w:t>
      </w:r>
      <w:r w:rsidRPr="00215D00">
        <w:rPr>
          <w:color w:val="00B050"/>
        </w:rPr>
        <w:t>.</w:t>
      </w:r>
    </w:p>
    <w:p w14:paraId="7DC84EA5" w14:textId="77777777" w:rsidR="00496D57" w:rsidRPr="00215D00" w:rsidRDefault="00496D57" w:rsidP="00BE6BAE">
      <w:pPr>
        <w:pStyle w:val="a9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>ФИЛ</w:t>
      </w:r>
    </w:p>
    <w:p w14:paraId="087E1E29" w14:textId="77777777" w:rsidR="00496D57" w:rsidRPr="00215D00" w:rsidRDefault="00496D57" w:rsidP="00BE6BAE">
      <w:pPr>
        <w:pStyle w:val="ab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>Окно закрой! Ушки продует…</w:t>
      </w:r>
    </w:p>
    <w:p w14:paraId="6957B514" w14:textId="77777777" w:rsidR="00496D57" w:rsidRPr="00215D00" w:rsidRDefault="00496D57" w:rsidP="00496D57">
      <w:pPr>
        <w:pStyle w:val="a7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 xml:space="preserve">Лёша высовывает фак в окно. Машина </w:t>
      </w:r>
      <w:r w:rsidR="00BE6BAE" w:rsidRPr="00215D00">
        <w:rPr>
          <w:strike/>
          <w:color w:val="A6A6A6" w:themeColor="background1" w:themeShade="A6"/>
        </w:rPr>
        <w:t>Лёши</w:t>
      </w:r>
      <w:r w:rsidRPr="00215D00">
        <w:rPr>
          <w:strike/>
          <w:color w:val="A6A6A6" w:themeColor="background1" w:themeShade="A6"/>
        </w:rPr>
        <w:t xml:space="preserve"> уезжает. Фил кривится от боли, собирается уходить, у него звонит телефон.</w:t>
      </w:r>
    </w:p>
    <w:p w14:paraId="64CAA438" w14:textId="77777777" w:rsidR="00496D57" w:rsidRDefault="00496D57" w:rsidP="00BE6BAE">
      <w:pPr>
        <w:pStyle w:val="a9"/>
      </w:pPr>
      <w:r>
        <w:t>ФИЛ</w:t>
      </w:r>
    </w:p>
    <w:p w14:paraId="4D0ADE05" w14:textId="77777777" w:rsidR="00496D57" w:rsidRDefault="00496D57" w:rsidP="00BE6BAE">
      <w:pPr>
        <w:pStyle w:val="ab"/>
      </w:pPr>
      <w:r>
        <w:t>Да, слушаю.</w:t>
      </w:r>
    </w:p>
    <w:p w14:paraId="34F45250" w14:textId="12EDBC60" w:rsidR="00496D57" w:rsidRDefault="00496D57" w:rsidP="00BE6BAE">
      <w:pPr>
        <w:pStyle w:val="afa"/>
      </w:pPr>
      <w:r>
        <w:t>СПЛИТ</w:t>
      </w:r>
    </w:p>
    <w:p w14:paraId="1C06A181" w14:textId="77777777" w:rsidR="00496D57" w:rsidRDefault="00496D57" w:rsidP="00BE6BAE">
      <w:pPr>
        <w:pStyle w:val="a9"/>
      </w:pPr>
      <w:r>
        <w:t>БАШКА</w:t>
      </w:r>
    </w:p>
    <w:p w14:paraId="456E8E8E" w14:textId="77777777" w:rsidR="00496D57" w:rsidRDefault="00496D57" w:rsidP="00BE6BAE">
      <w:pPr>
        <w:pStyle w:val="ab"/>
      </w:pPr>
      <w:r>
        <w:t xml:space="preserve">З-здарова, Фил. Это Ба-ба </w:t>
      </w:r>
      <w:proofErr w:type="spellStart"/>
      <w:r>
        <w:t>ба-ба</w:t>
      </w:r>
      <w:proofErr w:type="spellEnd"/>
      <w:r>
        <w:t>…</w:t>
      </w:r>
    </w:p>
    <w:p w14:paraId="3D5FBC5F" w14:textId="77777777" w:rsidR="00496D57" w:rsidRDefault="00496D57" w:rsidP="00BE6BAE">
      <w:pPr>
        <w:pStyle w:val="a9"/>
      </w:pPr>
      <w:r>
        <w:t>ФИЛ</w:t>
      </w:r>
    </w:p>
    <w:p w14:paraId="1CCA59BD" w14:textId="77777777" w:rsidR="00496D57" w:rsidRDefault="00496D57" w:rsidP="00BE6BAE">
      <w:pPr>
        <w:pStyle w:val="ab"/>
      </w:pPr>
      <w:r>
        <w:t>Какая ещё баба?!</w:t>
      </w:r>
    </w:p>
    <w:p w14:paraId="19E1573E" w14:textId="77777777" w:rsidR="00496D57" w:rsidRDefault="00496D57" w:rsidP="00BE6BAE">
      <w:pPr>
        <w:pStyle w:val="a9"/>
      </w:pPr>
      <w:r>
        <w:t>БАШКА</w:t>
      </w:r>
    </w:p>
    <w:p w14:paraId="74DCA61C" w14:textId="77777777" w:rsidR="00496D57" w:rsidRDefault="00496D57" w:rsidP="00BE6BAE">
      <w:pPr>
        <w:pStyle w:val="ab"/>
      </w:pPr>
      <w:r>
        <w:t>Да не баба, Ба-ба-башка…</w:t>
      </w:r>
    </w:p>
    <w:p w14:paraId="4FDD700A" w14:textId="77777777" w:rsidR="00496D57" w:rsidRDefault="00496D57" w:rsidP="00BE6BAE">
      <w:pPr>
        <w:pStyle w:val="a9"/>
      </w:pPr>
      <w:r>
        <w:t>ФИЛ</w:t>
      </w:r>
    </w:p>
    <w:p w14:paraId="7D2010D0" w14:textId="1821570A" w:rsidR="00496D57" w:rsidRDefault="00496D57" w:rsidP="00BE6BAE">
      <w:pPr>
        <w:pStyle w:val="ab"/>
      </w:pPr>
      <w:r w:rsidRPr="00215D00">
        <w:rPr>
          <w:strike/>
          <w:color w:val="A6A6A6" w:themeColor="background1" w:themeShade="A6"/>
        </w:rPr>
        <w:t>Оооо!</w:t>
      </w:r>
      <w:r w:rsidR="00215D00">
        <w:rPr>
          <w:lang w:val="ru-RU"/>
        </w:rPr>
        <w:t xml:space="preserve"> </w:t>
      </w:r>
      <w:r w:rsidR="00215D00" w:rsidRPr="00215D00">
        <w:rPr>
          <w:color w:val="00B050"/>
          <w:lang w:val="ru-RU"/>
        </w:rPr>
        <w:t>А.</w:t>
      </w:r>
      <w:r w:rsidRPr="00215D00">
        <w:rPr>
          <w:color w:val="00B050"/>
        </w:rPr>
        <w:t xml:space="preserve"> </w:t>
      </w:r>
      <w:r>
        <w:t>Здорово</w:t>
      </w:r>
      <w:r w:rsidRPr="00215D00">
        <w:rPr>
          <w:strike/>
          <w:color w:val="A6A6A6" w:themeColor="background1" w:themeShade="A6"/>
        </w:rPr>
        <w:t>, плёнка зажёванная!</w:t>
      </w:r>
      <w:r w:rsidR="00215D00">
        <w:rPr>
          <w:lang w:val="ru-RU"/>
        </w:rPr>
        <w:t>.</w:t>
      </w:r>
      <w:r w:rsidRPr="00215D00">
        <w:t xml:space="preserve"> </w:t>
      </w:r>
      <w:r>
        <w:t>Ты ч</w:t>
      </w:r>
      <w:r w:rsidR="00BE6BAE">
        <w:rPr>
          <w:lang w:val="ru-RU"/>
        </w:rPr>
        <w:t>ё</w:t>
      </w:r>
      <w:r>
        <w:t xml:space="preserve"> нам за тачку подсунул!? Нас из-за неё менты теперь по всему городу ищут!</w:t>
      </w:r>
    </w:p>
    <w:p w14:paraId="5231EBF4" w14:textId="77777777" w:rsidR="00496D57" w:rsidRDefault="00496D57" w:rsidP="00BE6BAE">
      <w:pPr>
        <w:pStyle w:val="a9"/>
      </w:pPr>
      <w:r>
        <w:t>БАШКА</w:t>
      </w:r>
    </w:p>
    <w:p w14:paraId="6035DB29" w14:textId="77777777" w:rsidR="00496D57" w:rsidRDefault="00496D57" w:rsidP="00BE6BAE">
      <w:pPr>
        <w:pStyle w:val="ab"/>
      </w:pPr>
      <w:r>
        <w:t>К-к-к-к-</w:t>
      </w:r>
      <w:proofErr w:type="spellStart"/>
      <w:r>
        <w:t>осяк</w:t>
      </w:r>
      <w:proofErr w:type="spellEnd"/>
      <w:r>
        <w:t xml:space="preserve">, братан. </w:t>
      </w:r>
      <w:proofErr w:type="spellStart"/>
      <w:r>
        <w:t>Гггготов</w:t>
      </w:r>
      <w:proofErr w:type="spellEnd"/>
      <w:r>
        <w:t xml:space="preserve"> </w:t>
      </w:r>
      <w:proofErr w:type="spellStart"/>
      <w:r>
        <w:t>компенси</w:t>
      </w:r>
      <w:proofErr w:type="spellEnd"/>
      <w:r>
        <w:t>-си-</w:t>
      </w:r>
      <w:proofErr w:type="spellStart"/>
      <w:r>
        <w:t>ровать</w:t>
      </w:r>
      <w:proofErr w:type="spellEnd"/>
      <w:r>
        <w:t>.</w:t>
      </w:r>
    </w:p>
    <w:p w14:paraId="0D25A6D7" w14:textId="77777777" w:rsidR="00496D57" w:rsidRDefault="00496D57" w:rsidP="00BE6BAE">
      <w:pPr>
        <w:pStyle w:val="a9"/>
      </w:pPr>
      <w:r>
        <w:t>ФИЛ</w:t>
      </w:r>
    </w:p>
    <w:p w14:paraId="787E2BA4" w14:textId="77777777" w:rsidR="00496D57" w:rsidRDefault="00496D57" w:rsidP="00BE6BAE">
      <w:pPr>
        <w:pStyle w:val="ab"/>
      </w:pPr>
      <w:r>
        <w:t>Каким образом?</w:t>
      </w:r>
    </w:p>
    <w:p w14:paraId="1B5D32DC" w14:textId="77777777" w:rsidR="00496D57" w:rsidRDefault="00496D57" w:rsidP="00BE6BAE">
      <w:pPr>
        <w:pStyle w:val="a9"/>
      </w:pPr>
      <w:r>
        <w:t>БАШКА</w:t>
      </w:r>
    </w:p>
    <w:p w14:paraId="6174D432" w14:textId="77777777" w:rsidR="00496D57" w:rsidRDefault="00496D57" w:rsidP="00BE6BAE">
      <w:pPr>
        <w:pStyle w:val="ab"/>
      </w:pPr>
      <w:r>
        <w:t xml:space="preserve">Да-давай в </w:t>
      </w:r>
      <w:r w:rsidR="00BE6BAE">
        <w:rPr>
          <w:lang w:val="ru-RU"/>
        </w:rPr>
        <w:t>шестнадцать ноль</w:t>
      </w:r>
      <w:r w:rsidR="00DD461B">
        <w:rPr>
          <w:lang w:val="ru-RU"/>
        </w:rPr>
        <w:t>-</w:t>
      </w:r>
      <w:r w:rsidR="00BE6BAE">
        <w:rPr>
          <w:lang w:val="ru-RU"/>
        </w:rPr>
        <w:t>ноль</w:t>
      </w:r>
      <w:r>
        <w:t xml:space="preserve"> на последнем ме-ме-месте встречи пе-пе-ре-ре…</w:t>
      </w:r>
    </w:p>
    <w:p w14:paraId="59FD7DCB" w14:textId="77777777" w:rsidR="00496D57" w:rsidRDefault="00496D57" w:rsidP="00BE6BAE">
      <w:pPr>
        <w:pStyle w:val="a9"/>
      </w:pPr>
      <w:r>
        <w:t>ФИЛ</w:t>
      </w:r>
    </w:p>
    <w:p w14:paraId="6CCFC9B5" w14:textId="77777777" w:rsidR="00496D57" w:rsidRDefault="00496D57" w:rsidP="00BE6BAE">
      <w:pPr>
        <w:pStyle w:val="ab"/>
      </w:pPr>
      <w:r>
        <w:t>Давай!</w:t>
      </w:r>
    </w:p>
    <w:p w14:paraId="7A7A1358" w14:textId="77777777" w:rsidR="00496D57" w:rsidRDefault="00DD461B" w:rsidP="00DD461B">
      <w:pPr>
        <w:pStyle w:val="a6"/>
      </w:pPr>
      <w:r>
        <w:t>10-2.</w:t>
      </w:r>
      <w:r>
        <w:tab/>
      </w:r>
      <w:r w:rsidR="00496D57">
        <w:t xml:space="preserve">НАТ. КЛАДБИЩЕ </w:t>
      </w:r>
      <w:r>
        <w:t>–</w:t>
      </w:r>
      <w:r w:rsidR="00496D57">
        <w:t xml:space="preserve"> ДЕНЬ</w:t>
      </w:r>
    </w:p>
    <w:p w14:paraId="38451B11" w14:textId="77777777" w:rsidR="00496D57" w:rsidRDefault="00496D57" w:rsidP="00087DDC">
      <w:pPr>
        <w:pStyle w:val="a7"/>
        <w:keepNext/>
        <w:keepLines/>
      </w:pPr>
      <w:r>
        <w:t>Бригада стоит около тех же могил их товарищей по 90-м, пацаны смотрят на Фила.</w:t>
      </w:r>
    </w:p>
    <w:p w14:paraId="4E2C3E01" w14:textId="77777777" w:rsidR="00496D57" w:rsidRDefault="00496D57" w:rsidP="00DD461B">
      <w:pPr>
        <w:pStyle w:val="a9"/>
      </w:pPr>
      <w:r>
        <w:t>ВЖИК</w:t>
      </w:r>
    </w:p>
    <w:p w14:paraId="12539C9C" w14:textId="77777777" w:rsidR="00496D57" w:rsidRDefault="00496D57" w:rsidP="00DD461B">
      <w:pPr>
        <w:pStyle w:val="ab"/>
      </w:pPr>
      <w:r>
        <w:t>Фил, так чё с рожей?</w:t>
      </w:r>
    </w:p>
    <w:p w14:paraId="2CABC3E5" w14:textId="77777777" w:rsidR="00496D57" w:rsidRDefault="00496D57" w:rsidP="00DD461B">
      <w:pPr>
        <w:pStyle w:val="a9"/>
      </w:pPr>
      <w:r>
        <w:t>ФИЛ</w:t>
      </w:r>
    </w:p>
    <w:p w14:paraId="5486FD02" w14:textId="77777777" w:rsidR="00496D57" w:rsidRDefault="00496D57" w:rsidP="00DD461B">
      <w:pPr>
        <w:pStyle w:val="ab"/>
      </w:pPr>
      <w:r>
        <w:t>Споткнулся…</w:t>
      </w:r>
    </w:p>
    <w:p w14:paraId="59A5273E" w14:textId="77777777" w:rsidR="00496D57" w:rsidRDefault="00496D57" w:rsidP="00DD461B">
      <w:pPr>
        <w:pStyle w:val="a9"/>
      </w:pPr>
      <w:r>
        <w:t>ЧАК</w:t>
      </w:r>
    </w:p>
    <w:p w14:paraId="2FDF567B" w14:textId="77777777" w:rsidR="00496D57" w:rsidRDefault="00496D57" w:rsidP="00DD461B">
      <w:pPr>
        <w:pStyle w:val="ab"/>
      </w:pPr>
      <w:r>
        <w:t>И на кулак наткнулся!!! Чё ты гонишь, Фил? Тебя прессуют? За лоха не подписывали? Давай накажем, если сам не вывозишь!</w:t>
      </w:r>
    </w:p>
    <w:p w14:paraId="2605882C" w14:textId="77777777" w:rsidR="00496D57" w:rsidRDefault="00496D57" w:rsidP="00DD461B">
      <w:pPr>
        <w:pStyle w:val="a9"/>
      </w:pPr>
      <w:r>
        <w:t>ФИЛ</w:t>
      </w:r>
    </w:p>
    <w:p w14:paraId="3D45D182" w14:textId="11D29C46" w:rsidR="00496D57" w:rsidRPr="00215D00" w:rsidRDefault="00496D57" w:rsidP="00DD461B">
      <w:pPr>
        <w:pStyle w:val="ab"/>
        <w:rPr>
          <w:lang w:val="ru-RU"/>
        </w:rPr>
      </w:pPr>
      <w:r>
        <w:t>Да успокойтесь… Это так, с сынишкой поигрались.</w:t>
      </w:r>
    </w:p>
    <w:p w14:paraId="3A8333AE" w14:textId="77777777" w:rsidR="00496D57" w:rsidRPr="00215D00" w:rsidRDefault="00496D57" w:rsidP="00DD461B">
      <w:pPr>
        <w:pStyle w:val="a9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>МАССА</w:t>
      </w:r>
    </w:p>
    <w:p w14:paraId="566270AD" w14:textId="77777777" w:rsidR="00496D57" w:rsidRPr="00215D00" w:rsidRDefault="00496D57" w:rsidP="00DD461B">
      <w:pPr>
        <w:pStyle w:val="ab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>Нифигасе… Надо его сыновьих прав лишить! Даже я батю не бил… Он просто сильнее…</w:t>
      </w:r>
    </w:p>
    <w:p w14:paraId="19898E38" w14:textId="77777777" w:rsidR="00496D57" w:rsidRPr="00215D00" w:rsidRDefault="00496D57" w:rsidP="00DD461B">
      <w:pPr>
        <w:pStyle w:val="a9"/>
        <w:rPr>
          <w:strike/>
          <w:color w:val="A6A6A6" w:themeColor="background1" w:themeShade="A6"/>
        </w:rPr>
      </w:pPr>
      <w:r w:rsidRPr="00215D00">
        <w:rPr>
          <w:strike/>
          <w:color w:val="A6A6A6" w:themeColor="background1" w:themeShade="A6"/>
        </w:rPr>
        <w:t>ФИЛ</w:t>
      </w:r>
    </w:p>
    <w:p w14:paraId="4D21A700" w14:textId="77777777" w:rsidR="00496D57" w:rsidRDefault="00496D57" w:rsidP="00DD461B">
      <w:pPr>
        <w:pStyle w:val="ab"/>
      </w:pPr>
      <w:r w:rsidRPr="00215D00">
        <w:rPr>
          <w:strike/>
          <w:color w:val="A6A6A6" w:themeColor="background1" w:themeShade="A6"/>
        </w:rPr>
        <w:t>Разберусь!</w:t>
      </w:r>
      <w:r>
        <w:t xml:space="preserve"> Всё</w:t>
      </w:r>
      <w:r w:rsidR="00DD461B">
        <w:rPr>
          <w:lang w:val="ru-RU"/>
        </w:rPr>
        <w:t>,</w:t>
      </w:r>
      <w:r>
        <w:t xml:space="preserve"> тихо, вон Башка идёт.</w:t>
      </w:r>
    </w:p>
    <w:p w14:paraId="1F108EBB" w14:textId="77777777" w:rsidR="00496D57" w:rsidRDefault="00496D57" w:rsidP="00496D57">
      <w:pPr>
        <w:pStyle w:val="a7"/>
      </w:pPr>
      <w:r>
        <w:t>С Башкой подходит БАНКИР - мужчина в деловом костюме. Башка жмёт всем руки.</w:t>
      </w:r>
    </w:p>
    <w:p w14:paraId="59406CB4" w14:textId="77777777" w:rsidR="00496D57" w:rsidRDefault="00496D57" w:rsidP="00DD461B">
      <w:pPr>
        <w:pStyle w:val="a9"/>
      </w:pPr>
      <w:r>
        <w:t>ФИЛ</w:t>
      </w:r>
    </w:p>
    <w:p w14:paraId="17972E41" w14:textId="77777777" w:rsidR="00496D57" w:rsidRDefault="00496D57" w:rsidP="00DD461B">
      <w:pPr>
        <w:pStyle w:val="ab"/>
      </w:pPr>
      <w:r>
        <w:t>А что, другого места для встречи не было?</w:t>
      </w:r>
    </w:p>
    <w:p w14:paraId="1DD62691" w14:textId="77777777" w:rsidR="00496D57" w:rsidRDefault="00496D57" w:rsidP="00DD461B">
      <w:pPr>
        <w:pStyle w:val="a9"/>
      </w:pPr>
      <w:r>
        <w:t>БАШКА</w:t>
      </w:r>
    </w:p>
    <w:p w14:paraId="3B924FEF" w14:textId="77777777" w:rsidR="00DD461B" w:rsidRDefault="00496D57" w:rsidP="00DD461B">
      <w:pPr>
        <w:pStyle w:val="ab"/>
        <w:keepNext/>
      </w:pPr>
      <w:r>
        <w:t xml:space="preserve">В-в-все здесь </w:t>
      </w:r>
      <w:proofErr w:type="spellStart"/>
      <w:r>
        <w:t>вввстретимся</w:t>
      </w:r>
      <w:proofErr w:type="spellEnd"/>
      <w:r>
        <w:t xml:space="preserve"> рано или </w:t>
      </w:r>
      <w:proofErr w:type="spellStart"/>
      <w:r>
        <w:t>пппоздно</w:t>
      </w:r>
      <w:proofErr w:type="spellEnd"/>
    </w:p>
    <w:p w14:paraId="771153B2" w14:textId="77777777" w:rsidR="00DD461B" w:rsidRDefault="00496D57" w:rsidP="00DD461B">
      <w:pPr>
        <w:pStyle w:val="ae"/>
      </w:pPr>
      <w:r>
        <w:t>(Банкиру)</w:t>
      </w:r>
    </w:p>
    <w:p w14:paraId="6EC4C5A1" w14:textId="29CF751C" w:rsidR="00496D57" w:rsidRDefault="00496D57" w:rsidP="00DD461B">
      <w:pPr>
        <w:pStyle w:val="ab"/>
      </w:pPr>
      <w:r>
        <w:t xml:space="preserve">Это Ф-ф-фил, </w:t>
      </w:r>
      <w:proofErr w:type="spellStart"/>
      <w:r>
        <w:t>Ча</w:t>
      </w:r>
      <w:proofErr w:type="spellEnd"/>
      <w:r>
        <w:t>-</w:t>
      </w:r>
      <w:proofErr w:type="spellStart"/>
      <w:r>
        <w:t>Ча</w:t>
      </w:r>
      <w:proofErr w:type="spellEnd"/>
      <w:r>
        <w:t>-Чак, Ма-масса и Б</w:t>
      </w:r>
      <w:r w:rsidR="006A5BDC">
        <w:rPr>
          <w:lang w:val="ru-RU"/>
        </w:rPr>
        <w:t>-б-б</w:t>
      </w:r>
      <w:proofErr w:type="spellStart"/>
      <w:r>
        <w:t>зик</w:t>
      </w:r>
      <w:proofErr w:type="spellEnd"/>
      <w:r>
        <w:t>.</w:t>
      </w:r>
    </w:p>
    <w:p w14:paraId="0DDE95F8" w14:textId="77777777" w:rsidR="00496D57" w:rsidRDefault="00496D57" w:rsidP="00DD461B">
      <w:pPr>
        <w:pStyle w:val="a9"/>
      </w:pPr>
      <w:r>
        <w:t>ВЖИК</w:t>
      </w:r>
    </w:p>
    <w:p w14:paraId="2F2C14E6" w14:textId="77777777" w:rsidR="00DD461B" w:rsidRDefault="00496D57" w:rsidP="00DD461B">
      <w:pPr>
        <w:pStyle w:val="ae"/>
      </w:pPr>
      <w:r>
        <w:t>(под нос)</w:t>
      </w:r>
    </w:p>
    <w:p w14:paraId="492A922C" w14:textId="77777777" w:rsidR="00496D57" w:rsidRDefault="00496D57" w:rsidP="00DD461B">
      <w:pPr>
        <w:pStyle w:val="ab"/>
      </w:pPr>
      <w:r>
        <w:t xml:space="preserve">Вжик </w:t>
      </w:r>
      <w:r w:rsidRPr="000D094F">
        <w:rPr>
          <w:strike/>
          <w:color w:val="A6A6A6" w:themeColor="background1" w:themeShade="A6"/>
        </w:rPr>
        <w:t>я</w:t>
      </w:r>
      <w:r>
        <w:t>!</w:t>
      </w:r>
    </w:p>
    <w:p w14:paraId="01367AEE" w14:textId="77777777" w:rsidR="00496D57" w:rsidRDefault="00496D57" w:rsidP="00DD461B">
      <w:pPr>
        <w:pStyle w:val="a9"/>
      </w:pPr>
      <w:r>
        <w:t>БАШКА</w:t>
      </w:r>
    </w:p>
    <w:p w14:paraId="2216A0E1" w14:textId="77777777" w:rsidR="00496D57" w:rsidRDefault="00496D57" w:rsidP="00DD461B">
      <w:pPr>
        <w:pStyle w:val="ab"/>
      </w:pPr>
      <w:r>
        <w:t xml:space="preserve">А это </w:t>
      </w:r>
      <w:proofErr w:type="spellStart"/>
      <w:r>
        <w:t>рррррр</w:t>
      </w:r>
      <w:proofErr w:type="spellEnd"/>
      <w:r>
        <w:t xml:space="preserve">… </w:t>
      </w:r>
      <w:proofErr w:type="spellStart"/>
      <w:r>
        <w:t>рудддд</w:t>
      </w:r>
      <w:proofErr w:type="spellEnd"/>
      <w:r>
        <w:t>…</w:t>
      </w:r>
    </w:p>
    <w:p w14:paraId="592695DB" w14:textId="77777777" w:rsidR="00496D57" w:rsidRDefault="00496D57" w:rsidP="00DD461B">
      <w:pPr>
        <w:pStyle w:val="a9"/>
      </w:pPr>
      <w:r>
        <w:t>БАНКИР</w:t>
      </w:r>
    </w:p>
    <w:p w14:paraId="384FC7CA" w14:textId="77777777" w:rsidR="00496D57" w:rsidRPr="000D094F" w:rsidRDefault="00496D57" w:rsidP="00DD461B">
      <w:pPr>
        <w:pStyle w:val="ab"/>
        <w:rPr>
          <w:strike/>
          <w:color w:val="A6A6A6" w:themeColor="background1" w:themeShade="A6"/>
        </w:rPr>
      </w:pPr>
      <w:r>
        <w:t xml:space="preserve">…Рудольф Абрамович Зильберман. Я управляющий «ПеньковвБанка». </w:t>
      </w:r>
      <w:r w:rsidRPr="000D094F">
        <w:rPr>
          <w:strike/>
          <w:color w:val="A6A6A6" w:themeColor="background1" w:themeShade="A6"/>
        </w:rPr>
        <w:t>Слышали про такой? Нет? Ну и хорошо.</w:t>
      </w:r>
    </w:p>
    <w:p w14:paraId="67B06EA4" w14:textId="77777777" w:rsidR="00496D57" w:rsidRDefault="00496D57" w:rsidP="00DD461B">
      <w:pPr>
        <w:pStyle w:val="a9"/>
      </w:pPr>
      <w:r>
        <w:t>ВЖИК</w:t>
      </w:r>
    </w:p>
    <w:p w14:paraId="769176BF" w14:textId="77777777" w:rsidR="00DD461B" w:rsidRDefault="00496D57" w:rsidP="00DD461B">
      <w:pPr>
        <w:pStyle w:val="ae"/>
      </w:pPr>
      <w:r>
        <w:t>(шёпотом)</w:t>
      </w:r>
    </w:p>
    <w:p w14:paraId="4585702D" w14:textId="77777777" w:rsidR="00496D57" w:rsidRPr="000D094F" w:rsidRDefault="00496D57" w:rsidP="00DD461B">
      <w:pPr>
        <w:pStyle w:val="ab"/>
        <w:rPr>
          <w:strike/>
          <w:color w:val="A6A6A6" w:themeColor="background1" w:themeShade="A6"/>
        </w:rPr>
      </w:pPr>
      <w:r>
        <w:t>Пацаны, сейчас нас на кредит раскручивать будут</w:t>
      </w:r>
      <w:r w:rsidRPr="000D094F">
        <w:rPr>
          <w:strike/>
          <w:color w:val="A6A6A6" w:themeColor="background1" w:themeShade="A6"/>
        </w:rPr>
        <w:t>, слышал я такую хрень</w:t>
      </w:r>
      <w:r w:rsidRPr="000D094F">
        <w:rPr>
          <w:color w:val="000000" w:themeColor="text1"/>
        </w:rPr>
        <w:t>.</w:t>
      </w:r>
    </w:p>
    <w:p w14:paraId="2B2D52AE" w14:textId="77777777" w:rsidR="00496D57" w:rsidRDefault="00496D57" w:rsidP="00DD461B">
      <w:pPr>
        <w:pStyle w:val="a9"/>
      </w:pPr>
      <w:r>
        <w:t>БАНКИР</w:t>
      </w:r>
    </w:p>
    <w:p w14:paraId="04C99902" w14:textId="77777777" w:rsidR="00DD461B" w:rsidRDefault="00496D57" w:rsidP="00DD461B">
      <w:pPr>
        <w:pStyle w:val="ae"/>
      </w:pPr>
      <w:r>
        <w:t>(</w:t>
      </w:r>
      <w:r w:rsidR="00DD461B">
        <w:t>у</w:t>
      </w:r>
      <w:r>
        <w:t>лыбаясь)</w:t>
      </w:r>
    </w:p>
    <w:p w14:paraId="44FF9341" w14:textId="77777777" w:rsidR="00496D57" w:rsidRDefault="00496D57" w:rsidP="00DD461B">
      <w:pPr>
        <w:pStyle w:val="ab"/>
      </w:pPr>
      <w:r>
        <w:t>Да побойтесь Бога. Я к вам с деловым предложением.</w:t>
      </w:r>
    </w:p>
    <w:p w14:paraId="1BC100ED" w14:textId="77777777" w:rsidR="00496D57" w:rsidRDefault="00496D57" w:rsidP="00DD461B">
      <w:pPr>
        <w:pStyle w:val="a9"/>
      </w:pPr>
      <w:r>
        <w:t>ВЖИК</w:t>
      </w:r>
    </w:p>
    <w:p w14:paraId="564D558B" w14:textId="77777777" w:rsidR="00DD461B" w:rsidRDefault="00496D57" w:rsidP="00DD461B">
      <w:pPr>
        <w:pStyle w:val="ae"/>
      </w:pPr>
      <w:r>
        <w:t>(</w:t>
      </w:r>
      <w:r w:rsidR="00DD461B">
        <w:t>ш</w:t>
      </w:r>
      <w:r>
        <w:t>ёпотом)</w:t>
      </w:r>
    </w:p>
    <w:p w14:paraId="6FD7A057" w14:textId="77777777" w:rsidR="00496D57" w:rsidRDefault="00496D57" w:rsidP="00DD461B">
      <w:pPr>
        <w:pStyle w:val="ab"/>
      </w:pPr>
      <w:r>
        <w:t>Во-во… всегда с этого начинают…</w:t>
      </w:r>
    </w:p>
    <w:p w14:paraId="3E2F2A8F" w14:textId="77777777" w:rsidR="00496D57" w:rsidRDefault="00496D57" w:rsidP="00DD461B">
      <w:pPr>
        <w:pStyle w:val="a9"/>
      </w:pPr>
      <w:r>
        <w:t>ФИЛ</w:t>
      </w:r>
    </w:p>
    <w:p w14:paraId="32807AA7" w14:textId="4E2600F1" w:rsidR="00496D57" w:rsidRDefault="00496D57" w:rsidP="00DD461B">
      <w:pPr>
        <w:pStyle w:val="ab"/>
      </w:pPr>
      <w:r w:rsidRPr="000D094F">
        <w:rPr>
          <w:strike/>
          <w:color w:val="A6A6A6" w:themeColor="background1" w:themeShade="A6"/>
        </w:rPr>
        <w:t>Вжик,</w:t>
      </w:r>
      <w:r w:rsidRPr="000D094F">
        <w:rPr>
          <w:color w:val="A6A6A6" w:themeColor="background1" w:themeShade="A6"/>
        </w:rPr>
        <w:t xml:space="preserve"> </w:t>
      </w:r>
      <w:r w:rsidR="000D094F" w:rsidRPr="000D094F">
        <w:rPr>
          <w:color w:val="00B050"/>
          <w:lang w:val="ru-RU"/>
        </w:rPr>
        <w:t>П</w:t>
      </w:r>
      <w:r>
        <w:t>омолчи! Мы вас слушаем.</w:t>
      </w:r>
    </w:p>
    <w:p w14:paraId="05EE362F" w14:textId="77777777" w:rsidR="00496D57" w:rsidRDefault="00496D57" w:rsidP="00DD461B">
      <w:pPr>
        <w:pStyle w:val="a9"/>
      </w:pPr>
      <w:r>
        <w:t>БАНКИР</w:t>
      </w:r>
    </w:p>
    <w:p w14:paraId="1EA15090" w14:textId="77777777" w:rsidR="00496D57" w:rsidRDefault="00496D57" w:rsidP="00DD461B">
      <w:pPr>
        <w:pStyle w:val="ab"/>
      </w:pPr>
      <w:r>
        <w:t>В моём банке имеется некая недостача. Мягко говоря. И если е</w:t>
      </w:r>
      <w:r w:rsidR="00DD461B">
        <w:rPr>
          <w:lang w:val="ru-RU"/>
        </w:rPr>
        <w:t>ё</w:t>
      </w:r>
      <w:r>
        <w:t xml:space="preserve"> обнаружат, плохо будет всем. А если, к примеру, банк ограбят… Особенно в день поступления зарплатных средств… То недостача легко спишется. </w:t>
      </w:r>
      <w:r w:rsidR="00DD461B">
        <w:t>Ещё</w:t>
      </w:r>
      <w:r>
        <w:t xml:space="preserve"> и хлебушек с маслом всем останется...</w:t>
      </w:r>
    </w:p>
    <w:p w14:paraId="2D9C7397" w14:textId="77777777" w:rsidR="00496D57" w:rsidRDefault="00496D57" w:rsidP="00496D57">
      <w:pPr>
        <w:pStyle w:val="a7"/>
      </w:pPr>
      <w:r>
        <w:t>Банкир улыбается. Пацаны переглядываются в недоумении.</w:t>
      </w:r>
    </w:p>
    <w:p w14:paraId="660B2213" w14:textId="77777777" w:rsidR="00496D57" w:rsidRDefault="00496D57" w:rsidP="00DD461B">
      <w:pPr>
        <w:pStyle w:val="a9"/>
      </w:pPr>
      <w:r>
        <w:t>ФИЛ</w:t>
      </w:r>
    </w:p>
    <w:p w14:paraId="542711E9" w14:textId="77777777" w:rsidR="00496D57" w:rsidRDefault="00496D57" w:rsidP="00DD461B">
      <w:pPr>
        <w:pStyle w:val="ab"/>
      </w:pPr>
      <w:r>
        <w:t>Башка, ты с башкой дружишь вообще!? Вы хотите, чтобы мы при всех своих подвигах, ещё и банк себе приписали?! Может, ещё и мокруху нам в коллекцию добавите?!</w:t>
      </w:r>
    </w:p>
    <w:p w14:paraId="79E6FDC5" w14:textId="77777777" w:rsidR="00496D57" w:rsidRDefault="00496D57" w:rsidP="00DD461B">
      <w:pPr>
        <w:pStyle w:val="a9"/>
      </w:pPr>
      <w:r>
        <w:t>БАШКА</w:t>
      </w:r>
    </w:p>
    <w:p w14:paraId="2DA25E83" w14:textId="77777777" w:rsidR="00496D57" w:rsidRDefault="00496D57" w:rsidP="00DD461B">
      <w:pPr>
        <w:pStyle w:val="ab"/>
      </w:pPr>
      <w:proofErr w:type="spellStart"/>
      <w:r>
        <w:t>Погодддддите</w:t>
      </w:r>
      <w:proofErr w:type="spellEnd"/>
      <w:r>
        <w:t>… Я ща-ща-ща…</w:t>
      </w:r>
    </w:p>
    <w:p w14:paraId="49108974" w14:textId="77777777" w:rsidR="00496D57" w:rsidRDefault="00496D57" w:rsidP="00DD461B">
      <w:pPr>
        <w:pStyle w:val="a9"/>
      </w:pPr>
      <w:r>
        <w:t>БАНКИР</w:t>
      </w:r>
    </w:p>
    <w:p w14:paraId="1A75F405" w14:textId="77777777" w:rsidR="00DD461B" w:rsidRDefault="00496D57" w:rsidP="00DD461B">
      <w:pPr>
        <w:pStyle w:val="ae"/>
      </w:pPr>
      <w:r>
        <w:t>(Башке)</w:t>
      </w:r>
    </w:p>
    <w:p w14:paraId="3A1F253B" w14:textId="77777777" w:rsidR="00496D57" w:rsidRDefault="00496D57" w:rsidP="00DD461B">
      <w:pPr>
        <w:pStyle w:val="ab"/>
      </w:pPr>
      <w:r>
        <w:t>Давай я говорить буду, а то время идёт… Башка за вас словечко замолвил.</w:t>
      </w:r>
    </w:p>
    <w:p w14:paraId="57E411DD" w14:textId="77777777" w:rsidR="00496D57" w:rsidRDefault="00496D57" w:rsidP="00DD461B">
      <w:pPr>
        <w:pStyle w:val="a9"/>
      </w:pPr>
      <w:r>
        <w:t>ВЖИК</w:t>
      </w:r>
    </w:p>
    <w:p w14:paraId="638E256C" w14:textId="77777777" w:rsidR="00496D57" w:rsidRDefault="00496D57" w:rsidP="00DD461B">
      <w:pPr>
        <w:pStyle w:val="ab"/>
      </w:pPr>
      <w:r>
        <w:t>С какого раза, интересно?</w:t>
      </w:r>
    </w:p>
    <w:p w14:paraId="5F3E8DC7" w14:textId="77777777" w:rsidR="00496D57" w:rsidRDefault="00496D57" w:rsidP="00496D57">
      <w:pPr>
        <w:pStyle w:val="a7"/>
      </w:pPr>
      <w:r w:rsidRPr="000D094F">
        <w:rPr>
          <w:strike/>
          <w:color w:val="A6A6A6" w:themeColor="background1" w:themeShade="A6"/>
        </w:rPr>
        <w:t>Все сдержанно хихикают.</w:t>
      </w:r>
      <w:r w:rsidRPr="000D094F">
        <w:rPr>
          <w:color w:val="A6A6A6" w:themeColor="background1" w:themeShade="A6"/>
        </w:rPr>
        <w:t xml:space="preserve"> </w:t>
      </w:r>
      <w:r>
        <w:t>Фил пихает Вжика в плечо.</w:t>
      </w:r>
    </w:p>
    <w:p w14:paraId="7DD1FA8F" w14:textId="77777777" w:rsidR="00496D57" w:rsidRDefault="00496D57" w:rsidP="00DD461B">
      <w:pPr>
        <w:pStyle w:val="a9"/>
      </w:pPr>
      <w:r>
        <w:t>БАНКИР</w:t>
      </w:r>
    </w:p>
    <w:p w14:paraId="7B863608" w14:textId="1D620B9A" w:rsidR="00DD461B" w:rsidRPr="004E7E59" w:rsidRDefault="00496D57" w:rsidP="00DD461B">
      <w:pPr>
        <w:pStyle w:val="ab"/>
        <w:rPr>
          <w:lang w:val="ru-RU"/>
        </w:rPr>
      </w:pPr>
      <w:r>
        <w:t>Я знаю, что вы в розыске. Значит, меня не сдадите, а я</w:t>
      </w:r>
      <w:r w:rsidR="004E7E59">
        <w:rPr>
          <w:lang w:val="ru-RU"/>
        </w:rPr>
        <w:t>,</w:t>
      </w:r>
      <w:r>
        <w:t xml:space="preserve"> в свою очередь</w:t>
      </w:r>
      <w:r w:rsidR="004E7E59">
        <w:rPr>
          <w:lang w:val="ru-RU"/>
        </w:rPr>
        <w:t>,</w:t>
      </w:r>
    </w:p>
    <w:p w14:paraId="66D3DB4C" w14:textId="77777777" w:rsidR="00DD461B" w:rsidRDefault="00496D57" w:rsidP="00DD461B">
      <w:pPr>
        <w:pStyle w:val="ae"/>
      </w:pPr>
      <w:r>
        <w:t>(</w:t>
      </w:r>
      <w:r w:rsidR="00DD461B">
        <w:t>достаёт</w:t>
      </w:r>
      <w:r>
        <w:t xml:space="preserve"> пачку евро)</w:t>
      </w:r>
    </w:p>
    <w:p w14:paraId="6890DF54" w14:textId="77777777" w:rsidR="00496D57" w:rsidRDefault="00496D57" w:rsidP="00DD461B">
      <w:pPr>
        <w:pStyle w:val="ab"/>
      </w:pPr>
      <w:r>
        <w:t>неплохо вас подогрею. Это аванс.</w:t>
      </w:r>
    </w:p>
    <w:p w14:paraId="18D488DD" w14:textId="77777777" w:rsidR="00496D57" w:rsidRDefault="00496D57" w:rsidP="00496D57">
      <w:pPr>
        <w:pStyle w:val="a7"/>
      </w:pPr>
      <w:r>
        <w:t>Пацаны удивлённо разглядывают купюры евро.</w:t>
      </w:r>
    </w:p>
    <w:p w14:paraId="2C93369E" w14:textId="77777777" w:rsidR="00496D57" w:rsidRDefault="00496D57" w:rsidP="00DD461B">
      <w:pPr>
        <w:pStyle w:val="a9"/>
      </w:pPr>
      <w:r>
        <w:t>ЧАК</w:t>
      </w:r>
    </w:p>
    <w:p w14:paraId="26A304F2" w14:textId="77777777" w:rsidR="00496D57" w:rsidRDefault="00496D57" w:rsidP="00DD461B">
      <w:pPr>
        <w:pStyle w:val="ab"/>
      </w:pPr>
      <w:r>
        <w:t>Это из журнала забугорного нарезали? А с голыми бабами есть?</w:t>
      </w:r>
    </w:p>
    <w:p w14:paraId="57017E92" w14:textId="77777777" w:rsidR="00496D57" w:rsidRDefault="00496D57" w:rsidP="00496D57">
      <w:pPr>
        <w:pStyle w:val="a7"/>
      </w:pPr>
      <w:r>
        <w:t>Банкир удивлённо смотрит на Башку.</w:t>
      </w:r>
    </w:p>
    <w:p w14:paraId="6F618BE4" w14:textId="77777777" w:rsidR="00496D57" w:rsidRDefault="00496D57" w:rsidP="00DD461B">
      <w:pPr>
        <w:pStyle w:val="a9"/>
      </w:pPr>
      <w:r>
        <w:t>БАШКА</w:t>
      </w:r>
    </w:p>
    <w:p w14:paraId="0C409667" w14:textId="77777777" w:rsidR="00496D57" w:rsidRDefault="00496D57" w:rsidP="00DD461B">
      <w:pPr>
        <w:pStyle w:val="ab"/>
      </w:pPr>
      <w:r>
        <w:t>С-с-</w:t>
      </w:r>
      <w:proofErr w:type="spellStart"/>
      <w:r>
        <w:t>ельпо</w:t>
      </w:r>
      <w:proofErr w:type="spellEnd"/>
      <w:r>
        <w:t>…</w:t>
      </w:r>
    </w:p>
    <w:p w14:paraId="24D6A88A" w14:textId="77777777" w:rsidR="00496D57" w:rsidRDefault="00496D57" w:rsidP="00DD461B">
      <w:pPr>
        <w:pStyle w:val="a9"/>
      </w:pPr>
      <w:r>
        <w:t>БАНКИР</w:t>
      </w:r>
    </w:p>
    <w:p w14:paraId="5A0C75AC" w14:textId="77777777" w:rsidR="00496D57" w:rsidRDefault="00496D57" w:rsidP="00DD461B">
      <w:pPr>
        <w:pStyle w:val="ab"/>
      </w:pPr>
      <w:r>
        <w:t>Это евро. Валюта такая.</w:t>
      </w:r>
    </w:p>
    <w:p w14:paraId="2B0B2286" w14:textId="77777777" w:rsidR="00496D57" w:rsidRDefault="00496D57" w:rsidP="00DD461B">
      <w:pPr>
        <w:pStyle w:val="a9"/>
      </w:pPr>
      <w:r>
        <w:t>ФИЛ</w:t>
      </w:r>
    </w:p>
    <w:p w14:paraId="65383CC1" w14:textId="77777777" w:rsidR="00496D57" w:rsidRDefault="00496D57" w:rsidP="00DD461B">
      <w:pPr>
        <w:pStyle w:val="ab"/>
      </w:pPr>
      <w:r>
        <w:t>А такую же сумму, только в баксах можно? Мы к ним больше привыкли.</w:t>
      </w:r>
    </w:p>
    <w:p w14:paraId="397F9C4B" w14:textId="77777777" w:rsidR="00496D57" w:rsidRDefault="00496D57" w:rsidP="00DD461B">
      <w:pPr>
        <w:pStyle w:val="a9"/>
      </w:pPr>
      <w:r>
        <w:t>БАНКИР</w:t>
      </w:r>
    </w:p>
    <w:p w14:paraId="6F9BBD77" w14:textId="77777777" w:rsidR="00DD461B" w:rsidRDefault="00496D57" w:rsidP="00DD461B">
      <w:pPr>
        <w:pStyle w:val="ab"/>
        <w:keepNext/>
      </w:pPr>
      <w:r>
        <w:t>Ладно.</w:t>
      </w:r>
    </w:p>
    <w:p w14:paraId="44C05E5D" w14:textId="77777777" w:rsidR="00DD461B" w:rsidRDefault="00496D57" w:rsidP="00DD461B">
      <w:pPr>
        <w:pStyle w:val="ae"/>
      </w:pPr>
      <w:r>
        <w:t>(меня</w:t>
      </w:r>
      <w:r w:rsidR="0018596B">
        <w:t>я</w:t>
      </w:r>
      <w:r>
        <w:t xml:space="preserve"> пачку евро на доллары)</w:t>
      </w:r>
    </w:p>
    <w:p w14:paraId="22F0F16D" w14:textId="77777777" w:rsidR="00496D57" w:rsidRDefault="00496D57" w:rsidP="00DD461B">
      <w:pPr>
        <w:pStyle w:val="ab"/>
      </w:pPr>
      <w:r>
        <w:t>Остальное получите после дела. Вы ничем не рискуете. Сигнализация будет отключена, якобы, поломка. Охрану предупредим.</w:t>
      </w:r>
    </w:p>
    <w:p w14:paraId="106A9BB2" w14:textId="77777777" w:rsidR="00496D57" w:rsidRDefault="00496D57" w:rsidP="00DD461B">
      <w:pPr>
        <w:pStyle w:val="a9"/>
      </w:pPr>
      <w:r>
        <w:t>ФИЛ</w:t>
      </w:r>
    </w:p>
    <w:p w14:paraId="64E3BEDF" w14:textId="77777777" w:rsidR="00496D57" w:rsidRDefault="00496D57" w:rsidP="00DD461B">
      <w:pPr>
        <w:pStyle w:val="ab"/>
      </w:pPr>
      <w:r>
        <w:t>Нам надо посовещаться.</w:t>
      </w:r>
    </w:p>
    <w:p w14:paraId="101E6E98" w14:textId="77777777" w:rsidR="00496D57" w:rsidRDefault="00496D57" w:rsidP="00496D57">
      <w:pPr>
        <w:pStyle w:val="a7"/>
      </w:pPr>
      <w:r>
        <w:t xml:space="preserve">Пацаны отходят в сторону. И встают около надгробия, где видно надпись: «Рискуй </w:t>
      </w:r>
      <w:r w:rsidR="00DD461B">
        <w:t>–</w:t>
      </w:r>
      <w:r>
        <w:t xml:space="preserve"> пока рискуется! Воруй </w:t>
      </w:r>
      <w:r w:rsidR="00DD461B">
        <w:t>–</w:t>
      </w:r>
      <w:r>
        <w:t xml:space="preserve"> пока воруется!»</w:t>
      </w:r>
    </w:p>
    <w:p w14:paraId="7A85812D" w14:textId="77777777" w:rsidR="00496D57" w:rsidRDefault="00496D57" w:rsidP="00DD461B">
      <w:pPr>
        <w:pStyle w:val="a9"/>
      </w:pPr>
      <w:r>
        <w:t>ФИЛ</w:t>
      </w:r>
    </w:p>
    <w:p w14:paraId="6EB991E2" w14:textId="77777777" w:rsidR="00496D57" w:rsidRDefault="00496D57" w:rsidP="00DD461B">
      <w:pPr>
        <w:pStyle w:val="ab"/>
      </w:pPr>
      <w:r>
        <w:t>Ну, что думаете?</w:t>
      </w:r>
    </w:p>
    <w:p w14:paraId="601E72BA" w14:textId="77777777" w:rsidR="00496D57" w:rsidRDefault="00496D57" w:rsidP="00DD461B">
      <w:pPr>
        <w:pStyle w:val="a9"/>
      </w:pPr>
      <w:r>
        <w:t>ЧАК</w:t>
      </w:r>
    </w:p>
    <w:p w14:paraId="0B242B81" w14:textId="77777777" w:rsidR="00496D57" w:rsidRDefault="00496D57" w:rsidP="00DD461B">
      <w:pPr>
        <w:pStyle w:val="ab"/>
      </w:pPr>
      <w:r>
        <w:t>А если это подстава ментовская?</w:t>
      </w:r>
    </w:p>
    <w:p w14:paraId="05A5B6DA" w14:textId="77777777" w:rsidR="00496D57" w:rsidRDefault="00496D57" w:rsidP="00DD461B">
      <w:pPr>
        <w:pStyle w:val="a9"/>
      </w:pPr>
      <w:r>
        <w:t>ФИЛ</w:t>
      </w:r>
    </w:p>
    <w:p w14:paraId="41648B82" w14:textId="77777777" w:rsidR="00496D57" w:rsidRDefault="00496D57" w:rsidP="00DD461B">
      <w:pPr>
        <w:pStyle w:val="ab"/>
      </w:pPr>
      <w:r>
        <w:t>Да Башка вроде с понятием…</w:t>
      </w:r>
    </w:p>
    <w:p w14:paraId="4948CA8D" w14:textId="77777777" w:rsidR="00496D57" w:rsidRDefault="00496D57" w:rsidP="00DD461B">
      <w:pPr>
        <w:pStyle w:val="a9"/>
      </w:pPr>
      <w:r>
        <w:t>ВЖИК</w:t>
      </w:r>
    </w:p>
    <w:p w14:paraId="088F5247" w14:textId="77777777" w:rsidR="00496D57" w:rsidRDefault="00496D57" w:rsidP="00DD461B">
      <w:pPr>
        <w:pStyle w:val="ab"/>
      </w:pPr>
      <w:r>
        <w:t>А по мне так с приветом!</w:t>
      </w:r>
    </w:p>
    <w:p w14:paraId="7D54131B" w14:textId="77777777" w:rsidR="00496D57" w:rsidRDefault="00496D57" w:rsidP="00DD461B">
      <w:pPr>
        <w:pStyle w:val="a9"/>
      </w:pPr>
      <w:r>
        <w:t>МАССА</w:t>
      </w:r>
    </w:p>
    <w:p w14:paraId="1D6DDE2F" w14:textId="623F4456" w:rsidR="00DD461B" w:rsidRDefault="00496D57" w:rsidP="00DD461B">
      <w:pPr>
        <w:pStyle w:val="ab"/>
        <w:keepNext/>
      </w:pPr>
      <w:r>
        <w:t>Жрать ч</w:t>
      </w:r>
      <w:r w:rsidR="000D094F">
        <w:rPr>
          <w:lang w:val="ru-RU"/>
        </w:rPr>
        <w:t>ё</w:t>
      </w:r>
      <w:r>
        <w:t>-то надо, а бабки на исходе. Ещё и крокодила этого</w:t>
      </w:r>
    </w:p>
    <w:p w14:paraId="1AF16FCB" w14:textId="77777777" w:rsidR="00DD461B" w:rsidRDefault="00496D57" w:rsidP="0018596B">
      <w:pPr>
        <w:pStyle w:val="ae"/>
      </w:pPr>
      <w:r>
        <w:t>(кива</w:t>
      </w:r>
      <w:r w:rsidR="0018596B">
        <w:t>я</w:t>
      </w:r>
      <w:r>
        <w:t xml:space="preserve"> в сторону машины)</w:t>
      </w:r>
    </w:p>
    <w:p w14:paraId="3B5A737F" w14:textId="77777777" w:rsidR="00496D57" w:rsidRDefault="00496D57" w:rsidP="00DD461B">
      <w:pPr>
        <w:pStyle w:val="ab"/>
      </w:pPr>
      <w:r>
        <w:t>шестилитрового кормить.</w:t>
      </w:r>
    </w:p>
    <w:p w14:paraId="180DA42F" w14:textId="77777777" w:rsidR="00496D57" w:rsidRDefault="00496D57" w:rsidP="00DD461B">
      <w:pPr>
        <w:pStyle w:val="a9"/>
      </w:pPr>
      <w:r>
        <w:t>ЧАК</w:t>
      </w:r>
    </w:p>
    <w:p w14:paraId="5E6058C4" w14:textId="77777777" w:rsidR="00496D57" w:rsidRDefault="00496D57" w:rsidP="00DD461B">
      <w:pPr>
        <w:pStyle w:val="ab"/>
      </w:pPr>
      <w:r>
        <w:t>Видишь Масса, как тяжело, когда в компании проглот.</w:t>
      </w:r>
    </w:p>
    <w:p w14:paraId="313A5229" w14:textId="77777777" w:rsidR="00496D57" w:rsidRDefault="00496D57" w:rsidP="00DD461B">
      <w:pPr>
        <w:pStyle w:val="a9"/>
      </w:pPr>
      <w:r>
        <w:t>ФИЛ</w:t>
      </w:r>
    </w:p>
    <w:p w14:paraId="256ECB82" w14:textId="36056E7A" w:rsidR="00496D57" w:rsidRDefault="00496D57" w:rsidP="00DD461B">
      <w:pPr>
        <w:pStyle w:val="ab"/>
      </w:pPr>
      <w:r>
        <w:t xml:space="preserve">Я думаю, надо вписаться. И напоминаю, нам ещё с Нолём вопрос решать, а на это тоже </w:t>
      </w:r>
      <w:r w:rsidRPr="000D094F">
        <w:rPr>
          <w:strike/>
          <w:color w:val="A6A6A6" w:themeColor="background1" w:themeShade="A6"/>
        </w:rPr>
        <w:t>капуста</w:t>
      </w:r>
      <w:r w:rsidR="000D094F">
        <w:rPr>
          <w:lang w:val="ru-RU"/>
        </w:rPr>
        <w:t xml:space="preserve"> </w:t>
      </w:r>
      <w:r w:rsidR="000D094F" w:rsidRPr="000D094F">
        <w:rPr>
          <w:color w:val="00B050"/>
          <w:lang w:val="ru-RU"/>
        </w:rPr>
        <w:t>бабки</w:t>
      </w:r>
      <w:r w:rsidRPr="000D094F">
        <w:rPr>
          <w:color w:val="00B050"/>
        </w:rPr>
        <w:t xml:space="preserve"> </w:t>
      </w:r>
      <w:r>
        <w:t>нужн</w:t>
      </w:r>
      <w:r w:rsidR="000D094F" w:rsidRPr="000D094F">
        <w:rPr>
          <w:color w:val="00B050"/>
          <w:lang w:val="ru-RU"/>
        </w:rPr>
        <w:t>ы</w:t>
      </w:r>
      <w:r>
        <w:t>. Ну что, рискуем?</w:t>
      </w:r>
    </w:p>
    <w:p w14:paraId="2682012F" w14:textId="77777777" w:rsidR="00496D57" w:rsidRDefault="00496D57" w:rsidP="00496D57">
      <w:pPr>
        <w:pStyle w:val="a7"/>
      </w:pPr>
      <w:r>
        <w:t>Фил кладёт ладонь, сверху ладонь кладёт Чак, затем Вжик и Масса кладёт запястье. Все вопросительно смотрят на Массу.</w:t>
      </w:r>
    </w:p>
    <w:p w14:paraId="64744270" w14:textId="77777777" w:rsidR="00496D57" w:rsidRDefault="00496D57" w:rsidP="00DD461B">
      <w:pPr>
        <w:pStyle w:val="a9"/>
      </w:pPr>
      <w:r>
        <w:t>МАССА</w:t>
      </w:r>
    </w:p>
    <w:p w14:paraId="5B259EC6" w14:textId="77777777" w:rsidR="00496D57" w:rsidRDefault="00496D57" w:rsidP="00DD461B">
      <w:pPr>
        <w:pStyle w:val="ab"/>
      </w:pPr>
      <w:r>
        <w:t>С могилы Сеньки Косого конфетой угостился, а она растаяла. Руки липнут теперь. Он и при жизни жмот был…</w:t>
      </w:r>
    </w:p>
    <w:p w14:paraId="4D48F4D6" w14:textId="77777777" w:rsidR="00496D57" w:rsidRDefault="00496D57" w:rsidP="00496D57">
      <w:pPr>
        <w:pStyle w:val="a7"/>
      </w:pPr>
      <w:r>
        <w:t>Все подходят обратно к Банкиру и Башке.</w:t>
      </w:r>
    </w:p>
    <w:p w14:paraId="02E58698" w14:textId="77777777" w:rsidR="00496D57" w:rsidRDefault="00496D57" w:rsidP="00DD461B">
      <w:pPr>
        <w:pStyle w:val="a9"/>
      </w:pPr>
      <w:r>
        <w:t>ФИЛ</w:t>
      </w:r>
    </w:p>
    <w:p w14:paraId="3A692852" w14:textId="77777777" w:rsidR="00496D57" w:rsidRDefault="00496D57" w:rsidP="00DD461B">
      <w:pPr>
        <w:pStyle w:val="ab"/>
      </w:pPr>
      <w:r>
        <w:t>Мы согласны.</w:t>
      </w:r>
    </w:p>
    <w:p w14:paraId="6F3CA6FB" w14:textId="77777777" w:rsidR="00496D57" w:rsidRDefault="00496D57" w:rsidP="00496D57">
      <w:pPr>
        <w:pStyle w:val="a7"/>
      </w:pPr>
      <w:r>
        <w:t>Жмут руки. Башка обращает внимание на новую машину пацанов.</w:t>
      </w:r>
    </w:p>
    <w:p w14:paraId="04DEF02F" w14:textId="77777777" w:rsidR="00496D57" w:rsidRDefault="00496D57" w:rsidP="00DD461B">
      <w:pPr>
        <w:pStyle w:val="a9"/>
      </w:pPr>
      <w:r>
        <w:t>БАШКА</w:t>
      </w:r>
    </w:p>
    <w:p w14:paraId="77B0FE6F" w14:textId="77777777" w:rsidR="00DD461B" w:rsidRPr="0018596B" w:rsidRDefault="00496D57" w:rsidP="0018596B">
      <w:pPr>
        <w:pStyle w:val="ab"/>
        <w:keepNext/>
      </w:pPr>
      <w:r w:rsidRPr="0018596B">
        <w:t>Кстати, клёвая та-тачка. Такая только у вас и Ма-</w:t>
      </w:r>
      <w:r w:rsidR="0018596B">
        <w:rPr>
          <w:lang w:val="ru-RU"/>
        </w:rPr>
        <w:t>м</w:t>
      </w:r>
      <w:r w:rsidR="0018596B" w:rsidRPr="0018596B">
        <w:t>айкла</w:t>
      </w:r>
      <w:r w:rsidRPr="0018596B">
        <w:t xml:space="preserve"> Джексона?</w:t>
      </w:r>
    </w:p>
    <w:p w14:paraId="5C1DCD7A" w14:textId="77777777" w:rsidR="00496D57" w:rsidRPr="000D094F" w:rsidRDefault="00496D57" w:rsidP="00DD461B">
      <w:pPr>
        <w:pStyle w:val="ae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(</w:t>
      </w:r>
      <w:r w:rsidR="00DD461B" w:rsidRPr="000D094F">
        <w:rPr>
          <w:strike/>
          <w:color w:val="A6A6A6" w:themeColor="background1" w:themeShade="A6"/>
        </w:rPr>
        <w:t>с</w:t>
      </w:r>
      <w:r w:rsidRPr="000D094F">
        <w:rPr>
          <w:strike/>
          <w:color w:val="A6A6A6" w:themeColor="background1" w:themeShade="A6"/>
        </w:rPr>
        <w:t>меётся)</w:t>
      </w:r>
    </w:p>
    <w:p w14:paraId="7E60A38C" w14:textId="77777777" w:rsidR="00496D57" w:rsidRDefault="00496D57" w:rsidP="00DD461B">
      <w:pPr>
        <w:pStyle w:val="a9"/>
      </w:pPr>
      <w:r>
        <w:t>ФИЛ</w:t>
      </w:r>
    </w:p>
    <w:p w14:paraId="5C6F3715" w14:textId="77777777" w:rsidR="00496D57" w:rsidRDefault="00496D57" w:rsidP="00DD461B">
      <w:pPr>
        <w:pStyle w:val="ab"/>
      </w:pPr>
      <w:r>
        <w:t>Чё? Тип</w:t>
      </w:r>
      <w:r w:rsidR="00DD461B">
        <w:rPr>
          <w:lang w:val="ru-RU"/>
        </w:rPr>
        <w:t>а</w:t>
      </w:r>
      <w:r>
        <w:t xml:space="preserve"> чёрная</w:t>
      </w:r>
      <w:r w:rsidR="0020155C">
        <w:rPr>
          <w:lang w:val="ru-RU"/>
        </w:rPr>
        <w:t>,</w:t>
      </w:r>
      <w:r>
        <w:t xml:space="preserve"> что</w:t>
      </w:r>
      <w:r w:rsidR="0020155C">
        <w:rPr>
          <w:lang w:val="ru-RU"/>
        </w:rPr>
        <w:t xml:space="preserve"> </w:t>
      </w:r>
      <w:r>
        <w:t>ли? В чём прикол?</w:t>
      </w:r>
    </w:p>
    <w:p w14:paraId="31A0F8F8" w14:textId="77777777" w:rsidR="00496D57" w:rsidRDefault="00496D57" w:rsidP="00DD461B">
      <w:pPr>
        <w:pStyle w:val="a9"/>
      </w:pPr>
      <w:r>
        <w:t>БАШКА</w:t>
      </w:r>
    </w:p>
    <w:p w14:paraId="077C21DB" w14:textId="77777777" w:rsidR="00496D57" w:rsidRDefault="00496D57" w:rsidP="0020155C">
      <w:pPr>
        <w:pStyle w:val="ab"/>
      </w:pPr>
      <w:r>
        <w:t>Б-блин, парни, ну Ко-кос-</w:t>
      </w:r>
      <w:proofErr w:type="spellStart"/>
      <w:r>
        <w:t>мос</w:t>
      </w:r>
      <w:proofErr w:type="spellEnd"/>
      <w:r>
        <w:t>. Эй, вы чё, «Б-бригаду» не смотрели?</w:t>
      </w:r>
    </w:p>
    <w:p w14:paraId="402B8748" w14:textId="77777777" w:rsidR="00496D57" w:rsidRDefault="00496D57" w:rsidP="00DD461B">
      <w:pPr>
        <w:pStyle w:val="a9"/>
      </w:pPr>
      <w:r>
        <w:t>ФИЛ</w:t>
      </w:r>
    </w:p>
    <w:p w14:paraId="60F19BE3" w14:textId="77777777" w:rsidR="00496D57" w:rsidRDefault="00496D57" w:rsidP="0020155C">
      <w:pPr>
        <w:pStyle w:val="ab"/>
      </w:pPr>
      <w:r>
        <w:t xml:space="preserve">Какую </w:t>
      </w:r>
      <w:r w:rsidR="0020155C">
        <w:t>ещё</w:t>
      </w:r>
      <w:r>
        <w:t xml:space="preserve"> «Бригаду»?</w:t>
      </w:r>
    </w:p>
    <w:p w14:paraId="2FF63F4A" w14:textId="77777777" w:rsidR="00496D57" w:rsidRDefault="00496D57" w:rsidP="00DD461B">
      <w:pPr>
        <w:pStyle w:val="a9"/>
      </w:pPr>
      <w:r>
        <w:t>БАШКА</w:t>
      </w:r>
    </w:p>
    <w:p w14:paraId="14E6BBF9" w14:textId="77777777" w:rsidR="00496D57" w:rsidRDefault="00496D57" w:rsidP="0020155C">
      <w:pPr>
        <w:pStyle w:val="ab"/>
      </w:pPr>
      <w:r>
        <w:t xml:space="preserve">Се-сериал же про вас. </w:t>
      </w:r>
      <w:proofErr w:type="spellStart"/>
      <w:r>
        <w:t>По-посмотрите</w:t>
      </w:r>
      <w:proofErr w:type="spellEnd"/>
      <w:r>
        <w:t xml:space="preserve"> о-о-</w:t>
      </w:r>
      <w:proofErr w:type="spellStart"/>
      <w:r>
        <w:t>бязательно</w:t>
      </w:r>
      <w:proofErr w:type="spellEnd"/>
      <w:r>
        <w:t>.</w:t>
      </w:r>
    </w:p>
    <w:p w14:paraId="72C5FADF" w14:textId="77777777" w:rsidR="00496D57" w:rsidRPr="000D094F" w:rsidRDefault="00496D57" w:rsidP="00DD461B">
      <w:pPr>
        <w:pStyle w:val="a9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ВЖИК</w:t>
      </w:r>
    </w:p>
    <w:p w14:paraId="30363ECA" w14:textId="77777777" w:rsidR="0020155C" w:rsidRPr="000D094F" w:rsidRDefault="00496D57" w:rsidP="0020155C">
      <w:pPr>
        <w:pStyle w:val="ae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(</w:t>
      </w:r>
      <w:r w:rsidR="0020155C" w:rsidRPr="000D094F">
        <w:rPr>
          <w:strike/>
          <w:color w:val="A6A6A6" w:themeColor="background1" w:themeShade="A6"/>
        </w:rPr>
        <w:t>р</w:t>
      </w:r>
      <w:r w:rsidRPr="000D094F">
        <w:rPr>
          <w:strike/>
          <w:color w:val="A6A6A6" w:themeColor="background1" w:themeShade="A6"/>
        </w:rPr>
        <w:t>жёт)</w:t>
      </w:r>
    </w:p>
    <w:p w14:paraId="2C1395F0" w14:textId="77777777" w:rsidR="0020155C" w:rsidRPr="000D094F" w:rsidRDefault="00496D57" w:rsidP="00005767">
      <w:pPr>
        <w:pStyle w:val="ab"/>
        <w:keepNext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Ты чё</w:t>
      </w:r>
      <w:r w:rsidR="0020155C" w:rsidRPr="000D094F">
        <w:rPr>
          <w:strike/>
          <w:color w:val="A6A6A6" w:themeColor="background1" w:themeShade="A6"/>
          <w:lang w:val="ru-RU"/>
        </w:rPr>
        <w:t>,</w:t>
      </w:r>
      <w:r w:rsidRPr="000D094F">
        <w:rPr>
          <w:strike/>
          <w:color w:val="A6A6A6" w:themeColor="background1" w:themeShade="A6"/>
        </w:rPr>
        <w:t xml:space="preserve"> Башка, домохозяйка, сериалы смотришь!? Фу, </w:t>
      </w:r>
      <w:proofErr w:type="spellStart"/>
      <w:r w:rsidRPr="000D094F">
        <w:rPr>
          <w:strike/>
          <w:color w:val="A6A6A6" w:themeColor="background1" w:themeShade="A6"/>
        </w:rPr>
        <w:t>зашквар</w:t>
      </w:r>
      <w:proofErr w:type="spellEnd"/>
      <w:r w:rsidRPr="000D094F">
        <w:rPr>
          <w:strike/>
          <w:color w:val="A6A6A6" w:themeColor="background1" w:themeShade="A6"/>
        </w:rPr>
        <w:t>.</w:t>
      </w:r>
    </w:p>
    <w:p w14:paraId="066BE7C4" w14:textId="77777777" w:rsidR="0020155C" w:rsidRPr="000D094F" w:rsidRDefault="00496D57" w:rsidP="0020155C">
      <w:pPr>
        <w:pStyle w:val="ae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(напевает мотив из «Рабыни Изауры»)</w:t>
      </w:r>
    </w:p>
    <w:p w14:paraId="74A6F9EE" w14:textId="77777777" w:rsidR="00496D57" w:rsidRPr="000D094F" w:rsidRDefault="00496D57" w:rsidP="0020155C">
      <w:pPr>
        <w:pStyle w:val="ab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«Дикая роза»?</w:t>
      </w:r>
    </w:p>
    <w:p w14:paraId="44CF1459" w14:textId="77777777" w:rsidR="00496D57" w:rsidRPr="000D094F" w:rsidRDefault="00496D57" w:rsidP="00DD461B">
      <w:pPr>
        <w:pStyle w:val="a9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МАССА</w:t>
      </w:r>
    </w:p>
    <w:p w14:paraId="574C81F5" w14:textId="77777777" w:rsidR="0020155C" w:rsidRPr="000D094F" w:rsidRDefault="00496D57" w:rsidP="0020155C">
      <w:pPr>
        <w:pStyle w:val="ab"/>
        <w:keepNext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Это же «Рабыня Изаура».</w:t>
      </w:r>
    </w:p>
    <w:p w14:paraId="2D2275DD" w14:textId="77777777" w:rsidR="0020155C" w:rsidRPr="000D094F" w:rsidRDefault="00496D57" w:rsidP="0020155C">
      <w:pPr>
        <w:pStyle w:val="ae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(испуганно)</w:t>
      </w:r>
    </w:p>
    <w:p w14:paraId="1E105B4E" w14:textId="77777777" w:rsidR="00496D57" w:rsidRPr="000D094F" w:rsidRDefault="00496D57" w:rsidP="0020155C">
      <w:pPr>
        <w:pStyle w:val="ab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Я не смотрел! Это матушка.</w:t>
      </w:r>
    </w:p>
    <w:p w14:paraId="748B85C4" w14:textId="77777777" w:rsidR="00496D57" w:rsidRPr="000D094F" w:rsidRDefault="00496D57" w:rsidP="00DD461B">
      <w:pPr>
        <w:pStyle w:val="a9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БАНКИР</w:t>
      </w:r>
    </w:p>
    <w:p w14:paraId="2797A684" w14:textId="77777777" w:rsidR="0020155C" w:rsidRPr="000D094F" w:rsidRDefault="00496D57" w:rsidP="00005767">
      <w:pPr>
        <w:pStyle w:val="ab"/>
        <w:keepNext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Женуария прав.</w:t>
      </w:r>
    </w:p>
    <w:p w14:paraId="7FDBE898" w14:textId="77777777" w:rsidR="0020155C" w:rsidRPr="000D094F" w:rsidRDefault="00496D57" w:rsidP="0020155C">
      <w:pPr>
        <w:pStyle w:val="ae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(Башке, снисходительно)</w:t>
      </w:r>
    </w:p>
    <w:p w14:paraId="32771CD6" w14:textId="77777777" w:rsidR="00496D57" w:rsidRPr="000D094F" w:rsidRDefault="00496D57" w:rsidP="0020155C">
      <w:pPr>
        <w:pStyle w:val="ab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Точно, сельпо…</w:t>
      </w:r>
    </w:p>
    <w:p w14:paraId="1E99FCE9" w14:textId="77777777" w:rsidR="00496D57" w:rsidRDefault="00496D57" w:rsidP="00496D57">
      <w:pPr>
        <w:pStyle w:val="a7"/>
      </w:pPr>
      <w:r>
        <w:t>Парни переглядываются.</w:t>
      </w:r>
    </w:p>
    <w:p w14:paraId="14882ED8" w14:textId="77777777" w:rsidR="00496D57" w:rsidRDefault="0020155C" w:rsidP="0020155C">
      <w:pPr>
        <w:pStyle w:val="a6"/>
      </w:pPr>
      <w:r>
        <w:t>10-3.</w:t>
      </w:r>
      <w:r>
        <w:tab/>
      </w:r>
      <w:r w:rsidR="00496D57">
        <w:t xml:space="preserve">ИНТ. </w:t>
      </w:r>
      <w:r>
        <w:t>ОСОБНЯК</w:t>
      </w:r>
      <w:r w:rsidR="00496D57">
        <w:t xml:space="preserve"> НОЛЯ </w:t>
      </w:r>
      <w:r>
        <w:t>(</w:t>
      </w:r>
      <w:r w:rsidRPr="0020155C">
        <w:rPr>
          <w:caps w:val="0"/>
        </w:rPr>
        <w:t>гостиная</w:t>
      </w:r>
      <w:r>
        <w:t>) –</w:t>
      </w:r>
      <w:r w:rsidR="00496D57">
        <w:t xml:space="preserve"> ДЕНЬ</w:t>
      </w:r>
    </w:p>
    <w:p w14:paraId="4779D0C9" w14:textId="062F3602" w:rsidR="00496D57" w:rsidRDefault="00496D57" w:rsidP="00087DDC">
      <w:pPr>
        <w:pStyle w:val="a7"/>
        <w:keepNext/>
        <w:keepLines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Даша с лейкой поливает домашние растения. В дом заходит Лёша.</w:t>
      </w:r>
    </w:p>
    <w:p w14:paraId="5C37A0E6" w14:textId="29450D67" w:rsidR="000D094F" w:rsidRPr="000D094F" w:rsidRDefault="000D094F" w:rsidP="000D094F">
      <w:pPr>
        <w:pStyle w:val="a7"/>
        <w:rPr>
          <w:color w:val="00B050"/>
        </w:rPr>
      </w:pPr>
      <w:r w:rsidRPr="000D094F">
        <w:rPr>
          <w:color w:val="00B050"/>
        </w:rPr>
        <w:t xml:space="preserve">Даша в перчатках, занимается пересадкой цветов. Обрывает засохшие листья, рыхлит землю маленькими граблями, поливает, обрызгивает из </w:t>
      </w:r>
      <w:r w:rsidRPr="000D094F">
        <w:rPr>
          <w:color w:val="00B050"/>
        </w:rPr>
        <w:t>пульверизатора</w:t>
      </w:r>
      <w:r w:rsidRPr="000D094F">
        <w:rPr>
          <w:color w:val="00B050"/>
        </w:rPr>
        <w:t>. Делает всё это механически задумчиво. Как будто медитирует. В гостиной появляется Лёша.</w:t>
      </w:r>
    </w:p>
    <w:p w14:paraId="274B9154" w14:textId="77777777" w:rsidR="00496D57" w:rsidRPr="000D094F" w:rsidRDefault="00496D57" w:rsidP="0020155C">
      <w:pPr>
        <w:pStyle w:val="a9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ДАША</w:t>
      </w:r>
    </w:p>
    <w:p w14:paraId="191302FC" w14:textId="77777777" w:rsidR="00496D57" w:rsidRPr="000D094F" w:rsidRDefault="00496D57" w:rsidP="0020155C">
      <w:pPr>
        <w:pStyle w:val="ab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О, сын</w:t>
      </w:r>
      <w:r w:rsidR="0020155C" w:rsidRPr="000D094F">
        <w:rPr>
          <w:strike/>
          <w:color w:val="A6A6A6" w:themeColor="background1" w:themeShade="A6"/>
          <w:lang w:val="ru-RU"/>
        </w:rPr>
        <w:t>а</w:t>
      </w:r>
      <w:r w:rsidRPr="000D094F">
        <w:rPr>
          <w:strike/>
          <w:color w:val="A6A6A6" w:themeColor="background1" w:themeShade="A6"/>
        </w:rPr>
        <w:t>, ты вовремя, помоги цветок с полки достать.</w:t>
      </w:r>
    </w:p>
    <w:p w14:paraId="09662B42" w14:textId="77777777" w:rsidR="00496D57" w:rsidRPr="000D094F" w:rsidRDefault="0020155C" w:rsidP="00496D57">
      <w:pPr>
        <w:pStyle w:val="a7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Лёша</w:t>
      </w:r>
      <w:r w:rsidR="00496D57" w:rsidRPr="000D094F">
        <w:rPr>
          <w:strike/>
          <w:color w:val="A6A6A6" w:themeColor="background1" w:themeShade="A6"/>
        </w:rPr>
        <w:t xml:space="preserve"> становится на стул, достаёт большой горшок с цветком. Морщится от боли.</w:t>
      </w:r>
    </w:p>
    <w:p w14:paraId="2F962ED0" w14:textId="77777777" w:rsidR="00496D57" w:rsidRPr="000D094F" w:rsidRDefault="00496D57" w:rsidP="0020155C">
      <w:pPr>
        <w:pStyle w:val="a9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ДАША</w:t>
      </w:r>
    </w:p>
    <w:p w14:paraId="2F8E9F01" w14:textId="77777777" w:rsidR="00496D57" w:rsidRPr="000D094F" w:rsidRDefault="00496D57" w:rsidP="0020155C">
      <w:pPr>
        <w:pStyle w:val="ab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Что с рукой?!</w:t>
      </w:r>
    </w:p>
    <w:p w14:paraId="0D76C11C" w14:textId="77777777" w:rsidR="00496D57" w:rsidRPr="000D094F" w:rsidRDefault="00496D57" w:rsidP="0020155C">
      <w:pPr>
        <w:pStyle w:val="a9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ЛЁША</w:t>
      </w:r>
    </w:p>
    <w:p w14:paraId="1FDAF730" w14:textId="77777777" w:rsidR="00496D57" w:rsidRPr="000D094F" w:rsidRDefault="00496D57" w:rsidP="0020155C">
      <w:pPr>
        <w:pStyle w:val="ab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Ректор крепко руку пожал. За хорошую учёбу…</w:t>
      </w:r>
    </w:p>
    <w:p w14:paraId="2E499FC4" w14:textId="77777777" w:rsidR="00496D57" w:rsidRPr="000D094F" w:rsidRDefault="00496D57" w:rsidP="0020155C">
      <w:pPr>
        <w:pStyle w:val="a9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ДАША</w:t>
      </w:r>
    </w:p>
    <w:p w14:paraId="5982E5F0" w14:textId="77777777" w:rsidR="00496D57" w:rsidRPr="000D094F" w:rsidRDefault="00496D57" w:rsidP="0020155C">
      <w:pPr>
        <w:pStyle w:val="ab"/>
        <w:rPr>
          <w:strike/>
          <w:color w:val="A6A6A6" w:themeColor="background1" w:themeShade="A6"/>
        </w:rPr>
      </w:pPr>
      <w:r w:rsidRPr="000D094F">
        <w:rPr>
          <w:strike/>
          <w:color w:val="A6A6A6" w:themeColor="background1" w:themeShade="A6"/>
        </w:rPr>
        <w:t>Лёша! В глаза мне смотри!</w:t>
      </w:r>
    </w:p>
    <w:p w14:paraId="0DBC09D3" w14:textId="77777777" w:rsidR="00496D57" w:rsidRDefault="00496D57" w:rsidP="0020155C">
      <w:pPr>
        <w:pStyle w:val="a9"/>
      </w:pPr>
      <w:r>
        <w:t>ЛЁША</w:t>
      </w:r>
    </w:p>
    <w:p w14:paraId="01D18AC5" w14:textId="0F07C0E4" w:rsidR="00496D57" w:rsidRDefault="00496D57" w:rsidP="0020155C">
      <w:pPr>
        <w:pStyle w:val="ab"/>
      </w:pPr>
      <w:r w:rsidRPr="000D094F">
        <w:rPr>
          <w:strike/>
          <w:color w:val="A6A6A6" w:themeColor="background1" w:themeShade="A6"/>
        </w:rPr>
        <w:t>Короче…</w:t>
      </w:r>
      <w:r w:rsidRPr="000D094F">
        <w:rPr>
          <w:color w:val="A6A6A6" w:themeColor="background1" w:themeShade="A6"/>
        </w:rPr>
        <w:t xml:space="preserve"> </w:t>
      </w:r>
      <w:r w:rsidR="000D094F" w:rsidRPr="000D094F">
        <w:rPr>
          <w:color w:val="00B050"/>
        </w:rPr>
        <w:t xml:space="preserve">Ма, прикинь чё было! </w:t>
      </w:r>
      <w:r>
        <w:t>Помнишь того додика? Ну который тебе машину чинил…</w:t>
      </w:r>
    </w:p>
    <w:p w14:paraId="5EC553FF" w14:textId="77777777" w:rsidR="00496D57" w:rsidRDefault="00496D57" w:rsidP="0020155C">
      <w:pPr>
        <w:pStyle w:val="a9"/>
      </w:pPr>
      <w:r>
        <w:t>ДАША</w:t>
      </w:r>
    </w:p>
    <w:p w14:paraId="533452D3" w14:textId="77777777" w:rsidR="0020155C" w:rsidRDefault="00496D57" w:rsidP="0020155C">
      <w:pPr>
        <w:pStyle w:val="ae"/>
      </w:pPr>
      <w:r>
        <w:t>(взволновано)</w:t>
      </w:r>
    </w:p>
    <w:p w14:paraId="195A5CCB" w14:textId="77777777" w:rsidR="00496D57" w:rsidRDefault="00496D57" w:rsidP="0020155C">
      <w:pPr>
        <w:pStyle w:val="ab"/>
      </w:pPr>
      <w:r>
        <w:t>Саша?</w:t>
      </w:r>
    </w:p>
    <w:p w14:paraId="3AA6A00D" w14:textId="77777777" w:rsidR="00496D57" w:rsidRDefault="00496D57" w:rsidP="0020155C">
      <w:pPr>
        <w:pStyle w:val="a9"/>
      </w:pPr>
      <w:r>
        <w:t>ЛЁША</w:t>
      </w:r>
    </w:p>
    <w:p w14:paraId="2556F76E" w14:textId="77777777" w:rsidR="00496D57" w:rsidRDefault="00496D57" w:rsidP="0020155C">
      <w:pPr>
        <w:pStyle w:val="ab"/>
      </w:pPr>
      <w:r>
        <w:t>Саша, Саша! Короче, вот…</w:t>
      </w:r>
    </w:p>
    <w:p w14:paraId="145EEF3C" w14:textId="106582D5" w:rsidR="00496D57" w:rsidRPr="0020155C" w:rsidRDefault="00496D57" w:rsidP="0020155C">
      <w:pPr>
        <w:pStyle w:val="a7"/>
        <w:keepNext/>
        <w:rPr>
          <w:lang w:val="ru-RU"/>
        </w:rPr>
      </w:pPr>
      <w:r>
        <w:t>Лёша включает ей видео с телефона</w:t>
      </w:r>
      <w:r w:rsidR="0020155C" w:rsidRPr="00F64DC8">
        <w:t>:</w:t>
      </w:r>
    </w:p>
    <w:p w14:paraId="190C9416" w14:textId="77777777" w:rsidR="00496D57" w:rsidRPr="0020155C" w:rsidRDefault="00496D57" w:rsidP="0020155C">
      <w:pPr>
        <w:pStyle w:val="a9"/>
        <w:rPr>
          <w:lang w:val="ru-RU"/>
        </w:rPr>
      </w:pPr>
      <w:r>
        <w:t>ЛЁ</w:t>
      </w:r>
      <w:r w:rsidR="0020155C">
        <w:rPr>
          <w:lang w:val="ru-RU"/>
        </w:rPr>
        <w:t>Ш</w:t>
      </w:r>
      <w:r>
        <w:t>А (ЗК)</w:t>
      </w:r>
    </w:p>
    <w:p w14:paraId="1299C7D1" w14:textId="77777777" w:rsidR="00496D57" w:rsidRDefault="00496D57" w:rsidP="0020155C">
      <w:pPr>
        <w:pStyle w:val="ab"/>
      </w:pPr>
      <w:r>
        <w:t>Привет подписчики, у нас рубрика «жди меня», сегодня я наконец-то встретил родного отца…</w:t>
      </w:r>
    </w:p>
    <w:p w14:paraId="30935CC4" w14:textId="6A982CD2" w:rsidR="00496D57" w:rsidRDefault="00496D57" w:rsidP="0020155C">
      <w:pPr>
        <w:pStyle w:val="a7"/>
        <w:rPr>
          <w:color w:val="000000" w:themeColor="text1"/>
          <w:lang w:val="ru-RU"/>
        </w:rPr>
      </w:pPr>
      <w:r w:rsidRPr="00F9405B">
        <w:rPr>
          <w:strike/>
          <w:color w:val="A6A6A6" w:themeColor="background1" w:themeShade="A6"/>
        </w:rPr>
        <w:t>Даша роняет цветок, горшок разбивается, земля по всему полу.</w:t>
      </w:r>
      <w:r w:rsidR="00F9405B">
        <w:rPr>
          <w:strike/>
          <w:color w:val="A6A6A6" w:themeColor="background1" w:themeShade="A6"/>
          <w:lang w:val="ru-RU"/>
        </w:rPr>
        <w:t xml:space="preserve"> </w:t>
      </w:r>
      <w:r w:rsidR="00F9405B" w:rsidRPr="00F9405B">
        <w:rPr>
          <w:color w:val="000000" w:themeColor="text1"/>
          <w:lang w:val="ru-RU"/>
        </w:rPr>
        <w:t>Даша испуганно отбирает телефон.</w:t>
      </w:r>
    </w:p>
    <w:p w14:paraId="319163A1" w14:textId="77777777" w:rsidR="00F9405B" w:rsidRPr="00F9405B" w:rsidRDefault="00F9405B" w:rsidP="00F9405B">
      <w:pPr>
        <w:pStyle w:val="a9"/>
        <w:rPr>
          <w:color w:val="00B050"/>
          <w:lang w:val="ru-RU"/>
        </w:rPr>
      </w:pPr>
      <w:r w:rsidRPr="00F9405B">
        <w:rPr>
          <w:color w:val="00B050"/>
          <w:lang w:val="ru-RU"/>
        </w:rPr>
        <w:t>ДАША</w:t>
      </w:r>
    </w:p>
    <w:p w14:paraId="6AFC685A" w14:textId="31A7D72E" w:rsidR="00F9405B" w:rsidRPr="00F9405B" w:rsidRDefault="00F9405B" w:rsidP="00F9405B">
      <w:pPr>
        <w:pStyle w:val="ab"/>
        <w:rPr>
          <w:color w:val="00B050"/>
        </w:rPr>
      </w:pPr>
      <w:r w:rsidRPr="00F9405B">
        <w:rPr>
          <w:color w:val="00B050"/>
        </w:rPr>
        <w:t>Что за бред! Выключи это!</w:t>
      </w:r>
    </w:p>
    <w:p w14:paraId="205A9BC1" w14:textId="77777777" w:rsidR="00496D57" w:rsidRDefault="00496D57" w:rsidP="0020155C">
      <w:pPr>
        <w:pStyle w:val="a9"/>
      </w:pPr>
      <w:r>
        <w:t>ЛЁША</w:t>
      </w:r>
    </w:p>
    <w:p w14:paraId="4F15F8B4" w14:textId="771CCFD6" w:rsidR="00496D57" w:rsidRPr="00F9405B" w:rsidRDefault="00496D57" w:rsidP="0020155C">
      <w:pPr>
        <w:pStyle w:val="ab"/>
        <w:rPr>
          <w:strike/>
          <w:color w:val="A6A6A6" w:themeColor="background1" w:themeShade="A6"/>
        </w:rPr>
      </w:pPr>
      <w:r w:rsidRPr="00F9405B">
        <w:rPr>
          <w:strike/>
          <w:color w:val="A6A6A6" w:themeColor="background1" w:themeShade="A6"/>
        </w:rPr>
        <w:t>Да-да!</w:t>
      </w:r>
      <w:r w:rsidRPr="00F9405B">
        <w:rPr>
          <w:color w:val="A6A6A6" w:themeColor="background1" w:themeShade="A6"/>
        </w:rPr>
        <w:t xml:space="preserve"> </w:t>
      </w:r>
      <w:r>
        <w:t>Вот и я охренел от такой информации</w:t>
      </w:r>
      <w:r w:rsidR="00F9405B">
        <w:rPr>
          <w:lang w:val="ru-RU"/>
        </w:rPr>
        <w:t xml:space="preserve">, </w:t>
      </w:r>
      <w:r w:rsidR="00F9405B" w:rsidRPr="00F9405B">
        <w:rPr>
          <w:color w:val="00B050"/>
          <w:lang w:val="ru-RU"/>
        </w:rPr>
        <w:t>мам?</w:t>
      </w:r>
      <w:r>
        <w:t xml:space="preserve">! </w:t>
      </w:r>
      <w:r w:rsidRPr="00F9405B">
        <w:rPr>
          <w:strike/>
          <w:color w:val="A6A6A6" w:themeColor="background1" w:themeShade="A6"/>
        </w:rPr>
        <w:t>Выдумал, что ты его жена, мой папа мне вообще не папа…</w:t>
      </w:r>
    </w:p>
    <w:p w14:paraId="18F2F712" w14:textId="77777777" w:rsidR="00496D57" w:rsidRPr="00F9405B" w:rsidRDefault="00496D57" w:rsidP="00496D57">
      <w:pPr>
        <w:pStyle w:val="a7"/>
        <w:rPr>
          <w:strike/>
          <w:color w:val="A6A6A6" w:themeColor="background1" w:themeShade="A6"/>
        </w:rPr>
      </w:pPr>
      <w:r w:rsidRPr="00F9405B">
        <w:rPr>
          <w:strike/>
          <w:color w:val="A6A6A6" w:themeColor="background1" w:themeShade="A6"/>
        </w:rPr>
        <w:t>Даша садится на стул, шокировано смотрит в одну точку.</w:t>
      </w:r>
    </w:p>
    <w:p w14:paraId="3BFD33AC" w14:textId="77777777" w:rsidR="00496D57" w:rsidRPr="00F9405B" w:rsidRDefault="00496D57" w:rsidP="0020155C">
      <w:pPr>
        <w:pStyle w:val="a9"/>
        <w:rPr>
          <w:strike/>
          <w:color w:val="A6A6A6" w:themeColor="background1" w:themeShade="A6"/>
        </w:rPr>
      </w:pPr>
      <w:r w:rsidRPr="00F9405B">
        <w:rPr>
          <w:strike/>
          <w:color w:val="A6A6A6" w:themeColor="background1" w:themeShade="A6"/>
        </w:rPr>
        <w:t>ЛЁША</w:t>
      </w:r>
    </w:p>
    <w:p w14:paraId="7BB427EB" w14:textId="77777777" w:rsidR="00496D57" w:rsidRPr="00F9405B" w:rsidRDefault="00496D57" w:rsidP="0020155C">
      <w:pPr>
        <w:pStyle w:val="ab"/>
        <w:rPr>
          <w:strike/>
          <w:color w:val="A6A6A6" w:themeColor="background1" w:themeShade="A6"/>
        </w:rPr>
      </w:pPr>
      <w:r w:rsidRPr="00F9405B">
        <w:rPr>
          <w:strike/>
          <w:color w:val="A6A6A6" w:themeColor="background1" w:themeShade="A6"/>
        </w:rPr>
        <w:t>Но ты не переживай, мам, я ему за нашу семью морду набил, его аж на скорой увезли! Щас небось откачивают или кровь переливают…</w:t>
      </w:r>
    </w:p>
    <w:p w14:paraId="496C6BCA" w14:textId="77777777" w:rsidR="00496D57" w:rsidRPr="00F9405B" w:rsidRDefault="00496D57" w:rsidP="0020155C">
      <w:pPr>
        <w:pStyle w:val="a9"/>
        <w:rPr>
          <w:strike/>
          <w:color w:val="A6A6A6" w:themeColor="background1" w:themeShade="A6"/>
        </w:rPr>
      </w:pPr>
      <w:r w:rsidRPr="00F9405B">
        <w:rPr>
          <w:strike/>
          <w:color w:val="A6A6A6" w:themeColor="background1" w:themeShade="A6"/>
        </w:rPr>
        <w:t>ДАША</w:t>
      </w:r>
    </w:p>
    <w:p w14:paraId="5F700351" w14:textId="77777777" w:rsidR="00496D57" w:rsidRPr="00F9405B" w:rsidRDefault="00496D57" w:rsidP="0020155C">
      <w:pPr>
        <w:pStyle w:val="ab"/>
        <w:rPr>
          <w:strike/>
          <w:color w:val="A6A6A6" w:themeColor="background1" w:themeShade="A6"/>
        </w:rPr>
      </w:pPr>
      <w:r w:rsidRPr="00F9405B">
        <w:rPr>
          <w:strike/>
          <w:color w:val="A6A6A6" w:themeColor="background1" w:themeShade="A6"/>
        </w:rPr>
        <w:t>Что?! Где он?! В какой больнице?!</w:t>
      </w:r>
    </w:p>
    <w:p w14:paraId="673C1995" w14:textId="77777777" w:rsidR="00496D57" w:rsidRPr="00F9405B" w:rsidRDefault="00496D57" w:rsidP="0020155C">
      <w:pPr>
        <w:pStyle w:val="a9"/>
        <w:rPr>
          <w:strike/>
          <w:color w:val="A6A6A6" w:themeColor="background1" w:themeShade="A6"/>
        </w:rPr>
      </w:pPr>
      <w:r w:rsidRPr="00F9405B">
        <w:rPr>
          <w:strike/>
          <w:color w:val="A6A6A6" w:themeColor="background1" w:themeShade="A6"/>
        </w:rPr>
        <w:t>ЛЁША</w:t>
      </w:r>
    </w:p>
    <w:p w14:paraId="07AE5D32" w14:textId="77777777" w:rsidR="00496D57" w:rsidRPr="00F9405B" w:rsidRDefault="00496D57" w:rsidP="0020155C">
      <w:pPr>
        <w:pStyle w:val="ab"/>
        <w:rPr>
          <w:strike/>
          <w:color w:val="A6A6A6" w:themeColor="background1" w:themeShade="A6"/>
        </w:rPr>
      </w:pPr>
      <w:r w:rsidRPr="00F9405B">
        <w:rPr>
          <w:strike/>
          <w:color w:val="A6A6A6" w:themeColor="background1" w:themeShade="A6"/>
        </w:rPr>
        <w:t>Да ладно, шучу, а то щас побежишь… Меня отмазывать. Для профилактики врезал разок.</w:t>
      </w:r>
    </w:p>
    <w:p w14:paraId="473A0880" w14:textId="77777777" w:rsidR="00496D57" w:rsidRPr="00F9405B" w:rsidRDefault="00496D57" w:rsidP="0020155C">
      <w:pPr>
        <w:pStyle w:val="a9"/>
        <w:rPr>
          <w:strike/>
          <w:color w:val="A6A6A6" w:themeColor="background1" w:themeShade="A6"/>
        </w:rPr>
      </w:pPr>
      <w:r w:rsidRPr="00F9405B">
        <w:rPr>
          <w:strike/>
          <w:color w:val="A6A6A6" w:themeColor="background1" w:themeShade="A6"/>
        </w:rPr>
        <w:t>ДАША</w:t>
      </w:r>
    </w:p>
    <w:p w14:paraId="1864FF54" w14:textId="77777777" w:rsidR="00496D57" w:rsidRPr="00F9405B" w:rsidRDefault="00496D57" w:rsidP="0020155C">
      <w:pPr>
        <w:pStyle w:val="ab"/>
        <w:rPr>
          <w:strike/>
          <w:color w:val="A6A6A6" w:themeColor="background1" w:themeShade="A6"/>
        </w:rPr>
      </w:pPr>
      <w:r w:rsidRPr="00F9405B">
        <w:rPr>
          <w:strike/>
          <w:color w:val="A6A6A6" w:themeColor="background1" w:themeShade="A6"/>
        </w:rPr>
        <w:t>Пожалуйста, видео отцу не показывай… У него и так на работе куча проблем, злой будет.</w:t>
      </w:r>
    </w:p>
    <w:p w14:paraId="75A3F169" w14:textId="77777777" w:rsidR="00496D57" w:rsidRPr="00F9405B" w:rsidRDefault="00496D57" w:rsidP="00496D57">
      <w:pPr>
        <w:pStyle w:val="a7"/>
        <w:rPr>
          <w:strike/>
          <w:color w:val="A6A6A6" w:themeColor="background1" w:themeShade="A6"/>
        </w:rPr>
      </w:pPr>
      <w:r w:rsidRPr="00F9405B">
        <w:rPr>
          <w:strike/>
          <w:color w:val="A6A6A6" w:themeColor="background1" w:themeShade="A6"/>
        </w:rPr>
        <w:t>Даша уходит, чуть ли не держась за стену. Лёша смотрит на разбитый горшок, землю.</w:t>
      </w:r>
    </w:p>
    <w:p w14:paraId="2D713651" w14:textId="77777777" w:rsidR="00496D57" w:rsidRPr="00F9405B" w:rsidRDefault="00496D57" w:rsidP="0020155C">
      <w:pPr>
        <w:pStyle w:val="a9"/>
        <w:rPr>
          <w:strike/>
          <w:color w:val="A6A6A6" w:themeColor="background1" w:themeShade="A6"/>
        </w:rPr>
      </w:pPr>
      <w:r w:rsidRPr="00F9405B">
        <w:rPr>
          <w:strike/>
          <w:color w:val="A6A6A6" w:themeColor="background1" w:themeShade="A6"/>
        </w:rPr>
        <w:t>ЛЁША</w:t>
      </w:r>
    </w:p>
    <w:p w14:paraId="6B3D8DED" w14:textId="08E54A44" w:rsidR="00496D57" w:rsidRDefault="00496D57" w:rsidP="0020155C">
      <w:pPr>
        <w:pStyle w:val="ab"/>
        <w:rPr>
          <w:strike/>
          <w:color w:val="A6A6A6" w:themeColor="background1" w:themeShade="A6"/>
        </w:rPr>
      </w:pPr>
      <w:r w:rsidRPr="00F9405B">
        <w:rPr>
          <w:strike/>
          <w:color w:val="A6A6A6" w:themeColor="background1" w:themeShade="A6"/>
        </w:rPr>
        <w:t>Ага, давай, и клининг закажи, а то батя вернётся, злой будет…</w:t>
      </w:r>
    </w:p>
    <w:p w14:paraId="41BAB569" w14:textId="77777777" w:rsidR="00F9405B" w:rsidRPr="00F9405B" w:rsidRDefault="00F9405B" w:rsidP="00F9405B">
      <w:pPr>
        <w:pStyle w:val="a9"/>
        <w:rPr>
          <w:color w:val="00B050"/>
        </w:rPr>
      </w:pPr>
      <w:r w:rsidRPr="00F9405B">
        <w:rPr>
          <w:color w:val="00B050"/>
        </w:rPr>
        <w:t>ДАША</w:t>
      </w:r>
    </w:p>
    <w:p w14:paraId="32CE5988" w14:textId="77777777" w:rsidR="00F9405B" w:rsidRPr="00F9405B" w:rsidRDefault="00F9405B" w:rsidP="00F9405B">
      <w:pPr>
        <w:pStyle w:val="ae"/>
        <w:rPr>
          <w:color w:val="00B050"/>
        </w:rPr>
      </w:pPr>
      <w:r w:rsidRPr="00F9405B">
        <w:rPr>
          <w:color w:val="00B050"/>
        </w:rPr>
        <w:t>(держится)</w:t>
      </w:r>
    </w:p>
    <w:p w14:paraId="34596AAC" w14:textId="69229055" w:rsidR="00F9405B" w:rsidRPr="00F9405B" w:rsidRDefault="00F9405B" w:rsidP="00F9405B">
      <w:pPr>
        <w:pStyle w:val="ab"/>
        <w:rPr>
          <w:color w:val="00B050"/>
          <w:lang w:val="ru-RU"/>
        </w:rPr>
      </w:pPr>
      <w:r w:rsidRPr="00F9405B">
        <w:rPr>
          <w:color w:val="00B050"/>
        </w:rPr>
        <w:t>Что ты на меня смотришь? Может</w:t>
      </w:r>
      <w:r>
        <w:rPr>
          <w:color w:val="00B050"/>
          <w:lang w:val="ru-RU"/>
        </w:rPr>
        <w:t>,</w:t>
      </w:r>
      <w:r w:rsidRPr="00F9405B">
        <w:rPr>
          <w:color w:val="00B050"/>
        </w:rPr>
        <w:t xml:space="preserve"> он сумасшедший</w:t>
      </w:r>
      <w:r>
        <w:rPr>
          <w:color w:val="00B050"/>
          <w:lang w:val="ru-RU"/>
        </w:rPr>
        <w:t>.</w:t>
      </w:r>
    </w:p>
    <w:p w14:paraId="7A00756A" w14:textId="7F63D7C4" w:rsidR="00F9405B" w:rsidRPr="00F9405B" w:rsidRDefault="00F9405B" w:rsidP="00F9405B">
      <w:pPr>
        <w:pStyle w:val="a9"/>
        <w:rPr>
          <w:color w:val="00B050"/>
        </w:rPr>
      </w:pPr>
      <w:r w:rsidRPr="00F9405B">
        <w:rPr>
          <w:color w:val="00B050"/>
        </w:rPr>
        <w:t>ЛЁША</w:t>
      </w:r>
    </w:p>
    <w:p w14:paraId="654C735C" w14:textId="77777777" w:rsidR="00F9405B" w:rsidRPr="00F9405B" w:rsidRDefault="00F9405B" w:rsidP="00F9405B">
      <w:pPr>
        <w:pStyle w:val="ab"/>
        <w:rPr>
          <w:color w:val="00B050"/>
        </w:rPr>
      </w:pPr>
      <w:r w:rsidRPr="00F9405B">
        <w:rPr>
          <w:color w:val="00B050"/>
        </w:rPr>
        <w:t>Я тоже так подумал и дал ему в дыню.</w:t>
      </w:r>
    </w:p>
    <w:p w14:paraId="2256AC0E" w14:textId="655E14AF" w:rsidR="00F9405B" w:rsidRPr="00F9405B" w:rsidRDefault="00F9405B" w:rsidP="00F9405B">
      <w:pPr>
        <w:pStyle w:val="a9"/>
        <w:rPr>
          <w:color w:val="00B050"/>
        </w:rPr>
      </w:pPr>
      <w:r w:rsidRPr="00F9405B">
        <w:rPr>
          <w:color w:val="00B050"/>
        </w:rPr>
        <w:t>ДАША</w:t>
      </w:r>
    </w:p>
    <w:p w14:paraId="31FCBA52" w14:textId="77777777" w:rsidR="00F9405B" w:rsidRPr="00F9405B" w:rsidRDefault="00F9405B" w:rsidP="00F9405B">
      <w:pPr>
        <w:pStyle w:val="ab"/>
        <w:rPr>
          <w:color w:val="00B050"/>
        </w:rPr>
      </w:pPr>
      <w:r w:rsidRPr="00F9405B">
        <w:rPr>
          <w:color w:val="00B050"/>
        </w:rPr>
        <w:t>Что? Зачем!</w:t>
      </w:r>
    </w:p>
    <w:p w14:paraId="6376BD88" w14:textId="40F27EF1" w:rsidR="00F9405B" w:rsidRPr="00F9405B" w:rsidRDefault="00F9405B" w:rsidP="00F9405B">
      <w:pPr>
        <w:pStyle w:val="a9"/>
        <w:rPr>
          <w:color w:val="00B050"/>
        </w:rPr>
      </w:pPr>
      <w:r w:rsidRPr="00F9405B">
        <w:rPr>
          <w:color w:val="00B050"/>
        </w:rPr>
        <w:t>ЛЁША</w:t>
      </w:r>
    </w:p>
    <w:p w14:paraId="456D1EDF" w14:textId="77777777" w:rsidR="00F9405B" w:rsidRPr="00F9405B" w:rsidRDefault="00F9405B" w:rsidP="00F9405B">
      <w:pPr>
        <w:pStyle w:val="ab"/>
        <w:rPr>
          <w:color w:val="00B050"/>
        </w:rPr>
      </w:pPr>
      <w:r w:rsidRPr="00F9405B">
        <w:rPr>
          <w:color w:val="00B050"/>
        </w:rPr>
        <w:t>Чтоб за языком следил. И чтоб мозги на место встали.</w:t>
      </w:r>
    </w:p>
    <w:p w14:paraId="532E5DB5" w14:textId="47849C4D" w:rsidR="00F9405B" w:rsidRPr="00F9405B" w:rsidRDefault="00F9405B" w:rsidP="00F9405B">
      <w:pPr>
        <w:pStyle w:val="a9"/>
        <w:rPr>
          <w:color w:val="00B050"/>
        </w:rPr>
      </w:pPr>
      <w:r w:rsidRPr="00F9405B">
        <w:rPr>
          <w:color w:val="00B050"/>
        </w:rPr>
        <w:t>ДАША</w:t>
      </w:r>
    </w:p>
    <w:p w14:paraId="34CDCFC8" w14:textId="77777777" w:rsidR="00F9405B" w:rsidRPr="00F9405B" w:rsidRDefault="00F9405B" w:rsidP="00F9405B">
      <w:pPr>
        <w:pStyle w:val="ab"/>
        <w:keepNext/>
        <w:rPr>
          <w:color w:val="00B050"/>
        </w:rPr>
      </w:pPr>
      <w:r w:rsidRPr="00F9405B">
        <w:rPr>
          <w:color w:val="00B050"/>
        </w:rPr>
        <w:t>Удали это немедленно, не хватало ещё, чтоб отец увидел. У него итак на работе куча проблем, ещё в эту ерунду вникать…</w:t>
      </w:r>
    </w:p>
    <w:p w14:paraId="56A8FC21" w14:textId="77777777" w:rsidR="00F9405B" w:rsidRPr="00F9405B" w:rsidRDefault="00F9405B" w:rsidP="00F9405B">
      <w:pPr>
        <w:pStyle w:val="ae"/>
        <w:rPr>
          <w:color w:val="00B050"/>
        </w:rPr>
      </w:pPr>
      <w:r w:rsidRPr="00F9405B">
        <w:rPr>
          <w:color w:val="00B050"/>
        </w:rPr>
        <w:t>(легко)</w:t>
      </w:r>
    </w:p>
    <w:p w14:paraId="4E9BAB36" w14:textId="77777777" w:rsidR="00F9405B" w:rsidRPr="00F9405B" w:rsidRDefault="00F9405B" w:rsidP="00F9405B">
      <w:pPr>
        <w:pStyle w:val="ab"/>
        <w:rPr>
          <w:color w:val="00B050"/>
        </w:rPr>
      </w:pPr>
      <w:r w:rsidRPr="00F9405B">
        <w:rPr>
          <w:color w:val="00B050"/>
        </w:rPr>
        <w:t>Пойду Гибискус сюда принесу.</w:t>
      </w:r>
    </w:p>
    <w:p w14:paraId="5F5ED22A" w14:textId="0646363E" w:rsidR="00F9405B" w:rsidRPr="00F9405B" w:rsidRDefault="00F9405B" w:rsidP="00F9405B">
      <w:pPr>
        <w:pStyle w:val="a7"/>
      </w:pPr>
      <w:r>
        <w:t>Даша уходит, Лёша смотрит ей вслед задумчиво.</w:t>
      </w:r>
    </w:p>
    <w:p w14:paraId="337AA865" w14:textId="15555C9B" w:rsidR="0020155C" w:rsidRDefault="0020155C" w:rsidP="0020155C">
      <w:pPr>
        <w:pStyle w:val="a6"/>
        <w:contextualSpacing/>
      </w:pPr>
      <w:r>
        <w:t>10-4.</w:t>
      </w:r>
      <w:r>
        <w:tab/>
      </w:r>
      <w:r w:rsidR="00496D57">
        <w:t xml:space="preserve">ИНТ. СУПЕРМАРКЕТ </w:t>
      </w:r>
      <w:r>
        <w:t>–</w:t>
      </w:r>
      <w:r w:rsidR="00496D57">
        <w:t xml:space="preserve"> ДЕНЬ</w:t>
      </w:r>
    </w:p>
    <w:p w14:paraId="20531FF8" w14:textId="0A134731" w:rsidR="00EE3CC7" w:rsidRPr="00EE3CC7" w:rsidRDefault="00EE3CC7" w:rsidP="00EE3CC7">
      <w:pPr>
        <w:pStyle w:val="a6"/>
        <w:tabs>
          <w:tab w:val="clear" w:pos="992"/>
          <w:tab w:val="left" w:pos="1134"/>
        </w:tabs>
        <w:ind w:left="1134" w:hanging="1134"/>
        <w:contextualSpacing/>
        <w:rPr>
          <w:color w:val="00B050"/>
        </w:rPr>
      </w:pPr>
      <w:r w:rsidRPr="00EE3CC7">
        <w:rPr>
          <w:color w:val="00B050"/>
        </w:rPr>
        <w:t>10-</w:t>
      </w:r>
      <w:r w:rsidRPr="00EE3CC7">
        <w:rPr>
          <w:color w:val="00B050"/>
        </w:rPr>
        <w:t>4-А</w:t>
      </w:r>
      <w:r w:rsidRPr="00EE3CC7">
        <w:rPr>
          <w:color w:val="00B050"/>
        </w:rPr>
        <w:t>.</w:t>
      </w:r>
      <w:r w:rsidRPr="00EE3CC7">
        <w:rPr>
          <w:color w:val="00B050"/>
        </w:rPr>
        <w:tab/>
        <w:t>ИНТ. ОСОБНЯК НОЛЯ (</w:t>
      </w:r>
      <w:r w:rsidRPr="00EE3CC7">
        <w:rPr>
          <w:caps w:val="0"/>
          <w:color w:val="00B050"/>
        </w:rPr>
        <w:t>ванная</w:t>
      </w:r>
      <w:r w:rsidRPr="00EE3CC7">
        <w:rPr>
          <w:color w:val="00B050"/>
        </w:rPr>
        <w:t>) – ДЕНЬ</w:t>
      </w:r>
      <w:r>
        <w:rPr>
          <w:color w:val="00B050"/>
        </w:rPr>
        <w:t xml:space="preserve"> / ПАРАЛЛЕЛЬНЫЙ МОНТАЖ</w:t>
      </w:r>
    </w:p>
    <w:p w14:paraId="039B08BB" w14:textId="77777777" w:rsidR="00496D57" w:rsidRDefault="00496D57" w:rsidP="00280409">
      <w:pPr>
        <w:pStyle w:val="a7"/>
        <w:keepNext/>
        <w:keepLines/>
      </w:pPr>
      <w:r>
        <w:t>Фил с полной тележкой, набирает продукты с полок. Подходит Чак в кепке, натянутой едва не подбородка.</w:t>
      </w:r>
    </w:p>
    <w:p w14:paraId="6DAA9FD5" w14:textId="77777777" w:rsidR="00496D57" w:rsidRDefault="00496D57" w:rsidP="00087DDC">
      <w:pPr>
        <w:pStyle w:val="a9"/>
      </w:pPr>
      <w:r>
        <w:t>ЧАК</w:t>
      </w:r>
    </w:p>
    <w:p w14:paraId="45C2AD88" w14:textId="77777777" w:rsidR="00087DDC" w:rsidRDefault="00496D57" w:rsidP="00087DDC">
      <w:pPr>
        <w:pStyle w:val="ab"/>
      </w:pPr>
      <w:r>
        <w:t xml:space="preserve">Встречайте Чака, хранителя </w:t>
      </w:r>
      <w:proofErr w:type="spellStart"/>
      <w:r>
        <w:t>общАка</w:t>
      </w:r>
      <w:proofErr w:type="spellEnd"/>
      <w:r>
        <w:t>. На, мужик за процент баксы разменял.</w:t>
      </w:r>
    </w:p>
    <w:p w14:paraId="58881DAF" w14:textId="77777777" w:rsidR="00496D57" w:rsidRPr="00087DDC" w:rsidRDefault="00087DDC" w:rsidP="00496D57">
      <w:pPr>
        <w:pStyle w:val="a7"/>
        <w:rPr>
          <w:lang w:val="ru-RU"/>
        </w:rPr>
      </w:pPr>
      <w:r>
        <w:rPr>
          <w:lang w:val="ru-RU"/>
        </w:rPr>
        <w:t>От</w:t>
      </w:r>
      <w:r>
        <w:t>даёт</w:t>
      </w:r>
      <w:r w:rsidR="00496D57">
        <w:t xml:space="preserve"> деньги</w:t>
      </w:r>
      <w:r>
        <w:rPr>
          <w:lang w:val="ru-RU"/>
        </w:rPr>
        <w:t>.</w:t>
      </w:r>
    </w:p>
    <w:p w14:paraId="78E7B643" w14:textId="77777777" w:rsidR="00496D57" w:rsidRDefault="00496D57" w:rsidP="00087DDC">
      <w:pPr>
        <w:pStyle w:val="a9"/>
      </w:pPr>
      <w:r>
        <w:t>ФИЛ</w:t>
      </w:r>
    </w:p>
    <w:p w14:paraId="6C48138F" w14:textId="77777777" w:rsidR="00496D57" w:rsidRDefault="00496D57" w:rsidP="00087DDC">
      <w:pPr>
        <w:pStyle w:val="ab"/>
      </w:pPr>
      <w:r>
        <w:t xml:space="preserve">Тебе </w:t>
      </w:r>
      <w:r w:rsidR="00087DDC">
        <w:t>идёт</w:t>
      </w:r>
      <w:r>
        <w:t>, звезда розыска.</w:t>
      </w:r>
    </w:p>
    <w:p w14:paraId="24235275" w14:textId="77777777" w:rsidR="00496D57" w:rsidRDefault="00496D57" w:rsidP="00087DDC">
      <w:pPr>
        <w:pStyle w:val="a9"/>
      </w:pPr>
      <w:r>
        <w:t>ЧАК</w:t>
      </w:r>
    </w:p>
    <w:p w14:paraId="7A1F0F91" w14:textId="77777777" w:rsidR="00496D57" w:rsidRDefault="00496D57" w:rsidP="00087DDC">
      <w:pPr>
        <w:pStyle w:val="ab"/>
      </w:pPr>
      <w:r>
        <w:t>Мне очки для маскировки надо взять.</w:t>
      </w:r>
    </w:p>
    <w:p w14:paraId="14A52F4E" w14:textId="77777777" w:rsidR="00496D57" w:rsidRDefault="00496D57" w:rsidP="00496D57">
      <w:pPr>
        <w:pStyle w:val="a7"/>
      </w:pPr>
      <w:r>
        <w:t>Филу звонит Даша. Чак подходит к стеллажу с очками. Чак стоит перед маленьким зеркалом в очках-</w:t>
      </w:r>
      <w:r w:rsidR="00087DDC">
        <w:t>звёздочках</w:t>
      </w:r>
      <w:r>
        <w:t>, ржёт. Вешает их обратно, берёт обычные тёмные очки и замечает в зеркале, как за его спиной Б</w:t>
      </w:r>
      <w:r w:rsidR="00087DDC">
        <w:rPr>
          <w:lang w:val="ru-RU"/>
        </w:rPr>
        <w:t>АБКА</w:t>
      </w:r>
      <w:r>
        <w:t xml:space="preserve"> и Д</w:t>
      </w:r>
      <w:r w:rsidR="00087DDC">
        <w:rPr>
          <w:lang w:val="ru-RU"/>
        </w:rPr>
        <w:t>ЕД</w:t>
      </w:r>
      <w:r>
        <w:t xml:space="preserve"> подозрительно шепчутся, глядя на него, сверяясь с ориентировкой. Чак оборачивается, их уже нет. Чак натягивает кепку </w:t>
      </w:r>
      <w:r w:rsidR="00087DDC">
        <w:t>ещё</w:t>
      </w:r>
      <w:r>
        <w:t xml:space="preserve"> больше, уходит за прилавок с напитками.</w:t>
      </w:r>
    </w:p>
    <w:p w14:paraId="2014801B" w14:textId="77777777" w:rsidR="00496D57" w:rsidRPr="00087DDC" w:rsidRDefault="00496D57" w:rsidP="00087DDC">
      <w:pPr>
        <w:pStyle w:val="a9"/>
        <w:rPr>
          <w:lang w:val="ru-RU"/>
        </w:rPr>
      </w:pPr>
      <w:r>
        <w:t>ДАША</w:t>
      </w:r>
    </w:p>
    <w:p w14:paraId="4D834B33" w14:textId="63D369EB" w:rsidR="00496D57" w:rsidRDefault="00496D57" w:rsidP="00087DDC">
      <w:pPr>
        <w:pStyle w:val="ab"/>
      </w:pPr>
      <w:r>
        <w:t xml:space="preserve">Алё. Саш, ну </w:t>
      </w:r>
      <w:r w:rsidRPr="00F9405B">
        <w:rPr>
          <w:strike/>
          <w:color w:val="808080" w:themeColor="background1" w:themeShade="80"/>
        </w:rPr>
        <w:t xml:space="preserve">кто тебя просил с </w:t>
      </w:r>
      <w:r w:rsidR="00087DDC" w:rsidRPr="00F9405B">
        <w:rPr>
          <w:strike/>
          <w:color w:val="808080" w:themeColor="background1" w:themeShade="80"/>
        </w:rPr>
        <w:t>Лёшей</w:t>
      </w:r>
      <w:r w:rsidRPr="00F9405B">
        <w:rPr>
          <w:strike/>
          <w:color w:val="808080" w:themeColor="background1" w:themeShade="80"/>
        </w:rPr>
        <w:t xml:space="preserve"> разговаривать</w:t>
      </w:r>
      <w:r w:rsidR="00F9405B" w:rsidRPr="00F9405B">
        <w:rPr>
          <w:color w:val="00B050"/>
          <w:lang w:val="ru-RU"/>
        </w:rPr>
        <w:t xml:space="preserve"> ты обалдел</w:t>
      </w:r>
      <w:r>
        <w:t>?!</w:t>
      </w:r>
    </w:p>
    <w:p w14:paraId="40E8B0A1" w14:textId="77777777" w:rsidR="00496D57" w:rsidRDefault="00496D57" w:rsidP="00087DDC">
      <w:pPr>
        <w:pStyle w:val="a9"/>
      </w:pPr>
      <w:r>
        <w:t>ФИЛ</w:t>
      </w:r>
    </w:p>
    <w:p w14:paraId="39CCE6CE" w14:textId="549960D2" w:rsidR="00496D57" w:rsidRPr="00F9405B" w:rsidRDefault="00F9405B" w:rsidP="00087DDC">
      <w:pPr>
        <w:pStyle w:val="ab"/>
        <w:rPr>
          <w:color w:val="00B050"/>
          <w:lang w:val="ru-RU"/>
        </w:rPr>
      </w:pPr>
      <w:r>
        <w:rPr>
          <w:lang w:val="ru-RU"/>
        </w:rPr>
        <w:t xml:space="preserve">Почему? </w:t>
      </w:r>
      <w:r w:rsidR="00496D57">
        <w:t>Я хочу, чтобы сын знал правду. Но ты права, это должна сказать ему мать.</w:t>
      </w:r>
      <w:r>
        <w:rPr>
          <w:lang w:val="ru-RU"/>
        </w:rPr>
        <w:t xml:space="preserve"> </w:t>
      </w:r>
      <w:r w:rsidRPr="00F9405B">
        <w:rPr>
          <w:color w:val="00B050"/>
          <w:lang w:val="ru-RU"/>
        </w:rPr>
        <w:t>Ты вообще понимаешь, что с бандитом живёшь!?</w:t>
      </w:r>
    </w:p>
    <w:p w14:paraId="04BF5045" w14:textId="77777777" w:rsidR="00496D57" w:rsidRDefault="00496D57" w:rsidP="00087DDC">
      <w:pPr>
        <w:pStyle w:val="a9"/>
      </w:pPr>
      <w:r>
        <w:t>ДАША</w:t>
      </w:r>
    </w:p>
    <w:p w14:paraId="3A771BF7" w14:textId="0191B594" w:rsidR="00496D57" w:rsidRPr="00EE3CC7" w:rsidRDefault="00496D57" w:rsidP="00F64DC8">
      <w:pPr>
        <w:pStyle w:val="ab"/>
        <w:rPr>
          <w:lang w:val="ru-RU"/>
        </w:rPr>
      </w:pPr>
      <w:r w:rsidRPr="00F9405B">
        <w:rPr>
          <w:rStyle w:val="ad"/>
          <w:strike/>
          <w:color w:val="A6A6A6" w:themeColor="background1" w:themeShade="A6"/>
        </w:rPr>
        <w:t>Не надо</w:t>
      </w:r>
      <w:r w:rsidR="00F9405B" w:rsidRPr="00F9405B">
        <w:rPr>
          <w:rStyle w:val="ad"/>
          <w:color w:val="A6A6A6" w:themeColor="background1" w:themeShade="A6"/>
          <w:lang w:val="ru-RU"/>
        </w:rPr>
        <w:t xml:space="preserve"> </w:t>
      </w:r>
      <w:r w:rsidR="00F9405B" w:rsidRPr="00F9405B">
        <w:rPr>
          <w:rStyle w:val="ad"/>
          <w:color w:val="00B050"/>
          <w:lang w:val="ru-RU"/>
        </w:rPr>
        <w:t>Ты</w:t>
      </w:r>
      <w:r w:rsidRPr="00F9405B">
        <w:rPr>
          <w:rStyle w:val="ad"/>
          <w:color w:val="00B050"/>
        </w:rPr>
        <w:t xml:space="preserve"> </w:t>
      </w:r>
      <w:r w:rsidRPr="00F64DC8">
        <w:rPr>
          <w:rStyle w:val="ad"/>
        </w:rPr>
        <w:t xml:space="preserve">меня </w:t>
      </w:r>
      <w:r w:rsidR="00F9405B" w:rsidRPr="00F9405B">
        <w:rPr>
          <w:rStyle w:val="ad"/>
          <w:color w:val="00B050"/>
          <w:lang w:val="ru-RU"/>
        </w:rPr>
        <w:t>ещё и</w:t>
      </w:r>
      <w:r w:rsidR="00F9405B">
        <w:rPr>
          <w:rStyle w:val="ad"/>
          <w:lang w:val="ru-RU"/>
        </w:rPr>
        <w:t xml:space="preserve"> </w:t>
      </w:r>
      <w:r w:rsidRPr="00F64DC8">
        <w:rPr>
          <w:rStyle w:val="ad"/>
        </w:rPr>
        <w:t>обвиня</w:t>
      </w:r>
      <w:r w:rsidR="00F9405B" w:rsidRPr="00F9405B">
        <w:rPr>
          <w:rStyle w:val="ad"/>
          <w:color w:val="00B050"/>
          <w:lang w:val="ru-RU"/>
        </w:rPr>
        <w:t>ешь</w:t>
      </w:r>
      <w:r w:rsidR="00EE3CC7">
        <w:rPr>
          <w:rStyle w:val="ad"/>
          <w:color w:val="00B050"/>
          <w:lang w:val="ru-RU"/>
        </w:rPr>
        <w:t>?</w:t>
      </w:r>
      <w:r w:rsidRPr="00F64DC8">
        <w:rPr>
          <w:rStyle w:val="ad"/>
        </w:rPr>
        <w:t xml:space="preserve">! </w:t>
      </w:r>
      <w:r w:rsidRPr="00EE3CC7">
        <w:rPr>
          <w:rStyle w:val="ad"/>
          <w:strike/>
          <w:color w:val="A6A6A6" w:themeColor="background1" w:themeShade="A6"/>
        </w:rPr>
        <w:t>Ты помнишь, какое время было?</w:t>
      </w:r>
      <w:r w:rsidRPr="00EE3CC7">
        <w:rPr>
          <w:rStyle w:val="ad"/>
          <w:color w:val="A6A6A6" w:themeColor="background1" w:themeShade="A6"/>
        </w:rPr>
        <w:t xml:space="preserve"> </w:t>
      </w:r>
      <w:r w:rsidR="00EE3CC7" w:rsidRPr="00EE3CC7">
        <w:rPr>
          <w:rStyle w:val="ad"/>
          <w:color w:val="00B050"/>
          <w:lang w:val="ru-RU"/>
        </w:rPr>
        <w:t>А ничего, что т</w:t>
      </w:r>
      <w:r w:rsidRPr="00F64DC8">
        <w:rPr>
          <w:rStyle w:val="ad"/>
        </w:rPr>
        <w:t>ы пропал</w:t>
      </w:r>
      <w:r w:rsidR="00EE3CC7" w:rsidRPr="00EE3CC7">
        <w:rPr>
          <w:rStyle w:val="ad"/>
          <w:color w:val="00B050"/>
          <w:lang w:val="ru-RU"/>
        </w:rPr>
        <w:t>.</w:t>
      </w:r>
      <w:r w:rsidRPr="00F64DC8">
        <w:rPr>
          <w:rStyle w:val="ad"/>
        </w:rPr>
        <w:t xml:space="preserve"> </w:t>
      </w:r>
      <w:r w:rsidR="00EE3CC7">
        <w:rPr>
          <w:rStyle w:val="ad"/>
          <w:lang w:val="ru-RU"/>
        </w:rPr>
        <w:t xml:space="preserve"> </w:t>
      </w:r>
      <w:r w:rsidR="00EE3CC7" w:rsidRPr="00EE3CC7">
        <w:rPr>
          <w:rStyle w:val="ad"/>
          <w:strike/>
          <w:color w:val="A6A6A6" w:themeColor="background1" w:themeShade="A6"/>
          <w:lang w:val="ru-RU"/>
        </w:rPr>
        <w:t>А</w:t>
      </w:r>
      <w:r w:rsidR="00EE3CC7">
        <w:rPr>
          <w:rStyle w:val="ad"/>
          <w:lang w:val="ru-RU"/>
        </w:rPr>
        <w:t xml:space="preserve"> </w:t>
      </w:r>
      <w:r w:rsidR="00EE3CC7" w:rsidRPr="00EE3CC7">
        <w:rPr>
          <w:rStyle w:val="ad"/>
          <w:color w:val="00B050"/>
          <w:lang w:val="ru-RU"/>
        </w:rPr>
        <w:t>Я</w:t>
      </w:r>
      <w:r w:rsidRPr="00F64DC8">
        <w:t xml:space="preserve"> всё делала ради </w:t>
      </w:r>
      <w:r w:rsidR="00087DDC" w:rsidRPr="00EE3CC7">
        <w:rPr>
          <w:strike/>
          <w:color w:val="A6A6A6" w:themeColor="background1" w:themeShade="A6"/>
        </w:rPr>
        <w:t>ребёнка</w:t>
      </w:r>
      <w:r w:rsidR="00EE3CC7">
        <w:rPr>
          <w:lang w:val="ru-RU"/>
        </w:rPr>
        <w:t xml:space="preserve"> </w:t>
      </w:r>
      <w:r w:rsidR="00EE3CC7">
        <w:rPr>
          <w:color w:val="00B050"/>
          <w:lang w:val="ru-RU"/>
        </w:rPr>
        <w:t>нашего сына, ясно тебе</w:t>
      </w:r>
      <w:r w:rsidR="00EE3CC7" w:rsidRPr="00EE3CC7">
        <w:rPr>
          <w:color w:val="00B050"/>
          <w:lang w:val="ru-RU"/>
        </w:rPr>
        <w:t>?</w:t>
      </w:r>
      <w:r w:rsidRPr="00F64DC8">
        <w:t xml:space="preserve"> И </w:t>
      </w:r>
      <w:r w:rsidRPr="00EE3CC7">
        <w:rPr>
          <w:strike/>
          <w:color w:val="A6A6A6" w:themeColor="background1" w:themeShade="A6"/>
        </w:rPr>
        <w:t>он вырос, считая</w:t>
      </w:r>
      <w:r w:rsidRPr="00EE3CC7">
        <w:rPr>
          <w:color w:val="A6A6A6" w:themeColor="background1" w:themeShade="A6"/>
        </w:rPr>
        <w:t xml:space="preserve"> </w:t>
      </w:r>
      <w:r w:rsidRPr="00F64DC8">
        <w:t>Олег</w:t>
      </w:r>
      <w:r w:rsidR="00EE3CC7">
        <w:rPr>
          <w:lang w:val="ru-RU"/>
        </w:rPr>
        <w:t xml:space="preserve"> </w:t>
      </w:r>
      <w:r w:rsidR="00EE3CC7" w:rsidRPr="00EE3CC7">
        <w:rPr>
          <w:color w:val="00B050"/>
          <w:lang w:val="ru-RU"/>
        </w:rPr>
        <w:t>был ему</w:t>
      </w:r>
      <w:r w:rsidRPr="00EE3CC7">
        <w:rPr>
          <w:color w:val="00B050"/>
        </w:rPr>
        <w:t xml:space="preserve"> </w:t>
      </w:r>
      <w:r w:rsidRPr="00EE3CC7">
        <w:rPr>
          <w:strike/>
          <w:color w:val="A6A6A6" w:themeColor="background1" w:themeShade="A6"/>
        </w:rPr>
        <w:t>родным</w:t>
      </w:r>
      <w:r w:rsidR="00EE3CC7">
        <w:rPr>
          <w:lang w:val="ru-RU"/>
        </w:rPr>
        <w:t xml:space="preserve"> </w:t>
      </w:r>
      <w:r w:rsidR="00EE3CC7" w:rsidRPr="00EE3CC7">
        <w:rPr>
          <w:color w:val="00B050"/>
          <w:lang w:val="ru-RU"/>
        </w:rPr>
        <w:t>хорошим</w:t>
      </w:r>
      <w:r w:rsidRPr="00EE3CC7">
        <w:rPr>
          <w:color w:val="00B050"/>
        </w:rPr>
        <w:t xml:space="preserve"> </w:t>
      </w:r>
      <w:r w:rsidRPr="00F64DC8">
        <w:t>отцом</w:t>
      </w:r>
      <w:r w:rsidR="00EE3CC7" w:rsidRPr="00EE3CC7">
        <w:rPr>
          <w:color w:val="00B050"/>
          <w:lang w:val="ru-RU"/>
        </w:rPr>
        <w:t>,</w:t>
      </w:r>
      <w:r w:rsidRPr="00F64DC8">
        <w:t xml:space="preserve"> </w:t>
      </w:r>
      <w:r w:rsidR="00EE3CC7" w:rsidRPr="00EE3CC7">
        <w:rPr>
          <w:color w:val="00B050"/>
          <w:lang w:val="ru-RU"/>
        </w:rPr>
        <w:t>понятно?</w:t>
      </w:r>
    </w:p>
    <w:p w14:paraId="0678B5B7" w14:textId="62809821" w:rsidR="00496D57" w:rsidRDefault="00496D57" w:rsidP="00496D57">
      <w:pPr>
        <w:pStyle w:val="a7"/>
      </w:pPr>
      <w:r>
        <w:t xml:space="preserve">Чак берёт двухлитровую колу, между бутылками видно лицо Бабки с прищуром. Чак пугается, ставит бутылку назад. Быстрым шагом уходит. Дед перегораживает ему путь тележкой. Чак разворачивается назад, практически убегает, оборачиваясь на Деда, не глядя </w:t>
      </w:r>
      <w:r w:rsidR="00087DDC">
        <w:t>вперёд</w:t>
      </w:r>
      <w:r>
        <w:t xml:space="preserve">, и получает по лицу решёткой для шашлыка от Бабки. Чак падает. Бабка прижимает </w:t>
      </w:r>
      <w:r w:rsidR="00087DDC">
        <w:t>решётку</w:t>
      </w:r>
      <w:r>
        <w:t xml:space="preserve"> к его лицу.</w:t>
      </w:r>
    </w:p>
    <w:p w14:paraId="5FDFDEEE" w14:textId="77777777" w:rsidR="00496D57" w:rsidRDefault="00496D57" w:rsidP="00087DDC">
      <w:pPr>
        <w:pStyle w:val="a9"/>
      </w:pPr>
      <w:r>
        <w:t>БАБКА</w:t>
      </w:r>
    </w:p>
    <w:p w14:paraId="2A784C2B" w14:textId="77777777" w:rsidR="00496D57" w:rsidRDefault="00496D57" w:rsidP="00087DDC">
      <w:pPr>
        <w:pStyle w:val="ab"/>
      </w:pPr>
      <w:r>
        <w:t>Ну чё цыплёнок, пора за решётку!</w:t>
      </w:r>
    </w:p>
    <w:p w14:paraId="640EE330" w14:textId="77777777" w:rsidR="00496D57" w:rsidRDefault="00496D57" w:rsidP="00087DDC">
      <w:pPr>
        <w:pStyle w:val="a9"/>
      </w:pPr>
      <w:r>
        <w:t>ФИЛ</w:t>
      </w:r>
    </w:p>
    <w:p w14:paraId="2A2E92EA" w14:textId="77777777" w:rsidR="00087DDC" w:rsidRDefault="00496D57" w:rsidP="00087DDC">
      <w:pPr>
        <w:pStyle w:val="ae"/>
      </w:pPr>
      <w:r>
        <w:t>(по телефону)</w:t>
      </w:r>
    </w:p>
    <w:p w14:paraId="57C6D2C1" w14:textId="325D5957" w:rsidR="00496D57" w:rsidRPr="00EE3CC7" w:rsidRDefault="00496D57" w:rsidP="00087DDC">
      <w:pPr>
        <w:pStyle w:val="ab"/>
        <w:rPr>
          <w:color w:val="00B050"/>
          <w:lang w:val="ru-RU"/>
        </w:rPr>
      </w:pPr>
      <w:r w:rsidRPr="00EE3CC7">
        <w:rPr>
          <w:strike/>
          <w:color w:val="A6A6A6" w:themeColor="background1" w:themeShade="A6"/>
        </w:rPr>
        <w:t>…и почему ты думаешь, что я буду плохим отцом?!</w:t>
      </w:r>
      <w:r w:rsidR="00EE3CC7" w:rsidRPr="00EE3CC7">
        <w:rPr>
          <w:color w:val="A6A6A6" w:themeColor="background1" w:themeShade="A6"/>
          <w:lang w:val="ru-RU"/>
        </w:rPr>
        <w:t xml:space="preserve"> </w:t>
      </w:r>
      <w:r w:rsidR="00EE3CC7" w:rsidRPr="00EE3CC7">
        <w:rPr>
          <w:color w:val="00B050"/>
          <w:lang w:val="ru-RU"/>
        </w:rPr>
        <w:t>А я типа плохим отцом буду?!</w:t>
      </w:r>
    </w:p>
    <w:p w14:paraId="0190155A" w14:textId="77777777" w:rsidR="00496D57" w:rsidRDefault="00496D57" w:rsidP="00087DDC">
      <w:pPr>
        <w:pStyle w:val="a9"/>
      </w:pPr>
      <w:r>
        <w:t>ЧАК</w:t>
      </w:r>
    </w:p>
    <w:p w14:paraId="0F8FCC01" w14:textId="77777777" w:rsidR="00496D57" w:rsidRDefault="00496D57" w:rsidP="00087DDC">
      <w:pPr>
        <w:pStyle w:val="ab"/>
      </w:pPr>
      <w:proofErr w:type="spellStart"/>
      <w:r>
        <w:t>Фиииииил</w:t>
      </w:r>
      <w:proofErr w:type="spellEnd"/>
      <w:r>
        <w:t>!</w:t>
      </w:r>
    </w:p>
    <w:p w14:paraId="1A91FF95" w14:textId="77777777" w:rsidR="00496D57" w:rsidRDefault="00496D57" w:rsidP="00496D57">
      <w:pPr>
        <w:pStyle w:val="a7"/>
      </w:pPr>
      <w:r>
        <w:t>Фил видит Чака на полу.</w:t>
      </w:r>
    </w:p>
    <w:p w14:paraId="6E06C577" w14:textId="77777777" w:rsidR="00496D57" w:rsidRDefault="00496D57" w:rsidP="00087DDC">
      <w:pPr>
        <w:pStyle w:val="a9"/>
      </w:pPr>
      <w:r>
        <w:t>ДАША</w:t>
      </w:r>
    </w:p>
    <w:p w14:paraId="14D24F9F" w14:textId="77777777" w:rsidR="00496D57" w:rsidRDefault="00496D57" w:rsidP="00087DDC">
      <w:pPr>
        <w:pStyle w:val="ab"/>
      </w:pPr>
      <w:r>
        <w:t>Тебя столько времени не было!</w:t>
      </w:r>
    </w:p>
    <w:p w14:paraId="6345397D" w14:textId="77777777" w:rsidR="00496D57" w:rsidRDefault="00496D57" w:rsidP="00087DDC">
      <w:pPr>
        <w:pStyle w:val="a9"/>
      </w:pPr>
      <w:r>
        <w:t>ФИЛ</w:t>
      </w:r>
    </w:p>
    <w:p w14:paraId="71BB491F" w14:textId="77777777" w:rsidR="00087DDC" w:rsidRDefault="00496D57" w:rsidP="00087DDC">
      <w:pPr>
        <w:pStyle w:val="ae"/>
      </w:pPr>
      <w:r>
        <w:t>(</w:t>
      </w:r>
      <w:r w:rsidR="00087DDC">
        <w:t>г</w:t>
      </w:r>
      <w:r>
        <w:t>лядя на Чака)</w:t>
      </w:r>
    </w:p>
    <w:p w14:paraId="38F12CDD" w14:textId="77777777" w:rsidR="00496D57" w:rsidRDefault="00496D57" w:rsidP="00087DDC">
      <w:pPr>
        <w:pStyle w:val="ab"/>
      </w:pPr>
      <w:r>
        <w:t>Ни на минуту оставить нельзя.</w:t>
      </w:r>
    </w:p>
    <w:p w14:paraId="1752E4D7" w14:textId="77777777" w:rsidR="00496D57" w:rsidRDefault="00496D57" w:rsidP="00087DDC">
      <w:pPr>
        <w:pStyle w:val="a9"/>
      </w:pPr>
      <w:r>
        <w:t>ДАША</w:t>
      </w:r>
    </w:p>
    <w:p w14:paraId="6221DBAD" w14:textId="77777777" w:rsidR="00496D57" w:rsidRDefault="00496D57" w:rsidP="00087DDC">
      <w:pPr>
        <w:pStyle w:val="ab"/>
      </w:pPr>
      <w:r>
        <w:t xml:space="preserve">Что?! На минуту?! Двадцать два года прошло! Ты хочешь психику </w:t>
      </w:r>
      <w:r w:rsidR="00087DDC">
        <w:t>ребёнку</w:t>
      </w:r>
      <w:r>
        <w:t xml:space="preserve"> сломать?! Будешь настаивать, я увезу Лёшу за границу, и ты нас больше никогда не увидишь!</w:t>
      </w:r>
    </w:p>
    <w:p w14:paraId="47F5784E" w14:textId="77777777" w:rsidR="00496D57" w:rsidRDefault="00496D57" w:rsidP="00496D57">
      <w:pPr>
        <w:pStyle w:val="a7"/>
      </w:pPr>
      <w:r>
        <w:t xml:space="preserve">Бабка лупит Чака едой, которую из тележки </w:t>
      </w:r>
      <w:r w:rsidR="00087DDC">
        <w:t>подаёт</w:t>
      </w:r>
      <w:r>
        <w:t xml:space="preserve"> ей Дед (палку колбасы и т. п.), трусливо прячась за её спиной.</w:t>
      </w:r>
    </w:p>
    <w:p w14:paraId="2F1516DD" w14:textId="77777777" w:rsidR="00496D57" w:rsidRDefault="00496D57" w:rsidP="00087DDC">
      <w:pPr>
        <w:pStyle w:val="a9"/>
      </w:pPr>
      <w:r>
        <w:t>ФИЛ</w:t>
      </w:r>
    </w:p>
    <w:p w14:paraId="571ADD8C" w14:textId="77777777" w:rsidR="00087DDC" w:rsidRDefault="00496D57" w:rsidP="00087DDC">
      <w:pPr>
        <w:pStyle w:val="ae"/>
      </w:pPr>
      <w:r>
        <w:t>(</w:t>
      </w:r>
      <w:r w:rsidR="00087DDC">
        <w:t>г</w:t>
      </w:r>
      <w:r>
        <w:t>лядя на бабку)</w:t>
      </w:r>
    </w:p>
    <w:p w14:paraId="3CB225B7" w14:textId="77777777" w:rsidR="00496D57" w:rsidRDefault="00496D57" w:rsidP="00087DDC">
      <w:pPr>
        <w:pStyle w:val="ab"/>
      </w:pPr>
      <w:r>
        <w:t>Что ж ты творишь, дура старая…</w:t>
      </w:r>
    </w:p>
    <w:p w14:paraId="195DBFDD" w14:textId="77777777" w:rsidR="00496D57" w:rsidRDefault="00496D57" w:rsidP="00496D57">
      <w:pPr>
        <w:pStyle w:val="a7"/>
      </w:pPr>
      <w:r>
        <w:t>Даша аж задыхается от такой грубости. Фил бежит на помощь Чаку.</w:t>
      </w:r>
    </w:p>
    <w:p w14:paraId="3C9647B8" w14:textId="77777777" w:rsidR="00496D57" w:rsidRDefault="00496D57" w:rsidP="00087DDC">
      <w:pPr>
        <w:pStyle w:val="a9"/>
      </w:pPr>
      <w:r>
        <w:t>ДАША</w:t>
      </w:r>
    </w:p>
    <w:p w14:paraId="6C4A2DCA" w14:textId="2433DA31" w:rsidR="00496D57" w:rsidRDefault="00496D57" w:rsidP="00087DDC">
      <w:pPr>
        <w:pStyle w:val="ab"/>
      </w:pPr>
      <w:r w:rsidRPr="00EE3CC7">
        <w:rPr>
          <w:strike/>
          <w:color w:val="A6A6A6" w:themeColor="background1" w:themeShade="A6"/>
        </w:rPr>
        <w:t>Ну Саша, не ожидала от тебя…</w:t>
      </w:r>
      <w:r w:rsidRPr="00EE3CC7">
        <w:rPr>
          <w:color w:val="A6A6A6" w:themeColor="background1" w:themeShade="A6"/>
        </w:rPr>
        <w:t xml:space="preserve"> </w:t>
      </w:r>
      <w:r w:rsidR="00EE3CC7" w:rsidRPr="00EE3CC7">
        <w:rPr>
          <w:color w:val="00B050"/>
        </w:rPr>
        <w:t>Знаешь что?</w:t>
      </w:r>
      <w:r w:rsidR="00EE3CC7" w:rsidRPr="00EE3CC7">
        <w:t xml:space="preserve"> </w:t>
      </w:r>
      <w:r>
        <w:t>Ты… ты…</w:t>
      </w:r>
    </w:p>
    <w:p w14:paraId="74CB9750" w14:textId="77777777" w:rsidR="00496D57" w:rsidRDefault="00496D57" w:rsidP="00087DDC">
      <w:pPr>
        <w:pStyle w:val="a9"/>
      </w:pPr>
      <w:r>
        <w:t>ФИЛ</w:t>
      </w:r>
    </w:p>
    <w:p w14:paraId="4178DEDC" w14:textId="77777777" w:rsidR="00087DDC" w:rsidRDefault="00496D57" w:rsidP="00087DDC">
      <w:pPr>
        <w:pStyle w:val="ae"/>
      </w:pPr>
      <w:r>
        <w:t>(</w:t>
      </w:r>
      <w:r w:rsidR="00087DDC">
        <w:t>в</w:t>
      </w:r>
      <w:r>
        <w:t xml:space="preserve"> трубку)</w:t>
      </w:r>
    </w:p>
    <w:p w14:paraId="550A6F11" w14:textId="77777777" w:rsidR="00496D57" w:rsidRDefault="00496D57" w:rsidP="00087DDC">
      <w:pPr>
        <w:pStyle w:val="ab"/>
      </w:pPr>
      <w:r>
        <w:t>Я перезвоню!</w:t>
      </w:r>
    </w:p>
    <w:p w14:paraId="0C53D484" w14:textId="77777777" w:rsidR="00496D57" w:rsidRDefault="00496D57" w:rsidP="00496D57">
      <w:pPr>
        <w:pStyle w:val="a7"/>
      </w:pPr>
      <w:r>
        <w:t>Он сбрасывает звонок. Бабка хватает его за руку.</w:t>
      </w:r>
    </w:p>
    <w:p w14:paraId="070C90AB" w14:textId="77777777" w:rsidR="00496D57" w:rsidRDefault="00496D57" w:rsidP="00087DDC">
      <w:pPr>
        <w:pStyle w:val="a9"/>
      </w:pPr>
      <w:r>
        <w:t>БАБКА</w:t>
      </w:r>
    </w:p>
    <w:p w14:paraId="081692E4" w14:textId="77777777" w:rsidR="00496D57" w:rsidRDefault="00496D57" w:rsidP="00087DDC">
      <w:pPr>
        <w:pStyle w:val="ab"/>
      </w:pPr>
      <w:r>
        <w:t>Вызывайте полицию!</w:t>
      </w:r>
    </w:p>
    <w:p w14:paraId="650DF317" w14:textId="77777777" w:rsidR="00496D57" w:rsidRDefault="00496D57" w:rsidP="00496D57">
      <w:pPr>
        <w:pStyle w:val="a7"/>
      </w:pPr>
      <w:r>
        <w:t>Бабка показывает ориентировку на Чака. Фил берёт её, засовывает в карман.</w:t>
      </w:r>
    </w:p>
    <w:p w14:paraId="6333B762" w14:textId="77777777" w:rsidR="00496D57" w:rsidRDefault="00496D57" w:rsidP="00087DDC">
      <w:pPr>
        <w:pStyle w:val="a9"/>
      </w:pPr>
      <w:r>
        <w:t>ФИЛ</w:t>
      </w:r>
    </w:p>
    <w:p w14:paraId="520F185F" w14:textId="3D42E508" w:rsidR="00496D57" w:rsidRDefault="00496D57" w:rsidP="00087DDC">
      <w:pPr>
        <w:pStyle w:val="ab"/>
        <w:rPr>
          <w:color w:val="00B050"/>
          <w:lang w:val="ru-RU"/>
        </w:rPr>
      </w:pPr>
      <w:r>
        <w:t xml:space="preserve">Полиция уже здесь! </w:t>
      </w:r>
      <w:r w:rsidRPr="00EE3CC7">
        <w:rPr>
          <w:strike/>
          <w:color w:val="A6A6A6" w:themeColor="background1" w:themeShade="A6"/>
        </w:rPr>
        <w:t>Разрешите представиться…</w:t>
      </w:r>
      <w:r w:rsidR="00087DDC" w:rsidRPr="00EE3CC7">
        <w:rPr>
          <w:strike/>
          <w:color w:val="A6A6A6" w:themeColor="background1" w:themeShade="A6"/>
          <w:lang w:val="ru-RU"/>
        </w:rPr>
        <w:t xml:space="preserve"> </w:t>
      </w:r>
      <w:r w:rsidRPr="00EE3CC7">
        <w:rPr>
          <w:strike/>
          <w:color w:val="A6A6A6" w:themeColor="background1" w:themeShade="A6"/>
        </w:rPr>
        <w:t>Степан Смирнов.</w:t>
      </w:r>
      <w:r w:rsidR="00EE3CC7">
        <w:rPr>
          <w:color w:val="A6A6A6" w:themeColor="background1" w:themeShade="A6"/>
          <w:lang w:val="ru-RU"/>
        </w:rPr>
        <w:t xml:space="preserve"> </w:t>
      </w:r>
      <w:r w:rsidR="00EE3CC7" w:rsidRPr="00EE3CC7">
        <w:rPr>
          <w:color w:val="00B050"/>
          <w:lang w:val="ru-RU"/>
        </w:rPr>
        <w:t>Работали под прикрытием, выслеживали этого преступника, потеряли из виду, а тут вы!</w:t>
      </w:r>
    </w:p>
    <w:p w14:paraId="7AF6F883" w14:textId="77777777" w:rsidR="00EE3CC7" w:rsidRPr="00EE3CC7" w:rsidRDefault="00EE3CC7" w:rsidP="00EE3CC7">
      <w:pPr>
        <w:pStyle w:val="a9"/>
        <w:rPr>
          <w:color w:val="00B050"/>
          <w:lang w:val="ru-RU"/>
        </w:rPr>
      </w:pPr>
      <w:r w:rsidRPr="00EE3CC7">
        <w:rPr>
          <w:color w:val="00B050"/>
          <w:lang w:val="ru-RU"/>
        </w:rPr>
        <w:t>БАБКА</w:t>
      </w:r>
    </w:p>
    <w:p w14:paraId="4A594AEF" w14:textId="6FA8BF2F" w:rsidR="00EE3CC7" w:rsidRPr="00EE3CC7" w:rsidRDefault="00EE3CC7" w:rsidP="00EE3CC7">
      <w:pPr>
        <w:pStyle w:val="ab"/>
        <w:rPr>
          <w:color w:val="00B050"/>
        </w:rPr>
      </w:pPr>
      <w:r w:rsidRPr="00EE3CC7">
        <w:rPr>
          <w:color w:val="00B050"/>
        </w:rPr>
        <w:t>Да вы что?</w:t>
      </w:r>
    </w:p>
    <w:p w14:paraId="2826D253" w14:textId="4AAA6CA8" w:rsidR="00496D57" w:rsidRDefault="00496D57" w:rsidP="00496D57">
      <w:pPr>
        <w:pStyle w:val="a7"/>
        <w:rPr>
          <w:strike/>
          <w:color w:val="A6A6A6" w:themeColor="background1" w:themeShade="A6"/>
        </w:rPr>
      </w:pPr>
      <w:r w:rsidRPr="00EE3CC7">
        <w:rPr>
          <w:strike/>
          <w:color w:val="A6A6A6" w:themeColor="background1" w:themeShade="A6"/>
        </w:rPr>
        <w:t>Смотрит в тележку, в ней лежит мыло в красной упаковке показывает его как удостоверение. Дед и Бабка щурятся, Бабка ищет очки, Фил убирает мыло в карман.</w:t>
      </w:r>
    </w:p>
    <w:p w14:paraId="07173C6E" w14:textId="484C673C" w:rsidR="00EE3CC7" w:rsidRPr="00EE3CC7" w:rsidRDefault="00EE3CC7" w:rsidP="00EE3CC7">
      <w:pPr>
        <w:pStyle w:val="a7"/>
        <w:rPr>
          <w:color w:val="00B050"/>
          <w:lang w:val="ru-RU"/>
        </w:rPr>
      </w:pPr>
      <w:r w:rsidRPr="00EE3CC7">
        <w:rPr>
          <w:color w:val="00B050"/>
          <w:lang w:val="ru-RU"/>
        </w:rPr>
        <w:t xml:space="preserve">Фил </w:t>
      </w:r>
      <w:r w:rsidRPr="00EE3CC7">
        <w:rPr>
          <w:color w:val="00B050"/>
        </w:rPr>
        <w:t xml:space="preserve">поднимает Чака, заламывая </w:t>
      </w:r>
      <w:r w:rsidRPr="00EE3CC7">
        <w:rPr>
          <w:color w:val="00B050"/>
          <w:lang w:val="ru-RU"/>
        </w:rPr>
        <w:t xml:space="preserve">ему </w:t>
      </w:r>
      <w:r w:rsidRPr="00EE3CC7">
        <w:rPr>
          <w:color w:val="00B050"/>
        </w:rPr>
        <w:t>руки назад</w:t>
      </w:r>
      <w:r w:rsidRPr="00EE3CC7">
        <w:rPr>
          <w:color w:val="00B050"/>
          <w:lang w:val="ru-RU"/>
        </w:rPr>
        <w:t>.</w:t>
      </w:r>
    </w:p>
    <w:p w14:paraId="745F7D83" w14:textId="77777777" w:rsidR="00496D57" w:rsidRDefault="00496D57" w:rsidP="00087DDC">
      <w:pPr>
        <w:pStyle w:val="a9"/>
      </w:pPr>
      <w:r>
        <w:t>ФИЛ</w:t>
      </w:r>
    </w:p>
    <w:p w14:paraId="0E5EEFBF" w14:textId="2AD33D33" w:rsidR="00496D57" w:rsidRDefault="00496D57" w:rsidP="00087DDC">
      <w:pPr>
        <w:pStyle w:val="ab"/>
      </w:pPr>
      <w:r w:rsidRPr="00EE3CC7">
        <w:rPr>
          <w:strike/>
          <w:color w:val="A6A6A6" w:themeColor="background1" w:themeShade="A6"/>
        </w:rPr>
        <w:t xml:space="preserve">Я </w:t>
      </w:r>
      <w:r w:rsidR="00EE3CC7">
        <w:rPr>
          <w:lang w:val="ru-RU"/>
        </w:rPr>
        <w:t xml:space="preserve">Да. </w:t>
      </w:r>
      <w:r w:rsidR="00EE3CC7" w:rsidRPr="00EE3CC7">
        <w:rPr>
          <w:color w:val="00B050"/>
          <w:lang w:val="ru-RU"/>
        </w:rPr>
        <w:t>З</w:t>
      </w:r>
      <w:r w:rsidRPr="00EE3CC7">
        <w:rPr>
          <w:color w:val="00B050"/>
        </w:rPr>
        <w:t>аб</w:t>
      </w:r>
      <w:r w:rsidR="00EE3CC7" w:rsidRPr="00EE3CC7">
        <w:rPr>
          <w:color w:val="00B050"/>
          <w:lang w:val="ru-RU"/>
        </w:rPr>
        <w:t>ираю</w:t>
      </w:r>
      <w:r w:rsidRPr="00EE3CC7">
        <w:rPr>
          <w:color w:val="00B050"/>
        </w:rPr>
        <w:t xml:space="preserve"> </w:t>
      </w:r>
      <w:r>
        <w:t>его в отделение. Вам выражаю благодарность! В суд вызовем повесткой. Возможно, даже грамоту дадут за бдительность.</w:t>
      </w:r>
    </w:p>
    <w:p w14:paraId="6B202E41" w14:textId="77777777" w:rsidR="00496D57" w:rsidRDefault="00496D57" w:rsidP="00087DDC">
      <w:pPr>
        <w:pStyle w:val="a9"/>
      </w:pPr>
      <w:r>
        <w:t>БАБКА</w:t>
      </w:r>
    </w:p>
    <w:p w14:paraId="4C9B5279" w14:textId="77777777" w:rsidR="00496D57" w:rsidRDefault="00496D57" w:rsidP="00087DDC">
      <w:pPr>
        <w:pStyle w:val="ab"/>
      </w:pPr>
      <w:r>
        <w:t>Лучше деньгами!</w:t>
      </w:r>
    </w:p>
    <w:p w14:paraId="7DB7C44B" w14:textId="77777777" w:rsidR="00496D57" w:rsidRDefault="00496D57" w:rsidP="00087DDC">
      <w:pPr>
        <w:pStyle w:val="a9"/>
      </w:pPr>
      <w:r>
        <w:t>ФИЛ</w:t>
      </w:r>
    </w:p>
    <w:p w14:paraId="0DF2775F" w14:textId="77777777" w:rsidR="00496D57" w:rsidRDefault="00496D57" w:rsidP="00087DDC">
      <w:pPr>
        <w:pStyle w:val="ab"/>
      </w:pPr>
      <w:r>
        <w:t>Я передам ваши пожелания руководству.</w:t>
      </w:r>
    </w:p>
    <w:p w14:paraId="29DA3062" w14:textId="77777777" w:rsidR="00496D57" w:rsidRDefault="00496D57" w:rsidP="00496D57">
      <w:pPr>
        <w:pStyle w:val="a7"/>
      </w:pPr>
      <w:r>
        <w:t>Фил под руки хватает Чака и выводит из супермаркета, пока Дед с Бабкой не опомнились.</w:t>
      </w:r>
    </w:p>
    <w:p w14:paraId="327EF446" w14:textId="77777777" w:rsidR="00280409" w:rsidRDefault="00280409" w:rsidP="0018596B">
      <w:pPr>
        <w:pStyle w:val="a6"/>
      </w:pPr>
      <w:r>
        <w:t>10-5.</w:t>
      </w:r>
      <w:r>
        <w:tab/>
      </w:r>
      <w:r w:rsidR="00496D57">
        <w:t xml:space="preserve">ИНТ. ОФИС ИНВЕСТДОМАСТРОЙ </w:t>
      </w:r>
      <w:r w:rsidR="00FA57C5">
        <w:t>(</w:t>
      </w:r>
      <w:r w:rsidR="00FA57C5" w:rsidRPr="00FA57C5">
        <w:rPr>
          <w:caps w:val="0"/>
        </w:rPr>
        <w:t>кабинет Олеси</w:t>
      </w:r>
      <w:r w:rsidR="00FA57C5">
        <w:t xml:space="preserve">) </w:t>
      </w:r>
      <w:r>
        <w:t>–</w:t>
      </w:r>
      <w:r w:rsidR="00496D57">
        <w:t xml:space="preserve"> ДЕНЬ</w:t>
      </w:r>
    </w:p>
    <w:p w14:paraId="4B6DDEA5" w14:textId="77777777" w:rsidR="00496D57" w:rsidRDefault="00496D57" w:rsidP="00005767">
      <w:pPr>
        <w:pStyle w:val="a7"/>
        <w:keepNext/>
        <w:keepLines/>
      </w:pPr>
      <w:r>
        <w:t>Петя заходит к Олесе в кабинет с планшетом. Олеся держит телефон возле уха.</w:t>
      </w:r>
    </w:p>
    <w:p w14:paraId="51034924" w14:textId="77777777" w:rsidR="00496D57" w:rsidRPr="00280409" w:rsidRDefault="00280409" w:rsidP="00280409">
      <w:pPr>
        <w:pStyle w:val="a9"/>
      </w:pPr>
      <w:r>
        <w:t>ПЁТР</w:t>
      </w:r>
    </w:p>
    <w:p w14:paraId="0619C4D2" w14:textId="77777777" w:rsidR="00496D57" w:rsidRDefault="00496D57" w:rsidP="00280409">
      <w:pPr>
        <w:pStyle w:val="ab"/>
      </w:pPr>
      <w:r>
        <w:t>Олесь, тут дизайнеры баннеры скинули, как тебе?</w:t>
      </w:r>
    </w:p>
    <w:p w14:paraId="25A05E7E" w14:textId="77777777" w:rsidR="00496D57" w:rsidRDefault="00496D57" w:rsidP="00496D57">
      <w:pPr>
        <w:pStyle w:val="a7"/>
      </w:pPr>
      <w:r>
        <w:t xml:space="preserve">Петя показывает картинку на планшете с надписью «ИнвестДомаСтрой» сбоку стоит солидный мужчина в рубашке и каске показывает большой палец вверх и по центру лозунг: "Ты инвестируешь </w:t>
      </w:r>
      <w:r w:rsidR="00280409">
        <w:t>–</w:t>
      </w:r>
      <w:r>
        <w:t xml:space="preserve"> мы строим!". Олеся показывает Пете пальцем мол «погоди».</w:t>
      </w:r>
    </w:p>
    <w:p w14:paraId="1455D614" w14:textId="77777777" w:rsidR="00496D57" w:rsidRDefault="00496D57" w:rsidP="00280409">
      <w:pPr>
        <w:pStyle w:val="a9"/>
      </w:pPr>
      <w:r>
        <w:t>ОЛЕСЯ</w:t>
      </w:r>
    </w:p>
    <w:p w14:paraId="3C0269A0" w14:textId="77777777" w:rsidR="00496D57" w:rsidRDefault="00496D57" w:rsidP="00280409">
      <w:pPr>
        <w:pStyle w:val="ab"/>
      </w:pPr>
      <w:r>
        <w:t>…</w:t>
      </w:r>
      <w:r w:rsidR="00280409">
        <w:rPr>
          <w:lang w:val="ru-RU"/>
        </w:rPr>
        <w:t xml:space="preserve"> </w:t>
      </w:r>
      <w:r>
        <w:t xml:space="preserve">Хорошо, в </w:t>
      </w:r>
      <w:r w:rsidR="00280409">
        <w:rPr>
          <w:lang w:val="ru-RU"/>
        </w:rPr>
        <w:t>двадцать ноль-ноль</w:t>
      </w:r>
      <w:r>
        <w:t>. До встречи!</w:t>
      </w:r>
    </w:p>
    <w:p w14:paraId="439AE6FB" w14:textId="77777777" w:rsidR="00496D57" w:rsidRDefault="00496D57" w:rsidP="00496D57">
      <w:pPr>
        <w:pStyle w:val="a7"/>
      </w:pPr>
      <w:r>
        <w:t>Петя подозрительно слушает. Олеся сбрасывает.</w:t>
      </w:r>
    </w:p>
    <w:p w14:paraId="289C0C71" w14:textId="77777777" w:rsidR="00496D57" w:rsidRPr="00280409" w:rsidRDefault="00280409" w:rsidP="00280409">
      <w:pPr>
        <w:pStyle w:val="a9"/>
      </w:pPr>
      <w:r>
        <w:t>ПЁТР</w:t>
      </w:r>
    </w:p>
    <w:p w14:paraId="05961C0D" w14:textId="77777777" w:rsidR="00496D57" w:rsidRDefault="00496D57" w:rsidP="00280409">
      <w:pPr>
        <w:pStyle w:val="ab"/>
      </w:pPr>
      <w:r>
        <w:t>А что за столик ты заказала? Мы куда-то идём?</w:t>
      </w:r>
    </w:p>
    <w:p w14:paraId="6ABEDFC2" w14:textId="77777777" w:rsidR="00496D57" w:rsidRDefault="00496D57" w:rsidP="00280409">
      <w:pPr>
        <w:pStyle w:val="a9"/>
      </w:pPr>
      <w:r>
        <w:t>ОЛЕСЯ</w:t>
      </w:r>
    </w:p>
    <w:p w14:paraId="379B08CB" w14:textId="77777777" w:rsidR="00280409" w:rsidRDefault="00496D57" w:rsidP="00280409">
      <w:pPr>
        <w:pStyle w:val="ae"/>
      </w:pPr>
      <w:r>
        <w:t>(усмехнулась)</w:t>
      </w:r>
    </w:p>
    <w:p w14:paraId="51AD1C20" w14:textId="77777777" w:rsidR="00496D57" w:rsidRDefault="00496D57" w:rsidP="00280409">
      <w:pPr>
        <w:pStyle w:val="ab"/>
      </w:pPr>
      <w:r>
        <w:t>Мы куда-то идём… Но не с тобой…</w:t>
      </w:r>
    </w:p>
    <w:p w14:paraId="791CE34B" w14:textId="0C29B5E8" w:rsidR="00496D57" w:rsidRDefault="00496D57" w:rsidP="00496D57">
      <w:pPr>
        <w:pStyle w:val="a7"/>
      </w:pPr>
      <w:r>
        <w:t>Петя обиженно опускает голову, смотрит на планшет</w:t>
      </w:r>
      <w:r w:rsidR="00005767">
        <w:rPr>
          <w:lang w:val="ru-RU"/>
        </w:rPr>
        <w:t>,</w:t>
      </w:r>
      <w:r w:rsidR="00280409">
        <w:rPr>
          <w:lang w:val="ru-RU"/>
        </w:rPr>
        <w:t xml:space="preserve"> </w:t>
      </w:r>
      <w:r>
        <w:t>там</w:t>
      </w:r>
      <w:r w:rsidR="00F64DC8">
        <w:rPr>
          <w:lang w:val="ru-RU"/>
        </w:rPr>
        <w:t>,</w:t>
      </w:r>
      <w:r w:rsidR="00005767">
        <w:rPr>
          <w:lang w:val="ru-RU"/>
        </w:rPr>
        <w:t xml:space="preserve"> </w:t>
      </w:r>
      <w:r>
        <w:t xml:space="preserve">вместо солидного мужчины, смеющийся Чак в каске и показывающий средний палец и по центру лозунг "Ты идёшь в жопу, а мы </w:t>
      </w:r>
      <w:r w:rsidR="00280409">
        <w:t>–</w:t>
      </w:r>
      <w:r>
        <w:t xml:space="preserve"> ужинать!".</w:t>
      </w:r>
    </w:p>
    <w:p w14:paraId="6448B51F" w14:textId="77777777" w:rsidR="00496D57" w:rsidRDefault="00496D57" w:rsidP="00280409">
      <w:pPr>
        <w:pStyle w:val="a9"/>
      </w:pPr>
      <w:r>
        <w:t>ОЛЕСЯ</w:t>
      </w:r>
    </w:p>
    <w:p w14:paraId="54595049" w14:textId="77777777" w:rsidR="00496D57" w:rsidRDefault="00496D57" w:rsidP="00280409">
      <w:pPr>
        <w:pStyle w:val="ab"/>
      </w:pPr>
      <w:r>
        <w:t>Так ты чего хотел?</w:t>
      </w:r>
    </w:p>
    <w:p w14:paraId="0169DB30" w14:textId="77777777" w:rsidR="00496D57" w:rsidRDefault="00496D57" w:rsidP="00280409">
      <w:pPr>
        <w:pStyle w:val="a9"/>
      </w:pPr>
      <w:r>
        <w:t>ПЕТЯ</w:t>
      </w:r>
    </w:p>
    <w:p w14:paraId="550A6BAC" w14:textId="77777777" w:rsidR="00496D57" w:rsidRDefault="00496D57" w:rsidP="00280409">
      <w:pPr>
        <w:pStyle w:val="ab"/>
      </w:pPr>
      <w:r>
        <w:t>Приятного аппетита пожелать…</w:t>
      </w:r>
    </w:p>
    <w:p w14:paraId="0BD177E9" w14:textId="77777777" w:rsidR="00496D57" w:rsidRDefault="00280409" w:rsidP="00496D57">
      <w:pPr>
        <w:pStyle w:val="a7"/>
      </w:pPr>
      <w:r>
        <w:t>Разозлённый</w:t>
      </w:r>
      <w:r w:rsidR="00496D57">
        <w:t xml:space="preserve"> Петя выходит из кабинета. Набирает на телефоне номер.</w:t>
      </w:r>
    </w:p>
    <w:p w14:paraId="7DF1DD17" w14:textId="77777777" w:rsidR="00496D57" w:rsidRDefault="00496D57" w:rsidP="00280409">
      <w:pPr>
        <w:pStyle w:val="a9"/>
      </w:pPr>
      <w:r>
        <w:t>ПЕТЯ</w:t>
      </w:r>
    </w:p>
    <w:p w14:paraId="42BBA514" w14:textId="77777777" w:rsidR="00496D57" w:rsidRDefault="00496D57" w:rsidP="00280409">
      <w:pPr>
        <w:pStyle w:val="ab"/>
      </w:pPr>
      <w:r>
        <w:t>Алло, Степан Викторович. Это Пётр, помните, я вам обещал помочь поймать преступника? Я, кажется, знаю, где он будет сегодня вечером…</w:t>
      </w:r>
    </w:p>
    <w:p w14:paraId="33B8D57F" w14:textId="77777777" w:rsidR="00496D57" w:rsidRDefault="00280409" w:rsidP="00280409">
      <w:pPr>
        <w:pStyle w:val="a6"/>
      </w:pPr>
      <w:r>
        <w:t>10-6.</w:t>
      </w:r>
      <w:r>
        <w:tab/>
      </w:r>
      <w:r w:rsidR="00496D57">
        <w:t xml:space="preserve">ИНТ. ДАЧА МАССЫ </w:t>
      </w:r>
      <w:r>
        <w:t>–</w:t>
      </w:r>
      <w:r w:rsidR="00496D57">
        <w:t xml:space="preserve"> ДЕНЬ</w:t>
      </w:r>
    </w:p>
    <w:p w14:paraId="54E32BD2" w14:textId="2946C5A0" w:rsidR="00496D57" w:rsidRDefault="00496D57" w:rsidP="00005767">
      <w:pPr>
        <w:pStyle w:val="a7"/>
        <w:keepNext/>
        <w:keepLines/>
      </w:pPr>
      <w:r>
        <w:t xml:space="preserve">На старом магнитофоне играет </w:t>
      </w:r>
      <w:r w:rsidR="002F6863">
        <w:rPr>
          <w:lang w:val="ru-RU"/>
        </w:rPr>
        <w:t>музыка 90-х</w:t>
      </w:r>
      <w:r>
        <w:t xml:space="preserve">. Чак лежит на диване побитый, с заклеенной бровью, фингалом и опухшей губой, с замороженной курицей на лбу. Фил строчит </w:t>
      </w:r>
      <w:r w:rsidR="00005767">
        <w:rPr>
          <w:lang w:val="ru-RU"/>
        </w:rPr>
        <w:t>СМС</w:t>
      </w:r>
      <w:proofErr w:type="spellStart"/>
      <w:r>
        <w:t>ки</w:t>
      </w:r>
      <w:proofErr w:type="spellEnd"/>
      <w:r>
        <w:t>: «Даша, возьми трубку!», «Мы не договорили», она не отвечает. На столе Стэлла нелепо танцует стриптиз, Вжик и Масса наигранно улыбаются. Стэлла спрыгивает со стола.</w:t>
      </w:r>
    </w:p>
    <w:p w14:paraId="2A150A75" w14:textId="77777777" w:rsidR="00496D57" w:rsidRDefault="00496D57" w:rsidP="00005767">
      <w:pPr>
        <w:pStyle w:val="a9"/>
      </w:pPr>
      <w:r>
        <w:t>СТЭЛЛА</w:t>
      </w:r>
    </w:p>
    <w:p w14:paraId="043EE4F4" w14:textId="77777777" w:rsidR="00496D57" w:rsidRDefault="00496D57" w:rsidP="00005767">
      <w:pPr>
        <w:pStyle w:val="ab"/>
      </w:pPr>
      <w:r>
        <w:t>Ну как?</w:t>
      </w:r>
    </w:p>
    <w:p w14:paraId="7BE20BD3" w14:textId="77777777" w:rsidR="00496D57" w:rsidRDefault="00496D57" w:rsidP="00496D57">
      <w:pPr>
        <w:pStyle w:val="a7"/>
      </w:pPr>
      <w:r>
        <w:t>Вжик протягивает ей 100 баксов. Стэлла радостно выхватывает.</w:t>
      </w:r>
    </w:p>
    <w:p w14:paraId="29EC9DC8" w14:textId="77777777" w:rsidR="00496D57" w:rsidRPr="00534059" w:rsidRDefault="00496D57" w:rsidP="00005767">
      <w:pPr>
        <w:pStyle w:val="a9"/>
        <w:rPr>
          <w:strike/>
          <w:color w:val="A6A6A6" w:themeColor="background1" w:themeShade="A6"/>
        </w:rPr>
      </w:pPr>
      <w:r w:rsidRPr="00534059">
        <w:rPr>
          <w:strike/>
          <w:color w:val="A6A6A6" w:themeColor="background1" w:themeShade="A6"/>
        </w:rPr>
        <w:t>ВЖИК</w:t>
      </w:r>
    </w:p>
    <w:p w14:paraId="756DCC82" w14:textId="77777777" w:rsidR="00496D57" w:rsidRPr="00534059" w:rsidRDefault="00496D57" w:rsidP="00005767">
      <w:pPr>
        <w:pStyle w:val="ab"/>
        <w:rPr>
          <w:strike/>
          <w:color w:val="A6A6A6" w:themeColor="background1" w:themeShade="A6"/>
        </w:rPr>
      </w:pPr>
      <w:r w:rsidRPr="00534059">
        <w:rPr>
          <w:strike/>
          <w:color w:val="A6A6A6" w:themeColor="background1" w:themeShade="A6"/>
        </w:rPr>
        <w:t xml:space="preserve">Спать с друзьями </w:t>
      </w:r>
      <w:r w:rsidR="00005767" w:rsidRPr="00534059">
        <w:rPr>
          <w:strike/>
          <w:color w:val="A6A6A6" w:themeColor="background1" w:themeShade="A6"/>
        </w:rPr>
        <w:t>–</w:t>
      </w:r>
      <w:r w:rsidRPr="00534059">
        <w:rPr>
          <w:strike/>
          <w:color w:val="A6A6A6" w:themeColor="background1" w:themeShade="A6"/>
        </w:rPr>
        <w:t xml:space="preserve"> она не спит, зато бакинские </w:t>
      </w:r>
      <w:r w:rsidR="00005767" w:rsidRPr="00534059">
        <w:rPr>
          <w:strike/>
          <w:color w:val="A6A6A6" w:themeColor="background1" w:themeShade="A6"/>
        </w:rPr>
        <w:t>ещё</w:t>
      </w:r>
      <w:r w:rsidRPr="00534059">
        <w:rPr>
          <w:strike/>
          <w:color w:val="A6A6A6" w:themeColor="background1" w:themeShade="A6"/>
        </w:rPr>
        <w:t xml:space="preserve"> как берёт!</w:t>
      </w:r>
    </w:p>
    <w:p w14:paraId="104B82AD" w14:textId="6435131B" w:rsidR="00496D57" w:rsidRDefault="00496D57" w:rsidP="00005767">
      <w:pPr>
        <w:pStyle w:val="a9"/>
      </w:pPr>
      <w:r>
        <w:t>СТЭЛЛА</w:t>
      </w:r>
    </w:p>
    <w:p w14:paraId="632AECA4" w14:textId="2FFFA7C2" w:rsidR="00534059" w:rsidRPr="00534059" w:rsidRDefault="00534059" w:rsidP="00534059">
      <w:pPr>
        <w:pStyle w:val="ae"/>
        <w:rPr>
          <w:color w:val="00B050"/>
        </w:rPr>
      </w:pPr>
      <w:r w:rsidRPr="00534059">
        <w:rPr>
          <w:color w:val="00B050"/>
        </w:rPr>
        <w:t>(прячет деньги в лифчик)</w:t>
      </w:r>
    </w:p>
    <w:p w14:paraId="3BE0EC9B" w14:textId="120F73F6" w:rsidR="00496D57" w:rsidRDefault="00496D57" w:rsidP="00005767">
      <w:pPr>
        <w:pStyle w:val="ab"/>
      </w:pPr>
      <w:r w:rsidRPr="00534059">
        <w:rPr>
          <w:strike/>
          <w:color w:val="A6A6A6" w:themeColor="background1" w:themeShade="A6"/>
        </w:rPr>
        <w:t>Это же за работу! Так что?</w:t>
      </w:r>
      <w:r w:rsidRPr="00534059">
        <w:rPr>
          <w:color w:val="A6A6A6" w:themeColor="background1" w:themeShade="A6"/>
        </w:rPr>
        <w:t xml:space="preserve"> </w:t>
      </w:r>
      <w:r>
        <w:t>Прямо хорошо получилось</w:t>
      </w:r>
      <w:r w:rsidR="00534059">
        <w:rPr>
          <w:lang w:val="ru-RU"/>
        </w:rPr>
        <w:t xml:space="preserve">, </w:t>
      </w:r>
      <w:r w:rsidR="00534059" w:rsidRPr="00534059">
        <w:rPr>
          <w:color w:val="00B050"/>
          <w:lang w:val="ru-RU"/>
        </w:rPr>
        <w:t>да</w:t>
      </w:r>
      <w:r>
        <w:t>?</w:t>
      </w:r>
    </w:p>
    <w:p w14:paraId="3EE1D445" w14:textId="77777777" w:rsidR="00496D57" w:rsidRDefault="00496D57" w:rsidP="00005767">
      <w:pPr>
        <w:pStyle w:val="a9"/>
      </w:pPr>
      <w:r>
        <w:t>ЧАК</w:t>
      </w:r>
    </w:p>
    <w:p w14:paraId="78992C5C" w14:textId="77777777" w:rsidR="00496D57" w:rsidRDefault="00496D57" w:rsidP="00005767">
      <w:pPr>
        <w:pStyle w:val="ab"/>
      </w:pPr>
      <w:r w:rsidRPr="00534059">
        <w:rPr>
          <w:strike/>
          <w:color w:val="A6A6A6" w:themeColor="background1" w:themeShade="A6"/>
        </w:rPr>
        <w:t>Честно?</w:t>
      </w:r>
      <w:r w:rsidRPr="00534059">
        <w:rPr>
          <w:color w:val="A6A6A6" w:themeColor="background1" w:themeShade="A6"/>
        </w:rPr>
        <w:t xml:space="preserve"> </w:t>
      </w:r>
      <w:r>
        <w:t>Это за то, чтобы ты больше не танцевала.</w:t>
      </w:r>
    </w:p>
    <w:p w14:paraId="2747C8B3" w14:textId="77777777" w:rsidR="00496D57" w:rsidRDefault="00496D57" w:rsidP="00005767">
      <w:pPr>
        <w:pStyle w:val="a9"/>
      </w:pPr>
      <w:r>
        <w:t>СТЭЛЛА</w:t>
      </w:r>
    </w:p>
    <w:p w14:paraId="07EB3780" w14:textId="77777777" w:rsidR="00496D57" w:rsidRDefault="00496D57" w:rsidP="00005767">
      <w:pPr>
        <w:pStyle w:val="ab"/>
      </w:pPr>
      <w:r>
        <w:t>Может, под другую песню? Недавно слышала… «Он уехал вдаль на ночной электричке»…</w:t>
      </w:r>
    </w:p>
    <w:p w14:paraId="65BCCD04" w14:textId="77777777" w:rsidR="00496D57" w:rsidRDefault="00496D57" w:rsidP="00005767">
      <w:pPr>
        <w:pStyle w:val="a9"/>
      </w:pPr>
      <w:r>
        <w:t>ЧАК</w:t>
      </w:r>
    </w:p>
    <w:p w14:paraId="1711F00B" w14:textId="77777777" w:rsidR="00496D57" w:rsidRPr="00005767" w:rsidRDefault="00496D57" w:rsidP="00005767">
      <w:pPr>
        <w:pStyle w:val="ab"/>
        <w:rPr>
          <w:lang w:val="ru-RU"/>
        </w:rPr>
      </w:pPr>
      <w:r>
        <w:t>Цыц! Меня и так после сотрясения тошнит, ещё ты</w:t>
      </w:r>
      <w:r w:rsidR="00005767">
        <w:rPr>
          <w:lang w:val="ru-RU"/>
        </w:rPr>
        <w:t xml:space="preserve"> –</w:t>
      </w:r>
      <w:r>
        <w:t xml:space="preserve"> то в конвульсиях дёргаешься, то воешь тут!</w:t>
      </w:r>
    </w:p>
    <w:p w14:paraId="26328474" w14:textId="77777777" w:rsidR="00496D57" w:rsidRDefault="00496D57" w:rsidP="00005767">
      <w:pPr>
        <w:pStyle w:val="a9"/>
      </w:pPr>
      <w:r>
        <w:t>СТЭЛЛА</w:t>
      </w:r>
    </w:p>
    <w:p w14:paraId="7B10214A" w14:textId="7823E928" w:rsidR="00496D57" w:rsidRDefault="00496D57" w:rsidP="00005767">
      <w:pPr>
        <w:pStyle w:val="ab"/>
      </w:pPr>
      <w:r w:rsidRPr="00534059">
        <w:rPr>
          <w:strike/>
          <w:color w:val="A6A6A6" w:themeColor="background1" w:themeShade="A6"/>
        </w:rPr>
        <w:t xml:space="preserve">Капец! Даже заработать не </w:t>
      </w:r>
      <w:r w:rsidR="00005767" w:rsidRPr="00534059">
        <w:rPr>
          <w:strike/>
          <w:color w:val="A6A6A6" w:themeColor="background1" w:themeShade="A6"/>
        </w:rPr>
        <w:t>даёшь</w:t>
      </w:r>
      <w:r w:rsidRPr="00534059">
        <w:rPr>
          <w:strike/>
          <w:color w:val="A6A6A6" w:themeColor="background1" w:themeShade="A6"/>
        </w:rPr>
        <w:t>!</w:t>
      </w:r>
      <w:r w:rsidRPr="00534059">
        <w:rPr>
          <w:color w:val="A6A6A6" w:themeColor="background1" w:themeShade="A6"/>
        </w:rPr>
        <w:t xml:space="preserve"> </w:t>
      </w:r>
      <w:r w:rsidR="00534059" w:rsidRPr="00534059">
        <w:rPr>
          <w:color w:val="00B050"/>
        </w:rPr>
        <w:t xml:space="preserve">Мне зарабатывать как-то надо, э? </w:t>
      </w:r>
      <w:r w:rsidR="00534059" w:rsidRPr="00534059">
        <w:rPr>
          <w:color w:val="00B050"/>
          <w:lang w:val="ru-RU"/>
        </w:rPr>
        <w:t xml:space="preserve"> </w:t>
      </w:r>
      <w:r>
        <w:t>Я уже задолбалась без дела сидеть!</w:t>
      </w:r>
    </w:p>
    <w:p w14:paraId="34DA1B34" w14:textId="77777777" w:rsidR="00496D57" w:rsidRDefault="00496D57" w:rsidP="00005767">
      <w:pPr>
        <w:pStyle w:val="a9"/>
      </w:pPr>
      <w:r>
        <w:t>ВЖИК</w:t>
      </w:r>
    </w:p>
    <w:p w14:paraId="2E527588" w14:textId="77777777" w:rsidR="00496D57" w:rsidRDefault="00496D57" w:rsidP="00005767">
      <w:pPr>
        <w:pStyle w:val="ab"/>
      </w:pPr>
      <w:r>
        <w:t>Слушай, а тебе принципиально телом зарабатывать?</w:t>
      </w:r>
    </w:p>
    <w:p w14:paraId="2C739B81" w14:textId="77777777" w:rsidR="00496D57" w:rsidRDefault="00496D57" w:rsidP="00005767">
      <w:pPr>
        <w:pStyle w:val="a9"/>
      </w:pPr>
      <w:r>
        <w:t>СТЭЛЛА</w:t>
      </w:r>
    </w:p>
    <w:p w14:paraId="6A216712" w14:textId="77777777" w:rsidR="00496D57" w:rsidRDefault="00496D57" w:rsidP="00005767">
      <w:pPr>
        <w:pStyle w:val="ab"/>
      </w:pPr>
      <w:r>
        <w:t>Да не в деньгах дело!</w:t>
      </w:r>
    </w:p>
    <w:p w14:paraId="1E7C1B1F" w14:textId="77777777" w:rsidR="00496D57" w:rsidRDefault="00496D57" w:rsidP="00005767">
      <w:pPr>
        <w:pStyle w:val="a9"/>
      </w:pPr>
      <w:r>
        <w:t>ВЖИК</w:t>
      </w:r>
    </w:p>
    <w:p w14:paraId="1A293839" w14:textId="77777777" w:rsidR="00496D57" w:rsidRDefault="00496D57" w:rsidP="00005767">
      <w:pPr>
        <w:pStyle w:val="ab"/>
      </w:pPr>
      <w:r>
        <w:t>А в процессе?</w:t>
      </w:r>
    </w:p>
    <w:p w14:paraId="3A5EB2E2" w14:textId="77777777" w:rsidR="00496D57" w:rsidRDefault="00496D57" w:rsidP="00005767">
      <w:pPr>
        <w:pStyle w:val="a9"/>
      </w:pPr>
      <w:r>
        <w:t>СТЭЛЛА</w:t>
      </w:r>
    </w:p>
    <w:p w14:paraId="5E014936" w14:textId="77777777" w:rsidR="00005767" w:rsidRDefault="00496D57" w:rsidP="00005767">
      <w:pPr>
        <w:pStyle w:val="ab"/>
        <w:keepNext/>
      </w:pPr>
      <w:r>
        <w:t>Ты не понимаешь…</w:t>
      </w:r>
    </w:p>
    <w:p w14:paraId="726296E6" w14:textId="77777777" w:rsidR="00005767" w:rsidRDefault="00496D57" w:rsidP="00005767">
      <w:pPr>
        <w:pStyle w:val="ae"/>
      </w:pPr>
      <w:r>
        <w:t>(мечтательно)</w:t>
      </w:r>
    </w:p>
    <w:p w14:paraId="4B43E02D" w14:textId="4483495A" w:rsidR="00496D57" w:rsidRPr="00534059" w:rsidRDefault="00496D57" w:rsidP="00005767">
      <w:pPr>
        <w:pStyle w:val="ab"/>
        <w:rPr>
          <w:strike/>
          <w:color w:val="A6A6A6" w:themeColor="background1" w:themeShade="A6"/>
          <w:lang w:val="ru-RU"/>
        </w:rPr>
      </w:pPr>
      <w:r>
        <w:t xml:space="preserve">Элитный алкоголь – ну там </w:t>
      </w:r>
      <w:r w:rsidR="00005767">
        <w:t>ликёр</w:t>
      </w:r>
      <w:r>
        <w:t xml:space="preserve"> «Амаретто», или спирт «Рояль», казино, гостиницы. Сама атмосфера… Богатые мэны, а ещё лучше иностранцы. Их разводить легче. </w:t>
      </w:r>
      <w:r w:rsidRPr="00534059">
        <w:rPr>
          <w:strike/>
          <w:color w:val="A6A6A6" w:themeColor="background1" w:themeShade="A6"/>
        </w:rPr>
        <w:t>Эх, вот она романтика!</w:t>
      </w:r>
      <w:r w:rsidR="00534059" w:rsidRPr="00534059">
        <w:rPr>
          <w:color w:val="A6A6A6" w:themeColor="background1" w:themeShade="A6"/>
          <w:lang w:val="ru-RU"/>
        </w:rPr>
        <w:t xml:space="preserve"> </w:t>
      </w:r>
      <w:r w:rsidR="00534059" w:rsidRPr="00534059">
        <w:rPr>
          <w:color w:val="00B050"/>
          <w:lang w:val="ru-RU"/>
        </w:rPr>
        <w:t>Вот за что я люблю свою профессию!</w:t>
      </w:r>
    </w:p>
    <w:p w14:paraId="05FC0A79" w14:textId="77777777" w:rsidR="00496D57" w:rsidRDefault="00496D57" w:rsidP="00005767">
      <w:pPr>
        <w:pStyle w:val="a9"/>
      </w:pPr>
      <w:r>
        <w:t>ВЖИК</w:t>
      </w:r>
    </w:p>
    <w:p w14:paraId="7CA66A95" w14:textId="77777777" w:rsidR="00534059" w:rsidRDefault="00496D57" w:rsidP="00534059">
      <w:pPr>
        <w:pStyle w:val="ab"/>
        <w:rPr>
          <w:color w:val="00B050"/>
          <w:lang w:val="ru-RU"/>
        </w:rPr>
      </w:pPr>
      <w:r w:rsidRPr="00534059">
        <w:rPr>
          <w:strike/>
          <w:color w:val="A6A6A6" w:themeColor="background1" w:themeShade="A6"/>
        </w:rPr>
        <w:t>Романтичная девушка! Казино не обещаем, а вот местечко по профессии мы с Массой для тебя знаем.</w:t>
      </w:r>
      <w:r w:rsidR="00534059" w:rsidRPr="00534059">
        <w:rPr>
          <w:color w:val="A6A6A6" w:themeColor="background1" w:themeShade="A6"/>
          <w:lang w:val="ru-RU"/>
        </w:rPr>
        <w:t xml:space="preserve"> </w:t>
      </w:r>
      <w:r w:rsidR="00534059" w:rsidRPr="00534059">
        <w:rPr>
          <w:color w:val="00B050"/>
          <w:lang w:val="ru-RU"/>
        </w:rPr>
        <w:t>Слуууушай.</w:t>
      </w:r>
    </w:p>
    <w:p w14:paraId="5CEC4487" w14:textId="0601D040" w:rsidR="00534059" w:rsidRPr="00534059" w:rsidRDefault="00534059" w:rsidP="00534059">
      <w:pPr>
        <w:pStyle w:val="ae"/>
        <w:rPr>
          <w:color w:val="00B050"/>
        </w:rPr>
      </w:pPr>
      <w:r w:rsidRPr="00534059">
        <w:rPr>
          <w:color w:val="00B050"/>
        </w:rPr>
        <w:t>(</w:t>
      </w:r>
      <w:r w:rsidRPr="00534059">
        <w:rPr>
          <w:color w:val="00B050"/>
        </w:rPr>
        <w:t>М</w:t>
      </w:r>
      <w:r w:rsidRPr="00534059">
        <w:rPr>
          <w:color w:val="00B050"/>
        </w:rPr>
        <w:t>ассе)</w:t>
      </w:r>
    </w:p>
    <w:p w14:paraId="312A7B8E" w14:textId="79725383" w:rsidR="00496D57" w:rsidRPr="00534059" w:rsidRDefault="00534059" w:rsidP="00534059">
      <w:pPr>
        <w:pStyle w:val="ab"/>
        <w:rPr>
          <w:color w:val="00B050"/>
          <w:lang w:val="ru-RU"/>
        </w:rPr>
      </w:pPr>
      <w:r w:rsidRPr="00534059">
        <w:rPr>
          <w:color w:val="00B050"/>
          <w:lang w:val="ru-RU"/>
        </w:rPr>
        <w:t>Есть же одно местечко для твоей профессии</w:t>
      </w:r>
      <w:r>
        <w:rPr>
          <w:color w:val="00B050"/>
          <w:lang w:val="ru-RU"/>
        </w:rPr>
        <w:t>…</w:t>
      </w:r>
    </w:p>
    <w:p w14:paraId="45D2C7E2" w14:textId="77777777" w:rsidR="00496D57" w:rsidRDefault="00496D57" w:rsidP="00005767">
      <w:pPr>
        <w:pStyle w:val="a9"/>
      </w:pPr>
      <w:r>
        <w:t>МАССА</w:t>
      </w:r>
    </w:p>
    <w:p w14:paraId="424B0603" w14:textId="77777777" w:rsidR="00496D57" w:rsidRDefault="00496D57" w:rsidP="00005767">
      <w:pPr>
        <w:pStyle w:val="ab"/>
      </w:pPr>
      <w:r>
        <w:t>Да, там классно, тебе понравится.</w:t>
      </w:r>
    </w:p>
    <w:p w14:paraId="533283EB" w14:textId="77777777" w:rsidR="00496D57" w:rsidRDefault="00496D57" w:rsidP="00005767">
      <w:pPr>
        <w:pStyle w:val="a9"/>
      </w:pPr>
      <w:r>
        <w:t>СТЭЛЛА</w:t>
      </w:r>
    </w:p>
    <w:p w14:paraId="53FBBE9D" w14:textId="77777777" w:rsidR="00005767" w:rsidRDefault="00496D57" w:rsidP="00005767">
      <w:pPr>
        <w:pStyle w:val="ae"/>
      </w:pPr>
      <w:r>
        <w:t>(</w:t>
      </w:r>
      <w:r w:rsidR="00005767">
        <w:t>р</w:t>
      </w:r>
      <w:r>
        <w:t>адостно)</w:t>
      </w:r>
    </w:p>
    <w:p w14:paraId="7BCC6A9E" w14:textId="77777777" w:rsidR="00496D57" w:rsidRDefault="00496D57" w:rsidP="00005767">
      <w:pPr>
        <w:pStyle w:val="ab"/>
      </w:pPr>
      <w:r>
        <w:t>Я согласна!!!</w:t>
      </w:r>
    </w:p>
    <w:p w14:paraId="6C232A94" w14:textId="77777777" w:rsidR="00496D57" w:rsidRDefault="00496D57" w:rsidP="00005767">
      <w:pPr>
        <w:pStyle w:val="a9"/>
      </w:pPr>
      <w:r>
        <w:t>ВЖИК</w:t>
      </w:r>
    </w:p>
    <w:p w14:paraId="1C256149" w14:textId="77777777" w:rsidR="00496D57" w:rsidRDefault="00496D57" w:rsidP="00005767">
      <w:pPr>
        <w:pStyle w:val="ab"/>
      </w:pPr>
      <w:r>
        <w:t>А ты нам чё за это?</w:t>
      </w:r>
    </w:p>
    <w:p w14:paraId="6111E830" w14:textId="77777777" w:rsidR="00496D57" w:rsidRDefault="00496D57" w:rsidP="00496D57">
      <w:pPr>
        <w:pStyle w:val="a7"/>
      </w:pPr>
      <w:r>
        <w:t>Стэлла показывает фигу.</w:t>
      </w:r>
    </w:p>
    <w:p w14:paraId="07055BE6" w14:textId="77777777" w:rsidR="00496D57" w:rsidRDefault="00496D57" w:rsidP="00005767">
      <w:pPr>
        <w:pStyle w:val="a9"/>
      </w:pPr>
      <w:r>
        <w:t>ВЖИК</w:t>
      </w:r>
    </w:p>
    <w:p w14:paraId="73A32D97" w14:textId="77777777" w:rsidR="00496D57" w:rsidRDefault="00496D57" w:rsidP="00005767">
      <w:pPr>
        <w:pStyle w:val="ab"/>
      </w:pPr>
      <w:r>
        <w:t xml:space="preserve">Ну попытка </w:t>
      </w:r>
      <w:r w:rsidR="00005767">
        <w:t>–</w:t>
      </w:r>
      <w:r>
        <w:t xml:space="preserve"> не пытка… Неблагодарная!</w:t>
      </w:r>
    </w:p>
    <w:p w14:paraId="5618EC0C" w14:textId="0C03BE1C" w:rsidR="00496D57" w:rsidRDefault="00005767" w:rsidP="00005767">
      <w:pPr>
        <w:pStyle w:val="a6"/>
      </w:pPr>
      <w:r>
        <w:t>10-7.</w:t>
      </w:r>
      <w:r>
        <w:tab/>
      </w:r>
      <w:r w:rsidR="00496D57">
        <w:t xml:space="preserve">ИНТ. РЕСТОРАН </w:t>
      </w:r>
      <w:r w:rsidR="00FA57C5">
        <w:t>–</w:t>
      </w:r>
      <w:r w:rsidR="00496D57">
        <w:t xml:space="preserve"> </w:t>
      </w:r>
      <w:r w:rsidR="00534059" w:rsidRPr="00534059">
        <w:rPr>
          <w:color w:val="00B050"/>
        </w:rPr>
        <w:t>НОЧЬ</w:t>
      </w:r>
    </w:p>
    <w:p w14:paraId="15245B4F" w14:textId="77777777" w:rsidR="00496D57" w:rsidRDefault="00496D57" w:rsidP="00801922">
      <w:pPr>
        <w:pStyle w:val="a7"/>
        <w:keepNext/>
        <w:keepLines/>
      </w:pPr>
      <w:r>
        <w:t>Олеся сидит за столом с тремя подругами. Они весело хохочут. Олеся поднимает бокал.</w:t>
      </w:r>
    </w:p>
    <w:p w14:paraId="2ECF9C19" w14:textId="77777777" w:rsidR="00496D57" w:rsidRDefault="00496D57" w:rsidP="00FA57C5">
      <w:pPr>
        <w:pStyle w:val="a9"/>
      </w:pPr>
      <w:r>
        <w:t>ОЛЕСЯ</w:t>
      </w:r>
    </w:p>
    <w:p w14:paraId="6DA43FF9" w14:textId="77777777" w:rsidR="00496D57" w:rsidRDefault="00496D57" w:rsidP="00FA57C5">
      <w:pPr>
        <w:pStyle w:val="ab"/>
      </w:pPr>
      <w:r>
        <w:t>Девчонки, так здорово, что мы</w:t>
      </w:r>
      <w:r w:rsidR="00FA57C5">
        <w:rPr>
          <w:lang w:val="ru-RU"/>
        </w:rPr>
        <w:t>,</w:t>
      </w:r>
      <w:r>
        <w:t xml:space="preserve"> наконец</w:t>
      </w:r>
      <w:r w:rsidR="00FA57C5">
        <w:rPr>
          <w:lang w:val="ru-RU"/>
        </w:rPr>
        <w:t>,</w:t>
      </w:r>
      <w:r>
        <w:t xml:space="preserve"> собрались. Предлагаю выпить за то, чтобы мы чаще встречались, и нам никогда не было скучно…</w:t>
      </w:r>
    </w:p>
    <w:p w14:paraId="51372BF1" w14:textId="77777777" w:rsidR="00496D57" w:rsidRDefault="00496D57" w:rsidP="00496D57">
      <w:pPr>
        <w:pStyle w:val="a7"/>
      </w:pPr>
      <w:r>
        <w:t>В ресторан врывается ОМОН.</w:t>
      </w:r>
    </w:p>
    <w:p w14:paraId="4C9D9963" w14:textId="77777777" w:rsidR="00496D57" w:rsidRDefault="00496D57" w:rsidP="00FA57C5">
      <w:pPr>
        <w:pStyle w:val="a9"/>
      </w:pPr>
      <w:r>
        <w:t>ОМОНОВЕЦ 1</w:t>
      </w:r>
    </w:p>
    <w:p w14:paraId="551246D3" w14:textId="77777777" w:rsidR="00496D57" w:rsidRDefault="00496D57" w:rsidP="00FA57C5">
      <w:pPr>
        <w:pStyle w:val="ab"/>
      </w:pPr>
      <w:r>
        <w:t>Всем лежать!!!</w:t>
      </w:r>
    </w:p>
    <w:p w14:paraId="39340104" w14:textId="77777777" w:rsidR="00496D57" w:rsidRDefault="00496D57" w:rsidP="00496D57">
      <w:pPr>
        <w:pStyle w:val="a7"/>
      </w:pPr>
      <w:r>
        <w:t>Олеся и подруги ложатся на пол.</w:t>
      </w:r>
    </w:p>
    <w:p w14:paraId="1B17D3AB" w14:textId="77777777" w:rsidR="00496D57" w:rsidRPr="00FA57C5" w:rsidRDefault="00496D57" w:rsidP="00FA57C5">
      <w:pPr>
        <w:pStyle w:val="a9"/>
        <w:rPr>
          <w:lang w:val="ru-RU"/>
        </w:rPr>
      </w:pPr>
      <w:r>
        <w:t>ПОДРУГА ОЛЕСИ</w:t>
      </w:r>
      <w:r w:rsidR="00FA57C5">
        <w:rPr>
          <w:lang w:val="ru-RU"/>
        </w:rPr>
        <w:t xml:space="preserve"> 1</w:t>
      </w:r>
    </w:p>
    <w:p w14:paraId="7C1FF918" w14:textId="77777777" w:rsidR="00496D57" w:rsidRDefault="00496D57" w:rsidP="00FA57C5">
      <w:pPr>
        <w:pStyle w:val="ab"/>
      </w:pPr>
      <w:r>
        <w:t>Олеся, если это твоя работа, то мы вообще не скучали!</w:t>
      </w:r>
    </w:p>
    <w:p w14:paraId="71A413D6" w14:textId="77777777" w:rsidR="00496D57" w:rsidRDefault="00496D57" w:rsidP="00496D57">
      <w:pPr>
        <w:pStyle w:val="a7"/>
      </w:pPr>
      <w:r>
        <w:t xml:space="preserve">Вслед за </w:t>
      </w:r>
      <w:r w:rsidR="00FA57C5">
        <w:rPr>
          <w:lang w:val="ru-RU"/>
        </w:rPr>
        <w:t>ОМОН</w:t>
      </w:r>
      <w:r>
        <w:t>овцами входят Стёпа и Петя. Олеся в шоке смотрит на Петю.</w:t>
      </w:r>
    </w:p>
    <w:p w14:paraId="3E99FE57" w14:textId="77777777" w:rsidR="00496D57" w:rsidRPr="00FA57C5" w:rsidRDefault="00496D57" w:rsidP="00FA57C5">
      <w:pPr>
        <w:pStyle w:val="a9"/>
        <w:rPr>
          <w:lang w:val="ru-RU"/>
        </w:rPr>
      </w:pPr>
      <w:r>
        <w:t>П</w:t>
      </w:r>
      <w:r w:rsidR="00FA57C5">
        <w:rPr>
          <w:lang w:val="ru-RU"/>
        </w:rPr>
        <w:t>ЁТР</w:t>
      </w:r>
    </w:p>
    <w:p w14:paraId="34BF245A" w14:textId="61FB348C" w:rsidR="00FA57C5" w:rsidRDefault="00496D57" w:rsidP="00877044">
      <w:pPr>
        <w:pStyle w:val="ab"/>
        <w:keepNext/>
      </w:pPr>
      <w:r>
        <w:t>Ну чё</w:t>
      </w:r>
      <w:r w:rsidR="00F64DC8">
        <w:rPr>
          <w:lang w:val="ru-RU"/>
        </w:rPr>
        <w:t>,</w:t>
      </w:r>
      <w:r>
        <w:t xml:space="preserve"> добегался твой урка?!</w:t>
      </w:r>
    </w:p>
    <w:p w14:paraId="23E254E2" w14:textId="77777777" w:rsidR="00FA57C5" w:rsidRDefault="00FA57C5" w:rsidP="00FA57C5">
      <w:pPr>
        <w:pStyle w:val="ae"/>
      </w:pPr>
      <w:r>
        <w:t>(заглядывая под стол)</w:t>
      </w:r>
    </w:p>
    <w:p w14:paraId="3CDF20D1" w14:textId="77777777" w:rsidR="00FA57C5" w:rsidRDefault="00496D57" w:rsidP="00FA57C5">
      <w:pPr>
        <w:pStyle w:val="ab"/>
      </w:pPr>
      <w:r>
        <w:t>Так, а где он?!</w:t>
      </w:r>
    </w:p>
    <w:p w14:paraId="56FACD0A" w14:textId="77777777" w:rsidR="00496D57" w:rsidRDefault="00496D57" w:rsidP="00FA57C5">
      <w:pPr>
        <w:pStyle w:val="a7"/>
      </w:pPr>
      <w:r>
        <w:t xml:space="preserve">Прибегает </w:t>
      </w:r>
      <w:r w:rsidR="00FA57C5">
        <w:rPr>
          <w:lang w:val="ru-RU"/>
        </w:rPr>
        <w:t>ОМОНОВЕЦ 1</w:t>
      </w:r>
      <w:r>
        <w:t>.</w:t>
      </w:r>
    </w:p>
    <w:p w14:paraId="6E98CDAD" w14:textId="77777777" w:rsidR="00496D57" w:rsidRPr="00FA57C5" w:rsidRDefault="00496D57" w:rsidP="00FA57C5">
      <w:pPr>
        <w:pStyle w:val="a9"/>
        <w:rPr>
          <w:lang w:val="ru-RU"/>
        </w:rPr>
      </w:pPr>
      <w:r>
        <w:t xml:space="preserve">ОМОНОВЕЦ </w:t>
      </w:r>
      <w:r w:rsidR="00FA57C5">
        <w:rPr>
          <w:lang w:val="ru-RU"/>
        </w:rPr>
        <w:t>1</w:t>
      </w:r>
    </w:p>
    <w:p w14:paraId="771745E7" w14:textId="77777777" w:rsidR="00496D57" w:rsidRDefault="00496D57" w:rsidP="00FA57C5">
      <w:pPr>
        <w:pStyle w:val="ab"/>
      </w:pPr>
      <w:r>
        <w:t>Всё проверили. Подозреваемого нигде нет. Отбой тревоги.</w:t>
      </w:r>
    </w:p>
    <w:p w14:paraId="52E1AA06" w14:textId="77777777" w:rsidR="00496D57" w:rsidRPr="00FA57C5" w:rsidRDefault="00FA57C5" w:rsidP="00FA57C5">
      <w:pPr>
        <w:pStyle w:val="a9"/>
        <w:rPr>
          <w:lang w:val="ru-RU"/>
        </w:rPr>
      </w:pPr>
      <w:r>
        <w:rPr>
          <w:lang w:val="ru-RU"/>
        </w:rPr>
        <w:t>ПЁТР</w:t>
      </w:r>
    </w:p>
    <w:p w14:paraId="364492CE" w14:textId="77777777" w:rsidR="00496D57" w:rsidRDefault="00496D57" w:rsidP="00FA57C5">
      <w:pPr>
        <w:pStyle w:val="ab"/>
      </w:pPr>
      <w:r>
        <w:t>Погодите! Какой отбой?! Может, в засаде посидим часок?</w:t>
      </w:r>
    </w:p>
    <w:p w14:paraId="7FC0AE84" w14:textId="77777777" w:rsidR="00496D57" w:rsidRPr="00FA57C5" w:rsidRDefault="00496D57" w:rsidP="00FA57C5">
      <w:pPr>
        <w:pStyle w:val="a9"/>
        <w:rPr>
          <w:lang w:val="ru-RU"/>
        </w:rPr>
      </w:pPr>
      <w:r>
        <w:t xml:space="preserve">ОМОНОВЕЦ </w:t>
      </w:r>
      <w:r w:rsidR="00FA57C5">
        <w:rPr>
          <w:lang w:val="ru-RU"/>
        </w:rPr>
        <w:t>1</w:t>
      </w:r>
    </w:p>
    <w:p w14:paraId="1DF3FB50" w14:textId="7D1BC56F" w:rsidR="00496D57" w:rsidRDefault="00496D57" w:rsidP="00FA57C5">
      <w:pPr>
        <w:pStyle w:val="ab"/>
      </w:pPr>
      <w:r>
        <w:t>В туалет пойди посиди!</w:t>
      </w:r>
    </w:p>
    <w:p w14:paraId="33FCDB32" w14:textId="77777777" w:rsidR="00496D57" w:rsidRDefault="00496D57" w:rsidP="00496D57">
      <w:pPr>
        <w:pStyle w:val="a7"/>
      </w:pPr>
      <w:r>
        <w:t>Омоновцы уходят. Стёпа расстроено смотрит на Петю.</w:t>
      </w:r>
    </w:p>
    <w:p w14:paraId="0671CA4F" w14:textId="77777777" w:rsidR="00496D57" w:rsidRDefault="00496D57" w:rsidP="00FA57C5">
      <w:pPr>
        <w:pStyle w:val="a9"/>
      </w:pPr>
      <w:r>
        <w:t>СТЁПА</w:t>
      </w:r>
    </w:p>
    <w:p w14:paraId="566AF491" w14:textId="77777777" w:rsidR="00496D57" w:rsidRDefault="00496D57" w:rsidP="00FA57C5">
      <w:pPr>
        <w:pStyle w:val="ab"/>
      </w:pPr>
      <w:r>
        <w:t>По закону, ложные заявления в полицию влекут ответственность, Пётр Андреевич!  Простите, девушки, ради Бога. Ложный вызов, работа такая. Олеся Александровна, а с вами мы ещё обязательно встретимся.</w:t>
      </w:r>
    </w:p>
    <w:p w14:paraId="60353D89" w14:textId="77777777" w:rsidR="00496D57" w:rsidRDefault="00496D57" w:rsidP="00496D57">
      <w:pPr>
        <w:pStyle w:val="a7"/>
      </w:pPr>
      <w:r>
        <w:t>Стёпа уходит. Девушки встают, недоумевают. Олеся злобно смотрит на Петю.</w:t>
      </w:r>
    </w:p>
    <w:p w14:paraId="758688F5" w14:textId="77777777" w:rsidR="00496D57" w:rsidRPr="00FA57C5" w:rsidRDefault="00496D57" w:rsidP="00FA57C5">
      <w:pPr>
        <w:pStyle w:val="a9"/>
        <w:rPr>
          <w:lang w:val="ru-RU"/>
        </w:rPr>
      </w:pPr>
      <w:r>
        <w:t>П</w:t>
      </w:r>
      <w:r w:rsidR="00FA57C5">
        <w:rPr>
          <w:lang w:val="ru-RU"/>
        </w:rPr>
        <w:t>ЁТР</w:t>
      </w:r>
    </w:p>
    <w:p w14:paraId="45411730" w14:textId="77777777" w:rsidR="00496D57" w:rsidRDefault="00496D57" w:rsidP="00FA57C5">
      <w:pPr>
        <w:pStyle w:val="ab"/>
      </w:pPr>
      <w:r>
        <w:t>Ладно, Олесь, рад что ты в безопасности, я тогда тоже пойду…</w:t>
      </w:r>
    </w:p>
    <w:p w14:paraId="6D2373C3" w14:textId="77777777" w:rsidR="00496D57" w:rsidRDefault="00496D57" w:rsidP="00FA57C5">
      <w:pPr>
        <w:pStyle w:val="a9"/>
      </w:pPr>
      <w:r>
        <w:t>ОЛЕСЯ</w:t>
      </w:r>
    </w:p>
    <w:p w14:paraId="041CEC31" w14:textId="77777777" w:rsidR="00496D57" w:rsidRDefault="00496D57" w:rsidP="00FA57C5">
      <w:pPr>
        <w:pStyle w:val="ab"/>
      </w:pPr>
      <w:r>
        <w:t>Ага… Иди, иди! А на дорожку лови ладошку!</w:t>
      </w:r>
    </w:p>
    <w:p w14:paraId="649DBA16" w14:textId="77777777" w:rsidR="00496D57" w:rsidRDefault="00496D57" w:rsidP="00496D57">
      <w:pPr>
        <w:pStyle w:val="a7"/>
      </w:pPr>
      <w:r>
        <w:t>Даёт Пете пощёчину. Петя и е</w:t>
      </w:r>
      <w:r w:rsidR="00FA57C5">
        <w:rPr>
          <w:lang w:val="ru-RU"/>
        </w:rPr>
        <w:t>ё</w:t>
      </w:r>
      <w:r>
        <w:t xml:space="preserve"> подруги ошарашено смотрят на Олесю.</w:t>
      </w:r>
    </w:p>
    <w:p w14:paraId="11F8D73B" w14:textId="77777777" w:rsidR="00496D57" w:rsidRPr="00FA57C5" w:rsidRDefault="00FA57C5" w:rsidP="00FA57C5">
      <w:pPr>
        <w:pStyle w:val="a9"/>
        <w:rPr>
          <w:lang w:val="ru-RU"/>
        </w:rPr>
      </w:pPr>
      <w:r>
        <w:rPr>
          <w:lang w:val="ru-RU"/>
        </w:rPr>
        <w:t>ПЁТР</w:t>
      </w:r>
    </w:p>
    <w:p w14:paraId="1265A1DE" w14:textId="77777777" w:rsidR="00FA57C5" w:rsidRDefault="00496D57" w:rsidP="00FA57C5">
      <w:pPr>
        <w:pStyle w:val="ae"/>
      </w:pPr>
      <w:r>
        <w:t>(себе под нос)</w:t>
      </w:r>
    </w:p>
    <w:p w14:paraId="5FFF744C" w14:textId="77777777" w:rsidR="00496D57" w:rsidRDefault="00496D57" w:rsidP="00FA57C5">
      <w:pPr>
        <w:pStyle w:val="ab"/>
      </w:pPr>
      <w:r>
        <w:t>Понахваталась от своего уголовника…</w:t>
      </w:r>
    </w:p>
    <w:p w14:paraId="661D7FB8" w14:textId="76039B2B" w:rsidR="00496D57" w:rsidRDefault="00877044" w:rsidP="00877044">
      <w:pPr>
        <w:pStyle w:val="a6"/>
      </w:pPr>
      <w:r>
        <w:t>10-8.</w:t>
      </w:r>
      <w:r>
        <w:tab/>
        <w:t>ИНТ</w:t>
      </w:r>
      <w:r w:rsidR="00496D57">
        <w:t xml:space="preserve">. </w:t>
      </w:r>
      <w:r>
        <w:t>БОРДЕЛЬ</w:t>
      </w:r>
      <w:r w:rsidR="00496D57">
        <w:t xml:space="preserve"> </w:t>
      </w:r>
      <w:r>
        <w:t>(</w:t>
      </w:r>
      <w:r w:rsidRPr="00877044">
        <w:rPr>
          <w:caps w:val="0"/>
        </w:rPr>
        <w:t>лестничная площадка</w:t>
      </w:r>
      <w:r>
        <w:t>) –</w:t>
      </w:r>
      <w:r w:rsidR="00496D57">
        <w:t xml:space="preserve"> </w:t>
      </w:r>
      <w:r w:rsidR="00534059" w:rsidRPr="00534059">
        <w:rPr>
          <w:color w:val="00B050"/>
        </w:rPr>
        <w:t>НОЧЬ</w:t>
      </w:r>
    </w:p>
    <w:p w14:paraId="14B99634" w14:textId="77777777" w:rsidR="00496D57" w:rsidRDefault="00496D57" w:rsidP="00801922">
      <w:pPr>
        <w:pStyle w:val="a7"/>
        <w:keepNext/>
        <w:keepLines/>
      </w:pPr>
      <w:r>
        <w:t xml:space="preserve">Масса, Вжик, Стэлла </w:t>
      </w:r>
      <w:r w:rsidR="00877044">
        <w:t xml:space="preserve">стоят возле неприметной двери в </w:t>
      </w:r>
      <w:r w:rsidR="00877044">
        <w:rPr>
          <w:lang w:val="ru-RU"/>
        </w:rPr>
        <w:t>хрущёвке</w:t>
      </w:r>
      <w:r>
        <w:t>. Вжик звонит в дверь.</w:t>
      </w:r>
    </w:p>
    <w:p w14:paraId="2EC412FF" w14:textId="77777777" w:rsidR="00496D57" w:rsidRDefault="00496D57" w:rsidP="00877044">
      <w:pPr>
        <w:pStyle w:val="a9"/>
      </w:pPr>
      <w:r>
        <w:t>ВЖИК</w:t>
      </w:r>
    </w:p>
    <w:p w14:paraId="33198CC4" w14:textId="77777777" w:rsidR="00496D57" w:rsidRDefault="00496D57" w:rsidP="00877044">
      <w:pPr>
        <w:pStyle w:val="ab"/>
      </w:pPr>
      <w:r>
        <w:t>Резюме есть?</w:t>
      </w:r>
    </w:p>
    <w:p w14:paraId="763A03A8" w14:textId="77777777" w:rsidR="00496D57" w:rsidRDefault="00496D57" w:rsidP="00877044">
      <w:pPr>
        <w:pStyle w:val="a9"/>
      </w:pPr>
      <w:r>
        <w:t>СТЭЛЛА</w:t>
      </w:r>
    </w:p>
    <w:p w14:paraId="2AAB36AC" w14:textId="77777777" w:rsidR="00496D57" w:rsidRDefault="00496D57" w:rsidP="00877044">
      <w:pPr>
        <w:pStyle w:val="ab"/>
      </w:pPr>
      <w:r>
        <w:t>Презики? Есть упаковка.</w:t>
      </w:r>
    </w:p>
    <w:p w14:paraId="055D3B08" w14:textId="1B1845F2" w:rsidR="00496D57" w:rsidRDefault="00496D57" w:rsidP="00496D57">
      <w:pPr>
        <w:pStyle w:val="a7"/>
      </w:pPr>
      <w:r>
        <w:t>Дверь открывает М</w:t>
      </w:r>
      <w:r w:rsidR="00877044">
        <w:rPr>
          <w:lang w:val="ru-RU"/>
        </w:rPr>
        <w:t>амка</w:t>
      </w:r>
      <w:r>
        <w:t xml:space="preserve"> в халате.</w:t>
      </w:r>
    </w:p>
    <w:p w14:paraId="64AE4D83" w14:textId="77777777" w:rsidR="00496D57" w:rsidRDefault="00496D57" w:rsidP="00877044">
      <w:pPr>
        <w:pStyle w:val="a9"/>
      </w:pPr>
      <w:r>
        <w:t>МАМКА</w:t>
      </w:r>
    </w:p>
    <w:p w14:paraId="0DE08FDB" w14:textId="40ADA7F4" w:rsidR="00496D57" w:rsidRDefault="00496D57" w:rsidP="00877044">
      <w:pPr>
        <w:pStyle w:val="ab"/>
      </w:pPr>
      <w:r>
        <w:t xml:space="preserve">Оооо! Наши рекордсмены пришли! Девчонки до сих пор про ваши </w:t>
      </w:r>
      <w:r w:rsidR="00F64DC8">
        <w:rPr>
          <w:lang w:val="ru-RU"/>
        </w:rPr>
        <w:t>пять</w:t>
      </w:r>
      <w:r>
        <w:t xml:space="preserve"> минут байки травят.</w:t>
      </w:r>
    </w:p>
    <w:p w14:paraId="7AFB824C" w14:textId="4BF9E909" w:rsidR="00496D57" w:rsidRPr="00534059" w:rsidRDefault="00496D57" w:rsidP="00496D57">
      <w:pPr>
        <w:pStyle w:val="a7"/>
        <w:rPr>
          <w:strike/>
          <w:color w:val="A6A6A6" w:themeColor="background1" w:themeShade="A6"/>
          <w:lang w:val="ru-RU"/>
        </w:rPr>
      </w:pPr>
      <w:r>
        <w:t xml:space="preserve">Вжик и Масса стыдливо прячут глаза. Стэлла улыбается. Мамка </w:t>
      </w:r>
      <w:r w:rsidRPr="00534059">
        <w:rPr>
          <w:strike/>
          <w:color w:val="A6A6A6" w:themeColor="background1" w:themeShade="A6"/>
        </w:rPr>
        <w:t>напевает себе под нос песню: «5 минут».</w:t>
      </w:r>
      <w:r w:rsidR="00534059" w:rsidRPr="00534059">
        <w:rPr>
          <w:color w:val="A6A6A6" w:themeColor="background1" w:themeShade="A6"/>
          <w:lang w:val="ru-RU"/>
        </w:rPr>
        <w:t xml:space="preserve"> </w:t>
      </w:r>
      <w:r w:rsidR="00534059">
        <w:rPr>
          <w:color w:val="00B050"/>
          <w:lang w:val="ru-RU"/>
        </w:rPr>
        <w:t>с</w:t>
      </w:r>
      <w:r w:rsidR="00534059" w:rsidRPr="00534059">
        <w:rPr>
          <w:color w:val="00B050"/>
          <w:lang w:val="ru-RU"/>
        </w:rPr>
        <w:t>мотрит на Стэллу.</w:t>
      </w:r>
    </w:p>
    <w:p w14:paraId="1DC2913A" w14:textId="77777777" w:rsidR="00496D57" w:rsidRPr="00534059" w:rsidRDefault="00496D57" w:rsidP="00877044">
      <w:pPr>
        <w:pStyle w:val="a9"/>
        <w:rPr>
          <w:strike/>
          <w:color w:val="A6A6A6" w:themeColor="background1" w:themeShade="A6"/>
        </w:rPr>
      </w:pPr>
      <w:r w:rsidRPr="00534059">
        <w:rPr>
          <w:strike/>
          <w:color w:val="A6A6A6" w:themeColor="background1" w:themeShade="A6"/>
        </w:rPr>
        <w:t>МАССА</w:t>
      </w:r>
    </w:p>
    <w:p w14:paraId="4C4A1C09" w14:textId="29A4EA77" w:rsidR="00496D57" w:rsidRPr="00534059" w:rsidRDefault="00496D57" w:rsidP="00877044">
      <w:pPr>
        <w:pStyle w:val="ab"/>
        <w:rPr>
          <w:strike/>
          <w:color w:val="A6A6A6" w:themeColor="background1" w:themeShade="A6"/>
        </w:rPr>
      </w:pPr>
      <w:r w:rsidRPr="00534059">
        <w:rPr>
          <w:strike/>
          <w:color w:val="A6A6A6" w:themeColor="background1" w:themeShade="A6"/>
        </w:rPr>
        <w:t xml:space="preserve">Вы перепутали! Это не мы </w:t>
      </w:r>
      <w:r w:rsidR="00F64DC8" w:rsidRPr="00534059">
        <w:rPr>
          <w:strike/>
          <w:color w:val="A6A6A6" w:themeColor="background1" w:themeShade="A6"/>
          <w:lang w:val="ru-RU"/>
        </w:rPr>
        <w:t>двадцать пятого</w:t>
      </w:r>
      <w:r w:rsidRPr="00534059">
        <w:rPr>
          <w:strike/>
          <w:color w:val="A6A6A6" w:themeColor="background1" w:themeShade="A6"/>
        </w:rPr>
        <w:t xml:space="preserve"> в семь вечера приходили!</w:t>
      </w:r>
    </w:p>
    <w:p w14:paraId="5222676D" w14:textId="77777777" w:rsidR="00496D57" w:rsidRPr="00534059" w:rsidRDefault="00496D57" w:rsidP="00496D57">
      <w:pPr>
        <w:pStyle w:val="a7"/>
        <w:rPr>
          <w:strike/>
          <w:color w:val="A6A6A6" w:themeColor="background1" w:themeShade="A6"/>
        </w:rPr>
      </w:pPr>
      <w:r w:rsidRPr="00534059">
        <w:rPr>
          <w:strike/>
          <w:color w:val="A6A6A6" w:themeColor="background1" w:themeShade="A6"/>
        </w:rPr>
        <w:t>Вжик показывает Массе: молчи! Мамка смотрит на Стэллу.</w:t>
      </w:r>
    </w:p>
    <w:p w14:paraId="0CE6987E" w14:textId="77777777" w:rsidR="00496D57" w:rsidRDefault="00496D57" w:rsidP="00877044">
      <w:pPr>
        <w:pStyle w:val="a9"/>
      </w:pPr>
      <w:r>
        <w:t>МАМКА</w:t>
      </w:r>
    </w:p>
    <w:p w14:paraId="0574CFBA" w14:textId="77777777" w:rsidR="00496D57" w:rsidRDefault="00496D57" w:rsidP="00877044">
      <w:pPr>
        <w:pStyle w:val="ab"/>
      </w:pPr>
      <w:r>
        <w:t>К нам со своим нельзя!</w:t>
      </w:r>
    </w:p>
    <w:p w14:paraId="6D51BDA7" w14:textId="77777777" w:rsidR="00496D57" w:rsidRDefault="00496D57" w:rsidP="00877044">
      <w:pPr>
        <w:pStyle w:val="a9"/>
      </w:pPr>
      <w:r>
        <w:t>ВЖИК</w:t>
      </w:r>
    </w:p>
    <w:p w14:paraId="73E59A83" w14:textId="77777777" w:rsidR="00496D57" w:rsidRDefault="00496D57" w:rsidP="00877044">
      <w:pPr>
        <w:pStyle w:val="ab"/>
      </w:pPr>
      <w:r>
        <w:t>Это не наше. Это теперь ваше. Девчонка работать хочет.</w:t>
      </w:r>
    </w:p>
    <w:p w14:paraId="4A6594B1" w14:textId="77777777" w:rsidR="00496D57" w:rsidRDefault="00496D57" w:rsidP="00877044">
      <w:pPr>
        <w:pStyle w:val="a9"/>
      </w:pPr>
      <w:r>
        <w:t>СТЭЛЛА</w:t>
      </w:r>
    </w:p>
    <w:p w14:paraId="360622F1" w14:textId="77777777" w:rsidR="00877044" w:rsidRDefault="00496D57" w:rsidP="00877044">
      <w:pPr>
        <w:pStyle w:val="ae"/>
      </w:pPr>
      <w:r>
        <w:t>(улыбаясь во все 32 зуба)</w:t>
      </w:r>
    </w:p>
    <w:p w14:paraId="24774CD2" w14:textId="77777777" w:rsidR="00496D57" w:rsidRDefault="00496D57" w:rsidP="00877044">
      <w:pPr>
        <w:pStyle w:val="ab"/>
      </w:pPr>
      <w:r>
        <w:t>Здравствуй, мамка!</w:t>
      </w:r>
    </w:p>
    <w:p w14:paraId="0FCAE2E4" w14:textId="77777777" w:rsidR="00496D57" w:rsidRDefault="00496D57" w:rsidP="00496D57">
      <w:pPr>
        <w:pStyle w:val="a7"/>
      </w:pPr>
      <w:r>
        <w:t>Стэлла бросается растерянной Мамке на шею.</w:t>
      </w:r>
    </w:p>
    <w:p w14:paraId="756F0D0E" w14:textId="65394B68" w:rsidR="0074340E" w:rsidRDefault="0074340E" w:rsidP="0074340E">
      <w:pPr>
        <w:pStyle w:val="a6"/>
      </w:pPr>
      <w:r>
        <w:t>10-9.</w:t>
      </w:r>
      <w:r>
        <w:tab/>
        <w:t>ИНТ. БОРДЕЛЬ (</w:t>
      </w:r>
      <w:r w:rsidRPr="00801922">
        <w:rPr>
          <w:caps w:val="0"/>
        </w:rPr>
        <w:t>коридор</w:t>
      </w:r>
      <w:r>
        <w:t xml:space="preserve">) – </w:t>
      </w:r>
      <w:r w:rsidR="004D2DC8" w:rsidRPr="004D2DC8">
        <w:rPr>
          <w:color w:val="00B050"/>
        </w:rPr>
        <w:t>НОЧЬ</w:t>
      </w:r>
    </w:p>
    <w:p w14:paraId="4054D62F" w14:textId="77777777" w:rsidR="0074340E" w:rsidRDefault="0074340E" w:rsidP="0074340E">
      <w:pPr>
        <w:pStyle w:val="a7"/>
        <w:keepNext/>
        <w:keepLines/>
      </w:pPr>
      <w:r>
        <w:t>Мамка и Стэлла идут по коридору.</w:t>
      </w:r>
    </w:p>
    <w:p w14:paraId="11A9ABE8" w14:textId="77777777" w:rsidR="0074340E" w:rsidRDefault="0074340E" w:rsidP="0074340E">
      <w:pPr>
        <w:pStyle w:val="a9"/>
      </w:pPr>
      <w:r>
        <w:t>МАМКА</w:t>
      </w:r>
    </w:p>
    <w:p w14:paraId="3534AD29" w14:textId="5B2AB7E9" w:rsidR="0074340E" w:rsidRDefault="0074340E" w:rsidP="0074340E">
      <w:pPr>
        <w:pStyle w:val="ab"/>
      </w:pPr>
      <w:r>
        <w:t xml:space="preserve">Ты молодец, что сама пришла, а то девочек не хватает. Я уже задолбалась списки на отчисления в вузах обзванивать. Только учти, у нас заведение консервативное. Ещё в </w:t>
      </w:r>
      <w:r w:rsidR="00F64DC8">
        <w:rPr>
          <w:lang w:val="ru-RU"/>
        </w:rPr>
        <w:t>девяностых</w:t>
      </w:r>
      <w:r>
        <w:t xml:space="preserve"> гремело. Даже клиенты, ну</w:t>
      </w:r>
      <w:r w:rsidR="00F64DC8">
        <w:rPr>
          <w:lang w:val="ru-RU"/>
        </w:rPr>
        <w:t>,</w:t>
      </w:r>
      <w:r>
        <w:t xml:space="preserve"> кого не прибили, те же заглядывают.</w:t>
      </w:r>
    </w:p>
    <w:p w14:paraId="40E3DB7B" w14:textId="77777777" w:rsidR="0074340E" w:rsidRDefault="0074340E" w:rsidP="0074340E">
      <w:pPr>
        <w:pStyle w:val="a7"/>
      </w:pPr>
      <w:r>
        <w:t>Она смотрит на одежду Стэллы.</w:t>
      </w:r>
    </w:p>
    <w:p w14:paraId="0067D282" w14:textId="77777777" w:rsidR="0074340E" w:rsidRDefault="0074340E" w:rsidP="0074340E">
      <w:pPr>
        <w:pStyle w:val="a9"/>
      </w:pPr>
      <w:r>
        <w:t>МАМКА</w:t>
      </w:r>
    </w:p>
    <w:p w14:paraId="2A036A05" w14:textId="77777777" w:rsidR="0074340E" w:rsidRDefault="0074340E" w:rsidP="0074340E">
      <w:pPr>
        <w:pStyle w:val="ab"/>
        <w:keepNext/>
      </w:pPr>
      <w:r>
        <w:t>Думаю, ты им понравишься.</w:t>
      </w:r>
    </w:p>
    <w:p w14:paraId="6006FC69" w14:textId="77777777" w:rsidR="0074340E" w:rsidRDefault="0074340E" w:rsidP="0074340E">
      <w:pPr>
        <w:pStyle w:val="ae"/>
      </w:pPr>
      <w:r>
        <w:t>(громко)</w:t>
      </w:r>
    </w:p>
    <w:p w14:paraId="070E3206" w14:textId="77777777" w:rsidR="0074340E" w:rsidRDefault="0074340E" w:rsidP="0074340E">
      <w:pPr>
        <w:pStyle w:val="ab"/>
      </w:pPr>
      <w:r>
        <w:t>Девочки! Ну-ка идите сюда.</w:t>
      </w:r>
    </w:p>
    <w:p w14:paraId="46A1B68B" w14:textId="77777777" w:rsidR="0074340E" w:rsidRDefault="0074340E" w:rsidP="0074340E">
      <w:pPr>
        <w:pStyle w:val="a7"/>
      </w:pPr>
      <w:r>
        <w:t>Выходят путаны. Одна девушка выходит взъерошенная и застёгивается.</w:t>
      </w:r>
    </w:p>
    <w:p w14:paraId="44E4CC56" w14:textId="77777777" w:rsidR="0074340E" w:rsidRDefault="0074340E" w:rsidP="0074340E">
      <w:pPr>
        <w:pStyle w:val="a9"/>
      </w:pPr>
      <w:r>
        <w:t>МАМКА</w:t>
      </w:r>
    </w:p>
    <w:p w14:paraId="187FD0EB" w14:textId="77777777" w:rsidR="0074340E" w:rsidRDefault="0074340E" w:rsidP="0074340E">
      <w:pPr>
        <w:pStyle w:val="ab"/>
      </w:pPr>
      <w:r>
        <w:t>Не Анжела. Ты если работаешь, то не отвлекайся…</w:t>
      </w:r>
    </w:p>
    <w:p w14:paraId="7A7E7A65" w14:textId="77777777" w:rsidR="0074340E" w:rsidRDefault="0074340E" w:rsidP="0074340E">
      <w:pPr>
        <w:pStyle w:val="a7"/>
      </w:pPr>
      <w:r>
        <w:t>Девушка кивает, убегает обратно.</w:t>
      </w:r>
    </w:p>
    <w:p w14:paraId="612A6947" w14:textId="77777777" w:rsidR="0074340E" w:rsidRDefault="0074340E" w:rsidP="0074340E">
      <w:pPr>
        <w:pStyle w:val="a9"/>
      </w:pPr>
      <w:r>
        <w:t>МАМКА</w:t>
      </w:r>
    </w:p>
    <w:p w14:paraId="3315BAE9" w14:textId="77777777" w:rsidR="0074340E" w:rsidRDefault="0074340E" w:rsidP="0074340E">
      <w:pPr>
        <w:pStyle w:val="ab"/>
      </w:pPr>
      <w:r>
        <w:t>Эту красотку зовут Стэлла, будет работать у нас. Вы пока знакомьтесь.</w:t>
      </w:r>
    </w:p>
    <w:p w14:paraId="63B0489F" w14:textId="77777777" w:rsidR="0074340E" w:rsidRDefault="0074340E" w:rsidP="0074340E">
      <w:pPr>
        <w:pStyle w:val="a7"/>
      </w:pPr>
      <w:r>
        <w:t>Мамка уходит. Путаны рассматривают Стэллу.</w:t>
      </w:r>
    </w:p>
    <w:p w14:paraId="7CDEDCA4" w14:textId="43B47C65" w:rsidR="0074340E" w:rsidRDefault="004D2DC8" w:rsidP="0074340E">
      <w:pPr>
        <w:pStyle w:val="a9"/>
      </w:pPr>
      <w:r w:rsidRPr="004D2DC8">
        <w:rPr>
          <w:color w:val="00B050"/>
          <w:lang w:val="ru-RU"/>
        </w:rPr>
        <w:t xml:space="preserve">ПОЛНАЯ </w:t>
      </w:r>
      <w:r w:rsidR="0074340E">
        <w:t xml:space="preserve">ПУТАНА </w:t>
      </w:r>
      <w:r w:rsidR="0074340E" w:rsidRPr="004D2DC8">
        <w:rPr>
          <w:strike/>
          <w:color w:val="A6A6A6" w:themeColor="background1" w:themeShade="A6"/>
        </w:rPr>
        <w:t>1</w:t>
      </w:r>
    </w:p>
    <w:p w14:paraId="0CC37A77" w14:textId="77777777" w:rsidR="0074340E" w:rsidRDefault="0074340E" w:rsidP="0074340E">
      <w:pPr>
        <w:pStyle w:val="ab"/>
      </w:pPr>
      <w:r>
        <w:t xml:space="preserve">А ты из </w:t>
      </w:r>
      <w:r>
        <w:rPr>
          <w:lang w:val="ru-RU"/>
        </w:rPr>
        <w:t xml:space="preserve">какого </w:t>
      </w:r>
      <w:r>
        <w:t>музея проституток сбежала?</w:t>
      </w:r>
    </w:p>
    <w:p w14:paraId="423DD683" w14:textId="77777777" w:rsidR="0074340E" w:rsidRDefault="0074340E" w:rsidP="0074340E">
      <w:pPr>
        <w:pStyle w:val="a7"/>
      </w:pPr>
      <w:r>
        <w:t>Путаны смеются. Стэлла подходит к ней впритык.</w:t>
      </w:r>
    </w:p>
    <w:p w14:paraId="595B2AAB" w14:textId="77777777" w:rsidR="0074340E" w:rsidRDefault="0074340E" w:rsidP="0074340E">
      <w:pPr>
        <w:pStyle w:val="a9"/>
      </w:pPr>
      <w:r>
        <w:t>СТЭЛЛА</w:t>
      </w:r>
    </w:p>
    <w:p w14:paraId="1980BC1D" w14:textId="47FDC1C6" w:rsidR="0074340E" w:rsidRDefault="0074340E" w:rsidP="0074340E">
      <w:pPr>
        <w:pStyle w:val="ab"/>
      </w:pPr>
      <w:r>
        <w:rPr>
          <w:lang w:val="ru-RU"/>
        </w:rPr>
        <w:t>Из такого</w:t>
      </w:r>
      <w:r>
        <w:t xml:space="preserve">, где ты сторожем работала! Побольше уважения, детка. Я с </w:t>
      </w:r>
      <w:r w:rsidR="00F64DC8">
        <w:rPr>
          <w:lang w:val="ru-RU"/>
        </w:rPr>
        <w:t>девяностых</w:t>
      </w:r>
      <w:r>
        <w:t xml:space="preserve"> работаю. У меня стажа столько, что я уже ветеран труда!</w:t>
      </w:r>
    </w:p>
    <w:p w14:paraId="7ABD5DC7" w14:textId="77777777" w:rsidR="0074340E" w:rsidRDefault="0074340E" w:rsidP="0074340E">
      <w:pPr>
        <w:pStyle w:val="a7"/>
      </w:pPr>
      <w:r>
        <w:t xml:space="preserve">Мамка возвращается с </w:t>
      </w:r>
      <w:r>
        <w:rPr>
          <w:lang w:val="ru-RU"/>
        </w:rPr>
        <w:t>МУЖИКОМ</w:t>
      </w:r>
      <w:r>
        <w:t xml:space="preserve"> лет 60-ти. Он подходит к одной из путан.</w:t>
      </w:r>
    </w:p>
    <w:p w14:paraId="4DC392CE" w14:textId="222BBBBB" w:rsidR="0074340E" w:rsidRDefault="0074340E" w:rsidP="0074340E">
      <w:pPr>
        <w:pStyle w:val="a9"/>
      </w:pPr>
      <w:r>
        <w:t>МУЖИК</w:t>
      </w:r>
    </w:p>
    <w:p w14:paraId="02CDABC9" w14:textId="2A16F18A" w:rsidR="004D2DC8" w:rsidRPr="004D2DC8" w:rsidRDefault="004D2DC8" w:rsidP="004D2DC8">
      <w:pPr>
        <w:pStyle w:val="ae"/>
        <w:rPr>
          <w:color w:val="00B050"/>
        </w:rPr>
      </w:pPr>
      <w:r w:rsidRPr="004D2DC8">
        <w:rPr>
          <w:color w:val="00B050"/>
        </w:rPr>
        <w:t>(</w:t>
      </w:r>
      <w:r>
        <w:rPr>
          <w:color w:val="00B050"/>
        </w:rPr>
        <w:t>Г</w:t>
      </w:r>
      <w:r w:rsidRPr="004D2DC8">
        <w:rPr>
          <w:color w:val="00B050"/>
        </w:rPr>
        <w:t>рустной путане)</w:t>
      </w:r>
    </w:p>
    <w:p w14:paraId="62E3B7E2" w14:textId="75D36D57" w:rsidR="0074340E" w:rsidRPr="004D2DC8" w:rsidRDefault="0074340E" w:rsidP="0074340E">
      <w:pPr>
        <w:pStyle w:val="ab"/>
        <w:rPr>
          <w:strike/>
          <w:color w:val="A6A6A6" w:themeColor="background1" w:themeShade="A6"/>
        </w:rPr>
      </w:pPr>
      <w:r>
        <w:t xml:space="preserve">Опа! </w:t>
      </w:r>
      <w:r w:rsidR="004D2DC8" w:rsidRPr="004D2DC8">
        <w:rPr>
          <w:color w:val="00B050"/>
          <w:lang w:val="ru-RU"/>
        </w:rPr>
        <w:t>Катюх</w:t>
      </w:r>
      <w:r>
        <w:t xml:space="preserve">, скучала по мне? </w:t>
      </w:r>
      <w:r w:rsidRPr="004D2DC8">
        <w:rPr>
          <w:strike/>
          <w:color w:val="A6A6A6" w:themeColor="background1" w:themeShade="A6"/>
        </w:rPr>
        <w:t>Прости, на заводе зарплату задержали,</w:t>
      </w:r>
      <w:r w:rsidR="00916C7F" w:rsidRPr="004D2DC8">
        <w:rPr>
          <w:strike/>
          <w:color w:val="A6A6A6" w:themeColor="background1" w:themeShade="A6"/>
          <w:lang w:val="ru-RU"/>
        </w:rPr>
        <w:t xml:space="preserve"> </w:t>
      </w:r>
      <w:r w:rsidRPr="004D2DC8">
        <w:rPr>
          <w:strike/>
          <w:color w:val="A6A6A6" w:themeColor="background1" w:themeShade="A6"/>
        </w:rPr>
        <w:t>вот месяц не ходил. У жены же не перехватишь…</w:t>
      </w:r>
    </w:p>
    <w:p w14:paraId="55124B24" w14:textId="1A1271C0" w:rsidR="0074340E" w:rsidRDefault="0074340E" w:rsidP="0074340E">
      <w:pPr>
        <w:pStyle w:val="a7"/>
      </w:pPr>
      <w:r>
        <w:t>Мужик бер</w:t>
      </w:r>
      <w:r>
        <w:rPr>
          <w:lang w:val="ru-RU"/>
        </w:rPr>
        <w:t>ё</w:t>
      </w:r>
      <w:r>
        <w:t>т путану-</w:t>
      </w:r>
      <w:r w:rsidR="004D2DC8" w:rsidRPr="004D2DC8">
        <w:rPr>
          <w:color w:val="00B050"/>
          <w:lang w:val="ru-RU"/>
        </w:rPr>
        <w:t>Катюху</w:t>
      </w:r>
      <w:r w:rsidRPr="004D2DC8">
        <w:rPr>
          <w:color w:val="00B050"/>
        </w:rPr>
        <w:t xml:space="preserve"> </w:t>
      </w:r>
      <w:r>
        <w:t>за руку. Но видит Стэллу, и отпускает Лену.</w:t>
      </w:r>
    </w:p>
    <w:p w14:paraId="39D98F73" w14:textId="77777777" w:rsidR="0074340E" w:rsidRDefault="0074340E" w:rsidP="0074340E">
      <w:pPr>
        <w:pStyle w:val="a9"/>
      </w:pPr>
      <w:r>
        <w:t>МУЖИК</w:t>
      </w:r>
    </w:p>
    <w:p w14:paraId="6A6113C7" w14:textId="77777777" w:rsidR="0074340E" w:rsidRDefault="0074340E" w:rsidP="0074340E">
      <w:pPr>
        <w:pStyle w:val="ab"/>
      </w:pPr>
      <w:r>
        <w:t>Ой, а ты случайно не Елена Яковлева? А то от такой интердевочки я щас с ума сойду…</w:t>
      </w:r>
    </w:p>
    <w:p w14:paraId="2940B3CD" w14:textId="3CF8D44C" w:rsidR="0074340E" w:rsidRDefault="0074340E" w:rsidP="0074340E">
      <w:pPr>
        <w:pStyle w:val="a7"/>
      </w:pPr>
      <w:r>
        <w:t xml:space="preserve">Мужик уводит Стэллу. </w:t>
      </w:r>
      <w:r w:rsidR="004D2DC8" w:rsidRPr="004D2DC8">
        <w:rPr>
          <w:color w:val="00B050"/>
          <w:lang w:val="ru-RU"/>
        </w:rPr>
        <w:t>Грустная путана Катя</w:t>
      </w:r>
      <w:r w:rsidRPr="004D2DC8">
        <w:rPr>
          <w:color w:val="00B050"/>
        </w:rPr>
        <w:t xml:space="preserve"> </w:t>
      </w:r>
      <w:r>
        <w:t>в шоке. Едва не плачет. Путаны подходят к ней, обнимают.</w:t>
      </w:r>
    </w:p>
    <w:p w14:paraId="323E98A3" w14:textId="0503120F" w:rsidR="0074340E" w:rsidRDefault="004D2DC8" w:rsidP="0074340E">
      <w:pPr>
        <w:pStyle w:val="a9"/>
      </w:pPr>
      <w:r w:rsidRPr="004D2DC8">
        <w:rPr>
          <w:color w:val="00B050"/>
          <w:lang w:val="ru-RU"/>
        </w:rPr>
        <w:t xml:space="preserve">ГРУСТНАЯ </w:t>
      </w:r>
      <w:r w:rsidR="0074340E">
        <w:t xml:space="preserve">ПУТАНА </w:t>
      </w:r>
      <w:r w:rsidR="0074340E" w:rsidRPr="004D2DC8">
        <w:rPr>
          <w:strike/>
          <w:color w:val="A6A6A6" w:themeColor="background1" w:themeShade="A6"/>
        </w:rPr>
        <w:t>ЛЕНА</w:t>
      </w:r>
    </w:p>
    <w:p w14:paraId="267284E6" w14:textId="77777777" w:rsidR="0074340E" w:rsidRDefault="0074340E" w:rsidP="0074340E">
      <w:pPr>
        <w:pStyle w:val="ab"/>
      </w:pPr>
      <w:r>
        <w:t>Капец, вообще! Что за подстава?! Я же только в ипотеку влезла!</w:t>
      </w:r>
    </w:p>
    <w:p w14:paraId="126143AC" w14:textId="77777777" w:rsidR="0074340E" w:rsidRDefault="0074340E" w:rsidP="0074340E">
      <w:pPr>
        <w:pStyle w:val="a9"/>
      </w:pPr>
      <w:r>
        <w:t>ПУТАНА 2</w:t>
      </w:r>
    </w:p>
    <w:p w14:paraId="386DE857" w14:textId="77777777" w:rsidR="0074340E" w:rsidRDefault="0074340E" w:rsidP="0074340E">
      <w:pPr>
        <w:pStyle w:val="ab"/>
      </w:pPr>
      <w:r>
        <w:t>Эта швабра у нас такими темпами всех постоянных клиентов отберёт!</w:t>
      </w:r>
    </w:p>
    <w:p w14:paraId="6B7716B0" w14:textId="77777777" w:rsidR="00496D57" w:rsidRDefault="00801922" w:rsidP="00801922">
      <w:pPr>
        <w:pStyle w:val="a6"/>
      </w:pPr>
      <w:r>
        <w:t>10-10.</w:t>
      </w:r>
      <w:r>
        <w:tab/>
      </w:r>
      <w:r w:rsidR="00496D57">
        <w:t xml:space="preserve">ИНТ. ДАЧА </w:t>
      </w:r>
      <w:r>
        <w:t>МАССЫ –</w:t>
      </w:r>
      <w:r w:rsidR="00496D57">
        <w:t xml:space="preserve"> УТРО</w:t>
      </w:r>
    </w:p>
    <w:p w14:paraId="52AE49E9" w14:textId="71424F99" w:rsidR="00496D57" w:rsidRDefault="00496D57" w:rsidP="00801922">
      <w:pPr>
        <w:pStyle w:val="a7"/>
        <w:keepNext/>
        <w:keepLines/>
      </w:pPr>
      <w:r>
        <w:t xml:space="preserve">Пацаны </w:t>
      </w:r>
      <w:r w:rsidRPr="004D2DC8">
        <w:rPr>
          <w:strike/>
          <w:color w:val="A6A6A6" w:themeColor="background1" w:themeShade="A6"/>
        </w:rPr>
        <w:t>плачут</w:t>
      </w:r>
      <w:r>
        <w:t>,</w:t>
      </w:r>
      <w:r w:rsidR="004D2DC8" w:rsidRPr="004D2DC8">
        <w:t xml:space="preserve"> </w:t>
      </w:r>
      <w:r w:rsidR="004D2DC8" w:rsidRPr="004D2DC8">
        <w:rPr>
          <w:color w:val="00B050"/>
        </w:rPr>
        <w:t>одинаково одетые в ч</w:t>
      </w:r>
      <w:r w:rsidR="004D2DC8">
        <w:rPr>
          <w:color w:val="00B050"/>
          <w:lang w:val="ru-RU"/>
        </w:rPr>
        <w:t>ё</w:t>
      </w:r>
      <w:proofErr w:type="spellStart"/>
      <w:r w:rsidR="004D2DC8" w:rsidRPr="004D2DC8">
        <w:rPr>
          <w:color w:val="00B050"/>
        </w:rPr>
        <w:t>рный</w:t>
      </w:r>
      <w:proofErr w:type="spellEnd"/>
      <w:r w:rsidR="004D2DC8" w:rsidRPr="004D2DC8">
        <w:rPr>
          <w:color w:val="00B050"/>
        </w:rPr>
        <w:t xml:space="preserve"> худи и штаны – завтракают - ныряют в одну сковородку с яичницей и сардельками. </w:t>
      </w:r>
      <w:r w:rsidRPr="004D2DC8">
        <w:rPr>
          <w:color w:val="00B050"/>
        </w:rPr>
        <w:t xml:space="preserve"> </w:t>
      </w:r>
      <w:r w:rsidR="004D2DC8" w:rsidRPr="004D2DC8">
        <w:rPr>
          <w:color w:val="00B050"/>
          <w:lang w:val="ru-RU"/>
        </w:rPr>
        <w:t>С</w:t>
      </w:r>
      <w:r>
        <w:t>тарательно скрыв</w:t>
      </w:r>
      <w:r w:rsidR="004D2DC8" w:rsidRPr="004D2DC8">
        <w:rPr>
          <w:color w:val="00B050"/>
          <w:lang w:val="ru-RU"/>
        </w:rPr>
        <w:t>ют</w:t>
      </w:r>
      <w:r>
        <w:t xml:space="preserve"> слёзы друг от друга. На столе стоит ноутбук, на котором идёт сериал «Бригада», момент с клятвой.</w:t>
      </w:r>
    </w:p>
    <w:p w14:paraId="03563FBF" w14:textId="77777777" w:rsidR="00496D57" w:rsidRDefault="00496D57" w:rsidP="00801922">
      <w:pPr>
        <w:pStyle w:val="a9"/>
      </w:pPr>
      <w:r>
        <w:t>БРИГАДА (ЗК)</w:t>
      </w:r>
    </w:p>
    <w:p w14:paraId="1ED83C89" w14:textId="15ECDF9B" w:rsidR="00496D57" w:rsidRPr="004D2DC8" w:rsidRDefault="00496D57" w:rsidP="00801922">
      <w:pPr>
        <w:pStyle w:val="ab"/>
        <w:rPr>
          <w:lang w:val="ru-RU"/>
        </w:rPr>
      </w:pPr>
      <w:r>
        <w:t>«Клянусь, что никого из вас я не оставлю в беде</w:t>
      </w:r>
      <w:r w:rsidR="004D2DC8">
        <w:rPr>
          <w:lang w:val="ru-RU"/>
        </w:rPr>
        <w:t>…</w:t>
      </w:r>
      <w:r>
        <w:t xml:space="preserve"> Клянусь всем, что у меня осталось</w:t>
      </w:r>
      <w:r w:rsidR="004D2DC8">
        <w:rPr>
          <w:lang w:val="ru-RU"/>
        </w:rPr>
        <w:t>…</w:t>
      </w:r>
      <w:r>
        <w:t xml:space="preserve"> Клянусь, что никогда не пожалею, что был вашим другом, и никогда не забуду вас, братья»</w:t>
      </w:r>
      <w:r w:rsidR="004D2DC8">
        <w:rPr>
          <w:lang w:val="ru-RU"/>
        </w:rPr>
        <w:t>…</w:t>
      </w:r>
    </w:p>
    <w:p w14:paraId="68970572" w14:textId="77777777" w:rsidR="00496D57" w:rsidRDefault="00496D57" w:rsidP="00801922">
      <w:pPr>
        <w:pStyle w:val="a9"/>
      </w:pPr>
      <w:r>
        <w:t>ЧАК</w:t>
      </w:r>
    </w:p>
    <w:p w14:paraId="04B8D0AB" w14:textId="77777777" w:rsidR="00496D57" w:rsidRDefault="00496D57" w:rsidP="0074340E">
      <w:pPr>
        <w:pStyle w:val="ab"/>
      </w:pPr>
      <w:r>
        <w:t>Вот Башка… Насоветовал… Я последний раз так рыдал, когда на турнике во время физры висел, а с меня штаны сняли!</w:t>
      </w:r>
    </w:p>
    <w:p w14:paraId="4129D2F7" w14:textId="77777777" w:rsidR="00496D57" w:rsidRDefault="00496D57" w:rsidP="00801922">
      <w:pPr>
        <w:pStyle w:val="a9"/>
      </w:pPr>
      <w:r>
        <w:t>МАССА</w:t>
      </w:r>
    </w:p>
    <w:p w14:paraId="7C8F12F6" w14:textId="77777777" w:rsidR="00496D57" w:rsidRDefault="00496D57" w:rsidP="0074340E">
      <w:pPr>
        <w:pStyle w:val="ab"/>
      </w:pPr>
      <w:r>
        <w:t>В натуре, про нас! Даже Фил есть…</w:t>
      </w:r>
    </w:p>
    <w:p w14:paraId="17D76147" w14:textId="77777777" w:rsidR="00496D57" w:rsidRDefault="00496D57" w:rsidP="00801922">
      <w:pPr>
        <w:pStyle w:val="a9"/>
      </w:pPr>
      <w:r>
        <w:t>ВЖИК</w:t>
      </w:r>
    </w:p>
    <w:p w14:paraId="3CBBA8A6" w14:textId="77777777" w:rsidR="00496D57" w:rsidRDefault="00496D57" w:rsidP="0074340E">
      <w:pPr>
        <w:pStyle w:val="ab"/>
      </w:pPr>
      <w:r>
        <w:t>Ну у них</w:t>
      </w:r>
      <w:r w:rsidR="0074340E">
        <w:rPr>
          <w:lang w:val="ru-RU"/>
        </w:rPr>
        <w:t xml:space="preserve"> </w:t>
      </w:r>
      <w:r>
        <w:t xml:space="preserve">то спортсмен, а наш </w:t>
      </w:r>
      <w:r w:rsidR="0074340E">
        <w:t>–</w:t>
      </w:r>
      <w:r>
        <w:t xml:space="preserve"> философ! Институт заканчивал.</w:t>
      </w:r>
    </w:p>
    <w:p w14:paraId="0641C991" w14:textId="77777777" w:rsidR="00496D57" w:rsidRDefault="00496D57" w:rsidP="00801922">
      <w:pPr>
        <w:pStyle w:val="a9"/>
      </w:pPr>
      <w:r>
        <w:lastRenderedPageBreak/>
        <w:t>ФИЛ</w:t>
      </w:r>
    </w:p>
    <w:p w14:paraId="24DE6A50" w14:textId="60F99DF6" w:rsidR="00496D57" w:rsidRDefault="00496D57" w:rsidP="0074340E">
      <w:pPr>
        <w:pStyle w:val="ab"/>
      </w:pPr>
      <w:r>
        <w:t xml:space="preserve">Вообще-то, оканчивал… </w:t>
      </w:r>
      <w:r w:rsidR="004D2DC8" w:rsidRPr="004D2DC8">
        <w:rPr>
          <w:color w:val="00B050"/>
          <w:lang w:val="ru-RU"/>
        </w:rPr>
        <w:t>С</w:t>
      </w:r>
      <w:r>
        <w:t xml:space="preserve"> красны</w:t>
      </w:r>
      <w:r w:rsidR="004D2DC8" w:rsidRPr="004D2DC8">
        <w:rPr>
          <w:color w:val="00B050"/>
          <w:lang w:val="ru-RU"/>
        </w:rPr>
        <w:t>м</w:t>
      </w:r>
      <w:r>
        <w:t xml:space="preserve"> диплом</w:t>
      </w:r>
      <w:r w:rsidR="004D2DC8" w:rsidRPr="004D2DC8">
        <w:rPr>
          <w:color w:val="00B050"/>
          <w:lang w:val="ru-RU"/>
        </w:rPr>
        <w:t>ом</w:t>
      </w:r>
      <w:r>
        <w:t>!</w:t>
      </w:r>
    </w:p>
    <w:p w14:paraId="03A1401B" w14:textId="77777777" w:rsidR="00496D57" w:rsidRDefault="00496D57" w:rsidP="00801922">
      <w:pPr>
        <w:pStyle w:val="a9"/>
      </w:pPr>
      <w:r>
        <w:t>ЧАК</w:t>
      </w:r>
    </w:p>
    <w:p w14:paraId="5C24F265" w14:textId="77777777" w:rsidR="00496D57" w:rsidRDefault="00496D57" w:rsidP="0074340E">
      <w:pPr>
        <w:pStyle w:val="ab"/>
      </w:pPr>
      <w:r>
        <w:t>И оказался Фил жульём, ведь красным был его диплом… Санёк, как Белый!</w:t>
      </w:r>
    </w:p>
    <w:p w14:paraId="1073FB70" w14:textId="77777777" w:rsidR="00496D57" w:rsidRDefault="00496D57" w:rsidP="00801922">
      <w:pPr>
        <w:pStyle w:val="a9"/>
      </w:pPr>
      <w:r>
        <w:t>МАССА</w:t>
      </w:r>
    </w:p>
    <w:p w14:paraId="4C81BCFF" w14:textId="77777777" w:rsidR="00496D57" w:rsidRDefault="00496D57" w:rsidP="0074340E">
      <w:pPr>
        <w:pStyle w:val="ab"/>
      </w:pPr>
      <w:r>
        <w:t>Вжик – Пчёла.</w:t>
      </w:r>
    </w:p>
    <w:p w14:paraId="283C5D27" w14:textId="77777777" w:rsidR="00496D57" w:rsidRDefault="00496D57" w:rsidP="00801922">
      <w:pPr>
        <w:pStyle w:val="a9"/>
      </w:pPr>
      <w:r>
        <w:t>ВЖИК</w:t>
      </w:r>
    </w:p>
    <w:p w14:paraId="2ECE64D4" w14:textId="77777777" w:rsidR="00496D57" w:rsidRDefault="00496D57" w:rsidP="0074340E">
      <w:pPr>
        <w:pStyle w:val="ab"/>
      </w:pPr>
      <w:r>
        <w:t>Масса, там и про тебя есть.</w:t>
      </w:r>
    </w:p>
    <w:p w14:paraId="3EFEF3AE" w14:textId="77777777" w:rsidR="00496D57" w:rsidRDefault="00496D57" w:rsidP="00801922">
      <w:pPr>
        <w:pStyle w:val="a9"/>
      </w:pPr>
      <w:r>
        <w:t>МАССА</w:t>
      </w:r>
    </w:p>
    <w:p w14:paraId="55D72BCF" w14:textId="77777777" w:rsidR="00496D57" w:rsidRDefault="00496D57" w:rsidP="0074340E">
      <w:pPr>
        <w:pStyle w:val="ab"/>
      </w:pPr>
      <w:r>
        <w:t>Правда? А где?</w:t>
      </w:r>
    </w:p>
    <w:p w14:paraId="3AB8769F" w14:textId="77777777" w:rsidR="00496D57" w:rsidRDefault="00496D57" w:rsidP="00801922">
      <w:pPr>
        <w:pStyle w:val="a9"/>
      </w:pPr>
      <w:r>
        <w:t>ВЖИК</w:t>
      </w:r>
    </w:p>
    <w:p w14:paraId="51AB841B" w14:textId="77777777" w:rsidR="00496D57" w:rsidRDefault="00496D57" w:rsidP="0074340E">
      <w:pPr>
        <w:pStyle w:val="ab"/>
      </w:pPr>
      <w:r>
        <w:t>Ну помнишь, когда Белый по телефону сказал: «Алё, Кабан!».</w:t>
      </w:r>
    </w:p>
    <w:p w14:paraId="3BF7F18D" w14:textId="77777777" w:rsidR="00496D57" w:rsidRDefault="00496D57" w:rsidP="00801922">
      <w:pPr>
        <w:pStyle w:val="a9"/>
      </w:pPr>
      <w:r>
        <w:t>МАССА</w:t>
      </w:r>
    </w:p>
    <w:p w14:paraId="31FA7DB9" w14:textId="77777777" w:rsidR="00496D57" w:rsidRDefault="00496D57" w:rsidP="0074340E">
      <w:pPr>
        <w:pStyle w:val="ab"/>
      </w:pPr>
      <w:r>
        <w:t>А давайте тоже поклянёмся, что никогда не оставим друг друга в беде? Клянусь…</w:t>
      </w:r>
    </w:p>
    <w:p w14:paraId="71B5F154" w14:textId="77777777" w:rsidR="00496D57" w:rsidRDefault="00496D57" w:rsidP="00801922">
      <w:pPr>
        <w:pStyle w:val="a9"/>
      </w:pPr>
      <w:r>
        <w:t>ФИЛ</w:t>
      </w:r>
    </w:p>
    <w:p w14:paraId="6BF81C86" w14:textId="77777777" w:rsidR="00496D57" w:rsidRDefault="00496D57" w:rsidP="0074340E">
      <w:pPr>
        <w:pStyle w:val="ab"/>
      </w:pPr>
      <w:r>
        <w:t>Клянусь…</w:t>
      </w:r>
    </w:p>
    <w:p w14:paraId="286B2802" w14:textId="77777777" w:rsidR="00496D57" w:rsidRDefault="00496D57" w:rsidP="00801922">
      <w:pPr>
        <w:pStyle w:val="a9"/>
      </w:pPr>
      <w:r>
        <w:t>ВЖИК</w:t>
      </w:r>
    </w:p>
    <w:p w14:paraId="31EA9AC9" w14:textId="77777777" w:rsidR="00496D57" w:rsidRDefault="00496D57" w:rsidP="0074340E">
      <w:pPr>
        <w:pStyle w:val="ab"/>
      </w:pPr>
      <w:r>
        <w:t>Клянусь…</w:t>
      </w:r>
    </w:p>
    <w:p w14:paraId="1040E47E" w14:textId="77777777" w:rsidR="00496D57" w:rsidRDefault="00496D57" w:rsidP="00801922">
      <w:pPr>
        <w:pStyle w:val="a9"/>
      </w:pPr>
      <w:r>
        <w:t>ЧАК</w:t>
      </w:r>
    </w:p>
    <w:p w14:paraId="248A7697" w14:textId="77777777" w:rsidR="00496D57" w:rsidRDefault="00496D57" w:rsidP="0074340E">
      <w:pPr>
        <w:pStyle w:val="ab"/>
      </w:pPr>
      <w:r>
        <w:t>Клянусь…</w:t>
      </w:r>
    </w:p>
    <w:p w14:paraId="6EF436E6" w14:textId="77777777" w:rsidR="00496D57" w:rsidRDefault="00496D57" w:rsidP="00801922">
      <w:pPr>
        <w:pStyle w:val="a9"/>
      </w:pPr>
      <w:r>
        <w:t>ФИЛ</w:t>
      </w:r>
    </w:p>
    <w:p w14:paraId="29EB10AA" w14:textId="05C6C2B8" w:rsidR="00496D57" w:rsidRDefault="00496D57" w:rsidP="0074340E">
      <w:pPr>
        <w:pStyle w:val="ab"/>
      </w:pPr>
      <w:r>
        <w:t xml:space="preserve">Ладно, </w:t>
      </w:r>
      <w:r w:rsidRPr="004D2DC8">
        <w:rPr>
          <w:strike/>
          <w:color w:val="A6A6A6" w:themeColor="background1" w:themeShade="A6"/>
        </w:rPr>
        <w:t>бойцы…</w:t>
      </w:r>
      <w:r w:rsidR="0074340E" w:rsidRPr="004D2DC8">
        <w:rPr>
          <w:strike/>
          <w:color w:val="A6A6A6" w:themeColor="background1" w:themeShade="A6"/>
          <w:lang w:val="ru-RU"/>
        </w:rPr>
        <w:t xml:space="preserve"> </w:t>
      </w:r>
      <w:r w:rsidRPr="004D2DC8">
        <w:rPr>
          <w:strike/>
          <w:color w:val="A6A6A6" w:themeColor="background1" w:themeShade="A6"/>
        </w:rPr>
        <w:t>бригада! Скоро</w:t>
      </w:r>
      <w:r w:rsidRPr="004D2DC8">
        <w:rPr>
          <w:color w:val="A6A6A6" w:themeColor="background1" w:themeShade="A6"/>
        </w:rPr>
        <w:t xml:space="preserve"> </w:t>
      </w:r>
      <w:r w:rsidR="004D2DC8" w:rsidRPr="004D2DC8">
        <w:rPr>
          <w:color w:val="00B050"/>
          <w:lang w:val="ru-RU"/>
        </w:rPr>
        <w:t>пора</w:t>
      </w:r>
      <w:r w:rsidR="004D2DC8">
        <w:rPr>
          <w:lang w:val="ru-RU"/>
        </w:rPr>
        <w:t xml:space="preserve"> </w:t>
      </w:r>
      <w:r>
        <w:t>на дело ехать, потом досмотрим.</w:t>
      </w:r>
    </w:p>
    <w:p w14:paraId="39EB0E05" w14:textId="77777777" w:rsidR="00496D57" w:rsidRDefault="00496D57" w:rsidP="00496D57">
      <w:pPr>
        <w:pStyle w:val="a7"/>
      </w:pPr>
      <w:r>
        <w:t>Вжик закрывает ноутбук. Пацаны вытирают глаза.</w:t>
      </w:r>
    </w:p>
    <w:p w14:paraId="09859B81" w14:textId="77777777" w:rsidR="00496D57" w:rsidRDefault="00496D57" w:rsidP="00801922">
      <w:pPr>
        <w:pStyle w:val="a9"/>
      </w:pPr>
      <w:r>
        <w:t>ВЖИК</w:t>
      </w:r>
    </w:p>
    <w:p w14:paraId="65AB547D" w14:textId="77777777" w:rsidR="00496D57" w:rsidRDefault="00496D57" w:rsidP="0074340E">
      <w:pPr>
        <w:pStyle w:val="ab"/>
      </w:pPr>
      <w:r>
        <w:t>Надеюсь, там хороший конец.</w:t>
      </w:r>
    </w:p>
    <w:p w14:paraId="78D53B30" w14:textId="77777777" w:rsidR="00496D57" w:rsidRDefault="00496D57" w:rsidP="00801922">
      <w:pPr>
        <w:pStyle w:val="a9"/>
      </w:pPr>
      <w:r>
        <w:t>ЧАК</w:t>
      </w:r>
    </w:p>
    <w:p w14:paraId="274CA357" w14:textId="77777777" w:rsidR="00496D57" w:rsidRDefault="00496D57" w:rsidP="0074340E">
      <w:pPr>
        <w:pStyle w:val="ab"/>
      </w:pPr>
      <w:r>
        <w:t>Да по-любому!</w:t>
      </w:r>
    </w:p>
    <w:p w14:paraId="422300AB" w14:textId="77777777" w:rsidR="00496D57" w:rsidRDefault="00496D57" w:rsidP="00801922">
      <w:pPr>
        <w:pStyle w:val="a9"/>
      </w:pPr>
      <w:r>
        <w:t>ФИЛ</w:t>
      </w:r>
    </w:p>
    <w:p w14:paraId="53DD8593" w14:textId="77777777" w:rsidR="00496D57" w:rsidRPr="00801922" w:rsidRDefault="00496D57" w:rsidP="00801922">
      <w:pPr>
        <w:pStyle w:val="ab"/>
      </w:pPr>
      <w:r w:rsidRPr="00801922">
        <w:t>Кстати, нам для дела чулки нужны, надо решать, кто покупать будет…</w:t>
      </w:r>
    </w:p>
    <w:p w14:paraId="745A2FFE" w14:textId="77777777" w:rsidR="00496D57" w:rsidRDefault="00496D57" w:rsidP="00496D57">
      <w:pPr>
        <w:pStyle w:val="a7"/>
      </w:pPr>
      <w:r>
        <w:lastRenderedPageBreak/>
        <w:t>Все опускают глаза.</w:t>
      </w:r>
    </w:p>
    <w:p w14:paraId="42F00A13" w14:textId="77777777" w:rsidR="00496D57" w:rsidRDefault="00496D57" w:rsidP="00801922">
      <w:pPr>
        <w:pStyle w:val="a9"/>
      </w:pPr>
      <w:r>
        <w:t>ФИЛ</w:t>
      </w:r>
    </w:p>
    <w:p w14:paraId="0DBF5CD6" w14:textId="77777777" w:rsidR="00496D57" w:rsidRDefault="00496D57" w:rsidP="0074340E">
      <w:pPr>
        <w:pStyle w:val="ab"/>
      </w:pPr>
      <w:r>
        <w:t>Масса… давай-ка твоим методом решим.</w:t>
      </w:r>
    </w:p>
    <w:p w14:paraId="015940BB" w14:textId="77777777" w:rsidR="00496D57" w:rsidRDefault="00496D57" w:rsidP="00496D57">
      <w:pPr>
        <w:pStyle w:val="a7"/>
      </w:pPr>
      <w:r>
        <w:t>Масса воодушевился. Начинает считалку и показывать пальцем.</w:t>
      </w:r>
    </w:p>
    <w:p w14:paraId="5815083E" w14:textId="77777777" w:rsidR="00496D57" w:rsidRDefault="00496D57" w:rsidP="00801922">
      <w:pPr>
        <w:pStyle w:val="a9"/>
      </w:pPr>
      <w:r>
        <w:t>МАССА</w:t>
      </w:r>
    </w:p>
    <w:p w14:paraId="39EA2936" w14:textId="77777777" w:rsidR="00496D57" w:rsidRDefault="00496D57" w:rsidP="0074340E">
      <w:pPr>
        <w:pStyle w:val="ab"/>
      </w:pPr>
      <w:r>
        <w:t xml:space="preserve">На дело как-то пойти хотели, четыре бойца, но трое забздели. Значит, отправится щас в магазин, самый мужик, а он здесь </w:t>
      </w:r>
      <w:r w:rsidR="0074340E">
        <w:t>–</w:t>
      </w:r>
      <w:r>
        <w:t xml:space="preserve"> один!</w:t>
      </w:r>
    </w:p>
    <w:p w14:paraId="673BD721" w14:textId="77777777" w:rsidR="00496D57" w:rsidRDefault="00496D57" w:rsidP="00496D57">
      <w:pPr>
        <w:pStyle w:val="a7"/>
      </w:pPr>
      <w:r>
        <w:t>Масса указывает на Чака. Пацаны смеются.</w:t>
      </w:r>
    </w:p>
    <w:p w14:paraId="7DB8F702" w14:textId="77777777" w:rsidR="00496D57" w:rsidRDefault="00496D57" w:rsidP="00801922">
      <w:pPr>
        <w:pStyle w:val="a9"/>
      </w:pPr>
      <w:r>
        <w:t>ЧАК</w:t>
      </w:r>
    </w:p>
    <w:p w14:paraId="3BE908C1" w14:textId="77777777" w:rsidR="00496D57" w:rsidRDefault="00496D57" w:rsidP="0074340E">
      <w:pPr>
        <w:pStyle w:val="ab"/>
      </w:pPr>
      <w:r>
        <w:t>Да вы чё пацаны? Мне нельзя! Я же в розыске!</w:t>
      </w:r>
    </w:p>
    <w:p w14:paraId="7601A5DB" w14:textId="77777777" w:rsidR="00496D57" w:rsidRDefault="00496D57" w:rsidP="00801922">
      <w:pPr>
        <w:pStyle w:val="a9"/>
      </w:pPr>
      <w:r>
        <w:t>ВЖИК</w:t>
      </w:r>
    </w:p>
    <w:p w14:paraId="3844C948" w14:textId="77777777" w:rsidR="00496D57" w:rsidRDefault="00496D57" w:rsidP="0074340E">
      <w:pPr>
        <w:pStyle w:val="ab"/>
      </w:pPr>
      <w:r>
        <w:t>Да ты рожу свою видел? Тебя щас даже мать родная не узнает.</w:t>
      </w:r>
    </w:p>
    <w:p w14:paraId="41EA9969" w14:textId="77777777" w:rsidR="00496D57" w:rsidRDefault="00496D57" w:rsidP="00801922">
      <w:pPr>
        <w:pStyle w:val="a9"/>
      </w:pPr>
      <w:r>
        <w:t>ЧАК</w:t>
      </w:r>
    </w:p>
    <w:p w14:paraId="600C2B35" w14:textId="77777777" w:rsidR="00496D57" w:rsidRPr="00801922" w:rsidRDefault="00496D57" w:rsidP="00801922">
      <w:pPr>
        <w:pStyle w:val="ab"/>
      </w:pPr>
      <w:r w:rsidRPr="00801922">
        <w:rPr>
          <w:rStyle w:val="ac"/>
          <w:caps w:val="0"/>
        </w:rPr>
        <w:t>Сука, вечно в эту хрень проигрываю! В следующий раз, блин, в</w:t>
      </w:r>
      <w:r w:rsidRPr="00801922">
        <w:t xml:space="preserve"> обратную сторону начинай, счетовод хренов!</w:t>
      </w:r>
    </w:p>
    <w:p w14:paraId="4DE276D5" w14:textId="77777777" w:rsidR="00496D57" w:rsidRDefault="00496D57" w:rsidP="00801922">
      <w:pPr>
        <w:pStyle w:val="a9"/>
      </w:pPr>
      <w:r>
        <w:t>ФИЛ</w:t>
      </w:r>
    </w:p>
    <w:p w14:paraId="03F59669" w14:textId="77777777" w:rsidR="00496D57" w:rsidRDefault="00496D57" w:rsidP="0074340E">
      <w:pPr>
        <w:pStyle w:val="ab"/>
      </w:pPr>
      <w:r>
        <w:t>Не стони. Ты же сам Массе эти считалки надиктовал.</w:t>
      </w:r>
    </w:p>
    <w:p w14:paraId="7F97E320" w14:textId="77777777" w:rsidR="00496D57" w:rsidRDefault="00496D57" w:rsidP="00801922">
      <w:pPr>
        <w:pStyle w:val="a9"/>
      </w:pPr>
      <w:r>
        <w:t>ЧАК</w:t>
      </w:r>
    </w:p>
    <w:p w14:paraId="00F1508B" w14:textId="77777777" w:rsidR="00496D57" w:rsidRDefault="00496D57" w:rsidP="0074340E">
      <w:pPr>
        <w:pStyle w:val="ab"/>
      </w:pPr>
      <w:r>
        <w:t>Откуда я знал, что он их запомнит?</w:t>
      </w:r>
    </w:p>
    <w:p w14:paraId="44AB992C" w14:textId="77777777" w:rsidR="00496D57" w:rsidRPr="004D2DC8" w:rsidRDefault="00496D57" w:rsidP="00801922">
      <w:pPr>
        <w:pStyle w:val="a9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>МАССА</w:t>
      </w:r>
    </w:p>
    <w:p w14:paraId="061FFB11" w14:textId="77777777" w:rsidR="00496D57" w:rsidRPr="004D2DC8" w:rsidRDefault="00496D57" w:rsidP="0074340E">
      <w:pPr>
        <w:pStyle w:val="ab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>А я не запомнил! Я их записал и наизусть выучил.</w:t>
      </w:r>
    </w:p>
    <w:p w14:paraId="13EF5E18" w14:textId="6521F785" w:rsidR="00496D57" w:rsidRPr="004D2DC8" w:rsidRDefault="00496D57" w:rsidP="00496D57">
      <w:pPr>
        <w:pStyle w:val="a7"/>
        <w:rPr>
          <w:strike/>
          <w:color w:val="A6A6A6" w:themeColor="background1" w:themeShade="A6"/>
          <w:lang w:val="ru-RU"/>
        </w:rPr>
      </w:pPr>
      <w:r>
        <w:t xml:space="preserve">Чак выходит из дома, </w:t>
      </w:r>
      <w:r w:rsidRPr="004D2DC8">
        <w:rPr>
          <w:strike/>
          <w:color w:val="A6A6A6" w:themeColor="background1" w:themeShade="A6"/>
        </w:rPr>
        <w:t>хлопает дверью. Пацаны дают друг другу пять, идут за Чаком.</w:t>
      </w:r>
      <w:r w:rsidR="004D2DC8" w:rsidRPr="004D2DC8">
        <w:rPr>
          <w:color w:val="A6A6A6" w:themeColor="background1" w:themeShade="A6"/>
          <w:lang w:val="ru-RU"/>
        </w:rPr>
        <w:t xml:space="preserve"> </w:t>
      </w:r>
      <w:r w:rsidR="004D2DC8" w:rsidRPr="004D2DC8">
        <w:rPr>
          <w:color w:val="00B050"/>
          <w:lang w:val="ru-RU"/>
        </w:rPr>
        <w:t>пацаны ржут и уходят.</w:t>
      </w:r>
    </w:p>
    <w:p w14:paraId="60F98AEB" w14:textId="77777777" w:rsidR="00496D57" w:rsidRPr="004D2DC8" w:rsidRDefault="0074340E" w:rsidP="0074340E">
      <w:pPr>
        <w:pStyle w:val="a6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>10-11.</w:t>
      </w:r>
      <w:r w:rsidRPr="004D2DC8">
        <w:rPr>
          <w:strike/>
          <w:color w:val="A6A6A6" w:themeColor="background1" w:themeShade="A6"/>
        </w:rPr>
        <w:tab/>
      </w:r>
      <w:r w:rsidR="00496D57" w:rsidRPr="004D2DC8">
        <w:rPr>
          <w:strike/>
          <w:color w:val="A6A6A6" w:themeColor="background1" w:themeShade="A6"/>
        </w:rPr>
        <w:t xml:space="preserve">ИНТ. МАГАЗИН ОДЕЖДЫ </w:t>
      </w:r>
      <w:r w:rsidRPr="004D2DC8">
        <w:rPr>
          <w:strike/>
          <w:color w:val="A6A6A6" w:themeColor="background1" w:themeShade="A6"/>
        </w:rPr>
        <w:t>–</w:t>
      </w:r>
      <w:r w:rsidR="00496D57" w:rsidRPr="004D2DC8">
        <w:rPr>
          <w:strike/>
          <w:color w:val="A6A6A6" w:themeColor="background1" w:themeShade="A6"/>
        </w:rPr>
        <w:t xml:space="preserve"> УТРО</w:t>
      </w:r>
    </w:p>
    <w:p w14:paraId="60534F28" w14:textId="77777777" w:rsidR="00496D57" w:rsidRPr="004D2DC8" w:rsidRDefault="00496D57" w:rsidP="0074340E">
      <w:pPr>
        <w:pStyle w:val="a7"/>
        <w:keepNext/>
        <w:keepLines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>Чак заходит в магазин и подходит к продавцу.</w:t>
      </w:r>
    </w:p>
    <w:p w14:paraId="7710A00C" w14:textId="77777777" w:rsidR="00496D57" w:rsidRPr="004D2DC8" w:rsidRDefault="00496D57" w:rsidP="0074340E">
      <w:pPr>
        <w:pStyle w:val="a9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>ЧАК</w:t>
      </w:r>
    </w:p>
    <w:p w14:paraId="53D8E97D" w14:textId="77777777" w:rsidR="00496D57" w:rsidRPr="004D2DC8" w:rsidRDefault="00496D57" w:rsidP="0074340E">
      <w:pPr>
        <w:pStyle w:val="ab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 xml:space="preserve">Здравствуй, красавица. Мне на жену, </w:t>
      </w:r>
      <w:r w:rsidR="0074340E" w:rsidRPr="004D2DC8">
        <w:rPr>
          <w:strike/>
          <w:color w:val="A6A6A6" w:themeColor="background1" w:themeShade="A6"/>
        </w:rPr>
        <w:t>тёщу</w:t>
      </w:r>
      <w:r w:rsidRPr="004D2DC8">
        <w:rPr>
          <w:strike/>
          <w:color w:val="A6A6A6" w:themeColor="background1" w:themeShade="A6"/>
        </w:rPr>
        <w:t xml:space="preserve"> и малую чулки нужны.</w:t>
      </w:r>
    </w:p>
    <w:p w14:paraId="43824770" w14:textId="77777777" w:rsidR="00496D57" w:rsidRPr="004D2DC8" w:rsidRDefault="00496D57" w:rsidP="0074340E">
      <w:pPr>
        <w:pStyle w:val="a9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lastRenderedPageBreak/>
        <w:t>ПРОДАВЕЦ</w:t>
      </w:r>
    </w:p>
    <w:p w14:paraId="77FB6428" w14:textId="77777777" w:rsidR="00496D57" w:rsidRPr="004D2DC8" w:rsidRDefault="00496D57" w:rsidP="0074340E">
      <w:pPr>
        <w:pStyle w:val="ab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>Хорошо. А какой размер?</w:t>
      </w:r>
    </w:p>
    <w:p w14:paraId="023E55E2" w14:textId="77777777" w:rsidR="00496D57" w:rsidRPr="004D2DC8" w:rsidRDefault="00496D57" w:rsidP="00496D57">
      <w:pPr>
        <w:pStyle w:val="a7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>Чак задумывается и начинает ладонями мерить себе голову. Сначала делает больше.</w:t>
      </w:r>
    </w:p>
    <w:p w14:paraId="2C71829D" w14:textId="77777777" w:rsidR="00496D57" w:rsidRPr="004D2DC8" w:rsidRDefault="00496D57" w:rsidP="0074340E">
      <w:pPr>
        <w:pStyle w:val="a9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>ЧАК</w:t>
      </w:r>
    </w:p>
    <w:p w14:paraId="19AC8DC4" w14:textId="77777777" w:rsidR="00496D57" w:rsidRPr="004D2DC8" w:rsidRDefault="00496D57" w:rsidP="0074340E">
      <w:pPr>
        <w:pStyle w:val="ab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 xml:space="preserve">Ну у </w:t>
      </w:r>
      <w:r w:rsidR="0074340E" w:rsidRPr="004D2DC8">
        <w:rPr>
          <w:strike/>
          <w:color w:val="A6A6A6" w:themeColor="background1" w:themeShade="A6"/>
        </w:rPr>
        <w:t>тёщи</w:t>
      </w:r>
      <w:r w:rsidRPr="004D2DC8">
        <w:rPr>
          <w:strike/>
          <w:color w:val="A6A6A6" w:themeColor="background1" w:themeShade="A6"/>
        </w:rPr>
        <w:t xml:space="preserve"> такая ляжка примерно. Она у меня в теле.</w:t>
      </w:r>
    </w:p>
    <w:p w14:paraId="0BC762AF" w14:textId="77777777" w:rsidR="00496D57" w:rsidRPr="004D2DC8" w:rsidRDefault="00496D57" w:rsidP="00496D57">
      <w:pPr>
        <w:pStyle w:val="a7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>Продолжает измерять дальше и показывать.</w:t>
      </w:r>
    </w:p>
    <w:p w14:paraId="7B219C2D" w14:textId="77777777" w:rsidR="00496D57" w:rsidRPr="004D2DC8" w:rsidRDefault="00496D57" w:rsidP="0074340E">
      <w:pPr>
        <w:pStyle w:val="a9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>ЧАК</w:t>
      </w:r>
    </w:p>
    <w:p w14:paraId="53716AEC" w14:textId="77777777" w:rsidR="00496D57" w:rsidRPr="004D2DC8" w:rsidRDefault="00496D57" w:rsidP="0074340E">
      <w:pPr>
        <w:pStyle w:val="ab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 xml:space="preserve">У жены вот такая! А у малой ну чутка поменьше. А, и ещё! Нужно нечто среднее между моей женой и </w:t>
      </w:r>
      <w:r w:rsidR="0074340E" w:rsidRPr="004D2DC8">
        <w:rPr>
          <w:strike/>
          <w:color w:val="A6A6A6" w:themeColor="background1" w:themeShade="A6"/>
        </w:rPr>
        <w:t>тёщей</w:t>
      </w:r>
      <w:r w:rsidRPr="004D2DC8">
        <w:rPr>
          <w:strike/>
          <w:color w:val="A6A6A6" w:themeColor="background1" w:themeShade="A6"/>
        </w:rPr>
        <w:t>!</w:t>
      </w:r>
    </w:p>
    <w:p w14:paraId="411FD440" w14:textId="77777777" w:rsidR="00496D57" w:rsidRPr="004D2DC8" w:rsidRDefault="00496D57" w:rsidP="00496D57">
      <w:pPr>
        <w:pStyle w:val="a7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 xml:space="preserve">Продавщица кивает, уходит. Чак смотрит по сторонам, видит, как </w:t>
      </w:r>
      <w:r w:rsidR="0074340E" w:rsidRPr="004D2DC8">
        <w:rPr>
          <w:strike/>
          <w:color w:val="A6A6A6" w:themeColor="background1" w:themeShade="A6"/>
          <w:lang w:val="ru-RU"/>
        </w:rPr>
        <w:t>МУЖИК</w:t>
      </w:r>
      <w:r w:rsidRPr="004D2DC8">
        <w:rPr>
          <w:strike/>
          <w:color w:val="A6A6A6" w:themeColor="background1" w:themeShade="A6"/>
        </w:rPr>
        <w:t xml:space="preserve"> рассматривает колготки.</w:t>
      </w:r>
    </w:p>
    <w:p w14:paraId="7D1E6008" w14:textId="77777777" w:rsidR="00496D57" w:rsidRPr="004D2DC8" w:rsidRDefault="00496D57" w:rsidP="0074340E">
      <w:pPr>
        <w:pStyle w:val="a9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>ЧАК</w:t>
      </w:r>
    </w:p>
    <w:p w14:paraId="1157095F" w14:textId="77777777" w:rsidR="00496D57" w:rsidRPr="004D2DC8" w:rsidRDefault="00496D57" w:rsidP="0074340E">
      <w:pPr>
        <w:pStyle w:val="ab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>Слышь, мужик. В банк через дорогу даже не думай… Это наша лужайка, мы её косим!</w:t>
      </w:r>
    </w:p>
    <w:p w14:paraId="530F3BBB" w14:textId="77777777" w:rsidR="00496D57" w:rsidRPr="004D2DC8" w:rsidRDefault="00496D57" w:rsidP="00496D57">
      <w:pPr>
        <w:pStyle w:val="a7"/>
        <w:rPr>
          <w:strike/>
          <w:color w:val="A6A6A6" w:themeColor="background1" w:themeShade="A6"/>
        </w:rPr>
      </w:pPr>
      <w:r w:rsidRPr="004D2DC8">
        <w:rPr>
          <w:strike/>
          <w:color w:val="A6A6A6" w:themeColor="background1" w:themeShade="A6"/>
        </w:rPr>
        <w:t xml:space="preserve">Мужик подходит к </w:t>
      </w:r>
      <w:r w:rsidR="0074340E" w:rsidRPr="004D2DC8">
        <w:rPr>
          <w:strike/>
          <w:color w:val="A6A6A6" w:themeColor="background1" w:themeShade="A6"/>
          <w:lang w:val="ru-RU"/>
        </w:rPr>
        <w:t>ЖЕНЕ</w:t>
      </w:r>
      <w:r w:rsidRPr="004D2DC8">
        <w:rPr>
          <w:strike/>
          <w:color w:val="A6A6A6" w:themeColor="background1" w:themeShade="A6"/>
        </w:rPr>
        <w:t>, берёт её за руку и уводит. Чаку приносят 4 упаковки чулок.</w:t>
      </w:r>
    </w:p>
    <w:p w14:paraId="0A7353F2" w14:textId="77777777" w:rsidR="00496D57" w:rsidRDefault="0074340E" w:rsidP="0074340E">
      <w:pPr>
        <w:pStyle w:val="a6"/>
      </w:pPr>
      <w:r>
        <w:t>10-12.</w:t>
      </w:r>
      <w:r>
        <w:tab/>
        <w:t>НАТ</w:t>
      </w:r>
      <w:r w:rsidR="00496D57">
        <w:t>.</w:t>
      </w:r>
      <w:r w:rsidR="008426F5">
        <w:t xml:space="preserve"> </w:t>
      </w:r>
      <w:r>
        <w:t>ДЖ</w:t>
      </w:r>
      <w:r w:rsidR="004D7A90">
        <w:t>ИП</w:t>
      </w:r>
      <w:r>
        <w:t xml:space="preserve"> КИЛЛЕРА</w:t>
      </w:r>
      <w:r w:rsidR="00496D57">
        <w:t xml:space="preserve"> </w:t>
      </w:r>
      <w:r>
        <w:t>–</w:t>
      </w:r>
      <w:r w:rsidR="00496D57">
        <w:t xml:space="preserve"> УТРО</w:t>
      </w:r>
    </w:p>
    <w:p w14:paraId="05682AAF" w14:textId="77777777" w:rsidR="00496D57" w:rsidRDefault="00496D57" w:rsidP="004D7A90">
      <w:pPr>
        <w:pStyle w:val="a7"/>
        <w:keepNext/>
        <w:keepLines/>
      </w:pPr>
      <w:r>
        <w:t>Чак садится в машину к пацанам.</w:t>
      </w:r>
    </w:p>
    <w:p w14:paraId="083A1ECB" w14:textId="77777777" w:rsidR="00496D57" w:rsidRDefault="00496D57" w:rsidP="0074340E">
      <w:pPr>
        <w:pStyle w:val="a9"/>
      </w:pPr>
      <w:r>
        <w:t>ЧАК</w:t>
      </w:r>
    </w:p>
    <w:p w14:paraId="38BC1375" w14:textId="77777777" w:rsidR="00496D57" w:rsidRDefault="00496D57" w:rsidP="0074340E">
      <w:pPr>
        <w:pStyle w:val="ab"/>
      </w:pPr>
      <w:r>
        <w:t>Вот, разбирайте, трансвеститы!</w:t>
      </w:r>
    </w:p>
    <w:p w14:paraId="224354CF" w14:textId="77777777" w:rsidR="00496D57" w:rsidRDefault="00496D57" w:rsidP="00496D57">
      <w:pPr>
        <w:pStyle w:val="a7"/>
      </w:pPr>
      <w:r>
        <w:t>Пацаны берут чулки.</w:t>
      </w:r>
    </w:p>
    <w:p w14:paraId="0C1952DB" w14:textId="77777777" w:rsidR="00496D57" w:rsidRDefault="00496D57" w:rsidP="0074340E">
      <w:pPr>
        <w:pStyle w:val="a9"/>
      </w:pPr>
      <w:r>
        <w:t>ФИЛ</w:t>
      </w:r>
    </w:p>
    <w:p w14:paraId="428C643D" w14:textId="77777777" w:rsidR="00496D57" w:rsidRDefault="00496D57" w:rsidP="0074340E">
      <w:pPr>
        <w:pStyle w:val="ab"/>
      </w:pPr>
      <w:r>
        <w:t>На фига ты четыре пары взял? Две бы хватило.</w:t>
      </w:r>
    </w:p>
    <w:p w14:paraId="1EEE5958" w14:textId="77777777" w:rsidR="00496D57" w:rsidRDefault="00496D57" w:rsidP="00496D57">
      <w:pPr>
        <w:pStyle w:val="a7"/>
      </w:pPr>
      <w:r>
        <w:t>Масса надевает себе на голову чулок, и у него сразу же на лице образуется стрелка.</w:t>
      </w:r>
    </w:p>
    <w:p w14:paraId="38E64F00" w14:textId="77777777" w:rsidR="00496D57" w:rsidRDefault="00496D57" w:rsidP="004D7A90">
      <w:pPr>
        <w:pStyle w:val="a9"/>
      </w:pPr>
      <w:r>
        <w:t>ЧАК</w:t>
      </w:r>
    </w:p>
    <w:p w14:paraId="76717828" w14:textId="77777777" w:rsidR="00496D57" w:rsidRPr="004D2DC8" w:rsidRDefault="00496D57" w:rsidP="004D7A90">
      <w:pPr>
        <w:pStyle w:val="ab"/>
        <w:rPr>
          <w:strike/>
          <w:color w:val="A6A6A6" w:themeColor="background1" w:themeShade="A6"/>
        </w:rPr>
      </w:pPr>
      <w:r>
        <w:t>Вот для этого и взял</w:t>
      </w:r>
      <w:r w:rsidRPr="004D2DC8">
        <w:rPr>
          <w:strike/>
          <w:color w:val="A6A6A6" w:themeColor="background1" w:themeShade="A6"/>
        </w:rPr>
        <w:t>! Масса, аккуратнее нельзя!?</w:t>
      </w:r>
    </w:p>
    <w:p w14:paraId="7A1B8978" w14:textId="77777777" w:rsidR="00496D57" w:rsidRDefault="00496D57" w:rsidP="004D7A90">
      <w:pPr>
        <w:pStyle w:val="a9"/>
      </w:pPr>
      <w:r>
        <w:t>МАССА</w:t>
      </w:r>
    </w:p>
    <w:p w14:paraId="0D75B303" w14:textId="286EFFB2" w:rsidR="00496D57" w:rsidRDefault="00496D57" w:rsidP="004D7A90">
      <w:pPr>
        <w:pStyle w:val="ab"/>
      </w:pPr>
      <w:r>
        <w:t xml:space="preserve">А хрена ты такие тонкие взял!? Нельзя было мне </w:t>
      </w:r>
      <w:r w:rsidR="00DE2D99">
        <w:rPr>
          <w:lang w:val="ru-RU"/>
        </w:rPr>
        <w:t>двести</w:t>
      </w:r>
      <w:r>
        <w:t xml:space="preserve"> ден </w:t>
      </w:r>
      <w:r w:rsidR="00234983" w:rsidRPr="00234983">
        <w:rPr>
          <w:strike/>
          <w:color w:val="A6A6A6" w:themeColor="background1" w:themeShade="A6"/>
          <w:lang w:val="ru-RU"/>
        </w:rPr>
        <w:t>взять</w:t>
      </w:r>
      <w:r w:rsidR="00234983" w:rsidRPr="00234983">
        <w:rPr>
          <w:color w:val="A6A6A6" w:themeColor="background1" w:themeShade="A6"/>
          <w:lang w:val="ru-RU"/>
        </w:rPr>
        <w:t xml:space="preserve"> </w:t>
      </w:r>
      <w:r w:rsidR="00234983" w:rsidRPr="00234983">
        <w:rPr>
          <w:color w:val="00B050"/>
          <w:lang w:val="ru-RU"/>
        </w:rPr>
        <w:t>купить</w:t>
      </w:r>
      <w:r>
        <w:t>!?</w:t>
      </w:r>
    </w:p>
    <w:p w14:paraId="77613BA6" w14:textId="77777777" w:rsidR="00496D57" w:rsidRDefault="00496D57" w:rsidP="004D7A90">
      <w:pPr>
        <w:pStyle w:val="a9"/>
      </w:pPr>
      <w:r>
        <w:t>ЧАК</w:t>
      </w:r>
    </w:p>
    <w:p w14:paraId="683A4D08" w14:textId="77777777" w:rsidR="00496D57" w:rsidRDefault="00496D57" w:rsidP="004D7A90">
      <w:pPr>
        <w:pStyle w:val="ab"/>
      </w:pPr>
      <w:r>
        <w:t>Ч</w:t>
      </w:r>
      <w:r w:rsidR="004D7A90">
        <w:rPr>
          <w:lang w:val="ru-RU"/>
        </w:rPr>
        <w:t>ё</w:t>
      </w:r>
      <w:r>
        <w:t xml:space="preserve"> </w:t>
      </w:r>
      <w:r w:rsidRPr="00234983">
        <w:rPr>
          <w:strike/>
          <w:color w:val="A6A6A6" w:themeColor="background1" w:themeShade="A6"/>
        </w:rPr>
        <w:t>взять</w:t>
      </w:r>
      <w:r>
        <w:t>!?</w:t>
      </w:r>
    </w:p>
    <w:p w14:paraId="1FAA2451" w14:textId="77777777" w:rsidR="00496D57" w:rsidRDefault="00496D57" w:rsidP="004D7A90">
      <w:pPr>
        <w:pStyle w:val="a9"/>
      </w:pPr>
      <w:r>
        <w:lastRenderedPageBreak/>
        <w:t>ВЖИК</w:t>
      </w:r>
    </w:p>
    <w:p w14:paraId="5D400D4B" w14:textId="3A1A35B9" w:rsidR="00496D57" w:rsidRDefault="00496D57" w:rsidP="004D7A90">
      <w:pPr>
        <w:pStyle w:val="ab"/>
      </w:pPr>
      <w:r>
        <w:t xml:space="preserve">Масса, </w:t>
      </w:r>
      <w:r w:rsidR="00DE2D99">
        <w:rPr>
          <w:lang w:val="ru-RU"/>
        </w:rPr>
        <w:t>двести</w:t>
      </w:r>
      <w:r>
        <w:t xml:space="preserve"> ден </w:t>
      </w:r>
      <w:r w:rsidR="004D7A90">
        <w:t>–</w:t>
      </w:r>
      <w:r>
        <w:t xml:space="preserve"> это зимний вариант, ты хочешь задохнуться нафиг!?</w:t>
      </w:r>
    </w:p>
    <w:p w14:paraId="7D4AD63A" w14:textId="77777777" w:rsidR="00496D57" w:rsidRDefault="00496D57" w:rsidP="004D7A90">
      <w:pPr>
        <w:pStyle w:val="a9"/>
      </w:pPr>
      <w:r>
        <w:t>ЧАК</w:t>
      </w:r>
    </w:p>
    <w:p w14:paraId="3B09630F" w14:textId="77777777" w:rsidR="00496D57" w:rsidRDefault="00496D57" w:rsidP="004D7A90">
      <w:pPr>
        <w:pStyle w:val="ab"/>
      </w:pPr>
      <w:r>
        <w:t>Э! Тормозите… Вы ч</w:t>
      </w:r>
      <w:r w:rsidR="004D7A90">
        <w:rPr>
          <w:lang w:val="ru-RU"/>
        </w:rPr>
        <w:t>ё</w:t>
      </w:r>
      <w:r>
        <w:t xml:space="preserve"> </w:t>
      </w:r>
      <w:r w:rsidR="004D7A90">
        <w:t>насчёт</w:t>
      </w:r>
      <w:r>
        <w:t xml:space="preserve"> колготок шарите!?</w:t>
      </w:r>
    </w:p>
    <w:p w14:paraId="722A172E" w14:textId="77777777" w:rsidR="00496D57" w:rsidRDefault="00496D57" w:rsidP="00496D57">
      <w:pPr>
        <w:pStyle w:val="a7"/>
      </w:pPr>
      <w:r>
        <w:t>Вжик и Масса неловко переглядываются.</w:t>
      </w:r>
    </w:p>
    <w:p w14:paraId="53C82CA8" w14:textId="77777777" w:rsidR="00496D57" w:rsidRDefault="00496D57" w:rsidP="004D7A90">
      <w:pPr>
        <w:pStyle w:val="a9"/>
      </w:pPr>
      <w:r>
        <w:t>ВЖИК</w:t>
      </w:r>
    </w:p>
    <w:p w14:paraId="41660711" w14:textId="77777777" w:rsidR="00496D57" w:rsidRDefault="00496D57" w:rsidP="004D7A90">
      <w:pPr>
        <w:pStyle w:val="ab"/>
      </w:pPr>
      <w:r>
        <w:t>Да ну какой там шарим… Так… Стэллке покупали, когда на работу её устраивали…</w:t>
      </w:r>
    </w:p>
    <w:p w14:paraId="0229EF72" w14:textId="77777777" w:rsidR="00496D57" w:rsidRPr="00234983" w:rsidRDefault="00496D57" w:rsidP="004D7A90">
      <w:pPr>
        <w:pStyle w:val="a9"/>
        <w:rPr>
          <w:strike/>
          <w:color w:val="A6A6A6" w:themeColor="background1" w:themeShade="A6"/>
        </w:rPr>
      </w:pPr>
      <w:r w:rsidRPr="00234983">
        <w:rPr>
          <w:strike/>
          <w:color w:val="A6A6A6" w:themeColor="background1" w:themeShade="A6"/>
        </w:rPr>
        <w:t>ЧАК</w:t>
      </w:r>
    </w:p>
    <w:p w14:paraId="1DD39AD8" w14:textId="77777777" w:rsidR="00496D57" w:rsidRPr="00234983" w:rsidRDefault="00496D57" w:rsidP="004D7A90">
      <w:pPr>
        <w:pStyle w:val="ab"/>
        <w:rPr>
          <w:strike/>
          <w:color w:val="A6A6A6" w:themeColor="background1" w:themeShade="A6"/>
        </w:rPr>
      </w:pPr>
      <w:r w:rsidRPr="00234983">
        <w:rPr>
          <w:strike/>
          <w:color w:val="A6A6A6" w:themeColor="background1" w:themeShade="A6"/>
        </w:rPr>
        <w:t>Так вы ещё и покупали!? А сразу на всех нельзя было взять, профи колготочные?! Я вам это припомню…</w:t>
      </w:r>
    </w:p>
    <w:p w14:paraId="59E80D50" w14:textId="77777777" w:rsidR="00496D57" w:rsidRDefault="00496D57" w:rsidP="004D7A90">
      <w:pPr>
        <w:pStyle w:val="a9"/>
      </w:pPr>
      <w:r>
        <w:t>ФИЛ</w:t>
      </w:r>
    </w:p>
    <w:p w14:paraId="3653936D" w14:textId="046E0D66" w:rsidR="00496D57" w:rsidRPr="004D7A90" w:rsidRDefault="00496D57" w:rsidP="004D7A90">
      <w:pPr>
        <w:pStyle w:val="ab"/>
        <w:rPr>
          <w:lang w:val="ru-RU"/>
        </w:rPr>
      </w:pPr>
      <w:r>
        <w:t xml:space="preserve">Так, </w:t>
      </w:r>
      <w:r w:rsidRPr="00234983">
        <w:rPr>
          <w:strike/>
          <w:color w:val="A6A6A6" w:themeColor="background1" w:themeShade="A6"/>
        </w:rPr>
        <w:t>значит</w:t>
      </w:r>
      <w:r w:rsidR="00234983">
        <w:rPr>
          <w:lang w:val="ru-RU"/>
        </w:rPr>
        <w:t xml:space="preserve"> </w:t>
      </w:r>
      <w:r w:rsidR="00234983" w:rsidRPr="00234983">
        <w:rPr>
          <w:color w:val="00B050"/>
          <w:lang w:val="ru-RU"/>
        </w:rPr>
        <w:t>заткнитесь</w:t>
      </w:r>
      <w:r>
        <w:t>. Напоминаю, я, Чак, Вжик</w:t>
      </w:r>
      <w:r w:rsidR="004D7A90">
        <w:rPr>
          <w:lang w:val="ru-RU"/>
        </w:rPr>
        <w:t xml:space="preserve"> – </w:t>
      </w:r>
      <w:r>
        <w:t>через центральный, Масса</w:t>
      </w:r>
      <w:r w:rsidR="004D7A90">
        <w:rPr>
          <w:lang w:val="ru-RU"/>
        </w:rPr>
        <w:t>,</w:t>
      </w:r>
      <w:r>
        <w:t xml:space="preserve"> ты </w:t>
      </w:r>
      <w:r w:rsidR="004D7A90">
        <w:rPr>
          <w:lang w:val="ru-RU"/>
        </w:rPr>
        <w:t xml:space="preserve">– </w:t>
      </w:r>
      <w:r>
        <w:t xml:space="preserve">через чёрный с торца и дежуришь там. Следим за часами, ровно в </w:t>
      </w:r>
      <w:r w:rsidR="004D7A90">
        <w:rPr>
          <w:lang w:val="ru-RU"/>
        </w:rPr>
        <w:t>десять ноль-пять</w:t>
      </w:r>
      <w:r>
        <w:t xml:space="preserve"> все в машину. Ну</w:t>
      </w:r>
      <w:r w:rsidR="004D7A90">
        <w:rPr>
          <w:lang w:val="ru-RU"/>
        </w:rPr>
        <w:t>,</w:t>
      </w:r>
      <w:r>
        <w:t xml:space="preserve"> с Богом!</w:t>
      </w:r>
    </w:p>
    <w:p w14:paraId="3F4B7C83" w14:textId="77777777" w:rsidR="00496D57" w:rsidRDefault="00496D57" w:rsidP="00496D57">
      <w:pPr>
        <w:pStyle w:val="a7"/>
      </w:pPr>
      <w:r>
        <w:t>Пацаны под крутую музыку выходят из тачки и направляются к банку.</w:t>
      </w:r>
    </w:p>
    <w:p w14:paraId="4DF4851B" w14:textId="77777777" w:rsidR="00496D57" w:rsidRDefault="004D7A90" w:rsidP="004D7A90">
      <w:pPr>
        <w:pStyle w:val="a6"/>
      </w:pPr>
      <w:r>
        <w:t>10-13.</w:t>
      </w:r>
      <w:r>
        <w:tab/>
      </w:r>
      <w:r w:rsidR="00496D57">
        <w:t xml:space="preserve">ИНТ. ПЕНЬКОВВБАНК </w:t>
      </w:r>
      <w:r w:rsidR="008426F5">
        <w:t>(</w:t>
      </w:r>
      <w:r w:rsidR="008426F5" w:rsidRPr="008426F5">
        <w:rPr>
          <w:caps w:val="0"/>
        </w:rPr>
        <w:t>главный зал</w:t>
      </w:r>
      <w:r w:rsidR="008426F5">
        <w:t xml:space="preserve">) </w:t>
      </w:r>
      <w:r>
        <w:t>–</w:t>
      </w:r>
      <w:r w:rsidR="00496D57">
        <w:t xml:space="preserve"> УТРО</w:t>
      </w:r>
    </w:p>
    <w:p w14:paraId="38A33CA5" w14:textId="77777777" w:rsidR="00496D57" w:rsidRDefault="00496D57" w:rsidP="004D7A90">
      <w:pPr>
        <w:pStyle w:val="a7"/>
        <w:keepNext/>
        <w:keepLines/>
      </w:pPr>
      <w:r>
        <w:t>Пацаны в чулках забегают в банк.</w:t>
      </w:r>
    </w:p>
    <w:p w14:paraId="695A45A1" w14:textId="77777777" w:rsidR="00496D57" w:rsidRDefault="00496D57" w:rsidP="004D7A90">
      <w:pPr>
        <w:pStyle w:val="a9"/>
      </w:pPr>
      <w:r>
        <w:t>ФИЛ</w:t>
      </w:r>
    </w:p>
    <w:p w14:paraId="472E1A76" w14:textId="77777777" w:rsidR="00496D57" w:rsidRDefault="00496D57" w:rsidP="004D7A90">
      <w:pPr>
        <w:pStyle w:val="ab"/>
      </w:pPr>
      <w:r>
        <w:t>Дамы и господа, это ограбление! Всем лежать. Прошу соблюдать спокойствие.</w:t>
      </w:r>
    </w:p>
    <w:p w14:paraId="4EBA0D10" w14:textId="77777777" w:rsidR="00496D57" w:rsidRDefault="00496D57" w:rsidP="00496D57">
      <w:pPr>
        <w:pStyle w:val="a7"/>
      </w:pPr>
      <w:r>
        <w:t>Все аккуратно ложатся.</w:t>
      </w:r>
    </w:p>
    <w:p w14:paraId="529403BD" w14:textId="77777777" w:rsidR="00496D57" w:rsidRDefault="004D7A90" w:rsidP="004D7A90">
      <w:pPr>
        <w:pStyle w:val="a6"/>
      </w:pPr>
      <w:r>
        <w:t>10-14.</w:t>
      </w:r>
      <w:r>
        <w:tab/>
      </w:r>
      <w:r w:rsidR="00496D57">
        <w:t>ИНТ. ПЕНЬКОВВБАНК</w:t>
      </w:r>
      <w:r>
        <w:t xml:space="preserve"> (</w:t>
      </w:r>
      <w:r w:rsidRPr="004D7A90">
        <w:rPr>
          <w:caps w:val="0"/>
        </w:rPr>
        <w:t>чёрный вход</w:t>
      </w:r>
      <w:r>
        <w:t>)</w:t>
      </w:r>
      <w:r w:rsidR="00496D57">
        <w:t xml:space="preserve"> </w:t>
      </w:r>
      <w:r>
        <w:t>–</w:t>
      </w:r>
      <w:r w:rsidR="00496D57">
        <w:t xml:space="preserve"> УТРО</w:t>
      </w:r>
    </w:p>
    <w:p w14:paraId="13605D34" w14:textId="77777777" w:rsidR="00496D57" w:rsidRDefault="00496D57" w:rsidP="00F01698">
      <w:pPr>
        <w:pStyle w:val="a7"/>
        <w:keepNext/>
        <w:keepLines/>
      </w:pPr>
      <w:r>
        <w:t>Масса залетает с чёрного входа, там за столом сидят два охранника.</w:t>
      </w:r>
    </w:p>
    <w:p w14:paraId="72E44ACF" w14:textId="77777777" w:rsidR="00496D57" w:rsidRDefault="00496D57" w:rsidP="004D7A90">
      <w:pPr>
        <w:pStyle w:val="a9"/>
      </w:pPr>
      <w:r>
        <w:t>МАССА</w:t>
      </w:r>
    </w:p>
    <w:p w14:paraId="3B16ECDF" w14:textId="77777777" w:rsidR="00496D57" w:rsidRDefault="00496D57" w:rsidP="004D7A90">
      <w:pPr>
        <w:pStyle w:val="ab"/>
      </w:pPr>
      <w:r>
        <w:t>Лежать, суки! Если хоть одна мышь запищит, в голову шмальну, мозги проветрю!</w:t>
      </w:r>
    </w:p>
    <w:p w14:paraId="798A02A5" w14:textId="77777777" w:rsidR="00496D57" w:rsidRDefault="00496D57" w:rsidP="00496D57">
      <w:pPr>
        <w:pStyle w:val="a7"/>
      </w:pPr>
      <w:r>
        <w:lastRenderedPageBreak/>
        <w:t>Два работника спокойно ложатся, с лёгкой ухмылкой.</w:t>
      </w:r>
    </w:p>
    <w:p w14:paraId="3E9479C4" w14:textId="77777777" w:rsidR="00496D57" w:rsidRDefault="00496D57" w:rsidP="004D7A90">
      <w:pPr>
        <w:pStyle w:val="a9"/>
      </w:pPr>
      <w:r>
        <w:t>ОХРАННИК 1</w:t>
      </w:r>
    </w:p>
    <w:p w14:paraId="61101790" w14:textId="77777777" w:rsidR="004D7A90" w:rsidRDefault="00496D57" w:rsidP="004D7A90">
      <w:pPr>
        <w:pStyle w:val="ae"/>
      </w:pPr>
      <w:r>
        <w:t>(</w:t>
      </w:r>
      <w:r w:rsidR="004D7A90">
        <w:t>ш</w:t>
      </w:r>
      <w:r>
        <w:t>ёпотом)</w:t>
      </w:r>
    </w:p>
    <w:p w14:paraId="4164D477" w14:textId="77777777" w:rsidR="00496D57" w:rsidRDefault="00496D57" w:rsidP="004D7A90">
      <w:pPr>
        <w:pStyle w:val="ab"/>
      </w:pPr>
      <w:r>
        <w:t>Хорошо, чертяга, играет, как настоящий!</w:t>
      </w:r>
    </w:p>
    <w:p w14:paraId="5437BB50" w14:textId="77777777" w:rsidR="00496D57" w:rsidRDefault="00496D57" w:rsidP="004D7A90">
      <w:pPr>
        <w:pStyle w:val="a9"/>
      </w:pPr>
      <w:r>
        <w:t>ОХРАННИК 2</w:t>
      </w:r>
    </w:p>
    <w:p w14:paraId="7919BCFB" w14:textId="77777777" w:rsidR="00496D57" w:rsidRDefault="00496D57" w:rsidP="004D7A90">
      <w:pPr>
        <w:pStyle w:val="ab"/>
      </w:pPr>
      <w:r>
        <w:t xml:space="preserve">Да </w:t>
      </w:r>
      <w:proofErr w:type="spellStart"/>
      <w:r>
        <w:t>нууу</w:t>
      </w:r>
      <w:proofErr w:type="spellEnd"/>
      <w:r>
        <w:t>… Сразу видно МХАТовец - переигрывает…</w:t>
      </w:r>
    </w:p>
    <w:p w14:paraId="6B73EFFA" w14:textId="77777777" w:rsidR="00496D57" w:rsidRDefault="00496D57" w:rsidP="00496D57">
      <w:pPr>
        <w:pStyle w:val="a7"/>
      </w:pPr>
      <w:r>
        <w:t>Масса вдруг видит на столе контейнер с пюре и котлетой…</w:t>
      </w:r>
    </w:p>
    <w:p w14:paraId="59CA4154" w14:textId="77777777" w:rsidR="00496D57" w:rsidRDefault="00F01698" w:rsidP="00F01698">
      <w:pPr>
        <w:pStyle w:val="a6"/>
      </w:pPr>
      <w:r>
        <w:t>10-15.</w:t>
      </w:r>
      <w:r>
        <w:tab/>
      </w:r>
      <w:r w:rsidR="00496D57">
        <w:t xml:space="preserve">ИНТ. ПЕНЬКОВВБАНК </w:t>
      </w:r>
      <w:r>
        <w:t>(</w:t>
      </w:r>
      <w:r w:rsidRPr="00F01698">
        <w:rPr>
          <w:caps w:val="0"/>
        </w:rPr>
        <w:t>главный зал</w:t>
      </w:r>
      <w:r>
        <w:t>) –</w:t>
      </w:r>
      <w:r w:rsidR="00496D57">
        <w:t xml:space="preserve"> УТРО</w:t>
      </w:r>
    </w:p>
    <w:p w14:paraId="3F3928EE" w14:textId="77777777" w:rsidR="001456B9" w:rsidRDefault="00496D57" w:rsidP="00F01698">
      <w:pPr>
        <w:pStyle w:val="a7"/>
        <w:keepNext/>
        <w:keepLines/>
      </w:pPr>
      <w:r>
        <w:t>Чак заходит в кассу. Девушка-кассир выдаёт ему пачки денег, он складывает их в сумку.</w:t>
      </w:r>
    </w:p>
    <w:p w14:paraId="0EE3FE24" w14:textId="77777777" w:rsidR="00496D57" w:rsidRDefault="00496D57" w:rsidP="00F01698">
      <w:pPr>
        <w:pStyle w:val="a7"/>
        <w:keepNext/>
        <w:keepLines/>
      </w:pPr>
      <w:r>
        <w:t>Фил следит за часами. Время меняется с 10:04 на 10:05.</w:t>
      </w:r>
    </w:p>
    <w:p w14:paraId="5B997016" w14:textId="77777777" w:rsidR="00496D57" w:rsidRDefault="00496D57" w:rsidP="00F01698">
      <w:pPr>
        <w:pStyle w:val="a9"/>
      </w:pPr>
      <w:r>
        <w:t>ФИЛ</w:t>
      </w:r>
    </w:p>
    <w:p w14:paraId="286DE0FF" w14:textId="77777777" w:rsidR="00496D57" w:rsidRDefault="00496D57" w:rsidP="00F01698">
      <w:pPr>
        <w:pStyle w:val="ab"/>
      </w:pPr>
      <w:r>
        <w:t>Валим!</w:t>
      </w:r>
    </w:p>
    <w:p w14:paraId="1A5D6AC9" w14:textId="77777777" w:rsidR="00496D57" w:rsidRDefault="00496D57" w:rsidP="00496D57">
      <w:pPr>
        <w:pStyle w:val="a7"/>
      </w:pPr>
      <w:r>
        <w:t>В банк залетает ещё 4 человека в чулках с оружием.</w:t>
      </w:r>
    </w:p>
    <w:p w14:paraId="0CD653D3" w14:textId="77777777" w:rsidR="00496D57" w:rsidRDefault="00496D57" w:rsidP="00F01698">
      <w:pPr>
        <w:pStyle w:val="a9"/>
      </w:pPr>
      <w:r>
        <w:t>ГРАБИТЕЛЬ 1</w:t>
      </w:r>
    </w:p>
    <w:p w14:paraId="155A7EFA" w14:textId="53075369" w:rsidR="00496D57" w:rsidRDefault="00496D57" w:rsidP="00F01698">
      <w:pPr>
        <w:pStyle w:val="ab"/>
      </w:pPr>
      <w:r>
        <w:t>Всем лежать! А вы уже лежите…</w:t>
      </w:r>
      <w:r w:rsidR="00DE2D99">
        <w:rPr>
          <w:lang w:val="ru-RU"/>
        </w:rPr>
        <w:t xml:space="preserve"> </w:t>
      </w:r>
      <w:r>
        <w:t>это ограбление!!!</w:t>
      </w:r>
    </w:p>
    <w:p w14:paraId="4BC5EE93" w14:textId="77777777" w:rsidR="00496D57" w:rsidRDefault="00496D57" w:rsidP="00F01698">
      <w:pPr>
        <w:pStyle w:val="a9"/>
      </w:pPr>
      <w:r>
        <w:t>ФИЛ</w:t>
      </w:r>
    </w:p>
    <w:p w14:paraId="035E4842" w14:textId="1548AEB4" w:rsidR="00496D57" w:rsidRDefault="00496D57" w:rsidP="00F01698">
      <w:pPr>
        <w:pStyle w:val="ab"/>
      </w:pPr>
      <w:r>
        <w:t>Какого</w:t>
      </w:r>
      <w:r w:rsidR="00234983" w:rsidRPr="00234983">
        <w:rPr>
          <w:color w:val="00B050"/>
          <w:lang w:val="ru-RU"/>
        </w:rPr>
        <w:t>…</w:t>
      </w:r>
      <w:r>
        <w:t>?!</w:t>
      </w:r>
    </w:p>
    <w:p w14:paraId="5306D10F" w14:textId="77777777" w:rsidR="00496D57" w:rsidRDefault="00F01698" w:rsidP="00F01698">
      <w:pPr>
        <w:pStyle w:val="a6"/>
      </w:pPr>
      <w:r>
        <w:t>10-16.</w:t>
      </w:r>
      <w:r>
        <w:tab/>
      </w:r>
      <w:r w:rsidR="00496D57">
        <w:t>ИНТ. ПЕНЬКОВВБАНК</w:t>
      </w:r>
      <w:r>
        <w:t xml:space="preserve"> (</w:t>
      </w:r>
      <w:r w:rsidRPr="00F01698">
        <w:rPr>
          <w:caps w:val="0"/>
        </w:rPr>
        <w:t>чёрный вход</w:t>
      </w:r>
      <w:r>
        <w:t>)</w:t>
      </w:r>
      <w:r w:rsidR="00496D57">
        <w:t xml:space="preserve"> </w:t>
      </w:r>
      <w:r>
        <w:t>–</w:t>
      </w:r>
      <w:r w:rsidR="00496D57">
        <w:t xml:space="preserve"> УТРО</w:t>
      </w:r>
    </w:p>
    <w:p w14:paraId="478F186C" w14:textId="77777777" w:rsidR="00496D57" w:rsidRDefault="00496D57" w:rsidP="00F01698">
      <w:pPr>
        <w:pStyle w:val="a7"/>
        <w:keepNext/>
        <w:keepLines/>
      </w:pPr>
      <w:r>
        <w:t>Фоном играет радио, у Массы наполовину поднят чулок. Он сидит за столом с термосом в руках и ест пюре с котлетой. Охранники лежат рядом. Масса смотрит на часы: 10:07.</w:t>
      </w:r>
    </w:p>
    <w:p w14:paraId="57A8B742" w14:textId="77777777" w:rsidR="00496D57" w:rsidRDefault="00496D57" w:rsidP="00F01698">
      <w:pPr>
        <w:pStyle w:val="a9"/>
      </w:pPr>
      <w:r>
        <w:t>МАССА</w:t>
      </w:r>
    </w:p>
    <w:p w14:paraId="7E8B3883" w14:textId="77777777" w:rsidR="00496D57" w:rsidRPr="00F01698" w:rsidRDefault="00496D57" w:rsidP="00F01698">
      <w:pPr>
        <w:pStyle w:val="ab"/>
        <w:rPr>
          <w:lang w:val="ru-RU"/>
        </w:rPr>
      </w:pPr>
      <w:r>
        <w:t>Блин, опаздываю уже! Братан, передай жене, что пюреха с котлетосом</w:t>
      </w:r>
      <w:r w:rsidR="00F01698">
        <w:rPr>
          <w:lang w:val="ru-RU"/>
        </w:rPr>
        <w:t xml:space="preserve"> –</w:t>
      </w:r>
      <w:r>
        <w:t xml:space="preserve"> бомба ваще.</w:t>
      </w:r>
    </w:p>
    <w:p w14:paraId="3E03FC1E" w14:textId="77777777" w:rsidR="00496D57" w:rsidRPr="00F01698" w:rsidRDefault="00496D57" w:rsidP="00F01698">
      <w:pPr>
        <w:pStyle w:val="a9"/>
        <w:rPr>
          <w:lang w:val="ru-RU"/>
        </w:rPr>
      </w:pPr>
      <w:r>
        <w:t>ОХРАННИК</w:t>
      </w:r>
      <w:r w:rsidR="00F01698">
        <w:rPr>
          <w:lang w:val="ru-RU"/>
        </w:rPr>
        <w:t xml:space="preserve"> 1</w:t>
      </w:r>
    </w:p>
    <w:p w14:paraId="39EBCE8F" w14:textId="77777777" w:rsidR="00496D57" w:rsidRDefault="00496D57" w:rsidP="00F01698">
      <w:pPr>
        <w:pStyle w:val="ab"/>
      </w:pPr>
      <w:r>
        <w:t>Спасибо, ей будет приятно.</w:t>
      </w:r>
    </w:p>
    <w:p w14:paraId="26601E9D" w14:textId="77777777" w:rsidR="00496D57" w:rsidRDefault="00496D57" w:rsidP="00496D57">
      <w:pPr>
        <w:pStyle w:val="a7"/>
      </w:pPr>
      <w:r>
        <w:t>Масса быстро запихивает в себя котлету. За спиной Массы голос.</w:t>
      </w:r>
    </w:p>
    <w:p w14:paraId="50833EA2" w14:textId="77777777" w:rsidR="00496D57" w:rsidRDefault="00496D57" w:rsidP="00F01698">
      <w:pPr>
        <w:pStyle w:val="a9"/>
      </w:pPr>
      <w:r>
        <w:t>КРУПНЫЙ ГРАБИТЕЛЬ (ЗК)</w:t>
      </w:r>
    </w:p>
    <w:p w14:paraId="56069F46" w14:textId="77777777" w:rsidR="00496D57" w:rsidRDefault="00496D57" w:rsidP="00F01698">
      <w:pPr>
        <w:pStyle w:val="ab"/>
      </w:pPr>
      <w:r>
        <w:t>А, может, поделишься?!</w:t>
      </w:r>
    </w:p>
    <w:p w14:paraId="571912C6" w14:textId="77777777" w:rsidR="00496D57" w:rsidRDefault="00496D57" w:rsidP="00496D57">
      <w:pPr>
        <w:pStyle w:val="a7"/>
      </w:pPr>
      <w:r>
        <w:t>Масса оборачивается, там в проходе стоит толстый грабитель, который крупнее Массы. Они смотрят друг на друга как в ковбойском фильме.</w:t>
      </w:r>
    </w:p>
    <w:p w14:paraId="77F227AB" w14:textId="77777777" w:rsidR="00496D57" w:rsidRDefault="00496D57" w:rsidP="00F01698">
      <w:pPr>
        <w:pStyle w:val="a9"/>
      </w:pPr>
      <w:r>
        <w:lastRenderedPageBreak/>
        <w:t>МАССА</w:t>
      </w:r>
    </w:p>
    <w:p w14:paraId="1FE8C0FC" w14:textId="77777777" w:rsidR="00F01698" w:rsidRDefault="00496D57" w:rsidP="00F01698">
      <w:pPr>
        <w:pStyle w:val="ae"/>
      </w:pPr>
      <w:r>
        <w:t>(</w:t>
      </w:r>
      <w:r w:rsidR="00F01698">
        <w:t>о</w:t>
      </w:r>
      <w:r>
        <w:t>хране, жуя)</w:t>
      </w:r>
    </w:p>
    <w:p w14:paraId="3F4052BF" w14:textId="77777777" w:rsidR="00F01698" w:rsidRDefault="00496D57" w:rsidP="00F01698">
      <w:pPr>
        <w:pStyle w:val="ab"/>
      </w:pPr>
      <w:r>
        <w:t>Ваш!?</w:t>
      </w:r>
    </w:p>
    <w:p w14:paraId="21B34301" w14:textId="77777777" w:rsidR="00F01698" w:rsidRDefault="00496D57" w:rsidP="00496D57">
      <w:pPr>
        <w:pStyle w:val="a7"/>
        <w:rPr>
          <w:lang w:val="ru-RU"/>
        </w:rPr>
      </w:pPr>
      <w:r>
        <w:t>Охрана отрицательно мотает головами</w:t>
      </w:r>
      <w:r w:rsidR="00F01698">
        <w:rPr>
          <w:lang w:val="ru-RU"/>
        </w:rPr>
        <w:t>.</w:t>
      </w:r>
    </w:p>
    <w:p w14:paraId="751E3A21" w14:textId="77777777" w:rsidR="00F01698" w:rsidRPr="00F01698" w:rsidRDefault="00F01698" w:rsidP="00F01698">
      <w:pPr>
        <w:pStyle w:val="a9"/>
        <w:rPr>
          <w:lang w:val="ru-RU"/>
        </w:rPr>
      </w:pPr>
      <w:r>
        <w:rPr>
          <w:lang w:val="ru-RU"/>
        </w:rPr>
        <w:t>МАССА</w:t>
      </w:r>
    </w:p>
    <w:p w14:paraId="23A8E9BE" w14:textId="77777777" w:rsidR="00496D57" w:rsidRDefault="00496D57" w:rsidP="00F01698">
      <w:pPr>
        <w:pStyle w:val="ab"/>
      </w:pPr>
      <w:r>
        <w:t>И не наш! Тогда не поделюсь!</w:t>
      </w:r>
    </w:p>
    <w:p w14:paraId="221BEB47" w14:textId="77777777" w:rsidR="001456B9" w:rsidRDefault="00F01698" w:rsidP="0018596B">
      <w:pPr>
        <w:pStyle w:val="a6"/>
      </w:pPr>
      <w:r>
        <w:t>10-17.</w:t>
      </w:r>
      <w:r>
        <w:tab/>
      </w:r>
      <w:r w:rsidR="00496D57">
        <w:t xml:space="preserve">ИНТ. ПЕНЬКОВВБАНК </w:t>
      </w:r>
      <w:r w:rsidR="001456B9">
        <w:t>(</w:t>
      </w:r>
      <w:r w:rsidR="001456B9" w:rsidRPr="001456B9">
        <w:rPr>
          <w:caps w:val="0"/>
        </w:rPr>
        <w:t>главный зал</w:t>
      </w:r>
      <w:r w:rsidR="001456B9">
        <w:t xml:space="preserve">) </w:t>
      </w:r>
      <w:r>
        <w:t>–</w:t>
      </w:r>
      <w:r w:rsidR="00496D57">
        <w:t xml:space="preserve"> УТРО</w:t>
      </w:r>
    </w:p>
    <w:p w14:paraId="241DC0B0" w14:textId="77777777" w:rsidR="00496D57" w:rsidRDefault="00496D57" w:rsidP="001456B9">
      <w:pPr>
        <w:pStyle w:val="a7"/>
        <w:keepNext/>
        <w:keepLines/>
      </w:pPr>
      <w:r>
        <w:t xml:space="preserve">К Филу подходит </w:t>
      </w:r>
      <w:r w:rsidR="00F01698">
        <w:rPr>
          <w:lang w:val="ru-RU"/>
        </w:rPr>
        <w:t>Г</w:t>
      </w:r>
      <w:r>
        <w:t>рабитель 1, смотрит на него.</w:t>
      </w:r>
    </w:p>
    <w:p w14:paraId="2475D4C4" w14:textId="77777777" w:rsidR="00496D57" w:rsidRDefault="00496D57" w:rsidP="00F01698">
      <w:pPr>
        <w:pStyle w:val="a9"/>
      </w:pPr>
      <w:r>
        <w:t>ФИЛ</w:t>
      </w:r>
    </w:p>
    <w:p w14:paraId="577018DA" w14:textId="77777777" w:rsidR="00F01698" w:rsidRDefault="00496D57" w:rsidP="00F01698">
      <w:pPr>
        <w:pStyle w:val="ae"/>
      </w:pPr>
      <w:r>
        <w:t>(</w:t>
      </w:r>
      <w:r w:rsidR="00F01698">
        <w:t>ш</w:t>
      </w:r>
      <w:r>
        <w:t>ёпотом)</w:t>
      </w:r>
    </w:p>
    <w:p w14:paraId="02763F23" w14:textId="77777777" w:rsidR="00496D57" w:rsidRDefault="00496D57" w:rsidP="00F01698">
      <w:pPr>
        <w:pStyle w:val="ab"/>
      </w:pPr>
      <w:r>
        <w:t>Парни, я не понял, вы тоже</w:t>
      </w:r>
      <w:r w:rsidR="00F01698">
        <w:rPr>
          <w:lang w:val="ru-RU"/>
        </w:rPr>
        <w:t>,</w:t>
      </w:r>
      <w:r>
        <w:t xml:space="preserve"> что</w:t>
      </w:r>
      <w:r w:rsidR="00F01698">
        <w:rPr>
          <w:lang w:val="ru-RU"/>
        </w:rPr>
        <w:t xml:space="preserve"> </w:t>
      </w:r>
      <w:r>
        <w:t>ли</w:t>
      </w:r>
      <w:r w:rsidR="00F01698">
        <w:rPr>
          <w:lang w:val="ru-RU"/>
        </w:rPr>
        <w:t>,</w:t>
      </w:r>
      <w:r>
        <w:t xml:space="preserve"> от Зильбермана и Башки?</w:t>
      </w:r>
    </w:p>
    <w:p w14:paraId="0D60D053" w14:textId="77777777" w:rsidR="00496D57" w:rsidRDefault="00496D57" w:rsidP="00F01698">
      <w:pPr>
        <w:pStyle w:val="a9"/>
      </w:pPr>
      <w:r>
        <w:t>ГРАБИТЕЛЬ 1</w:t>
      </w:r>
    </w:p>
    <w:p w14:paraId="5624B2E1" w14:textId="77777777" w:rsidR="00496D57" w:rsidRDefault="00496D57" w:rsidP="00F01698">
      <w:pPr>
        <w:pStyle w:val="ab"/>
      </w:pPr>
      <w:proofErr w:type="spellStart"/>
      <w:r>
        <w:t>Когооооо</w:t>
      </w:r>
      <w:proofErr w:type="spellEnd"/>
      <w:r>
        <w:t>!? Лежать я сказал!</w:t>
      </w:r>
    </w:p>
    <w:p w14:paraId="58EF5175" w14:textId="77777777" w:rsidR="00496D57" w:rsidRDefault="00496D57" w:rsidP="00F01698">
      <w:pPr>
        <w:pStyle w:val="a9"/>
      </w:pPr>
      <w:r>
        <w:t>ВЖИК</w:t>
      </w:r>
    </w:p>
    <w:p w14:paraId="7014C8AC" w14:textId="77777777" w:rsidR="00F01698" w:rsidRDefault="00496D57" w:rsidP="00F01698">
      <w:pPr>
        <w:pStyle w:val="ae"/>
      </w:pPr>
      <w:r>
        <w:t>(</w:t>
      </w:r>
      <w:r w:rsidR="00F01698">
        <w:t>ш</w:t>
      </w:r>
      <w:r>
        <w:t>ёпотом)</w:t>
      </w:r>
    </w:p>
    <w:p w14:paraId="68636026" w14:textId="77777777" w:rsidR="00496D57" w:rsidRDefault="00496D57" w:rsidP="00F01698">
      <w:pPr>
        <w:pStyle w:val="ab"/>
      </w:pPr>
      <w:r>
        <w:t>Э! Мужики, давайте в очередь, на это время мы записаны!</w:t>
      </w:r>
    </w:p>
    <w:p w14:paraId="476C80C6" w14:textId="77777777" w:rsidR="00496D57" w:rsidRDefault="00496D57" w:rsidP="00496D57">
      <w:pPr>
        <w:pStyle w:val="a7"/>
      </w:pPr>
      <w:r>
        <w:t xml:space="preserve">Грабитель 1 стреляет из автомата вверх. Все сотрудники визжат. Грабители дерутся с парнями. Сотрудник 1, подползает к </w:t>
      </w:r>
      <w:r w:rsidR="00146A0E">
        <w:rPr>
          <w:lang w:val="ru-RU"/>
        </w:rPr>
        <w:t>С</w:t>
      </w:r>
      <w:proofErr w:type="spellStart"/>
      <w:r>
        <w:t>отрудник</w:t>
      </w:r>
      <w:r w:rsidR="00146A0E">
        <w:rPr>
          <w:lang w:val="ru-RU"/>
        </w:rPr>
        <w:t>у</w:t>
      </w:r>
      <w:proofErr w:type="spellEnd"/>
      <w:r>
        <w:t xml:space="preserve"> 2.</w:t>
      </w:r>
    </w:p>
    <w:p w14:paraId="28950625" w14:textId="77777777" w:rsidR="00496D57" w:rsidRDefault="00496D57" w:rsidP="00146A0E">
      <w:pPr>
        <w:pStyle w:val="a9"/>
      </w:pPr>
      <w:r>
        <w:t>СОТРУДНИК 1</w:t>
      </w:r>
    </w:p>
    <w:p w14:paraId="78198797" w14:textId="77777777" w:rsidR="00146A0E" w:rsidRDefault="00496D57" w:rsidP="00146A0E">
      <w:pPr>
        <w:pStyle w:val="ae"/>
      </w:pPr>
      <w:r>
        <w:t>(</w:t>
      </w:r>
      <w:r w:rsidR="00146A0E">
        <w:t>ш</w:t>
      </w:r>
      <w:r>
        <w:t>ёпотом)</w:t>
      </w:r>
    </w:p>
    <w:p w14:paraId="06739702" w14:textId="77777777" w:rsidR="00496D57" w:rsidRDefault="00496D57" w:rsidP="00146A0E">
      <w:pPr>
        <w:pStyle w:val="ab"/>
      </w:pPr>
      <w:r>
        <w:t xml:space="preserve">Я не понял, а кто из них </w:t>
      </w:r>
      <w:r w:rsidR="001456B9">
        <w:t>–</w:t>
      </w:r>
      <w:r>
        <w:t xml:space="preserve"> наши?!</w:t>
      </w:r>
    </w:p>
    <w:p w14:paraId="1B74D19D" w14:textId="77777777" w:rsidR="00496D57" w:rsidRDefault="00496D57" w:rsidP="00496D57">
      <w:pPr>
        <w:pStyle w:val="a7"/>
      </w:pPr>
      <w:r>
        <w:t xml:space="preserve">Чак на кассе слышит выстрелы, к нему забегает </w:t>
      </w:r>
      <w:r w:rsidR="00146A0E">
        <w:rPr>
          <w:lang w:val="ru-RU"/>
        </w:rPr>
        <w:t>Г</w:t>
      </w:r>
      <w:r>
        <w:t>рабитель 2, Чак думает, что это Фил.</w:t>
      </w:r>
    </w:p>
    <w:p w14:paraId="6B9A3C1D" w14:textId="77777777" w:rsidR="00496D57" w:rsidRDefault="00496D57" w:rsidP="00146A0E">
      <w:pPr>
        <w:pStyle w:val="a9"/>
      </w:pPr>
      <w:r>
        <w:t>ЧАК</w:t>
      </w:r>
    </w:p>
    <w:p w14:paraId="17011AB3" w14:textId="77777777" w:rsidR="00496D57" w:rsidRDefault="00496D57" w:rsidP="00146A0E">
      <w:pPr>
        <w:pStyle w:val="ab"/>
      </w:pPr>
      <w:r>
        <w:t>Ты чё, блин, шмаляешь?</w:t>
      </w:r>
    </w:p>
    <w:p w14:paraId="206A09BD" w14:textId="77777777" w:rsidR="00496D57" w:rsidRDefault="00496D57" w:rsidP="00496D57">
      <w:pPr>
        <w:pStyle w:val="a7"/>
      </w:pPr>
      <w:r>
        <w:t>Грабитель 2 вырывает мешок у Чака.</w:t>
      </w:r>
    </w:p>
    <w:p w14:paraId="1F0460CB" w14:textId="77777777" w:rsidR="00496D57" w:rsidRDefault="00496D57" w:rsidP="00146A0E">
      <w:pPr>
        <w:pStyle w:val="a9"/>
      </w:pPr>
      <w:r>
        <w:t>ЧАК</w:t>
      </w:r>
    </w:p>
    <w:p w14:paraId="06020A04" w14:textId="77777777" w:rsidR="00496D57" w:rsidRDefault="00496D57" w:rsidP="00146A0E">
      <w:pPr>
        <w:pStyle w:val="ab"/>
      </w:pPr>
      <w:r>
        <w:t>Да успокойся, я донесу!</w:t>
      </w:r>
    </w:p>
    <w:p w14:paraId="1746ECC2" w14:textId="77777777" w:rsidR="00496D57" w:rsidRDefault="00496D57" w:rsidP="00496D57">
      <w:pPr>
        <w:pStyle w:val="a7"/>
      </w:pPr>
      <w:r>
        <w:t>Выхватывает обратно. Грабитель 2, целится в Чака. Чак ничего не понимает, смотрит на палец грабителя, а у него татуировка.</w:t>
      </w:r>
    </w:p>
    <w:p w14:paraId="16F595E3" w14:textId="77777777" w:rsidR="00496D57" w:rsidRDefault="00496D57" w:rsidP="00146A0E">
      <w:pPr>
        <w:pStyle w:val="a9"/>
      </w:pPr>
      <w:r>
        <w:t>ЧАК</w:t>
      </w:r>
    </w:p>
    <w:p w14:paraId="6683DCE9" w14:textId="77777777" w:rsidR="00496D57" w:rsidRDefault="00496D57" w:rsidP="00146A0E">
      <w:pPr>
        <w:pStyle w:val="ab"/>
      </w:pPr>
      <w:proofErr w:type="spellStart"/>
      <w:r>
        <w:t>Суууукааа</w:t>
      </w:r>
      <w:proofErr w:type="spellEnd"/>
      <w:r>
        <w:t>…</w:t>
      </w:r>
      <w:r w:rsidR="00146A0E">
        <w:rPr>
          <w:lang w:val="ru-RU"/>
        </w:rPr>
        <w:t xml:space="preserve"> </w:t>
      </w:r>
      <w:r>
        <w:t xml:space="preserve">мои братухи </w:t>
      </w:r>
      <w:r w:rsidR="00146A0E">
        <w:t>–</w:t>
      </w:r>
      <w:r>
        <w:t xml:space="preserve"> без татухи…</w:t>
      </w:r>
    </w:p>
    <w:p w14:paraId="6BBEC05E" w14:textId="1C888216" w:rsidR="00496D57" w:rsidRDefault="00496D57" w:rsidP="00496D57">
      <w:pPr>
        <w:pStyle w:val="a7"/>
      </w:pPr>
      <w:r>
        <w:t xml:space="preserve">Чак кидает </w:t>
      </w:r>
      <w:r w:rsidR="00146A0E">
        <w:rPr>
          <w:lang w:val="ru-RU"/>
        </w:rPr>
        <w:t>Г</w:t>
      </w:r>
      <w:proofErr w:type="spellStart"/>
      <w:r>
        <w:t>рабителю</w:t>
      </w:r>
      <w:proofErr w:type="spellEnd"/>
      <w:r>
        <w:t xml:space="preserve"> 2 мешок, тот хватает его. Чак, упираясь руками в перегородку, бьёт его с двух ног, тот вылетает из </w:t>
      </w:r>
      <w:r>
        <w:lastRenderedPageBreak/>
        <w:t xml:space="preserve">помещения с кассой. Чак </w:t>
      </w:r>
      <w:r w:rsidR="00146A0E">
        <w:t>–</w:t>
      </w:r>
      <w:r>
        <w:t xml:space="preserve"> за ним, хватает мешок и видит боковым зрением, что в него целятся трое грабителей. Он в шоке, прыгает в сторону. Слышны выстрелы, пули проходят мимо Чака. Он ползёт под рабочими столами, рядом пули разносят вс</w:t>
      </w:r>
      <w:r w:rsidR="00DE2D99">
        <w:rPr>
          <w:lang w:val="ru-RU"/>
        </w:rPr>
        <w:t>ё</w:t>
      </w:r>
      <w:r>
        <w:t xml:space="preserve"> вокруг. Чак высовывается из-под стола и стреляет из пистолета холостым. Грабители разбегаются в разные стороны. Вжик встаёт сам и помогает встать Филу, они прячутся за разными столбами и стреляют в сторону грабителей.</w:t>
      </w:r>
    </w:p>
    <w:p w14:paraId="0FE6BB4E" w14:textId="77777777" w:rsidR="00496D57" w:rsidRDefault="00496D57" w:rsidP="00146A0E">
      <w:pPr>
        <w:pStyle w:val="a9"/>
      </w:pPr>
      <w:r>
        <w:t>ЧАК</w:t>
      </w:r>
    </w:p>
    <w:p w14:paraId="21AC5B35" w14:textId="77777777" w:rsidR="00496D57" w:rsidRDefault="00496D57" w:rsidP="00146A0E">
      <w:pPr>
        <w:pStyle w:val="ab"/>
      </w:pPr>
      <w:r>
        <w:t>Вжик, держи!!!</w:t>
      </w:r>
    </w:p>
    <w:p w14:paraId="6C33B8BF" w14:textId="77777777" w:rsidR="00496D57" w:rsidRDefault="00496D57" w:rsidP="00496D57">
      <w:pPr>
        <w:pStyle w:val="a7"/>
      </w:pPr>
      <w:r>
        <w:t>Чак кидает мешок с деньгами Вжику. Тот ловит его и бежит к выходу, в него стреляют. Вжик перекидывает его обратно Чаку.</w:t>
      </w:r>
    </w:p>
    <w:p w14:paraId="174375F2" w14:textId="77777777" w:rsidR="00496D57" w:rsidRDefault="00496D57" w:rsidP="00146A0E">
      <w:pPr>
        <w:pStyle w:val="a9"/>
      </w:pPr>
      <w:r>
        <w:t>ЧАК</w:t>
      </w:r>
    </w:p>
    <w:p w14:paraId="12107073" w14:textId="77777777" w:rsidR="00496D57" w:rsidRDefault="00496D57" w:rsidP="00146A0E">
      <w:pPr>
        <w:pStyle w:val="ab"/>
      </w:pPr>
      <w:r>
        <w:t>Фил, лови!</w:t>
      </w:r>
    </w:p>
    <w:p w14:paraId="1BB6B3B6" w14:textId="77777777" w:rsidR="00496D57" w:rsidRDefault="00496D57" w:rsidP="00496D57">
      <w:pPr>
        <w:pStyle w:val="a7"/>
      </w:pPr>
      <w:r>
        <w:t>Чак путает Грабителя 4 с Филом и кидает ему мешок. Все грабители выбегают из банка. Фил приподнимает чулок.</w:t>
      </w:r>
    </w:p>
    <w:p w14:paraId="4B190EFB" w14:textId="77777777" w:rsidR="00496D57" w:rsidRDefault="00496D57" w:rsidP="00146A0E">
      <w:pPr>
        <w:pStyle w:val="a9"/>
      </w:pPr>
      <w:r>
        <w:t>ФИЛ</w:t>
      </w:r>
    </w:p>
    <w:p w14:paraId="1B608010" w14:textId="77777777" w:rsidR="00496D57" w:rsidRDefault="00496D57" w:rsidP="00146A0E">
      <w:pPr>
        <w:pStyle w:val="ab"/>
      </w:pPr>
      <w:r>
        <w:t>Ты кому его отдал?!</w:t>
      </w:r>
    </w:p>
    <w:p w14:paraId="601DA739" w14:textId="77777777" w:rsidR="00496D57" w:rsidRDefault="00496D57" w:rsidP="00496D57">
      <w:pPr>
        <w:pStyle w:val="a7"/>
      </w:pPr>
      <w:r>
        <w:t>Чак смотрит на него круглыми глазами.</w:t>
      </w:r>
    </w:p>
    <w:p w14:paraId="6CA5257F" w14:textId="77777777" w:rsidR="00496D57" w:rsidRDefault="00DF6C89" w:rsidP="001456B9">
      <w:pPr>
        <w:pStyle w:val="a6"/>
      </w:pPr>
      <w:r>
        <w:t>10-18.</w:t>
      </w:r>
      <w:r>
        <w:tab/>
      </w:r>
      <w:r w:rsidR="00496D57">
        <w:t>ИНТ. ПЕНЬКОВВБАНК</w:t>
      </w:r>
      <w:r>
        <w:t xml:space="preserve"> (</w:t>
      </w:r>
      <w:r w:rsidRPr="006439C9">
        <w:rPr>
          <w:caps w:val="0"/>
        </w:rPr>
        <w:t>чёрный вход</w:t>
      </w:r>
      <w:r>
        <w:t>)</w:t>
      </w:r>
      <w:r w:rsidR="00496D57">
        <w:t xml:space="preserve"> </w:t>
      </w:r>
      <w:r w:rsidR="006439C9">
        <w:t>–</w:t>
      </w:r>
      <w:r w:rsidR="00496D57">
        <w:t xml:space="preserve"> УТРО</w:t>
      </w:r>
    </w:p>
    <w:p w14:paraId="169C79A4" w14:textId="77777777" w:rsidR="00496D57" w:rsidRDefault="00496D57" w:rsidP="006439C9">
      <w:pPr>
        <w:pStyle w:val="a7"/>
        <w:keepNext/>
        <w:keepLines/>
      </w:pPr>
      <w:r>
        <w:t xml:space="preserve">Масса и </w:t>
      </w:r>
      <w:r w:rsidR="006439C9">
        <w:rPr>
          <w:lang w:val="ru-RU"/>
        </w:rPr>
        <w:t>К</w:t>
      </w:r>
      <w:proofErr w:type="spellStart"/>
      <w:r>
        <w:t>рупный</w:t>
      </w:r>
      <w:proofErr w:type="spellEnd"/>
      <w:r>
        <w:t xml:space="preserve"> грабитель перетягивают друг у друга контейнер с едой.</w:t>
      </w:r>
    </w:p>
    <w:p w14:paraId="0BF34FD7" w14:textId="77777777" w:rsidR="00496D57" w:rsidRDefault="00496D57" w:rsidP="006439C9">
      <w:pPr>
        <w:pStyle w:val="a9"/>
      </w:pPr>
      <w:r>
        <w:t>КРУПНЫЙ ГРАБИТЕЛЬ</w:t>
      </w:r>
    </w:p>
    <w:p w14:paraId="104A949E" w14:textId="51351E98" w:rsidR="00496D57" w:rsidRPr="00234983" w:rsidRDefault="00496D57" w:rsidP="006439C9">
      <w:pPr>
        <w:pStyle w:val="ab"/>
        <w:rPr>
          <w:color w:val="00B050"/>
          <w:lang w:val="ru-RU"/>
        </w:rPr>
      </w:pPr>
      <w:r w:rsidRPr="00234983">
        <w:rPr>
          <w:strike/>
          <w:color w:val="A6A6A6" w:themeColor="background1" w:themeShade="A6"/>
        </w:rPr>
        <w:t>Бросай! Я сильнее!</w:t>
      </w:r>
      <w:r w:rsidR="00234983" w:rsidRPr="00234983">
        <w:rPr>
          <w:color w:val="A6A6A6" w:themeColor="background1" w:themeShade="A6"/>
          <w:lang w:val="ru-RU"/>
        </w:rPr>
        <w:t xml:space="preserve"> </w:t>
      </w:r>
      <w:r w:rsidR="00234983" w:rsidRPr="00234983">
        <w:rPr>
          <w:color w:val="00B050"/>
          <w:lang w:val="ru-RU"/>
        </w:rPr>
        <w:t>Не получится!</w:t>
      </w:r>
    </w:p>
    <w:p w14:paraId="18343D01" w14:textId="77777777" w:rsidR="00496D57" w:rsidRPr="00234983" w:rsidRDefault="00496D57" w:rsidP="00496D57">
      <w:pPr>
        <w:pStyle w:val="a7"/>
        <w:rPr>
          <w:strike/>
          <w:color w:val="A6A6A6" w:themeColor="background1" w:themeShade="A6"/>
        </w:rPr>
      </w:pPr>
      <w:r w:rsidRPr="00234983">
        <w:rPr>
          <w:strike/>
          <w:color w:val="A6A6A6" w:themeColor="background1" w:themeShade="A6"/>
        </w:rPr>
        <w:t>Масса держится за контейнер кончиками пальцев. Крупный грабитель злобно смеётся.</w:t>
      </w:r>
    </w:p>
    <w:p w14:paraId="27150D68" w14:textId="77777777" w:rsidR="00496D57" w:rsidRDefault="00496D57" w:rsidP="006439C9">
      <w:pPr>
        <w:pStyle w:val="a9"/>
      </w:pPr>
      <w:r>
        <w:t>МАССА</w:t>
      </w:r>
    </w:p>
    <w:p w14:paraId="6DB0118A" w14:textId="77777777" w:rsidR="00496D57" w:rsidRDefault="00496D57" w:rsidP="006439C9">
      <w:pPr>
        <w:pStyle w:val="ab"/>
      </w:pPr>
      <w:r>
        <w:t>Знаешь, как у меня матушка пюре готовит?!</w:t>
      </w:r>
    </w:p>
    <w:p w14:paraId="169DD545" w14:textId="77777777" w:rsidR="00496D57" w:rsidRDefault="00496D57" w:rsidP="006439C9">
      <w:pPr>
        <w:pStyle w:val="a9"/>
      </w:pPr>
      <w:r>
        <w:t>КРУПНЫЙ ГРАБИТЕЛЬ</w:t>
      </w:r>
    </w:p>
    <w:p w14:paraId="400B6E8A" w14:textId="77777777" w:rsidR="00496D57" w:rsidRDefault="00496D57" w:rsidP="006439C9">
      <w:pPr>
        <w:pStyle w:val="ab"/>
      </w:pPr>
      <w:r>
        <w:t>Ну и как?!</w:t>
      </w:r>
    </w:p>
    <w:p w14:paraId="119C8000" w14:textId="77777777" w:rsidR="00496D57" w:rsidRDefault="00496D57" w:rsidP="006439C9">
      <w:pPr>
        <w:pStyle w:val="a9"/>
      </w:pPr>
      <w:r>
        <w:t>МАССА</w:t>
      </w:r>
    </w:p>
    <w:p w14:paraId="3BE727A3" w14:textId="77777777" w:rsidR="00496D57" w:rsidRDefault="00496D57" w:rsidP="006439C9">
      <w:pPr>
        <w:pStyle w:val="ab"/>
      </w:pPr>
      <w:r>
        <w:t>Миксером…</w:t>
      </w:r>
    </w:p>
    <w:p w14:paraId="2DE8756D" w14:textId="77777777" w:rsidR="00496D57" w:rsidRDefault="00496D57" w:rsidP="00496D57">
      <w:pPr>
        <w:pStyle w:val="a7"/>
      </w:pPr>
      <w:r>
        <w:t>Масса засовывает пальцы в пюре и противно перемешивает его. Крупный грабитель выпускает контейнер, Масса падает вместе с ним.</w:t>
      </w:r>
    </w:p>
    <w:p w14:paraId="49EDAEF0" w14:textId="77777777" w:rsidR="00496D57" w:rsidRDefault="00496D57" w:rsidP="006439C9">
      <w:pPr>
        <w:pStyle w:val="a9"/>
      </w:pPr>
      <w:r>
        <w:t>КРУПНЫЙ ГРАБИТЕЛЬ</w:t>
      </w:r>
    </w:p>
    <w:p w14:paraId="3E5D0CF2" w14:textId="77777777" w:rsidR="00496D57" w:rsidRDefault="00496D57" w:rsidP="006439C9">
      <w:pPr>
        <w:pStyle w:val="ab"/>
      </w:pPr>
      <w:r>
        <w:t>Фууу! Сам жри!</w:t>
      </w:r>
    </w:p>
    <w:p w14:paraId="12C67F00" w14:textId="77777777" w:rsidR="00496D57" w:rsidRDefault="00496D57" w:rsidP="006439C9">
      <w:pPr>
        <w:pStyle w:val="a9"/>
      </w:pPr>
      <w:r>
        <w:lastRenderedPageBreak/>
        <w:t>МАССА</w:t>
      </w:r>
    </w:p>
    <w:p w14:paraId="6402E9BB" w14:textId="77777777" w:rsidR="00496D57" w:rsidRDefault="00496D57" w:rsidP="006439C9">
      <w:pPr>
        <w:pStyle w:val="ab"/>
      </w:pPr>
      <w:r>
        <w:t>Да с удовольствием!</w:t>
      </w:r>
    </w:p>
    <w:p w14:paraId="5ECD96C1" w14:textId="40E6835F" w:rsidR="00496D57" w:rsidRPr="006439C9" w:rsidRDefault="00496D57" w:rsidP="00496D57">
      <w:pPr>
        <w:pStyle w:val="a7"/>
        <w:rPr>
          <w:lang w:val="ru-RU"/>
        </w:rPr>
      </w:pPr>
      <w:r w:rsidRPr="00234983">
        <w:rPr>
          <w:strike/>
          <w:color w:val="A6A6A6" w:themeColor="background1" w:themeShade="A6"/>
        </w:rPr>
        <w:t>Масса ест. Крупный грабитель бьёт Массу кулаком по голову. Масса садится на задницу. Облизывает пальцы, и после этого теряет сознание.</w:t>
      </w:r>
      <w:r w:rsidRPr="00234983">
        <w:rPr>
          <w:color w:val="A6A6A6" w:themeColor="background1" w:themeShade="A6"/>
        </w:rPr>
        <w:t xml:space="preserve"> </w:t>
      </w:r>
      <w:r w:rsidR="00234983" w:rsidRPr="00234983">
        <w:rPr>
          <w:color w:val="00B050"/>
        </w:rPr>
        <w:t xml:space="preserve">Масса облизывает пальцы, и в этот момент ему прилетает удар в голову. Он теряет сознание. </w:t>
      </w:r>
      <w:r>
        <w:t xml:space="preserve">Забегают </w:t>
      </w:r>
      <w:r w:rsidR="006439C9">
        <w:rPr>
          <w:lang w:val="ru-RU"/>
        </w:rPr>
        <w:t>Г</w:t>
      </w:r>
      <w:r>
        <w:t xml:space="preserve">рабитель 1 и </w:t>
      </w:r>
      <w:r w:rsidR="006439C9">
        <w:rPr>
          <w:lang w:val="ru-RU"/>
        </w:rPr>
        <w:t>Г</w:t>
      </w:r>
      <w:r>
        <w:t>рабитель 2</w:t>
      </w:r>
      <w:r w:rsidR="006439C9">
        <w:rPr>
          <w:lang w:val="ru-RU"/>
        </w:rPr>
        <w:t>.</w:t>
      </w:r>
    </w:p>
    <w:p w14:paraId="101D5291" w14:textId="77777777" w:rsidR="00496D57" w:rsidRDefault="00496D57" w:rsidP="006439C9">
      <w:pPr>
        <w:pStyle w:val="a9"/>
      </w:pPr>
      <w:r>
        <w:t>ГРАБИТЕЛЬ 1</w:t>
      </w:r>
    </w:p>
    <w:p w14:paraId="4FF54018" w14:textId="77777777" w:rsidR="00496D57" w:rsidRDefault="00496D57" w:rsidP="006439C9">
      <w:pPr>
        <w:pStyle w:val="ab"/>
      </w:pPr>
      <w:r>
        <w:t>Чё ты тут возишься?! Валим, щас мусора приедут!</w:t>
      </w:r>
    </w:p>
    <w:p w14:paraId="0EA8B422" w14:textId="77777777" w:rsidR="00496D57" w:rsidRDefault="00496D57" w:rsidP="00496D57">
      <w:pPr>
        <w:pStyle w:val="a7"/>
      </w:pPr>
      <w:r>
        <w:t>Крупный грабитель убегает. Масса лежит без сознания, придавив охранников.</w:t>
      </w:r>
    </w:p>
    <w:p w14:paraId="791346E7" w14:textId="77777777" w:rsidR="006439C9" w:rsidRDefault="006439C9" w:rsidP="006439C9">
      <w:pPr>
        <w:pStyle w:val="a6"/>
      </w:pPr>
      <w:r>
        <w:t>10-19.</w:t>
      </w:r>
      <w:r>
        <w:tab/>
        <w:t>НАТ</w:t>
      </w:r>
      <w:r w:rsidR="00496D57">
        <w:t xml:space="preserve">. </w:t>
      </w:r>
      <w:r>
        <w:t>ПЕНЬКОВВБАНК / ДЖИП КИЛЛЕРА</w:t>
      </w:r>
      <w:r w:rsidR="00496D57">
        <w:t xml:space="preserve"> </w:t>
      </w:r>
      <w:r>
        <w:t>–</w:t>
      </w:r>
      <w:r w:rsidR="00496D57">
        <w:t xml:space="preserve"> УТРО</w:t>
      </w:r>
    </w:p>
    <w:p w14:paraId="739401DA" w14:textId="77777777" w:rsidR="00496D57" w:rsidRDefault="00496D57" w:rsidP="006E2BCA">
      <w:pPr>
        <w:pStyle w:val="a7"/>
        <w:keepNext/>
        <w:keepLines/>
      </w:pPr>
      <w:r>
        <w:t>Пацаны нервничают, ждут Массу. Фил смотрит на часы.</w:t>
      </w:r>
    </w:p>
    <w:p w14:paraId="101804CE" w14:textId="77777777" w:rsidR="00496D57" w:rsidRDefault="00496D57" w:rsidP="006439C9">
      <w:pPr>
        <w:pStyle w:val="a9"/>
      </w:pPr>
      <w:r>
        <w:t>ВЖИК</w:t>
      </w:r>
    </w:p>
    <w:p w14:paraId="047D0903" w14:textId="77777777" w:rsidR="00496D57" w:rsidRDefault="00496D57" w:rsidP="006439C9">
      <w:pPr>
        <w:pStyle w:val="ab"/>
      </w:pPr>
      <w:r>
        <w:t>Вот башка тупая!!!</w:t>
      </w:r>
    </w:p>
    <w:p w14:paraId="4BCF7814" w14:textId="77777777" w:rsidR="00496D57" w:rsidRDefault="00496D57" w:rsidP="006439C9">
      <w:pPr>
        <w:pStyle w:val="a9"/>
      </w:pPr>
      <w:r>
        <w:t>ЧАК</w:t>
      </w:r>
    </w:p>
    <w:p w14:paraId="713E75BF" w14:textId="77777777" w:rsidR="00496D57" w:rsidRDefault="00496D57" w:rsidP="006439C9">
      <w:pPr>
        <w:pStyle w:val="ab"/>
      </w:pPr>
      <w:r>
        <w:t>Сам ты башка тупая! У него такие же чулки были! Откуда я знал, что это не Фил?!</w:t>
      </w:r>
    </w:p>
    <w:p w14:paraId="04382277" w14:textId="77777777" w:rsidR="00496D57" w:rsidRDefault="00496D57" w:rsidP="006439C9">
      <w:pPr>
        <w:pStyle w:val="a9"/>
      </w:pPr>
      <w:r>
        <w:t>ВЖИК</w:t>
      </w:r>
    </w:p>
    <w:p w14:paraId="788EEF4B" w14:textId="77777777" w:rsidR="00496D57" w:rsidRDefault="00496D57" w:rsidP="006439C9">
      <w:pPr>
        <w:pStyle w:val="ab"/>
      </w:pPr>
      <w:r>
        <w:t xml:space="preserve">Да я не про тебя! Я про Башку </w:t>
      </w:r>
      <w:r w:rsidR="006439C9">
        <w:t>–</w:t>
      </w:r>
      <w:r>
        <w:t xml:space="preserve"> башку! Опять вляпались из-за него!</w:t>
      </w:r>
    </w:p>
    <w:p w14:paraId="1E7EF5B4" w14:textId="77777777" w:rsidR="00496D57" w:rsidRDefault="00496D57" w:rsidP="006439C9">
      <w:pPr>
        <w:pStyle w:val="a9"/>
      </w:pPr>
      <w:r>
        <w:t>ФИЛ</w:t>
      </w:r>
    </w:p>
    <w:p w14:paraId="07A4ABC6" w14:textId="77777777" w:rsidR="00496D57" w:rsidRDefault="00496D57" w:rsidP="006439C9">
      <w:pPr>
        <w:pStyle w:val="ab"/>
      </w:pPr>
      <w:r>
        <w:t xml:space="preserve">Хорошо, что братва до этого дня не дожила. Хотя они всё равно бы поумирали, только от смеха! Узнав, что мы на постановочном ограблении облажались. </w:t>
      </w:r>
      <w:r w:rsidR="006439C9">
        <w:t>Ещё</w:t>
      </w:r>
      <w:r>
        <w:t xml:space="preserve"> и Масса завис…</w:t>
      </w:r>
    </w:p>
    <w:p w14:paraId="535E72F1" w14:textId="77777777" w:rsidR="00496D57" w:rsidRDefault="00496D57" w:rsidP="006439C9">
      <w:pPr>
        <w:pStyle w:val="a9"/>
      </w:pPr>
      <w:r>
        <w:t>ВЖИК</w:t>
      </w:r>
    </w:p>
    <w:p w14:paraId="696C613D" w14:textId="77777777" w:rsidR="00496D57" w:rsidRDefault="00496D57" w:rsidP="006439C9">
      <w:pPr>
        <w:pStyle w:val="ab"/>
      </w:pPr>
      <w:r>
        <w:t>Может, жратву где учуял?</w:t>
      </w:r>
    </w:p>
    <w:p w14:paraId="7DDB4B41" w14:textId="77777777" w:rsidR="00496D57" w:rsidRDefault="00496D57" w:rsidP="006439C9">
      <w:pPr>
        <w:pStyle w:val="a9"/>
      </w:pPr>
      <w:r>
        <w:t>ЧАК</w:t>
      </w:r>
    </w:p>
    <w:p w14:paraId="60E3049B" w14:textId="77777777" w:rsidR="00496D57" w:rsidRDefault="00496D57" w:rsidP="006439C9">
      <w:pPr>
        <w:pStyle w:val="ab"/>
      </w:pPr>
      <w:r>
        <w:t>Давайте, гляну.</w:t>
      </w:r>
    </w:p>
    <w:p w14:paraId="0034A23A" w14:textId="77777777" w:rsidR="00496D57" w:rsidRDefault="00496D57" w:rsidP="00496D57">
      <w:pPr>
        <w:pStyle w:val="a7"/>
      </w:pPr>
      <w:r>
        <w:t xml:space="preserve">Чак вылезает из машины, </w:t>
      </w:r>
      <w:r w:rsidR="006439C9">
        <w:t>идёт</w:t>
      </w:r>
      <w:r>
        <w:t xml:space="preserve"> к чёрному входу. Слышит сирены. К центральному и чёрному входу подъезжают полицейские машины. Чак пятится назад. Залезает в тачку.</w:t>
      </w:r>
    </w:p>
    <w:p w14:paraId="7E403E78" w14:textId="77777777" w:rsidR="00496D57" w:rsidRDefault="00496D57" w:rsidP="006439C9">
      <w:pPr>
        <w:pStyle w:val="a9"/>
      </w:pPr>
      <w:r>
        <w:t>ЧАК</w:t>
      </w:r>
    </w:p>
    <w:p w14:paraId="01A972AB" w14:textId="77777777" w:rsidR="00496D57" w:rsidRDefault="00496D57" w:rsidP="006439C9">
      <w:pPr>
        <w:pStyle w:val="ab"/>
      </w:pPr>
      <w:r>
        <w:t>Пацаны, там шухер! Чё делаем?! Мы ж клялись…</w:t>
      </w:r>
    </w:p>
    <w:p w14:paraId="5CA0A95D" w14:textId="77777777" w:rsidR="00496D57" w:rsidRDefault="00496D57" w:rsidP="006439C9">
      <w:pPr>
        <w:pStyle w:val="a9"/>
      </w:pPr>
      <w:r>
        <w:lastRenderedPageBreak/>
        <w:t>ФИЛ</w:t>
      </w:r>
    </w:p>
    <w:p w14:paraId="1A8E4B2D" w14:textId="77777777" w:rsidR="00496D57" w:rsidRDefault="00496D57" w:rsidP="006439C9">
      <w:pPr>
        <w:pStyle w:val="ab"/>
      </w:pPr>
      <w:r>
        <w:t>Если всех загребут, то мы точно ничего не сделаем…</w:t>
      </w:r>
    </w:p>
    <w:p w14:paraId="5FE6BBFC" w14:textId="77777777" w:rsidR="00496D57" w:rsidRDefault="00496D57" w:rsidP="00496D57">
      <w:pPr>
        <w:pStyle w:val="a7"/>
      </w:pPr>
      <w:r>
        <w:t>Массу в наручниках полицейские выводят из банка, сажают в полицейскую машину. Парни видят это. Фил видит, психованно бьёт ладонью по рулю.</w:t>
      </w:r>
    </w:p>
    <w:p w14:paraId="31C6AD0E" w14:textId="77777777" w:rsidR="00496D57" w:rsidRDefault="00496D57" w:rsidP="006439C9">
      <w:pPr>
        <w:pStyle w:val="afa"/>
      </w:pPr>
      <w:r>
        <w:t>В ЗТМ</w:t>
      </w:r>
    </w:p>
    <w:p w14:paraId="2DE9CB41" w14:textId="6F4C0705" w:rsidR="00F43B5A" w:rsidRPr="00E7519B" w:rsidRDefault="00496D57" w:rsidP="006439C9">
      <w:pPr>
        <w:pStyle w:val="afa"/>
      </w:pPr>
      <w:r>
        <w:t>КОНЕЦ</w:t>
      </w:r>
      <w:r w:rsidR="00242746">
        <w:t xml:space="preserve"> ДЕСЯТОЙ СЕРИИ</w:t>
      </w:r>
    </w:p>
    <w:sectPr w:rsidR="00F43B5A" w:rsidRPr="00E7519B" w:rsidSect="0018596B">
      <w:headerReference w:type="default" r:id="rId8"/>
      <w:footerReference w:type="default" r:id="rId9"/>
      <w:pgSz w:w="11906" w:h="16838"/>
      <w:pgMar w:top="1418" w:right="1418" w:bottom="709" w:left="2126" w:header="141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D11B4" w14:textId="77777777" w:rsidR="00CC472D" w:rsidRDefault="00CC472D" w:rsidP="00FA5B81">
      <w:r>
        <w:separator/>
      </w:r>
    </w:p>
    <w:p w14:paraId="0EFD0CE5" w14:textId="77777777" w:rsidR="00CC472D" w:rsidRDefault="00CC472D"/>
  </w:endnote>
  <w:endnote w:type="continuationSeparator" w:id="0">
    <w:p w14:paraId="032631B9" w14:textId="77777777" w:rsidR="00CC472D" w:rsidRDefault="00CC472D" w:rsidP="00FA5B81">
      <w:r>
        <w:continuationSeparator/>
      </w:r>
    </w:p>
    <w:p w14:paraId="6B4E4705" w14:textId="77777777" w:rsidR="00CC472D" w:rsidRDefault="00CC47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B8475" w14:textId="77777777" w:rsidR="00EA2A87" w:rsidRPr="0018596B" w:rsidRDefault="00EA2A87" w:rsidP="0018596B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131EF" w14:textId="77777777" w:rsidR="00CC472D" w:rsidRDefault="00CC472D" w:rsidP="00FA5B81">
      <w:r>
        <w:separator/>
      </w:r>
    </w:p>
    <w:p w14:paraId="02057AF7" w14:textId="77777777" w:rsidR="00CC472D" w:rsidRDefault="00CC472D"/>
  </w:footnote>
  <w:footnote w:type="continuationSeparator" w:id="0">
    <w:p w14:paraId="0368368C" w14:textId="77777777" w:rsidR="00CC472D" w:rsidRDefault="00CC472D" w:rsidP="00FA5B81">
      <w:r>
        <w:continuationSeparator/>
      </w:r>
    </w:p>
    <w:p w14:paraId="500141D8" w14:textId="77777777" w:rsidR="00CC472D" w:rsidRDefault="00CC47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8389593"/>
      <w:docPartObj>
        <w:docPartGallery w:val="Page Numbers (Top of Page)"/>
        <w:docPartUnique/>
      </w:docPartObj>
    </w:sdtPr>
    <w:sdtEndPr/>
    <w:sdtContent>
      <w:p w14:paraId="56619E38" w14:textId="77777777" w:rsidR="00EA2A87" w:rsidRDefault="00EA2A87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11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25C1"/>
    <w:rsid w:val="00003B7B"/>
    <w:rsid w:val="00005767"/>
    <w:rsid w:val="00011EE3"/>
    <w:rsid w:val="0001626D"/>
    <w:rsid w:val="00032860"/>
    <w:rsid w:val="00043550"/>
    <w:rsid w:val="00052975"/>
    <w:rsid w:val="00056081"/>
    <w:rsid w:val="00056864"/>
    <w:rsid w:val="0006329C"/>
    <w:rsid w:val="000643DD"/>
    <w:rsid w:val="00065FAC"/>
    <w:rsid w:val="000718CB"/>
    <w:rsid w:val="00073844"/>
    <w:rsid w:val="00086B8E"/>
    <w:rsid w:val="00086CEF"/>
    <w:rsid w:val="0008706D"/>
    <w:rsid w:val="00087DDC"/>
    <w:rsid w:val="0009524C"/>
    <w:rsid w:val="000B234C"/>
    <w:rsid w:val="000B636E"/>
    <w:rsid w:val="000C0B25"/>
    <w:rsid w:val="000C0FF9"/>
    <w:rsid w:val="000C2B55"/>
    <w:rsid w:val="000C49B9"/>
    <w:rsid w:val="000C58AB"/>
    <w:rsid w:val="000D094F"/>
    <w:rsid w:val="000D6500"/>
    <w:rsid w:val="000D7022"/>
    <w:rsid w:val="000E0766"/>
    <w:rsid w:val="000E10F3"/>
    <w:rsid w:val="000E1208"/>
    <w:rsid w:val="000E35BA"/>
    <w:rsid w:val="000F0329"/>
    <w:rsid w:val="000F59AE"/>
    <w:rsid w:val="000F6137"/>
    <w:rsid w:val="00105ABC"/>
    <w:rsid w:val="001064CF"/>
    <w:rsid w:val="001144A2"/>
    <w:rsid w:val="00117918"/>
    <w:rsid w:val="00122A8E"/>
    <w:rsid w:val="00136240"/>
    <w:rsid w:val="001417DF"/>
    <w:rsid w:val="00141D8F"/>
    <w:rsid w:val="001456B9"/>
    <w:rsid w:val="00146A0E"/>
    <w:rsid w:val="00150311"/>
    <w:rsid w:val="00151911"/>
    <w:rsid w:val="0015560B"/>
    <w:rsid w:val="00165725"/>
    <w:rsid w:val="0018596B"/>
    <w:rsid w:val="001950D2"/>
    <w:rsid w:val="00195220"/>
    <w:rsid w:val="001A01E6"/>
    <w:rsid w:val="001A046C"/>
    <w:rsid w:val="001A0560"/>
    <w:rsid w:val="001C4D63"/>
    <w:rsid w:val="001D5DAB"/>
    <w:rsid w:val="001D7C0D"/>
    <w:rsid w:val="001F0220"/>
    <w:rsid w:val="001F30E4"/>
    <w:rsid w:val="00200505"/>
    <w:rsid w:val="0020155C"/>
    <w:rsid w:val="00206631"/>
    <w:rsid w:val="002132B5"/>
    <w:rsid w:val="00215D00"/>
    <w:rsid w:val="00234983"/>
    <w:rsid w:val="00241547"/>
    <w:rsid w:val="00242746"/>
    <w:rsid w:val="00244976"/>
    <w:rsid w:val="00252664"/>
    <w:rsid w:val="00263BB1"/>
    <w:rsid w:val="00277F26"/>
    <w:rsid w:val="00280409"/>
    <w:rsid w:val="002839CF"/>
    <w:rsid w:val="00284729"/>
    <w:rsid w:val="00285DD9"/>
    <w:rsid w:val="002A1A30"/>
    <w:rsid w:val="002B44B9"/>
    <w:rsid w:val="002B54E2"/>
    <w:rsid w:val="002C1A87"/>
    <w:rsid w:val="002C2389"/>
    <w:rsid w:val="002C4589"/>
    <w:rsid w:val="002D4F33"/>
    <w:rsid w:val="002E3884"/>
    <w:rsid w:val="002E39EC"/>
    <w:rsid w:val="002F6863"/>
    <w:rsid w:val="003000B8"/>
    <w:rsid w:val="003031ED"/>
    <w:rsid w:val="00314C13"/>
    <w:rsid w:val="00331AF4"/>
    <w:rsid w:val="00336BC8"/>
    <w:rsid w:val="003405FE"/>
    <w:rsid w:val="0034213C"/>
    <w:rsid w:val="00346712"/>
    <w:rsid w:val="00346B69"/>
    <w:rsid w:val="00347B91"/>
    <w:rsid w:val="00352418"/>
    <w:rsid w:val="00355204"/>
    <w:rsid w:val="00360409"/>
    <w:rsid w:val="00362951"/>
    <w:rsid w:val="00370A62"/>
    <w:rsid w:val="003728EF"/>
    <w:rsid w:val="00372AA4"/>
    <w:rsid w:val="0038290C"/>
    <w:rsid w:val="00385019"/>
    <w:rsid w:val="00387588"/>
    <w:rsid w:val="00392B91"/>
    <w:rsid w:val="003930BA"/>
    <w:rsid w:val="003932CC"/>
    <w:rsid w:val="00394FE2"/>
    <w:rsid w:val="003A0265"/>
    <w:rsid w:val="003A2252"/>
    <w:rsid w:val="003A4A83"/>
    <w:rsid w:val="003B5EA8"/>
    <w:rsid w:val="003D3713"/>
    <w:rsid w:val="003D7990"/>
    <w:rsid w:val="003F0841"/>
    <w:rsid w:val="003F507A"/>
    <w:rsid w:val="003F5474"/>
    <w:rsid w:val="003F7CD0"/>
    <w:rsid w:val="00401997"/>
    <w:rsid w:val="004115D6"/>
    <w:rsid w:val="0042143B"/>
    <w:rsid w:val="00421779"/>
    <w:rsid w:val="004224AA"/>
    <w:rsid w:val="00424EB3"/>
    <w:rsid w:val="00426418"/>
    <w:rsid w:val="00435523"/>
    <w:rsid w:val="004435F2"/>
    <w:rsid w:val="00446872"/>
    <w:rsid w:val="00447340"/>
    <w:rsid w:val="0045526B"/>
    <w:rsid w:val="0045551A"/>
    <w:rsid w:val="00462C5E"/>
    <w:rsid w:val="0046532E"/>
    <w:rsid w:val="004760ED"/>
    <w:rsid w:val="00480A30"/>
    <w:rsid w:val="004858D8"/>
    <w:rsid w:val="00496BB2"/>
    <w:rsid w:val="00496D57"/>
    <w:rsid w:val="004A7531"/>
    <w:rsid w:val="004C000C"/>
    <w:rsid w:val="004C6E29"/>
    <w:rsid w:val="004D1F46"/>
    <w:rsid w:val="004D262F"/>
    <w:rsid w:val="004D2DC8"/>
    <w:rsid w:val="004D5216"/>
    <w:rsid w:val="004D59B8"/>
    <w:rsid w:val="004D7A90"/>
    <w:rsid w:val="004E0E80"/>
    <w:rsid w:val="004E4F5E"/>
    <w:rsid w:val="004E7E59"/>
    <w:rsid w:val="004F02F0"/>
    <w:rsid w:val="004F2A9A"/>
    <w:rsid w:val="004F4814"/>
    <w:rsid w:val="004F56EA"/>
    <w:rsid w:val="00500220"/>
    <w:rsid w:val="005066D3"/>
    <w:rsid w:val="00507924"/>
    <w:rsid w:val="0051364E"/>
    <w:rsid w:val="00530A0E"/>
    <w:rsid w:val="00534059"/>
    <w:rsid w:val="005366A8"/>
    <w:rsid w:val="0054054D"/>
    <w:rsid w:val="00541BA3"/>
    <w:rsid w:val="00543CE9"/>
    <w:rsid w:val="00551B16"/>
    <w:rsid w:val="005552D3"/>
    <w:rsid w:val="00561E01"/>
    <w:rsid w:val="00561ED2"/>
    <w:rsid w:val="00563461"/>
    <w:rsid w:val="0056696F"/>
    <w:rsid w:val="00567B28"/>
    <w:rsid w:val="005710F3"/>
    <w:rsid w:val="00573C28"/>
    <w:rsid w:val="00573E5C"/>
    <w:rsid w:val="00595BE1"/>
    <w:rsid w:val="00596684"/>
    <w:rsid w:val="005A0BAE"/>
    <w:rsid w:val="005B34BA"/>
    <w:rsid w:val="005B4F7F"/>
    <w:rsid w:val="005B5421"/>
    <w:rsid w:val="005B6800"/>
    <w:rsid w:val="005C6BB1"/>
    <w:rsid w:val="005E5E38"/>
    <w:rsid w:val="0060398A"/>
    <w:rsid w:val="006107A1"/>
    <w:rsid w:val="00613243"/>
    <w:rsid w:val="0061403F"/>
    <w:rsid w:val="006143BA"/>
    <w:rsid w:val="00617020"/>
    <w:rsid w:val="006248BC"/>
    <w:rsid w:val="006347FB"/>
    <w:rsid w:val="0063654A"/>
    <w:rsid w:val="0063736B"/>
    <w:rsid w:val="006439C9"/>
    <w:rsid w:val="00643FB9"/>
    <w:rsid w:val="00644406"/>
    <w:rsid w:val="006475A1"/>
    <w:rsid w:val="006615BA"/>
    <w:rsid w:val="00663C5B"/>
    <w:rsid w:val="00681F75"/>
    <w:rsid w:val="00682F4E"/>
    <w:rsid w:val="00683A6B"/>
    <w:rsid w:val="00686161"/>
    <w:rsid w:val="00687314"/>
    <w:rsid w:val="00697BD7"/>
    <w:rsid w:val="006A5BDC"/>
    <w:rsid w:val="006A6B4A"/>
    <w:rsid w:val="006A7A12"/>
    <w:rsid w:val="006B23E9"/>
    <w:rsid w:val="006B3D31"/>
    <w:rsid w:val="006B546A"/>
    <w:rsid w:val="006B5C01"/>
    <w:rsid w:val="006B701D"/>
    <w:rsid w:val="006B775E"/>
    <w:rsid w:val="006D7568"/>
    <w:rsid w:val="006E2BCA"/>
    <w:rsid w:val="006E636A"/>
    <w:rsid w:val="006F1C6F"/>
    <w:rsid w:val="006F5EB7"/>
    <w:rsid w:val="007009D3"/>
    <w:rsid w:val="00712326"/>
    <w:rsid w:val="0071537A"/>
    <w:rsid w:val="0071711F"/>
    <w:rsid w:val="0072404B"/>
    <w:rsid w:val="00734BE8"/>
    <w:rsid w:val="00735685"/>
    <w:rsid w:val="007371B1"/>
    <w:rsid w:val="0074340E"/>
    <w:rsid w:val="007579D4"/>
    <w:rsid w:val="00760064"/>
    <w:rsid w:val="00764578"/>
    <w:rsid w:val="00765C97"/>
    <w:rsid w:val="0078300D"/>
    <w:rsid w:val="00783A9D"/>
    <w:rsid w:val="00784533"/>
    <w:rsid w:val="007853EB"/>
    <w:rsid w:val="00791DFA"/>
    <w:rsid w:val="00792253"/>
    <w:rsid w:val="007946D7"/>
    <w:rsid w:val="00795FC6"/>
    <w:rsid w:val="007A3976"/>
    <w:rsid w:val="007A3A42"/>
    <w:rsid w:val="007B0BEC"/>
    <w:rsid w:val="007C29D3"/>
    <w:rsid w:val="007C4537"/>
    <w:rsid w:val="007C6E7A"/>
    <w:rsid w:val="007D1D83"/>
    <w:rsid w:val="007D7B9E"/>
    <w:rsid w:val="007E29ED"/>
    <w:rsid w:val="007E6699"/>
    <w:rsid w:val="007E6F8E"/>
    <w:rsid w:val="007F04E7"/>
    <w:rsid w:val="007F0950"/>
    <w:rsid w:val="007F5935"/>
    <w:rsid w:val="00801380"/>
    <w:rsid w:val="00801922"/>
    <w:rsid w:val="00803477"/>
    <w:rsid w:val="0080653C"/>
    <w:rsid w:val="00807027"/>
    <w:rsid w:val="00815B6B"/>
    <w:rsid w:val="00816D05"/>
    <w:rsid w:val="00816F3E"/>
    <w:rsid w:val="0082438D"/>
    <w:rsid w:val="0083550E"/>
    <w:rsid w:val="00836231"/>
    <w:rsid w:val="008371D0"/>
    <w:rsid w:val="008405E6"/>
    <w:rsid w:val="008426F5"/>
    <w:rsid w:val="008475F3"/>
    <w:rsid w:val="00856EAD"/>
    <w:rsid w:val="008613B0"/>
    <w:rsid w:val="00864ABD"/>
    <w:rsid w:val="0087252A"/>
    <w:rsid w:val="0087477A"/>
    <w:rsid w:val="00877044"/>
    <w:rsid w:val="008827DE"/>
    <w:rsid w:val="008A0250"/>
    <w:rsid w:val="008A5A3A"/>
    <w:rsid w:val="008A6E2C"/>
    <w:rsid w:val="008A7123"/>
    <w:rsid w:val="008B0A35"/>
    <w:rsid w:val="008B3667"/>
    <w:rsid w:val="008D1F2C"/>
    <w:rsid w:val="008D3FB8"/>
    <w:rsid w:val="008D6563"/>
    <w:rsid w:val="008D74A9"/>
    <w:rsid w:val="008E258B"/>
    <w:rsid w:val="008E6DCC"/>
    <w:rsid w:val="008F31C3"/>
    <w:rsid w:val="008F6B4C"/>
    <w:rsid w:val="00901F71"/>
    <w:rsid w:val="00914769"/>
    <w:rsid w:val="00916C7F"/>
    <w:rsid w:val="00931C1C"/>
    <w:rsid w:val="009348D3"/>
    <w:rsid w:val="00945DAB"/>
    <w:rsid w:val="009465CA"/>
    <w:rsid w:val="009469BD"/>
    <w:rsid w:val="00955837"/>
    <w:rsid w:val="0096743E"/>
    <w:rsid w:val="00967FBF"/>
    <w:rsid w:val="00971BA6"/>
    <w:rsid w:val="00973A18"/>
    <w:rsid w:val="00975344"/>
    <w:rsid w:val="00981C01"/>
    <w:rsid w:val="009828B5"/>
    <w:rsid w:val="009831E9"/>
    <w:rsid w:val="00986DE4"/>
    <w:rsid w:val="00993DF6"/>
    <w:rsid w:val="0099790A"/>
    <w:rsid w:val="009A181B"/>
    <w:rsid w:val="009A29BE"/>
    <w:rsid w:val="009A503E"/>
    <w:rsid w:val="009A56C5"/>
    <w:rsid w:val="009A5E7A"/>
    <w:rsid w:val="009B30A5"/>
    <w:rsid w:val="009B51A1"/>
    <w:rsid w:val="009B7526"/>
    <w:rsid w:val="009C2D09"/>
    <w:rsid w:val="009C3EBE"/>
    <w:rsid w:val="009D2E87"/>
    <w:rsid w:val="009E4267"/>
    <w:rsid w:val="009E4528"/>
    <w:rsid w:val="009E4FE9"/>
    <w:rsid w:val="009E689B"/>
    <w:rsid w:val="009E7431"/>
    <w:rsid w:val="009F2E88"/>
    <w:rsid w:val="00A05B4E"/>
    <w:rsid w:val="00A1680C"/>
    <w:rsid w:val="00A2509F"/>
    <w:rsid w:val="00A25AD5"/>
    <w:rsid w:val="00A26F29"/>
    <w:rsid w:val="00A27B37"/>
    <w:rsid w:val="00A27C81"/>
    <w:rsid w:val="00A33A01"/>
    <w:rsid w:val="00A36FC6"/>
    <w:rsid w:val="00A4675A"/>
    <w:rsid w:val="00A57A37"/>
    <w:rsid w:val="00A57D5F"/>
    <w:rsid w:val="00A6458C"/>
    <w:rsid w:val="00A646E1"/>
    <w:rsid w:val="00A67045"/>
    <w:rsid w:val="00A73BF9"/>
    <w:rsid w:val="00A91146"/>
    <w:rsid w:val="00A96297"/>
    <w:rsid w:val="00A96DDC"/>
    <w:rsid w:val="00AA7748"/>
    <w:rsid w:val="00AD0F6C"/>
    <w:rsid w:val="00AD3741"/>
    <w:rsid w:val="00AE275F"/>
    <w:rsid w:val="00AF0F48"/>
    <w:rsid w:val="00AF54DF"/>
    <w:rsid w:val="00AF7B26"/>
    <w:rsid w:val="00B050E6"/>
    <w:rsid w:val="00B1459A"/>
    <w:rsid w:val="00B14629"/>
    <w:rsid w:val="00B1617C"/>
    <w:rsid w:val="00B27BBD"/>
    <w:rsid w:val="00B30646"/>
    <w:rsid w:val="00B31AB6"/>
    <w:rsid w:val="00B32BC4"/>
    <w:rsid w:val="00B33222"/>
    <w:rsid w:val="00B372AB"/>
    <w:rsid w:val="00B41B39"/>
    <w:rsid w:val="00B44DB8"/>
    <w:rsid w:val="00B55E46"/>
    <w:rsid w:val="00B60052"/>
    <w:rsid w:val="00B65E56"/>
    <w:rsid w:val="00B80349"/>
    <w:rsid w:val="00B80F0E"/>
    <w:rsid w:val="00B81FF8"/>
    <w:rsid w:val="00B83F43"/>
    <w:rsid w:val="00B93273"/>
    <w:rsid w:val="00B949CC"/>
    <w:rsid w:val="00BB0AD9"/>
    <w:rsid w:val="00BB275A"/>
    <w:rsid w:val="00BB56A0"/>
    <w:rsid w:val="00BB6CB8"/>
    <w:rsid w:val="00BC28ED"/>
    <w:rsid w:val="00BC7D97"/>
    <w:rsid w:val="00BD28F2"/>
    <w:rsid w:val="00BE2B05"/>
    <w:rsid w:val="00BE6BAE"/>
    <w:rsid w:val="00BE7D18"/>
    <w:rsid w:val="00BF0F53"/>
    <w:rsid w:val="00BF0F95"/>
    <w:rsid w:val="00BF159F"/>
    <w:rsid w:val="00BF2612"/>
    <w:rsid w:val="00BF535C"/>
    <w:rsid w:val="00C00444"/>
    <w:rsid w:val="00C02B31"/>
    <w:rsid w:val="00C11F30"/>
    <w:rsid w:val="00C135DF"/>
    <w:rsid w:val="00C20E43"/>
    <w:rsid w:val="00C31437"/>
    <w:rsid w:val="00C42270"/>
    <w:rsid w:val="00C453B1"/>
    <w:rsid w:val="00C46688"/>
    <w:rsid w:val="00C46B4B"/>
    <w:rsid w:val="00C54D72"/>
    <w:rsid w:val="00C6072D"/>
    <w:rsid w:val="00C60DE7"/>
    <w:rsid w:val="00C63970"/>
    <w:rsid w:val="00C65C43"/>
    <w:rsid w:val="00C6744F"/>
    <w:rsid w:val="00C739A0"/>
    <w:rsid w:val="00C81844"/>
    <w:rsid w:val="00C8643D"/>
    <w:rsid w:val="00C8690D"/>
    <w:rsid w:val="00CB17F8"/>
    <w:rsid w:val="00CC0204"/>
    <w:rsid w:val="00CC472D"/>
    <w:rsid w:val="00CD01F1"/>
    <w:rsid w:val="00CD3C25"/>
    <w:rsid w:val="00CF0176"/>
    <w:rsid w:val="00CF18E3"/>
    <w:rsid w:val="00CF3B2B"/>
    <w:rsid w:val="00CF49DF"/>
    <w:rsid w:val="00CF5834"/>
    <w:rsid w:val="00CF594F"/>
    <w:rsid w:val="00D01F60"/>
    <w:rsid w:val="00D10835"/>
    <w:rsid w:val="00D13BDB"/>
    <w:rsid w:val="00D149EF"/>
    <w:rsid w:val="00D16ED6"/>
    <w:rsid w:val="00D17F22"/>
    <w:rsid w:val="00D22FDE"/>
    <w:rsid w:val="00D31116"/>
    <w:rsid w:val="00D56532"/>
    <w:rsid w:val="00D569D5"/>
    <w:rsid w:val="00D91A5A"/>
    <w:rsid w:val="00D944DC"/>
    <w:rsid w:val="00DB3F46"/>
    <w:rsid w:val="00DB4EC6"/>
    <w:rsid w:val="00DB5499"/>
    <w:rsid w:val="00DC6C3C"/>
    <w:rsid w:val="00DD461B"/>
    <w:rsid w:val="00DE2165"/>
    <w:rsid w:val="00DE2D99"/>
    <w:rsid w:val="00DE458E"/>
    <w:rsid w:val="00DE6D1F"/>
    <w:rsid w:val="00DF6C89"/>
    <w:rsid w:val="00E00F67"/>
    <w:rsid w:val="00E1608A"/>
    <w:rsid w:val="00E16CDF"/>
    <w:rsid w:val="00E263B8"/>
    <w:rsid w:val="00E34694"/>
    <w:rsid w:val="00E35141"/>
    <w:rsid w:val="00E35CF1"/>
    <w:rsid w:val="00E40470"/>
    <w:rsid w:val="00E52853"/>
    <w:rsid w:val="00E54715"/>
    <w:rsid w:val="00E54DE1"/>
    <w:rsid w:val="00E56137"/>
    <w:rsid w:val="00E5635B"/>
    <w:rsid w:val="00E56E26"/>
    <w:rsid w:val="00E65271"/>
    <w:rsid w:val="00E7403E"/>
    <w:rsid w:val="00E7519B"/>
    <w:rsid w:val="00E753C7"/>
    <w:rsid w:val="00E80235"/>
    <w:rsid w:val="00E82E06"/>
    <w:rsid w:val="00E83AB4"/>
    <w:rsid w:val="00E845C0"/>
    <w:rsid w:val="00E85838"/>
    <w:rsid w:val="00E90247"/>
    <w:rsid w:val="00E94395"/>
    <w:rsid w:val="00E9481D"/>
    <w:rsid w:val="00E967A2"/>
    <w:rsid w:val="00EA2A87"/>
    <w:rsid w:val="00EA3081"/>
    <w:rsid w:val="00EA6358"/>
    <w:rsid w:val="00EA7395"/>
    <w:rsid w:val="00EB2A70"/>
    <w:rsid w:val="00EB3DA9"/>
    <w:rsid w:val="00EC3BE9"/>
    <w:rsid w:val="00EC446D"/>
    <w:rsid w:val="00EC5C3C"/>
    <w:rsid w:val="00EC6DDA"/>
    <w:rsid w:val="00ED0484"/>
    <w:rsid w:val="00ED0AC7"/>
    <w:rsid w:val="00ED34AC"/>
    <w:rsid w:val="00ED413B"/>
    <w:rsid w:val="00ED4884"/>
    <w:rsid w:val="00ED4FA8"/>
    <w:rsid w:val="00EE1611"/>
    <w:rsid w:val="00EE3CC7"/>
    <w:rsid w:val="00EE5828"/>
    <w:rsid w:val="00EF5B4D"/>
    <w:rsid w:val="00F0109B"/>
    <w:rsid w:val="00F01698"/>
    <w:rsid w:val="00F272F0"/>
    <w:rsid w:val="00F41174"/>
    <w:rsid w:val="00F43B5A"/>
    <w:rsid w:val="00F43FDD"/>
    <w:rsid w:val="00F53A3E"/>
    <w:rsid w:val="00F540DF"/>
    <w:rsid w:val="00F57BBE"/>
    <w:rsid w:val="00F64DC8"/>
    <w:rsid w:val="00F6576A"/>
    <w:rsid w:val="00F74BD1"/>
    <w:rsid w:val="00F75C00"/>
    <w:rsid w:val="00F9405B"/>
    <w:rsid w:val="00F96D37"/>
    <w:rsid w:val="00F97E5B"/>
    <w:rsid w:val="00FA15F4"/>
    <w:rsid w:val="00FA57C5"/>
    <w:rsid w:val="00FA5B81"/>
    <w:rsid w:val="00FA67BC"/>
    <w:rsid w:val="00FA76E9"/>
    <w:rsid w:val="00FB47B0"/>
    <w:rsid w:val="00FB4FD6"/>
    <w:rsid w:val="00FB5DE0"/>
    <w:rsid w:val="00FC190E"/>
    <w:rsid w:val="00FC2509"/>
    <w:rsid w:val="00FC3925"/>
    <w:rsid w:val="00FD10EB"/>
    <w:rsid w:val="00FD1C6E"/>
    <w:rsid w:val="00FD3A8F"/>
    <w:rsid w:val="00FE1177"/>
    <w:rsid w:val="00FE21D1"/>
    <w:rsid w:val="00FF09D5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CA9CD4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7946D7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next w:val="a7"/>
    <w:uiPriority w:val="3"/>
    <w:qFormat/>
    <w:rsid w:val="0018596B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next w:val="a7"/>
    <w:uiPriority w:val="4"/>
    <w:semiHidden/>
    <w:qFormat/>
    <w:rsid w:val="0018596B"/>
    <w:pPr>
      <w:keepNext/>
      <w:spacing w:before="120"/>
      <w:jc w:val="both"/>
      <w:outlineLvl w:val="1"/>
    </w:pPr>
    <w:rPr>
      <w:rFonts w:ascii="Courier New" w:hAnsi="Courier New" w:cs="Times New Roman"/>
      <w:bCs/>
      <w:caps/>
      <w:szCs w:val="28"/>
      <w:lang w:eastAsia="ru-RU"/>
    </w:rPr>
  </w:style>
  <w:style w:type="paragraph" w:customStyle="1" w:styleId="a7">
    <w:name w:val="ОПИСАНИЕ ДЕЙСТВИЯ"/>
    <w:next w:val="a9"/>
    <w:link w:val="aa"/>
    <w:uiPriority w:val="5"/>
    <w:qFormat/>
    <w:rsid w:val="0018596B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18596B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next w:val="ab"/>
    <w:link w:val="ac"/>
    <w:uiPriority w:val="6"/>
    <w:qFormat/>
    <w:rsid w:val="0018596B"/>
    <w:pPr>
      <w:keepNext/>
      <w:spacing w:before="240"/>
      <w:ind w:left="3827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18596B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next w:val="a9"/>
    <w:link w:val="ad"/>
    <w:uiPriority w:val="7"/>
    <w:qFormat/>
    <w:rsid w:val="0018596B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18596B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next w:val="ab"/>
    <w:link w:val="af"/>
    <w:uiPriority w:val="8"/>
    <w:qFormat/>
    <w:rsid w:val="0018596B"/>
    <w:pPr>
      <w:keepNext/>
      <w:ind w:left="3119" w:right="2552"/>
      <w:jc w:val="both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18596B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rsid w:val="006B775E"/>
    <w:pPr>
      <w:keepNext/>
      <w:tabs>
        <w:tab w:val="left" w:pos="660"/>
        <w:tab w:val="left" w:pos="851"/>
      </w:tabs>
      <w:spacing w:before="200" w:after="60"/>
      <w:ind w:left="658" w:hanging="658"/>
    </w:pPr>
    <w:rPr>
      <w:b/>
    </w:rPr>
  </w:style>
  <w:style w:type="paragraph" w:styleId="21">
    <w:name w:val="toc 2"/>
    <w:basedOn w:val="a"/>
    <w:next w:val="a"/>
    <w:autoRedefine/>
    <w:uiPriority w:val="39"/>
    <w:semiHidden/>
    <w:rsid w:val="00056864"/>
    <w:pPr>
      <w:spacing w:after="100"/>
      <w:ind w:left="680"/>
    </w:pPr>
    <w:rPr>
      <w:smallCaps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styleId="af8">
    <w:name w:val="header"/>
    <w:basedOn w:val="a"/>
    <w:link w:val="af9"/>
    <w:uiPriority w:val="99"/>
    <w:semiHidden/>
    <w:rsid w:val="00385019"/>
    <w:pPr>
      <w:tabs>
        <w:tab w:val="center" w:pos="4677"/>
        <w:tab w:val="right" w:pos="9355"/>
      </w:tabs>
    </w:pPr>
  </w:style>
  <w:style w:type="paragraph" w:customStyle="1" w:styleId="afa">
    <w:name w:val="ЗТМ/СКЛЕЙКА/КОНЕЦ"/>
    <w:link w:val="afb"/>
    <w:uiPriority w:val="9"/>
    <w:qFormat/>
    <w:rsid w:val="0018596B"/>
    <w:pPr>
      <w:spacing w:before="120"/>
    </w:pPr>
    <w:rPr>
      <w:rFonts w:ascii="Courier New" w:hAnsi="Courier New"/>
      <w:caps/>
      <w:szCs w:val="28"/>
    </w:rPr>
  </w:style>
  <w:style w:type="character" w:customStyle="1" w:styleId="af9">
    <w:name w:val="Верхний колонтитул Знак"/>
    <w:basedOn w:val="a0"/>
    <w:link w:val="af8"/>
    <w:uiPriority w:val="99"/>
    <w:semiHidden/>
    <w:rsid w:val="00D10835"/>
    <w:rPr>
      <w:rFonts w:ascii="Arial" w:hAnsi="Arial"/>
    </w:rPr>
  </w:style>
  <w:style w:type="paragraph" w:styleId="afc">
    <w:name w:val="footer"/>
    <w:basedOn w:val="a"/>
    <w:link w:val="afd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e">
    <w:name w:val="Hyperlink"/>
    <w:basedOn w:val="a0"/>
    <w:uiPriority w:val="99"/>
    <w:semiHidden/>
    <w:rsid w:val="00385019"/>
    <w:rPr>
      <w:color w:val="0563C1" w:themeColor="hyperlink"/>
      <w:u w:val="single"/>
    </w:rPr>
  </w:style>
  <w:style w:type="character" w:customStyle="1" w:styleId="afb">
    <w:name w:val="ЗТМ/СКЛЕЙКА/КОНЕЦ Знак"/>
    <w:basedOn w:val="a0"/>
    <w:link w:val="afa"/>
    <w:uiPriority w:val="9"/>
    <w:rsid w:val="0018596B"/>
    <w:rPr>
      <w:rFonts w:ascii="Courier New" w:hAnsi="Courier New"/>
      <w:cap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85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A31EF-130B-459E-A035-49423D664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7201</TotalTime>
  <Pages>11</Pages>
  <Words>3906</Words>
  <Characters>22265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Нина</cp:lastModifiedBy>
  <cp:revision>67</cp:revision>
  <dcterms:created xsi:type="dcterms:W3CDTF">2022-03-14T06:23:00Z</dcterms:created>
  <dcterms:modified xsi:type="dcterms:W3CDTF">2023-06-23T14:38:00Z</dcterms:modified>
</cp:coreProperties>
</file>