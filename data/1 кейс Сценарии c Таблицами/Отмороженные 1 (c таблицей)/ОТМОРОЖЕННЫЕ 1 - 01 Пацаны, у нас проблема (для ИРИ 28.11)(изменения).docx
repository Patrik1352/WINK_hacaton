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670FF" w14:textId="77777777" w:rsidR="006D1047" w:rsidRPr="00FF2F76" w:rsidRDefault="00F71392" w:rsidP="00A874D7">
      <w:pPr>
        <w:pStyle w:val="a3"/>
        <w:tabs>
          <w:tab w:val="left" w:pos="2029"/>
          <w:tab w:val="center" w:pos="4181"/>
        </w:tabs>
        <w:spacing w:before="3720"/>
        <w:ind w:left="1843" w:right="1843"/>
        <w:outlineLvl w:val="9"/>
        <w:rPr>
          <w:rFonts w:ascii="Courier New" w:hAnsi="Courier New" w:cs="Courier New"/>
          <w:sz w:val="24"/>
          <w:szCs w:val="24"/>
        </w:rPr>
      </w:pPr>
      <w:bookmarkStart w:id="0" w:name="_Hlk79614151"/>
      <w:r w:rsidRPr="00FF2F76">
        <w:rPr>
          <w:rFonts w:ascii="Courier New" w:hAnsi="Courier New" w:cs="Courier New"/>
          <w:sz w:val="24"/>
          <w:szCs w:val="24"/>
        </w:rPr>
        <w:t>ОТМОРОЖЕННЫЕ</w:t>
      </w:r>
    </w:p>
    <w:p w14:paraId="6D7778B0" w14:textId="77777777" w:rsidR="00E841AF" w:rsidRPr="00E841AF" w:rsidRDefault="00E841AF" w:rsidP="00E841AF">
      <w:pPr>
        <w:tabs>
          <w:tab w:val="left" w:pos="2029"/>
          <w:tab w:val="center" w:pos="4181"/>
        </w:tabs>
        <w:spacing w:after="240"/>
        <w:ind w:left="1843" w:right="1843"/>
        <w:jc w:val="center"/>
        <w:rPr>
          <w:rFonts w:ascii="Courier New" w:eastAsia="Calibri" w:hAnsi="Courier New" w:cs="Courier New"/>
          <w:color w:val="000000" w:themeColor="text1"/>
        </w:rPr>
      </w:pPr>
      <w:r w:rsidRPr="00E841AF">
        <w:rPr>
          <w:rFonts w:ascii="Courier New" w:eastAsia="Calibri" w:hAnsi="Courier New" w:cs="Courier New"/>
          <w:color w:val="000000" w:themeColor="text1"/>
        </w:rPr>
        <w:t>Илья Куликов</w:t>
      </w:r>
    </w:p>
    <w:p w14:paraId="20817672" w14:textId="77777777" w:rsidR="006D1047" w:rsidRPr="00FF2F76" w:rsidRDefault="006D1047" w:rsidP="00B17EB5">
      <w:pPr>
        <w:pStyle w:val="a3"/>
        <w:tabs>
          <w:tab w:val="left" w:pos="2029"/>
          <w:tab w:val="center" w:pos="4181"/>
        </w:tabs>
        <w:ind w:left="1843" w:right="1843"/>
        <w:outlineLvl w:val="9"/>
        <w:rPr>
          <w:rFonts w:ascii="Courier New" w:hAnsi="Courier New" w:cs="Courier New"/>
          <w:caps w:val="0"/>
          <w:sz w:val="24"/>
          <w:szCs w:val="24"/>
        </w:rPr>
      </w:pPr>
      <w:r w:rsidRPr="00FF2F76">
        <w:rPr>
          <w:rFonts w:ascii="Courier New" w:hAnsi="Courier New" w:cs="Courier New"/>
          <w:caps w:val="0"/>
          <w:sz w:val="24"/>
          <w:szCs w:val="24"/>
        </w:rPr>
        <w:t>оригинальный сценарий</w:t>
      </w:r>
    </w:p>
    <w:p w14:paraId="21A9BEB8" w14:textId="7CD0B92A" w:rsidR="006D1047" w:rsidRPr="00FF2F76" w:rsidRDefault="006D1047" w:rsidP="006D1047">
      <w:pPr>
        <w:pStyle w:val="a4"/>
        <w:rPr>
          <w:rFonts w:ascii="Courier New" w:hAnsi="Courier New" w:cs="Courier New"/>
          <w:sz w:val="24"/>
          <w:szCs w:val="24"/>
        </w:rPr>
      </w:pPr>
      <w:r w:rsidRPr="00FF2F76">
        <w:rPr>
          <w:rFonts w:ascii="Courier New" w:hAnsi="Courier New" w:cs="Courier New"/>
          <w:sz w:val="24"/>
          <w:szCs w:val="24"/>
        </w:rPr>
        <w:t>(</w:t>
      </w:r>
      <w:r w:rsidR="00E841AF">
        <w:rPr>
          <w:rFonts w:ascii="Courier New" w:hAnsi="Courier New" w:cs="Courier New"/>
          <w:sz w:val="24"/>
          <w:szCs w:val="24"/>
        </w:rPr>
        <w:t>12+</w:t>
      </w:r>
      <w:r w:rsidRPr="00FF2F76">
        <w:rPr>
          <w:rFonts w:ascii="Courier New" w:hAnsi="Courier New" w:cs="Courier New"/>
          <w:sz w:val="24"/>
          <w:szCs w:val="24"/>
        </w:rPr>
        <w:t>)</w:t>
      </w:r>
    </w:p>
    <w:p w14:paraId="08066161" w14:textId="77777777" w:rsidR="006D1047" w:rsidRPr="00FF2F76" w:rsidRDefault="006D1047" w:rsidP="00B17EB5">
      <w:pPr>
        <w:pStyle w:val="a5"/>
        <w:spacing w:before="4560" w:after="0"/>
        <w:ind w:left="4678"/>
        <w:jc w:val="left"/>
        <w:outlineLvl w:val="9"/>
        <w:rPr>
          <w:rFonts w:ascii="Courier New" w:hAnsi="Courier New" w:cs="Courier New"/>
          <w:sz w:val="24"/>
          <w:szCs w:val="24"/>
          <w:u w:val="none"/>
        </w:rPr>
      </w:pPr>
      <w:r w:rsidRPr="00FF2F76">
        <w:rPr>
          <w:rFonts w:ascii="Courier New" w:hAnsi="Courier New" w:cs="Courier New"/>
          <w:sz w:val="24"/>
          <w:szCs w:val="24"/>
          <w:u w:val="none"/>
          <w:lang w:val="en-US"/>
        </w:rPr>
        <w:t>LEGIO</w:t>
      </w:r>
      <w:r w:rsidRPr="00FF2F76">
        <w:rPr>
          <w:rFonts w:ascii="Courier New" w:hAnsi="Courier New" w:cs="Courier New"/>
          <w:sz w:val="24"/>
          <w:szCs w:val="24"/>
          <w:u w:val="none"/>
        </w:rPr>
        <w:t xml:space="preserve"> </w:t>
      </w:r>
      <w:r w:rsidRPr="00FF2F76">
        <w:rPr>
          <w:rFonts w:ascii="Courier New" w:hAnsi="Courier New" w:cs="Courier New"/>
          <w:sz w:val="24"/>
          <w:szCs w:val="24"/>
          <w:u w:val="none"/>
          <w:lang w:val="en-US"/>
        </w:rPr>
        <w:t>FELIX</w:t>
      </w:r>
    </w:p>
    <w:p w14:paraId="77D2731E" w14:textId="77777777" w:rsidR="006D1047" w:rsidRPr="00FF2F76" w:rsidRDefault="006D1047" w:rsidP="006D1047">
      <w:pPr>
        <w:pStyle w:val="a7"/>
      </w:pPr>
    </w:p>
    <w:p w14:paraId="5F973E88" w14:textId="77777777" w:rsidR="00F71392" w:rsidRPr="00FF2F76" w:rsidRDefault="00F71392" w:rsidP="00F71392">
      <w:pPr>
        <w:rPr>
          <w:rFonts w:ascii="Courier New" w:hAnsi="Courier New" w:cs="Courier New"/>
        </w:rPr>
        <w:sectPr w:rsidR="00F71392" w:rsidRPr="00FF2F76" w:rsidSect="000C43EC">
          <w:headerReference w:type="default" r:id="rId8"/>
          <w:pgSz w:w="11906" w:h="16838"/>
          <w:pgMar w:top="1418" w:right="1418" w:bottom="709" w:left="2126" w:header="567" w:footer="567" w:gutter="0"/>
          <w:pgNumType w:start="0"/>
          <w:cols w:space="708"/>
          <w:titlePg/>
          <w:docGrid w:linePitch="360"/>
        </w:sectPr>
      </w:pPr>
    </w:p>
    <w:bookmarkEnd w:id="0"/>
    <w:p w14:paraId="4846D254" w14:textId="77777777" w:rsidR="00447340" w:rsidRPr="00FF2F76" w:rsidRDefault="00447340" w:rsidP="001D7C0D">
      <w:pPr>
        <w:pStyle w:val="afa"/>
      </w:pPr>
      <w:r w:rsidRPr="00FF2F76">
        <w:lastRenderedPageBreak/>
        <w:t>ИЗ ЗТМ</w:t>
      </w:r>
    </w:p>
    <w:p w14:paraId="5FFFC212" w14:textId="77777777" w:rsidR="00FD10EB" w:rsidRPr="00FF2F76" w:rsidRDefault="00FD10EB" w:rsidP="00FD10EB">
      <w:pPr>
        <w:pStyle w:val="a6"/>
      </w:pPr>
      <w:bookmarkStart w:id="1" w:name="_Toc114085843"/>
      <w:r w:rsidRPr="00FF2F76">
        <w:t>1-1.</w:t>
      </w:r>
      <w:r w:rsidRPr="00FF2F76">
        <w:tab/>
        <w:t>ИНТ. КВАРТИРА ФИЛА</w:t>
      </w:r>
      <w:r w:rsidR="00BC4FA8" w:rsidRPr="00FF2F76">
        <w:t xml:space="preserve"> (</w:t>
      </w:r>
      <w:r w:rsidR="00BC4FA8" w:rsidRPr="00FF2F76">
        <w:rPr>
          <w:caps w:val="0"/>
        </w:rPr>
        <w:t>прихожая</w:t>
      </w:r>
      <w:r w:rsidR="00BC4FA8" w:rsidRPr="00FF2F76">
        <w:t>)</w:t>
      </w:r>
      <w:r w:rsidRPr="00FF2F76">
        <w:t xml:space="preserve"> – НОЧЬ</w:t>
      </w:r>
      <w:bookmarkEnd w:id="1"/>
    </w:p>
    <w:p w14:paraId="71C51968" w14:textId="729F16A0" w:rsidR="00FD10EB" w:rsidRPr="001A496C" w:rsidRDefault="00FD10EB" w:rsidP="004062DC">
      <w:pPr>
        <w:pStyle w:val="a7"/>
        <w:keepNext/>
        <w:keepLines/>
        <w:rPr>
          <w:color w:val="00B050"/>
        </w:rPr>
      </w:pPr>
      <w:r w:rsidRPr="00FF2F76">
        <w:t>Мы крупно видим губы у телефонной трубки</w:t>
      </w:r>
      <w:r w:rsidR="00671F05" w:rsidRPr="001A496C">
        <w:rPr>
          <w:color w:val="00B050"/>
          <w:lang w:val="ru-RU"/>
        </w:rPr>
        <w:t>, пальцы держат обручальное кольцо, висящее на цепочке. Отвечая по телефону, Фил покусывает кольцо, как это бывает с теми, кто носит на шее крестик.</w:t>
      </w:r>
    </w:p>
    <w:p w14:paraId="316CA810" w14:textId="77777777" w:rsidR="00FD10EB" w:rsidRPr="00FF2F76" w:rsidRDefault="00FD10EB" w:rsidP="00FD10EB">
      <w:pPr>
        <w:pStyle w:val="a9"/>
      </w:pPr>
      <w:r w:rsidRPr="00FF2F76">
        <w:t>ФИЛ</w:t>
      </w:r>
    </w:p>
    <w:p w14:paraId="30783C44" w14:textId="7581B7A8" w:rsidR="00FD10EB" w:rsidRPr="001A496C" w:rsidRDefault="00FD10EB" w:rsidP="003B06B6">
      <w:pPr>
        <w:pStyle w:val="ab"/>
        <w:keepNext/>
        <w:rPr>
          <w:strike/>
          <w:color w:val="A6A6A6" w:themeColor="background1" w:themeShade="A6"/>
          <w:lang w:val="ru-RU"/>
        </w:rPr>
      </w:pPr>
      <w:r w:rsidRPr="00FF2F76">
        <w:t xml:space="preserve">А до завтра </w:t>
      </w:r>
      <w:r w:rsidRPr="001A496C">
        <w:rPr>
          <w:strike/>
          <w:color w:val="A6A6A6" w:themeColor="background1" w:themeShade="A6"/>
        </w:rPr>
        <w:t>это подождать не может?</w:t>
      </w:r>
      <w:r w:rsidR="001A496C" w:rsidRPr="001A496C">
        <w:rPr>
          <w:color w:val="A6A6A6" w:themeColor="background1" w:themeShade="A6"/>
          <w:lang w:val="ru-RU"/>
        </w:rPr>
        <w:t xml:space="preserve"> </w:t>
      </w:r>
      <w:r w:rsidR="001A496C" w:rsidRPr="001A496C">
        <w:rPr>
          <w:color w:val="00B050"/>
          <w:lang w:val="ru-RU"/>
        </w:rPr>
        <w:t>оно не ждёт?</w:t>
      </w:r>
    </w:p>
    <w:p w14:paraId="0FACB700" w14:textId="77777777" w:rsidR="00FD10EB" w:rsidRPr="00FF2F76" w:rsidRDefault="00FD10EB" w:rsidP="00FD10EB">
      <w:pPr>
        <w:pStyle w:val="ae"/>
      </w:pPr>
      <w:r w:rsidRPr="00FF2F76">
        <w:t>(слушает)</w:t>
      </w:r>
    </w:p>
    <w:p w14:paraId="6FF53A9D" w14:textId="4DDCC7DF" w:rsidR="00FD10EB" w:rsidRPr="001A496C" w:rsidRDefault="00FD10EB" w:rsidP="003B06B6">
      <w:pPr>
        <w:pStyle w:val="ab"/>
        <w:keepNext/>
        <w:rPr>
          <w:color w:val="00B050"/>
        </w:rPr>
      </w:pPr>
      <w:r w:rsidRPr="00FF2F76">
        <w:t xml:space="preserve">Я только </w:t>
      </w:r>
      <w:r w:rsidRPr="001A496C">
        <w:rPr>
          <w:strike/>
          <w:color w:val="A6A6A6" w:themeColor="background1" w:themeShade="A6"/>
        </w:rPr>
        <w:t>недавно</w:t>
      </w:r>
      <w:r w:rsidRPr="00FF2F76">
        <w:t xml:space="preserve"> пацанов по домам отпустил</w:t>
      </w:r>
      <w:r w:rsidR="00105ABC" w:rsidRPr="00FF2F76">
        <w:rPr>
          <w:lang w:val="ru-RU"/>
        </w:rPr>
        <w:t>,</w:t>
      </w:r>
      <w:r w:rsidRPr="00FF2F76">
        <w:t xml:space="preserve"> </w:t>
      </w:r>
      <w:r w:rsidRPr="001A496C">
        <w:rPr>
          <w:strike/>
          <w:color w:val="A6A6A6" w:themeColor="background1" w:themeShade="A6"/>
        </w:rPr>
        <w:t>мы</w:t>
      </w:r>
      <w:r w:rsidRPr="001A496C">
        <w:rPr>
          <w:color w:val="A6A6A6" w:themeColor="background1" w:themeShade="A6"/>
        </w:rPr>
        <w:t xml:space="preserve"> </w:t>
      </w:r>
      <w:r w:rsidRPr="00FF2F76">
        <w:t xml:space="preserve">весь день </w:t>
      </w:r>
      <w:r w:rsidRPr="001A496C">
        <w:rPr>
          <w:strike/>
          <w:color w:val="A6A6A6" w:themeColor="background1" w:themeShade="A6"/>
        </w:rPr>
        <w:t>по должникам мотались</w:t>
      </w:r>
      <w:r w:rsidR="001A496C">
        <w:rPr>
          <w:lang w:val="ru-RU"/>
        </w:rPr>
        <w:t xml:space="preserve"> </w:t>
      </w:r>
      <w:r w:rsidR="001A496C" w:rsidRPr="001A496C">
        <w:rPr>
          <w:color w:val="00B050"/>
          <w:lang w:val="ru-RU"/>
        </w:rPr>
        <w:t>фраеров бомбили</w:t>
      </w:r>
      <w:r w:rsidRPr="001A496C">
        <w:rPr>
          <w:color w:val="00B050"/>
        </w:rPr>
        <w:t>.</w:t>
      </w:r>
    </w:p>
    <w:p w14:paraId="2DD67B0B" w14:textId="77777777" w:rsidR="00FD10EB" w:rsidRPr="00FF2F76" w:rsidRDefault="00FD10EB" w:rsidP="00FD10EB">
      <w:pPr>
        <w:pStyle w:val="ae"/>
      </w:pPr>
      <w:r w:rsidRPr="00FF2F76">
        <w:t>(слушает)</w:t>
      </w:r>
    </w:p>
    <w:p w14:paraId="183B1EF4" w14:textId="2C939FBB" w:rsidR="00FD10EB" w:rsidRPr="00FF2F76" w:rsidRDefault="00FD10EB" w:rsidP="00FD10EB">
      <w:pPr>
        <w:pStyle w:val="ab"/>
      </w:pPr>
      <w:r w:rsidRPr="001A496C">
        <w:rPr>
          <w:strike/>
          <w:color w:val="A6A6A6" w:themeColor="background1" w:themeShade="A6"/>
        </w:rPr>
        <w:t>Хорошо</w:t>
      </w:r>
      <w:r w:rsidR="001A496C">
        <w:rPr>
          <w:lang w:val="ru-RU"/>
        </w:rPr>
        <w:t xml:space="preserve"> </w:t>
      </w:r>
      <w:r w:rsidR="001A496C" w:rsidRPr="001A496C">
        <w:rPr>
          <w:color w:val="00B050"/>
          <w:lang w:val="ru-RU"/>
        </w:rPr>
        <w:t>Лады</w:t>
      </w:r>
      <w:r w:rsidRPr="00FF2F76">
        <w:t>. Скоро будем.</w:t>
      </w:r>
    </w:p>
    <w:p w14:paraId="2F1F34D5" w14:textId="119B3AE3" w:rsidR="00FD10EB" w:rsidRPr="00FF2F76" w:rsidRDefault="00FD10EB" w:rsidP="00FD10EB">
      <w:pPr>
        <w:pStyle w:val="a7"/>
      </w:pPr>
      <w:r w:rsidRPr="00FF2F76">
        <w:t>Пока он это говорит</w:t>
      </w:r>
      <w:r w:rsidR="003D0813">
        <w:rPr>
          <w:lang w:val="ru-RU"/>
        </w:rPr>
        <w:t>,</w:t>
      </w:r>
      <w:r w:rsidRPr="00FF2F76">
        <w:t xml:space="preserve"> камера отъезжает</w:t>
      </w:r>
      <w:r w:rsidR="003D0813">
        <w:rPr>
          <w:lang w:val="ru-RU"/>
        </w:rPr>
        <w:t>,</w:t>
      </w:r>
      <w:r w:rsidRPr="00FF2F76">
        <w:t xml:space="preserve"> и мы видим ФИЛА, 27 лет, суровое, но располагающее лицо, глаза смотрят уверенно, голос мягкий, но властный.</w:t>
      </w:r>
    </w:p>
    <w:p w14:paraId="5B3AA013" w14:textId="11F2F753" w:rsidR="00FD10EB" w:rsidRPr="003D0813" w:rsidRDefault="00FD10EB" w:rsidP="00FD10EB">
      <w:pPr>
        <w:pStyle w:val="a7"/>
        <w:rPr>
          <w:lang w:val="ru-RU"/>
        </w:rPr>
      </w:pPr>
      <w:r w:rsidRPr="00FF2F76">
        <w:t>Мы видим, что сзади в коридоре, слушая разговор</w:t>
      </w:r>
      <w:r w:rsidR="003D0813">
        <w:rPr>
          <w:lang w:val="ru-RU"/>
        </w:rPr>
        <w:t>,</w:t>
      </w:r>
      <w:r w:rsidRPr="00FF2F76">
        <w:t xml:space="preserve"> стоит девушка лет 20</w:t>
      </w:r>
      <w:r w:rsidR="003D0813">
        <w:rPr>
          <w:lang w:val="ru-RU"/>
        </w:rPr>
        <w:t xml:space="preserve"> (ДАША)</w:t>
      </w:r>
      <w:r w:rsidRPr="00FF2F76">
        <w:t>. Даже в домашней одежде, без макияжа она</w:t>
      </w:r>
      <w:r w:rsidR="003D0813">
        <w:rPr>
          <w:lang w:val="ru-RU"/>
        </w:rPr>
        <w:t xml:space="preserve"> </w:t>
      </w:r>
      <w:r w:rsidRPr="00FF2F76">
        <w:t>красавица. На руках у неё годовалый ребёнок, которого она укачивает</w:t>
      </w:r>
      <w:r w:rsidR="003D0813">
        <w:rPr>
          <w:lang w:val="ru-RU"/>
        </w:rPr>
        <w:t>,</w:t>
      </w:r>
      <w:r w:rsidRPr="00FF2F76">
        <w:t xml:space="preserve"> он спит.</w:t>
      </w:r>
    </w:p>
    <w:p w14:paraId="731BEACA" w14:textId="2987D443" w:rsidR="00FD10EB" w:rsidRPr="001A496C" w:rsidRDefault="00FD10EB" w:rsidP="00FD10EB">
      <w:pPr>
        <w:pStyle w:val="a7"/>
        <w:rPr>
          <w:lang w:val="ru-RU"/>
        </w:rPr>
      </w:pPr>
      <w:r w:rsidRPr="00FF2F76">
        <w:t>Фил вешает трубку и разворачивается, увидев, что она слышала, он грустнеет.</w:t>
      </w:r>
      <w:r w:rsidR="001A496C">
        <w:rPr>
          <w:lang w:val="ru-RU"/>
        </w:rPr>
        <w:t xml:space="preserve"> </w:t>
      </w:r>
      <w:r w:rsidR="001A496C" w:rsidRPr="001A496C">
        <w:rPr>
          <w:color w:val="00B050"/>
          <w:lang w:val="ru-RU"/>
        </w:rPr>
        <w:t>Убирает кольцо на цепочке под футболку. Говорят они шёпотом, чтобы не разбудить сына.</w:t>
      </w:r>
    </w:p>
    <w:p w14:paraId="110B4B2F" w14:textId="7CDAE6E6" w:rsidR="00FD10EB" w:rsidRDefault="00FD10EB" w:rsidP="00FD10EB">
      <w:pPr>
        <w:pStyle w:val="a9"/>
      </w:pPr>
      <w:r w:rsidRPr="00FF2F76">
        <w:t>ДАША</w:t>
      </w:r>
    </w:p>
    <w:p w14:paraId="74D8F0A0" w14:textId="11B592B9" w:rsidR="001A496C" w:rsidRPr="001A496C" w:rsidRDefault="001A496C" w:rsidP="001A496C">
      <w:pPr>
        <w:pStyle w:val="ae"/>
        <w:rPr>
          <w:color w:val="00B050"/>
        </w:rPr>
      </w:pPr>
      <w:r w:rsidRPr="001A496C">
        <w:rPr>
          <w:color w:val="00B050"/>
        </w:rPr>
        <w:t>(глядя на часы, время 23:45)</w:t>
      </w:r>
    </w:p>
    <w:p w14:paraId="79501107" w14:textId="5E0F2886" w:rsidR="00FD10EB" w:rsidRPr="001A496C" w:rsidRDefault="00FD10EB" w:rsidP="00FD10EB">
      <w:pPr>
        <w:pStyle w:val="ab"/>
        <w:rPr>
          <w:strike/>
          <w:color w:val="A6A6A6" w:themeColor="background1" w:themeShade="A6"/>
        </w:rPr>
      </w:pPr>
      <w:r w:rsidRPr="001A496C">
        <w:rPr>
          <w:strike/>
          <w:color w:val="A6A6A6" w:themeColor="background1" w:themeShade="A6"/>
        </w:rPr>
        <w:t>Ты серьёзно сейчас уедешь?</w:t>
      </w:r>
    </w:p>
    <w:p w14:paraId="069295B1" w14:textId="2830B629" w:rsidR="001A496C" w:rsidRPr="001A496C" w:rsidRDefault="001A496C" w:rsidP="001A496C">
      <w:pPr>
        <w:pStyle w:val="ab"/>
        <w:rPr>
          <w:color w:val="00B050"/>
        </w:rPr>
      </w:pPr>
      <w:r w:rsidRPr="001A496C">
        <w:rPr>
          <w:color w:val="00B050"/>
        </w:rPr>
        <w:t>Опять? Сейчас?</w:t>
      </w:r>
    </w:p>
    <w:p w14:paraId="0FAA3A46" w14:textId="77777777" w:rsidR="00FD10EB" w:rsidRPr="00FF2F76" w:rsidRDefault="00FD10EB" w:rsidP="00FD10EB">
      <w:pPr>
        <w:pStyle w:val="a9"/>
      </w:pPr>
      <w:r w:rsidRPr="00FF2F76">
        <w:t>ФИЛ</w:t>
      </w:r>
    </w:p>
    <w:p w14:paraId="108A454E" w14:textId="77777777" w:rsidR="00FD10EB" w:rsidRPr="00FF2F76" w:rsidRDefault="00FD10EB" w:rsidP="00FD10EB">
      <w:pPr>
        <w:pStyle w:val="ab"/>
      </w:pPr>
      <w:r w:rsidRPr="00FF2F76">
        <w:t>Даш… шеф вызывает.</w:t>
      </w:r>
    </w:p>
    <w:p w14:paraId="23918BD1" w14:textId="77777777" w:rsidR="00FD10EB" w:rsidRPr="00FF2F76" w:rsidRDefault="00FD10EB" w:rsidP="00FD10EB">
      <w:pPr>
        <w:pStyle w:val="a7"/>
      </w:pPr>
      <w:r w:rsidRPr="00FF2F76">
        <w:t>Он проходит мимо неё, целует её и поглаживает по голове сына. Берёт куртку, надевает.</w:t>
      </w:r>
    </w:p>
    <w:p w14:paraId="21AD9989" w14:textId="77777777" w:rsidR="00FD10EB" w:rsidRPr="00FF2F76" w:rsidRDefault="00FD10EB" w:rsidP="00FD10EB">
      <w:pPr>
        <w:pStyle w:val="a9"/>
      </w:pPr>
      <w:r w:rsidRPr="00FF2F76">
        <w:t>ДАША</w:t>
      </w:r>
    </w:p>
    <w:p w14:paraId="1BE7D09F" w14:textId="77777777" w:rsidR="00FD10EB" w:rsidRPr="001A496C" w:rsidRDefault="00FD10EB" w:rsidP="006F1C6F">
      <w:pPr>
        <w:pStyle w:val="ae"/>
        <w:rPr>
          <w:strike/>
          <w:color w:val="A6A6A6" w:themeColor="background1" w:themeShade="A6"/>
        </w:rPr>
      </w:pPr>
      <w:r w:rsidRPr="001A496C">
        <w:rPr>
          <w:strike/>
          <w:color w:val="A6A6A6" w:themeColor="background1" w:themeShade="A6"/>
        </w:rPr>
        <w:t>(глядя на настенные часы)</w:t>
      </w:r>
    </w:p>
    <w:p w14:paraId="273B31EA" w14:textId="77777777" w:rsidR="00FD10EB" w:rsidRPr="001A496C" w:rsidRDefault="00FD10EB" w:rsidP="006F1C6F">
      <w:pPr>
        <w:pStyle w:val="ab"/>
        <w:rPr>
          <w:strike/>
          <w:color w:val="A6A6A6" w:themeColor="background1" w:themeShade="A6"/>
        </w:rPr>
      </w:pPr>
      <w:r w:rsidRPr="001A496C">
        <w:rPr>
          <w:strike/>
          <w:color w:val="A6A6A6" w:themeColor="background1" w:themeShade="A6"/>
        </w:rPr>
        <w:t>Уже почти двенадцать.</w:t>
      </w:r>
    </w:p>
    <w:p w14:paraId="24F6A2CB" w14:textId="77777777" w:rsidR="00FD10EB" w:rsidRPr="001A496C" w:rsidRDefault="00FD10EB" w:rsidP="00FD10EB">
      <w:pPr>
        <w:pStyle w:val="a7"/>
        <w:rPr>
          <w:strike/>
          <w:color w:val="A6A6A6" w:themeColor="background1" w:themeShade="A6"/>
        </w:rPr>
      </w:pPr>
      <w:r w:rsidRPr="001A496C">
        <w:rPr>
          <w:strike/>
          <w:color w:val="A6A6A6" w:themeColor="background1" w:themeShade="A6"/>
        </w:rPr>
        <w:t>Фил просто разводит руками, обуваясь.</w:t>
      </w:r>
    </w:p>
    <w:p w14:paraId="24D015D9" w14:textId="77777777" w:rsidR="00FD10EB" w:rsidRPr="00FF2F76" w:rsidRDefault="00FD10EB" w:rsidP="00FD10EB">
      <w:pPr>
        <w:pStyle w:val="a9"/>
      </w:pPr>
      <w:r w:rsidRPr="00FF2F76">
        <w:t>ДАША</w:t>
      </w:r>
    </w:p>
    <w:p w14:paraId="5DE2DFFA" w14:textId="449323CF" w:rsidR="00FD10EB" w:rsidRDefault="00FD10EB" w:rsidP="006F1C6F">
      <w:pPr>
        <w:pStyle w:val="ab"/>
        <w:rPr>
          <w:color w:val="00B050"/>
          <w:lang w:val="ru-RU"/>
        </w:rPr>
      </w:pPr>
      <w:r w:rsidRPr="00FF2F76">
        <w:t>Ты обещал завязать</w:t>
      </w:r>
      <w:r w:rsidRPr="001A496C">
        <w:rPr>
          <w:strike/>
          <w:color w:val="A6A6A6" w:themeColor="background1" w:themeShade="A6"/>
        </w:rPr>
        <w:t>, я поэтому за тебя и вышла.</w:t>
      </w:r>
      <w:r w:rsidR="001A496C" w:rsidRPr="001A496C">
        <w:rPr>
          <w:color w:val="00B050"/>
          <w:lang w:val="ru-RU"/>
        </w:rPr>
        <w:t xml:space="preserve"> Мы же договаривались---</w:t>
      </w:r>
    </w:p>
    <w:p w14:paraId="5BD194B0" w14:textId="47810C04" w:rsidR="00B801DD" w:rsidRDefault="00B801DD" w:rsidP="00B801DD">
      <w:pPr>
        <w:pStyle w:val="a7"/>
        <w:rPr>
          <w:color w:val="00B050"/>
        </w:rPr>
      </w:pPr>
      <w:r w:rsidRPr="00B801DD">
        <w:rPr>
          <w:color w:val="00B050"/>
        </w:rPr>
        <w:t>Фил обнимает её, целует, чтобы прекратить этот поток слов.</w:t>
      </w:r>
    </w:p>
    <w:p w14:paraId="5E579C78" w14:textId="77777777" w:rsidR="00B801DD" w:rsidRPr="00B801DD" w:rsidRDefault="00B801DD" w:rsidP="00B801DD">
      <w:pPr>
        <w:pStyle w:val="a9"/>
        <w:rPr>
          <w:color w:val="00B050"/>
        </w:rPr>
      </w:pPr>
      <w:r w:rsidRPr="00B801DD">
        <w:rPr>
          <w:color w:val="00B050"/>
        </w:rPr>
        <w:t>ДАША</w:t>
      </w:r>
    </w:p>
    <w:p w14:paraId="621A8747" w14:textId="77777777" w:rsidR="00B801DD" w:rsidRPr="00B801DD" w:rsidRDefault="00B801DD" w:rsidP="00B801DD">
      <w:pPr>
        <w:pStyle w:val="ae"/>
        <w:rPr>
          <w:color w:val="00B050"/>
        </w:rPr>
      </w:pPr>
      <w:r w:rsidRPr="00B801DD">
        <w:rPr>
          <w:color w:val="00B050"/>
        </w:rPr>
        <w:t>(бубнит)</w:t>
      </w:r>
    </w:p>
    <w:p w14:paraId="3CB6C6E7" w14:textId="2EC486E9" w:rsidR="00B801DD" w:rsidRPr="00B801DD" w:rsidRDefault="00B801DD" w:rsidP="00B801DD">
      <w:pPr>
        <w:pStyle w:val="ab"/>
        <w:rPr>
          <w:color w:val="00B050"/>
        </w:rPr>
      </w:pPr>
      <w:r w:rsidRPr="00B801DD">
        <w:rPr>
          <w:color w:val="00B050"/>
        </w:rPr>
        <w:t>Я бы за тебя не вышла, если бы ты не обещал---</w:t>
      </w:r>
    </w:p>
    <w:p w14:paraId="63B751DC" w14:textId="77777777" w:rsidR="00FD10EB" w:rsidRPr="00FF2F76" w:rsidRDefault="00FD10EB" w:rsidP="00FD10EB">
      <w:pPr>
        <w:pStyle w:val="a9"/>
      </w:pPr>
      <w:r w:rsidRPr="00FF2F76">
        <w:t>ФИЛ</w:t>
      </w:r>
    </w:p>
    <w:p w14:paraId="0ACC4F2C" w14:textId="1250605C" w:rsidR="00FD10EB" w:rsidRDefault="00FD10EB" w:rsidP="00FE1177">
      <w:pPr>
        <w:pStyle w:val="ab"/>
        <w:keepNext/>
        <w:rPr>
          <w:strike/>
          <w:color w:val="A6A6A6" w:themeColor="background1" w:themeShade="A6"/>
        </w:rPr>
      </w:pPr>
      <w:r w:rsidRPr="00FF2F76">
        <w:t>Даш</w:t>
      </w:r>
      <w:r w:rsidRPr="00B801DD">
        <w:rPr>
          <w:strike/>
          <w:color w:val="A6A6A6" w:themeColor="background1" w:themeShade="A6"/>
        </w:rPr>
        <w:t>унь</w:t>
      </w:r>
      <w:r w:rsidRPr="00FF2F76">
        <w:t xml:space="preserve">, я всё помню. </w:t>
      </w:r>
      <w:r w:rsidRPr="00B801DD">
        <w:rPr>
          <w:strike/>
          <w:color w:val="A6A6A6" w:themeColor="background1" w:themeShade="A6"/>
        </w:rPr>
        <w:t>А для того чтобы завязать</w:t>
      </w:r>
      <w:r w:rsidR="006F1C6F" w:rsidRPr="00B801DD">
        <w:rPr>
          <w:strike/>
          <w:color w:val="A6A6A6" w:themeColor="background1" w:themeShade="A6"/>
          <w:lang w:val="ru-RU"/>
        </w:rPr>
        <w:t>,</w:t>
      </w:r>
      <w:r w:rsidRPr="00B801DD">
        <w:rPr>
          <w:strike/>
          <w:color w:val="A6A6A6" w:themeColor="background1" w:themeShade="A6"/>
        </w:rPr>
        <w:t xml:space="preserve"> мне надо кое</w:t>
      </w:r>
      <w:r w:rsidR="006F1C6F" w:rsidRPr="00B801DD">
        <w:rPr>
          <w:strike/>
          <w:color w:val="A6A6A6" w:themeColor="background1" w:themeShade="A6"/>
          <w:lang w:val="ru-RU"/>
        </w:rPr>
        <w:t>-</w:t>
      </w:r>
      <w:r w:rsidRPr="00B801DD">
        <w:rPr>
          <w:strike/>
          <w:color w:val="A6A6A6" w:themeColor="background1" w:themeShade="A6"/>
        </w:rPr>
        <w:t>что отработать, чем и занимаюсь.</w:t>
      </w:r>
    </w:p>
    <w:p w14:paraId="26CA0DD7" w14:textId="77777777" w:rsidR="00B801DD" w:rsidRPr="00B801DD" w:rsidRDefault="00B801DD" w:rsidP="00B801DD">
      <w:pPr>
        <w:pStyle w:val="ab"/>
        <w:rPr>
          <w:color w:val="00B050"/>
        </w:rPr>
      </w:pPr>
      <w:r w:rsidRPr="00B801DD">
        <w:rPr>
          <w:color w:val="00B050"/>
        </w:rPr>
        <w:t>И если обещал – значит так и будет. Мне надо кое-что отработать и потом всё.</w:t>
      </w:r>
    </w:p>
    <w:p w14:paraId="308D64EB" w14:textId="3081A6E8" w:rsidR="00B801DD" w:rsidRPr="00B801DD" w:rsidRDefault="00B801DD" w:rsidP="00B801DD">
      <w:pPr>
        <w:pStyle w:val="ab"/>
        <w:rPr>
          <w:color w:val="00B050"/>
        </w:rPr>
      </w:pPr>
      <w:r w:rsidRPr="00B801DD">
        <w:rPr>
          <w:color w:val="00B050"/>
        </w:rPr>
        <w:t>Уже скоро.</w:t>
      </w:r>
    </w:p>
    <w:p w14:paraId="5B061430" w14:textId="7AFAD78B" w:rsidR="00FD10EB" w:rsidRDefault="00B94214" w:rsidP="00B94214">
      <w:pPr>
        <w:pStyle w:val="a7"/>
        <w:rPr>
          <w:strike/>
          <w:color w:val="A6A6A6" w:themeColor="background1" w:themeShade="A6"/>
          <w:lang w:val="ru-RU"/>
        </w:rPr>
      </w:pPr>
      <w:r w:rsidRPr="00B801DD">
        <w:rPr>
          <w:strike/>
          <w:color w:val="A6A6A6" w:themeColor="background1" w:themeShade="A6"/>
          <w:lang w:val="ru-RU"/>
        </w:rPr>
        <w:t>К</w:t>
      </w:r>
      <w:r w:rsidR="00FD10EB" w:rsidRPr="00B801DD">
        <w:rPr>
          <w:strike/>
          <w:color w:val="A6A6A6" w:themeColor="background1" w:themeShade="A6"/>
        </w:rPr>
        <w:t>ладёт руку ей на плечо</w:t>
      </w:r>
      <w:r w:rsidRPr="00B801DD">
        <w:rPr>
          <w:strike/>
          <w:color w:val="A6A6A6" w:themeColor="background1" w:themeShade="A6"/>
          <w:lang w:val="ru-RU"/>
        </w:rPr>
        <w:t>.</w:t>
      </w:r>
    </w:p>
    <w:p w14:paraId="042BD9F9" w14:textId="57D2D33A" w:rsidR="00B801DD" w:rsidRPr="00B801DD" w:rsidRDefault="00B801DD" w:rsidP="00B801DD">
      <w:pPr>
        <w:rPr>
          <w:rFonts w:ascii="Courier New" w:hAnsi="Courier New"/>
          <w:color w:val="00B050"/>
          <w:sz w:val="22"/>
          <w:szCs w:val="22"/>
        </w:rPr>
      </w:pPr>
      <w:r w:rsidRPr="00B801DD">
        <w:rPr>
          <w:rFonts w:ascii="Courier New" w:hAnsi="Courier New"/>
          <w:color w:val="00B050"/>
          <w:szCs w:val="22"/>
        </w:rPr>
        <w:t>Даша грустно смотрит на него. Фил, держа её лицо у себя в ладонях, много раз целует в губы.</w:t>
      </w:r>
    </w:p>
    <w:p w14:paraId="1341610A" w14:textId="77777777" w:rsidR="00B94214" w:rsidRPr="00B801DD" w:rsidRDefault="00B94214" w:rsidP="00B94214">
      <w:pPr>
        <w:pStyle w:val="a9"/>
        <w:rPr>
          <w:strike/>
          <w:color w:val="A6A6A6" w:themeColor="background1" w:themeShade="A6"/>
          <w:lang w:val="ru-RU"/>
        </w:rPr>
      </w:pPr>
      <w:r w:rsidRPr="00B801DD">
        <w:rPr>
          <w:strike/>
          <w:color w:val="A6A6A6" w:themeColor="background1" w:themeShade="A6"/>
          <w:lang w:val="ru-RU"/>
        </w:rPr>
        <w:t>ФИЛ</w:t>
      </w:r>
    </w:p>
    <w:p w14:paraId="4E3469D0" w14:textId="77777777" w:rsidR="00FD10EB" w:rsidRPr="00B801DD" w:rsidRDefault="00FD10EB" w:rsidP="006F1C6F">
      <w:pPr>
        <w:pStyle w:val="ab"/>
        <w:rPr>
          <w:strike/>
          <w:color w:val="A6A6A6" w:themeColor="background1" w:themeShade="A6"/>
        </w:rPr>
      </w:pPr>
      <w:r w:rsidRPr="00B801DD">
        <w:rPr>
          <w:strike/>
          <w:color w:val="A6A6A6" w:themeColor="background1" w:themeShade="A6"/>
        </w:rPr>
        <w:t>Уже скоро. Обещаю.</w:t>
      </w:r>
    </w:p>
    <w:p w14:paraId="4BCC3EB5" w14:textId="3106F4F5" w:rsidR="00FD10EB" w:rsidRPr="00B801DD" w:rsidRDefault="00FD10EB" w:rsidP="00FD10EB">
      <w:pPr>
        <w:pStyle w:val="a7"/>
        <w:rPr>
          <w:strike/>
          <w:color w:val="A6A6A6" w:themeColor="background1" w:themeShade="A6"/>
          <w:lang w:val="ru-RU"/>
        </w:rPr>
      </w:pPr>
      <w:r w:rsidRPr="00B801DD">
        <w:rPr>
          <w:strike/>
          <w:color w:val="A6A6A6" w:themeColor="background1" w:themeShade="A6"/>
        </w:rPr>
        <w:t>Кажется, он что-то вспоминает, ищет</w:t>
      </w:r>
      <w:r w:rsidR="003D0813" w:rsidRPr="00B801DD">
        <w:rPr>
          <w:strike/>
          <w:color w:val="A6A6A6" w:themeColor="background1" w:themeShade="A6"/>
          <w:lang w:val="ru-RU"/>
        </w:rPr>
        <w:t>,</w:t>
      </w:r>
      <w:r w:rsidRPr="00B801DD">
        <w:rPr>
          <w:strike/>
          <w:color w:val="A6A6A6" w:themeColor="background1" w:themeShade="A6"/>
        </w:rPr>
        <w:t xml:space="preserve"> что сказать, зате</w:t>
      </w:r>
      <w:r w:rsidR="00801380" w:rsidRPr="00B801DD">
        <w:rPr>
          <w:strike/>
          <w:color w:val="A6A6A6" w:themeColor="background1" w:themeShade="A6"/>
          <w:lang w:val="ru-RU"/>
        </w:rPr>
        <w:t>м…</w:t>
      </w:r>
    </w:p>
    <w:p w14:paraId="758E800A" w14:textId="77777777" w:rsidR="00FD10EB" w:rsidRPr="00FF2F76" w:rsidRDefault="00FD10EB" w:rsidP="00FD10EB">
      <w:pPr>
        <w:pStyle w:val="a9"/>
      </w:pPr>
      <w:r w:rsidRPr="00FF2F76">
        <w:t>ФИЛ</w:t>
      </w:r>
    </w:p>
    <w:p w14:paraId="76D2FB1D" w14:textId="2D4058A3" w:rsidR="00FD10EB" w:rsidRDefault="00FD10EB" w:rsidP="006F1C6F">
      <w:pPr>
        <w:pStyle w:val="ab"/>
      </w:pPr>
      <w:r w:rsidRPr="00FF2F76">
        <w:t>Слушай, лопатник забыл, на кухне</w:t>
      </w:r>
      <w:r w:rsidR="006F1C6F" w:rsidRPr="00FF2F76">
        <w:rPr>
          <w:lang w:val="ru-RU"/>
        </w:rPr>
        <w:t xml:space="preserve">, </w:t>
      </w:r>
      <w:r w:rsidRPr="00FF2F76">
        <w:t>вроде. Глянь, чтоб не разуваться.</w:t>
      </w:r>
    </w:p>
    <w:p w14:paraId="2BA1A74F" w14:textId="5B7ECCD4" w:rsidR="00B801DD" w:rsidRDefault="00B801DD" w:rsidP="00B801DD">
      <w:pPr>
        <w:pStyle w:val="a7"/>
        <w:rPr>
          <w:color w:val="00B050"/>
        </w:rPr>
      </w:pPr>
      <w:r w:rsidRPr="00B801DD">
        <w:rPr>
          <w:color w:val="00B050"/>
        </w:rPr>
        <w:t>Даша вздыхает, разворачивается, Фил хлопает её по попе. Даша улыбается.</w:t>
      </w:r>
    </w:p>
    <w:p w14:paraId="2048A4A8" w14:textId="77777777" w:rsidR="00B801DD" w:rsidRPr="00B801DD" w:rsidRDefault="00B801DD" w:rsidP="00B801DD">
      <w:pPr>
        <w:pStyle w:val="a9"/>
        <w:rPr>
          <w:color w:val="00B050"/>
        </w:rPr>
      </w:pPr>
      <w:r w:rsidRPr="00B801DD">
        <w:rPr>
          <w:color w:val="00B050"/>
        </w:rPr>
        <w:t>ДАША</w:t>
      </w:r>
    </w:p>
    <w:p w14:paraId="1DE19421" w14:textId="77777777" w:rsidR="00B801DD" w:rsidRPr="00B801DD" w:rsidRDefault="00B801DD" w:rsidP="00B801DD">
      <w:pPr>
        <w:pStyle w:val="ae"/>
        <w:rPr>
          <w:color w:val="00B050"/>
        </w:rPr>
      </w:pPr>
      <w:r w:rsidRPr="00B801DD">
        <w:rPr>
          <w:color w:val="00B050"/>
        </w:rPr>
        <w:t>(уходя, улыбается)</w:t>
      </w:r>
    </w:p>
    <w:p w14:paraId="18951DB7" w14:textId="538B592C" w:rsidR="00B801DD" w:rsidRPr="00B801DD" w:rsidRDefault="00B801DD" w:rsidP="00B801DD">
      <w:pPr>
        <w:pStyle w:val="ab"/>
        <w:rPr>
          <w:color w:val="00B050"/>
        </w:rPr>
      </w:pPr>
      <w:r w:rsidRPr="00B801DD">
        <w:rPr>
          <w:color w:val="00B050"/>
        </w:rPr>
        <w:t>Без тебя не лягу, буду ждать.</w:t>
      </w:r>
    </w:p>
    <w:p w14:paraId="3084B47C" w14:textId="77777777" w:rsidR="00B801DD" w:rsidRDefault="00FD10EB" w:rsidP="00FD10EB">
      <w:pPr>
        <w:pStyle w:val="a7"/>
        <w:rPr>
          <w:color w:val="A6A6A6" w:themeColor="background1" w:themeShade="A6"/>
        </w:rPr>
      </w:pPr>
      <w:r w:rsidRPr="00B801DD">
        <w:rPr>
          <w:strike/>
          <w:color w:val="A6A6A6" w:themeColor="background1" w:themeShade="A6"/>
        </w:rPr>
        <w:t>Даша вздыхает и идёт на кухню.</w:t>
      </w:r>
    </w:p>
    <w:p w14:paraId="16F86E90" w14:textId="49ADEDB2" w:rsidR="00FD10EB" w:rsidRPr="00FF2F76" w:rsidRDefault="00FD10EB" w:rsidP="00FD10EB">
      <w:pPr>
        <w:pStyle w:val="a7"/>
      </w:pPr>
      <w:r w:rsidRPr="00FF2F76">
        <w:t>Фил тем временем бесшумно открывает старую антресоль, встаёт на цыпочки и вытаскивает спрятанный там пистолет</w:t>
      </w:r>
      <w:r w:rsidR="003D0813">
        <w:rPr>
          <w:lang w:val="ru-RU"/>
        </w:rPr>
        <w:t>,</w:t>
      </w:r>
      <w:r w:rsidRPr="00FF2F76">
        <w:t xml:space="preserve"> убирает его за пояс</w:t>
      </w:r>
      <w:r w:rsidR="003D0813" w:rsidRPr="003D0813">
        <w:t xml:space="preserve"> </w:t>
      </w:r>
      <w:r w:rsidR="003D0813" w:rsidRPr="00FF2F76">
        <w:t>сзади</w:t>
      </w:r>
      <w:r w:rsidRPr="00FF2F76">
        <w:t>.</w:t>
      </w:r>
    </w:p>
    <w:p w14:paraId="53B65ADC" w14:textId="77777777" w:rsidR="00FD10EB" w:rsidRPr="00FF2F76" w:rsidRDefault="00FD10EB" w:rsidP="00FD10EB">
      <w:pPr>
        <w:pStyle w:val="a9"/>
      </w:pPr>
      <w:r w:rsidRPr="00FF2F76">
        <w:t>ДАША</w:t>
      </w:r>
    </w:p>
    <w:p w14:paraId="15C88DE1" w14:textId="391BEC35" w:rsidR="00FD10EB" w:rsidRPr="00FF2F76" w:rsidRDefault="00FD10EB" w:rsidP="006F1C6F">
      <w:pPr>
        <w:pStyle w:val="ab"/>
      </w:pPr>
      <w:r w:rsidRPr="00FF2F76">
        <w:t>Нету</w:t>
      </w:r>
      <w:r w:rsidR="003D0813">
        <w:rPr>
          <w:lang w:val="ru-RU"/>
        </w:rPr>
        <w:t>,</w:t>
      </w:r>
      <w:r w:rsidRPr="00FF2F76">
        <w:t xml:space="preserve"> вроде.</w:t>
      </w:r>
    </w:p>
    <w:p w14:paraId="49F7B00D" w14:textId="77777777" w:rsidR="00FD10EB" w:rsidRPr="00FF2F76" w:rsidRDefault="00FD10EB" w:rsidP="00FD10EB">
      <w:pPr>
        <w:pStyle w:val="a9"/>
      </w:pPr>
      <w:r w:rsidRPr="00FF2F76">
        <w:t>ФИЛ</w:t>
      </w:r>
    </w:p>
    <w:p w14:paraId="3E29CF38" w14:textId="77777777" w:rsidR="00FD10EB" w:rsidRPr="00FF2F76" w:rsidRDefault="00FD10EB" w:rsidP="006F1C6F">
      <w:pPr>
        <w:pStyle w:val="ab"/>
      </w:pPr>
      <w:r w:rsidRPr="00FF2F76">
        <w:t>А, он здесь. Всё, погнал. Скоро буду.</w:t>
      </w:r>
    </w:p>
    <w:p w14:paraId="64FF71C8" w14:textId="0A833A97" w:rsidR="00FD10EB" w:rsidRPr="00B801DD" w:rsidRDefault="00FD10EB" w:rsidP="00FD10EB">
      <w:pPr>
        <w:pStyle w:val="a7"/>
        <w:rPr>
          <w:color w:val="00B050"/>
          <w:lang w:val="ru-RU"/>
        </w:rPr>
      </w:pPr>
      <w:r w:rsidRPr="00FF2F76">
        <w:t>Он берёт ключи и выходит.</w:t>
      </w:r>
      <w:r w:rsidR="00B801DD">
        <w:rPr>
          <w:lang w:val="ru-RU"/>
        </w:rPr>
        <w:t xml:space="preserve"> </w:t>
      </w:r>
      <w:r w:rsidR="00B801DD" w:rsidRPr="00B801DD">
        <w:rPr>
          <w:color w:val="00B050"/>
          <w:lang w:val="ru-RU"/>
        </w:rPr>
        <w:t>Даша, выглядывая в коридор, уже не застаёт Фила.</w:t>
      </w:r>
    </w:p>
    <w:p w14:paraId="36BCE8B6" w14:textId="77777777" w:rsidR="00FD10EB" w:rsidRPr="00FF2F76" w:rsidRDefault="006F1C6F" w:rsidP="006F1C6F">
      <w:pPr>
        <w:pStyle w:val="a6"/>
      </w:pPr>
      <w:bookmarkStart w:id="2" w:name="_Toc114085845"/>
      <w:r w:rsidRPr="00FF2F76">
        <w:t>1-2.</w:t>
      </w:r>
      <w:r w:rsidRPr="00FF2F76">
        <w:tab/>
      </w:r>
      <w:r w:rsidR="00FD10EB" w:rsidRPr="00FF2F76">
        <w:t xml:space="preserve">НАТ. </w:t>
      </w:r>
      <w:r w:rsidR="00BC4FA8" w:rsidRPr="00FF2F76">
        <w:t>АВТО</w:t>
      </w:r>
      <w:r w:rsidR="00E94395" w:rsidRPr="00FF2F76">
        <w:t xml:space="preserve"> ФИЛА</w:t>
      </w:r>
      <w:r w:rsidR="0015560B" w:rsidRPr="00FF2F76">
        <w:t xml:space="preserve"> (</w:t>
      </w:r>
      <w:r w:rsidR="0015560B" w:rsidRPr="00FF2F76">
        <w:rPr>
          <w:caps w:val="0"/>
        </w:rPr>
        <w:t>в движении</w:t>
      </w:r>
      <w:r w:rsidR="0015560B" w:rsidRPr="00FF2F76">
        <w:t>)</w:t>
      </w:r>
      <w:r w:rsidR="00FD10EB" w:rsidRPr="00FF2F76">
        <w:t xml:space="preserve"> – НОЧЬ</w:t>
      </w:r>
      <w:bookmarkEnd w:id="2"/>
    </w:p>
    <w:p w14:paraId="08386CE8" w14:textId="77777777" w:rsidR="00FD10EB" w:rsidRPr="00FF2F76" w:rsidRDefault="00FD10EB" w:rsidP="004062DC">
      <w:pPr>
        <w:pStyle w:val="a7"/>
        <w:keepNext/>
        <w:keepLines/>
      </w:pPr>
      <w:r w:rsidRPr="00FF2F76">
        <w:t>Фил за рулём классической бандитской чёрной пятёрки BMW, в руках у него сотовый, одна из первых Nokia.</w:t>
      </w:r>
    </w:p>
    <w:p w14:paraId="77B6AB23" w14:textId="77777777" w:rsidR="00FD10EB" w:rsidRPr="00FF2F76" w:rsidRDefault="00FD10EB" w:rsidP="006F1C6F">
      <w:pPr>
        <w:pStyle w:val="a9"/>
      </w:pPr>
      <w:r w:rsidRPr="00FF2F76">
        <w:t>ФИЛ</w:t>
      </w:r>
    </w:p>
    <w:p w14:paraId="35D05A06" w14:textId="5CF417F4" w:rsidR="00FD10EB" w:rsidRPr="00FF2F76" w:rsidRDefault="00FD10EB" w:rsidP="006F1C6F">
      <w:pPr>
        <w:pStyle w:val="ab"/>
      </w:pPr>
      <w:r w:rsidRPr="00FF2F76">
        <w:t xml:space="preserve">Вжик, здарова! </w:t>
      </w:r>
      <w:r w:rsidRPr="00B801DD">
        <w:rPr>
          <w:strike/>
          <w:color w:val="A6A6A6" w:themeColor="background1" w:themeShade="A6"/>
        </w:rPr>
        <w:t>Отдохнуть не получится.</w:t>
      </w:r>
      <w:r w:rsidRPr="00B801DD">
        <w:rPr>
          <w:color w:val="A6A6A6" w:themeColor="background1" w:themeShade="A6"/>
        </w:rPr>
        <w:t xml:space="preserve"> </w:t>
      </w:r>
      <w:r w:rsidR="00B801DD" w:rsidRPr="00B801DD">
        <w:rPr>
          <w:color w:val="00B050"/>
        </w:rPr>
        <w:t>Старший вызывает.</w:t>
      </w:r>
      <w:r w:rsidR="00B801DD" w:rsidRPr="00B801DD">
        <w:rPr>
          <w:color w:val="00B050"/>
          <w:lang w:val="ru-RU"/>
        </w:rPr>
        <w:t xml:space="preserve"> </w:t>
      </w:r>
      <w:r w:rsidRPr="00FF2F76">
        <w:t xml:space="preserve">Через </w:t>
      </w:r>
      <w:r w:rsidR="00A675BD">
        <w:rPr>
          <w:lang w:val="ru-RU"/>
        </w:rPr>
        <w:t>десять</w:t>
      </w:r>
      <w:r w:rsidRPr="00FF2F76">
        <w:t xml:space="preserve"> минут за тобой заскочу, пацанов обзвони. </w:t>
      </w:r>
      <w:r w:rsidRPr="00B801DD">
        <w:rPr>
          <w:strike/>
          <w:color w:val="A6A6A6" w:themeColor="background1" w:themeShade="A6"/>
        </w:rPr>
        <w:t>Старший вызывает.</w:t>
      </w:r>
    </w:p>
    <w:p w14:paraId="151A58D9" w14:textId="77777777" w:rsidR="00FD10EB" w:rsidRPr="00FF2F76" w:rsidRDefault="00FD10EB" w:rsidP="00FD10EB">
      <w:pPr>
        <w:pStyle w:val="a7"/>
      </w:pPr>
      <w:r w:rsidRPr="00FF2F76">
        <w:t>Фил убирает телефон и прижимает педаль газа.</w:t>
      </w:r>
    </w:p>
    <w:p w14:paraId="2ECF26F1" w14:textId="77777777" w:rsidR="00FD10EB" w:rsidRPr="00FF2F76" w:rsidRDefault="006F1C6F" w:rsidP="006F1C6F">
      <w:pPr>
        <w:pStyle w:val="a6"/>
      </w:pPr>
      <w:bookmarkStart w:id="3" w:name="_Toc114085847"/>
      <w:r w:rsidRPr="00FF2F76">
        <w:t>1-3.</w:t>
      </w:r>
      <w:r w:rsidRPr="00FF2F76">
        <w:tab/>
      </w:r>
      <w:r w:rsidR="00FD10EB" w:rsidRPr="00FF2F76">
        <w:t>НАТ. ПАНЕЛЬНАЯ ВЫСОТКА – НОЧЬ</w:t>
      </w:r>
      <w:bookmarkEnd w:id="3"/>
    </w:p>
    <w:p w14:paraId="5C15C889" w14:textId="6A7EA2EA" w:rsidR="00FD10EB" w:rsidRPr="00FF2F76" w:rsidRDefault="00FD10EB" w:rsidP="004062DC">
      <w:pPr>
        <w:pStyle w:val="a7"/>
        <w:keepNext/>
        <w:keepLines/>
      </w:pPr>
      <w:r w:rsidRPr="00FF2F76">
        <w:t>Возле подъезда высотки стоит парень лет 25 в кожаной куртке, он щуплый и невысокого роста, глаза постоянно бегают, как будто выискивают угрозу</w:t>
      </w:r>
      <w:r w:rsidRPr="00B801DD">
        <w:rPr>
          <w:strike/>
          <w:color w:val="A6A6A6" w:themeColor="background1" w:themeShade="A6"/>
        </w:rPr>
        <w:t>, но при этом выглядит он достаточно умным и сообразительным,</w:t>
      </w:r>
      <w:r w:rsidR="00B801DD" w:rsidRPr="00B801DD">
        <w:rPr>
          <w:color w:val="000000" w:themeColor="text1"/>
          <w:lang w:val="ru-RU"/>
        </w:rPr>
        <w:t>.</w:t>
      </w:r>
      <w:r w:rsidRPr="00B801DD">
        <w:rPr>
          <w:color w:val="A6A6A6" w:themeColor="background1" w:themeShade="A6"/>
        </w:rPr>
        <w:t xml:space="preserve"> </w:t>
      </w:r>
      <w:r w:rsidR="00B801DD" w:rsidRPr="00B801DD">
        <w:rPr>
          <w:color w:val="00B050"/>
        </w:rPr>
        <w:t xml:space="preserve">Глаза умные и сообразительные. Это </w:t>
      </w:r>
      <w:r w:rsidRPr="00FF2F76">
        <w:t>ВЖИК.</w:t>
      </w:r>
    </w:p>
    <w:p w14:paraId="4ABB1991" w14:textId="591B192A" w:rsidR="00FD10EB" w:rsidRPr="00FF2F76" w:rsidRDefault="00FD10EB" w:rsidP="004062DC">
      <w:pPr>
        <w:pStyle w:val="a7"/>
        <w:keepNext/>
        <w:keepLines/>
      </w:pPr>
      <w:r w:rsidRPr="00FF2F76">
        <w:t xml:space="preserve">Останавливается машина Фила. Вжик </w:t>
      </w:r>
      <w:r w:rsidR="00B801DD" w:rsidRPr="00B801DD">
        <w:rPr>
          <w:color w:val="00B050"/>
        </w:rPr>
        <w:t xml:space="preserve">выбрасывает сигарету и </w:t>
      </w:r>
      <w:r w:rsidRPr="00FF2F76">
        <w:t>запрыгивает на пассажирское сиденье, протягивая Филу руку.</w:t>
      </w:r>
    </w:p>
    <w:p w14:paraId="06D0BBCD" w14:textId="77777777" w:rsidR="00FD10EB" w:rsidRPr="00FF2F76" w:rsidRDefault="00FD10EB" w:rsidP="006F1C6F">
      <w:pPr>
        <w:pStyle w:val="a9"/>
      </w:pPr>
      <w:r w:rsidRPr="00FF2F76">
        <w:t>ФИЛ</w:t>
      </w:r>
    </w:p>
    <w:p w14:paraId="10C15F13" w14:textId="77777777" w:rsidR="00FD10EB" w:rsidRPr="00FF2F76" w:rsidRDefault="00FD10EB" w:rsidP="006F1C6F">
      <w:pPr>
        <w:pStyle w:val="ab"/>
      </w:pPr>
      <w:r w:rsidRPr="00FF2F76">
        <w:t>Виделись.</w:t>
      </w:r>
    </w:p>
    <w:p w14:paraId="656906D6" w14:textId="77777777" w:rsidR="00FD10EB" w:rsidRPr="00FF2F76" w:rsidRDefault="00FD10EB" w:rsidP="00FD10EB">
      <w:pPr>
        <w:pStyle w:val="a7"/>
      </w:pPr>
      <w:r w:rsidRPr="00FF2F76">
        <w:t>Со крипом покрышек, бэха срывается с места.</w:t>
      </w:r>
    </w:p>
    <w:p w14:paraId="09381CA8" w14:textId="77777777" w:rsidR="00FD10EB" w:rsidRPr="00FF2F76" w:rsidRDefault="006F1C6F" w:rsidP="006F1C6F">
      <w:pPr>
        <w:pStyle w:val="a6"/>
      </w:pPr>
      <w:bookmarkStart w:id="4" w:name="_Toc114085849"/>
      <w:r w:rsidRPr="00FF2F76">
        <w:t>1-4.</w:t>
      </w:r>
      <w:r w:rsidRPr="00FF2F76">
        <w:tab/>
      </w:r>
      <w:r w:rsidR="00FD10EB" w:rsidRPr="00FF2F76">
        <w:t>НАТ. ПАЛАТК</w:t>
      </w:r>
      <w:r w:rsidR="007C4537" w:rsidRPr="00FF2F76">
        <w:t>А</w:t>
      </w:r>
      <w:r w:rsidR="00FD10EB" w:rsidRPr="00FF2F76">
        <w:t xml:space="preserve"> ШАУРМЫ – НОЧЬ</w:t>
      </w:r>
      <w:bookmarkEnd w:id="4"/>
    </w:p>
    <w:p w14:paraId="48B01580" w14:textId="77777777" w:rsidR="00FD10EB" w:rsidRPr="00FF2F76" w:rsidRDefault="00FD10EB" w:rsidP="004062DC">
      <w:pPr>
        <w:pStyle w:val="a7"/>
        <w:keepNext/>
        <w:keepLines/>
      </w:pPr>
      <w:r w:rsidRPr="00FF2F76">
        <w:t>Палатка шаурмы расположена недалеко от дороги и автобусной остановки. За одни</w:t>
      </w:r>
      <w:r w:rsidR="006F1C6F" w:rsidRPr="00FF2F76">
        <w:t>м</w:t>
      </w:r>
      <w:r w:rsidRPr="00FF2F76">
        <w:t xml:space="preserve"> из двух стоячих столиков стоит огромный парень по кличке МАССА, шаурма в его руке кажется маленькой, он с наслаждением ест её. Тормозит бэха Фила. Масса идёт к машине, выкидывая в мусорку остатки недоеденной шаурмы. Садится.</w:t>
      </w:r>
    </w:p>
    <w:p w14:paraId="26359962" w14:textId="77777777" w:rsidR="00FD10EB" w:rsidRPr="00FF2F76" w:rsidRDefault="00FD10EB" w:rsidP="006F1C6F">
      <w:pPr>
        <w:pStyle w:val="a9"/>
      </w:pPr>
      <w:r w:rsidRPr="00FF2F76">
        <w:t>ВЖИК</w:t>
      </w:r>
    </w:p>
    <w:p w14:paraId="7149FBD2" w14:textId="77777777" w:rsidR="00FD10EB" w:rsidRPr="00FF2F76" w:rsidRDefault="00FD10EB" w:rsidP="006F1C6F">
      <w:pPr>
        <w:pStyle w:val="ab"/>
      </w:pPr>
      <w:r w:rsidRPr="00FF2F76">
        <w:t>Я думал доедать будешь. Удивил.</w:t>
      </w:r>
    </w:p>
    <w:p w14:paraId="3E4EA279" w14:textId="77777777" w:rsidR="00FD10EB" w:rsidRPr="00FF2F76" w:rsidRDefault="00FD10EB" w:rsidP="006F1C6F">
      <w:pPr>
        <w:pStyle w:val="a9"/>
      </w:pPr>
      <w:r w:rsidRPr="00FF2F76">
        <w:t>МАССА</w:t>
      </w:r>
    </w:p>
    <w:p w14:paraId="69BBC71C" w14:textId="77777777" w:rsidR="00FD10EB" w:rsidRPr="00FF2F76" w:rsidRDefault="00FD10EB" w:rsidP="006F1C6F">
      <w:pPr>
        <w:pStyle w:val="ab"/>
      </w:pPr>
      <w:r w:rsidRPr="00FF2F76">
        <w:t>Это вторая.</w:t>
      </w:r>
    </w:p>
    <w:p w14:paraId="63D25E21" w14:textId="77777777" w:rsidR="00FD10EB" w:rsidRPr="00FF2F76" w:rsidRDefault="00FD10EB" w:rsidP="00FD10EB">
      <w:pPr>
        <w:pStyle w:val="a7"/>
      </w:pPr>
      <w:r w:rsidRPr="00FF2F76">
        <w:t>Фил нажимает на газ.</w:t>
      </w:r>
    </w:p>
    <w:p w14:paraId="1871F37A" w14:textId="77777777" w:rsidR="00FD10EB" w:rsidRPr="00FF2F76" w:rsidRDefault="006F1C6F" w:rsidP="006F1C6F">
      <w:pPr>
        <w:pStyle w:val="a6"/>
      </w:pPr>
      <w:bookmarkStart w:id="5" w:name="_Toc114085851"/>
      <w:r w:rsidRPr="00FF2F76">
        <w:t>1-5.</w:t>
      </w:r>
      <w:r w:rsidRPr="00FF2F76">
        <w:tab/>
      </w:r>
      <w:r w:rsidR="00FD10EB" w:rsidRPr="00FF2F76">
        <w:t>НАТ. ПЯТИЭТАЖКА – НОЧЬ</w:t>
      </w:r>
      <w:bookmarkEnd w:id="5"/>
    </w:p>
    <w:p w14:paraId="669660D7" w14:textId="5D061389" w:rsidR="00FD10EB" w:rsidRPr="00B801DD" w:rsidRDefault="00FD10EB" w:rsidP="004062DC">
      <w:pPr>
        <w:pStyle w:val="a7"/>
        <w:keepNext/>
        <w:keepLines/>
        <w:rPr>
          <w:lang w:val="ru-RU"/>
        </w:rPr>
      </w:pPr>
      <w:r w:rsidRPr="00FF2F76">
        <w:t xml:space="preserve">Машина останавливается возле пятиэтажки. Никто их не ждёт у подъезда. </w:t>
      </w:r>
      <w:r w:rsidRPr="00B801DD">
        <w:rPr>
          <w:strike/>
          <w:color w:val="A6A6A6" w:themeColor="background1" w:themeShade="A6"/>
        </w:rPr>
        <w:t>Вжик выглядывает в окно.</w:t>
      </w:r>
      <w:r w:rsidR="00B801DD" w:rsidRPr="00B801DD">
        <w:rPr>
          <w:color w:val="A6A6A6" w:themeColor="background1" w:themeShade="A6"/>
          <w:lang w:val="ru-RU"/>
        </w:rPr>
        <w:t xml:space="preserve"> </w:t>
      </w:r>
      <w:r w:rsidR="00B801DD" w:rsidRPr="00B801DD">
        <w:rPr>
          <w:color w:val="00B050"/>
          <w:lang w:val="ru-RU"/>
        </w:rPr>
        <w:t>Фил посматривает на часы.</w:t>
      </w:r>
    </w:p>
    <w:p w14:paraId="320E09EC" w14:textId="77777777" w:rsidR="00FD10EB" w:rsidRPr="00FF2F76" w:rsidRDefault="00FD10EB" w:rsidP="006F1C6F">
      <w:pPr>
        <w:pStyle w:val="a9"/>
      </w:pPr>
      <w:r w:rsidRPr="00FF2F76">
        <w:t>ВЖИК</w:t>
      </w:r>
    </w:p>
    <w:p w14:paraId="5F9F7933" w14:textId="5169F3AF" w:rsidR="00FD10EB" w:rsidRPr="00B801DD" w:rsidRDefault="00FD10EB" w:rsidP="006F1C6F">
      <w:pPr>
        <w:pStyle w:val="ab"/>
        <w:rPr>
          <w:strike/>
          <w:color w:val="A6A6A6" w:themeColor="background1" w:themeShade="A6"/>
          <w:lang w:val="ru-RU"/>
        </w:rPr>
      </w:pPr>
      <w:r w:rsidRPr="00FF2F76">
        <w:t xml:space="preserve">Ну </w:t>
      </w:r>
      <w:r w:rsidRPr="00B801DD">
        <w:rPr>
          <w:strike/>
          <w:color w:val="A6A6A6" w:themeColor="background1" w:themeShade="A6"/>
        </w:rPr>
        <w:t>где он? Свет вроде не горит.</w:t>
      </w:r>
      <w:r w:rsidR="00B801DD" w:rsidRPr="00B801DD">
        <w:rPr>
          <w:color w:val="A6A6A6" w:themeColor="background1" w:themeShade="A6"/>
          <w:lang w:val="ru-RU"/>
        </w:rPr>
        <w:t xml:space="preserve"> </w:t>
      </w:r>
      <w:r w:rsidR="00B801DD" w:rsidRPr="00B801DD">
        <w:rPr>
          <w:color w:val="00B050"/>
        </w:rPr>
        <w:t>как обычно, чё.</w:t>
      </w:r>
    </w:p>
    <w:p w14:paraId="03F98AE6" w14:textId="77777777" w:rsidR="00FD10EB" w:rsidRPr="00FF2F76" w:rsidRDefault="00FD10EB" w:rsidP="00FD10EB">
      <w:pPr>
        <w:pStyle w:val="a7"/>
      </w:pPr>
      <w:r w:rsidRPr="00FF2F76">
        <w:t>Фил пару раз ударяет по клаксону. Вдруг ему через открытое окно в щёку утыкается ствол пистолета.</w:t>
      </w:r>
    </w:p>
    <w:p w14:paraId="17524637" w14:textId="77777777" w:rsidR="00FD10EB" w:rsidRPr="00FF2F76" w:rsidRDefault="00FD10EB" w:rsidP="006F1C6F">
      <w:pPr>
        <w:pStyle w:val="a9"/>
        <w:rPr>
          <w:lang w:val="ru-RU"/>
        </w:rPr>
      </w:pPr>
      <w:r w:rsidRPr="00FF2F76">
        <w:t>ЧАК</w:t>
      </w:r>
      <w:r w:rsidR="006F1C6F" w:rsidRPr="00FF2F76">
        <w:rPr>
          <w:lang w:val="ru-RU"/>
        </w:rPr>
        <w:t xml:space="preserve"> (ЗК)</w:t>
      </w:r>
    </w:p>
    <w:p w14:paraId="4A5C6959" w14:textId="77777777" w:rsidR="00FD10EB" w:rsidRPr="00FF2F76" w:rsidRDefault="00FD10EB" w:rsidP="006F1C6F">
      <w:pPr>
        <w:pStyle w:val="ab"/>
      </w:pPr>
      <w:r w:rsidRPr="00FF2F76">
        <w:t>Уголовный розыск! Всем стоять!</w:t>
      </w:r>
    </w:p>
    <w:p w14:paraId="56424C1B" w14:textId="77777777" w:rsidR="00FD10EB" w:rsidRPr="00FF2F76" w:rsidRDefault="00FD10EB" w:rsidP="00FD10EB">
      <w:pPr>
        <w:pStyle w:val="a7"/>
      </w:pPr>
      <w:r w:rsidRPr="00FF2F76">
        <w:t>Фил вздрагивает на мгновение, все пугаются.</w:t>
      </w:r>
    </w:p>
    <w:p w14:paraId="486E7A4E" w14:textId="77777777" w:rsidR="00FD10EB" w:rsidRPr="00FF2F76" w:rsidRDefault="00FD10EB" w:rsidP="006F1C6F">
      <w:pPr>
        <w:pStyle w:val="a9"/>
      </w:pPr>
      <w:r w:rsidRPr="00FF2F76">
        <w:t>ФИЛ</w:t>
      </w:r>
    </w:p>
    <w:p w14:paraId="5156DBA6" w14:textId="77777777" w:rsidR="00FD10EB" w:rsidRPr="00FF2F76" w:rsidRDefault="00FD10EB" w:rsidP="006F1C6F">
      <w:pPr>
        <w:pStyle w:val="ab"/>
      </w:pPr>
      <w:r w:rsidRPr="00FF2F76">
        <w:t>Мудак!</w:t>
      </w:r>
    </w:p>
    <w:p w14:paraId="0FE4EF62" w14:textId="77777777" w:rsidR="00B801DD" w:rsidRPr="00503B08" w:rsidRDefault="00FD10EB" w:rsidP="00FD10EB">
      <w:pPr>
        <w:pStyle w:val="a7"/>
        <w:rPr>
          <w:lang w:val="ru-RU"/>
        </w:rPr>
      </w:pPr>
      <w:r w:rsidRPr="00B801DD">
        <w:rPr>
          <w:strike/>
          <w:color w:val="A6A6A6" w:themeColor="background1" w:themeShade="A6"/>
        </w:rPr>
        <w:t>Он</w:t>
      </w:r>
      <w:r w:rsidRPr="00FF2F76">
        <w:t xml:space="preserve"> </w:t>
      </w:r>
      <w:r w:rsidR="00B801DD" w:rsidRPr="00B801DD">
        <w:rPr>
          <w:color w:val="00B050"/>
          <w:lang w:val="ru-RU"/>
        </w:rPr>
        <w:t>Фил</w:t>
      </w:r>
      <w:r w:rsidR="00B801DD">
        <w:rPr>
          <w:lang w:val="ru-RU"/>
        </w:rPr>
        <w:t xml:space="preserve"> </w:t>
      </w:r>
      <w:r w:rsidRPr="00FF2F76">
        <w:t xml:space="preserve">отталкивает пистолет </w:t>
      </w:r>
      <w:r w:rsidRPr="00B801DD">
        <w:rPr>
          <w:strike/>
          <w:color w:val="A6A6A6" w:themeColor="background1" w:themeShade="A6"/>
        </w:rPr>
        <w:t>и поворачивает голову</w:t>
      </w:r>
      <w:r w:rsidRPr="00FF2F76">
        <w:t xml:space="preserve">. </w:t>
      </w:r>
      <w:r w:rsidRPr="00B801DD">
        <w:rPr>
          <w:strike/>
          <w:color w:val="A6A6A6" w:themeColor="background1" w:themeShade="A6"/>
        </w:rPr>
        <w:t>Рядом с машиной стоит ЧАК, кожанка, как у всех, сухой,</w:t>
      </w:r>
    </w:p>
    <w:p w14:paraId="0C355CEE" w14:textId="26E08F44" w:rsidR="00FD10EB" w:rsidRPr="00FF2F76" w:rsidRDefault="00B801DD" w:rsidP="00FD10EB">
      <w:pPr>
        <w:pStyle w:val="a7"/>
      </w:pPr>
      <w:r w:rsidRPr="00B801DD">
        <w:rPr>
          <w:color w:val="00B050"/>
        </w:rPr>
        <w:t>В окне появляется морда ЧАКА:</w:t>
      </w:r>
      <w:r w:rsidRPr="00B801DD">
        <w:rPr>
          <w:color w:val="00B050"/>
          <w:lang w:val="ru-RU"/>
        </w:rPr>
        <w:t xml:space="preserve"> </w:t>
      </w:r>
      <w:r w:rsidR="00FD10EB" w:rsidRPr="00FF2F76">
        <w:t>заметен застарелый перелом носа и вообще похоже он не дурак подраться, но во всё</w:t>
      </w:r>
      <w:r w:rsidR="0015560B" w:rsidRPr="00FF2F76">
        <w:rPr>
          <w:lang w:val="ru-RU"/>
        </w:rPr>
        <w:t>м</w:t>
      </w:r>
      <w:r w:rsidR="00FD10EB" w:rsidRPr="00FF2F76">
        <w:t xml:space="preserve"> остальном явно дурак, шальные глаза и полубезумная улыбка.</w:t>
      </w:r>
    </w:p>
    <w:p w14:paraId="763ABFF8" w14:textId="77777777" w:rsidR="00FD10EB" w:rsidRPr="00FF2F76" w:rsidRDefault="00FD10EB" w:rsidP="006F1C6F">
      <w:pPr>
        <w:pStyle w:val="a9"/>
      </w:pPr>
      <w:r w:rsidRPr="00FF2F76">
        <w:t>ЧАК</w:t>
      </w:r>
    </w:p>
    <w:p w14:paraId="46E37F0F" w14:textId="44D966FA" w:rsidR="00FD10EB" w:rsidRDefault="00FD10EB" w:rsidP="0015560B">
      <w:pPr>
        <w:pStyle w:val="ae"/>
        <w:rPr>
          <w:strike/>
          <w:color w:val="A6A6A6" w:themeColor="background1" w:themeShade="A6"/>
        </w:rPr>
      </w:pPr>
      <w:r w:rsidRPr="00B801DD">
        <w:rPr>
          <w:strike/>
          <w:color w:val="A6A6A6" w:themeColor="background1" w:themeShade="A6"/>
        </w:rPr>
        <w:t>(убирая пистолет)</w:t>
      </w:r>
    </w:p>
    <w:p w14:paraId="63506926" w14:textId="55E13603" w:rsidR="00B801DD" w:rsidRPr="00B801DD" w:rsidRDefault="00B801DD" w:rsidP="00B801DD">
      <w:pPr>
        <w:pStyle w:val="ae"/>
        <w:rPr>
          <w:color w:val="00B050"/>
        </w:rPr>
      </w:pPr>
      <w:r w:rsidRPr="00B801DD">
        <w:rPr>
          <w:color w:val="00B050"/>
        </w:rPr>
        <w:t>(ржёт)</w:t>
      </w:r>
    </w:p>
    <w:p w14:paraId="208E46EE" w14:textId="1A1E1E8F" w:rsidR="00FD10EB" w:rsidRDefault="00FD10EB" w:rsidP="0015560B">
      <w:pPr>
        <w:pStyle w:val="ab"/>
        <w:rPr>
          <w:strike/>
          <w:color w:val="A6A6A6" w:themeColor="background1" w:themeShade="A6"/>
        </w:rPr>
      </w:pPr>
      <w:r w:rsidRPr="00B801DD">
        <w:rPr>
          <w:strike/>
          <w:color w:val="A6A6A6" w:themeColor="background1" w:themeShade="A6"/>
        </w:rPr>
        <w:t>Расслабься, Фил. Чё напрягся? Это ж прикол. Держу тя в форме.</w:t>
      </w:r>
    </w:p>
    <w:p w14:paraId="10870987" w14:textId="1DF911CF" w:rsidR="00B801DD" w:rsidRPr="00B801DD" w:rsidRDefault="00B801DD" w:rsidP="00B801DD">
      <w:pPr>
        <w:pStyle w:val="ab"/>
        <w:rPr>
          <w:color w:val="00B050"/>
        </w:rPr>
      </w:pPr>
      <w:r w:rsidRPr="00B801DD">
        <w:rPr>
          <w:color w:val="00B050"/>
        </w:rPr>
        <w:t>Чё, приссали?</w:t>
      </w:r>
    </w:p>
    <w:p w14:paraId="0D43E232" w14:textId="77777777" w:rsidR="00FD10EB" w:rsidRPr="00FF2F76" w:rsidRDefault="00FD10EB" w:rsidP="006F1C6F">
      <w:pPr>
        <w:pStyle w:val="a9"/>
      </w:pPr>
      <w:r w:rsidRPr="00FF2F76">
        <w:t>ФИЛ</w:t>
      </w:r>
    </w:p>
    <w:p w14:paraId="00494174" w14:textId="77777777" w:rsidR="00FD10EB" w:rsidRPr="00FF2F76" w:rsidRDefault="00FD10EB" w:rsidP="0015560B">
      <w:pPr>
        <w:pStyle w:val="ae"/>
      </w:pPr>
      <w:r w:rsidRPr="00FF2F76">
        <w:t>(зло)</w:t>
      </w:r>
    </w:p>
    <w:p w14:paraId="1560B5D7" w14:textId="7D693345" w:rsidR="00FD10EB" w:rsidRDefault="00A8598D" w:rsidP="0015560B">
      <w:pPr>
        <w:pStyle w:val="ab"/>
      </w:pPr>
      <w:r>
        <w:rPr>
          <w:lang w:val="ru-RU"/>
        </w:rPr>
        <w:t>Прыгай</w:t>
      </w:r>
      <w:r w:rsidR="00B801DD">
        <w:rPr>
          <w:lang w:val="ru-RU"/>
        </w:rPr>
        <w:t xml:space="preserve"> </w:t>
      </w:r>
      <w:r w:rsidR="00B801DD" w:rsidRPr="00B801DD">
        <w:rPr>
          <w:color w:val="00B050"/>
          <w:lang w:val="ru-RU"/>
        </w:rPr>
        <w:t>давай</w:t>
      </w:r>
      <w:r w:rsidR="00FD10EB" w:rsidRPr="00FF2F76">
        <w:t>.</w:t>
      </w:r>
    </w:p>
    <w:p w14:paraId="6ADDDB07" w14:textId="77777777" w:rsidR="00B801DD" w:rsidRPr="00B801DD" w:rsidRDefault="00B801DD" w:rsidP="00B801DD">
      <w:pPr>
        <w:pStyle w:val="a9"/>
        <w:rPr>
          <w:color w:val="00B050"/>
        </w:rPr>
      </w:pPr>
      <w:r w:rsidRPr="00B801DD">
        <w:rPr>
          <w:color w:val="00B050"/>
        </w:rPr>
        <w:t>ЧАК</w:t>
      </w:r>
    </w:p>
    <w:p w14:paraId="47E0DB0C" w14:textId="5C2881D2" w:rsidR="00B801DD" w:rsidRPr="00B801DD" w:rsidRDefault="00B801DD" w:rsidP="00B801DD">
      <w:pPr>
        <w:pStyle w:val="ab"/>
        <w:rPr>
          <w:color w:val="00B050"/>
        </w:rPr>
      </w:pPr>
      <w:r w:rsidRPr="00B801DD">
        <w:rPr>
          <w:color w:val="00B050"/>
        </w:rPr>
        <w:t>Да расслабься, Фил, чё быка включил?</w:t>
      </w:r>
    </w:p>
    <w:p w14:paraId="3A2CC383" w14:textId="77777777" w:rsidR="00FD10EB" w:rsidRPr="00FF2F76" w:rsidRDefault="00FD10EB" w:rsidP="00FD10EB">
      <w:pPr>
        <w:pStyle w:val="a7"/>
      </w:pPr>
      <w:r w:rsidRPr="00FF2F76">
        <w:t>Чак обходит машину и встаёт у пассажирской дверцы. Вжик смотрит на него.</w:t>
      </w:r>
    </w:p>
    <w:p w14:paraId="62554898" w14:textId="77777777" w:rsidR="00FD10EB" w:rsidRPr="00FF2F76" w:rsidRDefault="00FD10EB" w:rsidP="006F1C6F">
      <w:pPr>
        <w:pStyle w:val="a9"/>
      </w:pPr>
      <w:r w:rsidRPr="00FF2F76">
        <w:t>ВЖИК</w:t>
      </w:r>
    </w:p>
    <w:p w14:paraId="7CCED09F" w14:textId="77777777" w:rsidR="00FD10EB" w:rsidRPr="00FF2F76" w:rsidRDefault="00FD10EB" w:rsidP="0015560B">
      <w:pPr>
        <w:pStyle w:val="ab"/>
      </w:pPr>
      <w:r w:rsidRPr="00FF2F76">
        <w:t>Что?</w:t>
      </w:r>
    </w:p>
    <w:p w14:paraId="25266910" w14:textId="77777777" w:rsidR="00FD10EB" w:rsidRPr="00FF2F76" w:rsidRDefault="00FD10EB" w:rsidP="006F1C6F">
      <w:pPr>
        <w:pStyle w:val="a9"/>
      </w:pPr>
      <w:r w:rsidRPr="00FF2F76">
        <w:t>ЧАК</w:t>
      </w:r>
    </w:p>
    <w:p w14:paraId="4D9943AF" w14:textId="77777777" w:rsidR="00FD10EB" w:rsidRPr="00FF2F76" w:rsidRDefault="00FD10EB" w:rsidP="0015560B">
      <w:pPr>
        <w:pStyle w:val="ab"/>
      </w:pPr>
      <w:r w:rsidRPr="00FF2F76">
        <w:t>Пересел.</w:t>
      </w:r>
    </w:p>
    <w:p w14:paraId="0BC6653F" w14:textId="77777777" w:rsidR="00FD10EB" w:rsidRPr="00FF2F76" w:rsidRDefault="00FD10EB" w:rsidP="00FD10EB">
      <w:pPr>
        <w:pStyle w:val="a7"/>
      </w:pPr>
      <w:r w:rsidRPr="00FF2F76">
        <w:t>Вжик хочет что-то сказать, но натыкается на безумный взгляд и пересаживается назад к Массе. Чак садится рядом с Филом. Машина уезжает.</w:t>
      </w:r>
    </w:p>
    <w:p w14:paraId="5526DF1A" w14:textId="77777777" w:rsidR="00FD10EB" w:rsidRPr="00FF2F76" w:rsidRDefault="0015560B" w:rsidP="0015560B">
      <w:pPr>
        <w:pStyle w:val="a6"/>
      </w:pPr>
      <w:bookmarkStart w:id="6" w:name="_Toc114085853"/>
      <w:r w:rsidRPr="00FF2F76">
        <w:t>1-6.</w:t>
      </w:r>
      <w:r w:rsidRPr="00FF2F76">
        <w:tab/>
      </w:r>
      <w:r w:rsidR="00FD10EB" w:rsidRPr="00FF2F76">
        <w:t xml:space="preserve">НАТ. </w:t>
      </w:r>
      <w:r w:rsidR="00BC4FA8" w:rsidRPr="00FF2F76">
        <w:t>АВТО</w:t>
      </w:r>
      <w:r w:rsidR="00E94395" w:rsidRPr="00FF2F76">
        <w:t xml:space="preserve"> ФИЛА</w:t>
      </w:r>
      <w:r w:rsidRPr="00FF2F76">
        <w:t xml:space="preserve"> (</w:t>
      </w:r>
      <w:r w:rsidRPr="00FF2F76">
        <w:rPr>
          <w:caps w:val="0"/>
        </w:rPr>
        <w:t>в движении</w:t>
      </w:r>
      <w:r w:rsidRPr="00FF2F76">
        <w:t>)</w:t>
      </w:r>
      <w:r w:rsidR="00FD10EB" w:rsidRPr="00FF2F76">
        <w:t xml:space="preserve"> – НОЧЬ</w:t>
      </w:r>
      <w:bookmarkEnd w:id="6"/>
    </w:p>
    <w:p w14:paraId="4F49D1A5" w14:textId="0890D293" w:rsidR="00FD10EB" w:rsidRPr="00FF2F76" w:rsidRDefault="00FD10EB" w:rsidP="004062DC">
      <w:pPr>
        <w:pStyle w:val="a7"/>
        <w:keepNext/>
        <w:keepLines/>
      </w:pPr>
      <w:r w:rsidRPr="00FF2F76">
        <w:t>Машина в движении. Чак немного дёргается, кажется</w:t>
      </w:r>
      <w:r w:rsidR="00B801DD">
        <w:rPr>
          <w:lang w:val="ru-RU"/>
        </w:rPr>
        <w:t>,</w:t>
      </w:r>
      <w:r w:rsidRPr="00FF2F76">
        <w:t xml:space="preserve"> не решаясь что-то сказать.</w:t>
      </w:r>
    </w:p>
    <w:p w14:paraId="5DFC81AE" w14:textId="77777777" w:rsidR="00FD10EB" w:rsidRPr="00FF2F76" w:rsidRDefault="00FD10EB" w:rsidP="0015560B">
      <w:pPr>
        <w:pStyle w:val="a9"/>
      </w:pPr>
      <w:r w:rsidRPr="00FF2F76">
        <w:t>ФИЛ</w:t>
      </w:r>
    </w:p>
    <w:p w14:paraId="3B07C8C7" w14:textId="77777777" w:rsidR="00FD10EB" w:rsidRPr="00FF2F76" w:rsidRDefault="00FD10EB" w:rsidP="0015560B">
      <w:pPr>
        <w:pStyle w:val="ae"/>
      </w:pPr>
      <w:r w:rsidRPr="00FF2F76">
        <w:t>(кидая н</w:t>
      </w:r>
      <w:r w:rsidR="00493637" w:rsidRPr="00FF2F76">
        <w:t>а</w:t>
      </w:r>
      <w:r w:rsidRPr="00FF2F76">
        <w:t xml:space="preserve"> него взгляд)</w:t>
      </w:r>
    </w:p>
    <w:p w14:paraId="34AE4898" w14:textId="77777777" w:rsidR="00FD10EB" w:rsidRPr="00FF2F76" w:rsidRDefault="00FD10EB" w:rsidP="0015560B">
      <w:pPr>
        <w:pStyle w:val="ab"/>
      </w:pPr>
      <w:r w:rsidRPr="00FF2F76">
        <w:t>Ну что?</w:t>
      </w:r>
    </w:p>
    <w:p w14:paraId="1D23C1F1" w14:textId="77777777" w:rsidR="00FD10EB" w:rsidRPr="00FF2F76" w:rsidRDefault="00FD10EB" w:rsidP="0015560B">
      <w:pPr>
        <w:pStyle w:val="a9"/>
      </w:pPr>
      <w:r w:rsidRPr="00FF2F76">
        <w:t>ЧАК</w:t>
      </w:r>
    </w:p>
    <w:p w14:paraId="7FD40267" w14:textId="7922FA9E" w:rsidR="00493637" w:rsidRPr="00FF2F76" w:rsidRDefault="00493637" w:rsidP="00493637">
      <w:pPr>
        <w:pStyle w:val="ab"/>
      </w:pPr>
      <w:r w:rsidRPr="00B801DD">
        <w:rPr>
          <w:strike/>
          <w:color w:val="A6A6A6" w:themeColor="background1" w:themeShade="A6"/>
        </w:rPr>
        <w:t>Братва,</w:t>
      </w:r>
      <w:r w:rsidRPr="00B801DD">
        <w:rPr>
          <w:color w:val="A6A6A6" w:themeColor="background1" w:themeShade="A6"/>
        </w:rPr>
        <w:t xml:space="preserve"> </w:t>
      </w:r>
      <w:r w:rsidR="00B801DD" w:rsidRPr="00B801DD">
        <w:rPr>
          <w:color w:val="00B050"/>
          <w:lang w:val="ru-RU"/>
        </w:rPr>
        <w:t>М</w:t>
      </w:r>
      <w:r w:rsidRPr="00FF2F76">
        <w:t>ожем по пути за веником заскочить? Я Олеське закину. А то я ей погулять обещал…</w:t>
      </w:r>
    </w:p>
    <w:p w14:paraId="036D310B" w14:textId="77777777" w:rsidR="00FD10EB" w:rsidRPr="00FF2F76" w:rsidRDefault="00FD10EB" w:rsidP="0015560B">
      <w:pPr>
        <w:pStyle w:val="a9"/>
      </w:pPr>
      <w:r w:rsidRPr="00FF2F76">
        <w:t>ФИЛ</w:t>
      </w:r>
    </w:p>
    <w:p w14:paraId="0EFF1DC9" w14:textId="77777777" w:rsidR="00FD10EB" w:rsidRPr="00FF2F76" w:rsidRDefault="00FD10EB" w:rsidP="0015560B">
      <w:pPr>
        <w:pStyle w:val="ab"/>
      </w:pPr>
      <w:r w:rsidRPr="00FF2F76">
        <w:t>--Ты охренел, родной? Ничё, что у нас с шефом базар?</w:t>
      </w:r>
    </w:p>
    <w:p w14:paraId="6C2650A1" w14:textId="77777777" w:rsidR="00FD10EB" w:rsidRPr="00FF2F76" w:rsidRDefault="00FD10EB" w:rsidP="0015560B">
      <w:pPr>
        <w:pStyle w:val="a9"/>
      </w:pPr>
      <w:r w:rsidRPr="00FF2F76">
        <w:t>ЧАК</w:t>
      </w:r>
    </w:p>
    <w:p w14:paraId="14F01B90" w14:textId="77777777" w:rsidR="00493637" w:rsidRPr="00FF2F76" w:rsidRDefault="00493637" w:rsidP="00493637">
      <w:pPr>
        <w:pStyle w:val="ab"/>
      </w:pPr>
      <w:r w:rsidRPr="00FF2F76">
        <w:t>К тёлке зайти – всегда по пути.</w:t>
      </w:r>
    </w:p>
    <w:p w14:paraId="5A5E2C84" w14:textId="77777777" w:rsidR="00FD10EB" w:rsidRPr="00FF2F76" w:rsidRDefault="0015560B" w:rsidP="0015560B">
      <w:pPr>
        <w:pStyle w:val="a6"/>
      </w:pPr>
      <w:bookmarkStart w:id="7" w:name="_Toc114085855"/>
      <w:r w:rsidRPr="00FF2F76">
        <w:t>1-7.</w:t>
      </w:r>
      <w:r w:rsidRPr="00FF2F76">
        <w:tab/>
        <w:t>НАТ</w:t>
      </w:r>
      <w:r w:rsidR="00FD10EB" w:rsidRPr="00FF2F76">
        <w:t>.</w:t>
      </w:r>
      <w:r w:rsidR="00BC4FA8" w:rsidRPr="00FF2F76">
        <w:t xml:space="preserve"> ЦВЕТОЧНАЯ ПАЛАТКА /</w:t>
      </w:r>
      <w:r w:rsidR="00FD10EB" w:rsidRPr="00FF2F76">
        <w:t xml:space="preserve"> </w:t>
      </w:r>
      <w:r w:rsidR="00BC4FA8" w:rsidRPr="00FF2F76">
        <w:t>АВТО</w:t>
      </w:r>
      <w:r w:rsidR="00FD10EB" w:rsidRPr="00FF2F76">
        <w:t xml:space="preserve"> </w:t>
      </w:r>
      <w:r w:rsidR="00E94395" w:rsidRPr="00FF2F76">
        <w:t>ФИЛА</w:t>
      </w:r>
      <w:r w:rsidR="00BC4FA8" w:rsidRPr="00FF2F76">
        <w:t xml:space="preserve"> </w:t>
      </w:r>
      <w:r w:rsidR="00FD10EB" w:rsidRPr="00FF2F76">
        <w:t>– НОЧЬ</w:t>
      </w:r>
      <w:bookmarkEnd w:id="7"/>
    </w:p>
    <w:p w14:paraId="69DEAF8C" w14:textId="446648BA" w:rsidR="00FD10EB" w:rsidRPr="00FF2F76" w:rsidRDefault="00FD10EB" w:rsidP="004062DC">
      <w:pPr>
        <w:pStyle w:val="a7"/>
        <w:keepNext/>
        <w:keepLines/>
      </w:pPr>
      <w:r w:rsidRPr="00FF2F76">
        <w:t>Фил, Масса и Вжик в машине, смотрят</w:t>
      </w:r>
      <w:r w:rsidR="003D0813">
        <w:rPr>
          <w:lang w:val="ru-RU"/>
        </w:rPr>
        <w:t>,</w:t>
      </w:r>
      <w:r w:rsidRPr="00FF2F76">
        <w:t xml:space="preserve"> как Чак покупает цветы в круглосуточной палатке.</w:t>
      </w:r>
    </w:p>
    <w:p w14:paraId="1F0187C5" w14:textId="77777777" w:rsidR="00FD10EB" w:rsidRPr="00FF2F76" w:rsidRDefault="00FD10EB" w:rsidP="0015560B">
      <w:pPr>
        <w:pStyle w:val="a9"/>
      </w:pPr>
      <w:r w:rsidRPr="00FF2F76">
        <w:t>ВЖИК</w:t>
      </w:r>
    </w:p>
    <w:p w14:paraId="18C2585A" w14:textId="436DDAA1" w:rsidR="00FD10EB" w:rsidRPr="00FF2F76" w:rsidRDefault="00FD10EB" w:rsidP="0015560B">
      <w:pPr>
        <w:pStyle w:val="ab"/>
      </w:pPr>
      <w:r w:rsidRPr="00B801DD">
        <w:rPr>
          <w:strike/>
          <w:color w:val="A6A6A6" w:themeColor="background1" w:themeShade="A6"/>
        </w:rPr>
        <w:t>Фил, вот на хрена?</w:t>
      </w:r>
      <w:r w:rsidRPr="00B801DD">
        <w:rPr>
          <w:color w:val="A6A6A6" w:themeColor="background1" w:themeShade="A6"/>
        </w:rPr>
        <w:t xml:space="preserve"> </w:t>
      </w:r>
      <w:r w:rsidR="00B801DD" w:rsidRPr="00B801DD">
        <w:rPr>
          <w:color w:val="00B050"/>
          <w:lang w:val="ru-RU"/>
        </w:rPr>
        <w:t xml:space="preserve">Напомню, что </w:t>
      </w:r>
      <w:r w:rsidRPr="00FF2F76">
        <w:t>Ноль не любит</w:t>
      </w:r>
      <w:r w:rsidR="003D0813">
        <w:rPr>
          <w:lang w:val="ru-RU"/>
        </w:rPr>
        <w:t>,</w:t>
      </w:r>
      <w:r w:rsidRPr="00FF2F76">
        <w:t xml:space="preserve"> когда опаздывают.</w:t>
      </w:r>
    </w:p>
    <w:p w14:paraId="72C4289E" w14:textId="77777777" w:rsidR="00FD10EB" w:rsidRPr="00FF2F76" w:rsidRDefault="00FD10EB" w:rsidP="0015560B">
      <w:pPr>
        <w:pStyle w:val="a9"/>
      </w:pPr>
      <w:r w:rsidRPr="00FF2F76">
        <w:t>ФИЛ</w:t>
      </w:r>
    </w:p>
    <w:p w14:paraId="6A5730E1" w14:textId="77777777" w:rsidR="00FD10EB" w:rsidRPr="00FF2F76" w:rsidRDefault="00FD10EB" w:rsidP="0015560B">
      <w:pPr>
        <w:pStyle w:val="ab"/>
      </w:pPr>
      <w:r w:rsidRPr="00FF2F76">
        <w:t>Эта тёлка – единственное, что Чака хоть как-то успокаивает.</w:t>
      </w:r>
    </w:p>
    <w:p w14:paraId="2DFB0EC4" w14:textId="77777777" w:rsidR="00FD10EB" w:rsidRPr="00FF2F76" w:rsidRDefault="00FD10EB" w:rsidP="0015560B">
      <w:pPr>
        <w:pStyle w:val="a9"/>
      </w:pPr>
      <w:r w:rsidRPr="00FF2F76">
        <w:t>МАССА</w:t>
      </w:r>
    </w:p>
    <w:p w14:paraId="137245AE" w14:textId="77777777" w:rsidR="00FD10EB" w:rsidRPr="00FF2F76" w:rsidRDefault="00FD10EB" w:rsidP="0015560B">
      <w:pPr>
        <w:pStyle w:val="ab"/>
      </w:pPr>
      <w:r w:rsidRPr="00FF2F76">
        <w:t>Это да. Когда они срутся</w:t>
      </w:r>
      <w:r w:rsidR="0015560B" w:rsidRPr="00FF2F76">
        <w:rPr>
          <w:lang w:val="ru-RU"/>
        </w:rPr>
        <w:t>,</w:t>
      </w:r>
      <w:r w:rsidRPr="00FF2F76">
        <w:t xml:space="preserve"> он вообще психопат.</w:t>
      </w:r>
    </w:p>
    <w:p w14:paraId="21E7DAD6" w14:textId="77777777" w:rsidR="00FD10EB" w:rsidRPr="00B801DD" w:rsidRDefault="00FD10EB" w:rsidP="0015560B">
      <w:pPr>
        <w:pStyle w:val="a9"/>
        <w:rPr>
          <w:strike/>
          <w:color w:val="A6A6A6" w:themeColor="background1" w:themeShade="A6"/>
        </w:rPr>
      </w:pPr>
      <w:r w:rsidRPr="00B801DD">
        <w:rPr>
          <w:strike/>
          <w:color w:val="A6A6A6" w:themeColor="background1" w:themeShade="A6"/>
        </w:rPr>
        <w:t>ВЖИК</w:t>
      </w:r>
    </w:p>
    <w:p w14:paraId="56C3072D" w14:textId="3F627AB7" w:rsidR="00FD10EB" w:rsidRPr="00B801DD" w:rsidRDefault="00FD10EB" w:rsidP="0015560B">
      <w:pPr>
        <w:pStyle w:val="ab"/>
        <w:rPr>
          <w:strike/>
          <w:color w:val="A6A6A6" w:themeColor="background1" w:themeShade="A6"/>
        </w:rPr>
      </w:pPr>
      <w:r w:rsidRPr="00B801DD">
        <w:rPr>
          <w:strike/>
          <w:color w:val="A6A6A6" w:themeColor="background1" w:themeShade="A6"/>
        </w:rPr>
        <w:t>Ну класс. А меня</w:t>
      </w:r>
      <w:r w:rsidR="003D0813" w:rsidRPr="00B801DD">
        <w:rPr>
          <w:strike/>
          <w:color w:val="A6A6A6" w:themeColor="background1" w:themeShade="A6"/>
          <w:lang w:val="ru-RU"/>
        </w:rPr>
        <w:t>,</w:t>
      </w:r>
      <w:r w:rsidRPr="00B801DD">
        <w:rPr>
          <w:strike/>
          <w:color w:val="A6A6A6" w:themeColor="background1" w:themeShade="A6"/>
        </w:rPr>
        <w:t xml:space="preserve"> мож</w:t>
      </w:r>
      <w:r w:rsidR="003D0813" w:rsidRPr="00B801DD">
        <w:rPr>
          <w:strike/>
          <w:color w:val="A6A6A6" w:themeColor="background1" w:themeShade="A6"/>
          <w:lang w:val="ru-RU"/>
        </w:rPr>
        <w:t>,</w:t>
      </w:r>
      <w:r w:rsidRPr="00B801DD">
        <w:rPr>
          <w:strike/>
          <w:color w:val="A6A6A6" w:themeColor="background1" w:themeShade="A6"/>
        </w:rPr>
        <w:t xml:space="preserve"> Курникова успокаивает, чё теперь?</w:t>
      </w:r>
    </w:p>
    <w:p w14:paraId="12F73579" w14:textId="77777777" w:rsidR="00FD10EB" w:rsidRPr="00B801DD" w:rsidRDefault="00FD10EB" w:rsidP="0015560B">
      <w:pPr>
        <w:pStyle w:val="a9"/>
        <w:rPr>
          <w:strike/>
          <w:color w:val="A6A6A6" w:themeColor="background1" w:themeShade="A6"/>
        </w:rPr>
      </w:pPr>
      <w:r w:rsidRPr="00B801DD">
        <w:rPr>
          <w:strike/>
          <w:color w:val="A6A6A6" w:themeColor="background1" w:themeShade="A6"/>
        </w:rPr>
        <w:t>ФИЛ</w:t>
      </w:r>
    </w:p>
    <w:p w14:paraId="30CB1A8E" w14:textId="77777777" w:rsidR="00FD10EB" w:rsidRPr="00B801DD" w:rsidRDefault="00FD10EB" w:rsidP="0015560B">
      <w:pPr>
        <w:pStyle w:val="ab"/>
        <w:rPr>
          <w:strike/>
          <w:color w:val="A6A6A6" w:themeColor="background1" w:themeShade="A6"/>
        </w:rPr>
      </w:pPr>
      <w:r w:rsidRPr="00B801DD">
        <w:rPr>
          <w:strike/>
          <w:color w:val="A6A6A6" w:themeColor="background1" w:themeShade="A6"/>
        </w:rPr>
        <w:t>Не гунди.</w:t>
      </w:r>
    </w:p>
    <w:p w14:paraId="7AC68AE1" w14:textId="77777777" w:rsidR="00FD10EB" w:rsidRPr="00FF2F76" w:rsidRDefault="00FD10EB" w:rsidP="0015560B">
      <w:pPr>
        <w:pStyle w:val="a9"/>
      </w:pPr>
      <w:r w:rsidRPr="00FF2F76">
        <w:t>ВЖИК</w:t>
      </w:r>
    </w:p>
    <w:p w14:paraId="2DCADD04" w14:textId="77777777" w:rsidR="00FD10EB" w:rsidRPr="00FF2F76" w:rsidRDefault="00FD10EB" w:rsidP="0015560B">
      <w:pPr>
        <w:pStyle w:val="ab"/>
      </w:pPr>
      <w:r w:rsidRPr="00FF2F76">
        <w:t>Да ставлю сотку, этот букет ему в рожу прилетит.</w:t>
      </w:r>
    </w:p>
    <w:p w14:paraId="5A8D9EEB" w14:textId="77777777" w:rsidR="00FD10EB" w:rsidRPr="00FF2F76" w:rsidRDefault="00FD10EB" w:rsidP="0015560B">
      <w:pPr>
        <w:pStyle w:val="a9"/>
      </w:pPr>
      <w:r w:rsidRPr="00FF2F76">
        <w:t>МАССА</w:t>
      </w:r>
    </w:p>
    <w:p w14:paraId="06168D9E" w14:textId="77777777" w:rsidR="00FD10EB" w:rsidRPr="00FF2F76" w:rsidRDefault="00FD10EB" w:rsidP="0015560B">
      <w:pPr>
        <w:pStyle w:val="ab"/>
        <w:rPr>
          <w:lang w:val="ru-RU"/>
        </w:rPr>
      </w:pPr>
      <w:r w:rsidRPr="00FF2F76">
        <w:t>Принимаю. Спорю</w:t>
      </w:r>
      <w:r w:rsidR="0015560B" w:rsidRPr="00FF2F76">
        <w:rPr>
          <w:lang w:val="ru-RU"/>
        </w:rPr>
        <w:t xml:space="preserve"> –</w:t>
      </w:r>
      <w:r w:rsidRPr="00FF2F76">
        <w:t xml:space="preserve"> она его простит.</w:t>
      </w:r>
    </w:p>
    <w:p w14:paraId="2A439D9F" w14:textId="77777777" w:rsidR="00FD10EB" w:rsidRPr="00FF2F76" w:rsidRDefault="00FD10EB" w:rsidP="0015560B">
      <w:pPr>
        <w:pStyle w:val="a9"/>
      </w:pPr>
      <w:r w:rsidRPr="00FF2F76">
        <w:t>ВЖИК</w:t>
      </w:r>
    </w:p>
    <w:p w14:paraId="7F02B194" w14:textId="77777777" w:rsidR="00FD10EB" w:rsidRPr="00FF2F76" w:rsidRDefault="00FD10EB" w:rsidP="0015560B">
      <w:pPr>
        <w:pStyle w:val="ab"/>
      </w:pPr>
      <w:r w:rsidRPr="00FF2F76">
        <w:t>Олеся?! Я даже знаю</w:t>
      </w:r>
      <w:r w:rsidR="0015560B" w:rsidRPr="00FF2F76">
        <w:rPr>
          <w:lang w:val="ru-RU"/>
        </w:rPr>
        <w:t>,</w:t>
      </w:r>
      <w:r w:rsidRPr="00FF2F76">
        <w:t xml:space="preserve"> что она скажет.</w:t>
      </w:r>
    </w:p>
    <w:p w14:paraId="25636C49" w14:textId="73066200" w:rsidR="00FD10EB" w:rsidRPr="00FF2F76" w:rsidRDefault="00FD10EB" w:rsidP="00FD10EB">
      <w:pPr>
        <w:pStyle w:val="a7"/>
      </w:pPr>
      <w:r w:rsidRPr="00FF2F76">
        <w:t>Дальше Вжик открывает рот</w:t>
      </w:r>
      <w:r w:rsidR="003D0813">
        <w:rPr>
          <w:lang w:val="ru-RU"/>
        </w:rPr>
        <w:t>,</w:t>
      </w:r>
      <w:r w:rsidRPr="00FF2F76">
        <w:t xml:space="preserve"> но мы слышим вместо его голоса женский.</w:t>
      </w:r>
    </w:p>
    <w:p w14:paraId="723DE730" w14:textId="77777777" w:rsidR="00FD10EB" w:rsidRPr="00FF2F76" w:rsidRDefault="00FD10EB" w:rsidP="0015560B">
      <w:pPr>
        <w:pStyle w:val="a9"/>
        <w:rPr>
          <w:lang w:val="ru-RU"/>
        </w:rPr>
      </w:pPr>
      <w:r w:rsidRPr="00FF2F76">
        <w:t>ВЖИК</w:t>
      </w:r>
      <w:r w:rsidR="0015560B" w:rsidRPr="00FF2F76">
        <w:rPr>
          <w:lang w:val="ru-RU"/>
        </w:rPr>
        <w:t xml:space="preserve"> / Олеся (ЗК)</w:t>
      </w:r>
    </w:p>
    <w:p w14:paraId="4BDAFEE5" w14:textId="77777777" w:rsidR="00FD10EB" w:rsidRPr="00FF2F76" w:rsidRDefault="00FD10EB" w:rsidP="0015560B">
      <w:pPr>
        <w:pStyle w:val="ab"/>
      </w:pPr>
      <w:r w:rsidRPr="00FF2F76">
        <w:t>Я тебе кто</w:t>
      </w:r>
      <w:r w:rsidR="0015560B" w:rsidRPr="00FF2F76">
        <w:rPr>
          <w:lang w:val="ru-RU"/>
        </w:rPr>
        <w:t>,</w:t>
      </w:r>
      <w:r w:rsidRPr="00FF2F76">
        <w:t xml:space="preserve"> по-твоему?! Шалава какая-то?!</w:t>
      </w:r>
    </w:p>
    <w:p w14:paraId="2B7164BE" w14:textId="14AA13AA" w:rsidR="00FD10EB" w:rsidRPr="00FF2F76" w:rsidRDefault="00BF0F53" w:rsidP="0015560B">
      <w:pPr>
        <w:pStyle w:val="a6"/>
      </w:pPr>
      <w:bookmarkStart w:id="8" w:name="_Toc114085857"/>
      <w:r w:rsidRPr="00FF2F76">
        <w:t>1-8.</w:t>
      </w:r>
      <w:r w:rsidRPr="00FF2F76">
        <w:tab/>
      </w:r>
      <w:r w:rsidR="00FD10EB" w:rsidRPr="00FF2F76">
        <w:t xml:space="preserve">НАТ. </w:t>
      </w:r>
      <w:bookmarkStart w:id="9" w:name="_Hlk108301854"/>
      <w:r w:rsidR="007C4537" w:rsidRPr="00FF2F76">
        <w:t>ДОМ</w:t>
      </w:r>
      <w:r w:rsidR="00FD10EB" w:rsidRPr="00FF2F76">
        <w:t xml:space="preserve"> ОЛЕСИ</w:t>
      </w:r>
      <w:r w:rsidR="007C4537" w:rsidRPr="00FF2F76">
        <w:t xml:space="preserve"> (</w:t>
      </w:r>
      <w:r w:rsidR="007C4537" w:rsidRPr="00FF2F76">
        <w:rPr>
          <w:caps w:val="0"/>
        </w:rPr>
        <w:t>у подъезда</w:t>
      </w:r>
      <w:r w:rsidR="007C4537" w:rsidRPr="00FF2F76">
        <w:t>)</w:t>
      </w:r>
      <w:r w:rsidR="00E7674D">
        <w:t xml:space="preserve"> </w:t>
      </w:r>
      <w:r w:rsidR="00E7674D" w:rsidRPr="00E7674D">
        <w:rPr>
          <w:color w:val="00B050"/>
        </w:rPr>
        <w:t>/ АВТО ФИЛА</w:t>
      </w:r>
      <w:r w:rsidR="00FD10EB" w:rsidRPr="00E7674D">
        <w:rPr>
          <w:color w:val="00B050"/>
        </w:rPr>
        <w:t xml:space="preserve"> </w:t>
      </w:r>
      <w:bookmarkEnd w:id="9"/>
      <w:r w:rsidR="00FD10EB" w:rsidRPr="00FF2F76">
        <w:t>– НОЧЬ</w:t>
      </w:r>
      <w:bookmarkEnd w:id="8"/>
    </w:p>
    <w:p w14:paraId="3832A6CA" w14:textId="77777777" w:rsidR="00FD10EB" w:rsidRPr="00FF2F76" w:rsidRDefault="00CF6A17" w:rsidP="004062DC">
      <w:pPr>
        <w:pStyle w:val="a7"/>
        <w:keepNext/>
        <w:keepLines/>
      </w:pPr>
      <w:r w:rsidRPr="00FF2F76">
        <w:t>ОЛЕСЯ</w:t>
      </w:r>
      <w:r w:rsidR="007C4537" w:rsidRPr="00FF2F76">
        <w:t>,</w:t>
      </w:r>
      <w:r w:rsidR="00FD10EB" w:rsidRPr="00FF2F76">
        <w:t xml:space="preserve"> одетая для посещения ночного клуба</w:t>
      </w:r>
      <w:r w:rsidR="007C4537" w:rsidRPr="00FF2F76">
        <w:t>,</w:t>
      </w:r>
      <w:r w:rsidR="00FD10EB" w:rsidRPr="00FF2F76">
        <w:t xml:space="preserve"> кричит на Чака с цветами.</w:t>
      </w:r>
    </w:p>
    <w:p w14:paraId="0A355E17" w14:textId="77777777" w:rsidR="00FD10EB" w:rsidRPr="00FF2F76" w:rsidRDefault="00FD10EB" w:rsidP="00BF0F53">
      <w:pPr>
        <w:pStyle w:val="a9"/>
      </w:pPr>
      <w:r w:rsidRPr="00FF2F76">
        <w:t>ОЛЕСЯ</w:t>
      </w:r>
    </w:p>
    <w:p w14:paraId="3C674F81" w14:textId="77777777" w:rsidR="00FD10EB" w:rsidRPr="00FF2F76" w:rsidRDefault="00FD10EB" w:rsidP="00BF0F53">
      <w:pPr>
        <w:pStyle w:val="ae"/>
      </w:pPr>
      <w:r w:rsidRPr="00FF2F76">
        <w:t>(продолжает фразу</w:t>
      </w:r>
      <w:r w:rsidR="00BF0F53" w:rsidRPr="00FF2F76">
        <w:t xml:space="preserve"> из 1-7</w:t>
      </w:r>
      <w:r w:rsidRPr="00FF2F76">
        <w:t>)</w:t>
      </w:r>
    </w:p>
    <w:p w14:paraId="6261D5B6" w14:textId="0EC44590" w:rsidR="00FD10EB" w:rsidRPr="00FF2F76" w:rsidRDefault="00FD10EB" w:rsidP="0015560B">
      <w:pPr>
        <w:pStyle w:val="ab"/>
      </w:pPr>
      <w:r w:rsidRPr="00E7674D">
        <w:rPr>
          <w:strike/>
          <w:color w:val="A6A6A6" w:themeColor="background1" w:themeShade="A6"/>
        </w:rPr>
        <w:t>Или колхозница?</w:t>
      </w:r>
      <w:r w:rsidRPr="00E7674D">
        <w:rPr>
          <w:color w:val="A6A6A6" w:themeColor="background1" w:themeShade="A6"/>
        </w:rPr>
        <w:t xml:space="preserve"> </w:t>
      </w:r>
      <w:r w:rsidRPr="00FF2F76">
        <w:t>Типа, на веник и радуйся.</w:t>
      </w:r>
    </w:p>
    <w:p w14:paraId="5E509CC1" w14:textId="77777777" w:rsidR="00FD10EB" w:rsidRPr="00FF2F76" w:rsidRDefault="00FD10EB" w:rsidP="00BF0F53">
      <w:pPr>
        <w:pStyle w:val="a9"/>
      </w:pPr>
      <w:r w:rsidRPr="00FF2F76">
        <w:t>ЧАК</w:t>
      </w:r>
    </w:p>
    <w:p w14:paraId="559A78B2" w14:textId="77777777" w:rsidR="00FD10EB" w:rsidRPr="00FF2F76" w:rsidRDefault="00FD10EB" w:rsidP="0015560B">
      <w:pPr>
        <w:pStyle w:val="ab"/>
      </w:pPr>
      <w:r w:rsidRPr="00FF2F76">
        <w:t>Лесь, ну дела--</w:t>
      </w:r>
    </w:p>
    <w:p w14:paraId="221523AD" w14:textId="77777777" w:rsidR="00FD10EB" w:rsidRPr="00FF2F76" w:rsidRDefault="00FD10EB" w:rsidP="00BF0F53">
      <w:pPr>
        <w:pStyle w:val="a9"/>
      </w:pPr>
      <w:r w:rsidRPr="00FF2F76">
        <w:t>ОЛЕСЯ</w:t>
      </w:r>
    </w:p>
    <w:p w14:paraId="2006639D" w14:textId="2C60BACB" w:rsidR="00FD10EB" w:rsidRPr="00E7674D" w:rsidRDefault="00FD10EB" w:rsidP="0015560B">
      <w:pPr>
        <w:pStyle w:val="ab"/>
        <w:rPr>
          <w:lang w:val="ru-RU"/>
        </w:rPr>
      </w:pPr>
      <w:r w:rsidRPr="00FF2F76">
        <w:t>--какие</w:t>
      </w:r>
      <w:r w:rsidR="00BF0F53" w:rsidRPr="00FF2F76">
        <w:rPr>
          <w:lang w:val="ru-RU"/>
        </w:rPr>
        <w:t>,</w:t>
      </w:r>
      <w:r w:rsidRPr="00FF2F76">
        <w:t xml:space="preserve"> </w:t>
      </w:r>
      <w:r w:rsidRPr="00E7674D">
        <w:rPr>
          <w:strike/>
          <w:color w:val="A6A6A6" w:themeColor="background1" w:themeShade="A6"/>
        </w:rPr>
        <w:t>нахрен</w:t>
      </w:r>
      <w:r w:rsidR="00E7674D">
        <w:rPr>
          <w:lang w:val="ru-RU"/>
        </w:rPr>
        <w:t xml:space="preserve"> </w:t>
      </w:r>
      <w:r w:rsidR="00E7674D" w:rsidRPr="00E7674D">
        <w:rPr>
          <w:color w:val="00B050"/>
          <w:lang w:val="ru-RU"/>
        </w:rPr>
        <w:t>блин</w:t>
      </w:r>
      <w:r w:rsidR="00BF0F53" w:rsidRPr="00FF2F76">
        <w:rPr>
          <w:lang w:val="ru-RU"/>
        </w:rPr>
        <w:t>,</w:t>
      </w:r>
      <w:r w:rsidRPr="00FF2F76">
        <w:t xml:space="preserve"> дела в </w:t>
      </w:r>
      <w:r w:rsidR="00924423">
        <w:rPr>
          <w:lang w:val="ru-RU"/>
        </w:rPr>
        <w:t>двенадцать</w:t>
      </w:r>
      <w:r w:rsidRPr="00FF2F76">
        <w:t xml:space="preserve"> часов ночи?! Ты мне в клуб обещал!</w:t>
      </w:r>
      <w:r w:rsidR="00E7674D">
        <w:rPr>
          <w:lang w:val="ru-RU"/>
        </w:rPr>
        <w:t xml:space="preserve"> </w:t>
      </w:r>
      <w:r w:rsidR="00E7674D" w:rsidRPr="00E7674D">
        <w:rPr>
          <w:color w:val="00B050"/>
          <w:lang w:val="ru-RU"/>
        </w:rPr>
        <w:t>Я еле отпросила у родителей!</w:t>
      </w:r>
    </w:p>
    <w:p w14:paraId="3028479E" w14:textId="77777777" w:rsidR="00FD10EB" w:rsidRPr="00FF2F76" w:rsidRDefault="00FD10EB" w:rsidP="00BF0F53">
      <w:pPr>
        <w:pStyle w:val="a9"/>
      </w:pPr>
      <w:r w:rsidRPr="00FF2F76">
        <w:t>ЧАК</w:t>
      </w:r>
    </w:p>
    <w:p w14:paraId="14503A1D" w14:textId="77777777" w:rsidR="00FD10EB" w:rsidRPr="00FF2F76" w:rsidRDefault="00FD10EB" w:rsidP="0015560B">
      <w:pPr>
        <w:pStyle w:val="ab"/>
        <w:rPr>
          <w:lang w:val="ru-RU"/>
        </w:rPr>
      </w:pPr>
      <w:r w:rsidRPr="00FF2F76">
        <w:t>Да всё будет. По работе просто</w:t>
      </w:r>
      <w:r w:rsidR="00801380" w:rsidRPr="00FF2F76">
        <w:rPr>
          <w:lang w:val="ru-RU"/>
        </w:rPr>
        <w:t>…</w:t>
      </w:r>
    </w:p>
    <w:p w14:paraId="64D22979" w14:textId="77777777" w:rsidR="00FD10EB" w:rsidRPr="00FF2F76" w:rsidRDefault="00FD10EB" w:rsidP="00BF0F53">
      <w:pPr>
        <w:pStyle w:val="a9"/>
      </w:pPr>
      <w:r w:rsidRPr="00FF2F76">
        <w:t>ОЛЕСЯ</w:t>
      </w:r>
    </w:p>
    <w:p w14:paraId="6D8DF6F9" w14:textId="19D0C0F4" w:rsidR="00FD10EB" w:rsidRDefault="00FD10EB" w:rsidP="00BF0F53">
      <w:pPr>
        <w:pStyle w:val="ab"/>
        <w:rPr>
          <w:strike/>
          <w:color w:val="A6A6A6" w:themeColor="background1" w:themeShade="A6"/>
        </w:rPr>
      </w:pPr>
      <w:r w:rsidRPr="00E7674D">
        <w:rPr>
          <w:strike/>
          <w:color w:val="A6A6A6" w:themeColor="background1" w:themeShade="A6"/>
        </w:rPr>
        <w:t>Чего ты гонишь мне? На кирпичном заводе в полночь дела у тебя? Вон твои кореша на бэхе, чё я не вижу</w:t>
      </w:r>
      <w:r w:rsidR="00BF0F53" w:rsidRPr="00E7674D">
        <w:rPr>
          <w:strike/>
          <w:color w:val="A6A6A6" w:themeColor="background1" w:themeShade="A6"/>
          <w:lang w:val="ru-RU"/>
        </w:rPr>
        <w:t>,</w:t>
      </w:r>
      <w:r w:rsidRPr="00E7674D">
        <w:rPr>
          <w:strike/>
          <w:color w:val="A6A6A6" w:themeColor="background1" w:themeShade="A6"/>
        </w:rPr>
        <w:t xml:space="preserve"> что ли?</w:t>
      </w:r>
    </w:p>
    <w:p w14:paraId="7887229C" w14:textId="2A690ABE" w:rsidR="00E7674D" w:rsidRPr="00E7674D" w:rsidRDefault="00E7674D" w:rsidP="00E7674D">
      <w:pPr>
        <w:pStyle w:val="ab"/>
        <w:rPr>
          <w:color w:val="00B050"/>
        </w:rPr>
      </w:pPr>
      <w:r w:rsidRPr="00E7674D">
        <w:rPr>
          <w:color w:val="00B050"/>
        </w:rPr>
        <w:t>Знаешь, что, пошёл ты.</w:t>
      </w:r>
    </w:p>
    <w:p w14:paraId="7A489D7F" w14:textId="77777777" w:rsidR="00FD10EB" w:rsidRPr="00E7674D" w:rsidRDefault="00FD10EB" w:rsidP="00BF0F53">
      <w:pPr>
        <w:pStyle w:val="a9"/>
        <w:rPr>
          <w:strike/>
          <w:color w:val="A6A6A6" w:themeColor="background1" w:themeShade="A6"/>
        </w:rPr>
      </w:pPr>
      <w:r w:rsidRPr="00E7674D">
        <w:rPr>
          <w:strike/>
          <w:color w:val="A6A6A6" w:themeColor="background1" w:themeShade="A6"/>
        </w:rPr>
        <w:t>ЧАК</w:t>
      </w:r>
    </w:p>
    <w:p w14:paraId="4ECF18D5" w14:textId="77777777" w:rsidR="00FD10EB" w:rsidRPr="00E7674D" w:rsidRDefault="00FD10EB" w:rsidP="00BF0F53">
      <w:pPr>
        <w:pStyle w:val="ab"/>
        <w:rPr>
          <w:strike/>
          <w:color w:val="A6A6A6" w:themeColor="background1" w:themeShade="A6"/>
        </w:rPr>
      </w:pPr>
      <w:r w:rsidRPr="00E7674D">
        <w:rPr>
          <w:strike/>
          <w:color w:val="A6A6A6" w:themeColor="background1" w:themeShade="A6"/>
        </w:rPr>
        <w:t>Да я попросил подвезти.</w:t>
      </w:r>
    </w:p>
    <w:p w14:paraId="79F87B6B" w14:textId="77777777" w:rsidR="00FD10EB" w:rsidRPr="00E7674D" w:rsidRDefault="00FD10EB" w:rsidP="00BF0F53">
      <w:pPr>
        <w:pStyle w:val="a9"/>
        <w:rPr>
          <w:strike/>
          <w:color w:val="A6A6A6" w:themeColor="background1" w:themeShade="A6"/>
        </w:rPr>
      </w:pPr>
      <w:r w:rsidRPr="00E7674D">
        <w:rPr>
          <w:strike/>
          <w:color w:val="A6A6A6" w:themeColor="background1" w:themeShade="A6"/>
        </w:rPr>
        <w:t>ОЛЕСЯ</w:t>
      </w:r>
    </w:p>
    <w:p w14:paraId="4CA3A21E" w14:textId="77777777" w:rsidR="00FD10EB" w:rsidRPr="00E7674D" w:rsidRDefault="00FD10EB" w:rsidP="00BF0F53">
      <w:pPr>
        <w:pStyle w:val="ab"/>
        <w:rPr>
          <w:strike/>
          <w:color w:val="A6A6A6" w:themeColor="background1" w:themeShade="A6"/>
        </w:rPr>
      </w:pPr>
      <w:r w:rsidRPr="00E7674D">
        <w:rPr>
          <w:strike/>
          <w:color w:val="A6A6A6" w:themeColor="background1" w:themeShade="A6"/>
        </w:rPr>
        <w:t>Ага! Всех троих!</w:t>
      </w:r>
    </w:p>
    <w:p w14:paraId="3C8F489E" w14:textId="2790DFB6" w:rsidR="00FD10EB" w:rsidRPr="00FF2F76" w:rsidRDefault="00FD10EB" w:rsidP="00FD10EB">
      <w:pPr>
        <w:pStyle w:val="a7"/>
      </w:pPr>
      <w:r w:rsidRPr="00E7674D">
        <w:rPr>
          <w:strike/>
          <w:color w:val="A6A6A6" w:themeColor="background1" w:themeShade="A6"/>
        </w:rPr>
        <w:t>Он</w:t>
      </w:r>
      <w:r w:rsidR="00E7674D" w:rsidRPr="00E7674D">
        <w:t xml:space="preserve"> </w:t>
      </w:r>
      <w:r w:rsidR="00E7674D" w:rsidRPr="00E7674D">
        <w:rPr>
          <w:color w:val="00B050"/>
        </w:rPr>
        <w:t>Чак</w:t>
      </w:r>
      <w:r w:rsidRPr="00E7674D">
        <w:rPr>
          <w:color w:val="00B050"/>
        </w:rPr>
        <w:t xml:space="preserve"> </w:t>
      </w:r>
      <w:r w:rsidRPr="00FF2F76">
        <w:t xml:space="preserve">хочет что-то сказать, но она резко разворачивается и идёт в подъезд, Чак остаётся с букетом. В машине Масса смотрит на Вжика, тот протягивает ему сто долларов. Масса берётся за купюру, когда </w:t>
      </w:r>
      <w:r w:rsidRPr="00E7674D">
        <w:rPr>
          <w:strike/>
          <w:color w:val="A6A6A6" w:themeColor="background1" w:themeShade="A6"/>
        </w:rPr>
        <w:t>взбешённая</w:t>
      </w:r>
      <w:r w:rsidRPr="00FF2F76">
        <w:t xml:space="preserve"> Олеся вдруг возвращается</w:t>
      </w:r>
      <w:r w:rsidR="00E7674D">
        <w:rPr>
          <w:lang w:val="ru-RU"/>
        </w:rPr>
        <w:t>,</w:t>
      </w:r>
      <w:r w:rsidRPr="00FF2F76">
        <w:t xml:space="preserve"> забирает букет и </w:t>
      </w:r>
      <w:r w:rsidRPr="00E7674D">
        <w:rPr>
          <w:strike/>
          <w:color w:val="A6A6A6" w:themeColor="background1" w:themeShade="A6"/>
        </w:rPr>
        <w:t>кидает Чаку в лицо</w:t>
      </w:r>
      <w:r w:rsidR="00E7674D" w:rsidRPr="00E7674D">
        <w:rPr>
          <w:color w:val="A6A6A6" w:themeColor="background1" w:themeShade="A6"/>
          <w:lang w:val="ru-RU"/>
        </w:rPr>
        <w:t xml:space="preserve"> </w:t>
      </w:r>
      <w:r w:rsidR="00E7674D" w:rsidRPr="00E7674D">
        <w:rPr>
          <w:color w:val="00B050"/>
          <w:lang w:val="ru-RU"/>
        </w:rPr>
        <w:t>бьёт им Чака по лицу</w:t>
      </w:r>
      <w:r w:rsidRPr="00FF2F76">
        <w:t>. Вжик смеётся и выдёргивает купюру, расстроенный Масса отдаёт ему ещё одну.</w:t>
      </w:r>
    </w:p>
    <w:p w14:paraId="5FE1A891" w14:textId="77777777" w:rsidR="00FD10EB" w:rsidRPr="00FF2F76" w:rsidRDefault="00FD10EB" w:rsidP="00FD10EB">
      <w:pPr>
        <w:pStyle w:val="a7"/>
      </w:pPr>
      <w:r w:rsidRPr="00FF2F76">
        <w:t>Грустный Чак стоит у подъезда. Фил опускает стекло.</w:t>
      </w:r>
    </w:p>
    <w:p w14:paraId="6F0CB457" w14:textId="77777777" w:rsidR="00FD10EB" w:rsidRPr="00FF2F76" w:rsidRDefault="00FD10EB" w:rsidP="00BF0F53">
      <w:pPr>
        <w:pStyle w:val="a9"/>
      </w:pPr>
      <w:r w:rsidRPr="00FF2F76">
        <w:t>ФИЛ</w:t>
      </w:r>
    </w:p>
    <w:p w14:paraId="556F5C80" w14:textId="77777777" w:rsidR="00FD10EB" w:rsidRPr="00FF2F76" w:rsidRDefault="00FD10EB" w:rsidP="00244976">
      <w:pPr>
        <w:pStyle w:val="ab"/>
      </w:pPr>
      <w:r w:rsidRPr="00FF2F76">
        <w:t>Потом поплачешь! Поехали! Время!</w:t>
      </w:r>
    </w:p>
    <w:p w14:paraId="2C3C6DBF" w14:textId="77777777" w:rsidR="00FD10EB" w:rsidRPr="00FF2F76" w:rsidRDefault="00BF0F53" w:rsidP="00BF0F53">
      <w:pPr>
        <w:pStyle w:val="a6"/>
      </w:pPr>
      <w:bookmarkStart w:id="10" w:name="_Toc114085861"/>
      <w:r w:rsidRPr="00FF2F76">
        <w:t>1-9.</w:t>
      </w:r>
      <w:r w:rsidRPr="00FF2F76">
        <w:tab/>
      </w:r>
      <w:r w:rsidR="00FD10EB" w:rsidRPr="00FF2F76">
        <w:t xml:space="preserve">ИНТ. ОСОБНЯК </w:t>
      </w:r>
      <w:r w:rsidR="00244976" w:rsidRPr="00FF2F76">
        <w:t>НОЛЯ</w:t>
      </w:r>
      <w:r w:rsidR="007C4537" w:rsidRPr="00FF2F76">
        <w:t xml:space="preserve"> (</w:t>
      </w:r>
      <w:r w:rsidR="007C4537" w:rsidRPr="00FF2F76">
        <w:rPr>
          <w:caps w:val="0"/>
        </w:rPr>
        <w:t>коридор</w:t>
      </w:r>
      <w:r w:rsidR="007C4537" w:rsidRPr="00FF2F76">
        <w:t>)</w:t>
      </w:r>
      <w:r w:rsidR="00244976" w:rsidRPr="00FF2F76">
        <w:t xml:space="preserve"> </w:t>
      </w:r>
      <w:r w:rsidR="00FD10EB" w:rsidRPr="00FF2F76">
        <w:t>– НОЧЬ</w:t>
      </w:r>
      <w:bookmarkEnd w:id="10"/>
    </w:p>
    <w:p w14:paraId="254B0AA9" w14:textId="77777777" w:rsidR="00FD10EB" w:rsidRPr="00FF2F76" w:rsidRDefault="00FD10EB" w:rsidP="004062DC">
      <w:pPr>
        <w:pStyle w:val="a7"/>
        <w:keepNext/>
        <w:keepLines/>
      </w:pPr>
      <w:r w:rsidRPr="00FF2F76">
        <w:t>Герои идут по коридору роскошного, очень аляпистого, искрящегося кичем особняка. Их ведёт ОХРАННИК.</w:t>
      </w:r>
    </w:p>
    <w:p w14:paraId="4AE4B9CE" w14:textId="77777777" w:rsidR="00FD10EB" w:rsidRPr="00FF2F76" w:rsidRDefault="00BF0F53" w:rsidP="00BF0F53">
      <w:pPr>
        <w:pStyle w:val="a6"/>
      </w:pPr>
      <w:bookmarkStart w:id="11" w:name="_Toc114085863"/>
      <w:r w:rsidRPr="00FF2F76">
        <w:t>1-10.</w:t>
      </w:r>
      <w:r w:rsidRPr="00FF2F76">
        <w:tab/>
      </w:r>
      <w:r w:rsidR="00FD10EB" w:rsidRPr="00FF2F76">
        <w:t xml:space="preserve">ИНТ. </w:t>
      </w:r>
      <w:r w:rsidR="007C4537" w:rsidRPr="00FF2F76">
        <w:t>ОСОБНЯК НОЛЯ (</w:t>
      </w:r>
      <w:r w:rsidR="007C4537" w:rsidRPr="00FF2F76">
        <w:rPr>
          <w:caps w:val="0"/>
        </w:rPr>
        <w:t>кабинет Ноля</w:t>
      </w:r>
      <w:r w:rsidR="007C4537" w:rsidRPr="00FF2F76">
        <w:t xml:space="preserve">) </w:t>
      </w:r>
      <w:r w:rsidR="00FD10EB" w:rsidRPr="00FF2F76">
        <w:t>– НОЧЬ</w:t>
      </w:r>
      <w:bookmarkEnd w:id="11"/>
    </w:p>
    <w:p w14:paraId="43B8E775" w14:textId="42BB608A" w:rsidR="00FD10EB" w:rsidRPr="00FF2F76" w:rsidRDefault="00FD10EB" w:rsidP="004062DC">
      <w:pPr>
        <w:pStyle w:val="a7"/>
        <w:keepNext/>
        <w:keepLines/>
      </w:pPr>
      <w:r w:rsidRPr="00FF2F76">
        <w:t>Ребята заходят в просторный кабинет</w:t>
      </w:r>
      <w:r w:rsidRPr="00E7674D">
        <w:rPr>
          <w:strike/>
          <w:color w:val="A6A6A6" w:themeColor="background1" w:themeShade="A6"/>
        </w:rPr>
        <w:t>. За массивным столом восседает НОЛЬ, Ему около 40, дорогой стильный костюм, пиджак на спинке, рукава рубашки закатаны и видны синие уголовные наколки. Холодные глаза, которые он специально делает приветливыми</w:t>
      </w:r>
      <w:r w:rsidR="00AB5C33" w:rsidRPr="00E7674D">
        <w:rPr>
          <w:strike/>
          <w:color w:val="A6A6A6" w:themeColor="background1" w:themeShade="A6"/>
          <w:lang w:val="ru-RU"/>
        </w:rPr>
        <w:t>,</w:t>
      </w:r>
      <w:r w:rsidRPr="00E7674D">
        <w:rPr>
          <w:strike/>
          <w:color w:val="A6A6A6" w:themeColor="background1" w:themeShade="A6"/>
        </w:rPr>
        <w:t xml:space="preserve"> и это заметно</w:t>
      </w:r>
      <w:r w:rsidR="00AB5C33" w:rsidRPr="00E7674D">
        <w:rPr>
          <w:strike/>
          <w:color w:val="A6A6A6" w:themeColor="background1" w:themeShade="A6"/>
          <w:lang w:val="ru-RU"/>
        </w:rPr>
        <w:t>,</w:t>
      </w:r>
      <w:r w:rsidRPr="00E7674D">
        <w:rPr>
          <w:strike/>
          <w:color w:val="A6A6A6" w:themeColor="background1" w:themeShade="A6"/>
        </w:rPr>
        <w:t xml:space="preserve"> и от этого только страшнее. Видно, что этот человек </w:t>
      </w:r>
      <w:r w:rsidR="00BF0F53" w:rsidRPr="00E7674D">
        <w:rPr>
          <w:strike/>
          <w:color w:val="A6A6A6" w:themeColor="background1" w:themeShade="A6"/>
        </w:rPr>
        <w:t>расчётлив</w:t>
      </w:r>
      <w:r w:rsidRPr="00E7674D">
        <w:rPr>
          <w:strike/>
          <w:color w:val="A6A6A6" w:themeColor="background1" w:themeShade="A6"/>
        </w:rPr>
        <w:t xml:space="preserve"> и безжалостен. На нём очки в тонкой оправе, но зрение испортили не книги, а бокс.</w:t>
      </w:r>
      <w:r w:rsidR="00E7674D" w:rsidRPr="00E7674D">
        <w:rPr>
          <w:color w:val="00B050"/>
          <w:lang w:val="ru-RU"/>
        </w:rPr>
        <w:t>:</w:t>
      </w:r>
      <w:r w:rsidR="00E7674D" w:rsidRPr="00E7674D">
        <w:rPr>
          <w:lang w:val="ru-RU"/>
        </w:rPr>
        <w:t xml:space="preserve"> </w:t>
      </w:r>
      <w:r w:rsidR="00E7674D" w:rsidRPr="00E7674D">
        <w:rPr>
          <w:color w:val="00B050"/>
          <w:lang w:val="ru-RU"/>
        </w:rPr>
        <w:t>н</w:t>
      </w:r>
      <w:r w:rsidRPr="00FF2F76">
        <w:t xml:space="preserve">а полках боксёрские награды, кубки и поделки, выполненные мастерами на зонах, на стенах фотографии Ноля со всей политической элитой того времени, включая Лужкова и Ельцина. </w:t>
      </w:r>
      <w:r w:rsidRPr="00E7674D">
        <w:rPr>
          <w:strike/>
          <w:color w:val="A6A6A6" w:themeColor="background1" w:themeShade="A6"/>
        </w:rPr>
        <w:t>За спиной</w:t>
      </w:r>
      <w:r w:rsidRPr="00E7674D">
        <w:rPr>
          <w:color w:val="A6A6A6" w:themeColor="background1" w:themeShade="A6"/>
        </w:rPr>
        <w:t xml:space="preserve"> </w:t>
      </w:r>
      <w:r w:rsidR="00E7674D" w:rsidRPr="00E7674D">
        <w:rPr>
          <w:color w:val="00B050"/>
        </w:rPr>
        <w:t>У одной из двери, которая прячется за фальш-стеллажом</w:t>
      </w:r>
      <w:r w:rsidR="00E7674D" w:rsidRPr="00E7674D">
        <w:rPr>
          <w:color w:val="A6A6A6" w:themeColor="background1" w:themeShade="A6"/>
        </w:rPr>
        <w:t xml:space="preserve"> </w:t>
      </w:r>
      <w:r w:rsidRPr="00FF2F76">
        <w:t xml:space="preserve">стоят ещё </w:t>
      </w:r>
      <w:r w:rsidR="001142EC" w:rsidRPr="00FF2F76">
        <w:t>ДВОЕ ОХРАННИКОВ</w:t>
      </w:r>
      <w:r w:rsidRPr="00FF2F76">
        <w:t xml:space="preserve"> с автоматами. Заметив их, Фил и Чак переглядываются.</w:t>
      </w:r>
    </w:p>
    <w:p w14:paraId="27944241" w14:textId="77777777" w:rsidR="00FD10EB" w:rsidRPr="00FF2F76" w:rsidRDefault="00FD10EB" w:rsidP="00BF0F53">
      <w:pPr>
        <w:pStyle w:val="a9"/>
      </w:pPr>
      <w:r w:rsidRPr="00FF2F76">
        <w:t>ЧАК</w:t>
      </w:r>
    </w:p>
    <w:p w14:paraId="7DBE8DC7" w14:textId="4D492A0D" w:rsidR="00FD10EB" w:rsidRDefault="00FD10EB" w:rsidP="00244976">
      <w:pPr>
        <w:pStyle w:val="ab"/>
      </w:pPr>
      <w:r w:rsidRPr="00FF2F76">
        <w:t>Это чё такое? Война</w:t>
      </w:r>
      <w:r w:rsidR="00801380" w:rsidRPr="00FF2F76">
        <w:rPr>
          <w:lang w:val="ru-RU"/>
        </w:rPr>
        <w:t xml:space="preserve">, </w:t>
      </w:r>
      <w:r w:rsidRPr="00FF2F76">
        <w:t>что ль?</w:t>
      </w:r>
    </w:p>
    <w:p w14:paraId="3C60CC0F" w14:textId="77777777" w:rsidR="00E7674D" w:rsidRDefault="00E7674D" w:rsidP="00E7674D">
      <w:pPr>
        <w:pStyle w:val="a9"/>
      </w:pPr>
      <w:r>
        <w:t>ОХРАННИК</w:t>
      </w:r>
    </w:p>
    <w:p w14:paraId="0ADF056D" w14:textId="68811D9C" w:rsidR="00E7674D" w:rsidRPr="00E7674D" w:rsidRDefault="00E7674D" w:rsidP="00E7674D">
      <w:pPr>
        <w:pStyle w:val="ab"/>
      </w:pPr>
      <w:r>
        <w:t>Ожидайте без лишних вопросов.</w:t>
      </w:r>
    </w:p>
    <w:p w14:paraId="12520727" w14:textId="77777777" w:rsidR="00FD10EB" w:rsidRPr="00E7674D" w:rsidRDefault="00FD10EB" w:rsidP="00BF0F53">
      <w:pPr>
        <w:pStyle w:val="a9"/>
        <w:rPr>
          <w:strike/>
          <w:color w:val="A6A6A6" w:themeColor="background1" w:themeShade="A6"/>
        </w:rPr>
      </w:pPr>
      <w:r w:rsidRPr="00E7674D">
        <w:rPr>
          <w:strike/>
          <w:color w:val="A6A6A6" w:themeColor="background1" w:themeShade="A6"/>
        </w:rPr>
        <w:t>НОЛЬ</w:t>
      </w:r>
    </w:p>
    <w:p w14:paraId="6FE92062" w14:textId="77777777" w:rsidR="00FD10EB" w:rsidRPr="00E7674D" w:rsidRDefault="00FD10EB" w:rsidP="00244976">
      <w:pPr>
        <w:pStyle w:val="ab"/>
        <w:rPr>
          <w:strike/>
          <w:color w:val="A6A6A6" w:themeColor="background1" w:themeShade="A6"/>
        </w:rPr>
      </w:pPr>
      <w:r w:rsidRPr="00E7674D">
        <w:rPr>
          <w:strike/>
          <w:color w:val="A6A6A6" w:themeColor="background1" w:themeShade="A6"/>
        </w:rPr>
        <w:t>Времена нынче неспокойные. Не обращайте внимания.</w:t>
      </w:r>
    </w:p>
    <w:p w14:paraId="5D8C38CD" w14:textId="3F4706E6" w:rsidR="00FD10EB" w:rsidRDefault="00FD10EB" w:rsidP="00FD10EB">
      <w:pPr>
        <w:pStyle w:val="a7"/>
        <w:rPr>
          <w:strike/>
          <w:color w:val="A6A6A6" w:themeColor="background1" w:themeShade="A6"/>
        </w:rPr>
      </w:pPr>
      <w:r w:rsidRPr="008A7D52">
        <w:rPr>
          <w:strike/>
          <w:color w:val="A6A6A6" w:themeColor="background1" w:themeShade="A6"/>
        </w:rPr>
        <w:t>Ноль встаёт, обходит стол, опирается на него, вставая перед ребятами, водит по ним глазами.</w:t>
      </w:r>
    </w:p>
    <w:p w14:paraId="22E074E8" w14:textId="5D3C1C2C" w:rsidR="008A7D52" w:rsidRDefault="008A7D52" w:rsidP="008A7D52">
      <w:pPr>
        <w:pStyle w:val="a7"/>
        <w:rPr>
          <w:color w:val="00B050"/>
        </w:rPr>
      </w:pPr>
      <w:r w:rsidRPr="008A7D52">
        <w:rPr>
          <w:color w:val="00B050"/>
          <w:lang w:val="ru-RU"/>
        </w:rPr>
        <w:t>П</w:t>
      </w:r>
      <w:r w:rsidRPr="008A7D52">
        <w:rPr>
          <w:color w:val="00B050"/>
        </w:rPr>
        <w:t>арни ждут, осматривая кабинет и переглядываясь друг с другом. Из-за потайной двери слышатся шаги поднимающегося. Парни, кто успел рассесться, встают. Из темноты дверного проёма появляется НОЛЬ – он в майке и костюмных брюках. На плече наколка, на пальцах тюремные наколки. В правой руке паяльник. Секунду он смотрит на парней холодным взглядом, но потом улыбается.</w:t>
      </w:r>
    </w:p>
    <w:p w14:paraId="0422B567" w14:textId="77777777" w:rsidR="008A7D52" w:rsidRPr="008A7D52" w:rsidRDefault="008A7D52" w:rsidP="008A7D52">
      <w:pPr>
        <w:pStyle w:val="a9"/>
        <w:rPr>
          <w:color w:val="00B050"/>
        </w:rPr>
      </w:pPr>
      <w:r w:rsidRPr="008A7D52">
        <w:rPr>
          <w:color w:val="00B050"/>
        </w:rPr>
        <w:t>НОЛЬ</w:t>
      </w:r>
    </w:p>
    <w:p w14:paraId="0DD59D07" w14:textId="16DF2D22" w:rsidR="008A7D52" w:rsidRPr="008A7D52" w:rsidRDefault="008A7D52" w:rsidP="008A7D52">
      <w:pPr>
        <w:pStyle w:val="ab"/>
        <w:rPr>
          <w:color w:val="00B050"/>
        </w:rPr>
      </w:pPr>
      <w:r w:rsidRPr="008A7D52">
        <w:rPr>
          <w:color w:val="00B050"/>
        </w:rPr>
        <w:t>Уже? Быстро.</w:t>
      </w:r>
    </w:p>
    <w:p w14:paraId="2E5E744B" w14:textId="57C0B4A6" w:rsidR="008A7D52" w:rsidRPr="008A7D52" w:rsidRDefault="008A7D52" w:rsidP="008A7D52">
      <w:pPr>
        <w:pStyle w:val="a7"/>
        <w:rPr>
          <w:color w:val="00B050"/>
        </w:rPr>
      </w:pPr>
      <w:r w:rsidRPr="008A7D52">
        <w:rPr>
          <w:color w:val="00B050"/>
        </w:rPr>
        <w:t>Парни смотрят на паяльник в руке Ноля.</w:t>
      </w:r>
    </w:p>
    <w:p w14:paraId="78A01AF0" w14:textId="77777777" w:rsidR="008A7D52" w:rsidRPr="008A7D52" w:rsidRDefault="008A7D52" w:rsidP="008A7D52">
      <w:pPr>
        <w:pStyle w:val="a9"/>
        <w:rPr>
          <w:color w:val="00B050"/>
        </w:rPr>
      </w:pPr>
      <w:r w:rsidRPr="008A7D52">
        <w:rPr>
          <w:color w:val="00B050"/>
        </w:rPr>
        <w:t>НОЛЬ</w:t>
      </w:r>
    </w:p>
    <w:p w14:paraId="0EACBC22" w14:textId="0AD32940" w:rsidR="008A7D52" w:rsidRPr="008A7D52" w:rsidRDefault="008A7D52" w:rsidP="008A7D52">
      <w:pPr>
        <w:pStyle w:val="ab"/>
        <w:rPr>
          <w:color w:val="00B050"/>
        </w:rPr>
      </w:pPr>
      <w:r w:rsidRPr="008A7D52">
        <w:rPr>
          <w:color w:val="00B050"/>
        </w:rPr>
        <w:t>Хорошая вещь паяльник, даже включать не надо.</w:t>
      </w:r>
    </w:p>
    <w:p w14:paraId="6611A3BE" w14:textId="13BA0BEB" w:rsidR="008A7D52" w:rsidRPr="008A7D52" w:rsidRDefault="008A7D52" w:rsidP="008A7D52">
      <w:pPr>
        <w:pStyle w:val="a7"/>
        <w:rPr>
          <w:color w:val="00B050"/>
        </w:rPr>
      </w:pPr>
      <w:r w:rsidRPr="008A7D52">
        <w:rPr>
          <w:color w:val="00B050"/>
        </w:rPr>
        <w:t>Ноль кладёт паяльник на стол, снимает с кресла рубашку, надевает, застёгивает пуговицы.</w:t>
      </w:r>
    </w:p>
    <w:p w14:paraId="676BEB35" w14:textId="77777777" w:rsidR="00FD10EB" w:rsidRPr="00FF2F76" w:rsidRDefault="00FD10EB" w:rsidP="00BF0F53">
      <w:pPr>
        <w:pStyle w:val="a9"/>
      </w:pPr>
      <w:r w:rsidRPr="00FF2F76">
        <w:t>НОЛЬ</w:t>
      </w:r>
    </w:p>
    <w:p w14:paraId="322B4F2F" w14:textId="77777777" w:rsidR="00FD10EB" w:rsidRPr="00FF2F76" w:rsidRDefault="00FD10EB" w:rsidP="004500E6">
      <w:pPr>
        <w:pStyle w:val="ab"/>
        <w:keepNext/>
      </w:pPr>
      <w:r w:rsidRPr="00FF2F76">
        <w:t>Ну как сами?</w:t>
      </w:r>
    </w:p>
    <w:p w14:paraId="42898C60" w14:textId="77777777" w:rsidR="00FD10EB" w:rsidRPr="00FF2F76" w:rsidRDefault="00FD10EB" w:rsidP="00244976">
      <w:pPr>
        <w:pStyle w:val="ae"/>
      </w:pPr>
      <w:r w:rsidRPr="00FF2F76">
        <w:t>(Филу)</w:t>
      </w:r>
    </w:p>
    <w:p w14:paraId="31DB1199" w14:textId="77777777" w:rsidR="00FD10EB" w:rsidRPr="00FF2F76" w:rsidRDefault="00FD10EB" w:rsidP="00244976">
      <w:pPr>
        <w:pStyle w:val="ab"/>
      </w:pPr>
      <w:r w:rsidRPr="00FF2F76">
        <w:t>Как жена?</w:t>
      </w:r>
    </w:p>
    <w:p w14:paraId="3C3EE270" w14:textId="77777777" w:rsidR="00FD10EB" w:rsidRPr="00FF2F76" w:rsidRDefault="00FD10EB" w:rsidP="00BF0F53">
      <w:pPr>
        <w:pStyle w:val="a9"/>
      </w:pPr>
      <w:r w:rsidRPr="00FF2F76">
        <w:t>ФИЛ</w:t>
      </w:r>
    </w:p>
    <w:p w14:paraId="5381C3F2" w14:textId="77777777" w:rsidR="00FD10EB" w:rsidRPr="00FF2F76" w:rsidRDefault="00FD10EB" w:rsidP="00244976">
      <w:pPr>
        <w:pStyle w:val="ab"/>
      </w:pPr>
      <w:r w:rsidRPr="00FF2F76">
        <w:t>Нормально всё.</w:t>
      </w:r>
    </w:p>
    <w:p w14:paraId="3446EBEA" w14:textId="77777777" w:rsidR="00FD10EB" w:rsidRPr="00FF2F76" w:rsidRDefault="00FD10EB" w:rsidP="00BF0F53">
      <w:pPr>
        <w:pStyle w:val="a9"/>
      </w:pPr>
      <w:r w:rsidRPr="00FF2F76">
        <w:t>НОЛЬ</w:t>
      </w:r>
    </w:p>
    <w:p w14:paraId="1FD5310C" w14:textId="4B17DA84" w:rsidR="00FD10EB" w:rsidRPr="00FF2F76" w:rsidRDefault="00FD10EB" w:rsidP="00244976">
      <w:pPr>
        <w:pStyle w:val="ab"/>
      </w:pPr>
      <w:r w:rsidRPr="008A7D52">
        <w:rPr>
          <w:strike/>
          <w:color w:val="A6A6A6" w:themeColor="background1" w:themeShade="A6"/>
        </w:rPr>
        <w:t>Повезло тебе с ней.</w:t>
      </w:r>
      <w:r w:rsidRPr="008A7D52">
        <w:rPr>
          <w:color w:val="A6A6A6" w:themeColor="background1" w:themeShade="A6"/>
        </w:rPr>
        <w:t xml:space="preserve"> </w:t>
      </w:r>
      <w:r w:rsidRPr="00FF2F76">
        <w:t xml:space="preserve">Помню её. Это </w:t>
      </w:r>
      <w:r w:rsidR="00AB5C33">
        <w:rPr>
          <w:lang w:val="ru-RU"/>
        </w:rPr>
        <w:t xml:space="preserve">же </w:t>
      </w:r>
      <w:r w:rsidRPr="00FF2F76">
        <w:t>я тот конкурс красоты делал, где она выиграла</w:t>
      </w:r>
      <w:r w:rsidR="00D92BE7" w:rsidRPr="00D92BE7">
        <w:rPr>
          <w:color w:val="00B050"/>
          <w:lang w:val="ru-RU"/>
        </w:rPr>
        <w:t>, кстати</w:t>
      </w:r>
      <w:r w:rsidRPr="00FF2F76">
        <w:t>.</w:t>
      </w:r>
    </w:p>
    <w:p w14:paraId="50C7664F" w14:textId="77777777" w:rsidR="00FD10EB" w:rsidRPr="00FF2F76" w:rsidRDefault="00FD10EB" w:rsidP="00BF0F53">
      <w:pPr>
        <w:pStyle w:val="a9"/>
      </w:pPr>
      <w:r w:rsidRPr="00FF2F76">
        <w:t>ФИЛ</w:t>
      </w:r>
    </w:p>
    <w:p w14:paraId="0CACD372" w14:textId="77777777" w:rsidR="00FD10EB" w:rsidRPr="00FF2F76" w:rsidRDefault="00FD10EB" w:rsidP="00244976">
      <w:pPr>
        <w:pStyle w:val="ab"/>
      </w:pPr>
      <w:r w:rsidRPr="00FF2F76">
        <w:t>Я помню, Олег Егорыч.</w:t>
      </w:r>
    </w:p>
    <w:p w14:paraId="5D3881B9" w14:textId="77777777" w:rsidR="00FD10EB" w:rsidRPr="00FF2F76" w:rsidRDefault="00FD10EB" w:rsidP="00FD10EB">
      <w:pPr>
        <w:pStyle w:val="a7"/>
      </w:pPr>
      <w:r w:rsidRPr="00FF2F76">
        <w:t>Ноль подходит, похлопывает его по плечу.</w:t>
      </w:r>
    </w:p>
    <w:p w14:paraId="5BD570B8" w14:textId="77777777" w:rsidR="00FD10EB" w:rsidRPr="00FF2F76" w:rsidRDefault="00FD10EB" w:rsidP="00BF0F53">
      <w:pPr>
        <w:pStyle w:val="a9"/>
      </w:pPr>
      <w:r w:rsidRPr="00FF2F76">
        <w:t>НОЛЬ</w:t>
      </w:r>
    </w:p>
    <w:p w14:paraId="26522CDF" w14:textId="77777777" w:rsidR="00FD10EB" w:rsidRPr="00FF2F76" w:rsidRDefault="00FD10EB" w:rsidP="004500E6">
      <w:pPr>
        <w:pStyle w:val="ab"/>
        <w:keepNext/>
      </w:pPr>
      <w:r w:rsidRPr="00FF2F76">
        <w:t>Хорошо, что помнишь.</w:t>
      </w:r>
    </w:p>
    <w:p w14:paraId="39901B50" w14:textId="77777777" w:rsidR="00FD10EB" w:rsidRPr="00FF2F76" w:rsidRDefault="00FD10EB" w:rsidP="00244976">
      <w:pPr>
        <w:pStyle w:val="ae"/>
      </w:pPr>
      <w:r w:rsidRPr="00FF2F76">
        <w:t>(через паузу)</w:t>
      </w:r>
    </w:p>
    <w:p w14:paraId="68749DA8" w14:textId="77777777" w:rsidR="00FD10EB" w:rsidRPr="00FF2F76" w:rsidRDefault="00FD10EB" w:rsidP="00244976">
      <w:pPr>
        <w:pStyle w:val="ab"/>
      </w:pPr>
      <w:r w:rsidRPr="00FF2F76">
        <w:t>В общем дело такое. Нарисовался должничок серьёзный. Не думал, что вас подпрягать придётся.</w:t>
      </w:r>
    </w:p>
    <w:p w14:paraId="5CD12ED0" w14:textId="77777777" w:rsidR="00FD10EB" w:rsidRPr="00FF2F76" w:rsidRDefault="00FD10EB" w:rsidP="00BF0F53">
      <w:pPr>
        <w:pStyle w:val="a9"/>
      </w:pPr>
      <w:r w:rsidRPr="00FF2F76">
        <w:t>ФИЛ</w:t>
      </w:r>
    </w:p>
    <w:p w14:paraId="5FFDDA45" w14:textId="77777777" w:rsidR="00FD10EB" w:rsidRPr="00FF2F76" w:rsidRDefault="00FD10EB" w:rsidP="00244976">
      <w:pPr>
        <w:pStyle w:val="ab"/>
      </w:pPr>
      <w:r w:rsidRPr="00FF2F76">
        <w:t>Кто такой?</w:t>
      </w:r>
    </w:p>
    <w:p w14:paraId="28AB7ACF" w14:textId="77777777" w:rsidR="00FD10EB" w:rsidRPr="00FF2F76" w:rsidRDefault="00FD10EB" w:rsidP="00BF0F53">
      <w:pPr>
        <w:pStyle w:val="a9"/>
      </w:pPr>
      <w:r w:rsidRPr="00FF2F76">
        <w:t>НОЛЬ</w:t>
      </w:r>
    </w:p>
    <w:p w14:paraId="559326B2" w14:textId="77777777" w:rsidR="00FD10EB" w:rsidRPr="00FF2F76" w:rsidRDefault="00FD10EB" w:rsidP="00244976">
      <w:pPr>
        <w:pStyle w:val="ab"/>
      </w:pPr>
      <w:r w:rsidRPr="00FF2F76">
        <w:t>Нейман фамилия.</w:t>
      </w:r>
    </w:p>
    <w:p w14:paraId="09407028" w14:textId="77777777" w:rsidR="00FD10EB" w:rsidRPr="00FF2F76" w:rsidRDefault="00FD10EB" w:rsidP="00BF0F53">
      <w:pPr>
        <w:pStyle w:val="a9"/>
      </w:pPr>
      <w:r w:rsidRPr="00FF2F76">
        <w:t>МАССА</w:t>
      </w:r>
    </w:p>
    <w:p w14:paraId="081B5AD1" w14:textId="77777777" w:rsidR="00FD10EB" w:rsidRPr="00FF2F76" w:rsidRDefault="00FD10EB" w:rsidP="00244976">
      <w:pPr>
        <w:pStyle w:val="ae"/>
      </w:pPr>
      <w:r w:rsidRPr="00FF2F76">
        <w:t>(со смешком)</w:t>
      </w:r>
    </w:p>
    <w:p w14:paraId="1C77C4D1" w14:textId="77777777" w:rsidR="00FD10EB" w:rsidRPr="00FF2F76" w:rsidRDefault="00FD10EB" w:rsidP="00BF0F53">
      <w:pPr>
        <w:pStyle w:val="ab"/>
      </w:pPr>
      <w:r w:rsidRPr="00FF2F76">
        <w:t>Еврей.</w:t>
      </w:r>
    </w:p>
    <w:p w14:paraId="39C644F1" w14:textId="77777777" w:rsidR="00FD10EB" w:rsidRPr="00FF2F76" w:rsidRDefault="00FD10EB" w:rsidP="00BF0F53">
      <w:pPr>
        <w:pStyle w:val="a9"/>
      </w:pPr>
      <w:r w:rsidRPr="00FF2F76">
        <w:t>НОЛЬ</w:t>
      </w:r>
    </w:p>
    <w:p w14:paraId="064FA22D" w14:textId="77777777" w:rsidR="00FD10EB" w:rsidRPr="00FF2F76" w:rsidRDefault="00FD10EB" w:rsidP="00244976">
      <w:pPr>
        <w:pStyle w:val="ae"/>
      </w:pPr>
      <w:r w:rsidRPr="00FF2F76">
        <w:t>(с сарказмом)</w:t>
      </w:r>
    </w:p>
    <w:p w14:paraId="380D5CE8" w14:textId="1C1B8B5B" w:rsidR="00FD10EB" w:rsidRPr="00FF2F76" w:rsidRDefault="00FD10EB" w:rsidP="00244976">
      <w:pPr>
        <w:pStyle w:val="ab"/>
      </w:pPr>
      <w:r w:rsidRPr="00FF2F76">
        <w:t>Далеко пойдёшь. Короче</w:t>
      </w:r>
      <w:r w:rsidR="00244976" w:rsidRPr="00FF2F76">
        <w:t>,</w:t>
      </w:r>
      <w:r w:rsidRPr="00FF2F76">
        <w:t xml:space="preserve"> этот Нейман занял кучу бабла на какое-то строительство. Говорил</w:t>
      </w:r>
      <w:r w:rsidR="00244976" w:rsidRPr="00FF2F76">
        <w:t>,</w:t>
      </w:r>
      <w:r w:rsidRPr="00FF2F76">
        <w:t xml:space="preserve"> у него госконтракт будет</w:t>
      </w:r>
      <w:r w:rsidR="00AB5C33">
        <w:rPr>
          <w:lang w:val="ru-RU"/>
        </w:rPr>
        <w:t>,</w:t>
      </w:r>
      <w:r w:rsidRPr="00FF2F76">
        <w:t xml:space="preserve"> и вернёт вдвое больше.</w:t>
      </w:r>
    </w:p>
    <w:p w14:paraId="73B211D6" w14:textId="77777777" w:rsidR="00FD10EB" w:rsidRPr="00FF2F76" w:rsidRDefault="00FD10EB" w:rsidP="00BF0F53">
      <w:pPr>
        <w:pStyle w:val="a9"/>
      </w:pPr>
      <w:r w:rsidRPr="00FF2F76">
        <w:t>ЧАК</w:t>
      </w:r>
    </w:p>
    <w:p w14:paraId="11632B9E" w14:textId="77777777" w:rsidR="00493637" w:rsidRPr="00FF2F76" w:rsidRDefault="00493637" w:rsidP="00493637">
      <w:pPr>
        <w:pStyle w:val="ab"/>
      </w:pPr>
      <w:r w:rsidRPr="00FF2F76">
        <w:t>А вернул, как кот срыгнул?</w:t>
      </w:r>
    </w:p>
    <w:p w14:paraId="248CFD07" w14:textId="77777777" w:rsidR="00493637" w:rsidRPr="00FF2F76" w:rsidRDefault="00493637" w:rsidP="00493637">
      <w:pPr>
        <w:pStyle w:val="a9"/>
      </w:pPr>
      <w:r w:rsidRPr="00FF2F76">
        <w:t>НОЛЬ</w:t>
      </w:r>
    </w:p>
    <w:p w14:paraId="4FD3CAF6" w14:textId="77777777" w:rsidR="00493637" w:rsidRPr="00FF2F76" w:rsidRDefault="00493637" w:rsidP="00493637">
      <w:pPr>
        <w:pStyle w:val="ab"/>
      </w:pPr>
      <w:r w:rsidRPr="00FF2F76">
        <w:t>Поэт, что ли?</w:t>
      </w:r>
    </w:p>
    <w:p w14:paraId="0B1E1BE8" w14:textId="77777777" w:rsidR="00493637" w:rsidRPr="00FF2F76" w:rsidRDefault="00493637" w:rsidP="00493637">
      <w:pPr>
        <w:pStyle w:val="a9"/>
      </w:pPr>
      <w:r w:rsidRPr="00FF2F76">
        <w:t>ФИЛ</w:t>
      </w:r>
    </w:p>
    <w:p w14:paraId="1D215346" w14:textId="77777777" w:rsidR="00493637" w:rsidRPr="00FF2F76" w:rsidRDefault="00493637" w:rsidP="00493637">
      <w:pPr>
        <w:pStyle w:val="ab"/>
      </w:pPr>
      <w:r w:rsidRPr="00FF2F76">
        <w:t xml:space="preserve">У него мамка – учитель литературы. </w:t>
      </w:r>
      <w:r w:rsidRPr="00D92BE7">
        <w:rPr>
          <w:strike/>
          <w:color w:val="A6A6A6" w:themeColor="background1" w:themeShade="A6"/>
        </w:rPr>
        <w:t>Да и башка отбитая. Вот и рифмует.</w:t>
      </w:r>
    </w:p>
    <w:p w14:paraId="22845C8E" w14:textId="77777777" w:rsidR="00493637" w:rsidRPr="00FF2F76" w:rsidRDefault="00493637" w:rsidP="00493637">
      <w:pPr>
        <w:pStyle w:val="a9"/>
      </w:pPr>
      <w:r w:rsidRPr="00FF2F76">
        <w:t>НОЛЬ</w:t>
      </w:r>
    </w:p>
    <w:p w14:paraId="4ADF68EF" w14:textId="77777777" w:rsidR="00493637" w:rsidRPr="00FF2F76" w:rsidRDefault="00493637" w:rsidP="00493637">
      <w:pPr>
        <w:pStyle w:val="ae"/>
      </w:pPr>
      <w:r w:rsidRPr="00FF2F76">
        <w:t>(даёт филу бумажку и фото)</w:t>
      </w:r>
    </w:p>
    <w:p w14:paraId="77C97F40" w14:textId="77777777" w:rsidR="00493637" w:rsidRPr="00FF2F76" w:rsidRDefault="00493637" w:rsidP="00493637">
      <w:pPr>
        <w:pStyle w:val="ab"/>
      </w:pPr>
      <w:r w:rsidRPr="00FF2F76">
        <w:t>Торец клиента и адресок дачи. Птичка насвистела, он там ныкается.</w:t>
      </w:r>
    </w:p>
    <w:p w14:paraId="08239FB5" w14:textId="77777777" w:rsidR="00FD10EB" w:rsidRPr="00FF2F76" w:rsidRDefault="00FD10EB" w:rsidP="00FD10EB">
      <w:pPr>
        <w:pStyle w:val="a7"/>
      </w:pPr>
      <w:r w:rsidRPr="00FF2F76">
        <w:t>Фил смотрит на фото НЕЙМАНА</w:t>
      </w:r>
      <w:r w:rsidR="00A675BD">
        <w:rPr>
          <w:lang w:val="ru-RU"/>
        </w:rPr>
        <w:t xml:space="preserve"> (38 лет)</w:t>
      </w:r>
      <w:r w:rsidRPr="00FF2F76">
        <w:t>. Мужчины</w:t>
      </w:r>
      <w:r w:rsidR="00A675BD">
        <w:rPr>
          <w:lang w:val="ru-RU"/>
        </w:rPr>
        <w:t xml:space="preserve"> </w:t>
      </w:r>
      <w:r w:rsidRPr="00FF2F76">
        <w:t>с тёмными волосами и приятными, мягкими чертами лица.</w:t>
      </w:r>
    </w:p>
    <w:p w14:paraId="59B29421" w14:textId="77777777" w:rsidR="00FD10EB" w:rsidRPr="00FF2F76" w:rsidRDefault="00FD10EB" w:rsidP="00BF0F53">
      <w:pPr>
        <w:pStyle w:val="a9"/>
      </w:pPr>
      <w:r w:rsidRPr="00FF2F76">
        <w:t>ФИЛ</w:t>
      </w:r>
    </w:p>
    <w:p w14:paraId="32E9AABA" w14:textId="77777777" w:rsidR="00FD10EB" w:rsidRPr="00FF2F76" w:rsidRDefault="00FD10EB" w:rsidP="00244976">
      <w:pPr>
        <w:pStyle w:val="ab"/>
      </w:pPr>
      <w:r w:rsidRPr="00FF2F76">
        <w:t>Сколько должен?</w:t>
      </w:r>
    </w:p>
    <w:p w14:paraId="49477B42" w14:textId="77777777" w:rsidR="00FD10EB" w:rsidRPr="00FF2F76" w:rsidRDefault="00FD10EB" w:rsidP="00BF0F53">
      <w:pPr>
        <w:pStyle w:val="a9"/>
      </w:pPr>
      <w:r w:rsidRPr="00FF2F76">
        <w:t>НОЛЬ</w:t>
      </w:r>
    </w:p>
    <w:p w14:paraId="56507D13" w14:textId="77777777" w:rsidR="00FD10EB" w:rsidRPr="00FF2F76" w:rsidRDefault="00FD10EB" w:rsidP="00244976">
      <w:pPr>
        <w:pStyle w:val="ab"/>
      </w:pPr>
      <w:r w:rsidRPr="00FF2F76">
        <w:t>Триста косых грина.</w:t>
      </w:r>
    </w:p>
    <w:p w14:paraId="68DB2388" w14:textId="77777777" w:rsidR="00FD10EB" w:rsidRPr="00FF2F76" w:rsidRDefault="00FD10EB" w:rsidP="00FD10EB">
      <w:pPr>
        <w:pStyle w:val="a7"/>
      </w:pPr>
      <w:r w:rsidRPr="00FF2F76">
        <w:t>Вжик присвистывает, Ноль смотрит на него.</w:t>
      </w:r>
    </w:p>
    <w:p w14:paraId="39EF0C3F" w14:textId="77777777" w:rsidR="00FD10EB" w:rsidRPr="00FF2F76" w:rsidRDefault="00FD10EB" w:rsidP="00BF0F53">
      <w:pPr>
        <w:pStyle w:val="a9"/>
      </w:pPr>
      <w:r w:rsidRPr="00FF2F76">
        <w:t>ВЖИК</w:t>
      </w:r>
    </w:p>
    <w:p w14:paraId="22B59FAF" w14:textId="0182677A" w:rsidR="00FD10EB" w:rsidRPr="00FF2F76" w:rsidRDefault="00FD10EB" w:rsidP="00244976">
      <w:pPr>
        <w:pStyle w:val="ab"/>
      </w:pPr>
      <w:r w:rsidRPr="00FF2F76">
        <w:t>Ну много</w:t>
      </w:r>
      <w:r w:rsidR="00D92BE7" w:rsidRPr="00D92BE7">
        <w:rPr>
          <w:color w:val="00B050"/>
        </w:rPr>
        <w:t>, в смысле</w:t>
      </w:r>
      <w:r w:rsidRPr="00FF2F76">
        <w:t>.</w:t>
      </w:r>
    </w:p>
    <w:p w14:paraId="2CBBCB66" w14:textId="77777777" w:rsidR="00FD10EB" w:rsidRPr="00FF2F76" w:rsidRDefault="00FD10EB" w:rsidP="00BF0F53">
      <w:pPr>
        <w:pStyle w:val="a9"/>
      </w:pPr>
      <w:r w:rsidRPr="00FF2F76">
        <w:t>НОЛЬ</w:t>
      </w:r>
    </w:p>
    <w:p w14:paraId="3B76E531" w14:textId="7981D142" w:rsidR="00FD10EB" w:rsidRPr="00FF2F76" w:rsidRDefault="00FD10EB" w:rsidP="00244976">
      <w:pPr>
        <w:pStyle w:val="ab"/>
      </w:pPr>
      <w:r w:rsidRPr="00FF2F76">
        <w:t>Да у вас тут просто команда экстрасенсов. К утру мне нужны или бабки</w:t>
      </w:r>
      <w:r w:rsidR="00AB5C33">
        <w:rPr>
          <w:lang w:val="ru-RU"/>
        </w:rPr>
        <w:t>,</w:t>
      </w:r>
      <w:r w:rsidRPr="00FF2F76">
        <w:t xml:space="preserve"> или его башка.</w:t>
      </w:r>
    </w:p>
    <w:p w14:paraId="5B435A2C" w14:textId="77777777" w:rsidR="00FD10EB" w:rsidRPr="00FF2F76" w:rsidRDefault="00FD10EB" w:rsidP="00FD10EB">
      <w:pPr>
        <w:pStyle w:val="a7"/>
      </w:pPr>
      <w:r w:rsidRPr="00FF2F76">
        <w:t>Повисает долгая пауза.</w:t>
      </w:r>
    </w:p>
    <w:p w14:paraId="41E72DDD" w14:textId="77777777" w:rsidR="00FD10EB" w:rsidRPr="00FF2F76" w:rsidRDefault="00FD10EB" w:rsidP="00BF0F53">
      <w:pPr>
        <w:pStyle w:val="a9"/>
      </w:pPr>
      <w:r w:rsidRPr="00FF2F76">
        <w:t>ЧАК</w:t>
      </w:r>
    </w:p>
    <w:p w14:paraId="5CD755FE" w14:textId="4756FA27" w:rsidR="00FD10EB" w:rsidRPr="00FF2F76" w:rsidRDefault="00FD10EB" w:rsidP="00244976">
      <w:pPr>
        <w:pStyle w:val="ae"/>
      </w:pPr>
      <w:r w:rsidRPr="00FF2F76">
        <w:t xml:space="preserve">(с </w:t>
      </w:r>
      <w:r w:rsidR="00D92BE7" w:rsidRPr="00D92BE7">
        <w:rPr>
          <w:color w:val="00B050"/>
        </w:rPr>
        <w:t xml:space="preserve">каким-то </w:t>
      </w:r>
      <w:r w:rsidRPr="00FF2F76">
        <w:t>вызовом)</w:t>
      </w:r>
    </w:p>
    <w:p w14:paraId="4C0AE1E4" w14:textId="77777777" w:rsidR="00FD10EB" w:rsidRPr="00FF2F76" w:rsidRDefault="00FD10EB" w:rsidP="00244976">
      <w:pPr>
        <w:pStyle w:val="ab"/>
      </w:pPr>
      <w:r w:rsidRPr="00FF2F76">
        <w:t>В прямом смысле?</w:t>
      </w:r>
    </w:p>
    <w:p w14:paraId="5888C1E4" w14:textId="77777777" w:rsidR="00FD10EB" w:rsidRPr="00FF2F76" w:rsidRDefault="00FD10EB" w:rsidP="00FD10EB">
      <w:pPr>
        <w:pStyle w:val="a7"/>
      </w:pPr>
      <w:r w:rsidRPr="00FF2F76">
        <w:t>Ноль упирается в него своим ледяным взглядом, но Чак не пасует.</w:t>
      </w:r>
    </w:p>
    <w:p w14:paraId="11832E68" w14:textId="77777777" w:rsidR="00FD10EB" w:rsidRPr="00FF2F76" w:rsidRDefault="00FD10EB" w:rsidP="00BF0F53">
      <w:pPr>
        <w:pStyle w:val="a9"/>
      </w:pPr>
      <w:r w:rsidRPr="00FF2F76">
        <w:t>НОЛЬ</w:t>
      </w:r>
    </w:p>
    <w:p w14:paraId="709818CE" w14:textId="77777777" w:rsidR="00FD10EB" w:rsidRPr="00FF2F76" w:rsidRDefault="00FD10EB" w:rsidP="00244976">
      <w:pPr>
        <w:pStyle w:val="ab"/>
      </w:pPr>
      <w:r w:rsidRPr="00FF2F76">
        <w:t>Если не зассышь, то да.</w:t>
      </w:r>
    </w:p>
    <w:p w14:paraId="15FC8C8D" w14:textId="77777777" w:rsidR="00FD10EB" w:rsidRPr="00FF2F76" w:rsidRDefault="00244976" w:rsidP="00244976">
      <w:pPr>
        <w:pStyle w:val="a6"/>
      </w:pPr>
      <w:bookmarkStart w:id="12" w:name="_Toc114085865"/>
      <w:r w:rsidRPr="00FF2F76">
        <w:t>1-11.</w:t>
      </w:r>
      <w:r w:rsidRPr="00FF2F76">
        <w:tab/>
      </w:r>
      <w:r w:rsidR="00FD10EB" w:rsidRPr="00FF2F76">
        <w:t>НАТ. ОСОБНЯК НОЛЯ – НОЧЬ</w:t>
      </w:r>
      <w:bookmarkEnd w:id="12"/>
    </w:p>
    <w:p w14:paraId="14A8BE7D" w14:textId="77777777" w:rsidR="00FD10EB" w:rsidRPr="00FF2F76" w:rsidRDefault="00FD10EB" w:rsidP="004062DC">
      <w:pPr>
        <w:pStyle w:val="a7"/>
        <w:keepNext/>
        <w:keepLines/>
      </w:pPr>
      <w:r w:rsidRPr="00FF2F76">
        <w:t>Герои выходят и идут к машине</w:t>
      </w:r>
      <w:r w:rsidRPr="00D92BE7">
        <w:rPr>
          <w:strike/>
          <w:color w:val="A6A6A6" w:themeColor="background1" w:themeShade="A6"/>
        </w:rPr>
        <w:t>, Чак задерживается, оглядывается на особняк. Это замечает Вжик</w:t>
      </w:r>
      <w:r w:rsidRPr="00D92BE7">
        <w:rPr>
          <w:color w:val="000000" w:themeColor="text1"/>
        </w:rPr>
        <w:t>.</w:t>
      </w:r>
    </w:p>
    <w:p w14:paraId="28A07CE8" w14:textId="77777777" w:rsidR="00FD10EB" w:rsidRPr="00D92BE7" w:rsidRDefault="00FD10EB" w:rsidP="00244976">
      <w:pPr>
        <w:pStyle w:val="a9"/>
        <w:rPr>
          <w:strike/>
          <w:color w:val="A6A6A6" w:themeColor="background1" w:themeShade="A6"/>
        </w:rPr>
      </w:pPr>
      <w:r w:rsidRPr="00D92BE7">
        <w:rPr>
          <w:strike/>
          <w:color w:val="A6A6A6" w:themeColor="background1" w:themeShade="A6"/>
        </w:rPr>
        <w:t>ВЖИК</w:t>
      </w:r>
    </w:p>
    <w:p w14:paraId="2FE48C4D" w14:textId="77777777" w:rsidR="00FD10EB" w:rsidRPr="00D92BE7" w:rsidRDefault="00FD10EB" w:rsidP="00244976">
      <w:pPr>
        <w:pStyle w:val="ab"/>
        <w:rPr>
          <w:strike/>
          <w:color w:val="A6A6A6" w:themeColor="background1" w:themeShade="A6"/>
        </w:rPr>
      </w:pPr>
      <w:r w:rsidRPr="00D92BE7">
        <w:rPr>
          <w:strike/>
          <w:color w:val="A6A6A6" w:themeColor="background1" w:themeShade="A6"/>
        </w:rPr>
        <w:t>Чё застыл?</w:t>
      </w:r>
    </w:p>
    <w:p w14:paraId="6DE72C67" w14:textId="5165CF32" w:rsidR="00FD10EB" w:rsidRPr="00D92BE7" w:rsidRDefault="00FD10EB" w:rsidP="00FD10EB">
      <w:pPr>
        <w:pStyle w:val="a7"/>
        <w:rPr>
          <w:strike/>
          <w:color w:val="A6A6A6" w:themeColor="background1" w:themeShade="A6"/>
        </w:rPr>
      </w:pPr>
      <w:r w:rsidRPr="00D92BE7">
        <w:rPr>
          <w:strike/>
          <w:color w:val="A6A6A6" w:themeColor="background1" w:themeShade="A6"/>
        </w:rPr>
        <w:t>Его вопрос останавливает и Массу, только Фил по</w:t>
      </w:r>
      <w:r w:rsidR="00AB5C33" w:rsidRPr="00D92BE7">
        <w:rPr>
          <w:strike/>
          <w:color w:val="A6A6A6" w:themeColor="background1" w:themeShade="A6"/>
          <w:lang w:val="ru-RU"/>
        </w:rPr>
        <w:t>-</w:t>
      </w:r>
      <w:r w:rsidRPr="00D92BE7">
        <w:rPr>
          <w:strike/>
          <w:color w:val="A6A6A6" w:themeColor="background1" w:themeShade="A6"/>
        </w:rPr>
        <w:t>прежнему идёт к машине.</w:t>
      </w:r>
    </w:p>
    <w:p w14:paraId="589F61BB" w14:textId="77777777" w:rsidR="00FD10EB" w:rsidRPr="00D92BE7" w:rsidRDefault="00FD10EB" w:rsidP="00244976">
      <w:pPr>
        <w:pStyle w:val="a9"/>
        <w:rPr>
          <w:strike/>
          <w:color w:val="A6A6A6" w:themeColor="background1" w:themeShade="A6"/>
        </w:rPr>
      </w:pPr>
      <w:r w:rsidRPr="00D92BE7">
        <w:rPr>
          <w:strike/>
          <w:color w:val="A6A6A6" w:themeColor="background1" w:themeShade="A6"/>
        </w:rPr>
        <w:t>ЧАК</w:t>
      </w:r>
    </w:p>
    <w:p w14:paraId="75751594" w14:textId="77777777" w:rsidR="00FD10EB" w:rsidRPr="00D92BE7" w:rsidRDefault="00FD10EB" w:rsidP="00244976">
      <w:pPr>
        <w:pStyle w:val="ab"/>
        <w:rPr>
          <w:strike/>
          <w:color w:val="A6A6A6" w:themeColor="background1" w:themeShade="A6"/>
        </w:rPr>
      </w:pPr>
      <w:r w:rsidRPr="00D92BE7">
        <w:rPr>
          <w:strike/>
          <w:color w:val="A6A6A6" w:themeColor="background1" w:themeShade="A6"/>
        </w:rPr>
        <w:t>Что-то мне во всём этом не нравится…</w:t>
      </w:r>
    </w:p>
    <w:p w14:paraId="27C9B605" w14:textId="77777777" w:rsidR="00FD10EB" w:rsidRPr="00D92BE7" w:rsidRDefault="00FD10EB" w:rsidP="00244976">
      <w:pPr>
        <w:pStyle w:val="a9"/>
        <w:rPr>
          <w:strike/>
          <w:color w:val="A6A6A6" w:themeColor="background1" w:themeShade="A6"/>
        </w:rPr>
      </w:pPr>
      <w:r w:rsidRPr="00D92BE7">
        <w:rPr>
          <w:strike/>
          <w:color w:val="A6A6A6" w:themeColor="background1" w:themeShade="A6"/>
        </w:rPr>
        <w:t>МАССА</w:t>
      </w:r>
    </w:p>
    <w:p w14:paraId="00589CFC" w14:textId="7BB3667A" w:rsidR="00FD10EB" w:rsidRPr="00D92BE7" w:rsidRDefault="00FD10EB" w:rsidP="00244976">
      <w:pPr>
        <w:pStyle w:val="ab"/>
        <w:rPr>
          <w:strike/>
          <w:color w:val="A6A6A6" w:themeColor="background1" w:themeShade="A6"/>
        </w:rPr>
      </w:pPr>
      <w:r w:rsidRPr="00D92BE7">
        <w:rPr>
          <w:strike/>
          <w:color w:val="A6A6A6" w:themeColor="background1" w:themeShade="A6"/>
        </w:rPr>
        <w:t>Да странно как-то</w:t>
      </w:r>
      <w:r w:rsidR="00AB5C33" w:rsidRPr="00D92BE7">
        <w:rPr>
          <w:strike/>
          <w:color w:val="A6A6A6" w:themeColor="background1" w:themeShade="A6"/>
          <w:lang w:val="ru-RU"/>
        </w:rPr>
        <w:t>,</w:t>
      </w:r>
      <w:r w:rsidRPr="00D92BE7">
        <w:rPr>
          <w:strike/>
          <w:color w:val="A6A6A6" w:themeColor="background1" w:themeShade="A6"/>
        </w:rPr>
        <w:t xml:space="preserve"> что до утра не подождал…</w:t>
      </w:r>
    </w:p>
    <w:p w14:paraId="628B27BE" w14:textId="77777777" w:rsidR="00FD10EB" w:rsidRPr="00D92BE7" w:rsidRDefault="00FD10EB" w:rsidP="00244976">
      <w:pPr>
        <w:pStyle w:val="a9"/>
        <w:rPr>
          <w:strike/>
          <w:color w:val="A6A6A6" w:themeColor="background1" w:themeShade="A6"/>
        </w:rPr>
      </w:pPr>
      <w:r w:rsidRPr="00D92BE7">
        <w:rPr>
          <w:strike/>
          <w:color w:val="A6A6A6" w:themeColor="background1" w:themeShade="A6"/>
        </w:rPr>
        <w:t>ФИЛ</w:t>
      </w:r>
    </w:p>
    <w:p w14:paraId="0F8086B5" w14:textId="77777777" w:rsidR="00FD10EB" w:rsidRPr="00D92BE7" w:rsidRDefault="00FD10EB" w:rsidP="00244976">
      <w:pPr>
        <w:pStyle w:val="ab"/>
        <w:rPr>
          <w:strike/>
          <w:color w:val="A6A6A6" w:themeColor="background1" w:themeShade="A6"/>
        </w:rPr>
      </w:pPr>
      <w:r w:rsidRPr="00D92BE7">
        <w:rPr>
          <w:strike/>
          <w:color w:val="A6A6A6" w:themeColor="background1" w:themeShade="A6"/>
        </w:rPr>
        <w:t>Эй, бригада!</w:t>
      </w:r>
    </w:p>
    <w:p w14:paraId="50BC9815" w14:textId="6682B5A6" w:rsidR="00FD10EB" w:rsidRDefault="00B17EB5" w:rsidP="00B17EB5">
      <w:pPr>
        <w:pStyle w:val="a7"/>
        <w:rPr>
          <w:strike/>
          <w:color w:val="A6A6A6" w:themeColor="background1" w:themeShade="A6"/>
          <w:lang w:val="ru-RU"/>
        </w:rPr>
      </w:pPr>
      <w:r w:rsidRPr="00D92BE7">
        <w:rPr>
          <w:strike/>
          <w:color w:val="A6A6A6" w:themeColor="background1" w:themeShade="A6"/>
          <w:lang w:val="ru-RU"/>
        </w:rPr>
        <w:t>Р</w:t>
      </w:r>
      <w:r w:rsidR="00FD10EB" w:rsidRPr="00D92BE7">
        <w:rPr>
          <w:strike/>
          <w:color w:val="A6A6A6" w:themeColor="background1" w:themeShade="A6"/>
        </w:rPr>
        <w:t>ебята поворачиваются</w:t>
      </w:r>
      <w:r w:rsidRPr="00D92BE7">
        <w:rPr>
          <w:strike/>
          <w:color w:val="A6A6A6" w:themeColor="background1" w:themeShade="A6"/>
          <w:lang w:val="ru-RU"/>
        </w:rPr>
        <w:t>.</w:t>
      </w:r>
    </w:p>
    <w:p w14:paraId="6F12FFD4" w14:textId="77777777" w:rsidR="00D92BE7" w:rsidRPr="00D92BE7" w:rsidRDefault="00D92BE7" w:rsidP="00D92BE7">
      <w:pPr>
        <w:pStyle w:val="a9"/>
        <w:rPr>
          <w:color w:val="00B050"/>
        </w:rPr>
      </w:pPr>
      <w:r w:rsidRPr="00D92BE7">
        <w:rPr>
          <w:color w:val="00B050"/>
        </w:rPr>
        <w:t>ЧАК</w:t>
      </w:r>
    </w:p>
    <w:p w14:paraId="199F224E" w14:textId="463BB56A" w:rsidR="00D92BE7" w:rsidRPr="00D92BE7" w:rsidRDefault="00D92BE7" w:rsidP="00D92BE7">
      <w:pPr>
        <w:pStyle w:val="ab"/>
        <w:rPr>
          <w:color w:val="00B050"/>
        </w:rPr>
      </w:pPr>
      <w:r w:rsidRPr="00D92BE7">
        <w:rPr>
          <w:color w:val="00B050"/>
        </w:rPr>
        <w:t>А чё Ноль странный такой?</w:t>
      </w:r>
    </w:p>
    <w:p w14:paraId="08F3C755" w14:textId="77777777" w:rsidR="00D92BE7" w:rsidRPr="00D92BE7" w:rsidRDefault="00D92BE7" w:rsidP="00D92BE7">
      <w:pPr>
        <w:pStyle w:val="a9"/>
        <w:rPr>
          <w:color w:val="00B050"/>
        </w:rPr>
      </w:pPr>
      <w:r w:rsidRPr="00D92BE7">
        <w:rPr>
          <w:color w:val="00B050"/>
        </w:rPr>
        <w:t>ФИЛ</w:t>
      </w:r>
    </w:p>
    <w:p w14:paraId="3375AD4D" w14:textId="7BAB90D3" w:rsidR="00D92BE7" w:rsidRPr="00D92BE7" w:rsidRDefault="00D92BE7" w:rsidP="00D92BE7">
      <w:pPr>
        <w:pStyle w:val="ab"/>
        <w:rPr>
          <w:color w:val="00B050"/>
        </w:rPr>
      </w:pPr>
      <w:r w:rsidRPr="00D92BE7">
        <w:rPr>
          <w:color w:val="00B050"/>
        </w:rPr>
        <w:t>Он людей завалил больше, чем ты видел, какой он, по-твоему, должен быть? Под ним самая мощная ОПГ.</w:t>
      </w:r>
    </w:p>
    <w:p w14:paraId="44863A6A" w14:textId="77777777" w:rsidR="00D92BE7" w:rsidRPr="00D92BE7" w:rsidRDefault="00D92BE7" w:rsidP="00D92BE7">
      <w:pPr>
        <w:pStyle w:val="a9"/>
        <w:rPr>
          <w:color w:val="00B050"/>
        </w:rPr>
      </w:pPr>
      <w:r w:rsidRPr="00D92BE7">
        <w:rPr>
          <w:color w:val="00B050"/>
        </w:rPr>
        <w:t>ЧАК</w:t>
      </w:r>
    </w:p>
    <w:p w14:paraId="64829FAF" w14:textId="7FDFEF60" w:rsidR="00D92BE7" w:rsidRPr="00D92BE7" w:rsidRDefault="00D92BE7" w:rsidP="00D92BE7">
      <w:pPr>
        <w:pStyle w:val="ab"/>
        <w:rPr>
          <w:color w:val="00B050"/>
        </w:rPr>
      </w:pPr>
      <w:r w:rsidRPr="00D92BE7">
        <w:rPr>
          <w:color w:val="00B050"/>
        </w:rPr>
        <w:t>Мог бы и до утра подождать, убежит прям этот Нейман.</w:t>
      </w:r>
    </w:p>
    <w:p w14:paraId="0234E541" w14:textId="77777777" w:rsidR="00D92BE7" w:rsidRPr="00D92BE7" w:rsidRDefault="00D92BE7" w:rsidP="00D92BE7">
      <w:pPr>
        <w:pStyle w:val="a9"/>
        <w:rPr>
          <w:color w:val="00B050"/>
        </w:rPr>
      </w:pPr>
      <w:r w:rsidRPr="00D92BE7">
        <w:rPr>
          <w:color w:val="00B050"/>
        </w:rPr>
        <w:t>ВЖИК</w:t>
      </w:r>
    </w:p>
    <w:p w14:paraId="424B9893" w14:textId="77777777" w:rsidR="00D92BE7" w:rsidRPr="00D92BE7" w:rsidRDefault="00D92BE7" w:rsidP="00D92BE7">
      <w:pPr>
        <w:pStyle w:val="ae"/>
        <w:rPr>
          <w:color w:val="00B050"/>
        </w:rPr>
      </w:pPr>
      <w:r w:rsidRPr="00D92BE7">
        <w:rPr>
          <w:color w:val="00B050"/>
        </w:rPr>
        <w:t>(ржёт)</w:t>
      </w:r>
    </w:p>
    <w:p w14:paraId="671C5AD2" w14:textId="4CEF3879" w:rsidR="00D92BE7" w:rsidRPr="00D92BE7" w:rsidRDefault="00D92BE7" w:rsidP="00D92BE7">
      <w:pPr>
        <w:pStyle w:val="ab"/>
        <w:rPr>
          <w:color w:val="00B050"/>
        </w:rPr>
      </w:pPr>
      <w:r w:rsidRPr="00D92BE7">
        <w:rPr>
          <w:color w:val="00B050"/>
        </w:rPr>
        <w:t>Чак, ну он не знал, что тебя тёлка по ночам не отпускает.</w:t>
      </w:r>
    </w:p>
    <w:p w14:paraId="45D50C98" w14:textId="77777777" w:rsidR="00D92BE7" w:rsidRPr="00D92BE7" w:rsidRDefault="00D92BE7" w:rsidP="00D92BE7">
      <w:pPr>
        <w:pStyle w:val="a9"/>
        <w:rPr>
          <w:color w:val="00B050"/>
        </w:rPr>
      </w:pPr>
      <w:r w:rsidRPr="00D92BE7">
        <w:rPr>
          <w:color w:val="00B050"/>
        </w:rPr>
        <w:t>ЧАК</w:t>
      </w:r>
    </w:p>
    <w:p w14:paraId="3F7F8AE1" w14:textId="10566AE1" w:rsidR="00D92BE7" w:rsidRPr="00D92BE7" w:rsidRDefault="00D92BE7" w:rsidP="00D92BE7">
      <w:pPr>
        <w:pStyle w:val="ab"/>
        <w:rPr>
          <w:color w:val="00B050"/>
        </w:rPr>
      </w:pPr>
      <w:r w:rsidRPr="00D92BE7">
        <w:rPr>
          <w:color w:val="00B050"/>
        </w:rPr>
        <w:t>Щас в жбан получишь.</w:t>
      </w:r>
    </w:p>
    <w:p w14:paraId="6E233EA9" w14:textId="77777777" w:rsidR="00B17EB5" w:rsidRPr="00FF2F76" w:rsidRDefault="00B17EB5" w:rsidP="00B17EB5">
      <w:pPr>
        <w:pStyle w:val="a9"/>
        <w:rPr>
          <w:lang w:val="ru-RU"/>
        </w:rPr>
      </w:pPr>
      <w:r w:rsidRPr="00FF2F76">
        <w:rPr>
          <w:lang w:val="ru-RU"/>
        </w:rPr>
        <w:t>ФИЛ</w:t>
      </w:r>
    </w:p>
    <w:p w14:paraId="073CBE81" w14:textId="72156290" w:rsidR="00D92BE7" w:rsidRPr="00D92BE7" w:rsidRDefault="00FD10EB" w:rsidP="00D92BE7">
      <w:pPr>
        <w:pStyle w:val="ab"/>
        <w:rPr>
          <w:color w:val="00B050"/>
        </w:rPr>
      </w:pPr>
      <w:r w:rsidRPr="00FF2F76">
        <w:t>Прыгайте в бумер и погнали !</w:t>
      </w:r>
      <w:r w:rsidR="00D92BE7" w:rsidRPr="00D92BE7">
        <w:t xml:space="preserve"> </w:t>
      </w:r>
      <w:r w:rsidR="00D92BE7" w:rsidRPr="00D92BE7">
        <w:rPr>
          <w:color w:val="00B050"/>
        </w:rPr>
        <w:t>Мне домой надо, Дашка ждёт.</w:t>
      </w:r>
    </w:p>
    <w:p w14:paraId="5927BBD9" w14:textId="40651E86" w:rsidR="00FD10EB" w:rsidRPr="00D92BE7" w:rsidRDefault="00D92BE7" w:rsidP="00D92BE7">
      <w:pPr>
        <w:pStyle w:val="a7"/>
        <w:rPr>
          <w:color w:val="00B050"/>
        </w:rPr>
      </w:pPr>
      <w:r w:rsidRPr="00D92BE7">
        <w:rPr>
          <w:color w:val="00B050"/>
        </w:rPr>
        <w:t>Чак и Вжик садятся в машину. Машина срывается с места.</w:t>
      </w:r>
    </w:p>
    <w:p w14:paraId="645E67BF" w14:textId="77777777" w:rsidR="00FD10EB" w:rsidRPr="00FF2F76" w:rsidRDefault="00244976" w:rsidP="00244976">
      <w:pPr>
        <w:pStyle w:val="a6"/>
      </w:pPr>
      <w:bookmarkStart w:id="13" w:name="_Toc114085867"/>
      <w:r w:rsidRPr="00FF2F76">
        <w:t>1-12.</w:t>
      </w:r>
      <w:r w:rsidRPr="00FF2F76">
        <w:tab/>
      </w:r>
      <w:r w:rsidR="00FD10EB" w:rsidRPr="00FF2F76">
        <w:t>НАТ. Д</w:t>
      </w:r>
      <w:r w:rsidRPr="00FF2F76">
        <w:t>ОМ НЕЙМАНА</w:t>
      </w:r>
      <w:r w:rsidR="00FD10EB" w:rsidRPr="00FF2F76">
        <w:t xml:space="preserve"> – НОЧЬ</w:t>
      </w:r>
      <w:bookmarkEnd w:id="13"/>
    </w:p>
    <w:p w14:paraId="14BEE427" w14:textId="47B5D4A6" w:rsidR="00FD10EB" w:rsidRPr="00FF2F76" w:rsidRDefault="00FD10EB" w:rsidP="004062DC">
      <w:pPr>
        <w:pStyle w:val="a7"/>
        <w:keepNext/>
        <w:keepLines/>
      </w:pPr>
      <w:r w:rsidRPr="00FF2F76">
        <w:t>Шелестя покрышками</w:t>
      </w:r>
      <w:r w:rsidR="00AB5C33">
        <w:rPr>
          <w:lang w:val="ru-RU"/>
        </w:rPr>
        <w:t>,</w:t>
      </w:r>
      <w:r w:rsidRPr="00FF2F76">
        <w:t xml:space="preserve"> БМВ едет по гравийной дорожке среди домиков обычного СНТ. Машина подъезжает к дому Неймана. Фил показывает Чаку бумажку от Ноля.</w:t>
      </w:r>
    </w:p>
    <w:p w14:paraId="7A4376DE" w14:textId="77777777" w:rsidR="00FD10EB" w:rsidRPr="00FF2F76" w:rsidRDefault="00FD10EB" w:rsidP="00244976">
      <w:pPr>
        <w:pStyle w:val="a9"/>
      </w:pPr>
      <w:r w:rsidRPr="00FF2F76">
        <w:t>ФИЛ</w:t>
      </w:r>
    </w:p>
    <w:p w14:paraId="09342687" w14:textId="49093ED8" w:rsidR="00FD10EB" w:rsidRPr="00FF2F76" w:rsidRDefault="00FD10EB" w:rsidP="00244976">
      <w:pPr>
        <w:pStyle w:val="ab"/>
      </w:pPr>
      <w:r w:rsidRPr="00FF2F76">
        <w:t>Чак, глянь номер дома, вроде</w:t>
      </w:r>
      <w:r w:rsidR="00AB5C33">
        <w:rPr>
          <w:lang w:val="ru-RU"/>
        </w:rPr>
        <w:t>,</w:t>
      </w:r>
      <w:r w:rsidRPr="00FF2F76">
        <w:t xml:space="preserve"> этот?</w:t>
      </w:r>
    </w:p>
    <w:p w14:paraId="30B6B088" w14:textId="77777777" w:rsidR="00FD10EB" w:rsidRPr="00FF2F76" w:rsidRDefault="00FD10EB" w:rsidP="00FD10EB">
      <w:pPr>
        <w:pStyle w:val="a7"/>
      </w:pPr>
      <w:r w:rsidRPr="00FF2F76">
        <w:t>Чак щурится, чтобы в темноте разглядеть табличку на заборе.</w:t>
      </w:r>
    </w:p>
    <w:p w14:paraId="6B9F20AE" w14:textId="77777777" w:rsidR="00FD10EB" w:rsidRPr="00FF2F76" w:rsidRDefault="00FD10EB" w:rsidP="00244976">
      <w:pPr>
        <w:pStyle w:val="a9"/>
      </w:pPr>
      <w:r w:rsidRPr="00FF2F76">
        <w:t>ЧАК</w:t>
      </w:r>
    </w:p>
    <w:p w14:paraId="52B593CB" w14:textId="77777777" w:rsidR="00FD10EB" w:rsidRPr="00FF2F76" w:rsidRDefault="00FD10EB" w:rsidP="00244976">
      <w:pPr>
        <w:pStyle w:val="ab"/>
      </w:pPr>
      <w:r w:rsidRPr="00FF2F76">
        <w:t>Он.</w:t>
      </w:r>
    </w:p>
    <w:p w14:paraId="1AF3B1D5" w14:textId="77777777" w:rsidR="00FD10EB" w:rsidRPr="00FF2F76" w:rsidRDefault="00FD10EB" w:rsidP="00244976">
      <w:pPr>
        <w:pStyle w:val="a9"/>
      </w:pPr>
      <w:r w:rsidRPr="00FF2F76">
        <w:t>ВЖИК</w:t>
      </w:r>
    </w:p>
    <w:p w14:paraId="11F9FF1D" w14:textId="77777777" w:rsidR="00FD10EB" w:rsidRPr="00FF2F76" w:rsidRDefault="00FD10EB" w:rsidP="006347FB">
      <w:pPr>
        <w:pStyle w:val="ae"/>
      </w:pPr>
      <w:r w:rsidRPr="00FF2F76">
        <w:t>(вылезая с заднего сиденья)</w:t>
      </w:r>
    </w:p>
    <w:p w14:paraId="3EBCC0FE" w14:textId="77777777" w:rsidR="00FD10EB" w:rsidRPr="00FF2F76" w:rsidRDefault="00FD10EB" w:rsidP="00244976">
      <w:pPr>
        <w:pStyle w:val="ab"/>
      </w:pPr>
      <w:r w:rsidRPr="00FF2F76">
        <w:t>Ворота чё-то открыты…</w:t>
      </w:r>
    </w:p>
    <w:p w14:paraId="6A44B8B9" w14:textId="77777777" w:rsidR="00FD10EB" w:rsidRPr="00FF2F76" w:rsidRDefault="00FD10EB" w:rsidP="00244976">
      <w:pPr>
        <w:pStyle w:val="a9"/>
      </w:pPr>
      <w:r w:rsidRPr="00FF2F76">
        <w:t>МАССА</w:t>
      </w:r>
    </w:p>
    <w:p w14:paraId="696F72FC" w14:textId="77777777" w:rsidR="00FD10EB" w:rsidRPr="00FF2F76" w:rsidRDefault="00FD10EB" w:rsidP="00244976">
      <w:pPr>
        <w:pStyle w:val="ab"/>
      </w:pPr>
      <w:r w:rsidRPr="00FF2F76">
        <w:t>Х</w:t>
      </w:r>
      <w:r w:rsidR="00801380" w:rsidRPr="00FF2F76">
        <w:rPr>
          <w:lang w:val="ru-RU"/>
        </w:rPr>
        <w:t>рень</w:t>
      </w:r>
      <w:r w:rsidRPr="00FF2F76">
        <w:t xml:space="preserve"> какая-то…</w:t>
      </w:r>
    </w:p>
    <w:p w14:paraId="739B2F52" w14:textId="77777777" w:rsidR="00FD10EB" w:rsidRPr="00FF2F76" w:rsidRDefault="00FD10EB" w:rsidP="00244976">
      <w:pPr>
        <w:pStyle w:val="a9"/>
      </w:pPr>
      <w:r w:rsidRPr="00FF2F76">
        <w:t>ФИЛ</w:t>
      </w:r>
    </w:p>
    <w:p w14:paraId="23734DB5" w14:textId="77777777" w:rsidR="00FD10EB" w:rsidRPr="00FF2F76" w:rsidRDefault="00FD10EB" w:rsidP="00244976">
      <w:pPr>
        <w:pStyle w:val="ab"/>
      </w:pPr>
      <w:r w:rsidRPr="00FF2F76">
        <w:t>Спокойно. Мало ли что. Но всем быть на стрёме.</w:t>
      </w:r>
    </w:p>
    <w:p w14:paraId="1978E868" w14:textId="77777777" w:rsidR="00FD10EB" w:rsidRPr="00FF2F76" w:rsidRDefault="00FD10EB" w:rsidP="00FD10EB">
      <w:pPr>
        <w:pStyle w:val="a7"/>
      </w:pPr>
      <w:r w:rsidRPr="00FF2F76">
        <w:t xml:space="preserve">Все достают оружие. Фил заруливает на участок. Паркуется рядом с новенькой </w:t>
      </w:r>
      <w:r w:rsidR="006347FB" w:rsidRPr="00FF2F76">
        <w:t>Вольво</w:t>
      </w:r>
      <w:r w:rsidRPr="00FF2F76">
        <w:t>.</w:t>
      </w:r>
    </w:p>
    <w:p w14:paraId="4E78947A" w14:textId="77777777" w:rsidR="00FD10EB" w:rsidRPr="00FF2F76" w:rsidRDefault="00FD10EB" w:rsidP="00FD10EB">
      <w:pPr>
        <w:pStyle w:val="a7"/>
      </w:pPr>
      <w:r w:rsidRPr="00FF2F76">
        <w:t>Хлопают четыре двери. Герои идут к небольшому аккуратному дому.</w:t>
      </w:r>
    </w:p>
    <w:p w14:paraId="02E4FD17" w14:textId="77777777" w:rsidR="00FD10EB" w:rsidRPr="00FF2F76" w:rsidRDefault="00FD10EB" w:rsidP="00244976">
      <w:pPr>
        <w:pStyle w:val="a9"/>
      </w:pPr>
      <w:r w:rsidRPr="00FF2F76">
        <w:t>ФИЛ</w:t>
      </w:r>
    </w:p>
    <w:p w14:paraId="25CE1CFF" w14:textId="77777777" w:rsidR="00FD10EB" w:rsidRPr="00FF2F76" w:rsidRDefault="00FD10EB" w:rsidP="006347FB">
      <w:pPr>
        <w:pStyle w:val="ae"/>
      </w:pPr>
      <w:r w:rsidRPr="00FF2F76">
        <w:t>(негромко)</w:t>
      </w:r>
    </w:p>
    <w:p w14:paraId="6F3B1A9C" w14:textId="77777777" w:rsidR="00FD10EB" w:rsidRPr="00FF2F76" w:rsidRDefault="00FD10EB" w:rsidP="00244976">
      <w:pPr>
        <w:pStyle w:val="ab"/>
      </w:pPr>
      <w:r w:rsidRPr="00FF2F76">
        <w:t>Вжик, Масса, обойдите, гляньте</w:t>
      </w:r>
      <w:r w:rsidR="006347FB" w:rsidRPr="00FF2F76">
        <w:rPr>
          <w:lang w:val="ru-RU"/>
        </w:rPr>
        <w:t>,</w:t>
      </w:r>
      <w:r w:rsidRPr="00FF2F76">
        <w:t xml:space="preserve"> нет ли окна, куда влезть.</w:t>
      </w:r>
    </w:p>
    <w:p w14:paraId="4978B773" w14:textId="77777777" w:rsidR="00FD10EB" w:rsidRPr="00D92BE7" w:rsidRDefault="00FD10EB" w:rsidP="00FD10EB">
      <w:pPr>
        <w:pStyle w:val="a7"/>
        <w:rPr>
          <w:strike/>
          <w:color w:val="A6A6A6" w:themeColor="background1" w:themeShade="A6"/>
        </w:rPr>
      </w:pPr>
      <w:r w:rsidRPr="00FF2F76">
        <w:t xml:space="preserve">Они кивают и уходят. Фил и Чак подходят к двери. </w:t>
      </w:r>
      <w:r w:rsidRPr="00D92BE7">
        <w:rPr>
          <w:strike/>
          <w:color w:val="A6A6A6" w:themeColor="background1" w:themeShade="A6"/>
        </w:rPr>
        <w:t>Фил хочет позвонить, когда его прерывает шёпот Чака.</w:t>
      </w:r>
    </w:p>
    <w:p w14:paraId="37229C75" w14:textId="77777777" w:rsidR="00FD10EB" w:rsidRPr="00D92BE7" w:rsidRDefault="00FD10EB" w:rsidP="00244976">
      <w:pPr>
        <w:pStyle w:val="a9"/>
        <w:rPr>
          <w:strike/>
          <w:color w:val="A6A6A6" w:themeColor="background1" w:themeShade="A6"/>
        </w:rPr>
      </w:pPr>
      <w:r w:rsidRPr="00D92BE7">
        <w:rPr>
          <w:strike/>
          <w:color w:val="A6A6A6" w:themeColor="background1" w:themeShade="A6"/>
        </w:rPr>
        <w:t>ЧАК</w:t>
      </w:r>
    </w:p>
    <w:p w14:paraId="45D8FAA3" w14:textId="77777777" w:rsidR="00FD10EB" w:rsidRPr="00D92BE7" w:rsidRDefault="00FD10EB" w:rsidP="00244976">
      <w:pPr>
        <w:pStyle w:val="ab"/>
        <w:rPr>
          <w:strike/>
          <w:color w:val="A6A6A6" w:themeColor="background1" w:themeShade="A6"/>
        </w:rPr>
      </w:pPr>
      <w:r w:rsidRPr="00D92BE7">
        <w:rPr>
          <w:strike/>
          <w:color w:val="A6A6A6" w:themeColor="background1" w:themeShade="A6"/>
        </w:rPr>
        <w:t>Ноль тебе странным не показался?</w:t>
      </w:r>
    </w:p>
    <w:p w14:paraId="301419A8" w14:textId="77777777" w:rsidR="00FD10EB" w:rsidRPr="00D92BE7" w:rsidRDefault="00FD10EB" w:rsidP="00244976">
      <w:pPr>
        <w:pStyle w:val="a9"/>
        <w:rPr>
          <w:strike/>
          <w:color w:val="A6A6A6" w:themeColor="background1" w:themeShade="A6"/>
        </w:rPr>
      </w:pPr>
      <w:r w:rsidRPr="00D92BE7">
        <w:rPr>
          <w:strike/>
          <w:color w:val="A6A6A6" w:themeColor="background1" w:themeShade="A6"/>
        </w:rPr>
        <w:t>ФИЛ</w:t>
      </w:r>
    </w:p>
    <w:p w14:paraId="0E28FEBA" w14:textId="206A3104" w:rsidR="00FD10EB" w:rsidRPr="00D92BE7" w:rsidRDefault="00FD10EB" w:rsidP="00244976">
      <w:pPr>
        <w:pStyle w:val="ab"/>
        <w:rPr>
          <w:strike/>
          <w:color w:val="A6A6A6" w:themeColor="background1" w:themeShade="A6"/>
        </w:rPr>
      </w:pPr>
      <w:r w:rsidRPr="00D92BE7">
        <w:rPr>
          <w:strike/>
          <w:color w:val="A6A6A6" w:themeColor="background1" w:themeShade="A6"/>
        </w:rPr>
        <w:t>Под ним самая мощная ОПГ, я слышал</w:t>
      </w:r>
      <w:r w:rsidR="00AB5C33" w:rsidRPr="00D92BE7">
        <w:rPr>
          <w:strike/>
          <w:color w:val="A6A6A6" w:themeColor="background1" w:themeShade="A6"/>
          <w:lang w:val="ru-RU"/>
        </w:rPr>
        <w:t>,</w:t>
      </w:r>
      <w:r w:rsidRPr="00D92BE7">
        <w:rPr>
          <w:strike/>
          <w:color w:val="A6A6A6" w:themeColor="background1" w:themeShade="A6"/>
        </w:rPr>
        <w:t xml:space="preserve"> он людей завалил больше</w:t>
      </w:r>
      <w:r w:rsidR="006347FB" w:rsidRPr="00D92BE7">
        <w:rPr>
          <w:strike/>
          <w:color w:val="A6A6A6" w:themeColor="background1" w:themeShade="A6"/>
          <w:lang w:val="ru-RU"/>
        </w:rPr>
        <w:t>,</w:t>
      </w:r>
      <w:r w:rsidRPr="00D92BE7">
        <w:rPr>
          <w:strike/>
          <w:color w:val="A6A6A6" w:themeColor="background1" w:themeShade="A6"/>
        </w:rPr>
        <w:t xml:space="preserve"> чем ты видел, какой он, по-твоему, должен быть?</w:t>
      </w:r>
    </w:p>
    <w:p w14:paraId="55C0DDFE" w14:textId="77777777" w:rsidR="00FD10EB" w:rsidRPr="00D92BE7" w:rsidRDefault="00493637" w:rsidP="00244976">
      <w:pPr>
        <w:pStyle w:val="ab"/>
        <w:rPr>
          <w:strike/>
          <w:color w:val="A6A6A6" w:themeColor="background1" w:themeShade="A6"/>
        </w:rPr>
      </w:pPr>
      <w:r w:rsidRPr="00D92BE7">
        <w:rPr>
          <w:strike/>
          <w:color w:val="A6A6A6" w:themeColor="background1" w:themeShade="A6"/>
          <w:lang w:val="ru-RU"/>
        </w:rPr>
        <w:t>Что это вообще</w:t>
      </w:r>
      <w:r w:rsidR="00FD10EB" w:rsidRPr="00D92BE7">
        <w:rPr>
          <w:strike/>
          <w:color w:val="A6A6A6" w:themeColor="background1" w:themeShade="A6"/>
        </w:rPr>
        <w:t xml:space="preserve"> зна--</w:t>
      </w:r>
    </w:p>
    <w:p w14:paraId="63112A7E" w14:textId="77777777" w:rsidR="00FD10EB" w:rsidRPr="00FF2F76" w:rsidRDefault="006347FB" w:rsidP="00FD10EB">
      <w:pPr>
        <w:pStyle w:val="a7"/>
      </w:pPr>
      <w:r w:rsidRPr="00FF2F76">
        <w:t>Раздаётся</w:t>
      </w:r>
      <w:r w:rsidR="00FD10EB" w:rsidRPr="00FF2F76">
        <w:t xml:space="preserve"> щелчок замка двери рядом с ними, они вздрагивают, направляют оружие, но там Вжик.</w:t>
      </w:r>
    </w:p>
    <w:p w14:paraId="24982015" w14:textId="77777777" w:rsidR="00FD10EB" w:rsidRPr="00FF2F76" w:rsidRDefault="00FD10EB" w:rsidP="00244976">
      <w:pPr>
        <w:pStyle w:val="a9"/>
      </w:pPr>
      <w:r w:rsidRPr="00FF2F76">
        <w:t>ВЖИК</w:t>
      </w:r>
    </w:p>
    <w:p w14:paraId="7B138637" w14:textId="77777777" w:rsidR="00FD10EB" w:rsidRPr="00FF2F76" w:rsidRDefault="00FD10EB" w:rsidP="00244976">
      <w:pPr>
        <w:pStyle w:val="ab"/>
      </w:pPr>
      <w:r w:rsidRPr="00FF2F76">
        <w:t>Окно в котельной было открыто.</w:t>
      </w:r>
    </w:p>
    <w:p w14:paraId="3710DBD9" w14:textId="77777777" w:rsidR="00FD10EB" w:rsidRPr="00FF2F76" w:rsidRDefault="006347FB" w:rsidP="006347FB">
      <w:pPr>
        <w:pStyle w:val="a6"/>
      </w:pPr>
      <w:bookmarkStart w:id="14" w:name="_Toc114085869"/>
      <w:r w:rsidRPr="00FF2F76">
        <w:t>1-13.</w:t>
      </w:r>
      <w:r w:rsidRPr="00FF2F76">
        <w:tab/>
      </w:r>
      <w:r w:rsidR="00FD10EB" w:rsidRPr="00FF2F76">
        <w:t>ИНТ. ДОМ НЕЙМАНА – НОЧЬ</w:t>
      </w:r>
      <w:bookmarkEnd w:id="14"/>
    </w:p>
    <w:p w14:paraId="1CCEF504" w14:textId="77777777" w:rsidR="00FD10EB" w:rsidRPr="00FF2F76" w:rsidRDefault="00FD10EB" w:rsidP="004062DC">
      <w:pPr>
        <w:pStyle w:val="a7"/>
        <w:keepNext/>
        <w:keepLines/>
      </w:pPr>
      <w:r w:rsidRPr="00FF2F76">
        <w:t>Вжик и Масса уже в доме, Фил и Чак заходят. Вжик включает свет в прихожей.</w:t>
      </w:r>
    </w:p>
    <w:p w14:paraId="4A9A647B" w14:textId="77777777" w:rsidR="00FD10EB" w:rsidRPr="00FF2F76" w:rsidRDefault="00FD10EB" w:rsidP="006347FB">
      <w:pPr>
        <w:pStyle w:val="a9"/>
      </w:pPr>
      <w:r w:rsidRPr="00FF2F76">
        <w:t>ВЖИК</w:t>
      </w:r>
    </w:p>
    <w:p w14:paraId="200DAE35" w14:textId="05886FA8" w:rsidR="00FD10EB" w:rsidRPr="00FF2F76" w:rsidRDefault="00FD10EB" w:rsidP="006347FB">
      <w:pPr>
        <w:pStyle w:val="ab"/>
        <w:rPr>
          <w:lang w:val="ru-RU"/>
        </w:rPr>
      </w:pPr>
      <w:r w:rsidRPr="00D92BE7">
        <w:rPr>
          <w:strike/>
          <w:color w:val="A6A6A6" w:themeColor="background1" w:themeShade="A6"/>
        </w:rPr>
        <w:t>По ходу</w:t>
      </w:r>
      <w:r w:rsidR="00AB5C33" w:rsidRPr="00D92BE7">
        <w:rPr>
          <w:strike/>
          <w:color w:val="A6A6A6" w:themeColor="background1" w:themeShade="A6"/>
          <w:lang w:val="ru-RU"/>
        </w:rPr>
        <w:t>,</w:t>
      </w:r>
      <w:r w:rsidRPr="00D92BE7">
        <w:rPr>
          <w:strike/>
          <w:color w:val="A6A6A6" w:themeColor="background1" w:themeShade="A6"/>
        </w:rPr>
        <w:t xml:space="preserve"> облом,</w:t>
      </w:r>
      <w:r w:rsidRPr="00D92BE7">
        <w:rPr>
          <w:color w:val="A6A6A6" w:themeColor="background1" w:themeShade="A6"/>
        </w:rPr>
        <w:t xml:space="preserve"> </w:t>
      </w:r>
      <w:r w:rsidR="00D92BE7" w:rsidRPr="00D92BE7">
        <w:rPr>
          <w:color w:val="00B050"/>
          <w:lang w:val="ru-RU"/>
        </w:rPr>
        <w:t>М</w:t>
      </w:r>
      <w:r w:rsidRPr="00FF2F76">
        <w:t>ы пропалили остальные комнаты</w:t>
      </w:r>
      <w:r w:rsidR="006347FB" w:rsidRPr="00FF2F76">
        <w:rPr>
          <w:lang w:val="ru-RU"/>
        </w:rPr>
        <w:t xml:space="preserve"> –</w:t>
      </w:r>
      <w:r w:rsidRPr="00FF2F76">
        <w:t xml:space="preserve"> голяк.</w:t>
      </w:r>
    </w:p>
    <w:p w14:paraId="47E0F3D5" w14:textId="77777777" w:rsidR="00FD10EB" w:rsidRPr="00FF2F76" w:rsidRDefault="00FD10EB" w:rsidP="006347FB">
      <w:pPr>
        <w:pStyle w:val="a9"/>
      </w:pPr>
      <w:r w:rsidRPr="00FF2F76">
        <w:t>ФИЛ</w:t>
      </w:r>
    </w:p>
    <w:p w14:paraId="1BF6FE49" w14:textId="77777777" w:rsidR="00FD10EB" w:rsidRPr="00FF2F76" w:rsidRDefault="00FD10EB" w:rsidP="006347FB">
      <w:pPr>
        <w:pStyle w:val="ab"/>
      </w:pPr>
      <w:r w:rsidRPr="00FF2F76">
        <w:t>Но тачка то его здесь.</w:t>
      </w:r>
    </w:p>
    <w:p w14:paraId="6D85EA11" w14:textId="77777777" w:rsidR="00FD10EB" w:rsidRPr="00FF2F76" w:rsidRDefault="00FD10EB" w:rsidP="00FD10EB">
      <w:pPr>
        <w:pStyle w:val="a7"/>
      </w:pPr>
      <w:r w:rsidRPr="00FF2F76">
        <w:t>Масса держит в руке свободной от пистолета кусок торта «Птичье молоко».</w:t>
      </w:r>
    </w:p>
    <w:p w14:paraId="45718D2E" w14:textId="77777777" w:rsidR="00FD10EB" w:rsidRPr="00FF2F76" w:rsidRDefault="00FD10EB" w:rsidP="006347FB">
      <w:pPr>
        <w:pStyle w:val="a9"/>
      </w:pPr>
      <w:r w:rsidRPr="00FF2F76">
        <w:t>МАССА</w:t>
      </w:r>
    </w:p>
    <w:p w14:paraId="3041F30E" w14:textId="77777777" w:rsidR="00FD10EB" w:rsidRPr="00FF2F76" w:rsidRDefault="00FD10EB" w:rsidP="006347FB">
      <w:pPr>
        <w:pStyle w:val="ae"/>
      </w:pPr>
      <w:r w:rsidRPr="00FF2F76">
        <w:t>(кусая торт)</w:t>
      </w:r>
    </w:p>
    <w:p w14:paraId="6D1635A7" w14:textId="77777777" w:rsidR="00FD10EB" w:rsidRPr="00FF2F76" w:rsidRDefault="00FD10EB" w:rsidP="006347FB">
      <w:pPr>
        <w:pStyle w:val="ab"/>
      </w:pPr>
      <w:r w:rsidRPr="00FF2F76">
        <w:t>В холодильнике птичка была.</w:t>
      </w:r>
    </w:p>
    <w:p w14:paraId="08153225" w14:textId="77777777" w:rsidR="00FD10EB" w:rsidRPr="00FF2F76" w:rsidRDefault="00FD10EB" w:rsidP="006347FB">
      <w:pPr>
        <w:pStyle w:val="a9"/>
      </w:pPr>
      <w:r w:rsidRPr="00FF2F76">
        <w:t>ЧАК</w:t>
      </w:r>
    </w:p>
    <w:p w14:paraId="30316D44" w14:textId="7AB3E895" w:rsidR="00FD10EB" w:rsidRPr="00FF2F76" w:rsidRDefault="00FD10EB" w:rsidP="006347FB">
      <w:pPr>
        <w:pStyle w:val="ab"/>
      </w:pPr>
      <w:r w:rsidRPr="00FF2F76">
        <w:t>Масса</w:t>
      </w:r>
      <w:r w:rsidR="006347FB" w:rsidRPr="00FF2F76">
        <w:rPr>
          <w:lang w:val="ru-RU"/>
        </w:rPr>
        <w:t>,</w:t>
      </w:r>
      <w:r w:rsidRPr="00FF2F76">
        <w:t xml:space="preserve"> ну ты</w:t>
      </w:r>
      <w:r w:rsidR="00AB5C33">
        <w:rPr>
          <w:lang w:val="ru-RU"/>
        </w:rPr>
        <w:t>,</w:t>
      </w:r>
      <w:r w:rsidRPr="00FF2F76">
        <w:t xml:space="preserve"> конечно</w:t>
      </w:r>
      <w:r w:rsidR="00AB5C33">
        <w:rPr>
          <w:lang w:val="ru-RU"/>
        </w:rPr>
        <w:t>,</w:t>
      </w:r>
      <w:r w:rsidRPr="00FF2F76">
        <w:t xml:space="preserve"> чудовище. Если он бабло не вернёт – тебе его скормим.</w:t>
      </w:r>
    </w:p>
    <w:p w14:paraId="7339898A" w14:textId="77CAB0CB" w:rsidR="00FD10EB" w:rsidRPr="00FF2F76" w:rsidRDefault="00FD10EB" w:rsidP="00FD10EB">
      <w:pPr>
        <w:pStyle w:val="a7"/>
      </w:pPr>
      <w:r w:rsidRPr="00FF2F76">
        <w:t>Фил резко прижимает палец к губам, делая знак всем замолчать. Он прислушивается, Чак вопросительно сморит на него, мол – что? Фил держит палец поднятым. Слышно только</w:t>
      </w:r>
      <w:r w:rsidR="00AB5C33">
        <w:rPr>
          <w:lang w:val="ru-RU"/>
        </w:rPr>
        <w:t>,</w:t>
      </w:r>
      <w:r w:rsidRPr="00FF2F76">
        <w:t xml:space="preserve"> как жуёт торт Масса, все резко смотрят на него, он перестаёт жевать. Вдруг внизу под полом раздаётся какой-то шум. Все реагируют.</w:t>
      </w:r>
    </w:p>
    <w:p w14:paraId="015E6A0C" w14:textId="77777777" w:rsidR="00FD10EB" w:rsidRPr="00FF2F76" w:rsidRDefault="00FD10EB" w:rsidP="006347FB">
      <w:pPr>
        <w:pStyle w:val="a9"/>
      </w:pPr>
      <w:r w:rsidRPr="00FF2F76">
        <w:t>ЧАК</w:t>
      </w:r>
    </w:p>
    <w:p w14:paraId="1E170C07" w14:textId="77777777" w:rsidR="00FD10EB" w:rsidRPr="00FF2F76" w:rsidRDefault="00206631" w:rsidP="006347FB">
      <w:pPr>
        <w:pStyle w:val="ab"/>
      </w:pPr>
      <w:r w:rsidRPr="00FF2F76">
        <w:rPr>
          <w:lang w:val="ru-RU"/>
        </w:rPr>
        <w:t>Вот жук</w:t>
      </w:r>
      <w:r w:rsidR="00FD10EB" w:rsidRPr="00FF2F76">
        <w:t>, в подвале сныкался.</w:t>
      </w:r>
    </w:p>
    <w:p w14:paraId="75352ED3" w14:textId="77777777" w:rsidR="00FD10EB" w:rsidRPr="00FF2F76" w:rsidRDefault="00FD10EB" w:rsidP="006347FB">
      <w:pPr>
        <w:pStyle w:val="a9"/>
      </w:pPr>
      <w:r w:rsidRPr="00FF2F76">
        <w:t>ФИЛ</w:t>
      </w:r>
    </w:p>
    <w:p w14:paraId="14524888" w14:textId="77777777" w:rsidR="00FD10EB" w:rsidRPr="00FF2F76" w:rsidRDefault="00FD10EB" w:rsidP="006347FB">
      <w:pPr>
        <w:pStyle w:val="ab"/>
      </w:pPr>
      <w:r w:rsidRPr="00FF2F76">
        <w:t>Все ищем вход в подвал.</w:t>
      </w:r>
    </w:p>
    <w:p w14:paraId="33B54C9E" w14:textId="77777777" w:rsidR="00FD10EB" w:rsidRPr="00FF2F76" w:rsidRDefault="00FD10EB" w:rsidP="00FD10EB">
      <w:pPr>
        <w:pStyle w:val="a7"/>
      </w:pPr>
      <w:r w:rsidRPr="00FF2F76">
        <w:t>Они разбегаются в разные комнаты дома.</w:t>
      </w:r>
    </w:p>
    <w:p w14:paraId="4D49209D" w14:textId="77777777" w:rsidR="00FD10EB" w:rsidRPr="00FF2F76" w:rsidRDefault="006347FB" w:rsidP="006347FB">
      <w:pPr>
        <w:pStyle w:val="a6"/>
      </w:pPr>
      <w:bookmarkStart w:id="15" w:name="_Toc114085871"/>
      <w:r w:rsidRPr="00FF2F76">
        <w:t>1-14.</w:t>
      </w:r>
      <w:r w:rsidRPr="00FF2F76">
        <w:tab/>
      </w:r>
      <w:r w:rsidR="00FD10EB" w:rsidRPr="00FF2F76">
        <w:t>ИНТ</w:t>
      </w:r>
      <w:r w:rsidRPr="00FF2F76">
        <w:t>. ДОМ НЕЙМАНА (</w:t>
      </w:r>
      <w:r w:rsidRPr="00FF2F76">
        <w:rPr>
          <w:caps w:val="0"/>
        </w:rPr>
        <w:t>лестница в подвал</w:t>
      </w:r>
      <w:r w:rsidRPr="00FF2F76">
        <w:t>)</w:t>
      </w:r>
      <w:r w:rsidR="00FD10EB" w:rsidRPr="00FF2F76">
        <w:t xml:space="preserve"> – НОЧЬ</w:t>
      </w:r>
      <w:bookmarkEnd w:id="15"/>
    </w:p>
    <w:p w14:paraId="0975115D" w14:textId="77777777" w:rsidR="00FD10EB" w:rsidRPr="00FF2F76" w:rsidRDefault="00FD10EB" w:rsidP="004062DC">
      <w:pPr>
        <w:pStyle w:val="a7"/>
        <w:keepNext/>
        <w:keepLines/>
      </w:pPr>
      <w:r w:rsidRPr="00FF2F76">
        <w:t>Чёрное пространство озаряется светом. Мы внизу лестницы, наверху открылась дверь, в которой стоит Масса.</w:t>
      </w:r>
    </w:p>
    <w:p w14:paraId="6B27C698" w14:textId="77777777" w:rsidR="00FD10EB" w:rsidRPr="00FF2F76" w:rsidRDefault="00FD10EB" w:rsidP="006347FB">
      <w:pPr>
        <w:pStyle w:val="a9"/>
      </w:pPr>
      <w:r w:rsidRPr="00FF2F76">
        <w:t>МАССА</w:t>
      </w:r>
    </w:p>
    <w:p w14:paraId="6FFA9CB1" w14:textId="77777777" w:rsidR="00FD10EB" w:rsidRPr="00FF2F76" w:rsidRDefault="00FD10EB" w:rsidP="006347FB">
      <w:pPr>
        <w:pStyle w:val="ab"/>
      </w:pPr>
      <w:r w:rsidRPr="00FF2F76">
        <w:t>Пацаны! Нашёл!</w:t>
      </w:r>
    </w:p>
    <w:p w14:paraId="7C5A2CA8" w14:textId="77777777" w:rsidR="00FD10EB" w:rsidRPr="00FF2F76" w:rsidRDefault="00FD10EB" w:rsidP="00FD10EB">
      <w:pPr>
        <w:pStyle w:val="a7"/>
      </w:pPr>
      <w:r w:rsidRPr="00FF2F76">
        <w:t>Через несколько секунд к нему сбегается вся команда. Они ступают на лестницу.</w:t>
      </w:r>
    </w:p>
    <w:p w14:paraId="2A701AB3" w14:textId="77777777" w:rsidR="00FD10EB" w:rsidRPr="00FF2F76" w:rsidRDefault="006347FB" w:rsidP="006347FB">
      <w:pPr>
        <w:pStyle w:val="a6"/>
      </w:pPr>
      <w:bookmarkStart w:id="16" w:name="_Toc114085873"/>
      <w:r w:rsidRPr="00FF2F76">
        <w:t>1-15.</w:t>
      </w:r>
      <w:r w:rsidRPr="00FF2F76">
        <w:tab/>
      </w:r>
      <w:r w:rsidR="00FD10EB" w:rsidRPr="00FF2F76">
        <w:t xml:space="preserve">ИНТ. </w:t>
      </w:r>
      <w:r w:rsidRPr="00FF2F76">
        <w:t>ДОМ НЕЙМАНА (</w:t>
      </w:r>
      <w:r w:rsidRPr="00FF2F76">
        <w:rPr>
          <w:caps w:val="0"/>
        </w:rPr>
        <w:t>подвал</w:t>
      </w:r>
      <w:r w:rsidRPr="00FF2F76">
        <w:t>)</w:t>
      </w:r>
      <w:r w:rsidR="00FD10EB" w:rsidRPr="00FF2F76">
        <w:t xml:space="preserve"> – НОЧЬ</w:t>
      </w:r>
      <w:bookmarkEnd w:id="16"/>
    </w:p>
    <w:p w14:paraId="29BD0DA2" w14:textId="77777777" w:rsidR="00FD10EB" w:rsidRPr="00FF2F76" w:rsidRDefault="00FD10EB" w:rsidP="004062DC">
      <w:pPr>
        <w:pStyle w:val="a7"/>
        <w:keepNext/>
        <w:keepLines/>
      </w:pPr>
      <w:r w:rsidRPr="00FF2F76">
        <w:t>Герои спускаются в подвал</w:t>
      </w:r>
      <w:r w:rsidR="006347FB" w:rsidRPr="00FF2F76">
        <w:t>,</w:t>
      </w:r>
      <w:r w:rsidRPr="00FF2F76">
        <w:t xml:space="preserve"> и он гораздо больше, чем можно было ожидать при таком доме. Горят люминесцентные лампы, коридор уходит вдаль.</w:t>
      </w:r>
    </w:p>
    <w:p w14:paraId="54C0DA10" w14:textId="77777777" w:rsidR="00FD10EB" w:rsidRPr="00FF2F76" w:rsidRDefault="00FD10EB" w:rsidP="006347FB">
      <w:pPr>
        <w:pStyle w:val="a9"/>
      </w:pPr>
      <w:r w:rsidRPr="00FF2F76">
        <w:t>ЧАК</w:t>
      </w:r>
    </w:p>
    <w:p w14:paraId="057A8C54" w14:textId="77777777" w:rsidR="00FD10EB" w:rsidRPr="00FF2F76" w:rsidRDefault="00FD10EB" w:rsidP="006347FB">
      <w:pPr>
        <w:pStyle w:val="ae"/>
      </w:pPr>
      <w:r w:rsidRPr="00FF2F76">
        <w:t>(присвистывая)</w:t>
      </w:r>
    </w:p>
    <w:p w14:paraId="4966374D" w14:textId="2CCC7247" w:rsidR="00FD10EB" w:rsidRPr="00D92BE7" w:rsidRDefault="00FD10EB" w:rsidP="006347FB">
      <w:pPr>
        <w:pStyle w:val="ab"/>
        <w:rPr>
          <w:strike/>
          <w:color w:val="A6A6A6" w:themeColor="background1" w:themeShade="A6"/>
          <w:lang w:val="ru-RU"/>
        </w:rPr>
      </w:pPr>
      <w:r w:rsidRPr="00FF2F76">
        <w:t xml:space="preserve">Ничего себе </w:t>
      </w:r>
      <w:r w:rsidRPr="00D92BE7">
        <w:rPr>
          <w:strike/>
          <w:color w:val="A6A6A6" w:themeColor="background1" w:themeShade="A6"/>
        </w:rPr>
        <w:t>развернулся мужичок…</w:t>
      </w:r>
      <w:r w:rsidR="00D92BE7" w:rsidRPr="00D92BE7">
        <w:rPr>
          <w:color w:val="A6A6A6" w:themeColor="background1" w:themeShade="A6"/>
          <w:lang w:val="ru-RU"/>
        </w:rPr>
        <w:t xml:space="preserve"> </w:t>
      </w:r>
      <w:r w:rsidR="00D92BE7" w:rsidRPr="00D92BE7">
        <w:rPr>
          <w:color w:val="00B050"/>
          <w:lang w:val="ru-RU"/>
        </w:rPr>
        <w:t>тут хранилище…</w:t>
      </w:r>
    </w:p>
    <w:p w14:paraId="71645511" w14:textId="77777777" w:rsidR="00FD10EB" w:rsidRPr="00FF2F76" w:rsidRDefault="00FD10EB" w:rsidP="00FD10EB">
      <w:pPr>
        <w:pStyle w:val="a7"/>
      </w:pPr>
      <w:r w:rsidRPr="00FF2F76">
        <w:t>Они слышат шорох и видят фигуру в белом халате, которая выныривает из тёмной ниши и скрывается за поворотом коридора.</w:t>
      </w:r>
    </w:p>
    <w:p w14:paraId="3120740C" w14:textId="77777777" w:rsidR="00FD10EB" w:rsidRPr="00FF2F76" w:rsidRDefault="00FD10EB" w:rsidP="006347FB">
      <w:pPr>
        <w:pStyle w:val="a9"/>
      </w:pPr>
      <w:r w:rsidRPr="00FF2F76">
        <w:t>ФИЛ</w:t>
      </w:r>
    </w:p>
    <w:p w14:paraId="4510C866" w14:textId="77777777" w:rsidR="00FD10EB" w:rsidRPr="00FF2F76" w:rsidRDefault="00FD10EB" w:rsidP="006347FB">
      <w:pPr>
        <w:pStyle w:val="ab"/>
      </w:pPr>
      <w:r w:rsidRPr="00FF2F76">
        <w:t>Э!!!</w:t>
      </w:r>
    </w:p>
    <w:p w14:paraId="2FE4DB4E" w14:textId="77777777" w:rsidR="00FD10EB" w:rsidRPr="00FF2F76" w:rsidRDefault="00FD10EB" w:rsidP="006347FB">
      <w:pPr>
        <w:pStyle w:val="a9"/>
      </w:pPr>
      <w:r w:rsidRPr="00FF2F76">
        <w:t>ЧАК</w:t>
      </w:r>
    </w:p>
    <w:p w14:paraId="79BE088A" w14:textId="77777777" w:rsidR="00FD10EB" w:rsidRPr="00FF2F76" w:rsidRDefault="00FD10EB" w:rsidP="006347FB">
      <w:pPr>
        <w:pStyle w:val="ae"/>
      </w:pPr>
      <w:r w:rsidRPr="00FF2F76">
        <w:t>(бросаясь первым в погоню)</w:t>
      </w:r>
    </w:p>
    <w:p w14:paraId="0A5A81BC" w14:textId="77777777" w:rsidR="00FD10EB" w:rsidRPr="00FF2F76" w:rsidRDefault="00FD10EB" w:rsidP="006347FB">
      <w:pPr>
        <w:pStyle w:val="ab"/>
      </w:pPr>
      <w:r w:rsidRPr="00FF2F76">
        <w:t>Стоять!</w:t>
      </w:r>
    </w:p>
    <w:p w14:paraId="4D2FB67A" w14:textId="6DF5EAB5" w:rsidR="00FD10EB" w:rsidRPr="00FF2F76" w:rsidRDefault="00FD10EB" w:rsidP="00FD10EB">
      <w:pPr>
        <w:pStyle w:val="a7"/>
      </w:pPr>
      <w:r w:rsidRPr="00FF2F76">
        <w:t>Вся четвёрка героев забегает за поворот, там какая-то автоматическая железная дверь, сейчас створки открыты. Дверь ведёт в комнату с красным освещением, сродни аварийному. Фигура уже на другом конце комнаты, нажимает большую кнопку возле второй двери</w:t>
      </w:r>
      <w:r w:rsidR="00AB5C33">
        <w:rPr>
          <w:lang w:val="ru-RU"/>
        </w:rPr>
        <w:t>,</w:t>
      </w:r>
      <w:r w:rsidRPr="00FF2F76">
        <w:t xml:space="preserve"> напротив первой. Створки разъезжаются, фигура проскальзывает дальше в какое-то полутёмное помещение.</w:t>
      </w:r>
    </w:p>
    <w:p w14:paraId="3A785477" w14:textId="77777777" w:rsidR="00FD10EB" w:rsidRPr="00FF2F76" w:rsidRDefault="00FD10EB" w:rsidP="006347FB">
      <w:pPr>
        <w:pStyle w:val="a9"/>
      </w:pPr>
      <w:r w:rsidRPr="00FF2F76">
        <w:t>ВЖИК</w:t>
      </w:r>
    </w:p>
    <w:p w14:paraId="354D3385" w14:textId="77777777" w:rsidR="00FD10EB" w:rsidRPr="00FF2F76" w:rsidRDefault="00FD10EB" w:rsidP="006347FB">
      <w:pPr>
        <w:pStyle w:val="ab"/>
      </w:pPr>
      <w:r w:rsidRPr="00FF2F76">
        <w:t>Стой, дурак! Пристрелим!</w:t>
      </w:r>
    </w:p>
    <w:p w14:paraId="6DBE4A6F" w14:textId="77777777" w:rsidR="00FD10EB" w:rsidRPr="00FF2F76" w:rsidRDefault="00FD10EB" w:rsidP="00FD10EB">
      <w:pPr>
        <w:pStyle w:val="a7"/>
      </w:pPr>
      <w:r w:rsidRPr="00FF2F76">
        <w:t>Бригада заскакивает в комнату, причём Масса еле протискивается рядом с Чаком.</w:t>
      </w:r>
    </w:p>
    <w:p w14:paraId="383A6B5A" w14:textId="77777777" w:rsidR="00FD10EB" w:rsidRPr="00FF2F76" w:rsidRDefault="00FD10EB" w:rsidP="006347FB">
      <w:pPr>
        <w:pStyle w:val="a9"/>
      </w:pPr>
      <w:r w:rsidRPr="00FF2F76">
        <w:t>ЧАК</w:t>
      </w:r>
    </w:p>
    <w:p w14:paraId="34352C3F" w14:textId="77777777" w:rsidR="00FD10EB" w:rsidRPr="00FF2F76" w:rsidRDefault="00FD10EB" w:rsidP="006347FB">
      <w:pPr>
        <w:pStyle w:val="ae"/>
      </w:pPr>
      <w:r w:rsidRPr="00FF2F76">
        <w:t>(протискиваясь)</w:t>
      </w:r>
    </w:p>
    <w:p w14:paraId="76EF2A7A" w14:textId="586BC7C8" w:rsidR="00FD10EB" w:rsidRPr="00FF2F76" w:rsidRDefault="00FD10EB" w:rsidP="006347FB">
      <w:pPr>
        <w:pStyle w:val="ab"/>
      </w:pPr>
      <w:r w:rsidRPr="00FF2F76">
        <w:t xml:space="preserve">Да боком повернись, </w:t>
      </w:r>
      <w:r w:rsidRPr="00C56389">
        <w:rPr>
          <w:strike/>
          <w:color w:val="A6A6A6" w:themeColor="background1" w:themeShade="A6"/>
        </w:rPr>
        <w:t>Винни Пух</w:t>
      </w:r>
      <w:r w:rsidR="00C56389" w:rsidRPr="00C56389">
        <w:rPr>
          <w:color w:val="A6A6A6" w:themeColor="background1" w:themeShade="A6"/>
          <w:lang w:val="ru-RU"/>
        </w:rPr>
        <w:t xml:space="preserve"> </w:t>
      </w:r>
      <w:r w:rsidR="00C56389" w:rsidRPr="00C56389">
        <w:rPr>
          <w:color w:val="00B050"/>
          <w:lang w:val="ru-RU"/>
        </w:rPr>
        <w:t>жирный</w:t>
      </w:r>
      <w:r w:rsidRPr="00FF2F76">
        <w:t>!</w:t>
      </w:r>
    </w:p>
    <w:p w14:paraId="503D6FFF" w14:textId="77777777" w:rsidR="00FD10EB" w:rsidRPr="00FF2F76" w:rsidRDefault="00FD10EB" w:rsidP="006347FB">
      <w:pPr>
        <w:pStyle w:val="a9"/>
      </w:pPr>
      <w:r w:rsidRPr="00FF2F76">
        <w:t>МАССА</w:t>
      </w:r>
    </w:p>
    <w:p w14:paraId="5FFE7635" w14:textId="77777777" w:rsidR="00FD10EB" w:rsidRPr="00FF2F76" w:rsidRDefault="00FD10EB" w:rsidP="006347FB">
      <w:pPr>
        <w:pStyle w:val="ab"/>
      </w:pPr>
      <w:r w:rsidRPr="00FF2F76">
        <w:t>Отвали!</w:t>
      </w:r>
    </w:p>
    <w:p w14:paraId="4009B0A9" w14:textId="6760A3E2" w:rsidR="00FD10EB" w:rsidRPr="00FF2F76" w:rsidRDefault="00FD10EB" w:rsidP="00FD10EB">
      <w:pPr>
        <w:pStyle w:val="a7"/>
      </w:pPr>
      <w:r w:rsidRPr="00FF2F76">
        <w:t>Фил уже подбегает к следующей двери, когда она вдруг резко захлопывается. Парни резко разворачиваются, захлопывается и та</w:t>
      </w:r>
      <w:r w:rsidR="00AB5C33">
        <w:rPr>
          <w:lang w:val="ru-RU"/>
        </w:rPr>
        <w:t>,</w:t>
      </w:r>
      <w:r w:rsidRPr="00FF2F76">
        <w:t xml:space="preserve"> что сзади.</w:t>
      </w:r>
    </w:p>
    <w:p w14:paraId="4ECB2254" w14:textId="77777777" w:rsidR="00FD10EB" w:rsidRPr="00FF2F76" w:rsidRDefault="00FD10EB" w:rsidP="006347FB">
      <w:pPr>
        <w:pStyle w:val="a9"/>
      </w:pPr>
      <w:r w:rsidRPr="00FF2F76">
        <w:t>ЧАК</w:t>
      </w:r>
    </w:p>
    <w:p w14:paraId="61F0CFAC" w14:textId="77777777" w:rsidR="00FD10EB" w:rsidRPr="00FF2F76" w:rsidRDefault="00FD10EB" w:rsidP="006347FB">
      <w:pPr>
        <w:pStyle w:val="ab"/>
      </w:pPr>
      <w:r w:rsidRPr="00FF2F76">
        <w:t xml:space="preserve">Ах ты </w:t>
      </w:r>
      <w:r w:rsidR="00206631" w:rsidRPr="00FF2F76">
        <w:rPr>
          <w:lang w:val="ru-RU"/>
        </w:rPr>
        <w:t>ж…</w:t>
      </w:r>
    </w:p>
    <w:p w14:paraId="6E5BED8C" w14:textId="77777777" w:rsidR="00FD10EB" w:rsidRPr="00FF2F76" w:rsidRDefault="00FD10EB" w:rsidP="00FD10EB">
      <w:pPr>
        <w:pStyle w:val="a7"/>
      </w:pPr>
      <w:r w:rsidRPr="00FF2F76">
        <w:t>Он поднимает пистолет, чтобы выстрелить в дверь.</w:t>
      </w:r>
    </w:p>
    <w:p w14:paraId="57B4FB8F" w14:textId="77777777" w:rsidR="00FD10EB" w:rsidRPr="00FF2F76" w:rsidRDefault="00FD10EB" w:rsidP="006347FB">
      <w:pPr>
        <w:pStyle w:val="a9"/>
      </w:pPr>
      <w:r w:rsidRPr="00FF2F76">
        <w:t>ФИЛ</w:t>
      </w:r>
    </w:p>
    <w:p w14:paraId="552385C6" w14:textId="77777777" w:rsidR="00FD10EB" w:rsidRPr="00FF2F76" w:rsidRDefault="00FD10EB" w:rsidP="006347FB">
      <w:pPr>
        <w:pStyle w:val="ab"/>
      </w:pPr>
      <w:r w:rsidRPr="00FF2F76">
        <w:t>Стой! Рикошет!</w:t>
      </w:r>
    </w:p>
    <w:p w14:paraId="4ECFDB30" w14:textId="77777777" w:rsidR="00FD10EB" w:rsidRPr="00FF2F76" w:rsidRDefault="00FD10EB" w:rsidP="006347FB">
      <w:pPr>
        <w:pStyle w:val="a9"/>
      </w:pPr>
      <w:r w:rsidRPr="00FF2F76">
        <w:t>ВЖИК</w:t>
      </w:r>
    </w:p>
    <w:p w14:paraId="1718AD9C" w14:textId="4EE2F6A8" w:rsidR="00FD10EB" w:rsidRPr="00FF2F76" w:rsidRDefault="00FD10EB" w:rsidP="006347FB">
      <w:pPr>
        <w:pStyle w:val="ab"/>
      </w:pPr>
      <w:r w:rsidRPr="00FF2F76">
        <w:t>Там кнопка</w:t>
      </w:r>
      <w:r w:rsidR="00AB5C33">
        <w:rPr>
          <w:lang w:val="ru-RU"/>
        </w:rPr>
        <w:t>,</w:t>
      </w:r>
      <w:r w:rsidRPr="00FF2F76">
        <w:t xml:space="preserve"> вроде</w:t>
      </w:r>
      <w:r w:rsidR="00AB5C33">
        <w:rPr>
          <w:lang w:val="ru-RU"/>
        </w:rPr>
        <w:t>,</w:t>
      </w:r>
      <w:r w:rsidRPr="00FF2F76">
        <w:t xml:space="preserve"> была.</w:t>
      </w:r>
    </w:p>
    <w:p w14:paraId="28C9061A" w14:textId="2DB63A4E" w:rsidR="00FD10EB" w:rsidRPr="00FF2F76" w:rsidRDefault="00FD10EB" w:rsidP="00FD10EB">
      <w:pPr>
        <w:pStyle w:val="a7"/>
      </w:pPr>
      <w:r w:rsidRPr="00FF2F76">
        <w:t xml:space="preserve">Он идёт к двери, как вдруг свет начинает ритмично мигать, </w:t>
      </w:r>
      <w:r w:rsidR="006347FB" w:rsidRPr="00FF2F76">
        <w:t>раздаётся</w:t>
      </w:r>
      <w:r w:rsidRPr="00FF2F76">
        <w:t xml:space="preserve"> протяжный звуковой сигнал</w:t>
      </w:r>
      <w:r w:rsidR="00C81D98">
        <w:rPr>
          <w:lang w:val="ru-RU"/>
        </w:rPr>
        <w:t>,</w:t>
      </w:r>
      <w:r w:rsidRPr="00FF2F76">
        <w:t xml:space="preserve"> и из отверстий под пото</w:t>
      </w:r>
      <w:r w:rsidR="00C81D98">
        <w:rPr>
          <w:lang w:val="ru-RU"/>
        </w:rPr>
        <w:t>л</w:t>
      </w:r>
      <w:r w:rsidRPr="00FF2F76">
        <w:t xml:space="preserve">ком резко </w:t>
      </w:r>
      <w:r w:rsidR="006347FB" w:rsidRPr="00FF2F76">
        <w:t>подаётся</w:t>
      </w:r>
      <w:r w:rsidRPr="00FF2F76">
        <w:t xml:space="preserve"> какой-то газ. Все начинают кашлять.</w:t>
      </w:r>
    </w:p>
    <w:p w14:paraId="42FBD169" w14:textId="77777777" w:rsidR="00FD10EB" w:rsidRPr="00FF2F76" w:rsidRDefault="00FD10EB" w:rsidP="006347FB">
      <w:pPr>
        <w:pStyle w:val="a9"/>
      </w:pPr>
      <w:r w:rsidRPr="00FF2F76">
        <w:t>ФИЛ</w:t>
      </w:r>
    </w:p>
    <w:p w14:paraId="519D8B4D" w14:textId="77777777" w:rsidR="00FD10EB" w:rsidRPr="00FF2F76" w:rsidRDefault="00FD10EB" w:rsidP="006347FB">
      <w:pPr>
        <w:pStyle w:val="ae"/>
      </w:pPr>
      <w:r w:rsidRPr="00FF2F76">
        <w:t>(зажимая нос локтем)</w:t>
      </w:r>
    </w:p>
    <w:p w14:paraId="23F5E0DE" w14:textId="77777777" w:rsidR="00FD10EB" w:rsidRPr="00FF2F76" w:rsidRDefault="00FD10EB" w:rsidP="006347FB">
      <w:pPr>
        <w:pStyle w:val="ab"/>
      </w:pPr>
      <w:r w:rsidRPr="00FF2F76">
        <w:t>Какого?! Что за дерьмо!</w:t>
      </w:r>
    </w:p>
    <w:p w14:paraId="2AC05A99" w14:textId="77777777" w:rsidR="00FD10EB" w:rsidRPr="00FF2F76" w:rsidRDefault="00FD10EB" w:rsidP="006347FB">
      <w:pPr>
        <w:pStyle w:val="a9"/>
      </w:pPr>
      <w:r w:rsidRPr="00FF2F76">
        <w:t>ЧАК</w:t>
      </w:r>
    </w:p>
    <w:p w14:paraId="30607108" w14:textId="77777777" w:rsidR="00FD10EB" w:rsidRPr="00FF2F76" w:rsidRDefault="00FD10EB" w:rsidP="006347FB">
      <w:pPr>
        <w:pStyle w:val="ab"/>
      </w:pPr>
      <w:r w:rsidRPr="00FF2F76">
        <w:t>Он травит нас, падла!</w:t>
      </w:r>
    </w:p>
    <w:p w14:paraId="7EDD0463" w14:textId="77777777" w:rsidR="00FD10EB" w:rsidRPr="00FF2F76" w:rsidRDefault="00FD10EB" w:rsidP="00FD10EB">
      <w:pPr>
        <w:pStyle w:val="a7"/>
      </w:pPr>
      <w:r w:rsidRPr="00FF2F76">
        <w:t>Масса падает на колени. К нему бросается Вжик.</w:t>
      </w:r>
    </w:p>
    <w:p w14:paraId="7FFE4AEA" w14:textId="77777777" w:rsidR="00FD10EB" w:rsidRPr="00FF2F76" w:rsidRDefault="00FD10EB" w:rsidP="006347FB">
      <w:pPr>
        <w:pStyle w:val="a9"/>
      </w:pPr>
      <w:r w:rsidRPr="00FF2F76">
        <w:t>ВЖИК</w:t>
      </w:r>
    </w:p>
    <w:p w14:paraId="598CE413" w14:textId="6209CC3E" w:rsidR="00FD10EB" w:rsidRPr="00C56389" w:rsidRDefault="00FD10EB" w:rsidP="006347FB">
      <w:pPr>
        <w:pStyle w:val="ab"/>
        <w:rPr>
          <w:lang w:val="ru-RU"/>
        </w:rPr>
      </w:pPr>
      <w:r w:rsidRPr="00FF2F76">
        <w:t>Эй! Масса</w:t>
      </w:r>
      <w:r w:rsidRPr="00C56389">
        <w:rPr>
          <w:strike/>
          <w:color w:val="A6A6A6" w:themeColor="background1" w:themeShade="A6"/>
        </w:rPr>
        <w:t>! Ты ч</w:t>
      </w:r>
      <w:r w:rsidR="006347FB" w:rsidRPr="00C56389">
        <w:rPr>
          <w:strike/>
          <w:color w:val="A6A6A6" w:themeColor="background1" w:themeShade="A6"/>
          <w:lang w:val="ru-RU"/>
        </w:rPr>
        <w:t>ё</w:t>
      </w:r>
      <w:r w:rsidRPr="00C56389">
        <w:rPr>
          <w:strike/>
          <w:color w:val="A6A6A6" w:themeColor="background1" w:themeShade="A6"/>
        </w:rPr>
        <w:t>?</w:t>
      </w:r>
      <w:r w:rsidR="00C56389" w:rsidRPr="00C56389">
        <w:rPr>
          <w:color w:val="00B050"/>
          <w:lang w:val="ru-RU"/>
        </w:rPr>
        <w:t xml:space="preserve">, </w:t>
      </w:r>
      <w:r w:rsidR="00C56389" w:rsidRPr="00C56389">
        <w:rPr>
          <w:color w:val="00B050"/>
        </w:rPr>
        <w:t>вставай!</w:t>
      </w:r>
    </w:p>
    <w:p w14:paraId="0D168A7E" w14:textId="5B0618E2" w:rsidR="00FD10EB" w:rsidRPr="00FF2F76" w:rsidRDefault="00FD10EB" w:rsidP="00FD10EB">
      <w:pPr>
        <w:pStyle w:val="a7"/>
      </w:pPr>
      <w:r w:rsidRPr="00FF2F76">
        <w:t>Но его самого ведёт и он падает на спину, рядом, кашляя, падают Чак и Фил. На какую-то секунду свет гаснет, затем снова включается</w:t>
      </w:r>
      <w:r w:rsidR="00C81D98">
        <w:rPr>
          <w:lang w:val="ru-RU"/>
        </w:rPr>
        <w:t>,</w:t>
      </w:r>
      <w:r w:rsidRPr="00FF2F76">
        <w:t xml:space="preserve"> и слышно</w:t>
      </w:r>
      <w:r w:rsidR="00C81D98">
        <w:rPr>
          <w:lang w:val="ru-RU"/>
        </w:rPr>
        <w:t>,</w:t>
      </w:r>
      <w:r w:rsidRPr="00FF2F76">
        <w:t xml:space="preserve"> как кого-то громко рвёт. Фил лежит на боку, кашляя. Вжик кое</w:t>
      </w:r>
      <w:r w:rsidR="006347FB" w:rsidRPr="00FF2F76">
        <w:rPr>
          <w:lang w:val="ru-RU"/>
        </w:rPr>
        <w:t>-</w:t>
      </w:r>
      <w:r w:rsidRPr="00FF2F76">
        <w:t xml:space="preserve">как </w:t>
      </w:r>
      <w:r w:rsidR="006347FB" w:rsidRPr="00FF2F76">
        <w:t>встаёт</w:t>
      </w:r>
      <w:r w:rsidRPr="00FF2F76">
        <w:t xml:space="preserve"> на четвереньки</w:t>
      </w:r>
      <w:r w:rsidR="006347FB" w:rsidRPr="00FF2F76">
        <w:rPr>
          <w:lang w:val="ru-RU"/>
        </w:rPr>
        <w:t>,</w:t>
      </w:r>
      <w:r w:rsidRPr="00FF2F76">
        <w:t xml:space="preserve"> его тоже тошнит. Он оглядывается и видит Массу, который лежит на спине с такими же позывами.</w:t>
      </w:r>
    </w:p>
    <w:p w14:paraId="34CBB23B" w14:textId="77777777" w:rsidR="00FD10EB" w:rsidRPr="00FF2F76" w:rsidRDefault="00FD10EB" w:rsidP="006347FB">
      <w:pPr>
        <w:pStyle w:val="a9"/>
      </w:pPr>
      <w:r w:rsidRPr="00FF2F76">
        <w:t>ВЖИК</w:t>
      </w:r>
    </w:p>
    <w:p w14:paraId="05814C97" w14:textId="77777777" w:rsidR="00FD10EB" w:rsidRPr="00FF2F76" w:rsidRDefault="00FD10EB" w:rsidP="006347FB">
      <w:pPr>
        <w:pStyle w:val="ab"/>
      </w:pPr>
      <w:r w:rsidRPr="00FF2F76">
        <w:t>Пацаны, помогите! Захлебнётся!</w:t>
      </w:r>
    </w:p>
    <w:p w14:paraId="4C63F773" w14:textId="77777777" w:rsidR="00FD10EB" w:rsidRPr="00FF2F76" w:rsidRDefault="00FD10EB" w:rsidP="00FD10EB">
      <w:pPr>
        <w:pStyle w:val="a7"/>
      </w:pPr>
      <w:r w:rsidRPr="00FF2F76">
        <w:t>Кое</w:t>
      </w:r>
      <w:r w:rsidR="006347FB" w:rsidRPr="00FF2F76">
        <w:rPr>
          <w:lang w:val="ru-RU"/>
        </w:rPr>
        <w:t>-</w:t>
      </w:r>
      <w:r w:rsidRPr="00FF2F76">
        <w:t>как подползают Чак и Фил, переворачивают Массу, он прокашливается.</w:t>
      </w:r>
    </w:p>
    <w:p w14:paraId="3218D244" w14:textId="77777777" w:rsidR="00FD10EB" w:rsidRPr="00FF2F76" w:rsidRDefault="00FD10EB" w:rsidP="006347FB">
      <w:pPr>
        <w:pStyle w:val="a9"/>
      </w:pPr>
      <w:r w:rsidRPr="00FF2F76">
        <w:t>ФИЛ</w:t>
      </w:r>
    </w:p>
    <w:p w14:paraId="7D474C39" w14:textId="77777777" w:rsidR="00FD10EB" w:rsidRPr="00FF2F76" w:rsidRDefault="00FD10EB" w:rsidP="006347FB">
      <w:pPr>
        <w:pStyle w:val="ab"/>
      </w:pPr>
      <w:r w:rsidRPr="00FF2F76">
        <w:t>Вжик, давай к двери! Мы здесь сдохнем!</w:t>
      </w:r>
    </w:p>
    <w:p w14:paraId="33441886" w14:textId="77777777" w:rsidR="00FD10EB" w:rsidRPr="00FF2F76" w:rsidRDefault="00FD10EB" w:rsidP="00FD10EB">
      <w:pPr>
        <w:pStyle w:val="a7"/>
      </w:pPr>
      <w:r w:rsidRPr="00FF2F76">
        <w:t>Вжик вскакивает, шатаясь подходит к двери и ударяет по кнопке. К его собственному удивлению, дверь распахивается.</w:t>
      </w:r>
    </w:p>
    <w:p w14:paraId="566DA339" w14:textId="77777777" w:rsidR="00FD10EB" w:rsidRPr="00FF2F76" w:rsidRDefault="00FD10EB" w:rsidP="006347FB">
      <w:pPr>
        <w:pStyle w:val="a9"/>
      </w:pPr>
      <w:r w:rsidRPr="00FF2F76">
        <w:t>ФИЛ</w:t>
      </w:r>
    </w:p>
    <w:p w14:paraId="471B93AE" w14:textId="77777777" w:rsidR="00FD10EB" w:rsidRPr="00FF2F76" w:rsidRDefault="00FD10EB" w:rsidP="0001626D">
      <w:pPr>
        <w:pStyle w:val="ab"/>
      </w:pPr>
      <w:r w:rsidRPr="00FF2F76">
        <w:t>Масса! Давай вставай! Валим отсюда!</w:t>
      </w:r>
    </w:p>
    <w:p w14:paraId="07FD491D" w14:textId="77777777" w:rsidR="00FD10EB" w:rsidRPr="00FF2F76" w:rsidRDefault="00FD10EB" w:rsidP="00FD10EB">
      <w:pPr>
        <w:pStyle w:val="a7"/>
      </w:pPr>
      <w:r w:rsidRPr="00FF2F76">
        <w:t>Они с Чаком кое</w:t>
      </w:r>
      <w:r w:rsidR="0001626D" w:rsidRPr="00FF2F76">
        <w:rPr>
          <w:lang w:val="ru-RU"/>
        </w:rPr>
        <w:t>-</w:t>
      </w:r>
      <w:r w:rsidRPr="00FF2F76">
        <w:t xml:space="preserve">как поднимают </w:t>
      </w:r>
      <w:r w:rsidR="0001626D" w:rsidRPr="00FF2F76">
        <w:rPr>
          <w:lang w:val="ru-RU"/>
        </w:rPr>
        <w:t>М</w:t>
      </w:r>
      <w:r w:rsidRPr="00FF2F76">
        <w:t>ассу на ноги и подтаскивают к двери. Ему уже чуть получше.</w:t>
      </w:r>
    </w:p>
    <w:p w14:paraId="1AEA9B47" w14:textId="77777777" w:rsidR="00FD10EB" w:rsidRPr="00FF2F76" w:rsidRDefault="00FD10EB" w:rsidP="006347FB">
      <w:pPr>
        <w:pStyle w:val="a9"/>
      </w:pPr>
      <w:r w:rsidRPr="00FF2F76">
        <w:t>МАССА</w:t>
      </w:r>
    </w:p>
    <w:p w14:paraId="3553C00C" w14:textId="77777777" w:rsidR="00FD10EB" w:rsidRPr="00FF2F76" w:rsidRDefault="00FD10EB" w:rsidP="0001626D">
      <w:pPr>
        <w:pStyle w:val="ab"/>
      </w:pPr>
      <w:r w:rsidRPr="00FF2F76">
        <w:t>Сам! Сам!</w:t>
      </w:r>
    </w:p>
    <w:p w14:paraId="68FB4A3F" w14:textId="77777777" w:rsidR="00FD10EB" w:rsidRPr="00FF2F76" w:rsidRDefault="00FD10EB" w:rsidP="00FD10EB">
      <w:pPr>
        <w:pStyle w:val="a7"/>
      </w:pPr>
      <w:r w:rsidRPr="00FF2F76">
        <w:t>Чак и Фил отпускают его. Чак проскакивает вперёд.</w:t>
      </w:r>
    </w:p>
    <w:p w14:paraId="0B5C5471" w14:textId="77777777" w:rsidR="00FD10EB" w:rsidRPr="00FF2F76" w:rsidRDefault="00FD10EB" w:rsidP="006347FB">
      <w:pPr>
        <w:pStyle w:val="a9"/>
      </w:pPr>
      <w:r w:rsidRPr="00FF2F76">
        <w:t>ЧАК</w:t>
      </w:r>
    </w:p>
    <w:p w14:paraId="702028B2" w14:textId="77777777" w:rsidR="00FD10EB" w:rsidRPr="00FF2F76" w:rsidRDefault="00FD10EB" w:rsidP="0001626D">
      <w:pPr>
        <w:pStyle w:val="ab"/>
      </w:pPr>
      <w:r w:rsidRPr="00FF2F76">
        <w:t>Я его ща завалю, в натуре!</w:t>
      </w:r>
    </w:p>
    <w:p w14:paraId="1CC636F8" w14:textId="77777777" w:rsidR="00FD10EB" w:rsidRPr="00FF2F76" w:rsidRDefault="00FD10EB" w:rsidP="006347FB">
      <w:pPr>
        <w:pStyle w:val="a9"/>
      </w:pPr>
      <w:r w:rsidRPr="00FF2F76">
        <w:t>ФИЛ</w:t>
      </w:r>
    </w:p>
    <w:p w14:paraId="7B3776C5" w14:textId="77777777" w:rsidR="00FD10EB" w:rsidRPr="00FF2F76" w:rsidRDefault="00FD10EB" w:rsidP="0001626D">
      <w:pPr>
        <w:pStyle w:val="ab"/>
      </w:pPr>
      <w:r w:rsidRPr="00FF2F76">
        <w:t>Спокойно! Холодный он не заплатит.</w:t>
      </w:r>
    </w:p>
    <w:p w14:paraId="19D469FE" w14:textId="77777777" w:rsidR="00FD10EB" w:rsidRPr="00FF2F76" w:rsidRDefault="00FD10EB" w:rsidP="006347FB">
      <w:pPr>
        <w:pStyle w:val="a9"/>
      </w:pPr>
      <w:r w:rsidRPr="00FF2F76">
        <w:t>ЧАК</w:t>
      </w:r>
    </w:p>
    <w:p w14:paraId="04F2E3A8" w14:textId="77777777" w:rsidR="00FD10EB" w:rsidRPr="00FF2F76" w:rsidRDefault="00FD10EB" w:rsidP="0001626D">
      <w:pPr>
        <w:pStyle w:val="ab"/>
      </w:pPr>
      <w:r w:rsidRPr="00FF2F76">
        <w:t>Тут ещё одна лестница наверх.</w:t>
      </w:r>
    </w:p>
    <w:p w14:paraId="75146837" w14:textId="77777777" w:rsidR="00FD10EB" w:rsidRPr="00FF2F76" w:rsidRDefault="00FD10EB" w:rsidP="006347FB">
      <w:pPr>
        <w:pStyle w:val="a9"/>
      </w:pPr>
      <w:r w:rsidRPr="00FF2F76">
        <w:t>ВЖИК</w:t>
      </w:r>
    </w:p>
    <w:p w14:paraId="2AEEEB0F" w14:textId="77777777" w:rsidR="00FD10EB" w:rsidRPr="00FF2F76" w:rsidRDefault="00FD10EB" w:rsidP="0001626D">
      <w:pPr>
        <w:pStyle w:val="ab"/>
      </w:pPr>
      <w:r w:rsidRPr="00FF2F76">
        <w:t>Осторожней ты! Мало ли чё там ещё.</w:t>
      </w:r>
    </w:p>
    <w:p w14:paraId="2ABC79A3" w14:textId="77777777" w:rsidR="00FD10EB" w:rsidRPr="00FF2F76" w:rsidRDefault="0001626D" w:rsidP="0001626D">
      <w:pPr>
        <w:pStyle w:val="a6"/>
      </w:pPr>
      <w:bookmarkStart w:id="17" w:name="_Toc114085875"/>
      <w:r w:rsidRPr="00FF2F76">
        <w:t>1-16.</w:t>
      </w:r>
      <w:r w:rsidRPr="00FF2F76">
        <w:tab/>
      </w:r>
      <w:r w:rsidR="00FD10EB" w:rsidRPr="00FF2F76">
        <w:t>НАТ. ДОМ НЕЙМАНА – НОЧЬ</w:t>
      </w:r>
      <w:bookmarkEnd w:id="17"/>
    </w:p>
    <w:p w14:paraId="1B933E3B" w14:textId="77777777" w:rsidR="00FD10EB" w:rsidRPr="00FF2F76" w:rsidRDefault="00FD10EB" w:rsidP="004062DC">
      <w:pPr>
        <w:pStyle w:val="a7"/>
        <w:keepNext/>
        <w:keepLines/>
      </w:pPr>
      <w:r w:rsidRPr="00FF2F76">
        <w:t>На участке недалеко от дома открыт люк, ведущий наверх из подземной лаборатории. Вылезает сначала Чак, затем все остальные.</w:t>
      </w:r>
    </w:p>
    <w:p w14:paraId="7AC71301" w14:textId="77777777" w:rsidR="00FD10EB" w:rsidRPr="00FF2F76" w:rsidRDefault="00FD10EB" w:rsidP="0001626D">
      <w:pPr>
        <w:pStyle w:val="a9"/>
      </w:pPr>
      <w:r w:rsidRPr="00FF2F76">
        <w:t>МАССА</w:t>
      </w:r>
    </w:p>
    <w:p w14:paraId="423108B2" w14:textId="77777777" w:rsidR="00FD10EB" w:rsidRPr="00FF2F76" w:rsidRDefault="00FD10EB" w:rsidP="0001626D">
      <w:pPr>
        <w:pStyle w:val="ab"/>
      </w:pPr>
      <w:r w:rsidRPr="00FF2F76">
        <w:t>У него тут прям немецкий бункер.</w:t>
      </w:r>
    </w:p>
    <w:p w14:paraId="6E276DE7" w14:textId="77777777" w:rsidR="00FD10EB" w:rsidRPr="00FF2F76" w:rsidRDefault="00FD10EB" w:rsidP="0001626D">
      <w:pPr>
        <w:pStyle w:val="a9"/>
      </w:pPr>
      <w:r w:rsidRPr="00FF2F76">
        <w:t>ФИЛ</w:t>
      </w:r>
    </w:p>
    <w:p w14:paraId="79B01D91" w14:textId="77777777" w:rsidR="00FD10EB" w:rsidRPr="00FF2F76" w:rsidRDefault="00FD10EB" w:rsidP="0001626D">
      <w:pPr>
        <w:pStyle w:val="ab"/>
      </w:pPr>
      <w:r w:rsidRPr="00FF2F76">
        <w:t>Где он сам?</w:t>
      </w:r>
    </w:p>
    <w:p w14:paraId="746B3E2E" w14:textId="77777777" w:rsidR="00FD10EB" w:rsidRPr="00FF2F76" w:rsidRDefault="00FD10EB" w:rsidP="0001626D">
      <w:pPr>
        <w:pStyle w:val="a9"/>
      </w:pPr>
      <w:r w:rsidRPr="00FF2F76">
        <w:t>ЧАК</w:t>
      </w:r>
    </w:p>
    <w:p w14:paraId="513D6A50" w14:textId="77777777" w:rsidR="00FD10EB" w:rsidRPr="00FF2F76" w:rsidRDefault="00FD10EB" w:rsidP="0001626D">
      <w:pPr>
        <w:pStyle w:val="ae"/>
      </w:pPr>
      <w:r w:rsidRPr="00FF2F76">
        <w:t>(оглядываясь)</w:t>
      </w:r>
    </w:p>
    <w:p w14:paraId="3C2465CA" w14:textId="77777777" w:rsidR="00FD10EB" w:rsidRPr="00FF2F76" w:rsidRDefault="00FD10EB" w:rsidP="0001626D">
      <w:pPr>
        <w:pStyle w:val="ab"/>
      </w:pPr>
      <w:r w:rsidRPr="00FF2F76">
        <w:t>Не видел.</w:t>
      </w:r>
    </w:p>
    <w:p w14:paraId="5B61D158" w14:textId="77777777" w:rsidR="00FD10EB" w:rsidRPr="00FF2F76" w:rsidRDefault="00FD10EB" w:rsidP="0001626D">
      <w:pPr>
        <w:pStyle w:val="a7"/>
      </w:pPr>
      <w:r w:rsidRPr="00FF2F76">
        <w:t>Они слышат шум заводимого движка.</w:t>
      </w:r>
    </w:p>
    <w:p w14:paraId="52A90A70" w14:textId="77777777" w:rsidR="00FD10EB" w:rsidRPr="00FF2F76" w:rsidRDefault="00FD10EB" w:rsidP="0001626D">
      <w:pPr>
        <w:pStyle w:val="a9"/>
      </w:pPr>
      <w:r w:rsidRPr="00FF2F76">
        <w:t>ЧАК</w:t>
      </w:r>
    </w:p>
    <w:p w14:paraId="3A0252FD" w14:textId="77777777" w:rsidR="00FD10EB" w:rsidRPr="00FF2F76" w:rsidRDefault="00FD10EB" w:rsidP="0001626D">
      <w:pPr>
        <w:pStyle w:val="ab"/>
      </w:pPr>
      <w:r w:rsidRPr="00FF2F76">
        <w:t>Тачка!</w:t>
      </w:r>
    </w:p>
    <w:p w14:paraId="063687C2" w14:textId="734961D3" w:rsidR="00FD10EB" w:rsidRPr="00FF2F76" w:rsidRDefault="00FD10EB" w:rsidP="00FD10EB">
      <w:pPr>
        <w:pStyle w:val="a7"/>
      </w:pPr>
      <w:r w:rsidRPr="00FF2F76">
        <w:t xml:space="preserve">Ребята бросаются к дому, при этом их сильно шатает, кто-то кашляет. Они подбегают как раз когда </w:t>
      </w:r>
      <w:r w:rsidR="0001626D" w:rsidRPr="00FF2F76">
        <w:t>Вольво</w:t>
      </w:r>
      <w:r w:rsidRPr="00FF2F76">
        <w:t xml:space="preserve"> выскакивает с перегазовкой с участка. Фил и Чак несколько раз стреляют, но в глазах у них двоится</w:t>
      </w:r>
      <w:r w:rsidR="00C56389">
        <w:rPr>
          <w:lang w:val="ru-RU"/>
        </w:rPr>
        <w:t>,</w:t>
      </w:r>
      <w:r w:rsidRPr="00FF2F76">
        <w:t xml:space="preserve"> и они никуда не попадают.</w:t>
      </w:r>
    </w:p>
    <w:p w14:paraId="7502DAC4" w14:textId="77777777" w:rsidR="00FD10EB" w:rsidRPr="00FF2F76" w:rsidRDefault="00FD10EB" w:rsidP="0001626D">
      <w:pPr>
        <w:pStyle w:val="a9"/>
      </w:pPr>
      <w:r w:rsidRPr="00FF2F76">
        <w:t>ФИЛ</w:t>
      </w:r>
    </w:p>
    <w:p w14:paraId="098F8160" w14:textId="77777777" w:rsidR="00FD10EB" w:rsidRPr="00FF2F76" w:rsidRDefault="00FD10EB" w:rsidP="0001626D">
      <w:pPr>
        <w:pStyle w:val="ab"/>
      </w:pPr>
      <w:r w:rsidRPr="00FF2F76">
        <w:t>В бумер! Быстро!</w:t>
      </w:r>
    </w:p>
    <w:p w14:paraId="6162F034" w14:textId="77777777" w:rsidR="00FD10EB" w:rsidRPr="00FF2F76" w:rsidRDefault="0001626D" w:rsidP="0001626D">
      <w:pPr>
        <w:pStyle w:val="a6"/>
      </w:pPr>
      <w:bookmarkStart w:id="18" w:name="_Toc114085877"/>
      <w:r w:rsidRPr="00FF2F76">
        <w:t>1-17.</w:t>
      </w:r>
      <w:r w:rsidRPr="00FF2F76">
        <w:tab/>
        <w:t>НАТ</w:t>
      </w:r>
      <w:r w:rsidR="00FD10EB" w:rsidRPr="00FF2F76">
        <w:t xml:space="preserve">. </w:t>
      </w:r>
      <w:r w:rsidR="00BC4FA8" w:rsidRPr="00FF2F76">
        <w:t>ДОМ НЕЙМАНА / АВТО ФИЛА</w:t>
      </w:r>
      <w:r w:rsidR="000718CB" w:rsidRPr="00FF2F76">
        <w:t xml:space="preserve"> </w:t>
      </w:r>
      <w:r w:rsidR="00FD10EB" w:rsidRPr="00FF2F76">
        <w:t>– НОЧЬ</w:t>
      </w:r>
      <w:bookmarkEnd w:id="18"/>
    </w:p>
    <w:p w14:paraId="2BA5DACD" w14:textId="77777777" w:rsidR="00FD10EB" w:rsidRPr="00FF2F76" w:rsidRDefault="00FD10EB" w:rsidP="004062DC">
      <w:pPr>
        <w:pStyle w:val="a7"/>
        <w:keepNext/>
        <w:keepLines/>
      </w:pPr>
      <w:r w:rsidRPr="00FF2F76">
        <w:t>Герои запрыгивают в машину. Фил с трудом копается в карманах, в поисках ключей.</w:t>
      </w:r>
    </w:p>
    <w:p w14:paraId="14C7B122" w14:textId="77777777" w:rsidR="00FD10EB" w:rsidRPr="00FF2F76" w:rsidRDefault="00FD10EB" w:rsidP="0001626D">
      <w:pPr>
        <w:pStyle w:val="a9"/>
      </w:pPr>
      <w:r w:rsidRPr="00FF2F76">
        <w:t>ЧАК</w:t>
      </w:r>
    </w:p>
    <w:p w14:paraId="4BE323D7" w14:textId="77777777" w:rsidR="00FD10EB" w:rsidRPr="00FF2F76" w:rsidRDefault="00FD10EB" w:rsidP="0001626D">
      <w:pPr>
        <w:pStyle w:val="ab"/>
      </w:pPr>
      <w:r w:rsidRPr="00FF2F76">
        <w:t>Ну ты чё!</w:t>
      </w:r>
    </w:p>
    <w:p w14:paraId="63E2DBAD" w14:textId="77777777" w:rsidR="00FD10EB" w:rsidRPr="00FF2F76" w:rsidRDefault="00FD10EB" w:rsidP="0001626D">
      <w:pPr>
        <w:pStyle w:val="a9"/>
      </w:pPr>
      <w:r w:rsidRPr="00FF2F76">
        <w:t>ФИЛ</w:t>
      </w:r>
    </w:p>
    <w:p w14:paraId="11125D42" w14:textId="77777777" w:rsidR="00FD10EB" w:rsidRPr="00FF2F76" w:rsidRDefault="00FD10EB" w:rsidP="0001626D">
      <w:pPr>
        <w:pStyle w:val="ab"/>
      </w:pPr>
      <w:r w:rsidRPr="00FF2F76">
        <w:t>Ключи.</w:t>
      </w:r>
    </w:p>
    <w:p w14:paraId="0890658D" w14:textId="77777777" w:rsidR="00FD10EB" w:rsidRPr="00FF2F76" w:rsidRDefault="00FD10EB" w:rsidP="00FD10EB">
      <w:pPr>
        <w:pStyle w:val="a7"/>
      </w:pPr>
      <w:r w:rsidRPr="00FF2F76">
        <w:t>Вжик с заднего сиденья залезает в боковой карман его куртки, вытаскивая ключи.</w:t>
      </w:r>
    </w:p>
    <w:p w14:paraId="26948B05" w14:textId="77777777" w:rsidR="00FD10EB" w:rsidRPr="00FF2F76" w:rsidRDefault="00FD10EB" w:rsidP="0001626D">
      <w:pPr>
        <w:pStyle w:val="a9"/>
      </w:pPr>
      <w:r w:rsidRPr="00FF2F76">
        <w:t>ВЖИК</w:t>
      </w:r>
    </w:p>
    <w:p w14:paraId="2BA60C85" w14:textId="77777777" w:rsidR="00FD10EB" w:rsidRPr="00FF2F76" w:rsidRDefault="00FD10EB" w:rsidP="0001626D">
      <w:pPr>
        <w:pStyle w:val="ab"/>
      </w:pPr>
      <w:r w:rsidRPr="00FF2F76">
        <w:t>Здесь.</w:t>
      </w:r>
    </w:p>
    <w:p w14:paraId="1C3B0BA8" w14:textId="77777777" w:rsidR="00FD10EB" w:rsidRPr="00FF2F76" w:rsidRDefault="00FD10EB" w:rsidP="00FD10EB">
      <w:pPr>
        <w:pStyle w:val="a7"/>
      </w:pPr>
      <w:r w:rsidRPr="00FF2F76">
        <w:t>Фил выхватывает ключи.</w:t>
      </w:r>
    </w:p>
    <w:p w14:paraId="203AEE7F" w14:textId="77777777" w:rsidR="00FD10EB" w:rsidRPr="00FF2F76" w:rsidRDefault="0001626D" w:rsidP="0001626D">
      <w:pPr>
        <w:pStyle w:val="a6"/>
      </w:pPr>
      <w:bookmarkStart w:id="19" w:name="_Toc114085879"/>
      <w:bookmarkStart w:id="20" w:name="_Hlk98147191"/>
      <w:r w:rsidRPr="00FF2F76">
        <w:t>1-18.</w:t>
      </w:r>
      <w:r w:rsidRPr="00FF2F76">
        <w:tab/>
      </w:r>
      <w:r w:rsidR="00C453B1" w:rsidRPr="00FF2F76">
        <w:t>НАТ</w:t>
      </w:r>
      <w:r w:rsidR="00FD10EB" w:rsidRPr="00FF2F76">
        <w:t xml:space="preserve">. </w:t>
      </w:r>
      <w:r w:rsidR="00306E89" w:rsidRPr="00FF2F76">
        <w:t xml:space="preserve">ШОССЕ / АВТО </w:t>
      </w:r>
      <w:r w:rsidR="00E94395" w:rsidRPr="00FF2F76">
        <w:t xml:space="preserve">ФИЛА </w:t>
      </w:r>
      <w:r w:rsidR="000E10F3" w:rsidRPr="00FF2F76">
        <w:t>(</w:t>
      </w:r>
      <w:r w:rsidR="00C453B1" w:rsidRPr="00FF2F76">
        <w:rPr>
          <w:caps w:val="0"/>
        </w:rPr>
        <w:t>в движении</w:t>
      </w:r>
      <w:r w:rsidR="000E10F3" w:rsidRPr="00FF2F76">
        <w:t>)</w:t>
      </w:r>
      <w:r w:rsidR="00FD10EB" w:rsidRPr="00FF2F76">
        <w:t xml:space="preserve"> – НОЧЬ</w:t>
      </w:r>
      <w:bookmarkEnd w:id="19"/>
    </w:p>
    <w:bookmarkEnd w:id="20"/>
    <w:p w14:paraId="0FDC3609" w14:textId="77777777" w:rsidR="00FD10EB" w:rsidRPr="00FF2F76" w:rsidRDefault="00FD10EB" w:rsidP="004062DC">
      <w:pPr>
        <w:pStyle w:val="a7"/>
        <w:keepNext/>
        <w:keepLines/>
      </w:pPr>
      <w:r w:rsidRPr="00FF2F76">
        <w:t>БМВ по кривой траектории вылетает на дорогу.</w:t>
      </w:r>
    </w:p>
    <w:p w14:paraId="0E11BE15" w14:textId="77777777" w:rsidR="00FD10EB" w:rsidRPr="00FF2F76" w:rsidRDefault="00FD10EB" w:rsidP="0001626D">
      <w:pPr>
        <w:pStyle w:val="a9"/>
      </w:pPr>
      <w:r w:rsidRPr="00FF2F76">
        <w:t>МАССА</w:t>
      </w:r>
    </w:p>
    <w:p w14:paraId="59B5D1B1" w14:textId="77777777" w:rsidR="00FD10EB" w:rsidRPr="00FF2F76" w:rsidRDefault="00FD10EB" w:rsidP="0001626D">
      <w:pPr>
        <w:pStyle w:val="ab"/>
      </w:pPr>
      <w:r w:rsidRPr="00FF2F76">
        <w:t>Ща блевану!</w:t>
      </w:r>
    </w:p>
    <w:p w14:paraId="2F3A57A2" w14:textId="77777777" w:rsidR="00FD10EB" w:rsidRPr="00FF2F76" w:rsidRDefault="00FD10EB" w:rsidP="0001626D">
      <w:pPr>
        <w:pStyle w:val="a9"/>
      </w:pPr>
      <w:r w:rsidRPr="00FF2F76">
        <w:t>ФИЛ</w:t>
      </w:r>
    </w:p>
    <w:p w14:paraId="6C409DA4" w14:textId="77777777" w:rsidR="00FD10EB" w:rsidRPr="00FF2F76" w:rsidRDefault="00FD10EB" w:rsidP="0001626D">
      <w:pPr>
        <w:pStyle w:val="ab"/>
      </w:pPr>
      <w:r w:rsidRPr="00FF2F76">
        <w:t>В окно!</w:t>
      </w:r>
    </w:p>
    <w:p w14:paraId="05EC9AD6" w14:textId="77777777" w:rsidR="00FD10EB" w:rsidRPr="00FF2F76" w:rsidRDefault="00FD10EB" w:rsidP="00FD10EB">
      <w:pPr>
        <w:pStyle w:val="a7"/>
      </w:pPr>
      <w:r w:rsidRPr="00FF2F76">
        <w:t>Масса открывает окно, высовывается его тошнит на дорогу.</w:t>
      </w:r>
    </w:p>
    <w:p w14:paraId="60FCB9C4" w14:textId="77777777" w:rsidR="00FD10EB" w:rsidRPr="00FF2F76" w:rsidRDefault="00FD10EB" w:rsidP="0001626D">
      <w:pPr>
        <w:pStyle w:val="a9"/>
      </w:pPr>
      <w:r w:rsidRPr="00FF2F76">
        <w:t>ВЖИК</w:t>
      </w:r>
    </w:p>
    <w:p w14:paraId="5A6F6C9E" w14:textId="2D7F95DD" w:rsidR="00FD10EB" w:rsidRPr="00FF2F76" w:rsidRDefault="00FD10EB" w:rsidP="0001626D">
      <w:pPr>
        <w:pStyle w:val="ae"/>
      </w:pPr>
      <w:r w:rsidRPr="00FF2F76">
        <w:t>(кашляя</w:t>
      </w:r>
      <w:r w:rsidR="00C56389">
        <w:t xml:space="preserve">, </w:t>
      </w:r>
      <w:r w:rsidR="00C56389" w:rsidRPr="00C56389">
        <w:rPr>
          <w:color w:val="00B050"/>
        </w:rPr>
        <w:t>зло</w:t>
      </w:r>
      <w:r w:rsidRPr="00FF2F76">
        <w:t>)</w:t>
      </w:r>
    </w:p>
    <w:p w14:paraId="7FA6D01F" w14:textId="02B3C290" w:rsidR="00FD10EB" w:rsidRPr="00FF2F76" w:rsidRDefault="00FD10EB" w:rsidP="0001626D">
      <w:pPr>
        <w:pStyle w:val="ab"/>
      </w:pPr>
      <w:r w:rsidRPr="00C56389">
        <w:rPr>
          <w:strike/>
          <w:color w:val="A6A6A6" w:themeColor="background1" w:themeShade="A6"/>
        </w:rPr>
        <w:t>Траванул он нас конкретно. Когда вытрясем бабло...</w:t>
      </w:r>
      <w:r w:rsidR="0001626D" w:rsidRPr="00C56389">
        <w:rPr>
          <w:color w:val="A6A6A6" w:themeColor="background1" w:themeShade="A6"/>
          <w:lang w:val="ru-RU"/>
        </w:rPr>
        <w:t xml:space="preserve"> </w:t>
      </w:r>
      <w:r w:rsidR="00C56389" w:rsidRPr="00C56389">
        <w:rPr>
          <w:color w:val="00B050"/>
          <w:lang w:val="ru-RU"/>
        </w:rPr>
        <w:t xml:space="preserve">Сука, чуть не убил. Щас мы его возьмём, и </w:t>
      </w:r>
      <w:r w:rsidRPr="00FF2F76">
        <w:t>я с ним поговорю.</w:t>
      </w:r>
    </w:p>
    <w:p w14:paraId="3D8B3697" w14:textId="77777777" w:rsidR="00FD10EB" w:rsidRPr="00FF2F76" w:rsidRDefault="00FD10EB" w:rsidP="0001626D">
      <w:pPr>
        <w:pStyle w:val="a9"/>
      </w:pPr>
      <w:r w:rsidRPr="00FF2F76">
        <w:t>ЧАК</w:t>
      </w:r>
    </w:p>
    <w:p w14:paraId="20BA061D" w14:textId="77777777" w:rsidR="00FD10EB" w:rsidRPr="00FF2F76" w:rsidRDefault="00FD10EB" w:rsidP="0001626D">
      <w:pPr>
        <w:pStyle w:val="ab"/>
      </w:pPr>
      <w:r w:rsidRPr="00FF2F76">
        <w:t>В очередь.</w:t>
      </w:r>
    </w:p>
    <w:p w14:paraId="1B895669" w14:textId="77777777" w:rsidR="00FD10EB" w:rsidRPr="00FF2F76" w:rsidRDefault="00FD10EB" w:rsidP="0001626D">
      <w:pPr>
        <w:pStyle w:val="a9"/>
      </w:pPr>
      <w:r w:rsidRPr="00FF2F76">
        <w:t>ФИЛ</w:t>
      </w:r>
    </w:p>
    <w:p w14:paraId="7EC4C5BE" w14:textId="77777777" w:rsidR="00FD10EB" w:rsidRPr="00FF2F76" w:rsidRDefault="00FD10EB" w:rsidP="0001626D">
      <w:pPr>
        <w:pStyle w:val="ab"/>
      </w:pPr>
      <w:r w:rsidRPr="00FF2F76">
        <w:t>Где он?</w:t>
      </w:r>
    </w:p>
    <w:p w14:paraId="5DE314CA" w14:textId="77777777" w:rsidR="00FD10EB" w:rsidRPr="00FF2F76" w:rsidRDefault="00FD10EB" w:rsidP="0001626D">
      <w:pPr>
        <w:pStyle w:val="a9"/>
      </w:pPr>
      <w:r w:rsidRPr="00FF2F76">
        <w:t>ЧАК</w:t>
      </w:r>
    </w:p>
    <w:p w14:paraId="6BA17281" w14:textId="77777777" w:rsidR="00FD10EB" w:rsidRPr="00FF2F76" w:rsidRDefault="00FD10EB" w:rsidP="0001626D">
      <w:pPr>
        <w:pStyle w:val="ab"/>
      </w:pPr>
      <w:r w:rsidRPr="00FF2F76">
        <w:t>Не вижу.</w:t>
      </w:r>
    </w:p>
    <w:p w14:paraId="2BB2B8FF" w14:textId="77777777" w:rsidR="00FD10EB" w:rsidRPr="00FF2F76" w:rsidRDefault="00FD10EB" w:rsidP="0001626D">
      <w:pPr>
        <w:pStyle w:val="a9"/>
      </w:pPr>
      <w:r w:rsidRPr="00FF2F76">
        <w:t>МАССА</w:t>
      </w:r>
    </w:p>
    <w:p w14:paraId="026FEB7A" w14:textId="77777777" w:rsidR="00FD10EB" w:rsidRPr="00FF2F76" w:rsidRDefault="00FD10EB" w:rsidP="0001626D">
      <w:pPr>
        <w:pStyle w:val="ae"/>
      </w:pPr>
      <w:r w:rsidRPr="00FF2F76">
        <w:t>(залезая обратно)</w:t>
      </w:r>
    </w:p>
    <w:p w14:paraId="1AA95CD2" w14:textId="77777777" w:rsidR="00FD10EB" w:rsidRPr="00FF2F76" w:rsidRDefault="00FD10EB" w:rsidP="0001626D">
      <w:pPr>
        <w:pStyle w:val="ab"/>
      </w:pPr>
      <w:r w:rsidRPr="00FF2F76">
        <w:t>Мы куда-то не туда поехали.</w:t>
      </w:r>
    </w:p>
    <w:p w14:paraId="6E5AB24A" w14:textId="77777777" w:rsidR="00FD10EB" w:rsidRPr="00FF2F76" w:rsidRDefault="00FD10EB" w:rsidP="0001626D">
      <w:pPr>
        <w:pStyle w:val="a9"/>
      </w:pPr>
      <w:r w:rsidRPr="00FF2F76">
        <w:t>ФИЛ</w:t>
      </w:r>
    </w:p>
    <w:p w14:paraId="2876B519" w14:textId="77777777" w:rsidR="00FD10EB" w:rsidRPr="00FF2F76" w:rsidRDefault="00FD10EB" w:rsidP="0001626D">
      <w:pPr>
        <w:pStyle w:val="ab"/>
      </w:pPr>
      <w:r w:rsidRPr="00FF2F76">
        <w:t>С чего взял?</w:t>
      </w:r>
    </w:p>
    <w:p w14:paraId="6D0E4F6E" w14:textId="77777777" w:rsidR="00FD10EB" w:rsidRPr="00FF2F76" w:rsidRDefault="00FD10EB" w:rsidP="0001626D">
      <w:pPr>
        <w:pStyle w:val="a9"/>
      </w:pPr>
      <w:r w:rsidRPr="00FF2F76">
        <w:t>МАССА</w:t>
      </w:r>
    </w:p>
    <w:p w14:paraId="590A1683" w14:textId="77777777" w:rsidR="00FD10EB" w:rsidRPr="00FF2F76" w:rsidRDefault="00FD10EB" w:rsidP="0001626D">
      <w:pPr>
        <w:pStyle w:val="ab"/>
      </w:pPr>
      <w:r w:rsidRPr="00FF2F76">
        <w:t>Та</w:t>
      </w:r>
      <w:r w:rsidR="0001626D" w:rsidRPr="00FF2F76">
        <w:rPr>
          <w:lang w:val="ru-RU"/>
        </w:rPr>
        <w:t>м,</w:t>
      </w:r>
      <w:r w:rsidRPr="00FF2F76">
        <w:t xml:space="preserve"> вроде</w:t>
      </w:r>
      <w:r w:rsidR="0001626D" w:rsidRPr="00FF2F76">
        <w:rPr>
          <w:lang w:val="ru-RU"/>
        </w:rPr>
        <w:t>,</w:t>
      </w:r>
      <w:r w:rsidRPr="00FF2F76">
        <w:t xml:space="preserve"> гравий был, а здесь асфальт.</w:t>
      </w:r>
    </w:p>
    <w:p w14:paraId="730E7AA0" w14:textId="77777777" w:rsidR="00FD10EB" w:rsidRPr="00FF2F76" w:rsidRDefault="00FD10EB" w:rsidP="0001626D">
      <w:pPr>
        <w:pStyle w:val="a9"/>
      </w:pPr>
      <w:r w:rsidRPr="00FF2F76">
        <w:t>ВЖИК</w:t>
      </w:r>
    </w:p>
    <w:p w14:paraId="0D834091" w14:textId="77777777" w:rsidR="00FD10EB" w:rsidRPr="00FF2F76" w:rsidRDefault="00FD10EB" w:rsidP="0001626D">
      <w:pPr>
        <w:pStyle w:val="ae"/>
      </w:pPr>
      <w:r w:rsidRPr="00FF2F76">
        <w:t>(глянув в окно)</w:t>
      </w:r>
    </w:p>
    <w:p w14:paraId="7F50B8A3" w14:textId="77777777" w:rsidR="00FD10EB" w:rsidRPr="00FF2F76" w:rsidRDefault="00FD10EB" w:rsidP="0001626D">
      <w:pPr>
        <w:pStyle w:val="ab"/>
      </w:pPr>
      <w:r w:rsidRPr="00FF2F76">
        <w:t>В натуре.</w:t>
      </w:r>
    </w:p>
    <w:p w14:paraId="56C84DBC" w14:textId="77777777" w:rsidR="00FD10EB" w:rsidRPr="00FF2F76" w:rsidRDefault="00FD10EB" w:rsidP="0001626D">
      <w:pPr>
        <w:pStyle w:val="a9"/>
      </w:pPr>
      <w:r w:rsidRPr="00FF2F76">
        <w:t>ФИЛ</w:t>
      </w:r>
    </w:p>
    <w:p w14:paraId="5D5AFD56" w14:textId="77777777" w:rsidR="00FD10EB" w:rsidRPr="00FF2F76" w:rsidRDefault="00FD10EB" w:rsidP="0001626D">
      <w:pPr>
        <w:pStyle w:val="ab"/>
      </w:pPr>
      <w:r w:rsidRPr="00FF2F76">
        <w:t>Да тут</w:t>
      </w:r>
      <w:r w:rsidR="0001626D" w:rsidRPr="00FF2F76">
        <w:rPr>
          <w:lang w:val="ru-RU"/>
        </w:rPr>
        <w:t>,</w:t>
      </w:r>
      <w:r w:rsidRPr="00FF2F76">
        <w:t xml:space="preserve"> вроде</w:t>
      </w:r>
      <w:r w:rsidR="0001626D" w:rsidRPr="00FF2F76">
        <w:rPr>
          <w:lang w:val="ru-RU"/>
        </w:rPr>
        <w:t>,</w:t>
      </w:r>
      <w:r w:rsidRPr="00FF2F76">
        <w:t xml:space="preserve"> одна дорога…</w:t>
      </w:r>
    </w:p>
    <w:p w14:paraId="06B5B67F" w14:textId="77777777" w:rsidR="00FD10EB" w:rsidRPr="00FF2F76" w:rsidRDefault="00FD10EB" w:rsidP="00FD10EB">
      <w:pPr>
        <w:pStyle w:val="a7"/>
      </w:pPr>
      <w:r w:rsidRPr="00FF2F76">
        <w:t>БМВ выезжает на шоссе. Фил вжимает газ, машина ускоряется.</w:t>
      </w:r>
    </w:p>
    <w:p w14:paraId="0426C8FB" w14:textId="77777777" w:rsidR="00FD10EB" w:rsidRPr="00FF2F76" w:rsidRDefault="00FD10EB" w:rsidP="0001626D">
      <w:pPr>
        <w:pStyle w:val="a9"/>
      </w:pPr>
      <w:r w:rsidRPr="00FF2F76">
        <w:t>ФИЛ</w:t>
      </w:r>
    </w:p>
    <w:p w14:paraId="5EF90A6A" w14:textId="77777777" w:rsidR="00FD10EB" w:rsidRPr="00FF2F76" w:rsidRDefault="00FD10EB" w:rsidP="0001626D">
      <w:pPr>
        <w:pStyle w:val="ab"/>
      </w:pPr>
      <w:r w:rsidRPr="00FF2F76">
        <w:t xml:space="preserve">Да где он… У него </w:t>
      </w:r>
      <w:r w:rsidR="0001626D" w:rsidRPr="00FF2F76">
        <w:rPr>
          <w:lang w:val="ru-RU"/>
        </w:rPr>
        <w:t>В</w:t>
      </w:r>
      <w:r w:rsidRPr="00FF2F76">
        <w:t>ольвак, не мог он на нем так втопить.</w:t>
      </w:r>
    </w:p>
    <w:p w14:paraId="13117E6B" w14:textId="77777777" w:rsidR="00FD10EB" w:rsidRPr="00FF2F76" w:rsidRDefault="00FD10EB" w:rsidP="0001626D">
      <w:pPr>
        <w:pStyle w:val="a9"/>
      </w:pPr>
      <w:r w:rsidRPr="00FF2F76">
        <w:t>МАССА</w:t>
      </w:r>
    </w:p>
    <w:p w14:paraId="212B96A8" w14:textId="77777777" w:rsidR="00FD10EB" w:rsidRPr="00FF2F76" w:rsidRDefault="00FD10EB" w:rsidP="0001626D">
      <w:pPr>
        <w:pStyle w:val="ab"/>
      </w:pPr>
      <w:r w:rsidRPr="00FF2F76">
        <w:t>Да ты не туда едешь.</w:t>
      </w:r>
    </w:p>
    <w:p w14:paraId="203F5EF5" w14:textId="77777777" w:rsidR="00FD10EB" w:rsidRPr="00FF2F76" w:rsidRDefault="00FD10EB" w:rsidP="0001626D">
      <w:pPr>
        <w:pStyle w:val="a9"/>
      </w:pPr>
      <w:r w:rsidRPr="00FF2F76">
        <w:t>ЧАК</w:t>
      </w:r>
    </w:p>
    <w:p w14:paraId="3A2AB220" w14:textId="28EE6496" w:rsidR="00FD10EB" w:rsidRPr="00FF2F76" w:rsidRDefault="00FD10EB" w:rsidP="0001626D">
      <w:pPr>
        <w:pStyle w:val="ab"/>
      </w:pPr>
      <w:r w:rsidRPr="00C56389">
        <w:rPr>
          <w:strike/>
          <w:color w:val="A6A6A6" w:themeColor="background1" w:themeShade="A6"/>
        </w:rPr>
        <w:t>Стопудняк.</w:t>
      </w:r>
      <w:r w:rsidRPr="00C56389">
        <w:rPr>
          <w:color w:val="A6A6A6" w:themeColor="background1" w:themeShade="A6"/>
        </w:rPr>
        <w:t xml:space="preserve"> </w:t>
      </w:r>
      <w:r w:rsidR="00C56389" w:rsidRPr="00C56389">
        <w:rPr>
          <w:color w:val="00B050"/>
        </w:rPr>
        <w:t xml:space="preserve">Сто пудов, Фил. </w:t>
      </w:r>
      <w:r w:rsidRPr="00FF2F76">
        <w:t>Смотри</w:t>
      </w:r>
      <w:r w:rsidR="0001626D" w:rsidRPr="00FF2F76">
        <w:rPr>
          <w:lang w:val="ru-RU"/>
        </w:rPr>
        <w:t>,</w:t>
      </w:r>
      <w:r w:rsidRPr="00FF2F76">
        <w:t xml:space="preserve"> сколько фонарей. Мы здесь не проезжали.</w:t>
      </w:r>
    </w:p>
    <w:p w14:paraId="1300364B" w14:textId="77777777" w:rsidR="00FD10EB" w:rsidRPr="00FF2F76" w:rsidRDefault="00FD10EB" w:rsidP="0001626D">
      <w:pPr>
        <w:pStyle w:val="a9"/>
      </w:pPr>
      <w:r w:rsidRPr="00FF2F76">
        <w:t>ФИЛ</w:t>
      </w:r>
    </w:p>
    <w:p w14:paraId="0A2F855C" w14:textId="77777777" w:rsidR="00FD10EB" w:rsidRPr="00FF2F76" w:rsidRDefault="00FD10EB" w:rsidP="0001626D">
      <w:pPr>
        <w:pStyle w:val="ab"/>
      </w:pPr>
      <w:r w:rsidRPr="00FF2F76">
        <w:t>Да здесь одна дорога!</w:t>
      </w:r>
    </w:p>
    <w:p w14:paraId="5C1BD10B" w14:textId="77777777" w:rsidR="00FD10EB" w:rsidRPr="00C56389" w:rsidRDefault="00FD10EB" w:rsidP="0001626D">
      <w:pPr>
        <w:pStyle w:val="a9"/>
        <w:rPr>
          <w:strike/>
          <w:color w:val="A6A6A6" w:themeColor="background1" w:themeShade="A6"/>
        </w:rPr>
      </w:pPr>
      <w:r w:rsidRPr="00C56389">
        <w:rPr>
          <w:strike/>
          <w:color w:val="A6A6A6" w:themeColor="background1" w:themeShade="A6"/>
        </w:rPr>
        <w:t>ВЖИК</w:t>
      </w:r>
    </w:p>
    <w:p w14:paraId="322F7CCC" w14:textId="77777777" w:rsidR="00FD10EB" w:rsidRPr="00C56389" w:rsidRDefault="00FD10EB" w:rsidP="0001626D">
      <w:pPr>
        <w:pStyle w:val="ab"/>
        <w:rPr>
          <w:strike/>
          <w:color w:val="A6A6A6" w:themeColor="background1" w:themeShade="A6"/>
        </w:rPr>
      </w:pPr>
      <w:r w:rsidRPr="00C56389">
        <w:rPr>
          <w:strike/>
          <w:color w:val="A6A6A6" w:themeColor="background1" w:themeShade="A6"/>
        </w:rPr>
        <w:t>Топи сильней. Нагоним.</w:t>
      </w:r>
    </w:p>
    <w:p w14:paraId="62D363DE" w14:textId="712E1150" w:rsidR="00FD10EB" w:rsidRPr="00FF2F76" w:rsidRDefault="00FD10EB" w:rsidP="00FD10EB">
      <w:pPr>
        <w:pStyle w:val="a7"/>
      </w:pPr>
      <w:r w:rsidRPr="00FF2F76">
        <w:t>Фил ещё прибавляет газу, двигатель ревёт. Они видят</w:t>
      </w:r>
      <w:r w:rsidR="00C81D98">
        <w:rPr>
          <w:lang w:val="ru-RU"/>
        </w:rPr>
        <w:t>,</w:t>
      </w:r>
      <w:r w:rsidRPr="00FF2F76">
        <w:t xml:space="preserve"> как в темноте впереди включаются красно-синие маячки. На дорогу выходит ГАИШНИК</w:t>
      </w:r>
      <w:r w:rsidR="001142EC" w:rsidRPr="00FF2F76">
        <w:rPr>
          <w:lang w:val="ru-RU"/>
        </w:rPr>
        <w:t xml:space="preserve"> 1</w:t>
      </w:r>
      <w:r w:rsidRPr="00FF2F76">
        <w:t xml:space="preserve"> с жезлом.</w:t>
      </w:r>
    </w:p>
    <w:p w14:paraId="62AB199B" w14:textId="77777777" w:rsidR="00FD10EB" w:rsidRPr="00FF2F76" w:rsidRDefault="00FD10EB" w:rsidP="0001626D">
      <w:pPr>
        <w:pStyle w:val="a9"/>
      </w:pPr>
      <w:r w:rsidRPr="00FF2F76">
        <w:t>ЧАК</w:t>
      </w:r>
    </w:p>
    <w:p w14:paraId="590246F8" w14:textId="38B4CD11" w:rsidR="00FD10EB" w:rsidRPr="00C56389" w:rsidRDefault="00FD10EB" w:rsidP="0001626D">
      <w:pPr>
        <w:pStyle w:val="ab"/>
        <w:rPr>
          <w:color w:val="00B050"/>
        </w:rPr>
      </w:pPr>
      <w:r w:rsidRPr="00FF2F76">
        <w:t>Да что ж такое</w:t>
      </w:r>
      <w:r w:rsidR="00C56389" w:rsidRPr="00C56389">
        <w:rPr>
          <w:color w:val="00B050"/>
        </w:rPr>
        <w:t>-то! Чё не фартит-то!</w:t>
      </w:r>
      <w:r w:rsidRPr="00C56389">
        <w:rPr>
          <w:color w:val="00B050"/>
        </w:rPr>
        <w:t>!</w:t>
      </w:r>
    </w:p>
    <w:p w14:paraId="47697501" w14:textId="77777777" w:rsidR="00FD10EB" w:rsidRPr="00FF2F76" w:rsidRDefault="00FD10EB" w:rsidP="0001626D">
      <w:pPr>
        <w:pStyle w:val="a9"/>
      </w:pPr>
      <w:r w:rsidRPr="00FF2F76">
        <w:t>ФИЛ</w:t>
      </w:r>
    </w:p>
    <w:p w14:paraId="33BA8A32" w14:textId="77777777" w:rsidR="00FD10EB" w:rsidRPr="00FF2F76" w:rsidRDefault="00FD10EB" w:rsidP="0001626D">
      <w:pPr>
        <w:pStyle w:val="ab"/>
      </w:pPr>
      <w:r w:rsidRPr="00C56389">
        <w:rPr>
          <w:strike/>
          <w:color w:val="A6A6A6" w:themeColor="background1" w:themeShade="A6"/>
        </w:rPr>
        <w:t>Чё делаем?</w:t>
      </w:r>
      <w:r w:rsidRPr="00C56389">
        <w:rPr>
          <w:color w:val="A6A6A6" w:themeColor="background1" w:themeShade="A6"/>
        </w:rPr>
        <w:t xml:space="preserve"> </w:t>
      </w:r>
      <w:r w:rsidRPr="00FF2F76">
        <w:t>Проскакиваем?</w:t>
      </w:r>
    </w:p>
    <w:p w14:paraId="16546A0C" w14:textId="77777777" w:rsidR="00FD10EB" w:rsidRPr="00FF2F76" w:rsidRDefault="00FD10EB" w:rsidP="0001626D">
      <w:pPr>
        <w:pStyle w:val="a9"/>
      </w:pPr>
      <w:r w:rsidRPr="00FF2F76">
        <w:t>МАССА</w:t>
      </w:r>
    </w:p>
    <w:p w14:paraId="3F750595" w14:textId="77777777" w:rsidR="00FD10EB" w:rsidRPr="00FF2F76" w:rsidRDefault="00FD10EB" w:rsidP="0001626D">
      <w:pPr>
        <w:pStyle w:val="ab"/>
      </w:pPr>
      <w:r w:rsidRPr="00FF2F76">
        <w:t>Дальше пост. Передаст, тормознут.</w:t>
      </w:r>
    </w:p>
    <w:p w14:paraId="0763F9F4" w14:textId="77777777" w:rsidR="00FD10EB" w:rsidRPr="00FF2F76" w:rsidRDefault="00FD10EB" w:rsidP="0001626D">
      <w:pPr>
        <w:pStyle w:val="a9"/>
      </w:pPr>
      <w:r w:rsidRPr="00FF2F76">
        <w:t>ЧАК</w:t>
      </w:r>
    </w:p>
    <w:p w14:paraId="2178AA6F" w14:textId="45EC2761" w:rsidR="00FD10EB" w:rsidRPr="00FF2F76" w:rsidRDefault="00FD10EB" w:rsidP="0001626D">
      <w:pPr>
        <w:pStyle w:val="ab"/>
      </w:pPr>
      <w:r w:rsidRPr="00C56389">
        <w:rPr>
          <w:strike/>
          <w:color w:val="A6A6A6" w:themeColor="background1" w:themeShade="A6"/>
        </w:rPr>
        <w:t>Давай</w:t>
      </w:r>
      <w:r w:rsidR="00C56389">
        <w:rPr>
          <w:lang w:val="ru-RU"/>
        </w:rPr>
        <w:t xml:space="preserve"> </w:t>
      </w:r>
      <w:r w:rsidR="00C56389" w:rsidRPr="00C56389">
        <w:rPr>
          <w:color w:val="00B050"/>
          <w:lang w:val="ru-RU"/>
        </w:rPr>
        <w:t>Тормози</w:t>
      </w:r>
      <w:r w:rsidRPr="00FF2F76">
        <w:t>, я быстро ему бабла кину.</w:t>
      </w:r>
    </w:p>
    <w:p w14:paraId="2D2F1EEB" w14:textId="77777777" w:rsidR="00FD10EB" w:rsidRPr="00FF2F76" w:rsidRDefault="00FD10EB" w:rsidP="0001626D">
      <w:pPr>
        <w:pStyle w:val="a7"/>
      </w:pPr>
      <w:r w:rsidRPr="00FF2F76">
        <w:t>Он достаёт пачку помятых долларов из кармана.</w:t>
      </w:r>
    </w:p>
    <w:p w14:paraId="03C1F8DD" w14:textId="77777777" w:rsidR="000E10F3" w:rsidRPr="00FF2F76" w:rsidRDefault="00FD10EB" w:rsidP="00FD10EB">
      <w:pPr>
        <w:pStyle w:val="a7"/>
      </w:pPr>
      <w:r w:rsidRPr="00FF2F76">
        <w:t>Фил резко тормозит возле Г</w:t>
      </w:r>
      <w:r w:rsidR="001142EC" w:rsidRPr="00FF2F76">
        <w:rPr>
          <w:lang w:val="ru-RU"/>
        </w:rPr>
        <w:t>аишника 1</w:t>
      </w:r>
      <w:r w:rsidRPr="00FF2F76">
        <w:t>.</w:t>
      </w:r>
    </w:p>
    <w:p w14:paraId="4374E172" w14:textId="77777777" w:rsidR="000E10F3" w:rsidRPr="00FF2F76" w:rsidRDefault="000E10F3" w:rsidP="00306E89">
      <w:pPr>
        <w:pStyle w:val="a6"/>
        <w:ind w:left="1134" w:hanging="1134"/>
      </w:pPr>
      <w:bookmarkStart w:id="21" w:name="_Toc114085881"/>
      <w:r w:rsidRPr="00FF2F76">
        <w:t>1-1</w:t>
      </w:r>
      <w:r w:rsidR="00FF2F76" w:rsidRPr="00FF2F76">
        <w:t>9</w:t>
      </w:r>
      <w:r w:rsidRPr="00FF2F76">
        <w:t>.</w:t>
      </w:r>
      <w:r w:rsidRPr="00FF2F76">
        <w:tab/>
        <w:t xml:space="preserve">НАТ. </w:t>
      </w:r>
      <w:r w:rsidR="00306E89" w:rsidRPr="00FF2F76">
        <w:t xml:space="preserve">ШОССЕ / </w:t>
      </w:r>
      <w:r w:rsidR="00BC4FA8" w:rsidRPr="00FF2F76">
        <w:t>АВТО</w:t>
      </w:r>
      <w:r w:rsidRPr="00FF2F76">
        <w:t xml:space="preserve"> </w:t>
      </w:r>
      <w:r w:rsidR="00E94395" w:rsidRPr="00FF2F76">
        <w:t xml:space="preserve">ФИЛА </w:t>
      </w:r>
      <w:r w:rsidRPr="00FF2F76">
        <w:t>– НОЧЬ</w:t>
      </w:r>
      <w:bookmarkEnd w:id="21"/>
    </w:p>
    <w:p w14:paraId="75F99DDD" w14:textId="77777777" w:rsidR="00FD10EB" w:rsidRPr="00FF2F76" w:rsidRDefault="007A3976" w:rsidP="004062DC">
      <w:pPr>
        <w:pStyle w:val="a7"/>
        <w:keepNext/>
        <w:keepLines/>
      </w:pPr>
      <w:r w:rsidRPr="00FF2F76">
        <w:t xml:space="preserve">Гаишник </w:t>
      </w:r>
      <w:r w:rsidR="001142EC" w:rsidRPr="00FF2F76">
        <w:t xml:space="preserve">1 </w:t>
      </w:r>
      <w:r w:rsidRPr="00FF2F76">
        <w:t xml:space="preserve">не успевает подойти, как </w:t>
      </w:r>
      <w:r w:rsidR="00FD10EB" w:rsidRPr="00FF2F76">
        <w:t xml:space="preserve">Чак </w:t>
      </w:r>
      <w:r w:rsidRPr="00FF2F76">
        <w:t xml:space="preserve">вылезает </w:t>
      </w:r>
      <w:r w:rsidR="00FD10EB" w:rsidRPr="00FF2F76">
        <w:t xml:space="preserve">и направляется к </w:t>
      </w:r>
      <w:r w:rsidRPr="00FF2F76">
        <w:t xml:space="preserve">нему </w:t>
      </w:r>
      <w:r w:rsidR="00FD10EB" w:rsidRPr="00FF2F76">
        <w:t>с пачкой долларов.</w:t>
      </w:r>
      <w:r w:rsidR="00784533" w:rsidRPr="00FF2F76">
        <w:t xml:space="preserve"> </w:t>
      </w:r>
    </w:p>
    <w:p w14:paraId="042A241F" w14:textId="77777777" w:rsidR="00FD10EB" w:rsidRPr="00FF2F76" w:rsidRDefault="00FD10EB" w:rsidP="0001626D">
      <w:pPr>
        <w:pStyle w:val="a9"/>
      </w:pPr>
      <w:r w:rsidRPr="00FF2F76">
        <w:t>ЧАК</w:t>
      </w:r>
    </w:p>
    <w:p w14:paraId="5FB85E0D" w14:textId="77777777" w:rsidR="00FD10EB" w:rsidRPr="00FF2F76" w:rsidRDefault="00FD10EB" w:rsidP="0001626D">
      <w:pPr>
        <w:pStyle w:val="ab"/>
      </w:pPr>
      <w:r w:rsidRPr="00FF2F76">
        <w:t>Давай быстро, времени нет.</w:t>
      </w:r>
    </w:p>
    <w:p w14:paraId="3EFCF9AE" w14:textId="77777777" w:rsidR="00FD10EB" w:rsidRPr="00FF2F76" w:rsidRDefault="00FD10EB" w:rsidP="0001626D">
      <w:pPr>
        <w:pStyle w:val="a9"/>
        <w:rPr>
          <w:lang w:val="ru-RU"/>
        </w:rPr>
      </w:pPr>
      <w:r w:rsidRPr="00FF2F76">
        <w:t>ГАИШНИК</w:t>
      </w:r>
      <w:r w:rsidR="001142EC" w:rsidRPr="00FF2F76">
        <w:rPr>
          <w:lang w:val="ru-RU"/>
        </w:rPr>
        <w:t xml:space="preserve"> 1</w:t>
      </w:r>
    </w:p>
    <w:p w14:paraId="0A0363B4" w14:textId="77777777" w:rsidR="00FD10EB" w:rsidRPr="00FF2F76" w:rsidRDefault="00FD10EB" w:rsidP="0001626D">
      <w:pPr>
        <w:pStyle w:val="ab"/>
      </w:pPr>
      <w:r w:rsidRPr="00FF2F76">
        <w:t>Сядьте в машину.</w:t>
      </w:r>
    </w:p>
    <w:p w14:paraId="3F149B8D" w14:textId="77777777" w:rsidR="00FD10EB" w:rsidRPr="00FF2F76" w:rsidRDefault="00FD10EB" w:rsidP="0001626D">
      <w:pPr>
        <w:pStyle w:val="a9"/>
      </w:pPr>
      <w:r w:rsidRPr="00FF2F76">
        <w:t>ЧАК</w:t>
      </w:r>
    </w:p>
    <w:p w14:paraId="14A03BAE" w14:textId="77777777" w:rsidR="00FD10EB" w:rsidRPr="00FF2F76" w:rsidRDefault="00FD10EB" w:rsidP="0001626D">
      <w:pPr>
        <w:pStyle w:val="ab"/>
      </w:pPr>
      <w:r w:rsidRPr="00FF2F76">
        <w:t>Не тупи! Триста грина. Бери.</w:t>
      </w:r>
    </w:p>
    <w:p w14:paraId="621E3250" w14:textId="77777777" w:rsidR="00FD10EB" w:rsidRPr="00FF2F76" w:rsidRDefault="00FD10EB" w:rsidP="0001626D">
      <w:pPr>
        <w:pStyle w:val="a9"/>
        <w:rPr>
          <w:lang w:val="ru-RU"/>
        </w:rPr>
      </w:pPr>
      <w:r w:rsidRPr="00FF2F76">
        <w:t>ГАИНШИК</w:t>
      </w:r>
      <w:r w:rsidR="001142EC" w:rsidRPr="00FF2F76">
        <w:rPr>
          <w:lang w:val="ru-RU"/>
        </w:rPr>
        <w:t xml:space="preserve"> 1</w:t>
      </w:r>
    </w:p>
    <w:p w14:paraId="3B7D186E" w14:textId="77777777" w:rsidR="00FD10EB" w:rsidRPr="00FF2F76" w:rsidRDefault="00FD10EB" w:rsidP="0001626D">
      <w:pPr>
        <w:pStyle w:val="ab"/>
      </w:pPr>
      <w:r w:rsidRPr="00FF2F76">
        <w:t>В машину сядьте. Документы.</w:t>
      </w:r>
    </w:p>
    <w:p w14:paraId="491F06FB" w14:textId="77777777" w:rsidR="00FD10EB" w:rsidRPr="00FF2F76" w:rsidRDefault="00FD10EB" w:rsidP="0001626D">
      <w:pPr>
        <w:pStyle w:val="a9"/>
      </w:pPr>
      <w:r w:rsidRPr="00FF2F76">
        <w:t>ЧАК</w:t>
      </w:r>
    </w:p>
    <w:p w14:paraId="465BAEEA" w14:textId="77777777" w:rsidR="00FD10EB" w:rsidRPr="00FF2F76" w:rsidRDefault="00FD10EB" w:rsidP="0001626D">
      <w:pPr>
        <w:pStyle w:val="ab"/>
      </w:pPr>
      <w:r w:rsidRPr="00FF2F76">
        <w:t>Пятьсот.</w:t>
      </w:r>
    </w:p>
    <w:p w14:paraId="465217C8" w14:textId="77777777" w:rsidR="00FD10EB" w:rsidRPr="00FF2F76" w:rsidRDefault="00FD10EB" w:rsidP="00FD10EB">
      <w:pPr>
        <w:pStyle w:val="a7"/>
      </w:pPr>
      <w:r w:rsidRPr="00FF2F76">
        <w:t>Гаишник берётся за пистолет.</w:t>
      </w:r>
    </w:p>
    <w:p w14:paraId="56672627" w14:textId="77777777" w:rsidR="00FD10EB" w:rsidRPr="00FF2F76" w:rsidRDefault="00FD10EB" w:rsidP="0001626D">
      <w:pPr>
        <w:pStyle w:val="a9"/>
        <w:rPr>
          <w:lang w:val="ru-RU"/>
        </w:rPr>
      </w:pPr>
      <w:r w:rsidRPr="00FF2F76">
        <w:t>ГАИШНИК</w:t>
      </w:r>
      <w:r w:rsidR="001142EC" w:rsidRPr="00FF2F76">
        <w:rPr>
          <w:lang w:val="ru-RU"/>
        </w:rPr>
        <w:t xml:space="preserve"> 1</w:t>
      </w:r>
    </w:p>
    <w:p w14:paraId="4E2F7F7B" w14:textId="77777777" w:rsidR="00FD10EB" w:rsidRPr="00FF2F76" w:rsidRDefault="00FD10EB" w:rsidP="0001626D">
      <w:pPr>
        <w:pStyle w:val="ab"/>
      </w:pPr>
      <w:r w:rsidRPr="00FF2F76">
        <w:t>В машину.</w:t>
      </w:r>
    </w:p>
    <w:p w14:paraId="0F3A7F4F" w14:textId="77777777" w:rsidR="00FD10EB" w:rsidRPr="00FF2F76" w:rsidRDefault="00FD10EB" w:rsidP="0001626D">
      <w:pPr>
        <w:pStyle w:val="a9"/>
      </w:pPr>
      <w:r w:rsidRPr="00FF2F76">
        <w:t>ЧАК</w:t>
      </w:r>
    </w:p>
    <w:p w14:paraId="5232A335" w14:textId="77777777" w:rsidR="00FD10EB" w:rsidRPr="00FF2F76" w:rsidRDefault="00FD10EB" w:rsidP="0001626D">
      <w:pPr>
        <w:pStyle w:val="ab"/>
      </w:pPr>
      <w:r w:rsidRPr="00FF2F76">
        <w:t>Больной</w:t>
      </w:r>
      <w:r w:rsidR="0001626D" w:rsidRPr="00FF2F76">
        <w:rPr>
          <w:lang w:val="ru-RU"/>
        </w:rPr>
        <w:t>,</w:t>
      </w:r>
      <w:r w:rsidRPr="00FF2F76">
        <w:t xml:space="preserve"> что ли?</w:t>
      </w:r>
    </w:p>
    <w:p w14:paraId="7BAC1A37" w14:textId="2067B3F4" w:rsidR="00FD10EB" w:rsidRPr="00FF2F76" w:rsidRDefault="00FD10EB" w:rsidP="00FD10EB">
      <w:pPr>
        <w:pStyle w:val="a7"/>
      </w:pPr>
      <w:r w:rsidRPr="00FF2F76">
        <w:t>Гаишник пытается достать пистолет, но Чак резко бьёт его ногой с разворота, вырубая. Хлопает дверца</w:t>
      </w:r>
      <w:r w:rsidR="00C81D98">
        <w:rPr>
          <w:lang w:val="ru-RU"/>
        </w:rPr>
        <w:t>,</w:t>
      </w:r>
      <w:r w:rsidRPr="00FF2F76">
        <w:t xml:space="preserve"> и он видит</w:t>
      </w:r>
      <w:r w:rsidR="00C81D98">
        <w:rPr>
          <w:lang w:val="ru-RU"/>
        </w:rPr>
        <w:t>,</w:t>
      </w:r>
      <w:r w:rsidRPr="00FF2F76">
        <w:t xml:space="preserve"> как из машины вылезает Гаишник</w:t>
      </w:r>
      <w:r w:rsidR="001142EC" w:rsidRPr="00FF2F76">
        <w:rPr>
          <w:lang w:val="ru-RU"/>
        </w:rPr>
        <w:t xml:space="preserve"> 2</w:t>
      </w:r>
      <w:r w:rsidRPr="00FF2F76">
        <w:t xml:space="preserve"> </w:t>
      </w:r>
      <w:r w:rsidR="001142EC" w:rsidRPr="00FF2F76">
        <w:rPr>
          <w:lang w:val="ru-RU"/>
        </w:rPr>
        <w:t>с</w:t>
      </w:r>
      <w:r w:rsidRPr="00FF2F76">
        <w:t xml:space="preserve"> автоматом руках. Он очень испуган. Но как только он направляет автомат на Чака</w:t>
      </w:r>
      <w:r w:rsidR="00C81D98">
        <w:rPr>
          <w:lang w:val="ru-RU"/>
        </w:rPr>
        <w:t>,</w:t>
      </w:r>
      <w:r w:rsidRPr="00FF2F76">
        <w:t xml:space="preserve"> раздуются ещё хлопки дверей, - Фил и Масса целятся в него, Вжик целится через открытое окно.</w:t>
      </w:r>
    </w:p>
    <w:p w14:paraId="1476BAC0" w14:textId="77777777" w:rsidR="00FD10EB" w:rsidRPr="00FF2F76" w:rsidRDefault="00FD10EB" w:rsidP="0001626D">
      <w:pPr>
        <w:pStyle w:val="a9"/>
      </w:pPr>
      <w:r w:rsidRPr="00FF2F76">
        <w:t>ЧАК</w:t>
      </w:r>
    </w:p>
    <w:p w14:paraId="29E71A83" w14:textId="77777777" w:rsidR="00FD10EB" w:rsidRPr="00FF2F76" w:rsidRDefault="00FD10EB" w:rsidP="0001626D">
      <w:pPr>
        <w:pStyle w:val="ab"/>
      </w:pPr>
      <w:r w:rsidRPr="00FF2F76">
        <w:t>Я бы не советовал.</w:t>
      </w:r>
    </w:p>
    <w:p w14:paraId="21F0E75D" w14:textId="77777777" w:rsidR="00FD10EB" w:rsidRPr="00FF2F76" w:rsidRDefault="001142EC" w:rsidP="0001626D">
      <w:pPr>
        <w:pStyle w:val="a9"/>
        <w:rPr>
          <w:lang w:val="ru-RU"/>
        </w:rPr>
      </w:pPr>
      <w:r w:rsidRPr="00FF2F76">
        <w:rPr>
          <w:lang w:val="ru-RU"/>
        </w:rPr>
        <w:t>ГАИШНИК 2</w:t>
      </w:r>
    </w:p>
    <w:p w14:paraId="31E8911C" w14:textId="05DDD358" w:rsidR="00FD10EB" w:rsidRPr="00FF2F76" w:rsidRDefault="00FD10EB" w:rsidP="0001626D">
      <w:pPr>
        <w:pStyle w:val="ab"/>
      </w:pPr>
      <w:r w:rsidRPr="00FF2F76">
        <w:t>Мужики, вы чего</w:t>
      </w:r>
      <w:r w:rsidR="00C56389">
        <w:rPr>
          <w:lang w:val="ru-RU"/>
        </w:rPr>
        <w:t>..</w:t>
      </w:r>
      <w:r w:rsidRPr="00FF2F76">
        <w:t>?</w:t>
      </w:r>
    </w:p>
    <w:p w14:paraId="4213AD19" w14:textId="77777777" w:rsidR="00FD10EB" w:rsidRPr="00FF2F76" w:rsidRDefault="00FD10EB" w:rsidP="0001626D">
      <w:pPr>
        <w:pStyle w:val="a9"/>
      </w:pPr>
      <w:r w:rsidRPr="00FF2F76">
        <w:t>ЧАК</w:t>
      </w:r>
    </w:p>
    <w:p w14:paraId="07E46E54" w14:textId="77777777" w:rsidR="00FD10EB" w:rsidRPr="00FF2F76" w:rsidRDefault="00FD10EB" w:rsidP="0001626D">
      <w:pPr>
        <w:pStyle w:val="ae"/>
      </w:pPr>
      <w:r w:rsidRPr="00FF2F76">
        <w:t>(подходя)</w:t>
      </w:r>
    </w:p>
    <w:p w14:paraId="6169429D" w14:textId="77777777" w:rsidR="00FD10EB" w:rsidRPr="00FF2F76" w:rsidRDefault="00FD10EB" w:rsidP="0001626D">
      <w:pPr>
        <w:pStyle w:val="ab"/>
      </w:pPr>
      <w:r w:rsidRPr="00FF2F76">
        <w:t>Мужики на зоне занавески шьют.</w:t>
      </w:r>
    </w:p>
    <w:p w14:paraId="1E2D606C" w14:textId="77777777" w:rsidR="00FD10EB" w:rsidRPr="00FF2F76" w:rsidRDefault="00FD10EB" w:rsidP="00FD10EB">
      <w:pPr>
        <w:pStyle w:val="a7"/>
      </w:pPr>
      <w:r w:rsidRPr="00FF2F76">
        <w:t>Он кладёт руку на автомат.</w:t>
      </w:r>
    </w:p>
    <w:p w14:paraId="4DD8CB7A" w14:textId="77777777" w:rsidR="00FD10EB" w:rsidRPr="00FF2F76" w:rsidRDefault="001142EC" w:rsidP="0001626D">
      <w:pPr>
        <w:pStyle w:val="a9"/>
        <w:rPr>
          <w:lang w:val="ru-RU"/>
        </w:rPr>
      </w:pPr>
      <w:r w:rsidRPr="00FF2F76">
        <w:rPr>
          <w:lang w:val="ru-RU"/>
        </w:rPr>
        <w:t>ГАИШНИК 2</w:t>
      </w:r>
    </w:p>
    <w:p w14:paraId="1102E2A9" w14:textId="77777777" w:rsidR="00FD10EB" w:rsidRPr="00FF2F76" w:rsidRDefault="00FD10EB" w:rsidP="0001626D">
      <w:pPr>
        <w:pStyle w:val="ab"/>
      </w:pPr>
      <w:r w:rsidRPr="00FF2F76">
        <w:t>Найдут же… по камерам… вы чего…</w:t>
      </w:r>
    </w:p>
    <w:p w14:paraId="36BE30FB" w14:textId="77777777" w:rsidR="00FD10EB" w:rsidRPr="00FF2F76" w:rsidRDefault="00FD10EB" w:rsidP="0001626D">
      <w:pPr>
        <w:pStyle w:val="a9"/>
      </w:pPr>
      <w:r w:rsidRPr="00FF2F76">
        <w:t>ЧАК</w:t>
      </w:r>
    </w:p>
    <w:p w14:paraId="3969E0E1" w14:textId="03D6331A" w:rsidR="00FD10EB" w:rsidRDefault="00FD10EB" w:rsidP="0001626D">
      <w:pPr>
        <w:pStyle w:val="ab"/>
        <w:rPr>
          <w:strike/>
          <w:color w:val="A6A6A6" w:themeColor="background1" w:themeShade="A6"/>
          <w:lang w:val="ru-RU"/>
        </w:rPr>
      </w:pPr>
      <w:r w:rsidRPr="00FF2F76">
        <w:t xml:space="preserve">Но каким камерам? </w:t>
      </w:r>
      <w:r w:rsidRPr="00C56389">
        <w:rPr>
          <w:strike/>
          <w:color w:val="A6A6A6" w:themeColor="background1" w:themeShade="A6"/>
        </w:rPr>
        <w:t>Вы перепились</w:t>
      </w:r>
      <w:r w:rsidR="0001626D" w:rsidRPr="00C56389">
        <w:rPr>
          <w:strike/>
          <w:color w:val="A6A6A6" w:themeColor="background1" w:themeShade="A6"/>
          <w:lang w:val="ru-RU"/>
        </w:rPr>
        <w:t>,</w:t>
      </w:r>
      <w:r w:rsidRPr="00C56389">
        <w:rPr>
          <w:strike/>
          <w:color w:val="A6A6A6" w:themeColor="background1" w:themeShade="A6"/>
        </w:rPr>
        <w:t xml:space="preserve"> что ли.</w:t>
      </w:r>
    </w:p>
    <w:p w14:paraId="4B73313B" w14:textId="34CC1478" w:rsidR="00C56389" w:rsidRPr="00C56389" w:rsidRDefault="00C56389" w:rsidP="00C56389">
      <w:pPr>
        <w:pStyle w:val="ab"/>
        <w:rPr>
          <w:color w:val="00B050"/>
        </w:rPr>
      </w:pPr>
      <w:r w:rsidRPr="00C56389">
        <w:rPr>
          <w:color w:val="00B050"/>
        </w:rPr>
        <w:t>Одиночным? Ты бухой</w:t>
      </w:r>
      <w:r>
        <w:rPr>
          <w:color w:val="00B050"/>
          <w:lang w:val="ru-RU"/>
        </w:rPr>
        <w:t>,</w:t>
      </w:r>
      <w:r w:rsidRPr="00C56389">
        <w:rPr>
          <w:color w:val="00B050"/>
        </w:rPr>
        <w:t xml:space="preserve"> что ли?</w:t>
      </w:r>
    </w:p>
    <w:p w14:paraId="2DE4ED75" w14:textId="77777777" w:rsidR="00FD10EB" w:rsidRPr="00FF2F76" w:rsidRDefault="00FD10EB" w:rsidP="00FD10EB">
      <w:pPr>
        <w:pStyle w:val="a7"/>
      </w:pPr>
      <w:r w:rsidRPr="00FF2F76">
        <w:t>Он забирает автомат и идёт к своим, на секунду останавливается.</w:t>
      </w:r>
    </w:p>
    <w:p w14:paraId="4276738D" w14:textId="77777777" w:rsidR="00FD10EB" w:rsidRPr="00FF2F76" w:rsidRDefault="00FD10EB" w:rsidP="0001626D">
      <w:pPr>
        <w:pStyle w:val="a9"/>
      </w:pPr>
      <w:r w:rsidRPr="00FF2F76">
        <w:t>ЧАК</w:t>
      </w:r>
    </w:p>
    <w:p w14:paraId="553BBE17" w14:textId="77777777" w:rsidR="00FD10EB" w:rsidRPr="00FF2F76" w:rsidRDefault="00FD10EB" w:rsidP="0001626D">
      <w:pPr>
        <w:pStyle w:val="ab"/>
      </w:pPr>
      <w:r w:rsidRPr="00FF2F76">
        <w:t>Чуть не забыл.</w:t>
      </w:r>
    </w:p>
    <w:p w14:paraId="6FF85856" w14:textId="07B7BDD8" w:rsidR="00FD10EB" w:rsidRPr="00FF2F76" w:rsidRDefault="00FD10EB" w:rsidP="00FD10EB">
      <w:pPr>
        <w:pStyle w:val="a7"/>
      </w:pPr>
      <w:r w:rsidRPr="00FF2F76">
        <w:t xml:space="preserve">Ещё одним эффектным ударом он вырубает </w:t>
      </w:r>
      <w:r w:rsidR="00C81D98">
        <w:rPr>
          <w:lang w:val="ru-RU"/>
        </w:rPr>
        <w:t>Гаишника 2</w:t>
      </w:r>
      <w:r w:rsidRPr="00FF2F76">
        <w:t>.</w:t>
      </w:r>
    </w:p>
    <w:p w14:paraId="2561CF3C" w14:textId="77777777" w:rsidR="00FD10EB" w:rsidRPr="00FF2F76" w:rsidRDefault="00FD10EB" w:rsidP="0001626D">
      <w:pPr>
        <w:pStyle w:val="a9"/>
      </w:pPr>
      <w:r w:rsidRPr="00FF2F76">
        <w:t>МАССА</w:t>
      </w:r>
    </w:p>
    <w:p w14:paraId="3457EB2B" w14:textId="77777777" w:rsidR="00FD10EB" w:rsidRPr="00FF2F76" w:rsidRDefault="00FD10EB" w:rsidP="0001626D">
      <w:pPr>
        <w:pStyle w:val="ab"/>
      </w:pPr>
      <w:r w:rsidRPr="00FF2F76">
        <w:t>Красава Чак! В натуре как Норрис в «отряде Дельта»!</w:t>
      </w:r>
    </w:p>
    <w:p w14:paraId="2BE59735" w14:textId="77777777" w:rsidR="00FD10EB" w:rsidRPr="00FF2F76" w:rsidRDefault="00FD10EB" w:rsidP="0001626D">
      <w:pPr>
        <w:pStyle w:val="a9"/>
      </w:pPr>
      <w:r w:rsidRPr="00FF2F76">
        <w:t>ЧАК</w:t>
      </w:r>
    </w:p>
    <w:p w14:paraId="21E683C7" w14:textId="77777777" w:rsidR="00FD10EB" w:rsidRPr="00FF2F76" w:rsidRDefault="00FD10EB" w:rsidP="0001626D">
      <w:pPr>
        <w:pStyle w:val="ae"/>
      </w:pPr>
      <w:r w:rsidRPr="00FF2F76">
        <w:t>(прыгая в машину)</w:t>
      </w:r>
    </w:p>
    <w:p w14:paraId="235A33A0" w14:textId="77777777" w:rsidR="00FD10EB" w:rsidRPr="00FF2F76" w:rsidRDefault="00FD10EB" w:rsidP="0001626D">
      <w:pPr>
        <w:pStyle w:val="ab"/>
      </w:pPr>
      <w:r w:rsidRPr="00FF2F76">
        <w:t>В «Пути Дракона».</w:t>
      </w:r>
    </w:p>
    <w:p w14:paraId="567B3BCB" w14:textId="77777777" w:rsidR="00FD10EB" w:rsidRPr="00FF2F76" w:rsidRDefault="00FD10EB" w:rsidP="00FD10EB">
      <w:pPr>
        <w:pStyle w:val="a7"/>
      </w:pPr>
      <w:r w:rsidRPr="00FF2F76">
        <w:t>Они быстро отъезжают.</w:t>
      </w:r>
    </w:p>
    <w:p w14:paraId="50B1BD34" w14:textId="77777777" w:rsidR="00FD10EB" w:rsidRPr="00FF2F76" w:rsidRDefault="00FD10EB" w:rsidP="0001626D">
      <w:pPr>
        <w:pStyle w:val="a9"/>
      </w:pPr>
      <w:r w:rsidRPr="00FF2F76">
        <w:t>ВЖИК</w:t>
      </w:r>
    </w:p>
    <w:p w14:paraId="4DB4414B" w14:textId="77777777" w:rsidR="00FD10EB" w:rsidRPr="00FF2F76" w:rsidRDefault="00FD10EB" w:rsidP="0001626D">
      <w:pPr>
        <w:pStyle w:val="ae"/>
      </w:pPr>
      <w:r w:rsidRPr="00FF2F76">
        <w:t>(оглядываясь)</w:t>
      </w:r>
    </w:p>
    <w:p w14:paraId="1739A614" w14:textId="77777777" w:rsidR="00FD10EB" w:rsidRPr="00FF2F76" w:rsidRDefault="00FD10EB" w:rsidP="0001626D">
      <w:pPr>
        <w:pStyle w:val="ab"/>
      </w:pPr>
      <w:r w:rsidRPr="00FF2F76">
        <w:t xml:space="preserve">Видали какая тачка у </w:t>
      </w:r>
      <w:r w:rsidR="0001626D" w:rsidRPr="00FF2F76">
        <w:t>мусоров</w:t>
      </w:r>
      <w:r w:rsidR="0001626D" w:rsidRPr="00FF2F76">
        <w:rPr>
          <w:lang w:val="ru-RU"/>
        </w:rPr>
        <w:t>?..</w:t>
      </w:r>
      <w:r w:rsidRPr="00FF2F76">
        <w:t xml:space="preserve"> Иномарка какая-то…</w:t>
      </w:r>
    </w:p>
    <w:p w14:paraId="19A4F9DA" w14:textId="77777777" w:rsidR="00FD10EB" w:rsidRPr="00FF2F76" w:rsidRDefault="00FD10EB" w:rsidP="0001626D">
      <w:pPr>
        <w:pStyle w:val="a9"/>
      </w:pPr>
      <w:r w:rsidRPr="00FF2F76">
        <w:t>ФИЛ</w:t>
      </w:r>
    </w:p>
    <w:p w14:paraId="6911D697" w14:textId="77777777" w:rsidR="00FD10EB" w:rsidRPr="00FF2F76" w:rsidRDefault="00FD10EB" w:rsidP="0001626D">
      <w:pPr>
        <w:pStyle w:val="ab"/>
      </w:pPr>
      <w:r w:rsidRPr="00FF2F76">
        <w:t>Может из главка…</w:t>
      </w:r>
    </w:p>
    <w:p w14:paraId="6C625A1C" w14:textId="417BA653" w:rsidR="00FD10EB" w:rsidRPr="00FF2F76" w:rsidRDefault="0001626D" w:rsidP="0001626D">
      <w:pPr>
        <w:pStyle w:val="a6"/>
      </w:pPr>
      <w:bookmarkStart w:id="22" w:name="_Toc114085883"/>
      <w:r w:rsidRPr="00FF2F76">
        <w:t>1-</w:t>
      </w:r>
      <w:r w:rsidR="00FF2F76" w:rsidRPr="00FF2F76">
        <w:t>20</w:t>
      </w:r>
      <w:r w:rsidRPr="00FF2F76">
        <w:t>.</w:t>
      </w:r>
      <w:r w:rsidRPr="00FF2F76">
        <w:tab/>
      </w:r>
      <w:r w:rsidR="00FD10EB" w:rsidRPr="00FF2F76">
        <w:t>НАТ. ШОССЕ</w:t>
      </w:r>
      <w:r w:rsidR="00C56389">
        <w:t xml:space="preserve"> </w:t>
      </w:r>
      <w:r w:rsidR="00C56389" w:rsidRPr="00C56389">
        <w:rPr>
          <w:color w:val="00B050"/>
        </w:rPr>
        <w:t>/ АВТО ФИЛА</w:t>
      </w:r>
      <w:r w:rsidR="00FD10EB" w:rsidRPr="00C56389">
        <w:rPr>
          <w:color w:val="00B050"/>
        </w:rPr>
        <w:t xml:space="preserve"> </w:t>
      </w:r>
      <w:r w:rsidR="00FD10EB" w:rsidRPr="00FF2F76">
        <w:t>– НОЧЬ</w:t>
      </w:r>
      <w:bookmarkEnd w:id="22"/>
    </w:p>
    <w:p w14:paraId="1427DCA9" w14:textId="77777777" w:rsidR="00FD10EB" w:rsidRPr="00FF2F76" w:rsidRDefault="00FD10EB" w:rsidP="00FD10EB">
      <w:pPr>
        <w:pStyle w:val="a7"/>
      </w:pPr>
      <w:r w:rsidRPr="00FF2F76">
        <w:t>Позже. Машина едет по ночному шоссе.</w:t>
      </w:r>
    </w:p>
    <w:p w14:paraId="5848F5DE" w14:textId="77777777" w:rsidR="00FD10EB" w:rsidRPr="00FF2F76" w:rsidRDefault="002132B5" w:rsidP="002132B5">
      <w:pPr>
        <w:pStyle w:val="a6"/>
        <w:rPr>
          <w:caps w:val="0"/>
        </w:rPr>
      </w:pPr>
      <w:bookmarkStart w:id="23" w:name="_Toc114085884"/>
      <w:r w:rsidRPr="00FF2F76">
        <w:t>1-2</w:t>
      </w:r>
      <w:r w:rsidR="00FF2F76" w:rsidRPr="00FF2F76">
        <w:t>1</w:t>
      </w:r>
      <w:r w:rsidRPr="00FF2F76">
        <w:t>.</w:t>
      </w:r>
      <w:r w:rsidRPr="00FF2F76">
        <w:tab/>
      </w:r>
      <w:r w:rsidR="00306E89" w:rsidRPr="00FF2F76">
        <w:t>НАТ</w:t>
      </w:r>
      <w:r w:rsidR="00FD10EB" w:rsidRPr="00FF2F76">
        <w:t>.</w:t>
      </w:r>
      <w:r w:rsidR="00306E89" w:rsidRPr="00FF2F76">
        <w:t xml:space="preserve"> ШОССЕ</w:t>
      </w:r>
      <w:r w:rsidR="00FD10EB" w:rsidRPr="00FF2F76">
        <w:t xml:space="preserve"> </w:t>
      </w:r>
      <w:r w:rsidR="00306E89" w:rsidRPr="00FF2F76">
        <w:t xml:space="preserve">/ </w:t>
      </w:r>
      <w:r w:rsidR="00BC4FA8" w:rsidRPr="00FF2F76">
        <w:t>АВТО</w:t>
      </w:r>
      <w:r w:rsidR="00FD10EB" w:rsidRPr="00FF2F76">
        <w:t xml:space="preserve"> </w:t>
      </w:r>
      <w:r w:rsidR="00E94395" w:rsidRPr="00FF2F76">
        <w:t xml:space="preserve">ФИЛА </w:t>
      </w:r>
      <w:r w:rsidRPr="00FF2F76">
        <w:t>(</w:t>
      </w:r>
      <w:r w:rsidRPr="00FF2F76">
        <w:rPr>
          <w:caps w:val="0"/>
        </w:rPr>
        <w:t>в движении</w:t>
      </w:r>
      <w:r w:rsidRPr="00FF2F76">
        <w:t xml:space="preserve">) </w:t>
      </w:r>
      <w:r w:rsidR="00FD10EB" w:rsidRPr="00FF2F76">
        <w:t>– НОЧЬ</w:t>
      </w:r>
      <w:bookmarkEnd w:id="23"/>
    </w:p>
    <w:p w14:paraId="020D2184" w14:textId="77777777" w:rsidR="00FD10EB" w:rsidRPr="00FF2F76" w:rsidRDefault="00FD10EB" w:rsidP="004062DC">
      <w:pPr>
        <w:pStyle w:val="a7"/>
        <w:keepNext/>
        <w:keepLines/>
      </w:pPr>
      <w:r w:rsidRPr="00FF2F76">
        <w:t>Герои вглядываются в даль.</w:t>
      </w:r>
    </w:p>
    <w:p w14:paraId="4CCB6C97" w14:textId="77777777" w:rsidR="00FD10EB" w:rsidRPr="00FF2F76" w:rsidRDefault="00FD10EB" w:rsidP="002132B5">
      <w:pPr>
        <w:pStyle w:val="a9"/>
      </w:pPr>
      <w:r w:rsidRPr="00FF2F76">
        <w:t>ЧАК</w:t>
      </w:r>
    </w:p>
    <w:p w14:paraId="3311BA12" w14:textId="77777777" w:rsidR="00FD10EB" w:rsidRPr="00FF2F76" w:rsidRDefault="00FD10EB" w:rsidP="002132B5">
      <w:pPr>
        <w:pStyle w:val="ab"/>
      </w:pPr>
      <w:r w:rsidRPr="00FF2F76">
        <w:t>Не, он куда-то свалил… не найдём уже…</w:t>
      </w:r>
    </w:p>
    <w:p w14:paraId="4A1C0D85" w14:textId="77777777" w:rsidR="00FD10EB" w:rsidRPr="00FF2F76" w:rsidRDefault="00FD10EB" w:rsidP="002132B5">
      <w:pPr>
        <w:pStyle w:val="a9"/>
      </w:pPr>
      <w:r w:rsidRPr="00FF2F76">
        <w:t>ФИЛ</w:t>
      </w:r>
    </w:p>
    <w:p w14:paraId="313F7E02" w14:textId="77777777" w:rsidR="00FD10EB" w:rsidRPr="00FF2F76" w:rsidRDefault="00FD10EB" w:rsidP="002132B5">
      <w:pPr>
        <w:pStyle w:val="ab"/>
      </w:pPr>
      <w:r w:rsidRPr="00FF2F76">
        <w:t xml:space="preserve">Это </w:t>
      </w:r>
      <w:r w:rsidR="00206631" w:rsidRPr="00FF2F76">
        <w:rPr>
          <w:lang w:val="ru-RU"/>
        </w:rPr>
        <w:t>плох</w:t>
      </w:r>
      <w:r w:rsidRPr="00FF2F76">
        <w:t>о.</w:t>
      </w:r>
    </w:p>
    <w:p w14:paraId="6BD1F2A2" w14:textId="77777777" w:rsidR="00FD10EB" w:rsidRPr="00FF2F76" w:rsidRDefault="00FD10EB" w:rsidP="002132B5">
      <w:pPr>
        <w:pStyle w:val="a9"/>
      </w:pPr>
      <w:r w:rsidRPr="00FF2F76">
        <w:t>МАССА</w:t>
      </w:r>
    </w:p>
    <w:p w14:paraId="70561DDF" w14:textId="77777777" w:rsidR="00FD10EB" w:rsidRPr="00FF2F76" w:rsidRDefault="00FD10EB" w:rsidP="002132B5">
      <w:pPr>
        <w:pStyle w:val="ab"/>
      </w:pPr>
      <w:r w:rsidRPr="00FF2F76">
        <w:t>Согласен.</w:t>
      </w:r>
    </w:p>
    <w:p w14:paraId="32C4D8F1" w14:textId="77777777" w:rsidR="00FD10EB" w:rsidRPr="00FF2F76" w:rsidRDefault="00FD10EB" w:rsidP="002132B5">
      <w:pPr>
        <w:pStyle w:val="a9"/>
      </w:pPr>
      <w:r w:rsidRPr="00FF2F76">
        <w:t>ФИЛ</w:t>
      </w:r>
    </w:p>
    <w:p w14:paraId="44C362CD" w14:textId="77777777" w:rsidR="00FD10EB" w:rsidRPr="00FF2F76" w:rsidRDefault="00FD10EB" w:rsidP="002132B5">
      <w:pPr>
        <w:pStyle w:val="ab"/>
      </w:pPr>
      <w:r w:rsidRPr="00FF2F76">
        <w:t>Чё делаем? К Нолю?</w:t>
      </w:r>
    </w:p>
    <w:p w14:paraId="16B236BB" w14:textId="77777777" w:rsidR="00FD10EB" w:rsidRPr="00FF2F76" w:rsidRDefault="00FD10EB" w:rsidP="002132B5">
      <w:pPr>
        <w:pStyle w:val="a9"/>
      </w:pPr>
      <w:r w:rsidRPr="00FF2F76">
        <w:t>ВЖИК</w:t>
      </w:r>
    </w:p>
    <w:p w14:paraId="4DEA58C2" w14:textId="1DE6DC2B" w:rsidR="00FD10EB" w:rsidRPr="00EF0D68" w:rsidRDefault="00FF2F76" w:rsidP="002132B5">
      <w:pPr>
        <w:pStyle w:val="ab"/>
        <w:rPr>
          <w:color w:val="A6A6A6" w:themeColor="background1" w:themeShade="A6"/>
          <w:lang w:val="ru-RU"/>
        </w:rPr>
      </w:pPr>
      <w:r w:rsidRPr="00FF2F76">
        <w:rPr>
          <w:lang w:val="ru-RU"/>
        </w:rPr>
        <w:t>Э</w:t>
      </w:r>
      <w:r w:rsidR="00FD10EB" w:rsidRPr="00FF2F76">
        <w:t xml:space="preserve">тот чёрт нас чуть не отравил. О таком речи не было. </w:t>
      </w:r>
      <w:r w:rsidR="00FD10EB" w:rsidRPr="00EF0D68">
        <w:rPr>
          <w:strike/>
          <w:color w:val="A6A6A6" w:themeColor="background1" w:themeShade="A6"/>
        </w:rPr>
        <w:t xml:space="preserve">Я бы </w:t>
      </w:r>
      <w:r w:rsidR="00C81D98" w:rsidRPr="00EF0D68">
        <w:rPr>
          <w:strike/>
          <w:color w:val="A6A6A6" w:themeColor="background1" w:themeShade="A6"/>
          <w:lang w:val="ru-RU"/>
        </w:rPr>
        <w:t xml:space="preserve">Нолю </w:t>
      </w:r>
      <w:r w:rsidR="00FD10EB" w:rsidRPr="00EF0D68">
        <w:rPr>
          <w:strike/>
          <w:color w:val="A6A6A6" w:themeColor="background1" w:themeShade="A6"/>
        </w:rPr>
        <w:t>ещё и предъявил.</w:t>
      </w:r>
      <w:r w:rsidR="00EF0D68" w:rsidRPr="00EF0D68">
        <w:rPr>
          <w:color w:val="A6A6A6" w:themeColor="background1" w:themeShade="A6"/>
          <w:lang w:val="ru-RU"/>
        </w:rPr>
        <w:t xml:space="preserve"> </w:t>
      </w:r>
      <w:r w:rsidR="00EF0D68" w:rsidRPr="00EF0D68">
        <w:rPr>
          <w:color w:val="00B050"/>
          <w:lang w:val="ru-RU"/>
        </w:rPr>
        <w:t>Я бы ещё и предъявил ему.</w:t>
      </w:r>
    </w:p>
    <w:p w14:paraId="325BE67D" w14:textId="77777777" w:rsidR="00FD10EB" w:rsidRPr="00FF2F76" w:rsidRDefault="00FD10EB" w:rsidP="002132B5">
      <w:pPr>
        <w:pStyle w:val="a9"/>
      </w:pPr>
      <w:r w:rsidRPr="00FF2F76">
        <w:t>ФИЛ</w:t>
      </w:r>
    </w:p>
    <w:p w14:paraId="0AA6255A" w14:textId="77777777" w:rsidR="00FD10EB" w:rsidRPr="00FF2F76" w:rsidRDefault="00FD10EB" w:rsidP="002132B5">
      <w:pPr>
        <w:pStyle w:val="ab"/>
      </w:pPr>
      <w:r w:rsidRPr="00FF2F76">
        <w:t>Не вздумай. Ладно. Едем.</w:t>
      </w:r>
    </w:p>
    <w:p w14:paraId="22F39C4E" w14:textId="77777777" w:rsidR="00FD10EB" w:rsidRPr="00FF2F76" w:rsidRDefault="00FD10EB" w:rsidP="00FD10EB">
      <w:pPr>
        <w:pStyle w:val="a7"/>
      </w:pPr>
      <w:r w:rsidRPr="00FF2F76">
        <w:t>Он разворачивает машину.</w:t>
      </w:r>
    </w:p>
    <w:p w14:paraId="76C00F0F" w14:textId="77777777" w:rsidR="00FD10EB" w:rsidRPr="00FF2F76" w:rsidRDefault="00FD10EB" w:rsidP="002132B5">
      <w:pPr>
        <w:pStyle w:val="a9"/>
      </w:pPr>
      <w:r w:rsidRPr="00FF2F76">
        <w:t>ВЖИК</w:t>
      </w:r>
    </w:p>
    <w:p w14:paraId="410EB187" w14:textId="77777777" w:rsidR="00FD10EB" w:rsidRPr="00FF2F76" w:rsidRDefault="00FD10EB" w:rsidP="002132B5">
      <w:pPr>
        <w:pStyle w:val="ab"/>
      </w:pPr>
      <w:r w:rsidRPr="00FF2F76">
        <w:t>Чё-то у меня до сих пор всё двоится… и рубит.</w:t>
      </w:r>
    </w:p>
    <w:p w14:paraId="6BBD6447" w14:textId="77777777" w:rsidR="00FD10EB" w:rsidRPr="00FF2F76" w:rsidRDefault="00FD10EB" w:rsidP="002132B5">
      <w:pPr>
        <w:pStyle w:val="a9"/>
      </w:pPr>
      <w:r w:rsidRPr="00FF2F76">
        <w:t>МАССА</w:t>
      </w:r>
    </w:p>
    <w:p w14:paraId="5BBCE8A2" w14:textId="77777777" w:rsidR="00FD10EB" w:rsidRPr="00FF2F76" w:rsidRDefault="00FD10EB" w:rsidP="002132B5">
      <w:pPr>
        <w:pStyle w:val="ab"/>
      </w:pPr>
      <w:r w:rsidRPr="00FF2F76">
        <w:t>Меня тоже.</w:t>
      </w:r>
    </w:p>
    <w:p w14:paraId="79357DF8" w14:textId="77777777" w:rsidR="00FD10EB" w:rsidRPr="00FF2F76" w:rsidRDefault="00FD10EB" w:rsidP="002132B5">
      <w:pPr>
        <w:pStyle w:val="a9"/>
      </w:pPr>
      <w:r w:rsidRPr="00FF2F76">
        <w:t>ФИЛ</w:t>
      </w:r>
    </w:p>
    <w:p w14:paraId="142E7B3F" w14:textId="2AEC5E60" w:rsidR="00FD10EB" w:rsidRDefault="00FD10EB" w:rsidP="002132B5">
      <w:pPr>
        <w:pStyle w:val="ab"/>
      </w:pPr>
      <w:r w:rsidRPr="00FF2F76">
        <w:t>Ну спите</w:t>
      </w:r>
      <w:r w:rsidR="002132B5" w:rsidRPr="00FF2F76">
        <w:rPr>
          <w:lang w:val="ru-RU"/>
        </w:rPr>
        <w:t>,</w:t>
      </w:r>
      <w:r w:rsidRPr="00FF2F76">
        <w:t xml:space="preserve"> чё.</w:t>
      </w:r>
    </w:p>
    <w:p w14:paraId="48ED4711" w14:textId="3F4E3CAE" w:rsidR="00EF0D68" w:rsidRPr="00EF0D68" w:rsidRDefault="00EF0D68" w:rsidP="00EF0D68">
      <w:pPr>
        <w:pStyle w:val="a6"/>
        <w:ind w:left="1134" w:hanging="1134"/>
      </w:pPr>
      <w:r w:rsidRPr="00EF0D68">
        <w:t>1-21-А.</w:t>
      </w:r>
      <w:r>
        <w:t xml:space="preserve"> </w:t>
      </w:r>
      <w:r w:rsidRPr="00EF0D68">
        <w:t>НАТ</w:t>
      </w:r>
      <w:r>
        <w:t>.</w:t>
      </w:r>
      <w:r w:rsidRPr="00EF0D68">
        <w:t xml:space="preserve"> ДОРОГА У СМОТРОВОЙ ПЛОЩАДКИ</w:t>
      </w:r>
      <w:r>
        <w:t xml:space="preserve"> / </w:t>
      </w:r>
      <w:r w:rsidRPr="00EF0D68">
        <w:t>АВТО ФИЛА (</w:t>
      </w:r>
      <w:r>
        <w:rPr>
          <w:caps w:val="0"/>
        </w:rPr>
        <w:t>в движении</w:t>
      </w:r>
      <w:r w:rsidRPr="00EF0D68">
        <w:t>)</w:t>
      </w:r>
      <w:r>
        <w:t xml:space="preserve"> – </w:t>
      </w:r>
      <w:r w:rsidRPr="00EF0D68">
        <w:t>НОЧЬ</w:t>
      </w:r>
    </w:p>
    <w:p w14:paraId="563AE5F2" w14:textId="77777777" w:rsidR="002132B5" w:rsidRPr="00FF2F76" w:rsidRDefault="00FD10EB" w:rsidP="002132B5">
      <w:pPr>
        <w:pStyle w:val="afa"/>
      </w:pPr>
      <w:r w:rsidRPr="00FF2F76">
        <w:t>МОНТАЖНАЯ НАРЕЗКА ПОД МУЗЫКУ</w:t>
      </w:r>
      <w:r w:rsidR="002132B5" w:rsidRPr="00FF2F76">
        <w:tab/>
      </w:r>
    </w:p>
    <w:p w14:paraId="2C944863" w14:textId="77777777" w:rsidR="000718CB" w:rsidRPr="00FF2F76" w:rsidRDefault="000718CB" w:rsidP="00FD10EB">
      <w:pPr>
        <w:pStyle w:val="a7"/>
      </w:pPr>
      <w:r w:rsidRPr="00FF2F76">
        <w:rPr>
          <w:lang w:val="ru-RU"/>
        </w:rPr>
        <w:t xml:space="preserve">- </w:t>
      </w:r>
      <w:r w:rsidR="00FD10EB" w:rsidRPr="00FF2F76">
        <w:t>Масса и Вжик спят сзади.</w:t>
      </w:r>
    </w:p>
    <w:p w14:paraId="4FA9BEC7" w14:textId="77777777" w:rsidR="000718CB" w:rsidRPr="00FF2F76" w:rsidRDefault="000718CB" w:rsidP="00FD10EB">
      <w:pPr>
        <w:pStyle w:val="a7"/>
      </w:pPr>
      <w:r w:rsidRPr="00FF2F76">
        <w:rPr>
          <w:lang w:val="ru-RU"/>
        </w:rPr>
        <w:t xml:space="preserve">- </w:t>
      </w:r>
      <w:r w:rsidR="00FD10EB" w:rsidRPr="00FF2F76">
        <w:t>Машина въезжает в город.</w:t>
      </w:r>
    </w:p>
    <w:p w14:paraId="3E08B6B4" w14:textId="77777777" w:rsidR="000718CB" w:rsidRPr="00FF2F76" w:rsidRDefault="000718CB" w:rsidP="00FD10EB">
      <w:pPr>
        <w:pStyle w:val="a7"/>
      </w:pPr>
      <w:r w:rsidRPr="00FF2F76">
        <w:rPr>
          <w:lang w:val="ru-RU"/>
        </w:rPr>
        <w:t xml:space="preserve">- </w:t>
      </w:r>
      <w:r w:rsidR="00FD10EB" w:rsidRPr="00FF2F76">
        <w:t>У Чака голова падает на грудь, он борется какое-то время, но тоже засыпает.</w:t>
      </w:r>
    </w:p>
    <w:p w14:paraId="6F55EC22" w14:textId="77777777" w:rsidR="00FD10EB" w:rsidRPr="00FF2F76" w:rsidRDefault="000718CB" w:rsidP="00FD10EB">
      <w:pPr>
        <w:pStyle w:val="a7"/>
      </w:pPr>
      <w:r w:rsidRPr="00FF2F76">
        <w:rPr>
          <w:lang w:val="ru-RU"/>
        </w:rPr>
        <w:t xml:space="preserve">- </w:t>
      </w:r>
      <w:r w:rsidR="00FD10EB" w:rsidRPr="00FF2F76">
        <w:t>Филу тоже не очень хорошо. Дорога двоится в глазах. Он хлещет себя по щекам, стараясь оставаться в сознании.</w:t>
      </w:r>
    </w:p>
    <w:p w14:paraId="4E50BEE6" w14:textId="77777777" w:rsidR="00FD10EB" w:rsidRPr="00FF2F76" w:rsidRDefault="00FD10EB" w:rsidP="00FD10EB">
      <w:pPr>
        <w:pStyle w:val="a7"/>
      </w:pPr>
      <w:r w:rsidRPr="00FF2F76">
        <w:t xml:space="preserve">Мы переключаемся между спящими героями и Филом, </w:t>
      </w:r>
      <w:r w:rsidR="00B17EB5" w:rsidRPr="00FF2F76">
        <w:t>борющимся</w:t>
      </w:r>
      <w:r w:rsidRPr="00FF2F76">
        <w:t xml:space="preserve"> со сном, но мы видим в его глазах какое-то меняющееся выражение.</w:t>
      </w:r>
    </w:p>
    <w:p w14:paraId="0AB862C9" w14:textId="77777777" w:rsidR="00FD10EB" w:rsidRPr="00EF0D68" w:rsidRDefault="000718CB" w:rsidP="00FD10EB">
      <w:pPr>
        <w:pStyle w:val="a7"/>
        <w:rPr>
          <w:strike/>
          <w:color w:val="A6A6A6" w:themeColor="background1" w:themeShade="A6"/>
        </w:rPr>
      </w:pPr>
      <w:r w:rsidRPr="00FF2F76">
        <w:rPr>
          <w:lang w:val="ru-RU"/>
        </w:rPr>
        <w:t xml:space="preserve">- </w:t>
      </w:r>
      <w:r w:rsidR="00FD10EB" w:rsidRPr="00FF2F76">
        <w:t xml:space="preserve">Мы на заднем сиденье. Масса уткнулся лицом в стекло, которое запотело от его дыхания. Вжик спит у него на плече. </w:t>
      </w:r>
      <w:r w:rsidR="00FD10EB" w:rsidRPr="00EF0D68">
        <w:rPr>
          <w:strike/>
          <w:color w:val="A6A6A6" w:themeColor="background1" w:themeShade="A6"/>
        </w:rPr>
        <w:t>Мы понимаем, что машина останавливается. Слышен хлопок двери, шаги. Задняя дверь открывается, Масса чуть не выпадает на улицу.</w:t>
      </w:r>
    </w:p>
    <w:p w14:paraId="5EB27BB4" w14:textId="4CAE6C99" w:rsidR="00FD10EB" w:rsidRDefault="002132B5" w:rsidP="002132B5">
      <w:pPr>
        <w:pStyle w:val="a6"/>
      </w:pPr>
      <w:bookmarkStart w:id="24" w:name="_Toc114085886"/>
      <w:r w:rsidRPr="00FF2F76">
        <w:t>1-2</w:t>
      </w:r>
      <w:r w:rsidR="00FF2F76" w:rsidRPr="00FF2F76">
        <w:t>2</w:t>
      </w:r>
      <w:r w:rsidRPr="00FF2F76">
        <w:t>.</w:t>
      </w:r>
      <w:r w:rsidRPr="00FF2F76">
        <w:tab/>
      </w:r>
      <w:r w:rsidR="00FD10EB" w:rsidRPr="00FF2F76">
        <w:t>НАТ. СМОТРОВАЯ ПЛОЩАДКА – НОЧЬ</w:t>
      </w:r>
      <w:bookmarkEnd w:id="24"/>
    </w:p>
    <w:p w14:paraId="5A8907EA" w14:textId="30546F33" w:rsidR="00EF0D68" w:rsidRPr="00EF0D68" w:rsidRDefault="00EF0D68" w:rsidP="00EF0D68">
      <w:pPr>
        <w:pStyle w:val="a7"/>
        <w:rPr>
          <w:color w:val="00B050"/>
        </w:rPr>
      </w:pPr>
      <w:r w:rsidRPr="00EF0D68">
        <w:rPr>
          <w:color w:val="00B050"/>
        </w:rPr>
        <w:t>Мы понимаем, что машина останавливается. Слышен хлопок двери, шаги. Задняя дверь открывается, Масса чуть не выпадает на улицу.</w:t>
      </w:r>
    </w:p>
    <w:p w14:paraId="00409B8F" w14:textId="77777777" w:rsidR="00FD10EB" w:rsidRPr="00FF2F76" w:rsidRDefault="00FD10EB" w:rsidP="00FD10EB">
      <w:pPr>
        <w:pStyle w:val="a7"/>
      </w:pPr>
      <w:r w:rsidRPr="00FF2F76">
        <w:t>Фил открывает пассажирскую дверь и толкает в плечо спящего Чака, потом Массу.</w:t>
      </w:r>
    </w:p>
    <w:p w14:paraId="499C7765" w14:textId="77777777" w:rsidR="00FD10EB" w:rsidRPr="00FF2F76" w:rsidRDefault="00FD10EB" w:rsidP="002132B5">
      <w:pPr>
        <w:pStyle w:val="a9"/>
      </w:pPr>
      <w:r w:rsidRPr="00FF2F76">
        <w:t>ФИЛ</w:t>
      </w:r>
    </w:p>
    <w:p w14:paraId="129D2B3F" w14:textId="77777777" w:rsidR="00FD10EB" w:rsidRPr="00FF2F76" w:rsidRDefault="00FD10EB" w:rsidP="002132B5">
      <w:pPr>
        <w:pStyle w:val="ab"/>
      </w:pPr>
      <w:r w:rsidRPr="00FF2F76">
        <w:t>Пацаны… Пацаны!</w:t>
      </w:r>
    </w:p>
    <w:p w14:paraId="3290D1AD" w14:textId="77777777" w:rsidR="00FD10EB" w:rsidRPr="00FF2F76" w:rsidRDefault="00FD10EB" w:rsidP="00FD10EB">
      <w:pPr>
        <w:pStyle w:val="a7"/>
      </w:pPr>
      <w:r w:rsidRPr="00FF2F76">
        <w:t>Они просыпаются, Масса будит Вжика. Все пытаясь проморгаться смотрят на Фила. Чак видит, что его друг испуган.</w:t>
      </w:r>
    </w:p>
    <w:p w14:paraId="78C89FC1" w14:textId="77777777" w:rsidR="00FD10EB" w:rsidRPr="00FF2F76" w:rsidRDefault="00FD10EB" w:rsidP="002132B5">
      <w:pPr>
        <w:pStyle w:val="a9"/>
      </w:pPr>
      <w:r w:rsidRPr="00FF2F76">
        <w:t>ЧАК</w:t>
      </w:r>
    </w:p>
    <w:p w14:paraId="43A59B03" w14:textId="77777777" w:rsidR="00FD10EB" w:rsidRPr="00FF2F76" w:rsidRDefault="00FD10EB" w:rsidP="002132B5">
      <w:pPr>
        <w:pStyle w:val="ab"/>
      </w:pPr>
      <w:r w:rsidRPr="00FF2F76">
        <w:t xml:space="preserve">Чё такое, Фил? Чё </w:t>
      </w:r>
      <w:r w:rsidR="002132B5" w:rsidRPr="00FF2F76">
        <w:t>случилось</w:t>
      </w:r>
      <w:r w:rsidRPr="00FF2F76">
        <w:t>?</w:t>
      </w:r>
    </w:p>
    <w:p w14:paraId="43388B25" w14:textId="77777777" w:rsidR="00FD10EB" w:rsidRPr="00FF2F76" w:rsidRDefault="00FD10EB" w:rsidP="002132B5">
      <w:pPr>
        <w:pStyle w:val="a9"/>
      </w:pPr>
      <w:r w:rsidRPr="00FF2F76">
        <w:t>ФИЛ</w:t>
      </w:r>
    </w:p>
    <w:p w14:paraId="6B3EE819" w14:textId="77777777" w:rsidR="00FD10EB" w:rsidRPr="00FF2F76" w:rsidRDefault="00FD10EB" w:rsidP="002132B5">
      <w:pPr>
        <w:pStyle w:val="ab"/>
      </w:pPr>
      <w:r w:rsidRPr="00FF2F76">
        <w:t>Пацаны… у нас проблема…</w:t>
      </w:r>
    </w:p>
    <w:p w14:paraId="7985BB1E" w14:textId="77777777" w:rsidR="00EF0D68" w:rsidRDefault="00FD10EB" w:rsidP="00FD10EB">
      <w:pPr>
        <w:pStyle w:val="a7"/>
        <w:rPr>
          <w:color w:val="A6A6A6" w:themeColor="background1" w:themeShade="A6"/>
        </w:rPr>
      </w:pPr>
      <w:r w:rsidRPr="00FF2F76">
        <w:t>Он отходит в сторону</w:t>
      </w:r>
      <w:r w:rsidR="00EF0D68">
        <w:rPr>
          <w:lang w:val="ru-RU"/>
        </w:rPr>
        <w:t>,</w:t>
      </w:r>
      <w:r w:rsidRPr="00FF2F76">
        <w:t xml:space="preserve"> и ребята не сразу понимают в чём дело</w:t>
      </w:r>
      <w:r w:rsidRPr="00EF0D68">
        <w:rPr>
          <w:strike/>
          <w:color w:val="A6A6A6" w:themeColor="background1" w:themeShade="A6"/>
        </w:rPr>
        <w:t>,</w:t>
      </w:r>
      <w:r w:rsidRPr="00FF2F76">
        <w:t xml:space="preserve"> </w:t>
      </w:r>
      <w:r w:rsidRPr="00EF0D68">
        <w:rPr>
          <w:strike/>
          <w:color w:val="A6A6A6" w:themeColor="background1" w:themeShade="A6"/>
        </w:rPr>
        <w:t xml:space="preserve">но затем их взгляд </w:t>
      </w:r>
      <w:r w:rsidR="009D5F98" w:rsidRPr="00EF0D68">
        <w:rPr>
          <w:strike/>
          <w:color w:val="A6A6A6" w:themeColor="background1" w:themeShade="A6"/>
          <w:lang w:val="ru-RU"/>
        </w:rPr>
        <w:t xml:space="preserve">уходит </w:t>
      </w:r>
      <w:r w:rsidRPr="00EF0D68">
        <w:rPr>
          <w:strike/>
          <w:color w:val="A6A6A6" w:themeColor="background1" w:themeShade="A6"/>
        </w:rPr>
        <w:t>ему за спину.</w:t>
      </w:r>
      <w:r w:rsidRPr="00EF0D68">
        <w:rPr>
          <w:color w:val="A6A6A6" w:themeColor="background1" w:themeShade="A6"/>
        </w:rPr>
        <w:t xml:space="preserve"> </w:t>
      </w:r>
      <w:r w:rsidRPr="00EF0D68">
        <w:rPr>
          <w:strike/>
          <w:color w:val="A6A6A6" w:themeColor="background1" w:themeShade="A6"/>
        </w:rPr>
        <w:t>Они шокированы. Уже ничего не говорят,</w:t>
      </w:r>
      <w:r w:rsidR="00EF0D68" w:rsidRPr="00EF0D68">
        <w:rPr>
          <w:color w:val="00B050"/>
          <w:lang w:val="ru-RU"/>
        </w:rPr>
        <w:t>.</w:t>
      </w:r>
    </w:p>
    <w:p w14:paraId="675B093B" w14:textId="5D2BEF3C" w:rsidR="00FD10EB" w:rsidRPr="00FF2F76" w:rsidRDefault="00EF0D68" w:rsidP="00FD10EB">
      <w:pPr>
        <w:pStyle w:val="a7"/>
      </w:pPr>
      <w:r w:rsidRPr="00EF0D68">
        <w:rPr>
          <w:color w:val="00B050"/>
          <w:lang w:val="ru-RU"/>
        </w:rPr>
        <w:t>П</w:t>
      </w:r>
      <w:r w:rsidR="00FD10EB" w:rsidRPr="00EF0D68">
        <w:rPr>
          <w:color w:val="000000" w:themeColor="text1"/>
        </w:rPr>
        <w:t>о одному выходят и поражённо смотрят на что-то.</w:t>
      </w:r>
      <w:r w:rsidR="00FD10EB" w:rsidRPr="00EF0D68">
        <w:rPr>
          <w:strike/>
          <w:color w:val="A6A6A6" w:themeColor="background1" w:themeShade="A6"/>
        </w:rPr>
        <w:t xml:space="preserve"> Фил Разворачивается и смотрит туда же. Все понемногу поднимают взгляды наверх.</w:t>
      </w:r>
    </w:p>
    <w:p w14:paraId="410C9522" w14:textId="1AC21BBC" w:rsidR="00EF0D68" w:rsidRDefault="00FD10EB" w:rsidP="00EF0D68">
      <w:pPr>
        <w:pStyle w:val="afa"/>
      </w:pPr>
      <w:r w:rsidRPr="00FF2F76">
        <w:t>Обратная точка</w:t>
      </w:r>
    </w:p>
    <w:p w14:paraId="2A7E09E8" w14:textId="31E1DDF4" w:rsidR="00FD10EB" w:rsidRPr="00FF2F76" w:rsidRDefault="00FD10EB" w:rsidP="00FD10EB">
      <w:pPr>
        <w:pStyle w:val="a7"/>
      </w:pPr>
      <w:r w:rsidRPr="00FF2F76">
        <w:t>Мы смотрим из-за спин героев, перед ними комплекс небоскрёбов Москва-сити.</w:t>
      </w:r>
    </w:p>
    <w:p w14:paraId="404ECB38" w14:textId="77777777" w:rsidR="00FD10EB" w:rsidRPr="00FF2F76" w:rsidRDefault="00FD10EB" w:rsidP="002132B5">
      <w:pPr>
        <w:pStyle w:val="a9"/>
      </w:pPr>
      <w:r w:rsidRPr="00FF2F76">
        <w:t>ЧАК</w:t>
      </w:r>
    </w:p>
    <w:p w14:paraId="29D6F731" w14:textId="77777777" w:rsidR="00FD10EB" w:rsidRPr="00FF2F76" w:rsidRDefault="00FD10EB" w:rsidP="002132B5">
      <w:pPr>
        <w:pStyle w:val="ab"/>
      </w:pPr>
      <w:r w:rsidRPr="00FF2F76">
        <w:t>Чтоб. Я. Сдох.</w:t>
      </w:r>
    </w:p>
    <w:p w14:paraId="36D5D018" w14:textId="77777777" w:rsidR="00FD10EB" w:rsidRPr="00FF2F76" w:rsidRDefault="00FD10EB" w:rsidP="002132B5">
      <w:pPr>
        <w:pStyle w:val="a9"/>
      </w:pPr>
      <w:r w:rsidRPr="00FF2F76">
        <w:t>ВЖИК</w:t>
      </w:r>
    </w:p>
    <w:p w14:paraId="439CF286" w14:textId="77777777" w:rsidR="00FD10EB" w:rsidRPr="00FF2F76" w:rsidRDefault="00FD10EB" w:rsidP="002132B5">
      <w:pPr>
        <w:pStyle w:val="ab"/>
      </w:pPr>
      <w:r w:rsidRPr="00FF2F76">
        <w:t>Чё это, Фил? Мы где?</w:t>
      </w:r>
    </w:p>
    <w:p w14:paraId="7710D54B" w14:textId="77777777" w:rsidR="00FD10EB" w:rsidRPr="00FF2F76" w:rsidRDefault="00FD10EB" w:rsidP="002132B5">
      <w:pPr>
        <w:pStyle w:val="a9"/>
      </w:pPr>
      <w:r w:rsidRPr="00FF2F76">
        <w:t>МАССА</w:t>
      </w:r>
    </w:p>
    <w:p w14:paraId="5BD39D8C" w14:textId="6158E261" w:rsidR="00FD10EB" w:rsidRPr="00FF2F76" w:rsidRDefault="00EF0D68" w:rsidP="002132B5">
      <w:pPr>
        <w:pStyle w:val="ab"/>
      </w:pPr>
      <w:r w:rsidRPr="00EF0D68">
        <w:rPr>
          <w:color w:val="00B050"/>
          <w:lang w:val="ru-RU"/>
        </w:rPr>
        <w:t>Это ч</w:t>
      </w:r>
      <w:r w:rsidR="00FD10EB" w:rsidRPr="00EF0D68">
        <w:rPr>
          <w:color w:val="000000" w:themeColor="text1"/>
        </w:rPr>
        <w:t>ё</w:t>
      </w:r>
      <w:r w:rsidR="002132B5" w:rsidRPr="00FF2F76">
        <w:rPr>
          <w:lang w:val="ru-RU"/>
        </w:rPr>
        <w:t>,</w:t>
      </w:r>
      <w:r w:rsidR="00FD10EB" w:rsidRPr="00FF2F76">
        <w:t xml:space="preserve"> </w:t>
      </w:r>
      <w:r w:rsidR="002132B5" w:rsidRPr="00FF2F76">
        <w:t>Нью-Йорк</w:t>
      </w:r>
      <w:r w:rsidR="00FD10EB" w:rsidRPr="00FF2F76">
        <w:t>?</w:t>
      </w:r>
    </w:p>
    <w:p w14:paraId="604FF513" w14:textId="77777777" w:rsidR="00FD10EB" w:rsidRPr="00FF2F76" w:rsidRDefault="00FD10EB" w:rsidP="002132B5">
      <w:pPr>
        <w:pStyle w:val="a9"/>
      </w:pPr>
      <w:r w:rsidRPr="00FF2F76">
        <w:t>ФИЛ</w:t>
      </w:r>
    </w:p>
    <w:p w14:paraId="7679C559" w14:textId="77777777" w:rsidR="00FD10EB" w:rsidRPr="00FF2F76" w:rsidRDefault="00FD10EB" w:rsidP="002132B5">
      <w:pPr>
        <w:pStyle w:val="ab"/>
      </w:pPr>
      <w:r w:rsidRPr="00FF2F76">
        <w:t>Я с Кутузы съехал…</w:t>
      </w:r>
    </w:p>
    <w:p w14:paraId="3894D34E" w14:textId="77777777" w:rsidR="00FD10EB" w:rsidRPr="00FF2F76" w:rsidRDefault="00FD10EB" w:rsidP="002132B5">
      <w:pPr>
        <w:pStyle w:val="a9"/>
      </w:pPr>
      <w:r w:rsidRPr="00FF2F76">
        <w:t>ЧАК</w:t>
      </w:r>
    </w:p>
    <w:p w14:paraId="407B276F" w14:textId="77777777" w:rsidR="00FD10EB" w:rsidRPr="00FF2F76" w:rsidRDefault="00FD10EB" w:rsidP="002132B5">
      <w:pPr>
        <w:pStyle w:val="ab"/>
      </w:pPr>
      <w:r w:rsidRPr="00FF2F76">
        <w:t>Чё?</w:t>
      </w:r>
    </w:p>
    <w:p w14:paraId="4FA4ADD5" w14:textId="77777777" w:rsidR="00FD10EB" w:rsidRPr="00FF2F76" w:rsidRDefault="00FD10EB" w:rsidP="002132B5">
      <w:pPr>
        <w:pStyle w:val="a9"/>
      </w:pPr>
      <w:r w:rsidRPr="00FF2F76">
        <w:t>ФИЛ</w:t>
      </w:r>
    </w:p>
    <w:p w14:paraId="7BAD9C6B" w14:textId="77777777" w:rsidR="00FD10EB" w:rsidRPr="00FF2F76" w:rsidRDefault="00FD10EB" w:rsidP="002132B5">
      <w:pPr>
        <w:pStyle w:val="ab"/>
      </w:pPr>
      <w:r w:rsidRPr="00FF2F76">
        <w:t>Я с Кутузы съехал…</w:t>
      </w:r>
    </w:p>
    <w:p w14:paraId="4E569F1E" w14:textId="77777777" w:rsidR="00FD10EB" w:rsidRPr="00FF2F76" w:rsidRDefault="00FD10EB" w:rsidP="00B17EB5">
      <w:pPr>
        <w:pStyle w:val="a9"/>
        <w:tabs>
          <w:tab w:val="right" w:pos="8362"/>
        </w:tabs>
      </w:pPr>
      <w:r w:rsidRPr="00FF2F76">
        <w:t>ЧАК</w:t>
      </w:r>
    </w:p>
    <w:p w14:paraId="6C23319D" w14:textId="77777777" w:rsidR="00FD10EB" w:rsidRPr="00FF2F76" w:rsidRDefault="00FD10EB" w:rsidP="002132B5">
      <w:pPr>
        <w:pStyle w:val="ab"/>
        <w:rPr>
          <w:lang w:val="ru-RU"/>
        </w:rPr>
      </w:pPr>
      <w:r w:rsidRPr="00FF2F76">
        <w:t>Куда?</w:t>
      </w:r>
      <w:r w:rsidR="002132B5" w:rsidRPr="00FF2F76">
        <w:rPr>
          <w:lang w:val="ru-RU"/>
        </w:rPr>
        <w:t>..</w:t>
      </w:r>
    </w:p>
    <w:p w14:paraId="1D334D92" w14:textId="5D595621" w:rsidR="00FD10EB" w:rsidRDefault="00FD10EB" w:rsidP="00FD10EB">
      <w:pPr>
        <w:pStyle w:val="a7"/>
      </w:pPr>
      <w:r w:rsidRPr="00FF2F76">
        <w:t>К ним подъезжает Вольво. Останавливается. Они даже не смотрят. Из Вольво выходит НЕЙМАН и подходит к ним.</w:t>
      </w:r>
    </w:p>
    <w:p w14:paraId="474A14C4" w14:textId="6C5AF5BC" w:rsidR="00EF0D68" w:rsidRPr="00EF0D68" w:rsidRDefault="00EF0D68" w:rsidP="00EF0D68">
      <w:pPr>
        <w:pStyle w:val="a7"/>
        <w:rPr>
          <w:color w:val="00B050"/>
        </w:rPr>
      </w:pPr>
      <w:r w:rsidRPr="00EF0D68">
        <w:rPr>
          <w:color w:val="00B050"/>
        </w:rPr>
        <w:t>Нейман разговаривает с нарочито мягким «Ч».</w:t>
      </w:r>
    </w:p>
    <w:p w14:paraId="5433A57E" w14:textId="77777777" w:rsidR="00FD10EB" w:rsidRPr="00FF2F76" w:rsidRDefault="00FD10EB" w:rsidP="002132B5">
      <w:pPr>
        <w:pStyle w:val="a9"/>
      </w:pPr>
      <w:r w:rsidRPr="00FF2F76">
        <w:t>НЕЙМАН</w:t>
      </w:r>
    </w:p>
    <w:p w14:paraId="5C60A93D" w14:textId="77777777" w:rsidR="00FD10EB" w:rsidRPr="00FF2F76" w:rsidRDefault="00FD10EB" w:rsidP="002132B5">
      <w:pPr>
        <w:pStyle w:val="ab"/>
      </w:pPr>
      <w:r w:rsidRPr="00FF2F76">
        <w:t>Извините… не смог вам рассказать на месте… боялся за свою жизнь.</w:t>
      </w:r>
    </w:p>
    <w:p w14:paraId="03497A88" w14:textId="77777777" w:rsidR="00FD10EB" w:rsidRPr="00FF2F76" w:rsidRDefault="00FD10EB" w:rsidP="00FD10EB">
      <w:pPr>
        <w:pStyle w:val="a7"/>
      </w:pPr>
      <w:r w:rsidRPr="00FF2F76">
        <w:t>Ребята поворачиваются на него в шоке.</w:t>
      </w:r>
    </w:p>
    <w:p w14:paraId="34EE6011" w14:textId="77777777" w:rsidR="00FD10EB" w:rsidRPr="00FF2F76" w:rsidRDefault="00FD10EB" w:rsidP="002132B5">
      <w:pPr>
        <w:pStyle w:val="a9"/>
      </w:pPr>
      <w:r w:rsidRPr="00FF2F76">
        <w:t>НЕЙМАН</w:t>
      </w:r>
    </w:p>
    <w:p w14:paraId="37E8298C" w14:textId="2E73FA23" w:rsidR="00FD10EB" w:rsidRPr="00FF2F76" w:rsidRDefault="00FD10EB" w:rsidP="002132B5">
      <w:pPr>
        <w:pStyle w:val="ab"/>
      </w:pPr>
      <w:r w:rsidRPr="00FF2F76">
        <w:t>Так уж вышло</w:t>
      </w:r>
      <w:r w:rsidR="009D5F98">
        <w:rPr>
          <w:lang w:val="ru-RU"/>
        </w:rPr>
        <w:t>,</w:t>
      </w:r>
      <w:r w:rsidRPr="00FF2F76">
        <w:t xml:space="preserve"> что вы попали в камеру криогенной заморозки. Экспериментальную. Всё сработало… А мне никто не верил.</w:t>
      </w:r>
    </w:p>
    <w:p w14:paraId="608EA145" w14:textId="77777777" w:rsidR="00FD10EB" w:rsidRPr="00FF2F76" w:rsidRDefault="00FD10EB" w:rsidP="002132B5">
      <w:pPr>
        <w:pStyle w:val="a9"/>
      </w:pPr>
      <w:r w:rsidRPr="00FF2F76">
        <w:t>ЧАК</w:t>
      </w:r>
    </w:p>
    <w:p w14:paraId="5ACDC3DC" w14:textId="77777777" w:rsidR="00FD10EB" w:rsidRPr="00FF2F76" w:rsidRDefault="00FD10EB" w:rsidP="002132B5">
      <w:pPr>
        <w:pStyle w:val="ab"/>
      </w:pPr>
      <w:r w:rsidRPr="00FF2F76">
        <w:t>Ты кто</w:t>
      </w:r>
      <w:r w:rsidR="00206631" w:rsidRPr="00FF2F76">
        <w:rPr>
          <w:lang w:val="ru-RU"/>
        </w:rPr>
        <w:t xml:space="preserve"> ещё</w:t>
      </w:r>
      <w:r w:rsidRPr="00FF2F76">
        <w:t xml:space="preserve"> такой?</w:t>
      </w:r>
    </w:p>
    <w:p w14:paraId="22DFA910" w14:textId="4A0A3410" w:rsidR="00FD10EB" w:rsidRDefault="00FD10EB" w:rsidP="00FD10EB">
      <w:pPr>
        <w:pStyle w:val="a7"/>
        <w:rPr>
          <w:strike/>
          <w:color w:val="A6A6A6" w:themeColor="background1" w:themeShade="A6"/>
        </w:rPr>
      </w:pPr>
      <w:r w:rsidRPr="00EF0D68">
        <w:rPr>
          <w:strike/>
          <w:color w:val="A6A6A6" w:themeColor="background1" w:themeShade="A6"/>
        </w:rPr>
        <w:t xml:space="preserve">Вжик толкает его в плечо и показывает на </w:t>
      </w:r>
      <w:r w:rsidR="002132B5" w:rsidRPr="00EF0D68">
        <w:rPr>
          <w:strike/>
          <w:color w:val="A6A6A6" w:themeColor="background1" w:themeShade="A6"/>
        </w:rPr>
        <w:t>Вольво</w:t>
      </w:r>
      <w:r w:rsidRPr="00EF0D68">
        <w:rPr>
          <w:strike/>
          <w:color w:val="A6A6A6" w:themeColor="background1" w:themeShade="A6"/>
        </w:rPr>
        <w:t xml:space="preserve">. Чак пытается сообразить. Фил </w:t>
      </w:r>
      <w:r w:rsidR="002132B5" w:rsidRPr="00EF0D68">
        <w:rPr>
          <w:strike/>
          <w:color w:val="A6A6A6" w:themeColor="background1" w:themeShade="A6"/>
        </w:rPr>
        <w:t>достаёт</w:t>
      </w:r>
      <w:r w:rsidRPr="00EF0D68">
        <w:rPr>
          <w:strike/>
          <w:color w:val="A6A6A6" w:themeColor="background1" w:themeShade="A6"/>
        </w:rPr>
        <w:t xml:space="preserve"> фотографию и ещё раз показывает друзьям.</w:t>
      </w:r>
    </w:p>
    <w:p w14:paraId="047C34E4" w14:textId="291539D2" w:rsidR="00EF0D68" w:rsidRPr="00EF0D68" w:rsidRDefault="00EF0D68" w:rsidP="00EF0D68">
      <w:pPr>
        <w:pStyle w:val="a7"/>
        <w:rPr>
          <w:color w:val="00B050"/>
        </w:rPr>
      </w:pPr>
      <w:r w:rsidRPr="00EF0D68">
        <w:rPr>
          <w:color w:val="00B050"/>
        </w:rPr>
        <w:t>Фил присматривается к Нейману, достаёт фото, которое ему дал Ноль, сравнивает, показывает парням.</w:t>
      </w:r>
    </w:p>
    <w:p w14:paraId="796591FE" w14:textId="77777777" w:rsidR="00FD10EB" w:rsidRPr="00FF2F76" w:rsidRDefault="00FD10EB" w:rsidP="002132B5">
      <w:pPr>
        <w:pStyle w:val="a9"/>
      </w:pPr>
      <w:r w:rsidRPr="00FF2F76">
        <w:t>ФИЛ</w:t>
      </w:r>
    </w:p>
    <w:p w14:paraId="489EAC8B" w14:textId="77777777" w:rsidR="00FD10EB" w:rsidRPr="00FF2F76" w:rsidRDefault="00FD10EB" w:rsidP="002132B5">
      <w:pPr>
        <w:pStyle w:val="ab"/>
      </w:pPr>
      <w:r w:rsidRPr="00FF2F76">
        <w:t>Это наш клиент, только… старый</w:t>
      </w:r>
      <w:r w:rsidR="002132B5" w:rsidRPr="00FF2F76">
        <w:rPr>
          <w:lang w:val="ru-RU"/>
        </w:rPr>
        <w:t>,</w:t>
      </w:r>
      <w:r w:rsidRPr="00FF2F76">
        <w:t xml:space="preserve"> что ли.</w:t>
      </w:r>
    </w:p>
    <w:p w14:paraId="0A4E204C" w14:textId="77777777" w:rsidR="00FD10EB" w:rsidRPr="00FF2F76" w:rsidRDefault="00FD10EB" w:rsidP="002132B5">
      <w:pPr>
        <w:pStyle w:val="a9"/>
      </w:pPr>
      <w:r w:rsidRPr="00FF2F76">
        <w:t>НЕЙМАН</w:t>
      </w:r>
    </w:p>
    <w:p w14:paraId="7239C83E" w14:textId="77777777" w:rsidR="00FD10EB" w:rsidRPr="00FF2F76" w:rsidRDefault="00FD10EB" w:rsidP="002132B5">
      <w:pPr>
        <w:pStyle w:val="ab"/>
      </w:pPr>
      <w:r w:rsidRPr="00FF2F76">
        <w:t xml:space="preserve">Ну уж прям старый. В </w:t>
      </w:r>
      <w:r w:rsidR="00A675BD">
        <w:rPr>
          <w:lang w:val="ru-RU"/>
        </w:rPr>
        <w:t>шестьдесят</w:t>
      </w:r>
      <w:r w:rsidRPr="00FF2F76">
        <w:t xml:space="preserve"> жизнь только начинается.</w:t>
      </w:r>
    </w:p>
    <w:p w14:paraId="2DC3DB0D" w14:textId="77777777" w:rsidR="00FD10EB" w:rsidRPr="00FF2F76" w:rsidRDefault="00FD10EB" w:rsidP="00B17EB5">
      <w:pPr>
        <w:pStyle w:val="a9"/>
        <w:tabs>
          <w:tab w:val="right" w:pos="8362"/>
        </w:tabs>
      </w:pPr>
      <w:r w:rsidRPr="00FF2F76">
        <w:t>ЧАК</w:t>
      </w:r>
    </w:p>
    <w:p w14:paraId="4DB7442F" w14:textId="77777777" w:rsidR="00FD10EB" w:rsidRPr="00FF2F76" w:rsidRDefault="00FD10EB" w:rsidP="002132B5">
      <w:pPr>
        <w:pStyle w:val="ae"/>
      </w:pPr>
      <w:r w:rsidRPr="00FF2F76">
        <w:t>(подходя с угрозой)</w:t>
      </w:r>
    </w:p>
    <w:p w14:paraId="0ABF9D56" w14:textId="4D0394AF" w:rsidR="00FD10EB" w:rsidRPr="00FF2F76" w:rsidRDefault="00FD10EB" w:rsidP="002132B5">
      <w:pPr>
        <w:pStyle w:val="ab"/>
      </w:pPr>
      <w:r w:rsidRPr="00FF2F76">
        <w:t>Где мы?! Как мы сюда попали?! ГДЕ МЫ</w:t>
      </w:r>
      <w:r w:rsidR="00EF0D68">
        <w:rPr>
          <w:lang w:val="ru-RU"/>
        </w:rPr>
        <w:t xml:space="preserve">, </w:t>
      </w:r>
      <w:r w:rsidR="00EF0D68" w:rsidRPr="00EF0D68">
        <w:rPr>
          <w:color w:val="00B050"/>
          <w:lang w:val="ru-RU"/>
        </w:rPr>
        <w:t>ПАДЛА</w:t>
      </w:r>
      <w:r w:rsidRPr="00FF2F76">
        <w:t>?!</w:t>
      </w:r>
    </w:p>
    <w:p w14:paraId="7403B30C" w14:textId="77777777" w:rsidR="00FD10EB" w:rsidRPr="00FF2F76" w:rsidRDefault="00FD10EB" w:rsidP="00FD10EB">
      <w:pPr>
        <w:pStyle w:val="a7"/>
      </w:pPr>
      <w:r w:rsidRPr="00FF2F76">
        <w:t>Чак хватает его.</w:t>
      </w:r>
    </w:p>
    <w:p w14:paraId="4CF8C626" w14:textId="77777777" w:rsidR="00FD10EB" w:rsidRPr="00FF2F76" w:rsidRDefault="00FD10EB" w:rsidP="002132B5">
      <w:pPr>
        <w:pStyle w:val="a9"/>
      </w:pPr>
      <w:r w:rsidRPr="00FF2F76">
        <w:t>НЕЙМАН</w:t>
      </w:r>
    </w:p>
    <w:p w14:paraId="7ED68421" w14:textId="77777777" w:rsidR="00FD10EB" w:rsidRPr="00FF2F76" w:rsidRDefault="00FD10EB" w:rsidP="002132B5">
      <w:pPr>
        <w:pStyle w:val="ab"/>
      </w:pPr>
      <w:r w:rsidRPr="00FF2F76">
        <w:t xml:space="preserve">Вопрос не где, а когда. Вы там же где и были, в Москве, но… вы провели в заморозке </w:t>
      </w:r>
      <w:r w:rsidR="00337E2E">
        <w:rPr>
          <w:lang w:val="ru-RU"/>
        </w:rPr>
        <w:t>двадцать два</w:t>
      </w:r>
      <w:r w:rsidRPr="00FF2F76">
        <w:t xml:space="preserve"> года.</w:t>
      </w:r>
    </w:p>
    <w:p w14:paraId="0697EE83" w14:textId="77777777" w:rsidR="00FF2F76" w:rsidRPr="00FF2F76" w:rsidRDefault="00FD10EB" w:rsidP="00FD10EB">
      <w:pPr>
        <w:pStyle w:val="a7"/>
      </w:pPr>
      <w:r w:rsidRPr="00FF2F76">
        <w:t>Осознание. Чак отпускает его в каком-то бессилии. Герои начинают крутить головами и только сейчас замечают новый мир вокруг них: людей с мобильными телефонами, светящиеся неонами улицы, такси с рекламными мониторами.</w:t>
      </w:r>
    </w:p>
    <w:p w14:paraId="0DA5C945" w14:textId="77777777" w:rsidR="00FF2F76" w:rsidRPr="00EF0D68" w:rsidRDefault="00FF2F76" w:rsidP="00FF2F76">
      <w:pPr>
        <w:pStyle w:val="a9"/>
        <w:rPr>
          <w:strike/>
          <w:color w:val="A6A6A6" w:themeColor="background1" w:themeShade="A6"/>
        </w:rPr>
      </w:pPr>
      <w:r w:rsidRPr="00EF0D68">
        <w:rPr>
          <w:strike/>
          <w:color w:val="A6A6A6" w:themeColor="background1" w:themeShade="A6"/>
        </w:rPr>
        <w:t>ЧАК</w:t>
      </w:r>
    </w:p>
    <w:p w14:paraId="2C271FF4" w14:textId="77777777" w:rsidR="00FF2F76" w:rsidRPr="00EF0D68" w:rsidRDefault="00FF2F76" w:rsidP="00FF2F76">
      <w:pPr>
        <w:pStyle w:val="ab"/>
        <w:rPr>
          <w:strike/>
          <w:color w:val="A6A6A6" w:themeColor="background1" w:themeShade="A6"/>
        </w:rPr>
      </w:pPr>
      <w:r w:rsidRPr="00EF0D68">
        <w:rPr>
          <w:strike/>
          <w:color w:val="A6A6A6" w:themeColor="background1" w:themeShade="A6"/>
        </w:rPr>
        <w:t>Прекрасное далёко… нам очень одиноко.</w:t>
      </w:r>
    </w:p>
    <w:p w14:paraId="74019CD8" w14:textId="527BB9E2" w:rsidR="00FD10EB" w:rsidRPr="00FF2F76" w:rsidRDefault="00FD10EB" w:rsidP="00FD10EB">
      <w:pPr>
        <w:pStyle w:val="a7"/>
      </w:pPr>
      <w:r w:rsidRPr="00FF2F76">
        <w:t>Они в своих т</w:t>
      </w:r>
      <w:r w:rsidR="009D5F98">
        <w:rPr>
          <w:lang w:val="ru-RU"/>
        </w:rPr>
        <w:t>ё</w:t>
      </w:r>
      <w:r w:rsidRPr="00FF2F76">
        <w:t>мных кожанках и на старой БМВ выглядят на этом фоне инородным телом. Камера удаляется.</w:t>
      </w:r>
    </w:p>
    <w:p w14:paraId="7CEAF610" w14:textId="77777777" w:rsidR="00FD10EB" w:rsidRPr="00FF2F76" w:rsidRDefault="00FD10EB" w:rsidP="002132B5">
      <w:pPr>
        <w:pStyle w:val="afa"/>
      </w:pPr>
      <w:r w:rsidRPr="00FF2F76">
        <w:t>В ЗТМ</w:t>
      </w:r>
    </w:p>
    <w:p w14:paraId="5CEEBDB8" w14:textId="77777777" w:rsidR="00F43B5A" w:rsidRPr="00E90247" w:rsidRDefault="00FD10EB" w:rsidP="004115D6">
      <w:pPr>
        <w:pStyle w:val="afa"/>
      </w:pPr>
      <w:r w:rsidRPr="00FF2F76">
        <w:t>КОНЕЦ</w:t>
      </w:r>
      <w:r w:rsidR="007C327F" w:rsidRPr="00FF2F76">
        <w:t xml:space="preserve"> ПЕРВОЙ СЕРИИ</w:t>
      </w:r>
    </w:p>
    <w:sectPr w:rsidR="00F43B5A" w:rsidRPr="00E90247" w:rsidSect="00B17EB5">
      <w:headerReference w:type="default" r:id="rId9"/>
      <w:footerReference w:type="default" r:id="rId10"/>
      <w:pgSz w:w="11906" w:h="16838"/>
      <w:pgMar w:top="1418" w:right="1418" w:bottom="709" w:left="2126" w:header="141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B7856" w14:textId="77777777" w:rsidR="00AB299A" w:rsidRDefault="00AB299A" w:rsidP="00FA5B81">
      <w:r>
        <w:separator/>
      </w:r>
    </w:p>
    <w:p w14:paraId="7B144FC2" w14:textId="77777777" w:rsidR="00AB299A" w:rsidRDefault="00AB299A"/>
  </w:endnote>
  <w:endnote w:type="continuationSeparator" w:id="0">
    <w:p w14:paraId="49BF7D33" w14:textId="77777777" w:rsidR="00AB299A" w:rsidRDefault="00AB299A" w:rsidP="00FA5B81">
      <w:r>
        <w:continuationSeparator/>
      </w:r>
    </w:p>
    <w:p w14:paraId="5232EE7C" w14:textId="77777777" w:rsidR="00AB299A" w:rsidRDefault="00AB299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C0A9F" w14:textId="77777777" w:rsidR="00493637" w:rsidRPr="00F71392" w:rsidRDefault="00493637" w:rsidP="00F71392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287AF" w14:textId="77777777" w:rsidR="00AB299A" w:rsidRDefault="00AB299A" w:rsidP="00FA5B81">
      <w:r>
        <w:separator/>
      </w:r>
    </w:p>
    <w:p w14:paraId="5D2C163F" w14:textId="77777777" w:rsidR="00AB299A" w:rsidRDefault="00AB299A"/>
  </w:footnote>
  <w:footnote w:type="continuationSeparator" w:id="0">
    <w:p w14:paraId="5F079A04" w14:textId="77777777" w:rsidR="00AB299A" w:rsidRDefault="00AB299A" w:rsidP="00FA5B81">
      <w:r>
        <w:continuationSeparator/>
      </w:r>
    </w:p>
    <w:p w14:paraId="41AC7D92" w14:textId="77777777" w:rsidR="00AB299A" w:rsidRDefault="00AB299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text1" w:themeTint="80"/>
      </w:rPr>
      <w:alias w:val="Название"/>
      <w:tag w:val=""/>
      <w:id w:val="1116400235"/>
      <w:placeholder>
        <w:docPart w:val="B62A51E16EB349BE8A1F993BA7CD2015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40CF8BAE" w14:textId="77777777" w:rsidR="00493637" w:rsidRPr="00556F94" w:rsidRDefault="00493637" w:rsidP="00556F94">
        <w:pPr>
          <w:pStyle w:val="af8"/>
          <w:tabs>
            <w:tab w:val="clear" w:pos="4677"/>
            <w:tab w:val="clear" w:pos="9355"/>
          </w:tabs>
          <w:jc w:val="right"/>
          <w:rPr>
            <w:color w:val="7F7F7F" w:themeColor="text1" w:themeTint="80"/>
          </w:rPr>
        </w:pPr>
        <w:r>
          <w:rPr>
            <w:color w:val="7F7F7F" w:themeColor="text1" w:themeTint="80"/>
          </w:rPr>
          <w:t>ОТМОРОЖЕННЫЕ / 1. Пацаны, у нас проблема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41136748"/>
      <w:docPartObj>
        <w:docPartGallery w:val="Page Numbers (Top of Page)"/>
        <w:docPartUnique/>
      </w:docPartObj>
    </w:sdtPr>
    <w:sdtEndPr/>
    <w:sdtContent>
      <w:p w14:paraId="0EE5F811" w14:textId="77777777" w:rsidR="00493637" w:rsidRDefault="00493637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476E7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7DA58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BD21C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B0588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F6EB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ACC774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74C17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EE62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9A8A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B6EB4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9C6EE9"/>
    <w:multiLevelType w:val="hybridMultilevel"/>
    <w:tmpl w:val="336C3E18"/>
    <w:lvl w:ilvl="0" w:tplc="9A96FFF0">
      <w:start w:val="1"/>
      <w:numFmt w:val="decimal"/>
      <w:lvlText w:val="7-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979A3"/>
    <w:multiLevelType w:val="hybridMultilevel"/>
    <w:tmpl w:val="6A42D7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B718AD"/>
    <w:multiLevelType w:val="hybridMultilevel"/>
    <w:tmpl w:val="D0109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C3631"/>
    <w:multiLevelType w:val="multilevel"/>
    <w:tmpl w:val="BDECB6F6"/>
    <w:lvl w:ilvl="0">
      <w:start w:val="1"/>
      <w:numFmt w:val="decimal"/>
      <w:lvlText w:val="X-%1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C7C17CD"/>
    <w:multiLevelType w:val="hybridMultilevel"/>
    <w:tmpl w:val="8B3CF1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027D62"/>
    <w:multiLevelType w:val="hybridMultilevel"/>
    <w:tmpl w:val="F78E85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BC2FC1"/>
    <w:multiLevelType w:val="hybridMultilevel"/>
    <w:tmpl w:val="79E4B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8B2A08"/>
    <w:multiLevelType w:val="hybridMultilevel"/>
    <w:tmpl w:val="3D30DE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F22FD7"/>
    <w:multiLevelType w:val="hybridMultilevel"/>
    <w:tmpl w:val="FAA064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230F96"/>
    <w:multiLevelType w:val="hybridMultilevel"/>
    <w:tmpl w:val="1CCC32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A75403"/>
    <w:multiLevelType w:val="hybridMultilevel"/>
    <w:tmpl w:val="9766C7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644A83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0"/>
  </w:num>
  <w:num w:numId="3">
    <w:abstractNumId w:val="18"/>
  </w:num>
  <w:num w:numId="4">
    <w:abstractNumId w:val="16"/>
  </w:num>
  <w:num w:numId="5">
    <w:abstractNumId w:val="14"/>
  </w:num>
  <w:num w:numId="6">
    <w:abstractNumId w:val="15"/>
  </w:num>
  <w:num w:numId="7">
    <w:abstractNumId w:val="13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21"/>
  </w:num>
  <w:num w:numId="19">
    <w:abstractNumId w:val="11"/>
  </w:num>
  <w:num w:numId="20">
    <w:abstractNumId w:val="12"/>
  </w:num>
  <w:num w:numId="21">
    <w:abstractNumId w:val="19"/>
  </w:num>
  <w:num w:numId="22">
    <w:abstractNumId w:val="1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99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EB"/>
    <w:rsid w:val="00003B7B"/>
    <w:rsid w:val="00011EE3"/>
    <w:rsid w:val="0001626D"/>
    <w:rsid w:val="00032860"/>
    <w:rsid w:val="00056081"/>
    <w:rsid w:val="0006329C"/>
    <w:rsid w:val="000643DD"/>
    <w:rsid w:val="000718CB"/>
    <w:rsid w:val="00073844"/>
    <w:rsid w:val="00086B8E"/>
    <w:rsid w:val="0008706D"/>
    <w:rsid w:val="00090EAF"/>
    <w:rsid w:val="000B234C"/>
    <w:rsid w:val="000B636E"/>
    <w:rsid w:val="000C1535"/>
    <w:rsid w:val="000C2B55"/>
    <w:rsid w:val="000C43EC"/>
    <w:rsid w:val="000C58AB"/>
    <w:rsid w:val="000D60C8"/>
    <w:rsid w:val="000D6500"/>
    <w:rsid w:val="000E10F3"/>
    <w:rsid w:val="000E35BA"/>
    <w:rsid w:val="000F0329"/>
    <w:rsid w:val="000F59AE"/>
    <w:rsid w:val="000F6137"/>
    <w:rsid w:val="00105ABC"/>
    <w:rsid w:val="001064CF"/>
    <w:rsid w:val="001142EC"/>
    <w:rsid w:val="001144A2"/>
    <w:rsid w:val="00117918"/>
    <w:rsid w:val="00122A8E"/>
    <w:rsid w:val="001417DF"/>
    <w:rsid w:val="00141D8F"/>
    <w:rsid w:val="001421BA"/>
    <w:rsid w:val="00150311"/>
    <w:rsid w:val="0015560B"/>
    <w:rsid w:val="001950D2"/>
    <w:rsid w:val="00195220"/>
    <w:rsid w:val="001A01E6"/>
    <w:rsid w:val="001A046C"/>
    <w:rsid w:val="001A0560"/>
    <w:rsid w:val="001A496C"/>
    <w:rsid w:val="001D5DAB"/>
    <w:rsid w:val="001D7C0D"/>
    <w:rsid w:val="001E2B5D"/>
    <w:rsid w:val="001F0220"/>
    <w:rsid w:val="00200505"/>
    <w:rsid w:val="00206287"/>
    <w:rsid w:val="00206631"/>
    <w:rsid w:val="002132B5"/>
    <w:rsid w:val="002413C2"/>
    <w:rsid w:val="00241547"/>
    <w:rsid w:val="00244976"/>
    <w:rsid w:val="00252664"/>
    <w:rsid w:val="00263BB1"/>
    <w:rsid w:val="00277F26"/>
    <w:rsid w:val="002839CF"/>
    <w:rsid w:val="00285DD9"/>
    <w:rsid w:val="002A1A30"/>
    <w:rsid w:val="002B44B9"/>
    <w:rsid w:val="002B54E2"/>
    <w:rsid w:val="002C1A87"/>
    <w:rsid w:val="002C4589"/>
    <w:rsid w:val="002E3884"/>
    <w:rsid w:val="002E39EC"/>
    <w:rsid w:val="003000B8"/>
    <w:rsid w:val="003031ED"/>
    <w:rsid w:val="00306E89"/>
    <w:rsid w:val="00314C13"/>
    <w:rsid w:val="00331AF4"/>
    <w:rsid w:val="00337E2E"/>
    <w:rsid w:val="003405FE"/>
    <w:rsid w:val="00346712"/>
    <w:rsid w:val="00347B91"/>
    <w:rsid w:val="00362951"/>
    <w:rsid w:val="00385019"/>
    <w:rsid w:val="00387588"/>
    <w:rsid w:val="003900C0"/>
    <w:rsid w:val="00392B91"/>
    <w:rsid w:val="003930BA"/>
    <w:rsid w:val="003932CC"/>
    <w:rsid w:val="003A0265"/>
    <w:rsid w:val="003A2252"/>
    <w:rsid w:val="003A4A83"/>
    <w:rsid w:val="003B06B6"/>
    <w:rsid w:val="003B5EA8"/>
    <w:rsid w:val="003D0813"/>
    <w:rsid w:val="003D3713"/>
    <w:rsid w:val="003F0841"/>
    <w:rsid w:val="003F507A"/>
    <w:rsid w:val="003F5474"/>
    <w:rsid w:val="003F7CD0"/>
    <w:rsid w:val="004062DC"/>
    <w:rsid w:val="004115D6"/>
    <w:rsid w:val="00421779"/>
    <w:rsid w:val="00424EB3"/>
    <w:rsid w:val="00435E13"/>
    <w:rsid w:val="00436409"/>
    <w:rsid w:val="004435F2"/>
    <w:rsid w:val="00447340"/>
    <w:rsid w:val="004500E6"/>
    <w:rsid w:val="0045526B"/>
    <w:rsid w:val="0045551A"/>
    <w:rsid w:val="00462C5E"/>
    <w:rsid w:val="004760ED"/>
    <w:rsid w:val="00480A30"/>
    <w:rsid w:val="004858D8"/>
    <w:rsid w:val="00493637"/>
    <w:rsid w:val="00496BB2"/>
    <w:rsid w:val="004D262F"/>
    <w:rsid w:val="004D5216"/>
    <w:rsid w:val="004D59B8"/>
    <w:rsid w:val="004F02F0"/>
    <w:rsid w:val="004F4814"/>
    <w:rsid w:val="004F56EA"/>
    <w:rsid w:val="00500220"/>
    <w:rsid w:val="00503B08"/>
    <w:rsid w:val="005066D3"/>
    <w:rsid w:val="00507924"/>
    <w:rsid w:val="0051364E"/>
    <w:rsid w:val="00517E35"/>
    <w:rsid w:val="00527EE2"/>
    <w:rsid w:val="005366A8"/>
    <w:rsid w:val="0054054D"/>
    <w:rsid w:val="00541BA3"/>
    <w:rsid w:val="00543CE9"/>
    <w:rsid w:val="00551B16"/>
    <w:rsid w:val="005552D3"/>
    <w:rsid w:val="00556F94"/>
    <w:rsid w:val="00561ED2"/>
    <w:rsid w:val="00563461"/>
    <w:rsid w:val="00564F83"/>
    <w:rsid w:val="00567B28"/>
    <w:rsid w:val="005710F3"/>
    <w:rsid w:val="00573C28"/>
    <w:rsid w:val="00573E5C"/>
    <w:rsid w:val="00590D48"/>
    <w:rsid w:val="00595BE1"/>
    <w:rsid w:val="00596684"/>
    <w:rsid w:val="005B4F7F"/>
    <w:rsid w:val="005B6800"/>
    <w:rsid w:val="005C10ED"/>
    <w:rsid w:val="005E5D49"/>
    <w:rsid w:val="005E5E38"/>
    <w:rsid w:val="005E65A4"/>
    <w:rsid w:val="005F029B"/>
    <w:rsid w:val="006107A1"/>
    <w:rsid w:val="0061403F"/>
    <w:rsid w:val="006347FB"/>
    <w:rsid w:val="00644406"/>
    <w:rsid w:val="006475A1"/>
    <w:rsid w:val="006615BA"/>
    <w:rsid w:val="00671F05"/>
    <w:rsid w:val="00682F4E"/>
    <w:rsid w:val="00686161"/>
    <w:rsid w:val="00687314"/>
    <w:rsid w:val="00691401"/>
    <w:rsid w:val="006A54CF"/>
    <w:rsid w:val="006B23E9"/>
    <w:rsid w:val="006B3D31"/>
    <w:rsid w:val="006B546A"/>
    <w:rsid w:val="006B701D"/>
    <w:rsid w:val="006D1047"/>
    <w:rsid w:val="006D7568"/>
    <w:rsid w:val="006E636A"/>
    <w:rsid w:val="006F1C6F"/>
    <w:rsid w:val="006F5EB7"/>
    <w:rsid w:val="00703EA6"/>
    <w:rsid w:val="00712326"/>
    <w:rsid w:val="0071711F"/>
    <w:rsid w:val="0072404B"/>
    <w:rsid w:val="00734BE8"/>
    <w:rsid w:val="007371B1"/>
    <w:rsid w:val="00747F42"/>
    <w:rsid w:val="00750BB6"/>
    <w:rsid w:val="00764578"/>
    <w:rsid w:val="00765C97"/>
    <w:rsid w:val="0078300D"/>
    <w:rsid w:val="00784533"/>
    <w:rsid w:val="007853EB"/>
    <w:rsid w:val="00792253"/>
    <w:rsid w:val="00795FC6"/>
    <w:rsid w:val="007A3976"/>
    <w:rsid w:val="007A3A42"/>
    <w:rsid w:val="007B0BEC"/>
    <w:rsid w:val="007C327F"/>
    <w:rsid w:val="007C4537"/>
    <w:rsid w:val="007C6E7A"/>
    <w:rsid w:val="007D1D83"/>
    <w:rsid w:val="007D7B9E"/>
    <w:rsid w:val="007E29ED"/>
    <w:rsid w:val="007E6699"/>
    <w:rsid w:val="007E6F8E"/>
    <w:rsid w:val="007F0950"/>
    <w:rsid w:val="007F5935"/>
    <w:rsid w:val="00801380"/>
    <w:rsid w:val="00807027"/>
    <w:rsid w:val="00815B6B"/>
    <w:rsid w:val="00816F3E"/>
    <w:rsid w:val="0082438D"/>
    <w:rsid w:val="0083550E"/>
    <w:rsid w:val="008371D0"/>
    <w:rsid w:val="008405E6"/>
    <w:rsid w:val="008475F3"/>
    <w:rsid w:val="0085623F"/>
    <w:rsid w:val="00856EAD"/>
    <w:rsid w:val="008613B0"/>
    <w:rsid w:val="00864ABD"/>
    <w:rsid w:val="0087252A"/>
    <w:rsid w:val="0087477A"/>
    <w:rsid w:val="008827DE"/>
    <w:rsid w:val="008A5A3A"/>
    <w:rsid w:val="008A6E2C"/>
    <w:rsid w:val="008A7123"/>
    <w:rsid w:val="008A7D52"/>
    <w:rsid w:val="008B0A35"/>
    <w:rsid w:val="008B3667"/>
    <w:rsid w:val="008D1F2C"/>
    <w:rsid w:val="008D6563"/>
    <w:rsid w:val="008D74A9"/>
    <w:rsid w:val="008E6DCC"/>
    <w:rsid w:val="00901F71"/>
    <w:rsid w:val="00924423"/>
    <w:rsid w:val="00931C1C"/>
    <w:rsid w:val="00941912"/>
    <w:rsid w:val="00945DAB"/>
    <w:rsid w:val="009469BD"/>
    <w:rsid w:val="0096743E"/>
    <w:rsid w:val="00967FBF"/>
    <w:rsid w:val="00971BA6"/>
    <w:rsid w:val="00975344"/>
    <w:rsid w:val="00991EE1"/>
    <w:rsid w:val="00993DF6"/>
    <w:rsid w:val="00995D76"/>
    <w:rsid w:val="0099790A"/>
    <w:rsid w:val="009A181B"/>
    <w:rsid w:val="009A503E"/>
    <w:rsid w:val="009A56C5"/>
    <w:rsid w:val="009B30A5"/>
    <w:rsid w:val="009B7526"/>
    <w:rsid w:val="009C2D09"/>
    <w:rsid w:val="009C3EBE"/>
    <w:rsid w:val="009D2E87"/>
    <w:rsid w:val="009D5F98"/>
    <w:rsid w:val="009E4267"/>
    <w:rsid w:val="009E4528"/>
    <w:rsid w:val="009E7431"/>
    <w:rsid w:val="009F2E88"/>
    <w:rsid w:val="009F5507"/>
    <w:rsid w:val="00A05B4E"/>
    <w:rsid w:val="00A1680C"/>
    <w:rsid w:val="00A25AD5"/>
    <w:rsid w:val="00A26F29"/>
    <w:rsid w:val="00A27B37"/>
    <w:rsid w:val="00A33A01"/>
    <w:rsid w:val="00A36FC6"/>
    <w:rsid w:val="00A3780C"/>
    <w:rsid w:val="00A57A37"/>
    <w:rsid w:val="00A6458C"/>
    <w:rsid w:val="00A646E1"/>
    <w:rsid w:val="00A675BD"/>
    <w:rsid w:val="00A73BF9"/>
    <w:rsid w:val="00A84F28"/>
    <w:rsid w:val="00A8598D"/>
    <w:rsid w:val="00A874D7"/>
    <w:rsid w:val="00A91146"/>
    <w:rsid w:val="00A96297"/>
    <w:rsid w:val="00A96DDC"/>
    <w:rsid w:val="00AA7748"/>
    <w:rsid w:val="00AB299A"/>
    <w:rsid w:val="00AB5C33"/>
    <w:rsid w:val="00AD3741"/>
    <w:rsid w:val="00AF0F48"/>
    <w:rsid w:val="00AF54DF"/>
    <w:rsid w:val="00B050E6"/>
    <w:rsid w:val="00B1617C"/>
    <w:rsid w:val="00B17EB5"/>
    <w:rsid w:val="00B27BBD"/>
    <w:rsid w:val="00B30646"/>
    <w:rsid w:val="00B44DB8"/>
    <w:rsid w:val="00B55E46"/>
    <w:rsid w:val="00B611A7"/>
    <w:rsid w:val="00B627D3"/>
    <w:rsid w:val="00B65E56"/>
    <w:rsid w:val="00B801DD"/>
    <w:rsid w:val="00B80F0E"/>
    <w:rsid w:val="00B81FF8"/>
    <w:rsid w:val="00B83F43"/>
    <w:rsid w:val="00B93273"/>
    <w:rsid w:val="00B94214"/>
    <w:rsid w:val="00B949CC"/>
    <w:rsid w:val="00BB275A"/>
    <w:rsid w:val="00BC28ED"/>
    <w:rsid w:val="00BC4FA8"/>
    <w:rsid w:val="00BD3A47"/>
    <w:rsid w:val="00BF0F53"/>
    <w:rsid w:val="00BF0F95"/>
    <w:rsid w:val="00BF159F"/>
    <w:rsid w:val="00BF2612"/>
    <w:rsid w:val="00C00444"/>
    <w:rsid w:val="00C00F8C"/>
    <w:rsid w:val="00C02B31"/>
    <w:rsid w:val="00C1309A"/>
    <w:rsid w:val="00C135DF"/>
    <w:rsid w:val="00C17E16"/>
    <w:rsid w:val="00C20E43"/>
    <w:rsid w:val="00C31437"/>
    <w:rsid w:val="00C42270"/>
    <w:rsid w:val="00C453B1"/>
    <w:rsid w:val="00C56389"/>
    <w:rsid w:val="00C60DE7"/>
    <w:rsid w:val="00C65C43"/>
    <w:rsid w:val="00C6744F"/>
    <w:rsid w:val="00C739A0"/>
    <w:rsid w:val="00C81D98"/>
    <w:rsid w:val="00C851E1"/>
    <w:rsid w:val="00C8690D"/>
    <w:rsid w:val="00CA324B"/>
    <w:rsid w:val="00CB17F8"/>
    <w:rsid w:val="00CC0204"/>
    <w:rsid w:val="00CC36E8"/>
    <w:rsid w:val="00CD01F1"/>
    <w:rsid w:val="00CD3C25"/>
    <w:rsid w:val="00CF18E3"/>
    <w:rsid w:val="00CF3B2B"/>
    <w:rsid w:val="00CF5834"/>
    <w:rsid w:val="00CF6A17"/>
    <w:rsid w:val="00D01F60"/>
    <w:rsid w:val="00D17F22"/>
    <w:rsid w:val="00D31116"/>
    <w:rsid w:val="00D56532"/>
    <w:rsid w:val="00D772DF"/>
    <w:rsid w:val="00D91A5A"/>
    <w:rsid w:val="00D92BE7"/>
    <w:rsid w:val="00D944DC"/>
    <w:rsid w:val="00DB3F46"/>
    <w:rsid w:val="00DB4EC6"/>
    <w:rsid w:val="00DB5499"/>
    <w:rsid w:val="00DE2165"/>
    <w:rsid w:val="00DE6D1F"/>
    <w:rsid w:val="00DF625C"/>
    <w:rsid w:val="00E1608A"/>
    <w:rsid w:val="00E34694"/>
    <w:rsid w:val="00E35141"/>
    <w:rsid w:val="00E40470"/>
    <w:rsid w:val="00E54715"/>
    <w:rsid w:val="00E54DE1"/>
    <w:rsid w:val="00E56137"/>
    <w:rsid w:val="00E5635B"/>
    <w:rsid w:val="00E56E26"/>
    <w:rsid w:val="00E65271"/>
    <w:rsid w:val="00E753C7"/>
    <w:rsid w:val="00E7674D"/>
    <w:rsid w:val="00E80235"/>
    <w:rsid w:val="00E82E06"/>
    <w:rsid w:val="00E841AF"/>
    <w:rsid w:val="00E845C0"/>
    <w:rsid w:val="00E85838"/>
    <w:rsid w:val="00E90247"/>
    <w:rsid w:val="00E94395"/>
    <w:rsid w:val="00E9481D"/>
    <w:rsid w:val="00E95BE6"/>
    <w:rsid w:val="00EA3081"/>
    <w:rsid w:val="00EA7395"/>
    <w:rsid w:val="00EB2A70"/>
    <w:rsid w:val="00EB3DA9"/>
    <w:rsid w:val="00EC30E8"/>
    <w:rsid w:val="00EC446D"/>
    <w:rsid w:val="00EC5C3C"/>
    <w:rsid w:val="00ED0AC7"/>
    <w:rsid w:val="00ED125E"/>
    <w:rsid w:val="00ED34AC"/>
    <w:rsid w:val="00ED413B"/>
    <w:rsid w:val="00ED4884"/>
    <w:rsid w:val="00ED4FA8"/>
    <w:rsid w:val="00EE1611"/>
    <w:rsid w:val="00EE5828"/>
    <w:rsid w:val="00EF0D68"/>
    <w:rsid w:val="00F0109B"/>
    <w:rsid w:val="00F02A2B"/>
    <w:rsid w:val="00F41174"/>
    <w:rsid w:val="00F43B5A"/>
    <w:rsid w:val="00F53A3E"/>
    <w:rsid w:val="00F540DF"/>
    <w:rsid w:val="00F57BBE"/>
    <w:rsid w:val="00F6576A"/>
    <w:rsid w:val="00F71392"/>
    <w:rsid w:val="00F74BD1"/>
    <w:rsid w:val="00F75C00"/>
    <w:rsid w:val="00F96D37"/>
    <w:rsid w:val="00FA15F4"/>
    <w:rsid w:val="00FA5B81"/>
    <w:rsid w:val="00FA67BC"/>
    <w:rsid w:val="00FA76E9"/>
    <w:rsid w:val="00FB4FD6"/>
    <w:rsid w:val="00FC3925"/>
    <w:rsid w:val="00FD10EB"/>
    <w:rsid w:val="00FD1C6E"/>
    <w:rsid w:val="00FD3A8F"/>
    <w:rsid w:val="00FE1177"/>
    <w:rsid w:val="00FE21D1"/>
    <w:rsid w:val="00FF09D5"/>
    <w:rsid w:val="00FF2F76"/>
    <w:rsid w:val="00FF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C8B388"/>
  <w15:chartTrackingRefBased/>
  <w15:docId w15:val="{8600EC63-D47B-4A50-A612-79C00A643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9" w:qFormat="1"/>
    <w:lsdException w:name="heading 1" w:uiPriority="10"/>
    <w:lsdException w:name="heading 2" w:semiHidden="1" w:uiPriority="10"/>
    <w:lsdException w:name="heading 3" w:semiHidden="1" w:uiPriority="10" w:unhideWhenUsed="1" w:qFormat="1"/>
    <w:lsdException w:name="heading 4" w:semiHidden="1" w:uiPriority="10" w:unhideWhenUsed="1" w:qFormat="1"/>
    <w:lsdException w:name="heading 5" w:semiHidden="1" w:uiPriority="10" w:unhideWhenUsed="1" w:qFormat="1"/>
    <w:lsdException w:name="heading 6" w:semiHidden="1" w:uiPriority="10" w:unhideWhenUsed="1" w:qFormat="1"/>
    <w:lsdException w:name="heading 7" w:semiHidden="1" w:uiPriority="10" w:unhideWhenUsed="1" w:qFormat="1"/>
    <w:lsdException w:name="heading 8" w:semiHidden="1" w:uiPriority="10" w:unhideWhenUsed="1" w:qFormat="1"/>
    <w:lsdException w:name="heading 9" w:semiHidden="1" w:uiPriority="1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98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"/>
    <w:semiHidden/>
    <w:qFormat/>
    <w:rsid w:val="00E841AF"/>
    <w:rPr>
      <w:rFonts w:ascii="Arial" w:hAnsi="Arial"/>
    </w:rPr>
  </w:style>
  <w:style w:type="paragraph" w:styleId="1">
    <w:name w:val="heading 1"/>
    <w:basedOn w:val="a"/>
    <w:next w:val="a"/>
    <w:link w:val="10"/>
    <w:uiPriority w:val="10"/>
    <w:semiHidden/>
    <w:rsid w:val="003850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10"/>
    <w:semiHidden/>
    <w:rsid w:val="003850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10"/>
    <w:semiHidden/>
    <w:unhideWhenUsed/>
    <w:qFormat/>
    <w:rsid w:val="003850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ЕРИАЛ"/>
    <w:basedOn w:val="a"/>
    <w:next w:val="a4"/>
    <w:semiHidden/>
    <w:qFormat/>
    <w:rsid w:val="00385019"/>
    <w:pPr>
      <w:spacing w:after="240"/>
      <w:jc w:val="center"/>
      <w:outlineLvl w:val="0"/>
    </w:pPr>
    <w:rPr>
      <w:rFonts w:ascii="Sylfaen" w:hAnsi="Sylfaen"/>
      <w:caps/>
      <w:color w:val="000000" w:themeColor="text1"/>
      <w:sz w:val="28"/>
      <w:szCs w:val="28"/>
    </w:rPr>
  </w:style>
  <w:style w:type="paragraph" w:customStyle="1" w:styleId="a4">
    <w:name w:val="СЕЗОН/СЕРИЯ"/>
    <w:basedOn w:val="a"/>
    <w:next w:val="a5"/>
    <w:uiPriority w:val="1"/>
    <w:semiHidden/>
    <w:qFormat/>
    <w:rsid w:val="00385019"/>
    <w:pPr>
      <w:jc w:val="center"/>
    </w:pPr>
    <w:rPr>
      <w:rFonts w:ascii="Sylfaen" w:hAnsi="Sylfaen"/>
      <w:smallCaps/>
      <w:color w:val="000000" w:themeColor="text1"/>
      <w:sz w:val="28"/>
      <w:szCs w:val="28"/>
    </w:rPr>
  </w:style>
  <w:style w:type="paragraph" w:customStyle="1" w:styleId="a5">
    <w:name w:val="НАЗВАНИЕ СЕРИИ"/>
    <w:basedOn w:val="a"/>
    <w:uiPriority w:val="2"/>
    <w:semiHidden/>
    <w:qFormat/>
    <w:rsid w:val="00385019"/>
    <w:pPr>
      <w:spacing w:before="240" w:after="360"/>
      <w:jc w:val="center"/>
      <w:outlineLvl w:val="0"/>
    </w:pPr>
    <w:rPr>
      <w:rFonts w:ascii="Sylfaen" w:hAnsi="Sylfaen"/>
      <w:caps/>
      <w:color w:val="000000" w:themeColor="text1"/>
      <w:sz w:val="28"/>
      <w:szCs w:val="28"/>
      <w:u w:val="single"/>
    </w:rPr>
  </w:style>
  <w:style w:type="paragraph" w:customStyle="1" w:styleId="a6">
    <w:name w:val="МЕСТО И ВРЕМЯ"/>
    <w:next w:val="a7"/>
    <w:uiPriority w:val="3"/>
    <w:qFormat/>
    <w:rsid w:val="00517E35"/>
    <w:pPr>
      <w:keepNext/>
      <w:tabs>
        <w:tab w:val="left" w:pos="992"/>
      </w:tabs>
      <w:spacing w:before="240"/>
      <w:ind w:left="992" w:hanging="992"/>
      <w:outlineLvl w:val="0"/>
    </w:pPr>
    <w:rPr>
      <w:rFonts w:ascii="Courier New" w:eastAsia="Times New Roman" w:hAnsi="Courier New" w:cs="Arial"/>
      <w:caps/>
      <w:szCs w:val="28"/>
      <w:lang w:eastAsia="ru-RU"/>
    </w:rPr>
  </w:style>
  <w:style w:type="paragraph" w:customStyle="1" w:styleId="a8">
    <w:name w:val="ГЕРОИ"/>
    <w:basedOn w:val="a"/>
    <w:next w:val="a7"/>
    <w:uiPriority w:val="4"/>
    <w:semiHidden/>
    <w:qFormat/>
    <w:rsid w:val="00F71392"/>
    <w:pPr>
      <w:keepNext/>
      <w:spacing w:before="120"/>
      <w:jc w:val="both"/>
      <w:outlineLvl w:val="1"/>
    </w:pPr>
    <w:rPr>
      <w:rFonts w:ascii="Courier New" w:hAnsi="Courier New" w:cs="Times New Roman"/>
      <w:bCs/>
      <w:caps/>
      <w:szCs w:val="28"/>
      <w:u w:val="single"/>
      <w:lang w:eastAsia="ru-RU"/>
    </w:rPr>
  </w:style>
  <w:style w:type="paragraph" w:customStyle="1" w:styleId="a7">
    <w:name w:val="ОПИСАНИЕ ДЕЙСТВИЯ"/>
    <w:next w:val="a9"/>
    <w:link w:val="aa"/>
    <w:uiPriority w:val="5"/>
    <w:qFormat/>
    <w:rsid w:val="00517E35"/>
    <w:pPr>
      <w:spacing w:before="120" w:after="120"/>
      <w:contextualSpacing/>
      <w:jc w:val="both"/>
    </w:pPr>
    <w:rPr>
      <w:rFonts w:ascii="Courier New" w:eastAsia="Times New Roman" w:hAnsi="Courier New" w:cs="Times New Roman"/>
      <w:szCs w:val="28"/>
      <w:lang w:val="x-none" w:eastAsia="x-none"/>
    </w:rPr>
  </w:style>
  <w:style w:type="character" w:customStyle="1" w:styleId="aa">
    <w:name w:val="ОПИСАНИЕ ДЕЙСТВИЯ Знак"/>
    <w:link w:val="a7"/>
    <w:uiPriority w:val="5"/>
    <w:rsid w:val="00517E35"/>
    <w:rPr>
      <w:rFonts w:ascii="Courier New" w:eastAsia="Times New Roman" w:hAnsi="Courier New" w:cs="Times New Roman"/>
      <w:szCs w:val="28"/>
      <w:lang w:val="x-none" w:eastAsia="x-none"/>
    </w:rPr>
  </w:style>
  <w:style w:type="paragraph" w:customStyle="1" w:styleId="a9">
    <w:name w:val="ИМЯ ГЕРОЯ"/>
    <w:basedOn w:val="a"/>
    <w:next w:val="ab"/>
    <w:link w:val="ac"/>
    <w:uiPriority w:val="6"/>
    <w:qFormat/>
    <w:rsid w:val="00517E35"/>
    <w:pPr>
      <w:keepNext/>
      <w:spacing w:before="240"/>
      <w:ind w:left="3827"/>
    </w:pPr>
    <w:rPr>
      <w:rFonts w:ascii="Courier New" w:eastAsia="Times New Roman" w:hAnsi="Courier New" w:cs="Times New Roman"/>
      <w:caps/>
      <w:szCs w:val="28"/>
      <w:lang w:val="x-none" w:eastAsia="x-none"/>
    </w:rPr>
  </w:style>
  <w:style w:type="character" w:customStyle="1" w:styleId="ac">
    <w:name w:val="ИМЯ ГЕРОЯ Знак"/>
    <w:link w:val="a9"/>
    <w:uiPriority w:val="6"/>
    <w:rsid w:val="00517E35"/>
    <w:rPr>
      <w:rFonts w:ascii="Courier New" w:eastAsia="Times New Roman" w:hAnsi="Courier New" w:cs="Times New Roman"/>
      <w:caps/>
      <w:szCs w:val="28"/>
      <w:lang w:val="x-none" w:eastAsia="x-none"/>
    </w:rPr>
  </w:style>
  <w:style w:type="paragraph" w:customStyle="1" w:styleId="ab">
    <w:name w:val="РЕПЛИКА"/>
    <w:next w:val="a9"/>
    <w:link w:val="ad"/>
    <w:uiPriority w:val="7"/>
    <w:qFormat/>
    <w:rsid w:val="00517E35"/>
    <w:pPr>
      <w:keepLines/>
      <w:ind w:left="2126" w:right="2126"/>
      <w:jc w:val="both"/>
    </w:pPr>
    <w:rPr>
      <w:rFonts w:ascii="Courier New" w:eastAsia="Times New Roman" w:hAnsi="Courier New" w:cs="Times New Roman"/>
      <w:szCs w:val="28"/>
      <w:lang w:val="x-none" w:eastAsia="x-none"/>
    </w:rPr>
  </w:style>
  <w:style w:type="character" w:customStyle="1" w:styleId="ad">
    <w:name w:val="РЕПЛИКА Знак"/>
    <w:link w:val="ab"/>
    <w:uiPriority w:val="7"/>
    <w:rsid w:val="00517E35"/>
    <w:rPr>
      <w:rFonts w:ascii="Courier New" w:eastAsia="Times New Roman" w:hAnsi="Courier New" w:cs="Times New Roman"/>
      <w:szCs w:val="28"/>
      <w:lang w:val="x-none" w:eastAsia="x-none"/>
    </w:rPr>
  </w:style>
  <w:style w:type="paragraph" w:customStyle="1" w:styleId="ae">
    <w:name w:val="РЕМАРКА"/>
    <w:basedOn w:val="a"/>
    <w:next w:val="ab"/>
    <w:link w:val="af"/>
    <w:uiPriority w:val="8"/>
    <w:qFormat/>
    <w:rsid w:val="002413C2"/>
    <w:pPr>
      <w:keepNext/>
      <w:ind w:left="3119" w:right="2552"/>
    </w:pPr>
    <w:rPr>
      <w:rFonts w:ascii="Courier New" w:eastAsia="Times New Roman" w:hAnsi="Courier New" w:cs="Times New Roman"/>
      <w:szCs w:val="28"/>
      <w:lang w:eastAsia="ru-RU"/>
    </w:rPr>
  </w:style>
  <w:style w:type="character" w:customStyle="1" w:styleId="af">
    <w:name w:val="РЕМАРКА Знак"/>
    <w:link w:val="ae"/>
    <w:uiPriority w:val="8"/>
    <w:rsid w:val="002413C2"/>
    <w:rPr>
      <w:rFonts w:ascii="Courier New" w:eastAsia="Times New Roman" w:hAnsi="Courier New" w:cs="Times New Roman"/>
      <w:szCs w:val="28"/>
      <w:lang w:eastAsia="ru-RU"/>
    </w:rPr>
  </w:style>
  <w:style w:type="table" w:styleId="af0">
    <w:name w:val="Table Grid"/>
    <w:basedOn w:val="a1"/>
    <w:uiPriority w:val="39"/>
    <w:rsid w:val="003850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semiHidden/>
    <w:qFormat/>
    <w:rsid w:val="0038501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10"/>
    <w:semiHidden/>
    <w:rsid w:val="00385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2">
    <w:name w:val="TOC Heading"/>
    <w:basedOn w:val="1"/>
    <w:next w:val="a"/>
    <w:uiPriority w:val="39"/>
    <w:semiHidden/>
    <w:rsid w:val="00385019"/>
    <w:pPr>
      <w:spacing w:line="259" w:lineRule="auto"/>
      <w:jc w:val="right"/>
      <w:outlineLvl w:val="9"/>
    </w:pPr>
    <w:rPr>
      <w:rFonts w:ascii="Arial" w:hAnsi="Arial"/>
      <w:caps/>
      <w:color w:val="auto"/>
      <w:sz w:val="24"/>
      <w:lang w:eastAsia="ru-RU"/>
    </w:rPr>
  </w:style>
  <w:style w:type="paragraph" w:styleId="11">
    <w:name w:val="toc 1"/>
    <w:basedOn w:val="a"/>
    <w:next w:val="a"/>
    <w:autoRedefine/>
    <w:uiPriority w:val="39"/>
    <w:semiHidden/>
    <w:rsid w:val="00F71392"/>
    <w:pPr>
      <w:keepNext/>
      <w:tabs>
        <w:tab w:val="left" w:pos="660"/>
        <w:tab w:val="left" w:pos="851"/>
      </w:tabs>
      <w:spacing w:before="200" w:after="60"/>
    </w:pPr>
    <w:rPr>
      <w:rFonts w:ascii="Courier New" w:hAnsi="Courier New"/>
      <w:b/>
    </w:rPr>
  </w:style>
  <w:style w:type="paragraph" w:styleId="21">
    <w:name w:val="toc 2"/>
    <w:basedOn w:val="a"/>
    <w:next w:val="a"/>
    <w:autoRedefine/>
    <w:uiPriority w:val="39"/>
    <w:semiHidden/>
    <w:rsid w:val="00F71392"/>
    <w:pPr>
      <w:spacing w:after="100"/>
      <w:ind w:left="680"/>
    </w:pPr>
    <w:rPr>
      <w:rFonts w:ascii="Courier New" w:hAnsi="Courier New"/>
      <w:smallCaps/>
    </w:rPr>
  </w:style>
  <w:style w:type="character" w:customStyle="1" w:styleId="30">
    <w:name w:val="Заголовок 3 Знак"/>
    <w:basedOn w:val="a0"/>
    <w:link w:val="3"/>
    <w:uiPriority w:val="10"/>
    <w:semiHidden/>
    <w:rsid w:val="0038501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af3">
    <w:name w:val="ТИТУЛ_СЕРИАЛ"/>
    <w:basedOn w:val="a"/>
    <w:autoRedefine/>
    <w:uiPriority w:val="9"/>
    <w:semiHidden/>
    <w:qFormat/>
    <w:rsid w:val="00FD10EB"/>
    <w:pPr>
      <w:framePr w:hSpace="180" w:wrap="around" w:vAnchor="text" w:hAnchor="margin" w:x="279" w:y="28"/>
      <w:spacing w:after="120"/>
      <w:jc w:val="center"/>
    </w:pPr>
    <w:rPr>
      <w:rFonts w:ascii="Sylfaen" w:hAnsi="Sylfaen"/>
      <w:caps/>
      <w:sz w:val="40"/>
      <w:szCs w:val="40"/>
    </w:rPr>
  </w:style>
  <w:style w:type="paragraph" w:customStyle="1" w:styleId="af4">
    <w:name w:val="ТИТУЛ_СЕЗОН/СЕРИЯ"/>
    <w:basedOn w:val="a"/>
    <w:autoRedefine/>
    <w:uiPriority w:val="9"/>
    <w:semiHidden/>
    <w:qFormat/>
    <w:rsid w:val="00FD10EB"/>
    <w:pPr>
      <w:framePr w:hSpace="180" w:wrap="around" w:vAnchor="text" w:hAnchor="margin" w:x="279" w:y="28"/>
      <w:jc w:val="center"/>
    </w:pPr>
    <w:rPr>
      <w:rFonts w:ascii="Sylfaen" w:hAnsi="Sylfaen"/>
      <w:smallCaps/>
      <w:sz w:val="32"/>
      <w:szCs w:val="32"/>
    </w:rPr>
  </w:style>
  <w:style w:type="paragraph" w:customStyle="1" w:styleId="af5">
    <w:name w:val="ТИТУЛ_НАЗВАНИЕ"/>
    <w:basedOn w:val="a"/>
    <w:autoRedefine/>
    <w:uiPriority w:val="9"/>
    <w:semiHidden/>
    <w:qFormat/>
    <w:rsid w:val="00385019"/>
    <w:pPr>
      <w:framePr w:hSpace="180" w:wrap="around" w:vAnchor="text" w:hAnchor="margin" w:x="279" w:y="28"/>
      <w:jc w:val="center"/>
    </w:pPr>
    <w:rPr>
      <w:rFonts w:ascii="Sylfaen" w:hAnsi="Sylfaen"/>
      <w:caps/>
      <w:sz w:val="36"/>
      <w:szCs w:val="36"/>
    </w:rPr>
  </w:style>
  <w:style w:type="paragraph" w:customStyle="1" w:styleId="af6">
    <w:name w:val="Дата/Изменения"/>
    <w:basedOn w:val="a"/>
    <w:uiPriority w:val="9"/>
    <w:semiHidden/>
    <w:qFormat/>
    <w:rsid w:val="00385019"/>
    <w:pPr>
      <w:spacing w:after="240"/>
      <w:jc w:val="right"/>
    </w:pPr>
    <w:rPr>
      <w:rFonts w:ascii="Sylfaen" w:hAnsi="Sylfaen"/>
    </w:rPr>
  </w:style>
  <w:style w:type="paragraph" w:customStyle="1" w:styleId="af7">
    <w:name w:val="Автор сценария"/>
    <w:basedOn w:val="a"/>
    <w:uiPriority w:val="9"/>
    <w:semiHidden/>
    <w:qFormat/>
    <w:rsid w:val="00385019"/>
    <w:pPr>
      <w:spacing w:after="480"/>
      <w:jc w:val="right"/>
    </w:pPr>
    <w:rPr>
      <w:rFonts w:ascii="Sylfaen" w:hAnsi="Sylfaen"/>
    </w:rPr>
  </w:style>
  <w:style w:type="paragraph" w:styleId="af8">
    <w:name w:val="header"/>
    <w:basedOn w:val="a"/>
    <w:link w:val="af9"/>
    <w:uiPriority w:val="99"/>
    <w:semiHidden/>
    <w:rsid w:val="00385019"/>
    <w:pPr>
      <w:tabs>
        <w:tab w:val="center" w:pos="4677"/>
        <w:tab w:val="right" w:pos="9355"/>
      </w:tabs>
    </w:pPr>
  </w:style>
  <w:style w:type="paragraph" w:customStyle="1" w:styleId="afa">
    <w:name w:val="ЗТМ/СКЛЕЙКА/КОНЕЦ"/>
    <w:basedOn w:val="a"/>
    <w:uiPriority w:val="9"/>
    <w:qFormat/>
    <w:rsid w:val="002413C2"/>
    <w:pPr>
      <w:spacing w:before="120"/>
    </w:pPr>
    <w:rPr>
      <w:rFonts w:ascii="Courier New" w:hAnsi="Courier New"/>
      <w:caps/>
      <w:szCs w:val="28"/>
    </w:rPr>
  </w:style>
  <w:style w:type="character" w:customStyle="1" w:styleId="af9">
    <w:name w:val="Верхний колонтитул Знак"/>
    <w:basedOn w:val="a0"/>
    <w:link w:val="af8"/>
    <w:uiPriority w:val="99"/>
    <w:semiHidden/>
    <w:rsid w:val="00306E89"/>
    <w:rPr>
      <w:rFonts w:ascii="Arial" w:hAnsi="Arial"/>
    </w:rPr>
  </w:style>
  <w:style w:type="paragraph" w:styleId="afb">
    <w:name w:val="footer"/>
    <w:basedOn w:val="a"/>
    <w:link w:val="afc"/>
    <w:uiPriority w:val="99"/>
    <w:semiHidden/>
    <w:rsid w:val="00385019"/>
    <w:pPr>
      <w:tabs>
        <w:tab w:val="center" w:pos="4677"/>
        <w:tab w:val="right" w:pos="9355"/>
      </w:tabs>
    </w:pPr>
  </w:style>
  <w:style w:type="character" w:customStyle="1" w:styleId="afc">
    <w:name w:val="Нижний колонтитул Знак"/>
    <w:basedOn w:val="a0"/>
    <w:link w:val="afb"/>
    <w:uiPriority w:val="99"/>
    <w:semiHidden/>
    <w:rsid w:val="00385019"/>
    <w:rPr>
      <w:rFonts w:ascii="Arial" w:hAnsi="Arial"/>
    </w:rPr>
  </w:style>
  <w:style w:type="character" w:customStyle="1" w:styleId="20">
    <w:name w:val="Заголовок 2 Знак"/>
    <w:basedOn w:val="a0"/>
    <w:link w:val="2"/>
    <w:uiPriority w:val="10"/>
    <w:semiHidden/>
    <w:rsid w:val="003850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fd">
    <w:name w:val="Hyperlink"/>
    <w:basedOn w:val="a0"/>
    <w:uiPriority w:val="99"/>
    <w:semiHidden/>
    <w:rsid w:val="003850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9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sha\Desktop\&#1051;&#1077;&#1075;&#1080;&#1086;\&#1055;&#1054;&#1051;&#1048;&#1053;&#1040;\&#1055;&#1086;&#1083;&#1085;&#1099;&#1081;%20&#1096;&#1072;&#1073;&#1083;&#1086;&#1085;%20&#1052;&#1057;&#1056;2%20&#1080;%20&#1044;&#1040;&#1052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62A51E16EB349BE8A1F993BA7CD201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761D5C-DD7B-417F-8630-5D56B65010CF}"/>
      </w:docPartPr>
      <w:docPartBody>
        <w:p w:rsidR="00E53D95" w:rsidRDefault="00E53D95" w:rsidP="00E53D95">
          <w:pPr>
            <w:pStyle w:val="B62A51E16EB349BE8A1F993BA7CD2015"/>
          </w:pPr>
          <w:r>
            <w:rPr>
              <w:color w:val="7F7F7F" w:themeColor="text1" w:themeTint="80"/>
            </w:rPr>
            <w:t>[Заголовок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95"/>
    <w:rsid w:val="00093290"/>
    <w:rsid w:val="002064B5"/>
    <w:rsid w:val="00236EFB"/>
    <w:rsid w:val="003F6142"/>
    <w:rsid w:val="005E363B"/>
    <w:rsid w:val="006324A6"/>
    <w:rsid w:val="007E5D81"/>
    <w:rsid w:val="008F57DC"/>
    <w:rsid w:val="00A172DF"/>
    <w:rsid w:val="00A56334"/>
    <w:rsid w:val="00A57D51"/>
    <w:rsid w:val="00A62FE9"/>
    <w:rsid w:val="00DB2C0F"/>
    <w:rsid w:val="00E53D95"/>
    <w:rsid w:val="00E612A1"/>
    <w:rsid w:val="00ED1EF2"/>
    <w:rsid w:val="00F00EA4"/>
    <w:rsid w:val="00F31393"/>
    <w:rsid w:val="00F355DF"/>
    <w:rsid w:val="00FE3EB6"/>
    <w:rsid w:val="00FF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62A51E16EB349BE8A1F993BA7CD2015">
    <w:name w:val="B62A51E16EB349BE8A1F993BA7CD2015"/>
    <w:rsid w:val="00E53D9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FC9C5-F398-41DD-84D7-41FFCCB4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Полный шаблон МСР2 и ДАМ</Template>
  <TotalTime>583</TotalTime>
  <Pages>2</Pages>
  <Words>3212</Words>
  <Characters>18309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ОТМОРОЖЕННЫЕ / 1. Пацаны, у нас проблема</vt:lpstr>
    </vt:vector>
  </TitlesOfParts>
  <Company/>
  <LinksUpToDate>false</LinksUpToDate>
  <CharactersWithSpaces>21479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ОТМОРОЖЕННЫЕ / 1. Пацаны, у нас проблема</dc:title>
  <dc:subject/>
  <dc:creator>Pasha</dc:creator>
  <cp:keywords/>
  <dc:description/>
  <cp:lastModifiedBy>Нина</cp:lastModifiedBy>
  <cp:revision>4</cp:revision>
  <dcterms:created xsi:type="dcterms:W3CDTF">2023-06-21T21:57:00Z</dcterms:created>
  <dcterms:modified xsi:type="dcterms:W3CDTF">2023-06-22T14:09:00Z</dcterms:modified>
</cp:coreProperties>
</file>