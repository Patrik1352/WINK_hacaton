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A851D" w14:textId="77777777" w:rsidR="00175951" w:rsidRPr="00524573" w:rsidRDefault="00175951" w:rsidP="00583A8D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5CE7B211" w14:textId="77777777" w:rsidR="00AA1F51" w:rsidRPr="00AA1F51" w:rsidRDefault="00AA1F51" w:rsidP="00AA1F51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AA1F51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7CB85041" w14:textId="77777777" w:rsidR="00175951" w:rsidRPr="00524573" w:rsidRDefault="00175951" w:rsidP="00175951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45EBDA2E" w14:textId="55E85E8C" w:rsidR="00175951" w:rsidRPr="00524573" w:rsidRDefault="00175951" w:rsidP="00175951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AA1F51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5B140889" w14:textId="77777777" w:rsidR="00044E5A" w:rsidRDefault="00175951" w:rsidP="00175951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7C063A23" w14:textId="0393E064" w:rsidR="00175951" w:rsidRDefault="00175951" w:rsidP="00175951">
      <w:pPr>
        <w:pStyle w:val="a7"/>
        <w:sectPr w:rsidR="00175951" w:rsidSect="00175951">
          <w:headerReference w:type="default" r:id="rId8"/>
          <w:pgSz w:w="11906" w:h="16838"/>
          <w:pgMar w:top="1418" w:right="1418" w:bottom="709" w:left="2126" w:header="1417" w:footer="567" w:gutter="0"/>
          <w:pgNumType w:start="1"/>
          <w:cols w:space="708"/>
          <w:docGrid w:linePitch="360"/>
        </w:sectPr>
      </w:pPr>
    </w:p>
    <w:p w14:paraId="15F13D37" w14:textId="77777777" w:rsidR="00352418" w:rsidRPr="00370A62" w:rsidRDefault="00352418" w:rsidP="00BB6CB8">
      <w:pPr>
        <w:pStyle w:val="afa"/>
      </w:pPr>
      <w:r w:rsidRPr="00370A62">
        <w:lastRenderedPageBreak/>
        <w:t>ИЗ ЗТМ</w:t>
      </w:r>
    </w:p>
    <w:p w14:paraId="62C61B0E" w14:textId="47C4C9F7" w:rsidR="00352418" w:rsidRPr="00370A62" w:rsidRDefault="00783A9D" w:rsidP="00BB6CB8">
      <w:pPr>
        <w:pStyle w:val="a6"/>
      </w:pPr>
      <w:r w:rsidRPr="00370A62">
        <w:t>7-1.</w:t>
      </w:r>
      <w:r w:rsidRPr="00370A62">
        <w:tab/>
      </w:r>
      <w:r w:rsidR="00352418" w:rsidRPr="00370A62">
        <w:t xml:space="preserve">ИНТ. </w:t>
      </w:r>
      <w:r w:rsidRPr="00370A62">
        <w:t xml:space="preserve">ДОМ </w:t>
      </w:r>
      <w:r w:rsidR="00352418" w:rsidRPr="00370A62">
        <w:t>НЕЙМАНА</w:t>
      </w:r>
      <w:r w:rsidRPr="00370A62">
        <w:t xml:space="preserve"> (</w:t>
      </w:r>
      <w:r w:rsidRPr="00370A62">
        <w:rPr>
          <w:caps w:val="0"/>
        </w:rPr>
        <w:t>подвал</w:t>
      </w:r>
      <w:r w:rsidRPr="00370A62">
        <w:t>)</w:t>
      </w:r>
      <w:r w:rsidR="00352418" w:rsidRPr="00370A62">
        <w:t xml:space="preserve"> </w:t>
      </w:r>
      <w:r w:rsidR="00561E01" w:rsidRPr="00370A62">
        <w:t>–</w:t>
      </w:r>
      <w:r w:rsidR="00352418" w:rsidRPr="00370A62">
        <w:t xml:space="preserve"> </w:t>
      </w:r>
      <w:r w:rsidR="00497F99" w:rsidRPr="00497F99">
        <w:rPr>
          <w:color w:val="00B050"/>
        </w:rPr>
        <w:t>НОЧЬ</w:t>
      </w:r>
    </w:p>
    <w:p w14:paraId="6508CB24" w14:textId="77777777" w:rsidR="00352418" w:rsidRPr="00370A62" w:rsidRDefault="00352418" w:rsidP="00783A9D">
      <w:pPr>
        <w:pStyle w:val="a7"/>
        <w:keepNext/>
        <w:keepLines/>
      </w:pPr>
      <w:r w:rsidRPr="00370A62">
        <w:t>Вжик и Масса смотрят на Стэллу в шоке.</w:t>
      </w:r>
    </w:p>
    <w:p w14:paraId="1D6602DD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6D88A981" w14:textId="77777777" w:rsidR="00352418" w:rsidRPr="00370A62" w:rsidRDefault="00352418" w:rsidP="00783A9D">
      <w:pPr>
        <w:pStyle w:val="ab"/>
      </w:pPr>
      <w:r w:rsidRPr="00370A62">
        <w:t>Ну чё уставились? Погнали к следующему клиенту. Опоздаю, сами отрабатывать будете!</w:t>
      </w:r>
    </w:p>
    <w:p w14:paraId="2EDBB62C" w14:textId="77777777" w:rsidR="00352418" w:rsidRPr="00370A62" w:rsidRDefault="00352418" w:rsidP="00352418">
      <w:pPr>
        <w:pStyle w:val="a7"/>
      </w:pPr>
      <w:r w:rsidRPr="00370A62">
        <w:t>Вжик и Масса переглядываются.</w:t>
      </w:r>
    </w:p>
    <w:p w14:paraId="3DE876A6" w14:textId="77777777" w:rsidR="00352418" w:rsidRPr="00370A62" w:rsidRDefault="00352418" w:rsidP="00783A9D">
      <w:pPr>
        <w:pStyle w:val="a9"/>
      </w:pPr>
      <w:r w:rsidRPr="00370A62">
        <w:t>МАССА</w:t>
      </w:r>
    </w:p>
    <w:p w14:paraId="1A1C8EC8" w14:textId="77777777" w:rsidR="00783A9D" w:rsidRPr="00497F99" w:rsidRDefault="00352418" w:rsidP="00783A9D">
      <w:pPr>
        <w:pStyle w:val="ab"/>
        <w:keepNext/>
        <w:rPr>
          <w:strike/>
          <w:color w:val="A6A6A6" w:themeColor="background1" w:themeShade="A6"/>
        </w:rPr>
      </w:pPr>
      <w:r w:rsidRPr="00370A62">
        <w:t>Так ты чё шаболда</w:t>
      </w:r>
      <w:r w:rsidRPr="00370A62">
        <w:rPr>
          <w:lang w:val="ru-RU"/>
        </w:rPr>
        <w:t>,</w:t>
      </w:r>
      <w:r w:rsidRPr="00370A62">
        <w:t xml:space="preserve"> что</w:t>
      </w:r>
      <w:r w:rsidRPr="00370A62">
        <w:rPr>
          <w:lang w:val="ru-RU"/>
        </w:rPr>
        <w:t xml:space="preserve"> </w:t>
      </w:r>
      <w:r w:rsidRPr="00370A62">
        <w:t xml:space="preserve">ли? </w:t>
      </w:r>
      <w:r w:rsidRPr="00497F99">
        <w:rPr>
          <w:strike/>
          <w:color w:val="A6A6A6" w:themeColor="background1" w:themeShade="A6"/>
        </w:rPr>
        <w:t>Блин!</w:t>
      </w:r>
    </w:p>
    <w:p w14:paraId="549E4547" w14:textId="77777777" w:rsidR="00783A9D" w:rsidRPr="00497F99" w:rsidRDefault="00352418" w:rsidP="00783A9D">
      <w:pPr>
        <w:pStyle w:val="ae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(Вжику)</w:t>
      </w:r>
    </w:p>
    <w:p w14:paraId="56D49E97" w14:textId="77777777" w:rsidR="00352418" w:rsidRPr="00497F99" w:rsidRDefault="00352418" w:rsidP="00783A9D">
      <w:pPr>
        <w:pStyle w:val="ab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Нафига мы с тобой вчера в борделе бабки тратили</w:t>
      </w:r>
      <w:r w:rsidR="00783A9D" w:rsidRPr="00497F99">
        <w:rPr>
          <w:strike/>
          <w:color w:val="A6A6A6" w:themeColor="background1" w:themeShade="A6"/>
          <w:lang w:val="ru-RU"/>
        </w:rPr>
        <w:t>…</w:t>
      </w:r>
      <w:r w:rsidRPr="00497F99">
        <w:rPr>
          <w:strike/>
          <w:color w:val="A6A6A6" w:themeColor="background1" w:themeShade="A6"/>
        </w:rPr>
        <w:t xml:space="preserve"> </w:t>
      </w:r>
      <w:r w:rsidR="00783A9D" w:rsidRPr="00497F99">
        <w:rPr>
          <w:strike/>
          <w:color w:val="A6A6A6" w:themeColor="background1" w:themeShade="A6"/>
          <w:lang w:val="ru-RU"/>
        </w:rPr>
        <w:t>З</w:t>
      </w:r>
      <w:r w:rsidRPr="00497F99">
        <w:rPr>
          <w:strike/>
          <w:color w:val="A6A6A6" w:themeColor="background1" w:themeShade="A6"/>
        </w:rPr>
        <w:t>нали бы, что Нейман их разводит, сразу бы к нему пошли!</w:t>
      </w:r>
    </w:p>
    <w:p w14:paraId="35D4F2FA" w14:textId="77777777" w:rsidR="00352418" w:rsidRPr="00497F99" w:rsidRDefault="00352418" w:rsidP="00783A9D">
      <w:pPr>
        <w:pStyle w:val="a9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ВЖИК</w:t>
      </w:r>
    </w:p>
    <w:p w14:paraId="457A3EC8" w14:textId="77777777" w:rsidR="00352418" w:rsidRPr="00497F99" w:rsidRDefault="00352418" w:rsidP="00783A9D">
      <w:pPr>
        <w:pStyle w:val="ab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 xml:space="preserve">По ходу, она </w:t>
      </w:r>
      <w:r w:rsidR="00783A9D" w:rsidRPr="00497F99">
        <w:rPr>
          <w:strike/>
          <w:color w:val="A6A6A6" w:themeColor="background1" w:themeShade="A6"/>
        </w:rPr>
        <w:t>–</w:t>
      </w:r>
      <w:r w:rsidRPr="00497F99">
        <w:rPr>
          <w:strike/>
          <w:color w:val="A6A6A6" w:themeColor="background1" w:themeShade="A6"/>
        </w:rPr>
        <w:t xml:space="preserve"> нулевой космонавт.</w:t>
      </w:r>
    </w:p>
    <w:p w14:paraId="7DC74FF3" w14:textId="77777777" w:rsidR="00352418" w:rsidRPr="00497F99" w:rsidRDefault="00352418" w:rsidP="00783A9D">
      <w:pPr>
        <w:pStyle w:val="a9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МАССА</w:t>
      </w:r>
    </w:p>
    <w:p w14:paraId="6253208D" w14:textId="77777777" w:rsidR="00352418" w:rsidRPr="00497F99" w:rsidRDefault="00352418" w:rsidP="00783A9D">
      <w:pPr>
        <w:pStyle w:val="ab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Нифига, Ноль зажрался, у него уже собственные космонавты есть!</w:t>
      </w:r>
    </w:p>
    <w:p w14:paraId="2A14A40E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74E676F6" w14:textId="77777777" w:rsidR="00352418" w:rsidRPr="00370A62" w:rsidRDefault="00352418" w:rsidP="00783A9D">
      <w:pPr>
        <w:pStyle w:val="ab"/>
      </w:pPr>
      <w:r w:rsidRPr="00370A62">
        <w:t xml:space="preserve">Сами вы шаболды </w:t>
      </w:r>
      <w:r w:rsidRPr="00497F99">
        <w:rPr>
          <w:strike/>
          <w:color w:val="A6A6A6" w:themeColor="background1" w:themeShade="A6"/>
        </w:rPr>
        <w:t>космические</w:t>
      </w:r>
      <w:r w:rsidRPr="00370A62">
        <w:t>! А я – элитный специалист!</w:t>
      </w:r>
    </w:p>
    <w:p w14:paraId="486EBF51" w14:textId="77777777" w:rsidR="00352418" w:rsidRPr="00370A62" w:rsidRDefault="00352418" w:rsidP="00783A9D">
      <w:pPr>
        <w:pStyle w:val="a9"/>
      </w:pPr>
      <w:r w:rsidRPr="00370A62">
        <w:t>ВЖИК</w:t>
      </w:r>
    </w:p>
    <w:p w14:paraId="5BAE5B51" w14:textId="77777777" w:rsidR="00352418" w:rsidRPr="00370A62" w:rsidRDefault="00352418" w:rsidP="00783A9D">
      <w:pPr>
        <w:pStyle w:val="ab"/>
      </w:pPr>
      <w:r w:rsidRPr="00370A62">
        <w:t>Это какой же?</w:t>
      </w:r>
    </w:p>
    <w:p w14:paraId="4AF22AE9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4765097B" w14:textId="12EE105B" w:rsidR="00352418" w:rsidRPr="00497F99" w:rsidRDefault="00352418" w:rsidP="00783A9D">
      <w:pPr>
        <w:pStyle w:val="ab"/>
        <w:rPr>
          <w:lang w:val="ru-RU"/>
        </w:rPr>
      </w:pPr>
      <w:r w:rsidRPr="00370A62">
        <w:t>Элитная путана. Ночная бабочка, так понятнее?</w:t>
      </w:r>
      <w:r w:rsidR="00497F99">
        <w:rPr>
          <w:lang w:val="ru-RU"/>
        </w:rPr>
        <w:t xml:space="preserve"> </w:t>
      </w:r>
      <w:r w:rsidR="00497F99" w:rsidRPr="00497F99">
        <w:rPr>
          <w:color w:val="00B050"/>
          <w:lang w:val="ru-RU"/>
        </w:rPr>
        <w:t>Давайте быстрее, говорю. Где тут выход? Сколько раз зарекалась, притоны стороной обходить!</w:t>
      </w:r>
    </w:p>
    <w:p w14:paraId="0A298F8D" w14:textId="77777777" w:rsidR="00352418" w:rsidRPr="00497F99" w:rsidRDefault="00352418" w:rsidP="00783A9D">
      <w:pPr>
        <w:pStyle w:val="a9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МАССА</w:t>
      </w:r>
    </w:p>
    <w:p w14:paraId="7774BBDB" w14:textId="77777777" w:rsidR="00352418" w:rsidRPr="00497F99" w:rsidRDefault="00352418" w:rsidP="00783A9D">
      <w:pPr>
        <w:pStyle w:val="ab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Сейчас ты скорее ночная бабушка.</w:t>
      </w:r>
    </w:p>
    <w:p w14:paraId="5457C422" w14:textId="77777777" w:rsidR="00352418" w:rsidRPr="00370A62" w:rsidRDefault="00352418" w:rsidP="00783A9D">
      <w:pPr>
        <w:pStyle w:val="a9"/>
      </w:pPr>
      <w:r w:rsidRPr="00370A62">
        <w:lastRenderedPageBreak/>
        <w:t>ВЖИК</w:t>
      </w:r>
    </w:p>
    <w:p w14:paraId="3BDF7D16" w14:textId="77777777" w:rsidR="00044E5A" w:rsidRDefault="00352418" w:rsidP="00497F99">
      <w:pPr>
        <w:pStyle w:val="ab"/>
        <w:rPr>
          <w:color w:val="00B050"/>
          <w:lang w:val="ru-RU"/>
        </w:rPr>
      </w:pPr>
      <w:r w:rsidRPr="00370A62">
        <w:t xml:space="preserve">Слышь, бабочка, </w:t>
      </w:r>
      <w:r w:rsidR="00783A9D" w:rsidRPr="00497F99">
        <w:rPr>
          <w:strike/>
          <w:color w:val="A6A6A6" w:themeColor="background1" w:themeShade="A6"/>
          <w:lang w:val="ru-RU"/>
        </w:rPr>
        <w:t>т</w:t>
      </w:r>
      <w:r w:rsidRPr="00497F99">
        <w:rPr>
          <w:strike/>
          <w:color w:val="A6A6A6" w:themeColor="background1" w:themeShade="A6"/>
        </w:rPr>
        <w:t>ебя один учёный засунул обратно в кокон. Лет на двадцать. Так что тебе лет пятьдесят сейчас.</w:t>
      </w:r>
      <w:r w:rsidR="00497F99" w:rsidRPr="00497F99">
        <w:rPr>
          <w:color w:val="A6A6A6" w:themeColor="background1" w:themeShade="A6"/>
          <w:lang w:val="ru-RU"/>
        </w:rPr>
        <w:t xml:space="preserve"> </w:t>
      </w:r>
      <w:r w:rsidR="00497F99" w:rsidRPr="00497F99">
        <w:rPr>
          <w:color w:val="00B050"/>
          <w:lang w:val="ru-RU"/>
        </w:rPr>
        <w:t>ты не торопись.</w:t>
      </w:r>
    </w:p>
    <w:p w14:paraId="5AE87A0F" w14:textId="38CA16F5" w:rsidR="00352418" w:rsidRPr="00497F99" w:rsidRDefault="00352418" w:rsidP="00783A9D">
      <w:pPr>
        <w:pStyle w:val="a9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СТЭЛЛА</w:t>
      </w:r>
    </w:p>
    <w:p w14:paraId="239F7089" w14:textId="77777777" w:rsidR="00352418" w:rsidRPr="00497F99" w:rsidRDefault="00352418" w:rsidP="00783A9D">
      <w:pPr>
        <w:pStyle w:val="ab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Вы ч</w:t>
      </w:r>
      <w:r w:rsidR="00783A9D" w:rsidRPr="00497F99">
        <w:rPr>
          <w:strike/>
          <w:color w:val="A6A6A6" w:themeColor="background1" w:themeShade="A6"/>
          <w:lang w:val="ru-RU"/>
        </w:rPr>
        <w:t>ё</w:t>
      </w:r>
      <w:r w:rsidRPr="00497F99">
        <w:rPr>
          <w:strike/>
          <w:color w:val="A6A6A6" w:themeColor="background1" w:themeShade="A6"/>
        </w:rPr>
        <w:t xml:space="preserve"> несёте!? Сколько раз зарекалась, притоны стороной обходить!</w:t>
      </w:r>
    </w:p>
    <w:p w14:paraId="36ACFE81" w14:textId="77777777" w:rsidR="00352418" w:rsidRPr="00497F99" w:rsidRDefault="00352418" w:rsidP="00783A9D">
      <w:pPr>
        <w:pStyle w:val="a9"/>
        <w:rPr>
          <w:strike/>
          <w:color w:val="A6A6A6" w:themeColor="background1" w:themeShade="A6"/>
        </w:rPr>
      </w:pPr>
      <w:r w:rsidRPr="00497F99">
        <w:rPr>
          <w:strike/>
          <w:color w:val="A6A6A6" w:themeColor="background1" w:themeShade="A6"/>
        </w:rPr>
        <w:t>ВЖИК</w:t>
      </w:r>
    </w:p>
    <w:p w14:paraId="25AC6053" w14:textId="77777777" w:rsidR="00352418" w:rsidRPr="00370A62" w:rsidRDefault="00352418" w:rsidP="00783A9D">
      <w:pPr>
        <w:pStyle w:val="ab"/>
      </w:pPr>
      <w:r w:rsidRPr="00497F99">
        <w:rPr>
          <w:strike/>
          <w:color w:val="A6A6A6" w:themeColor="background1" w:themeShade="A6"/>
        </w:rPr>
        <w:t>Какие притоны, мы не наркоманы!</w:t>
      </w:r>
      <w:r w:rsidRPr="00497F99">
        <w:rPr>
          <w:color w:val="A6A6A6" w:themeColor="background1" w:themeShade="A6"/>
        </w:rPr>
        <w:t xml:space="preserve"> </w:t>
      </w:r>
      <w:r w:rsidRPr="00370A62">
        <w:t>Ну-ка скажи, какой сейчас год?</w:t>
      </w:r>
    </w:p>
    <w:p w14:paraId="60F8123D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27E08FF2" w14:textId="77777777" w:rsidR="00352418" w:rsidRPr="00370A62" w:rsidRDefault="00352418" w:rsidP="00783A9D">
      <w:pPr>
        <w:pStyle w:val="ab"/>
      </w:pPr>
      <w:r w:rsidRPr="00497F99">
        <w:rPr>
          <w:strike/>
          <w:color w:val="A6A6A6" w:themeColor="background1" w:themeShade="A6"/>
        </w:rPr>
        <w:t>Интересно, на чём вы сидите, если даже год не помните.</w:t>
      </w:r>
      <w:r w:rsidRPr="00497F99">
        <w:rPr>
          <w:color w:val="A6A6A6" w:themeColor="background1" w:themeShade="A6"/>
        </w:rPr>
        <w:t xml:space="preserve"> </w:t>
      </w:r>
      <w:r w:rsidRPr="00370A62">
        <w:t xml:space="preserve">Ну </w:t>
      </w:r>
      <w:r w:rsidR="00783A9D" w:rsidRPr="00370A62">
        <w:rPr>
          <w:lang w:val="ru-RU"/>
        </w:rPr>
        <w:t>девяносто седьмой</w:t>
      </w:r>
      <w:r w:rsidRPr="00370A62">
        <w:t>.</w:t>
      </w:r>
    </w:p>
    <w:p w14:paraId="6CFEEBF6" w14:textId="77777777" w:rsidR="00352418" w:rsidRPr="00370A62" w:rsidRDefault="00352418" w:rsidP="00783A9D">
      <w:pPr>
        <w:pStyle w:val="a9"/>
      </w:pPr>
      <w:r w:rsidRPr="00370A62">
        <w:t>ВЖИК</w:t>
      </w:r>
    </w:p>
    <w:p w14:paraId="0AAF2D4A" w14:textId="77777777" w:rsidR="00783A9D" w:rsidRPr="00370A62" w:rsidRDefault="00352418" w:rsidP="00783A9D">
      <w:pPr>
        <w:pStyle w:val="ae"/>
      </w:pPr>
      <w:r w:rsidRPr="00370A62">
        <w:t>(Массе)</w:t>
      </w:r>
    </w:p>
    <w:p w14:paraId="7D69192A" w14:textId="77777777" w:rsidR="00352418" w:rsidRPr="00370A62" w:rsidRDefault="00352418" w:rsidP="00783A9D">
      <w:pPr>
        <w:pStyle w:val="ab"/>
      </w:pPr>
      <w:r w:rsidRPr="00370A62">
        <w:t>Получается, она на год раньше нас тут закемарила…</w:t>
      </w:r>
    </w:p>
    <w:p w14:paraId="43F763AF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04B7FB22" w14:textId="77777777" w:rsidR="00352418" w:rsidRPr="00370A62" w:rsidRDefault="00352418" w:rsidP="00783A9D">
      <w:pPr>
        <w:pStyle w:val="ab"/>
      </w:pPr>
      <w:r w:rsidRPr="00370A62">
        <w:t>В смысле закемарила?! Я чё, опять бокалы с клофелином перепутала?!</w:t>
      </w:r>
    </w:p>
    <w:p w14:paraId="2129F090" w14:textId="77777777" w:rsidR="00352418" w:rsidRPr="00370A62" w:rsidRDefault="00352418" w:rsidP="00783A9D">
      <w:pPr>
        <w:pStyle w:val="a9"/>
      </w:pPr>
      <w:r w:rsidRPr="00370A62">
        <w:t>ВЖИК</w:t>
      </w:r>
    </w:p>
    <w:p w14:paraId="60FE9A67" w14:textId="77777777" w:rsidR="00352418" w:rsidRPr="00370A62" w:rsidRDefault="00352418" w:rsidP="00783A9D">
      <w:pPr>
        <w:pStyle w:val="ab"/>
      </w:pPr>
      <w:r w:rsidRPr="00370A62">
        <w:t>Короче</w:t>
      </w:r>
      <w:r w:rsidR="00783A9D" w:rsidRPr="00370A62">
        <w:rPr>
          <w:lang w:val="ru-RU"/>
        </w:rPr>
        <w:t>,</w:t>
      </w:r>
      <w:r w:rsidRPr="00370A62">
        <w:t xml:space="preserve"> слушай, красотка. Тебя заморозили.</w:t>
      </w:r>
    </w:p>
    <w:p w14:paraId="2276564F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30D9D5F7" w14:textId="77777777" w:rsidR="00352418" w:rsidRPr="00370A62" w:rsidRDefault="00352418" w:rsidP="00783A9D">
      <w:pPr>
        <w:pStyle w:val="ab"/>
      </w:pPr>
      <w:r w:rsidRPr="00370A62">
        <w:t>Как ножки Буша, что ли?</w:t>
      </w:r>
    </w:p>
    <w:p w14:paraId="2FF2203A" w14:textId="77777777" w:rsidR="00352418" w:rsidRPr="00370A62" w:rsidRDefault="00352418" w:rsidP="00783A9D">
      <w:pPr>
        <w:pStyle w:val="a9"/>
      </w:pPr>
      <w:r w:rsidRPr="00370A62">
        <w:t>ВЖИК</w:t>
      </w:r>
    </w:p>
    <w:p w14:paraId="76CB0D16" w14:textId="22A5DEA2" w:rsidR="00352418" w:rsidRPr="00370A62" w:rsidRDefault="00352418" w:rsidP="00783A9D">
      <w:pPr>
        <w:pStyle w:val="ab"/>
      </w:pPr>
      <w:r w:rsidRPr="00370A62">
        <w:t xml:space="preserve">Точно. Сейчас </w:t>
      </w:r>
      <w:r w:rsidR="00783A9D" w:rsidRPr="00370A62">
        <w:rPr>
          <w:lang w:val="ru-RU"/>
        </w:rPr>
        <w:t>две тысячи двадцат</w:t>
      </w:r>
      <w:r w:rsidR="00B94E89">
        <w:rPr>
          <w:lang w:val="ru-RU"/>
        </w:rPr>
        <w:t>ый</w:t>
      </w:r>
      <w:r w:rsidRPr="00370A62">
        <w:t xml:space="preserve"> год. Так что добро пожаловать в будущее!</w:t>
      </w:r>
    </w:p>
    <w:p w14:paraId="66C1F1C9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3965A255" w14:textId="77777777" w:rsidR="00783A9D" w:rsidRPr="00370A62" w:rsidRDefault="00352418" w:rsidP="00783A9D">
      <w:pPr>
        <w:pStyle w:val="ab"/>
        <w:keepNext/>
      </w:pPr>
      <w:r w:rsidRPr="00370A62">
        <w:t>Будущее?!</w:t>
      </w:r>
    </w:p>
    <w:p w14:paraId="0B116974" w14:textId="77777777" w:rsidR="00783A9D" w:rsidRPr="00370A62" w:rsidRDefault="00352418" w:rsidP="00783A9D">
      <w:pPr>
        <w:pStyle w:val="ae"/>
      </w:pPr>
      <w:r w:rsidRPr="00370A62">
        <w:t>(ржёт)</w:t>
      </w:r>
    </w:p>
    <w:p w14:paraId="36074110" w14:textId="5EE98483" w:rsidR="00352418" w:rsidRPr="00497F99" w:rsidRDefault="00352418" w:rsidP="00783A9D">
      <w:pPr>
        <w:pStyle w:val="ab"/>
        <w:rPr>
          <w:strike/>
          <w:color w:val="A6A6A6" w:themeColor="background1" w:themeShade="A6"/>
          <w:lang w:val="ru-RU"/>
        </w:rPr>
      </w:pPr>
      <w:r w:rsidRPr="00497F99">
        <w:rPr>
          <w:strike/>
          <w:color w:val="A6A6A6" w:themeColor="background1" w:themeShade="A6"/>
        </w:rPr>
        <w:t>Гонишь!</w:t>
      </w:r>
      <w:r w:rsidR="00497F99" w:rsidRPr="00497F99">
        <w:rPr>
          <w:color w:val="A6A6A6" w:themeColor="background1" w:themeShade="A6"/>
          <w:lang w:val="ru-RU"/>
        </w:rPr>
        <w:t xml:space="preserve"> </w:t>
      </w:r>
      <w:r w:rsidR="00497F99" w:rsidRPr="00497F99">
        <w:rPr>
          <w:color w:val="00B050"/>
          <w:lang w:val="ru-RU"/>
        </w:rPr>
        <w:t>Наркоманы</w:t>
      </w:r>
      <w:r w:rsidR="00497F99">
        <w:rPr>
          <w:color w:val="00B050"/>
          <w:lang w:val="ru-RU"/>
        </w:rPr>
        <w:t>,</w:t>
      </w:r>
      <w:r w:rsidR="00497F99" w:rsidRPr="00497F99">
        <w:rPr>
          <w:color w:val="00B050"/>
          <w:lang w:val="ru-RU"/>
        </w:rPr>
        <w:t xml:space="preserve"> что ли?</w:t>
      </w:r>
    </w:p>
    <w:p w14:paraId="4F57C5F3" w14:textId="77777777" w:rsidR="00352418" w:rsidRPr="00370A62" w:rsidRDefault="00352418" w:rsidP="00352418">
      <w:pPr>
        <w:pStyle w:val="a7"/>
      </w:pPr>
      <w:r w:rsidRPr="00370A62">
        <w:t>Вжик достаёт из кармана смартфон, включает ей селфи камеру. Она смотрит удивлённо на себя в телефон. Вжик свайпает экран, на лице Стэллы меняются маски: кошачьи ушки, большой рот. Масса хихикает.</w:t>
      </w:r>
    </w:p>
    <w:p w14:paraId="7551CB86" w14:textId="77777777" w:rsidR="00352418" w:rsidRPr="00370A62" w:rsidRDefault="00352418" w:rsidP="00783A9D">
      <w:pPr>
        <w:pStyle w:val="a9"/>
      </w:pPr>
      <w:r w:rsidRPr="00370A62">
        <w:lastRenderedPageBreak/>
        <w:t>СТЭЛЛА</w:t>
      </w:r>
    </w:p>
    <w:p w14:paraId="5DF9C21F" w14:textId="77777777" w:rsidR="00352418" w:rsidRPr="00370A62" w:rsidRDefault="00352418" w:rsidP="00783A9D">
      <w:pPr>
        <w:pStyle w:val="ae"/>
      </w:pPr>
      <w:r w:rsidRPr="00370A62">
        <w:t>(шокировано, по слову)</w:t>
      </w:r>
    </w:p>
    <w:p w14:paraId="51991593" w14:textId="77777777" w:rsidR="00352418" w:rsidRPr="00370A62" w:rsidRDefault="00352418" w:rsidP="00783A9D">
      <w:pPr>
        <w:pStyle w:val="ab"/>
      </w:pPr>
      <w:r w:rsidRPr="00370A62">
        <w:t>Что. Это. За. Херня?!</w:t>
      </w:r>
    </w:p>
    <w:p w14:paraId="78DD7AF8" w14:textId="77777777" w:rsidR="00352418" w:rsidRPr="00370A62" w:rsidRDefault="00352418" w:rsidP="00783A9D">
      <w:pPr>
        <w:pStyle w:val="a9"/>
      </w:pPr>
      <w:r w:rsidRPr="00370A62">
        <w:t>ВЖИК</w:t>
      </w:r>
    </w:p>
    <w:p w14:paraId="63C382BD" w14:textId="77777777" w:rsidR="00352418" w:rsidRPr="00370A62" w:rsidRDefault="00352418" w:rsidP="00783A9D">
      <w:pPr>
        <w:pStyle w:val="ab"/>
      </w:pPr>
      <w:r w:rsidRPr="00370A62">
        <w:t xml:space="preserve">Такое в </w:t>
      </w:r>
      <w:r w:rsidR="00783A9D" w:rsidRPr="00370A62">
        <w:rPr>
          <w:lang w:val="ru-RU"/>
        </w:rPr>
        <w:t>девяностых</w:t>
      </w:r>
      <w:r w:rsidRPr="00370A62">
        <w:t xml:space="preserve"> могло быть?</w:t>
      </w:r>
    </w:p>
    <w:p w14:paraId="5E7B763C" w14:textId="77777777" w:rsidR="00352418" w:rsidRPr="00370A62" w:rsidRDefault="00352418" w:rsidP="00352418">
      <w:pPr>
        <w:pStyle w:val="a7"/>
      </w:pPr>
      <w:r w:rsidRPr="00370A62">
        <w:t>Включает очередную маску, где у Массы и Стэллы меняются лица. Стэлла испуганно кричит, достаёт из чулка пилочку и набрасывается на пацанов. Они в шоке, пятятся назад.</w:t>
      </w:r>
    </w:p>
    <w:p w14:paraId="4173B303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0EA7646B" w14:textId="08F7B202" w:rsidR="00352418" w:rsidRPr="00370A62" w:rsidRDefault="00352418" w:rsidP="00783A9D">
      <w:pPr>
        <w:pStyle w:val="ab"/>
      </w:pPr>
      <w:r w:rsidRPr="00497F99">
        <w:rPr>
          <w:strike/>
          <w:color w:val="A6A6A6" w:themeColor="background1" w:themeShade="A6"/>
        </w:rPr>
        <w:t>Кто вы?! И что здесь</w:t>
      </w:r>
      <w:r w:rsidR="00497F99" w:rsidRPr="00497F99">
        <w:rPr>
          <w:color w:val="A6A6A6" w:themeColor="background1" w:themeShade="A6"/>
          <w:lang w:val="ru-RU"/>
        </w:rPr>
        <w:t xml:space="preserve"> </w:t>
      </w:r>
      <w:r w:rsidR="00497F99" w:rsidRPr="00497F99">
        <w:rPr>
          <w:color w:val="00B050"/>
          <w:lang w:val="ru-RU"/>
        </w:rPr>
        <w:t>Вы кто такие? Чё тут вообще</w:t>
      </w:r>
      <w:r w:rsidRPr="00497F99">
        <w:rPr>
          <w:color w:val="00B050"/>
        </w:rPr>
        <w:t xml:space="preserve"> </w:t>
      </w:r>
      <w:r w:rsidRPr="00370A62">
        <w:t>происходит?! Щас Арсен приедет и вам хана!!!</w:t>
      </w:r>
    </w:p>
    <w:p w14:paraId="46C406AE" w14:textId="77777777" w:rsidR="00352418" w:rsidRPr="00370A62" w:rsidRDefault="00352418" w:rsidP="00783A9D">
      <w:pPr>
        <w:pStyle w:val="a9"/>
      </w:pPr>
      <w:r w:rsidRPr="00370A62">
        <w:t>ВЖИК</w:t>
      </w:r>
    </w:p>
    <w:p w14:paraId="694128AF" w14:textId="77777777" w:rsidR="00352418" w:rsidRPr="00370A62" w:rsidRDefault="00352418" w:rsidP="00783A9D">
      <w:pPr>
        <w:pStyle w:val="ab"/>
      </w:pPr>
      <w:r w:rsidRPr="00370A62">
        <w:t>Успокойся! Мы не при делах!</w:t>
      </w:r>
    </w:p>
    <w:p w14:paraId="03C2BBDC" w14:textId="344A3FDC" w:rsidR="00352418" w:rsidRPr="00370A62" w:rsidRDefault="00783A9D" w:rsidP="00BB6CB8">
      <w:pPr>
        <w:pStyle w:val="a6"/>
      </w:pPr>
      <w:r w:rsidRPr="00370A62">
        <w:t>7-2.</w:t>
      </w:r>
      <w:r w:rsidRPr="00370A62">
        <w:tab/>
      </w:r>
      <w:r w:rsidR="00352418" w:rsidRPr="00370A62">
        <w:t xml:space="preserve">ИНТ. ДОМ НЕЙМАНА </w:t>
      </w:r>
      <w:r w:rsidR="00FC190E" w:rsidRPr="00370A62">
        <w:t>(</w:t>
      </w:r>
      <w:r w:rsidR="00FC190E" w:rsidRPr="00370A62">
        <w:rPr>
          <w:caps w:val="0"/>
        </w:rPr>
        <w:t>комната</w:t>
      </w:r>
      <w:r w:rsidR="00FC190E" w:rsidRPr="00370A62">
        <w:t xml:space="preserve">) </w:t>
      </w:r>
      <w:r w:rsidRPr="00370A62">
        <w:t>–</w:t>
      </w:r>
      <w:r w:rsidR="00352418" w:rsidRPr="00370A62">
        <w:t xml:space="preserve"> </w:t>
      </w:r>
      <w:r w:rsidR="00161365" w:rsidRPr="00161365">
        <w:rPr>
          <w:color w:val="00B050"/>
        </w:rPr>
        <w:t>НОЧЬ</w:t>
      </w:r>
    </w:p>
    <w:p w14:paraId="60ADAB2E" w14:textId="77777777" w:rsidR="00352418" w:rsidRPr="00370A62" w:rsidRDefault="00352418" w:rsidP="00A57D5F">
      <w:pPr>
        <w:pStyle w:val="a7"/>
        <w:keepNext/>
        <w:keepLines/>
      </w:pPr>
      <w:r w:rsidRPr="00370A62">
        <w:t>Нейман на кресле, Ноль держит его за горло. Нейман хрипит.</w:t>
      </w:r>
    </w:p>
    <w:p w14:paraId="018CEFC3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16D6BC79" w14:textId="77777777" w:rsidR="00352418" w:rsidRPr="00370A62" w:rsidRDefault="00352418" w:rsidP="00783A9D">
      <w:pPr>
        <w:pStyle w:val="ab"/>
      </w:pPr>
      <w:r w:rsidRPr="00370A62">
        <w:t>Олег Егорыч, за что?</w:t>
      </w:r>
    </w:p>
    <w:p w14:paraId="47091D03" w14:textId="77777777" w:rsidR="00352418" w:rsidRPr="00370A62" w:rsidRDefault="00352418" w:rsidP="00352418">
      <w:pPr>
        <w:pStyle w:val="a7"/>
      </w:pPr>
      <w:r w:rsidRPr="00370A62">
        <w:t>Ноль отпускает его. Нейман кашляет.</w:t>
      </w:r>
    </w:p>
    <w:p w14:paraId="43AAE421" w14:textId="77777777" w:rsidR="00352418" w:rsidRPr="00370A62" w:rsidRDefault="00352418" w:rsidP="00783A9D">
      <w:pPr>
        <w:pStyle w:val="a9"/>
      </w:pPr>
      <w:r w:rsidRPr="00370A62">
        <w:t>НОЛЬ</w:t>
      </w:r>
    </w:p>
    <w:p w14:paraId="0DFE94AB" w14:textId="22141774" w:rsidR="00352418" w:rsidRDefault="00352418" w:rsidP="00783A9D">
      <w:pPr>
        <w:pStyle w:val="ab"/>
        <w:rPr>
          <w:strike/>
          <w:color w:val="A6A6A6" w:themeColor="background1" w:themeShade="A6"/>
        </w:rPr>
      </w:pPr>
      <w:r w:rsidRPr="00370A62">
        <w:t xml:space="preserve">Значит, помнишь меня? </w:t>
      </w:r>
      <w:r w:rsidRPr="00161365">
        <w:rPr>
          <w:strike/>
          <w:color w:val="A6A6A6" w:themeColor="background1" w:themeShade="A6"/>
        </w:rPr>
        <w:t>Ну-ка объясни мне</w:t>
      </w:r>
      <w:r w:rsidR="00783A9D" w:rsidRPr="00161365">
        <w:rPr>
          <w:strike/>
          <w:color w:val="A6A6A6" w:themeColor="background1" w:themeShade="A6"/>
          <w:lang w:val="ru-RU"/>
        </w:rPr>
        <w:t>,</w:t>
      </w:r>
      <w:r w:rsidRPr="00161365">
        <w:rPr>
          <w:strike/>
          <w:color w:val="A6A6A6" w:themeColor="background1" w:themeShade="A6"/>
        </w:rPr>
        <w:t xml:space="preserve"> Эйнштейн подмосковный. Ты чё холодильник размораживал и у тебя все продукты разбежались?</w:t>
      </w:r>
    </w:p>
    <w:p w14:paraId="77D48033" w14:textId="04A24B7F" w:rsidR="00161365" w:rsidRDefault="00161365" w:rsidP="00161365">
      <w:pPr>
        <w:pStyle w:val="a7"/>
        <w:rPr>
          <w:color w:val="00B050"/>
        </w:rPr>
      </w:pPr>
      <w:r w:rsidRPr="00161365">
        <w:rPr>
          <w:color w:val="00B050"/>
        </w:rPr>
        <w:t>Нейман часто кивает – как тут не помнить.</w:t>
      </w:r>
    </w:p>
    <w:p w14:paraId="6137034D" w14:textId="3F599580" w:rsidR="00161365" w:rsidRPr="00161365" w:rsidRDefault="00161365" w:rsidP="00161365">
      <w:pPr>
        <w:pStyle w:val="a9"/>
        <w:rPr>
          <w:color w:val="00B050"/>
          <w:lang w:val="ru-RU"/>
        </w:rPr>
      </w:pPr>
      <w:r w:rsidRPr="00161365">
        <w:rPr>
          <w:color w:val="00B050"/>
          <w:lang w:val="ru-RU"/>
        </w:rPr>
        <w:t>НОЛЬ</w:t>
      </w:r>
    </w:p>
    <w:p w14:paraId="6AC923A4" w14:textId="0A863518" w:rsidR="00161365" w:rsidRPr="00161365" w:rsidRDefault="00161365" w:rsidP="00161365">
      <w:pPr>
        <w:pStyle w:val="ab"/>
        <w:rPr>
          <w:color w:val="00B050"/>
          <w:lang w:val="ru-RU"/>
        </w:rPr>
      </w:pPr>
      <w:r w:rsidRPr="00161365">
        <w:rPr>
          <w:color w:val="00B050"/>
          <w:lang w:val="ru-RU"/>
        </w:rPr>
        <w:t>Ну-ка объясни мне, Эйнштейн подмосковный. Ты чё холодильник размораживал и у тебя все продукты разбежались?</w:t>
      </w:r>
    </w:p>
    <w:p w14:paraId="7A9A0CF4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02EFEC9F" w14:textId="77777777" w:rsidR="00352418" w:rsidRPr="00370A62" w:rsidRDefault="00352418" w:rsidP="00783A9D">
      <w:pPr>
        <w:pStyle w:val="ab"/>
      </w:pPr>
      <w:r w:rsidRPr="00370A62">
        <w:t>Я не понимаю, о чём вы.</w:t>
      </w:r>
    </w:p>
    <w:p w14:paraId="49554C87" w14:textId="77777777" w:rsidR="00352418" w:rsidRPr="00370A62" w:rsidRDefault="00352418" w:rsidP="00352418">
      <w:pPr>
        <w:pStyle w:val="a7"/>
      </w:pPr>
      <w:r w:rsidRPr="00370A62">
        <w:t>Ноль показывает на телефоне скрин, с видеокамер, где Фил находится у него дома.</w:t>
      </w:r>
    </w:p>
    <w:p w14:paraId="6865BCCC" w14:textId="77777777" w:rsidR="00352418" w:rsidRPr="00370A62" w:rsidRDefault="00352418" w:rsidP="00783A9D">
      <w:pPr>
        <w:pStyle w:val="a9"/>
      </w:pPr>
      <w:r w:rsidRPr="00370A62">
        <w:lastRenderedPageBreak/>
        <w:t>НОЛЬ</w:t>
      </w:r>
    </w:p>
    <w:p w14:paraId="2208C237" w14:textId="77777777" w:rsidR="00352418" w:rsidRPr="00370A62" w:rsidRDefault="00352418" w:rsidP="00783A9D">
      <w:pPr>
        <w:pStyle w:val="ab"/>
      </w:pPr>
      <w:r w:rsidRPr="00370A62">
        <w:t>Какого хрена этот урод делает у меня дома? Какого хрена он вообще жив?!</w:t>
      </w:r>
    </w:p>
    <w:p w14:paraId="450F853B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7F770CAF" w14:textId="77777777" w:rsidR="00783A9D" w:rsidRPr="00370A62" w:rsidRDefault="00352418" w:rsidP="00783A9D">
      <w:pPr>
        <w:pStyle w:val="ae"/>
      </w:pPr>
      <w:r w:rsidRPr="00370A62">
        <w:t>(с гордостью)</w:t>
      </w:r>
    </w:p>
    <w:p w14:paraId="152E9721" w14:textId="77777777" w:rsidR="00352418" w:rsidRPr="00370A62" w:rsidRDefault="00352418" w:rsidP="00783A9D">
      <w:pPr>
        <w:pStyle w:val="ab"/>
      </w:pPr>
      <w:r w:rsidRPr="00370A62">
        <w:t>Эксперимент удался! Я же предупреждал, что заморозка не убивает, а вы мне не верили.</w:t>
      </w:r>
    </w:p>
    <w:p w14:paraId="376882B6" w14:textId="77777777" w:rsidR="00352418" w:rsidRPr="00370A62" w:rsidRDefault="00352418" w:rsidP="00783A9D">
      <w:pPr>
        <w:pStyle w:val="a9"/>
      </w:pPr>
      <w:r w:rsidRPr="00370A62">
        <w:t>НОЛЬ</w:t>
      </w:r>
    </w:p>
    <w:p w14:paraId="3F6B6306" w14:textId="77777777" w:rsidR="00352418" w:rsidRPr="00370A62" w:rsidRDefault="00352418" w:rsidP="00783A9D">
      <w:pPr>
        <w:pStyle w:val="ab"/>
      </w:pPr>
      <w:r w:rsidRPr="00370A62">
        <w:t>Это… невозможно. НЕВОЗМОЖНО</w:t>
      </w:r>
      <w:r w:rsidR="00FC190E" w:rsidRPr="00370A62">
        <w:rPr>
          <w:lang w:val="ru-RU"/>
        </w:rPr>
        <w:t>,</w:t>
      </w:r>
      <w:r w:rsidRPr="00370A62">
        <w:t xml:space="preserve"> понимаешь? Я поэтому их к тебе и отправил, что это невозможно.</w:t>
      </w:r>
    </w:p>
    <w:p w14:paraId="15C2AE08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689B1C01" w14:textId="77777777" w:rsidR="00FC190E" w:rsidRPr="00370A62" w:rsidRDefault="00352418" w:rsidP="00FC190E">
      <w:pPr>
        <w:pStyle w:val="ae"/>
      </w:pPr>
      <w:r w:rsidRPr="00370A62">
        <w:t>(пожимая плечами)</w:t>
      </w:r>
    </w:p>
    <w:p w14:paraId="218E4DEC" w14:textId="59AF8B05" w:rsidR="00352418" w:rsidRPr="00370A62" w:rsidRDefault="00352418" w:rsidP="00FC190E">
      <w:pPr>
        <w:pStyle w:val="ab"/>
      </w:pPr>
      <w:r w:rsidRPr="00370A62">
        <w:t>Ну</w:t>
      </w:r>
      <w:r w:rsidR="00161365">
        <w:rPr>
          <w:lang w:val="ru-RU"/>
        </w:rPr>
        <w:t>,</w:t>
      </w:r>
      <w:r w:rsidRPr="00370A62">
        <w:t xml:space="preserve"> невозможно так невозможно. Но зря вы. Мы с вами можем запатентовать этот метод и получить огромные деньги…</w:t>
      </w:r>
    </w:p>
    <w:p w14:paraId="6B501E5D" w14:textId="77777777" w:rsidR="00352418" w:rsidRPr="00370A62" w:rsidRDefault="00352418" w:rsidP="00783A9D">
      <w:pPr>
        <w:pStyle w:val="a9"/>
      </w:pPr>
      <w:r w:rsidRPr="00370A62">
        <w:t>НОЛЬ</w:t>
      </w:r>
    </w:p>
    <w:p w14:paraId="7BA9C87F" w14:textId="77777777" w:rsidR="00352418" w:rsidRPr="00370A62" w:rsidRDefault="00352418" w:rsidP="00FC190E">
      <w:pPr>
        <w:pStyle w:val="ab"/>
      </w:pPr>
      <w:r w:rsidRPr="00370A62">
        <w:t>Я щас тебе голову в задницу вставлю и запатентую!!! Где они!?</w:t>
      </w:r>
    </w:p>
    <w:p w14:paraId="3B7DB3F0" w14:textId="77777777" w:rsidR="00352418" w:rsidRPr="00370A62" w:rsidRDefault="00352418" w:rsidP="00352418">
      <w:pPr>
        <w:pStyle w:val="a7"/>
      </w:pPr>
      <w:r w:rsidRPr="00370A62">
        <w:t>Нейман молчит. Ноль достаёт из-за пояса пистолет. Перезаряжает и наводит на Неймана.</w:t>
      </w:r>
    </w:p>
    <w:p w14:paraId="606CC525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47D3F6CE" w14:textId="77777777" w:rsidR="00FC190E" w:rsidRPr="00370A62" w:rsidRDefault="00352418" w:rsidP="00FC190E">
      <w:pPr>
        <w:pStyle w:val="ae"/>
      </w:pPr>
      <w:r w:rsidRPr="00370A62">
        <w:t>(испуганно)</w:t>
      </w:r>
    </w:p>
    <w:p w14:paraId="29B018ED" w14:textId="77777777" w:rsidR="00352418" w:rsidRPr="00370A62" w:rsidRDefault="00352418" w:rsidP="00FC190E">
      <w:pPr>
        <w:pStyle w:val="ab"/>
      </w:pPr>
      <w:r w:rsidRPr="00370A62">
        <w:t>Аааа!!! Я правда не знаю. Они сбежали.</w:t>
      </w:r>
    </w:p>
    <w:p w14:paraId="63B8F8A3" w14:textId="5670B8BB" w:rsidR="00352418" w:rsidRPr="00370A62" w:rsidRDefault="00352418" w:rsidP="00352418">
      <w:pPr>
        <w:pStyle w:val="a7"/>
      </w:pPr>
      <w:r w:rsidRPr="00370A62">
        <w:t xml:space="preserve">Ноль </w:t>
      </w:r>
      <w:r w:rsidR="00161365" w:rsidRPr="00161365">
        <w:rPr>
          <w:color w:val="00B050"/>
          <w:lang w:val="ru-RU"/>
        </w:rPr>
        <w:t xml:space="preserve">думает, </w:t>
      </w:r>
      <w:r w:rsidRPr="00370A62">
        <w:t>убирает пистолет за пояс.</w:t>
      </w:r>
    </w:p>
    <w:p w14:paraId="4A277C6D" w14:textId="77777777" w:rsidR="00352418" w:rsidRPr="00370A62" w:rsidRDefault="00352418" w:rsidP="00783A9D">
      <w:pPr>
        <w:pStyle w:val="a9"/>
      </w:pPr>
      <w:r w:rsidRPr="00370A62">
        <w:t>НОЛЬ</w:t>
      </w:r>
    </w:p>
    <w:p w14:paraId="67DD3B0F" w14:textId="35619ABC" w:rsidR="00352418" w:rsidRPr="00370A62" w:rsidRDefault="00352418" w:rsidP="00FC190E">
      <w:pPr>
        <w:pStyle w:val="ab"/>
      </w:pPr>
      <w:r w:rsidRPr="00161365">
        <w:rPr>
          <w:strike/>
          <w:color w:val="A6A6A6" w:themeColor="background1" w:themeShade="A6"/>
        </w:rPr>
        <w:t>Ладно, профессор.</w:t>
      </w:r>
      <w:r w:rsidRPr="00161365">
        <w:rPr>
          <w:color w:val="A6A6A6" w:themeColor="background1" w:themeShade="A6"/>
        </w:rPr>
        <w:t xml:space="preserve"> </w:t>
      </w:r>
      <w:r w:rsidR="00161365" w:rsidRPr="00161365">
        <w:rPr>
          <w:color w:val="00B050"/>
          <w:lang w:val="ru-RU"/>
        </w:rPr>
        <w:t>Пока живи. Но е</w:t>
      </w:r>
      <w:r w:rsidRPr="00161365">
        <w:rPr>
          <w:color w:val="000000" w:themeColor="text1"/>
        </w:rPr>
        <w:t>сли</w:t>
      </w:r>
      <w:r w:rsidRPr="00161365">
        <w:rPr>
          <w:color w:val="00B050"/>
        </w:rPr>
        <w:t xml:space="preserve"> </w:t>
      </w:r>
      <w:r w:rsidRPr="00370A62">
        <w:t>про нашу встречу кто-нибудь узнает… вместо Нобелевской премии, получишь премию Дарвина. Усёк?</w:t>
      </w:r>
    </w:p>
    <w:p w14:paraId="2D2FAA02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1899D65C" w14:textId="77777777" w:rsidR="00352418" w:rsidRPr="00370A62" w:rsidRDefault="00352418" w:rsidP="00FC190E">
      <w:pPr>
        <w:pStyle w:val="ab"/>
      </w:pPr>
      <w:r w:rsidRPr="00370A62">
        <w:t>Усёк.</w:t>
      </w:r>
    </w:p>
    <w:p w14:paraId="60C153C6" w14:textId="77777777" w:rsidR="00352418" w:rsidRPr="00370A62" w:rsidRDefault="00352418" w:rsidP="00352418">
      <w:pPr>
        <w:pStyle w:val="a7"/>
      </w:pPr>
      <w:r w:rsidRPr="00370A62">
        <w:t xml:space="preserve">Ноль </w:t>
      </w:r>
      <w:r w:rsidR="00FC190E" w:rsidRPr="00370A62">
        <w:rPr>
          <w:lang w:val="ru-RU"/>
        </w:rPr>
        <w:t>с</w:t>
      </w:r>
      <w:r w:rsidRPr="00370A62">
        <w:t xml:space="preserve"> охран</w:t>
      </w:r>
      <w:r w:rsidR="00FC190E" w:rsidRPr="00370A62">
        <w:rPr>
          <w:lang w:val="ru-RU"/>
        </w:rPr>
        <w:t>ой</w:t>
      </w:r>
      <w:r w:rsidRPr="00370A62">
        <w:t xml:space="preserve"> уходит. Нейман берёт </w:t>
      </w:r>
      <w:r w:rsidR="00FC190E" w:rsidRPr="00370A62">
        <w:rPr>
          <w:lang w:val="ru-RU"/>
        </w:rPr>
        <w:t>из</w:t>
      </w:r>
      <w:r w:rsidRPr="00370A62">
        <w:t xml:space="preserve"> аптечки два тампона, вставляет себе в окровавленный нос. Смотрит на камеру, видит, как машины Ноля уезжают. Открывает подвал и кричит в него.</w:t>
      </w:r>
    </w:p>
    <w:p w14:paraId="73B7B04A" w14:textId="77777777" w:rsidR="00352418" w:rsidRPr="00370A62" w:rsidRDefault="00352418" w:rsidP="00783A9D">
      <w:pPr>
        <w:pStyle w:val="a9"/>
      </w:pPr>
      <w:r w:rsidRPr="00370A62">
        <w:lastRenderedPageBreak/>
        <w:t>НЕЙМАН</w:t>
      </w:r>
    </w:p>
    <w:p w14:paraId="68F2ED28" w14:textId="77777777" w:rsidR="00352418" w:rsidRPr="00370A62" w:rsidRDefault="00352418" w:rsidP="00FC190E">
      <w:pPr>
        <w:pStyle w:val="ab"/>
      </w:pPr>
      <w:r w:rsidRPr="00370A62">
        <w:t>Эй, замороженные, выходите! Он уехал!</w:t>
      </w:r>
    </w:p>
    <w:p w14:paraId="4A81157C" w14:textId="77777777" w:rsidR="00352418" w:rsidRPr="00370A62" w:rsidRDefault="00352418" w:rsidP="00352418">
      <w:pPr>
        <w:pStyle w:val="a7"/>
      </w:pPr>
      <w:r w:rsidRPr="00370A62">
        <w:t>Из подвала появляется злобное лицо Стэллы. Нейман ошарашен. Она с криками набрасывается на Неймана.</w:t>
      </w:r>
    </w:p>
    <w:p w14:paraId="55221CD9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18B992C4" w14:textId="77777777" w:rsidR="00352418" w:rsidRPr="00370A62" w:rsidRDefault="00352418" w:rsidP="00FC190E">
      <w:pPr>
        <w:pStyle w:val="ab"/>
      </w:pPr>
      <w:r w:rsidRPr="00370A62">
        <w:t>Урод!!! Импотент старый!!! Отправляй меня назад!!!</w:t>
      </w:r>
    </w:p>
    <w:p w14:paraId="22402C31" w14:textId="77777777" w:rsidR="00352418" w:rsidRPr="00370A62" w:rsidRDefault="00352418" w:rsidP="00352418">
      <w:pPr>
        <w:pStyle w:val="a7"/>
      </w:pPr>
      <w:r w:rsidRPr="00370A62">
        <w:t>Пацаны вылезают, оттаскивают Стэллу.</w:t>
      </w:r>
    </w:p>
    <w:p w14:paraId="12EC161E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061926DD" w14:textId="77777777" w:rsidR="00352418" w:rsidRPr="00370A62" w:rsidRDefault="00352418" w:rsidP="00FC190E">
      <w:pPr>
        <w:pStyle w:val="ab"/>
      </w:pPr>
      <w:r w:rsidRPr="00370A62">
        <w:t>Отпустите меня!!! Я щас его презиком задушу!!!</w:t>
      </w:r>
    </w:p>
    <w:p w14:paraId="0DF494F9" w14:textId="77777777" w:rsidR="00352418" w:rsidRPr="00370A62" w:rsidRDefault="00352418" w:rsidP="00352418">
      <w:pPr>
        <w:pStyle w:val="a7"/>
      </w:pPr>
      <w:r w:rsidRPr="00370A62">
        <w:t>Стэлла из лифчика достаёт презерватив, пытается открыть его зубами, пацаны вырывают его. Растерянный Нейман залез в шкаф, держит дверцы и кричит из него.</w:t>
      </w:r>
    </w:p>
    <w:p w14:paraId="7B03E022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5EBA63B9" w14:textId="77777777" w:rsidR="00352418" w:rsidRPr="00370A62" w:rsidRDefault="00352418" w:rsidP="00FC190E">
      <w:pPr>
        <w:pStyle w:val="ab"/>
      </w:pPr>
      <w:r w:rsidRPr="00370A62">
        <w:t>Да вы меня, леди, ещё благодарить будете! Путана в наши дни, это не профессия, а мечта! Они на трассах не мёрзнут, их не похищают, сидят себе спокойно дома в халатиках, в интернете заказы принимают.</w:t>
      </w:r>
    </w:p>
    <w:p w14:paraId="2F909549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58BBECA2" w14:textId="77777777" w:rsidR="00352418" w:rsidRPr="00370A62" w:rsidRDefault="00352418" w:rsidP="00FC190E">
      <w:pPr>
        <w:pStyle w:val="ab"/>
      </w:pPr>
      <w:r w:rsidRPr="00370A62">
        <w:t>Где принимают?!</w:t>
      </w:r>
    </w:p>
    <w:p w14:paraId="3C71D7E5" w14:textId="77777777" w:rsidR="00352418" w:rsidRPr="00370A62" w:rsidRDefault="00352418" w:rsidP="00783A9D">
      <w:pPr>
        <w:pStyle w:val="a9"/>
      </w:pPr>
      <w:r w:rsidRPr="00370A62">
        <w:t>ВЖИК</w:t>
      </w:r>
    </w:p>
    <w:p w14:paraId="76744C3F" w14:textId="77777777" w:rsidR="00FC190E" w:rsidRPr="00370A62" w:rsidRDefault="00352418" w:rsidP="00FC190E">
      <w:pPr>
        <w:pStyle w:val="ae"/>
      </w:pPr>
      <w:r w:rsidRPr="00370A62">
        <w:t>(Стэлле)</w:t>
      </w:r>
    </w:p>
    <w:p w14:paraId="669E07D8" w14:textId="77777777" w:rsidR="00352418" w:rsidRPr="00370A62" w:rsidRDefault="00352418" w:rsidP="00FC190E">
      <w:pPr>
        <w:pStyle w:val="ab"/>
      </w:pPr>
      <w:r w:rsidRPr="00370A62">
        <w:t>Я объясню потом…</w:t>
      </w:r>
    </w:p>
    <w:p w14:paraId="579FC627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2781BA75" w14:textId="77777777" w:rsidR="00352418" w:rsidRPr="00370A62" w:rsidRDefault="00352418" w:rsidP="00FC190E">
      <w:pPr>
        <w:pStyle w:val="ab"/>
      </w:pPr>
      <w:r w:rsidRPr="00370A62">
        <w:t>Ты хоть за вызов рассчитайся, козёл…</w:t>
      </w:r>
    </w:p>
    <w:p w14:paraId="36DAF0BF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0852ABDA" w14:textId="77777777" w:rsidR="00352418" w:rsidRPr="00370A62" w:rsidRDefault="00352418" w:rsidP="00FC190E">
      <w:pPr>
        <w:pStyle w:val="ab"/>
      </w:pPr>
      <w:r w:rsidRPr="00370A62">
        <w:t>Да-да, сколько я вам должен?</w:t>
      </w:r>
    </w:p>
    <w:p w14:paraId="66978337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5D91B796" w14:textId="77777777" w:rsidR="00352418" w:rsidRPr="00370A62" w:rsidRDefault="00352418" w:rsidP="00FC190E">
      <w:pPr>
        <w:pStyle w:val="ab"/>
      </w:pPr>
      <w:r w:rsidRPr="00370A62">
        <w:t>Так. Сто баксов, умножаем на двадцать четыре часа, умножаем на триста шестьдесят пять дней и двадцать три года… Да ты мне двадцать миллионов баксов торчишь!!! И это я ещё високосные года и праздники не считала!!!</w:t>
      </w:r>
    </w:p>
    <w:p w14:paraId="3A3CD0D5" w14:textId="77777777" w:rsidR="00352418" w:rsidRPr="00370A62" w:rsidRDefault="00352418" w:rsidP="00783A9D">
      <w:pPr>
        <w:pStyle w:val="a9"/>
      </w:pPr>
      <w:r w:rsidRPr="00370A62">
        <w:lastRenderedPageBreak/>
        <w:t>МАССА</w:t>
      </w:r>
    </w:p>
    <w:p w14:paraId="4A243EF7" w14:textId="77777777" w:rsidR="00352418" w:rsidRPr="00370A62" w:rsidRDefault="00352418" w:rsidP="00FC190E">
      <w:pPr>
        <w:pStyle w:val="ab"/>
      </w:pPr>
      <w:r w:rsidRPr="00370A62">
        <w:t>Ты где так считать научилась?</w:t>
      </w:r>
    </w:p>
    <w:p w14:paraId="6B905D6C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1C5CF451" w14:textId="1E06E70C" w:rsidR="00352418" w:rsidRPr="00370A62" w:rsidRDefault="00352418" w:rsidP="00FC190E">
      <w:pPr>
        <w:pStyle w:val="ab"/>
      </w:pPr>
      <w:r w:rsidRPr="00370A62">
        <w:t>Да я ж на мехмат</w:t>
      </w:r>
      <w:r w:rsidR="00161365" w:rsidRPr="00161365">
        <w:rPr>
          <w:color w:val="00B050"/>
          <w:lang w:val="ru-RU"/>
        </w:rPr>
        <w:t>е</w:t>
      </w:r>
      <w:r w:rsidRPr="00370A62">
        <w:t xml:space="preserve"> </w:t>
      </w:r>
      <w:r w:rsidR="00161365" w:rsidRPr="00161365">
        <w:rPr>
          <w:color w:val="00B050"/>
          <w:lang w:val="ru-RU"/>
        </w:rPr>
        <w:t xml:space="preserve">училась! </w:t>
      </w:r>
      <w:r w:rsidRPr="00161365">
        <w:rPr>
          <w:strike/>
          <w:color w:val="A6A6A6" w:themeColor="background1" w:themeShade="A6"/>
        </w:rPr>
        <w:t>почти поступила…</w:t>
      </w:r>
    </w:p>
    <w:p w14:paraId="35159979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18AD8CD4" w14:textId="122C1DB9" w:rsidR="00352418" w:rsidRPr="00370A62" w:rsidRDefault="00352418" w:rsidP="00FC190E">
      <w:pPr>
        <w:pStyle w:val="ab"/>
      </w:pPr>
      <w:r w:rsidRPr="00161365">
        <w:rPr>
          <w:strike/>
          <w:color w:val="A6A6A6" w:themeColor="background1" w:themeShade="A6"/>
        </w:rPr>
        <w:t>Но</w:t>
      </w:r>
      <w:r w:rsidRPr="00161365">
        <w:rPr>
          <w:color w:val="A6A6A6" w:themeColor="background1" w:themeShade="A6"/>
        </w:rPr>
        <w:t xml:space="preserve"> </w:t>
      </w:r>
      <w:r w:rsidR="00161365" w:rsidRPr="00161365">
        <w:rPr>
          <w:color w:val="00B050"/>
          <w:lang w:val="ru-RU"/>
        </w:rPr>
        <w:t>У</w:t>
      </w:r>
      <w:r w:rsidRPr="00370A62">
        <w:t xml:space="preserve"> меня нет таких денег</w:t>
      </w:r>
      <w:r w:rsidR="00161365">
        <w:rPr>
          <w:lang w:val="ru-RU"/>
        </w:rPr>
        <w:t xml:space="preserve">, </w:t>
      </w:r>
      <w:r w:rsidR="00161365" w:rsidRPr="00161365">
        <w:rPr>
          <w:color w:val="00B050"/>
          <w:lang w:val="ru-RU"/>
        </w:rPr>
        <w:t>сударыня</w:t>
      </w:r>
      <w:r w:rsidRPr="00370A62">
        <w:t>… Но если я за своё открытие, получу Нобелевскую премию, денег хватит на всех…</w:t>
      </w:r>
    </w:p>
    <w:p w14:paraId="55005AA2" w14:textId="77777777" w:rsidR="00352418" w:rsidRPr="00370A62" w:rsidRDefault="00352418" w:rsidP="00783A9D">
      <w:pPr>
        <w:pStyle w:val="a9"/>
      </w:pPr>
      <w:r w:rsidRPr="00370A62">
        <w:t>ВЖИК</w:t>
      </w:r>
    </w:p>
    <w:p w14:paraId="09A1ECD8" w14:textId="77777777" w:rsidR="00352418" w:rsidRPr="00370A62" w:rsidRDefault="00352418" w:rsidP="00FC190E">
      <w:pPr>
        <w:pStyle w:val="ab"/>
      </w:pPr>
      <w:r w:rsidRPr="00370A62">
        <w:t>Посмертную премию ты скоро получишь!</w:t>
      </w:r>
    </w:p>
    <w:p w14:paraId="2407D4D7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5B7D02B0" w14:textId="77777777" w:rsidR="00352418" w:rsidRPr="00370A62" w:rsidRDefault="00352418" w:rsidP="00FC190E">
      <w:pPr>
        <w:pStyle w:val="ab"/>
      </w:pPr>
      <w:r w:rsidRPr="00370A62">
        <w:t>Говорите</w:t>
      </w:r>
      <w:r w:rsidR="00FC190E" w:rsidRPr="00370A62">
        <w:rPr>
          <w:lang w:val="ru-RU"/>
        </w:rPr>
        <w:t>,</w:t>
      </w:r>
      <w:r w:rsidRPr="00370A62">
        <w:t xml:space="preserve"> прямо как Олег Егорыч. А ещё он говорил, что избавиться от вас хочет и фотографию одного из ваших показывал.</w:t>
      </w:r>
    </w:p>
    <w:p w14:paraId="65DCF7D2" w14:textId="77777777" w:rsidR="00352418" w:rsidRPr="00370A62" w:rsidRDefault="00352418" w:rsidP="00352418">
      <w:pPr>
        <w:pStyle w:val="a7"/>
      </w:pPr>
      <w:r w:rsidRPr="00370A62">
        <w:t>Вжик и Масса переглядываются.</w:t>
      </w:r>
    </w:p>
    <w:p w14:paraId="691C23FB" w14:textId="77777777" w:rsidR="00352418" w:rsidRPr="00370A62" w:rsidRDefault="00352418" w:rsidP="00783A9D">
      <w:pPr>
        <w:pStyle w:val="a9"/>
      </w:pPr>
      <w:r w:rsidRPr="00370A62">
        <w:t>ВЖИК</w:t>
      </w:r>
    </w:p>
    <w:p w14:paraId="779D3536" w14:textId="77777777" w:rsidR="00352418" w:rsidRPr="00370A62" w:rsidRDefault="00352418" w:rsidP="00FC190E">
      <w:pPr>
        <w:pStyle w:val="ab"/>
      </w:pPr>
      <w:r w:rsidRPr="00370A62">
        <w:t>По ходу, проблемки у нас. Погнали к пацанам.</w:t>
      </w:r>
    </w:p>
    <w:p w14:paraId="650F616F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1A19D33E" w14:textId="77777777" w:rsidR="00352418" w:rsidRPr="00370A62" w:rsidRDefault="00352418" w:rsidP="00FC190E">
      <w:pPr>
        <w:pStyle w:val="ab"/>
      </w:pPr>
      <w:r w:rsidRPr="00370A62">
        <w:t>Э, а я!?</w:t>
      </w:r>
    </w:p>
    <w:p w14:paraId="6BC9A4EC" w14:textId="77777777" w:rsidR="00352418" w:rsidRPr="00370A62" w:rsidRDefault="00352418" w:rsidP="00352418">
      <w:pPr>
        <w:pStyle w:val="a7"/>
      </w:pPr>
      <w:r w:rsidRPr="00370A62">
        <w:t>Нейман, немного приоткрывает дверцу шкафа, видно его испуганное лицо.</w:t>
      </w:r>
    </w:p>
    <w:p w14:paraId="31C8E2CD" w14:textId="77777777" w:rsidR="00352418" w:rsidRPr="00370A62" w:rsidRDefault="00352418" w:rsidP="00783A9D">
      <w:pPr>
        <w:pStyle w:val="a9"/>
      </w:pPr>
      <w:r w:rsidRPr="00370A62">
        <w:t>НЕЙМАН</w:t>
      </w:r>
    </w:p>
    <w:p w14:paraId="02B1B010" w14:textId="77777777" w:rsidR="00352418" w:rsidRPr="00370A62" w:rsidRDefault="00352418" w:rsidP="00FC190E">
      <w:pPr>
        <w:pStyle w:val="ab"/>
      </w:pPr>
      <w:r w:rsidRPr="00370A62">
        <w:t>Да! А она?</w:t>
      </w:r>
    </w:p>
    <w:p w14:paraId="75BC0444" w14:textId="77777777" w:rsidR="00352418" w:rsidRPr="00370A62" w:rsidRDefault="00352418" w:rsidP="00352418">
      <w:pPr>
        <w:pStyle w:val="a7"/>
      </w:pPr>
      <w:r w:rsidRPr="00370A62">
        <w:t>Масса засовывает его голову обратно, захлопнул дверь шкафа.</w:t>
      </w:r>
    </w:p>
    <w:p w14:paraId="48FC9639" w14:textId="77777777" w:rsidR="00352418" w:rsidRPr="00370A62" w:rsidRDefault="00352418" w:rsidP="00783A9D">
      <w:pPr>
        <w:pStyle w:val="a9"/>
      </w:pPr>
      <w:r w:rsidRPr="00370A62">
        <w:t>МАССА</w:t>
      </w:r>
    </w:p>
    <w:p w14:paraId="1D1BDA4E" w14:textId="77777777" w:rsidR="00FC190E" w:rsidRPr="00370A62" w:rsidRDefault="00352418" w:rsidP="00FC190E">
      <w:pPr>
        <w:pStyle w:val="ae"/>
      </w:pPr>
      <w:r w:rsidRPr="00370A62">
        <w:t>(с пафосом)</w:t>
      </w:r>
    </w:p>
    <w:p w14:paraId="5092B4C2" w14:textId="77777777" w:rsidR="00352418" w:rsidRPr="00370A62" w:rsidRDefault="00352418" w:rsidP="00FC190E">
      <w:pPr>
        <w:pStyle w:val="ab"/>
      </w:pPr>
      <w:r w:rsidRPr="00370A62">
        <w:t>Русские своих не бросают!</w:t>
      </w:r>
    </w:p>
    <w:p w14:paraId="272D48D3" w14:textId="77777777" w:rsidR="00352418" w:rsidRPr="00370A62" w:rsidRDefault="00352418" w:rsidP="00783A9D">
      <w:pPr>
        <w:pStyle w:val="a9"/>
      </w:pPr>
      <w:r w:rsidRPr="00370A62">
        <w:t>ВЖИК</w:t>
      </w:r>
    </w:p>
    <w:p w14:paraId="0F4F9209" w14:textId="77777777" w:rsidR="00352418" w:rsidRPr="00370A62" w:rsidRDefault="00352418" w:rsidP="00FC190E">
      <w:pPr>
        <w:pStyle w:val="ab"/>
      </w:pPr>
      <w:r w:rsidRPr="00370A62">
        <w:t>С нами пойдёшь. Тебя, кстати, как звать?</w:t>
      </w:r>
    </w:p>
    <w:p w14:paraId="7AA20C67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35C2C0E8" w14:textId="77777777" w:rsidR="00352418" w:rsidRPr="00370A62" w:rsidRDefault="00352418" w:rsidP="00FC190E">
      <w:pPr>
        <w:pStyle w:val="ab"/>
      </w:pPr>
      <w:r w:rsidRPr="00370A62">
        <w:t xml:space="preserve">Стэлла </w:t>
      </w:r>
      <w:r w:rsidRPr="00161365">
        <w:rPr>
          <w:strike/>
          <w:color w:val="A6A6A6" w:themeColor="background1" w:themeShade="A6"/>
        </w:rPr>
        <w:t>я</w:t>
      </w:r>
      <w:r w:rsidRPr="00370A62">
        <w:t>!</w:t>
      </w:r>
    </w:p>
    <w:p w14:paraId="0B6F56EE" w14:textId="77777777" w:rsidR="00352418" w:rsidRPr="00370A62" w:rsidRDefault="00352418" w:rsidP="00783A9D">
      <w:pPr>
        <w:pStyle w:val="a9"/>
      </w:pPr>
      <w:r w:rsidRPr="00370A62">
        <w:t>ВЖИК</w:t>
      </w:r>
    </w:p>
    <w:p w14:paraId="4966A959" w14:textId="77777777" w:rsidR="00FC190E" w:rsidRPr="00370A62" w:rsidRDefault="00352418" w:rsidP="00FC190E">
      <w:pPr>
        <w:pStyle w:val="ae"/>
      </w:pPr>
      <w:r w:rsidRPr="00370A62">
        <w:t>(усмехается)</w:t>
      </w:r>
    </w:p>
    <w:p w14:paraId="027BA0B7" w14:textId="77777777" w:rsidR="00352418" w:rsidRPr="00370A62" w:rsidRDefault="00352418" w:rsidP="00FC190E">
      <w:pPr>
        <w:pStyle w:val="ab"/>
      </w:pPr>
      <w:r w:rsidRPr="00370A62">
        <w:t>Родители чё, заранее знали, кем ты будешь?</w:t>
      </w:r>
    </w:p>
    <w:p w14:paraId="5BD136BD" w14:textId="77777777" w:rsidR="00352418" w:rsidRPr="00370A62" w:rsidRDefault="00352418" w:rsidP="00352418">
      <w:pPr>
        <w:pStyle w:val="a7"/>
      </w:pPr>
      <w:r w:rsidRPr="00370A62">
        <w:lastRenderedPageBreak/>
        <w:t>Вжик улыбается. Стэлла хмурится.</w:t>
      </w:r>
    </w:p>
    <w:p w14:paraId="042DDB97" w14:textId="77777777" w:rsidR="00352418" w:rsidRPr="00370A62" w:rsidRDefault="00352418" w:rsidP="00783A9D">
      <w:pPr>
        <w:pStyle w:val="a9"/>
      </w:pPr>
      <w:r w:rsidRPr="00370A62">
        <w:t>СТЭЛЛА</w:t>
      </w:r>
    </w:p>
    <w:p w14:paraId="6E4DDBB0" w14:textId="77777777" w:rsidR="00352418" w:rsidRPr="00370A62" w:rsidRDefault="00352418" w:rsidP="00FC190E">
      <w:pPr>
        <w:pStyle w:val="ab"/>
      </w:pPr>
      <w:r w:rsidRPr="00370A62">
        <w:t xml:space="preserve">По паспорту </w:t>
      </w:r>
      <w:r w:rsidR="00FC190E" w:rsidRPr="00370A62">
        <w:t>–</w:t>
      </w:r>
      <w:r w:rsidRPr="00370A62">
        <w:t xml:space="preserve"> Наташа.</w:t>
      </w:r>
    </w:p>
    <w:p w14:paraId="3BF1D2BE" w14:textId="77777777" w:rsidR="00352418" w:rsidRPr="00161365" w:rsidRDefault="00352418" w:rsidP="00783A9D">
      <w:pPr>
        <w:pStyle w:val="a9"/>
        <w:rPr>
          <w:strike/>
          <w:color w:val="A6A6A6" w:themeColor="background1" w:themeShade="A6"/>
        </w:rPr>
      </w:pPr>
      <w:r w:rsidRPr="00161365">
        <w:rPr>
          <w:strike/>
          <w:color w:val="A6A6A6" w:themeColor="background1" w:themeShade="A6"/>
        </w:rPr>
        <w:t>МАССА</w:t>
      </w:r>
    </w:p>
    <w:p w14:paraId="472E9AC4" w14:textId="77777777" w:rsidR="00352418" w:rsidRPr="00161365" w:rsidRDefault="00352418" w:rsidP="00FC190E">
      <w:pPr>
        <w:pStyle w:val="ab"/>
        <w:rPr>
          <w:strike/>
          <w:color w:val="A6A6A6" w:themeColor="background1" w:themeShade="A6"/>
        </w:rPr>
      </w:pPr>
      <w:r w:rsidRPr="00161365">
        <w:rPr>
          <w:strike/>
          <w:color w:val="A6A6A6" w:themeColor="background1" w:themeShade="A6"/>
        </w:rPr>
        <w:t>Красивое имя… Стэлла!</w:t>
      </w:r>
    </w:p>
    <w:p w14:paraId="61F41F94" w14:textId="77777777" w:rsidR="00352418" w:rsidRPr="00370A62" w:rsidRDefault="00352418" w:rsidP="00352418">
      <w:pPr>
        <w:pStyle w:val="a7"/>
      </w:pPr>
      <w:r w:rsidRPr="00370A62">
        <w:t xml:space="preserve">Стэлла </w:t>
      </w:r>
      <w:r w:rsidRPr="00161365">
        <w:rPr>
          <w:strike/>
          <w:color w:val="A6A6A6" w:themeColor="background1" w:themeShade="A6"/>
        </w:rPr>
        <w:t>усмехнулась,</w:t>
      </w:r>
      <w:r w:rsidRPr="00161365">
        <w:rPr>
          <w:color w:val="A6A6A6" w:themeColor="background1" w:themeShade="A6"/>
        </w:rPr>
        <w:t xml:space="preserve"> </w:t>
      </w:r>
      <w:r w:rsidRPr="00370A62">
        <w:t>уходит. Пацаны идут за ней. Нейман осторожно приоткрывает дверь шкафа.</w:t>
      </w:r>
    </w:p>
    <w:p w14:paraId="6D6C4A74" w14:textId="7C0C2B2B" w:rsidR="00352418" w:rsidRPr="00370A62" w:rsidRDefault="00FC190E" w:rsidP="00BB6CB8">
      <w:pPr>
        <w:pStyle w:val="a6"/>
      </w:pPr>
      <w:r w:rsidRPr="00370A62">
        <w:t>7-3.</w:t>
      </w:r>
      <w:r w:rsidRPr="00370A62">
        <w:tab/>
      </w:r>
      <w:r w:rsidR="00352418" w:rsidRPr="00370A62">
        <w:t xml:space="preserve">НАТ. </w:t>
      </w:r>
      <w:r w:rsidRPr="00370A62">
        <w:t>ОСОБНЯК</w:t>
      </w:r>
      <w:r w:rsidR="00352418" w:rsidRPr="00370A62">
        <w:t xml:space="preserve"> НОЛЯ </w:t>
      </w:r>
      <w:r w:rsidR="00161365" w:rsidRPr="00161365">
        <w:rPr>
          <w:caps w:val="0"/>
          <w:color w:val="00B050"/>
        </w:rPr>
        <w:t>(у ворот)</w:t>
      </w:r>
      <w:r w:rsidR="00161365" w:rsidRPr="00161365">
        <w:rPr>
          <w:color w:val="00B050"/>
        </w:rPr>
        <w:t xml:space="preserve"> </w:t>
      </w:r>
      <w:r w:rsidRPr="00370A62">
        <w:t>–</w:t>
      </w:r>
      <w:r w:rsidR="00352418" w:rsidRPr="00370A62">
        <w:t xml:space="preserve"> НОЧЬ</w:t>
      </w:r>
    </w:p>
    <w:p w14:paraId="6E712E3D" w14:textId="77777777" w:rsidR="00352418" w:rsidRPr="00370A62" w:rsidRDefault="00352418" w:rsidP="00A57D5F">
      <w:pPr>
        <w:pStyle w:val="a7"/>
        <w:keepNext/>
        <w:keepLines/>
      </w:pPr>
      <w:r w:rsidRPr="00370A62">
        <w:t xml:space="preserve">Охранник </w:t>
      </w:r>
      <w:r w:rsidR="00FC190E" w:rsidRPr="00370A62">
        <w:rPr>
          <w:lang w:val="ru-RU"/>
        </w:rPr>
        <w:t xml:space="preserve">3 </w:t>
      </w:r>
      <w:r w:rsidRPr="00370A62">
        <w:t>возле ворот ходит, зевает. В ворота настойчиво и сильно стучат. Охранник</w:t>
      </w:r>
      <w:r w:rsidR="00FC190E" w:rsidRPr="00370A62">
        <w:rPr>
          <w:lang w:val="ru-RU"/>
        </w:rPr>
        <w:t xml:space="preserve"> 3</w:t>
      </w:r>
      <w:r w:rsidRPr="00370A62">
        <w:t xml:space="preserve"> приоткрывает ворота и видит перед собой рыдающего чумазого </w:t>
      </w:r>
      <w:r w:rsidR="00FC190E" w:rsidRPr="00370A62">
        <w:rPr>
          <w:lang w:val="ru-RU"/>
        </w:rPr>
        <w:t>БЕСПРИЗОРНИКА</w:t>
      </w:r>
      <w:r w:rsidRPr="00370A62">
        <w:t>, который забегает во двор. Охранник хватает его за шкирку.</w:t>
      </w:r>
    </w:p>
    <w:p w14:paraId="0707BBCC" w14:textId="77777777" w:rsidR="00352418" w:rsidRPr="00370A62" w:rsidRDefault="00352418" w:rsidP="00FC190E">
      <w:pPr>
        <w:pStyle w:val="a9"/>
        <w:rPr>
          <w:lang w:val="ru-RU"/>
        </w:rPr>
      </w:pPr>
      <w:r w:rsidRPr="00370A62">
        <w:t>ОХРАННИК</w:t>
      </w:r>
      <w:r w:rsidR="00FC190E" w:rsidRPr="00370A62">
        <w:rPr>
          <w:lang w:val="ru-RU"/>
        </w:rPr>
        <w:t xml:space="preserve"> 3</w:t>
      </w:r>
    </w:p>
    <w:p w14:paraId="4EBC284C" w14:textId="77777777" w:rsidR="00352418" w:rsidRPr="00370A62" w:rsidRDefault="00352418" w:rsidP="00FC190E">
      <w:pPr>
        <w:pStyle w:val="ab"/>
      </w:pPr>
      <w:r w:rsidRPr="00370A62">
        <w:t>Э, стой</w:t>
      </w:r>
      <w:r w:rsidR="00FC190E" w:rsidRPr="00370A62">
        <w:rPr>
          <w:lang w:val="ru-RU"/>
        </w:rPr>
        <w:t>,</w:t>
      </w:r>
      <w:r w:rsidRPr="00370A62">
        <w:t xml:space="preserve"> щенок! Куда!</w:t>
      </w:r>
    </w:p>
    <w:p w14:paraId="2362C560" w14:textId="77777777" w:rsidR="00352418" w:rsidRPr="00370A62" w:rsidRDefault="00352418" w:rsidP="00FC190E">
      <w:pPr>
        <w:pStyle w:val="a9"/>
      </w:pPr>
      <w:r w:rsidRPr="00370A62">
        <w:t>БЕСПРИЗОРНИК</w:t>
      </w:r>
    </w:p>
    <w:p w14:paraId="1F3ABE95" w14:textId="77777777" w:rsidR="00352418" w:rsidRPr="00370A62" w:rsidRDefault="00352418" w:rsidP="00FC190E">
      <w:pPr>
        <w:pStyle w:val="ab"/>
      </w:pPr>
      <w:r w:rsidRPr="00370A62">
        <w:t>Дядя, умоляю, спаси! У бати белая горячка, он за мной с топором гонится!</w:t>
      </w:r>
    </w:p>
    <w:p w14:paraId="2BAE1147" w14:textId="77777777" w:rsidR="00352418" w:rsidRPr="00370A62" w:rsidRDefault="00352418" w:rsidP="00FC190E">
      <w:pPr>
        <w:pStyle w:val="a9"/>
        <w:rPr>
          <w:lang w:val="ru-RU"/>
        </w:rPr>
      </w:pPr>
      <w:r w:rsidRPr="00370A62">
        <w:t>ОХРАННИК</w:t>
      </w:r>
      <w:r w:rsidR="00FC190E" w:rsidRPr="00370A62">
        <w:rPr>
          <w:lang w:val="ru-RU"/>
        </w:rPr>
        <w:t xml:space="preserve"> 3</w:t>
      </w:r>
    </w:p>
    <w:p w14:paraId="4FD99EA5" w14:textId="77777777" w:rsidR="00FC190E" w:rsidRPr="00370A62" w:rsidRDefault="00352418" w:rsidP="00FC190E">
      <w:pPr>
        <w:pStyle w:val="ae"/>
      </w:pPr>
      <w:r w:rsidRPr="00370A62">
        <w:t>(растерянно)</w:t>
      </w:r>
    </w:p>
    <w:p w14:paraId="6AA7EF37" w14:textId="77777777" w:rsidR="00352418" w:rsidRPr="00370A62" w:rsidRDefault="00352418" w:rsidP="00FC190E">
      <w:pPr>
        <w:pStyle w:val="ab"/>
      </w:pPr>
      <w:r w:rsidRPr="00370A62">
        <w:t>Ты кто вообще!?</w:t>
      </w:r>
    </w:p>
    <w:p w14:paraId="4790F190" w14:textId="77777777" w:rsidR="00352418" w:rsidRPr="00370A62" w:rsidRDefault="00352418" w:rsidP="00FC190E">
      <w:pPr>
        <w:pStyle w:val="a9"/>
      </w:pPr>
      <w:r w:rsidRPr="00370A62">
        <w:t>БЕСПРИЗОРНИК</w:t>
      </w:r>
    </w:p>
    <w:p w14:paraId="1E900053" w14:textId="77777777" w:rsidR="00352418" w:rsidRPr="00370A62" w:rsidRDefault="00352418" w:rsidP="00FC190E">
      <w:pPr>
        <w:pStyle w:val="ab"/>
      </w:pPr>
      <w:r w:rsidRPr="00370A62">
        <w:t>Сосед ваш! Он меня убьёт! Он вообще конченый! Нас в семье пятеро братьев! Старшего в детский дом отдал, потому что собутыльникам спать негде было! А младшенькому пальцы молотком отбил, за то что он бутылку уронил!</w:t>
      </w:r>
    </w:p>
    <w:p w14:paraId="15692FEB" w14:textId="0A4CC463" w:rsidR="00352418" w:rsidRPr="00370A62" w:rsidRDefault="00352418" w:rsidP="00352418">
      <w:pPr>
        <w:pStyle w:val="a7"/>
      </w:pPr>
      <w:r w:rsidRPr="00370A62">
        <w:t xml:space="preserve">На крик выходят ошарашенные </w:t>
      </w:r>
      <w:r w:rsidRPr="00161365">
        <w:rPr>
          <w:strike/>
          <w:color w:val="A6A6A6" w:themeColor="background1" w:themeShade="A6"/>
        </w:rPr>
        <w:t>Ноль и</w:t>
      </w:r>
      <w:r w:rsidRPr="00161365">
        <w:rPr>
          <w:color w:val="A6A6A6" w:themeColor="background1" w:themeShade="A6"/>
        </w:rPr>
        <w:t xml:space="preserve"> </w:t>
      </w:r>
      <w:r w:rsidRPr="00370A62">
        <w:t>Даша</w:t>
      </w:r>
      <w:r w:rsidR="00161365">
        <w:rPr>
          <w:lang w:val="ru-RU"/>
        </w:rPr>
        <w:t xml:space="preserve">, </w:t>
      </w:r>
      <w:r w:rsidR="00161365" w:rsidRPr="00161365">
        <w:rPr>
          <w:color w:val="00B050"/>
          <w:lang w:val="ru-RU"/>
        </w:rPr>
        <w:t>за ней Ноль</w:t>
      </w:r>
      <w:r w:rsidRPr="00370A62">
        <w:t>. Ребёнок вырывается, бежит к ним. Врезается в Ноля и обнимает его.</w:t>
      </w:r>
    </w:p>
    <w:p w14:paraId="7F6013F2" w14:textId="77777777" w:rsidR="00352418" w:rsidRPr="00370A62" w:rsidRDefault="00352418" w:rsidP="00FC190E">
      <w:pPr>
        <w:pStyle w:val="a9"/>
      </w:pPr>
      <w:r w:rsidRPr="00370A62">
        <w:t>НОЛЬ</w:t>
      </w:r>
    </w:p>
    <w:p w14:paraId="23EA395B" w14:textId="77777777" w:rsidR="00352418" w:rsidRPr="00370A62" w:rsidRDefault="00352418" w:rsidP="00FC190E">
      <w:pPr>
        <w:pStyle w:val="ab"/>
      </w:pPr>
      <w:r w:rsidRPr="00370A62">
        <w:t>Что происходит!?</w:t>
      </w:r>
    </w:p>
    <w:p w14:paraId="6BA71712" w14:textId="77777777" w:rsidR="00352418" w:rsidRPr="00370A62" w:rsidRDefault="00352418" w:rsidP="00FC190E">
      <w:pPr>
        <w:pStyle w:val="a9"/>
      </w:pPr>
      <w:r w:rsidRPr="00370A62">
        <w:t>БЕСПРИЗОРНИК</w:t>
      </w:r>
    </w:p>
    <w:p w14:paraId="042D0487" w14:textId="77777777" w:rsidR="00352418" w:rsidRPr="00370A62" w:rsidRDefault="00352418" w:rsidP="00FC190E">
      <w:pPr>
        <w:pStyle w:val="ab"/>
      </w:pPr>
      <w:r w:rsidRPr="00370A62">
        <w:t>Дяденька! От тебя так вкусно пахнет! Можно</w:t>
      </w:r>
      <w:r w:rsidR="00FC190E" w:rsidRPr="00370A62">
        <w:rPr>
          <w:lang w:val="ru-RU"/>
        </w:rPr>
        <w:t>,</w:t>
      </w:r>
      <w:r w:rsidRPr="00370A62">
        <w:t xml:space="preserve"> я тебя понюхаю? А то от моего бати только водярой разит.</w:t>
      </w:r>
    </w:p>
    <w:p w14:paraId="4E13739A" w14:textId="77777777" w:rsidR="00352418" w:rsidRPr="00370A62" w:rsidRDefault="00352418" w:rsidP="00FC190E">
      <w:pPr>
        <w:pStyle w:val="a9"/>
        <w:rPr>
          <w:lang w:val="ru-RU"/>
        </w:rPr>
      </w:pPr>
      <w:r w:rsidRPr="00370A62">
        <w:lastRenderedPageBreak/>
        <w:t>ОХРАННИК</w:t>
      </w:r>
      <w:r w:rsidR="00FC190E" w:rsidRPr="00370A62">
        <w:rPr>
          <w:lang w:val="ru-RU"/>
        </w:rPr>
        <w:t xml:space="preserve"> 3</w:t>
      </w:r>
    </w:p>
    <w:p w14:paraId="5B46BC80" w14:textId="77777777" w:rsidR="00352418" w:rsidRPr="00370A62" w:rsidRDefault="00352418" w:rsidP="00FC190E">
      <w:pPr>
        <w:pStyle w:val="ab"/>
      </w:pPr>
      <w:r w:rsidRPr="00370A62">
        <w:t>Да вот прорвался</w:t>
      </w:r>
      <w:r w:rsidR="00FC190E" w:rsidRPr="00370A62">
        <w:rPr>
          <w:lang w:val="ru-RU"/>
        </w:rPr>
        <w:t>,</w:t>
      </w:r>
      <w:r w:rsidRPr="00370A62">
        <w:t xml:space="preserve"> засранец, говорит, что за ним батя пьяный с топором гонится…</w:t>
      </w:r>
    </w:p>
    <w:p w14:paraId="43BA675F" w14:textId="77777777" w:rsidR="00352418" w:rsidRPr="00370A62" w:rsidRDefault="00352418" w:rsidP="00FC190E">
      <w:pPr>
        <w:pStyle w:val="a9"/>
      </w:pPr>
      <w:r w:rsidRPr="00370A62">
        <w:t>БЕСПРИЗОРНИК</w:t>
      </w:r>
    </w:p>
    <w:p w14:paraId="611C7E6D" w14:textId="77777777" w:rsidR="00352418" w:rsidRPr="00370A62" w:rsidRDefault="00352418" w:rsidP="00FC190E">
      <w:pPr>
        <w:pStyle w:val="ab"/>
      </w:pPr>
      <w:r w:rsidRPr="00370A62">
        <w:t>Тётенька, у тебя глаза добрые, как у моей мамки! Я е</w:t>
      </w:r>
      <w:r w:rsidRPr="00370A62">
        <w:rPr>
          <w:lang w:val="ru-RU"/>
        </w:rPr>
        <w:t>ё</w:t>
      </w:r>
      <w:r w:rsidRPr="00370A62">
        <w:t xml:space="preserve"> не помню почти, е</w:t>
      </w:r>
      <w:r w:rsidRPr="00370A62">
        <w:rPr>
          <w:lang w:val="ru-RU"/>
        </w:rPr>
        <w:t>ё</w:t>
      </w:r>
      <w:r w:rsidRPr="00370A62">
        <w:t xml:space="preserve"> батя прибил.</w:t>
      </w:r>
    </w:p>
    <w:p w14:paraId="1D2B106A" w14:textId="77777777" w:rsidR="00352418" w:rsidRPr="00370A62" w:rsidRDefault="00352418" w:rsidP="00352418">
      <w:pPr>
        <w:pStyle w:val="a7"/>
      </w:pPr>
      <w:r w:rsidRPr="00370A62">
        <w:t>Беспризорник берёт за руку Дашу, передаёт ей записку. Даша растерянно сжимает её в руке.</w:t>
      </w:r>
    </w:p>
    <w:p w14:paraId="18216CCE" w14:textId="77777777" w:rsidR="00352418" w:rsidRPr="00370A62" w:rsidRDefault="00352418" w:rsidP="00FC190E">
      <w:pPr>
        <w:pStyle w:val="a9"/>
        <w:rPr>
          <w:lang w:val="ru-RU"/>
        </w:rPr>
      </w:pPr>
      <w:r w:rsidRPr="00370A62">
        <w:t>ОХРАННИК</w:t>
      </w:r>
      <w:r w:rsidR="00FC190E" w:rsidRPr="00370A62">
        <w:rPr>
          <w:lang w:val="ru-RU"/>
        </w:rPr>
        <w:t xml:space="preserve"> 3</w:t>
      </w:r>
    </w:p>
    <w:p w14:paraId="5557DA73" w14:textId="77777777" w:rsidR="00352418" w:rsidRPr="00370A62" w:rsidRDefault="00352418" w:rsidP="00FC190E">
      <w:pPr>
        <w:pStyle w:val="ab"/>
      </w:pPr>
      <w:r w:rsidRPr="00370A62">
        <w:t>Малой, да нету там никого…</w:t>
      </w:r>
    </w:p>
    <w:p w14:paraId="26644FC9" w14:textId="77777777" w:rsidR="00352418" w:rsidRPr="00370A62" w:rsidRDefault="00352418" w:rsidP="00FC190E">
      <w:pPr>
        <w:pStyle w:val="a9"/>
      </w:pPr>
      <w:r w:rsidRPr="00370A62">
        <w:t>БЕСПРИЗОРНИК</w:t>
      </w:r>
    </w:p>
    <w:p w14:paraId="71559BF9" w14:textId="77777777" w:rsidR="00352418" w:rsidRPr="00370A62" w:rsidRDefault="00352418" w:rsidP="00FC190E">
      <w:pPr>
        <w:pStyle w:val="ab"/>
      </w:pPr>
      <w:r w:rsidRPr="00370A62">
        <w:t>А, да?! Ну, значит, мимо пробежал. Сейчас в канаве уснёт. Надеюсь, там и сдохнет. Спасибо.</w:t>
      </w:r>
    </w:p>
    <w:p w14:paraId="7C4D8402" w14:textId="77777777" w:rsidR="00352418" w:rsidRPr="00370A62" w:rsidRDefault="00352418" w:rsidP="00352418">
      <w:pPr>
        <w:pStyle w:val="a7"/>
      </w:pPr>
      <w:r w:rsidRPr="00370A62">
        <w:t>Беспризорник убегает.</w:t>
      </w:r>
    </w:p>
    <w:p w14:paraId="44CE37F0" w14:textId="77777777" w:rsidR="00352418" w:rsidRPr="00370A62" w:rsidRDefault="00352418" w:rsidP="00FC190E">
      <w:pPr>
        <w:pStyle w:val="a9"/>
      </w:pPr>
      <w:r w:rsidRPr="00370A62">
        <w:t>НОЛЬ</w:t>
      </w:r>
    </w:p>
    <w:p w14:paraId="3644CBBA" w14:textId="77777777" w:rsidR="00352418" w:rsidRPr="00370A62" w:rsidRDefault="00352418" w:rsidP="00FC190E">
      <w:pPr>
        <w:pStyle w:val="ab"/>
      </w:pPr>
      <w:r w:rsidRPr="00370A62">
        <w:t>Дашунь, иди спать…</w:t>
      </w:r>
    </w:p>
    <w:p w14:paraId="08487ABC" w14:textId="77777777" w:rsidR="00352418" w:rsidRPr="00370A62" w:rsidRDefault="00352418" w:rsidP="00352418">
      <w:pPr>
        <w:pStyle w:val="a7"/>
      </w:pPr>
      <w:r w:rsidRPr="00370A62">
        <w:t>Даша уходит в дом. Ноль подходит к охраннику.</w:t>
      </w:r>
    </w:p>
    <w:p w14:paraId="5F9941CE" w14:textId="77777777" w:rsidR="00352418" w:rsidRPr="00370A62" w:rsidRDefault="00352418" w:rsidP="00FC190E">
      <w:pPr>
        <w:pStyle w:val="a9"/>
      </w:pPr>
      <w:r w:rsidRPr="00370A62">
        <w:t>НОЛЬ</w:t>
      </w:r>
    </w:p>
    <w:p w14:paraId="157E6EEE" w14:textId="77777777" w:rsidR="00352418" w:rsidRPr="00370A62" w:rsidRDefault="00352418" w:rsidP="00FC190E">
      <w:pPr>
        <w:pStyle w:val="ab"/>
      </w:pPr>
      <w:r w:rsidRPr="00370A62">
        <w:t>Какого хера он на территорию прошёл?!</w:t>
      </w:r>
    </w:p>
    <w:p w14:paraId="2E7253F0" w14:textId="77777777" w:rsidR="00352418" w:rsidRPr="00370A62" w:rsidRDefault="00352418" w:rsidP="00FC190E">
      <w:pPr>
        <w:pStyle w:val="a9"/>
        <w:rPr>
          <w:lang w:val="ru-RU"/>
        </w:rPr>
      </w:pPr>
      <w:r w:rsidRPr="00370A62">
        <w:t>ОХРАННИК</w:t>
      </w:r>
      <w:r w:rsidR="00FC190E" w:rsidRPr="00370A62">
        <w:rPr>
          <w:lang w:val="ru-RU"/>
        </w:rPr>
        <w:t xml:space="preserve"> 3</w:t>
      </w:r>
    </w:p>
    <w:p w14:paraId="730AEFDB" w14:textId="77777777" w:rsidR="00352418" w:rsidRPr="00370A62" w:rsidRDefault="00352418" w:rsidP="00FC190E">
      <w:pPr>
        <w:pStyle w:val="ab"/>
      </w:pPr>
      <w:r w:rsidRPr="00370A62">
        <w:t>Ну ребёнок же… Ещё и сосед ваш…</w:t>
      </w:r>
    </w:p>
    <w:p w14:paraId="05A0A451" w14:textId="77777777" w:rsidR="00352418" w:rsidRPr="00370A62" w:rsidRDefault="00352418" w:rsidP="00FC190E">
      <w:pPr>
        <w:pStyle w:val="a9"/>
      </w:pPr>
      <w:r w:rsidRPr="00370A62">
        <w:t>НОЛЬ</w:t>
      </w:r>
    </w:p>
    <w:p w14:paraId="7ECC5F5C" w14:textId="1E53A4E7" w:rsidR="00352418" w:rsidRDefault="00352418" w:rsidP="00FC190E">
      <w:pPr>
        <w:pStyle w:val="ab"/>
      </w:pPr>
      <w:r w:rsidRPr="00370A62">
        <w:t>Какой сосед, тупица стероидная?! Это Рублёвка! Тут с такими рожами даже на Хэллоуин не ходят!</w:t>
      </w:r>
    </w:p>
    <w:p w14:paraId="5FB8266D" w14:textId="640D92CB" w:rsidR="00581260" w:rsidRPr="00581260" w:rsidRDefault="00581260" w:rsidP="00581260">
      <w:pPr>
        <w:pStyle w:val="a6"/>
        <w:rPr>
          <w:color w:val="00B050"/>
        </w:rPr>
      </w:pPr>
      <w:r w:rsidRPr="00581260">
        <w:rPr>
          <w:color w:val="00B050"/>
        </w:rPr>
        <w:t>7-4.</w:t>
      </w:r>
      <w:r w:rsidR="00914F6F">
        <w:rPr>
          <w:color w:val="00B050"/>
        </w:rPr>
        <w:tab/>
      </w:r>
      <w:r w:rsidRPr="00581260">
        <w:rPr>
          <w:color w:val="00B050"/>
        </w:rPr>
        <w:t>ИНТ. ОСОБНЯК НОЛЯ</w:t>
      </w:r>
      <w:r w:rsidRPr="00581260">
        <w:rPr>
          <w:color w:val="00B050"/>
        </w:rPr>
        <w:t xml:space="preserve"> (</w:t>
      </w:r>
      <w:r w:rsidRPr="00044E5A">
        <w:rPr>
          <w:caps w:val="0"/>
          <w:color w:val="00B050"/>
        </w:rPr>
        <w:t>ванная</w:t>
      </w:r>
      <w:r w:rsidRPr="00581260">
        <w:rPr>
          <w:color w:val="00B050"/>
        </w:rPr>
        <w:t>) –</w:t>
      </w:r>
      <w:r w:rsidRPr="00581260">
        <w:rPr>
          <w:color w:val="00B050"/>
        </w:rPr>
        <w:t xml:space="preserve"> НОЧЬ</w:t>
      </w:r>
    </w:p>
    <w:p w14:paraId="692259D2" w14:textId="77777777" w:rsidR="00044E5A" w:rsidRPr="00044E5A" w:rsidRDefault="00581260" w:rsidP="00581260">
      <w:pPr>
        <w:pStyle w:val="a7"/>
        <w:rPr>
          <w:color w:val="00B050"/>
        </w:rPr>
      </w:pPr>
      <w:r w:rsidRPr="00044E5A">
        <w:rPr>
          <w:color w:val="00B050"/>
        </w:rPr>
        <w:t xml:space="preserve">Даша заходит в ванную, быстро разворачивает записку – там номер телефона. Она </w:t>
      </w:r>
      <w:r w:rsidR="00044E5A" w:rsidRPr="00044E5A">
        <w:rPr>
          <w:color w:val="00B050"/>
        </w:rPr>
        <w:t>шёпотом</w:t>
      </w:r>
      <w:r w:rsidRPr="00044E5A">
        <w:rPr>
          <w:color w:val="00B050"/>
        </w:rPr>
        <w:t xml:space="preserve"> проговаривает номер.</w:t>
      </w:r>
    </w:p>
    <w:p w14:paraId="0F335487" w14:textId="5BD08244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t>ДАША</w:t>
      </w:r>
    </w:p>
    <w:p w14:paraId="5F2975F5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8-926-314-78…8-926-314…</w:t>
      </w:r>
    </w:p>
    <w:p w14:paraId="78311DF8" w14:textId="77777777" w:rsidR="00044E5A" w:rsidRPr="00044E5A" w:rsidRDefault="00581260" w:rsidP="00581260">
      <w:pPr>
        <w:pStyle w:val="a7"/>
        <w:rPr>
          <w:color w:val="00B050"/>
        </w:rPr>
      </w:pPr>
      <w:r w:rsidRPr="00044E5A">
        <w:rPr>
          <w:color w:val="00B050"/>
        </w:rPr>
        <w:t>Параллельно ищет  куда спрятать, но в ванную, вдруг заходить Ноль. Даша сжимает записку в руке.</w:t>
      </w:r>
    </w:p>
    <w:p w14:paraId="79E36836" w14:textId="549F23E6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t>НОЛЬ</w:t>
      </w:r>
    </w:p>
    <w:p w14:paraId="3318D5D6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Я же сказал тебе спать идти.</w:t>
      </w:r>
    </w:p>
    <w:p w14:paraId="71EB9C14" w14:textId="0F57B71F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lastRenderedPageBreak/>
        <w:t>ДАША</w:t>
      </w:r>
    </w:p>
    <w:p w14:paraId="035BEA36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Так я и иду.</w:t>
      </w:r>
    </w:p>
    <w:p w14:paraId="3111BFA2" w14:textId="5AD047B6" w:rsidR="00581260" w:rsidRPr="00044E5A" w:rsidRDefault="00581260" w:rsidP="00581260">
      <w:pPr>
        <w:pStyle w:val="a7"/>
        <w:rPr>
          <w:rStyle w:val="ac"/>
          <w:color w:val="00B050"/>
        </w:rPr>
      </w:pPr>
      <w:r w:rsidRPr="00044E5A">
        <w:rPr>
          <w:color w:val="00B050"/>
        </w:rPr>
        <w:t xml:space="preserve">Даша, вдруг, обнимает Ноля, лишь бы он не видел её сжатой </w:t>
      </w:r>
      <w:r w:rsidRPr="00044E5A">
        <w:rPr>
          <w:rStyle w:val="ac"/>
          <w:color w:val="00B050"/>
        </w:rPr>
        <w:t>руки.</w:t>
      </w:r>
    </w:p>
    <w:p w14:paraId="10F1832B" w14:textId="77777777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t>ДАША</w:t>
      </w:r>
    </w:p>
    <w:p w14:paraId="1C81C555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Кремом просто хотела твоим любимым намазаться.</w:t>
      </w:r>
    </w:p>
    <w:p w14:paraId="1993E4A4" w14:textId="7834CBF7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t>НОЛЬ</w:t>
      </w:r>
    </w:p>
    <w:p w14:paraId="68C229E5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Это который кокосовый или как там?</w:t>
      </w:r>
    </w:p>
    <w:p w14:paraId="27CC7374" w14:textId="397C186F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t>ДАША</w:t>
      </w:r>
    </w:p>
    <w:p w14:paraId="6975DF76" w14:textId="77777777" w:rsidR="00581260" w:rsidRPr="00044E5A" w:rsidRDefault="00581260" w:rsidP="00044E5A">
      <w:pPr>
        <w:pStyle w:val="ae"/>
        <w:rPr>
          <w:color w:val="00B050"/>
        </w:rPr>
      </w:pPr>
      <w:r w:rsidRPr="00044E5A">
        <w:rPr>
          <w:color w:val="00B050"/>
        </w:rPr>
        <w:t>(целует Ноля, улыбается)</w:t>
      </w:r>
    </w:p>
    <w:p w14:paraId="3079D8D5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Который кокосовый.</w:t>
      </w:r>
    </w:p>
    <w:p w14:paraId="480A896F" w14:textId="77777777" w:rsidR="00044E5A" w:rsidRPr="00044E5A" w:rsidRDefault="00581260" w:rsidP="00581260">
      <w:pPr>
        <w:pStyle w:val="a7"/>
        <w:rPr>
          <w:color w:val="00B050"/>
        </w:rPr>
      </w:pPr>
      <w:r w:rsidRPr="00044E5A">
        <w:rPr>
          <w:color w:val="00B050"/>
        </w:rPr>
        <w:t>Ноль лезет Даше под халат.</w:t>
      </w:r>
    </w:p>
    <w:p w14:paraId="5E0F29B9" w14:textId="4D8024A4" w:rsidR="00581260" w:rsidRPr="00044E5A" w:rsidRDefault="00581260" w:rsidP="00044E5A">
      <w:pPr>
        <w:pStyle w:val="a9"/>
        <w:rPr>
          <w:color w:val="00B050"/>
        </w:rPr>
      </w:pPr>
      <w:r w:rsidRPr="00044E5A">
        <w:rPr>
          <w:color w:val="00B050"/>
        </w:rPr>
        <w:t>НОЛЬ</w:t>
      </w:r>
    </w:p>
    <w:p w14:paraId="64E36B2F" w14:textId="77777777" w:rsidR="00044E5A" w:rsidRPr="00044E5A" w:rsidRDefault="00581260" w:rsidP="00044E5A">
      <w:pPr>
        <w:pStyle w:val="ab"/>
        <w:rPr>
          <w:color w:val="00B050"/>
        </w:rPr>
      </w:pPr>
      <w:r w:rsidRPr="00044E5A">
        <w:rPr>
          <w:color w:val="00B050"/>
        </w:rPr>
        <w:t>Я соскучился.</w:t>
      </w:r>
    </w:p>
    <w:p w14:paraId="09E9F4AF" w14:textId="574749B4" w:rsidR="00581260" w:rsidRPr="00044E5A" w:rsidRDefault="00581260" w:rsidP="00581260">
      <w:pPr>
        <w:pStyle w:val="a7"/>
        <w:rPr>
          <w:color w:val="00B050"/>
        </w:rPr>
      </w:pPr>
      <w:r w:rsidRPr="00044E5A">
        <w:rPr>
          <w:color w:val="00B050"/>
        </w:rPr>
        <w:t>Ноль усаживает Дашу на край ванной (или подоконник) жадно целует. Даша прячет записку под банку с кремом, нежно отвечая на поцелуи мужа.</w:t>
      </w:r>
    </w:p>
    <w:p w14:paraId="01734583" w14:textId="7058EB9C" w:rsidR="00352418" w:rsidRPr="00370A62" w:rsidRDefault="00FC190E" w:rsidP="00BB6CB8">
      <w:pPr>
        <w:pStyle w:val="a6"/>
      </w:pPr>
      <w:r w:rsidRPr="00370A62">
        <w:t>7-</w:t>
      </w:r>
      <w:r w:rsidRPr="00161365">
        <w:rPr>
          <w:strike/>
          <w:color w:val="A6A6A6" w:themeColor="background1" w:themeShade="A6"/>
        </w:rPr>
        <w:t>4</w:t>
      </w:r>
      <w:r w:rsidR="00161365">
        <w:t xml:space="preserve"> </w:t>
      </w:r>
      <w:r w:rsidR="00161365" w:rsidRPr="00161365">
        <w:rPr>
          <w:color w:val="00B050"/>
        </w:rPr>
        <w:t>5</w:t>
      </w:r>
      <w:r w:rsidRPr="00370A62">
        <w:t>.</w:t>
      </w:r>
      <w:r w:rsidRPr="00370A62">
        <w:tab/>
      </w:r>
      <w:r w:rsidR="00352418" w:rsidRPr="00370A62">
        <w:t>Н</w:t>
      </w:r>
      <w:r w:rsidRPr="00370A62">
        <w:t>А</w:t>
      </w:r>
      <w:r w:rsidR="00352418" w:rsidRPr="00370A62">
        <w:t xml:space="preserve">Т. </w:t>
      </w:r>
      <w:r w:rsidR="00161365" w:rsidRPr="00581260">
        <w:rPr>
          <w:color w:val="00B050"/>
        </w:rPr>
        <w:t xml:space="preserve">ЗАГОРОДНЫЙ ПОСЁЛОК </w:t>
      </w:r>
      <w:r w:rsidR="00581260">
        <w:t xml:space="preserve">/ </w:t>
      </w:r>
      <w:r w:rsidRPr="00370A62">
        <w:t>АВТО ФИЛА</w:t>
      </w:r>
      <w:r w:rsidR="00352418" w:rsidRPr="00370A62">
        <w:t xml:space="preserve"> – НОЧЬ</w:t>
      </w:r>
    </w:p>
    <w:p w14:paraId="3E3E5415" w14:textId="77777777" w:rsidR="00352418" w:rsidRPr="00370A62" w:rsidRDefault="00352418" w:rsidP="00A57D5F">
      <w:pPr>
        <w:pStyle w:val="a7"/>
        <w:keepNext/>
        <w:keepLines/>
      </w:pPr>
      <w:r w:rsidRPr="00370A62">
        <w:t xml:space="preserve">Фил сидит в машине. К нему подбегает </w:t>
      </w:r>
      <w:r w:rsidR="00A57D5F" w:rsidRPr="00370A62">
        <w:rPr>
          <w:lang w:val="ru-RU"/>
        </w:rPr>
        <w:t>Б</w:t>
      </w:r>
      <w:r w:rsidRPr="00370A62">
        <w:t>еспризорник. Фил открывает окно.</w:t>
      </w:r>
    </w:p>
    <w:p w14:paraId="782C8AE2" w14:textId="77777777" w:rsidR="00352418" w:rsidRPr="00370A62" w:rsidRDefault="00352418" w:rsidP="00A57D5F">
      <w:pPr>
        <w:pStyle w:val="a9"/>
      </w:pPr>
      <w:r w:rsidRPr="00370A62">
        <w:t>ФИЛ</w:t>
      </w:r>
    </w:p>
    <w:p w14:paraId="5FD902ED" w14:textId="77777777" w:rsidR="00352418" w:rsidRPr="00370A62" w:rsidRDefault="00352418" w:rsidP="00A57D5F">
      <w:pPr>
        <w:pStyle w:val="ab"/>
      </w:pPr>
      <w:r w:rsidRPr="00370A62">
        <w:t>Всё по уму сделал? Записку передал?</w:t>
      </w:r>
    </w:p>
    <w:p w14:paraId="23521DA2" w14:textId="77777777" w:rsidR="00352418" w:rsidRPr="00370A62" w:rsidRDefault="00352418" w:rsidP="00A57D5F">
      <w:pPr>
        <w:pStyle w:val="a9"/>
      </w:pPr>
      <w:r w:rsidRPr="00370A62">
        <w:t>БЕСПРИЗОРНИК</w:t>
      </w:r>
    </w:p>
    <w:p w14:paraId="20479A08" w14:textId="77777777" w:rsidR="00352418" w:rsidRPr="00370A62" w:rsidRDefault="00352418" w:rsidP="00A57D5F">
      <w:pPr>
        <w:pStyle w:val="ab"/>
      </w:pPr>
      <w:r w:rsidRPr="00370A62">
        <w:t>Передал. Бабки гони!</w:t>
      </w:r>
    </w:p>
    <w:p w14:paraId="75ECF800" w14:textId="77777777" w:rsidR="00352418" w:rsidRPr="00370A62" w:rsidRDefault="00352418" w:rsidP="00352418">
      <w:pPr>
        <w:pStyle w:val="a7"/>
      </w:pPr>
      <w:r w:rsidRPr="00370A62">
        <w:t xml:space="preserve">Фил отсчитывает несколько купюр, отдаёт </w:t>
      </w:r>
      <w:r w:rsidR="00A57D5F" w:rsidRPr="00370A62">
        <w:rPr>
          <w:lang w:val="ru-RU"/>
        </w:rPr>
        <w:t>Б</w:t>
      </w:r>
      <w:r w:rsidRPr="00370A62">
        <w:t>еспризорнику.</w:t>
      </w:r>
    </w:p>
    <w:p w14:paraId="1EF302B3" w14:textId="77777777" w:rsidR="00352418" w:rsidRPr="00370A62" w:rsidRDefault="00352418" w:rsidP="00A57D5F">
      <w:pPr>
        <w:pStyle w:val="a9"/>
      </w:pPr>
      <w:r w:rsidRPr="00370A62">
        <w:t>ФИЛ</w:t>
      </w:r>
    </w:p>
    <w:p w14:paraId="6BBB59AD" w14:textId="77777777" w:rsidR="00352418" w:rsidRPr="00370A62" w:rsidRDefault="00352418" w:rsidP="00A57D5F">
      <w:pPr>
        <w:pStyle w:val="ab"/>
      </w:pPr>
      <w:r w:rsidRPr="00370A62">
        <w:t>Красавчик, держи. Ты хоть легенду про то, что заблудился, правильно сказал?</w:t>
      </w:r>
    </w:p>
    <w:p w14:paraId="0D6C3B16" w14:textId="77777777" w:rsidR="00352418" w:rsidRPr="00370A62" w:rsidRDefault="00352418" w:rsidP="00A57D5F">
      <w:pPr>
        <w:pStyle w:val="a9"/>
      </w:pPr>
      <w:r w:rsidRPr="00370A62">
        <w:t>БЕСПРИЗОРНИК</w:t>
      </w:r>
    </w:p>
    <w:p w14:paraId="0C236A93" w14:textId="77777777" w:rsidR="00352418" w:rsidRPr="00370A62" w:rsidRDefault="00352418" w:rsidP="00A57D5F">
      <w:pPr>
        <w:pStyle w:val="ab"/>
        <w:rPr>
          <w:lang w:val="ru-RU"/>
        </w:rPr>
      </w:pPr>
      <w:r w:rsidRPr="00370A62">
        <w:t>Не! Твою легенду учить</w:t>
      </w:r>
      <w:r w:rsidR="00A57D5F" w:rsidRPr="00370A62">
        <w:rPr>
          <w:lang w:val="ru-RU"/>
        </w:rPr>
        <w:t xml:space="preserve"> –</w:t>
      </w:r>
      <w:r w:rsidRPr="00370A62">
        <w:t xml:space="preserve"> долго… Я им правду сказал. Проверено, работает, особенно в школе. Всё давай!</w:t>
      </w:r>
    </w:p>
    <w:p w14:paraId="45BC49FE" w14:textId="77777777" w:rsidR="00352418" w:rsidRPr="00370A62" w:rsidRDefault="00352418" w:rsidP="00352418">
      <w:pPr>
        <w:pStyle w:val="a7"/>
      </w:pPr>
      <w:r w:rsidRPr="00370A62">
        <w:t>Беспризорник уходит, Фил заводит тачку, уезжает.</w:t>
      </w:r>
    </w:p>
    <w:p w14:paraId="636F5EC7" w14:textId="35FDBC3C" w:rsidR="00352418" w:rsidRPr="00370A62" w:rsidRDefault="00A57D5F" w:rsidP="00BB6CB8">
      <w:pPr>
        <w:pStyle w:val="a6"/>
      </w:pPr>
      <w:r w:rsidRPr="00370A62">
        <w:lastRenderedPageBreak/>
        <w:t>7-</w:t>
      </w:r>
      <w:r w:rsidRPr="00936F7C">
        <w:rPr>
          <w:strike/>
          <w:color w:val="A6A6A6" w:themeColor="background1" w:themeShade="A6"/>
        </w:rPr>
        <w:t>5</w:t>
      </w:r>
      <w:r w:rsidR="00936F7C" w:rsidRPr="00936F7C">
        <w:rPr>
          <w:color w:val="A6A6A6" w:themeColor="background1" w:themeShade="A6"/>
        </w:rPr>
        <w:t xml:space="preserve"> </w:t>
      </w:r>
      <w:r w:rsidR="00936F7C" w:rsidRPr="00936F7C">
        <w:rPr>
          <w:color w:val="00B050"/>
        </w:rPr>
        <w:t>6</w:t>
      </w:r>
      <w:r w:rsidRPr="00370A62">
        <w:t>.</w:t>
      </w:r>
      <w:r w:rsidRPr="00370A62">
        <w:tab/>
      </w:r>
      <w:r w:rsidR="00352418" w:rsidRPr="00370A62">
        <w:t xml:space="preserve">ИНТ. АВТОСЕРВИС </w:t>
      </w:r>
      <w:r w:rsidR="00044E5A" w:rsidRPr="00044E5A">
        <w:rPr>
          <w:caps w:val="0"/>
          <w:color w:val="00B050"/>
        </w:rPr>
        <w:t>(пацанская комната)</w:t>
      </w:r>
      <w:r w:rsidR="00044E5A" w:rsidRPr="00044E5A">
        <w:rPr>
          <w:color w:val="00B050"/>
        </w:rPr>
        <w:t xml:space="preserve"> </w:t>
      </w:r>
      <w:r w:rsidR="00352418" w:rsidRPr="00370A62">
        <w:t>– НОЧЬ</w:t>
      </w:r>
    </w:p>
    <w:p w14:paraId="4293D966" w14:textId="1CD8E91A" w:rsidR="00352418" w:rsidRPr="00370A62" w:rsidRDefault="00352418" w:rsidP="00A57D5F">
      <w:pPr>
        <w:pStyle w:val="a7"/>
        <w:keepNext/>
        <w:keepLines/>
      </w:pPr>
      <w:r w:rsidRPr="00370A62">
        <w:t>Cтэлла заходит в автосервис, оглядыва</w:t>
      </w:r>
      <w:r w:rsidR="00044E5A" w:rsidRPr="00044E5A">
        <w:rPr>
          <w:color w:val="00B050"/>
          <w:lang w:val="ru-RU"/>
        </w:rPr>
        <w:t>е</w:t>
      </w:r>
      <w:r w:rsidRPr="00370A62">
        <w:t>тся. За ней идут довольные Вжик и Масса.</w:t>
      </w:r>
    </w:p>
    <w:p w14:paraId="3D08077B" w14:textId="77777777" w:rsidR="00352418" w:rsidRPr="00044E5A" w:rsidRDefault="00352418" w:rsidP="00A57D5F">
      <w:pPr>
        <w:pStyle w:val="a9"/>
        <w:rPr>
          <w:strike/>
          <w:color w:val="A6A6A6" w:themeColor="background1" w:themeShade="A6"/>
        </w:rPr>
      </w:pPr>
      <w:r w:rsidRPr="00044E5A">
        <w:rPr>
          <w:strike/>
          <w:color w:val="A6A6A6" w:themeColor="background1" w:themeShade="A6"/>
        </w:rPr>
        <w:t>МАССА</w:t>
      </w:r>
    </w:p>
    <w:p w14:paraId="7813C2F6" w14:textId="67224514" w:rsidR="00352418" w:rsidRPr="00044E5A" w:rsidRDefault="00352418" w:rsidP="00A57D5F">
      <w:pPr>
        <w:pStyle w:val="ab"/>
        <w:rPr>
          <w:strike/>
          <w:color w:val="A6A6A6" w:themeColor="background1" w:themeShade="A6"/>
        </w:rPr>
      </w:pPr>
      <w:r w:rsidRPr="00044E5A">
        <w:rPr>
          <w:strike/>
          <w:color w:val="A6A6A6" w:themeColor="background1" w:themeShade="A6"/>
        </w:rPr>
        <w:t>Чувствуй себя как…</w:t>
      </w:r>
      <w:r w:rsidR="0061183B" w:rsidRPr="00044E5A">
        <w:rPr>
          <w:strike/>
          <w:color w:val="A6A6A6" w:themeColor="background1" w:themeShade="A6"/>
          <w:lang w:val="ru-RU"/>
        </w:rPr>
        <w:t xml:space="preserve"> </w:t>
      </w:r>
      <w:r w:rsidRPr="00044E5A">
        <w:rPr>
          <w:strike/>
          <w:color w:val="A6A6A6" w:themeColor="background1" w:themeShade="A6"/>
        </w:rPr>
        <w:t>в автосервисе.</w:t>
      </w:r>
    </w:p>
    <w:p w14:paraId="292B49EF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7CC02552" w14:textId="28C0FEC9" w:rsidR="00352418" w:rsidRPr="00370A62" w:rsidRDefault="00352418" w:rsidP="00A57D5F">
      <w:pPr>
        <w:pStyle w:val="ab"/>
      </w:pPr>
      <w:r w:rsidRPr="00370A62">
        <w:t>Давненько меня в автосервис не привозили.</w:t>
      </w:r>
    </w:p>
    <w:p w14:paraId="7264B046" w14:textId="77777777" w:rsidR="00352418" w:rsidRPr="00370A62" w:rsidRDefault="00352418" w:rsidP="00A57D5F">
      <w:pPr>
        <w:pStyle w:val="a9"/>
      </w:pPr>
      <w:r w:rsidRPr="00370A62">
        <w:t>МАССА</w:t>
      </w:r>
    </w:p>
    <w:p w14:paraId="1BCB6671" w14:textId="77777777" w:rsidR="00352418" w:rsidRPr="00370A62" w:rsidRDefault="00352418" w:rsidP="00A57D5F">
      <w:pPr>
        <w:pStyle w:val="ab"/>
      </w:pPr>
      <w:r w:rsidRPr="00370A62">
        <w:t>А ты чё в машинах разбираешься?</w:t>
      </w:r>
    </w:p>
    <w:p w14:paraId="6525BE03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73F7656F" w14:textId="797EBA93" w:rsidR="00352418" w:rsidRPr="00370A62" w:rsidRDefault="00352418" w:rsidP="00A57D5F">
      <w:pPr>
        <w:pStyle w:val="ab"/>
      </w:pPr>
      <w:r w:rsidRPr="00370A62">
        <w:t xml:space="preserve">Ну да… В бэхе удобнее всего. </w:t>
      </w:r>
      <w:r w:rsidRPr="00044E5A">
        <w:rPr>
          <w:strike/>
          <w:color w:val="A6A6A6" w:themeColor="background1" w:themeShade="A6"/>
        </w:rPr>
        <w:t>Мда,</w:t>
      </w:r>
      <w:r w:rsidRPr="00044E5A">
        <w:rPr>
          <w:color w:val="A6A6A6" w:themeColor="background1" w:themeShade="A6"/>
        </w:rPr>
        <w:t xml:space="preserve"> </w:t>
      </w:r>
      <w:r w:rsidR="00044E5A" w:rsidRPr="00044E5A">
        <w:rPr>
          <w:color w:val="00B050"/>
          <w:lang w:val="ru-RU"/>
        </w:rPr>
        <w:t>Ж</w:t>
      </w:r>
      <w:r w:rsidRPr="00370A62">
        <w:t>ив</w:t>
      </w:r>
      <w:r w:rsidR="00044E5A">
        <w:rPr>
          <w:lang w:val="ru-RU"/>
        </w:rPr>
        <w:t>ё</w:t>
      </w:r>
      <w:r w:rsidRPr="00370A62">
        <w:t>те хуже проституток. Мне бы в туалет…</w:t>
      </w:r>
    </w:p>
    <w:p w14:paraId="74FB4630" w14:textId="77777777" w:rsidR="00352418" w:rsidRPr="00370A62" w:rsidRDefault="00352418" w:rsidP="00A57D5F">
      <w:pPr>
        <w:pStyle w:val="a9"/>
      </w:pPr>
      <w:r w:rsidRPr="00370A62">
        <w:t>МАССА</w:t>
      </w:r>
    </w:p>
    <w:p w14:paraId="66C08ACF" w14:textId="77777777" w:rsidR="00A57D5F" w:rsidRPr="00370A62" w:rsidRDefault="00352418" w:rsidP="00A57D5F">
      <w:pPr>
        <w:pStyle w:val="ab"/>
      </w:pPr>
      <w:r w:rsidRPr="00370A62">
        <w:t xml:space="preserve">Точняк… Ты ж </w:t>
      </w:r>
      <w:r w:rsidR="00A57D5F" w:rsidRPr="00370A62">
        <w:rPr>
          <w:lang w:val="ru-RU"/>
        </w:rPr>
        <w:t>двадцать</w:t>
      </w:r>
      <w:r w:rsidRPr="00370A62">
        <w:t xml:space="preserve"> лет терпела.</w:t>
      </w:r>
    </w:p>
    <w:p w14:paraId="039A0C48" w14:textId="77777777" w:rsidR="00352418" w:rsidRPr="00370A62" w:rsidRDefault="00A57D5F" w:rsidP="00A57D5F">
      <w:pPr>
        <w:pStyle w:val="a7"/>
        <w:rPr>
          <w:lang w:val="ru-RU"/>
        </w:rPr>
      </w:pPr>
      <w:r w:rsidRPr="00370A62">
        <w:rPr>
          <w:lang w:val="ru-RU"/>
        </w:rPr>
        <w:t>Масса с</w:t>
      </w:r>
      <w:r w:rsidR="00352418" w:rsidRPr="00370A62">
        <w:t>меётся</w:t>
      </w:r>
      <w:r w:rsidRPr="00370A62">
        <w:rPr>
          <w:lang w:val="ru-RU"/>
        </w:rPr>
        <w:t>.</w:t>
      </w:r>
    </w:p>
    <w:p w14:paraId="47D5DAE8" w14:textId="77777777" w:rsidR="00352418" w:rsidRPr="00370A62" w:rsidRDefault="00352418" w:rsidP="00A57D5F">
      <w:pPr>
        <w:pStyle w:val="a9"/>
      </w:pPr>
      <w:r w:rsidRPr="00370A62">
        <w:t>ВЖИК</w:t>
      </w:r>
    </w:p>
    <w:p w14:paraId="723BCB52" w14:textId="77777777" w:rsidR="00352418" w:rsidRPr="00370A62" w:rsidRDefault="00352418" w:rsidP="00A57D5F">
      <w:pPr>
        <w:pStyle w:val="ab"/>
      </w:pPr>
      <w:r w:rsidRPr="00370A62">
        <w:t>Выходишь и направо.</w:t>
      </w:r>
    </w:p>
    <w:p w14:paraId="7AF40F35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7FF85F5C" w14:textId="77777777" w:rsidR="00352418" w:rsidRPr="00370A62" w:rsidRDefault="00352418" w:rsidP="00A57D5F">
      <w:pPr>
        <w:pStyle w:val="ab"/>
      </w:pPr>
      <w:r w:rsidRPr="00370A62">
        <w:t xml:space="preserve">На улице?! </w:t>
      </w:r>
      <w:r w:rsidRPr="00044E5A">
        <w:rPr>
          <w:strike/>
          <w:color w:val="A6A6A6" w:themeColor="background1" w:themeShade="A6"/>
        </w:rPr>
        <w:t>И где там туалет?!</w:t>
      </w:r>
    </w:p>
    <w:p w14:paraId="766F370B" w14:textId="77777777" w:rsidR="00352418" w:rsidRPr="00370A62" w:rsidRDefault="00352418" w:rsidP="00A57D5F">
      <w:pPr>
        <w:pStyle w:val="a9"/>
      </w:pPr>
      <w:r w:rsidRPr="00370A62">
        <w:t>ВЖИК</w:t>
      </w:r>
    </w:p>
    <w:p w14:paraId="239F8D1F" w14:textId="275C84BD" w:rsidR="00352418" w:rsidRPr="00370A62" w:rsidRDefault="00352418" w:rsidP="00A57D5F">
      <w:pPr>
        <w:pStyle w:val="ab"/>
      </w:pPr>
      <w:r w:rsidRPr="00044E5A">
        <w:rPr>
          <w:strike/>
          <w:color w:val="A6A6A6" w:themeColor="background1" w:themeShade="A6"/>
        </w:rPr>
        <w:t>Там</w:t>
      </w:r>
      <w:r w:rsidR="00044E5A">
        <w:rPr>
          <w:lang w:val="ru-RU"/>
        </w:rPr>
        <w:t xml:space="preserve"> </w:t>
      </w:r>
      <w:r w:rsidR="00044E5A" w:rsidRPr="00044E5A">
        <w:rPr>
          <w:color w:val="00B050"/>
          <w:lang w:val="ru-RU"/>
        </w:rPr>
        <w:t>Да, иди</w:t>
      </w:r>
      <w:r w:rsidRPr="00044E5A">
        <w:rPr>
          <w:color w:val="00B050"/>
        </w:rPr>
        <w:t xml:space="preserve"> </w:t>
      </w:r>
      <w:r w:rsidRPr="00370A62">
        <w:t>где кусты погуще. За трансформаторную будку не ходи, там высокое напряжение.</w:t>
      </w:r>
    </w:p>
    <w:p w14:paraId="3AF595EF" w14:textId="77777777" w:rsidR="00352418" w:rsidRPr="00044E5A" w:rsidRDefault="00352418" w:rsidP="00A57D5F">
      <w:pPr>
        <w:pStyle w:val="a9"/>
        <w:rPr>
          <w:strike/>
          <w:color w:val="A6A6A6" w:themeColor="background1" w:themeShade="A6"/>
        </w:rPr>
      </w:pPr>
      <w:r w:rsidRPr="00044E5A">
        <w:rPr>
          <w:strike/>
          <w:color w:val="A6A6A6" w:themeColor="background1" w:themeShade="A6"/>
        </w:rPr>
        <w:t>МАССА</w:t>
      </w:r>
    </w:p>
    <w:p w14:paraId="7A85CA16" w14:textId="77777777" w:rsidR="00352418" w:rsidRPr="00044E5A" w:rsidRDefault="00352418" w:rsidP="00A57D5F">
      <w:pPr>
        <w:pStyle w:val="ab"/>
        <w:rPr>
          <w:strike/>
          <w:color w:val="A6A6A6" w:themeColor="background1" w:themeShade="A6"/>
        </w:rPr>
      </w:pPr>
      <w:r w:rsidRPr="00044E5A">
        <w:rPr>
          <w:strike/>
          <w:color w:val="A6A6A6" w:themeColor="background1" w:themeShade="A6"/>
        </w:rPr>
        <w:t>Ага. Я за ней как-то раз напрягся, чуть током не убило.</w:t>
      </w:r>
    </w:p>
    <w:p w14:paraId="79A6AD24" w14:textId="77777777" w:rsidR="00352418" w:rsidRPr="00044E5A" w:rsidRDefault="00352418" w:rsidP="00352418">
      <w:pPr>
        <w:pStyle w:val="a7"/>
        <w:rPr>
          <w:strike/>
          <w:color w:val="A6A6A6" w:themeColor="background1" w:themeShade="A6"/>
        </w:rPr>
      </w:pPr>
      <w:r w:rsidRPr="00044E5A">
        <w:rPr>
          <w:strike/>
          <w:color w:val="A6A6A6" w:themeColor="background1" w:themeShade="A6"/>
        </w:rPr>
        <w:t>Стэлла уходит на улицу. Возвращается очень недовольная.</w:t>
      </w:r>
    </w:p>
    <w:p w14:paraId="0A4D47BA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51C5519B" w14:textId="3EDBE893" w:rsidR="00352418" w:rsidRPr="00370A62" w:rsidRDefault="00352418" w:rsidP="00A57D5F">
      <w:pPr>
        <w:pStyle w:val="ab"/>
      </w:pPr>
      <w:r w:rsidRPr="00044E5A">
        <w:rPr>
          <w:strike/>
          <w:color w:val="A6A6A6" w:themeColor="background1" w:themeShade="A6"/>
        </w:rPr>
        <w:t>Капец!</w:t>
      </w:r>
      <w:r w:rsidRPr="00044E5A">
        <w:rPr>
          <w:color w:val="A6A6A6" w:themeColor="background1" w:themeShade="A6"/>
        </w:rPr>
        <w:t xml:space="preserve"> </w:t>
      </w:r>
      <w:r w:rsidRPr="00044E5A">
        <w:rPr>
          <w:strike/>
          <w:color w:val="A6A6A6" w:themeColor="background1" w:themeShade="A6"/>
        </w:rPr>
        <w:t>Ладно,</w:t>
      </w:r>
      <w:r w:rsidRPr="00044E5A">
        <w:rPr>
          <w:color w:val="A6A6A6" w:themeColor="background1" w:themeShade="A6"/>
        </w:rPr>
        <w:t xml:space="preserve"> </w:t>
      </w:r>
      <w:r w:rsidR="00044E5A" w:rsidRPr="00044E5A">
        <w:rPr>
          <w:color w:val="00B050"/>
          <w:lang w:val="ru-RU"/>
        </w:rPr>
        <w:t xml:space="preserve">Нет уж! </w:t>
      </w:r>
      <w:r w:rsidR="00044E5A" w:rsidRPr="00044E5A">
        <w:rPr>
          <w:color w:val="00B050"/>
          <w:lang w:val="ru-RU"/>
        </w:rPr>
        <w:t>Д</w:t>
      </w:r>
      <w:r w:rsidRPr="00370A62">
        <w:t>о утра ваш люкс мазутный потерплю и поеду.</w:t>
      </w:r>
    </w:p>
    <w:p w14:paraId="19D89981" w14:textId="77777777" w:rsidR="00352418" w:rsidRPr="00370A62" w:rsidRDefault="00352418" w:rsidP="00A57D5F">
      <w:pPr>
        <w:pStyle w:val="a9"/>
      </w:pPr>
      <w:r w:rsidRPr="00370A62">
        <w:t>ВЖИК</w:t>
      </w:r>
    </w:p>
    <w:p w14:paraId="25859673" w14:textId="77777777" w:rsidR="00352418" w:rsidRPr="00370A62" w:rsidRDefault="00352418" w:rsidP="00A57D5F">
      <w:pPr>
        <w:pStyle w:val="ab"/>
      </w:pPr>
      <w:r w:rsidRPr="00370A62">
        <w:t>А есть, куда?</w:t>
      </w:r>
    </w:p>
    <w:p w14:paraId="10E9702E" w14:textId="77777777" w:rsidR="00352418" w:rsidRPr="00370A62" w:rsidRDefault="00352418" w:rsidP="00A57D5F">
      <w:pPr>
        <w:pStyle w:val="a9"/>
      </w:pPr>
      <w:r w:rsidRPr="00370A62">
        <w:lastRenderedPageBreak/>
        <w:t>СТЭЛЛА</w:t>
      </w:r>
    </w:p>
    <w:p w14:paraId="6681433D" w14:textId="77777777" w:rsidR="00352418" w:rsidRPr="00370A62" w:rsidRDefault="00352418" w:rsidP="00A57D5F">
      <w:pPr>
        <w:pStyle w:val="ab"/>
      </w:pPr>
      <w:r w:rsidRPr="00370A62">
        <w:t>Ну у меня батя в Балашихе. Если хату не пробухал, там жить буду.</w:t>
      </w:r>
    </w:p>
    <w:p w14:paraId="07FD73A6" w14:textId="77777777" w:rsidR="00352418" w:rsidRPr="00370A62" w:rsidRDefault="00352418" w:rsidP="00A57D5F">
      <w:pPr>
        <w:pStyle w:val="a9"/>
      </w:pPr>
      <w:r w:rsidRPr="00370A62">
        <w:t>ВЖИК</w:t>
      </w:r>
    </w:p>
    <w:p w14:paraId="214A5DC8" w14:textId="77777777" w:rsidR="00352418" w:rsidRPr="00370A62" w:rsidRDefault="00352418" w:rsidP="00A57D5F">
      <w:pPr>
        <w:pStyle w:val="ab"/>
      </w:pPr>
      <w:r w:rsidRPr="00370A62">
        <w:t>Если что, оставайся. Секс-драйв тебе устроим, вдруг забыла, как это делается.</w:t>
      </w:r>
    </w:p>
    <w:p w14:paraId="3CFC7728" w14:textId="77777777" w:rsidR="00352418" w:rsidRPr="00370A62" w:rsidRDefault="00352418" w:rsidP="00352418">
      <w:pPr>
        <w:pStyle w:val="a7"/>
      </w:pPr>
      <w:r w:rsidRPr="00370A62">
        <w:t>Вжик хитро улыбается. Стэлла бьёт ему пощёчину. Вжик в шоке.</w:t>
      </w:r>
    </w:p>
    <w:p w14:paraId="3C740788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4A51C99E" w14:textId="77777777" w:rsidR="00A57D5F" w:rsidRPr="00370A62" w:rsidRDefault="00352418" w:rsidP="00A57D5F">
      <w:pPr>
        <w:pStyle w:val="ab"/>
        <w:keepNext/>
      </w:pPr>
      <w:r w:rsidRPr="00370A62">
        <w:t>Охренел?! Я с друзьями не сплю.</w:t>
      </w:r>
    </w:p>
    <w:p w14:paraId="3EB08ABD" w14:textId="77777777" w:rsidR="00A57D5F" w:rsidRPr="00370A62" w:rsidRDefault="00352418" w:rsidP="00A57D5F">
      <w:pPr>
        <w:pStyle w:val="ae"/>
      </w:pPr>
      <w:r w:rsidRPr="00370A62">
        <w:t>(с сожалением)</w:t>
      </w:r>
    </w:p>
    <w:p w14:paraId="15C7546C" w14:textId="77777777" w:rsidR="00352418" w:rsidRPr="00370A62" w:rsidRDefault="00352418" w:rsidP="00A57D5F">
      <w:pPr>
        <w:pStyle w:val="ab"/>
      </w:pPr>
      <w:r w:rsidRPr="00370A62">
        <w:t>Даже за деньги. Это мой принцип.</w:t>
      </w:r>
    </w:p>
    <w:p w14:paraId="1AFE6BF5" w14:textId="77777777" w:rsidR="00352418" w:rsidRPr="00370A62" w:rsidRDefault="00352418" w:rsidP="00A57D5F">
      <w:pPr>
        <w:pStyle w:val="a9"/>
      </w:pPr>
      <w:r w:rsidRPr="00370A62">
        <w:t>МАССА</w:t>
      </w:r>
    </w:p>
    <w:p w14:paraId="2D805CBD" w14:textId="77777777" w:rsidR="00352418" w:rsidRPr="00370A62" w:rsidRDefault="00352418" w:rsidP="00A57D5F">
      <w:pPr>
        <w:pStyle w:val="ab"/>
      </w:pPr>
      <w:r w:rsidRPr="00370A62">
        <w:t xml:space="preserve">Тогда </w:t>
      </w:r>
      <w:r w:rsidR="00370A62">
        <w:rPr>
          <w:lang w:val="ru-RU"/>
        </w:rPr>
        <w:t>нафиг</w:t>
      </w:r>
      <w:r w:rsidRPr="00370A62">
        <w:t xml:space="preserve"> нам такая дружба?!</w:t>
      </w:r>
    </w:p>
    <w:p w14:paraId="7C9E8145" w14:textId="281725D9" w:rsidR="00044E5A" w:rsidRPr="00044E5A" w:rsidRDefault="00352418" w:rsidP="00352418">
      <w:pPr>
        <w:pStyle w:val="a7"/>
        <w:rPr>
          <w:strike/>
          <w:color w:val="A6A6A6" w:themeColor="background1" w:themeShade="A6"/>
          <w:lang w:val="ru-RU"/>
        </w:rPr>
      </w:pPr>
      <w:r w:rsidRPr="00044E5A">
        <w:rPr>
          <w:color w:val="000000" w:themeColor="text1"/>
        </w:rPr>
        <w:t xml:space="preserve">Стэлла </w:t>
      </w:r>
      <w:r w:rsidRPr="00044E5A">
        <w:rPr>
          <w:strike/>
          <w:color w:val="A6A6A6" w:themeColor="background1" w:themeShade="A6"/>
        </w:rPr>
        <w:t>берёт подушку, ложится</w:t>
      </w:r>
      <w:r w:rsidRPr="00044E5A">
        <w:rPr>
          <w:color w:val="A6A6A6" w:themeColor="background1" w:themeShade="A6"/>
        </w:rPr>
        <w:t xml:space="preserve"> </w:t>
      </w:r>
      <w:r w:rsidR="00044E5A" w:rsidRPr="00044E5A">
        <w:rPr>
          <w:color w:val="00B050"/>
          <w:lang w:val="ru-RU"/>
        </w:rPr>
        <w:t>усаживается на диван, ковыряется в лифчике, достаёт оттуда: спинер, пульт от кондиционера, зубную нить, пачку одноразовых платков.</w:t>
      </w:r>
    </w:p>
    <w:p w14:paraId="3072841F" w14:textId="58602CAB" w:rsidR="00352418" w:rsidRPr="00370A62" w:rsidRDefault="00352418" w:rsidP="00352418">
      <w:pPr>
        <w:pStyle w:val="a7"/>
      </w:pPr>
      <w:r w:rsidRPr="00370A62">
        <w:t>Заходит Фил, смотрит на Стэллу.</w:t>
      </w:r>
    </w:p>
    <w:p w14:paraId="34435B59" w14:textId="77777777" w:rsidR="00352418" w:rsidRPr="00370A62" w:rsidRDefault="00352418" w:rsidP="00A57D5F">
      <w:pPr>
        <w:pStyle w:val="a9"/>
      </w:pPr>
      <w:r w:rsidRPr="00370A62">
        <w:t>ФИЛ</w:t>
      </w:r>
    </w:p>
    <w:p w14:paraId="1714471E" w14:textId="77777777" w:rsidR="00352418" w:rsidRPr="00370A62" w:rsidRDefault="00352418" w:rsidP="00A57D5F">
      <w:pPr>
        <w:pStyle w:val="ab"/>
      </w:pPr>
      <w:r w:rsidRPr="00370A62">
        <w:t>Пацаны вы чё попутали?! Ещё и на моём диване?!</w:t>
      </w:r>
    </w:p>
    <w:p w14:paraId="7FF8FEF2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0E597AD6" w14:textId="77777777" w:rsidR="00352418" w:rsidRPr="00370A62" w:rsidRDefault="00352418" w:rsidP="00A57D5F">
      <w:pPr>
        <w:pStyle w:val="ab"/>
      </w:pPr>
      <w:r w:rsidRPr="00370A62">
        <w:t>Меня Стэлла зовут.</w:t>
      </w:r>
    </w:p>
    <w:p w14:paraId="19CA0D08" w14:textId="77777777" w:rsidR="00352418" w:rsidRPr="00370A62" w:rsidRDefault="00352418" w:rsidP="00A57D5F">
      <w:pPr>
        <w:pStyle w:val="a9"/>
      </w:pPr>
      <w:r w:rsidRPr="00370A62">
        <w:t>ФИЛ</w:t>
      </w:r>
    </w:p>
    <w:p w14:paraId="7762A29A" w14:textId="77777777" w:rsidR="00352418" w:rsidRPr="00370A62" w:rsidRDefault="00352418" w:rsidP="00A57D5F">
      <w:pPr>
        <w:pStyle w:val="ab"/>
      </w:pPr>
      <w:r w:rsidRPr="00370A62">
        <w:t>Очень приятно… очень приятно сделай пацанам, и чеши отсюда!</w:t>
      </w:r>
    </w:p>
    <w:p w14:paraId="1E04DEB7" w14:textId="68C38CAD" w:rsidR="00352418" w:rsidRDefault="00352418" w:rsidP="00352418">
      <w:pPr>
        <w:pStyle w:val="a7"/>
      </w:pPr>
      <w:r w:rsidRPr="00370A62">
        <w:t>Стэлла возмущённо смотрит на Фила.</w:t>
      </w:r>
    </w:p>
    <w:p w14:paraId="61F878DF" w14:textId="77777777" w:rsidR="00044E5A" w:rsidRPr="00044E5A" w:rsidRDefault="00044E5A" w:rsidP="00044E5A">
      <w:pPr>
        <w:pStyle w:val="a9"/>
        <w:rPr>
          <w:color w:val="00B050"/>
        </w:rPr>
      </w:pPr>
      <w:r w:rsidRPr="00044E5A">
        <w:rPr>
          <w:color w:val="00B050"/>
        </w:rPr>
        <w:t>СТЭЛЛА</w:t>
      </w:r>
    </w:p>
    <w:p w14:paraId="30F8A78F" w14:textId="1441FFC5" w:rsidR="00044E5A" w:rsidRPr="00044E5A" w:rsidRDefault="00044E5A" w:rsidP="00044E5A">
      <w:pPr>
        <w:pStyle w:val="ab"/>
        <w:rPr>
          <w:color w:val="00B050"/>
        </w:rPr>
      </w:pPr>
      <w:r w:rsidRPr="00044E5A">
        <w:rPr>
          <w:color w:val="00B050"/>
        </w:rPr>
        <w:t>Слышь!</w:t>
      </w:r>
    </w:p>
    <w:p w14:paraId="3BE0D431" w14:textId="77777777" w:rsidR="00352418" w:rsidRPr="00370A62" w:rsidRDefault="00352418" w:rsidP="00A57D5F">
      <w:pPr>
        <w:pStyle w:val="a9"/>
      </w:pPr>
      <w:r w:rsidRPr="00370A62">
        <w:t>ВЖИК</w:t>
      </w:r>
    </w:p>
    <w:p w14:paraId="3B39411B" w14:textId="77777777" w:rsidR="00352418" w:rsidRPr="00370A62" w:rsidRDefault="00352418" w:rsidP="00A57D5F">
      <w:pPr>
        <w:pStyle w:val="ab"/>
      </w:pPr>
      <w:r w:rsidRPr="00370A62">
        <w:t>Фил, спокуха. Это элитная путана, мы её забрали у Неймана.</w:t>
      </w:r>
    </w:p>
    <w:p w14:paraId="1E837277" w14:textId="77777777" w:rsidR="00352418" w:rsidRPr="00370A62" w:rsidRDefault="00352418" w:rsidP="00A57D5F">
      <w:pPr>
        <w:pStyle w:val="a9"/>
      </w:pPr>
      <w:r w:rsidRPr="00370A62">
        <w:t>ФИЛ</w:t>
      </w:r>
    </w:p>
    <w:p w14:paraId="33CB07E9" w14:textId="77777777" w:rsidR="00352418" w:rsidRPr="00370A62" w:rsidRDefault="00352418" w:rsidP="00A57D5F">
      <w:pPr>
        <w:pStyle w:val="ab"/>
      </w:pPr>
      <w:r w:rsidRPr="00370A62">
        <w:t>А может не надо прямо всё забирать у Неймана?!</w:t>
      </w:r>
    </w:p>
    <w:p w14:paraId="0EFB56D4" w14:textId="77777777" w:rsidR="00352418" w:rsidRPr="00370A62" w:rsidRDefault="00352418" w:rsidP="00A57D5F">
      <w:pPr>
        <w:pStyle w:val="a9"/>
      </w:pPr>
      <w:r w:rsidRPr="00370A62">
        <w:lastRenderedPageBreak/>
        <w:t>СТЭЛЛА</w:t>
      </w:r>
    </w:p>
    <w:p w14:paraId="5B3ECD0B" w14:textId="50547139" w:rsidR="00352418" w:rsidRPr="00370A62" w:rsidRDefault="00352418" w:rsidP="00A57D5F">
      <w:pPr>
        <w:pStyle w:val="ab"/>
      </w:pPr>
      <w:r w:rsidRPr="00044E5A">
        <w:rPr>
          <w:strike/>
          <w:color w:val="A6A6A6" w:themeColor="background1" w:themeShade="A6"/>
        </w:rPr>
        <w:t>Кстати, парни!?</w:t>
      </w:r>
      <w:r w:rsidRPr="00044E5A">
        <w:rPr>
          <w:color w:val="A6A6A6" w:themeColor="background1" w:themeShade="A6"/>
        </w:rPr>
        <w:t xml:space="preserve"> </w:t>
      </w:r>
      <w:r w:rsidRPr="00370A62">
        <w:t>Это чё за купюра такая</w:t>
      </w:r>
      <w:r w:rsidR="00044E5A">
        <w:rPr>
          <w:lang w:val="ru-RU"/>
        </w:rPr>
        <w:t xml:space="preserve">, </w:t>
      </w:r>
      <w:r w:rsidR="00044E5A" w:rsidRPr="00044E5A">
        <w:rPr>
          <w:color w:val="00B050"/>
          <w:lang w:val="ru-RU"/>
        </w:rPr>
        <w:t>парни</w:t>
      </w:r>
      <w:r w:rsidRPr="00370A62">
        <w:t>?</w:t>
      </w:r>
    </w:p>
    <w:p w14:paraId="134D0A85" w14:textId="77777777" w:rsidR="00352418" w:rsidRPr="00370A62" w:rsidRDefault="00352418" w:rsidP="00352418">
      <w:pPr>
        <w:pStyle w:val="a7"/>
      </w:pPr>
      <w:r w:rsidRPr="00370A62">
        <w:t>Стэлла показывает пятитысячную купюру.</w:t>
      </w:r>
    </w:p>
    <w:p w14:paraId="0D995CE6" w14:textId="77777777" w:rsidR="00352418" w:rsidRPr="00370A62" w:rsidRDefault="00352418" w:rsidP="00A57D5F">
      <w:pPr>
        <w:pStyle w:val="a9"/>
      </w:pPr>
      <w:r w:rsidRPr="00370A62">
        <w:t>ВЖИК</w:t>
      </w:r>
    </w:p>
    <w:p w14:paraId="4F8D8918" w14:textId="77777777" w:rsidR="00352418" w:rsidRPr="00370A62" w:rsidRDefault="00352418" w:rsidP="00A57D5F">
      <w:pPr>
        <w:pStyle w:val="ab"/>
      </w:pPr>
      <w:r w:rsidRPr="00370A62">
        <w:t>Пять тысяч рублей. Нормальные деньги сейчас. Когда их много. А у тебя откуда?</w:t>
      </w:r>
    </w:p>
    <w:p w14:paraId="03D137A3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0C501A7F" w14:textId="77777777" w:rsidR="00352418" w:rsidRPr="00370A62" w:rsidRDefault="00352418" w:rsidP="00A57D5F">
      <w:pPr>
        <w:pStyle w:val="ab"/>
      </w:pPr>
      <w:r w:rsidRPr="00370A62">
        <w:t>Да козла это учёного пощупала. Было бы времени побольше, пол хаты бы вынесла, а так вот…</w:t>
      </w:r>
    </w:p>
    <w:p w14:paraId="7815290A" w14:textId="42F6CCD6" w:rsidR="00352418" w:rsidRPr="00370A62" w:rsidRDefault="00352418" w:rsidP="00352418">
      <w:pPr>
        <w:pStyle w:val="a7"/>
      </w:pPr>
      <w:r w:rsidRPr="00370A62">
        <w:t xml:space="preserve">Стэлла </w:t>
      </w:r>
      <w:r w:rsidRPr="00936F7C">
        <w:rPr>
          <w:strike/>
          <w:color w:val="A6A6A6" w:themeColor="background1" w:themeShade="A6"/>
        </w:rPr>
        <w:t>вываливает из лифчика несколько смятых пятитысячных, спинер, пульт от кондиционера и зубную нить.</w:t>
      </w:r>
      <w:r w:rsidRPr="00936F7C">
        <w:rPr>
          <w:color w:val="A6A6A6" w:themeColor="background1" w:themeShade="A6"/>
        </w:rPr>
        <w:t xml:space="preserve"> </w:t>
      </w:r>
      <w:r w:rsidR="00936F7C" w:rsidRPr="00936F7C">
        <w:rPr>
          <w:color w:val="00B050"/>
        </w:rPr>
        <w:t>показывает всё, что достала.</w:t>
      </w:r>
      <w:r w:rsidR="00936F7C" w:rsidRPr="00936F7C">
        <w:rPr>
          <w:color w:val="A6A6A6" w:themeColor="background1" w:themeShade="A6"/>
        </w:rPr>
        <w:t xml:space="preserve"> </w:t>
      </w:r>
      <w:r w:rsidRPr="00370A62">
        <w:t>Вжик и Масса смеются.</w:t>
      </w:r>
    </w:p>
    <w:p w14:paraId="5ED45998" w14:textId="77777777" w:rsidR="00352418" w:rsidRPr="00936F7C" w:rsidRDefault="00352418" w:rsidP="00A57D5F">
      <w:pPr>
        <w:pStyle w:val="a9"/>
        <w:rPr>
          <w:strike/>
          <w:color w:val="A6A6A6" w:themeColor="background1" w:themeShade="A6"/>
        </w:rPr>
      </w:pPr>
      <w:r w:rsidRPr="00936F7C">
        <w:rPr>
          <w:strike/>
          <w:color w:val="A6A6A6" w:themeColor="background1" w:themeShade="A6"/>
        </w:rPr>
        <w:t>МАССА</w:t>
      </w:r>
    </w:p>
    <w:p w14:paraId="137E0AE4" w14:textId="77777777" w:rsidR="00352418" w:rsidRPr="00936F7C" w:rsidRDefault="00352418" w:rsidP="00A57D5F">
      <w:pPr>
        <w:pStyle w:val="ab"/>
        <w:rPr>
          <w:strike/>
          <w:color w:val="A6A6A6" w:themeColor="background1" w:themeShade="A6"/>
        </w:rPr>
      </w:pPr>
      <w:r w:rsidRPr="00936F7C">
        <w:rPr>
          <w:strike/>
          <w:color w:val="A6A6A6" w:themeColor="background1" w:themeShade="A6"/>
        </w:rPr>
        <w:t>Может</w:t>
      </w:r>
      <w:r w:rsidR="00A57D5F" w:rsidRPr="00936F7C">
        <w:rPr>
          <w:strike/>
          <w:color w:val="A6A6A6" w:themeColor="background1" w:themeShade="A6"/>
          <w:lang w:val="ru-RU"/>
        </w:rPr>
        <w:t>,</w:t>
      </w:r>
      <w:r w:rsidRPr="00936F7C">
        <w:rPr>
          <w:strike/>
          <w:color w:val="A6A6A6" w:themeColor="background1" w:themeShade="A6"/>
        </w:rPr>
        <w:t xml:space="preserve"> ты ночная сорока, а не бабочка?</w:t>
      </w:r>
    </w:p>
    <w:p w14:paraId="65748B2B" w14:textId="77777777" w:rsidR="00352418" w:rsidRPr="00370A62" w:rsidRDefault="00352418" w:rsidP="00A57D5F">
      <w:pPr>
        <w:pStyle w:val="a9"/>
      </w:pPr>
      <w:r w:rsidRPr="00370A62">
        <w:t>ВЖИК</w:t>
      </w:r>
    </w:p>
    <w:p w14:paraId="430BCF41" w14:textId="38743C63" w:rsidR="00352418" w:rsidRPr="00370A62" w:rsidRDefault="00352418" w:rsidP="00A57D5F">
      <w:pPr>
        <w:pStyle w:val="ab"/>
      </w:pPr>
      <w:r w:rsidRPr="00936F7C">
        <w:rPr>
          <w:strike/>
          <w:color w:val="A6A6A6" w:themeColor="background1" w:themeShade="A6"/>
        </w:rPr>
        <w:t>Видели,</w:t>
      </w:r>
      <w:r w:rsidRPr="00936F7C">
        <w:rPr>
          <w:color w:val="A6A6A6" w:themeColor="background1" w:themeShade="A6"/>
        </w:rPr>
        <w:t xml:space="preserve"> </w:t>
      </w:r>
      <w:r w:rsidR="00936F7C" w:rsidRPr="00936F7C">
        <w:rPr>
          <w:color w:val="00B050"/>
          <w:lang w:val="ru-RU"/>
        </w:rPr>
        <w:t>Н</w:t>
      </w:r>
      <w:r w:rsidRPr="00370A62">
        <w:t>аш человек! А если на серьёзе, то она тоже от Неймана пострадала. Он её на год раньше нас заморозил. Не канает девчонку бросать.</w:t>
      </w:r>
    </w:p>
    <w:p w14:paraId="371ADA43" w14:textId="77777777" w:rsidR="00352418" w:rsidRPr="00370A62" w:rsidRDefault="00352418" w:rsidP="00352418">
      <w:pPr>
        <w:pStyle w:val="a7"/>
      </w:pPr>
      <w:r w:rsidRPr="00370A62">
        <w:t>Фил смотрит на неё, понимает по внешнему виду, что она не современная.</w:t>
      </w:r>
    </w:p>
    <w:p w14:paraId="1C341A87" w14:textId="77777777" w:rsidR="00352418" w:rsidRPr="00370A62" w:rsidRDefault="00352418" w:rsidP="00A57D5F">
      <w:pPr>
        <w:pStyle w:val="a9"/>
      </w:pPr>
      <w:r w:rsidRPr="00370A62">
        <w:t>ФИЛ</w:t>
      </w:r>
    </w:p>
    <w:p w14:paraId="15EA6CE3" w14:textId="77777777" w:rsidR="00352418" w:rsidRPr="00936F7C" w:rsidRDefault="00352418" w:rsidP="00A57D5F">
      <w:pPr>
        <w:pStyle w:val="ab"/>
        <w:rPr>
          <w:strike/>
          <w:color w:val="A6A6A6" w:themeColor="background1" w:themeShade="A6"/>
        </w:rPr>
      </w:pPr>
      <w:r w:rsidRPr="00370A62">
        <w:t xml:space="preserve">Вот, урод… </w:t>
      </w:r>
      <w:r w:rsidRPr="00936F7C">
        <w:rPr>
          <w:strike/>
          <w:color w:val="A6A6A6" w:themeColor="background1" w:themeShade="A6"/>
        </w:rPr>
        <w:t>А её то нафига заморозил? До голодных времён?</w:t>
      </w:r>
    </w:p>
    <w:p w14:paraId="5D5FEAA6" w14:textId="77777777" w:rsidR="00352418" w:rsidRPr="00936F7C" w:rsidRDefault="00352418" w:rsidP="00A57D5F">
      <w:pPr>
        <w:pStyle w:val="a9"/>
        <w:rPr>
          <w:strike/>
          <w:color w:val="A6A6A6" w:themeColor="background1" w:themeShade="A6"/>
        </w:rPr>
      </w:pPr>
      <w:r w:rsidRPr="00936F7C">
        <w:rPr>
          <w:strike/>
          <w:color w:val="A6A6A6" w:themeColor="background1" w:themeShade="A6"/>
        </w:rPr>
        <w:t>СТЭЛЛА</w:t>
      </w:r>
    </w:p>
    <w:p w14:paraId="43B9C642" w14:textId="77777777" w:rsidR="00A57D5F" w:rsidRPr="00936F7C" w:rsidRDefault="00352418" w:rsidP="00A57D5F">
      <w:pPr>
        <w:pStyle w:val="ae"/>
        <w:rPr>
          <w:strike/>
          <w:color w:val="A6A6A6" w:themeColor="background1" w:themeShade="A6"/>
        </w:rPr>
      </w:pPr>
      <w:r w:rsidRPr="00936F7C">
        <w:rPr>
          <w:strike/>
          <w:color w:val="A6A6A6" w:themeColor="background1" w:themeShade="A6"/>
        </w:rPr>
        <w:t>(грустно)</w:t>
      </w:r>
    </w:p>
    <w:p w14:paraId="48F7B7A7" w14:textId="77777777" w:rsidR="00352418" w:rsidRPr="00936F7C" w:rsidRDefault="00352418" w:rsidP="00A57D5F">
      <w:pPr>
        <w:pStyle w:val="ab"/>
        <w:rPr>
          <w:strike/>
          <w:color w:val="A6A6A6" w:themeColor="background1" w:themeShade="A6"/>
        </w:rPr>
      </w:pPr>
      <w:r w:rsidRPr="00936F7C">
        <w:rPr>
          <w:strike/>
          <w:color w:val="A6A6A6" w:themeColor="background1" w:themeShade="A6"/>
        </w:rPr>
        <w:t>Как ножки Буша.</w:t>
      </w:r>
    </w:p>
    <w:p w14:paraId="624D6E2A" w14:textId="77777777" w:rsidR="00352418" w:rsidRPr="00936F7C" w:rsidRDefault="00352418" w:rsidP="00A57D5F">
      <w:pPr>
        <w:pStyle w:val="a9"/>
        <w:rPr>
          <w:strike/>
          <w:color w:val="A6A6A6" w:themeColor="background1" w:themeShade="A6"/>
        </w:rPr>
      </w:pPr>
      <w:r w:rsidRPr="00936F7C">
        <w:rPr>
          <w:strike/>
          <w:color w:val="A6A6A6" w:themeColor="background1" w:themeShade="A6"/>
        </w:rPr>
        <w:t>ФИЛ</w:t>
      </w:r>
    </w:p>
    <w:p w14:paraId="4F881BB2" w14:textId="77777777" w:rsidR="00352418" w:rsidRPr="00370A62" w:rsidRDefault="00352418" w:rsidP="00A57D5F">
      <w:pPr>
        <w:pStyle w:val="ab"/>
      </w:pPr>
      <w:r w:rsidRPr="00936F7C">
        <w:rPr>
          <w:strike/>
          <w:color w:val="A6A6A6" w:themeColor="background1" w:themeShade="A6"/>
        </w:rPr>
        <w:t>Мы все здесь – ножки Буша…</w:t>
      </w:r>
      <w:r w:rsidRPr="00936F7C">
        <w:rPr>
          <w:color w:val="A6A6A6" w:themeColor="background1" w:themeShade="A6"/>
        </w:rPr>
        <w:t xml:space="preserve"> </w:t>
      </w:r>
      <w:r w:rsidRPr="00370A62">
        <w:t>Если на год раньше, похоже, ты – экспериментальный образец. Может, её тоже Ноль заказал?</w:t>
      </w:r>
    </w:p>
    <w:p w14:paraId="339B5EB8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6A8D97A0" w14:textId="77777777" w:rsidR="00352418" w:rsidRPr="00370A62" w:rsidRDefault="00352418" w:rsidP="00A57D5F">
      <w:pPr>
        <w:pStyle w:val="ab"/>
      </w:pPr>
      <w:r w:rsidRPr="00370A62">
        <w:t>У меня таких клиентов не было. Меня доктор этот заказал.</w:t>
      </w:r>
    </w:p>
    <w:p w14:paraId="54FECCB6" w14:textId="77777777" w:rsidR="00352418" w:rsidRPr="00370A62" w:rsidRDefault="00352418" w:rsidP="00A57D5F">
      <w:pPr>
        <w:pStyle w:val="a9"/>
      </w:pPr>
      <w:r w:rsidRPr="00370A62">
        <w:lastRenderedPageBreak/>
        <w:t>ВЖИК</w:t>
      </w:r>
    </w:p>
    <w:p w14:paraId="4E00380F" w14:textId="2FAE398D" w:rsidR="00352418" w:rsidRPr="00370A62" w:rsidRDefault="00352418" w:rsidP="00A57D5F">
      <w:pPr>
        <w:pStyle w:val="ab"/>
      </w:pPr>
      <w:r w:rsidRPr="00370A62">
        <w:t xml:space="preserve">Да не </w:t>
      </w:r>
      <w:r w:rsidR="00563349">
        <w:rPr>
          <w:lang w:val="ru-RU"/>
        </w:rPr>
        <w:t xml:space="preserve">в </w:t>
      </w:r>
      <w:r w:rsidRPr="00370A62">
        <w:t>том смысле «заказал». Кстати, про Ноля… По ходу, он в курсе, что мы живы…</w:t>
      </w:r>
    </w:p>
    <w:p w14:paraId="79737E66" w14:textId="77777777" w:rsidR="00352418" w:rsidRPr="00370A62" w:rsidRDefault="00352418" w:rsidP="00A57D5F">
      <w:pPr>
        <w:pStyle w:val="a9"/>
      </w:pPr>
      <w:r w:rsidRPr="00370A62">
        <w:t>ФИЛ</w:t>
      </w:r>
    </w:p>
    <w:p w14:paraId="5EC4FEEC" w14:textId="19A2F917" w:rsidR="00352418" w:rsidRPr="00936F7C" w:rsidRDefault="00352418" w:rsidP="00A57D5F">
      <w:pPr>
        <w:pStyle w:val="ab"/>
        <w:rPr>
          <w:color w:val="00B050"/>
          <w:lang w:val="ru-RU"/>
        </w:rPr>
      </w:pPr>
      <w:r w:rsidRPr="00370A62">
        <w:t>Какого хрена?! Вы чё, спалились?!</w:t>
      </w:r>
      <w:r w:rsidR="00936F7C">
        <w:rPr>
          <w:lang w:val="ru-RU"/>
        </w:rPr>
        <w:t xml:space="preserve"> </w:t>
      </w:r>
      <w:r w:rsidR="00936F7C" w:rsidRPr="00936F7C">
        <w:rPr>
          <w:color w:val="00B050"/>
          <w:lang w:val="ru-RU"/>
        </w:rPr>
        <w:t>Говорил же, аккуратней!</w:t>
      </w:r>
    </w:p>
    <w:p w14:paraId="467484EB" w14:textId="77777777" w:rsidR="00352418" w:rsidRPr="00370A62" w:rsidRDefault="00352418" w:rsidP="00A57D5F">
      <w:pPr>
        <w:pStyle w:val="a9"/>
      </w:pPr>
      <w:r w:rsidRPr="00370A62">
        <w:t>МАССЫ</w:t>
      </w:r>
    </w:p>
    <w:p w14:paraId="7F1BF566" w14:textId="77777777" w:rsidR="00352418" w:rsidRPr="00370A62" w:rsidRDefault="00352418" w:rsidP="00A57D5F">
      <w:pPr>
        <w:pStyle w:val="ab"/>
      </w:pPr>
      <w:r w:rsidRPr="00370A62">
        <w:t>Да почему сразу мы?! Он Нейману, кого-то из вас на фотографии показывал!</w:t>
      </w:r>
    </w:p>
    <w:p w14:paraId="6EA23593" w14:textId="77777777" w:rsidR="00352418" w:rsidRPr="00370A62" w:rsidRDefault="00352418" w:rsidP="00A57D5F">
      <w:pPr>
        <w:pStyle w:val="a9"/>
      </w:pPr>
      <w:r w:rsidRPr="00370A62">
        <w:t>ФИЛ</w:t>
      </w:r>
    </w:p>
    <w:p w14:paraId="5FEE3B6A" w14:textId="77777777" w:rsidR="00352418" w:rsidRPr="00370A62" w:rsidRDefault="00352418" w:rsidP="00A57D5F">
      <w:pPr>
        <w:pStyle w:val="ab"/>
      </w:pPr>
      <w:r w:rsidRPr="00370A62">
        <w:t>Твою мать! Чак добродился!</w:t>
      </w:r>
    </w:p>
    <w:p w14:paraId="516A4AD1" w14:textId="77777777" w:rsidR="00352418" w:rsidRPr="00370A62" w:rsidRDefault="00352418" w:rsidP="00352418">
      <w:pPr>
        <w:pStyle w:val="a7"/>
      </w:pPr>
      <w:r w:rsidRPr="00370A62">
        <w:t>Стэлла ложится на диван.</w:t>
      </w:r>
    </w:p>
    <w:p w14:paraId="75C510AF" w14:textId="77777777" w:rsidR="00352418" w:rsidRPr="00370A62" w:rsidRDefault="00352418" w:rsidP="00A57D5F">
      <w:pPr>
        <w:pStyle w:val="a9"/>
      </w:pPr>
      <w:r w:rsidRPr="00370A62">
        <w:t>СТЭЛЛА</w:t>
      </w:r>
    </w:p>
    <w:p w14:paraId="241E04D5" w14:textId="77777777" w:rsidR="00352418" w:rsidRPr="00370A62" w:rsidRDefault="00352418" w:rsidP="00A57D5F">
      <w:pPr>
        <w:pStyle w:val="ab"/>
      </w:pPr>
      <w:r w:rsidRPr="00370A62">
        <w:t>Хорош трепаться, мальчики. Вырубайте свет, спать хочется.</w:t>
      </w:r>
    </w:p>
    <w:p w14:paraId="2EAC3194" w14:textId="77777777" w:rsidR="00352418" w:rsidRPr="00370A62" w:rsidRDefault="00352418" w:rsidP="00A57D5F">
      <w:pPr>
        <w:pStyle w:val="a9"/>
      </w:pPr>
      <w:r w:rsidRPr="00370A62">
        <w:t>ВЖИК</w:t>
      </w:r>
    </w:p>
    <w:p w14:paraId="1EF6B836" w14:textId="77777777" w:rsidR="00352418" w:rsidRPr="00370A62" w:rsidRDefault="00352418" w:rsidP="00A57D5F">
      <w:pPr>
        <w:pStyle w:val="ab"/>
      </w:pPr>
      <w:r w:rsidRPr="00370A62">
        <w:t>Ну ты даёшь, Белоснежка, не выспалась, что ли?</w:t>
      </w:r>
    </w:p>
    <w:p w14:paraId="7A05A0FE" w14:textId="77777777" w:rsidR="00352418" w:rsidRPr="00370A62" w:rsidRDefault="00352418" w:rsidP="00352418">
      <w:pPr>
        <w:pStyle w:val="a7"/>
      </w:pPr>
      <w:r w:rsidRPr="00370A62">
        <w:t>Вжик улыбается. Стэлла грозно смотрит на Вжика.</w:t>
      </w:r>
    </w:p>
    <w:p w14:paraId="44FE2503" w14:textId="77777777" w:rsidR="00352418" w:rsidRPr="00370A62" w:rsidRDefault="00352418" w:rsidP="00A57D5F">
      <w:pPr>
        <w:pStyle w:val="a9"/>
      </w:pPr>
      <w:r w:rsidRPr="00370A62">
        <w:t>ВЖИК</w:t>
      </w:r>
    </w:p>
    <w:p w14:paraId="64DEBDED" w14:textId="77777777" w:rsidR="00352418" w:rsidRPr="00370A62" w:rsidRDefault="00352418" w:rsidP="00A57D5F">
      <w:pPr>
        <w:pStyle w:val="ab"/>
      </w:pPr>
      <w:r w:rsidRPr="00370A62">
        <w:t>Понял. Вырубаю. Доброй ночи. Фил поспишь в тачке, по-братски?</w:t>
      </w:r>
    </w:p>
    <w:p w14:paraId="50292522" w14:textId="77777777" w:rsidR="00352418" w:rsidRPr="00370A62" w:rsidRDefault="00352418" w:rsidP="00352418">
      <w:pPr>
        <w:pStyle w:val="a7"/>
      </w:pPr>
      <w:r w:rsidRPr="00370A62">
        <w:rPr>
          <w:rStyle w:val="afb"/>
        </w:rPr>
        <w:t>ВИДЕОНАРЕЗКА</w:t>
      </w:r>
      <w:r w:rsidRPr="00370A62">
        <w:t xml:space="preserve"> под романтичную песню из 90-х:</w:t>
      </w:r>
    </w:p>
    <w:p w14:paraId="558262BD" w14:textId="5E3206B4" w:rsidR="00352418" w:rsidRPr="00370A62" w:rsidRDefault="00A57D5F" w:rsidP="00BB6CB8">
      <w:pPr>
        <w:pStyle w:val="a6"/>
      </w:pPr>
      <w:r w:rsidRPr="00370A62">
        <w:t>7-</w:t>
      </w:r>
      <w:r w:rsidRPr="00936F7C">
        <w:rPr>
          <w:strike/>
          <w:color w:val="A6A6A6" w:themeColor="background1" w:themeShade="A6"/>
        </w:rPr>
        <w:t>6</w:t>
      </w:r>
      <w:r w:rsidR="00936F7C">
        <w:t xml:space="preserve"> </w:t>
      </w:r>
      <w:r w:rsidR="00D7298F">
        <w:rPr>
          <w:color w:val="00B050"/>
        </w:rPr>
        <w:t>7</w:t>
      </w:r>
      <w:r w:rsidRPr="00370A62">
        <w:t>.</w:t>
      </w:r>
      <w:r w:rsidRPr="00370A62">
        <w:tab/>
      </w:r>
      <w:r w:rsidR="00352418" w:rsidRPr="00370A62">
        <w:t xml:space="preserve">НАТ.  </w:t>
      </w:r>
      <w:r w:rsidR="00352418" w:rsidRPr="00936F7C">
        <w:rPr>
          <w:strike/>
          <w:color w:val="A6A6A6" w:themeColor="background1" w:themeShade="A6"/>
        </w:rPr>
        <w:t>МОСКВА-СИТИ</w:t>
      </w:r>
      <w:r w:rsidR="00352418" w:rsidRPr="00936F7C">
        <w:rPr>
          <w:color w:val="A6A6A6" w:themeColor="background1" w:themeShade="A6"/>
        </w:rPr>
        <w:t xml:space="preserve"> </w:t>
      </w:r>
      <w:r w:rsidR="00936F7C" w:rsidRPr="00936F7C">
        <w:rPr>
          <w:color w:val="00B050"/>
        </w:rPr>
        <w:t xml:space="preserve">ЖК ОЛЕСИ </w:t>
      </w:r>
      <w:r w:rsidR="00D7298F">
        <w:rPr>
          <w:color w:val="00B050"/>
        </w:rPr>
        <w:t>(</w:t>
      </w:r>
      <w:r w:rsidR="00D7298F" w:rsidRPr="00D7298F">
        <w:rPr>
          <w:caps w:val="0"/>
          <w:color w:val="00B050"/>
        </w:rPr>
        <w:t>парковка</w:t>
      </w:r>
      <w:r w:rsidR="00D7298F">
        <w:rPr>
          <w:color w:val="00B050"/>
        </w:rPr>
        <w:t>)</w:t>
      </w:r>
      <w:r w:rsidR="00352418" w:rsidRPr="00370A62">
        <w:t>– УТРО</w:t>
      </w:r>
    </w:p>
    <w:p w14:paraId="0612E141" w14:textId="77777777" w:rsidR="00352418" w:rsidRPr="00370A62" w:rsidRDefault="00352418" w:rsidP="00A57D5F">
      <w:pPr>
        <w:pStyle w:val="a7"/>
        <w:keepNext/>
        <w:keepLines/>
      </w:pPr>
      <w:r w:rsidRPr="00370A62">
        <w:t>Чак краской пишет на асфальте надпись «ЛЕСЯ Я ТЕБЯ». К нему подбегают охранники, пинают банку с краской.</w:t>
      </w:r>
    </w:p>
    <w:p w14:paraId="1D582001" w14:textId="77777777" w:rsidR="00352418" w:rsidRPr="00370A62" w:rsidRDefault="00352418" w:rsidP="00A57D5F">
      <w:pPr>
        <w:pStyle w:val="a9"/>
        <w:rPr>
          <w:lang w:val="ru-RU"/>
        </w:rPr>
      </w:pPr>
      <w:r w:rsidRPr="00370A62">
        <w:t>ОХРАНИК</w:t>
      </w:r>
      <w:r w:rsidR="004E4F5E" w:rsidRPr="00370A62">
        <w:rPr>
          <w:lang w:val="ru-RU"/>
        </w:rPr>
        <w:t xml:space="preserve"> 1</w:t>
      </w:r>
    </w:p>
    <w:p w14:paraId="58D09257" w14:textId="77777777" w:rsidR="00352418" w:rsidRPr="00370A62" w:rsidRDefault="00352418" w:rsidP="00A57D5F">
      <w:pPr>
        <w:pStyle w:val="ab"/>
      </w:pPr>
      <w:r w:rsidRPr="00370A62">
        <w:t>Слышь, Пикассо, ты охренел?!</w:t>
      </w:r>
    </w:p>
    <w:p w14:paraId="548AF47D" w14:textId="40014131" w:rsidR="00352418" w:rsidRPr="00370A62" w:rsidRDefault="004E4F5E" w:rsidP="00BB6CB8">
      <w:pPr>
        <w:pStyle w:val="a6"/>
      </w:pPr>
      <w:r w:rsidRPr="00370A62">
        <w:t>7-</w:t>
      </w:r>
      <w:r w:rsidRPr="00936F7C">
        <w:rPr>
          <w:strike/>
          <w:color w:val="A6A6A6" w:themeColor="background1" w:themeShade="A6"/>
        </w:rPr>
        <w:t>7</w:t>
      </w:r>
      <w:r w:rsidR="00936F7C" w:rsidRPr="00936F7C">
        <w:rPr>
          <w:color w:val="A6A6A6" w:themeColor="background1" w:themeShade="A6"/>
        </w:rPr>
        <w:t xml:space="preserve"> </w:t>
      </w:r>
      <w:r w:rsidR="00D7298F">
        <w:rPr>
          <w:color w:val="00B050"/>
        </w:rPr>
        <w:t>8</w:t>
      </w:r>
      <w:r w:rsidRPr="00370A62">
        <w:t>.</w:t>
      </w:r>
      <w:r w:rsidRPr="00370A62">
        <w:tab/>
      </w:r>
      <w:r w:rsidR="00352418" w:rsidRPr="00370A62">
        <w:t xml:space="preserve">ИНТ. ПЕНТХАУС </w:t>
      </w:r>
      <w:r w:rsidR="008E258B" w:rsidRPr="00370A62">
        <w:t>ОЛЕСИ</w:t>
      </w:r>
      <w:r w:rsidR="00352418" w:rsidRPr="00370A62">
        <w:t xml:space="preserve"> </w:t>
      </w:r>
      <w:r w:rsidRPr="00370A62">
        <w:t>–</w:t>
      </w:r>
      <w:r w:rsidR="00352418" w:rsidRPr="00370A62">
        <w:t xml:space="preserve"> УТРО</w:t>
      </w:r>
    </w:p>
    <w:p w14:paraId="71D233ED" w14:textId="77777777" w:rsidR="00352418" w:rsidRPr="00370A62" w:rsidRDefault="00352418" w:rsidP="00352418">
      <w:pPr>
        <w:pStyle w:val="a7"/>
      </w:pPr>
      <w:r w:rsidRPr="00370A62">
        <w:t>Только проснувшись, Олеся подходит к панорамному окну, потягивается. Видит внизу Чака, возле него огромная надпись «ЛЕСЯ Я ТЕБЯ» и четыре охранника – лежат сердечком, они без сознания. Олеся в шоке, закрывает жалюзи.</w:t>
      </w:r>
    </w:p>
    <w:p w14:paraId="281F071B" w14:textId="4AD81F38" w:rsidR="00352418" w:rsidRPr="00370A62" w:rsidRDefault="004E4F5E" w:rsidP="00BB6CB8">
      <w:pPr>
        <w:pStyle w:val="a6"/>
      </w:pPr>
      <w:r w:rsidRPr="00370A62">
        <w:lastRenderedPageBreak/>
        <w:t>7-</w:t>
      </w:r>
      <w:r w:rsidRPr="00936F7C">
        <w:rPr>
          <w:strike/>
          <w:color w:val="A6A6A6" w:themeColor="background1" w:themeShade="A6"/>
        </w:rPr>
        <w:t>8</w:t>
      </w:r>
      <w:r w:rsidR="00936F7C">
        <w:t xml:space="preserve"> </w:t>
      </w:r>
      <w:r w:rsidR="00D7298F">
        <w:rPr>
          <w:color w:val="00B050"/>
        </w:rPr>
        <w:t>9</w:t>
      </w:r>
      <w:r w:rsidRPr="00370A62">
        <w:t>.</w:t>
      </w:r>
      <w:r w:rsidRPr="00370A62">
        <w:tab/>
      </w:r>
      <w:r w:rsidR="00352418" w:rsidRPr="00370A62">
        <w:t xml:space="preserve">НАТ. ПАРК </w:t>
      </w:r>
      <w:r w:rsidRPr="00370A62">
        <w:t>–</w:t>
      </w:r>
      <w:r w:rsidR="00352418" w:rsidRPr="00370A62">
        <w:t xml:space="preserve"> УТРО</w:t>
      </w:r>
      <w:r w:rsidRPr="00370A62">
        <w:t xml:space="preserve"> (7)</w:t>
      </w:r>
    </w:p>
    <w:p w14:paraId="496061F6" w14:textId="77777777" w:rsidR="00352418" w:rsidRPr="00370A62" w:rsidRDefault="00352418" w:rsidP="004E4F5E">
      <w:pPr>
        <w:pStyle w:val="a7"/>
        <w:keepNext/>
        <w:keepLines/>
      </w:pPr>
      <w:r w:rsidRPr="00370A62">
        <w:t xml:space="preserve">Олеся на пробежке. Замечает толпу людей и </w:t>
      </w:r>
      <w:r w:rsidR="004E4F5E" w:rsidRPr="00370A62">
        <w:rPr>
          <w:lang w:val="ru-RU"/>
        </w:rPr>
        <w:t>ВРАЧА</w:t>
      </w:r>
      <w:r w:rsidRPr="00370A62">
        <w:t xml:space="preserve"> возле человека. Олеся подходит ближе, понимает, что это Чак.</w:t>
      </w:r>
    </w:p>
    <w:p w14:paraId="119AFB54" w14:textId="77777777" w:rsidR="00352418" w:rsidRPr="00370A62" w:rsidRDefault="00352418" w:rsidP="004E4F5E">
      <w:pPr>
        <w:pStyle w:val="a9"/>
      </w:pPr>
      <w:r w:rsidRPr="00370A62">
        <w:t>ОЛЕСЯ</w:t>
      </w:r>
    </w:p>
    <w:p w14:paraId="01A87AA5" w14:textId="77777777" w:rsidR="004E4F5E" w:rsidRPr="00370A62" w:rsidRDefault="00352418" w:rsidP="004E4F5E">
      <w:pPr>
        <w:pStyle w:val="ae"/>
      </w:pPr>
      <w:r w:rsidRPr="00370A62">
        <w:t>(</w:t>
      </w:r>
      <w:r w:rsidR="004E4F5E" w:rsidRPr="00370A62">
        <w:t>в</w:t>
      </w:r>
      <w:r w:rsidRPr="00370A62">
        <w:t>рачам)</w:t>
      </w:r>
    </w:p>
    <w:p w14:paraId="3775B71A" w14:textId="77777777" w:rsidR="00352418" w:rsidRPr="00370A62" w:rsidRDefault="00352418" w:rsidP="004E4F5E">
      <w:pPr>
        <w:pStyle w:val="ab"/>
      </w:pPr>
      <w:r w:rsidRPr="00370A62">
        <w:t>Что с ним?!</w:t>
      </w:r>
    </w:p>
    <w:p w14:paraId="39FE2BE6" w14:textId="77777777" w:rsidR="00352418" w:rsidRPr="00370A62" w:rsidRDefault="00352418" w:rsidP="004E4F5E">
      <w:pPr>
        <w:pStyle w:val="a9"/>
      </w:pPr>
      <w:r w:rsidRPr="00370A62">
        <w:t>ВРАЧ</w:t>
      </w:r>
    </w:p>
    <w:p w14:paraId="66E6F87C" w14:textId="77777777" w:rsidR="00352418" w:rsidRPr="00370A62" w:rsidRDefault="00352418" w:rsidP="004E4F5E">
      <w:pPr>
        <w:pStyle w:val="ab"/>
      </w:pPr>
      <w:r w:rsidRPr="00370A62">
        <w:t>Да вот умирает… от любви.</w:t>
      </w:r>
    </w:p>
    <w:p w14:paraId="45D79665" w14:textId="77777777" w:rsidR="00352418" w:rsidRPr="00370A62" w:rsidRDefault="00352418" w:rsidP="00352418">
      <w:pPr>
        <w:pStyle w:val="a7"/>
      </w:pPr>
      <w:r w:rsidRPr="00370A62">
        <w:t>Чака перекладывают на носилки, он довольный подмигивает Олесе.</w:t>
      </w:r>
    </w:p>
    <w:p w14:paraId="7AB1895D" w14:textId="77777777" w:rsidR="00352418" w:rsidRPr="00370A62" w:rsidRDefault="00352418" w:rsidP="004E4F5E">
      <w:pPr>
        <w:pStyle w:val="a9"/>
      </w:pPr>
      <w:r w:rsidRPr="00370A62">
        <w:t>ОЛЕСЯ</w:t>
      </w:r>
    </w:p>
    <w:p w14:paraId="07EFAB7A" w14:textId="77777777" w:rsidR="00352418" w:rsidRPr="00370A62" w:rsidRDefault="00352418" w:rsidP="004E4F5E">
      <w:pPr>
        <w:pStyle w:val="ab"/>
      </w:pPr>
      <w:r w:rsidRPr="00370A62">
        <w:t>Идиот!</w:t>
      </w:r>
    </w:p>
    <w:p w14:paraId="10921002" w14:textId="77777777" w:rsidR="00352418" w:rsidRPr="00370A62" w:rsidRDefault="00352418" w:rsidP="00352418">
      <w:pPr>
        <w:pStyle w:val="a7"/>
      </w:pPr>
      <w:r w:rsidRPr="00370A62">
        <w:t>Убегает.</w:t>
      </w:r>
    </w:p>
    <w:p w14:paraId="4E7CE867" w14:textId="050A0CA2" w:rsidR="00352418" w:rsidRPr="00370A62" w:rsidRDefault="009831E9" w:rsidP="002A5941">
      <w:pPr>
        <w:pStyle w:val="a6"/>
      </w:pPr>
      <w:r w:rsidRPr="00370A62">
        <w:t>7-</w:t>
      </w:r>
      <w:r w:rsidRPr="00936F7C">
        <w:rPr>
          <w:strike/>
          <w:color w:val="A6A6A6" w:themeColor="background1" w:themeShade="A6"/>
        </w:rPr>
        <w:t>9</w:t>
      </w:r>
      <w:r w:rsidR="00936F7C" w:rsidRPr="00936F7C">
        <w:rPr>
          <w:color w:val="A6A6A6" w:themeColor="background1" w:themeShade="A6"/>
        </w:rPr>
        <w:t xml:space="preserve"> </w:t>
      </w:r>
      <w:r w:rsidR="00936F7C" w:rsidRPr="00936F7C">
        <w:rPr>
          <w:color w:val="00B050"/>
        </w:rPr>
        <w:t>1</w:t>
      </w:r>
      <w:r w:rsidR="00D7298F">
        <w:rPr>
          <w:color w:val="00B050"/>
        </w:rPr>
        <w:t>0</w:t>
      </w:r>
      <w:r w:rsidRPr="00370A62">
        <w:t>.</w:t>
      </w:r>
      <w:r w:rsidRPr="00370A62">
        <w:tab/>
      </w:r>
      <w:r w:rsidR="00352418" w:rsidRPr="00370A62">
        <w:t xml:space="preserve">НАТ. </w:t>
      </w:r>
      <w:r w:rsidR="00352418" w:rsidRPr="00936F7C">
        <w:rPr>
          <w:strike/>
          <w:color w:val="A6A6A6" w:themeColor="background1" w:themeShade="A6"/>
        </w:rPr>
        <w:t>ПАРКОВК</w:t>
      </w:r>
      <w:r w:rsidRPr="00936F7C">
        <w:rPr>
          <w:strike/>
          <w:color w:val="A6A6A6" w:themeColor="background1" w:themeShade="A6"/>
        </w:rPr>
        <w:t>А</w:t>
      </w:r>
      <w:r w:rsidR="00352418" w:rsidRPr="00936F7C">
        <w:rPr>
          <w:strike/>
          <w:color w:val="A6A6A6" w:themeColor="background1" w:themeShade="A6"/>
        </w:rPr>
        <w:t xml:space="preserve"> ЖК</w:t>
      </w:r>
      <w:r w:rsidR="00352418" w:rsidRPr="00936F7C">
        <w:rPr>
          <w:color w:val="A6A6A6" w:themeColor="background1" w:themeShade="A6"/>
        </w:rPr>
        <w:t xml:space="preserve"> </w:t>
      </w:r>
      <w:r w:rsidR="00936F7C" w:rsidRPr="00936F7C">
        <w:rPr>
          <w:color w:val="00B050"/>
        </w:rPr>
        <w:t>БЦ ОЛЕСИ (</w:t>
      </w:r>
      <w:r w:rsidR="00D7298F">
        <w:rPr>
          <w:caps w:val="0"/>
          <w:color w:val="00B050"/>
        </w:rPr>
        <w:t>у входа</w:t>
      </w:r>
      <w:r w:rsidR="00936F7C" w:rsidRPr="00936F7C">
        <w:rPr>
          <w:color w:val="00B050"/>
        </w:rPr>
        <w:t xml:space="preserve">) </w:t>
      </w:r>
      <w:r w:rsidRPr="00370A62">
        <w:t>–</w:t>
      </w:r>
      <w:r w:rsidR="00352418" w:rsidRPr="00370A62">
        <w:t xml:space="preserve"> УТРО</w:t>
      </w:r>
    </w:p>
    <w:p w14:paraId="28ECA2CB" w14:textId="77777777" w:rsidR="00352418" w:rsidRPr="00370A62" w:rsidRDefault="00352418" w:rsidP="00FB5DE0">
      <w:pPr>
        <w:pStyle w:val="a7"/>
        <w:keepNext/>
        <w:keepLines/>
      </w:pPr>
      <w:r w:rsidRPr="00370A62">
        <w:t>Олеся идёт с Петей и охраной к машине. Петя замечает человека, с огромной охапкой роз, так что за ними не видно его лица.</w:t>
      </w:r>
    </w:p>
    <w:p w14:paraId="192E0464" w14:textId="77777777" w:rsidR="00352418" w:rsidRPr="00370A62" w:rsidRDefault="00FB5DE0" w:rsidP="00FB5DE0">
      <w:pPr>
        <w:pStyle w:val="a9"/>
        <w:rPr>
          <w:lang w:val="ru-RU"/>
        </w:rPr>
      </w:pPr>
      <w:r w:rsidRPr="00370A62">
        <w:rPr>
          <w:lang w:val="ru-RU"/>
        </w:rPr>
        <w:t>ПЁТР</w:t>
      </w:r>
    </w:p>
    <w:p w14:paraId="156B1E1D" w14:textId="77777777" w:rsidR="00352418" w:rsidRPr="00370A62" w:rsidRDefault="00352418" w:rsidP="00FB5DE0">
      <w:pPr>
        <w:pStyle w:val="ab"/>
      </w:pPr>
      <w:r w:rsidRPr="00370A62">
        <w:t>Олесь, я на секундочку…</w:t>
      </w:r>
    </w:p>
    <w:p w14:paraId="496EF156" w14:textId="77777777" w:rsidR="00352418" w:rsidRPr="00370A62" w:rsidRDefault="00352418" w:rsidP="00352418">
      <w:pPr>
        <w:pStyle w:val="a7"/>
      </w:pPr>
      <w:r w:rsidRPr="00370A62">
        <w:t>Подбегает к человеку с цветами.</w:t>
      </w:r>
    </w:p>
    <w:p w14:paraId="402D4FED" w14:textId="0860C658" w:rsidR="00352418" w:rsidRPr="00370A62" w:rsidRDefault="00FB5DE0" w:rsidP="00FB5DE0">
      <w:pPr>
        <w:pStyle w:val="a9"/>
        <w:rPr>
          <w:lang w:val="ru-RU"/>
        </w:rPr>
      </w:pPr>
      <w:r w:rsidRPr="00370A62">
        <w:rPr>
          <w:lang w:val="ru-RU"/>
        </w:rPr>
        <w:t>П</w:t>
      </w:r>
      <w:r w:rsidR="00936F7C">
        <w:rPr>
          <w:lang w:val="ru-RU"/>
        </w:rPr>
        <w:t>Ё</w:t>
      </w:r>
      <w:r w:rsidRPr="00370A62">
        <w:rPr>
          <w:lang w:val="ru-RU"/>
        </w:rPr>
        <w:t>ТР</w:t>
      </w:r>
    </w:p>
    <w:p w14:paraId="25600F37" w14:textId="77777777" w:rsidR="00352418" w:rsidRPr="00370A62" w:rsidRDefault="00352418" w:rsidP="00FB5DE0">
      <w:pPr>
        <w:pStyle w:val="ab"/>
      </w:pPr>
      <w:r w:rsidRPr="00370A62">
        <w:t>Три штучки мне посчитай.</w:t>
      </w:r>
    </w:p>
    <w:p w14:paraId="71347BD5" w14:textId="77777777" w:rsidR="00352418" w:rsidRPr="00370A62" w:rsidRDefault="00352418" w:rsidP="00352418">
      <w:pPr>
        <w:pStyle w:val="a7"/>
      </w:pPr>
      <w:r w:rsidRPr="00370A62">
        <w:t>Между цветами появляется голова Чака, злобно смотрит на Петю. Петя пугается.</w:t>
      </w:r>
    </w:p>
    <w:p w14:paraId="057F85D4" w14:textId="77777777" w:rsidR="00352418" w:rsidRPr="00370A62" w:rsidRDefault="00352418" w:rsidP="00FB5DE0">
      <w:pPr>
        <w:pStyle w:val="a9"/>
      </w:pPr>
      <w:r w:rsidRPr="00370A62">
        <w:t>ЧАК</w:t>
      </w:r>
    </w:p>
    <w:p w14:paraId="083DDBC7" w14:textId="77777777" w:rsidR="00352418" w:rsidRPr="00370A62" w:rsidRDefault="00352418" w:rsidP="00FB5DE0">
      <w:pPr>
        <w:pStyle w:val="ab"/>
      </w:pPr>
      <w:r w:rsidRPr="00370A62">
        <w:t>Тебе, Петя, только две!</w:t>
      </w:r>
    </w:p>
    <w:p w14:paraId="482518E4" w14:textId="77777777" w:rsidR="00352418" w:rsidRPr="00370A62" w:rsidRDefault="00352418" w:rsidP="00352418">
      <w:pPr>
        <w:pStyle w:val="a7"/>
      </w:pPr>
      <w:r w:rsidRPr="00370A62">
        <w:t>Петя быстро уходит от Чака. Олеся замечает Чака. Он стоит с охапкой роз, улыбается Олесе.</w:t>
      </w:r>
    </w:p>
    <w:p w14:paraId="5238B420" w14:textId="77777777" w:rsidR="00352418" w:rsidRPr="00370A62" w:rsidRDefault="00352418" w:rsidP="00FB5DE0">
      <w:pPr>
        <w:pStyle w:val="a9"/>
      </w:pPr>
      <w:r w:rsidRPr="00370A62">
        <w:t>ОЛЕСЯ</w:t>
      </w:r>
    </w:p>
    <w:p w14:paraId="64630C89" w14:textId="77777777" w:rsidR="00352418" w:rsidRPr="00370A62" w:rsidRDefault="00352418" w:rsidP="00FB5DE0">
      <w:pPr>
        <w:pStyle w:val="ab"/>
      </w:pPr>
      <w:r w:rsidRPr="00370A62">
        <w:t>Петенька, поехали скорее.</w:t>
      </w:r>
    </w:p>
    <w:p w14:paraId="46E4C69A" w14:textId="77777777" w:rsidR="00352418" w:rsidRPr="00370A62" w:rsidRDefault="00352418" w:rsidP="00352418">
      <w:pPr>
        <w:pStyle w:val="a7"/>
      </w:pPr>
      <w:r w:rsidRPr="00370A62">
        <w:t>Петя и Олеся садятся в машину. Они уезжают, Чак смотрит им вслед.</w:t>
      </w:r>
    </w:p>
    <w:p w14:paraId="51A3CBD3" w14:textId="77777777" w:rsidR="00352418" w:rsidRPr="00370A62" w:rsidRDefault="00352418" w:rsidP="00FB5DE0">
      <w:pPr>
        <w:pStyle w:val="afa"/>
      </w:pPr>
      <w:r w:rsidRPr="00370A62">
        <w:t>КОНЕЦ ВИДЕОНАРЕЗКИ</w:t>
      </w:r>
    </w:p>
    <w:p w14:paraId="6CEDB67F" w14:textId="77777777" w:rsidR="00D7298F" w:rsidRPr="00370A62" w:rsidRDefault="00D7298F" w:rsidP="00914F6F">
      <w:pPr>
        <w:pStyle w:val="a6"/>
        <w:tabs>
          <w:tab w:val="clear" w:pos="992"/>
          <w:tab w:val="left" w:pos="1418"/>
        </w:tabs>
      </w:pPr>
      <w:r w:rsidRPr="00370A62">
        <w:lastRenderedPageBreak/>
        <w:t>7-</w:t>
      </w:r>
      <w:r w:rsidRPr="002A5941">
        <w:t>12</w:t>
      </w:r>
      <w:r>
        <w:t xml:space="preserve"> </w:t>
      </w:r>
      <w:r w:rsidRPr="002A5941">
        <w:rPr>
          <w:color w:val="00B050"/>
        </w:rPr>
        <w:t>1</w:t>
      </w:r>
      <w:r>
        <w:rPr>
          <w:color w:val="00B050"/>
        </w:rPr>
        <w:t>1</w:t>
      </w:r>
      <w:r w:rsidRPr="00370A62">
        <w:t>.</w:t>
      </w:r>
      <w:r w:rsidRPr="00370A62">
        <w:tab/>
        <w:t>ИНТ. РЕСТОРАН – ДЕНЬ</w:t>
      </w:r>
    </w:p>
    <w:p w14:paraId="767F1E8B" w14:textId="77777777" w:rsidR="00D7298F" w:rsidRPr="00370A62" w:rsidRDefault="00D7298F" w:rsidP="00D7298F">
      <w:pPr>
        <w:pStyle w:val="a7"/>
        <w:keepNext/>
        <w:keepLines/>
      </w:pPr>
      <w:r w:rsidRPr="00370A62">
        <w:t>Олеся, Петя, Переводчик и два китайца сидят за столом в ресторане, обсуждают дела.</w:t>
      </w:r>
    </w:p>
    <w:p w14:paraId="05C3B6CE" w14:textId="77777777" w:rsidR="00D7298F" w:rsidRPr="00370A62" w:rsidRDefault="00D7298F" w:rsidP="00D7298F">
      <w:pPr>
        <w:pStyle w:val="a9"/>
      </w:pPr>
      <w:r w:rsidRPr="00370A62">
        <w:t>ОЛЕСЯ</w:t>
      </w:r>
    </w:p>
    <w:p w14:paraId="4048BD80" w14:textId="77777777" w:rsidR="00D7298F" w:rsidRPr="00370A62" w:rsidRDefault="00D7298F" w:rsidP="00D7298F">
      <w:pPr>
        <w:pStyle w:val="ab"/>
      </w:pPr>
      <w:r w:rsidRPr="00370A62">
        <w:t>Господин Мао, нам будет очень приятно, если наша сделка состоится.</w:t>
      </w:r>
    </w:p>
    <w:p w14:paraId="419AA7F9" w14:textId="77777777" w:rsidR="00D7298F" w:rsidRPr="00370A62" w:rsidRDefault="00D7298F" w:rsidP="00D7298F">
      <w:pPr>
        <w:pStyle w:val="a7"/>
      </w:pPr>
      <w:r w:rsidRPr="00370A62">
        <w:t>Переводчик говорит что-то на китайском. Китайцы радостно кивают.</w:t>
      </w:r>
    </w:p>
    <w:p w14:paraId="652AD871" w14:textId="77777777" w:rsidR="00D7298F" w:rsidRPr="00370A62" w:rsidRDefault="00D7298F" w:rsidP="00D7298F">
      <w:pPr>
        <w:pStyle w:val="a7"/>
      </w:pPr>
      <w:r w:rsidRPr="00370A62">
        <w:t xml:space="preserve">На сцену выходит мужчина-ведущий в </w:t>
      </w:r>
      <w:r w:rsidRPr="002A5941">
        <w:rPr>
          <w:strike/>
          <w:color w:val="A6A6A6" w:themeColor="background1" w:themeShade="A6"/>
        </w:rPr>
        <w:t>кожанке и трико</w:t>
      </w:r>
      <w:r w:rsidRPr="002A5941">
        <w:rPr>
          <w:color w:val="A6A6A6" w:themeColor="background1" w:themeShade="A6"/>
          <w:lang w:val="ru-RU"/>
        </w:rPr>
        <w:t xml:space="preserve"> </w:t>
      </w:r>
      <w:r w:rsidRPr="002A5941">
        <w:rPr>
          <w:color w:val="00B050"/>
          <w:lang w:val="ru-RU"/>
        </w:rPr>
        <w:t>брюках и рубашке</w:t>
      </w:r>
      <w:r w:rsidRPr="00370A62">
        <w:t>.</w:t>
      </w:r>
    </w:p>
    <w:p w14:paraId="37BE50DA" w14:textId="77777777" w:rsidR="00D7298F" w:rsidRPr="00370A62" w:rsidRDefault="00D7298F" w:rsidP="00D7298F">
      <w:pPr>
        <w:pStyle w:val="a9"/>
      </w:pPr>
      <w:r w:rsidRPr="00370A62">
        <w:t>ВЕДУЩИЙ</w:t>
      </w:r>
    </w:p>
    <w:p w14:paraId="1B3080F5" w14:textId="77777777" w:rsidR="00D7298F" w:rsidRPr="00370A62" w:rsidRDefault="00D7298F" w:rsidP="00D7298F">
      <w:pPr>
        <w:pStyle w:val="ab"/>
      </w:pPr>
      <w:r w:rsidRPr="00370A62">
        <w:t>Дамы и господа! Для милой дамы, сидящей в этом зале, звучит песня, под которую она когда-то встретила свою первую и единственную любовь.</w:t>
      </w:r>
    </w:p>
    <w:p w14:paraId="2ECFEE9A" w14:textId="77777777" w:rsidR="00D7298F" w:rsidRPr="00370A62" w:rsidRDefault="00D7298F" w:rsidP="00D7298F">
      <w:pPr>
        <w:pStyle w:val="a7"/>
      </w:pPr>
      <w:r w:rsidRPr="00370A62">
        <w:t xml:space="preserve">Олеся замечает, что на сцену выходит Чак в </w:t>
      </w:r>
      <w:r w:rsidRPr="002A5941">
        <w:rPr>
          <w:strike/>
          <w:color w:val="A6A6A6" w:themeColor="background1" w:themeShade="A6"/>
        </w:rPr>
        <w:t>нелепом белом костюме, который ему не по размеру</w:t>
      </w:r>
      <w:r w:rsidRPr="002A5941">
        <w:rPr>
          <w:color w:val="A6A6A6" w:themeColor="background1" w:themeShade="A6"/>
          <w:lang w:val="ru-RU"/>
        </w:rPr>
        <w:t xml:space="preserve"> </w:t>
      </w:r>
      <w:r w:rsidRPr="002A5941">
        <w:rPr>
          <w:color w:val="00B050"/>
          <w:lang w:val="ru-RU"/>
        </w:rPr>
        <w:t>аляпистом пиджаке ведущего, который он явно у него забрал</w:t>
      </w:r>
      <w:r w:rsidRPr="00370A62">
        <w:t>. Жмёт руку ведущему. Звучит фонограмма «Божья коровка – Гранитный камушек». Чак начинает петь. Петя видит Чака, лицо его искажает гримаса злости.</w:t>
      </w:r>
    </w:p>
    <w:p w14:paraId="7A015B3D" w14:textId="77777777" w:rsidR="00D7298F" w:rsidRPr="00370A62" w:rsidRDefault="00D7298F" w:rsidP="00D7298F">
      <w:pPr>
        <w:pStyle w:val="a9"/>
      </w:pPr>
      <w:r w:rsidRPr="00370A62">
        <w:t>ЧАК</w:t>
      </w:r>
    </w:p>
    <w:p w14:paraId="21163670" w14:textId="77777777" w:rsidR="00D7298F" w:rsidRPr="00370A62" w:rsidRDefault="00D7298F" w:rsidP="00D7298F">
      <w:pPr>
        <w:pStyle w:val="ab"/>
      </w:pPr>
      <w:r w:rsidRPr="00370A62">
        <w:t>Пусть он ходит за тобою по пятам…</w:t>
      </w:r>
    </w:p>
    <w:p w14:paraId="6C332327" w14:textId="77777777" w:rsidR="00D7298F" w:rsidRPr="00370A62" w:rsidRDefault="00D7298F" w:rsidP="00D7298F">
      <w:pPr>
        <w:pStyle w:val="ab"/>
      </w:pPr>
      <w:r w:rsidRPr="00370A62">
        <w:t>Ты не верь его обманчивым словам.</w:t>
      </w:r>
    </w:p>
    <w:p w14:paraId="00D87F6A" w14:textId="77777777" w:rsidR="00D7298F" w:rsidRPr="00370A62" w:rsidRDefault="00D7298F" w:rsidP="00D7298F">
      <w:pPr>
        <w:pStyle w:val="ab"/>
      </w:pPr>
      <w:r w:rsidRPr="00370A62">
        <w:t>Не ходи на встречу с Петей, не ходи.</w:t>
      </w:r>
    </w:p>
    <w:p w14:paraId="0C9CBCE2" w14:textId="77777777" w:rsidR="00D7298F" w:rsidRPr="00370A62" w:rsidRDefault="00D7298F" w:rsidP="00D7298F">
      <w:pPr>
        <w:pStyle w:val="ab"/>
      </w:pPr>
      <w:r w:rsidRPr="00370A62">
        <w:t>А то у Пети будет трещина в груди!</w:t>
      </w:r>
    </w:p>
    <w:p w14:paraId="7406E67E" w14:textId="77777777" w:rsidR="00D7298F" w:rsidRPr="00370A62" w:rsidRDefault="00D7298F" w:rsidP="00D7298F">
      <w:pPr>
        <w:pStyle w:val="a7"/>
      </w:pPr>
      <w:r w:rsidRPr="00370A62">
        <w:t>Китайцы хлопают. Петя нервно дышит. Олеся встаёт со стола, подходит к Чаку. Китайцы что-то шепчут переводчику.</w:t>
      </w:r>
    </w:p>
    <w:p w14:paraId="47C5648D" w14:textId="77777777" w:rsidR="00D7298F" w:rsidRPr="00370A62" w:rsidRDefault="00D7298F" w:rsidP="00D7298F">
      <w:pPr>
        <w:pStyle w:val="a9"/>
      </w:pPr>
      <w:r w:rsidRPr="00370A62">
        <w:t>ПЕРЕВОДЧИК</w:t>
      </w:r>
    </w:p>
    <w:p w14:paraId="7AAF3F53" w14:textId="77777777" w:rsidR="00D7298F" w:rsidRPr="00370A62" w:rsidRDefault="00D7298F" w:rsidP="00D7298F">
      <w:pPr>
        <w:pStyle w:val="ae"/>
      </w:pPr>
      <w:r w:rsidRPr="00370A62">
        <w:t>(Петру)</w:t>
      </w:r>
    </w:p>
    <w:p w14:paraId="301D45A5" w14:textId="77777777" w:rsidR="00D7298F" w:rsidRPr="00370A62" w:rsidRDefault="00D7298F" w:rsidP="00D7298F">
      <w:pPr>
        <w:pStyle w:val="ab"/>
      </w:pPr>
      <w:r w:rsidRPr="00370A62">
        <w:t>Господин Мао выражает восхищение русскими песнями</w:t>
      </w:r>
      <w:r w:rsidRPr="002A5941">
        <w:rPr>
          <w:color w:val="00B050"/>
          <w:lang w:val="ru-RU"/>
        </w:rPr>
        <w:t>!</w:t>
      </w:r>
      <w:r w:rsidRPr="00370A62">
        <w:t xml:space="preserve"> </w:t>
      </w:r>
      <w:r w:rsidRPr="002A5941">
        <w:rPr>
          <w:strike/>
          <w:color w:val="A6A6A6" w:themeColor="background1" w:themeShade="A6"/>
        </w:rPr>
        <w:t>и спрашивает, о чём поёт этот человек?</w:t>
      </w:r>
    </w:p>
    <w:p w14:paraId="6E059365" w14:textId="77777777" w:rsidR="00D7298F" w:rsidRPr="00370A62" w:rsidRDefault="00D7298F" w:rsidP="00D7298F">
      <w:pPr>
        <w:pStyle w:val="a9"/>
      </w:pPr>
      <w:r w:rsidRPr="00370A62">
        <w:t>ПЕТЯ</w:t>
      </w:r>
    </w:p>
    <w:p w14:paraId="66F47C54" w14:textId="77777777" w:rsidR="00D7298F" w:rsidRPr="002A5941" w:rsidRDefault="00D7298F" w:rsidP="00D7298F">
      <w:pPr>
        <w:pStyle w:val="ae"/>
        <w:rPr>
          <w:strike/>
          <w:color w:val="A6A6A6" w:themeColor="background1" w:themeShade="A6"/>
        </w:rPr>
      </w:pPr>
      <w:r w:rsidRPr="002A5941">
        <w:rPr>
          <w:strike/>
          <w:color w:val="A6A6A6" w:themeColor="background1" w:themeShade="A6"/>
        </w:rPr>
        <w:t>(хмуро)</w:t>
      </w:r>
    </w:p>
    <w:p w14:paraId="4C529F6C" w14:textId="77777777" w:rsidR="00D7298F" w:rsidRPr="002A5941" w:rsidRDefault="00D7298F" w:rsidP="00D7298F">
      <w:pPr>
        <w:pStyle w:val="ab"/>
        <w:rPr>
          <w:strike/>
          <w:color w:val="A6A6A6" w:themeColor="background1" w:themeShade="A6"/>
          <w:lang w:val="ru-RU"/>
        </w:rPr>
      </w:pPr>
      <w:r w:rsidRPr="002A5941">
        <w:rPr>
          <w:strike/>
          <w:color w:val="A6A6A6" w:themeColor="background1" w:themeShade="A6"/>
        </w:rPr>
        <w:t>Про любовь…однополую любовь к своему другу…</w:t>
      </w:r>
      <w:r w:rsidRPr="002A5941">
        <w:rPr>
          <w:color w:val="A6A6A6" w:themeColor="background1" w:themeShade="A6"/>
          <w:lang w:val="ru-RU"/>
        </w:rPr>
        <w:t xml:space="preserve"> </w:t>
      </w:r>
      <w:r w:rsidRPr="002A5941">
        <w:rPr>
          <w:color w:val="00B050"/>
          <w:lang w:val="ru-RU"/>
        </w:rPr>
        <w:t>Мы благодарим господина Мао. Сами в восторге от наших песен.</w:t>
      </w:r>
    </w:p>
    <w:p w14:paraId="18BAC435" w14:textId="77777777" w:rsidR="00D7298F" w:rsidRPr="00370A62" w:rsidRDefault="00D7298F" w:rsidP="00D7298F">
      <w:pPr>
        <w:pStyle w:val="a7"/>
      </w:pPr>
      <w:r w:rsidRPr="00370A62">
        <w:lastRenderedPageBreak/>
        <w:t xml:space="preserve">Переводчик шепчет китайцам. </w:t>
      </w:r>
      <w:r w:rsidRPr="002A5941">
        <w:rPr>
          <w:strike/>
          <w:color w:val="A6A6A6" w:themeColor="background1" w:themeShade="A6"/>
        </w:rPr>
        <w:t>Они в шоке.</w:t>
      </w:r>
      <w:r w:rsidRPr="002A5941">
        <w:rPr>
          <w:color w:val="A6A6A6" w:themeColor="background1" w:themeShade="A6"/>
        </w:rPr>
        <w:t xml:space="preserve"> </w:t>
      </w:r>
      <w:r w:rsidRPr="002A5941">
        <w:rPr>
          <w:color w:val="00B050"/>
        </w:rPr>
        <w:t>Господин Мао кивает, показывает Пете палец вверх, Петя тоже улыбается и показывает «класс».</w:t>
      </w:r>
      <w:r w:rsidRPr="002A5941">
        <w:rPr>
          <w:color w:val="00B050"/>
          <w:lang w:val="ru-RU"/>
        </w:rPr>
        <w:t xml:space="preserve"> </w:t>
      </w:r>
      <w:r w:rsidRPr="00370A62">
        <w:t>Олеся стоит возле сцены.</w:t>
      </w:r>
    </w:p>
    <w:p w14:paraId="5005F427" w14:textId="77777777" w:rsidR="00D7298F" w:rsidRPr="00370A62" w:rsidRDefault="00D7298F" w:rsidP="00D7298F">
      <w:pPr>
        <w:pStyle w:val="a9"/>
      </w:pPr>
      <w:r w:rsidRPr="00370A62">
        <w:t>ОЛЕСЯ</w:t>
      </w:r>
    </w:p>
    <w:p w14:paraId="0F746047" w14:textId="77777777" w:rsidR="00D7298F" w:rsidRPr="00370A62" w:rsidRDefault="00D7298F" w:rsidP="00D7298F">
      <w:pPr>
        <w:pStyle w:val="ab"/>
      </w:pPr>
      <w:r w:rsidRPr="00370A62">
        <w:t>Может, прекратишь эту клоунаду?</w:t>
      </w:r>
    </w:p>
    <w:p w14:paraId="7E9E2AAD" w14:textId="77777777" w:rsidR="00D7298F" w:rsidRPr="00370A62" w:rsidRDefault="00D7298F" w:rsidP="00D7298F">
      <w:pPr>
        <w:pStyle w:val="a9"/>
      </w:pPr>
      <w:r w:rsidRPr="00370A62">
        <w:t>ЧАК</w:t>
      </w:r>
    </w:p>
    <w:p w14:paraId="14D83978" w14:textId="77777777" w:rsidR="00D7298F" w:rsidRPr="00370A62" w:rsidRDefault="00D7298F" w:rsidP="00D7298F">
      <w:pPr>
        <w:pStyle w:val="ab"/>
      </w:pPr>
      <w:r w:rsidRPr="00370A62">
        <w:t>Я же сказал, что буду тебя добиваться… Ты же знаешь: Чак – это верняк!</w:t>
      </w:r>
    </w:p>
    <w:p w14:paraId="46216591" w14:textId="77777777" w:rsidR="00D7298F" w:rsidRPr="00370A62" w:rsidRDefault="00D7298F" w:rsidP="00D7298F">
      <w:pPr>
        <w:pStyle w:val="a9"/>
      </w:pPr>
      <w:r w:rsidRPr="00370A62">
        <w:t>ОЛЕСЯ</w:t>
      </w:r>
    </w:p>
    <w:p w14:paraId="0A4255A1" w14:textId="77777777" w:rsidR="00D7298F" w:rsidRPr="00370A62" w:rsidRDefault="00D7298F" w:rsidP="00D7298F">
      <w:pPr>
        <w:pStyle w:val="ab"/>
      </w:pPr>
      <w:r w:rsidRPr="002A5941">
        <w:rPr>
          <w:strike/>
          <w:color w:val="A6A6A6" w:themeColor="background1" w:themeShade="A6"/>
        </w:rPr>
        <w:t>Ладно</w:t>
      </w:r>
      <w:r w:rsidRPr="002A5941">
        <w:rPr>
          <w:color w:val="A6A6A6" w:themeColor="background1" w:themeShade="A6"/>
          <w:lang w:val="ru-RU"/>
        </w:rPr>
        <w:t xml:space="preserve"> </w:t>
      </w:r>
      <w:r w:rsidRPr="002A5941">
        <w:rPr>
          <w:color w:val="00B050"/>
          <w:lang w:val="ru-RU"/>
        </w:rPr>
        <w:t>Хорошо</w:t>
      </w:r>
      <w:r w:rsidRPr="00370A62">
        <w:t xml:space="preserve">. Давай встретимся. </w:t>
      </w:r>
      <w:r w:rsidRPr="002A5941">
        <w:rPr>
          <w:strike/>
          <w:color w:val="A6A6A6" w:themeColor="background1" w:themeShade="A6"/>
        </w:rPr>
        <w:t>Просто поговорим!</w:t>
      </w:r>
      <w:r w:rsidRPr="002A5941">
        <w:rPr>
          <w:color w:val="A6A6A6" w:themeColor="background1" w:themeShade="A6"/>
        </w:rPr>
        <w:t xml:space="preserve"> </w:t>
      </w:r>
      <w:r w:rsidRPr="00370A62">
        <w:t xml:space="preserve">Только </w:t>
      </w:r>
      <w:r w:rsidRPr="002A5941">
        <w:rPr>
          <w:strike/>
          <w:color w:val="A6A6A6" w:themeColor="background1" w:themeShade="A6"/>
        </w:rPr>
        <w:t>не сейчас</w:t>
      </w:r>
      <w:r>
        <w:rPr>
          <w:lang w:val="ru-RU"/>
        </w:rPr>
        <w:t xml:space="preserve"> </w:t>
      </w:r>
      <w:r w:rsidRPr="002A5941">
        <w:rPr>
          <w:color w:val="00B050"/>
          <w:lang w:val="ru-RU"/>
        </w:rPr>
        <w:t>уйди отсюда</w:t>
      </w:r>
      <w:r w:rsidRPr="00370A62">
        <w:t>.</w:t>
      </w:r>
    </w:p>
    <w:p w14:paraId="2DDBAED2" w14:textId="77777777" w:rsidR="00D7298F" w:rsidRPr="00370A62" w:rsidRDefault="00D7298F" w:rsidP="00D7298F">
      <w:pPr>
        <w:pStyle w:val="a7"/>
      </w:pPr>
      <w:r w:rsidRPr="00370A62">
        <w:t>Олеся даёт ему свою визитку и уходит. Чак рукой делает «ес».</w:t>
      </w:r>
    </w:p>
    <w:p w14:paraId="13CF3B3E" w14:textId="3382ED35" w:rsidR="00352418" w:rsidRPr="00370A62" w:rsidRDefault="00FB5DE0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D7298F">
        <w:rPr>
          <w:strike/>
          <w:color w:val="A6A6A6" w:themeColor="background1" w:themeShade="A6"/>
        </w:rPr>
        <w:t>10</w:t>
      </w:r>
      <w:r w:rsidR="00D7298F">
        <w:t xml:space="preserve"> </w:t>
      </w:r>
      <w:r w:rsidR="00D7298F" w:rsidRPr="00D7298F">
        <w:rPr>
          <w:color w:val="00B050"/>
        </w:rPr>
        <w:t>12</w:t>
      </w:r>
      <w:r w:rsidRPr="00370A62">
        <w:t>.</w:t>
      </w:r>
      <w:r w:rsidRPr="00370A62">
        <w:tab/>
      </w:r>
      <w:r w:rsidR="00352418" w:rsidRPr="00370A62">
        <w:t xml:space="preserve">ИНТ. АВТОСЕРВИС </w:t>
      </w:r>
      <w:r w:rsidR="00D7298F" w:rsidRPr="00D7298F">
        <w:rPr>
          <w:caps w:val="0"/>
          <w:color w:val="00B050"/>
        </w:rPr>
        <w:t xml:space="preserve">(пацанская комната) </w:t>
      </w:r>
      <w:r w:rsidR="00352418" w:rsidRPr="00370A62">
        <w:t>– ДЕНЬ</w:t>
      </w:r>
    </w:p>
    <w:p w14:paraId="102067FB" w14:textId="77777777" w:rsidR="00352418" w:rsidRPr="00370A62" w:rsidRDefault="00352418" w:rsidP="00FB5DE0">
      <w:pPr>
        <w:pStyle w:val="a7"/>
        <w:keepNext/>
        <w:keepLines/>
      </w:pPr>
      <w:r w:rsidRPr="00370A62">
        <w:t>Чак и Фил играют в нарды за столом. Вжик и Масса смотрят фильм (возможно, Бумер) на ноутбуке.</w:t>
      </w:r>
    </w:p>
    <w:p w14:paraId="4641D356" w14:textId="77777777" w:rsidR="00352418" w:rsidRPr="00370A62" w:rsidRDefault="00352418" w:rsidP="00FB5DE0">
      <w:pPr>
        <w:pStyle w:val="a9"/>
      </w:pPr>
      <w:r w:rsidRPr="00370A62">
        <w:t>МАССА</w:t>
      </w:r>
    </w:p>
    <w:p w14:paraId="66556B33" w14:textId="77777777" w:rsidR="00352418" w:rsidRPr="00370A62" w:rsidRDefault="00352418" w:rsidP="00FB5DE0">
      <w:pPr>
        <w:pStyle w:val="ab"/>
      </w:pPr>
      <w:r w:rsidRPr="00370A62">
        <w:t>Блин, красиво типы тачку замутили.</w:t>
      </w:r>
    </w:p>
    <w:p w14:paraId="75FE5F03" w14:textId="77777777" w:rsidR="00352418" w:rsidRPr="00370A62" w:rsidRDefault="00352418" w:rsidP="00FB5DE0">
      <w:pPr>
        <w:pStyle w:val="a9"/>
      </w:pPr>
      <w:r w:rsidRPr="00370A62">
        <w:t>ВЖИК</w:t>
      </w:r>
    </w:p>
    <w:p w14:paraId="3A8FEDFA" w14:textId="2B1CFCCB" w:rsidR="00352418" w:rsidRPr="00370A62" w:rsidRDefault="00352418" w:rsidP="00FB5DE0">
      <w:pPr>
        <w:pStyle w:val="ab"/>
      </w:pPr>
      <w:r w:rsidRPr="006F750C">
        <w:rPr>
          <w:strike/>
          <w:color w:val="A6A6A6" w:themeColor="background1" w:themeShade="A6"/>
        </w:rPr>
        <w:t>Херня</w:t>
      </w:r>
      <w:r w:rsidR="006F750C" w:rsidRPr="006F750C">
        <w:rPr>
          <w:color w:val="A6A6A6" w:themeColor="background1" w:themeShade="A6"/>
          <w:lang w:val="ru-RU"/>
        </w:rPr>
        <w:t xml:space="preserve"> </w:t>
      </w:r>
      <w:r w:rsidR="006F750C">
        <w:rPr>
          <w:lang w:val="ru-RU"/>
        </w:rPr>
        <w:t>Хрень</w:t>
      </w:r>
      <w:r w:rsidRPr="00370A62">
        <w:t>, старая метода. Я так в 8 классе, девятку у директора школы покататься брал.</w:t>
      </w:r>
    </w:p>
    <w:p w14:paraId="3EA95B46" w14:textId="77777777" w:rsidR="00352418" w:rsidRPr="00370A62" w:rsidRDefault="00352418" w:rsidP="00352418">
      <w:pPr>
        <w:pStyle w:val="a7"/>
      </w:pPr>
      <w:r w:rsidRPr="00370A62">
        <w:t>Заходит мужик</w:t>
      </w:r>
      <w:r w:rsidR="00FB5DE0" w:rsidRPr="00370A62">
        <w:rPr>
          <w:lang w:val="ru-RU"/>
        </w:rPr>
        <w:t xml:space="preserve"> (БАШКА)</w:t>
      </w:r>
      <w:r w:rsidRPr="00370A62">
        <w:t>, пацаны не обращают внимание.</w:t>
      </w:r>
    </w:p>
    <w:p w14:paraId="021F62E7" w14:textId="77777777" w:rsidR="00352418" w:rsidRPr="00370A62" w:rsidRDefault="00352418" w:rsidP="00FB5DE0">
      <w:pPr>
        <w:pStyle w:val="a9"/>
      </w:pPr>
      <w:r w:rsidRPr="00370A62">
        <w:t>БАШКА</w:t>
      </w:r>
    </w:p>
    <w:p w14:paraId="0921DC90" w14:textId="77777777" w:rsidR="00FB5DE0" w:rsidRPr="00370A62" w:rsidRDefault="00352418" w:rsidP="00FB5DE0">
      <w:pPr>
        <w:pStyle w:val="ae"/>
      </w:pPr>
      <w:r w:rsidRPr="00370A62">
        <w:t>(заикается)</w:t>
      </w:r>
    </w:p>
    <w:p w14:paraId="73172CF8" w14:textId="6CA1450D" w:rsidR="00352418" w:rsidRPr="00370A62" w:rsidRDefault="00352418" w:rsidP="00FB5DE0">
      <w:pPr>
        <w:pStyle w:val="ab"/>
      </w:pPr>
      <w:r w:rsidRPr="00370A62">
        <w:t xml:space="preserve">Му-му-мужики! Я </w:t>
      </w:r>
      <w:proofErr w:type="spellStart"/>
      <w:r w:rsidRPr="00370A62">
        <w:t>из</w:t>
      </w:r>
      <w:r w:rsidR="00563349">
        <w:rPr>
          <w:lang w:val="ru-RU"/>
        </w:rPr>
        <w:t>зз</w:t>
      </w:r>
      <w:r w:rsidRPr="00370A62">
        <w:t>виняюсь</w:t>
      </w:r>
      <w:proofErr w:type="spellEnd"/>
      <w:r w:rsidRPr="00370A62">
        <w:t>, что отвлекаю, может</w:t>
      </w:r>
      <w:r w:rsidR="00FB5DE0" w:rsidRPr="00370A62">
        <w:rPr>
          <w:lang w:val="ru-RU"/>
        </w:rPr>
        <w:t>,</w:t>
      </w:r>
      <w:r w:rsidRPr="00370A62">
        <w:t xml:space="preserve"> кто ма-ма-машину </w:t>
      </w:r>
      <w:proofErr w:type="spellStart"/>
      <w:r w:rsidRPr="00370A62">
        <w:t>по</w:t>
      </w:r>
      <w:r w:rsidR="00563349">
        <w:rPr>
          <w:lang w:val="ru-RU"/>
        </w:rPr>
        <w:t>-по-по</w:t>
      </w:r>
      <w:proofErr w:type="spellEnd"/>
      <w:r w:rsidRPr="00370A62">
        <w:t xml:space="preserve">смотрит? А то старший </w:t>
      </w:r>
      <w:proofErr w:type="spellStart"/>
      <w:r w:rsidRPr="00370A62">
        <w:t>ва</w:t>
      </w:r>
      <w:proofErr w:type="spellEnd"/>
      <w:r w:rsidRPr="00370A62">
        <w:t>-</w:t>
      </w:r>
      <w:proofErr w:type="spellStart"/>
      <w:r w:rsidRPr="00370A62">
        <w:t>ва</w:t>
      </w:r>
      <w:proofErr w:type="spellEnd"/>
      <w:r w:rsidRPr="00370A62">
        <w:t xml:space="preserve">-ваш не </w:t>
      </w:r>
      <w:proofErr w:type="spellStart"/>
      <w:r w:rsidRPr="00370A62">
        <w:t>спра</w:t>
      </w:r>
      <w:proofErr w:type="spellEnd"/>
      <w:r w:rsidR="00563349">
        <w:rPr>
          <w:lang w:val="ru-RU"/>
        </w:rPr>
        <w:t>-ра-ра</w:t>
      </w:r>
      <w:proofErr w:type="spellStart"/>
      <w:r w:rsidRPr="00370A62">
        <w:t>вляется</w:t>
      </w:r>
      <w:proofErr w:type="spellEnd"/>
      <w:r w:rsidRPr="00370A62">
        <w:t>!</w:t>
      </w:r>
    </w:p>
    <w:p w14:paraId="5B2520D1" w14:textId="77777777" w:rsidR="00352418" w:rsidRPr="00370A62" w:rsidRDefault="00352418" w:rsidP="00FB5DE0">
      <w:pPr>
        <w:pStyle w:val="a9"/>
      </w:pPr>
      <w:r w:rsidRPr="00370A62">
        <w:t>ЧАК</w:t>
      </w:r>
    </w:p>
    <w:p w14:paraId="3A68D0DC" w14:textId="77777777" w:rsidR="00352418" w:rsidRPr="00370A62" w:rsidRDefault="00352418" w:rsidP="00FB5DE0">
      <w:pPr>
        <w:pStyle w:val="ab"/>
      </w:pPr>
      <w:r w:rsidRPr="00370A62">
        <w:t>Мужик!!! Иди нах-нах-на холостых обороты проверь.</w:t>
      </w:r>
    </w:p>
    <w:p w14:paraId="62216714" w14:textId="77777777" w:rsidR="00352418" w:rsidRPr="00370A62" w:rsidRDefault="00352418" w:rsidP="00352418">
      <w:pPr>
        <w:pStyle w:val="a7"/>
      </w:pPr>
      <w:r w:rsidRPr="00370A62">
        <w:t>Все ржут. Фил приглядывается.</w:t>
      </w:r>
    </w:p>
    <w:p w14:paraId="367C5E55" w14:textId="77777777" w:rsidR="00352418" w:rsidRPr="00370A62" w:rsidRDefault="00352418" w:rsidP="00FB5DE0">
      <w:pPr>
        <w:pStyle w:val="a9"/>
      </w:pPr>
      <w:r w:rsidRPr="00370A62">
        <w:t>ФИЛ</w:t>
      </w:r>
    </w:p>
    <w:p w14:paraId="5C3BA437" w14:textId="77777777" w:rsidR="00352418" w:rsidRPr="00370A62" w:rsidRDefault="00352418" w:rsidP="00FB5DE0">
      <w:pPr>
        <w:pStyle w:val="ab"/>
      </w:pPr>
      <w:r w:rsidRPr="00370A62">
        <w:t>Погоди! Башка? Ты</w:t>
      </w:r>
      <w:r w:rsidR="00FB5DE0" w:rsidRPr="00370A62">
        <w:rPr>
          <w:lang w:val="ru-RU"/>
        </w:rPr>
        <w:t>,</w:t>
      </w:r>
      <w:r w:rsidRPr="00370A62">
        <w:t xml:space="preserve"> что ли? Ахах! Нихрена ты старый стал!!!</w:t>
      </w:r>
    </w:p>
    <w:p w14:paraId="7717BACD" w14:textId="77777777" w:rsidR="00352418" w:rsidRPr="00370A62" w:rsidRDefault="00352418" w:rsidP="00352418">
      <w:pPr>
        <w:pStyle w:val="a7"/>
        <w:rPr>
          <w:lang w:val="ru-RU"/>
        </w:rPr>
      </w:pPr>
      <w:r w:rsidRPr="00370A62">
        <w:lastRenderedPageBreak/>
        <w:t>Фил обнимает его. Мужик прищурился, глядя на всех</w:t>
      </w:r>
      <w:r w:rsidR="00FB5DE0" w:rsidRPr="00370A62">
        <w:rPr>
          <w:lang w:val="ru-RU"/>
        </w:rPr>
        <w:t>.</w:t>
      </w:r>
    </w:p>
    <w:p w14:paraId="64664F18" w14:textId="77777777" w:rsidR="00352418" w:rsidRPr="00370A62" w:rsidRDefault="00352418" w:rsidP="00FB5DE0">
      <w:pPr>
        <w:pStyle w:val="a9"/>
      </w:pPr>
      <w:r w:rsidRPr="00370A62">
        <w:t>БАШКА</w:t>
      </w:r>
    </w:p>
    <w:p w14:paraId="43F5390A" w14:textId="77777777" w:rsidR="00352418" w:rsidRPr="00370A62" w:rsidRDefault="00352418" w:rsidP="00FB5DE0">
      <w:pPr>
        <w:pStyle w:val="ab"/>
      </w:pPr>
      <w:r w:rsidRPr="00370A62">
        <w:t>Да ла-ладно?! Дай Бог памяти! Фил? Чак? Ма-Масса, Пшик?</w:t>
      </w:r>
    </w:p>
    <w:p w14:paraId="319A0EFF" w14:textId="77777777" w:rsidR="00352418" w:rsidRPr="00370A62" w:rsidRDefault="00352418" w:rsidP="00FB5DE0">
      <w:pPr>
        <w:pStyle w:val="a9"/>
      </w:pPr>
      <w:r w:rsidRPr="00370A62">
        <w:t>МАССА</w:t>
      </w:r>
    </w:p>
    <w:p w14:paraId="7E3E28B8" w14:textId="77777777" w:rsidR="00FB5DE0" w:rsidRPr="00370A62" w:rsidRDefault="00352418" w:rsidP="00FB5DE0">
      <w:pPr>
        <w:pStyle w:val="ae"/>
      </w:pPr>
      <w:r w:rsidRPr="00370A62">
        <w:t>(ржёт)</w:t>
      </w:r>
    </w:p>
    <w:p w14:paraId="31AD241D" w14:textId="77777777" w:rsidR="00352418" w:rsidRPr="00370A62" w:rsidRDefault="00352418" w:rsidP="00FB5DE0">
      <w:pPr>
        <w:pStyle w:val="ab"/>
      </w:pPr>
      <w:r w:rsidRPr="00370A62">
        <w:t>Пшик…</w:t>
      </w:r>
    </w:p>
    <w:p w14:paraId="5A4F3D62" w14:textId="77777777" w:rsidR="00352418" w:rsidRPr="00370A62" w:rsidRDefault="00352418" w:rsidP="00FB5DE0">
      <w:pPr>
        <w:pStyle w:val="a9"/>
      </w:pPr>
      <w:r w:rsidRPr="00370A62">
        <w:t>ВЖИК</w:t>
      </w:r>
    </w:p>
    <w:p w14:paraId="2CF2B211" w14:textId="77777777" w:rsidR="00FB5DE0" w:rsidRPr="00370A62" w:rsidRDefault="00352418" w:rsidP="00FB5DE0">
      <w:pPr>
        <w:pStyle w:val="ae"/>
      </w:pPr>
      <w:r w:rsidRPr="00370A62">
        <w:t>(недовольно)</w:t>
      </w:r>
    </w:p>
    <w:p w14:paraId="75A60B5E" w14:textId="77777777" w:rsidR="00352418" w:rsidRPr="00370A62" w:rsidRDefault="00352418" w:rsidP="00FB5DE0">
      <w:pPr>
        <w:pStyle w:val="ab"/>
      </w:pPr>
      <w:r w:rsidRPr="00370A62">
        <w:t>Вжик я!</w:t>
      </w:r>
    </w:p>
    <w:p w14:paraId="7E0F0324" w14:textId="77777777" w:rsidR="00352418" w:rsidRPr="00370A62" w:rsidRDefault="00352418" w:rsidP="00FB5DE0">
      <w:pPr>
        <w:pStyle w:val="a9"/>
      </w:pPr>
      <w:r w:rsidRPr="00370A62">
        <w:t>БАШКА</w:t>
      </w:r>
    </w:p>
    <w:p w14:paraId="20F86ECC" w14:textId="1CB7CF88" w:rsidR="00352418" w:rsidRPr="00370A62" w:rsidRDefault="00352418" w:rsidP="00FB5DE0">
      <w:pPr>
        <w:pStyle w:val="ab"/>
      </w:pPr>
      <w:r w:rsidRPr="00370A62">
        <w:rPr>
          <w:rStyle w:val="ac"/>
          <w:caps w:val="0"/>
        </w:rPr>
        <w:t>П-п-простите, мужики если, забыл кого. С памятью про</w:t>
      </w:r>
      <w:r w:rsidR="00563349">
        <w:rPr>
          <w:rStyle w:val="ac"/>
          <w:caps w:val="0"/>
          <w:lang w:val="ru-RU"/>
        </w:rPr>
        <w:t>-про-про</w:t>
      </w:r>
      <w:proofErr w:type="spellStart"/>
      <w:r w:rsidRPr="00370A62">
        <w:rPr>
          <w:rStyle w:val="ac"/>
          <w:caps w:val="0"/>
        </w:rPr>
        <w:t>блемы</w:t>
      </w:r>
      <w:proofErr w:type="spellEnd"/>
      <w:r w:rsidRPr="00370A62">
        <w:rPr>
          <w:rStyle w:val="ac"/>
          <w:caps w:val="0"/>
        </w:rPr>
        <w:t>.</w:t>
      </w:r>
      <w:r w:rsidRPr="00370A62">
        <w:t xml:space="preserve"> В </w:t>
      </w:r>
      <w:r w:rsidR="00FB5DE0" w:rsidRPr="00370A62">
        <w:rPr>
          <w:lang w:val="ru-RU"/>
        </w:rPr>
        <w:t>де</w:t>
      </w:r>
      <w:r w:rsidR="00563349">
        <w:rPr>
          <w:lang w:val="ru-RU"/>
        </w:rPr>
        <w:t>-де-де</w:t>
      </w:r>
      <w:r w:rsidR="00FB5DE0" w:rsidRPr="00370A62">
        <w:rPr>
          <w:lang w:val="ru-RU"/>
        </w:rPr>
        <w:t>вяностых</w:t>
      </w:r>
      <w:r w:rsidRPr="00370A62">
        <w:t xml:space="preserve"> мне</w:t>
      </w:r>
      <w:r w:rsidR="00FB5DE0" w:rsidRPr="00370A62">
        <w:rPr>
          <w:lang w:val="ru-RU"/>
        </w:rPr>
        <w:t>,</w:t>
      </w:r>
      <w:r w:rsidRPr="00370A62">
        <w:t xml:space="preserve"> Башке,  дали по башке ду-дубинкой. В коме про</w:t>
      </w:r>
      <w:r w:rsidR="00563349">
        <w:rPr>
          <w:lang w:val="ru-RU"/>
        </w:rPr>
        <w:t>-про-про</w:t>
      </w:r>
      <w:r w:rsidRPr="00370A62">
        <w:t>валялся почти год.</w:t>
      </w:r>
      <w:r w:rsidR="006F750C" w:rsidRPr="006F750C">
        <w:t xml:space="preserve"> </w:t>
      </w:r>
      <w:r w:rsidR="006F750C" w:rsidRPr="006F750C">
        <w:rPr>
          <w:color w:val="00B050"/>
        </w:rPr>
        <w:t xml:space="preserve">По-по-пока лежал, всех на-на-наших пе-пе-ре-би-били. </w:t>
      </w:r>
      <w:r w:rsidRPr="006F750C">
        <w:rPr>
          <w:color w:val="00B050"/>
        </w:rPr>
        <w:t xml:space="preserve"> </w:t>
      </w:r>
      <w:r w:rsidRPr="00370A62">
        <w:t>Я с тех пор с бандитской дви-движухой за</w:t>
      </w:r>
      <w:r w:rsidR="00563349">
        <w:rPr>
          <w:lang w:val="ru-RU"/>
        </w:rPr>
        <w:t>-за-за</w:t>
      </w:r>
      <w:r w:rsidRPr="00370A62">
        <w:t>вязал. А вы где про-пропадали?</w:t>
      </w:r>
    </w:p>
    <w:p w14:paraId="75BF3F2E" w14:textId="77777777" w:rsidR="00352418" w:rsidRPr="00370A62" w:rsidRDefault="00352418" w:rsidP="00FB5DE0">
      <w:pPr>
        <w:pStyle w:val="a9"/>
      </w:pPr>
      <w:r w:rsidRPr="00370A62">
        <w:t>ФИЛ</w:t>
      </w:r>
    </w:p>
    <w:p w14:paraId="44E7B4F5" w14:textId="214421AB" w:rsidR="00352418" w:rsidRPr="00563349" w:rsidRDefault="00352418" w:rsidP="00FB5DE0">
      <w:pPr>
        <w:pStyle w:val="ab"/>
        <w:rPr>
          <w:lang w:val="ru-RU"/>
        </w:rPr>
      </w:pPr>
      <w:r w:rsidRPr="00370A62">
        <w:t>Да тоже</w:t>
      </w:r>
      <w:r w:rsidR="00563349">
        <w:rPr>
          <w:lang w:val="ru-RU"/>
        </w:rPr>
        <w:t>,</w:t>
      </w:r>
      <w:r w:rsidRPr="00370A62">
        <w:t xml:space="preserve"> типа</w:t>
      </w:r>
      <w:r w:rsidR="00563349">
        <w:rPr>
          <w:lang w:val="ru-RU"/>
        </w:rPr>
        <w:t>,</w:t>
      </w:r>
      <w:r w:rsidRPr="00370A62">
        <w:t xml:space="preserve"> в коме были… Только </w:t>
      </w:r>
      <w:r w:rsidR="00FB5DE0" w:rsidRPr="00370A62">
        <w:rPr>
          <w:lang w:val="ru-RU"/>
        </w:rPr>
        <w:t>двадцать</w:t>
      </w:r>
      <w:r w:rsidRPr="00370A62">
        <w:t xml:space="preserve"> лет…</w:t>
      </w:r>
      <w:r w:rsidR="00563349">
        <w:rPr>
          <w:lang w:val="ru-RU"/>
        </w:rPr>
        <w:t xml:space="preserve"> </w:t>
      </w:r>
      <w:r w:rsidRPr="00370A62">
        <w:t>и все разом</w:t>
      </w:r>
      <w:r w:rsidR="00563349">
        <w:rPr>
          <w:lang w:val="ru-RU"/>
        </w:rPr>
        <w:t>.</w:t>
      </w:r>
    </w:p>
    <w:p w14:paraId="0815EE8D" w14:textId="77777777" w:rsidR="00352418" w:rsidRPr="00370A62" w:rsidRDefault="00352418" w:rsidP="00FB5DE0">
      <w:pPr>
        <w:pStyle w:val="a9"/>
      </w:pPr>
      <w:r w:rsidRPr="00370A62">
        <w:t>БАШКА</w:t>
      </w:r>
    </w:p>
    <w:p w14:paraId="4C6D5F01" w14:textId="77777777" w:rsidR="00352418" w:rsidRPr="00370A62" w:rsidRDefault="00352418" w:rsidP="00FB5DE0">
      <w:pPr>
        <w:pStyle w:val="ab"/>
      </w:pPr>
      <w:r w:rsidRPr="00370A62">
        <w:t>Них-них-нихрена! Это как?</w:t>
      </w:r>
    </w:p>
    <w:p w14:paraId="1AE283A8" w14:textId="77777777" w:rsidR="00352418" w:rsidRPr="00370A62" w:rsidRDefault="00352418" w:rsidP="00FB5DE0">
      <w:pPr>
        <w:pStyle w:val="a9"/>
      </w:pPr>
      <w:r w:rsidRPr="00370A62">
        <w:t>ФИЛ</w:t>
      </w:r>
    </w:p>
    <w:p w14:paraId="7EE172C8" w14:textId="77777777" w:rsidR="00352418" w:rsidRPr="00370A62" w:rsidRDefault="00352418" w:rsidP="00FB5DE0">
      <w:pPr>
        <w:pStyle w:val="ab"/>
      </w:pPr>
      <w:r w:rsidRPr="00370A62">
        <w:t>Долго объяснять. Доктор просто хреновый попался. Нейман, слыхал про такого?</w:t>
      </w:r>
    </w:p>
    <w:p w14:paraId="29FD700C" w14:textId="77777777" w:rsidR="00352418" w:rsidRPr="00370A62" w:rsidRDefault="00352418" w:rsidP="00FB5DE0">
      <w:pPr>
        <w:pStyle w:val="a9"/>
      </w:pPr>
      <w:r w:rsidRPr="00370A62">
        <w:t>БАШКА</w:t>
      </w:r>
    </w:p>
    <w:p w14:paraId="7AC04CE7" w14:textId="789E5127" w:rsidR="00352418" w:rsidRPr="00370A62" w:rsidRDefault="00352418" w:rsidP="00FB5DE0">
      <w:pPr>
        <w:pStyle w:val="ab"/>
      </w:pPr>
      <w:r w:rsidRPr="00370A62">
        <w:t>Неа. Ну вы бла</w:t>
      </w:r>
      <w:r w:rsidR="00563349">
        <w:rPr>
          <w:lang w:val="ru-RU"/>
        </w:rPr>
        <w:t>-бла-бла</w:t>
      </w:r>
      <w:proofErr w:type="spellStart"/>
      <w:r w:rsidRPr="00370A62">
        <w:t>годарите</w:t>
      </w:r>
      <w:proofErr w:type="spellEnd"/>
      <w:r w:rsidRPr="00370A62">
        <w:t xml:space="preserve"> своего Ней-ней-</w:t>
      </w:r>
      <w:proofErr w:type="spellStart"/>
      <w:r w:rsidRPr="00370A62">
        <w:t>неймана</w:t>
      </w:r>
      <w:proofErr w:type="spellEnd"/>
      <w:r w:rsidRPr="00370A62">
        <w:t>, что изба</w:t>
      </w:r>
      <w:r w:rsidR="00563349">
        <w:rPr>
          <w:lang w:val="ru-RU"/>
        </w:rPr>
        <w:t>-ба-ба</w:t>
      </w:r>
      <w:r w:rsidRPr="00370A62">
        <w:t xml:space="preserve">вил вас от </w:t>
      </w:r>
      <w:r w:rsidR="00FB5DE0" w:rsidRPr="00370A62">
        <w:rPr>
          <w:lang w:val="ru-RU"/>
        </w:rPr>
        <w:t>де</w:t>
      </w:r>
      <w:r w:rsidR="00563349">
        <w:rPr>
          <w:lang w:val="ru-RU"/>
        </w:rPr>
        <w:t>-де-де</w:t>
      </w:r>
      <w:r w:rsidR="00FB5DE0" w:rsidRPr="00370A62">
        <w:rPr>
          <w:lang w:val="ru-RU"/>
        </w:rPr>
        <w:t>вяносты</w:t>
      </w:r>
      <w:r w:rsidRPr="00370A62">
        <w:t>х.</w:t>
      </w:r>
    </w:p>
    <w:p w14:paraId="3E53443C" w14:textId="77777777" w:rsidR="00352418" w:rsidRPr="00370A62" w:rsidRDefault="00352418" w:rsidP="00FB5DE0">
      <w:pPr>
        <w:pStyle w:val="a9"/>
      </w:pPr>
      <w:r w:rsidRPr="00370A62">
        <w:t>ЧАК</w:t>
      </w:r>
    </w:p>
    <w:p w14:paraId="1B6D97A1" w14:textId="77777777" w:rsidR="00352418" w:rsidRPr="00370A62" w:rsidRDefault="00352418" w:rsidP="00FB5DE0">
      <w:pPr>
        <w:pStyle w:val="ab"/>
      </w:pPr>
      <w:r w:rsidRPr="00370A62">
        <w:t>Благодарить?! Да ты реально кукушкой поехал! Мы нашу молодость просрали! Лучшие годы!</w:t>
      </w:r>
    </w:p>
    <w:p w14:paraId="565EA932" w14:textId="77777777" w:rsidR="00352418" w:rsidRPr="00370A62" w:rsidRDefault="00352418" w:rsidP="00FB5DE0">
      <w:pPr>
        <w:pStyle w:val="a9"/>
      </w:pPr>
      <w:r w:rsidRPr="00370A62">
        <w:lastRenderedPageBreak/>
        <w:t>БАШКА</w:t>
      </w:r>
    </w:p>
    <w:p w14:paraId="088DB55D" w14:textId="52624347" w:rsidR="00352418" w:rsidRPr="00370A62" w:rsidRDefault="00352418" w:rsidP="00FB5DE0">
      <w:pPr>
        <w:pStyle w:val="ab"/>
      </w:pPr>
      <w:r w:rsidRPr="00370A62">
        <w:t>Па-пацаны, вы серьёзно? Вы, наверное, не вру-вру-</w:t>
      </w:r>
      <w:proofErr w:type="spellStart"/>
      <w:r w:rsidRPr="00370A62">
        <w:t>баетесь</w:t>
      </w:r>
      <w:proofErr w:type="spellEnd"/>
      <w:r w:rsidR="00563349">
        <w:rPr>
          <w:lang w:val="ru-RU"/>
        </w:rPr>
        <w:t>,</w:t>
      </w:r>
      <w:r w:rsidRPr="00370A62">
        <w:t xml:space="preserve"> как вам свезло. </w:t>
      </w:r>
      <w:proofErr w:type="spellStart"/>
      <w:r w:rsidRPr="00370A62">
        <w:t>По-по-ехали</w:t>
      </w:r>
      <w:proofErr w:type="spellEnd"/>
      <w:r w:rsidRPr="00370A62">
        <w:t xml:space="preserve"> я вас на экс</w:t>
      </w:r>
      <w:r w:rsidR="00563349">
        <w:rPr>
          <w:lang w:val="ru-RU"/>
        </w:rPr>
        <w:t>-кс-кс</w:t>
      </w:r>
      <w:proofErr w:type="spellStart"/>
      <w:r w:rsidRPr="00370A62">
        <w:t>курсию</w:t>
      </w:r>
      <w:proofErr w:type="spellEnd"/>
      <w:r w:rsidRPr="00370A62">
        <w:t xml:space="preserve"> свожу.</w:t>
      </w:r>
    </w:p>
    <w:p w14:paraId="3F736E3A" w14:textId="77777777" w:rsidR="00352418" w:rsidRPr="00370A62" w:rsidRDefault="00352418" w:rsidP="00FB5DE0">
      <w:pPr>
        <w:pStyle w:val="a9"/>
      </w:pPr>
      <w:r w:rsidRPr="00370A62">
        <w:t>ВЖИК</w:t>
      </w:r>
    </w:p>
    <w:p w14:paraId="4A587ED0" w14:textId="77777777" w:rsidR="00352418" w:rsidRPr="00370A62" w:rsidRDefault="00352418" w:rsidP="00FB5DE0">
      <w:pPr>
        <w:pStyle w:val="ab"/>
      </w:pPr>
      <w:r w:rsidRPr="00370A62">
        <w:t>На какую ещё экскурсию?</w:t>
      </w:r>
    </w:p>
    <w:p w14:paraId="4005BFF0" w14:textId="77777777" w:rsidR="00352418" w:rsidRPr="00370A62" w:rsidRDefault="00352418" w:rsidP="00FB5DE0">
      <w:pPr>
        <w:pStyle w:val="a9"/>
      </w:pPr>
      <w:r w:rsidRPr="00370A62">
        <w:t>БАШКА</w:t>
      </w:r>
    </w:p>
    <w:p w14:paraId="37A133E1" w14:textId="77777777" w:rsidR="00352418" w:rsidRPr="00370A62" w:rsidRDefault="00352418" w:rsidP="00FB5DE0">
      <w:pPr>
        <w:pStyle w:val="ab"/>
      </w:pPr>
      <w:r w:rsidRPr="00370A62">
        <w:t xml:space="preserve">Поехали, </w:t>
      </w:r>
      <w:proofErr w:type="spellStart"/>
      <w:r w:rsidRPr="00370A62">
        <w:t>Пчих</w:t>
      </w:r>
      <w:proofErr w:type="spellEnd"/>
      <w:r w:rsidRPr="00370A62">
        <w:t>, узнаешь.</w:t>
      </w:r>
    </w:p>
    <w:p w14:paraId="3E500279" w14:textId="77777777" w:rsidR="00352418" w:rsidRPr="00370A62" w:rsidRDefault="00352418" w:rsidP="00FB5DE0">
      <w:pPr>
        <w:pStyle w:val="a9"/>
      </w:pPr>
      <w:r w:rsidRPr="00370A62">
        <w:t>ВЖИК</w:t>
      </w:r>
    </w:p>
    <w:p w14:paraId="1E7BBD97" w14:textId="77777777" w:rsidR="00352418" w:rsidRPr="00370A62" w:rsidRDefault="00352418" w:rsidP="00FB5DE0">
      <w:pPr>
        <w:pStyle w:val="ab"/>
      </w:pPr>
      <w:r w:rsidRPr="00370A62">
        <w:t>Вжик я!!!</w:t>
      </w:r>
    </w:p>
    <w:p w14:paraId="0C251756" w14:textId="6999EF40" w:rsidR="00352418" w:rsidRPr="00370A62" w:rsidRDefault="00FB5DE0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6F750C">
        <w:rPr>
          <w:strike/>
          <w:color w:val="A6A6A6" w:themeColor="background1" w:themeShade="A6"/>
        </w:rPr>
        <w:t>11</w:t>
      </w:r>
      <w:r w:rsidR="006F750C" w:rsidRPr="006F750C">
        <w:rPr>
          <w:color w:val="A6A6A6" w:themeColor="background1" w:themeShade="A6"/>
        </w:rPr>
        <w:t xml:space="preserve"> </w:t>
      </w:r>
      <w:r w:rsidR="006F750C" w:rsidRPr="006F750C">
        <w:rPr>
          <w:color w:val="00B050"/>
        </w:rPr>
        <w:t>13</w:t>
      </w:r>
      <w:r w:rsidRPr="00370A62">
        <w:t>.</w:t>
      </w:r>
      <w:r w:rsidRPr="00370A62">
        <w:tab/>
      </w:r>
      <w:r w:rsidR="00352418" w:rsidRPr="00370A62">
        <w:t xml:space="preserve">НАТ. КЛАДБИЩЕ </w:t>
      </w:r>
      <w:r w:rsidRPr="00370A62">
        <w:t>–</w:t>
      </w:r>
      <w:r w:rsidR="00352418" w:rsidRPr="00370A62">
        <w:t xml:space="preserve"> ДЕНЬ</w:t>
      </w:r>
    </w:p>
    <w:p w14:paraId="05FCEAAE" w14:textId="77777777" w:rsidR="00352418" w:rsidRPr="00370A62" w:rsidRDefault="00352418" w:rsidP="00FB5DE0">
      <w:pPr>
        <w:pStyle w:val="a7"/>
        <w:keepNext/>
        <w:keepLines/>
      </w:pPr>
      <w:r w:rsidRPr="00370A62">
        <w:t>Пацаны смотрят в шоке на могильные плиты бандитов из 90-х. Весь сектор уставлен пафосными гранитными памятниками бандитам. И здесь все, кого парни знали.</w:t>
      </w:r>
    </w:p>
    <w:p w14:paraId="52C3BDAC" w14:textId="77777777" w:rsidR="00352418" w:rsidRPr="00370A62" w:rsidRDefault="00352418" w:rsidP="00FB5DE0">
      <w:pPr>
        <w:pStyle w:val="a9"/>
      </w:pPr>
      <w:r w:rsidRPr="00370A62">
        <w:t>БАШКА</w:t>
      </w:r>
    </w:p>
    <w:p w14:paraId="3A504C9F" w14:textId="1746967B" w:rsidR="00352418" w:rsidRPr="00370A62" w:rsidRDefault="00352418" w:rsidP="00FB5DE0">
      <w:pPr>
        <w:pStyle w:val="ab"/>
      </w:pPr>
      <w:r w:rsidRPr="00370A62">
        <w:t>Вот они все</w:t>
      </w:r>
      <w:r w:rsidR="00FB5DE0" w:rsidRPr="00370A62">
        <w:rPr>
          <w:lang w:val="ru-RU"/>
        </w:rPr>
        <w:t>,</w:t>
      </w:r>
      <w:r w:rsidRPr="00370A62">
        <w:t xml:space="preserve"> па-пацаны-пацанчики. </w:t>
      </w:r>
      <w:proofErr w:type="spellStart"/>
      <w:r w:rsidRPr="00370A62">
        <w:t>По</w:t>
      </w:r>
      <w:r w:rsidR="00563349">
        <w:rPr>
          <w:lang w:val="ru-RU"/>
        </w:rPr>
        <w:t>-по</w:t>
      </w:r>
      <w:proofErr w:type="spellEnd"/>
      <w:r w:rsidR="00563349">
        <w:rPr>
          <w:lang w:val="ru-RU"/>
        </w:rPr>
        <w:t>-</w:t>
      </w:r>
      <w:r w:rsidRPr="00370A62">
        <w:t>мните, Сеню Высокого, вроде был высокий, а снайпера на де-дереве не за</w:t>
      </w:r>
      <w:r w:rsidR="00563349">
        <w:rPr>
          <w:lang w:val="ru-RU"/>
        </w:rPr>
        <w:t>-</w:t>
      </w:r>
      <w:proofErr w:type="spellStart"/>
      <w:r w:rsidR="00563349">
        <w:rPr>
          <w:lang w:val="ru-RU"/>
        </w:rPr>
        <w:t>зп</w:t>
      </w:r>
      <w:proofErr w:type="spellEnd"/>
      <w:r w:rsidRPr="00370A62">
        <w:t xml:space="preserve">метил. Вон Серёга Мокрый лежит, говорят, подтвердил свою </w:t>
      </w:r>
      <w:proofErr w:type="spellStart"/>
      <w:r w:rsidRPr="00370A62">
        <w:t>кли</w:t>
      </w:r>
      <w:r w:rsidR="00563349">
        <w:rPr>
          <w:lang w:val="ru-RU"/>
        </w:rPr>
        <w:t>-кли-кли</w:t>
      </w:r>
      <w:r w:rsidRPr="00370A62">
        <w:t>куху</w:t>
      </w:r>
      <w:proofErr w:type="spellEnd"/>
      <w:r w:rsidRPr="00370A62">
        <w:t>. Когда в него две пу</w:t>
      </w:r>
      <w:r w:rsidR="00563349">
        <w:rPr>
          <w:lang w:val="ru-RU"/>
        </w:rPr>
        <w:t>-пу</w:t>
      </w:r>
      <w:r w:rsidRPr="00370A62">
        <w:t>ли насквозь прошли, о-о-обоссался. А Генку Ла</w:t>
      </w:r>
      <w:r w:rsidR="00563349">
        <w:rPr>
          <w:lang w:val="ru-RU"/>
        </w:rPr>
        <w:t>-ла-ла</w:t>
      </w:r>
      <w:proofErr w:type="spellStart"/>
      <w:r w:rsidRPr="00370A62">
        <w:t>мпочку</w:t>
      </w:r>
      <w:proofErr w:type="spellEnd"/>
      <w:r w:rsidRPr="00370A62">
        <w:t xml:space="preserve"> на люстре нашли…</w:t>
      </w:r>
      <w:r w:rsidR="00FB5DE0" w:rsidRPr="00370A62">
        <w:rPr>
          <w:lang w:val="ru-RU"/>
        </w:rPr>
        <w:t xml:space="preserve"> </w:t>
      </w:r>
      <w:proofErr w:type="spellStart"/>
      <w:r w:rsidRPr="00370A62">
        <w:t>по</w:t>
      </w:r>
      <w:r w:rsidR="00563349">
        <w:rPr>
          <w:lang w:val="ru-RU"/>
        </w:rPr>
        <w:t>-по-по</w:t>
      </w:r>
      <w:r w:rsidRPr="00370A62">
        <w:t>вешенным</w:t>
      </w:r>
      <w:proofErr w:type="spellEnd"/>
      <w:r w:rsidRPr="00370A62">
        <w:t xml:space="preserve">. Чё с ос-остальными стало, уже и не </w:t>
      </w:r>
      <w:proofErr w:type="spellStart"/>
      <w:r w:rsidRPr="00370A62">
        <w:t>вспо</w:t>
      </w:r>
      <w:proofErr w:type="spellEnd"/>
      <w:r w:rsidR="00563349">
        <w:rPr>
          <w:lang w:val="ru-RU"/>
        </w:rPr>
        <w:t>-</w:t>
      </w:r>
      <w:proofErr w:type="spellStart"/>
      <w:r w:rsidR="00563349">
        <w:rPr>
          <w:lang w:val="ru-RU"/>
        </w:rPr>
        <w:t>по-по</w:t>
      </w:r>
      <w:proofErr w:type="spellEnd"/>
      <w:r w:rsidRPr="00370A62">
        <w:t>мню. Я вон хоть инвалид, зато живой. Так что ра</w:t>
      </w:r>
      <w:r w:rsidR="00563349">
        <w:rPr>
          <w:lang w:val="ru-RU"/>
        </w:rPr>
        <w:t>-ра-ра</w:t>
      </w:r>
      <w:r w:rsidRPr="00370A62">
        <w:t>дуйтесь, что не рядом с корешами лежите.</w:t>
      </w:r>
    </w:p>
    <w:p w14:paraId="35984123" w14:textId="77777777" w:rsidR="00352418" w:rsidRPr="00370A62" w:rsidRDefault="00352418" w:rsidP="00FB5DE0">
      <w:pPr>
        <w:pStyle w:val="a9"/>
      </w:pPr>
      <w:r w:rsidRPr="00370A62">
        <w:t>МАССА</w:t>
      </w:r>
    </w:p>
    <w:p w14:paraId="2D07993C" w14:textId="1B399DC3" w:rsidR="00352418" w:rsidRDefault="00352418" w:rsidP="00FB5DE0">
      <w:pPr>
        <w:pStyle w:val="ab"/>
      </w:pPr>
      <w:r w:rsidRPr="00370A62">
        <w:t>Интересно. У нас бы тоже памятники в полный рост были?</w:t>
      </w:r>
    </w:p>
    <w:p w14:paraId="2962E3D1" w14:textId="77777777" w:rsidR="006F750C" w:rsidRDefault="006F750C" w:rsidP="006F750C">
      <w:pPr>
        <w:pStyle w:val="a9"/>
      </w:pPr>
      <w:r>
        <w:t>ЧАК</w:t>
      </w:r>
    </w:p>
    <w:p w14:paraId="0C65F252" w14:textId="51CA865E" w:rsidR="006F750C" w:rsidRPr="006F750C" w:rsidRDefault="006F750C" w:rsidP="006F750C">
      <w:pPr>
        <w:pStyle w:val="ab"/>
        <w:rPr>
          <w:color w:val="00B050"/>
        </w:rPr>
      </w:pPr>
      <w:r w:rsidRPr="006F750C">
        <w:rPr>
          <w:color w:val="00B050"/>
        </w:rPr>
        <w:t>Не, Масса, у тебя не в полный, на тебя гранита много надо.</w:t>
      </w:r>
    </w:p>
    <w:p w14:paraId="178E4B25" w14:textId="77777777" w:rsidR="00352418" w:rsidRPr="00370A62" w:rsidRDefault="00352418" w:rsidP="00FB5DE0">
      <w:pPr>
        <w:pStyle w:val="a9"/>
      </w:pPr>
      <w:r w:rsidRPr="00370A62">
        <w:t>ФИЛ</w:t>
      </w:r>
    </w:p>
    <w:p w14:paraId="48E594B2" w14:textId="77777777" w:rsidR="00352418" w:rsidRPr="00370A62" w:rsidRDefault="00352418" w:rsidP="00FB5DE0">
      <w:pPr>
        <w:pStyle w:val="ab"/>
      </w:pPr>
      <w:r w:rsidRPr="00370A62">
        <w:t>Не</w:t>
      </w:r>
      <w:r w:rsidR="00FB5DE0" w:rsidRPr="00370A62">
        <w:rPr>
          <w:lang w:val="ru-RU"/>
        </w:rPr>
        <w:t>,</w:t>
      </w:r>
      <w:r w:rsidRPr="00370A62">
        <w:t xml:space="preserve"> Масса, у тебя не в полный, на тебя гранита много надо.</w:t>
      </w:r>
    </w:p>
    <w:p w14:paraId="2A864ABB" w14:textId="77777777" w:rsidR="00352418" w:rsidRPr="00370A62" w:rsidRDefault="00352418" w:rsidP="00352418">
      <w:pPr>
        <w:pStyle w:val="a7"/>
      </w:pPr>
      <w:r w:rsidRPr="00370A62">
        <w:t>Башка открывает бутылку водки. Раздаёт всем стаканчики.</w:t>
      </w:r>
    </w:p>
    <w:p w14:paraId="7CEDA825" w14:textId="77777777" w:rsidR="00352418" w:rsidRPr="00370A62" w:rsidRDefault="00352418" w:rsidP="00FB5DE0">
      <w:pPr>
        <w:pStyle w:val="a9"/>
      </w:pPr>
      <w:r w:rsidRPr="00370A62">
        <w:lastRenderedPageBreak/>
        <w:t>БАШКА</w:t>
      </w:r>
    </w:p>
    <w:p w14:paraId="445886D5" w14:textId="77777777" w:rsidR="00352418" w:rsidRPr="00370A62" w:rsidRDefault="00352418" w:rsidP="00FB5DE0">
      <w:pPr>
        <w:pStyle w:val="ab"/>
      </w:pPr>
      <w:r w:rsidRPr="00370A62">
        <w:t>Фил на. Ма-масса, Чак, Жмых.</w:t>
      </w:r>
    </w:p>
    <w:p w14:paraId="133968BB" w14:textId="77777777" w:rsidR="00352418" w:rsidRPr="00370A62" w:rsidRDefault="00352418" w:rsidP="00FB5DE0">
      <w:pPr>
        <w:pStyle w:val="a9"/>
      </w:pPr>
      <w:r w:rsidRPr="00370A62">
        <w:t>ВЖИК</w:t>
      </w:r>
    </w:p>
    <w:p w14:paraId="1C738F20" w14:textId="77777777" w:rsidR="00352418" w:rsidRPr="00370A62" w:rsidRDefault="00352418" w:rsidP="00FB5DE0">
      <w:pPr>
        <w:pStyle w:val="ab"/>
      </w:pPr>
      <w:r w:rsidRPr="00370A62">
        <w:t>Да Вжик я!!!</w:t>
      </w:r>
    </w:p>
    <w:p w14:paraId="18467327" w14:textId="77777777" w:rsidR="00352418" w:rsidRPr="00370A62" w:rsidRDefault="00352418" w:rsidP="00FB5DE0">
      <w:pPr>
        <w:pStyle w:val="a9"/>
      </w:pPr>
      <w:r w:rsidRPr="00370A62">
        <w:t>БАШКА</w:t>
      </w:r>
    </w:p>
    <w:p w14:paraId="61BC5F4E" w14:textId="45499EC5" w:rsidR="00352418" w:rsidRPr="00370A62" w:rsidRDefault="00352418" w:rsidP="00FB5DE0">
      <w:pPr>
        <w:pStyle w:val="ab"/>
      </w:pPr>
      <w:r w:rsidRPr="00370A62">
        <w:t>Я помню…</w:t>
      </w:r>
      <w:r w:rsidR="0061183B">
        <w:rPr>
          <w:lang w:val="ru-RU"/>
        </w:rPr>
        <w:t xml:space="preserve"> </w:t>
      </w:r>
      <w:r w:rsidRPr="00370A62">
        <w:t xml:space="preserve">ладно. </w:t>
      </w:r>
      <w:proofErr w:type="spellStart"/>
      <w:r w:rsidRPr="00370A62">
        <w:t>Ввввечной</w:t>
      </w:r>
      <w:proofErr w:type="spellEnd"/>
      <w:r w:rsidRPr="00370A62">
        <w:t xml:space="preserve"> памяти им, пацаны…</w:t>
      </w:r>
    </w:p>
    <w:p w14:paraId="12A11FC3" w14:textId="77777777" w:rsidR="00352418" w:rsidRPr="00370A62" w:rsidRDefault="00352418" w:rsidP="00352418">
      <w:pPr>
        <w:pStyle w:val="a7"/>
      </w:pPr>
      <w:r w:rsidRPr="00370A62">
        <w:t>Все выпивают, кроме Вжика, он косится на Башку.</w:t>
      </w:r>
    </w:p>
    <w:p w14:paraId="4A4C28F2" w14:textId="77777777" w:rsidR="00352418" w:rsidRPr="00370A62" w:rsidRDefault="00352418" w:rsidP="00FB5DE0">
      <w:pPr>
        <w:pStyle w:val="a9"/>
      </w:pPr>
      <w:r w:rsidRPr="00370A62">
        <w:t>ВЖИК</w:t>
      </w:r>
    </w:p>
    <w:p w14:paraId="66CBB317" w14:textId="77777777" w:rsidR="00FB5DE0" w:rsidRPr="00370A62" w:rsidRDefault="00352418" w:rsidP="00FB5DE0">
      <w:pPr>
        <w:pStyle w:val="ae"/>
      </w:pPr>
      <w:r w:rsidRPr="00370A62">
        <w:t>(под нос себе)</w:t>
      </w:r>
    </w:p>
    <w:p w14:paraId="2FA257C4" w14:textId="77777777" w:rsidR="00352418" w:rsidRPr="00370A62" w:rsidRDefault="00352418" w:rsidP="00FB5DE0">
      <w:pPr>
        <w:pStyle w:val="ab"/>
      </w:pPr>
      <w:r w:rsidRPr="00370A62">
        <w:t>И тебе бы памяти… Чё то как-то жутко, парни. Они все, капец, молодые были.</w:t>
      </w:r>
    </w:p>
    <w:p w14:paraId="020DCEF3" w14:textId="77777777" w:rsidR="00352418" w:rsidRPr="00370A62" w:rsidRDefault="00352418" w:rsidP="00FB5DE0">
      <w:pPr>
        <w:pStyle w:val="a9"/>
      </w:pPr>
      <w:r w:rsidRPr="00370A62">
        <w:t>ЧАК</w:t>
      </w:r>
    </w:p>
    <w:p w14:paraId="66C90476" w14:textId="77777777" w:rsidR="00352418" w:rsidRPr="00370A62" w:rsidRDefault="00352418" w:rsidP="00FB5DE0">
      <w:pPr>
        <w:pStyle w:val="ab"/>
      </w:pPr>
      <w:r w:rsidRPr="00370A62">
        <w:t>А я, знаете</w:t>
      </w:r>
      <w:r w:rsidR="00FB5DE0" w:rsidRPr="00370A62">
        <w:rPr>
          <w:lang w:val="ru-RU"/>
        </w:rPr>
        <w:t>,</w:t>
      </w:r>
      <w:r w:rsidRPr="00370A62">
        <w:t xml:space="preserve"> чё… Доку спасибо сказать </w:t>
      </w:r>
      <w:r w:rsidR="00760064" w:rsidRPr="00370A62">
        <w:rPr>
          <w:lang w:val="ru-RU"/>
        </w:rPr>
        <w:t>за</w:t>
      </w:r>
      <w:r w:rsidRPr="00370A62">
        <w:t>хотел. Он нам годы подарил…</w:t>
      </w:r>
    </w:p>
    <w:p w14:paraId="48BD07F3" w14:textId="77777777" w:rsidR="00352418" w:rsidRPr="00370A62" w:rsidRDefault="00352418" w:rsidP="00760064">
      <w:pPr>
        <w:pStyle w:val="a9"/>
      </w:pPr>
      <w:r w:rsidRPr="00370A62">
        <w:t>ФИЛ</w:t>
      </w:r>
    </w:p>
    <w:p w14:paraId="16E6C108" w14:textId="2EB6B9F8" w:rsidR="00352418" w:rsidRPr="006F750C" w:rsidRDefault="00352418" w:rsidP="00760064">
      <w:pPr>
        <w:pStyle w:val="ab"/>
        <w:rPr>
          <w:color w:val="00B050"/>
        </w:rPr>
      </w:pPr>
      <w:r w:rsidRPr="00370A62">
        <w:t xml:space="preserve">Ладно, </w:t>
      </w:r>
      <w:r w:rsidRPr="006F750C">
        <w:rPr>
          <w:strike/>
          <w:color w:val="A6A6A6" w:themeColor="background1" w:themeShade="A6"/>
        </w:rPr>
        <w:t>парни, поехали</w:t>
      </w:r>
      <w:r w:rsidR="006F750C">
        <w:rPr>
          <w:lang w:val="ru-RU"/>
        </w:rPr>
        <w:t xml:space="preserve"> </w:t>
      </w:r>
      <w:r w:rsidR="006F750C" w:rsidRPr="006F750C">
        <w:rPr>
          <w:color w:val="00B050"/>
          <w:lang w:val="ru-RU"/>
        </w:rPr>
        <w:t>Башка, мы поедем. Чё то неприятно тут.</w:t>
      </w:r>
    </w:p>
    <w:p w14:paraId="2D881BE3" w14:textId="77777777" w:rsidR="00352418" w:rsidRPr="00370A62" w:rsidRDefault="00352418" w:rsidP="00352418">
      <w:pPr>
        <w:pStyle w:val="a7"/>
      </w:pPr>
      <w:r w:rsidRPr="00370A62">
        <w:t>Пацаны разворачиваются. Башка держит пушку, направив на них. Пацаны в шоке, поднимают руки.</w:t>
      </w:r>
    </w:p>
    <w:p w14:paraId="59A28DFC" w14:textId="77777777" w:rsidR="00352418" w:rsidRPr="00370A62" w:rsidRDefault="00352418" w:rsidP="00760064">
      <w:pPr>
        <w:pStyle w:val="a9"/>
      </w:pPr>
      <w:r w:rsidRPr="00370A62">
        <w:t>ФИЛ</w:t>
      </w:r>
    </w:p>
    <w:p w14:paraId="4C2DD111" w14:textId="77777777" w:rsidR="00352418" w:rsidRPr="00370A62" w:rsidRDefault="00352418" w:rsidP="00760064">
      <w:pPr>
        <w:pStyle w:val="ab"/>
      </w:pPr>
      <w:r w:rsidRPr="00370A62">
        <w:t>Башка, ты чё, брат?!</w:t>
      </w:r>
    </w:p>
    <w:p w14:paraId="14BA4ED2" w14:textId="77777777" w:rsidR="00352418" w:rsidRPr="00370A62" w:rsidRDefault="00352418" w:rsidP="00760064">
      <w:pPr>
        <w:pStyle w:val="a9"/>
      </w:pPr>
      <w:r w:rsidRPr="00370A62">
        <w:t>БАШКА</w:t>
      </w:r>
    </w:p>
    <w:p w14:paraId="4A6E995E" w14:textId="77D2314F" w:rsidR="00352418" w:rsidRPr="00370A62" w:rsidRDefault="00352418" w:rsidP="00760064">
      <w:pPr>
        <w:pStyle w:val="ab"/>
      </w:pPr>
      <w:r w:rsidRPr="00370A62">
        <w:t>Ка</w:t>
      </w:r>
      <w:r w:rsidR="00563349">
        <w:rPr>
          <w:lang w:val="ru-RU"/>
        </w:rPr>
        <w:t>-ка</w:t>
      </w:r>
      <w:r w:rsidRPr="00370A62">
        <w:t>кой я тебе брат, гнида?! Вы кто та-та-такие?! За</w:t>
      </w:r>
      <w:r w:rsidR="00563349">
        <w:rPr>
          <w:lang w:val="ru-RU"/>
        </w:rPr>
        <w:t>-за-з</w:t>
      </w:r>
      <w:r w:rsidRPr="00370A62">
        <w:t>чем при</w:t>
      </w:r>
      <w:r w:rsidR="00371DD2">
        <w:rPr>
          <w:lang w:val="ru-RU"/>
        </w:rPr>
        <w:t>-при</w:t>
      </w:r>
      <w:r w:rsidRPr="00370A62">
        <w:t xml:space="preserve">везли меня </w:t>
      </w:r>
      <w:proofErr w:type="spellStart"/>
      <w:r w:rsidRPr="00370A62">
        <w:t>сю</w:t>
      </w:r>
      <w:proofErr w:type="spellEnd"/>
      <w:r w:rsidRPr="00370A62">
        <w:t>-сюда?!</w:t>
      </w:r>
    </w:p>
    <w:p w14:paraId="0FFE8524" w14:textId="77777777" w:rsidR="00352418" w:rsidRPr="00370A62" w:rsidRDefault="00352418" w:rsidP="00760064">
      <w:pPr>
        <w:pStyle w:val="a9"/>
      </w:pPr>
      <w:r w:rsidRPr="00370A62">
        <w:t>ВЖИК</w:t>
      </w:r>
    </w:p>
    <w:p w14:paraId="32466F53" w14:textId="3211929D" w:rsidR="00352418" w:rsidRPr="00370A62" w:rsidRDefault="00352418" w:rsidP="00760064">
      <w:pPr>
        <w:pStyle w:val="ab"/>
      </w:pPr>
      <w:r w:rsidRPr="00370A62">
        <w:t>Твою мать! Пацаны</w:t>
      </w:r>
      <w:r w:rsidR="0061183B">
        <w:rPr>
          <w:lang w:val="ru-RU"/>
        </w:rPr>
        <w:t>,</w:t>
      </w:r>
      <w:r w:rsidRPr="00370A62">
        <w:t xml:space="preserve"> у него же с памятью проблемы!</w:t>
      </w:r>
    </w:p>
    <w:p w14:paraId="5329944D" w14:textId="77777777" w:rsidR="00352418" w:rsidRPr="00370A62" w:rsidRDefault="00352418" w:rsidP="00760064">
      <w:pPr>
        <w:pStyle w:val="a9"/>
      </w:pPr>
      <w:r w:rsidRPr="00370A62">
        <w:t>МАССА</w:t>
      </w:r>
    </w:p>
    <w:p w14:paraId="7D2B1CF2" w14:textId="77777777" w:rsidR="00352418" w:rsidRPr="00370A62" w:rsidRDefault="00352418" w:rsidP="00760064">
      <w:pPr>
        <w:pStyle w:val="ab"/>
      </w:pPr>
      <w:r w:rsidRPr="00370A62">
        <w:t>Так, пацаны! Если что, главное н</w:t>
      </w:r>
      <w:r w:rsidR="00760064" w:rsidRPr="00370A62">
        <w:rPr>
          <w:lang w:val="ru-RU"/>
        </w:rPr>
        <w:t>е</w:t>
      </w:r>
      <w:r w:rsidRPr="00370A62">
        <w:t xml:space="preserve"> как Серёга Мокрый!</w:t>
      </w:r>
    </w:p>
    <w:p w14:paraId="7A025AFC" w14:textId="77777777" w:rsidR="00352418" w:rsidRPr="00370A62" w:rsidRDefault="00352418" w:rsidP="00352418">
      <w:pPr>
        <w:pStyle w:val="a7"/>
      </w:pPr>
      <w:r w:rsidRPr="00370A62">
        <w:t xml:space="preserve">Башка смотрит на пацанов, жмёт на курок, из дула показывается пламя </w:t>
      </w:r>
      <w:r w:rsidR="00760064" w:rsidRPr="00370A62">
        <w:t>–</w:t>
      </w:r>
      <w:r w:rsidRPr="00370A62">
        <w:t xml:space="preserve"> это зажигалка. Начинает ненормально, истерично смеяться. Пацаны в шоке.</w:t>
      </w:r>
    </w:p>
    <w:p w14:paraId="4769651D" w14:textId="77777777" w:rsidR="00352418" w:rsidRPr="00370A62" w:rsidRDefault="00352418" w:rsidP="00760064">
      <w:pPr>
        <w:pStyle w:val="a9"/>
      </w:pPr>
      <w:r w:rsidRPr="00370A62">
        <w:lastRenderedPageBreak/>
        <w:t>БАШКА</w:t>
      </w:r>
    </w:p>
    <w:p w14:paraId="3158F535" w14:textId="77777777" w:rsidR="00760064" w:rsidRPr="00370A62" w:rsidRDefault="00352418" w:rsidP="00760064">
      <w:pPr>
        <w:pStyle w:val="ae"/>
      </w:pPr>
      <w:r w:rsidRPr="00370A62">
        <w:t>(смеётся)</w:t>
      </w:r>
    </w:p>
    <w:p w14:paraId="3CC3CCC5" w14:textId="1CF58FE5" w:rsidR="00352418" w:rsidRPr="00370A62" w:rsidRDefault="00352418" w:rsidP="00760064">
      <w:pPr>
        <w:pStyle w:val="ab"/>
      </w:pPr>
      <w:r w:rsidRPr="00370A62">
        <w:t>Да вы чё бра-братухи, ра</w:t>
      </w:r>
      <w:r w:rsidR="00371DD2">
        <w:rPr>
          <w:lang w:val="ru-RU"/>
        </w:rPr>
        <w:t>-ра-ра</w:t>
      </w:r>
      <w:proofErr w:type="spellStart"/>
      <w:r w:rsidRPr="00370A62">
        <w:t>зыграл</w:t>
      </w:r>
      <w:proofErr w:type="spellEnd"/>
      <w:r w:rsidRPr="00370A62">
        <w:t xml:space="preserve"> я </w:t>
      </w:r>
      <w:proofErr w:type="spellStart"/>
      <w:r w:rsidRPr="00370A62">
        <w:t>ва</w:t>
      </w:r>
      <w:proofErr w:type="spellEnd"/>
      <w:r w:rsidRPr="00370A62">
        <w:t>-вас! Устроил вам де-девяностые! Ностальжи!</w:t>
      </w:r>
    </w:p>
    <w:p w14:paraId="3E93653A" w14:textId="77777777" w:rsidR="00352418" w:rsidRPr="00370A62" w:rsidRDefault="00352418" w:rsidP="00760064">
      <w:pPr>
        <w:pStyle w:val="a9"/>
      </w:pPr>
      <w:r w:rsidRPr="00370A62">
        <w:t>ВЖИК</w:t>
      </w:r>
    </w:p>
    <w:p w14:paraId="379F3CBC" w14:textId="77777777" w:rsidR="00352418" w:rsidRPr="00370A62" w:rsidRDefault="00352418" w:rsidP="00760064">
      <w:pPr>
        <w:pStyle w:val="ab"/>
      </w:pPr>
      <w:r w:rsidRPr="00370A62">
        <w:t>Тебе прямо хорошенько голову отбили</w:t>
      </w:r>
      <w:r w:rsidR="00760064" w:rsidRPr="00370A62">
        <w:rPr>
          <w:lang w:val="ru-RU"/>
        </w:rPr>
        <w:t>,</w:t>
      </w:r>
      <w:r w:rsidRPr="00370A62">
        <w:t xml:space="preserve"> по ходу!!!</w:t>
      </w:r>
    </w:p>
    <w:p w14:paraId="72E9C9E4" w14:textId="77777777" w:rsidR="00352418" w:rsidRPr="00370A62" w:rsidRDefault="00352418" w:rsidP="00760064">
      <w:pPr>
        <w:pStyle w:val="a9"/>
      </w:pPr>
      <w:r w:rsidRPr="00370A62">
        <w:t>ЧАК</w:t>
      </w:r>
    </w:p>
    <w:p w14:paraId="0DF3289E" w14:textId="77777777" w:rsidR="00352418" w:rsidRPr="00370A62" w:rsidRDefault="00352418" w:rsidP="00760064">
      <w:pPr>
        <w:pStyle w:val="ab"/>
      </w:pPr>
      <w:r w:rsidRPr="00370A62">
        <w:t xml:space="preserve">Контуженный! Я сам чуть </w:t>
      </w:r>
      <w:r w:rsidRPr="006F750C">
        <w:rPr>
          <w:strike/>
          <w:color w:val="A6A6A6" w:themeColor="background1" w:themeShade="A6"/>
        </w:rPr>
        <w:t>за-за-</w:t>
      </w:r>
      <w:r w:rsidRPr="00370A62">
        <w:t>заикаться не начал.</w:t>
      </w:r>
    </w:p>
    <w:p w14:paraId="4469E162" w14:textId="77777777" w:rsidR="00352418" w:rsidRPr="00370A62" w:rsidRDefault="00352418" w:rsidP="00760064">
      <w:pPr>
        <w:pStyle w:val="a9"/>
      </w:pPr>
      <w:r w:rsidRPr="00370A62">
        <w:t>БАШКА</w:t>
      </w:r>
    </w:p>
    <w:p w14:paraId="2CF837FB" w14:textId="487C4403" w:rsidR="00352418" w:rsidRPr="00370A62" w:rsidRDefault="00352418" w:rsidP="00760064">
      <w:pPr>
        <w:pStyle w:val="ab"/>
      </w:pPr>
      <w:r w:rsidRPr="00370A62">
        <w:t xml:space="preserve">Ну ла-ладно, ладно вам. </w:t>
      </w:r>
      <w:proofErr w:type="spellStart"/>
      <w:r w:rsidRPr="00370A62">
        <w:t>По</w:t>
      </w:r>
      <w:r w:rsidR="00371DD2">
        <w:rPr>
          <w:lang w:val="ru-RU"/>
        </w:rPr>
        <w:t>-по-по</w:t>
      </w:r>
      <w:proofErr w:type="spellEnd"/>
      <w:r w:rsidRPr="00370A62">
        <w:t>шутил. Хотел про</w:t>
      </w:r>
      <w:r w:rsidR="00371DD2">
        <w:rPr>
          <w:lang w:val="ru-RU"/>
        </w:rPr>
        <w:t>-про-про</w:t>
      </w:r>
      <w:r w:rsidRPr="00370A62">
        <w:t>верить, такие же вы без-безбашенные, как раньше, а вы</w:t>
      </w:r>
      <w:r w:rsidR="00760064" w:rsidRPr="00370A62">
        <w:rPr>
          <w:lang w:val="ru-RU"/>
        </w:rPr>
        <w:t>,</w:t>
      </w:r>
      <w:r w:rsidRPr="00370A62">
        <w:t xml:space="preserve"> оказывается</w:t>
      </w:r>
      <w:r w:rsidR="00760064" w:rsidRPr="00370A62">
        <w:rPr>
          <w:lang w:val="ru-RU"/>
        </w:rPr>
        <w:t>,</w:t>
      </w:r>
      <w:r w:rsidRPr="00370A62">
        <w:t xml:space="preserve"> как Серёга Мо-Мокрый. А то я вам уже дело хотел предложить.</w:t>
      </w:r>
    </w:p>
    <w:p w14:paraId="498867AF" w14:textId="77777777" w:rsidR="00352418" w:rsidRPr="00370A62" w:rsidRDefault="00352418" w:rsidP="00760064">
      <w:pPr>
        <w:pStyle w:val="a9"/>
      </w:pPr>
      <w:r w:rsidRPr="00370A62">
        <w:t>ФИЛ</w:t>
      </w:r>
    </w:p>
    <w:p w14:paraId="10FE73B4" w14:textId="77777777" w:rsidR="00352418" w:rsidRPr="00370A62" w:rsidRDefault="00352418" w:rsidP="00760064">
      <w:pPr>
        <w:pStyle w:val="ab"/>
      </w:pPr>
      <w:r w:rsidRPr="00370A62">
        <w:t>Чё за дело?</w:t>
      </w:r>
    </w:p>
    <w:p w14:paraId="0CA96CAD" w14:textId="77777777" w:rsidR="00352418" w:rsidRPr="00370A62" w:rsidRDefault="00352418" w:rsidP="00760064">
      <w:pPr>
        <w:pStyle w:val="a9"/>
      </w:pPr>
      <w:r w:rsidRPr="00370A62">
        <w:t>БАШКА</w:t>
      </w:r>
    </w:p>
    <w:p w14:paraId="5ABAE9BC" w14:textId="14072761" w:rsidR="00352418" w:rsidRPr="00370A62" w:rsidRDefault="00352418" w:rsidP="00760064">
      <w:pPr>
        <w:pStyle w:val="ab"/>
      </w:pPr>
      <w:r w:rsidRPr="00370A62">
        <w:t xml:space="preserve">Да ко-короче, есть один </w:t>
      </w:r>
      <w:proofErr w:type="spellStart"/>
      <w:r w:rsidRPr="00370A62">
        <w:t>биз</w:t>
      </w:r>
      <w:r w:rsidR="00371DD2">
        <w:rPr>
          <w:lang w:val="ru-RU"/>
        </w:rPr>
        <w:t>-биз-биз</w:t>
      </w:r>
      <w:r w:rsidRPr="00370A62">
        <w:t>несмен</w:t>
      </w:r>
      <w:proofErr w:type="spellEnd"/>
      <w:r w:rsidRPr="00370A62">
        <w:t>. Я на тачку его давно за-запал. Купить такую не потяну. А насколько я помню…</w:t>
      </w:r>
      <w:r w:rsidR="0061183B">
        <w:rPr>
          <w:lang w:val="ru-RU"/>
        </w:rPr>
        <w:t xml:space="preserve"> </w:t>
      </w:r>
      <w:r w:rsidRPr="00370A62">
        <w:t xml:space="preserve">у вас </w:t>
      </w:r>
      <w:proofErr w:type="spellStart"/>
      <w:r w:rsidRPr="00370A62">
        <w:t>Чпых</w:t>
      </w:r>
      <w:proofErr w:type="spellEnd"/>
      <w:r w:rsidRPr="00370A62">
        <w:t xml:space="preserve">, тачки </w:t>
      </w:r>
      <w:proofErr w:type="spellStart"/>
      <w:r w:rsidRPr="00370A62">
        <w:t>взла</w:t>
      </w:r>
      <w:proofErr w:type="spellEnd"/>
      <w:r w:rsidR="00371DD2">
        <w:rPr>
          <w:lang w:val="ru-RU"/>
        </w:rPr>
        <w:t>-ла</w:t>
      </w:r>
      <w:proofErr w:type="spellStart"/>
      <w:r w:rsidRPr="00370A62">
        <w:t>мывал</w:t>
      </w:r>
      <w:proofErr w:type="spellEnd"/>
      <w:r w:rsidRPr="00370A62">
        <w:t>…</w:t>
      </w:r>
    </w:p>
    <w:p w14:paraId="4FA5B6AD" w14:textId="77777777" w:rsidR="00352418" w:rsidRPr="00370A62" w:rsidRDefault="00352418" w:rsidP="00760064">
      <w:pPr>
        <w:pStyle w:val="a9"/>
      </w:pPr>
      <w:r w:rsidRPr="00370A62">
        <w:t>ВЖИК</w:t>
      </w:r>
    </w:p>
    <w:p w14:paraId="235DDB79" w14:textId="77777777" w:rsidR="00352418" w:rsidRPr="00370A62" w:rsidRDefault="00352418" w:rsidP="00760064">
      <w:pPr>
        <w:pStyle w:val="ab"/>
      </w:pPr>
      <w:r w:rsidRPr="00370A62">
        <w:t>Ну хоть чё-то ты про меня помнишь!</w:t>
      </w:r>
    </w:p>
    <w:p w14:paraId="06951A72" w14:textId="10F431B5" w:rsidR="006F750C" w:rsidRDefault="00352418" w:rsidP="006F750C">
      <w:pPr>
        <w:pStyle w:val="a7"/>
      </w:pPr>
      <w:r w:rsidRPr="00370A62">
        <w:t>Фил стукнул Вжика локтем, чтобы не перебивал.</w:t>
      </w:r>
    </w:p>
    <w:p w14:paraId="41F28BEE" w14:textId="77777777" w:rsidR="006F750C" w:rsidRPr="006F750C" w:rsidRDefault="006F750C" w:rsidP="006F750C">
      <w:pPr>
        <w:pStyle w:val="a9"/>
        <w:rPr>
          <w:color w:val="00B050"/>
          <w:lang w:val="ru-RU"/>
        </w:rPr>
      </w:pPr>
      <w:r w:rsidRPr="006F750C">
        <w:rPr>
          <w:color w:val="00B050"/>
          <w:lang w:val="ru-RU"/>
        </w:rPr>
        <w:t>ФИЛ</w:t>
      </w:r>
    </w:p>
    <w:p w14:paraId="001EEEE2" w14:textId="6EE0D259" w:rsidR="006F750C" w:rsidRPr="006F750C" w:rsidRDefault="006F750C" w:rsidP="006F750C">
      <w:pPr>
        <w:pStyle w:val="ab"/>
        <w:keepNext/>
        <w:rPr>
          <w:color w:val="00B050"/>
        </w:rPr>
      </w:pPr>
      <w:r w:rsidRPr="006F750C">
        <w:rPr>
          <w:color w:val="00B050"/>
        </w:rPr>
        <w:t>Нам бабки во как</w:t>
      </w:r>
    </w:p>
    <w:p w14:paraId="3DBEF79E" w14:textId="77777777" w:rsidR="006F750C" w:rsidRPr="006F750C" w:rsidRDefault="006F750C" w:rsidP="006F750C">
      <w:pPr>
        <w:pStyle w:val="ae"/>
        <w:rPr>
          <w:color w:val="00B050"/>
        </w:rPr>
      </w:pPr>
      <w:r w:rsidRPr="006F750C">
        <w:rPr>
          <w:color w:val="00B050"/>
        </w:rPr>
        <w:t>(проводит рукой по горлу)</w:t>
      </w:r>
    </w:p>
    <w:p w14:paraId="69F7DC5D" w14:textId="622E45FC" w:rsidR="006F750C" w:rsidRPr="006F750C" w:rsidRDefault="006F750C" w:rsidP="006F750C">
      <w:pPr>
        <w:pStyle w:val="ab"/>
        <w:rPr>
          <w:color w:val="00B050"/>
        </w:rPr>
      </w:pPr>
      <w:r w:rsidRPr="006F750C">
        <w:rPr>
          <w:color w:val="00B050"/>
        </w:rPr>
        <w:t>нужны! Без них с Нолём не справимся.</w:t>
      </w:r>
    </w:p>
    <w:p w14:paraId="7FDE2A82" w14:textId="77777777" w:rsidR="00352418" w:rsidRPr="00370A62" w:rsidRDefault="00352418" w:rsidP="00760064">
      <w:pPr>
        <w:pStyle w:val="a9"/>
      </w:pPr>
      <w:r w:rsidRPr="00370A62">
        <w:t>БАШКА</w:t>
      </w:r>
    </w:p>
    <w:p w14:paraId="0911AA1A" w14:textId="56E48085" w:rsidR="00352418" w:rsidRPr="00370A62" w:rsidRDefault="00352418" w:rsidP="00760064">
      <w:pPr>
        <w:pStyle w:val="ab"/>
      </w:pPr>
      <w:r w:rsidRPr="00370A62">
        <w:t>Ну к</w:t>
      </w:r>
      <w:r w:rsidR="001232C7">
        <w:rPr>
          <w:lang w:val="ru-RU"/>
        </w:rPr>
        <w:t>а-ка-к</w:t>
      </w:r>
      <w:r w:rsidRPr="00370A62">
        <w:t xml:space="preserve">ороче… если получится, я </w:t>
      </w:r>
      <w:proofErr w:type="spellStart"/>
      <w:r w:rsidRPr="00370A62">
        <w:t>отбла</w:t>
      </w:r>
      <w:proofErr w:type="spellEnd"/>
      <w:r w:rsidRPr="00370A62">
        <w:t>-</w:t>
      </w:r>
      <w:proofErr w:type="spellStart"/>
      <w:r w:rsidRPr="00370A62">
        <w:t>бла</w:t>
      </w:r>
      <w:proofErr w:type="spellEnd"/>
      <w:r w:rsidRPr="00370A62">
        <w:t>-благодарю. Отвечаю.</w:t>
      </w:r>
    </w:p>
    <w:p w14:paraId="05B75814" w14:textId="77777777" w:rsidR="00352418" w:rsidRPr="00370A62" w:rsidRDefault="00352418" w:rsidP="00352418">
      <w:pPr>
        <w:pStyle w:val="a7"/>
      </w:pPr>
      <w:r w:rsidRPr="00370A62">
        <w:t>Все смотрят на Вжика.</w:t>
      </w:r>
    </w:p>
    <w:p w14:paraId="65BAA652" w14:textId="77777777" w:rsidR="00352418" w:rsidRPr="00370A62" w:rsidRDefault="00352418" w:rsidP="00760064">
      <w:pPr>
        <w:pStyle w:val="a9"/>
      </w:pPr>
      <w:r w:rsidRPr="00370A62">
        <w:lastRenderedPageBreak/>
        <w:t>ВЖИК</w:t>
      </w:r>
    </w:p>
    <w:p w14:paraId="448B7453" w14:textId="77777777" w:rsidR="00352418" w:rsidRPr="00370A62" w:rsidRDefault="00352418" w:rsidP="00760064">
      <w:pPr>
        <w:pStyle w:val="ab"/>
      </w:pPr>
      <w:r w:rsidRPr="00370A62">
        <w:t>Я бы попробовал, пацаны… Я современную технику чутка освоил.</w:t>
      </w:r>
    </w:p>
    <w:p w14:paraId="34FA7A81" w14:textId="77777777" w:rsidR="00352418" w:rsidRPr="00370A62" w:rsidRDefault="00352418" w:rsidP="00760064">
      <w:pPr>
        <w:pStyle w:val="a9"/>
      </w:pPr>
      <w:r w:rsidRPr="00370A62">
        <w:t>ФИЛ</w:t>
      </w:r>
    </w:p>
    <w:p w14:paraId="083A855A" w14:textId="77777777" w:rsidR="00352418" w:rsidRPr="00370A62" w:rsidRDefault="00352418" w:rsidP="00760064">
      <w:pPr>
        <w:pStyle w:val="ab"/>
      </w:pPr>
      <w:r w:rsidRPr="00370A62">
        <w:t>Слушай, Башка. Не обещаем, что получится…</w:t>
      </w:r>
    </w:p>
    <w:p w14:paraId="481A830B" w14:textId="77777777" w:rsidR="00352418" w:rsidRPr="00370A62" w:rsidRDefault="00352418" w:rsidP="00760064">
      <w:pPr>
        <w:pStyle w:val="a9"/>
      </w:pPr>
      <w:r w:rsidRPr="00370A62">
        <w:t>ЧАК</w:t>
      </w:r>
    </w:p>
    <w:p w14:paraId="3C22236C" w14:textId="77777777" w:rsidR="00352418" w:rsidRPr="00370A62" w:rsidRDefault="00352418" w:rsidP="00760064">
      <w:pPr>
        <w:pStyle w:val="ab"/>
      </w:pPr>
      <w:r w:rsidRPr="00370A62">
        <w:t>Но кто не рискует, тот ссыкует.</w:t>
      </w:r>
    </w:p>
    <w:p w14:paraId="04B5CBB1" w14:textId="77777777" w:rsidR="00352418" w:rsidRPr="00370A62" w:rsidRDefault="00352418" w:rsidP="00352418">
      <w:pPr>
        <w:pStyle w:val="a7"/>
      </w:pPr>
      <w:r w:rsidRPr="00370A62">
        <w:t>Чак тянет руку Башке, Башка жмёт её.</w:t>
      </w:r>
    </w:p>
    <w:p w14:paraId="298FD8AE" w14:textId="20D9A2BD" w:rsidR="00352418" w:rsidRPr="00370A62" w:rsidRDefault="00760064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6F750C">
        <w:rPr>
          <w:strike/>
          <w:color w:val="A6A6A6" w:themeColor="background1" w:themeShade="A6"/>
        </w:rPr>
        <w:t>13</w:t>
      </w:r>
      <w:r w:rsidR="006F750C">
        <w:t xml:space="preserve"> </w:t>
      </w:r>
      <w:r w:rsidR="006F750C" w:rsidRPr="006F750C">
        <w:rPr>
          <w:color w:val="00B050"/>
        </w:rPr>
        <w:t>14</w:t>
      </w:r>
      <w:r w:rsidRPr="00370A62">
        <w:t>.</w:t>
      </w:r>
      <w:r w:rsidRPr="00370A62">
        <w:tab/>
      </w:r>
      <w:r w:rsidR="00352418" w:rsidRPr="00370A62">
        <w:t xml:space="preserve">ИНТ. КОММУНАЛЬНАЯ КВАРТИРА </w:t>
      </w:r>
      <w:r w:rsidRPr="00370A62">
        <w:t>–</w:t>
      </w:r>
      <w:r w:rsidR="00352418" w:rsidRPr="00370A62">
        <w:t xml:space="preserve"> ДЕНЬ</w:t>
      </w:r>
    </w:p>
    <w:p w14:paraId="0E785851" w14:textId="77777777" w:rsidR="00352418" w:rsidRPr="00370A62" w:rsidRDefault="00352418" w:rsidP="00352418">
      <w:pPr>
        <w:pStyle w:val="a7"/>
      </w:pPr>
      <w:r w:rsidRPr="00370A62">
        <w:t xml:space="preserve">Стэлла стучит в комнату. Ей открывает женщина лет пятидесяти, её </w:t>
      </w:r>
      <w:r w:rsidR="00760064" w:rsidRPr="00370A62">
        <w:rPr>
          <w:lang w:val="ru-RU"/>
        </w:rPr>
        <w:t>ТЁТЯ ЗИНА</w:t>
      </w:r>
      <w:r w:rsidRPr="00370A62">
        <w:t>.</w:t>
      </w:r>
    </w:p>
    <w:p w14:paraId="39E0CB61" w14:textId="77777777" w:rsidR="00352418" w:rsidRPr="00370A62" w:rsidRDefault="00352418" w:rsidP="00760064">
      <w:pPr>
        <w:pStyle w:val="a9"/>
      </w:pPr>
      <w:r w:rsidRPr="00370A62">
        <w:t>СТЭЛЛА</w:t>
      </w:r>
    </w:p>
    <w:p w14:paraId="7FE72BAA" w14:textId="77777777" w:rsidR="00352418" w:rsidRPr="00370A62" w:rsidRDefault="00352418" w:rsidP="00760064">
      <w:pPr>
        <w:pStyle w:val="ab"/>
      </w:pPr>
      <w:r w:rsidRPr="00370A62">
        <w:t>Здрасьте, тёть Зин.</w:t>
      </w:r>
    </w:p>
    <w:p w14:paraId="62831A62" w14:textId="77777777" w:rsidR="00352418" w:rsidRPr="00370A62" w:rsidRDefault="00352418" w:rsidP="00760064">
      <w:pPr>
        <w:pStyle w:val="a9"/>
      </w:pPr>
      <w:r w:rsidRPr="00370A62">
        <w:t>ТЁТЯ ЗИНА</w:t>
      </w:r>
    </w:p>
    <w:p w14:paraId="5A9804BB" w14:textId="77777777" w:rsidR="00352418" w:rsidRPr="00370A62" w:rsidRDefault="00352418" w:rsidP="00760064">
      <w:pPr>
        <w:pStyle w:val="ab"/>
      </w:pPr>
      <w:r w:rsidRPr="00370A62">
        <w:t>Стэллка… ты</w:t>
      </w:r>
      <w:r w:rsidR="00760064" w:rsidRPr="00370A62">
        <w:rPr>
          <w:lang w:val="ru-RU"/>
        </w:rPr>
        <w:t>,</w:t>
      </w:r>
      <w:r w:rsidRPr="00370A62">
        <w:t xml:space="preserve"> что ли!?</w:t>
      </w:r>
    </w:p>
    <w:p w14:paraId="14FA5FB0" w14:textId="77777777" w:rsidR="00352418" w:rsidRPr="00370A62" w:rsidRDefault="00352418" w:rsidP="00352418">
      <w:pPr>
        <w:pStyle w:val="a7"/>
      </w:pPr>
      <w:r w:rsidRPr="00370A62">
        <w:t>Тётя Зина перекрещивается.</w:t>
      </w:r>
    </w:p>
    <w:p w14:paraId="6435B009" w14:textId="77777777" w:rsidR="00352418" w:rsidRPr="00370A62" w:rsidRDefault="00352418" w:rsidP="00760064">
      <w:pPr>
        <w:pStyle w:val="a9"/>
      </w:pPr>
      <w:r w:rsidRPr="00370A62">
        <w:t>Т</w:t>
      </w:r>
      <w:r w:rsidR="00760064" w:rsidRPr="00370A62">
        <w:rPr>
          <w:lang w:val="ru-RU"/>
        </w:rPr>
        <w:t>Ё</w:t>
      </w:r>
      <w:r w:rsidRPr="00370A62">
        <w:t>ТЯ ЗИНА</w:t>
      </w:r>
    </w:p>
    <w:p w14:paraId="7AAF45F2" w14:textId="77777777" w:rsidR="00352418" w:rsidRPr="00370A62" w:rsidRDefault="00352418" w:rsidP="00760064">
      <w:pPr>
        <w:pStyle w:val="ab"/>
      </w:pPr>
      <w:r w:rsidRPr="00370A62">
        <w:t>Нужно пойти в соннике глянуть, к чему проститутки снятся…</w:t>
      </w:r>
    </w:p>
    <w:p w14:paraId="311B5EB5" w14:textId="77777777" w:rsidR="00352418" w:rsidRPr="00370A62" w:rsidRDefault="00352418" w:rsidP="00760064">
      <w:pPr>
        <w:pStyle w:val="a9"/>
      </w:pPr>
      <w:r w:rsidRPr="00370A62">
        <w:t>СТЭЛЛА</w:t>
      </w:r>
    </w:p>
    <w:p w14:paraId="020D2118" w14:textId="77777777" w:rsidR="00352418" w:rsidRPr="00370A62" w:rsidRDefault="00352418" w:rsidP="00760064">
      <w:pPr>
        <w:pStyle w:val="ab"/>
      </w:pPr>
      <w:r w:rsidRPr="00370A62">
        <w:t>Тёть Зина, зачем вы так!? Я домой пришла.</w:t>
      </w:r>
    </w:p>
    <w:p w14:paraId="4CBB594E" w14:textId="77777777" w:rsidR="00352418" w:rsidRPr="00370A62" w:rsidRDefault="00352418" w:rsidP="00760064">
      <w:pPr>
        <w:pStyle w:val="a9"/>
      </w:pPr>
      <w:r w:rsidRPr="00370A62">
        <w:t>ТЕТЯ ЗИНА</w:t>
      </w:r>
    </w:p>
    <w:p w14:paraId="4A5DD908" w14:textId="77777777" w:rsidR="00352418" w:rsidRPr="00370A62" w:rsidRDefault="00352418" w:rsidP="00760064">
      <w:pPr>
        <w:pStyle w:val="ab"/>
      </w:pPr>
      <w:r w:rsidRPr="00370A62">
        <w:t>А чего это вдруг? Нашла время из-под олигарха вылезти?</w:t>
      </w:r>
    </w:p>
    <w:p w14:paraId="0D5BF4A1" w14:textId="77777777" w:rsidR="00352418" w:rsidRPr="00370A62" w:rsidRDefault="00352418" w:rsidP="00760064">
      <w:pPr>
        <w:pStyle w:val="a9"/>
      </w:pPr>
      <w:r w:rsidRPr="00370A62">
        <w:t>СТЭЛЛА</w:t>
      </w:r>
    </w:p>
    <w:p w14:paraId="1BC48D79" w14:textId="77777777" w:rsidR="00352418" w:rsidRPr="00370A62" w:rsidRDefault="00352418" w:rsidP="00760064">
      <w:pPr>
        <w:pStyle w:val="ab"/>
      </w:pPr>
      <w:r w:rsidRPr="00370A62">
        <w:t>Какого ещё олигарха?</w:t>
      </w:r>
    </w:p>
    <w:p w14:paraId="5E740B49" w14:textId="77777777" w:rsidR="00352418" w:rsidRPr="00370A62" w:rsidRDefault="00352418" w:rsidP="00760064">
      <w:pPr>
        <w:pStyle w:val="a9"/>
      </w:pPr>
      <w:r w:rsidRPr="00370A62">
        <w:t>ТЁТЯ ЗИНА</w:t>
      </w:r>
    </w:p>
    <w:p w14:paraId="3043EC39" w14:textId="77777777" w:rsidR="00044E5A" w:rsidRDefault="00352418" w:rsidP="00760064">
      <w:pPr>
        <w:pStyle w:val="ab"/>
      </w:pPr>
      <w:r w:rsidRPr="00370A62">
        <w:t>Ну я не знаю… Кто там тебе пластику оплатил, что ты так шикарно выглядишь?</w:t>
      </w:r>
    </w:p>
    <w:p w14:paraId="05DF759F" w14:textId="2A98500E" w:rsidR="00760064" w:rsidRPr="00370A62" w:rsidRDefault="00760064" w:rsidP="00760064">
      <w:pPr>
        <w:pStyle w:val="a7"/>
        <w:rPr>
          <w:lang w:val="ru-RU"/>
        </w:rPr>
      </w:pPr>
      <w:r w:rsidRPr="00370A62">
        <w:rPr>
          <w:lang w:val="ru-RU"/>
        </w:rPr>
        <w:t>О</w:t>
      </w:r>
      <w:r w:rsidR="00352418" w:rsidRPr="00370A62">
        <w:t>глядыва</w:t>
      </w:r>
      <w:r w:rsidRPr="00370A62">
        <w:rPr>
          <w:lang w:val="ru-RU"/>
        </w:rPr>
        <w:t>ет её одежду.</w:t>
      </w:r>
    </w:p>
    <w:p w14:paraId="68B01340" w14:textId="77777777" w:rsidR="00760064" w:rsidRPr="00370A62" w:rsidRDefault="00760064" w:rsidP="00760064">
      <w:pPr>
        <w:pStyle w:val="a9"/>
        <w:rPr>
          <w:lang w:val="ru-RU"/>
        </w:rPr>
      </w:pPr>
      <w:r w:rsidRPr="00370A62">
        <w:rPr>
          <w:lang w:val="ru-RU"/>
        </w:rPr>
        <w:lastRenderedPageBreak/>
        <w:t>ТЁТЯ ЗИНА</w:t>
      </w:r>
    </w:p>
    <w:p w14:paraId="45DF6AD2" w14:textId="5F677529" w:rsidR="00760064" w:rsidRPr="00370A62" w:rsidRDefault="00352418" w:rsidP="00760064">
      <w:pPr>
        <w:pStyle w:val="ab"/>
        <w:keepNext/>
      </w:pPr>
      <w:r w:rsidRPr="00370A62">
        <w:t>А вкус всё тот же! Так что прип</w:t>
      </w:r>
      <w:r w:rsidRPr="00370A62">
        <w:rPr>
          <w:lang w:val="ru-RU"/>
        </w:rPr>
        <w:t>ё</w:t>
      </w:r>
      <w:r w:rsidRPr="00370A62">
        <w:t>рлась? Когда ты в особняке у папика лебедей кормила, я из</w:t>
      </w:r>
      <w:r w:rsidR="00371DD2">
        <w:rPr>
          <w:lang w:val="ru-RU"/>
        </w:rPr>
        <w:t>-</w:t>
      </w:r>
      <w:r w:rsidRPr="00370A62">
        <w:t>под твоего папы утку выносила. А теперь пришлёпала за хатой!? Вот тебе</w:t>
      </w:r>
    </w:p>
    <w:p w14:paraId="2711DBB3" w14:textId="77777777" w:rsidR="00760064" w:rsidRPr="00370A62" w:rsidRDefault="00352418" w:rsidP="00760064">
      <w:pPr>
        <w:pStyle w:val="ae"/>
      </w:pPr>
      <w:r w:rsidRPr="00370A62">
        <w:t>(крутит ей дулю, сует в лицо)</w:t>
      </w:r>
    </w:p>
    <w:p w14:paraId="73261A98" w14:textId="77777777" w:rsidR="00352418" w:rsidRPr="00370A62" w:rsidRDefault="00352418" w:rsidP="00760064">
      <w:pPr>
        <w:pStyle w:val="ab"/>
      </w:pPr>
      <w:r w:rsidRPr="00370A62">
        <w:t>Обломись, жильё я на себя уже оформила.</w:t>
      </w:r>
    </w:p>
    <w:p w14:paraId="17D73EBE" w14:textId="77777777" w:rsidR="00352418" w:rsidRPr="00370A62" w:rsidRDefault="00352418" w:rsidP="00760064">
      <w:pPr>
        <w:pStyle w:val="a9"/>
      </w:pPr>
      <w:r w:rsidRPr="00370A62">
        <w:t>СТЭЛЛА</w:t>
      </w:r>
    </w:p>
    <w:p w14:paraId="378ECCE0" w14:textId="77777777" w:rsidR="00352418" w:rsidRPr="00370A62" w:rsidRDefault="00352418" w:rsidP="00760064">
      <w:pPr>
        <w:pStyle w:val="ab"/>
      </w:pPr>
      <w:r w:rsidRPr="00370A62">
        <w:t>Да пошла</w:t>
      </w:r>
      <w:r w:rsidR="00370A62">
        <w:rPr>
          <w:lang w:val="ru-RU"/>
        </w:rPr>
        <w:t>-ка ты</w:t>
      </w:r>
      <w:r w:rsidRPr="00370A62">
        <w:t>, тётушка! Не зря я всех по отцовской линии дебилами считала. А хата мне твоя и даром не нужна. Чё думаешь, мне жить негде?!</w:t>
      </w:r>
    </w:p>
    <w:p w14:paraId="7C567CA5" w14:textId="77777777" w:rsidR="00352418" w:rsidRPr="00370A62" w:rsidRDefault="00760064" w:rsidP="00760064">
      <w:pPr>
        <w:pStyle w:val="afa"/>
      </w:pPr>
      <w:r w:rsidRPr="00370A62">
        <w:t>СКЛЕЙКА</w:t>
      </w:r>
    </w:p>
    <w:p w14:paraId="1CF8CCE4" w14:textId="6F0E50E7" w:rsidR="00352418" w:rsidRPr="00370A62" w:rsidRDefault="00760064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E93BDA">
        <w:rPr>
          <w:strike/>
          <w:color w:val="A6A6A6" w:themeColor="background1" w:themeShade="A6"/>
        </w:rPr>
        <w:t>14</w:t>
      </w:r>
      <w:r w:rsidR="00E93BDA" w:rsidRPr="00E93BDA">
        <w:rPr>
          <w:color w:val="A6A6A6" w:themeColor="background1" w:themeShade="A6"/>
        </w:rPr>
        <w:t xml:space="preserve"> </w:t>
      </w:r>
      <w:r w:rsidR="00E93BDA" w:rsidRPr="00E93BDA">
        <w:rPr>
          <w:color w:val="00B050"/>
        </w:rPr>
        <w:t>15</w:t>
      </w:r>
      <w:r w:rsidRPr="00370A62">
        <w:t>.</w:t>
      </w:r>
      <w:r w:rsidRPr="00370A62">
        <w:tab/>
      </w:r>
      <w:r w:rsidR="00352418" w:rsidRPr="00370A62">
        <w:t xml:space="preserve">ИНТ. АВТОСЕРВИС </w:t>
      </w:r>
      <w:r w:rsidRPr="00370A62">
        <w:t>–</w:t>
      </w:r>
      <w:r w:rsidR="00352418" w:rsidRPr="00370A62">
        <w:t xml:space="preserve"> </w:t>
      </w:r>
      <w:r w:rsidR="000E0766" w:rsidRPr="00370A62">
        <w:t>ДЕНЬ</w:t>
      </w:r>
    </w:p>
    <w:p w14:paraId="0FD8FF8D" w14:textId="77777777" w:rsidR="00352418" w:rsidRPr="00370A62" w:rsidRDefault="00352418" w:rsidP="00352418">
      <w:pPr>
        <w:pStyle w:val="a7"/>
      </w:pPr>
      <w:r w:rsidRPr="00370A62">
        <w:t>Масса открывает дверь автосервиса, на улице стоит Стэлла.</w:t>
      </w:r>
    </w:p>
    <w:p w14:paraId="12D08AF5" w14:textId="77777777" w:rsidR="00352418" w:rsidRPr="00370A62" w:rsidRDefault="00352418" w:rsidP="00760064">
      <w:pPr>
        <w:pStyle w:val="a9"/>
      </w:pPr>
      <w:r w:rsidRPr="00370A62">
        <w:t>СТЭЛЛА</w:t>
      </w:r>
    </w:p>
    <w:p w14:paraId="656F9E76" w14:textId="77777777" w:rsidR="00352418" w:rsidRPr="00370A62" w:rsidRDefault="00352418" w:rsidP="00760064">
      <w:pPr>
        <w:pStyle w:val="ab"/>
      </w:pPr>
      <w:r w:rsidRPr="00370A62">
        <w:t>Мне негде жить…</w:t>
      </w:r>
    </w:p>
    <w:p w14:paraId="061EFD52" w14:textId="77777777" w:rsidR="00352418" w:rsidRPr="00370A62" w:rsidRDefault="00352418" w:rsidP="00352418">
      <w:pPr>
        <w:pStyle w:val="a7"/>
      </w:pPr>
      <w:r w:rsidRPr="00370A62">
        <w:t>Масса и Вжик довольно переглядываются.</w:t>
      </w:r>
    </w:p>
    <w:p w14:paraId="6DE8EE34" w14:textId="77777777" w:rsidR="00352418" w:rsidRPr="00370A62" w:rsidRDefault="00352418" w:rsidP="00760064">
      <w:pPr>
        <w:pStyle w:val="a9"/>
      </w:pPr>
      <w:r w:rsidRPr="00370A62">
        <w:t>МАССА</w:t>
      </w:r>
    </w:p>
    <w:p w14:paraId="1C0742AB" w14:textId="77777777" w:rsidR="00352418" w:rsidRPr="00370A62" w:rsidRDefault="00352418" w:rsidP="00760064">
      <w:pPr>
        <w:pStyle w:val="ab"/>
      </w:pPr>
      <w:r w:rsidRPr="00370A62">
        <w:t>Чтоб решить вопрос, где жить…</w:t>
      </w:r>
    </w:p>
    <w:p w14:paraId="5D9564AC" w14:textId="77777777" w:rsidR="00352418" w:rsidRPr="00370A62" w:rsidRDefault="00352418" w:rsidP="00760064">
      <w:pPr>
        <w:pStyle w:val="a9"/>
      </w:pPr>
      <w:r w:rsidRPr="00370A62">
        <w:t>МАССА и ВЖИК</w:t>
      </w:r>
    </w:p>
    <w:p w14:paraId="4744106C" w14:textId="77777777" w:rsidR="00352418" w:rsidRPr="00370A62" w:rsidRDefault="00352418" w:rsidP="00760064">
      <w:pPr>
        <w:pStyle w:val="ab"/>
      </w:pPr>
      <w:r w:rsidRPr="00370A62">
        <w:t>Кого-то нужно ублажить!!!</w:t>
      </w:r>
    </w:p>
    <w:p w14:paraId="1936D554" w14:textId="77777777" w:rsidR="00352418" w:rsidRPr="00370A62" w:rsidRDefault="00352418" w:rsidP="00352418">
      <w:pPr>
        <w:pStyle w:val="a7"/>
      </w:pPr>
      <w:r w:rsidRPr="00370A62">
        <w:t>Масса и Вжик смеются в голос. Стэлла обиженно смотрит на них.</w:t>
      </w:r>
    </w:p>
    <w:p w14:paraId="67A2C60A" w14:textId="77777777" w:rsidR="00352418" w:rsidRPr="00370A62" w:rsidRDefault="00352418" w:rsidP="000E0766">
      <w:pPr>
        <w:pStyle w:val="a9"/>
      </w:pPr>
      <w:r w:rsidRPr="00370A62">
        <w:t>ВЖИК</w:t>
      </w:r>
    </w:p>
    <w:p w14:paraId="6A945542" w14:textId="77777777" w:rsidR="00352418" w:rsidRPr="00370A62" w:rsidRDefault="00352418" w:rsidP="000E0766">
      <w:pPr>
        <w:pStyle w:val="ab"/>
      </w:pPr>
      <w:r w:rsidRPr="00370A62">
        <w:t>Ладно, заходи.</w:t>
      </w:r>
    </w:p>
    <w:p w14:paraId="5797A6D5" w14:textId="77777777" w:rsidR="00352418" w:rsidRPr="00370A62" w:rsidRDefault="00352418" w:rsidP="000E0766">
      <w:pPr>
        <w:pStyle w:val="a9"/>
      </w:pPr>
      <w:r w:rsidRPr="00370A62">
        <w:t>СТЭЛЛА</w:t>
      </w:r>
    </w:p>
    <w:p w14:paraId="6FE81BC2" w14:textId="1F067D7D" w:rsidR="00352418" w:rsidRPr="00370A62" w:rsidRDefault="00352418" w:rsidP="000E0766">
      <w:pPr>
        <w:pStyle w:val="ab"/>
      </w:pPr>
      <w:r w:rsidRPr="00370A62">
        <w:t>Давно бы так. Джентльмены хреновы… с девушками обращаться вообще не учили!?</w:t>
      </w:r>
    </w:p>
    <w:p w14:paraId="367DCE46" w14:textId="77777777" w:rsidR="00352418" w:rsidRPr="00370A62" w:rsidRDefault="00352418" w:rsidP="00352418">
      <w:pPr>
        <w:pStyle w:val="a7"/>
      </w:pPr>
      <w:r w:rsidRPr="00370A62">
        <w:t>Стэлла проходит в автосервис. Чак осматривает е</w:t>
      </w:r>
      <w:r w:rsidRPr="00370A62">
        <w:rPr>
          <w:lang w:val="ru-RU"/>
        </w:rPr>
        <w:t>ё</w:t>
      </w:r>
      <w:r w:rsidRPr="00370A62">
        <w:t xml:space="preserve"> с ног до головы.</w:t>
      </w:r>
    </w:p>
    <w:p w14:paraId="135F2362" w14:textId="77777777" w:rsidR="00352418" w:rsidRPr="00370A62" w:rsidRDefault="00352418" w:rsidP="000E0766">
      <w:pPr>
        <w:pStyle w:val="a9"/>
      </w:pPr>
      <w:r w:rsidRPr="00370A62">
        <w:t>ЧАК</w:t>
      </w:r>
    </w:p>
    <w:p w14:paraId="43DD12CF" w14:textId="77777777" w:rsidR="00352418" w:rsidRPr="00370A62" w:rsidRDefault="00352418" w:rsidP="000E0766">
      <w:pPr>
        <w:pStyle w:val="ab"/>
      </w:pPr>
      <w:r w:rsidRPr="00370A62">
        <w:t>Я не понял, вы проституток решили крышевать, или что это за ковырялка оборзевшая?</w:t>
      </w:r>
    </w:p>
    <w:p w14:paraId="13276F7C" w14:textId="77777777" w:rsidR="00352418" w:rsidRPr="00370A62" w:rsidRDefault="00352418" w:rsidP="000E0766">
      <w:pPr>
        <w:pStyle w:val="a9"/>
      </w:pPr>
      <w:r w:rsidRPr="00370A62">
        <w:lastRenderedPageBreak/>
        <w:t>СТЭЛЛА</w:t>
      </w:r>
    </w:p>
    <w:p w14:paraId="6AECAB2E" w14:textId="53427E8B" w:rsidR="00352418" w:rsidRPr="00370A62" w:rsidRDefault="00352418" w:rsidP="000E0766">
      <w:pPr>
        <w:pStyle w:val="ab"/>
      </w:pPr>
      <w:r w:rsidRPr="00370A62">
        <w:t xml:space="preserve">Слышь, контрацептив! </w:t>
      </w:r>
      <w:r w:rsidRPr="00E93BDA">
        <w:rPr>
          <w:strike/>
          <w:color w:val="A6A6A6" w:themeColor="background1" w:themeShade="A6"/>
        </w:rPr>
        <w:t>Я хоть и девушка, но могу тебе и</w:t>
      </w:r>
      <w:r w:rsidRPr="00E93BDA">
        <w:rPr>
          <w:color w:val="A6A6A6" w:themeColor="background1" w:themeShade="A6"/>
        </w:rPr>
        <w:t xml:space="preserve"> </w:t>
      </w:r>
      <w:r w:rsidR="00E93BDA" w:rsidRPr="00E93BDA">
        <w:rPr>
          <w:color w:val="00B050"/>
          <w:lang w:val="ru-RU"/>
        </w:rPr>
        <w:t>Тебе</w:t>
      </w:r>
      <w:r w:rsidR="00E93BDA">
        <w:rPr>
          <w:lang w:val="ru-RU"/>
        </w:rPr>
        <w:t xml:space="preserve"> </w:t>
      </w:r>
      <w:r w:rsidRPr="00370A62">
        <w:t xml:space="preserve">между глаз вломить, </w:t>
      </w:r>
      <w:r w:rsidRPr="00E93BDA">
        <w:rPr>
          <w:strike/>
          <w:color w:val="A6A6A6" w:themeColor="background1" w:themeShade="A6"/>
        </w:rPr>
        <w:t>понял!</w:t>
      </w:r>
      <w:r w:rsidR="00E93BDA" w:rsidRPr="00E93BDA">
        <w:rPr>
          <w:color w:val="A6A6A6" w:themeColor="background1" w:themeShade="A6"/>
          <w:lang w:val="ru-RU"/>
        </w:rPr>
        <w:t xml:space="preserve"> </w:t>
      </w:r>
      <w:r w:rsidR="00E93BDA" w:rsidRPr="00E93BDA">
        <w:rPr>
          <w:color w:val="00B050"/>
          <w:lang w:val="ru-RU"/>
        </w:rPr>
        <w:t>что ли</w:t>
      </w:r>
      <w:r w:rsidRPr="00E93BDA">
        <w:rPr>
          <w:color w:val="00B050"/>
        </w:rPr>
        <w:t>?</w:t>
      </w:r>
    </w:p>
    <w:p w14:paraId="146FFA53" w14:textId="77777777" w:rsidR="00352418" w:rsidRPr="00370A62" w:rsidRDefault="00352418" w:rsidP="00352418">
      <w:pPr>
        <w:pStyle w:val="a7"/>
      </w:pPr>
      <w:r w:rsidRPr="00370A62">
        <w:t>Стэлла бер</w:t>
      </w:r>
      <w:r w:rsidR="000E0766" w:rsidRPr="00370A62">
        <w:rPr>
          <w:lang w:val="ru-RU"/>
        </w:rPr>
        <w:t>ё</w:t>
      </w:r>
      <w:r w:rsidRPr="00370A62">
        <w:t>т со стола разводной ключ, Чак пятится назад. Вжик хихикает.</w:t>
      </w:r>
    </w:p>
    <w:p w14:paraId="26E30A4F" w14:textId="77777777" w:rsidR="00352418" w:rsidRPr="00370A62" w:rsidRDefault="00352418" w:rsidP="000E0766">
      <w:pPr>
        <w:pStyle w:val="a9"/>
      </w:pPr>
      <w:r w:rsidRPr="00370A62">
        <w:t>ВЖИК</w:t>
      </w:r>
    </w:p>
    <w:p w14:paraId="6F0F4F77" w14:textId="77777777" w:rsidR="00352418" w:rsidRPr="00370A62" w:rsidRDefault="00352418" w:rsidP="000E0766">
      <w:pPr>
        <w:pStyle w:val="ab"/>
      </w:pPr>
      <w:r w:rsidRPr="00370A62">
        <w:t>Чё</w:t>
      </w:r>
      <w:r w:rsidR="000E0766" w:rsidRPr="00370A62">
        <w:rPr>
          <w:lang w:val="ru-RU"/>
        </w:rPr>
        <w:t>,</w:t>
      </w:r>
      <w:r w:rsidRPr="00370A62">
        <w:t xml:space="preserve"> Чак</w:t>
      </w:r>
      <w:r w:rsidR="000E0766" w:rsidRPr="00370A62">
        <w:rPr>
          <w:lang w:val="ru-RU"/>
        </w:rPr>
        <w:t>,</w:t>
      </w:r>
      <w:r w:rsidRPr="00370A62">
        <w:t xml:space="preserve"> очканул?</w:t>
      </w:r>
    </w:p>
    <w:p w14:paraId="39686F1C" w14:textId="77777777" w:rsidR="00352418" w:rsidRPr="00370A62" w:rsidRDefault="00352418" w:rsidP="000E0766">
      <w:pPr>
        <w:pStyle w:val="a9"/>
      </w:pPr>
      <w:r w:rsidRPr="00370A62">
        <w:t>ЧАК</w:t>
      </w:r>
    </w:p>
    <w:p w14:paraId="767B47C8" w14:textId="77777777" w:rsidR="00352418" w:rsidRPr="00370A62" w:rsidRDefault="00352418" w:rsidP="000E0766">
      <w:pPr>
        <w:pStyle w:val="ab"/>
      </w:pPr>
      <w:r w:rsidRPr="00370A62">
        <w:t>Ничё я не очканул… Разок ей в дыню дам, сразу в цене потеряет!</w:t>
      </w:r>
    </w:p>
    <w:p w14:paraId="727DAFDA" w14:textId="77777777" w:rsidR="00352418" w:rsidRPr="00370A62" w:rsidRDefault="00352418" w:rsidP="000E0766">
      <w:pPr>
        <w:pStyle w:val="a9"/>
      </w:pPr>
      <w:r w:rsidRPr="00370A62">
        <w:t>ВЖИК</w:t>
      </w:r>
    </w:p>
    <w:p w14:paraId="5AD0231F" w14:textId="77777777" w:rsidR="00352418" w:rsidRPr="00370A62" w:rsidRDefault="00352418" w:rsidP="000E0766">
      <w:pPr>
        <w:pStyle w:val="ab"/>
      </w:pPr>
      <w:r w:rsidRPr="00370A62">
        <w:t>Чак, завязывай. Она нормальная девчонка. В тот же замес у Неймана попала. Сестра по несчастью.</w:t>
      </w:r>
    </w:p>
    <w:p w14:paraId="7DE04FDF" w14:textId="77777777" w:rsidR="00352418" w:rsidRPr="00370A62" w:rsidRDefault="00352418" w:rsidP="000E0766">
      <w:pPr>
        <w:pStyle w:val="a9"/>
      </w:pPr>
      <w:r w:rsidRPr="00370A62">
        <w:t>СТЭЛЛА</w:t>
      </w:r>
    </w:p>
    <w:p w14:paraId="216528A2" w14:textId="77777777" w:rsidR="00352418" w:rsidRPr="00370A62" w:rsidRDefault="00352418" w:rsidP="000E0766">
      <w:pPr>
        <w:pStyle w:val="ab"/>
      </w:pPr>
      <w:r w:rsidRPr="00370A62">
        <w:t>Так мальчики. Раз я теперь живу с вами… Потники свои не разбрасываем, курим на улице, график уборок составлю позже…</w:t>
      </w:r>
    </w:p>
    <w:p w14:paraId="40D483D3" w14:textId="77777777" w:rsidR="00352418" w:rsidRPr="00370A62" w:rsidRDefault="00352418" w:rsidP="000E0766">
      <w:pPr>
        <w:pStyle w:val="a9"/>
      </w:pPr>
      <w:r w:rsidRPr="00370A62">
        <w:t>ЧАК</w:t>
      </w:r>
    </w:p>
    <w:p w14:paraId="33D21F9A" w14:textId="77777777" w:rsidR="000E0766" w:rsidRPr="00370A62" w:rsidRDefault="00352418" w:rsidP="000E0766">
      <w:pPr>
        <w:pStyle w:val="ae"/>
      </w:pPr>
      <w:r w:rsidRPr="00370A62">
        <w:t>(в шоке)</w:t>
      </w:r>
    </w:p>
    <w:p w14:paraId="1F132AA4" w14:textId="77777777" w:rsidR="00352418" w:rsidRPr="00370A62" w:rsidRDefault="00352418" w:rsidP="000E0766">
      <w:pPr>
        <w:pStyle w:val="ab"/>
      </w:pPr>
      <w:proofErr w:type="spellStart"/>
      <w:r w:rsidRPr="00370A62">
        <w:t>Ооооо</w:t>
      </w:r>
      <w:proofErr w:type="spellEnd"/>
      <w:r w:rsidRPr="00370A62">
        <w:t xml:space="preserve"> пацаны… я пошёл…</w:t>
      </w:r>
    </w:p>
    <w:p w14:paraId="3D57AB4C" w14:textId="77777777" w:rsidR="00352418" w:rsidRPr="00370A62" w:rsidRDefault="00352418" w:rsidP="000E0766">
      <w:pPr>
        <w:pStyle w:val="a9"/>
      </w:pPr>
      <w:r w:rsidRPr="00370A62">
        <w:t>ВЖИК</w:t>
      </w:r>
    </w:p>
    <w:p w14:paraId="675354A7" w14:textId="77777777" w:rsidR="00352418" w:rsidRPr="00370A62" w:rsidRDefault="00352418" w:rsidP="000E0766">
      <w:pPr>
        <w:pStyle w:val="ab"/>
      </w:pPr>
      <w:r w:rsidRPr="00370A62">
        <w:t>В тачку?</w:t>
      </w:r>
    </w:p>
    <w:p w14:paraId="02E386E7" w14:textId="77777777" w:rsidR="00352418" w:rsidRPr="00370A62" w:rsidRDefault="00352418" w:rsidP="000E0766">
      <w:pPr>
        <w:pStyle w:val="a9"/>
      </w:pPr>
      <w:r w:rsidRPr="00370A62">
        <w:t>ЧАК</w:t>
      </w:r>
    </w:p>
    <w:p w14:paraId="6DBB0589" w14:textId="77777777" w:rsidR="00352418" w:rsidRPr="00370A62" w:rsidRDefault="00352418" w:rsidP="000E0766">
      <w:pPr>
        <w:pStyle w:val="ab"/>
      </w:pPr>
      <w:r w:rsidRPr="00370A62">
        <w:t>Да не яйца ваши поищу, кажется, вы их потеряли…</w:t>
      </w:r>
    </w:p>
    <w:p w14:paraId="3AD04CC3" w14:textId="77777777" w:rsidR="00352418" w:rsidRPr="00370A62" w:rsidRDefault="00352418" w:rsidP="00352418">
      <w:pPr>
        <w:pStyle w:val="a7"/>
      </w:pPr>
      <w:r w:rsidRPr="00370A62">
        <w:t>Чак уходит.</w:t>
      </w:r>
    </w:p>
    <w:p w14:paraId="641DA649" w14:textId="77777777" w:rsidR="00352418" w:rsidRPr="00370A62" w:rsidRDefault="00352418" w:rsidP="000E0766">
      <w:pPr>
        <w:pStyle w:val="a9"/>
      </w:pPr>
      <w:r w:rsidRPr="00370A62">
        <w:t>МАССА</w:t>
      </w:r>
    </w:p>
    <w:p w14:paraId="6081295E" w14:textId="77777777" w:rsidR="00352418" w:rsidRPr="00370A62" w:rsidRDefault="00352418" w:rsidP="000E0766">
      <w:pPr>
        <w:pStyle w:val="ab"/>
      </w:pPr>
      <w:r w:rsidRPr="00370A62">
        <w:t>Ладно</w:t>
      </w:r>
      <w:r w:rsidR="000E0766" w:rsidRPr="00370A62">
        <w:rPr>
          <w:lang w:val="ru-RU"/>
        </w:rPr>
        <w:t>,</w:t>
      </w:r>
      <w:r w:rsidRPr="00370A62">
        <w:t xml:space="preserve"> Стэллка, мы тут по делам погнали, вечером будем.</w:t>
      </w:r>
    </w:p>
    <w:p w14:paraId="561CD5BC" w14:textId="77777777" w:rsidR="00352418" w:rsidRPr="00370A62" w:rsidRDefault="00352418" w:rsidP="000E0766">
      <w:pPr>
        <w:pStyle w:val="a9"/>
      </w:pPr>
      <w:r w:rsidRPr="00370A62">
        <w:t>СТЭЛЛА</w:t>
      </w:r>
    </w:p>
    <w:p w14:paraId="2B407E4A" w14:textId="77777777" w:rsidR="00352418" w:rsidRPr="00370A62" w:rsidRDefault="00352418" w:rsidP="000E0766">
      <w:pPr>
        <w:pStyle w:val="ab"/>
      </w:pPr>
      <w:r w:rsidRPr="00370A62">
        <w:t>Давайте, я тогда поесть приготовлю.</w:t>
      </w:r>
    </w:p>
    <w:p w14:paraId="6439B36C" w14:textId="18AC8EEE" w:rsidR="00352418" w:rsidRPr="00370A62" w:rsidRDefault="00352418" w:rsidP="00352418">
      <w:pPr>
        <w:pStyle w:val="a7"/>
      </w:pPr>
      <w:r w:rsidRPr="00370A62">
        <w:t>Стэлла отходит</w:t>
      </w:r>
      <w:r w:rsidR="00E93BDA" w:rsidRPr="00E93BDA">
        <w:rPr>
          <w:color w:val="00B050"/>
          <w:lang w:val="ru-RU"/>
        </w:rPr>
        <w:t>,</w:t>
      </w:r>
      <w:r w:rsidR="00E93BDA" w:rsidRPr="00E93BDA">
        <w:rPr>
          <w:color w:val="00B050"/>
        </w:rPr>
        <w:t xml:space="preserve"> </w:t>
      </w:r>
      <w:r w:rsidR="00E93BDA" w:rsidRPr="00E93BDA">
        <w:rPr>
          <w:color w:val="00B050"/>
          <w:lang w:val="ru-RU"/>
        </w:rPr>
        <w:t>собирает разбросанные пацанами вещи</w:t>
      </w:r>
      <w:r w:rsidRPr="00370A62">
        <w:t>.</w:t>
      </w:r>
    </w:p>
    <w:p w14:paraId="14A52E92" w14:textId="77777777" w:rsidR="00352418" w:rsidRPr="00370A62" w:rsidRDefault="00352418" w:rsidP="000E0766">
      <w:pPr>
        <w:pStyle w:val="a9"/>
      </w:pPr>
      <w:r w:rsidRPr="00370A62">
        <w:lastRenderedPageBreak/>
        <w:t>ВЖИК</w:t>
      </w:r>
    </w:p>
    <w:p w14:paraId="1FF865F1" w14:textId="77777777" w:rsidR="000E0766" w:rsidRPr="00370A62" w:rsidRDefault="00352418" w:rsidP="000E0766">
      <w:pPr>
        <w:pStyle w:val="ae"/>
      </w:pPr>
      <w:r w:rsidRPr="00370A62">
        <w:t>(Массе)</w:t>
      </w:r>
    </w:p>
    <w:p w14:paraId="176B8C4B" w14:textId="77777777" w:rsidR="00352418" w:rsidRPr="00370A62" w:rsidRDefault="00352418" w:rsidP="000E0766">
      <w:pPr>
        <w:pStyle w:val="ab"/>
      </w:pPr>
      <w:r w:rsidRPr="00370A62">
        <w:t>Слушай, если б не её профессия, я б женился…</w:t>
      </w:r>
    </w:p>
    <w:p w14:paraId="13F1E680" w14:textId="77777777" w:rsidR="00352418" w:rsidRPr="00370A62" w:rsidRDefault="00352418" w:rsidP="000E0766">
      <w:pPr>
        <w:pStyle w:val="a9"/>
      </w:pPr>
      <w:r w:rsidRPr="00370A62">
        <w:t>МАССА</w:t>
      </w:r>
    </w:p>
    <w:p w14:paraId="42247A64" w14:textId="77777777" w:rsidR="000E0766" w:rsidRPr="00370A62" w:rsidRDefault="00352418" w:rsidP="000E0766">
      <w:pPr>
        <w:pStyle w:val="ab"/>
        <w:keepNext/>
      </w:pPr>
      <w:r w:rsidRPr="00370A62">
        <w:t>Дурак ты, Вжик…</w:t>
      </w:r>
    </w:p>
    <w:p w14:paraId="0C782985" w14:textId="77777777" w:rsidR="000E0766" w:rsidRPr="00370A62" w:rsidRDefault="00352418" w:rsidP="000E0766">
      <w:pPr>
        <w:pStyle w:val="ae"/>
      </w:pPr>
      <w:r w:rsidRPr="00370A62">
        <w:t>(пауза)</w:t>
      </w:r>
    </w:p>
    <w:p w14:paraId="78DD88F6" w14:textId="77777777" w:rsidR="00352418" w:rsidRPr="00370A62" w:rsidRDefault="00352418" w:rsidP="000E0766">
      <w:pPr>
        <w:pStyle w:val="ab"/>
      </w:pPr>
      <w:r w:rsidRPr="00370A62">
        <w:t>В школе же учили: все профессии важны, все профессии нужны… Я бы и так женился.</w:t>
      </w:r>
    </w:p>
    <w:p w14:paraId="65DC47AA" w14:textId="437498F6" w:rsidR="00352418" w:rsidRPr="00370A62" w:rsidRDefault="000E0766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E93BDA">
        <w:rPr>
          <w:strike/>
          <w:color w:val="A6A6A6" w:themeColor="background1" w:themeShade="A6"/>
        </w:rPr>
        <w:t>15</w:t>
      </w:r>
      <w:r w:rsidRPr="00370A62">
        <w:t>.</w:t>
      </w:r>
      <w:r w:rsidRPr="00370A62">
        <w:tab/>
      </w:r>
      <w:r w:rsidR="00352418" w:rsidRPr="00370A62">
        <w:t xml:space="preserve">НАТ. </w:t>
      </w:r>
      <w:r w:rsidR="00352418" w:rsidRPr="00E93BDA">
        <w:rPr>
          <w:strike/>
          <w:color w:val="A6A6A6" w:themeColor="background1" w:themeShade="A6"/>
        </w:rPr>
        <w:t>ДВОР ЖК</w:t>
      </w:r>
      <w:r w:rsidR="00E93BDA">
        <w:t xml:space="preserve"> </w:t>
      </w:r>
      <w:r w:rsidR="00E93BDA" w:rsidRPr="00E93BDA">
        <w:rPr>
          <w:color w:val="00B050"/>
        </w:rPr>
        <w:t>УЛИЦА  С ГЕЛЕНДВАГЕНОМ</w:t>
      </w:r>
      <w:r w:rsidR="00352418" w:rsidRPr="00E93BDA">
        <w:rPr>
          <w:color w:val="00B050"/>
        </w:rPr>
        <w:t xml:space="preserve"> </w:t>
      </w:r>
      <w:r w:rsidRPr="00E93BDA">
        <w:rPr>
          <w:color w:val="000000" w:themeColor="text1"/>
        </w:rPr>
        <w:t>–</w:t>
      </w:r>
      <w:r w:rsidR="00352418" w:rsidRPr="00E93BDA">
        <w:rPr>
          <w:color w:val="00B050"/>
        </w:rPr>
        <w:t xml:space="preserve"> </w:t>
      </w:r>
      <w:r w:rsidR="00E93BDA" w:rsidRPr="00E93BDA">
        <w:rPr>
          <w:color w:val="00B050"/>
        </w:rPr>
        <w:t>НОЧЬ</w:t>
      </w:r>
    </w:p>
    <w:p w14:paraId="4EB6402A" w14:textId="77777777" w:rsidR="00352418" w:rsidRPr="00370A62" w:rsidRDefault="00352418" w:rsidP="000E0766">
      <w:pPr>
        <w:pStyle w:val="a7"/>
        <w:keepNext/>
        <w:keepLines/>
      </w:pPr>
      <w:r w:rsidRPr="00370A62">
        <w:t>Фил, Вжик и Чак сидят в бэхе, которая припаркована рядом с геликом. Фил за рулём, Вжик на переднем пассажирском в ноутбуке. Чак на заднем сидении. Масса около подъезда сидит на скамейке и ест сахарную вату.</w:t>
      </w:r>
    </w:p>
    <w:p w14:paraId="40C86B51" w14:textId="77777777" w:rsidR="00352418" w:rsidRPr="00370A62" w:rsidRDefault="00352418" w:rsidP="000E0766">
      <w:pPr>
        <w:pStyle w:val="a9"/>
      </w:pPr>
      <w:r w:rsidRPr="00370A62">
        <w:t>ФИЛ</w:t>
      </w:r>
    </w:p>
    <w:p w14:paraId="63C9D705" w14:textId="77777777" w:rsidR="00352418" w:rsidRPr="00370A62" w:rsidRDefault="00352418" w:rsidP="000E0766">
      <w:pPr>
        <w:pStyle w:val="ab"/>
      </w:pPr>
      <w:r w:rsidRPr="00370A62">
        <w:t>Вжик, ну ч</w:t>
      </w:r>
      <w:r w:rsidR="000E0766" w:rsidRPr="00370A62">
        <w:rPr>
          <w:lang w:val="ru-RU"/>
        </w:rPr>
        <w:t>ё</w:t>
      </w:r>
      <w:r w:rsidRPr="00370A62">
        <w:t>?</w:t>
      </w:r>
    </w:p>
    <w:p w14:paraId="514AB76D" w14:textId="77777777" w:rsidR="00352418" w:rsidRPr="00370A62" w:rsidRDefault="00352418" w:rsidP="000E0766">
      <w:pPr>
        <w:pStyle w:val="a9"/>
      </w:pPr>
      <w:r w:rsidRPr="00370A62">
        <w:t>ВЖИК</w:t>
      </w:r>
    </w:p>
    <w:p w14:paraId="3A6BBDEB" w14:textId="77777777" w:rsidR="00352418" w:rsidRPr="00370A62" w:rsidRDefault="00352418" w:rsidP="000E0766">
      <w:pPr>
        <w:pStyle w:val="ab"/>
      </w:pPr>
      <w:r w:rsidRPr="00370A62">
        <w:t>Ну грузится. Погоди.</w:t>
      </w:r>
    </w:p>
    <w:p w14:paraId="5261BABC" w14:textId="5708E4D9" w:rsidR="00352418" w:rsidRPr="00370A62" w:rsidRDefault="00352418" w:rsidP="00352418">
      <w:pPr>
        <w:pStyle w:val="a7"/>
      </w:pPr>
      <w:r w:rsidRPr="00370A62">
        <w:t>На экране ноутбука нарезка из видеоигры</w:t>
      </w:r>
      <w:r w:rsidR="00371DD2">
        <w:rPr>
          <w:lang w:val="ru-RU"/>
        </w:rPr>
        <w:t>,</w:t>
      </w:r>
      <w:r w:rsidRPr="00370A62">
        <w:t xml:space="preserve"> где по автопарковке бегает чувак и озвучка картавым детским голосом.</w:t>
      </w:r>
    </w:p>
    <w:p w14:paraId="0A459A63" w14:textId="77777777" w:rsidR="00352418" w:rsidRPr="00370A62" w:rsidRDefault="000E0766" w:rsidP="000E0766">
      <w:pPr>
        <w:pStyle w:val="a9"/>
        <w:rPr>
          <w:lang w:val="ru-RU"/>
        </w:rPr>
      </w:pPr>
      <w:r w:rsidRPr="00370A62">
        <w:rPr>
          <w:lang w:val="ru-RU"/>
        </w:rPr>
        <w:t>ДЕТСКИЙ ГОЛОС (ЗК)</w:t>
      </w:r>
    </w:p>
    <w:p w14:paraId="2B408482" w14:textId="77777777" w:rsidR="00352418" w:rsidRPr="00370A62" w:rsidRDefault="00352418" w:rsidP="000E0766">
      <w:pPr>
        <w:pStyle w:val="ab"/>
      </w:pPr>
      <w:r w:rsidRPr="00370A62">
        <w:t>Привет всем. Это канал литл бэд бой. И сегодня мы будем угонять с парковки гелен</w:t>
      </w:r>
      <w:r w:rsidRPr="00370A62">
        <w:rPr>
          <w:lang w:val="ru-RU"/>
        </w:rPr>
        <w:t>д</w:t>
      </w:r>
      <w:r w:rsidRPr="00370A62">
        <w:t>ваген.</w:t>
      </w:r>
    </w:p>
    <w:p w14:paraId="65284012" w14:textId="434E1DC3" w:rsidR="00352418" w:rsidRPr="00370A62" w:rsidRDefault="00352418" w:rsidP="00352418">
      <w:pPr>
        <w:pStyle w:val="a7"/>
      </w:pPr>
      <w:r w:rsidRPr="00370A62">
        <w:t xml:space="preserve">Фил оглядывается на Чака, Чак </w:t>
      </w:r>
      <w:r w:rsidRPr="00E93BDA">
        <w:rPr>
          <w:strike/>
          <w:color w:val="A6A6A6" w:themeColor="background1" w:themeShade="A6"/>
        </w:rPr>
        <w:t>в недоумении смотрит на Вжика</w:t>
      </w:r>
      <w:r w:rsidR="00E93BDA">
        <w:rPr>
          <w:strike/>
          <w:color w:val="A6A6A6" w:themeColor="background1" w:themeShade="A6"/>
          <w:lang w:val="ru-RU"/>
        </w:rPr>
        <w:t xml:space="preserve"> </w:t>
      </w:r>
      <w:r w:rsidR="00E93BDA" w:rsidRPr="00E93BDA">
        <w:rPr>
          <w:color w:val="00B050"/>
          <w:lang w:val="ru-RU"/>
        </w:rPr>
        <w:t>пожимает плечами</w:t>
      </w:r>
      <w:r w:rsidRPr="00370A62">
        <w:t>.</w:t>
      </w:r>
    </w:p>
    <w:p w14:paraId="542EF25E" w14:textId="77777777" w:rsidR="00352418" w:rsidRPr="00E93BDA" w:rsidRDefault="00352418" w:rsidP="000E0766">
      <w:pPr>
        <w:pStyle w:val="a9"/>
        <w:rPr>
          <w:strike/>
          <w:color w:val="A6A6A6" w:themeColor="background1" w:themeShade="A6"/>
        </w:rPr>
      </w:pPr>
      <w:r w:rsidRPr="00E93BDA">
        <w:rPr>
          <w:strike/>
          <w:color w:val="A6A6A6" w:themeColor="background1" w:themeShade="A6"/>
        </w:rPr>
        <w:t>ФИЛ</w:t>
      </w:r>
    </w:p>
    <w:p w14:paraId="2814D558" w14:textId="77777777" w:rsidR="00352418" w:rsidRPr="00E93BDA" w:rsidRDefault="00352418" w:rsidP="000E0766">
      <w:pPr>
        <w:pStyle w:val="ab"/>
        <w:rPr>
          <w:strike/>
          <w:color w:val="A6A6A6" w:themeColor="background1" w:themeShade="A6"/>
        </w:rPr>
      </w:pPr>
      <w:r w:rsidRPr="00E93BDA">
        <w:rPr>
          <w:strike/>
          <w:color w:val="A6A6A6" w:themeColor="background1" w:themeShade="A6"/>
        </w:rPr>
        <w:t>Братан, извини, а ч</w:t>
      </w:r>
      <w:r w:rsidR="000E0766" w:rsidRPr="00E93BDA">
        <w:rPr>
          <w:strike/>
          <w:color w:val="A6A6A6" w:themeColor="background1" w:themeShade="A6"/>
          <w:lang w:val="ru-RU"/>
        </w:rPr>
        <w:t>ё</w:t>
      </w:r>
      <w:r w:rsidRPr="00E93BDA">
        <w:rPr>
          <w:strike/>
          <w:color w:val="A6A6A6" w:themeColor="background1" w:themeShade="A6"/>
        </w:rPr>
        <w:t xml:space="preserve"> мы в детский сад через дорогу не зашли и не спросили, как тачки угонять!?</w:t>
      </w:r>
    </w:p>
    <w:p w14:paraId="4249589A" w14:textId="77777777" w:rsidR="00352418" w:rsidRPr="00E93BDA" w:rsidRDefault="00352418" w:rsidP="000E0766">
      <w:pPr>
        <w:pStyle w:val="a9"/>
        <w:rPr>
          <w:strike/>
          <w:color w:val="A6A6A6" w:themeColor="background1" w:themeShade="A6"/>
        </w:rPr>
      </w:pPr>
      <w:r w:rsidRPr="00E93BDA">
        <w:rPr>
          <w:strike/>
          <w:color w:val="A6A6A6" w:themeColor="background1" w:themeShade="A6"/>
        </w:rPr>
        <w:t>ВЖИК</w:t>
      </w:r>
    </w:p>
    <w:p w14:paraId="12D8D84D" w14:textId="77777777" w:rsidR="00352418" w:rsidRPr="00E93BDA" w:rsidRDefault="00352418" w:rsidP="000E0766">
      <w:pPr>
        <w:pStyle w:val="ab"/>
        <w:rPr>
          <w:strike/>
          <w:color w:val="A6A6A6" w:themeColor="background1" w:themeShade="A6"/>
        </w:rPr>
      </w:pPr>
      <w:r w:rsidRPr="00E93BDA">
        <w:rPr>
          <w:strike/>
          <w:color w:val="A6A6A6" w:themeColor="background1" w:themeShade="A6"/>
        </w:rPr>
        <w:t>Фил, тихо! Мешаешь.</w:t>
      </w:r>
    </w:p>
    <w:p w14:paraId="23EEB8F9" w14:textId="77777777" w:rsidR="00352418" w:rsidRPr="00370A62" w:rsidRDefault="00352418" w:rsidP="000E0766">
      <w:pPr>
        <w:pStyle w:val="a9"/>
      </w:pPr>
      <w:r w:rsidRPr="00370A62">
        <w:t>ФИЛ</w:t>
      </w:r>
    </w:p>
    <w:p w14:paraId="183AE860" w14:textId="78AFB038" w:rsidR="00352418" w:rsidRPr="00370A62" w:rsidRDefault="00352418" w:rsidP="000E0766">
      <w:pPr>
        <w:pStyle w:val="ab"/>
      </w:pPr>
      <w:r w:rsidRPr="00370A62">
        <w:t xml:space="preserve">Вжик, твою мать! Башка не из песочницы просил тачку свистнуть, а фаршированный электронной </w:t>
      </w:r>
      <w:r w:rsidRPr="00E93BDA">
        <w:rPr>
          <w:strike/>
          <w:color w:val="A6A6A6" w:themeColor="background1" w:themeShade="A6"/>
        </w:rPr>
        <w:t>херней</w:t>
      </w:r>
      <w:r w:rsidRPr="00370A62">
        <w:t xml:space="preserve"> </w:t>
      </w:r>
      <w:r w:rsidR="00E93BDA" w:rsidRPr="00E93BDA">
        <w:rPr>
          <w:color w:val="00B050"/>
          <w:lang w:val="ru-RU"/>
        </w:rPr>
        <w:t>фигнёй</w:t>
      </w:r>
      <w:r w:rsidR="00E93BDA">
        <w:rPr>
          <w:lang w:val="ru-RU"/>
        </w:rPr>
        <w:t xml:space="preserve"> </w:t>
      </w:r>
      <w:r w:rsidRPr="00370A62">
        <w:t>гелен</w:t>
      </w:r>
      <w:r w:rsidRPr="00370A62">
        <w:rPr>
          <w:lang w:val="ru-RU"/>
        </w:rPr>
        <w:t>д</w:t>
      </w:r>
      <w:r w:rsidRPr="00370A62">
        <w:t>ваген!!!</w:t>
      </w:r>
    </w:p>
    <w:p w14:paraId="26F15C08" w14:textId="77777777" w:rsidR="00352418" w:rsidRPr="00370A62" w:rsidRDefault="00352418" w:rsidP="000E0766">
      <w:pPr>
        <w:pStyle w:val="a9"/>
      </w:pPr>
      <w:r w:rsidRPr="00370A62">
        <w:lastRenderedPageBreak/>
        <w:t>ВЖИК</w:t>
      </w:r>
    </w:p>
    <w:p w14:paraId="14645861" w14:textId="66C20862" w:rsidR="00352418" w:rsidRPr="00482D4A" w:rsidRDefault="00352418" w:rsidP="000E0766">
      <w:pPr>
        <w:pStyle w:val="ab"/>
        <w:rPr>
          <w:lang w:val="ru-RU"/>
        </w:rPr>
      </w:pPr>
      <w:r w:rsidRPr="00370A62">
        <w:t>Завали, блин</w:t>
      </w:r>
      <w:r w:rsidR="00482D4A" w:rsidRPr="00482D4A">
        <w:rPr>
          <w:color w:val="00B050"/>
          <w:lang w:val="ru-RU"/>
        </w:rPr>
        <w:t xml:space="preserve">, </w:t>
      </w:r>
      <w:r w:rsidR="00482D4A" w:rsidRPr="00482D4A">
        <w:rPr>
          <w:color w:val="00B050"/>
          <w:lang w:val="ru-RU"/>
        </w:rPr>
        <w:t>щас всё будет.</w:t>
      </w:r>
    </w:p>
    <w:p w14:paraId="689F40ED" w14:textId="77777777" w:rsidR="00352418" w:rsidRPr="00370A62" w:rsidRDefault="00352418" w:rsidP="00352418">
      <w:pPr>
        <w:pStyle w:val="a7"/>
      </w:pPr>
      <w:r w:rsidRPr="00370A62">
        <w:t>Вжик с ноутбуком выходит из бэхи. Подходит к гелику. Пацаны наблюдают за ним и видят</w:t>
      </w:r>
      <w:r w:rsidR="000E0766" w:rsidRPr="00370A62">
        <w:rPr>
          <w:lang w:val="ru-RU"/>
        </w:rPr>
        <w:t>,</w:t>
      </w:r>
      <w:r w:rsidRPr="00370A62">
        <w:t xml:space="preserve"> как Вжик через минуту открывает дверь гелика, делает жест «Прошу».</w:t>
      </w:r>
    </w:p>
    <w:p w14:paraId="408AAD13" w14:textId="77777777" w:rsidR="00352418" w:rsidRPr="00370A62" w:rsidRDefault="00352418" w:rsidP="000E0766">
      <w:pPr>
        <w:pStyle w:val="a9"/>
      </w:pPr>
      <w:r w:rsidRPr="00370A62">
        <w:t>ЧАК</w:t>
      </w:r>
    </w:p>
    <w:p w14:paraId="231E77BD" w14:textId="77777777" w:rsidR="000E0766" w:rsidRPr="00370A62" w:rsidRDefault="00352418" w:rsidP="000E0766">
      <w:pPr>
        <w:pStyle w:val="ae"/>
      </w:pPr>
      <w:r w:rsidRPr="00370A62">
        <w:t>(задумчиво)</w:t>
      </w:r>
    </w:p>
    <w:p w14:paraId="62E44C39" w14:textId="77777777" w:rsidR="00352418" w:rsidRPr="00370A62" w:rsidRDefault="00352418" w:rsidP="000E0766">
      <w:pPr>
        <w:pStyle w:val="ab"/>
      </w:pPr>
      <w:r w:rsidRPr="00370A62">
        <w:t>Это если малой в 10 лет знает, как гелик подрезать, то в 13 он ч</w:t>
      </w:r>
      <w:r w:rsidR="000E0766" w:rsidRPr="00370A62">
        <w:rPr>
          <w:lang w:val="ru-RU"/>
        </w:rPr>
        <w:t>ё</w:t>
      </w:r>
      <w:r w:rsidRPr="00370A62">
        <w:t>, центробанк хлопнет?</w:t>
      </w:r>
    </w:p>
    <w:p w14:paraId="6B4D1A3E" w14:textId="77777777" w:rsidR="00352418" w:rsidRPr="00370A62" w:rsidRDefault="00352418" w:rsidP="00352418">
      <w:pPr>
        <w:pStyle w:val="a7"/>
      </w:pPr>
      <w:r w:rsidRPr="00370A62">
        <w:t>Чак открывает дверь бэхи, свистит Массе. Масса быстро направляется в сторону гелика, не выбрасывая сладкую вату из рук.</w:t>
      </w:r>
    </w:p>
    <w:p w14:paraId="07F4C02D" w14:textId="6C17D24A" w:rsidR="00352418" w:rsidRPr="00370A62" w:rsidRDefault="000E0766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482D4A">
        <w:rPr>
          <w:strike/>
          <w:color w:val="A6A6A6" w:themeColor="background1" w:themeShade="A6"/>
        </w:rPr>
        <w:t>16</w:t>
      </w:r>
      <w:r w:rsidR="00482D4A">
        <w:t xml:space="preserve"> </w:t>
      </w:r>
      <w:r w:rsidR="00482D4A" w:rsidRPr="00482D4A">
        <w:rPr>
          <w:color w:val="00B050"/>
        </w:rPr>
        <w:t>17</w:t>
      </w:r>
      <w:r w:rsidRPr="00370A62">
        <w:t>.</w:t>
      </w:r>
      <w:r w:rsidRPr="00370A62">
        <w:tab/>
      </w:r>
      <w:r w:rsidR="00352418" w:rsidRPr="00370A62">
        <w:t>Н</w:t>
      </w:r>
      <w:r w:rsidRPr="00370A62">
        <w:t>А</w:t>
      </w:r>
      <w:r w:rsidR="00352418" w:rsidRPr="00370A62">
        <w:t xml:space="preserve">Т. </w:t>
      </w:r>
      <w:r w:rsidRPr="00370A62">
        <w:t xml:space="preserve">МКАД / </w:t>
      </w:r>
      <w:r w:rsidR="00352418" w:rsidRPr="00370A62">
        <w:t xml:space="preserve">САЛОН ГЕЛИКА </w:t>
      </w:r>
      <w:r w:rsidRPr="00370A62">
        <w:t>(</w:t>
      </w:r>
      <w:r w:rsidRPr="00370A62">
        <w:rPr>
          <w:caps w:val="0"/>
        </w:rPr>
        <w:t>в движении</w:t>
      </w:r>
      <w:r w:rsidRPr="00370A62">
        <w:t>) –</w:t>
      </w:r>
      <w:r w:rsidR="00352418" w:rsidRPr="00370A62">
        <w:t xml:space="preserve"> </w:t>
      </w:r>
      <w:r w:rsidR="00482D4A" w:rsidRPr="00482D4A">
        <w:rPr>
          <w:color w:val="00B050"/>
        </w:rPr>
        <w:t>НОЧЬ</w:t>
      </w:r>
    </w:p>
    <w:p w14:paraId="537D375E" w14:textId="77777777" w:rsidR="00352418" w:rsidRPr="00370A62" w:rsidRDefault="00352418" w:rsidP="000E0766">
      <w:pPr>
        <w:pStyle w:val="a7"/>
        <w:keepNext/>
        <w:keepLines/>
      </w:pPr>
      <w:r w:rsidRPr="00370A62">
        <w:t>В машине громко играет музыка. Чак за рулём. Масса и Вжик на заднем сидении веселятся.</w:t>
      </w:r>
    </w:p>
    <w:p w14:paraId="05C1F3C2" w14:textId="77777777" w:rsidR="00352418" w:rsidRPr="00370A62" w:rsidRDefault="00352418" w:rsidP="000E0766">
      <w:pPr>
        <w:pStyle w:val="a9"/>
      </w:pPr>
      <w:r w:rsidRPr="00370A62">
        <w:t>ЧАК</w:t>
      </w:r>
    </w:p>
    <w:p w14:paraId="7CB10E73" w14:textId="77777777" w:rsidR="00352418" w:rsidRPr="00370A62" w:rsidRDefault="00352418" w:rsidP="000E0766">
      <w:pPr>
        <w:pStyle w:val="ab"/>
      </w:pPr>
      <w:r w:rsidRPr="00370A62">
        <w:t>Братва. Ну чё</w:t>
      </w:r>
      <w:r w:rsidR="000E0766" w:rsidRPr="00370A62">
        <w:rPr>
          <w:lang w:val="ru-RU"/>
        </w:rPr>
        <w:t>,</w:t>
      </w:r>
      <w:r w:rsidRPr="00370A62">
        <w:t xml:space="preserve"> мы снова в деле! Вжик, ну ты красава!!!</w:t>
      </w:r>
    </w:p>
    <w:p w14:paraId="2F843BBA" w14:textId="77777777" w:rsidR="00352418" w:rsidRPr="00370A62" w:rsidRDefault="00352418" w:rsidP="000E0766">
      <w:pPr>
        <w:pStyle w:val="a9"/>
      </w:pPr>
      <w:r w:rsidRPr="00370A62">
        <w:t>ВЖИК</w:t>
      </w:r>
    </w:p>
    <w:p w14:paraId="7EF42269" w14:textId="77777777" w:rsidR="00352418" w:rsidRPr="00370A62" w:rsidRDefault="00352418" w:rsidP="000E0766">
      <w:pPr>
        <w:pStyle w:val="ab"/>
      </w:pPr>
      <w:r w:rsidRPr="00370A62">
        <w:t>Работал профи! Кстати, на свой день рождения, можешь выбрать себе любую тачку.</w:t>
      </w:r>
    </w:p>
    <w:p w14:paraId="76D92029" w14:textId="77777777" w:rsidR="00352418" w:rsidRPr="00370A62" w:rsidRDefault="00352418" w:rsidP="00352418">
      <w:pPr>
        <w:pStyle w:val="a7"/>
      </w:pPr>
      <w:r w:rsidRPr="00370A62">
        <w:t xml:space="preserve">Все смеются. Масса даёт пять Вжику. Вжик брезгливо вытирает руку об Массу, потому что руки Массы в сладкой вате. Под музыку машина мчится по МКАДу, за ней едет </w:t>
      </w:r>
      <w:r w:rsidRPr="00370A62">
        <w:rPr>
          <w:lang w:val="ru-RU"/>
        </w:rPr>
        <w:t>БМВ</w:t>
      </w:r>
      <w:r w:rsidRPr="00370A62">
        <w:t xml:space="preserve"> Фила.</w:t>
      </w:r>
    </w:p>
    <w:p w14:paraId="02B3B537" w14:textId="29B4BBDE" w:rsidR="00352418" w:rsidRPr="00370A62" w:rsidRDefault="000E0766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482D4A">
        <w:rPr>
          <w:strike/>
          <w:color w:val="A6A6A6" w:themeColor="background1" w:themeShade="A6"/>
        </w:rPr>
        <w:t>17</w:t>
      </w:r>
      <w:r w:rsidR="00482D4A">
        <w:t xml:space="preserve"> </w:t>
      </w:r>
      <w:r w:rsidR="00482D4A" w:rsidRPr="00482D4A">
        <w:rPr>
          <w:color w:val="00B050"/>
        </w:rPr>
        <w:t>18</w:t>
      </w:r>
      <w:r w:rsidRPr="00370A62">
        <w:t>.</w:t>
      </w:r>
      <w:r w:rsidRPr="00370A62">
        <w:tab/>
      </w:r>
      <w:r w:rsidR="00352418" w:rsidRPr="00370A62">
        <w:t>НАТ. АВТОСЕРВИ</w:t>
      </w:r>
      <w:r w:rsidRPr="00370A62">
        <w:t>С</w:t>
      </w:r>
      <w:r w:rsidR="00352418" w:rsidRPr="00370A62">
        <w:t xml:space="preserve"> </w:t>
      </w:r>
      <w:r w:rsidR="00482D4A" w:rsidRPr="00482D4A">
        <w:rPr>
          <w:caps w:val="0"/>
          <w:color w:val="00B050"/>
        </w:rPr>
        <w:t>(пацанская комната)</w:t>
      </w:r>
      <w:r w:rsidR="00482D4A" w:rsidRPr="00482D4A">
        <w:rPr>
          <w:color w:val="00B050"/>
        </w:rPr>
        <w:t xml:space="preserve"> </w:t>
      </w:r>
      <w:r w:rsidRPr="00370A62">
        <w:t>–</w:t>
      </w:r>
      <w:r w:rsidR="00352418" w:rsidRPr="00370A62">
        <w:t xml:space="preserve"> </w:t>
      </w:r>
      <w:r w:rsidR="00482D4A" w:rsidRPr="00482D4A">
        <w:rPr>
          <w:color w:val="00B050"/>
        </w:rPr>
        <w:t>НОЧЬ</w:t>
      </w:r>
    </w:p>
    <w:p w14:paraId="433BBD3F" w14:textId="77777777" w:rsidR="00352418" w:rsidRPr="00370A62" w:rsidRDefault="00352418" w:rsidP="00352418">
      <w:pPr>
        <w:pStyle w:val="a7"/>
      </w:pPr>
      <w:r w:rsidRPr="00370A62">
        <w:t>Играет музыка из радио, Фил, Вжик и Масса сидят за столом весёлые, Чак разливает водку. Заходит Стэлла с кастрюлей.</w:t>
      </w:r>
    </w:p>
    <w:p w14:paraId="65D7F18E" w14:textId="77777777" w:rsidR="00352418" w:rsidRPr="00370A62" w:rsidRDefault="00352418" w:rsidP="000E0766">
      <w:pPr>
        <w:pStyle w:val="a9"/>
      </w:pPr>
      <w:r w:rsidRPr="00370A62">
        <w:t>СТЭЛЛА</w:t>
      </w:r>
    </w:p>
    <w:p w14:paraId="285AB2FF" w14:textId="77777777" w:rsidR="00352418" w:rsidRPr="00370A62" w:rsidRDefault="00352418" w:rsidP="000E0766">
      <w:pPr>
        <w:pStyle w:val="ab"/>
      </w:pPr>
      <w:r w:rsidRPr="00370A62">
        <w:t>Так</w:t>
      </w:r>
      <w:r w:rsidR="000E0766" w:rsidRPr="00370A62">
        <w:rPr>
          <w:lang w:val="ru-RU"/>
        </w:rPr>
        <w:t>,</w:t>
      </w:r>
      <w:r w:rsidRPr="00370A62">
        <w:t xml:space="preserve"> мальчики, фирменный супчик, под водочку.</w:t>
      </w:r>
    </w:p>
    <w:p w14:paraId="3A91B562" w14:textId="77777777" w:rsidR="00352418" w:rsidRPr="00370A62" w:rsidRDefault="00352418" w:rsidP="00352418">
      <w:pPr>
        <w:pStyle w:val="a7"/>
      </w:pPr>
      <w:r w:rsidRPr="00370A62">
        <w:t>Масса потирает руки. Стэлла бер</w:t>
      </w:r>
      <w:r w:rsidR="000E0766" w:rsidRPr="00370A62">
        <w:rPr>
          <w:lang w:val="ru-RU"/>
        </w:rPr>
        <w:t>ё</w:t>
      </w:r>
      <w:r w:rsidRPr="00370A62">
        <w:t>т стакан, даёт Чаку.</w:t>
      </w:r>
    </w:p>
    <w:p w14:paraId="02E834CA" w14:textId="77777777" w:rsidR="00352418" w:rsidRPr="00370A62" w:rsidRDefault="00352418" w:rsidP="000E0766">
      <w:pPr>
        <w:pStyle w:val="a9"/>
      </w:pPr>
      <w:r w:rsidRPr="00370A62">
        <w:t>ЧАК</w:t>
      </w:r>
    </w:p>
    <w:p w14:paraId="213DE81A" w14:textId="77777777" w:rsidR="00352418" w:rsidRPr="00370A62" w:rsidRDefault="00352418" w:rsidP="000E0766">
      <w:pPr>
        <w:pStyle w:val="ab"/>
      </w:pPr>
      <w:r w:rsidRPr="00370A62">
        <w:t>Ты не скидывалась!</w:t>
      </w:r>
    </w:p>
    <w:p w14:paraId="5EFDE232" w14:textId="77777777" w:rsidR="00352418" w:rsidRPr="00370A62" w:rsidRDefault="00352418" w:rsidP="000E0766">
      <w:pPr>
        <w:pStyle w:val="a9"/>
      </w:pPr>
      <w:r w:rsidRPr="00370A62">
        <w:t>СТЭЛЛА</w:t>
      </w:r>
    </w:p>
    <w:p w14:paraId="4CDB8436" w14:textId="77777777" w:rsidR="00352418" w:rsidRPr="00370A62" w:rsidRDefault="00352418" w:rsidP="000E0766">
      <w:pPr>
        <w:pStyle w:val="ab"/>
      </w:pPr>
      <w:r w:rsidRPr="00370A62">
        <w:t>Ты не закусываешь!</w:t>
      </w:r>
    </w:p>
    <w:p w14:paraId="1C6BE29D" w14:textId="77777777" w:rsidR="00352418" w:rsidRPr="00370A62" w:rsidRDefault="00352418" w:rsidP="00352418">
      <w:pPr>
        <w:pStyle w:val="a7"/>
      </w:pPr>
      <w:r w:rsidRPr="00370A62">
        <w:t>Чак смотрит на суп. На Стэллу. Наливает ей. Все встают, чокаются.</w:t>
      </w:r>
    </w:p>
    <w:p w14:paraId="71E15016" w14:textId="77777777" w:rsidR="00352418" w:rsidRPr="00370A62" w:rsidRDefault="00352418" w:rsidP="000E0766">
      <w:pPr>
        <w:pStyle w:val="a9"/>
      </w:pPr>
      <w:r w:rsidRPr="00370A62">
        <w:t>ЧАК</w:t>
      </w:r>
    </w:p>
    <w:p w14:paraId="6BCA5EE4" w14:textId="77777777" w:rsidR="00352418" w:rsidRPr="00370A62" w:rsidRDefault="00352418" w:rsidP="000E0766">
      <w:pPr>
        <w:pStyle w:val="ab"/>
      </w:pPr>
      <w:r w:rsidRPr="00370A62">
        <w:t>Ну чё</w:t>
      </w:r>
      <w:r w:rsidR="00C54D72" w:rsidRPr="00370A62">
        <w:rPr>
          <w:lang w:val="ru-RU"/>
        </w:rPr>
        <w:t>,</w:t>
      </w:r>
      <w:r w:rsidRPr="00370A62">
        <w:t xml:space="preserve"> за нас!</w:t>
      </w:r>
    </w:p>
    <w:p w14:paraId="4DA73741" w14:textId="77777777" w:rsidR="00352418" w:rsidRPr="00370A62" w:rsidRDefault="00352418" w:rsidP="00352418">
      <w:pPr>
        <w:pStyle w:val="a7"/>
      </w:pPr>
      <w:r w:rsidRPr="00370A62">
        <w:lastRenderedPageBreak/>
        <w:t>Все выпивают. Чак бер</w:t>
      </w:r>
      <w:r w:rsidR="00C54D72" w:rsidRPr="00370A62">
        <w:rPr>
          <w:lang w:val="ru-RU"/>
        </w:rPr>
        <w:t>ё</w:t>
      </w:r>
      <w:r w:rsidRPr="00370A62">
        <w:t>т сигарету, выходит на улицу. Но тут же прибегает обратно с квадратными глазами.</w:t>
      </w:r>
    </w:p>
    <w:p w14:paraId="22FF9E25" w14:textId="77777777" w:rsidR="00352418" w:rsidRPr="00370A62" w:rsidRDefault="00352418" w:rsidP="000E0766">
      <w:pPr>
        <w:pStyle w:val="a9"/>
      </w:pPr>
      <w:r w:rsidRPr="00370A62">
        <w:t>ЧАК</w:t>
      </w:r>
    </w:p>
    <w:p w14:paraId="4362A9A3" w14:textId="77777777" w:rsidR="00352418" w:rsidRPr="00370A62" w:rsidRDefault="00352418" w:rsidP="000E0766">
      <w:pPr>
        <w:pStyle w:val="ab"/>
      </w:pPr>
      <w:r w:rsidRPr="00370A62">
        <w:t>Парни! Там менты!</w:t>
      </w:r>
    </w:p>
    <w:p w14:paraId="3B12B4E5" w14:textId="4B9CB2D9" w:rsidR="00352418" w:rsidRPr="00370A62" w:rsidRDefault="00C54D72" w:rsidP="00914F6F">
      <w:pPr>
        <w:pStyle w:val="a6"/>
        <w:tabs>
          <w:tab w:val="clear" w:pos="992"/>
          <w:tab w:val="left" w:pos="1418"/>
        </w:tabs>
      </w:pPr>
      <w:r w:rsidRPr="00370A62">
        <w:t>7-</w:t>
      </w:r>
      <w:r w:rsidRPr="00482D4A">
        <w:rPr>
          <w:strike/>
          <w:color w:val="A6A6A6" w:themeColor="background1" w:themeShade="A6"/>
        </w:rPr>
        <w:t>18</w:t>
      </w:r>
      <w:r w:rsidR="00482D4A" w:rsidRPr="00482D4A">
        <w:rPr>
          <w:color w:val="A6A6A6" w:themeColor="background1" w:themeShade="A6"/>
        </w:rPr>
        <w:t xml:space="preserve"> </w:t>
      </w:r>
      <w:r w:rsidR="00482D4A" w:rsidRPr="00482D4A">
        <w:rPr>
          <w:color w:val="00B050"/>
        </w:rPr>
        <w:t>19</w:t>
      </w:r>
      <w:r w:rsidRPr="00370A62">
        <w:t>.</w:t>
      </w:r>
      <w:r w:rsidRPr="00370A62">
        <w:tab/>
      </w:r>
      <w:r w:rsidR="00352418" w:rsidRPr="00370A62">
        <w:t xml:space="preserve">ИНТ. </w:t>
      </w:r>
      <w:r w:rsidRPr="00370A62">
        <w:t>ОСОБНЯК НОЛЯ (</w:t>
      </w:r>
      <w:r w:rsidRPr="00370A62">
        <w:rPr>
          <w:caps w:val="0"/>
        </w:rPr>
        <w:t>кабинет</w:t>
      </w:r>
      <w:r w:rsidRPr="00370A62">
        <w:t>)</w:t>
      </w:r>
      <w:r w:rsidR="00352418" w:rsidRPr="00370A62">
        <w:t xml:space="preserve"> </w:t>
      </w:r>
      <w:r w:rsidRPr="00370A62">
        <w:t>–</w:t>
      </w:r>
      <w:r w:rsidR="00352418" w:rsidRPr="00370A62">
        <w:t xml:space="preserve"> НОЧЬ</w:t>
      </w:r>
    </w:p>
    <w:p w14:paraId="57B2977F" w14:textId="77777777" w:rsidR="00352418" w:rsidRPr="00370A62" w:rsidRDefault="00352418" w:rsidP="00C54D72">
      <w:pPr>
        <w:pStyle w:val="a7"/>
        <w:keepNext/>
        <w:keepLines/>
      </w:pPr>
      <w:r w:rsidRPr="00370A62">
        <w:t>Ноль чокается водкой со взрослым седовласым мужчиной</w:t>
      </w:r>
      <w:r w:rsidR="00C54D72" w:rsidRPr="00370A62">
        <w:rPr>
          <w:lang w:val="ru-RU"/>
        </w:rPr>
        <w:t xml:space="preserve"> (СЕРЖАНТ)</w:t>
      </w:r>
      <w:r w:rsidRPr="00370A62">
        <w:t>. Выпивают.</w:t>
      </w:r>
    </w:p>
    <w:p w14:paraId="796AC8F6" w14:textId="77777777" w:rsidR="00352418" w:rsidRPr="00370A62" w:rsidRDefault="00352418" w:rsidP="00C54D72">
      <w:pPr>
        <w:pStyle w:val="a9"/>
      </w:pPr>
      <w:r w:rsidRPr="00370A62">
        <w:t>НОЛЬ</w:t>
      </w:r>
    </w:p>
    <w:p w14:paraId="10AC7FCE" w14:textId="77777777" w:rsidR="00352418" w:rsidRPr="00370A62" w:rsidRDefault="00352418" w:rsidP="00C54D72">
      <w:pPr>
        <w:pStyle w:val="ab"/>
      </w:pPr>
      <w:r w:rsidRPr="00370A62">
        <w:t>Будем, Сержант…</w:t>
      </w:r>
    </w:p>
    <w:p w14:paraId="44AFADD2" w14:textId="77777777" w:rsidR="00352418" w:rsidRPr="00370A62" w:rsidRDefault="00352418" w:rsidP="00C54D72">
      <w:pPr>
        <w:pStyle w:val="a9"/>
      </w:pPr>
      <w:r w:rsidRPr="00370A62">
        <w:t>СЕРЖАНТ</w:t>
      </w:r>
    </w:p>
    <w:p w14:paraId="22AC1CAB" w14:textId="77777777" w:rsidR="00352418" w:rsidRPr="00370A62" w:rsidRDefault="00352418" w:rsidP="00C54D72">
      <w:pPr>
        <w:pStyle w:val="ab"/>
      </w:pPr>
      <w:r w:rsidRPr="00370A62">
        <w:t>Так конкретно припекло? Мы с нулевых не виделись.</w:t>
      </w:r>
    </w:p>
    <w:p w14:paraId="3FD49B9F" w14:textId="77777777" w:rsidR="00352418" w:rsidRPr="00370A62" w:rsidRDefault="00352418" w:rsidP="00C54D72">
      <w:pPr>
        <w:pStyle w:val="a9"/>
      </w:pPr>
      <w:r w:rsidRPr="00370A62">
        <w:t>НОЛЬ</w:t>
      </w:r>
    </w:p>
    <w:p w14:paraId="5A62F1E2" w14:textId="77777777" w:rsidR="00352418" w:rsidRPr="00370A62" w:rsidRDefault="00352418" w:rsidP="00C54D72">
      <w:pPr>
        <w:pStyle w:val="ab"/>
      </w:pPr>
      <w:r w:rsidRPr="00370A62">
        <w:t>Одни персонажи много знают про меня. А это, как ты понимаешь, может быть опасно. Один из них даже ко мне домой приходил. Я думал, на их могилах деревья давно выросли, а они, к сожалению, дышат. Поэтому тут два варианта: либо я их, либо они меня. Значит, ты не возьмёшься?</w:t>
      </w:r>
    </w:p>
    <w:p w14:paraId="20E6641D" w14:textId="77777777" w:rsidR="00352418" w:rsidRPr="00370A62" w:rsidRDefault="00352418" w:rsidP="00C54D72">
      <w:pPr>
        <w:pStyle w:val="a9"/>
      </w:pPr>
      <w:r w:rsidRPr="00370A62">
        <w:t>СЕРЖАНТ</w:t>
      </w:r>
    </w:p>
    <w:p w14:paraId="419B6D6C" w14:textId="77777777" w:rsidR="00352418" w:rsidRPr="00370A62" w:rsidRDefault="00352418" w:rsidP="00C54D72">
      <w:pPr>
        <w:pStyle w:val="ab"/>
      </w:pPr>
      <w:r w:rsidRPr="00370A62">
        <w:t>Прости, Ноль. Не та квалификация уже.</w:t>
      </w:r>
    </w:p>
    <w:p w14:paraId="02C1AD9E" w14:textId="77777777" w:rsidR="00352418" w:rsidRPr="00370A62" w:rsidRDefault="00352418" w:rsidP="00C54D72">
      <w:pPr>
        <w:pStyle w:val="a9"/>
      </w:pPr>
      <w:r w:rsidRPr="00370A62">
        <w:t>НОЛЬ</w:t>
      </w:r>
    </w:p>
    <w:p w14:paraId="5B2E30A8" w14:textId="77777777" w:rsidR="00352418" w:rsidRPr="00370A62" w:rsidRDefault="00352418" w:rsidP="00C54D72">
      <w:pPr>
        <w:pStyle w:val="ab"/>
      </w:pPr>
      <w:r w:rsidRPr="00370A62">
        <w:t>А я думал, талант не пропьёшь…</w:t>
      </w:r>
    </w:p>
    <w:p w14:paraId="160D87F6" w14:textId="77777777" w:rsidR="00352418" w:rsidRPr="00370A62" w:rsidRDefault="00352418" w:rsidP="00C54D72">
      <w:pPr>
        <w:pStyle w:val="a9"/>
      </w:pPr>
      <w:r w:rsidRPr="00370A62">
        <w:t>СЕРЖАНТ</w:t>
      </w:r>
    </w:p>
    <w:p w14:paraId="20259434" w14:textId="77777777" w:rsidR="00352418" w:rsidRPr="00370A62" w:rsidRDefault="00352418" w:rsidP="00C54D72">
      <w:pPr>
        <w:pStyle w:val="ab"/>
      </w:pPr>
      <w:r w:rsidRPr="00370A62">
        <w:t>Смотря сколько пить.</w:t>
      </w:r>
    </w:p>
    <w:p w14:paraId="5CB34C55" w14:textId="0B403AC4" w:rsidR="00352418" w:rsidRPr="00370A62" w:rsidRDefault="00352418" w:rsidP="00352418">
      <w:pPr>
        <w:pStyle w:val="a7"/>
      </w:pPr>
      <w:r w:rsidRPr="00370A62">
        <w:t>Показывает руки Нолю</w:t>
      </w:r>
      <w:r w:rsidR="00C54D72" w:rsidRPr="00370A62">
        <w:rPr>
          <w:lang w:val="ru-RU"/>
        </w:rPr>
        <w:t xml:space="preserve">, </w:t>
      </w:r>
      <w:r w:rsidRPr="00370A62">
        <w:t>они трясутся. Ноль сильно расстроен.</w:t>
      </w:r>
    </w:p>
    <w:p w14:paraId="6584309E" w14:textId="77777777" w:rsidR="00352418" w:rsidRPr="00370A62" w:rsidRDefault="00352418" w:rsidP="00C54D72">
      <w:pPr>
        <w:pStyle w:val="a9"/>
      </w:pPr>
      <w:r w:rsidRPr="00370A62">
        <w:t>НОЛЬ</w:t>
      </w:r>
    </w:p>
    <w:p w14:paraId="1B4A1224" w14:textId="77777777" w:rsidR="00352418" w:rsidRPr="00370A62" w:rsidRDefault="00352418" w:rsidP="00C54D72">
      <w:pPr>
        <w:pStyle w:val="ab"/>
      </w:pPr>
      <w:r w:rsidRPr="00370A62">
        <w:t>А что тогда сказал, что решишь мой вопрос?</w:t>
      </w:r>
    </w:p>
    <w:p w14:paraId="03A6A268" w14:textId="77777777" w:rsidR="00352418" w:rsidRPr="00370A62" w:rsidRDefault="00352418" w:rsidP="00C54D72">
      <w:pPr>
        <w:pStyle w:val="a9"/>
      </w:pPr>
      <w:r w:rsidRPr="00370A62">
        <w:t>СЕРЖАНТ</w:t>
      </w:r>
    </w:p>
    <w:p w14:paraId="2AB13385" w14:textId="77777777" w:rsidR="00352418" w:rsidRPr="00370A62" w:rsidRDefault="00352418" w:rsidP="00C54D72">
      <w:pPr>
        <w:pStyle w:val="ab"/>
      </w:pPr>
      <w:r w:rsidRPr="00370A62">
        <w:t>Ты же знаешь, когда солдат становится старослужащим, на смену приходит молодое пополнение.</w:t>
      </w:r>
    </w:p>
    <w:p w14:paraId="6B123095" w14:textId="77777777" w:rsidR="00352418" w:rsidRPr="00370A62" w:rsidRDefault="00352418" w:rsidP="00352418">
      <w:pPr>
        <w:pStyle w:val="a7"/>
      </w:pPr>
      <w:r w:rsidRPr="00370A62">
        <w:lastRenderedPageBreak/>
        <w:t>С</w:t>
      </w:r>
      <w:r w:rsidR="00C54D72" w:rsidRPr="00370A62">
        <w:rPr>
          <w:lang w:val="ru-RU"/>
        </w:rPr>
        <w:t>ержант</w:t>
      </w:r>
      <w:r w:rsidRPr="00370A62">
        <w:t xml:space="preserve"> листает бумажник, открывает и показывает фотографию молодого человека.</w:t>
      </w:r>
    </w:p>
    <w:p w14:paraId="33DEB7F8" w14:textId="77777777" w:rsidR="00352418" w:rsidRPr="00370A62" w:rsidRDefault="00352418" w:rsidP="00C54D72">
      <w:pPr>
        <w:pStyle w:val="a9"/>
      </w:pPr>
      <w:r w:rsidRPr="00370A62">
        <w:t>НОЛЬ</w:t>
      </w:r>
    </w:p>
    <w:p w14:paraId="0244780B" w14:textId="77777777" w:rsidR="00C54D72" w:rsidRPr="00370A62" w:rsidRDefault="00352418" w:rsidP="00C54D72">
      <w:pPr>
        <w:pStyle w:val="ae"/>
      </w:pPr>
      <w:r w:rsidRPr="00370A62">
        <w:t>(улыбаясь)</w:t>
      </w:r>
    </w:p>
    <w:p w14:paraId="17BDF466" w14:textId="77777777" w:rsidR="00352418" w:rsidRPr="00370A62" w:rsidRDefault="00352418" w:rsidP="00C54D72">
      <w:pPr>
        <w:pStyle w:val="ab"/>
      </w:pPr>
      <w:r w:rsidRPr="00370A62">
        <w:t>Надо же… Похож! Значит, у тебя династия?</w:t>
      </w:r>
    </w:p>
    <w:p w14:paraId="6D559B96" w14:textId="77777777" w:rsidR="00352418" w:rsidRPr="00370A62" w:rsidRDefault="00352418" w:rsidP="00352418">
      <w:pPr>
        <w:pStyle w:val="a7"/>
      </w:pPr>
      <w:r w:rsidRPr="00370A62">
        <w:t>С</w:t>
      </w:r>
      <w:r w:rsidR="00C54D72" w:rsidRPr="00370A62">
        <w:rPr>
          <w:lang w:val="ru-RU"/>
        </w:rPr>
        <w:t>ержант</w:t>
      </w:r>
      <w:r w:rsidRPr="00370A62">
        <w:t xml:space="preserve"> гордо кивает, закрывает бумажник. Убирает в карман. Они выпивают очередную рюмку водки, С</w:t>
      </w:r>
      <w:r w:rsidR="00C54D72" w:rsidRPr="00370A62">
        <w:rPr>
          <w:lang w:val="ru-RU"/>
        </w:rPr>
        <w:t>ержант</w:t>
      </w:r>
      <w:r w:rsidRPr="00370A62">
        <w:t xml:space="preserve"> ставит стакан прямо на фотографию Фила, Вжика, Чака и Массы.</w:t>
      </w:r>
    </w:p>
    <w:p w14:paraId="083EB29F" w14:textId="77777777" w:rsidR="00352418" w:rsidRPr="00370A62" w:rsidRDefault="00352418" w:rsidP="00C54D72">
      <w:pPr>
        <w:pStyle w:val="afa"/>
      </w:pPr>
      <w:r w:rsidRPr="00370A62">
        <w:t>В ЗТМ</w:t>
      </w:r>
    </w:p>
    <w:p w14:paraId="68572B3E" w14:textId="77777777" w:rsidR="00F43B5A" w:rsidRPr="00E7519B" w:rsidRDefault="00352418" w:rsidP="00C54D72">
      <w:pPr>
        <w:pStyle w:val="afa"/>
      </w:pPr>
      <w:r w:rsidRPr="00370A62">
        <w:t>КОНЕЦ СЕДЬМОЙ СЕРИИ</w:t>
      </w:r>
    </w:p>
    <w:sectPr w:rsidR="00F43B5A" w:rsidRPr="00E7519B" w:rsidSect="00175951">
      <w:head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42A1C" w14:textId="77777777" w:rsidR="00F12776" w:rsidRDefault="00F12776" w:rsidP="00FA5B81">
      <w:r>
        <w:separator/>
      </w:r>
    </w:p>
    <w:p w14:paraId="2C80489E" w14:textId="77777777" w:rsidR="00F12776" w:rsidRDefault="00F12776"/>
  </w:endnote>
  <w:endnote w:type="continuationSeparator" w:id="0">
    <w:p w14:paraId="3F993C1A" w14:textId="77777777" w:rsidR="00F12776" w:rsidRDefault="00F12776" w:rsidP="00FA5B81">
      <w:r>
        <w:continuationSeparator/>
      </w:r>
    </w:p>
    <w:p w14:paraId="74A38B0F" w14:textId="77777777" w:rsidR="00F12776" w:rsidRDefault="00F127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9C2F7" w14:textId="77777777" w:rsidR="00F12776" w:rsidRDefault="00F12776" w:rsidP="00FA5B81">
      <w:r>
        <w:separator/>
      </w:r>
    </w:p>
    <w:p w14:paraId="191939E7" w14:textId="77777777" w:rsidR="00F12776" w:rsidRDefault="00F12776"/>
  </w:footnote>
  <w:footnote w:type="continuationSeparator" w:id="0">
    <w:p w14:paraId="5B634BCD" w14:textId="77777777" w:rsidR="00F12776" w:rsidRDefault="00F12776" w:rsidP="00FA5B81">
      <w:r>
        <w:continuationSeparator/>
      </w:r>
    </w:p>
    <w:p w14:paraId="0B5FF13C" w14:textId="77777777" w:rsidR="00F12776" w:rsidRDefault="00F127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3A3BF" w14:textId="77777777" w:rsidR="00134F39" w:rsidRDefault="00134F39" w:rsidP="00134F39">
    <w:pPr>
      <w:pStyle w:val="af8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9865473"/>
      <w:docPartObj>
        <w:docPartGallery w:val="Page Numbers (Top of Page)"/>
        <w:docPartUnique/>
      </w:docPartObj>
    </w:sdtPr>
    <w:sdtEndPr/>
    <w:sdtContent>
      <w:p w14:paraId="46CFE7E1" w14:textId="77777777" w:rsidR="00175951" w:rsidRDefault="00175951" w:rsidP="00134F39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11EE3"/>
    <w:rsid w:val="0001626D"/>
    <w:rsid w:val="00032860"/>
    <w:rsid w:val="00044E5A"/>
    <w:rsid w:val="00052975"/>
    <w:rsid w:val="00056081"/>
    <w:rsid w:val="00056864"/>
    <w:rsid w:val="0006329C"/>
    <w:rsid w:val="000643DD"/>
    <w:rsid w:val="000718CB"/>
    <w:rsid w:val="00073844"/>
    <w:rsid w:val="00086B8E"/>
    <w:rsid w:val="00086CEF"/>
    <w:rsid w:val="0008706D"/>
    <w:rsid w:val="0009524C"/>
    <w:rsid w:val="000B234C"/>
    <w:rsid w:val="000B636E"/>
    <w:rsid w:val="000C0B25"/>
    <w:rsid w:val="000C2B55"/>
    <w:rsid w:val="000C49B9"/>
    <w:rsid w:val="000C58AB"/>
    <w:rsid w:val="000D3E63"/>
    <w:rsid w:val="000D6500"/>
    <w:rsid w:val="000E0766"/>
    <w:rsid w:val="000E10F3"/>
    <w:rsid w:val="000E35BA"/>
    <w:rsid w:val="000F0329"/>
    <w:rsid w:val="000F59AE"/>
    <w:rsid w:val="000F6137"/>
    <w:rsid w:val="00105ABC"/>
    <w:rsid w:val="001064CF"/>
    <w:rsid w:val="001144A2"/>
    <w:rsid w:val="00117918"/>
    <w:rsid w:val="00122A8E"/>
    <w:rsid w:val="001232C7"/>
    <w:rsid w:val="00134F39"/>
    <w:rsid w:val="001417DF"/>
    <w:rsid w:val="00141D8F"/>
    <w:rsid w:val="00150311"/>
    <w:rsid w:val="00151911"/>
    <w:rsid w:val="0015560B"/>
    <w:rsid w:val="00161365"/>
    <w:rsid w:val="00165725"/>
    <w:rsid w:val="00175951"/>
    <w:rsid w:val="001950D2"/>
    <w:rsid w:val="00195220"/>
    <w:rsid w:val="001A01E6"/>
    <w:rsid w:val="001A046C"/>
    <w:rsid w:val="001A0560"/>
    <w:rsid w:val="001C4D63"/>
    <w:rsid w:val="001D1418"/>
    <w:rsid w:val="001D5DAB"/>
    <w:rsid w:val="001D7C0D"/>
    <w:rsid w:val="001F0220"/>
    <w:rsid w:val="00200505"/>
    <w:rsid w:val="00206631"/>
    <w:rsid w:val="00207212"/>
    <w:rsid w:val="002132B5"/>
    <w:rsid w:val="00241547"/>
    <w:rsid w:val="00244976"/>
    <w:rsid w:val="00252664"/>
    <w:rsid w:val="00263BB1"/>
    <w:rsid w:val="00277F26"/>
    <w:rsid w:val="002839CF"/>
    <w:rsid w:val="00285DD9"/>
    <w:rsid w:val="002A1A30"/>
    <w:rsid w:val="002A5941"/>
    <w:rsid w:val="002B44B9"/>
    <w:rsid w:val="002B54E2"/>
    <w:rsid w:val="002C1A87"/>
    <w:rsid w:val="002C2389"/>
    <w:rsid w:val="002C4589"/>
    <w:rsid w:val="002E3884"/>
    <w:rsid w:val="002E39EC"/>
    <w:rsid w:val="003000B8"/>
    <w:rsid w:val="003031ED"/>
    <w:rsid w:val="00314C13"/>
    <w:rsid w:val="00331AF4"/>
    <w:rsid w:val="00336BC8"/>
    <w:rsid w:val="003405FE"/>
    <w:rsid w:val="0034213C"/>
    <w:rsid w:val="00346712"/>
    <w:rsid w:val="00346B69"/>
    <w:rsid w:val="00347B91"/>
    <w:rsid w:val="00352418"/>
    <w:rsid w:val="00355204"/>
    <w:rsid w:val="00360409"/>
    <w:rsid w:val="00362951"/>
    <w:rsid w:val="00370A62"/>
    <w:rsid w:val="00371DD2"/>
    <w:rsid w:val="003728EF"/>
    <w:rsid w:val="0038290C"/>
    <w:rsid w:val="00385019"/>
    <w:rsid w:val="00387588"/>
    <w:rsid w:val="00392B91"/>
    <w:rsid w:val="003930BA"/>
    <w:rsid w:val="003932CC"/>
    <w:rsid w:val="003A0265"/>
    <w:rsid w:val="003A2252"/>
    <w:rsid w:val="003A4A83"/>
    <w:rsid w:val="003B5EA8"/>
    <w:rsid w:val="003D3713"/>
    <w:rsid w:val="003D7990"/>
    <w:rsid w:val="003F0841"/>
    <w:rsid w:val="003F507A"/>
    <w:rsid w:val="003F5474"/>
    <w:rsid w:val="003F7CD0"/>
    <w:rsid w:val="00401997"/>
    <w:rsid w:val="004115D6"/>
    <w:rsid w:val="0042143B"/>
    <w:rsid w:val="00421779"/>
    <w:rsid w:val="00424EB3"/>
    <w:rsid w:val="004435F2"/>
    <w:rsid w:val="00446872"/>
    <w:rsid w:val="00447340"/>
    <w:rsid w:val="0045526B"/>
    <w:rsid w:val="0045551A"/>
    <w:rsid w:val="00462C5E"/>
    <w:rsid w:val="0046532E"/>
    <w:rsid w:val="004760ED"/>
    <w:rsid w:val="00480A30"/>
    <w:rsid w:val="00482D4A"/>
    <w:rsid w:val="004858D8"/>
    <w:rsid w:val="00496BB2"/>
    <w:rsid w:val="00497F99"/>
    <w:rsid w:val="004A7531"/>
    <w:rsid w:val="004C6E29"/>
    <w:rsid w:val="004D1F46"/>
    <w:rsid w:val="004D262F"/>
    <w:rsid w:val="004D5216"/>
    <w:rsid w:val="004D59B8"/>
    <w:rsid w:val="004E4F5E"/>
    <w:rsid w:val="004F02F0"/>
    <w:rsid w:val="004F2A9A"/>
    <w:rsid w:val="004F4814"/>
    <w:rsid w:val="004F56EA"/>
    <w:rsid w:val="00500220"/>
    <w:rsid w:val="005066D3"/>
    <w:rsid w:val="00507924"/>
    <w:rsid w:val="0051364E"/>
    <w:rsid w:val="00530A0E"/>
    <w:rsid w:val="005366A8"/>
    <w:rsid w:val="0054054D"/>
    <w:rsid w:val="00541BA3"/>
    <w:rsid w:val="00543CE9"/>
    <w:rsid w:val="00551B16"/>
    <w:rsid w:val="005552D3"/>
    <w:rsid w:val="00561E01"/>
    <w:rsid w:val="00561ED2"/>
    <w:rsid w:val="00563349"/>
    <w:rsid w:val="00563461"/>
    <w:rsid w:val="0056696F"/>
    <w:rsid w:val="00567B28"/>
    <w:rsid w:val="005710F3"/>
    <w:rsid w:val="00573C28"/>
    <w:rsid w:val="00573E5C"/>
    <w:rsid w:val="00581260"/>
    <w:rsid w:val="00583A8D"/>
    <w:rsid w:val="00595BE1"/>
    <w:rsid w:val="00596684"/>
    <w:rsid w:val="005A0BAE"/>
    <w:rsid w:val="005B34BA"/>
    <w:rsid w:val="005B4F7F"/>
    <w:rsid w:val="005B6800"/>
    <w:rsid w:val="005E5E38"/>
    <w:rsid w:val="0060398A"/>
    <w:rsid w:val="006107A1"/>
    <w:rsid w:val="0061183B"/>
    <w:rsid w:val="0061403F"/>
    <w:rsid w:val="00617020"/>
    <w:rsid w:val="006248BC"/>
    <w:rsid w:val="00632FAD"/>
    <w:rsid w:val="006347FB"/>
    <w:rsid w:val="0063654A"/>
    <w:rsid w:val="00643FB9"/>
    <w:rsid w:val="00644406"/>
    <w:rsid w:val="006475A1"/>
    <w:rsid w:val="006615BA"/>
    <w:rsid w:val="00663C5B"/>
    <w:rsid w:val="00681F75"/>
    <w:rsid w:val="00682F4E"/>
    <w:rsid w:val="00686161"/>
    <w:rsid w:val="00687314"/>
    <w:rsid w:val="00697BD7"/>
    <w:rsid w:val="006A7A12"/>
    <w:rsid w:val="006B23E9"/>
    <w:rsid w:val="006B3D31"/>
    <w:rsid w:val="006B546A"/>
    <w:rsid w:val="006B5C01"/>
    <w:rsid w:val="006B701D"/>
    <w:rsid w:val="006D7568"/>
    <w:rsid w:val="006E636A"/>
    <w:rsid w:val="006F1C6F"/>
    <w:rsid w:val="006F5EB7"/>
    <w:rsid w:val="006F750C"/>
    <w:rsid w:val="00712326"/>
    <w:rsid w:val="0071537A"/>
    <w:rsid w:val="0071711F"/>
    <w:rsid w:val="0072404B"/>
    <w:rsid w:val="00734BE8"/>
    <w:rsid w:val="00735685"/>
    <w:rsid w:val="007371B1"/>
    <w:rsid w:val="00760064"/>
    <w:rsid w:val="00764578"/>
    <w:rsid w:val="00765C97"/>
    <w:rsid w:val="0078300D"/>
    <w:rsid w:val="00783A9D"/>
    <w:rsid w:val="00784533"/>
    <w:rsid w:val="007853EB"/>
    <w:rsid w:val="00791DFA"/>
    <w:rsid w:val="00792253"/>
    <w:rsid w:val="00795FC6"/>
    <w:rsid w:val="007A3976"/>
    <w:rsid w:val="007A3A42"/>
    <w:rsid w:val="007B0BEC"/>
    <w:rsid w:val="007C4537"/>
    <w:rsid w:val="007C6E7A"/>
    <w:rsid w:val="007D1D83"/>
    <w:rsid w:val="007D7B9E"/>
    <w:rsid w:val="007E29ED"/>
    <w:rsid w:val="007E6699"/>
    <w:rsid w:val="007E6F8E"/>
    <w:rsid w:val="007F04E7"/>
    <w:rsid w:val="007F0950"/>
    <w:rsid w:val="007F5935"/>
    <w:rsid w:val="00801380"/>
    <w:rsid w:val="00803477"/>
    <w:rsid w:val="0080653C"/>
    <w:rsid w:val="00807027"/>
    <w:rsid w:val="00815B6B"/>
    <w:rsid w:val="00816F3E"/>
    <w:rsid w:val="0082438D"/>
    <w:rsid w:val="0083550E"/>
    <w:rsid w:val="008371D0"/>
    <w:rsid w:val="008405E6"/>
    <w:rsid w:val="008475F3"/>
    <w:rsid w:val="00856EAD"/>
    <w:rsid w:val="008613B0"/>
    <w:rsid w:val="00864ABD"/>
    <w:rsid w:val="0087252A"/>
    <w:rsid w:val="0087477A"/>
    <w:rsid w:val="008827DE"/>
    <w:rsid w:val="008A5A3A"/>
    <w:rsid w:val="008A6E2C"/>
    <w:rsid w:val="008A7123"/>
    <w:rsid w:val="008B0A35"/>
    <w:rsid w:val="008B3667"/>
    <w:rsid w:val="008D1F2C"/>
    <w:rsid w:val="008D6563"/>
    <w:rsid w:val="008D74A9"/>
    <w:rsid w:val="008E258B"/>
    <w:rsid w:val="008E6DCC"/>
    <w:rsid w:val="008F6733"/>
    <w:rsid w:val="008F6B4C"/>
    <w:rsid w:val="00901F71"/>
    <w:rsid w:val="00914F6F"/>
    <w:rsid w:val="00931C1C"/>
    <w:rsid w:val="00936F7C"/>
    <w:rsid w:val="00945DAB"/>
    <w:rsid w:val="009469BD"/>
    <w:rsid w:val="0096743E"/>
    <w:rsid w:val="00967FBF"/>
    <w:rsid w:val="00971BA6"/>
    <w:rsid w:val="00975344"/>
    <w:rsid w:val="009828B5"/>
    <w:rsid w:val="009831E9"/>
    <w:rsid w:val="00993DF6"/>
    <w:rsid w:val="0099790A"/>
    <w:rsid w:val="009A181B"/>
    <w:rsid w:val="009A29BE"/>
    <w:rsid w:val="009A503E"/>
    <w:rsid w:val="009A56C5"/>
    <w:rsid w:val="009A5E7A"/>
    <w:rsid w:val="009B30A5"/>
    <w:rsid w:val="009B51A1"/>
    <w:rsid w:val="009B7526"/>
    <w:rsid w:val="009C1D40"/>
    <w:rsid w:val="009C2D09"/>
    <w:rsid w:val="009C3EBE"/>
    <w:rsid w:val="009D2E87"/>
    <w:rsid w:val="009E4267"/>
    <w:rsid w:val="009E4528"/>
    <w:rsid w:val="009E7431"/>
    <w:rsid w:val="009F2E88"/>
    <w:rsid w:val="00A05B4E"/>
    <w:rsid w:val="00A1680C"/>
    <w:rsid w:val="00A25AD5"/>
    <w:rsid w:val="00A26F29"/>
    <w:rsid w:val="00A27B37"/>
    <w:rsid w:val="00A27C81"/>
    <w:rsid w:val="00A33A01"/>
    <w:rsid w:val="00A36FC6"/>
    <w:rsid w:val="00A4675A"/>
    <w:rsid w:val="00A57A37"/>
    <w:rsid w:val="00A57D5F"/>
    <w:rsid w:val="00A6458C"/>
    <w:rsid w:val="00A646E1"/>
    <w:rsid w:val="00A73BF9"/>
    <w:rsid w:val="00A91146"/>
    <w:rsid w:val="00A96297"/>
    <w:rsid w:val="00A96DDC"/>
    <w:rsid w:val="00AA1F51"/>
    <w:rsid w:val="00AA7748"/>
    <w:rsid w:val="00AD3741"/>
    <w:rsid w:val="00AE275F"/>
    <w:rsid w:val="00AF0F48"/>
    <w:rsid w:val="00AF54DF"/>
    <w:rsid w:val="00AF7B26"/>
    <w:rsid w:val="00B050E6"/>
    <w:rsid w:val="00B1459A"/>
    <w:rsid w:val="00B147FC"/>
    <w:rsid w:val="00B1617C"/>
    <w:rsid w:val="00B27BBD"/>
    <w:rsid w:val="00B30646"/>
    <w:rsid w:val="00B372AB"/>
    <w:rsid w:val="00B41B39"/>
    <w:rsid w:val="00B44DB8"/>
    <w:rsid w:val="00B55E46"/>
    <w:rsid w:val="00B60052"/>
    <w:rsid w:val="00B65E56"/>
    <w:rsid w:val="00B80349"/>
    <w:rsid w:val="00B80F0E"/>
    <w:rsid w:val="00B81FF8"/>
    <w:rsid w:val="00B83F43"/>
    <w:rsid w:val="00B93273"/>
    <w:rsid w:val="00B949CC"/>
    <w:rsid w:val="00B94E89"/>
    <w:rsid w:val="00BB0AD9"/>
    <w:rsid w:val="00BB275A"/>
    <w:rsid w:val="00BB6CB8"/>
    <w:rsid w:val="00BC28ED"/>
    <w:rsid w:val="00BC7D97"/>
    <w:rsid w:val="00BD28F2"/>
    <w:rsid w:val="00BE7D18"/>
    <w:rsid w:val="00BF0F53"/>
    <w:rsid w:val="00BF0F95"/>
    <w:rsid w:val="00BF159F"/>
    <w:rsid w:val="00BF2612"/>
    <w:rsid w:val="00C00444"/>
    <w:rsid w:val="00C02B31"/>
    <w:rsid w:val="00C11F30"/>
    <w:rsid w:val="00C135DF"/>
    <w:rsid w:val="00C20E43"/>
    <w:rsid w:val="00C31437"/>
    <w:rsid w:val="00C42270"/>
    <w:rsid w:val="00C453B1"/>
    <w:rsid w:val="00C54D72"/>
    <w:rsid w:val="00C6072D"/>
    <w:rsid w:val="00C60DE7"/>
    <w:rsid w:val="00C63970"/>
    <w:rsid w:val="00C65C43"/>
    <w:rsid w:val="00C6744F"/>
    <w:rsid w:val="00C739A0"/>
    <w:rsid w:val="00C81844"/>
    <w:rsid w:val="00C8690D"/>
    <w:rsid w:val="00CB17F8"/>
    <w:rsid w:val="00CC0204"/>
    <w:rsid w:val="00CD01F1"/>
    <w:rsid w:val="00CD3C25"/>
    <w:rsid w:val="00CF0176"/>
    <w:rsid w:val="00CF18E3"/>
    <w:rsid w:val="00CF3B2B"/>
    <w:rsid w:val="00CF49DF"/>
    <w:rsid w:val="00CF5834"/>
    <w:rsid w:val="00D01F60"/>
    <w:rsid w:val="00D16ED6"/>
    <w:rsid w:val="00D17F22"/>
    <w:rsid w:val="00D31116"/>
    <w:rsid w:val="00D56532"/>
    <w:rsid w:val="00D7298F"/>
    <w:rsid w:val="00D91A5A"/>
    <w:rsid w:val="00D944DC"/>
    <w:rsid w:val="00DB3F46"/>
    <w:rsid w:val="00DB4EC6"/>
    <w:rsid w:val="00DB5499"/>
    <w:rsid w:val="00DC6C3C"/>
    <w:rsid w:val="00DE2165"/>
    <w:rsid w:val="00DE458E"/>
    <w:rsid w:val="00DE6D1F"/>
    <w:rsid w:val="00E00F67"/>
    <w:rsid w:val="00E16001"/>
    <w:rsid w:val="00E1608A"/>
    <w:rsid w:val="00E263B8"/>
    <w:rsid w:val="00E34694"/>
    <w:rsid w:val="00E35141"/>
    <w:rsid w:val="00E35CF1"/>
    <w:rsid w:val="00E40470"/>
    <w:rsid w:val="00E52853"/>
    <w:rsid w:val="00E54715"/>
    <w:rsid w:val="00E54DE1"/>
    <w:rsid w:val="00E56137"/>
    <w:rsid w:val="00E5635B"/>
    <w:rsid w:val="00E56E26"/>
    <w:rsid w:val="00E65271"/>
    <w:rsid w:val="00E7519B"/>
    <w:rsid w:val="00E753C7"/>
    <w:rsid w:val="00E80235"/>
    <w:rsid w:val="00E82E06"/>
    <w:rsid w:val="00E83AB4"/>
    <w:rsid w:val="00E845C0"/>
    <w:rsid w:val="00E85838"/>
    <w:rsid w:val="00E90247"/>
    <w:rsid w:val="00E93BDA"/>
    <w:rsid w:val="00E94395"/>
    <w:rsid w:val="00E9481D"/>
    <w:rsid w:val="00E967A2"/>
    <w:rsid w:val="00EA3081"/>
    <w:rsid w:val="00EA7395"/>
    <w:rsid w:val="00EB2A70"/>
    <w:rsid w:val="00EB3DA9"/>
    <w:rsid w:val="00EC3BE9"/>
    <w:rsid w:val="00EC446D"/>
    <w:rsid w:val="00EC5C3C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F0109B"/>
    <w:rsid w:val="00F12776"/>
    <w:rsid w:val="00F41174"/>
    <w:rsid w:val="00F43B5A"/>
    <w:rsid w:val="00F53A3E"/>
    <w:rsid w:val="00F540DF"/>
    <w:rsid w:val="00F57BBE"/>
    <w:rsid w:val="00F6576A"/>
    <w:rsid w:val="00F74BD1"/>
    <w:rsid w:val="00F75C00"/>
    <w:rsid w:val="00F96D37"/>
    <w:rsid w:val="00FA15F4"/>
    <w:rsid w:val="00FA5B81"/>
    <w:rsid w:val="00FA67BC"/>
    <w:rsid w:val="00FA76E9"/>
    <w:rsid w:val="00FB4FD6"/>
    <w:rsid w:val="00FB5DE0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1CA6D7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E16001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134F39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next w:val="a7"/>
    <w:uiPriority w:val="4"/>
    <w:semiHidden/>
    <w:qFormat/>
    <w:rsid w:val="00134F39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134F39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134F39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134F39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134F39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134F39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134F39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134F39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134F39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056864"/>
    <w:pPr>
      <w:keepNext/>
      <w:tabs>
        <w:tab w:val="left" w:pos="660"/>
        <w:tab w:val="left" w:pos="851"/>
      </w:tabs>
      <w:spacing w:before="200" w:after="60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link w:val="afb"/>
    <w:uiPriority w:val="9"/>
    <w:qFormat/>
    <w:rsid w:val="00134F39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1D1418"/>
    <w:rPr>
      <w:rFonts w:ascii="Arial" w:hAnsi="Arial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134F39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CC25E-B167-4B92-82D9-2361FE987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5547</TotalTime>
  <Pages>28</Pages>
  <Words>3679</Words>
  <Characters>20973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48</cp:revision>
  <dcterms:created xsi:type="dcterms:W3CDTF">2022-03-14T06:23:00Z</dcterms:created>
  <dcterms:modified xsi:type="dcterms:W3CDTF">2023-06-22T19:04:00Z</dcterms:modified>
</cp:coreProperties>
</file>